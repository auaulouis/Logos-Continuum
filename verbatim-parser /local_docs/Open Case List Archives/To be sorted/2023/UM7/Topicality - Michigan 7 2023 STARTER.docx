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BF4127" w14:textId="2A846478" w:rsidR="00E33A8C" w:rsidRDefault="00E33A8C" w:rsidP="00E33A8C">
      <w:pPr>
        <w:pStyle w:val="Heading1"/>
      </w:pPr>
      <w:r>
        <w:t>Topicality</w:t>
      </w:r>
      <w:r w:rsidR="008B33C5">
        <w:t>---Michigan Starter Pack 2023</w:t>
      </w:r>
    </w:p>
    <w:p w14:paraId="58C301C4" w14:textId="41A7F047" w:rsidR="00E33A8C" w:rsidRDefault="00E33A8C" w:rsidP="00E33A8C">
      <w:pPr>
        <w:pStyle w:val="Heading3"/>
      </w:pPr>
      <w:r>
        <w:t>Resolution</w:t>
      </w:r>
      <w:r w:rsidR="008B33C5">
        <w:t>---Fiscal Redistribution</w:t>
      </w:r>
    </w:p>
    <w:p w14:paraId="609A3518" w14:textId="382D39A1" w:rsidR="00193C56" w:rsidRDefault="00E33A8C" w:rsidP="00894D0B">
      <w:pPr>
        <w:pStyle w:val="Heading4"/>
      </w:pPr>
      <w:r>
        <w:t>Resolved: The United States federal government should substantially increase fiscal redistribution in the United States by adopting a federal jobs guarantee, expanding Social Security, and/or providing a basic income.</w:t>
      </w:r>
    </w:p>
    <w:p w14:paraId="2100DA51" w14:textId="77777777" w:rsidR="001240FE" w:rsidRPr="0084138E" w:rsidRDefault="001240FE" w:rsidP="001240FE">
      <w:pPr>
        <w:pStyle w:val="Heading2"/>
      </w:pPr>
      <w:r w:rsidRPr="0084138E">
        <w:t>Resolved</w:t>
      </w:r>
    </w:p>
    <w:p w14:paraId="6E4A76E2" w14:textId="77777777" w:rsidR="001240FE" w:rsidRPr="0084138E" w:rsidRDefault="001240FE" w:rsidP="001240FE">
      <w:pPr>
        <w:pStyle w:val="Heading3"/>
      </w:pPr>
      <w:r w:rsidRPr="0084138E">
        <w:t>Resolved</w:t>
      </w:r>
      <w:r>
        <w:t>---</w:t>
      </w:r>
      <w:r w:rsidRPr="0084138E">
        <w:t>Formal Vote---2AC</w:t>
      </w:r>
    </w:p>
    <w:p w14:paraId="39BFB616" w14:textId="3DF2CAE9" w:rsidR="001240FE" w:rsidRPr="0084138E" w:rsidRDefault="002C0BD3" w:rsidP="001240FE">
      <w:pPr>
        <w:pStyle w:val="Heading4"/>
      </w:pPr>
      <w:r>
        <w:t>‘</w:t>
      </w:r>
      <w:r w:rsidR="001240FE" w:rsidRPr="0084138E">
        <w:t>Resolved</w:t>
      </w:r>
      <w:r>
        <w:t>’</w:t>
      </w:r>
      <w:r w:rsidR="001240FE" w:rsidRPr="0084138E">
        <w:t xml:space="preserve"> means declaring by a vote.</w:t>
      </w:r>
    </w:p>
    <w:p w14:paraId="0AB938BF" w14:textId="77777777" w:rsidR="001240FE" w:rsidRPr="0084138E" w:rsidRDefault="001240FE" w:rsidP="001240FE">
      <w:r w:rsidRPr="0084138E">
        <w:rPr>
          <w:rStyle w:val="Style13ptBold"/>
        </w:rPr>
        <w:t>Merriam ’7</w:t>
      </w:r>
      <w:r w:rsidRPr="0084138E">
        <w:t xml:space="preserve"> [Merriam-Webster Online Dictionary; carbon dated January 7, 2007; “resolve verb,” https://www.merriam-webster.com/dictionary/resolved]</w:t>
      </w:r>
    </w:p>
    <w:p w14:paraId="7EC2A730" w14:textId="77777777" w:rsidR="001240FE" w:rsidRPr="0084138E" w:rsidRDefault="001240FE" w:rsidP="001240FE">
      <w:pPr>
        <w:rPr>
          <w:sz w:val="16"/>
        </w:rPr>
      </w:pPr>
      <w:r w:rsidRPr="0084138E">
        <w:rPr>
          <w:sz w:val="16"/>
        </w:rPr>
        <w:t xml:space="preserve">3a: </w:t>
      </w:r>
      <w:r w:rsidRPr="0084138E">
        <w:rPr>
          <w:rStyle w:val="StyleUnderline"/>
        </w:rPr>
        <w:t xml:space="preserve">to </w:t>
      </w:r>
      <w:r w:rsidRPr="0084138E">
        <w:rPr>
          <w:rStyle w:val="Emphasis"/>
        </w:rPr>
        <w:t>declare</w:t>
      </w:r>
      <w:r w:rsidRPr="0084138E">
        <w:rPr>
          <w:rStyle w:val="StyleUnderline"/>
        </w:rPr>
        <w:t xml:space="preserve"> or </w:t>
      </w:r>
      <w:r w:rsidRPr="0084138E">
        <w:rPr>
          <w:rStyle w:val="Emphasis"/>
        </w:rPr>
        <w:t>decide</w:t>
      </w:r>
      <w:r w:rsidRPr="0084138E">
        <w:rPr>
          <w:rStyle w:val="StyleUnderline"/>
        </w:rPr>
        <w:t xml:space="preserve"> by </w:t>
      </w:r>
      <w:r w:rsidRPr="0084138E">
        <w:rPr>
          <w:rStyle w:val="Emphasis"/>
        </w:rPr>
        <w:t>a formal resolution</w:t>
      </w:r>
      <w:r w:rsidRPr="0084138E">
        <w:rPr>
          <w:rStyle w:val="StyleUnderline"/>
        </w:rPr>
        <w:t xml:space="preserve"> and </w:t>
      </w:r>
      <w:r w:rsidRPr="0084138E">
        <w:rPr>
          <w:rStyle w:val="Emphasis"/>
        </w:rPr>
        <w:t>vote</w:t>
      </w:r>
    </w:p>
    <w:p w14:paraId="0C94D84C" w14:textId="77777777" w:rsidR="001240FE" w:rsidRPr="0084138E" w:rsidRDefault="001240FE" w:rsidP="001240FE">
      <w:pPr>
        <w:rPr>
          <w:sz w:val="16"/>
        </w:rPr>
      </w:pPr>
      <w:r w:rsidRPr="0084138E">
        <w:rPr>
          <w:sz w:val="16"/>
        </w:rPr>
        <w:t>b: to change by resolution or formal vote</w:t>
      </w:r>
    </w:p>
    <w:p w14:paraId="453A98D3" w14:textId="77777777" w:rsidR="001240FE" w:rsidRPr="0084138E" w:rsidRDefault="001240FE" w:rsidP="001240FE">
      <w:pPr>
        <w:ind w:firstLine="720"/>
        <w:rPr>
          <w:sz w:val="16"/>
        </w:rPr>
      </w:pPr>
      <w:r w:rsidRPr="0084138E">
        <w:rPr>
          <w:sz w:val="16"/>
        </w:rPr>
        <w:t>// the house resolved itself into a committee</w:t>
      </w:r>
    </w:p>
    <w:p w14:paraId="7405BFD9" w14:textId="77777777" w:rsidR="001240FE" w:rsidRPr="0084138E" w:rsidRDefault="001240FE" w:rsidP="001240FE">
      <w:pPr>
        <w:pStyle w:val="Heading3"/>
      </w:pPr>
      <w:r w:rsidRPr="0084138E">
        <w:t>Resolved</w:t>
      </w:r>
      <w:r>
        <w:t>---</w:t>
      </w:r>
      <w:r w:rsidRPr="0084138E">
        <w:t>Legislative---2NC</w:t>
      </w:r>
    </w:p>
    <w:p w14:paraId="1B9DE8F0" w14:textId="2CC1444C" w:rsidR="001240FE" w:rsidRPr="0084138E" w:rsidRDefault="002C0BD3" w:rsidP="001240FE">
      <w:pPr>
        <w:pStyle w:val="Heading4"/>
      </w:pPr>
      <w:r>
        <w:t>‘</w:t>
      </w:r>
      <w:r w:rsidR="001240FE" w:rsidRPr="0084138E">
        <w:t>Resolved</w:t>
      </w:r>
      <w:r>
        <w:t>’</w:t>
      </w:r>
      <w:r w:rsidR="001240FE" w:rsidRPr="0084138E">
        <w:t xml:space="preserve"> requires a </w:t>
      </w:r>
      <w:r w:rsidR="001240FE" w:rsidRPr="0084138E">
        <w:rPr>
          <w:u w:val="single"/>
        </w:rPr>
        <w:t>legislative</w:t>
      </w:r>
      <w:r w:rsidR="001240FE" w:rsidRPr="0084138E">
        <w:t xml:space="preserve"> instrument. </w:t>
      </w:r>
    </w:p>
    <w:p w14:paraId="13FDF178" w14:textId="77777777" w:rsidR="001240FE" w:rsidRPr="0084138E" w:rsidRDefault="001240FE" w:rsidP="001240FE">
      <w:r w:rsidRPr="0084138E">
        <w:rPr>
          <w:rStyle w:val="Style13ptBold"/>
        </w:rPr>
        <w:t xml:space="preserve">LSA ’5 </w:t>
      </w:r>
      <w:r w:rsidRPr="0084138E">
        <w:t xml:space="preserve">[Louisiana State Legislature; 2005; Governing body of the state of Louisiana; Louisiana State Legislature, “Legislative Glossary,” </w:t>
      </w:r>
      <w:hyperlink r:id="rId8" w:history="1">
        <w:r w:rsidRPr="0084138E">
          <w:rPr>
            <w:rStyle w:val="Hyperlink"/>
          </w:rPr>
          <w:t>https://www.legis.la.gov/legis/Glossary.aspx</w:t>
        </w:r>
      </w:hyperlink>
      <w:r w:rsidRPr="0084138E">
        <w:t>]</w:t>
      </w:r>
    </w:p>
    <w:p w14:paraId="10253781" w14:textId="77777777" w:rsidR="001240FE" w:rsidRPr="0084138E" w:rsidRDefault="001240FE" w:rsidP="001240FE">
      <w:pPr>
        <w:rPr>
          <w:sz w:val="16"/>
        </w:rPr>
      </w:pPr>
      <w:r w:rsidRPr="0084138E">
        <w:rPr>
          <w:sz w:val="16"/>
        </w:rPr>
        <w:t>Resolution</w:t>
      </w:r>
    </w:p>
    <w:p w14:paraId="7ECEF819" w14:textId="77777777" w:rsidR="001240FE" w:rsidRPr="0084138E" w:rsidRDefault="001240FE" w:rsidP="001240FE">
      <w:pPr>
        <w:rPr>
          <w:sz w:val="16"/>
        </w:rPr>
      </w:pPr>
      <w:r w:rsidRPr="0084138E">
        <w:rPr>
          <w:rStyle w:val="StyleUnderline"/>
        </w:rPr>
        <w:t xml:space="preserve">A </w:t>
      </w:r>
      <w:r w:rsidRPr="0084138E">
        <w:rPr>
          <w:rStyle w:val="Emphasis"/>
        </w:rPr>
        <w:t>legislative instrument</w:t>
      </w:r>
      <w:r w:rsidRPr="0084138E">
        <w:rPr>
          <w:sz w:val="16"/>
        </w:rPr>
        <w:t xml:space="preserve"> that generally is </w:t>
      </w:r>
      <w:r w:rsidRPr="0084138E">
        <w:rPr>
          <w:rStyle w:val="StyleUnderline"/>
        </w:rPr>
        <w:t xml:space="preserve">used for making declarations, </w:t>
      </w:r>
      <w:r w:rsidRPr="0084138E">
        <w:rPr>
          <w:rStyle w:val="Emphasis"/>
        </w:rPr>
        <w:t>stating policies</w:t>
      </w:r>
      <w:r w:rsidRPr="0084138E">
        <w:rPr>
          <w:rStyle w:val="StyleUnderline"/>
        </w:rPr>
        <w:t>, and making decisions</w:t>
      </w:r>
      <w:r w:rsidRPr="0084138E">
        <w:rPr>
          <w:sz w:val="16"/>
        </w:rPr>
        <w:t xml:space="preserve"> where some other form is not required. A bill includes the constitutionally required enacting clause; </w:t>
      </w:r>
      <w:r w:rsidRPr="0084138E">
        <w:rPr>
          <w:rStyle w:val="StyleUnderline"/>
        </w:rPr>
        <w:t>a resolution uses the term "</w:t>
      </w:r>
      <w:r w:rsidRPr="0084138E">
        <w:rPr>
          <w:rStyle w:val="Emphasis"/>
        </w:rPr>
        <w:t>resolved</w:t>
      </w:r>
      <w:r w:rsidRPr="0084138E">
        <w:rPr>
          <w:rStyle w:val="StyleUnderline"/>
        </w:rPr>
        <w:t>"</w:t>
      </w:r>
      <w:r w:rsidRPr="0084138E">
        <w:rPr>
          <w:sz w:val="16"/>
        </w:rPr>
        <w:t>. Not subject to a time limit for introduction nor to governor's veto. (Const. Art. III, §17(B) and House Rules 8.11, 13.1, 6.8, and 7.4 and Senate Rules 10.9, 13.5 and 15.1)</w:t>
      </w:r>
    </w:p>
    <w:p w14:paraId="6510C5AD" w14:textId="77777777" w:rsidR="001240FE" w:rsidRDefault="001240FE" w:rsidP="001240FE">
      <w:pPr>
        <w:pStyle w:val="Heading3"/>
      </w:pPr>
      <w:r w:rsidRPr="0084138E">
        <w:t>Resolve</w:t>
      </w:r>
      <w:r>
        <w:t>d---</w:t>
      </w:r>
      <w:r w:rsidRPr="0084138E">
        <w:t>Certain</w:t>
      </w:r>
      <w:r>
        <w:t>---2NC</w:t>
      </w:r>
    </w:p>
    <w:p w14:paraId="4F7C5B95" w14:textId="1729A5C7" w:rsidR="001240FE" w:rsidRPr="006C6D9E" w:rsidRDefault="002C0BD3" w:rsidP="001240FE">
      <w:pPr>
        <w:pStyle w:val="Heading4"/>
        <w:rPr>
          <w:rFonts w:cs="Times New Roman"/>
        </w:rPr>
      </w:pPr>
      <w:r>
        <w:rPr>
          <w:rFonts w:cs="Times New Roman"/>
        </w:rPr>
        <w:t>‘</w:t>
      </w:r>
      <w:r w:rsidR="001240FE" w:rsidRPr="006C6D9E">
        <w:rPr>
          <w:rFonts w:cs="Times New Roman"/>
        </w:rPr>
        <w:t>Resolved</w:t>
      </w:r>
      <w:r>
        <w:rPr>
          <w:rFonts w:cs="Times New Roman"/>
        </w:rPr>
        <w:t>’</w:t>
      </w:r>
      <w:r w:rsidR="001240FE" w:rsidRPr="006C6D9E">
        <w:rPr>
          <w:rFonts w:cs="Times New Roman"/>
        </w:rPr>
        <w:t xml:space="preserve"> means certain</w:t>
      </w:r>
      <w:r w:rsidR="001240FE">
        <w:rPr>
          <w:rFonts w:cs="Times New Roman"/>
        </w:rPr>
        <w:t>.</w:t>
      </w:r>
    </w:p>
    <w:p w14:paraId="70D245E2" w14:textId="77777777" w:rsidR="001240FE" w:rsidRPr="006C6D9E" w:rsidRDefault="001240FE" w:rsidP="001240FE">
      <w:r w:rsidRPr="006C6D9E">
        <w:rPr>
          <w:rStyle w:val="Style13ptBold"/>
        </w:rPr>
        <w:t xml:space="preserve">Oxford </w:t>
      </w:r>
      <w:r>
        <w:rPr>
          <w:rStyle w:val="Style13ptBold"/>
        </w:rPr>
        <w:t>20</w:t>
      </w:r>
      <w:r w:rsidRPr="006C6D9E">
        <w:rPr>
          <w:rStyle w:val="Style13ptBold"/>
        </w:rPr>
        <w:t xml:space="preserve"> </w:t>
      </w:r>
      <w:r w:rsidRPr="00E065EE">
        <w:t>–</w:t>
      </w:r>
      <w:r w:rsidRPr="006C6D9E">
        <w:t xml:space="preserve"> Oxford Advanced Learner's Dictionary, “resolved”, http://www.oxforddictionaries.com/us/definition/american_english/resolved</w:t>
      </w:r>
    </w:p>
    <w:p w14:paraId="4DCFD860" w14:textId="77777777" w:rsidR="001240FE" w:rsidRPr="00E065EE" w:rsidRDefault="001240FE" w:rsidP="001240FE">
      <w:pPr>
        <w:rPr>
          <w:sz w:val="16"/>
        </w:rPr>
      </w:pPr>
      <w:r w:rsidRPr="00E065EE">
        <w:rPr>
          <w:sz w:val="16"/>
        </w:rPr>
        <w:t xml:space="preserve">Definition of </w:t>
      </w:r>
      <w:r w:rsidRPr="00E065EE">
        <w:rPr>
          <w:rStyle w:val="StyleUnderline"/>
        </w:rPr>
        <w:t>resolved</w:t>
      </w:r>
      <w:r w:rsidRPr="00E065EE">
        <w:rPr>
          <w:sz w:val="16"/>
        </w:rPr>
        <w:t xml:space="preserve"> in English:</w:t>
      </w:r>
    </w:p>
    <w:p w14:paraId="39ACBCA8" w14:textId="77777777" w:rsidR="001240FE" w:rsidRPr="00E065EE" w:rsidRDefault="001240FE" w:rsidP="001240FE">
      <w:pPr>
        <w:rPr>
          <w:sz w:val="16"/>
        </w:rPr>
      </w:pPr>
      <w:r w:rsidRPr="00E065EE">
        <w:rPr>
          <w:sz w:val="16"/>
        </w:rPr>
        <w:t>adjective</w:t>
      </w:r>
    </w:p>
    <w:p w14:paraId="32CE5472" w14:textId="77777777" w:rsidR="001240FE" w:rsidRPr="00E065EE" w:rsidRDefault="001240FE" w:rsidP="001240FE">
      <w:pPr>
        <w:rPr>
          <w:sz w:val="16"/>
        </w:rPr>
      </w:pPr>
      <w:r w:rsidRPr="00E065EE">
        <w:rPr>
          <w:sz w:val="16"/>
        </w:rPr>
        <w:t>[PREDICATIVE, WITH INFINITIVE]</w:t>
      </w:r>
    </w:p>
    <w:p w14:paraId="308A63F8" w14:textId="77777777" w:rsidR="001240FE" w:rsidRPr="00E065EE" w:rsidRDefault="001240FE" w:rsidP="001240FE">
      <w:pPr>
        <w:rPr>
          <w:rStyle w:val="StyleUnderline"/>
        </w:rPr>
      </w:pPr>
      <w:r w:rsidRPr="00E065EE">
        <w:rPr>
          <w:rStyle w:val="StyleUnderline"/>
        </w:rPr>
        <w:t>Firmly determined to do something:</w:t>
      </w:r>
    </w:p>
    <w:p w14:paraId="4829F0AB" w14:textId="77777777" w:rsidR="001240FE" w:rsidRDefault="001240FE" w:rsidP="001240FE">
      <w:pPr>
        <w:rPr>
          <w:sz w:val="16"/>
        </w:rPr>
      </w:pPr>
      <w:r w:rsidRPr="00E065EE">
        <w:rPr>
          <w:sz w:val="16"/>
        </w:rPr>
        <w:t>Constance was resolved not to cry</w:t>
      </w:r>
    </w:p>
    <w:p w14:paraId="0C02A638" w14:textId="77777777" w:rsidR="001240FE" w:rsidRPr="008526B9" w:rsidRDefault="001240FE" w:rsidP="001240FE">
      <w:pPr>
        <w:pStyle w:val="Heading3"/>
        <w:rPr>
          <w:rFonts w:eastAsia="Cambria"/>
        </w:rPr>
      </w:pPr>
      <w:r>
        <w:rPr>
          <w:rFonts w:eastAsia="Cambria"/>
        </w:rPr>
        <w:t>Resolved---AT: Certainty---2AC/1AR</w:t>
      </w:r>
    </w:p>
    <w:p w14:paraId="5CAF5A81" w14:textId="77777777" w:rsidR="001240FE" w:rsidRPr="008526B9" w:rsidRDefault="001240FE" w:rsidP="001240FE">
      <w:pPr>
        <w:pStyle w:val="Heading4"/>
        <w:rPr>
          <w:rFonts w:eastAsia="MS Gothic"/>
        </w:rPr>
      </w:pPr>
      <w:r w:rsidRPr="008526B9">
        <w:rPr>
          <w:rFonts w:eastAsia="MS Gothic"/>
        </w:rPr>
        <w:t>‘Resolved’ doesn’t require certainty</w:t>
      </w:r>
      <w:r>
        <w:rPr>
          <w:rFonts w:eastAsia="MS Gothic"/>
        </w:rPr>
        <w:t>.</w:t>
      </w:r>
    </w:p>
    <w:p w14:paraId="4E2FEE7D" w14:textId="77777777" w:rsidR="001240FE" w:rsidRPr="008526B9" w:rsidRDefault="001240FE" w:rsidP="001240FE">
      <w:r w:rsidRPr="008526B9">
        <w:t>Merriam-</w:t>
      </w:r>
      <w:r w:rsidRPr="008526B9">
        <w:rPr>
          <w:rStyle w:val="Style13ptBold"/>
        </w:rPr>
        <w:t>Webster’s 19</w:t>
      </w:r>
      <w:r w:rsidRPr="008526B9">
        <w:t xml:space="preserve"> Online Dictionary, “resolved”, https://www.merriam-webster.com/dictionary/resolved</w:t>
      </w:r>
    </w:p>
    <w:p w14:paraId="1FDD1345" w14:textId="77777777" w:rsidR="001240FE" w:rsidRPr="008526B9" w:rsidRDefault="001240FE" w:rsidP="001240FE">
      <w:pPr>
        <w:rPr>
          <w:sz w:val="16"/>
        </w:rPr>
      </w:pPr>
      <w:r w:rsidRPr="008526B9">
        <w:rPr>
          <w:sz w:val="16"/>
        </w:rPr>
        <w:t>: to become separated into component parts</w:t>
      </w:r>
    </w:p>
    <w:p w14:paraId="7F38FA15" w14:textId="77777777" w:rsidR="001240FE" w:rsidRPr="008526B9" w:rsidRDefault="001240FE" w:rsidP="001240FE">
      <w:pPr>
        <w:rPr>
          <w:sz w:val="16"/>
        </w:rPr>
      </w:pPr>
      <w:r w:rsidRPr="008526B9">
        <w:rPr>
          <w:sz w:val="16"/>
        </w:rPr>
        <w:t>also : to become reduced by dissolving or analysis</w:t>
      </w:r>
    </w:p>
    <w:p w14:paraId="47DEE46D" w14:textId="77777777" w:rsidR="001240FE" w:rsidRPr="008526B9" w:rsidRDefault="001240FE" w:rsidP="001240FE">
      <w:pPr>
        <w:rPr>
          <w:sz w:val="16"/>
        </w:rPr>
      </w:pPr>
      <w:r w:rsidRPr="008526B9">
        <w:rPr>
          <w:sz w:val="16"/>
        </w:rPr>
        <w:t>2 : to form a resolution : DETERMINE</w:t>
      </w:r>
    </w:p>
    <w:p w14:paraId="4CEDF98C" w14:textId="77777777" w:rsidR="001240FE" w:rsidRDefault="001240FE" w:rsidP="001240FE">
      <w:pPr>
        <w:rPr>
          <w:rFonts w:eastAsia="Cambria"/>
          <w:sz w:val="16"/>
        </w:rPr>
      </w:pPr>
      <w:r w:rsidRPr="008526B9">
        <w:rPr>
          <w:rFonts w:eastAsia="Cambria"/>
          <w:sz w:val="16"/>
        </w:rPr>
        <w:t xml:space="preserve">3 : </w:t>
      </w:r>
      <w:r w:rsidRPr="00AB0FE1">
        <w:rPr>
          <w:rFonts w:eastAsia="Cambria"/>
          <w:b/>
          <w:iCs/>
          <w:sz w:val="24"/>
          <w:highlight w:val="cyan"/>
          <w:u w:val="single"/>
          <w:bdr w:val="single" w:sz="8" w:space="0" w:color="auto"/>
        </w:rPr>
        <w:t>CONSULT, DELIBERATE</w:t>
      </w:r>
    </w:p>
    <w:p w14:paraId="608B426E" w14:textId="77777777" w:rsidR="001240FE" w:rsidRPr="00D10A47" w:rsidRDefault="001240FE" w:rsidP="001240FE">
      <w:pPr>
        <w:pStyle w:val="Heading4"/>
        <w:rPr>
          <w:rFonts w:cs="Arial"/>
        </w:rPr>
      </w:pPr>
      <w:r>
        <w:rPr>
          <w:rFonts w:cs="Arial"/>
        </w:rPr>
        <w:t>Nor</w:t>
      </w:r>
      <w:r w:rsidRPr="00D10A47">
        <w:rPr>
          <w:rFonts w:cs="Arial"/>
        </w:rPr>
        <w:t xml:space="preserve"> </w:t>
      </w:r>
      <w:r w:rsidRPr="00D10A47">
        <w:rPr>
          <w:rFonts w:cs="Arial"/>
          <w:u w:val="single"/>
        </w:rPr>
        <w:t>immediacy</w:t>
      </w:r>
    </w:p>
    <w:p w14:paraId="5980563E" w14:textId="77777777" w:rsidR="001240FE" w:rsidRPr="00D10A47" w:rsidRDefault="001240FE" w:rsidP="001240FE">
      <w:pPr>
        <w:spacing w:after="80"/>
        <w:rPr>
          <w:rFonts w:eastAsia="Calibri"/>
          <w:b/>
          <w:sz w:val="16"/>
          <w:szCs w:val="18"/>
        </w:rPr>
      </w:pPr>
      <w:r w:rsidRPr="00D10A47">
        <w:rPr>
          <w:rStyle w:val="Style13ptBold"/>
        </w:rPr>
        <w:t>PTE 9</w:t>
      </w:r>
      <w:r w:rsidRPr="00D10A47">
        <w:rPr>
          <w:rFonts w:eastAsia="Calibri"/>
          <w:sz w:val="16"/>
        </w:rPr>
        <w:t xml:space="preserve"> — Online Plain Text English Dictionary, 2009 (http://www.onelook.com/?other=web1913&amp;w=Resolve</w:t>
      </w:r>
    </w:p>
    <w:p w14:paraId="2B797206" w14:textId="77777777" w:rsidR="001240FE" w:rsidRPr="005D6326" w:rsidRDefault="001240FE" w:rsidP="001240FE">
      <w:pPr>
        <w:spacing w:after="80"/>
        <w:rPr>
          <w:rFonts w:eastAsia="Calibri"/>
          <w:sz w:val="12"/>
        </w:rPr>
      </w:pPr>
      <w:r w:rsidRPr="00D10A47">
        <w:rPr>
          <w:rStyle w:val="Emphasis"/>
        </w:rPr>
        <w:t>Resolve</w:t>
      </w:r>
      <w:r w:rsidRPr="00D10A47">
        <w:rPr>
          <w:rFonts w:eastAsia="Calibri"/>
          <w:sz w:val="12"/>
        </w:rPr>
        <w:t xml:space="preserve">: “To form a purpose; to make a decision; especially, </w:t>
      </w:r>
      <w:r w:rsidRPr="00D10A47">
        <w:rPr>
          <w:highlight w:val="cyan"/>
          <w:u w:val="single"/>
        </w:rPr>
        <w:t xml:space="preserve">to determine </w:t>
      </w:r>
      <w:r w:rsidRPr="00D10A47">
        <w:rPr>
          <w:rStyle w:val="Emphasis"/>
          <w:highlight w:val="cyan"/>
        </w:rPr>
        <w:t>after reflection</w:t>
      </w:r>
      <w:r w:rsidRPr="00D10A47">
        <w:rPr>
          <w:rFonts w:eastAsia="Calibri"/>
          <w:sz w:val="12"/>
        </w:rPr>
        <w:t xml:space="preserve">; as, to resolve on a better course of life.” </w:t>
      </w:r>
    </w:p>
    <w:p w14:paraId="6D18206D" w14:textId="77777777" w:rsidR="001240FE" w:rsidRPr="0084138E" w:rsidRDefault="001240FE" w:rsidP="001240FE">
      <w:pPr>
        <w:pStyle w:val="Heading2"/>
      </w:pPr>
      <w:r w:rsidRPr="0084138E">
        <w:t>The United States Federal Government</w:t>
      </w:r>
    </w:p>
    <w:p w14:paraId="51A0E40B" w14:textId="77777777" w:rsidR="001240FE" w:rsidRDefault="001240FE" w:rsidP="001240FE">
      <w:pPr>
        <w:pStyle w:val="Heading3"/>
      </w:pPr>
      <w:r>
        <w:t>The---Requires ‘All’---2NC</w:t>
      </w:r>
    </w:p>
    <w:p w14:paraId="245949F2" w14:textId="77777777" w:rsidR="001240FE" w:rsidRPr="00391BC0" w:rsidRDefault="001240FE" w:rsidP="001240FE">
      <w:pPr>
        <w:pStyle w:val="Heading4"/>
      </w:pPr>
      <w:r>
        <w:t>‘The’ requires all.</w:t>
      </w:r>
    </w:p>
    <w:p w14:paraId="10769B7D" w14:textId="77777777" w:rsidR="001240FE" w:rsidRPr="00391BC0" w:rsidRDefault="001240FE" w:rsidP="001240FE">
      <w:pPr>
        <w:rPr>
          <w:rFonts w:eastAsia="Cambria"/>
        </w:rPr>
      </w:pPr>
      <w:r w:rsidRPr="00391BC0">
        <w:rPr>
          <w:rStyle w:val="Style13ptBold"/>
        </w:rPr>
        <w:t>Supreme Court of Kentucky 3</w:t>
      </w:r>
      <w:r w:rsidRPr="00391BC0">
        <w:rPr>
          <w:rFonts w:eastAsia="Cambria"/>
        </w:rPr>
        <w:t xml:space="preserve"> (“Kotila v. Commonwealth,” 2000-SC-0341-MR, Lexis)//BB</w:t>
      </w:r>
    </w:p>
    <w:p w14:paraId="3137C455" w14:textId="77777777" w:rsidR="001240FE" w:rsidRPr="00391BC0" w:rsidRDefault="001240FE" w:rsidP="001240FE">
      <w:pPr>
        <w:rPr>
          <w:rFonts w:eastAsia="Cambria"/>
          <w:sz w:val="14"/>
        </w:rPr>
      </w:pPr>
      <w:r w:rsidRPr="00391BC0">
        <w:rPr>
          <w:rFonts w:eastAsia="Cambria"/>
          <w:highlight w:val="cyan"/>
          <w:u w:val="single"/>
        </w:rPr>
        <w:t>Whether a</w:t>
      </w:r>
      <w:r w:rsidRPr="00391BC0">
        <w:rPr>
          <w:rFonts w:eastAsia="Cambria"/>
          <w:sz w:val="14"/>
        </w:rPr>
        <w:t xml:space="preserve"> conviction under this </w:t>
      </w:r>
      <w:r w:rsidRPr="00391BC0">
        <w:rPr>
          <w:rFonts w:eastAsia="Cambria"/>
          <w:highlight w:val="cyan"/>
          <w:u w:val="single"/>
        </w:rPr>
        <w:t>statute requires</w:t>
      </w:r>
      <w:r w:rsidRPr="00391BC0">
        <w:rPr>
          <w:rFonts w:eastAsia="Cambria"/>
          <w:sz w:val="14"/>
        </w:rPr>
        <w:t xml:space="preserve"> possession of </w:t>
      </w:r>
      <w:r w:rsidRPr="00391BC0">
        <w:rPr>
          <w:rFonts w:eastAsia="Cambria"/>
          <w:b/>
          <w:iCs/>
          <w:sz w:val="24"/>
          <w:highlight w:val="cyan"/>
          <w:u w:val="single"/>
          <w:bdr w:val="single" w:sz="8" w:space="0" w:color="auto"/>
        </w:rPr>
        <w:t>all</w:t>
      </w:r>
      <w:r w:rsidRPr="00391BC0">
        <w:rPr>
          <w:rFonts w:eastAsia="Cambria"/>
          <w:sz w:val="14"/>
        </w:rPr>
        <w:t xml:space="preserve"> (</w:t>
      </w:r>
      <w:r w:rsidRPr="00391BC0">
        <w:rPr>
          <w:rFonts w:eastAsia="Cambria"/>
          <w:u w:val="single"/>
        </w:rPr>
        <w:t xml:space="preserve">as opposed to </w:t>
      </w:r>
      <w:r w:rsidRPr="00391BC0">
        <w:rPr>
          <w:rFonts w:eastAsia="Cambria"/>
          <w:b/>
          <w:iCs/>
          <w:sz w:val="24"/>
          <w:u w:val="single"/>
          <w:bdr w:val="single" w:sz="8" w:space="0" w:color="auto"/>
        </w:rPr>
        <w:t>any</w:t>
      </w:r>
      <w:r w:rsidRPr="00391BC0">
        <w:rPr>
          <w:rFonts w:eastAsia="Cambria"/>
          <w:sz w:val="14"/>
        </w:rPr>
        <w:t>) of the chemicals or equipment necessary to manufacture [**24]</w:t>
      </w:r>
      <w:r>
        <w:rPr>
          <w:rFonts w:eastAsia="Cambria"/>
          <w:sz w:val="14"/>
        </w:rPr>
        <w:t xml:space="preserve"> </w:t>
      </w:r>
      <w:r w:rsidRPr="00391BC0">
        <w:rPr>
          <w:rFonts w:eastAsia="Cambria"/>
          <w:sz w:val="14"/>
        </w:rPr>
        <w:t xml:space="preserve">methamphetamine under some manufacturing process </w:t>
      </w:r>
      <w:r w:rsidRPr="00391BC0">
        <w:rPr>
          <w:rFonts w:eastAsia="Cambria"/>
          <w:highlight w:val="cyan"/>
          <w:u w:val="single"/>
        </w:rPr>
        <w:t>is a matter of statutory construction</w:t>
      </w:r>
      <w:r w:rsidRPr="00391BC0">
        <w:rPr>
          <w:rFonts w:eastAsia="Cambria"/>
          <w:sz w:val="14"/>
        </w:rPr>
        <w:t xml:space="preserve">. First, we examine the language of the statute, itself. United States v. Health Possibilities, P.S.C., 207 F.3d 335, 338-39 (6th Cir. 2000) HN9 ("The starting point in a statutory interpretation case is the language of the statute itself."). Obviously, the multiple manufacturing methods and the availability of a broad range of readily available chemicals and equipment necessary for each manufacturing process militates against itemizing within the statute all of the possible chemical and equipment combinations by which methamphetamine could be manufactured. Nevertheless, KRS 218A.1432(1)(b) does not read "[p]ossesses chemicals or equipment," or "[p]ossesses some of the chemicals or equipment," or "[p]ossesses any of the chemicals or equipment." It reads "[p]ossesses the chemicals or equipment for the manufacture of methamphetamine." </w:t>
      </w:r>
      <w:r w:rsidRPr="00391BC0">
        <w:rPr>
          <w:rFonts w:eastAsia="Cambria"/>
          <w:u w:val="single"/>
        </w:rPr>
        <w:t xml:space="preserve">The presence of </w:t>
      </w:r>
      <w:r w:rsidRPr="00391BC0">
        <w:rPr>
          <w:rFonts w:eastAsia="Cambria"/>
          <w:highlight w:val="cyan"/>
          <w:u w:val="single"/>
        </w:rPr>
        <w:t>the article "</w:t>
      </w:r>
      <w:r w:rsidRPr="00391BC0">
        <w:rPr>
          <w:rFonts w:eastAsia="Cambria"/>
          <w:b/>
          <w:iCs/>
          <w:sz w:val="24"/>
          <w:highlight w:val="cyan"/>
          <w:u w:val="single"/>
          <w:bdr w:val="single" w:sz="8" w:space="0" w:color="auto"/>
        </w:rPr>
        <w:t>the</w:t>
      </w:r>
      <w:r w:rsidRPr="00391BC0">
        <w:rPr>
          <w:rFonts w:eastAsia="Cambria"/>
          <w:highlight w:val="cyan"/>
          <w:u w:val="single"/>
        </w:rPr>
        <w:t>" is significant</w:t>
      </w:r>
      <w:r w:rsidRPr="00391BC0">
        <w:rPr>
          <w:rFonts w:eastAsia="Cambria"/>
          <w:sz w:val="14"/>
          <w:highlight w:val="cyan"/>
        </w:rPr>
        <w:t xml:space="preserve"> </w:t>
      </w:r>
      <w:r w:rsidRPr="00391BC0">
        <w:rPr>
          <w:rFonts w:eastAsia="Cambria"/>
          <w:highlight w:val="cyan"/>
          <w:u w:val="single"/>
        </w:rPr>
        <w:t>because</w:t>
      </w:r>
      <w:r w:rsidRPr="00391BC0">
        <w:rPr>
          <w:rFonts w:eastAsia="Cambria"/>
          <w:sz w:val="14"/>
        </w:rPr>
        <w:t xml:space="preserve">, </w:t>
      </w:r>
      <w:r w:rsidRPr="00391BC0">
        <w:rPr>
          <w:rFonts w:eastAsia="Cambria"/>
          <w:u w:val="single"/>
        </w:rPr>
        <w:t>grammatically speaking</w:t>
      </w:r>
      <w:r w:rsidRPr="00391BC0">
        <w:rPr>
          <w:rFonts w:eastAsia="Cambria"/>
          <w:sz w:val="14"/>
        </w:rPr>
        <w:t xml:space="preserve">, possession of </w:t>
      </w:r>
      <w:r w:rsidRPr="00391BC0">
        <w:rPr>
          <w:rFonts w:eastAsia="Cambria"/>
          <w:b/>
          <w:iCs/>
          <w:sz w:val="24"/>
          <w:highlight w:val="cyan"/>
          <w:u w:val="single"/>
          <w:bdr w:val="single" w:sz="8" w:space="0" w:color="auto"/>
        </w:rPr>
        <w:t>some but not all</w:t>
      </w:r>
      <w:r w:rsidRPr="00391BC0">
        <w:rPr>
          <w:rFonts w:eastAsia="Cambria"/>
          <w:sz w:val="14"/>
        </w:rPr>
        <w:t xml:space="preserve"> of the chemicals or equipment </w:t>
      </w:r>
      <w:r w:rsidRPr="00391BC0">
        <w:rPr>
          <w:rFonts w:eastAsia="Cambria"/>
          <w:b/>
          <w:iCs/>
          <w:sz w:val="24"/>
          <w:highlight w:val="cyan"/>
          <w:u w:val="single"/>
          <w:bdr w:val="single" w:sz="8" w:space="0" w:color="auto"/>
        </w:rPr>
        <w:t>does not satisfy</w:t>
      </w:r>
      <w:r w:rsidRPr="00391BC0">
        <w:rPr>
          <w:rFonts w:eastAsia="Cambria"/>
          <w:sz w:val="14"/>
        </w:rPr>
        <w:t xml:space="preserve"> the statutory language. </w:t>
      </w:r>
    </w:p>
    <w:p w14:paraId="4373B404" w14:textId="77777777" w:rsidR="001240FE" w:rsidRPr="00391BC0" w:rsidRDefault="001240FE" w:rsidP="001240FE">
      <w:pPr>
        <w:rPr>
          <w:rFonts w:eastAsia="Cambria"/>
          <w:sz w:val="14"/>
        </w:rPr>
      </w:pPr>
      <w:r w:rsidRPr="00391BC0">
        <w:rPr>
          <w:rFonts w:eastAsia="Cambria"/>
          <w:sz w:val="14"/>
        </w:rPr>
        <w:t>FN 10</w:t>
      </w:r>
    </w:p>
    <w:p w14:paraId="48CDCDB3" w14:textId="77777777" w:rsidR="001240FE" w:rsidRPr="00391BC0" w:rsidRDefault="001240FE" w:rsidP="001240FE">
      <w:pPr>
        <w:rPr>
          <w:rFonts w:eastAsia="Cambria"/>
          <w:sz w:val="14"/>
        </w:rPr>
      </w:pPr>
      <w:r w:rsidRPr="00391BC0">
        <w:rPr>
          <w:rFonts w:eastAsia="Cambria"/>
          <w:u w:val="single"/>
        </w:rPr>
        <w:t>In the context of statutory construction</w:t>
      </w:r>
      <w:r w:rsidRPr="00391BC0">
        <w:rPr>
          <w:rFonts w:eastAsia="Cambria"/>
          <w:sz w:val="14"/>
        </w:rPr>
        <w:t>, "</w:t>
      </w:r>
      <w:r w:rsidRPr="00391BC0">
        <w:rPr>
          <w:rFonts w:eastAsia="Cambria"/>
          <w:b/>
          <w:iCs/>
          <w:sz w:val="24"/>
          <w:highlight w:val="cyan"/>
          <w:u w:val="single"/>
          <w:bdr w:val="single" w:sz="8" w:space="0" w:color="auto"/>
        </w:rPr>
        <w:t>the</w:t>
      </w:r>
      <w:r w:rsidRPr="00391BC0">
        <w:rPr>
          <w:rFonts w:eastAsia="Cambria"/>
          <w:sz w:val="14"/>
        </w:rPr>
        <w:t xml:space="preserve">" </w:t>
      </w:r>
      <w:r w:rsidRPr="00391BC0">
        <w:rPr>
          <w:rFonts w:eastAsia="Cambria"/>
          <w:u w:val="single"/>
        </w:rPr>
        <w:t xml:space="preserve">is used as a function word before a plural noun denoting a group to indicate </w:t>
      </w:r>
      <w:r w:rsidRPr="00391BC0">
        <w:rPr>
          <w:rFonts w:eastAsia="Cambria"/>
          <w:highlight w:val="cyan"/>
          <w:u w:val="single"/>
        </w:rPr>
        <w:t>reference</w:t>
      </w:r>
      <w:r w:rsidRPr="00391BC0">
        <w:rPr>
          <w:rFonts w:eastAsia="Cambria"/>
          <w:u w:val="single"/>
        </w:rPr>
        <w:t xml:space="preserve"> to </w:t>
      </w:r>
      <w:r w:rsidRPr="00391BC0">
        <w:rPr>
          <w:rFonts w:eastAsia="Cambria"/>
          <w:highlight w:val="cyan"/>
          <w:u w:val="single"/>
        </w:rPr>
        <w:t xml:space="preserve">the </w:t>
      </w:r>
      <w:r w:rsidRPr="00391BC0">
        <w:rPr>
          <w:rFonts w:eastAsia="Cambria"/>
          <w:b/>
          <w:iCs/>
          <w:sz w:val="24"/>
          <w:highlight w:val="cyan"/>
          <w:u w:val="single"/>
          <w:bdr w:val="single" w:sz="8" w:space="0" w:color="auto"/>
        </w:rPr>
        <w:t>group as a whole</w:t>
      </w:r>
      <w:r w:rsidRPr="00391BC0">
        <w:rPr>
          <w:rFonts w:eastAsia="Cambria"/>
          <w:sz w:val="14"/>
        </w:rPr>
        <w:t>. In decisions spanning three different centuries, the appellate courts of Kentucky have found use of the word "the" to have a significant effect upon meaning. Courts are directed by the general assembly to construe Kentucky statutes according to the common and approved usage of language. Ky. Rev. Stat. Ann. § 446.080(4). More like this Headnote</w:t>
      </w:r>
    </w:p>
    <w:p w14:paraId="1A593A79" w14:textId="77777777" w:rsidR="001240FE" w:rsidRPr="00391BC0" w:rsidRDefault="001240FE" w:rsidP="001240FE">
      <w:pPr>
        <w:rPr>
          <w:rFonts w:eastAsia="Cambria"/>
          <w:sz w:val="14"/>
        </w:rPr>
      </w:pPr>
      <w:r w:rsidRPr="00391BC0">
        <w:rPr>
          <w:rFonts w:eastAsia="Cambria"/>
          <w:sz w:val="14"/>
        </w:rPr>
        <w:t>End FN 10</w:t>
      </w:r>
    </w:p>
    <w:p w14:paraId="6C2503C1" w14:textId="77777777" w:rsidR="001240FE" w:rsidRPr="00391BC0" w:rsidRDefault="001240FE" w:rsidP="001240FE">
      <w:pPr>
        <w:rPr>
          <w:rFonts w:eastAsia="Cambria"/>
          <w:sz w:val="14"/>
        </w:rPr>
      </w:pPr>
      <w:r w:rsidRPr="00391BC0">
        <w:rPr>
          <w:rFonts w:eastAsia="Cambria"/>
          <w:sz w:val="14"/>
        </w:rPr>
        <w:t>"</w:t>
      </w:r>
      <w:r w:rsidRPr="00391BC0">
        <w:rPr>
          <w:rFonts w:eastAsia="Cambria"/>
          <w:b/>
          <w:iCs/>
          <w:sz w:val="24"/>
          <w:u w:val="single"/>
          <w:bdr w:val="single" w:sz="8" w:space="0" w:color="auto"/>
        </w:rPr>
        <w:t>The</w:t>
      </w:r>
      <w:r w:rsidRPr="00391BC0">
        <w:rPr>
          <w:rFonts w:eastAsia="Cambria"/>
          <w:sz w:val="14"/>
        </w:rPr>
        <w:t xml:space="preserve">" </w:t>
      </w:r>
      <w:r w:rsidRPr="00391BC0">
        <w:rPr>
          <w:rFonts w:eastAsia="Cambria"/>
          <w:u w:val="single"/>
        </w:rPr>
        <w:t>is "[u]sed</w:t>
      </w:r>
      <w:r w:rsidRPr="00391BC0">
        <w:rPr>
          <w:rFonts w:eastAsia="Cambria"/>
          <w:sz w:val="14"/>
        </w:rPr>
        <w:t xml:space="preserve"> as [**25]</w:t>
      </w:r>
      <w:r>
        <w:rPr>
          <w:rFonts w:eastAsia="Cambria"/>
          <w:sz w:val="14"/>
        </w:rPr>
        <w:t xml:space="preserve"> </w:t>
      </w:r>
      <w:r w:rsidRPr="00391BC0">
        <w:rPr>
          <w:rFonts w:eastAsia="Cambria"/>
          <w:sz w:val="14"/>
        </w:rPr>
        <w:t xml:space="preserve">a function word before a plural noun </w:t>
      </w:r>
      <w:r w:rsidRPr="00391BC0">
        <w:rPr>
          <w:rFonts w:eastAsia="Cambria"/>
          <w:u w:val="single"/>
        </w:rPr>
        <w:t xml:space="preserve">denoting a group to indicate reference to the </w:t>
      </w:r>
      <w:r w:rsidRPr="00391BC0">
        <w:rPr>
          <w:rFonts w:eastAsia="Cambria"/>
          <w:b/>
          <w:iCs/>
          <w:sz w:val="24"/>
          <w:u w:val="single"/>
          <w:bdr w:val="single" w:sz="8" w:space="0" w:color="auto"/>
        </w:rPr>
        <w:t>group as a</w:t>
      </w:r>
      <w:r w:rsidRPr="00391BC0">
        <w:rPr>
          <w:rFonts w:eastAsia="Cambria"/>
          <w:u w:val="single"/>
        </w:rPr>
        <w:t xml:space="preserve"> </w:t>
      </w:r>
      <w:r w:rsidRPr="00391BC0">
        <w:rPr>
          <w:rFonts w:eastAsia="Cambria"/>
          <w:b/>
          <w:iCs/>
          <w:sz w:val="24"/>
          <w:u w:val="single"/>
          <w:bdr w:val="single" w:sz="8" w:space="0" w:color="auto"/>
        </w:rPr>
        <w:t>whole</w:t>
      </w:r>
      <w:r w:rsidRPr="00391BC0">
        <w:rPr>
          <w:rFonts w:eastAsia="Cambria"/>
          <w:sz w:val="14"/>
        </w:rPr>
        <w:t xml:space="preserve">." Webster's Third New International Dictionary 2369 (1993). </w:t>
      </w:r>
      <w:r w:rsidRPr="00391BC0">
        <w:rPr>
          <w:rFonts w:eastAsia="Cambria"/>
          <w:u w:val="single"/>
        </w:rPr>
        <w:t xml:space="preserve">In decisions spanning three different centuries, </w:t>
      </w:r>
      <w:r w:rsidRPr="00391BC0">
        <w:rPr>
          <w:rFonts w:eastAsia="Cambria"/>
          <w:sz w:val="14"/>
        </w:rPr>
        <w:t>the appellate</w:t>
      </w:r>
      <w:r w:rsidRPr="00391BC0">
        <w:rPr>
          <w:rFonts w:eastAsia="Cambria"/>
          <w:u w:val="single"/>
        </w:rPr>
        <w:t xml:space="preserve"> courts </w:t>
      </w:r>
      <w:r w:rsidRPr="00391BC0">
        <w:rPr>
          <w:rFonts w:eastAsia="Cambria"/>
          <w:sz w:val="14"/>
        </w:rPr>
        <w:t>of this Commonwealth</w:t>
      </w:r>
      <w:r w:rsidRPr="00391BC0">
        <w:rPr>
          <w:rFonts w:eastAsia="Cambria"/>
          <w:u w:val="single"/>
        </w:rPr>
        <w:t xml:space="preserve"> have found use of the word "</w:t>
      </w:r>
      <w:r w:rsidRPr="00391BC0">
        <w:rPr>
          <w:rFonts w:eastAsia="Cambria"/>
          <w:b/>
          <w:iCs/>
          <w:sz w:val="24"/>
          <w:highlight w:val="cyan"/>
          <w:u w:val="single"/>
          <w:bdr w:val="single" w:sz="8" w:space="0" w:color="auto"/>
        </w:rPr>
        <w:t>the</w:t>
      </w:r>
      <w:r w:rsidRPr="00391BC0">
        <w:rPr>
          <w:rFonts w:eastAsia="Cambria"/>
          <w:u w:val="single"/>
        </w:rPr>
        <w:t xml:space="preserve">" to </w:t>
      </w:r>
      <w:r w:rsidRPr="00391BC0">
        <w:rPr>
          <w:rFonts w:eastAsia="Cambria"/>
          <w:highlight w:val="cyan"/>
          <w:u w:val="single"/>
        </w:rPr>
        <w:t>have a significant effect upon meaning</w:t>
      </w:r>
      <w:r w:rsidRPr="00391BC0">
        <w:rPr>
          <w:rFonts w:eastAsia="Cambria"/>
          <w:sz w:val="14"/>
        </w:rPr>
        <w:t>. See Revenue Cabinet v. Hubbard, Ky., 37 S.W.3d 717, 719-20 (2000) ("[</w:t>
      </w:r>
      <w:r w:rsidRPr="00391BC0">
        <w:rPr>
          <w:rFonts w:eastAsia="Cambria"/>
          <w:highlight w:val="cyan"/>
          <w:u w:val="single"/>
        </w:rPr>
        <w:t>U]se</w:t>
      </w:r>
      <w:r w:rsidRPr="00391BC0">
        <w:rPr>
          <w:rFonts w:eastAsia="Cambria"/>
          <w:u w:val="single"/>
        </w:rPr>
        <w:t xml:space="preserve"> of</w:t>
      </w:r>
      <w:r w:rsidRPr="00391BC0">
        <w:rPr>
          <w:rFonts w:eastAsia="Cambria"/>
          <w:sz w:val="14"/>
        </w:rPr>
        <w:t xml:space="preserve"> the definite article </w:t>
      </w:r>
      <w:r w:rsidRPr="00391BC0">
        <w:rPr>
          <w:rFonts w:eastAsia="Cambria"/>
          <w:b/>
          <w:iCs/>
          <w:sz w:val="24"/>
          <w:u w:val="single"/>
          <w:bdr w:val="single" w:sz="8" w:space="0" w:color="auto"/>
        </w:rPr>
        <w:t>'the'</w:t>
      </w:r>
      <w:r w:rsidRPr="00391BC0">
        <w:rPr>
          <w:rFonts w:eastAsia="Cambria"/>
          <w:sz w:val="14"/>
        </w:rPr>
        <w:t xml:space="preserve"> </w:t>
      </w:r>
      <w:r w:rsidRPr="00391BC0">
        <w:rPr>
          <w:rFonts w:eastAsia="Cambria"/>
          <w:b/>
          <w:iCs/>
          <w:sz w:val="24"/>
          <w:highlight w:val="cyan"/>
          <w:u w:val="single"/>
          <w:bdr w:val="single" w:sz="8" w:space="0" w:color="auto"/>
        </w:rPr>
        <w:t>indicates</w:t>
      </w:r>
      <w:r w:rsidRPr="00391BC0">
        <w:rPr>
          <w:rFonts w:eastAsia="Cambria"/>
          <w:sz w:val="14"/>
        </w:rPr>
        <w:t xml:space="preserve"> that the statute refers to </w:t>
      </w:r>
      <w:r w:rsidRPr="00391BC0">
        <w:rPr>
          <w:rStyle w:val="Emphasis"/>
          <w:highlight w:val="cyan"/>
        </w:rPr>
        <w:t>the entire body and not</w:t>
      </w:r>
      <w:r w:rsidRPr="00391BC0">
        <w:rPr>
          <w:rStyle w:val="Emphasis"/>
        </w:rPr>
        <w:t xml:space="preserve"> to </w:t>
      </w:r>
      <w:r w:rsidRPr="00391BC0">
        <w:rPr>
          <w:rStyle w:val="Emphasis"/>
          <w:highlight w:val="cyan"/>
        </w:rPr>
        <w:t>discrete parts</w:t>
      </w:r>
      <w:r w:rsidRPr="00391BC0">
        <w:rPr>
          <w:rFonts w:eastAsia="Cambria"/>
          <w:b/>
          <w:iCs/>
          <w:sz w:val="24"/>
          <w:u w:val="single"/>
          <w:bdr w:val="single" w:sz="8" w:space="0" w:color="auto"/>
        </w:rPr>
        <w:t xml:space="preserve"> or components</w:t>
      </w:r>
      <w:r w:rsidRPr="00391BC0">
        <w:rPr>
          <w:rFonts w:eastAsia="Cambria"/>
          <w:sz w:val="14"/>
        </w:rPr>
        <w:t xml:space="preserve">. . . ."); Cardwell v. Haycraft, Ky., 268 S.W.2d 916, 918 (1954) (the trial court's contributory negligence instruction was erroneous in that it contained the definite article "the" before the words "proximate cause" and "such language indicates that 'the sole' rather than 'a contributing' cause was meant."); Schardein v. Harrison, 230 Ky. 1, 18 S.W.2d 316, 319 (1929) ("[I]f the makers of the Constitution had intended to qualify the word 'office' [in Ky. Const. § 161] they would have inserted the definite article 'the' before 'office.'") (quotation omitted); Sheriff of Fayette v. Buckner, 11 Ky. (1 Litt.) 126, 128 (1822) [**26] (holding that legislative act referencing "the clerk of the court" intended a particular clerk of court referenced elsewhere in the legislation). For similar interpretations by other jurisdictions, see, e.g., State Farm Fire &amp; Cas. Co. v. Old Republic Ins. Co., 466 Mich. 142, 644 N.W.2d 715, 718 (Mich. 2002); Patricca v. Zoning Bd. of Adjustment, 527 Pa. 267, 590 A.2d 744, 751 (Pa. 1991); McClanahan v. Woodward Constr. Co., 77 Wyo. 362, 316 P.2d 337, 341-42 (Wyo. 1957); Williams v. McComb, 38 NC. (3 Ired. Eq.) 450 (1844) ("[G]rammatically speaking, 'The,' is a definite article before nouns, which are specific or understood, and is used to limit or determine their extent."). We are directed by the General Assembly to construe our statutes "according to the common and approved usage of language." KRS 446.080(4). Following that directive, </w:t>
      </w:r>
    </w:p>
    <w:p w14:paraId="630DEE1C" w14:textId="77777777" w:rsidR="001240FE" w:rsidRPr="00391BC0" w:rsidRDefault="001240FE" w:rsidP="001240FE">
      <w:pPr>
        <w:rPr>
          <w:rFonts w:eastAsia="Cambria"/>
          <w:sz w:val="14"/>
        </w:rPr>
      </w:pPr>
      <w:r w:rsidRPr="00391BC0">
        <w:rPr>
          <w:rFonts w:eastAsia="Cambria"/>
          <w:sz w:val="14"/>
        </w:rPr>
        <w:t>FN 11</w:t>
      </w:r>
    </w:p>
    <w:p w14:paraId="287490B3" w14:textId="77777777" w:rsidR="001240FE" w:rsidRPr="00391BC0" w:rsidRDefault="001240FE" w:rsidP="001240FE">
      <w:pPr>
        <w:rPr>
          <w:rFonts w:eastAsia="Cambria"/>
          <w:sz w:val="14"/>
        </w:rPr>
      </w:pPr>
      <w:r w:rsidRPr="00391BC0">
        <w:rPr>
          <w:rFonts w:eastAsia="Cambria"/>
          <w:u w:val="single"/>
        </w:rPr>
        <w:t>The Kentucky Supreme Court construes the phrase "</w:t>
      </w:r>
      <w:r w:rsidRPr="00391BC0">
        <w:rPr>
          <w:rFonts w:eastAsia="Cambria"/>
          <w:b/>
          <w:iCs/>
          <w:sz w:val="24"/>
          <w:u w:val="single"/>
          <w:bdr w:val="single" w:sz="8" w:space="0" w:color="auto"/>
        </w:rPr>
        <w:t>the</w:t>
      </w:r>
      <w:r w:rsidRPr="00391BC0">
        <w:rPr>
          <w:rFonts w:eastAsia="Cambria"/>
          <w:sz w:val="14"/>
        </w:rPr>
        <w:t xml:space="preserve"> </w:t>
      </w:r>
      <w:r w:rsidRPr="00391BC0">
        <w:rPr>
          <w:rFonts w:eastAsia="Cambria"/>
          <w:b/>
          <w:iCs/>
          <w:sz w:val="24"/>
          <w:u w:val="single"/>
          <w:bdr w:val="single" w:sz="8" w:space="0" w:color="auto"/>
        </w:rPr>
        <w:t>chemicals</w:t>
      </w:r>
      <w:r w:rsidRPr="00391BC0">
        <w:rPr>
          <w:rFonts w:eastAsia="Cambria"/>
          <w:sz w:val="14"/>
        </w:rPr>
        <w:t xml:space="preserve"> or equipment" as used in Ky. Rev. Stat. Ann. § Ky. Rev. Stat. § 218A.1432(1)(b) </w:t>
      </w:r>
      <w:r w:rsidRPr="00391BC0">
        <w:rPr>
          <w:rFonts w:eastAsia="Cambria"/>
          <w:u w:val="single"/>
        </w:rPr>
        <w:t xml:space="preserve">to mean </w:t>
      </w:r>
      <w:r w:rsidRPr="00391BC0">
        <w:rPr>
          <w:rFonts w:eastAsia="Cambria"/>
          <w:b/>
          <w:iCs/>
          <w:sz w:val="24"/>
          <w:u w:val="single"/>
          <w:bdr w:val="single" w:sz="8" w:space="0" w:color="auto"/>
        </w:rPr>
        <w:t>all</w:t>
      </w:r>
      <w:r w:rsidRPr="00391BC0">
        <w:rPr>
          <w:rFonts w:eastAsia="Cambria"/>
          <w:u w:val="single"/>
        </w:rPr>
        <w:t xml:space="preserve"> of the chemicals</w:t>
      </w:r>
      <w:r w:rsidRPr="00391BC0">
        <w:rPr>
          <w:rFonts w:eastAsia="Cambria"/>
          <w:sz w:val="14"/>
        </w:rPr>
        <w:t xml:space="preserve"> or all of the equipment necessary to manufacture methamphetamine. More like this Headnote</w:t>
      </w:r>
    </w:p>
    <w:p w14:paraId="1ADFE56B" w14:textId="77777777" w:rsidR="001240FE" w:rsidRPr="00391BC0" w:rsidRDefault="001240FE" w:rsidP="001240FE">
      <w:pPr>
        <w:rPr>
          <w:rFonts w:eastAsia="Cambria"/>
          <w:sz w:val="14"/>
        </w:rPr>
      </w:pPr>
      <w:r w:rsidRPr="00391BC0">
        <w:rPr>
          <w:rFonts w:eastAsia="Cambria"/>
          <w:sz w:val="14"/>
        </w:rPr>
        <w:t>End FN 11</w:t>
      </w:r>
    </w:p>
    <w:p w14:paraId="1A70EACD" w14:textId="77777777" w:rsidR="001240FE" w:rsidRDefault="001240FE" w:rsidP="001240FE">
      <w:pPr>
        <w:rPr>
          <w:rFonts w:eastAsia="Cambria"/>
          <w:sz w:val="14"/>
        </w:rPr>
      </w:pPr>
      <w:r w:rsidRPr="00391BC0">
        <w:rPr>
          <w:rFonts w:eastAsia="Cambria"/>
          <w:sz w:val="14"/>
        </w:rPr>
        <w:t>we construe "the chemicals or equipment" to mean all of the chemicals or all of the equipment necessary to manufacture methamphetamine.</w:t>
      </w:r>
    </w:p>
    <w:p w14:paraId="78EC8566" w14:textId="77777777" w:rsidR="001240FE" w:rsidRDefault="001240FE" w:rsidP="001240FE">
      <w:pPr>
        <w:pStyle w:val="Heading4"/>
      </w:pPr>
      <w:r>
        <w:t xml:space="preserve">‘The’ means there’s </w:t>
      </w:r>
      <w:r>
        <w:rPr>
          <w:u w:val="single"/>
        </w:rPr>
        <w:t>only one</w:t>
      </w:r>
      <w:r>
        <w:t xml:space="preserve"> whole.</w:t>
      </w:r>
    </w:p>
    <w:p w14:paraId="24C68C79" w14:textId="77777777" w:rsidR="001240FE" w:rsidRPr="00413897" w:rsidRDefault="001240FE" w:rsidP="001240FE">
      <w:r w:rsidRPr="00413897">
        <w:rPr>
          <w:rStyle w:val="Style13ptBold"/>
        </w:rPr>
        <w:t>Rehnquist ’4</w:t>
      </w:r>
      <w:r>
        <w:t xml:space="preserve"> [William Rehnquist; June 28, 2004; Chief Justice of the Supreme Court of the United States, delivering the opinion of the court; Westlaw, “Rumsfeld v. Padilla,” 542 U.S. 426]</w:t>
      </w:r>
    </w:p>
    <w:p w14:paraId="7007BF84" w14:textId="77777777" w:rsidR="001240FE" w:rsidRDefault="001240FE" w:rsidP="001240FE">
      <w:pPr>
        <w:rPr>
          <w:sz w:val="16"/>
        </w:rPr>
      </w:pPr>
      <w:r w:rsidRPr="000F2BEB">
        <w:rPr>
          <w:sz w:val="16"/>
        </w:rPr>
        <w:t xml:space="preserve">The federal habeas statute straightforwardly provides that the proper respondent to a habeas petition is “the person who has custody over [the petitioner].” 28 U.S.C. § 2242; see also § 2243 (“The writ, or order to show cause shall be directed to the person having custody of the person detained”). </w:t>
      </w:r>
      <w:r w:rsidRPr="000F2BEB">
        <w:rPr>
          <w:rStyle w:val="StyleUnderline"/>
        </w:rPr>
        <w:t xml:space="preserve">The </w:t>
      </w:r>
      <w:r w:rsidRPr="00D31D17">
        <w:rPr>
          <w:rStyle w:val="Emphasis"/>
          <w:highlight w:val="cyan"/>
        </w:rPr>
        <w:t>consistent use</w:t>
      </w:r>
      <w:r w:rsidRPr="00D31D17">
        <w:rPr>
          <w:rStyle w:val="StyleUnderline"/>
          <w:highlight w:val="cyan"/>
        </w:rPr>
        <w:t xml:space="preserve"> of</w:t>
      </w:r>
      <w:r w:rsidRPr="000F2BEB">
        <w:rPr>
          <w:rStyle w:val="StyleUnderline"/>
        </w:rPr>
        <w:t xml:space="preserve"> the </w:t>
      </w:r>
      <w:r w:rsidRPr="00D31D17">
        <w:rPr>
          <w:rStyle w:val="StyleUnderline"/>
          <w:highlight w:val="cyan"/>
        </w:rPr>
        <w:t>definite article</w:t>
      </w:r>
      <w:r w:rsidRPr="000F2BEB">
        <w:rPr>
          <w:sz w:val="16"/>
        </w:rPr>
        <w:t xml:space="preserve"> in reference to the custodian </w:t>
      </w:r>
      <w:r w:rsidRPr="00D31D17">
        <w:rPr>
          <w:rStyle w:val="StyleUnderline"/>
          <w:highlight w:val="cyan"/>
        </w:rPr>
        <w:t>indicates</w:t>
      </w:r>
      <w:r w:rsidRPr="000F2BEB">
        <w:rPr>
          <w:sz w:val="16"/>
        </w:rPr>
        <w:t xml:space="preserve"> that </w:t>
      </w:r>
      <w:r w:rsidRPr="00D31D17">
        <w:rPr>
          <w:rStyle w:val="StyleUnderline"/>
          <w:highlight w:val="cyan"/>
        </w:rPr>
        <w:t>there is</w:t>
      </w:r>
      <w:r w:rsidRPr="000F2BEB">
        <w:rPr>
          <w:sz w:val="16"/>
        </w:rPr>
        <w:t xml:space="preserve"> generally </w:t>
      </w:r>
      <w:r w:rsidRPr="00D31D17">
        <w:rPr>
          <w:rStyle w:val="Emphasis"/>
          <w:highlight w:val="cyan"/>
        </w:rPr>
        <w:t>only one</w:t>
      </w:r>
      <w:r w:rsidRPr="000F2BEB">
        <w:rPr>
          <w:sz w:val="16"/>
        </w:rPr>
        <w:t xml:space="preserve"> proper respondent to a given prisoner's habeas petition. *435 This custodian, moreover, is “the person” with the ability to produce the prisoner's body before the habeas court. Ibid. We summed up the plain language of the habeas statute over 100 years ago in this way: “[T]hese provisions contemplate a proceeding against some person who has the immediate custody of the party detained, with the power to produce the body of such party before the court or judge, that he may be liberated if no sufficient reason is shown to the contrary.” Wales v. Whitney, 114 U.S. 564, 574, 5 S.Ct. 1050, 29 L.Ed. 277 (1885) **2718 (emphasis added); see also Braden v. 30th Judicial Circuit Court of Ky., 410 U.S. 484, 494-495, 93 S.Ct. 1123, 35 L.Ed.2d 443 (1973) (“The writ of habeas corpus” acts upon “the person who holds [the detainee] in what is alleged to be unlawful custody,” citing Wales, supra, at 574, 5 S.Ct. 1050); Braden, supra, at 495, 93 S.Ct. 1123 (“ ‘[T]his writ ... is directed to ... [the] jailer,’ ” quoting In re Jackson, 15 Mich. 417, 439-440 (1867)).</w:t>
      </w:r>
    </w:p>
    <w:p w14:paraId="744B28AE" w14:textId="52B8D6EB" w:rsidR="001240FE" w:rsidRPr="00391BC0" w:rsidRDefault="001240FE" w:rsidP="001240FE">
      <w:pPr>
        <w:pStyle w:val="Heading4"/>
        <w:rPr>
          <w:rFonts w:eastAsia="MS Gothic"/>
        </w:rPr>
      </w:pPr>
      <w:r w:rsidRPr="00391BC0">
        <w:rPr>
          <w:rFonts w:eastAsia="MS Gothic"/>
        </w:rPr>
        <w:t xml:space="preserve">The only possible interpretation of </w:t>
      </w:r>
      <w:r w:rsidR="002C0BD3">
        <w:rPr>
          <w:rFonts w:eastAsia="MS Gothic"/>
        </w:rPr>
        <w:t>‘</w:t>
      </w:r>
      <w:r w:rsidRPr="00391BC0">
        <w:rPr>
          <w:rFonts w:eastAsia="MS Gothic"/>
        </w:rPr>
        <w:t>the</w:t>
      </w:r>
      <w:r w:rsidR="002C0BD3">
        <w:rPr>
          <w:rFonts w:eastAsia="MS Gothic"/>
        </w:rPr>
        <w:t>’</w:t>
      </w:r>
      <w:r w:rsidRPr="00391BC0">
        <w:rPr>
          <w:rFonts w:eastAsia="MS Gothic"/>
        </w:rPr>
        <w:t xml:space="preserve"> is </w:t>
      </w:r>
      <w:r w:rsidRPr="00391BC0">
        <w:rPr>
          <w:rFonts w:eastAsia="MS Gothic"/>
          <w:u w:val="single"/>
        </w:rPr>
        <w:t>all</w:t>
      </w:r>
      <w:r w:rsidRPr="00391BC0">
        <w:rPr>
          <w:rFonts w:eastAsia="MS Gothic"/>
        </w:rPr>
        <w:t xml:space="preserve">, not </w:t>
      </w:r>
      <w:r w:rsidRPr="00391BC0">
        <w:rPr>
          <w:rFonts w:eastAsia="MS Gothic"/>
          <w:u w:val="single"/>
        </w:rPr>
        <w:t>some nor any</w:t>
      </w:r>
      <w:r>
        <w:rPr>
          <w:rFonts w:eastAsia="MS Gothic"/>
        </w:rPr>
        <w:t>.</w:t>
      </w:r>
    </w:p>
    <w:p w14:paraId="026493A0" w14:textId="77777777" w:rsidR="001240FE" w:rsidRPr="00391BC0" w:rsidRDefault="001240FE" w:rsidP="001240FE">
      <w:pPr>
        <w:rPr>
          <w:rFonts w:eastAsia="Cambria"/>
        </w:rPr>
      </w:pPr>
      <w:r w:rsidRPr="00034B49">
        <w:rPr>
          <w:rStyle w:val="Style13ptBold"/>
        </w:rPr>
        <w:t>United States Court of Appeals for the Sixth Circuit 15</w:t>
      </w:r>
      <w:r w:rsidRPr="00391BC0">
        <w:rPr>
          <w:rFonts w:eastAsia="Cambria"/>
        </w:rPr>
        <w:t xml:space="preserve"> (“Gillie v. Law Office of Eric A. Jones, LLC,” File Name: 15a0087p.06, Lexis)//BB</w:t>
      </w:r>
    </w:p>
    <w:p w14:paraId="678010B4" w14:textId="77777777" w:rsidR="001240FE" w:rsidRPr="00391BC0" w:rsidRDefault="001240FE" w:rsidP="001240FE">
      <w:pPr>
        <w:rPr>
          <w:rFonts w:eastAsia="Cambria"/>
          <w:sz w:val="16"/>
        </w:rPr>
      </w:pPr>
      <w:r w:rsidRPr="00391BC0">
        <w:rPr>
          <w:rFonts w:eastAsia="Cambria"/>
          <w:sz w:val="16"/>
        </w:rPr>
        <w:t xml:space="preserve">Turning from "authorized by law," we find another reason to disqualify special counsel as officers under the plain meaning of the Dictionary Act. Mainly, that </w:t>
      </w:r>
    </w:p>
    <w:p w14:paraId="370DB058" w14:textId="77777777" w:rsidR="001240FE" w:rsidRPr="00391BC0" w:rsidRDefault="001240FE" w:rsidP="001240FE">
      <w:pPr>
        <w:rPr>
          <w:rFonts w:eastAsia="Cambria"/>
          <w:sz w:val="16"/>
        </w:rPr>
      </w:pPr>
      <w:r w:rsidRPr="00391BC0">
        <w:rPr>
          <w:rFonts w:eastAsia="Cambria"/>
          <w:sz w:val="16"/>
        </w:rPr>
        <w:t>Headnote 13</w:t>
      </w:r>
    </w:p>
    <w:p w14:paraId="2333007A" w14:textId="77777777" w:rsidR="001240FE" w:rsidRPr="00391BC0" w:rsidRDefault="001240FE" w:rsidP="001240FE">
      <w:pPr>
        <w:rPr>
          <w:rFonts w:eastAsia="Cambria"/>
          <w:sz w:val="16"/>
        </w:rPr>
      </w:pPr>
      <w:r w:rsidRPr="00391BC0">
        <w:rPr>
          <w:rFonts w:eastAsia="Cambria"/>
          <w:sz w:val="16"/>
        </w:rPr>
        <w:t>Special counsel do not perform "</w:t>
      </w:r>
      <w:r w:rsidRPr="00391BC0">
        <w:rPr>
          <w:rFonts w:eastAsia="Cambria"/>
          <w:b/>
          <w:iCs/>
          <w:sz w:val="24"/>
          <w:u w:val="single"/>
          <w:bdr w:val="single" w:sz="8" w:space="0" w:color="auto"/>
        </w:rPr>
        <w:t>the duties</w:t>
      </w:r>
      <w:r w:rsidRPr="00391BC0">
        <w:rPr>
          <w:rFonts w:eastAsia="Cambria"/>
          <w:sz w:val="16"/>
        </w:rPr>
        <w:t>" of any offi</w:t>
      </w:r>
      <w:r w:rsidRPr="00D31D17">
        <w:rPr>
          <w:rFonts w:eastAsia="Cambria"/>
          <w:sz w:val="16"/>
        </w:rPr>
        <w:t xml:space="preserve">ce. </w:t>
      </w:r>
      <w:r w:rsidRPr="00D31D17">
        <w:rPr>
          <w:rFonts w:eastAsia="Cambria"/>
          <w:u w:val="single"/>
        </w:rPr>
        <w:t>The use of the definite article</w:t>
      </w:r>
      <w:r w:rsidRPr="00D31D17">
        <w:rPr>
          <w:rFonts w:eastAsia="Cambria"/>
          <w:sz w:val="16"/>
        </w:rPr>
        <w:t xml:space="preserve"> preceding bot</w:t>
      </w:r>
      <w:r w:rsidRPr="00391BC0">
        <w:rPr>
          <w:rFonts w:eastAsia="Cambria"/>
          <w:sz w:val="16"/>
        </w:rPr>
        <w:t xml:space="preserve">h "duties" and "office" in the definition in the Dictionary Act, 1 U.S.C.S. § 1, </w:t>
      </w:r>
      <w:r w:rsidRPr="00391BC0">
        <w:rPr>
          <w:rFonts w:eastAsia="Cambria"/>
          <w:u w:val="single"/>
        </w:rPr>
        <w:t>restricts the court's interpretation of that language</w:t>
      </w:r>
      <w:r w:rsidRPr="00391BC0">
        <w:rPr>
          <w:rFonts w:eastAsia="Cambria"/>
          <w:sz w:val="16"/>
        </w:rPr>
        <w:t xml:space="preserve">. The word "the" frequently (but not always) indicates a particular thing. It can also be used to refer to something generically, as may be the case with "the office." By way of example, officers include any person authorized by law to perform the duties of the office in question--which could be the (Ohio) Office of Attorney General or some other public office. However, </w:t>
      </w:r>
      <w:r w:rsidRPr="00391BC0">
        <w:rPr>
          <w:rFonts w:eastAsia="Cambria"/>
          <w:u w:val="single"/>
        </w:rPr>
        <w:t xml:space="preserve">the word "the" that precedes "duties" has only </w:t>
      </w:r>
      <w:r w:rsidRPr="00391BC0">
        <w:rPr>
          <w:rFonts w:eastAsia="Cambria"/>
          <w:b/>
          <w:iCs/>
          <w:sz w:val="24"/>
          <w:u w:val="single"/>
          <w:bdr w:val="single" w:sz="8" w:space="0" w:color="auto"/>
        </w:rPr>
        <w:t>one</w:t>
      </w:r>
      <w:r w:rsidRPr="00391BC0">
        <w:rPr>
          <w:rFonts w:eastAsia="Cambria"/>
          <w:u w:val="single"/>
        </w:rPr>
        <w:t xml:space="preserve"> sensible construction</w:t>
      </w:r>
      <w:r w:rsidRPr="00391BC0">
        <w:rPr>
          <w:rFonts w:eastAsia="Cambria"/>
          <w:sz w:val="16"/>
        </w:rPr>
        <w:t xml:space="preserve">--that </w:t>
      </w:r>
      <w:r w:rsidRPr="00391BC0">
        <w:rPr>
          <w:rFonts w:eastAsia="Cambria"/>
          <w:u w:val="single"/>
        </w:rPr>
        <w:t>it refers to</w:t>
      </w:r>
      <w:r w:rsidRPr="00391BC0">
        <w:rPr>
          <w:rFonts w:eastAsia="Cambria"/>
          <w:sz w:val="16"/>
        </w:rPr>
        <w:t xml:space="preserve"> a specific thing--</w:t>
      </w:r>
      <w:r w:rsidRPr="00391BC0">
        <w:rPr>
          <w:rFonts w:eastAsia="Cambria"/>
          <w:b/>
          <w:iCs/>
          <w:sz w:val="24"/>
          <w:u w:val="single"/>
          <w:bdr w:val="single" w:sz="8" w:space="0" w:color="auto"/>
        </w:rPr>
        <w:t>all</w:t>
      </w:r>
      <w:r w:rsidRPr="00391BC0">
        <w:rPr>
          <w:rFonts w:eastAsia="Cambria"/>
          <w:u w:val="single"/>
        </w:rPr>
        <w:t xml:space="preserve"> duties</w:t>
      </w:r>
      <w:r w:rsidRPr="00391BC0">
        <w:rPr>
          <w:rFonts w:eastAsia="Cambria"/>
          <w:sz w:val="16"/>
        </w:rPr>
        <w:t xml:space="preserve"> associated with the office in question. </w:t>
      </w:r>
      <w:r w:rsidRPr="00391BC0">
        <w:rPr>
          <w:rFonts w:eastAsia="Cambria"/>
          <w:u w:val="single"/>
        </w:rPr>
        <w:t>It would be unreasonable to construe "the</w:t>
      </w:r>
      <w:r w:rsidRPr="00391BC0">
        <w:rPr>
          <w:rFonts w:eastAsia="Cambria"/>
          <w:sz w:val="16"/>
        </w:rPr>
        <w:t xml:space="preserve">," in that instance, </w:t>
      </w:r>
      <w:r w:rsidRPr="00391BC0">
        <w:rPr>
          <w:rFonts w:eastAsia="Cambria"/>
          <w:u w:val="single"/>
        </w:rPr>
        <w:t>to mean</w:t>
      </w:r>
      <w:r w:rsidRPr="00391BC0">
        <w:rPr>
          <w:rFonts w:eastAsia="Cambria"/>
          <w:sz w:val="16"/>
        </w:rPr>
        <w:t xml:space="preserve"> "a," "</w:t>
      </w:r>
      <w:r w:rsidRPr="00391BC0">
        <w:rPr>
          <w:rFonts w:eastAsia="Cambria"/>
          <w:b/>
          <w:iCs/>
          <w:sz w:val="24"/>
          <w:u w:val="single"/>
          <w:bdr w:val="single" w:sz="8" w:space="0" w:color="auto"/>
        </w:rPr>
        <w:t>some</w:t>
      </w:r>
      <w:r w:rsidRPr="00391BC0">
        <w:rPr>
          <w:rFonts w:eastAsia="Cambria"/>
          <w:sz w:val="16"/>
        </w:rPr>
        <w:t xml:space="preserve">" </w:t>
      </w:r>
      <w:r w:rsidRPr="00391BC0">
        <w:rPr>
          <w:rFonts w:eastAsia="Cambria"/>
          <w:b/>
          <w:iCs/>
          <w:sz w:val="24"/>
          <w:u w:val="single"/>
          <w:bdr w:val="single" w:sz="8" w:space="0" w:color="auto"/>
        </w:rPr>
        <w:t>or</w:t>
      </w:r>
      <w:r w:rsidRPr="00391BC0">
        <w:rPr>
          <w:rFonts w:eastAsia="Cambria"/>
          <w:sz w:val="16"/>
        </w:rPr>
        <w:t xml:space="preserve"> "</w:t>
      </w:r>
      <w:r w:rsidRPr="00391BC0">
        <w:rPr>
          <w:rFonts w:eastAsia="Cambria"/>
          <w:b/>
          <w:iCs/>
          <w:sz w:val="24"/>
          <w:u w:val="single"/>
          <w:bdr w:val="single" w:sz="8" w:space="0" w:color="auto"/>
        </w:rPr>
        <w:t>any</w:t>
      </w:r>
      <w:r w:rsidRPr="00391BC0">
        <w:rPr>
          <w:rFonts w:eastAsia="Cambria"/>
          <w:sz w:val="16"/>
        </w:rPr>
        <w:t xml:space="preserve">." </w:t>
      </w:r>
      <w:r w:rsidRPr="00391BC0">
        <w:rPr>
          <w:rFonts w:eastAsia="Cambria"/>
          <w:u w:val="single"/>
        </w:rPr>
        <w:t xml:space="preserve">It is a fundamental canon </w:t>
      </w:r>
      <w:r w:rsidRPr="00391BC0">
        <w:rPr>
          <w:rFonts w:eastAsia="Cambria"/>
          <w:sz w:val="16"/>
        </w:rPr>
        <w:t>of statutory construction</w:t>
      </w:r>
      <w:r w:rsidRPr="00391BC0">
        <w:rPr>
          <w:rFonts w:eastAsia="Cambria"/>
          <w:u w:val="single"/>
        </w:rPr>
        <w:t xml:space="preserve"> that, unless otherwise defined, words will be interpreted as taking their ordinary, contemporary, common meaning. And it is normal usage that, in the absence of contrary indication, governs interpretation of texts</w:t>
      </w:r>
      <w:r w:rsidRPr="00391BC0">
        <w:rPr>
          <w:rFonts w:eastAsia="Cambria"/>
          <w:sz w:val="16"/>
        </w:rPr>
        <w:t>. More like this Headnote</w:t>
      </w:r>
    </w:p>
    <w:p w14:paraId="76A6205C" w14:textId="77777777" w:rsidR="001240FE" w:rsidRDefault="001240FE" w:rsidP="001240FE">
      <w:pPr>
        <w:rPr>
          <w:rFonts w:eastAsia="Cambria"/>
          <w:sz w:val="16"/>
        </w:rPr>
      </w:pPr>
      <w:r w:rsidRPr="00391BC0">
        <w:rPr>
          <w:rFonts w:eastAsia="Cambria"/>
          <w:sz w:val="16"/>
        </w:rPr>
        <w:t>End Headnote 13</w:t>
      </w:r>
    </w:p>
    <w:p w14:paraId="5E3453AB" w14:textId="77777777" w:rsidR="001240FE" w:rsidRPr="000A2A18" w:rsidRDefault="001240FE" w:rsidP="001240FE">
      <w:pPr>
        <w:rPr>
          <w:rFonts w:eastAsia="Cambria"/>
          <w:sz w:val="14"/>
        </w:rPr>
      </w:pPr>
      <w:r w:rsidRPr="00391BC0">
        <w:rPr>
          <w:rFonts w:eastAsia="Cambria"/>
          <w:sz w:val="16"/>
        </w:rPr>
        <w:t xml:space="preserve">special counsel do not perform "the duties" of any office. </w:t>
      </w:r>
      <w:r w:rsidRPr="00391BC0">
        <w:rPr>
          <w:rFonts w:eastAsia="Cambria"/>
          <w:u w:val="single"/>
        </w:rPr>
        <w:t>The</w:t>
      </w:r>
      <w:r w:rsidRPr="00391BC0">
        <w:rPr>
          <w:rFonts w:eastAsia="Cambria"/>
          <w:sz w:val="16"/>
        </w:rPr>
        <w:t xml:space="preserve"> </w:t>
      </w:r>
      <w:r w:rsidRPr="00391BC0">
        <w:rPr>
          <w:rFonts w:eastAsia="Cambria"/>
          <w:u w:val="single"/>
        </w:rPr>
        <w:t>use of the definite article</w:t>
      </w:r>
      <w:r w:rsidRPr="00391BC0">
        <w:rPr>
          <w:rFonts w:eastAsia="Cambria"/>
          <w:sz w:val="16"/>
        </w:rPr>
        <w:t xml:space="preserve"> preceding both "duties" and "office" in the Dictionary Act's definition </w:t>
      </w:r>
      <w:r w:rsidRPr="00391BC0">
        <w:rPr>
          <w:rFonts w:eastAsia="Cambria"/>
          <w:b/>
          <w:iCs/>
          <w:sz w:val="24"/>
          <w:u w:val="single"/>
          <w:bdr w:val="single" w:sz="8" w:space="0" w:color="auto"/>
        </w:rPr>
        <w:t>restricts</w:t>
      </w:r>
      <w:r w:rsidRPr="00391BC0">
        <w:rPr>
          <w:rFonts w:eastAsia="Cambria"/>
          <w:u w:val="single"/>
        </w:rPr>
        <w:t xml:space="preserve"> our interpretation</w:t>
      </w:r>
      <w:r w:rsidRPr="00391BC0">
        <w:rPr>
          <w:rFonts w:eastAsia="Cambria"/>
          <w:sz w:val="16"/>
        </w:rPr>
        <w:t xml:space="preserve"> of that language. "[T]he word 'the' frequently (but not always) indicates 'a particular thing.'" NLRB v. Noel Canning, 573 U.S.</w:t>
      </w:r>
      <w:r>
        <w:rPr>
          <w:rFonts w:eastAsia="Cambria"/>
          <w:sz w:val="16"/>
        </w:rPr>
        <w:t xml:space="preserve"> </w:t>
      </w:r>
      <w:r w:rsidRPr="00391BC0">
        <w:rPr>
          <w:rFonts w:eastAsia="Cambria"/>
          <w:sz w:val="16"/>
        </w:rPr>
        <w:t xml:space="preserve">, 134 S. Ct. 2550, 2561, 189 L. Ed. 2d 538 (2014). It can also be used to refer to something generically, id., as may be the case with "the office." By way of example, officers include any person authorized by law to perform the duties of the office in question—which could be the Office of Attorney General or some other public office. However, </w:t>
      </w:r>
      <w:r w:rsidRPr="00391BC0">
        <w:rPr>
          <w:rFonts w:eastAsia="Cambria"/>
          <w:u w:val="single"/>
        </w:rPr>
        <w:t>the word "the" that precedes "duties" has only one sensible construction—that</w:t>
      </w:r>
      <w:r w:rsidRPr="00391BC0">
        <w:rPr>
          <w:rFonts w:eastAsia="Cambria"/>
          <w:sz w:val="14"/>
        </w:rPr>
        <w:t xml:space="preserve"> [**22]</w:t>
      </w:r>
      <w:r>
        <w:rPr>
          <w:rFonts w:eastAsia="Cambria"/>
          <w:sz w:val="14"/>
        </w:rPr>
        <w:t xml:space="preserve"> </w:t>
      </w:r>
      <w:r w:rsidRPr="00391BC0">
        <w:rPr>
          <w:rFonts w:eastAsia="Cambria"/>
          <w:b/>
          <w:iCs/>
          <w:sz w:val="24"/>
          <w:u w:val="single"/>
          <w:bdr w:val="single" w:sz="8" w:space="0" w:color="auto"/>
        </w:rPr>
        <w:t>it refers to</w:t>
      </w:r>
      <w:r w:rsidRPr="00391BC0">
        <w:rPr>
          <w:rFonts w:eastAsia="Cambria"/>
          <w:sz w:val="14"/>
        </w:rPr>
        <w:t xml:space="preserve"> a specific thing—</w:t>
      </w:r>
      <w:r w:rsidRPr="00391BC0">
        <w:rPr>
          <w:rFonts w:eastAsia="Cambria"/>
          <w:b/>
          <w:iCs/>
          <w:sz w:val="24"/>
          <w:u w:val="single"/>
          <w:bdr w:val="single" w:sz="8" w:space="0" w:color="auto"/>
        </w:rPr>
        <w:t>all duties</w:t>
      </w:r>
      <w:r w:rsidRPr="00391BC0">
        <w:rPr>
          <w:rFonts w:eastAsia="Cambria"/>
          <w:sz w:val="14"/>
        </w:rPr>
        <w:t xml:space="preserve"> associated with the office in question. </w:t>
      </w:r>
      <w:r w:rsidRPr="00391BC0">
        <w:rPr>
          <w:rFonts w:eastAsia="Cambria"/>
          <w:u w:val="single"/>
        </w:rPr>
        <w:t>It would be unreasonable to construe "the,"</w:t>
      </w:r>
      <w:r w:rsidRPr="00391BC0">
        <w:rPr>
          <w:rFonts w:eastAsia="Cambria"/>
          <w:sz w:val="14"/>
        </w:rPr>
        <w:t xml:space="preserve"> in that instance, </w:t>
      </w:r>
      <w:r w:rsidRPr="00391BC0">
        <w:rPr>
          <w:rFonts w:eastAsia="Cambria"/>
          <w:b/>
          <w:iCs/>
          <w:sz w:val="24"/>
          <w:u w:val="single"/>
          <w:bdr w:val="single" w:sz="8" w:space="0" w:color="auto"/>
        </w:rPr>
        <w:t>to mean</w:t>
      </w:r>
      <w:r w:rsidRPr="00391BC0">
        <w:rPr>
          <w:rFonts w:eastAsia="Cambria"/>
          <w:sz w:val="14"/>
        </w:rPr>
        <w:t xml:space="preserve"> "a," "</w:t>
      </w:r>
      <w:r w:rsidRPr="00391BC0">
        <w:rPr>
          <w:rFonts w:eastAsia="Cambria"/>
          <w:b/>
          <w:iCs/>
          <w:sz w:val="24"/>
          <w:u w:val="single"/>
          <w:bdr w:val="single" w:sz="8" w:space="0" w:color="auto"/>
        </w:rPr>
        <w:t>some</w:t>
      </w:r>
      <w:r w:rsidRPr="00391BC0">
        <w:rPr>
          <w:rFonts w:eastAsia="Cambria"/>
          <w:sz w:val="14"/>
        </w:rPr>
        <w:t>" or "any." See, e.g., Sandifer v. U.S. Steel Corp., 134 S. Ct. 870, 876, 187 L. Ed. 2d 729 (2014) ("It is a fundamental canon of statutory construction that, unless otherwise defined, words will be interpreted as taking their ordinary, contemporary, common meaning." (internal quotation marks omitted)); Freeman v. Quicken Loans, Inc., 132 S. Ct. 2034, 2042, 182 L. Ed. 2d 955 (2012) ("And it is normal usage that, in the absence of contrary indication, governs our interpretation of texts.").</w:t>
      </w:r>
    </w:p>
    <w:p w14:paraId="187AB6D8" w14:textId="77777777" w:rsidR="001240FE" w:rsidRDefault="001240FE" w:rsidP="001240FE">
      <w:pPr>
        <w:pStyle w:val="Heading3"/>
      </w:pPr>
      <w:r>
        <w:t>The---AT: Requires ‘All’---2AC/1AR</w:t>
      </w:r>
    </w:p>
    <w:p w14:paraId="36C52947" w14:textId="77777777" w:rsidR="001240FE" w:rsidRPr="00A46D4F" w:rsidRDefault="001240FE" w:rsidP="001240FE">
      <w:pPr>
        <w:pStyle w:val="Heading4"/>
        <w:rPr>
          <w:rFonts w:eastAsia="MS Gothic"/>
        </w:rPr>
      </w:pPr>
      <w:r>
        <w:rPr>
          <w:rFonts w:eastAsia="MS Gothic"/>
        </w:rPr>
        <w:t>‘</w:t>
      </w:r>
      <w:r w:rsidRPr="00A46D4F">
        <w:rPr>
          <w:rFonts w:eastAsia="MS Gothic"/>
        </w:rPr>
        <w:t>The</w:t>
      </w:r>
      <w:r>
        <w:rPr>
          <w:rFonts w:eastAsia="MS Gothic"/>
        </w:rPr>
        <w:t>’</w:t>
      </w:r>
      <w:r w:rsidRPr="00A46D4F">
        <w:rPr>
          <w:rFonts w:eastAsia="MS Gothic"/>
        </w:rPr>
        <w:t xml:space="preserve"> </w:t>
      </w:r>
      <w:r>
        <w:rPr>
          <w:rFonts w:eastAsia="MS Gothic"/>
        </w:rPr>
        <w:t>precedes</w:t>
      </w:r>
      <w:r w:rsidRPr="00A46D4F">
        <w:rPr>
          <w:rFonts w:eastAsia="MS Gothic"/>
        </w:rPr>
        <w:t xml:space="preserve"> a member of its class.</w:t>
      </w:r>
    </w:p>
    <w:p w14:paraId="44CD5419" w14:textId="77777777" w:rsidR="001240FE" w:rsidRPr="00A46D4F" w:rsidRDefault="001240FE" w:rsidP="001240FE">
      <w:pPr>
        <w:rPr>
          <w:rFonts w:eastAsia="Cambria"/>
        </w:rPr>
      </w:pPr>
      <w:r w:rsidRPr="00193C56">
        <w:rPr>
          <w:rStyle w:val="Style13ptBold"/>
        </w:rPr>
        <w:t>Webster ’7</w:t>
      </w:r>
      <w:r w:rsidRPr="00A46D4F">
        <w:rPr>
          <w:rFonts w:eastAsia="Cambria"/>
        </w:rPr>
        <w:t xml:space="preserve"> [Merriam Webster online dictionary; carbon dated 2007; “the,” </w:t>
      </w:r>
      <w:hyperlink r:id="rId9" w:history="1">
        <w:r w:rsidRPr="00A46D4F">
          <w:rPr>
            <w:rFonts w:eastAsia="Cambria"/>
          </w:rPr>
          <w:t>https://www.merriam-webster.com/dictionary/the</w:t>
        </w:r>
      </w:hyperlink>
    </w:p>
    <w:p w14:paraId="14200B9E" w14:textId="77777777" w:rsidR="001240FE" w:rsidRDefault="001240FE" w:rsidP="001240FE">
      <w:pPr>
        <w:rPr>
          <w:rFonts w:eastAsia="Cambria"/>
          <w:b/>
          <w:iCs/>
          <w:sz w:val="24"/>
          <w:u w:val="single"/>
          <w:bdr w:val="single" w:sz="8" w:space="0" w:color="auto"/>
        </w:rPr>
      </w:pPr>
      <w:r w:rsidRPr="00A46D4F">
        <w:rPr>
          <w:rFonts w:eastAsia="Cambria"/>
          <w:sz w:val="16"/>
        </w:rPr>
        <w:t>b—</w:t>
      </w:r>
      <w:r w:rsidRPr="00AB0FE1">
        <w:rPr>
          <w:rFonts w:eastAsia="Cambria"/>
          <w:highlight w:val="cyan"/>
          <w:u w:val="single"/>
        </w:rPr>
        <w:t xml:space="preserve">used as a </w:t>
      </w:r>
      <w:r w:rsidRPr="00AB0FE1">
        <w:rPr>
          <w:rFonts w:eastAsia="Cambria"/>
          <w:b/>
          <w:iCs/>
          <w:sz w:val="24"/>
          <w:highlight w:val="cyan"/>
          <w:u w:val="single"/>
          <w:bdr w:val="single" w:sz="8" w:space="0" w:color="auto"/>
        </w:rPr>
        <w:t>function word</w:t>
      </w:r>
      <w:r w:rsidRPr="00AB0FE1">
        <w:rPr>
          <w:rFonts w:eastAsia="Cambria"/>
          <w:highlight w:val="cyan"/>
          <w:u w:val="single"/>
        </w:rPr>
        <w:t xml:space="preserve"> to indicate</w:t>
      </w:r>
      <w:r w:rsidRPr="00A46D4F">
        <w:rPr>
          <w:rFonts w:eastAsia="Cambria"/>
          <w:sz w:val="16"/>
        </w:rPr>
        <w:t xml:space="preserve"> that </w:t>
      </w:r>
      <w:r w:rsidRPr="00A46D4F">
        <w:rPr>
          <w:rFonts w:eastAsia="Cambria"/>
          <w:u w:val="single"/>
        </w:rPr>
        <w:t xml:space="preserve">a </w:t>
      </w:r>
      <w:r w:rsidRPr="00A46D4F">
        <w:rPr>
          <w:rFonts w:eastAsia="Cambria"/>
          <w:b/>
          <w:iCs/>
          <w:sz w:val="24"/>
          <w:u w:val="single"/>
          <w:bdr w:val="single" w:sz="8" w:space="0" w:color="auto"/>
        </w:rPr>
        <w:t xml:space="preserve">following </w:t>
      </w:r>
      <w:r w:rsidRPr="00AB0FE1">
        <w:rPr>
          <w:rFonts w:eastAsia="Cambria"/>
          <w:b/>
          <w:iCs/>
          <w:sz w:val="24"/>
          <w:highlight w:val="cyan"/>
          <w:u w:val="single"/>
          <w:bdr w:val="single" w:sz="8" w:space="0" w:color="auto"/>
        </w:rPr>
        <w:t>noun</w:t>
      </w:r>
      <w:r w:rsidRPr="00A46D4F">
        <w:rPr>
          <w:rFonts w:eastAsia="Cambria"/>
          <w:sz w:val="16"/>
        </w:rPr>
        <w:t xml:space="preserve"> or noun equivalent </w:t>
      </w:r>
      <w:r w:rsidRPr="00AB0FE1">
        <w:rPr>
          <w:rFonts w:eastAsia="Cambria"/>
          <w:highlight w:val="cyan"/>
          <w:u w:val="single"/>
        </w:rPr>
        <w:t>is a</w:t>
      </w:r>
      <w:r w:rsidRPr="00A46D4F">
        <w:rPr>
          <w:rFonts w:eastAsia="Cambria"/>
          <w:sz w:val="16"/>
        </w:rPr>
        <w:t xml:space="preserve"> unique or a particular </w:t>
      </w:r>
      <w:r w:rsidRPr="00AB0FE1">
        <w:rPr>
          <w:rFonts w:eastAsia="Cambria"/>
          <w:b/>
          <w:iCs/>
          <w:sz w:val="24"/>
          <w:highlight w:val="cyan"/>
          <w:u w:val="single"/>
          <w:bdr w:val="single" w:sz="8" w:space="0" w:color="auto"/>
        </w:rPr>
        <w:t>member of its class</w:t>
      </w:r>
    </w:p>
    <w:p w14:paraId="2C6A5948" w14:textId="77777777" w:rsidR="001240FE" w:rsidRPr="000F2BEB" w:rsidRDefault="001240FE" w:rsidP="001240FE">
      <w:pPr>
        <w:pStyle w:val="Heading4"/>
      </w:pPr>
      <w:r>
        <w:t>‘The’ just makes the noun definite.</w:t>
      </w:r>
    </w:p>
    <w:p w14:paraId="06EFF16E" w14:textId="77777777" w:rsidR="001240FE" w:rsidRPr="00FE290A" w:rsidRDefault="001240FE" w:rsidP="001240FE">
      <w:r w:rsidRPr="000F2BEB">
        <w:rPr>
          <w:rStyle w:val="Style13ptBold"/>
        </w:rPr>
        <w:t>Alito ’19</w:t>
      </w:r>
      <w:r>
        <w:t xml:space="preserve"> [Samuel Alito; March 19, 2019; Justice on the Supreme Court of the United States, delivering the opinion of the Court (this is section IIIA); Westlaw, “Nielsen v. Preap,” 139 S. Ct. 954]</w:t>
      </w:r>
    </w:p>
    <w:p w14:paraId="3E0DCD5F" w14:textId="77777777" w:rsidR="001240FE" w:rsidRPr="00FA5B7F" w:rsidRDefault="001240FE" w:rsidP="001240FE">
      <w:pPr>
        <w:rPr>
          <w:sz w:val="16"/>
        </w:rPr>
      </w:pPr>
      <w:r w:rsidRPr="00FE290A">
        <w:rPr>
          <w:rStyle w:val="StyleUnderline"/>
        </w:rPr>
        <w:t xml:space="preserve">Our reading is </w:t>
      </w:r>
      <w:r w:rsidRPr="00FE290A">
        <w:rPr>
          <w:rStyle w:val="Emphasis"/>
        </w:rPr>
        <w:t>confirmed</w:t>
      </w:r>
      <w:r w:rsidRPr="00FE290A">
        <w:rPr>
          <w:rStyle w:val="StyleUnderline"/>
        </w:rPr>
        <w:t xml:space="preserve"> by Congress's use of the </w:t>
      </w:r>
      <w:r w:rsidRPr="00FE290A">
        <w:rPr>
          <w:rStyle w:val="Emphasis"/>
        </w:rPr>
        <w:t>definite article</w:t>
      </w:r>
      <w:r w:rsidRPr="00E03753">
        <w:rPr>
          <w:sz w:val="16"/>
        </w:rPr>
        <w:t xml:space="preserve"> in “when the alien is released.” </w:t>
      </w:r>
      <w:r w:rsidRPr="00FE290A">
        <w:rPr>
          <w:rStyle w:val="StyleUnderline"/>
        </w:rPr>
        <w:t>Because “[w]ords are to be given the meaning that proper grammar and usage would assign them,”</w:t>
      </w:r>
      <w:r w:rsidRPr="00E03753">
        <w:rPr>
          <w:sz w:val="16"/>
        </w:rPr>
        <w:t xml:space="preserve"> A. Scalia &amp; B. Garner, Reading Law: The Interpretation of Legal Texts 140 (2012), </w:t>
      </w:r>
      <w:r w:rsidRPr="00FE290A">
        <w:rPr>
          <w:rStyle w:val="StyleUnderline"/>
        </w:rPr>
        <w:t>the “rules of grammar govern” statutory interpretation “unless they contradict</w:t>
      </w:r>
      <w:r w:rsidRPr="00E03753">
        <w:rPr>
          <w:sz w:val="16"/>
        </w:rPr>
        <w:t xml:space="preserve"> legislative </w:t>
      </w:r>
      <w:r w:rsidRPr="00FE290A">
        <w:rPr>
          <w:rStyle w:val="StyleUnderline"/>
        </w:rPr>
        <w:t>intent or purpose,”</w:t>
      </w:r>
      <w:r w:rsidRPr="00E03753">
        <w:rPr>
          <w:sz w:val="16"/>
        </w:rPr>
        <w:t xml:space="preserve"> ibid. (citing Costello v. INS, 376 U.S. 120, 122–126, 84 S.Ct. 580, 11 L.Ed.2d 559 (1964)). </w:t>
      </w:r>
      <w:r w:rsidRPr="00FE290A">
        <w:rPr>
          <w:rStyle w:val="StyleUnderline"/>
        </w:rPr>
        <w:t xml:space="preserve">Here grammar </w:t>
      </w:r>
      <w:r w:rsidRPr="00FE290A">
        <w:rPr>
          <w:rStyle w:val="Emphasis"/>
        </w:rPr>
        <w:t>and</w:t>
      </w:r>
      <w:r w:rsidRPr="00FE290A">
        <w:rPr>
          <w:rStyle w:val="StyleUnderline"/>
        </w:rPr>
        <w:t xml:space="preserve"> usage </w:t>
      </w:r>
      <w:r w:rsidRPr="00FE290A">
        <w:rPr>
          <w:rStyle w:val="Emphasis"/>
        </w:rPr>
        <w:t>establish</w:t>
      </w:r>
      <w:r w:rsidRPr="00FE290A">
        <w:rPr>
          <w:rStyle w:val="StyleUnderline"/>
        </w:rPr>
        <w:t xml:space="preserve"> that </w:t>
      </w:r>
      <w:r w:rsidRPr="00AB0FE1">
        <w:rPr>
          <w:rStyle w:val="StyleUnderline"/>
          <w:highlight w:val="cyan"/>
        </w:rPr>
        <w:t xml:space="preserve">“the” is “a </w:t>
      </w:r>
      <w:r w:rsidRPr="00AB0FE1">
        <w:rPr>
          <w:rStyle w:val="Emphasis"/>
          <w:highlight w:val="cyan"/>
        </w:rPr>
        <w:t>function word</w:t>
      </w:r>
      <w:r w:rsidRPr="00FE290A">
        <w:rPr>
          <w:rStyle w:val="StyleUnderline"/>
        </w:rPr>
        <w:t xml:space="preserve"> ... </w:t>
      </w:r>
      <w:r w:rsidRPr="00AB0FE1">
        <w:rPr>
          <w:rStyle w:val="StyleUnderline"/>
          <w:highlight w:val="cyan"/>
        </w:rPr>
        <w:t>indicat[ing]</w:t>
      </w:r>
      <w:r w:rsidRPr="00FE290A">
        <w:rPr>
          <w:rStyle w:val="StyleUnderline"/>
        </w:rPr>
        <w:t xml:space="preserve"> that </w:t>
      </w:r>
      <w:r w:rsidRPr="00AB0FE1">
        <w:rPr>
          <w:rStyle w:val="StyleUnderline"/>
          <w:highlight w:val="cyan"/>
        </w:rPr>
        <w:t>a</w:t>
      </w:r>
      <w:r w:rsidRPr="00FE290A">
        <w:rPr>
          <w:rStyle w:val="StyleUnderline"/>
        </w:rPr>
        <w:t xml:space="preserve"> following </w:t>
      </w:r>
      <w:r w:rsidRPr="00AB0FE1">
        <w:rPr>
          <w:rStyle w:val="StyleUnderline"/>
          <w:highlight w:val="cyan"/>
        </w:rPr>
        <w:t>noun</w:t>
      </w:r>
      <w:r w:rsidRPr="00E03753">
        <w:rPr>
          <w:sz w:val="16"/>
        </w:rPr>
        <w:t xml:space="preserve"> or noun equivalent </w:t>
      </w:r>
      <w:r w:rsidRPr="00FE290A">
        <w:rPr>
          <w:rStyle w:val="StyleUnderline"/>
        </w:rPr>
        <w:t xml:space="preserve">is </w:t>
      </w:r>
      <w:r w:rsidRPr="00FE290A">
        <w:rPr>
          <w:rStyle w:val="Emphasis"/>
        </w:rPr>
        <w:t>definite</w:t>
      </w:r>
      <w:r w:rsidRPr="00FE290A">
        <w:rPr>
          <w:rStyle w:val="StyleUnderline"/>
        </w:rPr>
        <w:t xml:space="preserve"> or </w:t>
      </w:r>
      <w:r w:rsidRPr="00AB0FE1">
        <w:rPr>
          <w:rStyle w:val="StyleUnderline"/>
          <w:highlight w:val="cyan"/>
        </w:rPr>
        <w:t xml:space="preserve">has been </w:t>
      </w:r>
      <w:r w:rsidRPr="00AB0FE1">
        <w:rPr>
          <w:rStyle w:val="Emphasis"/>
          <w:highlight w:val="cyan"/>
        </w:rPr>
        <w:t>previously specified</w:t>
      </w:r>
      <w:r w:rsidRPr="00AB0FE1">
        <w:rPr>
          <w:rStyle w:val="StyleUnderline"/>
          <w:highlight w:val="cyan"/>
        </w:rPr>
        <w:t xml:space="preserve"> by context.”</w:t>
      </w:r>
      <w:r w:rsidRPr="00E03753">
        <w:rPr>
          <w:sz w:val="16"/>
        </w:rPr>
        <w:t xml:space="preserve"> Merriam-Webster's Collegiate Dictionary 1294 (11th ed. 2005). See also Work v. United States ex rel. McAlester-Edwards Co., 262 U.S. 200, 208, 43 S.Ct. 580, 67 L.Ed. 949 (1923) (Congress's “use of the definite article [in a reference to “the appraisement”] means an appraisement specifically provided for”). For “the alien”—in the clause “when the alien is released”—to have been previously specified, its scope must have been settled by the time the “when ... released” clause appears at the tail end of paragraph (1).</w:t>
      </w:r>
    </w:p>
    <w:p w14:paraId="328C8922" w14:textId="77777777" w:rsidR="001240FE" w:rsidRDefault="001240FE" w:rsidP="001240FE">
      <w:pPr>
        <w:pStyle w:val="Heading4"/>
      </w:pPr>
      <w:r>
        <w:t>‘The’ is not transformative.</w:t>
      </w:r>
    </w:p>
    <w:p w14:paraId="5475AC1A" w14:textId="77777777" w:rsidR="001240FE" w:rsidRDefault="001240FE" w:rsidP="001240FE">
      <w:r w:rsidRPr="003D5FFD">
        <w:rPr>
          <w:rStyle w:val="Style13ptBold"/>
        </w:rPr>
        <w:t>Breyer ’20</w:t>
      </w:r>
      <w:r>
        <w:t xml:space="preserve"> [Stephen Breyer; June 30, 2020; Justice on the Supreme Court of the United States, dissenting; Westlaw, “United States Pat. &amp; Trademark Off. v. Booking.com B. V.,” 140 S. Ct. 2298]</w:t>
      </w:r>
    </w:p>
    <w:p w14:paraId="4158379D" w14:textId="77777777" w:rsidR="001240FE" w:rsidRPr="0089750E" w:rsidRDefault="001240FE" w:rsidP="001240FE">
      <w:pPr>
        <w:rPr>
          <w:sz w:val="16"/>
        </w:rPr>
      </w:pPr>
      <w:r w:rsidRPr="005E4CF5">
        <w:rPr>
          <w:sz w:val="16"/>
        </w:rPr>
        <w:t xml:space="preserve">That fact does not distinguish Goodyear. A generic term may suggest that it is associated with a specific entity. That does not render it nongeneric. For example, “Wine, Inc.” implies the existence of a specific legal entity incorporated under the laws of some State. Likewise, consumers may perceive “The Wine Company” to refer to some specific company rather than a genus of companies. But </w:t>
      </w:r>
      <w:r w:rsidRPr="005E4CF5">
        <w:rPr>
          <w:rStyle w:val="StyleUnderline"/>
        </w:rPr>
        <w:t xml:space="preserve">the </w:t>
      </w:r>
      <w:r w:rsidRPr="00AB0FE1">
        <w:rPr>
          <w:rStyle w:val="StyleUnderline"/>
          <w:highlight w:val="cyan"/>
        </w:rPr>
        <w:t>addition of the definite article “the”</w:t>
      </w:r>
      <w:r w:rsidRPr="005E4CF5">
        <w:rPr>
          <w:rStyle w:val="StyleUnderline"/>
        </w:rPr>
        <w:t xml:space="preserve"> </w:t>
      </w:r>
      <w:r w:rsidRPr="005E4CF5">
        <w:rPr>
          <w:rStyle w:val="Emphasis"/>
        </w:rPr>
        <w:t xml:space="preserve">obviously </w:t>
      </w:r>
      <w:r w:rsidRPr="00AB0FE1">
        <w:rPr>
          <w:rStyle w:val="Emphasis"/>
          <w:highlight w:val="cyan"/>
        </w:rPr>
        <w:t>does not</w:t>
      </w:r>
      <w:r w:rsidRPr="00AB0FE1">
        <w:rPr>
          <w:rStyle w:val="StyleUnderline"/>
          <w:highlight w:val="cyan"/>
        </w:rPr>
        <w:t xml:space="preserve"> transform the generic nature of that term</w:t>
      </w:r>
      <w:r w:rsidRPr="005E4CF5">
        <w:rPr>
          <w:sz w:val="16"/>
        </w:rPr>
        <w:t>. See In re The Computer Store, Inc., 211 U.S.P.Q. 72, 74–75 (TTAB 1981). True, these terms do not carry the exclusivity of a domain name. But that functional exclusivity does not negate the principle animating Goodyear: Terms that merely convey the nature of the producer's business should remain free for all to use. See 128 U.S. at 603, 9 S.Ct. 166.</w:t>
      </w:r>
    </w:p>
    <w:p w14:paraId="705A5787" w14:textId="77777777" w:rsidR="001240FE" w:rsidRPr="0084138E" w:rsidRDefault="001240FE" w:rsidP="001240FE">
      <w:pPr>
        <w:pStyle w:val="Heading3"/>
      </w:pPr>
      <w:r>
        <w:t>USFG---</w:t>
      </w:r>
      <w:r w:rsidRPr="0084138E">
        <w:t>Singular Whole---1NC</w:t>
      </w:r>
    </w:p>
    <w:p w14:paraId="54DCB98C" w14:textId="77777777" w:rsidR="001240FE" w:rsidRPr="004B051B" w:rsidRDefault="001240FE" w:rsidP="001240FE">
      <w:pPr>
        <w:pStyle w:val="Heading4"/>
      </w:pPr>
      <w:r>
        <w:t>‘United States’ is a singular noun referring to the whole.</w:t>
      </w:r>
    </w:p>
    <w:p w14:paraId="32C71217" w14:textId="77777777" w:rsidR="001240FE" w:rsidRPr="004B051B" w:rsidRDefault="001240FE" w:rsidP="001240FE">
      <w:pPr>
        <w:rPr>
          <w:rFonts w:eastAsia="Cambria"/>
        </w:rPr>
      </w:pPr>
      <w:r w:rsidRPr="004B051B">
        <w:rPr>
          <w:rFonts w:eastAsia="Cambria"/>
        </w:rPr>
        <w:t xml:space="preserve">Dr. James R. </w:t>
      </w:r>
      <w:r w:rsidRPr="00034B49">
        <w:rPr>
          <w:rStyle w:val="Style13ptBold"/>
        </w:rPr>
        <w:t>Hurford 94</w:t>
      </w:r>
      <w:r w:rsidRPr="004B051B">
        <w:rPr>
          <w:rFonts w:eastAsia="Cambria"/>
        </w:rPr>
        <w:t>, General Linguistics Professor at the University of Edinburgh, Grammar: A Student’s Guide, p. 224</w:t>
      </w:r>
    </w:p>
    <w:p w14:paraId="1A0DDB38" w14:textId="77777777" w:rsidR="001240FE" w:rsidRPr="004B051B" w:rsidRDefault="001240FE" w:rsidP="001240FE">
      <w:pPr>
        <w:rPr>
          <w:rFonts w:eastAsia="Cambria"/>
          <w:sz w:val="16"/>
        </w:rPr>
      </w:pPr>
      <w:r w:rsidRPr="004B051B">
        <w:rPr>
          <w:rFonts w:eastAsia="Cambria"/>
          <w:sz w:val="16"/>
        </w:rPr>
        <w:t xml:space="preserve">Singular </w:t>
      </w:r>
    </w:p>
    <w:p w14:paraId="209FA52C" w14:textId="77777777" w:rsidR="001240FE" w:rsidRPr="004B051B" w:rsidRDefault="001240FE" w:rsidP="001240FE">
      <w:pPr>
        <w:rPr>
          <w:rFonts w:eastAsia="Cambria"/>
          <w:sz w:val="16"/>
        </w:rPr>
      </w:pPr>
      <w:r w:rsidRPr="004B051B">
        <w:rPr>
          <w:rFonts w:eastAsia="Cambria"/>
          <w:sz w:val="16"/>
        </w:rPr>
        <w:t xml:space="preserve">Explanation </w:t>
      </w:r>
    </w:p>
    <w:p w14:paraId="27905ACF" w14:textId="77777777" w:rsidR="001240FE" w:rsidRPr="004B051B" w:rsidRDefault="001240FE" w:rsidP="001240FE">
      <w:pPr>
        <w:rPr>
          <w:rFonts w:eastAsia="Cambria"/>
          <w:sz w:val="16"/>
        </w:rPr>
      </w:pPr>
      <w:r w:rsidRPr="004B051B">
        <w:rPr>
          <w:rFonts w:eastAsia="Cambria"/>
          <w:u w:val="single"/>
        </w:rPr>
        <w:t xml:space="preserve">A </w:t>
      </w:r>
      <w:r w:rsidRPr="00D31D17">
        <w:rPr>
          <w:rFonts w:eastAsia="Cambria"/>
          <w:b/>
          <w:iCs/>
          <w:sz w:val="24"/>
          <w:highlight w:val="cyan"/>
          <w:u w:val="single"/>
          <w:bdr w:val="single" w:sz="8" w:space="0" w:color="auto"/>
        </w:rPr>
        <w:t>singular</w:t>
      </w:r>
      <w:r w:rsidRPr="00D31D17">
        <w:rPr>
          <w:rFonts w:eastAsia="Cambria"/>
          <w:highlight w:val="cyan"/>
          <w:u w:val="single"/>
        </w:rPr>
        <w:t xml:space="preserve"> noun</w:t>
      </w:r>
      <w:r w:rsidRPr="004B051B">
        <w:rPr>
          <w:rFonts w:eastAsia="Cambria"/>
          <w:sz w:val="16"/>
        </w:rPr>
        <w:t xml:space="preserve"> or pronoun in a language </w:t>
      </w:r>
      <w:r w:rsidRPr="004B051B">
        <w:rPr>
          <w:rFonts w:eastAsia="Cambria"/>
          <w:u w:val="single"/>
        </w:rPr>
        <w:t xml:space="preserve">typically </w:t>
      </w:r>
      <w:r w:rsidRPr="00D31D17">
        <w:rPr>
          <w:rFonts w:eastAsia="Cambria"/>
          <w:highlight w:val="cyan"/>
          <w:u w:val="single"/>
        </w:rPr>
        <w:t xml:space="preserve">refers to </w:t>
      </w:r>
      <w:r w:rsidRPr="00D31D17">
        <w:rPr>
          <w:rFonts w:eastAsia="Cambria"/>
          <w:b/>
          <w:iCs/>
          <w:sz w:val="24"/>
          <w:highlight w:val="cyan"/>
          <w:u w:val="single"/>
          <w:bdr w:val="single" w:sz="8" w:space="0" w:color="auto"/>
        </w:rPr>
        <w:t>just one</w:t>
      </w:r>
      <w:r w:rsidRPr="00D31D17">
        <w:rPr>
          <w:rFonts w:eastAsia="Cambria"/>
          <w:highlight w:val="cyan"/>
          <w:u w:val="single"/>
        </w:rPr>
        <w:t xml:space="preserve"> thing</w:t>
      </w:r>
      <w:r w:rsidRPr="004B051B">
        <w:rPr>
          <w:rFonts w:eastAsia="Cambria"/>
          <w:sz w:val="16"/>
        </w:rPr>
        <w:t xml:space="preserve"> or person, or to a mass of stuff, </w:t>
      </w:r>
      <w:r w:rsidRPr="00D31D17">
        <w:rPr>
          <w:rFonts w:eastAsia="Cambria"/>
          <w:highlight w:val="cyan"/>
          <w:u w:val="single"/>
        </w:rPr>
        <w:t>rather than</w:t>
      </w:r>
      <w:r w:rsidRPr="004B051B">
        <w:rPr>
          <w:rFonts w:eastAsia="Cambria"/>
          <w:u w:val="single"/>
        </w:rPr>
        <w:t xml:space="preserve"> to </w:t>
      </w:r>
      <w:r w:rsidRPr="00D31D17">
        <w:rPr>
          <w:rFonts w:eastAsia="Cambria"/>
          <w:highlight w:val="cyan"/>
          <w:u w:val="single"/>
        </w:rPr>
        <w:t xml:space="preserve">a </w:t>
      </w:r>
      <w:r w:rsidRPr="00D31D17">
        <w:rPr>
          <w:rFonts w:eastAsia="Cambria"/>
          <w:b/>
          <w:iCs/>
          <w:sz w:val="24"/>
          <w:highlight w:val="cyan"/>
          <w:u w:val="single"/>
          <w:bdr w:val="single" w:sz="8" w:space="0" w:color="auto"/>
        </w:rPr>
        <w:t>collection</w:t>
      </w:r>
      <w:r w:rsidRPr="004B051B">
        <w:rPr>
          <w:rFonts w:eastAsia="Cambria"/>
          <w:u w:val="single"/>
        </w:rPr>
        <w:t xml:space="preserve"> of things</w:t>
      </w:r>
      <w:r w:rsidRPr="004B051B">
        <w:rPr>
          <w:rFonts w:eastAsia="Cambria"/>
          <w:sz w:val="16"/>
        </w:rPr>
        <w:t xml:space="preserve"> or people. Other nouns which occur in the same grammatical patterns as typical singular nouns may be classified as grammatically singular. </w:t>
      </w:r>
    </w:p>
    <w:p w14:paraId="67F87829" w14:textId="77777777" w:rsidR="001240FE" w:rsidRPr="004B051B" w:rsidRDefault="001240FE" w:rsidP="001240FE">
      <w:pPr>
        <w:rPr>
          <w:rFonts w:eastAsia="Cambria"/>
          <w:sz w:val="16"/>
        </w:rPr>
      </w:pPr>
      <w:r w:rsidRPr="004B051B">
        <w:rPr>
          <w:rFonts w:eastAsia="Cambria"/>
          <w:sz w:val="16"/>
        </w:rPr>
        <w:t xml:space="preserve">Examples </w:t>
      </w:r>
    </w:p>
    <w:p w14:paraId="4226A93E" w14:textId="77777777" w:rsidR="001240FE" w:rsidRPr="004B051B" w:rsidRDefault="001240FE" w:rsidP="001240FE">
      <w:pPr>
        <w:rPr>
          <w:rFonts w:eastAsia="Cambria"/>
          <w:sz w:val="16"/>
        </w:rPr>
      </w:pPr>
      <w:r w:rsidRPr="004B051B">
        <w:rPr>
          <w:rFonts w:eastAsia="Cambria"/>
          <w:sz w:val="16"/>
        </w:rPr>
        <w:t xml:space="preserve">Some singular nouns in English are waiter, inability, objection, cat, frostbite, garlic, refusal, gatepost, liair and region. </w:t>
      </w:r>
    </w:p>
    <w:p w14:paraId="60377C06" w14:textId="77777777" w:rsidR="001240FE" w:rsidRPr="004B051B" w:rsidRDefault="001240FE" w:rsidP="001240FE">
      <w:pPr>
        <w:rPr>
          <w:rFonts w:eastAsia="Cambria"/>
          <w:sz w:val="16"/>
        </w:rPr>
      </w:pPr>
      <w:r w:rsidRPr="004B051B">
        <w:rPr>
          <w:rFonts w:eastAsia="Cambria"/>
          <w:sz w:val="16"/>
        </w:rPr>
        <w:t xml:space="preserve">The English personal pronouns I, he. she and it are singular. </w:t>
      </w:r>
    </w:p>
    <w:p w14:paraId="4B9DDD7A" w14:textId="77777777" w:rsidR="001240FE" w:rsidRPr="004B051B" w:rsidRDefault="001240FE" w:rsidP="001240FE">
      <w:pPr>
        <w:rPr>
          <w:rFonts w:eastAsia="Cambria"/>
          <w:sz w:val="16"/>
        </w:rPr>
      </w:pPr>
      <w:r w:rsidRPr="004B051B">
        <w:rPr>
          <w:rFonts w:eastAsia="Cambria"/>
          <w:sz w:val="16"/>
        </w:rPr>
        <w:t xml:space="preserve">Contrasts </w:t>
      </w:r>
    </w:p>
    <w:p w14:paraId="02466F5C" w14:textId="77777777" w:rsidR="001240FE" w:rsidRPr="004B051B" w:rsidRDefault="001240FE" w:rsidP="001240FE">
      <w:pPr>
        <w:rPr>
          <w:rFonts w:eastAsia="Cambria"/>
          <w:sz w:val="16"/>
        </w:rPr>
      </w:pPr>
      <w:r w:rsidRPr="004B051B">
        <w:rPr>
          <w:rFonts w:eastAsia="Cambria"/>
          <w:sz w:val="16"/>
        </w:rPr>
        <w:t xml:space="preserve">Singular contrasts with plural. A word cannot simultaneously be both singular and plural. </w:t>
      </w:r>
    </w:p>
    <w:p w14:paraId="632ACE53" w14:textId="77777777" w:rsidR="001240FE" w:rsidRPr="004B051B" w:rsidRDefault="001240FE" w:rsidP="001240FE">
      <w:pPr>
        <w:rPr>
          <w:rFonts w:eastAsia="Cambria"/>
          <w:sz w:val="16"/>
        </w:rPr>
      </w:pPr>
      <w:r w:rsidRPr="004B051B">
        <w:rPr>
          <w:rFonts w:eastAsia="Cambria"/>
          <w:sz w:val="16"/>
        </w:rPr>
        <w:t xml:space="preserve">Relationships Singular and plural in a language belong to its system of number. It is common in languages for singular to be the unmarked member of the system, and for plural nouns to have some special marker, such as a suffix; this is true of English, where, for instance, the noun dog is singular, and its plural is formed by adding an ~s. The singular is rarely formed by adding something in this way. </w:t>
      </w:r>
    </w:p>
    <w:p w14:paraId="7C3A1EF1" w14:textId="77777777" w:rsidR="001240FE" w:rsidRPr="004B051B" w:rsidRDefault="001240FE" w:rsidP="001240FE">
      <w:pPr>
        <w:rPr>
          <w:rFonts w:eastAsia="Cambria"/>
          <w:sz w:val="16"/>
        </w:rPr>
      </w:pPr>
      <w:r w:rsidRPr="004B051B">
        <w:rPr>
          <w:rFonts w:eastAsia="Cambria"/>
          <w:sz w:val="16"/>
        </w:rPr>
        <w:t xml:space="preserve">The basic parts of speech to which singular applies are nouns and pronouns; other parts of speech or word-classes may be marked as singular by agreement with a singular noun or pronoun. In English, only verbs and demonstratives show this agreement; this and that are singular demonstratives, and is and was are forms of the verb be which show singular agreement. </w:t>
      </w:r>
    </w:p>
    <w:p w14:paraId="5CC1FDC2" w14:textId="77777777" w:rsidR="001240FE" w:rsidRPr="004B051B" w:rsidRDefault="001240FE" w:rsidP="001240FE">
      <w:pPr>
        <w:rPr>
          <w:rFonts w:eastAsia="Cambria"/>
          <w:sz w:val="16"/>
        </w:rPr>
      </w:pPr>
      <w:r w:rsidRPr="004B051B">
        <w:rPr>
          <w:rFonts w:eastAsia="Cambria"/>
          <w:sz w:val="16"/>
        </w:rPr>
        <w:t xml:space="preserve">Among the nouns, mass nouns are always singular. So we may say </w:t>
      </w:r>
      <w:r w:rsidRPr="004B051B">
        <w:rPr>
          <w:rFonts w:eastAsia="Cambria"/>
          <w:i/>
          <w:iCs/>
          <w:sz w:val="16"/>
        </w:rPr>
        <w:t>This stuff is sticky</w:t>
      </w:r>
      <w:r w:rsidRPr="004B051B">
        <w:rPr>
          <w:rFonts w:eastAsia="Cambria"/>
          <w:sz w:val="16"/>
        </w:rPr>
        <w:t xml:space="preserve"> and </w:t>
      </w:r>
      <w:r w:rsidRPr="004B051B">
        <w:rPr>
          <w:rFonts w:eastAsia="Cambria"/>
          <w:i/>
          <w:iCs/>
          <w:sz w:val="16"/>
        </w:rPr>
        <w:t>That wine tastes of bananas</w:t>
      </w:r>
      <w:r w:rsidRPr="004B051B">
        <w:rPr>
          <w:rFonts w:eastAsia="Cambria"/>
          <w:sz w:val="16"/>
        </w:rPr>
        <w:t xml:space="preserve">. Count nouns show the distinction between singular and plural. Thus we have singular/plural pairs such as </w:t>
      </w:r>
      <w:r w:rsidRPr="004B051B">
        <w:rPr>
          <w:rFonts w:eastAsia="Cambria"/>
          <w:i/>
          <w:iCs/>
          <w:sz w:val="16"/>
        </w:rPr>
        <w:t>tree/trees</w:t>
      </w:r>
      <w:r w:rsidRPr="004B051B">
        <w:rPr>
          <w:rFonts w:eastAsia="Cambria"/>
          <w:sz w:val="16"/>
        </w:rPr>
        <w:t xml:space="preserve">, </w:t>
      </w:r>
      <w:r w:rsidRPr="004B051B">
        <w:rPr>
          <w:rFonts w:eastAsia="Cambria"/>
          <w:i/>
          <w:iCs/>
          <w:sz w:val="16"/>
        </w:rPr>
        <w:t>diagram/diagrams</w:t>
      </w:r>
      <w:r w:rsidRPr="004B051B">
        <w:rPr>
          <w:rFonts w:eastAsia="Cambria"/>
          <w:sz w:val="16"/>
        </w:rPr>
        <w:t xml:space="preserve"> and </w:t>
      </w:r>
      <w:r w:rsidRPr="004B051B">
        <w:rPr>
          <w:rFonts w:eastAsia="Cambria"/>
          <w:i/>
          <w:iCs/>
          <w:sz w:val="16"/>
        </w:rPr>
        <w:t>burial/burials</w:t>
      </w:r>
      <w:r w:rsidRPr="004B051B">
        <w:rPr>
          <w:rFonts w:eastAsia="Cambria"/>
          <w:sz w:val="16"/>
        </w:rPr>
        <w:t xml:space="preserve">. Proper names are almost always singular. </w:t>
      </w:r>
      <w:r w:rsidRPr="004B051B">
        <w:rPr>
          <w:rFonts w:eastAsia="Cambria"/>
          <w:u w:val="single"/>
        </w:rPr>
        <w:t xml:space="preserve">Even proper names formed from plural common nouns, </w:t>
      </w:r>
      <w:r w:rsidRPr="004B051B">
        <w:rPr>
          <w:rFonts w:eastAsia="Cambria"/>
          <w:b/>
          <w:iCs/>
          <w:sz w:val="24"/>
          <w:u w:val="single"/>
          <w:bdr w:val="single" w:sz="8" w:space="0" w:color="auto"/>
        </w:rPr>
        <w:t xml:space="preserve">such as </w:t>
      </w:r>
      <w:r w:rsidRPr="00D31D17">
        <w:rPr>
          <w:rFonts w:eastAsia="Cambria"/>
          <w:b/>
          <w:i/>
          <w:iCs/>
          <w:sz w:val="24"/>
          <w:highlight w:val="cyan"/>
          <w:u w:val="single"/>
          <w:bdr w:val="single" w:sz="8" w:space="0" w:color="auto"/>
        </w:rPr>
        <w:t>the United States</w:t>
      </w:r>
      <w:r w:rsidRPr="00D31D17">
        <w:rPr>
          <w:rFonts w:eastAsia="Cambria"/>
          <w:highlight w:val="cyan"/>
          <w:u w:val="single"/>
        </w:rPr>
        <w:t>, tend to be singular</w:t>
      </w:r>
      <w:r w:rsidRPr="004B051B">
        <w:rPr>
          <w:rFonts w:eastAsia="Cambria"/>
          <w:sz w:val="16"/>
        </w:rPr>
        <w:t xml:space="preserve">, as in </w:t>
      </w:r>
      <w:r w:rsidRPr="004B051B">
        <w:rPr>
          <w:rFonts w:eastAsia="Cambria"/>
          <w:i/>
          <w:iCs/>
          <w:sz w:val="16"/>
        </w:rPr>
        <w:t>The United States is ready to defend its vital interests</w:t>
      </w:r>
      <w:r w:rsidRPr="004B051B">
        <w:rPr>
          <w:rFonts w:eastAsia="Cambria"/>
          <w:sz w:val="16"/>
        </w:rPr>
        <w:t>.</w:t>
      </w:r>
    </w:p>
    <w:p w14:paraId="1930DF35" w14:textId="77777777" w:rsidR="001240FE" w:rsidRPr="0084138E" w:rsidRDefault="001240FE" w:rsidP="001240FE">
      <w:pPr>
        <w:pStyle w:val="Heading3"/>
      </w:pPr>
      <w:r>
        <w:t>USFG---</w:t>
      </w:r>
      <w:r w:rsidRPr="0084138E">
        <w:t>Singular Whole---2NC</w:t>
      </w:r>
    </w:p>
    <w:p w14:paraId="02EFC508" w14:textId="77777777" w:rsidR="001240FE" w:rsidRPr="00034B49" w:rsidRDefault="001240FE" w:rsidP="001240FE">
      <w:pPr>
        <w:pStyle w:val="Heading4"/>
      </w:pPr>
      <w:r w:rsidRPr="00034B49">
        <w:t>‘United States’ isn’t one branch.</w:t>
      </w:r>
    </w:p>
    <w:p w14:paraId="4366700A" w14:textId="77777777" w:rsidR="001240FE" w:rsidRPr="004B051B" w:rsidRDefault="001240FE" w:rsidP="001240FE">
      <w:pPr>
        <w:rPr>
          <w:rFonts w:eastAsia="Cambria"/>
        </w:rPr>
      </w:pPr>
      <w:r w:rsidRPr="004B051B">
        <w:rPr>
          <w:rFonts w:eastAsia="Cambria"/>
        </w:rPr>
        <w:t xml:space="preserve">Arthur </w:t>
      </w:r>
      <w:r w:rsidRPr="00034B49">
        <w:rPr>
          <w:rStyle w:val="Style13ptBold"/>
        </w:rPr>
        <w:t>Miller 86</w:t>
      </w:r>
      <w:r w:rsidRPr="004B051B">
        <w:rPr>
          <w:rFonts w:eastAsia="Cambria"/>
        </w:rPr>
        <w:t xml:space="preserve">. Distinguished Visiting Professor of Law – Emory University. Summer 1986. “Congress, the Constitution, and First Use of Nuclear Weapons.” Review of Politics. Vol. 48, No. 3. </w:t>
      </w:r>
    </w:p>
    <w:p w14:paraId="4BE508F3" w14:textId="77777777" w:rsidR="001240FE" w:rsidRPr="004B051B" w:rsidRDefault="001240FE" w:rsidP="001240FE">
      <w:pPr>
        <w:rPr>
          <w:rFonts w:eastAsia="Cambria"/>
          <w:sz w:val="12"/>
        </w:rPr>
      </w:pPr>
      <w:r w:rsidRPr="004B051B">
        <w:rPr>
          <w:rFonts w:eastAsia="Cambria"/>
          <w:sz w:val="12"/>
        </w:rPr>
        <w:t xml:space="preserve">Three other points merit mention in this discussion of collective decision-making. First, both the formal and the secret constitutions allocate power over foreign relations and defense to the central government, to, that is, the United States of America visualized as a single entity. </w:t>
      </w:r>
      <w:r w:rsidRPr="004B051B">
        <w:rPr>
          <w:rFonts w:eastAsia="Cambria"/>
          <w:u w:val="single"/>
        </w:rPr>
        <w:t>What</w:t>
      </w:r>
      <w:r w:rsidRPr="004B051B">
        <w:rPr>
          <w:rFonts w:eastAsia="Cambria"/>
          <w:sz w:val="12"/>
        </w:rPr>
        <w:t xml:space="preserve">, however, </w:t>
      </w:r>
      <w:r w:rsidRPr="004B051B">
        <w:rPr>
          <w:rFonts w:eastAsia="Cambria"/>
          <w:u w:val="single"/>
        </w:rPr>
        <w:t>is "the" U</w:t>
      </w:r>
      <w:r w:rsidRPr="004B051B">
        <w:rPr>
          <w:rFonts w:eastAsia="Cambria"/>
          <w:sz w:val="12"/>
        </w:rPr>
        <w:t xml:space="preserve">nited </w:t>
      </w:r>
      <w:r w:rsidRPr="004B051B">
        <w:rPr>
          <w:rFonts w:eastAsia="Cambria"/>
          <w:u w:val="single"/>
        </w:rPr>
        <w:t>S</w:t>
      </w:r>
      <w:r w:rsidRPr="004B051B">
        <w:rPr>
          <w:rFonts w:eastAsia="Cambria"/>
          <w:sz w:val="12"/>
        </w:rPr>
        <w:t>tates</w:t>
      </w:r>
      <w:r w:rsidRPr="004B051B">
        <w:rPr>
          <w:rFonts w:eastAsia="Cambria"/>
          <w:u w:val="single"/>
        </w:rPr>
        <w:t>?</w:t>
      </w:r>
      <w:r w:rsidRPr="004B051B">
        <w:rPr>
          <w:rFonts w:eastAsia="Cambria"/>
          <w:sz w:val="12"/>
        </w:rPr>
        <w:t xml:space="preserve"> The question has never been definitively answered; and indeed has seldom been asked in judicial opinion or scholarly discourse.42 Asked another way, the question is this: Where does sovereignty lie in the American polity? The formal constitution is supposedly based on popular sovereignty, with ultimate power resting in the people. That, however, is far from accurate. Proof positive that sovereignty lies in the "state" came when General Robert E. Lee surrendered at Appomattox: "the people" of the South were not to be permitted to exercise their "sovereignty." The powers of the national government are supposedly only those delegated to it, either expressly or impliedly. But that is scarcely accurate, as 200 years of constitutional development attest. The Framers of the formal constitution established a governmental system that, as Justice Robert Jackson commented, would ensure that the dispersed powers of the federal government would be integrated into a workable government. "Separateness but interdependence, autonomy but reciprocity" was the constitutional command.43 </w:t>
      </w:r>
      <w:r w:rsidRPr="004B051B">
        <w:rPr>
          <w:rFonts w:eastAsia="Cambria"/>
          <w:u w:val="single"/>
        </w:rPr>
        <w:t xml:space="preserve">The meaning is unmistakable: </w:t>
      </w:r>
      <w:r w:rsidRPr="00D31D17">
        <w:rPr>
          <w:rFonts w:eastAsia="Cambria"/>
          <w:highlight w:val="cyan"/>
          <w:u w:val="single"/>
        </w:rPr>
        <w:t>"the" U</w:t>
      </w:r>
      <w:r w:rsidRPr="004B051B">
        <w:rPr>
          <w:rFonts w:eastAsia="Cambria"/>
          <w:sz w:val="12"/>
        </w:rPr>
        <w:t xml:space="preserve">nited </w:t>
      </w:r>
      <w:r w:rsidRPr="00D31D17">
        <w:rPr>
          <w:rFonts w:eastAsia="Cambria"/>
          <w:highlight w:val="cyan"/>
          <w:u w:val="single"/>
        </w:rPr>
        <w:t>S</w:t>
      </w:r>
      <w:r w:rsidRPr="004B051B">
        <w:rPr>
          <w:rFonts w:eastAsia="Cambria"/>
          <w:sz w:val="12"/>
        </w:rPr>
        <w:t xml:space="preserve">tates </w:t>
      </w:r>
      <w:r w:rsidRPr="00D31D17">
        <w:rPr>
          <w:rFonts w:eastAsia="Cambria"/>
          <w:highlight w:val="cyan"/>
          <w:u w:val="single"/>
        </w:rPr>
        <w:t xml:space="preserve">is a </w:t>
      </w:r>
      <w:r w:rsidRPr="00D31D17">
        <w:rPr>
          <w:rFonts w:eastAsia="Cambria"/>
          <w:b/>
          <w:iCs/>
          <w:sz w:val="24"/>
          <w:highlight w:val="cyan"/>
          <w:u w:val="single"/>
          <w:bdr w:val="single" w:sz="8" w:space="0" w:color="auto"/>
        </w:rPr>
        <w:t>single</w:t>
      </w:r>
      <w:r w:rsidRPr="004B051B">
        <w:rPr>
          <w:rFonts w:eastAsia="Cambria"/>
          <w:u w:val="single"/>
        </w:rPr>
        <w:t xml:space="preserve"> </w:t>
      </w:r>
      <w:r w:rsidRPr="004B051B">
        <w:rPr>
          <w:rFonts w:eastAsia="Cambria"/>
          <w:sz w:val="12"/>
        </w:rPr>
        <w:t>metaphysical</w:t>
      </w:r>
      <w:r w:rsidRPr="004B051B">
        <w:rPr>
          <w:rFonts w:eastAsia="Cambria"/>
          <w:u w:val="single"/>
        </w:rPr>
        <w:t xml:space="preserve"> </w:t>
      </w:r>
      <w:r w:rsidRPr="00D31D17">
        <w:rPr>
          <w:rFonts w:eastAsia="Cambria"/>
          <w:b/>
          <w:iCs/>
          <w:sz w:val="24"/>
          <w:highlight w:val="cyan"/>
          <w:u w:val="single"/>
          <w:bdr w:val="single" w:sz="8" w:space="0" w:color="auto"/>
        </w:rPr>
        <w:t>entity</w:t>
      </w:r>
      <w:r w:rsidRPr="00D31D17">
        <w:rPr>
          <w:rFonts w:eastAsia="Cambria"/>
          <w:highlight w:val="cyan"/>
          <w:u w:val="single"/>
        </w:rPr>
        <w:t>, encompassing</w:t>
      </w:r>
      <w:r w:rsidRPr="004B051B">
        <w:rPr>
          <w:rFonts w:eastAsia="Cambria"/>
          <w:sz w:val="12"/>
        </w:rPr>
        <w:t xml:space="preserve"> state, society, and </w:t>
      </w:r>
      <w:r w:rsidRPr="00D31D17">
        <w:rPr>
          <w:rFonts w:eastAsia="Cambria"/>
          <w:highlight w:val="cyan"/>
          <w:u w:val="single"/>
        </w:rPr>
        <w:t>government in one</w:t>
      </w:r>
      <w:r w:rsidRPr="004B051B">
        <w:rPr>
          <w:rFonts w:eastAsia="Cambria"/>
          <w:u w:val="single"/>
        </w:rPr>
        <w:t xml:space="preserve"> artificial </w:t>
      </w:r>
      <w:r w:rsidRPr="00D31D17">
        <w:rPr>
          <w:rFonts w:eastAsia="Cambria"/>
          <w:highlight w:val="cyan"/>
          <w:u w:val="single"/>
        </w:rPr>
        <w:t>being</w:t>
      </w:r>
      <w:r w:rsidRPr="004B051B">
        <w:rPr>
          <w:rFonts w:eastAsia="Cambria"/>
          <w:sz w:val="12"/>
        </w:rPr>
        <w:t xml:space="preserve">. These terms are not synonymous. The state is the fundamental entity; government its apparatus; and society is composed of the individuals and groups governed. Much like the business corporation, the state-"the" United States-is an artificial construct, more a method than a thing. It exists in constitutional theory-in, for example, the state secrets privilege in litigation-even though judges and commentators alike often confuse the term with government and with society. A legal fiction that by itself can do no act, speak no work, and think no thought, the state (like the corporation) has "no anatomical parts to be kicked or consigned to the calaboose; no soul for whose salvation the parson may struggle; no body to be roasted in hell or purged for celestial enjoyment." 44 </w:t>
      </w:r>
      <w:r w:rsidRPr="004B051B">
        <w:rPr>
          <w:rFonts w:eastAsia="Cambria"/>
          <w:u w:val="single"/>
        </w:rPr>
        <w:t>Despite loose language to the contrary</w:t>
      </w:r>
      <w:r w:rsidRPr="004B051B">
        <w:rPr>
          <w:rFonts w:eastAsia="Cambria"/>
          <w:sz w:val="12"/>
        </w:rPr>
        <w:t xml:space="preserve"> from executive branch lawyers and even the Supreme Court, "the" state or </w:t>
      </w:r>
      <w:r w:rsidRPr="004B051B">
        <w:rPr>
          <w:rFonts w:eastAsia="Cambria"/>
          <w:u w:val="single"/>
        </w:rPr>
        <w:t>"the" government-or "the" U</w:t>
      </w:r>
      <w:r w:rsidRPr="004B051B">
        <w:rPr>
          <w:rFonts w:eastAsia="Cambria"/>
          <w:sz w:val="12"/>
        </w:rPr>
        <w:t xml:space="preserve">nited </w:t>
      </w:r>
      <w:r w:rsidRPr="004B051B">
        <w:rPr>
          <w:rFonts w:eastAsia="Cambria"/>
          <w:u w:val="single"/>
        </w:rPr>
        <w:t>S</w:t>
      </w:r>
      <w:r w:rsidRPr="004B051B">
        <w:rPr>
          <w:rFonts w:eastAsia="Cambria"/>
          <w:sz w:val="12"/>
        </w:rPr>
        <w:t>tates-</w:t>
      </w:r>
      <w:r w:rsidRPr="004B051B">
        <w:rPr>
          <w:rFonts w:eastAsia="Cambria"/>
          <w:u w:val="single"/>
        </w:rPr>
        <w:t xml:space="preserve">is </w:t>
      </w:r>
      <w:r w:rsidRPr="00D31D17">
        <w:rPr>
          <w:rFonts w:eastAsia="Cambria"/>
          <w:b/>
          <w:iCs/>
          <w:sz w:val="24"/>
          <w:highlight w:val="cyan"/>
          <w:u w:val="single"/>
          <w:bdr w:val="single" w:sz="8" w:space="0" w:color="auto"/>
        </w:rPr>
        <w:t>not to be equated with</w:t>
      </w:r>
      <w:r w:rsidRPr="004B051B">
        <w:rPr>
          <w:rFonts w:eastAsia="Cambria"/>
          <w:sz w:val="12"/>
        </w:rPr>
        <w:t xml:space="preserve"> the executive branch. Nor with </w:t>
      </w:r>
      <w:r w:rsidRPr="00D31D17">
        <w:rPr>
          <w:rFonts w:eastAsia="Cambria"/>
          <w:b/>
          <w:iCs/>
          <w:sz w:val="24"/>
          <w:highlight w:val="cyan"/>
          <w:u w:val="single"/>
          <w:bdr w:val="single" w:sz="8" w:space="0" w:color="auto"/>
        </w:rPr>
        <w:t>any</w:t>
      </w:r>
      <w:r w:rsidRPr="004B051B">
        <w:rPr>
          <w:rFonts w:eastAsia="Cambria"/>
          <w:b/>
          <w:iCs/>
          <w:sz w:val="24"/>
          <w:u w:val="single"/>
          <w:bdr w:val="single" w:sz="8" w:space="0" w:color="auto"/>
        </w:rPr>
        <w:t xml:space="preserve"> one </w:t>
      </w:r>
      <w:r w:rsidRPr="00D31D17">
        <w:rPr>
          <w:rFonts w:eastAsia="Cambria"/>
          <w:b/>
          <w:iCs/>
          <w:sz w:val="24"/>
          <w:highlight w:val="cyan"/>
          <w:u w:val="single"/>
          <w:bdr w:val="single" w:sz="8" w:space="0" w:color="auto"/>
        </w:rPr>
        <w:t>branch</w:t>
      </w:r>
      <w:r w:rsidRPr="004B051B">
        <w:rPr>
          <w:rFonts w:eastAsia="Cambria"/>
          <w:sz w:val="12"/>
        </w:rPr>
        <w:t xml:space="preserve">, for that matter; </w:t>
      </w:r>
      <w:r w:rsidRPr="00D31D17">
        <w:rPr>
          <w:rFonts w:eastAsia="Cambria"/>
          <w:highlight w:val="cyan"/>
          <w:u w:val="single"/>
        </w:rPr>
        <w:t xml:space="preserve">each branch is part of an </w:t>
      </w:r>
      <w:r w:rsidRPr="00D31D17">
        <w:rPr>
          <w:rFonts w:eastAsia="Cambria"/>
          <w:b/>
          <w:iCs/>
          <w:sz w:val="24"/>
          <w:highlight w:val="cyan"/>
          <w:u w:val="single"/>
          <w:bdr w:val="single" w:sz="8" w:space="0" w:color="auto"/>
        </w:rPr>
        <w:t>indivisible</w:t>
      </w:r>
      <w:r w:rsidRPr="00D31D17">
        <w:rPr>
          <w:rFonts w:eastAsia="Cambria"/>
          <w:highlight w:val="cyan"/>
          <w:u w:val="single"/>
        </w:rPr>
        <w:t xml:space="preserve"> whole</w:t>
      </w:r>
      <w:r w:rsidRPr="004B051B">
        <w:rPr>
          <w:rFonts w:eastAsia="Cambria"/>
          <w:sz w:val="12"/>
        </w:rPr>
        <w:t xml:space="preserve">. </w:t>
      </w:r>
    </w:p>
    <w:p w14:paraId="2C95308A" w14:textId="77777777" w:rsidR="001240FE" w:rsidRPr="00034B49" w:rsidRDefault="001240FE" w:rsidP="001240FE">
      <w:pPr>
        <w:keepNext/>
        <w:keepLines/>
        <w:spacing w:before="40"/>
        <w:outlineLvl w:val="3"/>
        <w:rPr>
          <w:rStyle w:val="Style13ptBold"/>
        </w:rPr>
      </w:pPr>
      <w:r w:rsidRPr="00034B49">
        <w:rPr>
          <w:rStyle w:val="Style13ptBold"/>
        </w:rPr>
        <w:t xml:space="preserve">‘Government’ is a </w:t>
      </w:r>
      <w:r w:rsidRPr="004B051B">
        <w:rPr>
          <w:rFonts w:eastAsia="MS Gothic" w:cs="Times New Roman"/>
          <w:b/>
          <w:iCs/>
          <w:sz w:val="26"/>
          <w:u w:val="single"/>
        </w:rPr>
        <w:t>collective</w:t>
      </w:r>
      <w:r w:rsidRPr="00034B49">
        <w:rPr>
          <w:rStyle w:val="Style13ptBold"/>
        </w:rPr>
        <w:t xml:space="preserve"> noun, meaning the </w:t>
      </w:r>
      <w:r w:rsidRPr="004B051B">
        <w:rPr>
          <w:rFonts w:eastAsia="MS Gothic" w:cs="Times New Roman"/>
          <w:b/>
          <w:iCs/>
          <w:sz w:val="26"/>
          <w:u w:val="single"/>
        </w:rPr>
        <w:t>whole</w:t>
      </w:r>
      <w:r w:rsidRPr="00034B49">
        <w:rPr>
          <w:rStyle w:val="Style13ptBold"/>
        </w:rPr>
        <w:t xml:space="preserve"> body</w:t>
      </w:r>
    </w:p>
    <w:p w14:paraId="7273E4F0" w14:textId="77777777" w:rsidR="001240FE" w:rsidRPr="004B051B" w:rsidRDefault="001240FE" w:rsidP="001240FE">
      <w:pPr>
        <w:rPr>
          <w:rFonts w:eastAsia="Cambria"/>
        </w:rPr>
      </w:pPr>
      <w:r w:rsidRPr="004B051B">
        <w:rPr>
          <w:rFonts w:eastAsia="Cambria"/>
        </w:rPr>
        <w:t xml:space="preserve">Dr. Loreto </w:t>
      </w:r>
      <w:r w:rsidRPr="00034B49">
        <w:rPr>
          <w:rStyle w:val="Style13ptBold"/>
        </w:rPr>
        <w:t>Todd 5</w:t>
      </w:r>
      <w:r w:rsidRPr="004B051B">
        <w:rPr>
          <w:rFonts w:eastAsia="Cambria"/>
        </w:rPr>
        <w:t>, Professor and Reader in International English at the University of Leeds &amp; Author of More Than 20 Books on Linguistics &amp; English Usage, International English Usage, Ed. Hancock and Todd, p. 133</w:t>
      </w:r>
    </w:p>
    <w:p w14:paraId="6322BDFA" w14:textId="77777777" w:rsidR="001240FE" w:rsidRPr="004B051B" w:rsidRDefault="001240FE" w:rsidP="001240FE">
      <w:pPr>
        <w:rPr>
          <w:rFonts w:eastAsia="Cambria"/>
          <w:sz w:val="16"/>
        </w:rPr>
      </w:pPr>
      <w:r w:rsidRPr="004B051B">
        <w:rPr>
          <w:rFonts w:eastAsia="Cambria"/>
          <w:u w:val="single"/>
        </w:rPr>
        <w:t>The</w:t>
      </w:r>
      <w:r w:rsidRPr="004B051B">
        <w:rPr>
          <w:rFonts w:eastAsia="Cambria"/>
          <w:sz w:val="16"/>
        </w:rPr>
        <w:t xml:space="preserve"> term </w:t>
      </w:r>
      <w:r w:rsidRPr="00D31D17">
        <w:rPr>
          <w:rFonts w:eastAsia="Cambria"/>
          <w:b/>
          <w:i/>
          <w:iCs/>
          <w:sz w:val="24"/>
          <w:highlight w:val="cyan"/>
          <w:u w:val="single"/>
          <w:bdr w:val="single" w:sz="8" w:space="0" w:color="auto"/>
        </w:rPr>
        <w:t>collective noun</w:t>
      </w:r>
      <w:r w:rsidRPr="00D31D17">
        <w:rPr>
          <w:rFonts w:eastAsia="Cambria"/>
          <w:highlight w:val="cyan"/>
          <w:u w:val="single"/>
        </w:rPr>
        <w:t xml:space="preserve"> refers to a </w:t>
      </w:r>
      <w:r w:rsidRPr="00D31D17">
        <w:rPr>
          <w:rFonts w:eastAsia="Cambria"/>
          <w:b/>
          <w:iCs/>
          <w:sz w:val="24"/>
          <w:highlight w:val="cyan"/>
          <w:u w:val="single"/>
          <w:bdr w:val="single" w:sz="8" w:space="0" w:color="auto"/>
        </w:rPr>
        <w:t>singular noun</w:t>
      </w:r>
      <w:r w:rsidRPr="004B051B">
        <w:rPr>
          <w:rFonts w:eastAsia="Cambria"/>
          <w:u w:val="single"/>
        </w:rPr>
        <w:t xml:space="preserve"> that has a plural implication </w:t>
      </w:r>
      <w:r w:rsidRPr="004B051B">
        <w:rPr>
          <w:rFonts w:eastAsia="Cambria"/>
          <w:sz w:val="26"/>
          <w:szCs w:val="28"/>
          <w:u w:val="single"/>
        </w:rPr>
        <w:t xml:space="preserve">(e.g. [for example,] </w:t>
      </w:r>
      <w:r w:rsidRPr="004B051B">
        <w:rPr>
          <w:rFonts w:eastAsia="Cambria"/>
          <w:b/>
          <w:i/>
          <w:iCs/>
          <w:sz w:val="24"/>
          <w:szCs w:val="28"/>
          <w:u w:val="single"/>
          <w:bdr w:val="single" w:sz="8" w:space="0" w:color="auto"/>
        </w:rPr>
        <w:t>government</w:t>
      </w:r>
      <w:r w:rsidRPr="004B051B">
        <w:rPr>
          <w:rFonts w:eastAsia="Cambria"/>
          <w:sz w:val="26"/>
          <w:szCs w:val="28"/>
          <w:u w:val="single"/>
        </w:rPr>
        <w:t>)</w:t>
      </w:r>
      <w:r w:rsidRPr="004B051B">
        <w:rPr>
          <w:rFonts w:eastAsia="Cambria"/>
          <w:u w:val="single"/>
        </w:rPr>
        <w:t xml:space="preserve"> </w:t>
      </w:r>
      <w:r w:rsidRPr="00D31D17">
        <w:rPr>
          <w:rFonts w:eastAsia="Cambria"/>
          <w:highlight w:val="cyan"/>
          <w:u w:val="single"/>
        </w:rPr>
        <w:t xml:space="preserve">and is used when the </w:t>
      </w:r>
      <w:r w:rsidRPr="00D31D17">
        <w:rPr>
          <w:rFonts w:eastAsia="Cambria"/>
          <w:b/>
          <w:iCs/>
          <w:sz w:val="24"/>
          <w:szCs w:val="26"/>
          <w:highlight w:val="cyan"/>
          <w:u w:val="single"/>
          <w:bdr w:val="single" w:sz="8" w:space="0" w:color="auto"/>
        </w:rPr>
        <w:t>whole body</w:t>
      </w:r>
      <w:r w:rsidRPr="004B051B">
        <w:rPr>
          <w:rFonts w:eastAsia="Cambria"/>
          <w:b/>
          <w:iCs/>
          <w:sz w:val="24"/>
          <w:szCs w:val="26"/>
          <w:u w:val="single"/>
          <w:bdr w:val="single" w:sz="8" w:space="0" w:color="auto"/>
        </w:rPr>
        <w:t xml:space="preserve"> </w:t>
      </w:r>
      <w:r w:rsidRPr="004B051B">
        <w:rPr>
          <w:rFonts w:eastAsia="Cambria"/>
          <w:b/>
          <w:iCs/>
          <w:sz w:val="24"/>
          <w:u w:val="single"/>
          <w:bdr w:val="single" w:sz="8" w:space="0" w:color="auto"/>
        </w:rPr>
        <w:t xml:space="preserve">(and </w:t>
      </w:r>
      <w:r w:rsidRPr="00D31D17">
        <w:rPr>
          <w:rFonts w:eastAsia="Cambria"/>
          <w:b/>
          <w:iCs/>
          <w:sz w:val="24"/>
          <w:szCs w:val="26"/>
          <w:highlight w:val="cyan"/>
          <w:u w:val="single"/>
          <w:bdr w:val="single" w:sz="8" w:space="0" w:color="auto"/>
        </w:rPr>
        <w:t>not</w:t>
      </w:r>
      <w:r w:rsidRPr="004B051B">
        <w:rPr>
          <w:rFonts w:eastAsia="Cambria"/>
          <w:b/>
          <w:iCs/>
          <w:sz w:val="24"/>
          <w:szCs w:val="26"/>
          <w:u w:val="single"/>
          <w:bdr w:val="single" w:sz="8" w:space="0" w:color="auto"/>
        </w:rPr>
        <w:t xml:space="preserve"> </w:t>
      </w:r>
      <w:r w:rsidRPr="004B051B">
        <w:rPr>
          <w:rFonts w:eastAsia="Cambria"/>
          <w:b/>
          <w:iCs/>
          <w:sz w:val="24"/>
          <w:u w:val="single"/>
          <w:bdr w:val="single" w:sz="8" w:space="0" w:color="auto"/>
        </w:rPr>
        <w:t xml:space="preserve">the </w:t>
      </w:r>
      <w:r w:rsidRPr="004B051B">
        <w:rPr>
          <w:rFonts w:eastAsia="Cambria"/>
          <w:b/>
          <w:iCs/>
          <w:sz w:val="24"/>
          <w:szCs w:val="28"/>
          <w:u w:val="single"/>
          <w:bdr w:val="single" w:sz="8" w:space="0" w:color="auto"/>
        </w:rPr>
        <w:t xml:space="preserve">constituent </w:t>
      </w:r>
      <w:r w:rsidRPr="00D31D17">
        <w:rPr>
          <w:rFonts w:eastAsia="Cambria"/>
          <w:b/>
          <w:iCs/>
          <w:sz w:val="24"/>
          <w:szCs w:val="28"/>
          <w:highlight w:val="cyan"/>
          <w:u w:val="single"/>
          <w:bdr w:val="single" w:sz="8" w:space="0" w:color="auto"/>
        </w:rPr>
        <w:t>members</w:t>
      </w:r>
      <w:r w:rsidRPr="004B051B">
        <w:rPr>
          <w:rFonts w:eastAsia="Cambria"/>
          <w:b/>
          <w:iCs/>
          <w:sz w:val="24"/>
          <w:u w:val="single"/>
          <w:bdr w:val="single" w:sz="8" w:space="0" w:color="auto"/>
        </w:rPr>
        <w:t>)</w:t>
      </w:r>
      <w:r w:rsidRPr="004B051B">
        <w:rPr>
          <w:rFonts w:eastAsia="Cambria"/>
          <w:u w:val="single"/>
        </w:rPr>
        <w:t xml:space="preserve"> </w:t>
      </w:r>
      <w:r w:rsidRPr="00D31D17">
        <w:rPr>
          <w:rFonts w:eastAsia="Cambria"/>
          <w:highlight w:val="cyan"/>
          <w:u w:val="single"/>
        </w:rPr>
        <w:t>is</w:t>
      </w:r>
      <w:r w:rsidRPr="004B051B">
        <w:rPr>
          <w:rFonts w:eastAsia="Cambria"/>
          <w:u w:val="single"/>
        </w:rPr>
        <w:t xml:space="preserve"> being </w:t>
      </w:r>
      <w:r w:rsidRPr="00D31D17">
        <w:rPr>
          <w:rFonts w:eastAsia="Cambria"/>
          <w:highlight w:val="cyan"/>
          <w:u w:val="single"/>
        </w:rPr>
        <w:t>considered</w:t>
      </w:r>
      <w:r w:rsidRPr="004B051B">
        <w:rPr>
          <w:rFonts w:eastAsia="Cambria"/>
          <w:sz w:val="16"/>
        </w:rPr>
        <w:t xml:space="preserve">. The category </w:t>
      </w:r>
      <w:r w:rsidRPr="004B051B">
        <w:rPr>
          <w:rFonts w:eastAsia="Cambria"/>
          <w:i/>
          <w:iCs/>
          <w:sz w:val="16"/>
        </w:rPr>
        <w:t>collective nouns</w:t>
      </w:r>
      <w:r w:rsidRPr="004B051B">
        <w:rPr>
          <w:rFonts w:eastAsia="Cambria"/>
          <w:sz w:val="16"/>
        </w:rPr>
        <w:t xml:space="preserve"> is not discrete, and it can be argued that some usages are midway between collective and mass nouns. For example, </w:t>
      </w:r>
      <w:r w:rsidRPr="004B051B">
        <w:rPr>
          <w:rFonts w:eastAsia="Cambria"/>
          <w:i/>
          <w:iCs/>
          <w:sz w:val="16"/>
        </w:rPr>
        <w:t>team</w:t>
      </w:r>
      <w:r w:rsidRPr="004B051B">
        <w:rPr>
          <w:rFonts w:eastAsia="Cambria"/>
          <w:sz w:val="16"/>
        </w:rPr>
        <w:t xml:space="preserve"> is clearly a collective noun and </w:t>
      </w:r>
      <w:r w:rsidRPr="004B051B">
        <w:rPr>
          <w:rFonts w:eastAsia="Cambria"/>
          <w:i/>
          <w:iCs/>
          <w:sz w:val="16"/>
        </w:rPr>
        <w:t>butter</w:t>
      </w:r>
      <w:r w:rsidRPr="004B051B">
        <w:rPr>
          <w:rFonts w:eastAsia="Cambria"/>
          <w:sz w:val="16"/>
        </w:rPr>
        <w:t xml:space="preserve"> is clearly a mass noun but it is not so easy to decide the status of such nouns as: hair linen royalty. </w:t>
      </w:r>
    </w:p>
    <w:p w14:paraId="46DF0426" w14:textId="77777777" w:rsidR="001240FE" w:rsidRPr="0084138E" w:rsidRDefault="001240FE" w:rsidP="001240FE">
      <w:pPr>
        <w:pStyle w:val="Heading3"/>
      </w:pPr>
      <w:r>
        <w:t>USFG---Not</w:t>
      </w:r>
      <w:r w:rsidRPr="0084138E">
        <w:t xml:space="preserve"> Singular Whole---2AC</w:t>
      </w:r>
    </w:p>
    <w:p w14:paraId="74AF07F5" w14:textId="77777777" w:rsidR="001240FE" w:rsidRPr="000F7457" w:rsidRDefault="001240FE" w:rsidP="001240FE">
      <w:pPr>
        <w:pStyle w:val="Heading4"/>
      </w:pPr>
      <w:r>
        <w:t>‘United States federal government’ can mean subsets.</w:t>
      </w:r>
    </w:p>
    <w:p w14:paraId="79D14041" w14:textId="77777777" w:rsidR="001240FE" w:rsidRPr="000F7457" w:rsidRDefault="001240FE" w:rsidP="001240FE">
      <w:pPr>
        <w:rPr>
          <w:rFonts w:eastAsia="Cambria"/>
        </w:rPr>
      </w:pPr>
      <w:r w:rsidRPr="00034B49">
        <w:rPr>
          <w:rStyle w:val="Style13ptBold"/>
        </w:rPr>
        <w:t>Chicago ’13</w:t>
      </w:r>
      <w:r w:rsidRPr="000F7457">
        <w:rPr>
          <w:rFonts w:eastAsia="Cambria"/>
        </w:rPr>
        <w:t xml:space="preserve"> [Chicago Manual of Style; carbon dated June 23, 2013; Questions and Answers, “Headlines and Titles of Works?” https://www.chicagomanualofstyle.org/qanda/data/faq/topics/CapitalizationTitles/faq0015.html]</w:t>
      </w:r>
    </w:p>
    <w:p w14:paraId="6B9B005C" w14:textId="77777777" w:rsidR="001240FE" w:rsidRPr="000F7457" w:rsidRDefault="001240FE" w:rsidP="001240FE">
      <w:pPr>
        <w:rPr>
          <w:rFonts w:eastAsia="Cambria"/>
          <w:u w:val="single"/>
        </w:rPr>
      </w:pPr>
      <w:r w:rsidRPr="000F7457">
        <w:rPr>
          <w:rFonts w:eastAsia="Cambria"/>
          <w:sz w:val="16"/>
        </w:rPr>
        <w:t xml:space="preserve">A. </w:t>
      </w:r>
      <w:r w:rsidRPr="00D31D17">
        <w:rPr>
          <w:rFonts w:eastAsia="Cambria"/>
          <w:u w:val="single"/>
        </w:rPr>
        <w:t xml:space="preserve">The </w:t>
      </w:r>
      <w:r w:rsidRPr="00D31D17">
        <w:rPr>
          <w:rFonts w:eastAsia="Cambria"/>
          <w:highlight w:val="cyan"/>
          <w:u w:val="single"/>
        </w:rPr>
        <w:t>government</w:t>
      </w:r>
      <w:r w:rsidRPr="00D31D17">
        <w:rPr>
          <w:rFonts w:eastAsia="Cambria"/>
          <w:u w:val="single"/>
        </w:rPr>
        <w:t xml:space="preserve"> of the United States </w:t>
      </w:r>
      <w:r w:rsidRPr="00D31D17">
        <w:rPr>
          <w:rFonts w:eastAsia="Cambria"/>
          <w:highlight w:val="cyan"/>
          <w:u w:val="single"/>
        </w:rPr>
        <w:t xml:space="preserve">is </w:t>
      </w:r>
      <w:r w:rsidRPr="00D31D17">
        <w:rPr>
          <w:rFonts w:eastAsia="Cambria"/>
          <w:b/>
          <w:iCs/>
          <w:sz w:val="24"/>
          <w:highlight w:val="cyan"/>
          <w:u w:val="single"/>
          <w:bdr w:val="single" w:sz="8" w:space="0" w:color="auto"/>
        </w:rPr>
        <w:t>not a single</w:t>
      </w:r>
      <w:r w:rsidRPr="000F7457">
        <w:rPr>
          <w:rFonts w:eastAsia="Cambria"/>
          <w:b/>
          <w:iCs/>
          <w:sz w:val="24"/>
          <w:u w:val="single"/>
          <w:bdr w:val="single" w:sz="8" w:space="0" w:color="auto"/>
        </w:rPr>
        <w:t xml:space="preserve"> official </w:t>
      </w:r>
      <w:r w:rsidRPr="00D31D17">
        <w:rPr>
          <w:rFonts w:eastAsia="Cambria"/>
          <w:b/>
          <w:iCs/>
          <w:sz w:val="24"/>
          <w:highlight w:val="cyan"/>
          <w:u w:val="single"/>
          <w:bdr w:val="single" w:sz="8" w:space="0" w:color="auto"/>
        </w:rPr>
        <w:t>entity</w:t>
      </w:r>
      <w:r w:rsidRPr="00D31D17">
        <w:rPr>
          <w:rFonts w:eastAsia="Cambria"/>
          <w:highlight w:val="cyan"/>
          <w:u w:val="single"/>
        </w:rPr>
        <w:t>. Nor</w:t>
      </w:r>
      <w:r w:rsidRPr="000F7457">
        <w:rPr>
          <w:rFonts w:eastAsia="Cambria"/>
          <w:u w:val="single"/>
        </w:rPr>
        <w:t xml:space="preserve"> is it </w:t>
      </w:r>
      <w:r w:rsidRPr="00D31D17">
        <w:rPr>
          <w:rFonts w:eastAsia="Cambria"/>
          <w:highlight w:val="cyan"/>
          <w:u w:val="single"/>
        </w:rPr>
        <w:t>when</w:t>
      </w:r>
      <w:r w:rsidRPr="000F7457">
        <w:rPr>
          <w:rFonts w:eastAsia="Cambria"/>
          <w:u w:val="single"/>
        </w:rPr>
        <w:t xml:space="preserve"> it is </w:t>
      </w:r>
      <w:r w:rsidRPr="00D31D17">
        <w:rPr>
          <w:rFonts w:eastAsia="Cambria"/>
          <w:highlight w:val="cyan"/>
          <w:u w:val="single"/>
        </w:rPr>
        <w:t>referred to as</w:t>
      </w:r>
      <w:r w:rsidRPr="000F7457">
        <w:rPr>
          <w:rFonts w:eastAsia="Cambria"/>
          <w:sz w:val="16"/>
        </w:rPr>
        <w:t xml:space="preserve"> the federal government or the U.S. government or </w:t>
      </w:r>
      <w:r w:rsidRPr="00D31D17">
        <w:rPr>
          <w:rFonts w:eastAsia="Cambria"/>
          <w:highlight w:val="cyan"/>
          <w:u w:val="single"/>
        </w:rPr>
        <w:t xml:space="preserve">the U.S. federal government. It’s </w:t>
      </w:r>
      <w:r w:rsidRPr="00D31D17">
        <w:rPr>
          <w:rFonts w:eastAsia="Cambria"/>
          <w:b/>
          <w:iCs/>
          <w:sz w:val="24"/>
          <w:highlight w:val="cyan"/>
          <w:u w:val="single"/>
          <w:bdr w:val="single" w:sz="8" w:space="0" w:color="auto"/>
        </w:rPr>
        <w:t>just a government</w:t>
      </w:r>
      <w:r w:rsidRPr="00D31D17">
        <w:rPr>
          <w:rFonts w:eastAsia="Cambria"/>
          <w:highlight w:val="cyan"/>
          <w:u w:val="single"/>
        </w:rPr>
        <w:t>, which</w:t>
      </w:r>
      <w:r w:rsidRPr="000F7457">
        <w:rPr>
          <w:rFonts w:eastAsia="Cambria"/>
          <w:u w:val="single"/>
        </w:rPr>
        <w:t>, like</w:t>
      </w:r>
      <w:r w:rsidRPr="000F7457">
        <w:rPr>
          <w:rFonts w:eastAsia="Cambria"/>
          <w:sz w:val="16"/>
        </w:rPr>
        <w:t xml:space="preserve"> those in </w:t>
      </w:r>
      <w:r w:rsidRPr="000F7457">
        <w:rPr>
          <w:rFonts w:eastAsia="Cambria"/>
          <w:u w:val="single"/>
        </w:rPr>
        <w:t xml:space="preserve">all countries, </w:t>
      </w:r>
      <w:r w:rsidRPr="00D31D17">
        <w:rPr>
          <w:rFonts w:eastAsia="Cambria"/>
          <w:highlight w:val="cyan"/>
          <w:u w:val="single"/>
        </w:rPr>
        <w:t>has</w:t>
      </w:r>
      <w:r w:rsidRPr="000F7457">
        <w:rPr>
          <w:rFonts w:eastAsia="Cambria"/>
          <w:u w:val="single"/>
        </w:rPr>
        <w:t xml:space="preserve"> </w:t>
      </w:r>
      <w:r w:rsidRPr="000F7457">
        <w:rPr>
          <w:rFonts w:eastAsia="Cambria"/>
          <w:b/>
          <w:iCs/>
          <w:sz w:val="24"/>
          <w:u w:val="single"/>
          <w:bdr w:val="single" w:sz="8" w:space="0" w:color="auto"/>
        </w:rPr>
        <w:t xml:space="preserve">some official </w:t>
      </w:r>
      <w:r w:rsidRPr="00D31D17">
        <w:rPr>
          <w:rFonts w:eastAsia="Cambria"/>
          <w:b/>
          <w:iCs/>
          <w:sz w:val="24"/>
          <w:highlight w:val="cyan"/>
          <w:u w:val="single"/>
          <w:bdr w:val="single" w:sz="8" w:space="0" w:color="auto"/>
        </w:rPr>
        <w:t>bodies</w:t>
      </w:r>
      <w:r w:rsidRPr="000F7457">
        <w:rPr>
          <w:rFonts w:eastAsia="Cambria"/>
          <w:u w:val="single"/>
        </w:rPr>
        <w:t xml:space="preserve"> that act and operate in the name of government: the Congress, the Senate, the Department of State, etc.</w:t>
      </w:r>
    </w:p>
    <w:p w14:paraId="3469C847" w14:textId="77777777" w:rsidR="001240FE" w:rsidRPr="0084138E" w:rsidRDefault="001240FE" w:rsidP="001240FE">
      <w:pPr>
        <w:pStyle w:val="Heading3"/>
      </w:pPr>
      <w:r>
        <w:t>USFG---</w:t>
      </w:r>
      <w:r w:rsidRPr="0084138E">
        <w:t>the Three Branches/Not States---1NC</w:t>
      </w:r>
    </w:p>
    <w:p w14:paraId="59351333" w14:textId="77777777" w:rsidR="001240FE" w:rsidRPr="00034B49" w:rsidRDefault="001240FE" w:rsidP="001240FE">
      <w:pPr>
        <w:pStyle w:val="Heading4"/>
      </w:pPr>
      <w:r w:rsidRPr="00034B49">
        <w:t xml:space="preserve">The ‘United States federal government’ is the three federal branches. </w:t>
      </w:r>
    </w:p>
    <w:p w14:paraId="642E6956" w14:textId="77777777" w:rsidR="001240FE" w:rsidRPr="00F01428" w:rsidRDefault="001240FE" w:rsidP="001240FE">
      <w:pPr>
        <w:rPr>
          <w:rFonts w:eastAsia="Cambria"/>
        </w:rPr>
      </w:pPr>
      <w:r w:rsidRPr="00034B49">
        <w:rPr>
          <w:rStyle w:val="Style13ptBold"/>
        </w:rPr>
        <w:t xml:space="preserve">U.S. Legal ’16 </w:t>
      </w:r>
      <w:r w:rsidRPr="00F01428">
        <w:rPr>
          <w:rFonts w:eastAsia="Cambria"/>
        </w:rPr>
        <w:t xml:space="preserve">[U.S. Legal; 2016; Organization offering legal assistance and attorney access; U.S. Legal, “United States Federal Government Law and Legal Definition,” </w:t>
      </w:r>
      <w:hyperlink r:id="rId10" w:history="1">
        <w:r w:rsidRPr="00F01428">
          <w:rPr>
            <w:rFonts w:eastAsia="Cambria"/>
          </w:rPr>
          <w:t>https://definitions.uslegal.com/u/united-states-federal-government/</w:t>
        </w:r>
      </w:hyperlink>
      <w:r w:rsidRPr="00F01428">
        <w:rPr>
          <w:rFonts w:eastAsia="Cambria"/>
        </w:rPr>
        <w:t>]</w:t>
      </w:r>
    </w:p>
    <w:p w14:paraId="638BF1F7" w14:textId="77777777" w:rsidR="001240FE" w:rsidRPr="00F01428" w:rsidRDefault="001240FE" w:rsidP="001240FE">
      <w:pPr>
        <w:rPr>
          <w:rFonts w:eastAsia="Cambria"/>
          <w:sz w:val="16"/>
        </w:rPr>
      </w:pPr>
      <w:r w:rsidRPr="00D31D17">
        <w:rPr>
          <w:rFonts w:eastAsia="Cambria"/>
          <w:highlight w:val="cyan"/>
          <w:u w:val="single"/>
        </w:rPr>
        <w:t xml:space="preserve">The </w:t>
      </w:r>
      <w:r w:rsidRPr="00D31D17">
        <w:rPr>
          <w:rFonts w:eastAsia="Cambria"/>
          <w:b/>
          <w:iCs/>
          <w:sz w:val="24"/>
          <w:highlight w:val="cyan"/>
          <w:u w:val="single"/>
          <w:bdr w:val="single" w:sz="8" w:space="0" w:color="auto"/>
        </w:rPr>
        <w:t>U</w:t>
      </w:r>
      <w:r w:rsidRPr="00F01428">
        <w:rPr>
          <w:rFonts w:eastAsia="Cambria"/>
          <w:sz w:val="16"/>
        </w:rPr>
        <w:t xml:space="preserve">nited </w:t>
      </w:r>
      <w:r w:rsidRPr="00D31D17">
        <w:rPr>
          <w:rFonts w:eastAsia="Cambria"/>
          <w:b/>
          <w:iCs/>
          <w:sz w:val="24"/>
          <w:highlight w:val="cyan"/>
          <w:u w:val="single"/>
          <w:bdr w:val="single" w:sz="8" w:space="0" w:color="auto"/>
        </w:rPr>
        <w:t>S</w:t>
      </w:r>
      <w:r w:rsidRPr="00F01428">
        <w:rPr>
          <w:rFonts w:eastAsia="Cambria"/>
          <w:sz w:val="16"/>
        </w:rPr>
        <w:t xml:space="preserve">tates </w:t>
      </w:r>
      <w:r w:rsidRPr="00D31D17">
        <w:rPr>
          <w:rFonts w:eastAsia="Cambria"/>
          <w:b/>
          <w:iCs/>
          <w:sz w:val="24"/>
          <w:highlight w:val="cyan"/>
          <w:u w:val="single"/>
          <w:bdr w:val="single" w:sz="8" w:space="0" w:color="auto"/>
        </w:rPr>
        <w:t>F</w:t>
      </w:r>
      <w:r w:rsidRPr="00F01428">
        <w:rPr>
          <w:rFonts w:eastAsia="Cambria"/>
          <w:sz w:val="16"/>
        </w:rPr>
        <w:t xml:space="preserve">ederal </w:t>
      </w:r>
      <w:r w:rsidRPr="00D31D17">
        <w:rPr>
          <w:rFonts w:eastAsia="Cambria"/>
          <w:b/>
          <w:iCs/>
          <w:sz w:val="24"/>
          <w:highlight w:val="cyan"/>
          <w:u w:val="single"/>
          <w:bdr w:val="single" w:sz="8" w:space="0" w:color="auto"/>
        </w:rPr>
        <w:t>G</w:t>
      </w:r>
      <w:r w:rsidRPr="00F01428">
        <w:rPr>
          <w:rFonts w:eastAsia="Cambria"/>
          <w:sz w:val="16"/>
        </w:rPr>
        <w:t xml:space="preserve">overnment </w:t>
      </w:r>
      <w:r w:rsidRPr="00D31D17">
        <w:rPr>
          <w:rFonts w:eastAsia="Cambria"/>
          <w:highlight w:val="cya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D31D17">
        <w:rPr>
          <w:rFonts w:eastAsia="Cambria"/>
          <w:highlight w:val="cya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F01428">
        <w:rPr>
          <w:rFonts w:eastAsia="Cambria"/>
          <w:b/>
          <w:iCs/>
          <w:sz w:val="24"/>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sz w:val="24"/>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sz w:val="24"/>
          <w:u w:val="single"/>
          <w:bdr w:val="single" w:sz="8" w:space="0" w:color="auto"/>
        </w:rPr>
        <w:t>Judiciary</w:t>
      </w:r>
      <w:r w:rsidRPr="00F01428">
        <w:rPr>
          <w:rFonts w:eastAsia="Cambria"/>
          <w:sz w:val="16"/>
        </w:rPr>
        <w:t xml:space="preserve">. The US Constitution prescribes a system of separation of powers and ‘checks and balances’ for the smooth functioning of all the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sz w:val="24"/>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assigned to it; </w:t>
      </w:r>
      <w:r w:rsidRPr="00357732">
        <w:rPr>
          <w:rFonts w:eastAsia="Cambria"/>
          <w:highlight w:val="cyan"/>
          <w:u w:val="single"/>
        </w:rPr>
        <w:t>all powers not</w:t>
      </w:r>
      <w:r w:rsidRPr="00F01428">
        <w:rPr>
          <w:rFonts w:eastAsia="Cambria"/>
          <w:u w:val="single"/>
        </w:rPr>
        <w:t xml:space="preserve"> </w:t>
      </w:r>
      <w:r w:rsidRPr="00F01428">
        <w:rPr>
          <w:rFonts w:eastAsia="Cambria"/>
          <w:b/>
          <w:iCs/>
          <w:sz w:val="24"/>
          <w:u w:val="single"/>
          <w:bdr w:val="single" w:sz="8" w:space="0" w:color="auto"/>
        </w:rPr>
        <w:t xml:space="preserve">expressly </w:t>
      </w:r>
      <w:r w:rsidRPr="00357732">
        <w:rPr>
          <w:rFonts w:eastAsia="Cambria"/>
          <w:b/>
          <w:iCs/>
          <w:sz w:val="24"/>
          <w:highlight w:val="cyan"/>
          <w:u w:val="single"/>
          <w:bdr w:val="single" w:sz="8" w:space="0" w:color="auto"/>
        </w:rPr>
        <w:t>assigned</w:t>
      </w:r>
      <w:r w:rsidRPr="00357732">
        <w:rPr>
          <w:rFonts w:eastAsia="Cambria"/>
          <w:highlight w:val="cyan"/>
          <w:u w:val="single"/>
        </w:rPr>
        <w:t xml:space="preserve"> to the Federal Government are </w:t>
      </w:r>
      <w:r w:rsidRPr="00357732">
        <w:rPr>
          <w:rFonts w:eastAsia="Cambria"/>
          <w:b/>
          <w:iCs/>
          <w:sz w:val="24"/>
          <w:highlight w:val="cyan"/>
          <w:u w:val="single"/>
          <w:bdr w:val="single" w:sz="8" w:space="0" w:color="auto"/>
        </w:rPr>
        <w:t>reserved</w:t>
      </w:r>
      <w:r w:rsidRPr="00357732">
        <w:rPr>
          <w:rFonts w:eastAsia="Cambria"/>
          <w:highlight w:val="cyan"/>
          <w:u w:val="single"/>
        </w:rPr>
        <w:t xml:space="preserve"> to the </w:t>
      </w:r>
      <w:r w:rsidRPr="00357732">
        <w:rPr>
          <w:rFonts w:eastAsia="Cambria"/>
          <w:b/>
          <w:iCs/>
          <w:sz w:val="24"/>
          <w:highlight w:val="cyan"/>
          <w:u w:val="single"/>
          <w:bdr w:val="single" w:sz="8" w:space="0" w:color="auto"/>
        </w:rPr>
        <w:t>States</w:t>
      </w:r>
      <w:r w:rsidRPr="00F01428">
        <w:rPr>
          <w:rFonts w:eastAsia="Cambria"/>
          <w:sz w:val="16"/>
        </w:rPr>
        <w:t xml:space="preserve"> or to the people.</w:t>
      </w:r>
    </w:p>
    <w:p w14:paraId="0ACE75E3" w14:textId="77777777" w:rsidR="001240FE" w:rsidRPr="0084138E" w:rsidRDefault="001240FE" w:rsidP="001240FE">
      <w:pPr>
        <w:pStyle w:val="Heading3"/>
      </w:pPr>
      <w:r>
        <w:t>USFG---</w:t>
      </w:r>
      <w:r w:rsidRPr="0084138E">
        <w:t>the Three Branches/Not States---2NC</w:t>
      </w:r>
    </w:p>
    <w:p w14:paraId="2D8D412F" w14:textId="77777777" w:rsidR="001240FE" w:rsidRPr="00034B49" w:rsidRDefault="001240FE" w:rsidP="001240FE">
      <w:pPr>
        <w:pStyle w:val="Heading4"/>
      </w:pPr>
      <w:r w:rsidRPr="00034B49">
        <w:t xml:space="preserve">‘Federal government’ is national. </w:t>
      </w:r>
    </w:p>
    <w:p w14:paraId="1F0A7900" w14:textId="77777777" w:rsidR="001240FE" w:rsidRPr="00333060" w:rsidRDefault="001240FE" w:rsidP="001240FE">
      <w:pPr>
        <w:rPr>
          <w:rFonts w:eastAsia="Cambria"/>
        </w:rPr>
      </w:pPr>
      <w:r w:rsidRPr="00034B49">
        <w:rPr>
          <w:rStyle w:val="Style13ptBold"/>
        </w:rPr>
        <w:t xml:space="preserve">Thompson ’21 </w:t>
      </w:r>
      <w:r w:rsidRPr="00333060">
        <w:rPr>
          <w:rFonts w:eastAsia="Cambria"/>
        </w:rPr>
        <w:t xml:space="preserve">[Thompson School District; 2021; Public school district for Loveland, Colorado and surrounding area; Thompson Schools, “Structures of Government,” </w:t>
      </w:r>
      <w:hyperlink r:id="rId11" w:history="1">
        <w:r w:rsidRPr="00333060">
          <w:rPr>
            <w:rFonts w:eastAsia="Cambria"/>
          </w:rPr>
          <w:t>https://www.thompsonschools.org/cms/lib/CO01900772/Centricity/Domain/3627/Structures%20of%20Government.pdf</w:t>
        </w:r>
      </w:hyperlink>
      <w:r w:rsidRPr="00333060">
        <w:rPr>
          <w:rFonts w:eastAsia="Cambria"/>
        </w:rPr>
        <w:t>]</w:t>
      </w:r>
    </w:p>
    <w:p w14:paraId="6FD0AF11" w14:textId="77777777" w:rsidR="001240FE" w:rsidRPr="0067067F" w:rsidRDefault="001240FE" w:rsidP="001240FE">
      <w:pPr>
        <w:rPr>
          <w:rFonts w:eastAsia="Cambria"/>
        </w:rPr>
      </w:pPr>
      <w:r w:rsidRPr="00333060">
        <w:rPr>
          <w:rFonts w:eastAsia="Cambria"/>
          <w:sz w:val="16"/>
        </w:rPr>
        <w:t xml:space="preserve">Australia, Switzerland, Canada, Mexico, Germany, India, and some 20 other stats also have federal forms of government today. </w:t>
      </w:r>
      <w:r w:rsidRPr="00D31D17">
        <w:rPr>
          <w:rFonts w:eastAsia="Cambria"/>
          <w:highlight w:val="cyan"/>
          <w:u w:val="single"/>
        </w:rPr>
        <w:t xml:space="preserve">In the </w:t>
      </w:r>
      <w:r w:rsidRPr="00D31D17">
        <w:rPr>
          <w:rFonts w:eastAsia="Cambria"/>
          <w:b/>
          <w:iCs/>
          <w:sz w:val="24"/>
          <w:highlight w:val="cyan"/>
          <w:u w:val="single"/>
          <w:bdr w:val="single" w:sz="8" w:space="0" w:color="auto"/>
        </w:rPr>
        <w:t>U</w:t>
      </w:r>
      <w:r w:rsidRPr="00D31D17">
        <w:rPr>
          <w:rFonts w:eastAsia="Cambria"/>
          <w:u w:val="single"/>
        </w:rPr>
        <w:t xml:space="preserve">nited </w:t>
      </w:r>
      <w:r w:rsidRPr="00D31D17">
        <w:rPr>
          <w:rFonts w:eastAsia="Cambria"/>
          <w:b/>
          <w:iCs/>
          <w:sz w:val="24"/>
          <w:highlight w:val="cyan"/>
          <w:u w:val="single"/>
          <w:bdr w:val="single" w:sz="8" w:space="0" w:color="auto"/>
        </w:rPr>
        <w:t>S</w:t>
      </w:r>
      <w:r w:rsidRPr="00D31D17">
        <w:rPr>
          <w:rFonts w:eastAsia="Cambria"/>
          <w:u w:val="single"/>
        </w:rPr>
        <w:t xml:space="preserve">tates, the </w:t>
      </w:r>
      <w:r w:rsidRPr="00D31D17">
        <w:rPr>
          <w:rFonts w:eastAsia="Cambria"/>
          <w:highlight w:val="cyan"/>
          <w:u w:val="single"/>
        </w:rPr>
        <w:t>term ‘</w:t>
      </w:r>
      <w:r w:rsidRPr="00D31D17">
        <w:rPr>
          <w:rFonts w:eastAsia="Cambria"/>
          <w:b/>
          <w:iCs/>
          <w:sz w:val="24"/>
          <w:highlight w:val="cyan"/>
          <w:u w:val="single"/>
          <w:bdr w:val="single" w:sz="8" w:space="0" w:color="auto"/>
        </w:rPr>
        <w:t>Federal Government</w:t>
      </w:r>
      <w:r w:rsidRPr="00D31D17">
        <w:rPr>
          <w:rFonts w:eastAsia="Cambria"/>
          <w:highlight w:val="cyan"/>
          <w:u w:val="single"/>
        </w:rPr>
        <w:t>’</w:t>
      </w:r>
      <w:r w:rsidRPr="00D31D17">
        <w:rPr>
          <w:rFonts w:eastAsia="Cambria"/>
          <w:u w:val="single"/>
        </w:rPr>
        <w:t xml:space="preserve"> is</w:t>
      </w:r>
      <w:r w:rsidRPr="00D31D17">
        <w:rPr>
          <w:rFonts w:eastAsia="Cambria"/>
          <w:sz w:val="16"/>
        </w:rPr>
        <w:t xml:space="preserve"> often </w:t>
      </w:r>
      <w:r w:rsidRPr="00D31D17">
        <w:rPr>
          <w:rFonts w:eastAsia="Cambria"/>
          <w:u w:val="single"/>
        </w:rPr>
        <w:t>used t</w:t>
      </w:r>
      <w:r w:rsidRPr="00333060">
        <w:rPr>
          <w:rFonts w:eastAsia="Cambria"/>
          <w:u w:val="single"/>
        </w:rPr>
        <w:t xml:space="preserve">o </w:t>
      </w:r>
      <w:r w:rsidRPr="00D31D17">
        <w:rPr>
          <w:rFonts w:eastAsia="Cambria"/>
          <w:highlight w:val="cyan"/>
          <w:u w:val="single"/>
        </w:rPr>
        <w:t xml:space="preserve">refer to the </w:t>
      </w:r>
      <w:r w:rsidRPr="00D31D17">
        <w:rPr>
          <w:rFonts w:eastAsia="Cambria"/>
          <w:b/>
          <w:iCs/>
          <w:sz w:val="24"/>
          <w:highlight w:val="cyan"/>
          <w:u w:val="single"/>
          <w:bdr w:val="single" w:sz="8" w:space="0" w:color="auto"/>
        </w:rPr>
        <w:t>National</w:t>
      </w:r>
      <w:r w:rsidRPr="00D31D17">
        <w:rPr>
          <w:rFonts w:eastAsia="Cambria"/>
          <w:highlight w:val="cyan"/>
          <w:u w:val="single"/>
        </w:rPr>
        <w:t xml:space="preserve"> Government</w:t>
      </w:r>
      <w:r w:rsidRPr="00D31D17">
        <w:rPr>
          <w:rFonts w:eastAsia="Cambria"/>
          <w:u w:val="single"/>
        </w:rPr>
        <w:t>, but</w:t>
      </w:r>
      <w:r w:rsidRPr="00D31D17">
        <w:rPr>
          <w:rFonts w:eastAsia="Cambria"/>
          <w:sz w:val="16"/>
        </w:rPr>
        <w:t xml:space="preserve"> note that </w:t>
      </w:r>
      <w:r w:rsidRPr="00D31D17">
        <w:rPr>
          <w:rFonts w:eastAsia="Cambria"/>
          <w:highlight w:val="cyan"/>
          <w:u w:val="single"/>
        </w:rPr>
        <w:t xml:space="preserve">the </w:t>
      </w:r>
      <w:r w:rsidRPr="00D31D17">
        <w:rPr>
          <w:rFonts w:eastAsia="Cambria"/>
          <w:b/>
          <w:iCs/>
          <w:sz w:val="24"/>
          <w:highlight w:val="cyan"/>
          <w:u w:val="single"/>
          <w:bdr w:val="single" w:sz="8" w:space="0" w:color="auto"/>
        </w:rPr>
        <w:t>50 state</w:t>
      </w:r>
      <w:r w:rsidRPr="00D31D17">
        <w:rPr>
          <w:rFonts w:eastAsia="Cambria"/>
          <w:u w:val="single"/>
        </w:rPr>
        <w:t xml:space="preserve"> government</w:t>
      </w:r>
      <w:r w:rsidRPr="00D31D17">
        <w:rPr>
          <w:rStyle w:val="Emphasis"/>
          <w:highlight w:val="cyan"/>
        </w:rPr>
        <w:t>s</w:t>
      </w:r>
      <w:r w:rsidRPr="00D31D17">
        <w:rPr>
          <w:rFonts w:eastAsia="Cambria"/>
          <w:u w:val="single"/>
        </w:rPr>
        <w:t xml:space="preserve"> are unitary</w:t>
      </w:r>
      <w:r w:rsidRPr="00D31D17">
        <w:rPr>
          <w:rFonts w:eastAsia="Cambria"/>
          <w:sz w:val="16"/>
        </w:rPr>
        <w:t xml:space="preserve"> in structure, </w:t>
      </w:r>
      <w:r w:rsidRPr="00D31D17">
        <w:rPr>
          <w:rFonts w:eastAsia="Cambria"/>
          <w:b/>
          <w:iCs/>
          <w:sz w:val="24"/>
          <w:highlight w:val="cyan"/>
          <w:u w:val="single"/>
          <w:bdr w:val="single" w:sz="8" w:space="0" w:color="auto"/>
        </w:rPr>
        <w:t>not federal</w:t>
      </w:r>
      <w:r w:rsidRPr="00D31D17">
        <w:rPr>
          <w:rFonts w:eastAsia="Cambria"/>
          <w:sz w:val="16"/>
        </w:rPr>
        <w:t>.</w:t>
      </w:r>
      <w:r w:rsidRPr="00333060">
        <w:rPr>
          <w:rFonts w:eastAsia="Cambria"/>
        </w:rPr>
        <w:t xml:space="preserve"> </w:t>
      </w:r>
    </w:p>
    <w:p w14:paraId="33D9169D" w14:textId="77777777" w:rsidR="001240FE" w:rsidRPr="0084138E" w:rsidRDefault="001240FE" w:rsidP="001240FE">
      <w:pPr>
        <w:pStyle w:val="Heading2"/>
      </w:pPr>
      <w:r w:rsidRPr="0084138E">
        <w:t>Should</w:t>
      </w:r>
    </w:p>
    <w:p w14:paraId="2A454D31" w14:textId="77777777" w:rsidR="001240FE" w:rsidRPr="0084138E" w:rsidRDefault="001240FE" w:rsidP="001240FE">
      <w:pPr>
        <w:pStyle w:val="Heading3"/>
      </w:pPr>
      <w:r>
        <w:t>Should---</w:t>
      </w:r>
      <w:r w:rsidRPr="0084138E">
        <w:t>Certain---1NC</w:t>
      </w:r>
    </w:p>
    <w:p w14:paraId="3FAF2791" w14:textId="336562D0" w:rsidR="001240FE" w:rsidRPr="0084138E" w:rsidRDefault="002C0BD3" w:rsidP="001240FE">
      <w:pPr>
        <w:pStyle w:val="Heading4"/>
      </w:pPr>
      <w:r>
        <w:t>‘</w:t>
      </w:r>
      <w:r w:rsidR="001240FE" w:rsidRPr="0084138E">
        <w:t>Should</w:t>
      </w:r>
      <w:r>
        <w:t>’</w:t>
      </w:r>
      <w:r w:rsidR="001240FE" w:rsidRPr="0084138E">
        <w:t xml:space="preserve"> is </w:t>
      </w:r>
      <w:r w:rsidR="001240FE" w:rsidRPr="0084138E">
        <w:rPr>
          <w:u w:val="single"/>
        </w:rPr>
        <w:t>mandatory</w:t>
      </w:r>
      <w:r w:rsidR="001240FE" w:rsidRPr="0084138E">
        <w:t>.</w:t>
      </w:r>
    </w:p>
    <w:p w14:paraId="3D8DCC8E" w14:textId="77777777" w:rsidR="001240FE" w:rsidRPr="0084138E" w:rsidRDefault="001240FE" w:rsidP="001240FE">
      <w:r w:rsidRPr="0084138E">
        <w:rPr>
          <w:rStyle w:val="Style13ptBold"/>
        </w:rPr>
        <w:t>Keller ’32</w:t>
      </w:r>
      <w:r w:rsidRPr="0084138E">
        <w:t xml:space="preserve"> [W.H.; July 14; Judge on the Superior Court of Pennsylvania; Westlaw, “Foresi v. Hudson Coal Co.,” 106 Pa.Super. 307]</w:t>
      </w:r>
    </w:p>
    <w:p w14:paraId="03ED2620" w14:textId="77777777" w:rsidR="001240FE" w:rsidRPr="0084138E" w:rsidRDefault="001240FE" w:rsidP="001240FE">
      <w:pPr>
        <w:rPr>
          <w:sz w:val="16"/>
        </w:rPr>
      </w:pPr>
      <w:r w:rsidRPr="0084138E">
        <w:rPr>
          <w:rStyle w:val="StyleUnderline"/>
        </w:rPr>
        <w:t xml:space="preserve">As regards </w:t>
      </w:r>
      <w:r w:rsidRPr="0084138E">
        <w:rPr>
          <w:rStyle w:val="Emphasis"/>
        </w:rPr>
        <w:t>the mandatory character</w:t>
      </w:r>
      <w:r w:rsidRPr="0084138E">
        <w:rPr>
          <w:rStyle w:val="StyleUnderline"/>
        </w:rPr>
        <w:t xml:space="preserve"> of the rule, the word “should” is </w:t>
      </w:r>
      <w:r w:rsidRPr="0084138E">
        <w:rPr>
          <w:rStyle w:val="Emphasis"/>
        </w:rPr>
        <w:t>not only an auxiliary verb</w:t>
      </w:r>
      <w:r w:rsidRPr="0084138E">
        <w:rPr>
          <w:rStyle w:val="StyleUnderline"/>
        </w:rPr>
        <w:t xml:space="preserve">, it is also </w:t>
      </w:r>
      <w:r w:rsidRPr="0084138E">
        <w:rPr>
          <w:rStyle w:val="Emphasis"/>
        </w:rPr>
        <w:t>the preterite of the verb, “shall,”</w:t>
      </w:r>
      <w:r w:rsidRPr="0084138E">
        <w:rPr>
          <w:rStyle w:val="StyleUnderline"/>
        </w:rPr>
        <w:t xml:space="preserve"> and has</w:t>
      </w:r>
      <w:r w:rsidRPr="0084138E">
        <w:rPr>
          <w:sz w:val="16"/>
        </w:rPr>
        <w:t xml:space="preserve"> for one of </w:t>
      </w:r>
      <w:r w:rsidRPr="0084138E">
        <w:rPr>
          <w:rStyle w:val="StyleUnderline"/>
        </w:rPr>
        <w:t>its meanings</w:t>
      </w:r>
      <w:r w:rsidRPr="0084138E">
        <w:rPr>
          <w:sz w:val="16"/>
        </w:rPr>
        <w:t xml:space="preserve">, as defined in the Century Dictionary: </w:t>
      </w:r>
      <w:r w:rsidRPr="0084138E">
        <w:rPr>
          <w:rStyle w:val="StyleUnderline"/>
        </w:rPr>
        <w:t>“Obliged or compelled (to); would have (to); must; ought (to); used with an infinitive</w:t>
      </w:r>
      <w:r w:rsidRPr="0084138E">
        <w:rPr>
          <w:sz w:val="16"/>
        </w:rPr>
        <w:t xml:space="preserve"> (without to) </w:t>
      </w:r>
      <w:r w:rsidRPr="0084138E">
        <w:rPr>
          <w:rStyle w:val="StyleUnderline"/>
        </w:rPr>
        <w:t xml:space="preserve">to express </w:t>
      </w:r>
      <w:r w:rsidRPr="0084138E">
        <w:rPr>
          <w:rStyle w:val="Emphasis"/>
        </w:rPr>
        <w:t>obligation</w:t>
      </w:r>
      <w:r w:rsidRPr="0084138E">
        <w:rPr>
          <w:rStyle w:val="StyleUnderline"/>
        </w:rPr>
        <w:t xml:space="preserve">, </w:t>
      </w:r>
      <w:r w:rsidRPr="0084138E">
        <w:rPr>
          <w:rStyle w:val="Emphasis"/>
        </w:rPr>
        <w:t>necessity</w:t>
      </w:r>
      <w:r w:rsidRPr="0084138E">
        <w:rPr>
          <w:rStyle w:val="StyleUnderline"/>
        </w:rPr>
        <w:t xml:space="preserve"> or </w:t>
      </w:r>
      <w:r w:rsidRPr="0084138E">
        <w:rPr>
          <w:rStyle w:val="Emphasis"/>
        </w:rPr>
        <w:t>duty</w:t>
      </w:r>
      <w:r w:rsidRPr="0084138E">
        <w:rPr>
          <w:rStyle w:val="StyleUnderline"/>
        </w:rPr>
        <w:t xml:space="preserve"> in connection with some act </w:t>
      </w:r>
      <w:r w:rsidRPr="0084138E">
        <w:rPr>
          <w:rStyle w:val="Emphasis"/>
        </w:rPr>
        <w:t>yet to be carried out</w:t>
      </w:r>
      <w:r w:rsidRPr="0084138E">
        <w:rPr>
          <w:rStyle w:val="StyleUnderline"/>
        </w:rPr>
        <w:t xml:space="preserve">.” We think it </w:t>
      </w:r>
      <w:r w:rsidRPr="0084138E">
        <w:rPr>
          <w:rStyle w:val="Emphasis"/>
        </w:rPr>
        <w:t>clear</w:t>
      </w:r>
      <w:r w:rsidRPr="0084138E">
        <w:rPr>
          <w:sz w:val="16"/>
        </w:rPr>
        <w:t xml:space="preserve"> that </w:t>
      </w:r>
      <w:r w:rsidRPr="0084138E">
        <w:rPr>
          <w:rStyle w:val="StyleUnderline"/>
        </w:rPr>
        <w:t>it is in that sense</w:t>
      </w:r>
      <w:r w:rsidRPr="0084138E">
        <w:rPr>
          <w:sz w:val="16"/>
        </w:rPr>
        <w:t xml:space="preserve"> that </w:t>
      </w:r>
      <w:r w:rsidRPr="0084138E">
        <w:rPr>
          <w:rStyle w:val="StyleUnderline"/>
        </w:rPr>
        <w:t>the word “should” is used</w:t>
      </w:r>
      <w:r w:rsidRPr="0084138E">
        <w:rPr>
          <w:sz w:val="16"/>
        </w:rPr>
        <w:t xml:space="preserve"> in this rule, </w:t>
      </w:r>
      <w:r w:rsidRPr="0084138E">
        <w:rPr>
          <w:rStyle w:val="StyleUnderline"/>
        </w:rPr>
        <w:t xml:space="preserve">not </w:t>
      </w:r>
      <w:r w:rsidRPr="0084138E">
        <w:rPr>
          <w:rStyle w:val="Emphasis"/>
        </w:rPr>
        <w:t>merely advisory</w:t>
      </w:r>
      <w:r w:rsidRPr="0084138E">
        <w:rPr>
          <w:sz w:val="16"/>
        </w:rPr>
        <w:t xml:space="preserve">. When the judge in charging a jury tells them that, unless they find from all the evidence, beyond a reasonable doubt, that the defendant is guilty of the offense charged, they should acquit, </w:t>
      </w:r>
      <w:r w:rsidRPr="0084138E">
        <w:rPr>
          <w:rStyle w:val="StyleUnderline"/>
        </w:rPr>
        <w:t xml:space="preserve">the word “should” is </w:t>
      </w:r>
      <w:r w:rsidRPr="0084138E">
        <w:rPr>
          <w:rStyle w:val="Emphasis"/>
        </w:rPr>
        <w:t>not used</w:t>
      </w:r>
      <w:r w:rsidRPr="0084138E">
        <w:rPr>
          <w:rStyle w:val="StyleUnderline"/>
        </w:rPr>
        <w:t xml:space="preserve"> in </w:t>
      </w:r>
      <w:r w:rsidRPr="0084138E">
        <w:rPr>
          <w:rStyle w:val="Emphasis"/>
        </w:rPr>
        <w:t>an advisory sense</w:t>
      </w:r>
      <w:r w:rsidRPr="0084138E">
        <w:rPr>
          <w:rStyle w:val="StyleUnderline"/>
        </w:rPr>
        <w:t xml:space="preserve">, but has </w:t>
      </w:r>
      <w:r w:rsidRPr="0084138E">
        <w:rPr>
          <w:rStyle w:val="Emphasis"/>
        </w:rPr>
        <w:t>the force or meaning</w:t>
      </w:r>
      <w:r w:rsidRPr="0084138E">
        <w:rPr>
          <w:rStyle w:val="StyleUnderline"/>
        </w:rPr>
        <w:t xml:space="preserve"> of “must,” or “ought to,” and carries with it the</w:t>
      </w:r>
      <w:r w:rsidRPr="0084138E">
        <w:rPr>
          <w:sz w:val="16"/>
        </w:rPr>
        <w:t xml:space="preserve"> sense of *313 </w:t>
      </w:r>
      <w:r w:rsidRPr="0084138E">
        <w:rPr>
          <w:rStyle w:val="Emphasis"/>
        </w:rPr>
        <w:t>obligation and duty</w:t>
      </w:r>
      <w:r w:rsidRPr="0084138E">
        <w:rPr>
          <w:rStyle w:val="StyleUnderline"/>
        </w:rPr>
        <w:t xml:space="preserve"> equivalent to </w:t>
      </w:r>
      <w:r w:rsidRPr="0084138E">
        <w:rPr>
          <w:rStyle w:val="Emphasis"/>
        </w:rPr>
        <w:t>compulsion</w:t>
      </w:r>
      <w:r w:rsidRPr="0084138E">
        <w:rPr>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3BDC587E" w14:textId="77777777" w:rsidR="001240FE" w:rsidRPr="0084138E" w:rsidRDefault="001240FE" w:rsidP="001240FE">
      <w:pPr>
        <w:pStyle w:val="Heading3"/>
      </w:pPr>
      <w:r>
        <w:t>Should---</w:t>
      </w:r>
      <w:r w:rsidRPr="0084138E">
        <w:t>Certain---2NC</w:t>
      </w:r>
    </w:p>
    <w:p w14:paraId="0F3B9C77" w14:textId="7ABB90A1" w:rsidR="001240FE" w:rsidRPr="0084138E" w:rsidRDefault="002C0BD3" w:rsidP="001240FE">
      <w:pPr>
        <w:pStyle w:val="Heading4"/>
      </w:pPr>
      <w:r>
        <w:t>‘</w:t>
      </w:r>
      <w:r w:rsidR="001240FE" w:rsidRPr="0084138E">
        <w:t>Should</w:t>
      </w:r>
      <w:r>
        <w:t>’</w:t>
      </w:r>
      <w:r w:rsidR="001240FE" w:rsidRPr="0084138E">
        <w:t xml:space="preserve"> is obligatory, </w:t>
      </w:r>
      <w:r w:rsidR="001240FE" w:rsidRPr="0084138E">
        <w:rPr>
          <w:u w:val="single"/>
        </w:rPr>
        <w:t>NOT</w:t>
      </w:r>
      <w:r w:rsidR="001240FE" w:rsidRPr="0084138E">
        <w:t xml:space="preserve"> advisory.</w:t>
      </w:r>
    </w:p>
    <w:p w14:paraId="7CEE27AA" w14:textId="77777777" w:rsidR="001240FE" w:rsidRPr="0084138E" w:rsidRDefault="001240FE" w:rsidP="001240FE">
      <w:r w:rsidRPr="0084138E">
        <w:rPr>
          <w:rStyle w:val="Style13ptBold"/>
        </w:rPr>
        <w:t>Riddle ’14</w:t>
      </w:r>
      <w:r w:rsidRPr="0084138E">
        <w:t xml:space="preserve"> [Finis E; December 22; Justice on the Supreme Court of Oklahoma; Westlaw, “St. Louis &amp; S. F. R. Co. v. Brown,” 45 Okla. 143]</w:t>
      </w:r>
    </w:p>
    <w:p w14:paraId="5774ABED" w14:textId="77777777" w:rsidR="001240FE" w:rsidRPr="0084138E" w:rsidRDefault="001240FE" w:rsidP="001240FE">
      <w:pPr>
        <w:rPr>
          <w:sz w:val="16"/>
        </w:rPr>
      </w:pPr>
      <w:r w:rsidRPr="0084138E">
        <w:rPr>
          <w:rStyle w:val="StyleUnderline"/>
        </w:rPr>
        <w:t>The</w:t>
      </w:r>
      <w:r w:rsidRPr="0084138E">
        <w:rPr>
          <w:sz w:val="16"/>
        </w:rPr>
        <w:t xml:space="preserve"> specific grounds of </w:t>
      </w:r>
      <w:r w:rsidRPr="0084138E">
        <w:rPr>
          <w:rStyle w:val="StyleUnderline"/>
        </w:rPr>
        <w:t>objection</w:t>
      </w:r>
      <w:r w:rsidRPr="0084138E">
        <w:rPr>
          <w:sz w:val="16"/>
        </w:rPr>
        <w:t xml:space="preserve"> are that the court should have used the word “shall” instead of “should,” that </w:t>
      </w:r>
      <w:r w:rsidRPr="0084138E">
        <w:rPr>
          <w:rStyle w:val="StyleUnderline"/>
        </w:rPr>
        <w:t xml:space="preserve">the word “should” is </w:t>
      </w:r>
      <w:r w:rsidRPr="0084138E">
        <w:rPr>
          <w:rStyle w:val="Emphasis"/>
        </w:rPr>
        <w:t>merely advisory</w:t>
      </w:r>
      <w:r w:rsidRPr="0084138E">
        <w:rPr>
          <w:sz w:val="16"/>
        </w:rPr>
        <w:t xml:space="preserve">, and that the jury was left at its discretion in the matter of reduction of the damages. It has been said that </w:t>
      </w:r>
      <w:r w:rsidRPr="0084138E">
        <w:rPr>
          <w:rStyle w:val="StyleUnderline"/>
        </w:rPr>
        <w:t xml:space="preserve">the word “should” is </w:t>
      </w:r>
      <w:r w:rsidRPr="0084138E">
        <w:rPr>
          <w:rStyle w:val="Emphasis"/>
        </w:rPr>
        <w:t>the past tense</w:t>
      </w:r>
      <w:r w:rsidRPr="0084138E">
        <w:rPr>
          <w:rStyle w:val="StyleUnderline"/>
        </w:rPr>
        <w:t xml:space="preserve"> of the word “shall,”</w:t>
      </w:r>
      <w:r w:rsidRPr="0084138E">
        <w:rPr>
          <w:sz w:val="16"/>
        </w:rPr>
        <w:t xml:space="preserve"> and we think, in the connection in which it was used, the jury understood that it meant </w:t>
      </w:r>
      <w:r w:rsidRPr="0084138E">
        <w:rPr>
          <w:rStyle w:val="Emphasis"/>
        </w:rPr>
        <w:t>more than simply advisory</w:t>
      </w:r>
      <w:r w:rsidRPr="0084138E">
        <w:rPr>
          <w:sz w:val="16"/>
        </w:rPr>
        <w:t>.</w:t>
      </w:r>
    </w:p>
    <w:p w14:paraId="31F49703" w14:textId="77777777" w:rsidR="001240FE" w:rsidRPr="0084138E" w:rsidRDefault="001240FE" w:rsidP="001240FE">
      <w:pPr>
        <w:rPr>
          <w:rStyle w:val="StyleUnderline"/>
        </w:rPr>
      </w:pPr>
      <w:r w:rsidRPr="0084138E">
        <w:rPr>
          <w:sz w:val="16"/>
        </w:rPr>
        <w:t xml:space="preserve">In the case of Smith v. State, 142 Ind. 288, 41 N. E. 595, the Supreme Court of Indiana held that </w:t>
      </w:r>
      <w:r w:rsidRPr="0084138E">
        <w:rPr>
          <w:rStyle w:val="StyleUnderline"/>
        </w:rPr>
        <w:t xml:space="preserve">it was </w:t>
      </w:r>
      <w:r w:rsidRPr="0084138E">
        <w:rPr>
          <w:rStyle w:val="Emphasis"/>
        </w:rPr>
        <w:t>more imperative</w:t>
      </w:r>
      <w:r w:rsidRPr="0084138E">
        <w:rPr>
          <w:rStyle w:val="StyleUnderline"/>
        </w:rPr>
        <w:t xml:space="preserve"> than the word “may.”</w:t>
      </w:r>
    </w:p>
    <w:p w14:paraId="0F5227DB" w14:textId="77777777" w:rsidR="001240FE" w:rsidRPr="0084138E" w:rsidRDefault="001240FE" w:rsidP="001240FE">
      <w:pPr>
        <w:rPr>
          <w:sz w:val="16"/>
        </w:rPr>
      </w:pPr>
      <w:r w:rsidRPr="0084138E">
        <w:rPr>
          <w:sz w:val="16"/>
        </w:rPr>
        <w:t xml:space="preserve">In the case of Lynch v. Bates, 139 Ind. 206, 38 N. E. 806, where the court charged the jury that in passing upon the weight of the evidence, etc., they “should” take into consideration *1081 the interest of the witness, etc., the court reversed the case, holding that </w:t>
      </w:r>
      <w:r w:rsidRPr="0084138E">
        <w:rPr>
          <w:rStyle w:val="StyleUnderline"/>
        </w:rPr>
        <w:t>the word “should”</w:t>
      </w:r>
      <w:r w:rsidRPr="0084138E">
        <w:rPr>
          <w:sz w:val="16"/>
        </w:rPr>
        <w:t xml:space="preserve"> there </w:t>
      </w:r>
      <w:r w:rsidRPr="0084138E">
        <w:rPr>
          <w:rStyle w:val="StyleUnderline"/>
        </w:rPr>
        <w:t>was</w:t>
      </w:r>
      <w:r w:rsidRPr="0084138E">
        <w:rPr>
          <w:sz w:val="16"/>
        </w:rPr>
        <w:t xml:space="preserve"> too </w:t>
      </w:r>
      <w:r w:rsidRPr="0084138E">
        <w:rPr>
          <w:rStyle w:val="Emphasis"/>
        </w:rPr>
        <w:t>imperative</w:t>
      </w:r>
      <w:r w:rsidRPr="0084138E">
        <w:rPr>
          <w:sz w:val="16"/>
        </w:rPr>
        <w:t>.</w:t>
      </w:r>
    </w:p>
    <w:p w14:paraId="5DCFC743" w14:textId="77777777" w:rsidR="001240FE" w:rsidRPr="0084138E" w:rsidRDefault="001240FE" w:rsidP="001240FE">
      <w:pPr>
        <w:rPr>
          <w:sz w:val="16"/>
        </w:rPr>
      </w:pPr>
      <w:r w:rsidRPr="0084138E">
        <w:rPr>
          <w:sz w:val="16"/>
        </w:rPr>
        <w:t xml:space="preserve">In the case of Durand's Adm'r v. N. Y. &amp; L. B. R. Co., 65 N. J. Law, 656, 48 Atl. 1013, the court held that </w:t>
      </w:r>
      <w:r w:rsidRPr="0084138E">
        <w:rPr>
          <w:rStyle w:val="StyleUnderline"/>
        </w:rPr>
        <w:t>the word “should” implies</w:t>
      </w:r>
      <w:r w:rsidRPr="0084138E">
        <w:rPr>
          <w:sz w:val="16"/>
        </w:rPr>
        <w:t xml:space="preserve"> the performance of some </w:t>
      </w:r>
      <w:r w:rsidRPr="0084138E">
        <w:rPr>
          <w:rStyle w:val="Emphasis"/>
        </w:rPr>
        <w:t>obligation or duty</w:t>
      </w:r>
      <w:r w:rsidRPr="0084138E">
        <w:rPr>
          <w:sz w:val="16"/>
        </w:rPr>
        <w:t>. Often the word “shall” is used to mean “may.” So, it will be seen that either of the terms cannot be considered abstractly, but must be considered in connection with the subject-matter and sense in which it is used.</w:t>
      </w:r>
    </w:p>
    <w:p w14:paraId="071C32DB" w14:textId="33B6EBB3" w:rsidR="001240FE" w:rsidRPr="0084138E" w:rsidRDefault="002C0BD3" w:rsidP="001240FE">
      <w:pPr>
        <w:pStyle w:val="Heading4"/>
      </w:pPr>
      <w:r>
        <w:t>‘</w:t>
      </w:r>
      <w:r w:rsidR="001240FE" w:rsidRPr="0084138E">
        <w:t>Should</w:t>
      </w:r>
      <w:r>
        <w:t>’</w:t>
      </w:r>
      <w:r w:rsidR="001240FE" w:rsidRPr="0084138E">
        <w:t xml:space="preserve"> means </w:t>
      </w:r>
      <w:r>
        <w:t>‘</w:t>
      </w:r>
      <w:r w:rsidR="001240FE" w:rsidRPr="0084138E">
        <w:t>must.</w:t>
      </w:r>
      <w:r>
        <w:t>’</w:t>
      </w:r>
    </w:p>
    <w:p w14:paraId="5FD7A30B" w14:textId="77777777" w:rsidR="001240FE" w:rsidRPr="0084138E" w:rsidRDefault="001240FE" w:rsidP="001240FE">
      <w:r w:rsidRPr="0084138E">
        <w:rPr>
          <w:rStyle w:val="Style13ptBold"/>
        </w:rPr>
        <w:t>Stroud ’2k</w:t>
      </w:r>
      <w:r w:rsidRPr="0084138E">
        <w:t xml:space="preserve"> [John F Jr; July 7; Judge on the Court of Appeals of Arkansas; Westlaw, “Guest v. San Pedro,” 70 Ark. App. 389]</w:t>
      </w:r>
    </w:p>
    <w:p w14:paraId="6E96D2A2" w14:textId="77777777" w:rsidR="001240FE" w:rsidRPr="0084138E" w:rsidRDefault="001240FE" w:rsidP="001240FE">
      <w:pPr>
        <w:rPr>
          <w:sz w:val="16"/>
        </w:rPr>
      </w:pPr>
      <w:r w:rsidRPr="0084138E">
        <w:rPr>
          <w:rStyle w:val="StyleUnderline"/>
        </w:rPr>
        <w:t>The interpretation</w:t>
      </w:r>
      <w:r w:rsidRPr="0084138E">
        <w:rPr>
          <w:sz w:val="16"/>
        </w:rPr>
        <w:t xml:space="preserve"> of this section, which appears to be a question of first impression, </w:t>
      </w:r>
      <w:r w:rsidRPr="0084138E">
        <w:rPr>
          <w:rStyle w:val="StyleUnderline"/>
        </w:rPr>
        <w:t xml:space="preserve">turns upon </w:t>
      </w:r>
      <w:r w:rsidRPr="0084138E">
        <w:rPr>
          <w:rStyle w:val="Emphasis"/>
        </w:rPr>
        <w:t>the meaning</w:t>
      </w:r>
      <w:r w:rsidRPr="0084138E">
        <w:rPr>
          <w:rStyle w:val="StyleUnderline"/>
        </w:rPr>
        <w:t xml:space="preserve"> of the word “</w:t>
      </w:r>
      <w:r w:rsidRPr="0084138E">
        <w:rPr>
          <w:rStyle w:val="Emphasis"/>
        </w:rPr>
        <w:t>should</w:t>
      </w:r>
      <w:r w:rsidRPr="0084138E">
        <w:rPr>
          <w:rStyle w:val="StyleUnderline"/>
        </w:rPr>
        <w:t>”</w:t>
      </w:r>
      <w:r w:rsidRPr="0084138E">
        <w:rPr>
          <w:sz w:val="16"/>
        </w:rPr>
        <w:t xml:space="preserve"> in the phrase “[a]ny partial abatement or reduction of child support should not exceed 50% of the child-support obligation during the extended visitation period.” In Little v. State, 261 Ark. 859, 554 S.W.2d 312 (1977), the supreme court ruled that the trial court, giving an instruction on circumstantial evidence, had not misled the jury by using the word “should” instead of “must” in stating that circumstances should point to and be consistent with guilt but should be inconsistent with any other reasonable hypothesis. </w:t>
      </w:r>
      <w:r w:rsidRPr="0084138E">
        <w:rPr>
          <w:rStyle w:val="StyleUnderline"/>
        </w:rPr>
        <w:t>The</w:t>
      </w:r>
      <w:r w:rsidRPr="0084138E">
        <w:rPr>
          <w:sz w:val="16"/>
        </w:rPr>
        <w:t xml:space="preserve"> Little </w:t>
      </w:r>
      <w:r w:rsidRPr="0084138E">
        <w:rPr>
          <w:rStyle w:val="StyleUnderline"/>
        </w:rPr>
        <w:t>court opined</w:t>
      </w:r>
      <w:r w:rsidRPr="0084138E">
        <w:rPr>
          <w:sz w:val="16"/>
        </w:rPr>
        <w:t xml:space="preserve"> that use of the word “must” would have been preferable to the use of “should,” but the court noted that </w:t>
      </w:r>
      <w:r w:rsidRPr="0084138E">
        <w:rPr>
          <w:rStyle w:val="StyleUnderline"/>
        </w:rPr>
        <w:t>the</w:t>
      </w:r>
      <w:r w:rsidRPr="0084138E">
        <w:rPr>
          <w:sz w:val="16"/>
        </w:rPr>
        <w:t xml:space="preserve"> *396 </w:t>
      </w:r>
      <w:r w:rsidRPr="0084138E">
        <w:rPr>
          <w:rStyle w:val="StyleUnderline"/>
        </w:rPr>
        <w:t>words are</w:t>
      </w:r>
      <w:r w:rsidRPr="0084138E">
        <w:rPr>
          <w:sz w:val="16"/>
        </w:rPr>
        <w:t xml:space="preserve"> often </w:t>
      </w:r>
      <w:r w:rsidRPr="0084138E">
        <w:rPr>
          <w:rStyle w:val="Emphasis"/>
        </w:rPr>
        <w:t>synonymous</w:t>
      </w:r>
      <w:r w:rsidRPr="0084138E">
        <w:rPr>
          <w:sz w:val="16"/>
        </w:rPr>
        <w:t>. 261 Ark. at 884, 554 S.W.2d at 324, citing Rodale, The Synonym Finder 780 (Special Deluxe Ed.).</w:t>
      </w:r>
    </w:p>
    <w:p w14:paraId="2B1B7170" w14:textId="77777777" w:rsidR="001240FE" w:rsidRPr="0084138E" w:rsidRDefault="001240FE" w:rsidP="001240FE">
      <w:pPr>
        <w:rPr>
          <w:sz w:val="16"/>
        </w:rPr>
      </w:pPr>
      <w:r w:rsidRPr="0084138E">
        <w:rPr>
          <w:sz w:val="16"/>
        </w:rPr>
        <w:t xml:space="preserve">Similarly, </w:t>
      </w:r>
      <w:r w:rsidRPr="0084138E">
        <w:rPr>
          <w:rStyle w:val="StyleUnderline"/>
        </w:rPr>
        <w:t>we hold</w:t>
      </w:r>
      <w:r w:rsidRPr="0084138E">
        <w:rPr>
          <w:sz w:val="16"/>
        </w:rPr>
        <w:t xml:space="preserve"> that </w:t>
      </w:r>
      <w:r w:rsidRPr="0084138E">
        <w:rPr>
          <w:rStyle w:val="StyleUnderline"/>
        </w:rPr>
        <w:t>the word “</w:t>
      </w:r>
      <w:r w:rsidRPr="0084138E">
        <w:rPr>
          <w:rStyle w:val="Emphasis"/>
        </w:rPr>
        <w:t>should</w:t>
      </w:r>
      <w:r w:rsidRPr="0084138E">
        <w:rPr>
          <w:rStyle w:val="StyleUnderline"/>
        </w:rPr>
        <w:t>” is equivalent to the word “</w:t>
      </w:r>
      <w:r w:rsidRPr="0084138E">
        <w:rPr>
          <w:rStyle w:val="Emphasis"/>
        </w:rPr>
        <w:t>must</w:t>
      </w:r>
      <w:r w:rsidRPr="0084138E">
        <w:rPr>
          <w:rStyle w:val="StyleUnderline"/>
        </w:rPr>
        <w:t>”</w:t>
      </w:r>
      <w:r w:rsidRPr="0084138E">
        <w:rPr>
          <w:sz w:val="16"/>
        </w:rPr>
        <w:t xml:space="preserve"> as used in the phrase “any partial abatement or reduction of child support should not exceed 50% of the child-support obligation during the extended visitation period.” We hold that the 50% limitation in Administrative Order No. 10 is mandatory: abatement or reduction of child support during an extended visitation period cannot exceed 50% of the child-support obligation during the extended visitation period.</w:t>
      </w:r>
    </w:p>
    <w:p w14:paraId="56DB8E68" w14:textId="77777777" w:rsidR="001240FE" w:rsidRPr="0084138E" w:rsidRDefault="001240FE" w:rsidP="001240FE">
      <w:pPr>
        <w:pStyle w:val="Heading3"/>
      </w:pPr>
      <w:r>
        <w:t xml:space="preserve">Should---AT: </w:t>
      </w:r>
      <w:r w:rsidRPr="0084138E">
        <w:t>Certain---2AC</w:t>
      </w:r>
    </w:p>
    <w:p w14:paraId="3FF318E1" w14:textId="00DB8F64" w:rsidR="001240FE" w:rsidRPr="0084138E" w:rsidRDefault="002C0BD3" w:rsidP="001240FE">
      <w:pPr>
        <w:pStyle w:val="Heading4"/>
      </w:pPr>
      <w:r>
        <w:t>‘</w:t>
      </w:r>
      <w:r w:rsidR="001240FE" w:rsidRPr="0084138E">
        <w:t>Should</w:t>
      </w:r>
      <w:r>
        <w:t>’</w:t>
      </w:r>
      <w:r w:rsidR="001240FE" w:rsidRPr="0084138E">
        <w:t xml:space="preserve"> is </w:t>
      </w:r>
      <w:r w:rsidR="001240FE" w:rsidRPr="0084138E">
        <w:rPr>
          <w:u w:val="single"/>
        </w:rPr>
        <w:t>advisory</w:t>
      </w:r>
      <w:r w:rsidR="001240FE" w:rsidRPr="0084138E">
        <w:t xml:space="preserve">, not certain. It also </w:t>
      </w:r>
      <w:r w:rsidR="001240FE" w:rsidRPr="0084138E">
        <w:rPr>
          <w:u w:val="single"/>
        </w:rPr>
        <w:t>equals</w:t>
      </w:r>
      <w:r w:rsidR="001240FE" w:rsidRPr="0084138E">
        <w:t xml:space="preserve"> </w:t>
      </w:r>
      <w:r>
        <w:t>‘</w:t>
      </w:r>
      <w:r w:rsidR="001240FE" w:rsidRPr="0084138E">
        <w:t>ought.</w:t>
      </w:r>
      <w:r>
        <w:t>’</w:t>
      </w:r>
    </w:p>
    <w:p w14:paraId="6C0E3532" w14:textId="77777777" w:rsidR="001240FE" w:rsidRPr="0084138E" w:rsidRDefault="001240FE" w:rsidP="001240FE">
      <w:r w:rsidRPr="0084138E">
        <w:rPr>
          <w:rStyle w:val="Style13ptBold"/>
        </w:rPr>
        <w:t>Richman ’16</w:t>
      </w:r>
      <w:r w:rsidRPr="0084138E">
        <w:t xml:space="preserve"> [James; August 17; Judge on the Second Circuit, California’s Court of Appeals; Westlaw, “Marin Assn. of Pub. Emps. v. Marin Cty. Employees' Ret. Assn.,” 2 Cal. App. 5th 674]</w:t>
      </w:r>
    </w:p>
    <w:p w14:paraId="781BA79C" w14:textId="77777777" w:rsidR="001240FE" w:rsidRPr="0084138E" w:rsidRDefault="001240FE" w:rsidP="001240FE">
      <w:pPr>
        <w:rPr>
          <w:sz w:val="16"/>
        </w:rPr>
      </w:pPr>
      <w:r w:rsidRPr="0084138E">
        <w:rPr>
          <w:sz w:val="16"/>
        </w:rPr>
        <w:t xml:space="preserve">There is, of course, no bar to the Supreme Court adopting a Court of Appeal's reasoning as its own. Yet there is legitimate reason to question whether that was what the Supreme Court intended in 1983. First, as just shown, </w:t>
      </w:r>
      <w:r w:rsidRPr="0084138E">
        <w:rPr>
          <w:rStyle w:val="Emphasis"/>
        </w:rPr>
        <w:t>only the least authoritative</w:t>
      </w:r>
      <w:r w:rsidRPr="0084138E">
        <w:rPr>
          <w:rStyle w:val="StyleUnderline"/>
        </w:rPr>
        <w:t xml:space="preserve"> of the three sources</w:t>
      </w:r>
      <w:r w:rsidRPr="0084138E">
        <w:rPr>
          <w:sz w:val="16"/>
        </w:rPr>
        <w:t xml:space="preserve"> cited **385 </w:t>
      </w:r>
      <w:r w:rsidRPr="0084138E">
        <w:rPr>
          <w:rStyle w:val="Emphasis"/>
        </w:rPr>
        <w:t>actually supports</w:t>
      </w:r>
      <w:r w:rsidRPr="0084138E">
        <w:rPr>
          <w:rStyle w:val="StyleUnderline"/>
        </w:rPr>
        <w:t xml:space="preserve"> the word “must,”</w:t>
      </w:r>
      <w:r w:rsidRPr="0084138E">
        <w:rPr>
          <w:sz w:val="16"/>
        </w:rPr>
        <w:t xml:space="preserve"> while </w:t>
      </w:r>
      <w:r w:rsidRPr="0084138E">
        <w:rPr>
          <w:rStyle w:val="StyleUnderline"/>
        </w:rPr>
        <w:t>the</w:t>
      </w:r>
      <w:r w:rsidRPr="0084138E">
        <w:rPr>
          <w:sz w:val="16"/>
        </w:rPr>
        <w:t xml:space="preserve"> two </w:t>
      </w:r>
      <w:r w:rsidRPr="0084138E">
        <w:rPr>
          <w:rStyle w:val="StyleUnderline"/>
        </w:rPr>
        <w:t>Supreme Court decisions employ “</w:t>
      </w:r>
      <w:r w:rsidRPr="0084138E">
        <w:rPr>
          <w:rStyle w:val="Emphasis"/>
        </w:rPr>
        <w:t>should</w:t>
      </w:r>
      <w:r w:rsidRPr="0084138E">
        <w:rPr>
          <w:rStyle w:val="StyleUnderline"/>
        </w:rPr>
        <w:t>.”</w:t>
      </w:r>
      <w:r w:rsidRPr="0084138E">
        <w:rPr>
          <w:sz w:val="16"/>
        </w:rPr>
        <w:t xml:space="preserve"> Second, barely a month later, the Supreme Court—speaking though the same justice—filed another decision which used the “should” formulation from the 1955 Allen decision as quoted in Abbott.20 Third, the 1983 Allen decision involved retirees (and Flournoy the widow of a retiree), who historically receive a heightened degree of judicial protection. (See fn. 19, ante.) Fourth, and most significantly, </w:t>
      </w:r>
      <w:r w:rsidRPr="0084138E">
        <w:rPr>
          <w:rStyle w:val="StyleUnderline"/>
        </w:rPr>
        <w:t xml:space="preserve">the “must” formulation has never been reiterated by the Supreme Court, which has </w:t>
      </w:r>
      <w:r w:rsidRPr="0084138E">
        <w:rPr>
          <w:rStyle w:val="Emphasis"/>
        </w:rPr>
        <w:t>instead uniformly employed</w:t>
      </w:r>
      <w:r w:rsidRPr="0084138E">
        <w:rPr>
          <w:rStyle w:val="StyleUnderline"/>
        </w:rPr>
        <w:t xml:space="preserve"> the “should”</w:t>
      </w:r>
      <w:r w:rsidRPr="0084138E">
        <w:rPr>
          <w:sz w:val="16"/>
        </w:rPr>
        <w:t xml:space="preserve"> *699 </w:t>
      </w:r>
      <w:r w:rsidRPr="0084138E">
        <w:rPr>
          <w:rStyle w:val="StyleUnderline"/>
        </w:rPr>
        <w:t>language</w:t>
      </w:r>
      <w:r w:rsidRPr="0084138E">
        <w:rPr>
          <w:sz w:val="16"/>
        </w:rPr>
        <w:t xml:space="preserve"> from the 1955 Allen decision. (Olson v. Cory, supra, 27 Cal.3d 532, 541, 178 Cal.Rptr. 568, 636 P.2d 532 [“Although an employee does not obtain any ‘absolute right to fixed or specific benefits ... there [are] strict limitation[s] on the conditions which may modify the pension system in effect during employment.’ [Citation.] Such modifications must be reasonable and any ‘ “changes in a pension plan which result in disadvantage to employees should be accompanied by comparable new advantages” ’ ”]; Legislature v. Eu (1991) 54 Cal.3d 492, 529–530, 286 Cal.Rptr. 283, 816 P.2d 1309 [quoting Olson]; City of Huntington Beach v. Board of Administration (1992) 4 Cal.4th 462, 472, 14 Cal.Rptr.2d 514, 841 P.2d 1034 [“changes in a pension plan which result in disadvantage to employees should be accompanied by comparable new advantages,” citing Allen v. City of Long Beach, supra, 45 Cal.2d 128, 131, 287 P.2d 765].)</w:t>
      </w:r>
    </w:p>
    <w:p w14:paraId="57FA13F7" w14:textId="77777777" w:rsidR="001240FE" w:rsidRPr="0084138E" w:rsidRDefault="001240FE" w:rsidP="001240FE">
      <w:pPr>
        <w:rPr>
          <w:sz w:val="16"/>
        </w:rPr>
      </w:pPr>
      <w:r w:rsidRPr="0084138E">
        <w:rPr>
          <w:sz w:val="16"/>
        </w:rPr>
        <w:t xml:space="preserve">It thus appears unlikely that the Supreme Court's use of “must” in the 1983 Allen decision was intended to herald a fundamental doctrinal shift. </w:t>
      </w:r>
      <w:r w:rsidRPr="0084138E">
        <w:rPr>
          <w:rStyle w:val="StyleUnderline"/>
        </w:rPr>
        <w:t xml:space="preserve">“Should,” not “must,” remains the </w:t>
      </w:r>
      <w:r w:rsidRPr="0084138E">
        <w:rPr>
          <w:rStyle w:val="Emphasis"/>
        </w:rPr>
        <w:t>court's preferred expression</w:t>
      </w:r>
      <w:r w:rsidRPr="0084138E">
        <w:rPr>
          <w:sz w:val="16"/>
        </w:rPr>
        <w:t xml:space="preserve">. And </w:t>
      </w:r>
      <w:r w:rsidRPr="0084138E">
        <w:rPr>
          <w:rStyle w:val="StyleUnderline"/>
        </w:rPr>
        <w:t xml:space="preserve">“should” does not convey </w:t>
      </w:r>
      <w:r w:rsidRPr="0084138E">
        <w:rPr>
          <w:rStyle w:val="Emphasis"/>
        </w:rPr>
        <w:t>imperative obligation</w:t>
      </w:r>
      <w:r w:rsidRPr="0084138E">
        <w:rPr>
          <w:rStyle w:val="StyleUnderline"/>
        </w:rPr>
        <w:t xml:space="preserve">, </w:t>
      </w:r>
      <w:r w:rsidRPr="0084138E">
        <w:rPr>
          <w:rStyle w:val="Emphasis"/>
        </w:rPr>
        <w:t>no more compulsion</w:t>
      </w:r>
      <w:r w:rsidRPr="0084138E">
        <w:rPr>
          <w:rStyle w:val="StyleUnderline"/>
        </w:rPr>
        <w:t xml:space="preserve"> than “ought.”</w:t>
      </w:r>
      <w:r w:rsidRPr="0084138E">
        <w:rPr>
          <w:sz w:val="16"/>
        </w:rPr>
        <w:t xml:space="preserve"> (Lashley v. Koerber (1945) 26 Cal.2d 83, 90, 156 P.2d 441; see People v. Webb (1986) 186 Cal.App.3d 401, 409, fn. 2, 230 Cal.Rptr. 755 [</w:t>
      </w:r>
      <w:r w:rsidRPr="0084138E">
        <w:rPr>
          <w:rStyle w:val="StyleUnderline"/>
        </w:rPr>
        <w:t xml:space="preserve">“the word ‘should’ is </w:t>
      </w:r>
      <w:r w:rsidRPr="0084138E">
        <w:rPr>
          <w:rStyle w:val="Emphasis"/>
        </w:rPr>
        <w:t>advisory only</w:t>
      </w:r>
      <w:r w:rsidRPr="0084138E">
        <w:rPr>
          <w:sz w:val="16"/>
        </w:rPr>
        <w:t xml:space="preserve"> </w:t>
      </w:r>
      <w:r w:rsidRPr="0084138E">
        <w:rPr>
          <w:rStyle w:val="StyleUnderline"/>
        </w:rPr>
        <w:t>and not mandatory”</w:t>
      </w:r>
      <w:r w:rsidRPr="0084138E">
        <w:rPr>
          <w:sz w:val="16"/>
        </w:rPr>
        <w:t xml:space="preserve">].) </w:t>
      </w:r>
      <w:r w:rsidRPr="0084138E">
        <w:rPr>
          <w:rStyle w:val="StyleUnderline"/>
        </w:rPr>
        <w:t xml:space="preserve">In </w:t>
      </w:r>
      <w:r w:rsidRPr="0084138E">
        <w:rPr>
          <w:rStyle w:val="Emphasis"/>
        </w:rPr>
        <w:t>plain effect</w:t>
      </w:r>
      <w:r w:rsidRPr="0084138E">
        <w:rPr>
          <w:rStyle w:val="StyleUnderline"/>
        </w:rPr>
        <w:t>, “should” is “</w:t>
      </w:r>
      <w:r w:rsidRPr="0084138E">
        <w:rPr>
          <w:rStyle w:val="Emphasis"/>
        </w:rPr>
        <w:t>a recommendation</w:t>
      </w:r>
      <w:r w:rsidRPr="0084138E">
        <w:rPr>
          <w:rStyle w:val="StyleUnderline"/>
        </w:rPr>
        <w:t xml:space="preserve">, not ... </w:t>
      </w:r>
      <w:r w:rsidRPr="0084138E">
        <w:rPr>
          <w:rStyle w:val="Emphasis"/>
        </w:rPr>
        <w:t>a mandate</w:t>
      </w:r>
      <w:r w:rsidRPr="0084138E">
        <w:rPr>
          <w:rStyle w:val="StyleUnderline"/>
        </w:rPr>
        <w:t>.”</w:t>
      </w:r>
      <w:r w:rsidRPr="0084138E">
        <w:rPr>
          <w:sz w:val="16"/>
        </w:rPr>
        <w:t xml:space="preserve"> (Cuevas v. Superior Court (1976) 58 Cal.App.3d 406, 409, 130 Cal.Rptr. 238.)</w:t>
      </w:r>
    </w:p>
    <w:p w14:paraId="2FDCD428" w14:textId="77777777" w:rsidR="001240FE" w:rsidRPr="0084138E" w:rsidRDefault="001240FE" w:rsidP="001240FE">
      <w:pPr>
        <w:pStyle w:val="Heading3"/>
      </w:pPr>
      <w:r>
        <w:t xml:space="preserve">Should---AT: </w:t>
      </w:r>
      <w:r w:rsidRPr="0084138E">
        <w:t>Certain---1AR</w:t>
      </w:r>
    </w:p>
    <w:p w14:paraId="45C3CBD0" w14:textId="77777777" w:rsidR="001240FE" w:rsidRDefault="001240FE" w:rsidP="001240FE">
      <w:pPr>
        <w:pStyle w:val="Heading4"/>
      </w:pPr>
      <w:r>
        <w:t>‘Should’ could be uncertain.</w:t>
      </w:r>
    </w:p>
    <w:p w14:paraId="036EB6C5" w14:textId="77777777" w:rsidR="001240FE" w:rsidRPr="003368AE" w:rsidRDefault="001240FE" w:rsidP="001240FE">
      <w:pPr>
        <w:rPr>
          <w:rFonts w:eastAsia="Cambria"/>
        </w:rPr>
      </w:pPr>
      <w:r w:rsidRPr="00193C56">
        <w:rPr>
          <w:rStyle w:val="Style13ptBold"/>
        </w:rPr>
        <w:t>White ’26</w:t>
      </w:r>
      <w:r w:rsidRPr="003368AE">
        <w:rPr>
          <w:rFonts w:eastAsia="Cambria"/>
        </w:rPr>
        <w:t xml:space="preserve"> [Warren L; January 8; Judge on the Springfield Court of Appeals of Missouri; Westlaw, “Hubbard v. Turner Department Store Co.,” 220 Mo.App. 95]</w:t>
      </w:r>
    </w:p>
    <w:p w14:paraId="49664CA0" w14:textId="77777777" w:rsidR="001240FE" w:rsidRDefault="001240FE" w:rsidP="001240FE">
      <w:pPr>
        <w:rPr>
          <w:rFonts w:eastAsia="Cambria"/>
          <w:sz w:val="16"/>
        </w:rPr>
      </w:pPr>
      <w:r w:rsidRPr="003368AE">
        <w:rPr>
          <w:rFonts w:eastAsia="Cambria"/>
          <w:sz w:val="16"/>
        </w:rPr>
        <w:t xml:space="preserve">3 </w:t>
      </w:r>
      <w:r w:rsidRPr="003368AE">
        <w:rPr>
          <w:rFonts w:eastAsia="Cambria"/>
          <w:u w:val="single"/>
        </w:rPr>
        <w:t xml:space="preserve">The verb </w:t>
      </w:r>
      <w:r w:rsidRPr="001C7AD8">
        <w:rPr>
          <w:rFonts w:eastAsia="Cambria"/>
          <w:highlight w:val="cyan"/>
          <w:u w:val="single"/>
        </w:rPr>
        <w:t>“should”</w:t>
      </w:r>
      <w:r w:rsidRPr="003368AE">
        <w:rPr>
          <w:rFonts w:eastAsia="Cambria"/>
          <w:u w:val="single"/>
        </w:rPr>
        <w:t xml:space="preserve"> has </w:t>
      </w:r>
      <w:r w:rsidRPr="003368AE">
        <w:rPr>
          <w:rFonts w:eastAsia="Cambria"/>
          <w:b/>
          <w:iCs/>
          <w:sz w:val="24"/>
          <w:u w:val="single"/>
          <w:bdr w:val="single" w:sz="8" w:space="0" w:color="auto"/>
        </w:rPr>
        <w:t>various shades of meaning</w:t>
      </w:r>
      <w:r w:rsidRPr="003368AE">
        <w:rPr>
          <w:rFonts w:eastAsia="Cambria"/>
          <w:u w:val="single"/>
        </w:rPr>
        <w:t xml:space="preserve">. In </w:t>
      </w:r>
      <w:r w:rsidRPr="003368AE">
        <w:rPr>
          <w:rFonts w:eastAsia="Cambria"/>
          <w:b/>
          <w:iCs/>
          <w:sz w:val="24"/>
          <w:u w:val="single"/>
          <w:bdr w:val="single" w:sz="8" w:space="0" w:color="auto"/>
        </w:rPr>
        <w:t>its ordinary meaning</w:t>
      </w:r>
      <w:r w:rsidRPr="003368AE">
        <w:rPr>
          <w:rFonts w:eastAsia="Cambria"/>
          <w:u w:val="single"/>
        </w:rPr>
        <w:t xml:space="preserve"> it </w:t>
      </w:r>
      <w:r w:rsidRPr="001C7AD8">
        <w:rPr>
          <w:rFonts w:eastAsia="Cambria"/>
          <w:highlight w:val="cyan"/>
          <w:u w:val="single"/>
        </w:rPr>
        <w:t xml:space="preserve">does not express </w:t>
      </w:r>
      <w:r w:rsidRPr="001C7AD8">
        <w:rPr>
          <w:rFonts w:eastAsia="Cambria"/>
          <w:b/>
          <w:iCs/>
          <w:sz w:val="24"/>
          <w:highlight w:val="cyan"/>
          <w:u w:val="single"/>
          <w:bdr w:val="single" w:sz="8" w:space="0" w:color="auto"/>
        </w:rPr>
        <w:t>certainty</w:t>
      </w:r>
      <w:r w:rsidRPr="001C7AD8">
        <w:rPr>
          <w:rFonts w:eastAsia="Cambria"/>
          <w:highlight w:val="cyan"/>
          <w:u w:val="single"/>
        </w:rPr>
        <w:t xml:space="preserve"> as the word “will” </w:t>
      </w:r>
      <w:r w:rsidRPr="001C7AD8">
        <w:rPr>
          <w:rFonts w:eastAsia="Cambria"/>
          <w:b/>
          <w:iCs/>
          <w:sz w:val="24"/>
          <w:highlight w:val="cyan"/>
          <w:u w:val="single"/>
          <w:bdr w:val="single" w:sz="8" w:space="0" w:color="auto"/>
        </w:rPr>
        <w:t>sometimes does</w:t>
      </w:r>
      <w:r w:rsidRPr="003368AE">
        <w:rPr>
          <w:rFonts w:eastAsia="Cambria"/>
          <w:sz w:val="16"/>
        </w:rPr>
        <w:t>. In the telegram under consideration it seems to be used in the sense that, from the anticipated profits, plaintiff might receive a bonus of $25 to $50 per month. It is nothing more than an expression of opinion, with no definite assurance that such would be the result. The expression, “twenty–five to fifty dollars per month extra,” adds nothing to the certainty or definiteness of the proposal but is merely suggestive. The whole expression, “a part of profits that should mean from twenty–five to fifty dollars per month extra, to our minds cannot possibly be construed as guaranty or an unconditional promise to pay a minimum of $25 per month or a maximum of $50 per month out of the profits, in addition to the agreed salary. It is merely suggestive. Moreover, no method is provided for determining what the share of plaintiff in the profits might be; no per cent. is named. Whether net or gross profits or whether profits from the whole store or only the furniture department, were to be the basis of settlement, is all left to conjecture. There is no stipulation as to when settlements were to be made, which, obviously, might be either weekly, monthly, annually, or whenever the employment should cease. The expression in the telegram, “if you want to come and work hard, we will take care of you in good shape,” avails plaintiff nothing from the standpoint of law. The whole telegram is one well calculated to mislead, whether deliberate or not. Morally, defendant was under some obligation to increase plaintiff's salary in the event the concern prospered and plaintiff worked hard; but, legally, we are confronted with an insurmountable obstacle in so far as affording relief to plaintiff is concerned. It is an elemental and fundamental rule of law that a contract, to be valid, “must be certain and unequivocal in its essential terms, either within itself or by reference to some other agreement or matter.” 6 R. C. L. 644; 9 Cyc. 245; 18 R. C. L. 494; Burks v. Stam, 65 Mo. App. 455; Blaine v. Knapp &amp; Co., 140 Mo. 241, 41 S. W. 787; United Press v. New York Press Co., 164 N. Y. 406, 58 N. E. 527, 53 L. R. A. 288; Varney v. Ditmars, 217 N. Y. 223, 111 N. E. 822, Ann. Cas. 1916B, 758.</w:t>
      </w:r>
    </w:p>
    <w:p w14:paraId="749684A4" w14:textId="77777777" w:rsidR="001240FE" w:rsidRPr="0084138E" w:rsidRDefault="001240FE" w:rsidP="001240FE">
      <w:pPr>
        <w:pStyle w:val="Heading3"/>
      </w:pPr>
      <w:r>
        <w:t>Should---</w:t>
      </w:r>
      <w:r w:rsidRPr="0084138E">
        <w:t>Immediate---1NC</w:t>
      </w:r>
    </w:p>
    <w:p w14:paraId="4D6B84B5" w14:textId="59E43BC5" w:rsidR="001240FE" w:rsidRPr="0084138E" w:rsidRDefault="002C0BD3" w:rsidP="001240FE">
      <w:pPr>
        <w:pStyle w:val="Heading4"/>
      </w:pPr>
      <w:r>
        <w:t>‘</w:t>
      </w:r>
      <w:r w:rsidR="001240FE" w:rsidRPr="0084138E">
        <w:t>Should</w:t>
      </w:r>
      <w:r>
        <w:t>’</w:t>
      </w:r>
      <w:r w:rsidR="001240FE" w:rsidRPr="0084138E">
        <w:t xml:space="preserve"> is immediate.</w:t>
      </w:r>
    </w:p>
    <w:p w14:paraId="30CEFAC8" w14:textId="77777777" w:rsidR="001240FE" w:rsidRPr="0084138E" w:rsidRDefault="001240FE" w:rsidP="001240FE">
      <w:r w:rsidRPr="0084138E">
        <w:rPr>
          <w:rStyle w:val="Style13ptBold"/>
        </w:rPr>
        <w:t xml:space="preserve">Summers ’94 </w:t>
      </w:r>
      <w:r w:rsidRPr="0084138E">
        <w:t xml:space="preserve">[Edward; November 8; Justice of the Oklahoma Supreme Court; Oklahoma State Courts Network, “Kelsey v. Dollarsaver Food Warehouse of Durant,” </w:t>
      </w:r>
      <w:hyperlink r:id="rId12" w:anchor="marker3fn13" w:history="1">
        <w:r w:rsidRPr="0084138E">
          <w:rPr>
            <w:rStyle w:val="Hyperlink"/>
          </w:rPr>
          <w:t>https://www.oscn.net/applications/oscn/DeliverDocument.asp?CiteID=20287#marker3fn13</w:t>
        </w:r>
      </w:hyperlink>
      <w:r w:rsidRPr="0084138E">
        <w:t>]</w:t>
      </w:r>
    </w:p>
    <w:p w14:paraId="0F779B22" w14:textId="77777777" w:rsidR="001240FE" w:rsidRPr="0084138E" w:rsidRDefault="001240FE" w:rsidP="001240FE">
      <w:pPr>
        <w:rPr>
          <w:sz w:val="16"/>
        </w:rPr>
      </w:pPr>
      <w:r w:rsidRPr="0084138E">
        <w:rPr>
          <w:sz w:val="16"/>
        </w:rPr>
        <w:t xml:space="preserve">4 </w:t>
      </w:r>
      <w:r w:rsidRPr="0084138E">
        <w:rPr>
          <w:rStyle w:val="StyleUnderline"/>
        </w:rPr>
        <w:t xml:space="preserve">The </w:t>
      </w:r>
      <w:r w:rsidRPr="0084138E">
        <w:rPr>
          <w:rStyle w:val="Emphasis"/>
        </w:rPr>
        <w:t>legal question</w:t>
      </w:r>
      <w:r w:rsidRPr="0084138E">
        <w:rPr>
          <w:sz w:val="16"/>
        </w:rPr>
        <w:t xml:space="preserve"> to be </w:t>
      </w:r>
      <w:r w:rsidRPr="0084138E">
        <w:rPr>
          <w:rStyle w:val="StyleUnderline"/>
        </w:rPr>
        <w:t>resolved by the court is whether</w:t>
      </w:r>
      <w:r w:rsidRPr="0084138E">
        <w:rPr>
          <w:sz w:val="16"/>
        </w:rPr>
        <w:t xml:space="preserve"> the word </w:t>
      </w:r>
      <w:r w:rsidRPr="0084138E">
        <w:rPr>
          <w:rStyle w:val="StyleUnderline"/>
        </w:rPr>
        <w:t>"should"</w:t>
      </w:r>
      <w:bookmarkStart w:id="0" w:name="marker2fn13"/>
      <w:bookmarkEnd w:id="0"/>
      <w:r w:rsidRPr="0084138E">
        <w:rPr>
          <w:sz w:val="16"/>
        </w:rPr>
        <w:t xml:space="preserve"> </w:t>
      </w:r>
      <w:hyperlink r:id="rId13" w:anchor="marker3fn13" w:history="1">
        <w:r w:rsidRPr="0084138E">
          <w:rPr>
            <w:rStyle w:val="Hyperlink"/>
            <w:sz w:val="16"/>
          </w:rPr>
          <w:t>13</w:t>
        </w:r>
      </w:hyperlink>
      <w:r>
        <w:rPr>
          <w:sz w:val="16"/>
        </w:rPr>
        <w:t xml:space="preserve"> </w:t>
      </w:r>
      <w:r w:rsidRPr="0084138E">
        <w:rPr>
          <w:sz w:val="16"/>
        </w:rPr>
        <w:t xml:space="preserve">in the May 18 order </w:t>
      </w:r>
      <w:r w:rsidRPr="0084138E">
        <w:rPr>
          <w:rStyle w:val="StyleUnderline"/>
        </w:rPr>
        <w:t xml:space="preserve">connotes </w:t>
      </w:r>
      <w:r w:rsidRPr="0084138E">
        <w:rPr>
          <w:rStyle w:val="Emphasis"/>
        </w:rPr>
        <w:t>futurity</w:t>
      </w:r>
      <w:r w:rsidRPr="0084138E">
        <w:rPr>
          <w:rStyle w:val="StyleUnderline"/>
        </w:rPr>
        <w:t xml:space="preserve"> or may be deemed</w:t>
      </w:r>
      <w:r w:rsidRPr="0084138E">
        <w:rPr>
          <w:sz w:val="16"/>
        </w:rPr>
        <w:t xml:space="preserve"> a ruling</w:t>
      </w:r>
      <w:r>
        <w:rPr>
          <w:sz w:val="16"/>
        </w:rPr>
        <w:t xml:space="preserve"> </w:t>
      </w:r>
      <w:r w:rsidRPr="0084138E">
        <w:rPr>
          <w:rStyle w:val="Emphasis"/>
        </w:rPr>
        <w:t>in praesenti</w:t>
      </w:r>
      <w:r w:rsidRPr="0084138E">
        <w:rPr>
          <w:sz w:val="16"/>
        </w:rPr>
        <w:t>.</w:t>
      </w:r>
      <w:bookmarkStart w:id="1" w:name="marker2fn14"/>
      <w:bookmarkEnd w:id="1"/>
      <w:r w:rsidRPr="0084138E">
        <w:rPr>
          <w:sz w:val="16"/>
        </w:rPr>
        <w:fldChar w:fldCharType="begin"/>
      </w:r>
      <w:r w:rsidRPr="0084138E">
        <w:rPr>
          <w:sz w:val="16"/>
        </w:rPr>
        <w:instrText xml:space="preserve"> HYPERLINK "https://www.oscn.net/applications/oscn/DeliverDocument.asp?CiteID=20287" \l "marker3fn14" </w:instrText>
      </w:r>
      <w:r w:rsidRPr="0084138E">
        <w:rPr>
          <w:sz w:val="16"/>
        </w:rPr>
      </w:r>
      <w:r w:rsidRPr="0084138E">
        <w:rPr>
          <w:sz w:val="16"/>
        </w:rPr>
        <w:fldChar w:fldCharType="separate"/>
      </w:r>
      <w:r w:rsidRPr="0084138E">
        <w:rPr>
          <w:rStyle w:val="Hyperlink"/>
          <w:sz w:val="16"/>
        </w:rPr>
        <w:t>14</w:t>
      </w:r>
      <w:r w:rsidRPr="0084138E">
        <w:rPr>
          <w:sz w:val="16"/>
        </w:rPr>
        <w:fldChar w:fldCharType="end"/>
      </w:r>
      <w:r>
        <w:rPr>
          <w:sz w:val="16"/>
        </w:rPr>
        <w:t xml:space="preserve"> </w:t>
      </w:r>
      <w:r w:rsidRPr="0084138E">
        <w:rPr>
          <w:rStyle w:val="StyleUnderline"/>
        </w:rPr>
        <w:t>The answer to this query is</w:t>
      </w:r>
      <w:r>
        <w:rPr>
          <w:rStyle w:val="StyleUnderline"/>
        </w:rPr>
        <w:t xml:space="preserve"> </w:t>
      </w:r>
      <w:r w:rsidRPr="0084138E">
        <w:rPr>
          <w:rStyle w:val="Emphasis"/>
        </w:rPr>
        <w:t>not</w:t>
      </w:r>
      <w:r>
        <w:rPr>
          <w:sz w:val="16"/>
        </w:rPr>
        <w:t xml:space="preserve"> </w:t>
      </w:r>
      <w:r w:rsidRPr="0084138E">
        <w:rPr>
          <w:sz w:val="16"/>
        </w:rPr>
        <w:t xml:space="preserve">to be </w:t>
      </w:r>
      <w:r w:rsidRPr="0084138E">
        <w:rPr>
          <w:rStyle w:val="StyleUnderline"/>
        </w:rPr>
        <w:t xml:space="preserve">divined from rules of </w:t>
      </w:r>
      <w:r w:rsidRPr="0084138E">
        <w:rPr>
          <w:rStyle w:val="Emphasis"/>
        </w:rPr>
        <w:t>grammar</w:t>
      </w:r>
      <w:r w:rsidRPr="0084138E">
        <w:rPr>
          <w:sz w:val="16"/>
        </w:rPr>
        <w:t>;</w:t>
      </w:r>
      <w:bookmarkStart w:id="2" w:name="marker2fn15"/>
      <w:bookmarkEnd w:id="2"/>
      <w:r w:rsidRPr="0084138E">
        <w:rPr>
          <w:sz w:val="16"/>
        </w:rPr>
        <w:fldChar w:fldCharType="begin"/>
      </w:r>
      <w:r w:rsidRPr="0084138E">
        <w:rPr>
          <w:sz w:val="16"/>
        </w:rPr>
        <w:instrText xml:space="preserve"> HYPERLINK "https://www.oscn.net/applications/oscn/DeliverDocument.asp?CiteID=20287" \l "marker3fn15" </w:instrText>
      </w:r>
      <w:r w:rsidRPr="0084138E">
        <w:rPr>
          <w:sz w:val="16"/>
        </w:rPr>
      </w:r>
      <w:r w:rsidRPr="0084138E">
        <w:rPr>
          <w:sz w:val="16"/>
        </w:rPr>
        <w:fldChar w:fldCharType="separate"/>
      </w:r>
      <w:r w:rsidRPr="0084138E">
        <w:rPr>
          <w:rStyle w:val="Hyperlink"/>
          <w:sz w:val="16"/>
        </w:rPr>
        <w:t>15</w:t>
      </w:r>
      <w:r w:rsidRPr="0084138E">
        <w:rPr>
          <w:sz w:val="16"/>
        </w:rPr>
        <w:fldChar w:fldCharType="end"/>
      </w:r>
      <w:r>
        <w:rPr>
          <w:sz w:val="16"/>
        </w:rPr>
        <w:t xml:space="preserve"> </w:t>
      </w:r>
      <w:r w:rsidRPr="0084138E">
        <w:rPr>
          <w:rStyle w:val="StyleUnderline"/>
        </w:rPr>
        <w:t xml:space="preserve">it must be governed by the </w:t>
      </w:r>
      <w:r w:rsidRPr="0084138E">
        <w:rPr>
          <w:rStyle w:val="Emphasis"/>
        </w:rPr>
        <w:t>age-old practice</w:t>
      </w:r>
      <w:r w:rsidRPr="0084138E">
        <w:rPr>
          <w:sz w:val="16"/>
        </w:rPr>
        <w:t xml:space="preserve"> culture </w:t>
      </w:r>
      <w:r w:rsidRPr="0084138E">
        <w:rPr>
          <w:rStyle w:val="StyleUnderline"/>
        </w:rPr>
        <w:t xml:space="preserve">of </w:t>
      </w:r>
      <w:r w:rsidRPr="0084138E">
        <w:rPr>
          <w:rStyle w:val="Emphasis"/>
        </w:rPr>
        <w:t>legal professionals</w:t>
      </w:r>
      <w:r w:rsidRPr="0084138E">
        <w:rPr>
          <w:rStyle w:val="StyleUnderline"/>
        </w:rPr>
        <w:t xml:space="preserve"> and its immemorial</w:t>
      </w:r>
      <w:r w:rsidRPr="0084138E">
        <w:rPr>
          <w:sz w:val="16"/>
        </w:rPr>
        <w:t xml:space="preserve"> language </w:t>
      </w:r>
      <w:r w:rsidRPr="0084138E">
        <w:rPr>
          <w:rStyle w:val="StyleUnderline"/>
        </w:rPr>
        <w:t>usage</w:t>
      </w:r>
      <w:r w:rsidRPr="0084138E">
        <w:rPr>
          <w:sz w:val="16"/>
        </w:rPr>
        <w:t>. To determine if the omission (from the critical May 18 entry) of the turgid phrase, "and the same hereby is", 1 -- makes it an</w:t>
      </w:r>
      <w:r>
        <w:rPr>
          <w:sz w:val="16"/>
        </w:rPr>
        <w:t xml:space="preserve"> </w:t>
      </w:r>
      <w:r w:rsidRPr="0084138E">
        <w:rPr>
          <w:sz w:val="16"/>
        </w:rPr>
        <w:t>in futuro</w:t>
      </w:r>
      <w:r>
        <w:rPr>
          <w:sz w:val="16"/>
        </w:rPr>
        <w:t xml:space="preserve"> </w:t>
      </w:r>
      <w:r w:rsidRPr="0084138E">
        <w:rPr>
          <w:sz w:val="16"/>
        </w:rPr>
        <w:t>ruling - i.e., an expression of what the judge</w:t>
      </w:r>
      <w:r>
        <w:rPr>
          <w:sz w:val="16"/>
        </w:rPr>
        <w:t xml:space="preserve"> </w:t>
      </w:r>
      <w:r w:rsidRPr="0084138E">
        <w:rPr>
          <w:sz w:val="16"/>
        </w:rPr>
        <w:t>will</w:t>
      </w:r>
      <w:r>
        <w:rPr>
          <w:sz w:val="16"/>
        </w:rPr>
        <w:t xml:space="preserve"> </w:t>
      </w:r>
      <w:r w:rsidRPr="0084138E">
        <w:rPr>
          <w:sz w:val="16"/>
        </w:rPr>
        <w:t>or</w:t>
      </w:r>
      <w:r>
        <w:rPr>
          <w:sz w:val="16"/>
        </w:rPr>
        <w:t xml:space="preserve"> </w:t>
      </w:r>
      <w:r w:rsidRPr="0084138E">
        <w:rPr>
          <w:sz w:val="16"/>
        </w:rPr>
        <w:t>would</w:t>
      </w:r>
      <w:r>
        <w:rPr>
          <w:sz w:val="16"/>
        </w:rPr>
        <w:t xml:space="preserve"> </w:t>
      </w:r>
      <w:r w:rsidRPr="0084138E">
        <w:rPr>
          <w:sz w:val="16"/>
        </w:rPr>
        <w:t>do at a later stage - or 2 -- constitutes an in</w:t>
      </w:r>
      <w:r>
        <w:rPr>
          <w:sz w:val="16"/>
        </w:rPr>
        <w:t xml:space="preserve"> </w:t>
      </w:r>
      <w:r w:rsidRPr="0084138E">
        <w:rPr>
          <w:sz w:val="16"/>
        </w:rPr>
        <w:t>in praesenti</w:t>
      </w:r>
      <w:r>
        <w:rPr>
          <w:sz w:val="16"/>
        </w:rPr>
        <w:t xml:space="preserve"> </w:t>
      </w:r>
      <w:r w:rsidRPr="0084138E">
        <w:rPr>
          <w:sz w:val="16"/>
        </w:rPr>
        <w:t>resolution of a disputed law issue, the trial judge's intent must be garnered from the four corners of the</w:t>
      </w:r>
      <w:r>
        <w:rPr>
          <w:sz w:val="16"/>
        </w:rPr>
        <w:t xml:space="preserve"> </w:t>
      </w:r>
      <w:r w:rsidRPr="0084138E">
        <w:rPr>
          <w:sz w:val="16"/>
        </w:rPr>
        <w:t>entire</w:t>
      </w:r>
      <w:r>
        <w:rPr>
          <w:sz w:val="16"/>
        </w:rPr>
        <w:t xml:space="preserve"> </w:t>
      </w:r>
      <w:r w:rsidRPr="0084138E">
        <w:rPr>
          <w:sz w:val="16"/>
        </w:rPr>
        <w:t>record.</w:t>
      </w:r>
      <w:bookmarkStart w:id="3" w:name="marker2fn16"/>
      <w:bookmarkEnd w:id="3"/>
      <w:r w:rsidRPr="0084138E">
        <w:rPr>
          <w:sz w:val="16"/>
        </w:rPr>
        <w:fldChar w:fldCharType="begin"/>
      </w:r>
      <w:r w:rsidRPr="0084138E">
        <w:rPr>
          <w:sz w:val="16"/>
        </w:rPr>
        <w:instrText xml:space="preserve"> HYPERLINK "https://www.oscn.net/applications/oscn/DeliverDocument.asp?CiteID=20287" \l "marker3fn16" </w:instrText>
      </w:r>
      <w:r w:rsidRPr="0084138E">
        <w:rPr>
          <w:sz w:val="16"/>
        </w:rPr>
      </w:r>
      <w:r w:rsidRPr="0084138E">
        <w:rPr>
          <w:sz w:val="16"/>
        </w:rPr>
        <w:fldChar w:fldCharType="separate"/>
      </w:r>
      <w:r w:rsidRPr="0084138E">
        <w:rPr>
          <w:rStyle w:val="Hyperlink"/>
          <w:sz w:val="16"/>
        </w:rPr>
        <w:t>16</w:t>
      </w:r>
      <w:r w:rsidRPr="0084138E">
        <w:rPr>
          <w:sz w:val="16"/>
        </w:rPr>
        <w:fldChar w:fldCharType="end"/>
      </w:r>
    </w:p>
    <w:p w14:paraId="7A871DF9" w14:textId="77777777" w:rsidR="001240FE" w:rsidRPr="0084138E" w:rsidRDefault="001240FE" w:rsidP="001240FE">
      <w:pPr>
        <w:rPr>
          <w:sz w:val="16"/>
        </w:rPr>
      </w:pPr>
      <w:r w:rsidRPr="0084138E">
        <w:rPr>
          <w:sz w:val="16"/>
        </w:rPr>
        <w:t xml:space="preserve">Footnote 13: </w:t>
      </w:r>
    </w:p>
    <w:p w14:paraId="2C95C342" w14:textId="77777777" w:rsidR="001240FE" w:rsidRPr="0084138E" w:rsidRDefault="00000000" w:rsidP="001240FE">
      <w:pPr>
        <w:rPr>
          <w:sz w:val="16"/>
        </w:rPr>
      </w:pPr>
      <w:hyperlink r:id="rId14" w:anchor="marker2fn13" w:history="1">
        <w:r w:rsidR="001240FE" w:rsidRPr="0084138E">
          <w:rPr>
            <w:rStyle w:val="Hyperlink"/>
            <w:sz w:val="16"/>
          </w:rPr>
          <w:t>13</w:t>
        </w:r>
      </w:hyperlink>
      <w:r w:rsidR="001240FE">
        <w:rPr>
          <w:sz w:val="16"/>
        </w:rPr>
        <w:t xml:space="preserve"> </w:t>
      </w:r>
      <w:r w:rsidR="001240FE" w:rsidRPr="0084138E">
        <w:rPr>
          <w:sz w:val="16"/>
        </w:rPr>
        <w:t>"Should" not only is used as a "present indicative" synonymous with</w:t>
      </w:r>
      <w:r w:rsidR="001240FE">
        <w:rPr>
          <w:sz w:val="16"/>
        </w:rPr>
        <w:t xml:space="preserve"> </w:t>
      </w:r>
      <w:r w:rsidR="001240FE" w:rsidRPr="0084138E">
        <w:rPr>
          <w:sz w:val="16"/>
        </w:rPr>
        <w:t>ought</w:t>
      </w:r>
      <w:r w:rsidR="001240FE">
        <w:rPr>
          <w:sz w:val="16"/>
        </w:rPr>
        <w:t xml:space="preserve"> </w:t>
      </w:r>
      <w:r w:rsidR="001240FE" w:rsidRPr="0084138E">
        <w:rPr>
          <w:sz w:val="16"/>
        </w:rPr>
        <w:t>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w:t>
      </w:r>
    </w:p>
    <w:p w14:paraId="087080BD" w14:textId="77777777" w:rsidR="001240FE" w:rsidRPr="00FC7859" w:rsidRDefault="001240FE" w:rsidP="001240FE">
      <w:pPr>
        <w:rPr>
          <w:sz w:val="16"/>
        </w:rPr>
      </w:pPr>
      <w:r w:rsidRPr="00FC7859">
        <w:rPr>
          <w:sz w:val="16"/>
        </w:rPr>
        <w:t xml:space="preserve">Certain </w:t>
      </w:r>
      <w:r w:rsidRPr="0084138E">
        <w:rPr>
          <w:rStyle w:val="StyleUnderline"/>
        </w:rPr>
        <w:t xml:space="preserve">contexts </w:t>
      </w:r>
      <w:r w:rsidRPr="0084138E">
        <w:rPr>
          <w:rStyle w:val="Emphasis"/>
        </w:rPr>
        <w:t>mandate</w:t>
      </w:r>
      <w:r w:rsidRPr="0084138E">
        <w:rPr>
          <w:rStyle w:val="StyleUnderline"/>
        </w:rPr>
        <w:t xml:space="preserve"> a construction of</w:t>
      </w:r>
      <w:r w:rsidRPr="00FC7859">
        <w:rPr>
          <w:sz w:val="16"/>
        </w:rPr>
        <w:t xml:space="preserve"> the term </w:t>
      </w:r>
      <w:r w:rsidRPr="0084138E">
        <w:rPr>
          <w:rStyle w:val="StyleUnderline"/>
        </w:rPr>
        <w:t xml:space="preserve">"should" as </w:t>
      </w:r>
      <w:r w:rsidRPr="0084138E">
        <w:rPr>
          <w:rStyle w:val="Emphasis"/>
        </w:rPr>
        <w:t>more</w:t>
      </w:r>
      <w:r w:rsidRPr="0084138E">
        <w:rPr>
          <w:rStyle w:val="StyleUnderline"/>
        </w:rPr>
        <w:t xml:space="preserve"> than merely </w:t>
      </w:r>
      <w:r w:rsidRPr="0084138E">
        <w:rPr>
          <w:rStyle w:val="Emphasis"/>
        </w:rPr>
        <w:t>indicating</w:t>
      </w:r>
      <w:r w:rsidRPr="00FC7859">
        <w:rPr>
          <w:sz w:val="16"/>
        </w:rPr>
        <w:t xml:space="preserve"> preference or </w:t>
      </w:r>
      <w:r w:rsidRPr="0084138E">
        <w:rPr>
          <w:rStyle w:val="Emphasis"/>
        </w:rPr>
        <w:t>desirability</w:t>
      </w:r>
      <w:r w:rsidRPr="00FC7859">
        <w:rPr>
          <w:sz w:val="16"/>
        </w:rPr>
        <w:t xml:space="preserve">.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w:t>
      </w:r>
      <w:hyperlink r:id="rId15" w:history="1">
        <w:r w:rsidRPr="00FC7859">
          <w:rPr>
            <w:rStyle w:val="Hyperlink"/>
            <w:sz w:val="16"/>
          </w:rPr>
          <w:t>802 P.2d 813</w:t>
        </w:r>
      </w:hyperlink>
      <w:r w:rsidRPr="00FC7859">
        <w:rPr>
          <w:sz w:val="16"/>
        </w:rPr>
        <w:t xml:space="preserve">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84138E">
        <w:rPr>
          <w:rStyle w:val="StyleUnderline"/>
        </w:rPr>
        <w:t xml:space="preserve">"should" would mean the </w:t>
      </w:r>
      <w:r w:rsidRPr="0084138E">
        <w:rPr>
          <w:rStyle w:val="Emphasis"/>
        </w:rPr>
        <w:t>same as</w:t>
      </w:r>
      <w:r w:rsidRPr="00FC7859">
        <w:rPr>
          <w:sz w:val="16"/>
        </w:rPr>
        <w:t xml:space="preserve"> "shall" or </w:t>
      </w:r>
      <w:r w:rsidRPr="0084138E">
        <w:rPr>
          <w:rStyle w:val="StyleUnderline"/>
        </w:rPr>
        <w:t>"</w:t>
      </w:r>
      <w:r w:rsidRPr="0084138E">
        <w:rPr>
          <w:rStyle w:val="Emphasis"/>
        </w:rPr>
        <w:t>must</w:t>
      </w:r>
      <w:r w:rsidRPr="0084138E">
        <w:rPr>
          <w:rStyle w:val="StyleUnderline"/>
        </w:rPr>
        <w:t xml:space="preserve">" </w:t>
      </w:r>
      <w:r w:rsidRPr="00FC7859">
        <w:rPr>
          <w:sz w:val="16"/>
        </w:rPr>
        <w:t>when used in an instruction to the jury which tells the triers they "should disregard false testimony").</w:t>
      </w:r>
    </w:p>
    <w:p w14:paraId="5F078A41" w14:textId="77777777" w:rsidR="001240FE" w:rsidRPr="0084138E" w:rsidRDefault="001240FE" w:rsidP="001240FE">
      <w:pPr>
        <w:rPr>
          <w:sz w:val="16"/>
        </w:rPr>
      </w:pPr>
      <w:r w:rsidRPr="0084138E">
        <w:rPr>
          <w:sz w:val="16"/>
        </w:rPr>
        <w:t xml:space="preserve">Footnote 14: </w:t>
      </w:r>
    </w:p>
    <w:p w14:paraId="3F4FD746" w14:textId="77777777" w:rsidR="001240FE" w:rsidRDefault="00000000" w:rsidP="001240FE">
      <w:pPr>
        <w:rPr>
          <w:sz w:val="16"/>
        </w:rPr>
      </w:pPr>
      <w:hyperlink r:id="rId16" w:anchor="marker2fn14" w:history="1">
        <w:r w:rsidR="001240FE" w:rsidRPr="0084138E">
          <w:rPr>
            <w:rStyle w:val="Hyperlink"/>
            <w:sz w:val="16"/>
          </w:rPr>
          <w:t>14</w:t>
        </w:r>
      </w:hyperlink>
      <w:r w:rsidR="001240FE">
        <w:rPr>
          <w:sz w:val="16"/>
        </w:rPr>
        <w:t xml:space="preserve"> </w:t>
      </w:r>
      <w:r w:rsidR="001240FE" w:rsidRPr="0084138E">
        <w:rPr>
          <w:rStyle w:val="StyleUnderline"/>
        </w:rPr>
        <w:t>In praesenti</w:t>
      </w:r>
      <w:r w:rsidR="001240FE">
        <w:rPr>
          <w:rStyle w:val="StyleUnderline"/>
        </w:rPr>
        <w:t xml:space="preserve"> </w:t>
      </w:r>
      <w:r w:rsidR="001240FE" w:rsidRPr="0084138E">
        <w:rPr>
          <w:rStyle w:val="StyleUnderline"/>
        </w:rPr>
        <w:t>means</w:t>
      </w:r>
      <w:r w:rsidR="001240FE" w:rsidRPr="0084138E">
        <w:rPr>
          <w:sz w:val="16"/>
        </w:rPr>
        <w:t xml:space="preserve"> literally </w:t>
      </w:r>
      <w:r w:rsidR="001240FE" w:rsidRPr="0084138E">
        <w:rPr>
          <w:rStyle w:val="StyleUnderline"/>
        </w:rPr>
        <w:t>"</w:t>
      </w:r>
      <w:r w:rsidR="001240FE" w:rsidRPr="0084138E">
        <w:rPr>
          <w:rStyle w:val="Emphasis"/>
        </w:rPr>
        <w:t>at the present time</w:t>
      </w:r>
      <w:r w:rsidR="001240FE" w:rsidRPr="0084138E">
        <w:rPr>
          <w:rStyle w:val="StyleUnderline"/>
        </w:rPr>
        <w:t>."</w:t>
      </w:r>
      <w:r w:rsidR="001240FE" w:rsidRPr="0084138E">
        <w:rPr>
          <w:sz w:val="16"/>
        </w:rPr>
        <w:t xml:space="preserve"> BLACK'S LAW DICTIONARY 792 (6th Ed. 1990). </w:t>
      </w:r>
      <w:r w:rsidR="001240FE" w:rsidRPr="0084138E">
        <w:rPr>
          <w:rStyle w:val="StyleUnderline"/>
        </w:rPr>
        <w:t xml:space="preserve">In </w:t>
      </w:r>
      <w:r w:rsidR="001240FE" w:rsidRPr="0084138E">
        <w:rPr>
          <w:rStyle w:val="Emphasis"/>
        </w:rPr>
        <w:t>legal parlance</w:t>
      </w:r>
      <w:r w:rsidR="001240FE" w:rsidRPr="0084138E">
        <w:rPr>
          <w:rStyle w:val="StyleUnderline"/>
        </w:rPr>
        <w:t xml:space="preserve"> the phrase denotes that which in law is</w:t>
      </w:r>
      <w:r w:rsidR="001240FE">
        <w:rPr>
          <w:sz w:val="16"/>
        </w:rPr>
        <w:t xml:space="preserve"> </w:t>
      </w:r>
      <w:r w:rsidR="001240FE" w:rsidRPr="0084138E">
        <w:rPr>
          <w:sz w:val="16"/>
        </w:rPr>
        <w:t>presently</w:t>
      </w:r>
      <w:r w:rsidR="001240FE">
        <w:rPr>
          <w:sz w:val="16"/>
        </w:rPr>
        <w:t xml:space="preserve"> </w:t>
      </w:r>
      <w:r w:rsidR="001240FE" w:rsidRPr="0084138E">
        <w:rPr>
          <w:sz w:val="16"/>
        </w:rPr>
        <w:t>or</w:t>
      </w:r>
      <w:r w:rsidR="001240FE">
        <w:rPr>
          <w:sz w:val="16"/>
        </w:rPr>
        <w:t xml:space="preserve"> </w:t>
      </w:r>
      <w:r w:rsidR="001240FE" w:rsidRPr="0084138E">
        <w:rPr>
          <w:rStyle w:val="Emphasis"/>
        </w:rPr>
        <w:t>immediately effective</w:t>
      </w:r>
      <w:r w:rsidR="001240FE" w:rsidRPr="0084138E">
        <w:rPr>
          <w:rStyle w:val="StyleUnderline"/>
        </w:rPr>
        <w:t>, as opposed to something that</w:t>
      </w:r>
      <w:r w:rsidR="001240FE">
        <w:rPr>
          <w:rStyle w:val="StyleUnderline"/>
        </w:rPr>
        <w:t xml:space="preserve"> </w:t>
      </w:r>
      <w:r w:rsidR="001240FE" w:rsidRPr="0084138E">
        <w:rPr>
          <w:rStyle w:val="StyleUnderline"/>
        </w:rPr>
        <w:t>will</w:t>
      </w:r>
      <w:r w:rsidR="001240FE">
        <w:rPr>
          <w:sz w:val="16"/>
        </w:rPr>
        <w:t xml:space="preserve"> </w:t>
      </w:r>
      <w:r w:rsidR="001240FE" w:rsidRPr="0084138E">
        <w:rPr>
          <w:sz w:val="16"/>
        </w:rPr>
        <w:t>or</w:t>
      </w:r>
      <w:r w:rsidR="001240FE">
        <w:rPr>
          <w:sz w:val="16"/>
        </w:rPr>
        <w:t xml:space="preserve"> </w:t>
      </w:r>
      <w:r w:rsidR="001240FE" w:rsidRPr="0084138E">
        <w:rPr>
          <w:sz w:val="16"/>
        </w:rPr>
        <w:t>would</w:t>
      </w:r>
      <w:r w:rsidR="001240FE">
        <w:rPr>
          <w:sz w:val="16"/>
        </w:rPr>
        <w:t xml:space="preserve"> </w:t>
      </w:r>
      <w:r w:rsidR="001240FE" w:rsidRPr="0084138E">
        <w:rPr>
          <w:rStyle w:val="StyleUnderline"/>
        </w:rPr>
        <w:t>become effective</w:t>
      </w:r>
      <w:r w:rsidR="001240FE">
        <w:rPr>
          <w:rStyle w:val="StyleUnderline"/>
        </w:rPr>
        <w:t xml:space="preserve"> </w:t>
      </w:r>
      <w:r w:rsidR="001240FE" w:rsidRPr="0084138E">
        <w:rPr>
          <w:rStyle w:val="StyleUnderline"/>
        </w:rPr>
        <w:t>in the future</w:t>
      </w:r>
      <w:r w:rsidR="001240FE" w:rsidRPr="0084138E">
        <w:rPr>
          <w:sz w:val="16"/>
        </w:rPr>
        <w:t xml:space="preserve"> [in futurol]. See Van Wyck v. Knevals,</w:t>
      </w:r>
      <w:r w:rsidR="001240FE">
        <w:rPr>
          <w:sz w:val="16"/>
        </w:rPr>
        <w:t xml:space="preserve"> </w:t>
      </w:r>
      <w:hyperlink r:id="rId17" w:history="1">
        <w:r w:rsidR="001240FE" w:rsidRPr="0084138E">
          <w:rPr>
            <w:rStyle w:val="Hyperlink"/>
            <w:sz w:val="16"/>
          </w:rPr>
          <w:t>106 U.S. 360</w:t>
        </w:r>
      </w:hyperlink>
      <w:r w:rsidR="001240FE" w:rsidRPr="0084138E">
        <w:rPr>
          <w:sz w:val="16"/>
        </w:rPr>
        <w:t>, 365, 1 S.Ct. 336, 337, 27 L.Ed. 201 (1882).</w:t>
      </w:r>
    </w:p>
    <w:p w14:paraId="75027556" w14:textId="77777777" w:rsidR="001240FE" w:rsidRPr="007502BA" w:rsidRDefault="001240FE" w:rsidP="001240FE">
      <w:pPr>
        <w:pStyle w:val="Heading3"/>
      </w:pPr>
      <w:r>
        <w:t xml:space="preserve">Should---AT: </w:t>
      </w:r>
      <w:r w:rsidRPr="0084138E">
        <w:t>Immediate---</w:t>
      </w:r>
      <w:r>
        <w:t>2AC</w:t>
      </w:r>
    </w:p>
    <w:p w14:paraId="7A5C6D6F" w14:textId="3D339645" w:rsidR="001240FE" w:rsidRDefault="002C0BD3" w:rsidP="001240FE">
      <w:pPr>
        <w:pStyle w:val="Heading4"/>
      </w:pPr>
      <w:r>
        <w:t>‘</w:t>
      </w:r>
      <w:r w:rsidR="001240FE">
        <w:t>Should</w:t>
      </w:r>
      <w:r>
        <w:t>’</w:t>
      </w:r>
      <w:r w:rsidR="001240FE">
        <w:t xml:space="preserve"> refers to the future.</w:t>
      </w:r>
    </w:p>
    <w:p w14:paraId="46DF2BA4" w14:textId="77777777" w:rsidR="001240FE" w:rsidRDefault="001240FE" w:rsidP="001240FE">
      <w:r w:rsidRPr="005C27C0">
        <w:rPr>
          <w:rStyle w:val="Style13ptBold"/>
        </w:rPr>
        <w:t>Brown ’8</w:t>
      </w:r>
      <w:r>
        <w:t xml:space="preserve"> [Mary Ann Brown; May 14; Judge on the Court of Appeals of Iowa; Westlaw, “In re Est. of Guthrie,” 752 N.W.2d 452] </w:t>
      </w:r>
    </w:p>
    <w:p w14:paraId="7A9A1734" w14:textId="77777777" w:rsidR="001240FE" w:rsidRDefault="001240FE" w:rsidP="001240FE">
      <w:pPr>
        <w:rPr>
          <w:sz w:val="16"/>
        </w:rPr>
      </w:pPr>
      <w:r w:rsidRPr="009B3898">
        <w:rPr>
          <w:sz w:val="16"/>
        </w:rPr>
        <w:t xml:space="preserve">Brock and Kaitlyn look to </w:t>
      </w:r>
      <w:r w:rsidRPr="009B3898">
        <w:rPr>
          <w:rStyle w:val="StyleUnderline"/>
        </w:rPr>
        <w:t xml:space="preserve">the </w:t>
      </w:r>
      <w:r w:rsidRPr="009B3898">
        <w:rPr>
          <w:rStyle w:val="Emphasis"/>
        </w:rPr>
        <w:t>word</w:t>
      </w:r>
      <w:r w:rsidRPr="009B3898">
        <w:rPr>
          <w:rStyle w:val="StyleUnderline"/>
        </w:rPr>
        <w:t xml:space="preserve"> “should” in the phrase</w:t>
      </w:r>
      <w:r w:rsidRPr="009B3898">
        <w:rPr>
          <w:sz w:val="16"/>
        </w:rPr>
        <w:t xml:space="preserve"> “in the event any of my children should predecease me” and claim the district court improperly found the word </w:t>
      </w:r>
      <w:r w:rsidRPr="009B3898">
        <w:rPr>
          <w:rStyle w:val="StyleUnderline"/>
        </w:rPr>
        <w:t xml:space="preserve">looked to the </w:t>
      </w:r>
      <w:r w:rsidRPr="009B3898">
        <w:rPr>
          <w:rStyle w:val="Emphasis"/>
        </w:rPr>
        <w:t>future</w:t>
      </w:r>
      <w:r w:rsidRPr="009B3898">
        <w:rPr>
          <w:rStyle w:val="StyleUnderline"/>
        </w:rPr>
        <w:t xml:space="preserve">. They claim the word should be interpreted as the </w:t>
      </w:r>
      <w:r w:rsidRPr="009B3898">
        <w:rPr>
          <w:rStyle w:val="Emphasis"/>
        </w:rPr>
        <w:t>past tense</w:t>
      </w:r>
      <w:r w:rsidRPr="009B3898">
        <w:rPr>
          <w:rStyle w:val="StyleUnderline"/>
        </w:rPr>
        <w:t xml:space="preserve"> of “shall” to imply a duty or obligation</w:t>
      </w:r>
      <w:r w:rsidRPr="009B3898">
        <w:rPr>
          <w:sz w:val="16"/>
        </w:rPr>
        <w:t xml:space="preserve">. See Black's Law Dictionary 1379 (6th ed.1990). </w:t>
      </w:r>
      <w:r w:rsidRPr="009B3898">
        <w:rPr>
          <w:rStyle w:val="StyleUnderline"/>
        </w:rPr>
        <w:t xml:space="preserve">Looking at </w:t>
      </w:r>
      <w:r w:rsidRPr="009B3898">
        <w:rPr>
          <w:rStyle w:val="Emphasis"/>
        </w:rPr>
        <w:t>the phrase as a whole, however</w:t>
      </w:r>
      <w:r w:rsidRPr="009B3898">
        <w:rPr>
          <w:rStyle w:val="StyleUnderline"/>
        </w:rPr>
        <w:t xml:space="preserve">, rather than at a </w:t>
      </w:r>
      <w:r w:rsidRPr="009B3898">
        <w:rPr>
          <w:rStyle w:val="Emphasis"/>
        </w:rPr>
        <w:t>single word</w:t>
      </w:r>
      <w:r w:rsidRPr="009B3898">
        <w:rPr>
          <w:rStyle w:val="StyleUnderline"/>
        </w:rPr>
        <w:t xml:space="preserve">, we determine the phrase is considering </w:t>
      </w:r>
      <w:r w:rsidRPr="009B3898">
        <w:rPr>
          <w:rStyle w:val="Emphasis"/>
        </w:rPr>
        <w:t>possible future events</w:t>
      </w:r>
      <w:r w:rsidRPr="009B3898">
        <w:rPr>
          <w:sz w:val="16"/>
        </w:rPr>
        <w:t>. See In re Estate of Grulke, 546 N.W.2d 626, 627 (Iowa Ct.App.1996) (noting we must ascertain a testator's intent from the entire will).</w:t>
      </w:r>
    </w:p>
    <w:p w14:paraId="047923ED" w14:textId="77777777" w:rsidR="001240FE" w:rsidRDefault="001240FE" w:rsidP="001240FE">
      <w:pPr>
        <w:pStyle w:val="Heading3"/>
      </w:pPr>
      <w:r>
        <w:t>Should---AT: Subsets---2AC</w:t>
      </w:r>
    </w:p>
    <w:p w14:paraId="3663DC4B" w14:textId="77777777" w:rsidR="001240FE" w:rsidRPr="00D10A47" w:rsidRDefault="001240FE" w:rsidP="001240FE">
      <w:pPr>
        <w:pStyle w:val="Heading4"/>
      </w:pPr>
      <w:r>
        <w:rPr>
          <w:u w:val="single"/>
        </w:rPr>
        <w:t>Should</w:t>
      </w:r>
      <w:r w:rsidRPr="000E78EB">
        <w:t xml:space="preserve"> </w:t>
      </w:r>
      <w:r w:rsidRPr="00D10A47">
        <w:rPr>
          <w:u w:val="single"/>
        </w:rPr>
        <w:t>allows for exceptions</w:t>
      </w:r>
      <w:r w:rsidRPr="00D10A47">
        <w:t xml:space="preserve"> </w:t>
      </w:r>
    </w:p>
    <w:p w14:paraId="3006EEA2" w14:textId="77777777" w:rsidR="001240FE" w:rsidRPr="00D10A47" w:rsidRDefault="001240FE" w:rsidP="001240FE">
      <w:pPr>
        <w:rPr>
          <w:sz w:val="16"/>
        </w:rPr>
      </w:pPr>
      <w:r w:rsidRPr="00D10A47">
        <w:rPr>
          <w:rStyle w:val="Style13ptBold"/>
        </w:rPr>
        <w:t>COR 15</w:t>
      </w:r>
      <w:r w:rsidRPr="00D10A47">
        <w:rPr>
          <w:sz w:val="16"/>
        </w:rPr>
        <w:t xml:space="preserve"> — County of Riverside, February 2015, Draft General Plan Amendment No. 960, http://planning.rctlma.org/Portals/0/genplan/general_plan_2015/GPA%20960/General%20Plan%20Elements/Ch01_Intro.pdf</w:t>
      </w:r>
    </w:p>
    <w:p w14:paraId="14FD77F9" w14:textId="77777777" w:rsidR="001240FE" w:rsidRPr="00D10A47" w:rsidRDefault="001240FE" w:rsidP="001240FE">
      <w:pPr>
        <w:rPr>
          <w:sz w:val="12"/>
        </w:rPr>
      </w:pPr>
      <w:r w:rsidRPr="00D10A47">
        <w:rPr>
          <w:sz w:val="12"/>
        </w:rPr>
        <w:t xml:space="preserve">For a policy to be useful, it must be clear. However, </w:t>
      </w:r>
      <w:r w:rsidRPr="00D10A47">
        <w:rPr>
          <w:rStyle w:val="StyleUnderline"/>
        </w:rPr>
        <w:t xml:space="preserve">not all </w:t>
      </w:r>
      <w:r w:rsidRPr="00D10A47">
        <w:rPr>
          <w:rStyle w:val="StyleUnderline"/>
          <w:highlight w:val="cyan"/>
        </w:rPr>
        <w:t>policies</w:t>
      </w:r>
      <w:r w:rsidRPr="00D10A47">
        <w:rPr>
          <w:rStyle w:val="StyleUnderline"/>
        </w:rPr>
        <w:t xml:space="preserve"> are the same; they </w:t>
      </w:r>
      <w:r w:rsidRPr="00D10A47">
        <w:rPr>
          <w:rStyle w:val="Emphasis"/>
          <w:highlight w:val="cyan"/>
        </w:rPr>
        <w:t>differ</w:t>
      </w:r>
      <w:r w:rsidRPr="00D10A47">
        <w:rPr>
          <w:rStyle w:val="StyleUnderline"/>
          <w:highlight w:val="cyan"/>
        </w:rPr>
        <w:t xml:space="preserve"> in terms of</w:t>
      </w:r>
      <w:r w:rsidRPr="00D10A47">
        <w:rPr>
          <w:sz w:val="12"/>
        </w:rPr>
        <w:t xml:space="preserve"> expected results, commitment of resources, and </w:t>
      </w:r>
      <w:r w:rsidRPr="00D10A47">
        <w:rPr>
          <w:rStyle w:val="Emphasis"/>
          <w:highlight w:val="cyan"/>
        </w:rPr>
        <w:t>indication of</w:t>
      </w:r>
      <w:r w:rsidRPr="00D10A47">
        <w:rPr>
          <w:rStyle w:val="Emphasis"/>
        </w:rPr>
        <w:t xml:space="preserve"> importance or </w:t>
      </w:r>
      <w:r w:rsidRPr="00D10A47">
        <w:rPr>
          <w:rStyle w:val="Emphasis"/>
          <w:highlight w:val="cyan"/>
        </w:rPr>
        <w:t>urgency</w:t>
      </w:r>
      <w:r w:rsidRPr="00D10A47">
        <w:rPr>
          <w:sz w:val="12"/>
        </w:rPr>
        <w:t xml:space="preserve">. Therefore, </w:t>
      </w:r>
      <w:r w:rsidRPr="00D10A47">
        <w:rPr>
          <w:rStyle w:val="StyleUnderline"/>
        </w:rPr>
        <w:t>it is important to</w:t>
      </w:r>
      <w:r w:rsidRPr="00D10A47">
        <w:rPr>
          <w:sz w:val="12"/>
        </w:rPr>
        <w:t xml:space="preserve"> simplify the language used in the General Plan and </w:t>
      </w:r>
      <w:r w:rsidRPr="00D10A47">
        <w:rPr>
          <w:rStyle w:val="StyleUnderline"/>
        </w:rPr>
        <w:t>understand</w:t>
      </w:r>
      <w:r w:rsidRPr="00D10A47">
        <w:rPr>
          <w:sz w:val="12"/>
        </w:rPr>
        <w:t xml:space="preserve"> the </w:t>
      </w:r>
      <w:r w:rsidRPr="00D10A47">
        <w:rPr>
          <w:rStyle w:val="Emphasis"/>
        </w:rPr>
        <w:t>distinctions between</w:t>
      </w:r>
      <w:r w:rsidRPr="00D10A47">
        <w:rPr>
          <w:sz w:val="12"/>
        </w:rPr>
        <w:t xml:space="preserve"> the </w:t>
      </w:r>
      <w:r w:rsidRPr="00D10A47">
        <w:rPr>
          <w:rStyle w:val="Emphasis"/>
        </w:rPr>
        <w:t>different levels of policy</w:t>
      </w:r>
      <w:r w:rsidRPr="00D10A47">
        <w:rPr>
          <w:rStyle w:val="StyleUnderline"/>
        </w:rPr>
        <w:t xml:space="preserve">. The following </w:t>
      </w:r>
      <w:r w:rsidRPr="00D10A47">
        <w:rPr>
          <w:rStyle w:val="Emphasis"/>
        </w:rPr>
        <w:t>definitions</w:t>
      </w:r>
      <w:r w:rsidRPr="00D10A47">
        <w:rPr>
          <w:rStyle w:val="StyleUnderline"/>
        </w:rPr>
        <w:t xml:space="preserve"> of terms provide </w:t>
      </w:r>
      <w:r w:rsidRPr="00D10A47">
        <w:rPr>
          <w:rStyle w:val="Emphasis"/>
        </w:rPr>
        <w:t>guidance in interpreting</w:t>
      </w:r>
      <w:r w:rsidRPr="00D10A47">
        <w:rPr>
          <w:sz w:val="12"/>
        </w:rPr>
        <w:t xml:space="preserve"> the </w:t>
      </w:r>
      <w:r w:rsidRPr="00D10A47">
        <w:rPr>
          <w:rStyle w:val="Emphasis"/>
        </w:rPr>
        <w:t>policy language</w:t>
      </w:r>
      <w:r w:rsidRPr="00D10A47">
        <w:rPr>
          <w:sz w:val="12"/>
        </w:rPr>
        <w:t xml:space="preserve"> of the General Plan:</w:t>
      </w:r>
    </w:p>
    <w:p w14:paraId="5AF04AFF" w14:textId="77777777" w:rsidR="001240FE" w:rsidRPr="00D10A47" w:rsidRDefault="001240FE" w:rsidP="001240FE">
      <w:pPr>
        <w:rPr>
          <w:sz w:val="12"/>
        </w:rPr>
      </w:pPr>
      <w:r w:rsidRPr="00D10A47">
        <w:rPr>
          <w:sz w:val="12"/>
        </w:rPr>
        <w:t xml:space="preserve">Ÿ Shall: </w:t>
      </w:r>
      <w:r w:rsidRPr="00D10A47">
        <w:rPr>
          <w:rStyle w:val="StyleUnderline"/>
        </w:rPr>
        <w:t>Policies containing</w:t>
      </w:r>
      <w:r w:rsidRPr="00D10A47">
        <w:rPr>
          <w:sz w:val="12"/>
        </w:rPr>
        <w:t xml:space="preserve"> the word </w:t>
      </w:r>
      <w:r w:rsidRPr="00D10A47">
        <w:rPr>
          <w:rStyle w:val="StyleUnderline"/>
        </w:rPr>
        <w:t>“</w:t>
      </w:r>
      <w:r w:rsidRPr="00D10A47">
        <w:rPr>
          <w:rStyle w:val="Emphasis"/>
          <w:highlight w:val="cyan"/>
        </w:rPr>
        <w:t>shall</w:t>
      </w:r>
      <w:r w:rsidRPr="00D10A47">
        <w:rPr>
          <w:rStyle w:val="StyleUnderline"/>
        </w:rPr>
        <w:t>” indicate</w:t>
      </w:r>
      <w:r w:rsidRPr="00D10A47">
        <w:rPr>
          <w:sz w:val="12"/>
        </w:rPr>
        <w:t xml:space="preserve"> that </w:t>
      </w:r>
      <w:r w:rsidRPr="00D10A47">
        <w:rPr>
          <w:rStyle w:val="StyleUnderline"/>
        </w:rPr>
        <w:t xml:space="preserve">an </w:t>
      </w:r>
      <w:r w:rsidRPr="00D10A47">
        <w:rPr>
          <w:rStyle w:val="StyleUnderline"/>
          <w:highlight w:val="cyan"/>
        </w:rPr>
        <w:t xml:space="preserve">action </w:t>
      </w:r>
      <w:r w:rsidRPr="00D10A47">
        <w:rPr>
          <w:rStyle w:val="Emphasis"/>
          <w:highlight w:val="cyan"/>
        </w:rPr>
        <w:t>must be taken in all cases</w:t>
      </w:r>
      <w:r w:rsidRPr="00D10A47">
        <w:rPr>
          <w:rStyle w:val="StyleUnderline"/>
        </w:rPr>
        <w:t xml:space="preserve">. This represents </w:t>
      </w:r>
      <w:r w:rsidRPr="00D10A47">
        <w:rPr>
          <w:rStyle w:val="Emphasis"/>
        </w:rPr>
        <w:t>absolute commitment</w:t>
      </w:r>
      <w:r w:rsidRPr="00D10A47">
        <w:rPr>
          <w:rStyle w:val="StyleUnderline"/>
        </w:rPr>
        <w:t xml:space="preserve"> to the policy, and</w:t>
      </w:r>
      <w:r w:rsidRPr="00D10A47">
        <w:rPr>
          <w:sz w:val="12"/>
        </w:rPr>
        <w:t xml:space="preserve"> the </w:t>
      </w:r>
      <w:r w:rsidRPr="00D10A47">
        <w:rPr>
          <w:rStyle w:val="StyleUnderline"/>
        </w:rPr>
        <w:t>expectation</w:t>
      </w:r>
      <w:r w:rsidRPr="00D10A47">
        <w:rPr>
          <w:sz w:val="12"/>
        </w:rPr>
        <w:t xml:space="preserve"> is that </w:t>
      </w:r>
      <w:r w:rsidRPr="00D10A47">
        <w:rPr>
          <w:rStyle w:val="StyleUnderline"/>
        </w:rPr>
        <w:t xml:space="preserve">the policy will </w:t>
      </w:r>
      <w:r w:rsidRPr="00D10A47">
        <w:rPr>
          <w:rStyle w:val="Emphasis"/>
        </w:rPr>
        <w:t>always be carried out</w:t>
      </w:r>
      <w:r w:rsidRPr="00D10A47">
        <w:rPr>
          <w:sz w:val="12"/>
        </w:rPr>
        <w:t>.</w:t>
      </w:r>
    </w:p>
    <w:p w14:paraId="4F79F3AD" w14:textId="77777777" w:rsidR="001240FE" w:rsidRDefault="001240FE" w:rsidP="001240FE">
      <w:r w:rsidRPr="00D10A47">
        <w:rPr>
          <w:sz w:val="12"/>
        </w:rPr>
        <w:t xml:space="preserve">Ÿ Should: </w:t>
      </w:r>
      <w:r w:rsidRPr="00D10A47">
        <w:rPr>
          <w:rStyle w:val="StyleUnderline"/>
          <w:highlight w:val="cyan"/>
        </w:rPr>
        <w:t>Policies containing</w:t>
      </w:r>
      <w:r w:rsidRPr="00D10A47">
        <w:rPr>
          <w:sz w:val="12"/>
        </w:rPr>
        <w:t xml:space="preserve"> the word </w:t>
      </w:r>
      <w:r w:rsidRPr="00D10A47">
        <w:rPr>
          <w:rStyle w:val="StyleUnderline"/>
        </w:rPr>
        <w:t>“</w:t>
      </w:r>
      <w:r w:rsidRPr="00D10A47">
        <w:rPr>
          <w:rStyle w:val="Emphasis"/>
          <w:highlight w:val="cyan"/>
        </w:rPr>
        <w:t>should</w:t>
      </w:r>
      <w:r w:rsidRPr="00D10A47">
        <w:rPr>
          <w:rStyle w:val="StyleUnderline"/>
          <w:highlight w:val="cyan"/>
        </w:rPr>
        <w:t>” indicate</w:t>
      </w:r>
      <w:r w:rsidRPr="00D10A47">
        <w:rPr>
          <w:sz w:val="12"/>
        </w:rPr>
        <w:t xml:space="preserve"> that </w:t>
      </w:r>
      <w:r w:rsidRPr="00D10A47">
        <w:rPr>
          <w:rStyle w:val="StyleUnderline"/>
        </w:rPr>
        <w:t xml:space="preserve">an action will be taken in </w:t>
      </w:r>
      <w:r w:rsidRPr="00D10A47">
        <w:rPr>
          <w:rStyle w:val="Emphasis"/>
        </w:rPr>
        <w:t>most cases</w:t>
      </w:r>
      <w:r w:rsidRPr="00D10A47">
        <w:rPr>
          <w:rStyle w:val="StyleUnderline"/>
        </w:rPr>
        <w:t xml:space="preserve">, but </w:t>
      </w:r>
      <w:r w:rsidRPr="00D10A47">
        <w:rPr>
          <w:rStyle w:val="Emphasis"/>
          <w:highlight w:val="cyan"/>
        </w:rPr>
        <w:t>exceptions are acceptable</w:t>
      </w:r>
      <w:r w:rsidRPr="00D10A47">
        <w:rPr>
          <w:rStyle w:val="Emphasis"/>
        </w:rPr>
        <w:t xml:space="preserve"> for good reason</w:t>
      </w:r>
      <w:r w:rsidRPr="00D10A47">
        <w:rPr>
          <w:sz w:val="12"/>
        </w:rPr>
        <w:t>.</w:t>
      </w:r>
    </w:p>
    <w:p w14:paraId="148601ED" w14:textId="77777777" w:rsidR="001240FE" w:rsidRPr="00B56BA4" w:rsidRDefault="001240FE" w:rsidP="001240FE"/>
    <w:p w14:paraId="74049EE9" w14:textId="77777777" w:rsidR="001240FE" w:rsidRPr="0084138E" w:rsidRDefault="001240FE" w:rsidP="001240FE">
      <w:pPr>
        <w:pStyle w:val="Heading2"/>
      </w:pPr>
      <w:r w:rsidRPr="0084138E">
        <w:t>Substantially Increase</w:t>
      </w:r>
    </w:p>
    <w:p w14:paraId="70514B39" w14:textId="77777777" w:rsidR="001240FE" w:rsidRPr="0084138E" w:rsidRDefault="001240FE" w:rsidP="001240FE">
      <w:pPr>
        <w:pStyle w:val="Heading3"/>
      </w:pPr>
      <w:r>
        <w:t>Substantially Increase---</w:t>
      </w:r>
      <w:r w:rsidRPr="0084138E">
        <w:t>Considerably---2AC</w:t>
      </w:r>
    </w:p>
    <w:p w14:paraId="79BFD033" w14:textId="3E9ED4FD" w:rsidR="001240FE" w:rsidRPr="0084138E" w:rsidRDefault="002C0BD3" w:rsidP="001240FE">
      <w:pPr>
        <w:pStyle w:val="Heading4"/>
      </w:pPr>
      <w:r>
        <w:t>‘</w:t>
      </w:r>
      <w:r w:rsidR="001240FE" w:rsidRPr="0084138E">
        <w:t>Substantially increase</w:t>
      </w:r>
      <w:r>
        <w:t>’</w:t>
      </w:r>
      <w:r w:rsidR="001240FE" w:rsidRPr="0084138E">
        <w:t xml:space="preserve"> means make </w:t>
      </w:r>
      <w:r w:rsidR="001240FE" w:rsidRPr="0084138E">
        <w:rPr>
          <w:u w:val="single"/>
        </w:rPr>
        <w:t>considerably greater</w:t>
      </w:r>
      <w:r w:rsidR="001240FE" w:rsidRPr="0084138E">
        <w:t xml:space="preserve">. </w:t>
      </w:r>
    </w:p>
    <w:p w14:paraId="4EA33687" w14:textId="77777777" w:rsidR="001240FE" w:rsidRPr="0084138E" w:rsidRDefault="001240FE" w:rsidP="001240FE">
      <w:r w:rsidRPr="0084138E">
        <w:rPr>
          <w:rStyle w:val="Style13ptBold"/>
        </w:rPr>
        <w:t xml:space="preserve">Viviano ’13 </w:t>
      </w:r>
      <w:r w:rsidRPr="0084138E">
        <w:t>[David; July 29; Justice for the Supreme Court of Michigan; Lexis, “People v. Hardy,” 494 Mich. 430]</w:t>
      </w:r>
    </w:p>
    <w:p w14:paraId="666FB893" w14:textId="77777777" w:rsidR="001240FE" w:rsidRPr="0084138E" w:rsidRDefault="001240FE" w:rsidP="001240FE">
      <w:pPr>
        <w:rPr>
          <w:sz w:val="16"/>
        </w:rPr>
      </w:pPr>
      <w:r w:rsidRPr="0084138E">
        <w:rPr>
          <w:sz w:val="16"/>
        </w:rPr>
        <w:t xml:space="preserve">The phrase begins with the words "conduct designed." HN8 "Designed" means "to intend for a definite purpose."25 Thus, the word "designed" requires courts to evaluate the intent motivating the defendant's conduct.26 Next, </w:t>
      </w:r>
      <w:r w:rsidRPr="0084138E">
        <w:rPr>
          <w:rStyle w:val="StyleUnderline"/>
        </w:rPr>
        <w:t>we come to the words "</w:t>
      </w:r>
      <w:r w:rsidRPr="0084138E">
        <w:rPr>
          <w:rStyle w:val="Emphasis"/>
        </w:rPr>
        <w:t>substantially increase</w:t>
      </w:r>
      <w:r w:rsidRPr="0084138E">
        <w:rPr>
          <w:rStyle w:val="StyleUnderline"/>
        </w:rPr>
        <w:t xml:space="preserve">." "Substantial" means "of </w:t>
      </w:r>
      <w:r w:rsidRPr="0084138E">
        <w:rPr>
          <w:rStyle w:val="Emphasis"/>
        </w:rPr>
        <w:t>ample</w:t>
      </w:r>
      <w:r w:rsidRPr="0084138E">
        <w:rPr>
          <w:rStyle w:val="StyleUnderline"/>
        </w:rPr>
        <w:t xml:space="preserve"> or </w:t>
      </w:r>
      <w:r w:rsidRPr="0084138E">
        <w:rPr>
          <w:rStyle w:val="Emphasis"/>
        </w:rPr>
        <w:t>considerable</w:t>
      </w:r>
      <w:r w:rsidRPr="0084138E">
        <w:rPr>
          <w:sz w:val="16"/>
        </w:rPr>
        <w:t xml:space="preserve"> amount, quantity, </w:t>
      </w:r>
      <w:r w:rsidRPr="0084138E">
        <w:rPr>
          <w:rStyle w:val="StyleUnderline"/>
        </w:rPr>
        <w:t>size, etc."</w:t>
      </w:r>
      <w:r w:rsidRPr="0084138E">
        <w:rPr>
          <w:sz w:val="16"/>
        </w:rPr>
        <w:t xml:space="preserve">27 </w:t>
      </w:r>
      <w:r w:rsidRPr="0084138E">
        <w:rPr>
          <w:rStyle w:val="StyleUnderline"/>
        </w:rPr>
        <w:t>To "</w:t>
      </w:r>
      <w:r w:rsidRPr="0084138E">
        <w:rPr>
          <w:rStyle w:val="Emphasis"/>
        </w:rPr>
        <w:t>increase</w:t>
      </w:r>
      <w:r w:rsidRPr="0084138E">
        <w:rPr>
          <w:rStyle w:val="StyleUnderline"/>
        </w:rPr>
        <w:t xml:space="preserve">" means "to </w:t>
      </w:r>
      <w:r w:rsidRPr="0084138E">
        <w:rPr>
          <w:rStyle w:val="Emphasis"/>
        </w:rPr>
        <w:t>make greater</w:t>
      </w:r>
      <w:r w:rsidRPr="0084138E">
        <w:rPr>
          <w:rStyle w:val="StyleUnderline"/>
        </w:rPr>
        <w:t>, as in number</w:t>
      </w:r>
      <w:r w:rsidRPr="0084138E">
        <w:rPr>
          <w:sz w:val="16"/>
        </w:rPr>
        <w:t xml:space="preserve">, size, </w:t>
      </w:r>
      <w:r w:rsidRPr="0084138E">
        <w:rPr>
          <w:rStyle w:val="StyleUnderline"/>
        </w:rPr>
        <w:t>strength, or quality</w:t>
      </w:r>
      <w:r w:rsidRPr="0084138E">
        <w:rPr>
          <w:sz w:val="16"/>
        </w:rPr>
        <w:t xml:space="preserve">; augment."28 </w:t>
      </w:r>
      <w:r w:rsidRPr="0084138E">
        <w:rPr>
          <w:rStyle w:val="StyleUnderline"/>
        </w:rPr>
        <w:t xml:space="preserve">Applying these </w:t>
      </w:r>
      <w:r w:rsidRPr="0084138E">
        <w:rPr>
          <w:rStyle w:val="Emphasis"/>
        </w:rPr>
        <w:t>definitions</w:t>
      </w:r>
      <w:r w:rsidRPr="0084138E">
        <w:rPr>
          <w:rStyle w:val="StyleUnderline"/>
        </w:rPr>
        <w:t xml:space="preserve"> to the </w:t>
      </w:r>
      <w:r w:rsidRPr="0084138E">
        <w:rPr>
          <w:rStyle w:val="Emphasis"/>
        </w:rPr>
        <w:t>relevant text</w:t>
      </w:r>
      <w:r w:rsidRPr="0084138E">
        <w:rPr>
          <w:rStyle w:val="StyleUnderline"/>
        </w:rPr>
        <w:t xml:space="preserve">, we conclude </w:t>
      </w:r>
      <w:r w:rsidRPr="0084138E">
        <w:rPr>
          <w:sz w:val="16"/>
        </w:rPr>
        <w:t xml:space="preserve">that HN9 </w:t>
      </w:r>
      <w:r w:rsidRPr="0084138E">
        <w:rPr>
          <w:rStyle w:val="StyleUnderline"/>
        </w:rPr>
        <w:t>it is</w:t>
      </w:r>
      <w:r w:rsidRPr="0084138E">
        <w:rPr>
          <w:sz w:val="16"/>
        </w:rPr>
        <w:t xml:space="preserve"> proper to assess points under OV 7 for conduct that was intended </w:t>
      </w:r>
      <w:r w:rsidRPr="0084138E">
        <w:rPr>
          <w:rStyle w:val="StyleUnderline"/>
        </w:rPr>
        <w:t>to make</w:t>
      </w:r>
      <w:r w:rsidRPr="0084138E">
        <w:rPr>
          <w:sz w:val="16"/>
        </w:rPr>
        <w:t xml:space="preserve"> a victim's fear or anxiety </w:t>
      </w:r>
      <w:r w:rsidRPr="0084138E">
        <w:rPr>
          <w:rStyle w:val="StyleUnderline"/>
        </w:rPr>
        <w:t xml:space="preserve">greater by a </w:t>
      </w:r>
      <w:r w:rsidRPr="0084138E">
        <w:rPr>
          <w:rStyle w:val="Emphasis"/>
        </w:rPr>
        <w:t>considerable amount</w:t>
      </w:r>
      <w:r w:rsidRPr="0084138E">
        <w:rPr>
          <w:sz w:val="16"/>
        </w:rPr>
        <w:t>.29</w:t>
      </w:r>
    </w:p>
    <w:p w14:paraId="6708CFF1" w14:textId="77777777" w:rsidR="001240FE" w:rsidRPr="0084138E" w:rsidRDefault="001240FE" w:rsidP="001240FE">
      <w:pPr>
        <w:pStyle w:val="Heading3"/>
      </w:pPr>
      <w:r>
        <w:t>Substantially Increase---</w:t>
      </w:r>
      <w:r w:rsidRPr="0084138E">
        <w:t>Considerably---1AR</w:t>
      </w:r>
    </w:p>
    <w:p w14:paraId="581E4A02" w14:textId="4EDFE894" w:rsidR="001240FE" w:rsidRPr="0084138E" w:rsidRDefault="002C0BD3" w:rsidP="001240FE">
      <w:pPr>
        <w:pStyle w:val="Heading4"/>
      </w:pPr>
      <w:r>
        <w:t>‘</w:t>
      </w:r>
      <w:r w:rsidR="001240FE" w:rsidRPr="0084138E">
        <w:t>Substantially increase</w:t>
      </w:r>
      <w:r>
        <w:t>’</w:t>
      </w:r>
      <w:r w:rsidR="001240FE" w:rsidRPr="0084138E">
        <w:t xml:space="preserve"> means making considerably greater.</w:t>
      </w:r>
    </w:p>
    <w:p w14:paraId="1D0A196D" w14:textId="77777777" w:rsidR="001240FE" w:rsidRPr="0084138E" w:rsidRDefault="001240FE" w:rsidP="001240FE">
      <w:r w:rsidRPr="0084138E">
        <w:rPr>
          <w:rStyle w:val="Style13ptBold"/>
        </w:rPr>
        <w:t>Beckering ’19</w:t>
      </w:r>
      <w:r w:rsidRPr="0084138E">
        <w:t xml:space="preserve"> [Jane N; March 28; Court of Appeals Judge in the State of Michigan; Westlaw, “People v. Guthrie,” No. 341269, 2019 WL 1411111]</w:t>
      </w:r>
    </w:p>
    <w:p w14:paraId="277E3740" w14:textId="77777777" w:rsidR="001240FE" w:rsidRPr="0084138E" w:rsidRDefault="001240FE" w:rsidP="001240FE">
      <w:pPr>
        <w:rPr>
          <w:sz w:val="16"/>
        </w:rPr>
      </w:pPr>
      <w:r w:rsidRPr="0084138E">
        <w:rPr>
          <w:rStyle w:val="StyleUnderline"/>
        </w:rPr>
        <w:t>The Hardy Court addressed</w:t>
      </w:r>
      <w:r w:rsidRPr="0084138E">
        <w:rPr>
          <w:sz w:val="16"/>
        </w:rPr>
        <w:t xml:space="preserve"> what is required to establish that a defendant engaged in conduct “designed to </w:t>
      </w:r>
      <w:r w:rsidRPr="0084138E">
        <w:rPr>
          <w:rStyle w:val="Emphasis"/>
        </w:rPr>
        <w:t>substantially increase</w:t>
      </w:r>
      <w:r w:rsidRPr="0084138E">
        <w:rPr>
          <w:sz w:val="16"/>
        </w:rPr>
        <w:t xml:space="preserve"> the fear and anxiety a victim suffered during the offense,” reasoning as follows:</w:t>
      </w:r>
    </w:p>
    <w:p w14:paraId="301A651F" w14:textId="77777777" w:rsidR="001240FE" w:rsidRPr="0084138E" w:rsidRDefault="001240FE" w:rsidP="001240FE">
      <w:pPr>
        <w:ind w:left="720"/>
        <w:rPr>
          <w:sz w:val="16"/>
        </w:rPr>
      </w:pPr>
      <w:r w:rsidRPr="0084138E">
        <w:rPr>
          <w:sz w:val="16"/>
        </w:rPr>
        <w:t>The phrase begins with the words “conduct designed.” “Designed” means “to intend for a definite purpose.” Thus, the word “designed” requires courts to evaluate the intent motivating the defendant's conduct</w:t>
      </w:r>
      <w:r w:rsidRPr="0084138E">
        <w:rPr>
          <w:rStyle w:val="StyleUnderline"/>
        </w:rPr>
        <w:t>. Next, we come to the words “</w:t>
      </w:r>
      <w:r w:rsidRPr="0084138E">
        <w:rPr>
          <w:rStyle w:val="Emphasis"/>
        </w:rPr>
        <w:t>substantially increase</w:t>
      </w:r>
      <w:r w:rsidRPr="0084138E">
        <w:rPr>
          <w:rStyle w:val="StyleUnderline"/>
        </w:rPr>
        <w:t xml:space="preserve">.” “Substantial” means “of </w:t>
      </w:r>
      <w:r w:rsidRPr="0084138E">
        <w:rPr>
          <w:rStyle w:val="Emphasis"/>
        </w:rPr>
        <w:t>ample or considerable</w:t>
      </w:r>
      <w:r w:rsidRPr="0084138E">
        <w:rPr>
          <w:rStyle w:val="StyleUnderline"/>
        </w:rPr>
        <w:t xml:space="preserve"> amount, quantity, size, etc.” To “increase” means “to </w:t>
      </w:r>
      <w:r w:rsidRPr="0084138E">
        <w:rPr>
          <w:rStyle w:val="Emphasis"/>
        </w:rPr>
        <w:t>make greater</w:t>
      </w:r>
      <w:r w:rsidRPr="0084138E">
        <w:rPr>
          <w:sz w:val="16"/>
        </w:rPr>
        <w:t xml:space="preserve">, as </w:t>
      </w:r>
      <w:r w:rsidRPr="0084138E">
        <w:rPr>
          <w:rStyle w:val="StyleUnderline"/>
        </w:rPr>
        <w:t>in</w:t>
      </w:r>
      <w:r w:rsidRPr="0084138E">
        <w:rPr>
          <w:sz w:val="16"/>
        </w:rPr>
        <w:t xml:space="preserve"> number, size, </w:t>
      </w:r>
      <w:r w:rsidRPr="0084138E">
        <w:rPr>
          <w:rStyle w:val="Emphasis"/>
        </w:rPr>
        <w:t>strength</w:t>
      </w:r>
      <w:r w:rsidRPr="0084138E">
        <w:rPr>
          <w:sz w:val="16"/>
        </w:rPr>
        <w:t xml:space="preserve">, or </w:t>
      </w:r>
      <w:r w:rsidRPr="0084138E">
        <w:rPr>
          <w:rStyle w:val="Emphasis"/>
        </w:rPr>
        <w:t>quality</w:t>
      </w:r>
      <w:r w:rsidRPr="0084138E">
        <w:rPr>
          <w:rStyle w:val="StyleUnderline"/>
        </w:rPr>
        <w:t xml:space="preserve">; augment.” Applying </w:t>
      </w:r>
      <w:r w:rsidRPr="0084138E">
        <w:rPr>
          <w:rStyle w:val="Emphasis"/>
        </w:rPr>
        <w:t>these definitions</w:t>
      </w:r>
      <w:r w:rsidRPr="0084138E">
        <w:rPr>
          <w:rStyle w:val="StyleUnderline"/>
        </w:rPr>
        <w:t xml:space="preserve"> to </w:t>
      </w:r>
      <w:r w:rsidRPr="0084138E">
        <w:rPr>
          <w:rStyle w:val="Emphasis"/>
        </w:rPr>
        <w:t>the relevant text</w:t>
      </w:r>
      <w:r w:rsidRPr="0084138E">
        <w:rPr>
          <w:rStyle w:val="StyleUnderline"/>
        </w:rPr>
        <w:t>, we conclude</w:t>
      </w:r>
      <w:r w:rsidRPr="0084138E">
        <w:rPr>
          <w:sz w:val="16"/>
        </w:rPr>
        <w:t xml:space="preserve"> that </w:t>
      </w:r>
      <w:r w:rsidRPr="0084138E">
        <w:rPr>
          <w:rStyle w:val="StyleUnderline"/>
        </w:rPr>
        <w:t>it is</w:t>
      </w:r>
      <w:r w:rsidRPr="0084138E">
        <w:rPr>
          <w:sz w:val="16"/>
        </w:rPr>
        <w:t xml:space="preserve"> proper to assess points under OV 7 for conduct that was intended </w:t>
      </w:r>
      <w:r w:rsidRPr="0084138E">
        <w:rPr>
          <w:rStyle w:val="StyleUnderline"/>
        </w:rPr>
        <w:t>to make</w:t>
      </w:r>
      <w:r w:rsidRPr="0084138E">
        <w:rPr>
          <w:sz w:val="16"/>
        </w:rPr>
        <w:t xml:space="preserve"> a victim's fear or anxiety </w:t>
      </w:r>
      <w:r w:rsidRPr="0084138E">
        <w:rPr>
          <w:rStyle w:val="StyleUnderline"/>
        </w:rPr>
        <w:t xml:space="preserve">greater by </w:t>
      </w:r>
      <w:r w:rsidRPr="0084138E">
        <w:rPr>
          <w:rStyle w:val="Emphasis"/>
        </w:rPr>
        <w:t>a considerable amount</w:t>
      </w:r>
      <w:r w:rsidRPr="0084138E">
        <w:rPr>
          <w:sz w:val="16"/>
        </w:rPr>
        <w:t>. [Hardy, 494 Mich. at 440-441, 835 N.W.2d 340.]</w:t>
      </w:r>
    </w:p>
    <w:p w14:paraId="7FA62C0D" w14:textId="77777777" w:rsidR="001240FE" w:rsidRPr="0084138E" w:rsidRDefault="001240FE" w:rsidP="001240FE">
      <w:pPr>
        <w:pStyle w:val="Heading2"/>
      </w:pPr>
      <w:r w:rsidRPr="0084138E">
        <w:t>Substantially</w:t>
      </w:r>
    </w:p>
    <w:p w14:paraId="24F4EE1A" w14:textId="77777777" w:rsidR="001240FE" w:rsidRPr="0084138E" w:rsidRDefault="001240FE" w:rsidP="001240FE">
      <w:pPr>
        <w:pStyle w:val="Heading3"/>
      </w:pPr>
      <w:r>
        <w:t xml:space="preserve">Substantially---Not </w:t>
      </w:r>
      <w:r w:rsidRPr="0084138E">
        <w:t>All</w:t>
      </w:r>
      <w:r>
        <w:t>/AT: Subsets</w:t>
      </w:r>
      <w:r w:rsidRPr="0084138E">
        <w:t>---2AC</w:t>
      </w:r>
    </w:p>
    <w:p w14:paraId="635F2D31" w14:textId="6B07F382" w:rsidR="001240FE" w:rsidRPr="0084138E" w:rsidRDefault="002C0BD3" w:rsidP="001240FE">
      <w:pPr>
        <w:pStyle w:val="Heading4"/>
      </w:pPr>
      <w:r>
        <w:t>‘</w:t>
      </w:r>
      <w:r w:rsidR="001240FE" w:rsidRPr="0084138E">
        <w:t>Substantially</w:t>
      </w:r>
      <w:r>
        <w:t>’</w:t>
      </w:r>
      <w:r w:rsidR="001240FE" w:rsidRPr="0084138E">
        <w:t xml:space="preserve"> </w:t>
      </w:r>
      <w:r w:rsidR="001240FE" w:rsidRPr="0084138E">
        <w:rPr>
          <w:u w:val="single"/>
        </w:rPr>
        <w:t>includes</w:t>
      </w:r>
      <w:r w:rsidR="001240FE" w:rsidRPr="0084138E">
        <w:t xml:space="preserve"> subsets and can be </w:t>
      </w:r>
      <w:r w:rsidR="001240FE" w:rsidRPr="0084138E">
        <w:rPr>
          <w:u w:val="single"/>
        </w:rPr>
        <w:t>either</w:t>
      </w:r>
      <w:r w:rsidR="001240FE" w:rsidRPr="0084138E">
        <w:t xml:space="preserve"> quantitative </w:t>
      </w:r>
      <w:r w:rsidR="001240FE" w:rsidRPr="0084138E">
        <w:rPr>
          <w:u w:val="single"/>
        </w:rPr>
        <w:t>or</w:t>
      </w:r>
      <w:r w:rsidR="001240FE" w:rsidRPr="0084138E">
        <w:t xml:space="preserve"> qualitative. </w:t>
      </w:r>
    </w:p>
    <w:p w14:paraId="55559128" w14:textId="77777777" w:rsidR="001240FE" w:rsidRPr="0084138E" w:rsidRDefault="001240FE" w:rsidP="001240FE">
      <w:r w:rsidRPr="0084138E">
        <w:rPr>
          <w:rStyle w:val="Style13ptBold"/>
        </w:rPr>
        <w:t xml:space="preserve">Sotomayor ’17 </w:t>
      </w:r>
      <w:r w:rsidRPr="0084138E">
        <w:t xml:space="preserve">[Sonya; February 22; Justice of the Supreme Court of the United States, J.D. from Yale University, A.B. in History from Princeton University; Justia, “Life Technologies Corp. v. Promega Corp., 580 U.S. ___ (2017),” </w:t>
      </w:r>
      <w:hyperlink r:id="rId18" w:anchor="tab-opinion-3694340" w:history="1">
        <w:r w:rsidRPr="0084138E">
          <w:rPr>
            <w:rStyle w:val="Hyperlink"/>
          </w:rPr>
          <w:t>https://supreme.justia.com/cases/federal/us/580/14-1538/#tab-opinion-3694340</w:t>
        </w:r>
      </w:hyperlink>
      <w:r w:rsidRPr="0084138E">
        <w:t>]</w:t>
      </w:r>
    </w:p>
    <w:p w14:paraId="4EAE9BFF" w14:textId="77777777" w:rsidR="001240FE" w:rsidRPr="009E7EA2" w:rsidRDefault="001240FE" w:rsidP="001240FE">
      <w:pPr>
        <w:rPr>
          <w:sz w:val="16"/>
        </w:rPr>
      </w:pPr>
      <w:r w:rsidRPr="00020FBF">
        <w:rPr>
          <w:rStyle w:val="StyleUnderline"/>
        </w:rPr>
        <w:t xml:space="preserve">The </w:t>
      </w:r>
      <w:r w:rsidRPr="00020FBF">
        <w:rPr>
          <w:rStyle w:val="Emphasis"/>
        </w:rPr>
        <w:t>threshold determination</w:t>
      </w:r>
      <w:r w:rsidRPr="00020FBF">
        <w:rPr>
          <w:sz w:val="16"/>
        </w:rPr>
        <w:t xml:space="preserve"> to be made </w:t>
      </w:r>
      <w:r w:rsidRPr="00020FBF">
        <w:rPr>
          <w:rStyle w:val="StyleUnderline"/>
        </w:rPr>
        <w:t>is whether</w:t>
      </w:r>
      <w:r w:rsidRPr="00020FBF">
        <w:rPr>
          <w:sz w:val="16"/>
        </w:rPr>
        <w:t xml:space="preserve"> §271(f)(2)’s </w:t>
      </w:r>
      <w:r w:rsidRPr="00020FBF">
        <w:rPr>
          <w:rStyle w:val="StyleUnderline"/>
        </w:rPr>
        <w:t xml:space="preserve">requirement of “a </w:t>
      </w:r>
      <w:r w:rsidRPr="00020FBF">
        <w:rPr>
          <w:rStyle w:val="Emphasis"/>
        </w:rPr>
        <w:t>substantial</w:t>
      </w:r>
      <w:r w:rsidRPr="00020FBF">
        <w:rPr>
          <w:rStyle w:val="StyleUnderline"/>
        </w:rPr>
        <w:t xml:space="preserve"> portion” of</w:t>
      </w:r>
      <w:r w:rsidRPr="00020FBF">
        <w:rPr>
          <w:sz w:val="16"/>
        </w:rPr>
        <w:t xml:space="preserve"> the </w:t>
      </w:r>
      <w:r w:rsidRPr="00020FBF">
        <w:rPr>
          <w:rStyle w:val="StyleUnderline"/>
        </w:rPr>
        <w:t>components</w:t>
      </w:r>
      <w:r w:rsidRPr="00020FBF">
        <w:rPr>
          <w:sz w:val="16"/>
        </w:rPr>
        <w:t xml:space="preserve"> of a patented invention </w:t>
      </w:r>
      <w:r w:rsidRPr="00020FBF">
        <w:rPr>
          <w:rStyle w:val="StyleUnderline"/>
        </w:rPr>
        <w:t xml:space="preserve">refers to a </w:t>
      </w:r>
      <w:r w:rsidRPr="00020FBF">
        <w:rPr>
          <w:rStyle w:val="Emphasis"/>
        </w:rPr>
        <w:t>quantitative</w:t>
      </w:r>
      <w:r w:rsidRPr="00020FBF">
        <w:rPr>
          <w:rStyle w:val="StyleUnderline"/>
        </w:rPr>
        <w:t xml:space="preserve"> or </w:t>
      </w:r>
      <w:r w:rsidRPr="00020FBF">
        <w:rPr>
          <w:rStyle w:val="Emphasis"/>
        </w:rPr>
        <w:t>qualitative</w:t>
      </w:r>
      <w:r w:rsidRPr="00020FBF">
        <w:rPr>
          <w:rStyle w:val="StyleUnderline"/>
        </w:rPr>
        <w:t xml:space="preserve"> measurement</w:t>
      </w:r>
      <w:r w:rsidRPr="00020FBF">
        <w:rPr>
          <w:sz w:val="16"/>
        </w:rPr>
        <w:t>. Life Technologies and the United States argue that the text of §271(f)(1) establishes a quantitative threshold, and that the threshold must be greater than one. Promega defends the Federal Circuit’s reading of the</w:t>
      </w:r>
      <w:r w:rsidRPr="009E7EA2">
        <w:rPr>
          <w:sz w:val="16"/>
        </w:rPr>
        <w:t xml:space="preserve"> statute, arguing that </w:t>
      </w:r>
      <w:r w:rsidRPr="009E7EA2">
        <w:rPr>
          <w:rStyle w:val="StyleUnderline"/>
        </w:rPr>
        <w:t xml:space="preserve">a </w:t>
      </w:r>
      <w:r w:rsidRPr="005C0239">
        <w:rPr>
          <w:rStyle w:val="StyleUnderline"/>
          <w:highlight w:val="cyan"/>
        </w:rPr>
        <w:t>“substantial</w:t>
      </w:r>
      <w:r w:rsidRPr="009E7EA2">
        <w:rPr>
          <w:rStyle w:val="StyleUnderline"/>
        </w:rPr>
        <w:t xml:space="preserve"> portion”</w:t>
      </w:r>
      <w:r w:rsidRPr="009E7EA2">
        <w:rPr>
          <w:sz w:val="16"/>
        </w:rPr>
        <w:t xml:space="preserve"> of the components </w:t>
      </w:r>
      <w:r w:rsidRPr="005C0239">
        <w:rPr>
          <w:rStyle w:val="Emphasis"/>
          <w:highlight w:val="cyan"/>
        </w:rPr>
        <w:t>includes</w:t>
      </w:r>
      <w:r w:rsidRPr="005C0239">
        <w:rPr>
          <w:rStyle w:val="StyleUnderline"/>
          <w:highlight w:val="cyan"/>
        </w:rPr>
        <w:t xml:space="preserve"> a </w:t>
      </w:r>
      <w:r w:rsidRPr="005C0239">
        <w:rPr>
          <w:rStyle w:val="Emphasis"/>
          <w:highlight w:val="cyan"/>
        </w:rPr>
        <w:t>single</w:t>
      </w:r>
      <w:r w:rsidRPr="005C0239">
        <w:rPr>
          <w:rStyle w:val="StyleUnderline"/>
          <w:highlight w:val="cyan"/>
        </w:rPr>
        <w:t xml:space="preserve"> component if</w:t>
      </w:r>
      <w:r w:rsidRPr="009E7EA2">
        <w:rPr>
          <w:rStyle w:val="StyleUnderline"/>
        </w:rPr>
        <w:t xml:space="preserve"> that component is </w:t>
      </w:r>
      <w:r w:rsidRPr="005C0239">
        <w:rPr>
          <w:rStyle w:val="Emphasis"/>
          <w:highlight w:val="cyan"/>
        </w:rPr>
        <w:t>sufficiently important</w:t>
      </w:r>
      <w:r w:rsidRPr="009E7EA2">
        <w:rPr>
          <w:sz w:val="16"/>
        </w:rPr>
        <w:t xml:space="preserve"> to the invention.</w:t>
      </w:r>
    </w:p>
    <w:p w14:paraId="1BA37821" w14:textId="77777777" w:rsidR="001240FE" w:rsidRPr="00E60033" w:rsidRDefault="001240FE" w:rsidP="001240FE">
      <w:pPr>
        <w:rPr>
          <w:sz w:val="16"/>
        </w:rPr>
      </w:pPr>
      <w:r w:rsidRPr="009E7EA2">
        <w:rPr>
          <w:sz w:val="16"/>
        </w:rPr>
        <w:t xml:space="preserve">We look first to the text of the statute. Sebelius v. Cloer, 569 U. S. ___, ___ (2013) (slip op., at 6). </w:t>
      </w:r>
      <w:r w:rsidRPr="009E7EA2">
        <w:rPr>
          <w:rStyle w:val="StyleUnderline"/>
        </w:rPr>
        <w:t>The</w:t>
      </w:r>
      <w:r w:rsidRPr="009E7EA2">
        <w:rPr>
          <w:sz w:val="16"/>
        </w:rPr>
        <w:t xml:space="preserve"> Patent </w:t>
      </w:r>
      <w:r w:rsidRPr="009E7EA2">
        <w:rPr>
          <w:rStyle w:val="StyleUnderline"/>
        </w:rPr>
        <w:t xml:space="preserve">Act itself does </w:t>
      </w:r>
      <w:r w:rsidRPr="009E7EA2">
        <w:rPr>
          <w:rStyle w:val="Emphasis"/>
        </w:rPr>
        <w:t>not define</w:t>
      </w:r>
      <w:r w:rsidRPr="009E7EA2">
        <w:rPr>
          <w:rStyle w:val="StyleUnderline"/>
        </w:rPr>
        <w:t xml:space="preserve"> the term “</w:t>
      </w:r>
      <w:r w:rsidRPr="009E7EA2">
        <w:rPr>
          <w:rStyle w:val="Emphasis"/>
        </w:rPr>
        <w:t>substantial</w:t>
      </w:r>
      <w:r w:rsidRPr="009E7EA2">
        <w:rPr>
          <w:rStyle w:val="StyleUnderline"/>
        </w:rPr>
        <w:t xml:space="preserve">,” and so we turn to its </w:t>
      </w:r>
      <w:r w:rsidRPr="009E7EA2">
        <w:rPr>
          <w:rStyle w:val="Emphasis"/>
        </w:rPr>
        <w:t>ordinary</w:t>
      </w:r>
      <w:r w:rsidRPr="009E7EA2">
        <w:rPr>
          <w:rStyle w:val="StyleUnderline"/>
        </w:rPr>
        <w:t xml:space="preserve"> meaning</w:t>
      </w:r>
      <w:r w:rsidRPr="009E7EA2">
        <w:rPr>
          <w:sz w:val="16"/>
        </w:rPr>
        <w:t xml:space="preserve">. Ibid. Here we find little help. </w:t>
      </w:r>
      <w:r w:rsidRPr="005C0239">
        <w:rPr>
          <w:rStyle w:val="Emphasis"/>
          <w:highlight w:val="cyan"/>
        </w:rPr>
        <w:t>All agree</w:t>
      </w:r>
      <w:r w:rsidRPr="005C0239">
        <w:rPr>
          <w:rStyle w:val="StyleUnderline"/>
          <w:highlight w:val="cyan"/>
        </w:rPr>
        <w:t xml:space="preserve"> the term is </w:t>
      </w:r>
      <w:r w:rsidRPr="005C0239">
        <w:rPr>
          <w:rStyle w:val="Emphasis"/>
          <w:highlight w:val="cyan"/>
        </w:rPr>
        <w:t>ambiguous</w:t>
      </w:r>
      <w:r w:rsidRPr="005C0239">
        <w:rPr>
          <w:rStyle w:val="StyleUnderline"/>
          <w:highlight w:val="cyan"/>
        </w:rPr>
        <w:t xml:space="preserve"> and</w:t>
      </w:r>
      <w:r w:rsidRPr="009E7EA2">
        <w:rPr>
          <w:sz w:val="16"/>
        </w:rPr>
        <w:t xml:space="preserve">, taken in isolation, </w:t>
      </w:r>
      <w:r w:rsidRPr="009E7EA2">
        <w:rPr>
          <w:rStyle w:val="StyleUnderline"/>
        </w:rPr>
        <w:t xml:space="preserve">might </w:t>
      </w:r>
      <w:r w:rsidRPr="005C0239">
        <w:rPr>
          <w:rStyle w:val="StyleUnderline"/>
          <w:highlight w:val="cyan"/>
        </w:rPr>
        <w:t>refer to</w:t>
      </w:r>
      <w:r w:rsidRPr="009E7EA2">
        <w:rPr>
          <w:rStyle w:val="StyleUnderline"/>
        </w:rPr>
        <w:t xml:space="preserve"> an </w:t>
      </w:r>
      <w:r w:rsidRPr="00020FBF">
        <w:rPr>
          <w:rStyle w:val="Emphasis"/>
        </w:rPr>
        <w:t>important</w:t>
      </w:r>
      <w:r w:rsidRPr="009E7EA2">
        <w:rPr>
          <w:sz w:val="16"/>
        </w:rPr>
        <w:t xml:space="preserve"> portion </w:t>
      </w:r>
      <w:r w:rsidRPr="009E7EA2">
        <w:rPr>
          <w:rStyle w:val="StyleUnderline"/>
        </w:rPr>
        <w:t xml:space="preserve">or to </w:t>
      </w:r>
      <w:r w:rsidRPr="005C0239">
        <w:rPr>
          <w:rStyle w:val="StyleUnderline"/>
          <w:highlight w:val="cyan"/>
        </w:rPr>
        <w:t xml:space="preserve">a </w:t>
      </w:r>
      <w:r w:rsidRPr="005C0239">
        <w:rPr>
          <w:rStyle w:val="Emphasis"/>
          <w:highlight w:val="cyan"/>
        </w:rPr>
        <w:t>large</w:t>
      </w:r>
      <w:r w:rsidRPr="005C0239">
        <w:rPr>
          <w:rStyle w:val="StyleUnderline"/>
          <w:highlight w:val="cyan"/>
        </w:rPr>
        <w:t xml:space="preserve"> portion</w:t>
      </w:r>
      <w:r w:rsidRPr="009E7EA2">
        <w:rPr>
          <w:sz w:val="16"/>
        </w:rPr>
        <w:t xml:space="preserve">. Brief for Petitioners 16; Brief for Respondent 18; Brief for United States as Amicus Curiae 12. </w:t>
      </w:r>
      <w:r w:rsidRPr="005C0239">
        <w:rPr>
          <w:rStyle w:val="StyleUnderline"/>
          <w:highlight w:val="cyan"/>
        </w:rPr>
        <w:t>“Substantial,” as</w:t>
      </w:r>
      <w:r w:rsidRPr="009E7EA2">
        <w:rPr>
          <w:rStyle w:val="StyleUnderline"/>
        </w:rPr>
        <w:t xml:space="preserve"> it is </w:t>
      </w:r>
      <w:r w:rsidRPr="00020FBF">
        <w:rPr>
          <w:rStyle w:val="Emphasis"/>
        </w:rPr>
        <w:t xml:space="preserve">commonly </w:t>
      </w:r>
      <w:r w:rsidRPr="005C0239">
        <w:rPr>
          <w:rStyle w:val="Emphasis"/>
          <w:highlight w:val="cyan"/>
        </w:rPr>
        <w:t>understood</w:t>
      </w:r>
      <w:r w:rsidRPr="005C0239">
        <w:rPr>
          <w:rStyle w:val="StyleUnderline"/>
          <w:highlight w:val="cyan"/>
        </w:rPr>
        <w:t xml:space="preserve">, may refer </w:t>
      </w:r>
      <w:r w:rsidRPr="005C0239">
        <w:rPr>
          <w:rStyle w:val="Emphasis"/>
          <w:highlight w:val="cyan"/>
        </w:rPr>
        <w:t>either</w:t>
      </w:r>
      <w:r w:rsidRPr="005C0239">
        <w:rPr>
          <w:rStyle w:val="StyleUnderline"/>
          <w:highlight w:val="cyan"/>
        </w:rPr>
        <w:t xml:space="preserve"> to </w:t>
      </w:r>
      <w:r w:rsidRPr="005C0239">
        <w:rPr>
          <w:rStyle w:val="Emphasis"/>
          <w:highlight w:val="cyan"/>
        </w:rPr>
        <w:t>qualitative</w:t>
      </w:r>
      <w:r w:rsidRPr="009E7EA2">
        <w:rPr>
          <w:rStyle w:val="Emphasis"/>
        </w:rPr>
        <w:t xml:space="preserve"> importance</w:t>
      </w:r>
      <w:r w:rsidRPr="009E7EA2">
        <w:rPr>
          <w:rStyle w:val="StyleUnderline"/>
        </w:rPr>
        <w:t xml:space="preserve"> </w:t>
      </w:r>
      <w:r w:rsidRPr="005C0239">
        <w:rPr>
          <w:rStyle w:val="StyleUnderline"/>
          <w:highlight w:val="cyan"/>
        </w:rPr>
        <w:t>or</w:t>
      </w:r>
      <w:r w:rsidRPr="009E7EA2">
        <w:rPr>
          <w:rStyle w:val="StyleUnderline"/>
        </w:rPr>
        <w:t xml:space="preserve"> to </w:t>
      </w:r>
      <w:r w:rsidRPr="005C0239">
        <w:rPr>
          <w:rStyle w:val="Emphasis"/>
          <w:highlight w:val="cyan"/>
        </w:rPr>
        <w:t>quantitative</w:t>
      </w:r>
      <w:r w:rsidRPr="009E7EA2">
        <w:rPr>
          <w:rStyle w:val="Emphasis"/>
        </w:rPr>
        <w:t>ly large</w:t>
      </w:r>
      <w:r w:rsidRPr="009E7EA2">
        <w:rPr>
          <w:rStyle w:val="StyleUnderline"/>
        </w:rPr>
        <w:t xml:space="preserve"> size. See</w:t>
      </w:r>
      <w:r w:rsidRPr="009E7EA2">
        <w:rPr>
          <w:sz w:val="16"/>
        </w:rPr>
        <w:t>, e.g., </w:t>
      </w:r>
      <w:r w:rsidRPr="009E7EA2">
        <w:rPr>
          <w:rStyle w:val="StyleUnderline"/>
        </w:rPr>
        <w:t>Webster’s</w:t>
      </w:r>
      <w:r w:rsidRPr="009E7EA2">
        <w:rPr>
          <w:sz w:val="16"/>
        </w:rPr>
        <w:t xml:space="preserve"> Third New International Dictionary 2280 (defs. 1c, 2c) (1981) (Webster’s Third) </w:t>
      </w:r>
      <w:r w:rsidRPr="009E7EA2">
        <w:rPr>
          <w:rStyle w:val="StyleUnderline"/>
        </w:rPr>
        <w:t>(“important, essential,” or “considerable in</w:t>
      </w:r>
      <w:r w:rsidRPr="009E7EA2">
        <w:rPr>
          <w:sz w:val="16"/>
        </w:rPr>
        <w:t xml:space="preserve"> amount, value, or </w:t>
      </w:r>
      <w:r w:rsidRPr="009E7EA2">
        <w:rPr>
          <w:rStyle w:val="StyleUnderline"/>
        </w:rPr>
        <w:t>worth”)</w:t>
      </w:r>
      <w:r w:rsidRPr="009E7EA2">
        <w:rPr>
          <w:sz w:val="16"/>
        </w:rPr>
        <w:t>; 17 Oxford English Dictionary 67 (defs. 5a, 9) (2d ed. 1989) (OED) (“That is, constitutes, or involves an essential part, point, or feature; essential, material,” or “Of ample or considerable amount, quantity, or dimensions”).</w:t>
      </w:r>
    </w:p>
    <w:p w14:paraId="69445271" w14:textId="77777777" w:rsidR="001240FE" w:rsidRPr="0084138E" w:rsidRDefault="001240FE" w:rsidP="001240FE">
      <w:pPr>
        <w:pStyle w:val="Heading3"/>
      </w:pPr>
      <w:r>
        <w:t xml:space="preserve">Substantially---Not </w:t>
      </w:r>
      <w:r w:rsidRPr="0084138E">
        <w:t>All</w:t>
      </w:r>
      <w:r>
        <w:t>/AT: Subsets</w:t>
      </w:r>
      <w:r w:rsidRPr="0084138E">
        <w:t>---1AR</w:t>
      </w:r>
    </w:p>
    <w:p w14:paraId="7D1BABB0" w14:textId="28727829" w:rsidR="001240FE" w:rsidRPr="0084138E" w:rsidRDefault="002C0BD3" w:rsidP="001240FE">
      <w:pPr>
        <w:pStyle w:val="Heading4"/>
      </w:pPr>
      <w:r>
        <w:t>‘</w:t>
      </w:r>
      <w:r w:rsidR="001240FE" w:rsidRPr="0084138E">
        <w:t>Substantially</w:t>
      </w:r>
      <w:r>
        <w:t>’</w:t>
      </w:r>
      <w:r w:rsidR="001240FE" w:rsidRPr="0084138E">
        <w:t xml:space="preserve"> means </w:t>
      </w:r>
      <w:r w:rsidR="001240FE" w:rsidRPr="0084138E">
        <w:rPr>
          <w:u w:val="single"/>
        </w:rPr>
        <w:t>greatly</w:t>
      </w:r>
      <w:r w:rsidR="001240FE" w:rsidRPr="0084138E">
        <w:t xml:space="preserve">, </w:t>
      </w:r>
      <w:r w:rsidR="001240FE" w:rsidRPr="0084138E">
        <w:rPr>
          <w:u w:val="single"/>
        </w:rPr>
        <w:t>NOT</w:t>
      </w:r>
      <w:r w:rsidR="001240FE" w:rsidRPr="0084138E">
        <w:t xml:space="preserve"> entirely.</w:t>
      </w:r>
    </w:p>
    <w:p w14:paraId="29967BB2" w14:textId="77777777" w:rsidR="001240FE" w:rsidRPr="0084138E" w:rsidRDefault="001240FE" w:rsidP="001240FE">
      <w:r w:rsidRPr="0084138E">
        <w:rPr>
          <w:rStyle w:val="Style13ptBold"/>
        </w:rPr>
        <w:t>Burke ’12</w:t>
      </w:r>
      <w:r w:rsidRPr="0084138E">
        <w:t xml:space="preserve"> [Christopher; April 27; United States Magistrate Judge; Westlaw, “Virgin Atl. Airways Ltd. v. Delta Airlines, Inc.,” No. CIV.A. 11-61-LPS-CJB, WL 1636147]</w:t>
      </w:r>
    </w:p>
    <w:p w14:paraId="0D141FC7" w14:textId="77777777" w:rsidR="001240FE" w:rsidRPr="0084138E" w:rsidRDefault="001240FE" w:rsidP="001240FE">
      <w:pPr>
        <w:rPr>
          <w:sz w:val="16"/>
        </w:rPr>
      </w:pPr>
      <w:r w:rsidRPr="0084138E">
        <w:rPr>
          <w:sz w:val="16"/>
        </w:rPr>
        <w:t xml:space="preserve">The Court agrees, and finds that </w:t>
      </w:r>
      <w:r w:rsidRPr="0084138E">
        <w:rPr>
          <w:rStyle w:val="Emphasis"/>
        </w:rPr>
        <w:t>such a result</w:t>
      </w:r>
      <w:r w:rsidRPr="0084138E">
        <w:rPr>
          <w:rStyle w:val="StyleUnderline"/>
        </w:rPr>
        <w:t xml:space="preserve"> would be </w:t>
      </w:r>
      <w:r w:rsidRPr="0084138E">
        <w:rPr>
          <w:rStyle w:val="Emphasis"/>
        </w:rPr>
        <w:t>at odds</w:t>
      </w:r>
      <w:r w:rsidRPr="0084138E">
        <w:rPr>
          <w:rStyle w:val="StyleUnderline"/>
        </w:rPr>
        <w:t xml:space="preserve"> with</w:t>
      </w:r>
      <w:r w:rsidRPr="0084138E">
        <w:rPr>
          <w:sz w:val="16"/>
        </w:rPr>
        <w:t xml:space="preserve"> the </w:t>
      </w:r>
      <w:r w:rsidRPr="0084138E">
        <w:rPr>
          <w:rStyle w:val="Emphasis"/>
        </w:rPr>
        <w:t>established law</w:t>
      </w:r>
      <w:r w:rsidRPr="0084138E">
        <w:rPr>
          <w:rStyle w:val="StyleUnderline"/>
        </w:rPr>
        <w:t>. See</w:t>
      </w:r>
      <w:r w:rsidRPr="0084138E">
        <w:rPr>
          <w:sz w:val="16"/>
        </w:rPr>
        <w:t xml:space="preserve">, e.g., </w:t>
      </w:r>
      <w:r w:rsidRPr="0084138E">
        <w:rPr>
          <w:rStyle w:val="StyleUnderline"/>
        </w:rPr>
        <w:t>Circle R</w:t>
      </w:r>
      <w:r w:rsidRPr="0084138E">
        <w:rPr>
          <w:sz w:val="16"/>
        </w:rPr>
        <w:t>, Inc. v. Trail King Indus., Inc., 21 F. App'x 894, 898 (Fed.Cir.2001) (</w:t>
      </w:r>
      <w:r w:rsidRPr="0084138E">
        <w:rPr>
          <w:rStyle w:val="StyleUnderline"/>
        </w:rPr>
        <w:t>reversing a district court decision that construed</w:t>
      </w:r>
      <w:r w:rsidRPr="0084138E">
        <w:rPr>
          <w:sz w:val="16"/>
        </w:rPr>
        <w:t xml:space="preserve"> the phrase “</w:t>
      </w:r>
      <w:r w:rsidRPr="0084138E">
        <w:rPr>
          <w:rStyle w:val="StyleUnderline"/>
        </w:rPr>
        <w:t>substantially</w:t>
      </w:r>
      <w:r w:rsidRPr="0084138E">
        <w:rPr>
          <w:sz w:val="16"/>
        </w:rPr>
        <w:t xml:space="preserve"> flat” </w:t>
      </w:r>
      <w:r w:rsidRPr="0084138E">
        <w:rPr>
          <w:rStyle w:val="StyleUnderline"/>
        </w:rPr>
        <w:t>to mean</w:t>
      </w:r>
      <w:r w:rsidRPr="0084138E">
        <w:rPr>
          <w:sz w:val="16"/>
        </w:rPr>
        <w:t xml:space="preserve"> “</w:t>
      </w:r>
      <w:r w:rsidRPr="0084138E">
        <w:rPr>
          <w:rStyle w:val="Emphasis"/>
        </w:rPr>
        <w:t>entirely</w:t>
      </w:r>
      <w:r w:rsidRPr="0084138E">
        <w:rPr>
          <w:sz w:val="16"/>
        </w:rPr>
        <w:t xml:space="preserve"> flat”); York Prods., Inc. v. Cent. Tractor Farm &amp; Family Ctr., 99 F.3d 1568, 1572–73 (Fed.Cir.1996) (construing “substantially the entire height” as “nearly the entire height”). </w:t>
      </w:r>
      <w:r w:rsidRPr="0084138E">
        <w:rPr>
          <w:rStyle w:val="Emphasis"/>
        </w:rPr>
        <w:t>The adverb</w:t>
      </w:r>
      <w:r w:rsidRPr="0084138E">
        <w:rPr>
          <w:rStyle w:val="StyleUnderline"/>
        </w:rPr>
        <w:t xml:space="preserve"> “substantially” is </w:t>
      </w:r>
      <w:r w:rsidRPr="0084138E">
        <w:rPr>
          <w:rStyle w:val="Emphasis"/>
        </w:rPr>
        <w:t>typically defined</w:t>
      </w:r>
      <w:r w:rsidRPr="0084138E">
        <w:rPr>
          <w:rStyle w:val="StyleUnderline"/>
        </w:rPr>
        <w:t xml:space="preserve"> to mean “to </w:t>
      </w:r>
      <w:r w:rsidRPr="0084138E">
        <w:rPr>
          <w:rStyle w:val="Emphasis"/>
        </w:rPr>
        <w:t>a great or significant extent</w:t>
      </w:r>
      <w:r w:rsidRPr="0084138E">
        <w:rPr>
          <w:rStyle w:val="StyleUnderline"/>
        </w:rPr>
        <w:t>,”</w:t>
      </w:r>
      <w:r w:rsidRPr="0084138E">
        <w:rPr>
          <w:sz w:val="16"/>
        </w:rPr>
        <w:t xml:space="preserve"> or “for the most part; essentially.”4 The adjective “flat” is typically defined to mean “smooth and even; without marked lumps to indentations” or “having a broad level surface.”5 These ordinary definitions are generally consistent with the patent specification discussed at length above, which depicts and describes seat-to-bed systems with constituent surfaces that are close to, though not entirely, flat. (See ′861 patent, col. 9–10; col. 13 (describing multiple embodiments with “substantially flat” passenger-bearing surfaces that are composed of “substantially coplanar[ ] and contiguous” surfaces)6 As such, although the patent specification and claims lead to the inescapable conclusion that the claimed “substantially flat bed” must consist of surfaces that are flat to a great extent, those surfaces need not be precisely so. (See, e.g., id., col. 33:12–17; 36:32–33; 43:7–8; 46:54–56).</w:t>
      </w:r>
    </w:p>
    <w:p w14:paraId="5813CD0A" w14:textId="77777777" w:rsidR="001240FE" w:rsidRPr="0084138E" w:rsidRDefault="001240FE" w:rsidP="001240FE">
      <w:pPr>
        <w:rPr>
          <w:sz w:val="16"/>
        </w:rPr>
      </w:pPr>
      <w:r w:rsidRPr="0084138E">
        <w:rPr>
          <w:sz w:val="16"/>
        </w:rPr>
        <w:t>Footnote 4 begins:</w:t>
      </w:r>
    </w:p>
    <w:p w14:paraId="0AADD7DF" w14:textId="77777777" w:rsidR="001240FE" w:rsidRPr="0084138E" w:rsidRDefault="001240FE" w:rsidP="001240FE">
      <w:pPr>
        <w:rPr>
          <w:sz w:val="16"/>
        </w:rPr>
      </w:pPr>
      <w:r w:rsidRPr="0084138E">
        <w:rPr>
          <w:rStyle w:val="StyleUnderline"/>
        </w:rPr>
        <w:t>See</w:t>
      </w:r>
      <w:r w:rsidRPr="0084138E">
        <w:rPr>
          <w:sz w:val="16"/>
        </w:rPr>
        <w:t xml:space="preserve"> http://</w:t>
      </w:r>
      <w:r w:rsidRPr="0084138E">
        <w:rPr>
          <w:rStyle w:val="StyleUnderline"/>
        </w:rPr>
        <w:t>oxford</w:t>
      </w:r>
      <w:r w:rsidRPr="0084138E">
        <w:rPr>
          <w:sz w:val="16"/>
        </w:rPr>
        <w:t xml:space="preserve">dictionaries.com/definition/substantially; http://www.wordreference.com/definition/substantially; </w:t>
      </w:r>
      <w:r w:rsidRPr="0084138E">
        <w:rPr>
          <w:rStyle w:val="StyleUnderline"/>
        </w:rPr>
        <w:t>see also</w:t>
      </w:r>
      <w:r w:rsidRPr="0084138E">
        <w:rPr>
          <w:sz w:val="16"/>
        </w:rPr>
        <w:t xml:space="preserve"> http:// www.</w:t>
      </w:r>
      <w:r w:rsidRPr="0084138E">
        <w:rPr>
          <w:rStyle w:val="StyleUnderline"/>
        </w:rPr>
        <w:t>merriam</w:t>
      </w:r>
      <w:r w:rsidRPr="0084138E">
        <w:rPr>
          <w:sz w:val="16"/>
        </w:rPr>
        <w:t>-webster.com/dictionary/substantially (</w:t>
      </w:r>
      <w:r w:rsidRPr="0084138E">
        <w:rPr>
          <w:rStyle w:val="StyleUnderline"/>
        </w:rPr>
        <w:t>“</w:t>
      </w:r>
      <w:r w:rsidRPr="0084138E">
        <w:rPr>
          <w:rStyle w:val="Emphasis"/>
        </w:rPr>
        <w:t>being largely but not wholly</w:t>
      </w:r>
      <w:r w:rsidRPr="0084138E">
        <w:rPr>
          <w:rStyle w:val="StyleUnderline"/>
        </w:rPr>
        <w:t xml:space="preserve"> that which is specified”</w:t>
      </w:r>
      <w:r w:rsidRPr="0084138E">
        <w:rPr>
          <w:sz w:val="16"/>
        </w:rPr>
        <w:t>). Cf. Circle R, 21 F. App'x at 898 (citing similar definitions for “substantially”); York Prods., 99 F.3d at 1572–73 (same).</w:t>
      </w:r>
    </w:p>
    <w:p w14:paraId="4A3F3451" w14:textId="520CA249" w:rsidR="001240FE" w:rsidRPr="0084138E" w:rsidRDefault="002C0BD3" w:rsidP="001240FE">
      <w:pPr>
        <w:pStyle w:val="Heading4"/>
      </w:pPr>
      <w:r>
        <w:t>‘</w:t>
      </w:r>
      <w:r w:rsidR="001240FE" w:rsidRPr="0084138E">
        <w:t>Substantially</w:t>
      </w:r>
      <w:r>
        <w:t>’</w:t>
      </w:r>
      <w:r w:rsidR="001240FE" w:rsidRPr="0084138E">
        <w:t xml:space="preserve"> does </w:t>
      </w:r>
      <w:r w:rsidR="001240FE" w:rsidRPr="0084138E">
        <w:rPr>
          <w:u w:val="single"/>
        </w:rPr>
        <w:t>not</w:t>
      </w:r>
      <w:r w:rsidR="001240FE" w:rsidRPr="0084138E">
        <w:t xml:space="preserve"> mean wholly. </w:t>
      </w:r>
    </w:p>
    <w:p w14:paraId="75C6EB01" w14:textId="77777777" w:rsidR="001240FE" w:rsidRPr="0084138E" w:rsidRDefault="001240FE" w:rsidP="001240FE">
      <w:r w:rsidRPr="0084138E">
        <w:rPr>
          <w:rStyle w:val="Style13ptBold"/>
        </w:rPr>
        <w:t xml:space="preserve">Zoss ’98 </w:t>
      </w:r>
      <w:r w:rsidRPr="0084138E">
        <w:t>[Paul; November 16; Magistrate Judge on the United States District Court for the Northern District of Iowa; Lexis, “Bailey v. United States,” 39 F. Supp. 2d 1132, 1138]</w:t>
      </w:r>
    </w:p>
    <w:p w14:paraId="6B326E8F" w14:textId="77777777" w:rsidR="001240FE" w:rsidRPr="0084138E" w:rsidRDefault="001240FE" w:rsidP="001240FE">
      <w:pPr>
        <w:rPr>
          <w:sz w:val="16"/>
        </w:rPr>
      </w:pPr>
      <w:r w:rsidRPr="0084138E">
        <w:rPr>
          <w:sz w:val="16"/>
        </w:rPr>
        <w:t xml:space="preserve">To do this, the court will need a working definition of the terms "substantial" and "substantially." </w:t>
      </w:r>
      <w:r w:rsidRPr="0084138E">
        <w:rPr>
          <w:rStyle w:val="StyleUnderline"/>
        </w:rPr>
        <w:t>Courts have given</w:t>
      </w:r>
      <w:r w:rsidRPr="0084138E">
        <w:rPr>
          <w:sz w:val="16"/>
        </w:rPr>
        <w:t xml:space="preserve"> these </w:t>
      </w:r>
      <w:r w:rsidRPr="0084138E">
        <w:rPr>
          <w:rStyle w:val="StyleUnderline"/>
        </w:rPr>
        <w:t xml:space="preserve">terms </w:t>
      </w:r>
      <w:r w:rsidRPr="0084138E">
        <w:rPr>
          <w:rStyle w:val="Emphasis"/>
        </w:rPr>
        <w:t>widely different</w:t>
      </w:r>
      <w:r w:rsidRPr="0084138E">
        <w:rPr>
          <w:rStyle w:val="StyleUnderline"/>
        </w:rPr>
        <w:t xml:space="preserve"> meanings, depending on the </w:t>
      </w:r>
      <w:r w:rsidRPr="0084138E">
        <w:rPr>
          <w:rStyle w:val="Emphasis"/>
        </w:rPr>
        <w:t>context</w:t>
      </w:r>
      <w:r w:rsidRPr="0084138E">
        <w:rPr>
          <w:sz w:val="16"/>
        </w:rPr>
        <w:t xml:space="preserve">. See Victor v. Nebraska, 511 U.S. 1, 19, 114 S. Ct. 1239, 1250, 127 L. Ed. 2d 583 (1994) ("substantial" means either "not seeming or imaginary" or "that specified to a large degree" in the context of a reasonable doubt instruction, citing Webster's Third New International Dictionary 2280 (1981)); Kluener v. Commissioner of Internal Revenue, 154 F.3d 630, 637 (6th Cir. 1998) ("substantial" means something less than a preponderance, but more than a mere reasonable basis, citing 26 C.F.R. P1.6662-4(d)(3) (1997)); Id., at 639 ("substantial" means "considerable" or "ample"); Canyon Air Tour Coalition v. Federal Aviation Administration, 332 U.S. App. D.C. 133, 154 F.3d 455, 474 (D.C. Cir. 1998) ("substantial" may well be defined as meaning "more than half," "being that specified to a large degree or in the main," "not seeming or imaginary," "considerable in amount"); York Products, Inc. v. Central Tractor Farm &amp; Family Center, 99 F.3d 1568, 1572-73 (Fed. Cir. 1996) </w:t>
      </w:r>
      <w:r w:rsidRPr="0084138E">
        <w:rPr>
          <w:rStyle w:val="StyleUnderline"/>
        </w:rPr>
        <w:t>("substantially" means</w:t>
      </w:r>
      <w:r w:rsidRPr="0084138E">
        <w:rPr>
          <w:sz w:val="16"/>
        </w:rPr>
        <w:t xml:space="preserve"> "considerable in . . . extent," citing American Heritage Dictionary Second College Edition 1213 (2d ed. 1982) or </w:t>
      </w:r>
      <w:r w:rsidRPr="0084138E">
        <w:rPr>
          <w:rStyle w:val="StyleUnderline"/>
        </w:rPr>
        <w:t xml:space="preserve">"largely </w:t>
      </w:r>
      <w:r w:rsidRPr="0084138E">
        <w:rPr>
          <w:rStyle w:val="Emphasis"/>
        </w:rPr>
        <w:t>but not wholly</w:t>
      </w:r>
      <w:r w:rsidRPr="0084138E">
        <w:rPr>
          <w:rStyle w:val="StyleUnderline"/>
          <w:szCs w:val="24"/>
        </w:rPr>
        <w:t xml:space="preserve"> </w:t>
      </w:r>
      <w:r w:rsidRPr="0084138E">
        <w:rPr>
          <w:rStyle w:val="StyleUnderline"/>
        </w:rPr>
        <w:t>that which is specified,"</w:t>
      </w:r>
      <w:r w:rsidRPr="0084138E">
        <w:rPr>
          <w:sz w:val="16"/>
        </w:rPr>
        <w:t xml:space="preserve"> citing Webster's Ninth New Collegiate Dictionary 1176 (9th ed. 1983)); Koch v. United States, 47 F.3d 1015, 1021 (10th Cir. 1995) </w:t>
      </w:r>
      <w:r w:rsidRPr="0084138E">
        <w:rPr>
          <w:rStyle w:val="StyleUnderline"/>
        </w:rPr>
        <w:t>("substantially" means "justified</w:t>
      </w:r>
      <w:r w:rsidRPr="0084138E">
        <w:rPr>
          <w:sz w:val="16"/>
        </w:rPr>
        <w:t xml:space="preserve"> in substance or in the main -- that is, justified </w:t>
      </w:r>
      <w:r w:rsidRPr="0084138E">
        <w:rPr>
          <w:rStyle w:val="StyleUnderline"/>
        </w:rPr>
        <w:t xml:space="preserve">to a degree that could satisfy a </w:t>
      </w:r>
      <w:r w:rsidRPr="0084138E">
        <w:rPr>
          <w:rStyle w:val="Emphasis"/>
        </w:rPr>
        <w:t>reasonable person</w:t>
      </w:r>
      <w:r w:rsidRPr="0084138E">
        <w:rPr>
          <w:rStyle w:val="StyleUnderline"/>
        </w:rPr>
        <w:t>."</w:t>
      </w:r>
      <w:r w:rsidRPr="0084138E">
        <w:rPr>
          <w:sz w:val="16"/>
        </w:rPr>
        <w:t xml:space="preserve"> (citations omitted)); Laitram Machinery, Inc. v. Carnitech, 884 F. Supp. 1074, 1085 (E.D.La. 1995) (definition of "substantially" in a patent case is a jury question); C.E. Equipment Co., Inc. v. United States, 17 Cl. Ct. 293, 299 (1989) </w:t>
      </w:r>
      <w:r w:rsidRPr="0084138E">
        <w:rPr>
          <w:rStyle w:val="StyleUnderline"/>
        </w:rPr>
        <w:t xml:space="preserve">("substantially" means </w:t>
      </w:r>
      <w:r w:rsidRPr="0084138E">
        <w:rPr>
          <w:rStyle w:val="Emphasis"/>
        </w:rPr>
        <w:t>"less than totally"</w:t>
      </w:r>
      <w:r w:rsidRPr="0084138E">
        <w:rPr>
          <w:rStyle w:val="StyleUnderline"/>
        </w:rPr>
        <w:t>)</w:t>
      </w:r>
      <w:r w:rsidRPr="0084138E">
        <w:rPr>
          <w:sz w:val="16"/>
        </w:rPr>
        <w:t xml:space="preserve">; Darlington v. Studebaker-Packard Corporation, 191 F. Supp. 438, 439 (N.D. Ind 1961) </w:t>
      </w:r>
      <w:r w:rsidRPr="0084138E">
        <w:rPr>
          <w:rStyle w:val="StyleUnderline"/>
        </w:rPr>
        <w:t xml:space="preserve">("The word 'substantially' is a </w:t>
      </w:r>
      <w:r w:rsidRPr="0084138E">
        <w:rPr>
          <w:rStyle w:val="Emphasis"/>
        </w:rPr>
        <w:t>relative term</w:t>
      </w:r>
      <w:r w:rsidRPr="0084138E">
        <w:rPr>
          <w:rStyle w:val="StyleUnderline"/>
        </w:rPr>
        <w:t xml:space="preserve"> and should be interpreted in accordance with </w:t>
      </w:r>
      <w:r w:rsidRPr="0084138E">
        <w:rPr>
          <w:rStyle w:val="Emphasis"/>
        </w:rPr>
        <w:t>context of claim</w:t>
      </w:r>
      <w:r w:rsidRPr="0084138E">
        <w:rPr>
          <w:rStyle w:val="StyleUnderline"/>
        </w:rPr>
        <w:t xml:space="preserve"> in which it is used.")</w:t>
      </w:r>
      <w:r w:rsidRPr="0084138E">
        <w:rPr>
          <w:sz w:val="16"/>
        </w:rPr>
        <w:t>. At trial, the court will expect the parties to propose appropriate definitions for these terms for the court to use in deciding this case.</w:t>
      </w:r>
    </w:p>
    <w:p w14:paraId="08C8650E" w14:textId="77777777" w:rsidR="001240FE" w:rsidRPr="0084138E" w:rsidRDefault="001240FE" w:rsidP="001240FE">
      <w:pPr>
        <w:pStyle w:val="Heading3"/>
      </w:pPr>
      <w:r>
        <w:t>Substantially---</w:t>
      </w:r>
      <w:r w:rsidRPr="0084138E">
        <w:t>Certain---1NC</w:t>
      </w:r>
    </w:p>
    <w:p w14:paraId="0AD97C5E" w14:textId="7D5D5B20" w:rsidR="001240FE" w:rsidRPr="0084138E" w:rsidRDefault="002C0BD3" w:rsidP="001240FE">
      <w:pPr>
        <w:pStyle w:val="Heading4"/>
      </w:pPr>
      <w:r>
        <w:t>‘</w:t>
      </w:r>
      <w:r w:rsidR="001240FE" w:rsidRPr="0084138E">
        <w:t>Substantially</w:t>
      </w:r>
      <w:r>
        <w:t>’</w:t>
      </w:r>
      <w:r w:rsidR="001240FE" w:rsidRPr="0084138E">
        <w:t xml:space="preserve"> is certain.</w:t>
      </w:r>
    </w:p>
    <w:p w14:paraId="5484D10D" w14:textId="77777777" w:rsidR="001240FE" w:rsidRPr="0084138E" w:rsidRDefault="001240FE" w:rsidP="001240FE">
      <w:r w:rsidRPr="0084138E">
        <w:rPr>
          <w:rStyle w:val="Style13ptBold"/>
        </w:rPr>
        <w:t>Shepard ’98</w:t>
      </w:r>
      <w:r w:rsidRPr="0084138E">
        <w:t xml:space="preserve"> [Justice Shepard on the Appellate Court of Illinois, First District; March 1, 1898; Westlaw, “Bass v. Pease,” 79 Ill. App. 308]</w:t>
      </w:r>
    </w:p>
    <w:p w14:paraId="0654D4B1" w14:textId="77777777" w:rsidR="001240FE" w:rsidRPr="0084138E" w:rsidRDefault="001240FE" w:rsidP="001240FE">
      <w:pPr>
        <w:rPr>
          <w:sz w:val="16"/>
        </w:rPr>
      </w:pPr>
      <w:r w:rsidRPr="0084138E">
        <w:rPr>
          <w:sz w:val="16"/>
        </w:rPr>
        <w:t xml:space="preserve">“Outward,” “open,” “actual,” “visible,” </w:t>
      </w:r>
      <w:r w:rsidRPr="0084138E">
        <w:rPr>
          <w:rStyle w:val="StyleUnderline"/>
        </w:rPr>
        <w:t>“substantial”</w:t>
      </w:r>
      <w:r w:rsidRPr="0084138E">
        <w:rPr>
          <w:sz w:val="16"/>
        </w:rPr>
        <w:t xml:space="preserve"> and “exclusive” mean, in the connection that they are employed in the cases referred to, substantially the same thing. They </w:t>
      </w:r>
      <w:r w:rsidRPr="0084138E">
        <w:rPr>
          <w:rStyle w:val="StyleUnderline"/>
        </w:rPr>
        <w:t>mean</w:t>
      </w:r>
      <w:r w:rsidRPr="0084138E">
        <w:rPr>
          <w:sz w:val="16"/>
        </w:rPr>
        <w:t xml:space="preserve"> “not concealed,” “not hidden, exposed to view,” “free from concealment, dissimulation, reserve or disguise;” </w:t>
      </w:r>
      <w:r w:rsidRPr="0084138E">
        <w:rPr>
          <w:rStyle w:val="StyleUnderline"/>
        </w:rPr>
        <w:t xml:space="preserve">“in </w:t>
      </w:r>
      <w:r w:rsidRPr="0084138E">
        <w:rPr>
          <w:rStyle w:val="Emphasis"/>
        </w:rPr>
        <w:t>full existence</w:t>
      </w:r>
      <w:r w:rsidRPr="0084138E">
        <w:rPr>
          <w:rStyle w:val="StyleUnderline"/>
        </w:rPr>
        <w:t xml:space="preserve">; denoting that which not merely can be, but is, opposed to </w:t>
      </w:r>
      <w:r w:rsidRPr="0084138E">
        <w:rPr>
          <w:rStyle w:val="Emphasis"/>
        </w:rPr>
        <w:t>potential</w:t>
      </w:r>
      <w:r w:rsidRPr="0084138E">
        <w:rPr>
          <w:sz w:val="16"/>
        </w:rPr>
        <w:t xml:space="preserve">, apparent, constructive and imaginary;” “veritable, genuine, </w:t>
      </w:r>
      <w:r w:rsidRPr="0084138E">
        <w:rPr>
          <w:rStyle w:val="Emphasis"/>
        </w:rPr>
        <w:t>certain</w:t>
      </w:r>
      <w:r w:rsidRPr="0084138E">
        <w:rPr>
          <w:rStyle w:val="StyleUnderline"/>
        </w:rPr>
        <w:t xml:space="preserve">, </w:t>
      </w:r>
      <w:r w:rsidRPr="0084138E">
        <w:rPr>
          <w:rStyle w:val="Emphasis"/>
        </w:rPr>
        <w:t>absolute</w:t>
      </w:r>
      <w:r w:rsidRPr="0084138E">
        <w:rPr>
          <w:rStyle w:val="StyleUnderline"/>
        </w:rPr>
        <w:t>;” “</w:t>
      </w:r>
      <w:r w:rsidRPr="0084138E">
        <w:rPr>
          <w:rStyle w:val="Emphasis"/>
        </w:rPr>
        <w:t>real, at present time</w:t>
      </w:r>
      <w:r w:rsidRPr="0084138E">
        <w:rPr>
          <w:rStyle w:val="StyleUnderline"/>
        </w:rPr>
        <w:t>, as a matter</w:t>
      </w:r>
      <w:r w:rsidRPr="0084138E">
        <w:rPr>
          <w:sz w:val="16"/>
        </w:rPr>
        <w:t xml:space="preserve"> of fact;” “not merely nominal, opposed to form,” ““</w:t>
      </w:r>
      <w:r w:rsidRPr="0084138E">
        <w:rPr>
          <w:rStyle w:val="Emphasis"/>
        </w:rPr>
        <w:t>actually existing</w:t>
      </w:r>
      <w:r w:rsidRPr="0084138E">
        <w:rPr>
          <w:sz w:val="16"/>
        </w:rPr>
        <w:t>, true;” “not including, admitting or pertaining to any others; undivided, sole;” “opposed to inclusive.” Anderson's Law Dictionary and The Century Dictionary, under appropriate headings.</w:t>
      </w:r>
    </w:p>
    <w:p w14:paraId="7F702C2A" w14:textId="77777777" w:rsidR="001240FE" w:rsidRPr="0084138E" w:rsidRDefault="001240FE" w:rsidP="001240FE">
      <w:pPr>
        <w:pStyle w:val="Heading3"/>
      </w:pPr>
      <w:r>
        <w:t>Substantially---</w:t>
      </w:r>
      <w:r w:rsidRPr="0084138E">
        <w:t>Certain---2NC</w:t>
      </w:r>
    </w:p>
    <w:p w14:paraId="0D5B4B5C" w14:textId="77777777" w:rsidR="001240FE" w:rsidRPr="0084138E" w:rsidRDefault="001240FE" w:rsidP="001240FE">
      <w:pPr>
        <w:pStyle w:val="Heading4"/>
      </w:pPr>
      <w:r>
        <w:t>Substantially is certain.</w:t>
      </w:r>
    </w:p>
    <w:p w14:paraId="0266C4E5" w14:textId="77777777" w:rsidR="001240FE" w:rsidRPr="0084138E" w:rsidRDefault="001240FE" w:rsidP="001240FE">
      <w:r w:rsidRPr="0084138E">
        <w:rPr>
          <w:rStyle w:val="Style13ptBold"/>
        </w:rPr>
        <w:t>Words and Phrases ’4</w:t>
      </w:r>
      <w:r w:rsidRPr="0084138E">
        <w:t xml:space="preserve"> [Words and Phrases; 1904; Collected, Edited, and Compiled by the Members of the Editorial Staff of the National Reporter System; Judicial and Statutory Definitions of Words and Phrases, “Outward,” vol. 7, p. 5124]</w:t>
      </w:r>
    </w:p>
    <w:p w14:paraId="3B9C28B5" w14:textId="77777777" w:rsidR="001240FE" w:rsidRDefault="001240FE" w:rsidP="001240FE">
      <w:pPr>
        <w:rPr>
          <w:sz w:val="14"/>
        </w:rPr>
      </w:pPr>
      <w:r w:rsidRPr="0084138E">
        <w:rPr>
          <w:rStyle w:val="StyleUnderline"/>
        </w:rPr>
        <w:t>The words</w:t>
      </w:r>
      <w:r w:rsidRPr="0084138E">
        <w:rPr>
          <w:sz w:val="14"/>
        </w:rPr>
        <w:t xml:space="preserve"> “outward,” "open,” “actual,” “visible,” </w:t>
      </w:r>
      <w:r w:rsidRPr="0084138E">
        <w:rPr>
          <w:rStyle w:val="StyleUnderline"/>
        </w:rPr>
        <w:t>“</w:t>
      </w:r>
      <w:r w:rsidRPr="0084138E">
        <w:rPr>
          <w:rStyle w:val="Emphasis"/>
        </w:rPr>
        <w:t>substantial</w:t>
      </w:r>
      <w:r w:rsidRPr="0084138E">
        <w:rPr>
          <w:rStyle w:val="StyleUnderline"/>
        </w:rPr>
        <w:t>,”</w:t>
      </w:r>
      <w:r w:rsidRPr="0084138E">
        <w:rPr>
          <w:sz w:val="14"/>
        </w:rPr>
        <w:t xml:space="preserve"> and “exclusive,” in connection with a change of possession, mean substantially the same thing. They </w:t>
      </w:r>
      <w:r w:rsidRPr="0084138E">
        <w:rPr>
          <w:rStyle w:val="StyleUnderline"/>
        </w:rPr>
        <w:t>mean</w:t>
      </w:r>
      <w:r w:rsidRPr="0084138E">
        <w:rPr>
          <w:sz w:val="14"/>
        </w:rPr>
        <w:t xml:space="preserve"> not concealed, not hidden, exposed to view; </w:t>
      </w:r>
      <w:r w:rsidRPr="0084138E">
        <w:rPr>
          <w:rStyle w:val="StyleUnderline"/>
        </w:rPr>
        <w:t>free from</w:t>
      </w:r>
      <w:r w:rsidRPr="0084138E">
        <w:rPr>
          <w:sz w:val="14"/>
        </w:rPr>
        <w:t xml:space="preserve"> concealment, dissimulation, </w:t>
      </w:r>
      <w:r w:rsidRPr="0084138E">
        <w:rPr>
          <w:rStyle w:val="Emphasis"/>
        </w:rPr>
        <w:t>reserve</w:t>
      </w:r>
      <w:r w:rsidRPr="0084138E">
        <w:rPr>
          <w:sz w:val="14"/>
        </w:rPr>
        <w:t xml:space="preserve">, or disguise; </w:t>
      </w:r>
      <w:r w:rsidRPr="0084138E">
        <w:rPr>
          <w:rStyle w:val="StyleUnderline"/>
        </w:rPr>
        <w:t xml:space="preserve">in </w:t>
      </w:r>
      <w:r w:rsidRPr="0084138E">
        <w:rPr>
          <w:rStyle w:val="Emphasis"/>
        </w:rPr>
        <w:t>full existence</w:t>
      </w:r>
      <w:r w:rsidRPr="0084138E">
        <w:rPr>
          <w:rStyle w:val="StyleUnderline"/>
        </w:rPr>
        <w:t xml:space="preserve">; denoting that which not merely can be, but is </w:t>
      </w:r>
      <w:r w:rsidRPr="0084138E">
        <w:rPr>
          <w:rStyle w:val="Emphasis"/>
        </w:rPr>
        <w:t>opposed</w:t>
      </w:r>
      <w:r w:rsidRPr="0084138E">
        <w:rPr>
          <w:rStyle w:val="StyleUnderline"/>
        </w:rPr>
        <w:t xml:space="preserve"> to </w:t>
      </w:r>
      <w:r w:rsidRPr="0084138E">
        <w:rPr>
          <w:rStyle w:val="Emphasis"/>
        </w:rPr>
        <w:t>potential</w:t>
      </w:r>
      <w:r w:rsidRPr="0084138E">
        <w:rPr>
          <w:sz w:val="14"/>
        </w:rPr>
        <w:t xml:space="preserve">, apparent, constructive, and imaginary; veritable, genuine, </w:t>
      </w:r>
      <w:r w:rsidRPr="0084138E">
        <w:rPr>
          <w:rStyle w:val="Emphasis"/>
        </w:rPr>
        <w:t>certain</w:t>
      </w:r>
      <w:r w:rsidRPr="0084138E">
        <w:rPr>
          <w:rStyle w:val="StyleUnderline"/>
        </w:rPr>
        <w:t xml:space="preserve">, </w:t>
      </w:r>
      <w:r w:rsidRPr="0084138E">
        <w:rPr>
          <w:rStyle w:val="Emphasis"/>
        </w:rPr>
        <w:t>absolute</w:t>
      </w:r>
      <w:r w:rsidRPr="0084138E">
        <w:rPr>
          <w:rStyle w:val="StyleUnderline"/>
        </w:rPr>
        <w:t xml:space="preserve">, </w:t>
      </w:r>
      <w:r w:rsidRPr="0084138E">
        <w:rPr>
          <w:rStyle w:val="Emphasis"/>
        </w:rPr>
        <w:t>real at present time</w:t>
      </w:r>
      <w:r w:rsidRPr="0084138E">
        <w:rPr>
          <w:sz w:val="14"/>
        </w:rPr>
        <w:t xml:space="preserve">, as a matter of fact not merely nominal, opposed to form, </w:t>
      </w:r>
      <w:r w:rsidRPr="0084138E">
        <w:rPr>
          <w:rStyle w:val="Emphasis"/>
        </w:rPr>
        <w:t>actually existing</w:t>
      </w:r>
      <w:r w:rsidRPr="0084138E">
        <w:rPr>
          <w:sz w:val="14"/>
        </w:rPr>
        <w:t>, true; not including, admitting, or pertaining to any others; undivided, sole, opposed to inclusive. Base v. Pease, 79 III App. 308, 318.</w:t>
      </w:r>
    </w:p>
    <w:p w14:paraId="70D28557" w14:textId="77777777" w:rsidR="001240FE" w:rsidRPr="001339D9" w:rsidRDefault="001240FE" w:rsidP="001240FE">
      <w:pPr>
        <w:pStyle w:val="Heading4"/>
      </w:pPr>
      <w:r>
        <w:t xml:space="preserve">Debate textbooks prove predictability. </w:t>
      </w:r>
    </w:p>
    <w:p w14:paraId="5752466D" w14:textId="77777777" w:rsidR="001240FE" w:rsidRPr="00034B49" w:rsidRDefault="001240FE" w:rsidP="001240FE">
      <w:pPr>
        <w:rPr>
          <w:rStyle w:val="Style13ptBold"/>
        </w:rPr>
      </w:pPr>
      <w:r>
        <w:rPr>
          <w:rStyle w:val="Style13ptBold"/>
        </w:rPr>
        <w:t xml:space="preserve">Edwards ’8 </w:t>
      </w:r>
      <w:r w:rsidRPr="001339D9">
        <w:t>[</w:t>
      </w:r>
      <w:r w:rsidRPr="000B1023">
        <w:t>Richard; 2008; Professor of Communication Studies at Baylor University, Ph.D. in Communication Studies from the University of Iowa; Competitive Debate: The Official Guide, “Policy Debate Final Round,” p. 227]</w:t>
      </w:r>
    </w:p>
    <w:p w14:paraId="0A64AC20" w14:textId="77777777" w:rsidR="001240FE" w:rsidRPr="00D85172" w:rsidRDefault="001240FE" w:rsidP="001240FE">
      <w:pPr>
        <w:rPr>
          <w:sz w:val="16"/>
        </w:rPr>
      </w:pPr>
      <w:r w:rsidRPr="00D85172">
        <w:rPr>
          <w:sz w:val="16"/>
        </w:rPr>
        <w:t xml:space="preserve">And, </w:t>
      </w:r>
      <w:r w:rsidRPr="000B1023">
        <w:rPr>
          <w:rStyle w:val="StyleUnderline"/>
        </w:rPr>
        <w:t>“</w:t>
      </w:r>
      <w:r w:rsidRPr="000B1023">
        <w:rPr>
          <w:rStyle w:val="Emphasis"/>
        </w:rPr>
        <w:t>substantial</w:t>
      </w:r>
      <w:r w:rsidRPr="000B1023">
        <w:rPr>
          <w:rStyle w:val="StyleUnderline"/>
        </w:rPr>
        <w:t xml:space="preserve">” means the increase </w:t>
      </w:r>
      <w:r w:rsidRPr="00D85172">
        <w:rPr>
          <w:rStyle w:val="StyleUnderline"/>
        </w:rPr>
        <w:t xml:space="preserve">must be definite. </w:t>
      </w:r>
      <w:r w:rsidRPr="00D85172">
        <w:rPr>
          <w:rStyle w:val="Emphasis"/>
        </w:rPr>
        <w:t>Potential future increases</w:t>
      </w:r>
      <w:r w:rsidRPr="00D85172">
        <w:rPr>
          <w:rStyle w:val="StyleUnderline"/>
        </w:rPr>
        <w:t xml:space="preserve"> are </w:t>
      </w:r>
      <w:r w:rsidRPr="00D85172">
        <w:rPr>
          <w:rStyle w:val="Emphasis"/>
        </w:rPr>
        <w:t>not topical</w:t>
      </w:r>
      <w:r w:rsidRPr="00D85172">
        <w:rPr>
          <w:sz w:val="16"/>
        </w:rPr>
        <w:t xml:space="preserve">. Words and Phrases, 1964, accessed online: </w:t>
      </w:r>
      <w:r w:rsidRPr="00D85172">
        <w:rPr>
          <w:rStyle w:val="StyleUnderline"/>
        </w:rPr>
        <w:t>“Substantial means</w:t>
      </w:r>
      <w:r w:rsidRPr="00D85172">
        <w:rPr>
          <w:sz w:val="16"/>
        </w:rPr>
        <w:t xml:space="preserve"> not concealed, </w:t>
      </w:r>
      <w:r w:rsidRPr="00D85172">
        <w:rPr>
          <w:rStyle w:val="StyleUnderline"/>
        </w:rPr>
        <w:t xml:space="preserve">denoting that which not merely </w:t>
      </w:r>
      <w:r w:rsidRPr="00D85172">
        <w:rPr>
          <w:rStyle w:val="Emphasis"/>
        </w:rPr>
        <w:t>can</w:t>
      </w:r>
      <w:r w:rsidRPr="00D85172">
        <w:rPr>
          <w:rStyle w:val="StyleUnderline"/>
        </w:rPr>
        <w:t xml:space="preserve"> be, but is</w:t>
      </w:r>
      <w:r w:rsidRPr="00D85172">
        <w:rPr>
          <w:sz w:val="16"/>
        </w:rPr>
        <w:t xml:space="preserve"> supposed to be, potential, </w:t>
      </w:r>
      <w:r w:rsidRPr="00D85172">
        <w:rPr>
          <w:rStyle w:val="Emphasis"/>
        </w:rPr>
        <w:t>certain</w:t>
      </w:r>
      <w:r w:rsidRPr="00D85172">
        <w:rPr>
          <w:rStyle w:val="StyleUnderline"/>
        </w:rPr>
        <w:t xml:space="preserve">, </w:t>
      </w:r>
      <w:r w:rsidRPr="00D85172">
        <w:rPr>
          <w:rStyle w:val="Emphasis"/>
        </w:rPr>
        <w:t>absolute</w:t>
      </w:r>
      <w:r w:rsidRPr="00D85172">
        <w:rPr>
          <w:rStyle w:val="StyleUnderline"/>
        </w:rPr>
        <w:t xml:space="preserve">, </w:t>
      </w:r>
      <w:r w:rsidRPr="00D85172">
        <w:rPr>
          <w:rStyle w:val="Emphasis"/>
        </w:rPr>
        <w:t>real at the present time</w:t>
      </w:r>
      <w:r w:rsidRPr="00D85172">
        <w:rPr>
          <w:rStyle w:val="StyleUnderline"/>
        </w:rPr>
        <w:t>.”</w:t>
      </w:r>
      <w:r w:rsidRPr="00D85172">
        <w:rPr>
          <w:sz w:val="16"/>
        </w:rPr>
        <w:t xml:space="preserve"> </w:t>
      </w:r>
    </w:p>
    <w:p w14:paraId="532C0A03" w14:textId="77777777" w:rsidR="001240FE" w:rsidRDefault="001240FE" w:rsidP="001240FE">
      <w:pPr>
        <w:pStyle w:val="Heading3"/>
      </w:pPr>
      <w:r>
        <w:t>Substantially---AT: Certain---2AC</w:t>
      </w:r>
    </w:p>
    <w:p w14:paraId="5B88EC61" w14:textId="77777777" w:rsidR="001240FE" w:rsidRDefault="001240FE" w:rsidP="001240FE">
      <w:pPr>
        <w:pStyle w:val="Heading4"/>
      </w:pPr>
      <w:r>
        <w:t>Substantial not certain</w:t>
      </w:r>
    </w:p>
    <w:p w14:paraId="2EE13688" w14:textId="77777777" w:rsidR="001240FE" w:rsidRDefault="001240FE" w:rsidP="001240FE">
      <w:r w:rsidRPr="000E78EB">
        <w:rPr>
          <w:rStyle w:val="Style13ptBold"/>
        </w:rPr>
        <w:t>Merriam Webster ’20 —</w:t>
      </w:r>
      <w:r w:rsidRPr="003A7E74">
        <w:t xml:space="preserve"> Merriam Webster; (2020; “substantial</w:t>
      </w:r>
      <w:r>
        <w:t xml:space="preserve">”; </w:t>
      </w:r>
      <w:hyperlink r:id="rId19" w:history="1">
        <w:r w:rsidRPr="007E59B0">
          <w:rPr>
            <w:rStyle w:val="Hyperlink"/>
          </w:rPr>
          <w:t>https://www.merriam-webster.com/dictionary/substantial/</w:t>
        </w:r>
      </w:hyperlink>
      <w:r>
        <w:t>)</w:t>
      </w:r>
    </w:p>
    <w:p w14:paraId="10F5CB76" w14:textId="77777777" w:rsidR="001240FE" w:rsidRDefault="001240FE" w:rsidP="001240FE">
      <w:pPr>
        <w:rPr>
          <w:rStyle w:val="Emphasis"/>
        </w:rPr>
      </w:pPr>
      <w:r w:rsidRPr="003A7E74">
        <w:rPr>
          <w:sz w:val="16"/>
        </w:rPr>
        <w:t xml:space="preserve">Definition of </w:t>
      </w:r>
      <w:r w:rsidRPr="003A7E74">
        <w:rPr>
          <w:rStyle w:val="Emphasis"/>
          <w:highlight w:val="cyan"/>
        </w:rPr>
        <w:t>substantial</w:t>
      </w:r>
      <w:r w:rsidRPr="003A7E74">
        <w:rPr>
          <w:sz w:val="16"/>
        </w:rPr>
        <w:t xml:space="preserve"> 1a: </w:t>
      </w:r>
      <w:r w:rsidRPr="003A7E74">
        <w:rPr>
          <w:rStyle w:val="StyleUnderline"/>
        </w:rPr>
        <w:t xml:space="preserve">consisting </w:t>
      </w:r>
      <w:r w:rsidRPr="003A7E74">
        <w:rPr>
          <w:rStyle w:val="StyleUnderline"/>
          <w:highlight w:val="cyan"/>
        </w:rPr>
        <w:t>of</w:t>
      </w:r>
      <w:r w:rsidRPr="003A7E74">
        <w:rPr>
          <w:rStyle w:val="StyleUnderline"/>
        </w:rPr>
        <w:t xml:space="preserve"> or </w:t>
      </w:r>
      <w:r w:rsidRPr="003A7E74">
        <w:rPr>
          <w:rStyle w:val="Emphasis"/>
          <w:highlight w:val="cyan"/>
        </w:rPr>
        <w:t xml:space="preserve">relating to </w:t>
      </w:r>
      <w:hyperlink r:id="rId20" w:history="1">
        <w:r w:rsidRPr="003A7E74">
          <w:rPr>
            <w:rStyle w:val="Emphasis"/>
            <w:highlight w:val="cyan"/>
          </w:rPr>
          <w:t>substance</w:t>
        </w:r>
      </w:hyperlink>
    </w:p>
    <w:p w14:paraId="408B2F5B" w14:textId="77777777" w:rsidR="001240FE" w:rsidRPr="0084138E" w:rsidRDefault="001240FE" w:rsidP="001240FE">
      <w:pPr>
        <w:pStyle w:val="Heading3"/>
      </w:pPr>
      <w:r>
        <w:t>Substantially---</w:t>
      </w:r>
      <w:r w:rsidRPr="0084138E">
        <w:t>Considerably---2AC</w:t>
      </w:r>
    </w:p>
    <w:p w14:paraId="36A48675" w14:textId="221A5F90" w:rsidR="001240FE" w:rsidRPr="0084138E" w:rsidRDefault="002C0BD3" w:rsidP="001240FE">
      <w:pPr>
        <w:pStyle w:val="Heading4"/>
      </w:pPr>
      <w:r>
        <w:t>‘</w:t>
      </w:r>
      <w:r w:rsidR="001240FE" w:rsidRPr="0084138E">
        <w:t>Substantially</w:t>
      </w:r>
      <w:r>
        <w:t>’</w:t>
      </w:r>
      <w:r w:rsidR="001240FE" w:rsidRPr="0084138E">
        <w:t xml:space="preserve"> means </w:t>
      </w:r>
      <w:r>
        <w:t>‘</w:t>
      </w:r>
      <w:r w:rsidR="001240FE" w:rsidRPr="0084138E">
        <w:t>considerably.</w:t>
      </w:r>
      <w:r>
        <w:t>’</w:t>
      </w:r>
    </w:p>
    <w:p w14:paraId="60C70C85" w14:textId="77777777" w:rsidR="001240FE" w:rsidRPr="0084138E" w:rsidRDefault="001240FE" w:rsidP="001240FE">
      <w:r w:rsidRPr="0084138E">
        <w:rPr>
          <w:rStyle w:val="Style13ptBold"/>
        </w:rPr>
        <w:t>O’Connor ’2</w:t>
      </w:r>
      <w:r w:rsidRPr="0084138E">
        <w:t xml:space="preserve"> [Sandra Day; January 8; Justice on the Supreme Court; Westlaw, “Toyota Motor Mfg., Kentucky, Inc. v. Williams,” 534 U.S. 184]</w:t>
      </w:r>
    </w:p>
    <w:p w14:paraId="4F38383C" w14:textId="77777777" w:rsidR="001240FE" w:rsidRPr="0084138E" w:rsidRDefault="001240FE" w:rsidP="001240FE">
      <w:pPr>
        <w:rPr>
          <w:sz w:val="16"/>
        </w:rPr>
      </w:pPr>
      <w:r w:rsidRPr="0084138E">
        <w:rPr>
          <w:rStyle w:val="StyleUnderline"/>
        </w:rPr>
        <w:t>Our consideration</w:t>
      </w:r>
      <w:r w:rsidRPr="0084138E">
        <w:rPr>
          <w:sz w:val="16"/>
        </w:rPr>
        <w:t xml:space="preserve"> of this issue </w:t>
      </w:r>
      <w:r w:rsidRPr="0084138E">
        <w:rPr>
          <w:rStyle w:val="StyleUnderline"/>
        </w:rPr>
        <w:t xml:space="preserve">is </w:t>
      </w:r>
      <w:r w:rsidRPr="0084138E">
        <w:rPr>
          <w:rStyle w:val="Emphasis"/>
        </w:rPr>
        <w:t>guided first and foremost</w:t>
      </w:r>
      <w:r w:rsidRPr="0084138E">
        <w:rPr>
          <w:rStyle w:val="StyleUnderline"/>
        </w:rPr>
        <w:t xml:space="preserve"> by</w:t>
      </w:r>
      <w:r w:rsidRPr="0084138E">
        <w:t xml:space="preserve"> the words of </w:t>
      </w:r>
      <w:r w:rsidRPr="0084138E">
        <w:rPr>
          <w:rStyle w:val="StyleUnderline"/>
        </w:rPr>
        <w:t>the</w:t>
      </w:r>
      <w:r w:rsidRPr="0084138E">
        <w:rPr>
          <w:sz w:val="16"/>
        </w:rPr>
        <w:t xml:space="preserve"> disability </w:t>
      </w:r>
      <w:r w:rsidRPr="0084138E">
        <w:rPr>
          <w:rStyle w:val="StyleUnderline"/>
        </w:rPr>
        <w:t>definition itself. “</w:t>
      </w:r>
      <w:r w:rsidRPr="0084138E">
        <w:rPr>
          <w:rStyle w:val="Emphasis"/>
        </w:rPr>
        <w:t>[S]ubstantially</w:t>
      </w:r>
      <w:r w:rsidRPr="0084138E">
        <w:rPr>
          <w:rStyle w:val="StyleUnderline"/>
        </w:rPr>
        <w:t>”</w:t>
      </w:r>
      <w:r w:rsidRPr="0084138E">
        <w:rPr>
          <w:sz w:val="16"/>
        </w:rPr>
        <w:t xml:space="preserve"> in the phrase “substantially limits” </w:t>
      </w:r>
      <w:r w:rsidRPr="0084138E">
        <w:rPr>
          <w:rStyle w:val="StyleUnderline"/>
        </w:rPr>
        <w:t xml:space="preserve">suggests “considerable” or “to </w:t>
      </w:r>
      <w:r w:rsidRPr="0084138E">
        <w:rPr>
          <w:rStyle w:val="Emphasis"/>
        </w:rPr>
        <w:t>a large degree</w:t>
      </w:r>
      <w:r w:rsidRPr="0084138E">
        <w:rPr>
          <w:rStyle w:val="StyleUnderline"/>
        </w:rPr>
        <w:t>.” See Webster's Third</w:t>
      </w:r>
      <w:r w:rsidRPr="0084138E">
        <w:rPr>
          <w:sz w:val="16"/>
        </w:rPr>
        <w:t xml:space="preserve"> New International Dictionary 2280 (1976) </w:t>
      </w:r>
      <w:r w:rsidRPr="0084138E">
        <w:rPr>
          <w:rStyle w:val="StyleUnderline"/>
        </w:rPr>
        <w:t xml:space="preserve">(defining “substantially” as “in </w:t>
      </w:r>
      <w:r w:rsidRPr="0084138E">
        <w:rPr>
          <w:rStyle w:val="Emphasis"/>
        </w:rPr>
        <w:t>a substantial manner</w:t>
      </w:r>
      <w:r w:rsidRPr="0084138E">
        <w:rPr>
          <w:rStyle w:val="StyleUnderline"/>
        </w:rPr>
        <w:t>” and “substantial” as “</w:t>
      </w:r>
      <w:r w:rsidRPr="0084138E">
        <w:rPr>
          <w:rStyle w:val="Emphasis"/>
        </w:rPr>
        <w:t>considerable</w:t>
      </w:r>
      <w:r w:rsidRPr="0084138E">
        <w:rPr>
          <w:rStyle w:val="StyleUnderline"/>
        </w:rPr>
        <w:t xml:space="preserve"> in amount, value, or worth” and “being that specified to </w:t>
      </w:r>
      <w:r w:rsidRPr="0084138E">
        <w:rPr>
          <w:rStyle w:val="Emphasis"/>
        </w:rPr>
        <w:t>a large degree</w:t>
      </w:r>
      <w:r w:rsidRPr="0084138E">
        <w:rPr>
          <w:rStyle w:val="StyleUnderline"/>
        </w:rPr>
        <w:t xml:space="preserve"> or </w:t>
      </w:r>
      <w:r w:rsidRPr="0084138E">
        <w:rPr>
          <w:rStyle w:val="Emphasis"/>
        </w:rPr>
        <w:t>in the main</w:t>
      </w:r>
      <w:r w:rsidRPr="0084138E">
        <w:rPr>
          <w:rStyle w:val="StyleUnderline"/>
        </w:rPr>
        <w:t>”); see also</w:t>
      </w:r>
      <w:r w:rsidRPr="0084138E">
        <w:rPr>
          <w:sz w:val="16"/>
        </w:rPr>
        <w:t xml:space="preserve"> 17 </w:t>
      </w:r>
      <w:r w:rsidRPr="0084138E">
        <w:rPr>
          <w:rStyle w:val="Emphasis"/>
        </w:rPr>
        <w:t>O</w:t>
      </w:r>
      <w:r w:rsidRPr="0084138E">
        <w:rPr>
          <w:sz w:val="16"/>
        </w:rPr>
        <w:t xml:space="preserve">xford </w:t>
      </w:r>
      <w:r w:rsidRPr="0084138E">
        <w:rPr>
          <w:rStyle w:val="Emphasis"/>
        </w:rPr>
        <w:t>E</w:t>
      </w:r>
      <w:r w:rsidRPr="0084138E">
        <w:rPr>
          <w:sz w:val="16"/>
        </w:rPr>
        <w:t xml:space="preserve">nglish </w:t>
      </w:r>
      <w:r w:rsidRPr="0084138E">
        <w:rPr>
          <w:rStyle w:val="Emphasis"/>
        </w:rPr>
        <w:t>D</w:t>
      </w:r>
      <w:r w:rsidRPr="0084138E">
        <w:rPr>
          <w:sz w:val="16"/>
        </w:rPr>
        <w:t>ictionary 66–67 (2d ed.1989) (</w:t>
      </w:r>
      <w:r w:rsidRPr="0084138E">
        <w:rPr>
          <w:rStyle w:val="StyleUnderline"/>
        </w:rPr>
        <w:t>“substantial”: “[r]elating to</w:t>
      </w:r>
      <w:r w:rsidRPr="0084138E">
        <w:rPr>
          <w:sz w:val="16"/>
        </w:rPr>
        <w:t xml:space="preserve"> *197 </w:t>
      </w:r>
      <w:r w:rsidRPr="0084138E">
        <w:rPr>
          <w:rStyle w:val="StyleUnderline"/>
        </w:rPr>
        <w:t xml:space="preserve">or proceeding from the essence of a thing; </w:t>
      </w:r>
      <w:r w:rsidRPr="0084138E">
        <w:rPr>
          <w:rStyle w:val="Emphasis"/>
        </w:rPr>
        <w:t>essential</w:t>
      </w:r>
      <w:r w:rsidRPr="0084138E">
        <w:rPr>
          <w:rStyle w:val="StyleUnderline"/>
        </w:rPr>
        <w:t>”; “</w:t>
      </w:r>
      <w:r w:rsidRPr="0084138E">
        <w:rPr>
          <w:rStyle w:val="Emphasis"/>
        </w:rPr>
        <w:t>[o]f ample</w:t>
      </w:r>
      <w:r w:rsidRPr="0084138E">
        <w:rPr>
          <w:rStyle w:val="StyleUnderline"/>
        </w:rPr>
        <w:t xml:space="preserve"> or </w:t>
      </w:r>
      <w:r w:rsidRPr="0084138E">
        <w:rPr>
          <w:rStyle w:val="Emphasis"/>
        </w:rPr>
        <w:t>considerable amount</w:t>
      </w:r>
      <w:r w:rsidRPr="0084138E">
        <w:rPr>
          <w:rStyle w:val="StyleUnderline"/>
        </w:rPr>
        <w:t xml:space="preserve">, </w:t>
      </w:r>
      <w:r w:rsidRPr="0084138E">
        <w:rPr>
          <w:rStyle w:val="Emphasis"/>
        </w:rPr>
        <w:t>quantity</w:t>
      </w:r>
      <w:r w:rsidRPr="0084138E">
        <w:rPr>
          <w:rStyle w:val="StyleUnderline"/>
        </w:rPr>
        <w:t xml:space="preserve">, or </w:t>
      </w:r>
      <w:r w:rsidRPr="0084138E">
        <w:rPr>
          <w:rStyle w:val="Emphasis"/>
        </w:rPr>
        <w:t>dimensions</w:t>
      </w:r>
      <w:r w:rsidRPr="0084138E">
        <w:rPr>
          <w:rStyle w:val="StyleUnderline"/>
        </w:rPr>
        <w:t>”</w:t>
      </w:r>
      <w:r w:rsidRPr="0084138E">
        <w:rPr>
          <w:sz w:val="16"/>
        </w:rPr>
        <w:t>). The word “substantial” thus clearly precludes impairments that interfere in only a minor way with the performance of manual tasks from qualifying as disabilities. Cf. Albertson's, Inc. v. Kirkingburg, 527 U.S., at 565, 119 S.Ct. 2162 (explaining that a “mere difference” does not amount to a “significant restric[tion]” and therefore does not satisfy the EEOC's interpretation of “substantially limits”).</w:t>
      </w:r>
    </w:p>
    <w:p w14:paraId="3AD2418B" w14:textId="77777777" w:rsidR="001240FE" w:rsidRPr="0084138E" w:rsidRDefault="001240FE" w:rsidP="001240FE">
      <w:pPr>
        <w:pStyle w:val="Heading3"/>
      </w:pPr>
      <w:r>
        <w:t>Substantially---</w:t>
      </w:r>
      <w:r w:rsidRPr="0084138E">
        <w:t>Considerably---1AR</w:t>
      </w:r>
    </w:p>
    <w:p w14:paraId="2F2952FB" w14:textId="2163503D" w:rsidR="001240FE" w:rsidRPr="0084138E" w:rsidRDefault="002C0BD3" w:rsidP="001240FE">
      <w:pPr>
        <w:pStyle w:val="Heading4"/>
      </w:pPr>
      <w:r>
        <w:t>‘</w:t>
      </w:r>
      <w:r w:rsidR="001240FE" w:rsidRPr="0084138E">
        <w:t>Substantially</w:t>
      </w:r>
      <w:r>
        <w:t>’</w:t>
      </w:r>
      <w:r w:rsidR="001240FE" w:rsidRPr="0084138E">
        <w:t xml:space="preserve"> is </w:t>
      </w:r>
      <w:r w:rsidR="001240FE" w:rsidRPr="0084138E">
        <w:rPr>
          <w:u w:val="single"/>
        </w:rPr>
        <w:t>NOT</w:t>
      </w:r>
      <w:r w:rsidR="001240FE" w:rsidRPr="0084138E">
        <w:t xml:space="preserve"> a term of art, so you should </w:t>
      </w:r>
      <w:r w:rsidR="001240FE" w:rsidRPr="0084138E">
        <w:rPr>
          <w:u w:val="single"/>
        </w:rPr>
        <w:t>avoid</w:t>
      </w:r>
      <w:r w:rsidR="001240FE" w:rsidRPr="0084138E">
        <w:t xml:space="preserve"> defining it in a limiting fashion.</w:t>
      </w:r>
    </w:p>
    <w:p w14:paraId="5F6126B9" w14:textId="77777777" w:rsidR="001240FE" w:rsidRPr="0084138E" w:rsidRDefault="001240FE" w:rsidP="001240FE">
      <w:r w:rsidRPr="0084138E">
        <w:rPr>
          <w:rStyle w:val="Style13ptBold"/>
        </w:rPr>
        <w:t>Arkush ’2</w:t>
      </w:r>
      <w:r w:rsidRPr="0084138E">
        <w:t xml:space="preserve"> [David; January 1; J.D. Candidate at Harvard Law School; Harvard Civil Rights-Civil Liberties Law Review, “Preserving "Catalyst" Attorneys' Fees Under the Freedom of Information Act in the Wake of Buckhannon Board and Care Home v. West Virginia Department of Health and Human Resources,” vol. 37, p. 151]</w:t>
      </w:r>
    </w:p>
    <w:p w14:paraId="2D17623F" w14:textId="77777777" w:rsidR="001240FE" w:rsidRPr="0084138E" w:rsidRDefault="001240FE" w:rsidP="001240FE">
      <w:pPr>
        <w:rPr>
          <w:sz w:val="16"/>
        </w:rPr>
      </w:pPr>
      <w:r w:rsidRPr="0084138E">
        <w:rPr>
          <w:sz w:val="16"/>
        </w:rPr>
        <w:t xml:space="preserve">Since the Supreme Court appears to have emphasized the classification in Buckhannon,(FN96) plaintiffs may find it useful or necessary to discuss whether "substantially prevail" is a legal term of art. </w:t>
      </w:r>
      <w:r w:rsidRPr="0084138E">
        <w:rPr>
          <w:rStyle w:val="Emphasis"/>
        </w:rPr>
        <w:t>The only clear consequence</w:t>
      </w:r>
      <w:r w:rsidRPr="0084138E">
        <w:rPr>
          <w:rStyle w:val="StyleUnderline"/>
        </w:rPr>
        <w:t xml:space="preserve"> of </w:t>
      </w:r>
      <w:r w:rsidRPr="00465168">
        <w:rPr>
          <w:rStyle w:val="StyleUnderline"/>
        </w:rPr>
        <w:t>classification</w:t>
      </w:r>
      <w:r w:rsidRPr="0084138E">
        <w:rPr>
          <w:rStyle w:val="StyleUnderline"/>
        </w:rPr>
        <w:t xml:space="preserve"> as a "</w:t>
      </w:r>
      <w:r w:rsidRPr="00465168">
        <w:rPr>
          <w:rStyle w:val="StyleUnderline"/>
        </w:rPr>
        <w:t>legal term of art</w:t>
      </w:r>
      <w:r w:rsidRPr="0084138E">
        <w:rPr>
          <w:rStyle w:val="StyleUnderline"/>
        </w:rPr>
        <w:t>" is</w:t>
      </w:r>
      <w:r w:rsidRPr="0084138E">
        <w:rPr>
          <w:sz w:val="16"/>
        </w:rPr>
        <w:t xml:space="preserve"> that </w:t>
      </w:r>
      <w:r w:rsidRPr="0084138E">
        <w:rPr>
          <w:rStyle w:val="StyleUnderline"/>
        </w:rPr>
        <w:t xml:space="preserve">courts may be </w:t>
      </w:r>
      <w:r w:rsidRPr="0084138E">
        <w:rPr>
          <w:rStyle w:val="Emphasis"/>
        </w:rPr>
        <w:t>more likely</w:t>
      </w:r>
      <w:r w:rsidRPr="0084138E">
        <w:rPr>
          <w:rStyle w:val="StyleUnderline"/>
        </w:rPr>
        <w:t xml:space="preserve"> to consult Black's Law Dictionary to define </w:t>
      </w:r>
      <w:r w:rsidRPr="00465168">
        <w:rPr>
          <w:rStyle w:val="StyleUnderline"/>
        </w:rPr>
        <w:t>such words</w:t>
      </w:r>
      <w:r w:rsidRPr="0084138E">
        <w:rPr>
          <w:sz w:val="16"/>
        </w:rPr>
        <w:t>. The Buckhannon Court declared "prevailing party" a term of art and seems to have relied heavily on the 1997 edition of Black's, which defined the phrase as a "party in whose favor judgment is rendered."(FN97) Justice Scalia's concurrence similarly emphasized the special status of the term "prevailing party," writing, "[w]ords that have acquired a specialized meaning in the legal context must be accorded their legal meaning."(FN98)</w:t>
      </w:r>
    </w:p>
    <w:p w14:paraId="7520D8F6" w14:textId="77777777" w:rsidR="001240FE" w:rsidRPr="0084138E" w:rsidRDefault="001240FE" w:rsidP="001240FE">
      <w:pPr>
        <w:rPr>
          <w:sz w:val="16"/>
        </w:rPr>
      </w:pPr>
      <w:r w:rsidRPr="0084138E">
        <w:rPr>
          <w:sz w:val="16"/>
        </w:rPr>
        <w:t xml:space="preserve">Plaintiffs should argue that </w:t>
      </w:r>
      <w:r w:rsidRPr="0084138E">
        <w:rPr>
          <w:rStyle w:val="StyleUnderline"/>
        </w:rPr>
        <w:t>the term</w:t>
      </w:r>
      <w:r w:rsidRPr="0084138E">
        <w:rPr>
          <w:sz w:val="16"/>
        </w:rPr>
        <w:t xml:space="preserve"> "</w:t>
      </w:r>
      <w:r w:rsidRPr="0084138E">
        <w:rPr>
          <w:rStyle w:val="Emphasis"/>
        </w:rPr>
        <w:t>substantially</w:t>
      </w:r>
      <w:r w:rsidRPr="0084138E">
        <w:rPr>
          <w:sz w:val="16"/>
        </w:rPr>
        <w:t xml:space="preserve"> prevail" </w:t>
      </w:r>
      <w:r w:rsidRPr="0084138E">
        <w:rPr>
          <w:rStyle w:val="StyleUnderline"/>
        </w:rPr>
        <w:t xml:space="preserve">is </w:t>
      </w:r>
      <w:r w:rsidRPr="0084138E">
        <w:rPr>
          <w:rStyle w:val="Emphasis"/>
        </w:rPr>
        <w:t>not a term of art</w:t>
      </w:r>
      <w:r w:rsidRPr="0084138E">
        <w:rPr>
          <w:sz w:val="16"/>
        </w:rPr>
        <w:t xml:space="preserve"> because if considered a term of art, resort to Black's 7th produces a definition of "prevail" that could be interpreted adversely to plaintiffs.(FN99) </w:t>
      </w:r>
      <w:r w:rsidRPr="0084138E">
        <w:rPr>
          <w:rStyle w:val="StyleUnderline"/>
        </w:rPr>
        <w:t xml:space="preserve">It is </w:t>
      </w:r>
      <w:r w:rsidRPr="0084138E">
        <w:rPr>
          <w:rStyle w:val="Emphasis"/>
        </w:rPr>
        <w:t>commonly accepted</w:t>
      </w:r>
      <w:r w:rsidRPr="0084138E">
        <w:rPr>
          <w:rStyle w:val="StyleUnderline"/>
        </w:rPr>
        <w:t xml:space="preserve"> that words that are </w:t>
      </w:r>
      <w:r w:rsidRPr="0084138E">
        <w:rPr>
          <w:rStyle w:val="Emphasis"/>
        </w:rPr>
        <w:t>not legal terms of art</w:t>
      </w:r>
      <w:r w:rsidRPr="0084138E">
        <w:rPr>
          <w:rStyle w:val="StyleUnderline"/>
        </w:rPr>
        <w:t xml:space="preserve"> should be accorded </w:t>
      </w:r>
      <w:r w:rsidRPr="0084138E">
        <w:rPr>
          <w:rStyle w:val="Emphasis"/>
        </w:rPr>
        <w:t>their ordinary, not their legal, meaning</w:t>
      </w:r>
      <w:r w:rsidRPr="0084138E">
        <w:rPr>
          <w:sz w:val="16"/>
        </w:rPr>
        <w:t xml:space="preserve">,(FN100) and ordinary-usage dictionaries provide FOIA fee claimants with helpful arguments. </w:t>
      </w:r>
      <w:r w:rsidRPr="00465168">
        <w:rPr>
          <w:rStyle w:val="StyleUnderline"/>
        </w:rPr>
        <w:t>The Supreme Court</w:t>
      </w:r>
      <w:r w:rsidRPr="0084138E">
        <w:rPr>
          <w:rStyle w:val="StyleUnderline"/>
        </w:rPr>
        <w:t xml:space="preserve"> has </w:t>
      </w:r>
      <w:r w:rsidRPr="0084138E">
        <w:rPr>
          <w:rStyle w:val="Emphasis"/>
        </w:rPr>
        <w:t>already found favorable</w:t>
      </w:r>
      <w:r w:rsidRPr="0084138E">
        <w:rPr>
          <w:sz w:val="16"/>
        </w:rPr>
        <w:t xml:space="preserve">, temporally relevant </w:t>
      </w:r>
      <w:r w:rsidRPr="0084138E">
        <w:rPr>
          <w:rStyle w:val="Emphasis"/>
        </w:rPr>
        <w:t>definitions</w:t>
      </w:r>
      <w:r w:rsidRPr="0084138E">
        <w:rPr>
          <w:rStyle w:val="StyleUnderline"/>
        </w:rPr>
        <w:t xml:space="preserve"> of the word "substantially" </w:t>
      </w:r>
      <w:r w:rsidRPr="0084138E">
        <w:rPr>
          <w:rStyle w:val="Emphasis"/>
        </w:rPr>
        <w:t>in ordinary dictionaries</w:t>
      </w:r>
      <w:r w:rsidRPr="0084138E">
        <w:rPr>
          <w:rStyle w:val="StyleUnderline"/>
        </w:rPr>
        <w:t>:</w:t>
      </w:r>
    </w:p>
    <w:p w14:paraId="0830398D" w14:textId="77777777" w:rsidR="001240FE" w:rsidRPr="0084138E" w:rsidRDefault="001240FE" w:rsidP="001240FE">
      <w:pPr>
        <w:rPr>
          <w:sz w:val="16"/>
        </w:rPr>
      </w:pPr>
      <w:r w:rsidRPr="0084138E">
        <w:rPr>
          <w:rStyle w:val="StyleUnderline"/>
        </w:rPr>
        <w:t>"[S]ubstantially" suggests "</w:t>
      </w:r>
      <w:r w:rsidRPr="0084138E">
        <w:rPr>
          <w:rStyle w:val="Emphasis"/>
        </w:rPr>
        <w:t>considerable</w:t>
      </w:r>
      <w:r w:rsidRPr="0084138E">
        <w:rPr>
          <w:rStyle w:val="StyleUnderline"/>
        </w:rPr>
        <w:t xml:space="preserve">" or "specified to </w:t>
      </w:r>
      <w:r w:rsidRPr="0084138E">
        <w:rPr>
          <w:rStyle w:val="Emphasis"/>
        </w:rPr>
        <w:t>a large degree</w:t>
      </w:r>
      <w:r w:rsidRPr="0084138E">
        <w:rPr>
          <w:rStyle w:val="StyleUnderline"/>
        </w:rPr>
        <w:t>." See Webster's Third</w:t>
      </w:r>
      <w:r w:rsidRPr="0084138E">
        <w:rPr>
          <w:sz w:val="16"/>
        </w:rPr>
        <w:t xml:space="preserve"> New International Dictionary 2280 (1976) </w:t>
      </w:r>
      <w:r w:rsidRPr="0084138E">
        <w:rPr>
          <w:rStyle w:val="StyleUnderline"/>
        </w:rPr>
        <w:t xml:space="preserve">(defining "substantially" as "in </w:t>
      </w:r>
      <w:r w:rsidRPr="0084138E">
        <w:rPr>
          <w:rStyle w:val="Emphasis"/>
        </w:rPr>
        <w:t>a substantial manner</w:t>
      </w:r>
      <w:r w:rsidRPr="0084138E">
        <w:rPr>
          <w:rStyle w:val="StyleUnderline"/>
        </w:rPr>
        <w:t>" and "substantial" as "</w:t>
      </w:r>
      <w:r w:rsidRPr="0084138E">
        <w:rPr>
          <w:rStyle w:val="Emphasis"/>
        </w:rPr>
        <w:t>considerable</w:t>
      </w:r>
      <w:r w:rsidRPr="0084138E">
        <w:rPr>
          <w:rStyle w:val="StyleUnderline"/>
        </w:rPr>
        <w:t xml:space="preserve"> in </w:t>
      </w:r>
      <w:r w:rsidRPr="00465168">
        <w:rPr>
          <w:rStyle w:val="StyleUnderline"/>
        </w:rPr>
        <w:t>amount, value, or worth</w:t>
      </w:r>
      <w:r w:rsidRPr="0084138E">
        <w:rPr>
          <w:rStyle w:val="StyleUnderline"/>
        </w:rPr>
        <w:t xml:space="preserve">" and "being that </w:t>
      </w:r>
      <w:r w:rsidRPr="00465168">
        <w:rPr>
          <w:rStyle w:val="StyleUnderline"/>
        </w:rPr>
        <w:t>specified</w:t>
      </w:r>
      <w:r w:rsidRPr="0084138E">
        <w:rPr>
          <w:rStyle w:val="StyleUnderline"/>
        </w:rPr>
        <w:t xml:space="preserve"> to </w:t>
      </w:r>
      <w:r w:rsidRPr="0084138E">
        <w:rPr>
          <w:rStyle w:val="Emphasis"/>
        </w:rPr>
        <w:t>a large degree</w:t>
      </w:r>
      <w:r w:rsidRPr="0084138E">
        <w:rPr>
          <w:rStyle w:val="StyleUnderline"/>
        </w:rPr>
        <w:t xml:space="preserve"> or </w:t>
      </w:r>
      <w:r w:rsidRPr="0084138E">
        <w:rPr>
          <w:rStyle w:val="Emphasis"/>
        </w:rPr>
        <w:t>in the main</w:t>
      </w:r>
      <w:r w:rsidRPr="0084138E">
        <w:rPr>
          <w:rStyle w:val="StyleUnderline"/>
        </w:rPr>
        <w:t>"); see also</w:t>
      </w:r>
      <w:r w:rsidRPr="0084138E">
        <w:rPr>
          <w:sz w:val="16"/>
        </w:rPr>
        <w:t xml:space="preserve"> 17 </w:t>
      </w:r>
      <w:r w:rsidRPr="0084138E">
        <w:rPr>
          <w:rStyle w:val="Emphasis"/>
        </w:rPr>
        <w:t>O</w:t>
      </w:r>
      <w:r w:rsidRPr="0084138E">
        <w:rPr>
          <w:sz w:val="16"/>
        </w:rPr>
        <w:t xml:space="preserve">xford </w:t>
      </w:r>
      <w:r w:rsidRPr="0084138E">
        <w:rPr>
          <w:rStyle w:val="Emphasis"/>
        </w:rPr>
        <w:t>E</w:t>
      </w:r>
      <w:r w:rsidRPr="0084138E">
        <w:rPr>
          <w:sz w:val="16"/>
        </w:rPr>
        <w:t xml:space="preserve">nglish </w:t>
      </w:r>
      <w:r w:rsidRPr="0084138E">
        <w:rPr>
          <w:rStyle w:val="Emphasis"/>
        </w:rPr>
        <w:t>D</w:t>
      </w:r>
      <w:r w:rsidRPr="0084138E">
        <w:rPr>
          <w:sz w:val="16"/>
        </w:rPr>
        <w:t>ictionary 66-67 (2d ed. 1989) (</w:t>
      </w:r>
      <w:r w:rsidRPr="0084138E">
        <w:rPr>
          <w:rStyle w:val="StyleUnderline"/>
        </w:rPr>
        <w:t>"substantial"</w:t>
      </w:r>
      <w:r w:rsidRPr="0084138E">
        <w:rPr>
          <w:sz w:val="16"/>
        </w:rPr>
        <w:t xml:space="preserve">: "[r]elating to or proceeding from the essence of a thing; essential"; </w:t>
      </w:r>
      <w:r w:rsidRPr="0084138E">
        <w:rPr>
          <w:rStyle w:val="StyleUnderline"/>
        </w:rPr>
        <w:t xml:space="preserve">"of </w:t>
      </w:r>
      <w:r w:rsidRPr="0084138E">
        <w:rPr>
          <w:rStyle w:val="Emphasis"/>
        </w:rPr>
        <w:t>ample or considerable amount</w:t>
      </w:r>
      <w:r w:rsidRPr="0084138E">
        <w:rPr>
          <w:rStyle w:val="StyleUnderline"/>
        </w:rPr>
        <w:t>, quantity or dimensions"</w:t>
      </w:r>
      <w:r w:rsidRPr="0084138E">
        <w:rPr>
          <w:sz w:val="16"/>
        </w:rPr>
        <w:t>).(FN101)</w:t>
      </w:r>
    </w:p>
    <w:p w14:paraId="3D1C8427" w14:textId="77777777" w:rsidR="001240FE" w:rsidRDefault="001240FE" w:rsidP="001240FE">
      <w:pPr>
        <w:pStyle w:val="Heading3"/>
      </w:pPr>
      <w:r>
        <w:t>Substantially---Immediate---1NC</w:t>
      </w:r>
    </w:p>
    <w:p w14:paraId="0A06B346" w14:textId="0E407904" w:rsidR="001240FE" w:rsidRPr="0084138E" w:rsidRDefault="002C0BD3" w:rsidP="001240FE">
      <w:pPr>
        <w:pStyle w:val="Heading4"/>
      </w:pPr>
      <w:r>
        <w:t>‘</w:t>
      </w:r>
      <w:r w:rsidR="001240FE" w:rsidRPr="0084138E">
        <w:t>Substantially</w:t>
      </w:r>
      <w:r>
        <w:t>’</w:t>
      </w:r>
      <w:r w:rsidR="001240FE" w:rsidRPr="0084138E">
        <w:t xml:space="preserve"> is </w:t>
      </w:r>
      <w:r w:rsidR="001240FE">
        <w:t>immediate</w:t>
      </w:r>
      <w:r w:rsidR="001240FE" w:rsidRPr="0084138E">
        <w:t>.</w:t>
      </w:r>
    </w:p>
    <w:p w14:paraId="3E183582" w14:textId="77777777" w:rsidR="001240FE" w:rsidRPr="0084138E" w:rsidRDefault="001240FE" w:rsidP="001240FE">
      <w:r w:rsidRPr="0084138E">
        <w:rPr>
          <w:rStyle w:val="Style13ptBold"/>
        </w:rPr>
        <w:t>Shepard ’98</w:t>
      </w:r>
      <w:r w:rsidRPr="0084138E">
        <w:t xml:space="preserve"> [Justice Shepard on the Appellate Court of Illinois, First District; March 1, 1898; Westlaw, “Bass v. Pease,” 79 Ill. App. 308]</w:t>
      </w:r>
    </w:p>
    <w:p w14:paraId="41C99517" w14:textId="77777777" w:rsidR="001240FE" w:rsidRPr="00C01360" w:rsidRDefault="001240FE" w:rsidP="001240FE">
      <w:pPr>
        <w:rPr>
          <w:sz w:val="14"/>
        </w:rPr>
      </w:pPr>
      <w:r w:rsidRPr="00C01360">
        <w:rPr>
          <w:sz w:val="14"/>
        </w:rPr>
        <w:t xml:space="preserve">“Outward,” “open,” “actual,” “visible,” </w:t>
      </w:r>
      <w:r w:rsidRPr="0084138E">
        <w:rPr>
          <w:rStyle w:val="StyleUnderline"/>
        </w:rPr>
        <w:t>“substantial”</w:t>
      </w:r>
      <w:r w:rsidRPr="00C01360">
        <w:rPr>
          <w:sz w:val="14"/>
        </w:rPr>
        <w:t xml:space="preserve"> and “exclusive” mean, in the connection that they are employed in the cases referred to, substantially the same thing. They </w:t>
      </w:r>
      <w:r w:rsidRPr="00C01360">
        <w:rPr>
          <w:rStyle w:val="StyleUnderline"/>
        </w:rPr>
        <w:t>mean</w:t>
      </w:r>
      <w:r w:rsidRPr="00C01360">
        <w:rPr>
          <w:sz w:val="14"/>
        </w:rPr>
        <w:t xml:space="preserve"> “not concealed,” “not hidden, exposed to view,” “free from concealment, dissimulation, reserve or disguise;” “</w:t>
      </w:r>
      <w:r w:rsidRPr="00C01360">
        <w:rPr>
          <w:rStyle w:val="StyleUnderline"/>
        </w:rPr>
        <w:t xml:space="preserve">in </w:t>
      </w:r>
      <w:r w:rsidRPr="00C01360">
        <w:rPr>
          <w:rStyle w:val="Emphasis"/>
        </w:rPr>
        <w:t>full existence</w:t>
      </w:r>
      <w:r w:rsidRPr="00C01360">
        <w:rPr>
          <w:rStyle w:val="StyleUnderline"/>
        </w:rPr>
        <w:t>; denoting that which</w:t>
      </w:r>
      <w:r w:rsidRPr="00C01360">
        <w:rPr>
          <w:sz w:val="14"/>
        </w:rPr>
        <w:t xml:space="preserve"> not merely can be, but </w:t>
      </w:r>
      <w:r w:rsidRPr="00C01360">
        <w:rPr>
          <w:rStyle w:val="Emphasis"/>
        </w:rPr>
        <w:t>is</w:t>
      </w:r>
      <w:r w:rsidRPr="00C01360">
        <w:rPr>
          <w:sz w:val="14"/>
        </w:rPr>
        <w:t>, opposed to potential, apparent, constructive and imaginary;” “veritable, genuine, certain, absolute;” “</w:t>
      </w:r>
      <w:r w:rsidRPr="00C01360">
        <w:rPr>
          <w:rStyle w:val="Emphasis"/>
        </w:rPr>
        <w:t>real</w:t>
      </w:r>
      <w:r w:rsidRPr="00C01360">
        <w:rPr>
          <w:rStyle w:val="StyleUnderline"/>
        </w:rPr>
        <w:t xml:space="preserve">, at </w:t>
      </w:r>
      <w:r w:rsidRPr="00C01360">
        <w:rPr>
          <w:rStyle w:val="Emphasis"/>
        </w:rPr>
        <w:t>present time</w:t>
      </w:r>
      <w:r w:rsidRPr="00C01360">
        <w:rPr>
          <w:sz w:val="14"/>
        </w:rPr>
        <w:t>, as a matter of fact;” “not merely nominal, opposed to form,” ““actually existing, true;” “not including, admitting or pertaining to any others; undivided, sole;” “opposed to inclusive.” Anderson's Law Dictionary and The Century Dictionary, under appropriate headings.</w:t>
      </w:r>
    </w:p>
    <w:p w14:paraId="6D697D87" w14:textId="77777777" w:rsidR="001240FE" w:rsidRPr="0084138E" w:rsidRDefault="001240FE" w:rsidP="001240FE">
      <w:pPr>
        <w:pStyle w:val="Heading3"/>
      </w:pPr>
      <w:r>
        <w:t>Substantially---</w:t>
      </w:r>
      <w:r w:rsidRPr="0084138E">
        <w:t>Immediate---</w:t>
      </w:r>
      <w:r>
        <w:t>2NC</w:t>
      </w:r>
    </w:p>
    <w:p w14:paraId="03018CA6" w14:textId="649830EF" w:rsidR="001240FE" w:rsidRPr="0084138E" w:rsidRDefault="002C0BD3" w:rsidP="001240FE">
      <w:pPr>
        <w:pStyle w:val="Heading4"/>
      </w:pPr>
      <w:r>
        <w:t>‘</w:t>
      </w:r>
      <w:r w:rsidR="001240FE" w:rsidRPr="0084138E">
        <w:t>Substantially</w:t>
      </w:r>
      <w:r>
        <w:t>’</w:t>
      </w:r>
      <w:r w:rsidR="001240FE" w:rsidRPr="0084138E">
        <w:t xml:space="preserve"> means </w:t>
      </w:r>
      <w:r w:rsidR="001240FE" w:rsidRPr="0084138E">
        <w:rPr>
          <w:u w:val="single"/>
        </w:rPr>
        <w:t>immediately</w:t>
      </w:r>
      <w:r w:rsidR="001240FE" w:rsidRPr="0084138E">
        <w:t xml:space="preserve">. </w:t>
      </w:r>
    </w:p>
    <w:p w14:paraId="6D7D5F4B" w14:textId="77777777" w:rsidR="001240FE" w:rsidRPr="0084138E" w:rsidRDefault="001240FE" w:rsidP="001240FE">
      <w:r w:rsidRPr="0084138E">
        <w:rPr>
          <w:rStyle w:val="Style13ptBold"/>
        </w:rPr>
        <w:t>Words and Phrases ’4</w:t>
      </w:r>
      <w:r w:rsidRPr="0084138E">
        <w:t xml:space="preserve"> [Words and Phrases; 1904; Collected, Edited, and Compiled by the Members of the Editorial Staff of the National Reporter System; Judicial and Statutory Definitions of Words and Phrases, “Outward,” vol. 7, p. 5124]</w:t>
      </w:r>
    </w:p>
    <w:p w14:paraId="7DBDB9C7" w14:textId="77777777" w:rsidR="001240FE" w:rsidRPr="00C01360" w:rsidRDefault="001240FE" w:rsidP="001240FE">
      <w:pPr>
        <w:rPr>
          <w:sz w:val="16"/>
        </w:rPr>
      </w:pPr>
      <w:r w:rsidRPr="0084138E">
        <w:rPr>
          <w:rStyle w:val="StyleUnderline"/>
        </w:rPr>
        <w:t>The words</w:t>
      </w:r>
      <w:r w:rsidRPr="00C01360">
        <w:rPr>
          <w:sz w:val="16"/>
        </w:rPr>
        <w:t xml:space="preserve"> “outward, open, actual, visible, </w:t>
      </w:r>
      <w:r w:rsidRPr="0084138E">
        <w:rPr>
          <w:rStyle w:val="StyleUnderline"/>
        </w:rPr>
        <w:t>substantial</w:t>
      </w:r>
      <w:r w:rsidRPr="00C01360">
        <w:rPr>
          <w:sz w:val="16"/>
        </w:rPr>
        <w:t xml:space="preserve">, and exclusive,” in connection with a change of possession, </w:t>
      </w:r>
      <w:r w:rsidRPr="0084138E">
        <w:rPr>
          <w:rStyle w:val="StyleUnderline"/>
        </w:rPr>
        <w:t>mean</w:t>
      </w:r>
      <w:r w:rsidRPr="00C01360">
        <w:rPr>
          <w:sz w:val="16"/>
        </w:rPr>
        <w:t xml:space="preserve"> substantially the same thing. They mean not concealed; not hidden; exposed to view; free from concealment, dissimulation, reserve, or disguise; in full existence; denoting that which not merely can be, but is opposed to potential, apparent, constructive, and imaginary; veritable; genuine; certain; absolute; </w:t>
      </w:r>
      <w:r w:rsidRPr="0084138E">
        <w:rPr>
          <w:rStyle w:val="Emphasis"/>
        </w:rPr>
        <w:t>real at present time</w:t>
      </w:r>
      <w:r w:rsidRPr="00C01360">
        <w:rPr>
          <w:sz w:val="16"/>
        </w:rPr>
        <w:t xml:space="preserve">, as a matter of fact, not merely nominal; opposed to form; </w:t>
      </w:r>
      <w:r w:rsidRPr="0050486A">
        <w:rPr>
          <w:rStyle w:val="StyleUnderline"/>
        </w:rPr>
        <w:t>actually existing</w:t>
      </w:r>
      <w:r w:rsidRPr="00C01360">
        <w:rPr>
          <w:sz w:val="16"/>
        </w:rPr>
        <w:t>; true; not including admitting, or pertaining to any others; undivided; sole; opposed to inclusive. Bass v. Pease, 79 Ill. App. 308, 318.</w:t>
      </w:r>
    </w:p>
    <w:p w14:paraId="728D1009" w14:textId="77777777" w:rsidR="001240FE" w:rsidRDefault="001240FE" w:rsidP="001240FE">
      <w:pPr>
        <w:pStyle w:val="Heading3"/>
      </w:pPr>
      <w:r>
        <w:t>Substantially---Not Covert---1NC</w:t>
      </w:r>
    </w:p>
    <w:p w14:paraId="28AD1624" w14:textId="5C6A983D" w:rsidR="001240FE" w:rsidRPr="001339D9" w:rsidRDefault="002C0BD3" w:rsidP="001240FE">
      <w:pPr>
        <w:pStyle w:val="Heading4"/>
      </w:pPr>
      <w:r>
        <w:t>‘</w:t>
      </w:r>
      <w:r w:rsidR="001240FE">
        <w:t>Substantially</w:t>
      </w:r>
      <w:r>
        <w:t>’</w:t>
      </w:r>
      <w:r w:rsidR="001240FE">
        <w:t xml:space="preserve"> </w:t>
      </w:r>
      <w:r w:rsidR="001240FE">
        <w:rPr>
          <w:u w:val="single"/>
        </w:rPr>
        <w:t>excludes</w:t>
      </w:r>
      <w:r w:rsidR="001240FE">
        <w:t xml:space="preserve"> covert action. </w:t>
      </w:r>
    </w:p>
    <w:p w14:paraId="13373A13" w14:textId="77777777" w:rsidR="001240FE" w:rsidRDefault="001240FE" w:rsidP="001240FE">
      <w:r>
        <w:rPr>
          <w:rStyle w:val="Style13ptBold"/>
        </w:rPr>
        <w:t xml:space="preserve">Edwards ‘8 </w:t>
      </w:r>
      <w:r w:rsidRPr="001339D9">
        <w:t>[Richard; 2008; Professor of Communication Studies at Baylor University, Ph.D. in Communication Studies from the University of Iowa; Competitive Debate: The Official Guide, “Policy Debate Final Round,” p. 227]</w:t>
      </w:r>
    </w:p>
    <w:p w14:paraId="48BB99F5" w14:textId="77777777" w:rsidR="001240FE" w:rsidRDefault="001240FE" w:rsidP="001240FE">
      <w:pPr>
        <w:rPr>
          <w:sz w:val="16"/>
        </w:rPr>
      </w:pPr>
      <w:r w:rsidRPr="001339D9">
        <w:rPr>
          <w:sz w:val="16"/>
        </w:rPr>
        <w:t xml:space="preserve">And, </w:t>
      </w:r>
      <w:r w:rsidRPr="001339D9">
        <w:rPr>
          <w:rStyle w:val="StyleUnderline"/>
        </w:rPr>
        <w:t>“</w:t>
      </w:r>
      <w:r w:rsidRPr="001339D9">
        <w:rPr>
          <w:rStyle w:val="Emphasis"/>
        </w:rPr>
        <w:t>substantial</w:t>
      </w:r>
      <w:r w:rsidRPr="001339D9">
        <w:rPr>
          <w:rStyle w:val="StyleUnderline"/>
        </w:rPr>
        <w:t>”</w:t>
      </w:r>
      <w:r w:rsidRPr="001339D9">
        <w:rPr>
          <w:sz w:val="16"/>
        </w:rPr>
        <w:t xml:space="preserve"> means the increase </w:t>
      </w:r>
      <w:r w:rsidRPr="001339D9">
        <w:rPr>
          <w:rStyle w:val="StyleUnderline"/>
        </w:rPr>
        <w:t xml:space="preserve">must be </w:t>
      </w:r>
      <w:r w:rsidRPr="001339D9">
        <w:rPr>
          <w:rStyle w:val="Emphasis"/>
        </w:rPr>
        <w:t>definite</w:t>
      </w:r>
      <w:r w:rsidRPr="001339D9">
        <w:rPr>
          <w:sz w:val="16"/>
        </w:rPr>
        <w:t xml:space="preserve">. Potential future increases are not topical. </w:t>
      </w:r>
      <w:r w:rsidRPr="001339D9">
        <w:rPr>
          <w:rStyle w:val="StyleUnderline"/>
        </w:rPr>
        <w:t>Words and Phrases</w:t>
      </w:r>
      <w:r w:rsidRPr="001339D9">
        <w:rPr>
          <w:sz w:val="16"/>
        </w:rPr>
        <w:t xml:space="preserve">, 1964, accessed online: </w:t>
      </w:r>
      <w:r w:rsidRPr="005C0239">
        <w:rPr>
          <w:rStyle w:val="StyleUnderline"/>
          <w:highlight w:val="cyan"/>
        </w:rPr>
        <w:t xml:space="preserve">“Substantial means </w:t>
      </w:r>
      <w:r w:rsidRPr="005C0239">
        <w:rPr>
          <w:rStyle w:val="Emphasis"/>
          <w:highlight w:val="cyan"/>
        </w:rPr>
        <w:t>not concealed</w:t>
      </w:r>
      <w:r w:rsidRPr="005C0239">
        <w:rPr>
          <w:rStyle w:val="StyleUnderline"/>
          <w:highlight w:val="cyan"/>
        </w:rPr>
        <w:t>, denoting</w:t>
      </w:r>
      <w:r w:rsidRPr="001339D9">
        <w:rPr>
          <w:rStyle w:val="StyleUnderline"/>
        </w:rPr>
        <w:t xml:space="preserve"> that which </w:t>
      </w:r>
      <w:r w:rsidRPr="005C0239">
        <w:rPr>
          <w:rStyle w:val="StyleUnderline"/>
          <w:highlight w:val="cyan"/>
        </w:rPr>
        <w:t xml:space="preserve">not merely </w:t>
      </w:r>
      <w:r w:rsidRPr="005C0239">
        <w:rPr>
          <w:rStyle w:val="Emphasis"/>
          <w:highlight w:val="cyan"/>
        </w:rPr>
        <w:t>can</w:t>
      </w:r>
      <w:r w:rsidRPr="001339D9">
        <w:rPr>
          <w:rStyle w:val="StyleUnderline"/>
        </w:rPr>
        <w:t xml:space="preserve"> be, </w:t>
      </w:r>
      <w:r w:rsidRPr="005C0239">
        <w:rPr>
          <w:rStyle w:val="StyleUnderline"/>
          <w:highlight w:val="cyan"/>
        </w:rPr>
        <w:t>but</w:t>
      </w:r>
      <w:r w:rsidRPr="001339D9">
        <w:rPr>
          <w:rStyle w:val="StyleUnderline"/>
        </w:rPr>
        <w:t xml:space="preserve"> is</w:t>
      </w:r>
      <w:r w:rsidRPr="001339D9">
        <w:rPr>
          <w:sz w:val="16"/>
        </w:rPr>
        <w:t xml:space="preserve"> supposed to be, potential, certain, absolute, </w:t>
      </w:r>
      <w:r w:rsidRPr="005C0239">
        <w:rPr>
          <w:rStyle w:val="Emphasis"/>
          <w:highlight w:val="cyan"/>
        </w:rPr>
        <w:t>real</w:t>
      </w:r>
      <w:r w:rsidRPr="001339D9">
        <w:rPr>
          <w:rStyle w:val="StyleUnderline"/>
        </w:rPr>
        <w:t xml:space="preserve"> at the present time.”</w:t>
      </w:r>
      <w:r w:rsidRPr="001339D9">
        <w:rPr>
          <w:sz w:val="16"/>
        </w:rPr>
        <w:t xml:space="preserve"> </w:t>
      </w:r>
    </w:p>
    <w:p w14:paraId="600E288A" w14:textId="69DF8230" w:rsidR="001240FE" w:rsidRPr="0084138E" w:rsidRDefault="002C0BD3" w:rsidP="001240FE">
      <w:pPr>
        <w:pStyle w:val="Heading4"/>
      </w:pPr>
      <w:r>
        <w:t>‘</w:t>
      </w:r>
      <w:r w:rsidR="001240FE" w:rsidRPr="0084138E">
        <w:t>Substantially</w:t>
      </w:r>
      <w:r>
        <w:t>’</w:t>
      </w:r>
      <w:r w:rsidR="001240FE" w:rsidRPr="0084138E">
        <w:t xml:space="preserve"> </w:t>
      </w:r>
      <w:r w:rsidR="001240FE">
        <w:rPr>
          <w:u w:val="single"/>
        </w:rPr>
        <w:t>excludes</w:t>
      </w:r>
      <w:r w:rsidR="001240FE">
        <w:t xml:space="preserve"> covert action</w:t>
      </w:r>
      <w:r w:rsidR="001240FE" w:rsidRPr="0084138E">
        <w:t>.</w:t>
      </w:r>
    </w:p>
    <w:p w14:paraId="1A361C7D" w14:textId="77777777" w:rsidR="001240FE" w:rsidRPr="0084138E" w:rsidRDefault="001240FE" w:rsidP="001240FE">
      <w:r w:rsidRPr="0084138E">
        <w:rPr>
          <w:rStyle w:val="Style13ptBold"/>
        </w:rPr>
        <w:t>Shepard ’98</w:t>
      </w:r>
      <w:r w:rsidRPr="0084138E">
        <w:t xml:space="preserve"> [Justice Shepard on the Appellate Court of Illinois, First District; March 1, 1898; Westlaw, “Bass v. Pease,” 79 Ill. App. 308]</w:t>
      </w:r>
    </w:p>
    <w:p w14:paraId="28EF9F88" w14:textId="77777777" w:rsidR="001240FE" w:rsidRDefault="001240FE" w:rsidP="001240FE">
      <w:r w:rsidRPr="00E34F08">
        <w:rPr>
          <w:sz w:val="16"/>
        </w:rPr>
        <w:t xml:space="preserve">“Outward,” “open,” “actual,” “visible,” </w:t>
      </w:r>
      <w:r w:rsidRPr="0084138E">
        <w:rPr>
          <w:rStyle w:val="StyleUnderline"/>
        </w:rPr>
        <w:t>“substantial”</w:t>
      </w:r>
      <w:r w:rsidRPr="00E34F08">
        <w:rPr>
          <w:sz w:val="16"/>
        </w:rPr>
        <w:t xml:space="preserve"> and “exclusive” mean, in the connection that they are employed in the cases referred to, substantially the same thing. They </w:t>
      </w:r>
      <w:r w:rsidRPr="00E34F08">
        <w:rPr>
          <w:rStyle w:val="StyleUnderline"/>
        </w:rPr>
        <w:t>mean “</w:t>
      </w:r>
      <w:r w:rsidRPr="00E34F08">
        <w:rPr>
          <w:rStyle w:val="Emphasis"/>
        </w:rPr>
        <w:t>not concealed</w:t>
      </w:r>
      <w:r w:rsidRPr="00E34F08">
        <w:rPr>
          <w:rStyle w:val="StyleUnderline"/>
        </w:rPr>
        <w:t>,” “</w:t>
      </w:r>
      <w:r w:rsidRPr="00E34F08">
        <w:rPr>
          <w:rStyle w:val="Emphasis"/>
        </w:rPr>
        <w:t>not hidden</w:t>
      </w:r>
      <w:r w:rsidRPr="00E34F08">
        <w:rPr>
          <w:rStyle w:val="StyleUnderline"/>
        </w:rPr>
        <w:t xml:space="preserve">, </w:t>
      </w:r>
      <w:r w:rsidRPr="00E34F08">
        <w:rPr>
          <w:rStyle w:val="Emphasis"/>
        </w:rPr>
        <w:t>exposed to view</w:t>
      </w:r>
      <w:r w:rsidRPr="00E34F08">
        <w:rPr>
          <w:rStyle w:val="StyleUnderline"/>
        </w:rPr>
        <w:t xml:space="preserve">,” “free from </w:t>
      </w:r>
      <w:r w:rsidRPr="00E34F08">
        <w:rPr>
          <w:rStyle w:val="Emphasis"/>
        </w:rPr>
        <w:t>concealment</w:t>
      </w:r>
      <w:r w:rsidRPr="00E34F08">
        <w:rPr>
          <w:sz w:val="16"/>
        </w:rPr>
        <w:t xml:space="preserve">, dissimulation, reserve </w:t>
      </w:r>
      <w:r w:rsidRPr="00E34F08">
        <w:rPr>
          <w:rStyle w:val="StyleUnderline"/>
        </w:rPr>
        <w:t xml:space="preserve">or </w:t>
      </w:r>
      <w:r w:rsidRPr="00E34F08">
        <w:rPr>
          <w:rStyle w:val="Emphasis"/>
        </w:rPr>
        <w:t>disguise</w:t>
      </w:r>
      <w:r w:rsidRPr="00E34F08">
        <w:rPr>
          <w:rStyle w:val="StyleUnderline"/>
        </w:rPr>
        <w:t>;”</w:t>
      </w:r>
      <w:r w:rsidRPr="00E34F08">
        <w:rPr>
          <w:sz w:val="16"/>
        </w:rPr>
        <w:t xml:space="preserve"> “in full existence; denoting that which not merely can be, but is, opposed to potential, apparent, constructive and imaginary;” “veritable, genuine, certain, absolute;” “real, at present time, as a matter of fact;” “not merely nominal, opposed to form,” ““actually existing, true;” “not including, admitting or pertaining to any others; undivided, sole;” “opposed to inclusive.” </w:t>
      </w:r>
      <w:r w:rsidRPr="00E34F08">
        <w:rPr>
          <w:rStyle w:val="StyleUnderline"/>
        </w:rPr>
        <w:t xml:space="preserve">Anderson's Law </w:t>
      </w:r>
      <w:r w:rsidRPr="00093429">
        <w:rPr>
          <w:rStyle w:val="StyleUnderline"/>
        </w:rPr>
        <w:t>Dictionary and The Century Dictionary</w:t>
      </w:r>
      <w:r w:rsidRPr="00E34F08">
        <w:rPr>
          <w:sz w:val="16"/>
        </w:rPr>
        <w:t>, under appropriate headings.</w:t>
      </w:r>
    </w:p>
    <w:p w14:paraId="0BC8001F" w14:textId="77777777" w:rsidR="001240FE" w:rsidRPr="0084138E" w:rsidRDefault="001240FE" w:rsidP="001240FE">
      <w:pPr>
        <w:pStyle w:val="Heading3"/>
      </w:pPr>
      <w:r>
        <w:t xml:space="preserve">Substantially---Not </w:t>
      </w:r>
      <w:r w:rsidRPr="0084138E">
        <w:t>Numerical---2AC</w:t>
      </w:r>
    </w:p>
    <w:p w14:paraId="12B96554" w14:textId="73FA885D" w:rsidR="001240FE" w:rsidRPr="0084138E" w:rsidRDefault="002C0BD3" w:rsidP="001240FE">
      <w:pPr>
        <w:pStyle w:val="Heading4"/>
      </w:pPr>
      <w:r>
        <w:t>‘</w:t>
      </w:r>
      <w:r w:rsidR="001240FE" w:rsidRPr="0084138E">
        <w:t>Substantially increase</w:t>
      </w:r>
      <w:r>
        <w:t>’</w:t>
      </w:r>
      <w:r w:rsidR="001240FE" w:rsidRPr="0084138E">
        <w:t xml:space="preserve"> </w:t>
      </w:r>
      <w:r w:rsidR="001240FE" w:rsidRPr="0084138E">
        <w:rPr>
          <w:u w:val="single"/>
        </w:rPr>
        <w:t>doesn’t</w:t>
      </w:r>
      <w:r w:rsidR="001240FE" w:rsidRPr="0084138E">
        <w:t xml:space="preserve"> imply a numerical cutoff.</w:t>
      </w:r>
    </w:p>
    <w:p w14:paraId="6D71069A" w14:textId="77777777" w:rsidR="001240FE" w:rsidRPr="0084138E" w:rsidRDefault="001240FE" w:rsidP="001240FE">
      <w:r w:rsidRPr="0084138E">
        <w:rPr>
          <w:rStyle w:val="Style13ptBold"/>
        </w:rPr>
        <w:t xml:space="preserve">Hartmann ’7 </w:t>
      </w:r>
      <w:r w:rsidRPr="0084138E">
        <w:t xml:space="preserve">[August 20; Hon; Judge in the High Court of Hong Kong; Legal Reference System, “In the High Court of the Hong Kong Special Administrative Region Court of First Instance Matrimonial Causes No. 6 of 2007,” </w:t>
      </w:r>
      <w:hyperlink r:id="rId21" w:history="1">
        <w:r w:rsidRPr="0084138E">
          <w:rPr>
            <w:rStyle w:val="Hyperlink"/>
          </w:rPr>
          <w:t>https://legalref.judiciary.hk/lrs/common/ju/ju_frame.jsp?DIS=58463&amp;currpage=T</w:t>
        </w:r>
      </w:hyperlink>
      <w:r w:rsidRPr="0084138E">
        <w:t>]</w:t>
      </w:r>
    </w:p>
    <w:p w14:paraId="24173FE7" w14:textId="77777777" w:rsidR="001240FE" w:rsidRPr="0084138E" w:rsidRDefault="001240FE" w:rsidP="001240FE">
      <w:pPr>
        <w:rPr>
          <w:sz w:val="16"/>
        </w:rPr>
      </w:pPr>
      <w:bookmarkStart w:id="4" w:name="p19"/>
      <w:r w:rsidRPr="0084138E">
        <w:rPr>
          <w:sz w:val="16"/>
        </w:rPr>
        <w:t>19.</w:t>
      </w:r>
      <w:bookmarkEnd w:id="4"/>
      <w:r w:rsidRPr="0084138E">
        <w:rPr>
          <w:sz w:val="16"/>
        </w:rPr>
        <w:t xml:space="preserve"> </w:t>
      </w:r>
      <w:r w:rsidRPr="0084138E">
        <w:rPr>
          <w:rStyle w:val="StyleUnderline"/>
        </w:rPr>
        <w:t>The word ‘</w:t>
      </w:r>
      <w:r w:rsidRPr="0084138E">
        <w:rPr>
          <w:rStyle w:val="Emphasis"/>
        </w:rPr>
        <w:t>substantial</w:t>
      </w:r>
      <w:r w:rsidRPr="0084138E">
        <w:rPr>
          <w:rStyle w:val="StyleUnderline"/>
        </w:rPr>
        <w:t xml:space="preserve">’ is </w:t>
      </w:r>
      <w:r w:rsidRPr="0084138E">
        <w:rPr>
          <w:rStyle w:val="Emphasis"/>
        </w:rPr>
        <w:t>not a technical term</w:t>
      </w:r>
      <w:r w:rsidRPr="0084138E">
        <w:rPr>
          <w:rStyle w:val="StyleUnderline"/>
        </w:rPr>
        <w:t xml:space="preserve"> nor is it a word that </w:t>
      </w:r>
      <w:r w:rsidRPr="0084138E">
        <w:rPr>
          <w:rStyle w:val="Emphasis"/>
        </w:rPr>
        <w:t>lends itself</w:t>
      </w:r>
      <w:r w:rsidRPr="0084138E">
        <w:rPr>
          <w:rStyle w:val="StyleUnderline"/>
        </w:rPr>
        <w:t xml:space="preserve"> to a </w:t>
      </w:r>
      <w:r w:rsidRPr="0084138E">
        <w:rPr>
          <w:rStyle w:val="Emphasis"/>
        </w:rPr>
        <w:t>precise measurement</w:t>
      </w:r>
      <w:r w:rsidRPr="0084138E">
        <w:rPr>
          <w:sz w:val="16"/>
        </w:rPr>
        <w:t xml:space="preserve">. In an earlier judgment on this issue, that of S. v. S. [2006] 3 HKLRD 251, I said that </w:t>
      </w:r>
      <w:r w:rsidRPr="0084138E">
        <w:rPr>
          <w:rStyle w:val="StyleUnderline"/>
        </w:rPr>
        <w:t>it is not a word</w:t>
      </w:r>
      <w:r w:rsidRPr="0084138E">
        <w:rPr>
          <w:sz w:val="16"/>
        </w:rPr>
        <w:t xml:space="preserve"> —</w:t>
      </w:r>
    </w:p>
    <w:p w14:paraId="2AFB416F" w14:textId="77777777" w:rsidR="001240FE" w:rsidRPr="0084138E" w:rsidRDefault="001240FE" w:rsidP="001240FE">
      <w:pPr>
        <w:ind w:left="720"/>
        <w:rPr>
          <w:sz w:val="16"/>
        </w:rPr>
      </w:pPr>
      <w:r w:rsidRPr="0084138E">
        <w:rPr>
          <w:rStyle w:val="StyleUnderline"/>
        </w:rPr>
        <w:t xml:space="preserve">“… that lends itself to </w:t>
      </w:r>
      <w:r w:rsidRPr="0084138E">
        <w:rPr>
          <w:rStyle w:val="Emphasis"/>
        </w:rPr>
        <w:t>precise definition</w:t>
      </w:r>
      <w:r w:rsidRPr="0084138E">
        <w:rPr>
          <w:rStyle w:val="StyleUnderline"/>
        </w:rPr>
        <w:t xml:space="preserve"> or from which</w:t>
      </w:r>
      <w:r w:rsidRPr="0084138E">
        <w:rPr>
          <w:sz w:val="16"/>
        </w:rPr>
        <w:t xml:space="preserve"> precise </w:t>
      </w:r>
      <w:r w:rsidRPr="0084138E">
        <w:rPr>
          <w:rStyle w:val="StyleUnderline"/>
        </w:rPr>
        <w:t>deductions can be drawn. To say</w:t>
      </w:r>
      <w:r w:rsidRPr="0084138E">
        <w:rPr>
          <w:sz w:val="16"/>
        </w:rPr>
        <w:t xml:space="preserve">, for example, </w:t>
      </w:r>
      <w:r w:rsidRPr="0084138E">
        <w:rPr>
          <w:rStyle w:val="StyleUnderline"/>
        </w:rPr>
        <w:t xml:space="preserve">that ‘there has been a </w:t>
      </w:r>
      <w:r w:rsidRPr="0084138E">
        <w:rPr>
          <w:rStyle w:val="Emphasis"/>
        </w:rPr>
        <w:t>substantial increase</w:t>
      </w:r>
      <w:r w:rsidRPr="0084138E">
        <w:rPr>
          <w:rStyle w:val="StyleUnderline"/>
        </w:rPr>
        <w:t xml:space="preserve"> in expenditure’ does </w:t>
      </w:r>
      <w:r w:rsidRPr="0084138E">
        <w:rPr>
          <w:rStyle w:val="Emphasis"/>
        </w:rPr>
        <w:t>not</w:t>
      </w:r>
      <w:r w:rsidRPr="0084138E">
        <w:rPr>
          <w:rStyle w:val="StyleUnderline"/>
        </w:rPr>
        <w:t xml:space="preserve"> of itself </w:t>
      </w:r>
      <w:r w:rsidRPr="0084138E">
        <w:rPr>
          <w:rStyle w:val="Emphasis"/>
        </w:rPr>
        <w:t>allow</w:t>
      </w:r>
      <w:r w:rsidRPr="0084138E">
        <w:rPr>
          <w:rStyle w:val="StyleUnderline"/>
        </w:rPr>
        <w:t xml:space="preserve"> for a </w:t>
      </w:r>
      <w:r w:rsidRPr="0084138E">
        <w:rPr>
          <w:rStyle w:val="Emphasis"/>
        </w:rPr>
        <w:t>calculation</w:t>
      </w:r>
      <w:r w:rsidRPr="0084138E">
        <w:rPr>
          <w:rStyle w:val="StyleUnderline"/>
        </w:rPr>
        <w:t xml:space="preserve"> in numerative terms of the </w:t>
      </w:r>
      <w:r w:rsidRPr="0084138E">
        <w:rPr>
          <w:rStyle w:val="Emphasis"/>
        </w:rPr>
        <w:t>exact increase</w:t>
      </w:r>
      <w:r w:rsidRPr="0084138E">
        <w:rPr>
          <w:rStyle w:val="StyleUnderline"/>
        </w:rPr>
        <w:t>. It is a statement</w:t>
      </w:r>
      <w:r w:rsidRPr="0084138E">
        <w:rPr>
          <w:sz w:val="16"/>
        </w:rPr>
        <w:t xml:space="preserve"> to the effect </w:t>
      </w:r>
      <w:r w:rsidRPr="0084138E">
        <w:rPr>
          <w:rStyle w:val="StyleUnderline"/>
        </w:rPr>
        <w:t xml:space="preserve">that it is certainly </w:t>
      </w:r>
      <w:r w:rsidRPr="0084138E">
        <w:rPr>
          <w:rStyle w:val="Emphasis"/>
        </w:rPr>
        <w:t>more than a little</w:t>
      </w:r>
      <w:r w:rsidRPr="0084138E">
        <w:rPr>
          <w:rStyle w:val="StyleUnderline"/>
        </w:rPr>
        <w:t xml:space="preserve"> but </w:t>
      </w:r>
      <w:r w:rsidRPr="0084138E">
        <w:rPr>
          <w:rStyle w:val="Emphasis"/>
        </w:rPr>
        <w:t>less than great</w:t>
      </w:r>
      <w:r w:rsidRPr="0084138E">
        <w:rPr>
          <w:rStyle w:val="StyleUnderline"/>
        </w:rPr>
        <w:t>. It defines</w:t>
      </w:r>
      <w:r w:rsidRPr="0084138E">
        <w:rPr>
          <w:sz w:val="16"/>
        </w:rPr>
        <w:t xml:space="preserve">, however, </w:t>
      </w:r>
      <w:r w:rsidRPr="0084138E">
        <w:rPr>
          <w:rStyle w:val="StyleUnderline"/>
        </w:rPr>
        <w:t xml:space="preserve">a </w:t>
      </w:r>
      <w:r w:rsidRPr="0084138E">
        <w:rPr>
          <w:rStyle w:val="Emphasis"/>
        </w:rPr>
        <w:t>significant increase</w:t>
      </w:r>
      <w:r w:rsidRPr="0084138E">
        <w:rPr>
          <w:rStyle w:val="StyleUnderline"/>
        </w:rPr>
        <w:t>, one that is weighty or sizeable.”</w:t>
      </w:r>
    </w:p>
    <w:p w14:paraId="040A01DD" w14:textId="77777777" w:rsidR="001240FE" w:rsidRPr="0084138E" w:rsidRDefault="001240FE" w:rsidP="001240FE">
      <w:pPr>
        <w:pStyle w:val="Heading3"/>
      </w:pPr>
      <w:r>
        <w:t xml:space="preserve">Substantially---Not </w:t>
      </w:r>
      <w:r w:rsidRPr="0084138E">
        <w:t>Numerical---1AR</w:t>
      </w:r>
    </w:p>
    <w:p w14:paraId="0EF63A27" w14:textId="77777777" w:rsidR="001240FE" w:rsidRPr="0084138E" w:rsidRDefault="001240FE" w:rsidP="001240FE">
      <w:pPr>
        <w:pStyle w:val="Heading4"/>
      </w:pPr>
      <w:r w:rsidRPr="0084138E">
        <w:t>Throw out cutoffs.</w:t>
      </w:r>
    </w:p>
    <w:p w14:paraId="1721ACDB" w14:textId="77777777" w:rsidR="001240FE" w:rsidRPr="0084138E" w:rsidRDefault="001240FE" w:rsidP="001240FE">
      <w:r w:rsidRPr="0084138E">
        <w:rPr>
          <w:rStyle w:val="Style13ptBold"/>
        </w:rPr>
        <w:t>Prost ’4</w:t>
      </w:r>
      <w:r w:rsidRPr="0084138E">
        <w:t xml:space="preserve"> [Sharon; June 18; Federal Court of Appeals Judge on the Federal Circuit; Westlaw, “Comm. for Fairly Traded Venezuelan Cement v. United States,” 372 F.3d 1284]</w:t>
      </w:r>
    </w:p>
    <w:p w14:paraId="01F11A5D" w14:textId="77777777" w:rsidR="001240FE" w:rsidRPr="0084138E" w:rsidRDefault="001240FE" w:rsidP="001240FE">
      <w:pPr>
        <w:rPr>
          <w:sz w:val="16"/>
        </w:rPr>
      </w:pPr>
      <w:r w:rsidRPr="0084138E">
        <w:rPr>
          <w:sz w:val="16"/>
        </w:rPr>
        <w:t xml:space="preserve">The URAA and the SAA neither amend nor refine the language of § 1677(4)(C). In fact, they merely suggest, without disqualifying other alternatives, a “clearly higher/substantial proportion” approach. Indeed, the SAA specifically mentions that *1290 no “precise mathematical formula” or “ ‘benchmark’ proportion” is to be used for a dumping concentration analysis. SAA at 860 (citations omitted); see also Venez. Cement, 279 F.Supp.2d at 1329–30. Furthermore, as the Court of International Trade noted, the SAA emphasizes that the Commission retains the discretion to determine concentration of imports on a “case-by-case basis.” SAA at 860. Finally, </w:t>
      </w:r>
      <w:r w:rsidRPr="0084138E">
        <w:rPr>
          <w:rStyle w:val="Emphasis"/>
        </w:rPr>
        <w:t>the definition of the word</w:t>
      </w:r>
      <w:r w:rsidRPr="0084138E">
        <w:rPr>
          <w:rStyle w:val="StyleUnderline"/>
        </w:rPr>
        <w:t xml:space="preserve"> “substantial” </w:t>
      </w:r>
      <w:r w:rsidRPr="0084138E">
        <w:rPr>
          <w:rStyle w:val="Emphasis"/>
        </w:rPr>
        <w:t>undercuts</w:t>
      </w:r>
      <w:r w:rsidRPr="0084138E">
        <w:rPr>
          <w:rStyle w:val="StyleUnderline"/>
        </w:rPr>
        <w:t xml:space="preserve"> the</w:t>
      </w:r>
      <w:r w:rsidRPr="0084138E">
        <w:rPr>
          <w:sz w:val="16"/>
        </w:rPr>
        <w:t xml:space="preserve"> CFTVC's </w:t>
      </w:r>
      <w:r w:rsidRPr="0084138E">
        <w:rPr>
          <w:rStyle w:val="StyleUnderline"/>
        </w:rPr>
        <w:t xml:space="preserve">argument. The word “substantial” </w:t>
      </w:r>
      <w:r w:rsidRPr="0084138E">
        <w:rPr>
          <w:rStyle w:val="Emphasis"/>
        </w:rPr>
        <w:t>generally means</w:t>
      </w:r>
      <w:r w:rsidRPr="0084138E">
        <w:rPr>
          <w:rStyle w:val="StyleUnderline"/>
        </w:rPr>
        <w:t xml:space="preserve"> “considerable in amount, value or worth.” Webster's Third</w:t>
      </w:r>
      <w:r w:rsidRPr="0084138E">
        <w:rPr>
          <w:sz w:val="16"/>
        </w:rPr>
        <w:t xml:space="preserve"> New International Dictionary 2280 (1993). </w:t>
      </w:r>
      <w:r w:rsidRPr="0084138E">
        <w:rPr>
          <w:rStyle w:val="StyleUnderline"/>
        </w:rPr>
        <w:t xml:space="preserve">It does </w:t>
      </w:r>
      <w:r w:rsidRPr="0084138E">
        <w:rPr>
          <w:rStyle w:val="Emphasis"/>
        </w:rPr>
        <w:t>not</w:t>
      </w:r>
      <w:r w:rsidRPr="0084138E">
        <w:rPr>
          <w:rStyle w:val="StyleUnderline"/>
        </w:rPr>
        <w:t xml:space="preserve"> imply </w:t>
      </w:r>
      <w:r w:rsidRPr="0084138E">
        <w:rPr>
          <w:rStyle w:val="Emphasis"/>
        </w:rPr>
        <w:t>a specific number or cut-off</w:t>
      </w:r>
      <w:r w:rsidRPr="0084138E">
        <w:rPr>
          <w:rStyle w:val="StyleUnderline"/>
        </w:rPr>
        <w:t xml:space="preserve">. What may be </w:t>
      </w:r>
      <w:r w:rsidRPr="0084138E">
        <w:rPr>
          <w:rStyle w:val="Emphasis"/>
        </w:rPr>
        <w:t>substantial</w:t>
      </w:r>
      <w:r w:rsidRPr="0084138E">
        <w:rPr>
          <w:rStyle w:val="StyleUnderline"/>
        </w:rPr>
        <w:t xml:space="preserve"> in </w:t>
      </w:r>
      <w:r w:rsidRPr="0084138E">
        <w:rPr>
          <w:rStyle w:val="Emphasis"/>
        </w:rPr>
        <w:t>one situation</w:t>
      </w:r>
      <w:r w:rsidRPr="0084138E">
        <w:rPr>
          <w:rStyle w:val="StyleUnderline"/>
        </w:rPr>
        <w:t xml:space="preserve"> may not be in another situation. </w:t>
      </w:r>
      <w:r w:rsidRPr="0084138E">
        <w:rPr>
          <w:rStyle w:val="Emphasis"/>
        </w:rPr>
        <w:t>The very breadth</w:t>
      </w:r>
      <w:r w:rsidRPr="0084138E">
        <w:rPr>
          <w:rStyle w:val="StyleUnderline"/>
        </w:rPr>
        <w:t xml:space="preserve"> of the </w:t>
      </w:r>
      <w:r w:rsidRPr="0084138E">
        <w:rPr>
          <w:rStyle w:val="Emphasis"/>
        </w:rPr>
        <w:t>term</w:t>
      </w:r>
      <w:r w:rsidRPr="0084138E">
        <w:rPr>
          <w:rStyle w:val="StyleUnderline"/>
        </w:rPr>
        <w:t xml:space="preserve"> “substantial” undercuts the</w:t>
      </w:r>
      <w:r w:rsidRPr="0084138E">
        <w:rPr>
          <w:sz w:val="16"/>
        </w:rPr>
        <w:t xml:space="preserve"> CFTVC's </w:t>
      </w:r>
      <w:r w:rsidRPr="0084138E">
        <w:rPr>
          <w:rStyle w:val="StyleUnderline"/>
        </w:rPr>
        <w:t>argument</w:t>
      </w:r>
      <w:r w:rsidRPr="0084138E">
        <w:rPr>
          <w:sz w:val="16"/>
        </w:rPr>
        <w:t xml:space="preserve">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14:paraId="198D1C3B" w14:textId="77777777" w:rsidR="001240FE" w:rsidRPr="0084138E" w:rsidRDefault="001240FE" w:rsidP="001240FE">
      <w:pPr>
        <w:pStyle w:val="Heading4"/>
      </w:pPr>
      <w:r w:rsidRPr="0084138E">
        <w:t xml:space="preserve">Percentages are </w:t>
      </w:r>
      <w:r w:rsidRPr="0084138E">
        <w:rPr>
          <w:u w:val="single"/>
        </w:rPr>
        <w:t>arbitrary</w:t>
      </w:r>
      <w:r w:rsidRPr="0084138E">
        <w:t xml:space="preserve">. </w:t>
      </w:r>
    </w:p>
    <w:p w14:paraId="5580D0FC" w14:textId="77777777" w:rsidR="001240FE" w:rsidRPr="0084138E" w:rsidRDefault="001240FE" w:rsidP="001240FE">
      <w:r w:rsidRPr="0084138E">
        <w:rPr>
          <w:rStyle w:val="Style13ptBold"/>
        </w:rPr>
        <w:t xml:space="preserve">Viscasillas ’4 </w:t>
      </w:r>
      <w:r w:rsidRPr="0084138E">
        <w:t xml:space="preserve">[Pilar; October 24; Professor at the Universidad Carlos III de Madrid; CISG Advisory Council Opinion, “Contracts for the Sale of Goods to Be Manufactured or Produced and Mixed Contracts (Article 3 CISG),” </w:t>
      </w:r>
      <w:hyperlink r:id="rId22" w:history="1">
        <w:r w:rsidRPr="0084138E">
          <w:rPr>
            <w:rStyle w:val="Hyperlink"/>
          </w:rPr>
          <w:t>http://cisgac.com/default.php?ipkCat=128&amp;ifkCat=146&amp;sid=146</w:t>
        </w:r>
      </w:hyperlink>
      <w:r w:rsidRPr="0084138E">
        <w:t>]</w:t>
      </w:r>
    </w:p>
    <w:p w14:paraId="49DE4450" w14:textId="77777777" w:rsidR="001240FE" w:rsidRPr="0084138E" w:rsidRDefault="001240FE" w:rsidP="001240FE">
      <w:pPr>
        <w:rPr>
          <w:sz w:val="16"/>
        </w:rPr>
      </w:pPr>
      <w:r w:rsidRPr="0084138E">
        <w:rPr>
          <w:sz w:val="16"/>
        </w:rPr>
        <w:t xml:space="preserve">2.8. Legal writers who follow the economic value criterion have generally quantified the term "substantial part" by comparing Article 3(1) CISG (substantial) with Article 3(2) CISG (preponderant): substantial being less than preponderant. In this way, </w:t>
      </w:r>
      <w:r w:rsidRPr="0084138E">
        <w:rPr>
          <w:rStyle w:val="StyleUnderline"/>
        </w:rPr>
        <w:t xml:space="preserve">legal writers have used the </w:t>
      </w:r>
      <w:r w:rsidRPr="0084138E">
        <w:rPr>
          <w:rStyle w:val="Emphasis"/>
        </w:rPr>
        <w:t>following percentages</w:t>
      </w:r>
      <w:r w:rsidRPr="0084138E">
        <w:rPr>
          <w:rStyle w:val="StyleUnderline"/>
        </w:rPr>
        <w:t xml:space="preserve"> to quantify substantial: 15%</w:t>
      </w:r>
      <w:r w:rsidRPr="0084138E">
        <w:rPr>
          <w:sz w:val="16"/>
        </w:rPr>
        <w:t xml:space="preserve">,[14] </w:t>
      </w:r>
      <w:r w:rsidRPr="0084138E">
        <w:rPr>
          <w:rStyle w:val="StyleUnderline"/>
        </w:rPr>
        <w:t>between 40% and 50%</w:t>
      </w:r>
      <w:r w:rsidRPr="0084138E">
        <w:rPr>
          <w:sz w:val="16"/>
        </w:rPr>
        <w:t xml:space="preserve">,[15] </w:t>
      </w:r>
      <w:r w:rsidRPr="0084138E">
        <w:rPr>
          <w:rStyle w:val="StyleUnderline"/>
        </w:rPr>
        <w:t>or</w:t>
      </w:r>
      <w:r w:rsidRPr="0084138E">
        <w:rPr>
          <w:sz w:val="16"/>
        </w:rPr>
        <w:t xml:space="preserve"> more </w:t>
      </w:r>
      <w:r w:rsidRPr="0084138E">
        <w:rPr>
          <w:rStyle w:val="StyleUnderline"/>
        </w:rPr>
        <w:t>generally 50%</w:t>
      </w:r>
      <w:r w:rsidRPr="0084138E">
        <w:rPr>
          <w:sz w:val="16"/>
        </w:rPr>
        <w:t xml:space="preserve">.[16] </w:t>
      </w:r>
      <w:r w:rsidRPr="0084138E">
        <w:rPr>
          <w:rStyle w:val="StyleUnderline"/>
        </w:rPr>
        <w:t xml:space="preserve">At the </w:t>
      </w:r>
      <w:r w:rsidRPr="0084138E">
        <w:rPr>
          <w:rStyle w:val="Emphasis"/>
        </w:rPr>
        <w:t>same time</w:t>
      </w:r>
      <w:r w:rsidRPr="0084138E">
        <w:rPr>
          <w:rStyle w:val="StyleUnderline"/>
        </w:rPr>
        <w:t xml:space="preserve">, </w:t>
      </w:r>
      <w:r w:rsidRPr="0084138E">
        <w:rPr>
          <w:rStyle w:val="Emphasis"/>
        </w:rPr>
        <w:t>other authors</w:t>
      </w:r>
      <w:r w:rsidRPr="0084138E">
        <w:rPr>
          <w:sz w:val="16"/>
        </w:rPr>
        <w:t xml:space="preserve">, although they have not fixed any numbers in regard to the quantification of the term "substantial" have </w:t>
      </w:r>
      <w:r w:rsidRPr="0084138E">
        <w:rPr>
          <w:rStyle w:val="StyleUnderline"/>
        </w:rPr>
        <w:t>declared</w:t>
      </w:r>
      <w:r w:rsidRPr="0084138E">
        <w:rPr>
          <w:sz w:val="16"/>
        </w:rPr>
        <w:t xml:space="preserve"> that "preponderant" means </w:t>
      </w:r>
      <w:r w:rsidRPr="0084138E">
        <w:rPr>
          <w:rStyle w:val="StyleUnderline"/>
        </w:rPr>
        <w:t>"considerably more than 50%</w:t>
      </w:r>
      <w:r w:rsidRPr="0084138E">
        <w:rPr>
          <w:sz w:val="16"/>
        </w:rPr>
        <w:t xml:space="preserve"> of the price" </w:t>
      </w:r>
      <w:r w:rsidRPr="0084138E">
        <w:rPr>
          <w:rStyle w:val="StyleUnderline"/>
        </w:rPr>
        <w:t>or</w:t>
      </w:r>
      <w:r w:rsidRPr="0084138E">
        <w:rPr>
          <w:sz w:val="16"/>
        </w:rPr>
        <w:t xml:space="preserve"> "clearly </w:t>
      </w:r>
      <w:r w:rsidRPr="0084138E">
        <w:rPr>
          <w:rStyle w:val="StyleUnderline"/>
        </w:rPr>
        <w:t>in excess of 50%"</w:t>
      </w:r>
      <w:r w:rsidRPr="0084138E">
        <w:rPr>
          <w:sz w:val="16"/>
        </w:rPr>
        <w:t xml:space="preserve">.[17] Thus </w:t>
      </w:r>
      <w:r w:rsidRPr="0084138E">
        <w:rPr>
          <w:rStyle w:val="StyleUnderline"/>
        </w:rPr>
        <w:t xml:space="preserve">it seems that for the latter authors, the </w:t>
      </w:r>
      <w:r w:rsidRPr="0084138E">
        <w:rPr>
          <w:rStyle w:val="Emphasis"/>
        </w:rPr>
        <w:t>quantification</w:t>
      </w:r>
      <w:r w:rsidRPr="0084138E">
        <w:rPr>
          <w:rStyle w:val="StyleUnderline"/>
        </w:rPr>
        <w:t xml:space="preserve"> of</w:t>
      </w:r>
      <w:r w:rsidRPr="0084138E">
        <w:rPr>
          <w:sz w:val="16"/>
        </w:rPr>
        <w:t xml:space="preserve"> the term </w:t>
      </w:r>
      <w:r w:rsidRPr="0084138E">
        <w:rPr>
          <w:rStyle w:val="StyleUnderline"/>
        </w:rPr>
        <w:t>"substantial" is placed above the 50% figure</w:t>
      </w:r>
      <w:r w:rsidRPr="0084138E">
        <w:rPr>
          <w:sz w:val="16"/>
        </w:rPr>
        <w:t>. Also, some Courts have followed this approach.[18]</w:t>
      </w:r>
    </w:p>
    <w:p w14:paraId="6EEF990F" w14:textId="77777777" w:rsidR="001240FE" w:rsidRPr="0084138E" w:rsidRDefault="001240FE" w:rsidP="001240FE">
      <w:pPr>
        <w:rPr>
          <w:sz w:val="16"/>
        </w:rPr>
      </w:pPr>
      <w:r w:rsidRPr="0084138E">
        <w:rPr>
          <w:sz w:val="16"/>
        </w:rPr>
        <w:t xml:space="preserve">2.9. </w:t>
      </w:r>
      <w:r w:rsidRPr="0084138E">
        <w:rPr>
          <w:rStyle w:val="StyleUnderline"/>
        </w:rPr>
        <w:t xml:space="preserve">To consider a </w:t>
      </w:r>
      <w:r w:rsidRPr="0084138E">
        <w:rPr>
          <w:rStyle w:val="Emphasis"/>
        </w:rPr>
        <w:t>fixed percentage</w:t>
      </w:r>
      <w:r w:rsidRPr="0084138E">
        <w:rPr>
          <w:rStyle w:val="StyleUnderline"/>
        </w:rPr>
        <w:t xml:space="preserve"> might be </w:t>
      </w:r>
      <w:r w:rsidRPr="0084138E">
        <w:rPr>
          <w:rStyle w:val="Emphasis"/>
        </w:rPr>
        <w:t>arbitrary</w:t>
      </w:r>
      <w:r w:rsidRPr="0084138E">
        <w:rPr>
          <w:sz w:val="16"/>
        </w:rPr>
        <w:t xml:space="preserve"> due to the fact that </w:t>
      </w:r>
      <w:r w:rsidRPr="0084138E">
        <w:rPr>
          <w:rStyle w:val="StyleUnderline"/>
        </w:rPr>
        <w:t xml:space="preserve">the </w:t>
      </w:r>
      <w:r w:rsidRPr="0084138E">
        <w:rPr>
          <w:rStyle w:val="Emphasis"/>
        </w:rPr>
        <w:t>particularities</w:t>
      </w:r>
      <w:r w:rsidRPr="0084138E">
        <w:rPr>
          <w:rStyle w:val="StyleUnderline"/>
        </w:rPr>
        <w:t xml:space="preserve"> of </w:t>
      </w:r>
      <w:r w:rsidRPr="0084138E">
        <w:rPr>
          <w:rStyle w:val="Emphasis"/>
        </w:rPr>
        <w:t>each case</w:t>
      </w:r>
      <w:r w:rsidRPr="0084138E">
        <w:rPr>
          <w:rStyle w:val="StyleUnderline"/>
        </w:rPr>
        <w:t xml:space="preserve"> ought to be taken into account</w:t>
      </w:r>
      <w:r w:rsidRPr="0084138E">
        <w:rPr>
          <w:sz w:val="16"/>
        </w:rPr>
        <w:t xml:space="preserve">; that the </w:t>
      </w:r>
      <w:r w:rsidRPr="0084138E">
        <w:rPr>
          <w:rStyle w:val="StyleUnderline"/>
        </w:rPr>
        <w:t xml:space="preserve">scholars are in </w:t>
      </w:r>
      <w:r w:rsidRPr="0084138E">
        <w:rPr>
          <w:rStyle w:val="Emphasis"/>
        </w:rPr>
        <w:t>disagreement</w:t>
      </w:r>
      <w:r w:rsidRPr="0084138E">
        <w:rPr>
          <w:rStyle w:val="StyleUnderline"/>
        </w:rPr>
        <w:t>; and</w:t>
      </w:r>
      <w:r w:rsidRPr="0084138E">
        <w:rPr>
          <w:sz w:val="16"/>
        </w:rPr>
        <w:t xml:space="preserve"> that </w:t>
      </w:r>
      <w:r w:rsidRPr="0084138E">
        <w:rPr>
          <w:rStyle w:val="StyleUnderline"/>
        </w:rPr>
        <w:t xml:space="preserve">the </w:t>
      </w:r>
      <w:r w:rsidRPr="0084138E">
        <w:rPr>
          <w:rStyle w:val="Emphasis"/>
        </w:rPr>
        <w:t>origin</w:t>
      </w:r>
      <w:r w:rsidRPr="0084138E">
        <w:rPr>
          <w:rStyle w:val="StyleUnderline"/>
        </w:rPr>
        <w:t xml:space="preserve"> of</w:t>
      </w:r>
      <w:r w:rsidRPr="0084138E">
        <w:rPr>
          <w:sz w:val="16"/>
        </w:rPr>
        <w:t xml:space="preserve"> those </w:t>
      </w:r>
      <w:r w:rsidRPr="0084138E">
        <w:rPr>
          <w:rStyle w:val="StyleUnderline"/>
        </w:rPr>
        <w:t xml:space="preserve">figures is </w:t>
      </w:r>
      <w:r w:rsidRPr="0084138E">
        <w:rPr>
          <w:rStyle w:val="Emphasis"/>
        </w:rPr>
        <w:t>not clear</w:t>
      </w:r>
      <w:r w:rsidRPr="0084138E">
        <w:rPr>
          <w:sz w:val="16"/>
        </w:rPr>
        <w:t>.[19]</w:t>
      </w:r>
    </w:p>
    <w:p w14:paraId="78CFD925" w14:textId="77777777" w:rsidR="001240FE" w:rsidRDefault="001240FE" w:rsidP="001240FE">
      <w:pPr>
        <w:rPr>
          <w:sz w:val="16"/>
        </w:rPr>
      </w:pPr>
      <w:r w:rsidRPr="0084138E">
        <w:rPr>
          <w:sz w:val="16"/>
        </w:rPr>
        <w:t xml:space="preserve">Therefore, </w:t>
      </w:r>
      <w:r w:rsidRPr="0084138E">
        <w:rPr>
          <w:rStyle w:val="StyleUnderline"/>
        </w:rPr>
        <w:t>it does not seem</w:t>
      </w:r>
      <w:r w:rsidRPr="0084138E">
        <w:rPr>
          <w:sz w:val="16"/>
        </w:rPr>
        <w:t xml:space="preserve"> to be </w:t>
      </w:r>
      <w:r w:rsidRPr="0084138E">
        <w:rPr>
          <w:rStyle w:val="StyleUnderline"/>
        </w:rPr>
        <w:t xml:space="preserve">advisable to </w:t>
      </w:r>
      <w:r w:rsidRPr="0084138E">
        <w:rPr>
          <w:rStyle w:val="Emphasis"/>
        </w:rPr>
        <w:t>quantify</w:t>
      </w:r>
      <w:r w:rsidRPr="0084138E">
        <w:rPr>
          <w:rStyle w:val="StyleUnderline"/>
        </w:rPr>
        <w:t xml:space="preserve"> the word "</w:t>
      </w:r>
      <w:r w:rsidRPr="0084138E">
        <w:rPr>
          <w:rStyle w:val="Emphasis"/>
        </w:rPr>
        <w:t>substantial</w:t>
      </w:r>
      <w:r w:rsidRPr="0084138E">
        <w:rPr>
          <w:rStyle w:val="StyleUnderline"/>
        </w:rPr>
        <w:t xml:space="preserve">" a priori </w:t>
      </w:r>
      <w:r w:rsidRPr="0084138E">
        <w:rPr>
          <w:rStyle w:val="Emphasis"/>
        </w:rPr>
        <w:t>in percentages</w:t>
      </w:r>
      <w:r w:rsidRPr="0084138E">
        <w:rPr>
          <w:rStyle w:val="StyleUnderline"/>
        </w:rPr>
        <w:t xml:space="preserve">. A </w:t>
      </w:r>
      <w:r w:rsidRPr="0084138E">
        <w:rPr>
          <w:rStyle w:val="Emphasis"/>
        </w:rPr>
        <w:t>case-by-case</w:t>
      </w:r>
      <w:r w:rsidRPr="0084138E">
        <w:rPr>
          <w:rStyle w:val="StyleUnderline"/>
        </w:rPr>
        <w:t xml:space="preserve"> analysis is </w:t>
      </w:r>
      <w:r w:rsidRPr="0084138E">
        <w:rPr>
          <w:rStyle w:val="Emphasis"/>
        </w:rPr>
        <w:t>preferable</w:t>
      </w:r>
      <w:r w:rsidRPr="0084138E">
        <w:rPr>
          <w:rStyle w:val="StyleUnderline"/>
        </w:rPr>
        <w:t xml:space="preserve"> and</w:t>
      </w:r>
      <w:r w:rsidRPr="0084138E">
        <w:rPr>
          <w:sz w:val="16"/>
        </w:rPr>
        <w:t xml:space="preserve"> thus it </w:t>
      </w:r>
      <w:r w:rsidRPr="0084138E">
        <w:rPr>
          <w:rStyle w:val="StyleUnderline"/>
        </w:rPr>
        <w:t xml:space="preserve">should be determined on the basis of an </w:t>
      </w:r>
      <w:r w:rsidRPr="0084138E">
        <w:rPr>
          <w:rStyle w:val="Emphasis"/>
        </w:rPr>
        <w:t>overall assessment</w:t>
      </w:r>
      <w:r w:rsidRPr="0084138E">
        <w:rPr>
          <w:sz w:val="16"/>
        </w:rPr>
        <w:t>.</w:t>
      </w:r>
    </w:p>
    <w:p w14:paraId="58CA54A7" w14:textId="77777777" w:rsidR="001240FE" w:rsidRPr="0084138E" w:rsidRDefault="001240FE" w:rsidP="001240FE">
      <w:pPr>
        <w:pStyle w:val="Heading2"/>
      </w:pPr>
      <w:r w:rsidRPr="0084138E">
        <w:t>Increase</w:t>
      </w:r>
    </w:p>
    <w:p w14:paraId="651E8061" w14:textId="77777777" w:rsidR="001240FE" w:rsidRPr="0084138E" w:rsidRDefault="001240FE" w:rsidP="001240FE">
      <w:pPr>
        <w:pStyle w:val="Heading3"/>
      </w:pPr>
      <w:r>
        <w:t>Increase---</w:t>
      </w:r>
      <w:r w:rsidRPr="0084138E">
        <w:t>Causal---1NC</w:t>
      </w:r>
    </w:p>
    <w:p w14:paraId="5E2FF0CA" w14:textId="699FD21A" w:rsidR="001240FE" w:rsidRPr="0084138E" w:rsidRDefault="001240FE" w:rsidP="001240FE">
      <w:pPr>
        <w:pStyle w:val="Heading4"/>
      </w:pPr>
      <w:r w:rsidRPr="0084138E">
        <w:t xml:space="preserve">The </w:t>
      </w:r>
      <w:r w:rsidRPr="0084138E">
        <w:rPr>
          <w:u w:val="single"/>
        </w:rPr>
        <w:t>transitive</w:t>
      </w:r>
      <w:r w:rsidRPr="0084138E">
        <w:t xml:space="preserve"> </w:t>
      </w:r>
      <w:r w:rsidR="002C0BD3">
        <w:t>‘</w:t>
      </w:r>
      <w:r w:rsidRPr="0084138E">
        <w:t>increase</w:t>
      </w:r>
      <w:r w:rsidR="002C0BD3">
        <w:t>’</w:t>
      </w:r>
      <w:r w:rsidRPr="0084138E">
        <w:t xml:space="preserve"> implies a </w:t>
      </w:r>
      <w:r w:rsidRPr="0084138E">
        <w:rPr>
          <w:u w:val="single"/>
        </w:rPr>
        <w:t>cause-and-effect</w:t>
      </w:r>
      <w:r w:rsidRPr="0084138E">
        <w:t xml:space="preserve"> relationship.</w:t>
      </w:r>
    </w:p>
    <w:p w14:paraId="70355045" w14:textId="77777777" w:rsidR="001240FE" w:rsidRPr="0084138E" w:rsidRDefault="001240FE" w:rsidP="001240FE">
      <w:r w:rsidRPr="0084138E">
        <w:rPr>
          <w:rStyle w:val="Style13ptBold"/>
        </w:rPr>
        <w:t>Goldstein ’1</w:t>
      </w:r>
      <w:r w:rsidRPr="0084138E">
        <w:t xml:space="preserve"> [Thomas C, Jonathan S Massey, Amy Howe, George J Fowler, III, Lawrence R Demarcay; December 4; former clerk for Judge Patricia Wald of the D.C. Circuit, co-founder of SCOTUS Blog, notably second chair for Laurence Tribe and David Boies on behalf of Vice President Al Gore in </w:t>
      </w:r>
      <w:r w:rsidRPr="0084138E">
        <w:rPr>
          <w:i/>
          <w:iCs/>
        </w:rPr>
        <w:t>Bush v. Gore</w:t>
      </w:r>
      <w:r w:rsidRPr="0084138E">
        <w:t>; J.D. from Harvard Law School, former clerk to Justice William J Brennan, Jr; the list goes on; Westlaw, Appellate Brief for “Republican National Committee v. Taylor,” WL 36038162]</w:t>
      </w:r>
    </w:p>
    <w:p w14:paraId="48554D91" w14:textId="77777777" w:rsidR="001240FE" w:rsidRPr="0084138E" w:rsidRDefault="001240FE" w:rsidP="001240FE">
      <w:pPr>
        <w:rPr>
          <w:sz w:val="16"/>
        </w:rPr>
      </w:pPr>
      <w:r w:rsidRPr="0084138E">
        <w:rPr>
          <w:rStyle w:val="Emphasis"/>
        </w:rPr>
        <w:t>The rules of grammar</w:t>
      </w:r>
      <w:r w:rsidRPr="0084138E">
        <w:rPr>
          <w:rStyle w:val="StyleUnderline"/>
        </w:rPr>
        <w:t xml:space="preserve"> confirm</w:t>
      </w:r>
      <w:r w:rsidRPr="0084138E">
        <w:rPr>
          <w:sz w:val="16"/>
        </w:rPr>
        <w:t xml:space="preserve"> that the Contest Statement is untruthful because it implies </w:t>
      </w:r>
      <w:r w:rsidRPr="0084138E">
        <w:rPr>
          <w:rStyle w:val="Emphasis"/>
        </w:rPr>
        <w:t>a cause-and-effect</w:t>
      </w:r>
      <w:r w:rsidRPr="0084138E">
        <w:rPr>
          <w:rStyle w:val="StyleUnderline"/>
        </w:rPr>
        <w:t xml:space="preserve"> relationship</w:t>
      </w:r>
      <w:r w:rsidRPr="0084138E">
        <w:rPr>
          <w:sz w:val="16"/>
        </w:rPr>
        <w:t xml:space="preserve"> between the Bill and Medicare increases. </w:t>
      </w:r>
      <w:r w:rsidRPr="0084138E">
        <w:rPr>
          <w:rStyle w:val="StyleUnderline"/>
        </w:rPr>
        <w:t>When a subject and verb are not followed by an object</w:t>
      </w:r>
      <w:r w:rsidRPr="0084138E">
        <w:rPr>
          <w:sz w:val="16"/>
        </w:rPr>
        <w:t xml:space="preserve"> - e.g., in the sentence, “Under the bill, Medicare spending increases” - </w:t>
      </w:r>
      <w:r w:rsidRPr="0084138E">
        <w:rPr>
          <w:rStyle w:val="StyleUnderline"/>
        </w:rPr>
        <w:t xml:space="preserve">the verb is </w:t>
      </w:r>
      <w:r w:rsidRPr="0084138E">
        <w:rPr>
          <w:rStyle w:val="Emphasis"/>
        </w:rPr>
        <w:t>intransitive</w:t>
      </w:r>
      <w:r w:rsidRPr="0084138E">
        <w:rPr>
          <w:rStyle w:val="StyleUnderline"/>
        </w:rPr>
        <w:t xml:space="preserve">. When an object </w:t>
      </w:r>
      <w:r w:rsidRPr="0084138E">
        <w:rPr>
          <w:rStyle w:val="Emphasis"/>
        </w:rPr>
        <w:t>follows the verb</w:t>
      </w:r>
      <w:r w:rsidRPr="0084138E">
        <w:rPr>
          <w:sz w:val="16"/>
        </w:rPr>
        <w:t>- as in the Contest Statement (the “bill... increases... spending on Medicare”)-</w:t>
      </w:r>
      <w:r w:rsidRPr="0084138E">
        <w:rPr>
          <w:rStyle w:val="StyleUnderline"/>
        </w:rPr>
        <w:t xml:space="preserve">the verb is </w:t>
      </w:r>
      <w:r w:rsidRPr="0084138E">
        <w:rPr>
          <w:rStyle w:val="Emphasis"/>
        </w:rPr>
        <w:t>transitive</w:t>
      </w:r>
      <w:r w:rsidRPr="0084138E">
        <w:rPr>
          <w:rStyle w:val="StyleUnderline"/>
        </w:rPr>
        <w:t xml:space="preserve">. The definition of the </w:t>
      </w:r>
      <w:r w:rsidRPr="0084138E">
        <w:rPr>
          <w:rStyle w:val="Emphasis"/>
          <w:i/>
        </w:rPr>
        <w:t>intransitive</w:t>
      </w:r>
      <w:r w:rsidRPr="0084138E">
        <w:rPr>
          <w:rStyle w:val="Emphasis"/>
        </w:rPr>
        <w:t xml:space="preserve"> verb</w:t>
      </w:r>
      <w:r w:rsidRPr="0084138E">
        <w:rPr>
          <w:rStyle w:val="StyleUnderline"/>
        </w:rPr>
        <w:t xml:space="preserve"> “increase” is “</w:t>
      </w:r>
      <w:r w:rsidRPr="0084138E">
        <w:rPr>
          <w:rStyle w:val="Emphasis"/>
        </w:rPr>
        <w:t>to become</w:t>
      </w:r>
      <w:r w:rsidRPr="0084138E">
        <w:rPr>
          <w:rStyle w:val="StyleUnderline"/>
        </w:rPr>
        <w:t xml:space="preserve"> greater in size, amount, degree, etc.; grow.” Webster's New World College Dictionary</w:t>
      </w:r>
      <w:r w:rsidRPr="0084138E">
        <w:rPr>
          <w:sz w:val="16"/>
        </w:rPr>
        <w:t xml:space="preserve"> 684 (3d ed. 1995). </w:t>
      </w:r>
      <w:r w:rsidRPr="0084138E">
        <w:rPr>
          <w:rStyle w:val="StyleUnderline"/>
        </w:rPr>
        <w:t xml:space="preserve">But </w:t>
      </w:r>
      <w:r w:rsidRPr="0084138E">
        <w:rPr>
          <w:rStyle w:val="Emphasis"/>
        </w:rPr>
        <w:t xml:space="preserve">the definition of the </w:t>
      </w:r>
      <w:r w:rsidRPr="0084138E">
        <w:rPr>
          <w:rStyle w:val="Emphasis"/>
          <w:i/>
        </w:rPr>
        <w:t>transitive</w:t>
      </w:r>
      <w:r w:rsidRPr="0084138E">
        <w:rPr>
          <w:rStyle w:val="Emphasis"/>
        </w:rPr>
        <w:t xml:space="preserve"> verb</w:t>
      </w:r>
      <w:r w:rsidRPr="0084138E">
        <w:rPr>
          <w:rStyle w:val="StyleUnderline"/>
        </w:rPr>
        <w:t xml:space="preserve"> “increase”</w:t>
      </w:r>
      <w:r w:rsidRPr="0084138E">
        <w:rPr>
          <w:sz w:val="16"/>
        </w:rPr>
        <w:t xml:space="preserve"> - the verb used in the Contest Statement - </w:t>
      </w:r>
      <w:r w:rsidRPr="0084138E">
        <w:rPr>
          <w:rStyle w:val="StyleUnderline"/>
        </w:rPr>
        <w:t xml:space="preserve">is “to </w:t>
      </w:r>
      <w:r w:rsidRPr="0084138E">
        <w:rPr>
          <w:rStyle w:val="Emphasis"/>
          <w:i/>
        </w:rPr>
        <w:t>cause</w:t>
      </w:r>
      <w:r w:rsidRPr="0084138E">
        <w:rPr>
          <w:rStyle w:val="StyleUnderline"/>
        </w:rPr>
        <w:t xml:space="preserve"> to become greater in size, amount, degree, etc.; </w:t>
      </w:r>
      <w:r w:rsidRPr="0084138E">
        <w:rPr>
          <w:rStyle w:val="Emphasis"/>
          <w:i/>
        </w:rPr>
        <w:t>add to</w:t>
      </w:r>
      <w:r w:rsidRPr="0084138E">
        <w:rPr>
          <w:rStyle w:val="StyleUnderline"/>
        </w:rPr>
        <w:t xml:space="preserve">; </w:t>
      </w:r>
      <w:r w:rsidRPr="0084138E">
        <w:rPr>
          <w:rStyle w:val="Emphasis"/>
          <w:i/>
        </w:rPr>
        <w:t>augment</w:t>
      </w:r>
      <w:r w:rsidRPr="0084138E">
        <w:rPr>
          <w:rStyle w:val="StyleUnderline"/>
        </w:rPr>
        <w:t>.”</w:t>
      </w:r>
      <w:r w:rsidRPr="0084138E">
        <w:rPr>
          <w:sz w:val="16"/>
        </w:rPr>
        <w:t xml:space="preserve"> Id. (emphasis added). It cannot be said that the Bill would have caused Medicare spending to become greater in size in the period from 1995 to 2002, or that the Bill would have added to or augmented Medicare spending in those years.</w:t>
      </w:r>
    </w:p>
    <w:p w14:paraId="0B8DA01A" w14:textId="77777777" w:rsidR="001240FE" w:rsidRPr="0084138E" w:rsidRDefault="001240FE" w:rsidP="001240FE">
      <w:pPr>
        <w:pStyle w:val="Heading3"/>
      </w:pPr>
      <w:r>
        <w:t>Increase---</w:t>
      </w:r>
      <w:r w:rsidRPr="0084138E">
        <w:t xml:space="preserve">Causal---2NC </w:t>
      </w:r>
    </w:p>
    <w:p w14:paraId="5343B28D" w14:textId="56B76932" w:rsidR="001240FE" w:rsidRPr="0084138E" w:rsidRDefault="002C0BD3" w:rsidP="001240FE">
      <w:pPr>
        <w:pStyle w:val="Heading4"/>
      </w:pPr>
      <w:r>
        <w:t>‘</w:t>
      </w:r>
      <w:r w:rsidR="001240FE" w:rsidRPr="0084138E">
        <w:t>Increase</w:t>
      </w:r>
      <w:r>
        <w:t>’</w:t>
      </w:r>
      <w:r w:rsidR="001240FE" w:rsidRPr="0084138E">
        <w:t xml:space="preserve"> in the </w:t>
      </w:r>
      <w:r w:rsidR="001240FE" w:rsidRPr="0084138E">
        <w:rPr>
          <w:u w:val="single"/>
        </w:rPr>
        <w:t>transitive active voice</w:t>
      </w:r>
      <w:r w:rsidR="001240FE" w:rsidRPr="0084138E">
        <w:t xml:space="preserve"> requires </w:t>
      </w:r>
      <w:r w:rsidR="001240FE" w:rsidRPr="0084138E">
        <w:rPr>
          <w:u w:val="single"/>
        </w:rPr>
        <w:t>causation</w:t>
      </w:r>
      <w:r w:rsidR="001240FE" w:rsidRPr="0084138E">
        <w:t>.</w:t>
      </w:r>
    </w:p>
    <w:p w14:paraId="6725B266" w14:textId="77777777" w:rsidR="001240FE" w:rsidRPr="0084138E" w:rsidRDefault="001240FE" w:rsidP="001240FE">
      <w:r w:rsidRPr="0084138E">
        <w:rPr>
          <w:rStyle w:val="Style13ptBold"/>
        </w:rPr>
        <w:t>Ho ’17</w:t>
      </w:r>
      <w:r w:rsidRPr="0084138E">
        <w:t xml:space="preserve"> [Derek T, Silvija A Strikis, Hilary P Gerzhoy, H Blair Hahn, and Christiaan A Marcum; August 18; Partner at Kellogg, Hansen, Todd, Figel, &amp; Frederick PLLC, J.D. from Harvard Law School, Former Law Clerk to Justice David H. Souter; Partner at Kellogg, Hansen, Todd, Figel, &amp; Frederick PLLC, Former Law Clerk to Justice Sandra Day O'Connor; the list goes on; Westlaw, Appellate Brief for “In Re: Lipitor (Atorvastatin Calcium) Marketing, Sales Practices and Products Liability Litigation,” WL 4050003]</w:t>
      </w:r>
    </w:p>
    <w:p w14:paraId="2C39D177" w14:textId="77777777" w:rsidR="001240FE" w:rsidRPr="0084138E" w:rsidRDefault="001240FE" w:rsidP="001240FE">
      <w:pPr>
        <w:rPr>
          <w:sz w:val="16"/>
        </w:rPr>
      </w:pPr>
      <w:r w:rsidRPr="0084138E">
        <w:rPr>
          <w:sz w:val="16"/>
        </w:rPr>
        <w:t xml:space="preserve">The district court held Dr. DeMicco's admission insufficient to avoid summary judgment because it was “at best, evidence of association, not causation.” JA2055(CMO 97, at 22); JA2155(CMO 100, at 46). </w:t>
      </w:r>
      <w:r w:rsidRPr="0084138E">
        <w:rPr>
          <w:rStyle w:val="StyleUnderline"/>
        </w:rPr>
        <w:t>That ruling is contrary to</w:t>
      </w:r>
      <w:r w:rsidRPr="0084138E">
        <w:rPr>
          <w:sz w:val="16"/>
        </w:rPr>
        <w:t xml:space="preserve"> the *64 </w:t>
      </w:r>
      <w:r w:rsidRPr="0084138E">
        <w:rPr>
          <w:rStyle w:val="Emphasis"/>
        </w:rPr>
        <w:t>plain language</w:t>
      </w:r>
      <w:r w:rsidRPr="0084138E">
        <w:rPr>
          <w:sz w:val="16"/>
        </w:rPr>
        <w:t xml:space="preserve"> of Dr. DeMicco's email. </w:t>
      </w:r>
      <w:r w:rsidRPr="0084138E">
        <w:rPr>
          <w:rStyle w:val="StyleUnderline"/>
        </w:rPr>
        <w:t xml:space="preserve">The </w:t>
      </w:r>
      <w:r w:rsidRPr="0084138E">
        <w:rPr>
          <w:rStyle w:val="Emphasis"/>
        </w:rPr>
        <w:t>verb</w:t>
      </w:r>
      <w:r w:rsidRPr="0084138E">
        <w:rPr>
          <w:rStyle w:val="StyleUnderline"/>
        </w:rPr>
        <w:t xml:space="preserve"> “increase,” when used in </w:t>
      </w:r>
      <w:r w:rsidRPr="0084138E">
        <w:rPr>
          <w:rStyle w:val="Emphasis"/>
        </w:rPr>
        <w:t>the transitive active voice</w:t>
      </w:r>
      <w:r w:rsidRPr="0084138E">
        <w:rPr>
          <w:sz w:val="16"/>
        </w:rPr>
        <w:t xml:space="preserve"> (</w:t>
      </w:r>
      <w:r w:rsidRPr="0084138E">
        <w:rPr>
          <w:rStyle w:val="StyleUnderline"/>
        </w:rPr>
        <w:t xml:space="preserve">i.e., with </w:t>
      </w:r>
      <w:r w:rsidRPr="0084138E">
        <w:rPr>
          <w:rStyle w:val="Emphasis"/>
        </w:rPr>
        <w:t>a direct object</w:t>
      </w:r>
      <w:r w:rsidRPr="0084138E">
        <w:rPr>
          <w:sz w:val="16"/>
        </w:rPr>
        <w:t xml:space="preserve">, here, “the risk”) </w:t>
      </w:r>
      <w:r w:rsidRPr="0084138E">
        <w:rPr>
          <w:rStyle w:val="StyleUnderline"/>
        </w:rPr>
        <w:t xml:space="preserve">means “to </w:t>
      </w:r>
      <w:r w:rsidRPr="0084138E">
        <w:rPr>
          <w:rStyle w:val="Emphasis"/>
        </w:rPr>
        <w:t>make greater</w:t>
      </w:r>
      <w:r w:rsidRPr="0084138E">
        <w:rPr>
          <w:rStyle w:val="StyleUnderline"/>
        </w:rPr>
        <w:t xml:space="preserve">” – i.e., to </w:t>
      </w:r>
      <w:r w:rsidRPr="0084138E">
        <w:rPr>
          <w:rStyle w:val="Emphasis"/>
        </w:rPr>
        <w:t>cause</w:t>
      </w:r>
      <w:r w:rsidRPr="0084138E">
        <w:rPr>
          <w:rStyle w:val="StyleUnderline"/>
        </w:rPr>
        <w:t xml:space="preserve"> an increase</w:t>
      </w:r>
      <w:r w:rsidRPr="0084138E">
        <w:rPr>
          <w:sz w:val="16"/>
        </w:rPr>
        <w:t xml:space="preserve">d risk. </w:t>
      </w:r>
      <w:r w:rsidRPr="0084138E">
        <w:rPr>
          <w:rStyle w:val="StyleUnderline"/>
        </w:rPr>
        <w:t>See Webster's Third New International Dictionary</w:t>
      </w:r>
      <w:r w:rsidRPr="0084138E">
        <w:rPr>
          <w:sz w:val="16"/>
        </w:rPr>
        <w:t xml:space="preserve"> 1145 (2002). </w:t>
      </w:r>
      <w:r w:rsidRPr="0084138E">
        <w:rPr>
          <w:rStyle w:val="StyleUnderline"/>
        </w:rPr>
        <w:t xml:space="preserve">That is </w:t>
      </w:r>
      <w:r w:rsidRPr="0084138E">
        <w:rPr>
          <w:rStyle w:val="Emphasis"/>
        </w:rPr>
        <w:t>the very definition of general causation</w:t>
      </w:r>
      <w:r w:rsidRPr="0084138E">
        <w:rPr>
          <w:sz w:val="16"/>
        </w:rPr>
        <w:t>. See, e.g., Kuhn v. Wyeth, Inc., 686 F.3d 618, 626 (8th Cir. 2012) (defining general causation as the requirement “that use of [a drug] increases the risk of [a disease]”); Jenkins v. Slidella L.L.C., No. 05-370, 2008 WL 2649510, at *4 (E.D. La. June 27, 2008) (defining general causation in a toxic tort as the requirement that “exposure to the substance at issue increases the risk of a particular injury”).43</w:t>
      </w:r>
    </w:p>
    <w:p w14:paraId="6067FE60" w14:textId="77777777" w:rsidR="001240FE" w:rsidRPr="0084138E" w:rsidRDefault="001240FE" w:rsidP="001240FE">
      <w:pPr>
        <w:pStyle w:val="Heading3"/>
      </w:pPr>
      <w:r>
        <w:t>Increase---</w:t>
      </w:r>
      <w:r w:rsidRPr="0084138E">
        <w:t>Net---1NC</w:t>
      </w:r>
    </w:p>
    <w:p w14:paraId="1096A017" w14:textId="46088F67" w:rsidR="001240FE" w:rsidRPr="0084138E" w:rsidRDefault="002C0BD3" w:rsidP="001240FE">
      <w:pPr>
        <w:pStyle w:val="Heading4"/>
      </w:pPr>
      <w:r>
        <w:t>‘</w:t>
      </w:r>
      <w:r w:rsidR="001240FE" w:rsidRPr="0084138E">
        <w:t>Increase</w:t>
      </w:r>
      <w:r>
        <w:t>’</w:t>
      </w:r>
      <w:r w:rsidR="001240FE" w:rsidRPr="0084138E">
        <w:t xml:space="preserve"> must be </w:t>
      </w:r>
      <w:r w:rsidR="001240FE" w:rsidRPr="0084138E">
        <w:rPr>
          <w:u w:val="single"/>
        </w:rPr>
        <w:t>net increases</w:t>
      </w:r>
      <w:r w:rsidR="001240FE" w:rsidRPr="0084138E">
        <w:t>.</w:t>
      </w:r>
    </w:p>
    <w:p w14:paraId="7D884574" w14:textId="77777777" w:rsidR="001240FE" w:rsidRPr="0084138E" w:rsidRDefault="001240FE" w:rsidP="001240FE">
      <w:r w:rsidRPr="0084138E">
        <w:rPr>
          <w:rStyle w:val="Style13ptBold"/>
        </w:rPr>
        <w:t>Ortega ’91</w:t>
      </w:r>
      <w:r w:rsidRPr="0084138E">
        <w:t xml:space="preserve"> [Reuben; December 31; Associate Justice on California’s Second Appellate District; Westlaw, “Department of Water &amp; Power v. Energy Resources Conservation &amp; Development Commission,”2 Cal. App. 4th 206]</w:t>
      </w:r>
    </w:p>
    <w:p w14:paraId="6FDD6EB2" w14:textId="77777777" w:rsidR="001240FE" w:rsidRPr="0084138E" w:rsidRDefault="001240FE" w:rsidP="001240FE">
      <w:pPr>
        <w:rPr>
          <w:sz w:val="16"/>
        </w:rPr>
      </w:pPr>
      <w:r w:rsidRPr="0084138E">
        <w:rPr>
          <w:sz w:val="16"/>
        </w:rPr>
        <w:t xml:space="preserve">Action was brought to determine whether California Energy Resources Conservation and Development Commission could exercise certification jurisdiction over electrical power plant repowering project. The Superior Court, Los Angeles County, No. BS003230, John Zebrowski, J., ordered issuance of preemptory writ of mandate commanding Commission to cease its exercise of such certification jurisdiction, and Commission appealed. </w:t>
      </w:r>
      <w:r w:rsidRPr="0084138E">
        <w:rPr>
          <w:rStyle w:val="Emphasis"/>
        </w:rPr>
        <w:t>The Court</w:t>
      </w:r>
      <w:r w:rsidRPr="0084138E">
        <w:rPr>
          <w:sz w:val="16"/>
        </w:rPr>
        <w:t xml:space="preserve"> of Appeal, Ortega, J., </w:t>
      </w:r>
      <w:r w:rsidRPr="0084138E">
        <w:rPr>
          <w:rStyle w:val="StyleUnderline"/>
        </w:rPr>
        <w:t>held that</w:t>
      </w:r>
      <w:r w:rsidRPr="0084138E">
        <w:rPr>
          <w:sz w:val="16"/>
        </w:rPr>
        <w:t xml:space="preserve">: (1) </w:t>
      </w:r>
      <w:r w:rsidRPr="0084138E">
        <w:rPr>
          <w:rStyle w:val="Emphasis"/>
        </w:rPr>
        <w:t>term</w:t>
      </w:r>
      <w:r w:rsidRPr="0084138E">
        <w:rPr>
          <w:rStyle w:val="StyleUnderline"/>
        </w:rPr>
        <w:t xml:space="preserve"> “increase,”</w:t>
      </w:r>
      <w:r w:rsidRPr="0084138E">
        <w:rPr>
          <w:sz w:val="16"/>
        </w:rPr>
        <w:t xml:space="preserve"> as used in statute giving the Energy Commission modification jurisdiction over any alteration, replacement, or improvement of equipment that results in increase of 50 megawatts or more in power plant's electrical generating capacity, </w:t>
      </w:r>
      <w:r w:rsidRPr="0084138E">
        <w:rPr>
          <w:rStyle w:val="StyleUnderline"/>
        </w:rPr>
        <w:t>referred to “</w:t>
      </w:r>
      <w:r w:rsidRPr="0084138E">
        <w:rPr>
          <w:rStyle w:val="Emphasis"/>
        </w:rPr>
        <w:t>net</w:t>
      </w:r>
      <w:r w:rsidRPr="0084138E">
        <w:rPr>
          <w:rStyle w:val="StyleUnderline"/>
        </w:rPr>
        <w:t>” increase</w:t>
      </w:r>
      <w:r w:rsidRPr="0084138E">
        <w:rPr>
          <w:sz w:val="16"/>
        </w:rPr>
        <w:t xml:space="preserve"> in power plant's total generating capacity, and (2) Commission could exercise construction jurisdiction only over construction at new, not existing, sites.</w:t>
      </w:r>
    </w:p>
    <w:p w14:paraId="1CEC90BC" w14:textId="77777777" w:rsidR="001240FE" w:rsidRPr="0084138E" w:rsidRDefault="001240FE" w:rsidP="001240FE">
      <w:pPr>
        <w:pStyle w:val="Heading3"/>
      </w:pPr>
      <w:r>
        <w:t>Increase---</w:t>
      </w:r>
      <w:r w:rsidRPr="0084138E">
        <w:t>Net---2NC</w:t>
      </w:r>
    </w:p>
    <w:p w14:paraId="3A794FB1" w14:textId="2C204444" w:rsidR="001240FE" w:rsidRPr="0084138E" w:rsidRDefault="002C0BD3" w:rsidP="001240FE">
      <w:pPr>
        <w:pStyle w:val="Heading4"/>
      </w:pPr>
      <w:r>
        <w:t>‘</w:t>
      </w:r>
      <w:r w:rsidR="001240FE" w:rsidRPr="0084138E">
        <w:t>Increases</w:t>
      </w:r>
      <w:r>
        <w:t>’</w:t>
      </w:r>
      <w:r w:rsidR="001240FE" w:rsidRPr="0084138E">
        <w:t xml:space="preserve"> must be on net.</w:t>
      </w:r>
    </w:p>
    <w:p w14:paraId="5AF31982" w14:textId="77777777" w:rsidR="001240FE" w:rsidRPr="0084138E" w:rsidRDefault="001240FE" w:rsidP="001240FE">
      <w:r w:rsidRPr="0084138E">
        <w:rPr>
          <w:rStyle w:val="Style13ptBold"/>
        </w:rPr>
        <w:t>Hall ’72</w:t>
      </w:r>
      <w:r w:rsidRPr="0084138E">
        <w:t xml:space="preserve"> [Pike; February 1; Judge on the Court of Appeal of Louisiana, Second Circuit; Westlaw, “O. C. Lanier, v. Trans-World Life Insurance Company,” 258 So. 2d 103]</w:t>
      </w:r>
    </w:p>
    <w:p w14:paraId="3B2672C2" w14:textId="77777777" w:rsidR="001240FE" w:rsidRPr="0084138E" w:rsidRDefault="001240FE" w:rsidP="001240FE">
      <w:pPr>
        <w:rPr>
          <w:sz w:val="16"/>
        </w:rPr>
      </w:pPr>
      <w:r w:rsidRPr="0084138E">
        <w:rPr>
          <w:sz w:val="16"/>
        </w:rPr>
        <w:t>1</w:t>
      </w:r>
      <w:r w:rsidRPr="0084138E">
        <w:rPr>
          <w:rStyle w:val="Emphasis"/>
        </w:rPr>
        <w:t>The key terms</w:t>
      </w:r>
      <w:r w:rsidRPr="0084138E">
        <w:rPr>
          <w:sz w:val="16"/>
        </w:rPr>
        <w:t xml:space="preserve"> used in the agreement </w:t>
      </w:r>
      <w:r w:rsidRPr="0084138E">
        <w:rPr>
          <w:rStyle w:val="StyleUnderline"/>
        </w:rPr>
        <w:t xml:space="preserve">have </w:t>
      </w:r>
      <w:r w:rsidRPr="0084138E">
        <w:rPr>
          <w:rStyle w:val="Emphasis"/>
        </w:rPr>
        <w:t>well defined meanings</w:t>
      </w:r>
      <w:r w:rsidRPr="0084138E">
        <w:rPr>
          <w:sz w:val="16"/>
        </w:rPr>
        <w:t xml:space="preserve"> in the ‘debit’ insurance filed. </w:t>
      </w:r>
      <w:r w:rsidRPr="0084138E">
        <w:rPr>
          <w:rStyle w:val="StyleUnderline"/>
        </w:rPr>
        <w:t xml:space="preserve">‘Increase’ </w:t>
      </w:r>
      <w:r w:rsidRPr="0084138E">
        <w:rPr>
          <w:rStyle w:val="Emphasis"/>
        </w:rPr>
        <w:t>means</w:t>
      </w:r>
      <w:r w:rsidRPr="0084138E">
        <w:rPr>
          <w:rStyle w:val="StyleUnderline"/>
        </w:rPr>
        <w:t xml:space="preserve"> the net increase</w:t>
      </w:r>
      <w:r w:rsidRPr="0084138E">
        <w:rPr>
          <w:sz w:val="16"/>
        </w:rPr>
        <w:t xml:space="preserve"> in premiums generated by an agent calculated by subtracting ‘lapses' or premiums lost on policies previously issued from gross premiums added by new policies sold. ‘One time’ means a payment made as salary or bonus to the agent on a dollar for dollar or ‘one for one’ basis measured by the net increase.</w:t>
      </w:r>
    </w:p>
    <w:p w14:paraId="4D0D50D8" w14:textId="112E8D50" w:rsidR="001240FE" w:rsidRPr="0084138E" w:rsidRDefault="002C0BD3" w:rsidP="001240FE">
      <w:pPr>
        <w:pStyle w:val="Heading4"/>
      </w:pPr>
      <w:r>
        <w:t>‘</w:t>
      </w:r>
      <w:r w:rsidR="001240FE" w:rsidRPr="0084138E">
        <w:t>Increase</w:t>
      </w:r>
      <w:r>
        <w:t>’</w:t>
      </w:r>
      <w:r w:rsidR="001240FE" w:rsidRPr="0084138E">
        <w:t xml:space="preserve"> must be on </w:t>
      </w:r>
      <w:r w:rsidR="001240FE" w:rsidRPr="0084138E">
        <w:rPr>
          <w:u w:val="single"/>
        </w:rPr>
        <w:t>net</w:t>
      </w:r>
      <w:r w:rsidR="001240FE" w:rsidRPr="0084138E">
        <w:t>.</w:t>
      </w:r>
    </w:p>
    <w:p w14:paraId="12E35C8B" w14:textId="77777777" w:rsidR="001240FE" w:rsidRPr="0084138E" w:rsidRDefault="001240FE" w:rsidP="001240FE">
      <w:r w:rsidRPr="0084138E">
        <w:rPr>
          <w:rStyle w:val="Style13ptBold"/>
        </w:rPr>
        <w:t>McGuffey ’20</w:t>
      </w:r>
      <w:r w:rsidRPr="0084138E">
        <w:t xml:space="preserve"> [Carroll; Summer; partner at Troutman Pepper Hamilton Sanders LLP; Natural Resources &amp; Environment, “Reforming New Source Review: What Project Emissions Accounting Really Means, and Why It Should Survive,” p. 37]</w:t>
      </w:r>
    </w:p>
    <w:p w14:paraId="3761ED74" w14:textId="77777777" w:rsidR="001240FE" w:rsidRPr="0084138E" w:rsidRDefault="001240FE" w:rsidP="001240FE">
      <w:pPr>
        <w:rPr>
          <w:sz w:val="16"/>
        </w:rPr>
      </w:pPr>
      <w:r w:rsidRPr="0084138E">
        <w:rPr>
          <w:sz w:val="16"/>
        </w:rPr>
        <w:t xml:space="preserve">The debate over how to count changes in emissions when determining NSR applicability is as old as the program itself. </w:t>
      </w:r>
      <w:r w:rsidRPr="0084138E">
        <w:rPr>
          <w:rStyle w:val="StyleUnderline"/>
        </w:rPr>
        <w:t>The CAA</w:t>
      </w:r>
      <w:r w:rsidRPr="0084138E">
        <w:rPr>
          <w:sz w:val="16"/>
        </w:rPr>
        <w:t xml:space="preserve"> requires permitting for any “increase” in emissions, 42 U.S.C. §§ 7411, 7475, 7479, but it </w:t>
      </w:r>
      <w:r w:rsidRPr="0084138E">
        <w:rPr>
          <w:rStyle w:val="StyleUnderline"/>
        </w:rPr>
        <w:t>does not define the word “</w:t>
      </w:r>
      <w:r w:rsidRPr="0084138E">
        <w:rPr>
          <w:rStyle w:val="Emphasis"/>
        </w:rPr>
        <w:t>increase</w:t>
      </w:r>
      <w:r w:rsidRPr="0084138E">
        <w:rPr>
          <w:rStyle w:val="StyleUnderline"/>
        </w:rPr>
        <w:t xml:space="preserve">,” leaving room for interpretation. Such ambiguity leaves </w:t>
      </w:r>
      <w:r w:rsidRPr="0084138E">
        <w:rPr>
          <w:rStyle w:val="Emphasis"/>
        </w:rPr>
        <w:t>EPA</w:t>
      </w:r>
      <w:r w:rsidRPr="0084138E">
        <w:rPr>
          <w:rStyle w:val="StyleUnderline"/>
        </w:rPr>
        <w:t xml:space="preserve"> in charge of deciding how</w:t>
      </w:r>
      <w:r w:rsidRPr="0084138E">
        <w:rPr>
          <w:sz w:val="16"/>
        </w:rPr>
        <w:t xml:space="preserve"> sources must determine whether </w:t>
      </w:r>
      <w:r w:rsidRPr="0084138E">
        <w:rPr>
          <w:rStyle w:val="StyleUnderline"/>
        </w:rPr>
        <w:t>an “</w:t>
      </w:r>
      <w:r w:rsidRPr="0084138E">
        <w:rPr>
          <w:rStyle w:val="Emphasis"/>
        </w:rPr>
        <w:t>increase</w:t>
      </w:r>
      <w:r w:rsidRPr="0084138E">
        <w:rPr>
          <w:rStyle w:val="StyleUnderline"/>
        </w:rPr>
        <w:t>” will occur</w:t>
      </w:r>
      <w:r w:rsidRPr="0084138E">
        <w:rPr>
          <w:sz w:val="16"/>
        </w:rPr>
        <w:t>. New York, 413 F.3d at 22-24. In fact, a different dispute over the ambiguities in the very same statutory provision resulted in the Supreme Court's now famous (or infamous) Chevron decision on agency deference. Chevron U.S.A., Inc. v. Natural Res. Def. Council, 467 U.S. 837, 865 (1984) (concluding that the EPA's method of calculating emissions is a reasonable policy choice).</w:t>
      </w:r>
    </w:p>
    <w:p w14:paraId="42DF5461" w14:textId="77777777" w:rsidR="001240FE" w:rsidRPr="0084138E" w:rsidRDefault="001240FE" w:rsidP="001240FE">
      <w:pPr>
        <w:rPr>
          <w:sz w:val="16"/>
        </w:rPr>
      </w:pPr>
      <w:r w:rsidRPr="0084138E">
        <w:rPr>
          <w:sz w:val="16"/>
        </w:rPr>
        <w:t xml:space="preserve">In an attempt </w:t>
      </w:r>
      <w:r w:rsidRPr="0084138E">
        <w:rPr>
          <w:rStyle w:val="StyleUnderline"/>
        </w:rPr>
        <w:t>to define</w:t>
      </w:r>
      <w:r w:rsidRPr="0084138E">
        <w:rPr>
          <w:sz w:val="16"/>
        </w:rPr>
        <w:t xml:space="preserve"> the ambiguous word </w:t>
      </w:r>
      <w:r w:rsidRPr="0084138E">
        <w:rPr>
          <w:rStyle w:val="StyleUnderline"/>
        </w:rPr>
        <w:t>“increase,” EPA</w:t>
      </w:r>
      <w:r w:rsidRPr="0084138E">
        <w:rPr>
          <w:sz w:val="16"/>
        </w:rPr>
        <w:t xml:space="preserve"> has adopted increasingly complex </w:t>
      </w:r>
      <w:r w:rsidRPr="0084138E">
        <w:rPr>
          <w:rStyle w:val="StyleUnderline"/>
        </w:rPr>
        <w:t>regulations</w:t>
      </w:r>
      <w:r w:rsidRPr="0084138E">
        <w:rPr>
          <w:sz w:val="16"/>
        </w:rPr>
        <w:t xml:space="preserve">, but those rules have consistently maintained that source owners </w:t>
      </w:r>
      <w:r w:rsidRPr="0084138E">
        <w:rPr>
          <w:rStyle w:val="StyleUnderline"/>
        </w:rPr>
        <w:t>must</w:t>
      </w:r>
      <w:r w:rsidRPr="0084138E">
        <w:rPr>
          <w:sz w:val="16"/>
        </w:rPr>
        <w:t xml:space="preserve"> be allowed to </w:t>
      </w:r>
      <w:r w:rsidRPr="0084138E">
        <w:rPr>
          <w:rStyle w:val="StyleUnderline"/>
        </w:rPr>
        <w:t>consider the</w:t>
      </w:r>
      <w:r w:rsidRPr="0084138E">
        <w:rPr>
          <w:sz w:val="16"/>
        </w:rPr>
        <w:t xml:space="preserve"> overall </w:t>
      </w:r>
      <w:r w:rsidRPr="0084138E">
        <w:rPr>
          <w:rStyle w:val="StyleUnderline"/>
        </w:rPr>
        <w:t>“</w:t>
      </w:r>
      <w:r w:rsidRPr="0084138E">
        <w:rPr>
          <w:rStyle w:val="Emphasis"/>
        </w:rPr>
        <w:t>net effect</w:t>
      </w:r>
      <w:r w:rsidRPr="0084138E">
        <w:rPr>
          <w:rStyle w:val="StyleUnderline"/>
        </w:rPr>
        <w:t>”</w:t>
      </w:r>
      <w:r w:rsidRPr="0084138E">
        <w:rPr>
          <w:sz w:val="16"/>
        </w:rPr>
        <w:t xml:space="preserve"> of a project </w:t>
      </w:r>
      <w:r w:rsidRPr="0084138E">
        <w:rPr>
          <w:rStyle w:val="StyleUnderline"/>
        </w:rPr>
        <w:t>on the</w:t>
      </w:r>
      <w:r w:rsidRPr="0084138E">
        <w:rPr>
          <w:sz w:val="16"/>
        </w:rPr>
        <w:t xml:space="preserve"> stationary source as a </w:t>
      </w:r>
      <w:r w:rsidRPr="0084138E">
        <w:rPr>
          <w:rStyle w:val="Emphasis"/>
        </w:rPr>
        <w:t>whole</w:t>
      </w:r>
      <w:r w:rsidRPr="0084138E">
        <w:rPr>
          <w:sz w:val="16"/>
        </w:rPr>
        <w:t>. This idea has taken on many names and forms over time--referred to variously as the “bubble concept,” “contemporaneous netting,” “project netting,” and now “Project Emissions Accounting.” The only debate has been in deciding what rules are needed to right-size the NSR permitting program so that permits are required only for those projects that truly warrant such review.</w:t>
      </w:r>
    </w:p>
    <w:p w14:paraId="0CB4F3E5" w14:textId="77777777" w:rsidR="001240FE" w:rsidRPr="0084138E" w:rsidRDefault="001240FE" w:rsidP="001240FE">
      <w:pPr>
        <w:rPr>
          <w:sz w:val="16"/>
        </w:rPr>
      </w:pPr>
      <w:r w:rsidRPr="0084138E">
        <w:rPr>
          <w:sz w:val="16"/>
        </w:rPr>
        <w:t>No one can predict with any certainty how the D.C. Circuit will receive PEA. However, the D.C. Circuit already decided long ago that the CAA allows EPA significant discretion in deciding how sources should calculate emissions increases and decreases in applying NSR permitting requirements.</w:t>
      </w:r>
    </w:p>
    <w:p w14:paraId="14FD45D3" w14:textId="77777777" w:rsidR="001240FE" w:rsidRPr="0084138E" w:rsidRDefault="001240FE" w:rsidP="001240FE">
      <w:pPr>
        <w:rPr>
          <w:sz w:val="16"/>
        </w:rPr>
      </w:pPr>
      <w:r w:rsidRPr="0084138E">
        <w:rPr>
          <w:sz w:val="16"/>
        </w:rPr>
        <w:t xml:space="preserve">The issue of whether and how to count multiple changes in emissions under NSR arose in the context of legal challenges to EPA's 1978 NSR rules. Alabama Power Co. v. Costle, 636 F.2d 323, 399-403 (D.C. Cir. 1980). In that lengthy opinion, specifically the portion authored by </w:t>
      </w:r>
      <w:r w:rsidRPr="0084138E">
        <w:rPr>
          <w:rStyle w:val="StyleUnderline"/>
        </w:rPr>
        <w:t>Judge Wilkey</w:t>
      </w:r>
      <w:r w:rsidRPr="0084138E">
        <w:rPr>
          <w:sz w:val="16"/>
        </w:rPr>
        <w:t xml:space="preserve">, the court </w:t>
      </w:r>
      <w:r w:rsidRPr="0084138E">
        <w:rPr>
          <w:rStyle w:val="StyleUnderline"/>
        </w:rPr>
        <w:t>recognized</w:t>
      </w:r>
      <w:r w:rsidRPr="0084138E">
        <w:rPr>
          <w:sz w:val="16"/>
        </w:rPr>
        <w:t xml:space="preserve"> that </w:t>
      </w:r>
      <w:r w:rsidRPr="0084138E">
        <w:rPr>
          <w:rStyle w:val="StyleUnderline"/>
        </w:rPr>
        <w:t>there were</w:t>
      </w:r>
      <w:r w:rsidRPr="0084138E">
        <w:rPr>
          <w:sz w:val="16"/>
        </w:rPr>
        <w:t xml:space="preserve"> two </w:t>
      </w:r>
      <w:r w:rsidRPr="0084138E">
        <w:rPr>
          <w:rStyle w:val="Emphasis"/>
        </w:rPr>
        <w:t>logical ways</w:t>
      </w:r>
      <w:r w:rsidRPr="0084138E">
        <w:rPr>
          <w:rStyle w:val="StyleUnderline"/>
        </w:rPr>
        <w:t xml:space="preserve"> to interpret the word “</w:t>
      </w:r>
      <w:r w:rsidRPr="0084138E">
        <w:rPr>
          <w:rStyle w:val="Emphasis"/>
        </w:rPr>
        <w:t>increase</w:t>
      </w:r>
      <w:r w:rsidRPr="0084138E">
        <w:rPr>
          <w:rStyle w:val="StyleUnderline"/>
        </w:rPr>
        <w:t>” in the statute</w:t>
      </w:r>
      <w:r w:rsidRPr="0084138E">
        <w:rPr>
          <w:sz w:val="16"/>
        </w:rPr>
        <w:t>--a source must either determine the “net effect” or count only increases and ignore decreases.</w:t>
      </w:r>
    </w:p>
    <w:p w14:paraId="536C7AE1" w14:textId="77777777" w:rsidR="001240FE" w:rsidRPr="0084138E" w:rsidRDefault="001240FE" w:rsidP="001240FE">
      <w:pPr>
        <w:rPr>
          <w:sz w:val="16"/>
        </w:rPr>
      </w:pPr>
      <w:r w:rsidRPr="0084138E">
        <w:rPr>
          <w:rStyle w:val="StyleUnderline"/>
        </w:rPr>
        <w:t xml:space="preserve">The court </w:t>
      </w:r>
      <w:r w:rsidRPr="0084138E">
        <w:rPr>
          <w:rStyle w:val="Emphasis"/>
        </w:rPr>
        <w:t>resoundingly rejected</w:t>
      </w:r>
      <w:r w:rsidRPr="0084138E">
        <w:rPr>
          <w:rStyle w:val="StyleUnderline"/>
        </w:rPr>
        <w:t xml:space="preserve"> the idea that decreases should be </w:t>
      </w:r>
      <w:r w:rsidRPr="0084138E">
        <w:rPr>
          <w:rStyle w:val="Emphasis"/>
        </w:rPr>
        <w:t>ignored</w:t>
      </w:r>
      <w:r w:rsidRPr="0084138E">
        <w:rPr>
          <w:sz w:val="16"/>
        </w:rPr>
        <w:t>, calling the idea “unreasonable and contrary to the expressed purposes of the [Act].” Instead, the court decided that the statute requires EPA to “look at any change proposed for a plant, and decide whether the net effect of all the steps involved in that change is to increase the emission of any air pollutant [;] this is commonly termed the ‘bubble’ concept.” Id. at 401 (emphasis added). To explain its reasoning, the court noted that “[t]he bubble concept is precisely suited to preserve air quality within a framework that allows cost-efficient, flexible planning for industrial expansion and improvement.” Id. at 402.</w:t>
      </w:r>
    </w:p>
    <w:p w14:paraId="03B2F1AB" w14:textId="77777777" w:rsidR="001240FE" w:rsidRPr="0084138E" w:rsidRDefault="001240FE" w:rsidP="001240FE">
      <w:pPr>
        <w:pStyle w:val="Heading3"/>
      </w:pPr>
      <w:r>
        <w:t>Increase---</w:t>
      </w:r>
      <w:r w:rsidRPr="0084138E">
        <w:t>Preexistence---1NC</w:t>
      </w:r>
    </w:p>
    <w:p w14:paraId="02EDDE21" w14:textId="0ED433A1" w:rsidR="001240FE" w:rsidRPr="0084138E" w:rsidRDefault="001240FE" w:rsidP="001240FE">
      <w:pPr>
        <w:pStyle w:val="Heading4"/>
      </w:pPr>
      <w:r w:rsidRPr="0084138E">
        <w:t xml:space="preserve">To </w:t>
      </w:r>
      <w:r w:rsidR="002C0BD3">
        <w:t>‘</w:t>
      </w:r>
      <w:r w:rsidRPr="0084138E">
        <w:t>increase</w:t>
      </w:r>
      <w:r w:rsidR="002C0BD3">
        <w:t>’</w:t>
      </w:r>
      <w:r w:rsidRPr="0084138E">
        <w:t xml:space="preserve"> means expanding </w:t>
      </w:r>
      <w:r w:rsidRPr="0084138E">
        <w:rPr>
          <w:u w:val="single"/>
        </w:rPr>
        <w:t xml:space="preserve">already-existing </w:t>
      </w:r>
      <w:r>
        <w:rPr>
          <w:u w:val="single"/>
        </w:rPr>
        <w:t>FR in the topic areas</w:t>
      </w:r>
      <w:r>
        <w:t>, which means JG/BI pilot programs or one of many social security provisions.</w:t>
      </w:r>
    </w:p>
    <w:p w14:paraId="7A6F4385" w14:textId="77777777" w:rsidR="001240FE" w:rsidRPr="0084138E" w:rsidRDefault="001240FE" w:rsidP="001240FE">
      <w:r w:rsidRPr="0084138E">
        <w:rPr>
          <w:rStyle w:val="Style13ptBold"/>
        </w:rPr>
        <w:t>Buckley ’6</w:t>
      </w:r>
      <w:r w:rsidRPr="0084138E">
        <w:t xml:space="preserve"> [Jeremiah S, Joseph M. Kolar; November 13; partners at Buckley Kolar LLP; Westlaw, Brief of Amici Curiae for “Mortgage Insurance Companies of America and Consumer Mortgage Coalition,” WL 3309503]</w:t>
      </w:r>
    </w:p>
    <w:p w14:paraId="197E339E" w14:textId="77777777" w:rsidR="001240FE" w:rsidRPr="0084138E" w:rsidRDefault="001240FE" w:rsidP="001240FE">
      <w:pPr>
        <w:rPr>
          <w:sz w:val="16"/>
        </w:rPr>
      </w:pPr>
      <w:r w:rsidRPr="0084138E">
        <w:rPr>
          <w:sz w:val="16"/>
        </w:rPr>
        <w:t xml:space="preserve">First, </w:t>
      </w:r>
      <w:r w:rsidRPr="0084138E">
        <w:rPr>
          <w:rStyle w:val="StyleUnderline"/>
        </w:rPr>
        <w:t>t</w:t>
      </w:r>
      <w:r w:rsidRPr="0084138E">
        <w:rPr>
          <w:sz w:val="16"/>
        </w:rPr>
        <w:t xml:space="preserve">he court said that the ordinary meaning of the word “increase” is “to make something greater,” which it believed should not “be limited to cases in which a company raises the rate that an individual has previously been charged.” 435 F.3d at 1091. Yet </w:t>
      </w:r>
      <w:r w:rsidRPr="0084138E">
        <w:rPr>
          <w:rStyle w:val="Emphasis"/>
        </w:rPr>
        <w:t>the definition</w:t>
      </w:r>
      <w:r w:rsidRPr="0084138E">
        <w:rPr>
          <w:rStyle w:val="StyleUnderline"/>
        </w:rPr>
        <w:t xml:space="preserve"> offered by the Ninth Circuit compels </w:t>
      </w:r>
      <w:r w:rsidRPr="0084138E">
        <w:rPr>
          <w:rStyle w:val="Emphasis"/>
        </w:rPr>
        <w:t>the opposite conclusion</w:t>
      </w:r>
      <w:r w:rsidRPr="0084138E">
        <w:rPr>
          <w:rStyle w:val="StyleUnderline"/>
        </w:rPr>
        <w:t xml:space="preserve">. Because “increase” means “to make </w:t>
      </w:r>
      <w:r w:rsidRPr="0084138E">
        <w:rPr>
          <w:rStyle w:val="Emphasis"/>
        </w:rPr>
        <w:t>something greater</w:t>
      </w:r>
      <w:r w:rsidRPr="0084138E">
        <w:rPr>
          <w:rStyle w:val="StyleUnderline"/>
        </w:rPr>
        <w:t xml:space="preserve">,” there must necessarily have been </w:t>
      </w:r>
      <w:r w:rsidRPr="0084138E">
        <w:rPr>
          <w:rStyle w:val="Emphasis"/>
        </w:rPr>
        <w:t>an existing</w:t>
      </w:r>
      <w:r w:rsidRPr="0084138E">
        <w:rPr>
          <w:sz w:val="16"/>
        </w:rPr>
        <w:t xml:space="preserve"> premium, </w:t>
      </w:r>
      <w:r w:rsidRPr="0084138E">
        <w:rPr>
          <w:rStyle w:val="StyleUnderline"/>
        </w:rPr>
        <w:t>to</w:t>
      </w:r>
      <w:r w:rsidRPr="0084138E">
        <w:rPr>
          <w:sz w:val="16"/>
        </w:rPr>
        <w:t xml:space="preserve"> which Edo's actual premium may </w:t>
      </w:r>
      <w:r w:rsidRPr="0084138E">
        <w:rPr>
          <w:rStyle w:val="Emphasis"/>
        </w:rPr>
        <w:t>be compared</w:t>
      </w:r>
      <w:r w:rsidRPr="0084138E">
        <w:rPr>
          <w:rStyle w:val="StyleUnderline"/>
        </w:rPr>
        <w:t>, to determine whether an</w:t>
      </w:r>
      <w:r w:rsidRPr="0084138E">
        <w:rPr>
          <w:sz w:val="16"/>
        </w:rPr>
        <w:t xml:space="preserve"> *26 </w:t>
      </w:r>
      <w:r w:rsidRPr="0084138E">
        <w:rPr>
          <w:rStyle w:val="StyleUnderline"/>
        </w:rPr>
        <w:t xml:space="preserve">“increase” </w:t>
      </w:r>
      <w:r w:rsidRPr="0084138E">
        <w:rPr>
          <w:rStyle w:val="Emphasis"/>
        </w:rPr>
        <w:t>occurred</w:t>
      </w:r>
      <w:r w:rsidRPr="0084138E">
        <w:rPr>
          <w:rStyle w:val="StyleUnderline"/>
        </w:rPr>
        <w:t>. Congress</w:t>
      </w:r>
      <w:r w:rsidRPr="0084138E">
        <w:rPr>
          <w:sz w:val="16"/>
        </w:rPr>
        <w:t xml:space="preserve"> could have provided that “adverse action” in the insurance context means charging an amount greater than the optimal premium, but instead </w:t>
      </w:r>
      <w:r w:rsidRPr="0084138E">
        <w:rPr>
          <w:rStyle w:val="Emphasis"/>
        </w:rPr>
        <w:t>chose</w:t>
      </w:r>
      <w:r w:rsidRPr="0084138E">
        <w:rPr>
          <w:sz w:val="16"/>
        </w:rPr>
        <w:t xml:space="preserve"> to define adverse action in terms of an </w:t>
      </w:r>
      <w:r w:rsidRPr="0084138E">
        <w:rPr>
          <w:rStyle w:val="StyleUnderline"/>
        </w:rPr>
        <w:t xml:space="preserve">“increase.” That definitional choice must be </w:t>
      </w:r>
      <w:r w:rsidRPr="0084138E">
        <w:rPr>
          <w:rStyle w:val="Emphasis"/>
        </w:rPr>
        <w:t>respected, not ignored</w:t>
      </w:r>
      <w:r w:rsidRPr="0084138E">
        <w:rPr>
          <w:sz w:val="16"/>
        </w:rPr>
        <w:t>. See Colautti v. Franklin, 439 U.S. 379, 392-93 n.10 (1979) (“[a] definition which declares what a term ‘means' … excludes any meaning that is not stated”).</w:t>
      </w:r>
    </w:p>
    <w:p w14:paraId="198EE6FA" w14:textId="77777777" w:rsidR="001240FE" w:rsidRDefault="001240FE" w:rsidP="001240FE">
      <w:pPr>
        <w:rPr>
          <w:sz w:val="16"/>
        </w:rPr>
      </w:pPr>
      <w:r w:rsidRPr="0084138E">
        <w:rPr>
          <w:sz w:val="16"/>
        </w:rPr>
        <w:t xml:space="preserve">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435 F.3d at 1091. This interpretation reads the words “existing or applied for” in isolation. Other types of adverse action described in the Insurance Prong apply only to situations where a consumer had an existing policy of insurance, such as a “cancellation,” “reduction,” or “change” in insurance. </w:t>
      </w:r>
      <w:r w:rsidRPr="0084138E">
        <w:rPr>
          <w:rStyle w:val="StyleUnderline"/>
        </w:rPr>
        <w:t>Each</w:t>
      </w:r>
      <w:r w:rsidRPr="0084138E">
        <w:rPr>
          <w:sz w:val="16"/>
        </w:rPr>
        <w:t xml:space="preserve"> of these forms of adverse action </w:t>
      </w:r>
      <w:r w:rsidRPr="0084138E">
        <w:rPr>
          <w:rStyle w:val="Emphasis"/>
        </w:rPr>
        <w:t>presupposes an already-existing policy</w:t>
      </w:r>
      <w:r w:rsidRPr="0084138E">
        <w:rPr>
          <w:rStyle w:val="StyleUnderline"/>
        </w:rPr>
        <w:t xml:space="preserve">, and under </w:t>
      </w:r>
      <w:r w:rsidRPr="0084138E">
        <w:rPr>
          <w:rStyle w:val="Emphasis"/>
        </w:rPr>
        <w:t>usual canons of statutory construction</w:t>
      </w:r>
      <w:r w:rsidRPr="0084138E">
        <w:rPr>
          <w:rStyle w:val="StyleUnderline"/>
        </w:rPr>
        <w:t xml:space="preserve"> the term “increase” also should be </w:t>
      </w:r>
      <w:r w:rsidRPr="0084138E">
        <w:rPr>
          <w:rStyle w:val="Emphasis"/>
        </w:rPr>
        <w:t>construed</w:t>
      </w:r>
      <w:r w:rsidRPr="0084138E">
        <w:rPr>
          <w:rStyle w:val="StyleUnderline"/>
        </w:rPr>
        <w:t xml:space="preserve"> to apply to </w:t>
      </w:r>
      <w:r w:rsidRPr="0084138E">
        <w:rPr>
          <w:rStyle w:val="Emphasis"/>
        </w:rPr>
        <w:t>increases</w:t>
      </w:r>
      <w:r w:rsidRPr="0084138E">
        <w:rPr>
          <w:rStyle w:val="StyleUnderline"/>
        </w:rPr>
        <w:t xml:space="preserve"> of </w:t>
      </w:r>
      <w:r w:rsidRPr="0084138E">
        <w:rPr>
          <w:rStyle w:val="Emphasis"/>
        </w:rPr>
        <w:t>an already-existing policy</w:t>
      </w:r>
      <w:r w:rsidRPr="0084138E">
        <w:rPr>
          <w:sz w:val="16"/>
        </w:rPr>
        <w:t>. See Hibbs v. Winn, 542 U.S. 88, 101 (2004) (“a phrase gathers meaning from the words around it”) (citation omitted).</w:t>
      </w:r>
    </w:p>
    <w:p w14:paraId="1A3FCF9A" w14:textId="77777777" w:rsidR="001240FE" w:rsidRPr="0084138E" w:rsidRDefault="001240FE" w:rsidP="001240FE">
      <w:pPr>
        <w:rPr>
          <w:sz w:val="16"/>
        </w:rPr>
      </w:pPr>
    </w:p>
    <w:p w14:paraId="1D0C0510" w14:textId="77777777" w:rsidR="001240FE" w:rsidRPr="0084138E" w:rsidRDefault="001240FE" w:rsidP="001240FE">
      <w:pPr>
        <w:pStyle w:val="Heading3"/>
      </w:pPr>
      <w:r>
        <w:t>Increase---</w:t>
      </w:r>
      <w:r w:rsidRPr="0084138E">
        <w:t>Preexistence---2NC</w:t>
      </w:r>
    </w:p>
    <w:p w14:paraId="712B008A" w14:textId="77777777" w:rsidR="001240FE" w:rsidRPr="0084138E" w:rsidRDefault="001240FE" w:rsidP="001240FE">
      <w:pPr>
        <w:pStyle w:val="Heading4"/>
      </w:pPr>
      <w:r w:rsidRPr="0084138E">
        <w:rPr>
          <w:u w:val="single"/>
        </w:rPr>
        <w:t>Plain language</w:t>
      </w:r>
      <w:r w:rsidRPr="0084138E">
        <w:t xml:space="preserve"> agrees.</w:t>
      </w:r>
    </w:p>
    <w:p w14:paraId="19C0A426" w14:textId="77777777" w:rsidR="001240FE" w:rsidRPr="0084138E" w:rsidRDefault="001240FE" w:rsidP="001240FE">
      <w:r w:rsidRPr="0084138E">
        <w:rPr>
          <w:rStyle w:val="Style13ptBold"/>
        </w:rPr>
        <w:t>Brown ’3</w:t>
      </w:r>
      <w:r w:rsidRPr="0084138E">
        <w:t xml:space="preserve"> [Anna J; July 17; Federal District Court Judge in Oregon; Westlaw, Mark v. Valley Insurance Company, 275 F. Supp. 2d 1307]</w:t>
      </w:r>
    </w:p>
    <w:p w14:paraId="0E65FC95" w14:textId="77777777" w:rsidR="001240FE" w:rsidRPr="0084138E" w:rsidRDefault="001240FE" w:rsidP="001240FE">
      <w:pPr>
        <w:rPr>
          <w:sz w:val="16"/>
        </w:rPr>
      </w:pPr>
      <w:r w:rsidRPr="0084138E">
        <w:rPr>
          <w:rStyle w:val="StyleUnderline"/>
        </w:rPr>
        <w:t xml:space="preserve">FCRA does not </w:t>
      </w:r>
      <w:r w:rsidRPr="0084138E">
        <w:rPr>
          <w:rStyle w:val="Emphasis"/>
        </w:rPr>
        <w:t>define</w:t>
      </w:r>
      <w:r w:rsidRPr="0084138E">
        <w:rPr>
          <w:rStyle w:val="StyleUnderline"/>
        </w:rPr>
        <w:t xml:space="preserve"> the term “increase.” </w:t>
      </w:r>
      <w:r w:rsidRPr="0084138E">
        <w:rPr>
          <w:rStyle w:val="Emphasis"/>
        </w:rPr>
        <w:t>The plain and ordinary meaning</w:t>
      </w:r>
      <w:r w:rsidRPr="0084138E">
        <w:rPr>
          <w:rStyle w:val="StyleUnderline"/>
        </w:rPr>
        <w:t xml:space="preserve"> of </w:t>
      </w:r>
      <w:r w:rsidRPr="0084138E">
        <w:rPr>
          <w:rStyle w:val="Emphasis"/>
        </w:rPr>
        <w:t>the verb</w:t>
      </w:r>
      <w:r w:rsidRPr="0084138E">
        <w:rPr>
          <w:rStyle w:val="StyleUnderline"/>
        </w:rPr>
        <w:t xml:space="preserve"> “to increase” is to make</w:t>
      </w:r>
      <w:r w:rsidRPr="0084138E">
        <w:rPr>
          <w:sz w:val="16"/>
        </w:rPr>
        <w:t xml:space="preserve"> something </w:t>
      </w:r>
      <w:r w:rsidRPr="0084138E">
        <w:rPr>
          <w:rStyle w:val="Emphasis"/>
        </w:rPr>
        <w:t>greater or larger</w:t>
      </w:r>
      <w:r w:rsidRPr="0084138E">
        <w:rPr>
          <w:sz w:val="16"/>
        </w:rPr>
        <w:t xml:space="preserve">.4 </w:t>
      </w:r>
      <w:r w:rsidRPr="0084138E">
        <w:rPr>
          <w:rStyle w:val="StyleUnderline"/>
        </w:rPr>
        <w:t>Merriam–Webster's Collegiate Dictionary</w:t>
      </w:r>
      <w:r w:rsidRPr="0084138E">
        <w:rPr>
          <w:sz w:val="16"/>
        </w:rPr>
        <w:t xml:space="preserve"> 589 (10th ed.1998). The “something” that is increased in the statute is the “charge for any insurance.” The plain and common meaning of the noun “charge” is “the price demanded for something.” Id. at 192. Thus, the statute plainly means an insurer takes adverse action if the insurer makes greater (i.e., larger) the price demanded for insurance.</w:t>
      </w:r>
    </w:p>
    <w:p w14:paraId="79978B22" w14:textId="77777777" w:rsidR="001240FE" w:rsidRDefault="001240FE" w:rsidP="001240FE">
      <w:pPr>
        <w:rPr>
          <w:sz w:val="16"/>
        </w:rPr>
      </w:pPr>
      <w:r w:rsidRPr="0084138E">
        <w:rPr>
          <w:rStyle w:val="StyleUnderline"/>
        </w:rPr>
        <w:t>An insurer cannot “</w:t>
      </w:r>
      <w:r w:rsidRPr="0084138E">
        <w:rPr>
          <w:rStyle w:val="Emphasis"/>
        </w:rPr>
        <w:t>make greater</w:t>
      </w:r>
      <w:r w:rsidRPr="0084138E">
        <w:rPr>
          <w:rStyle w:val="StyleUnderline"/>
        </w:rPr>
        <w:t xml:space="preserve">” something that did not </w:t>
      </w:r>
      <w:r w:rsidRPr="0084138E">
        <w:rPr>
          <w:rStyle w:val="Emphasis"/>
        </w:rPr>
        <w:t>exist previously</w:t>
      </w:r>
      <w:r w:rsidRPr="0084138E">
        <w:rPr>
          <w:sz w:val="16"/>
        </w:rPr>
        <w:t>. The statutory definition of adverse action, therefore, clearly anticipates an insurer must have made an initial charge or demand for payment before the insurer can increase that charge. In other words, an insurer cannot increase the charge for insurance unless the insurer previously set and demanded payment of the premium for that insured's insurance coverage at a lower price.</w:t>
      </w:r>
    </w:p>
    <w:p w14:paraId="2062D81D" w14:textId="77777777" w:rsidR="00BF056F" w:rsidRDefault="00BF056F" w:rsidP="00BF056F">
      <w:pPr>
        <w:pStyle w:val="Heading3"/>
      </w:pPr>
      <w:r>
        <w:t>Increase---AT: Preexistence---2AC</w:t>
      </w:r>
    </w:p>
    <w:p w14:paraId="0B098211" w14:textId="12FBC684" w:rsidR="00BF056F" w:rsidRPr="00EE10A7" w:rsidRDefault="002C0BD3" w:rsidP="00BF056F">
      <w:pPr>
        <w:pStyle w:val="Heading4"/>
        <w:rPr>
          <w:rFonts w:cs="Calibri"/>
        </w:rPr>
      </w:pPr>
      <w:r>
        <w:rPr>
          <w:rFonts w:cs="Calibri"/>
        </w:rPr>
        <w:t>‘</w:t>
      </w:r>
      <w:r w:rsidR="00BF056F" w:rsidRPr="00EE10A7">
        <w:rPr>
          <w:rFonts w:cs="Calibri"/>
        </w:rPr>
        <w:t>Increase</w:t>
      </w:r>
      <w:r>
        <w:rPr>
          <w:rFonts w:cs="Calibri"/>
        </w:rPr>
        <w:t>’</w:t>
      </w:r>
      <w:r w:rsidR="00BF056F" w:rsidRPr="00EE10A7">
        <w:rPr>
          <w:rFonts w:cs="Calibri"/>
        </w:rPr>
        <w:t xml:space="preserve"> doesn’t require pre-existence</w:t>
      </w:r>
    </w:p>
    <w:p w14:paraId="06CF7C21" w14:textId="77777777" w:rsidR="00BF056F" w:rsidRPr="00285E63" w:rsidRDefault="00BF056F" w:rsidP="00BF056F">
      <w:pPr>
        <w:rPr>
          <w:color w:val="000000"/>
        </w:rPr>
      </w:pPr>
      <w:r w:rsidRPr="00A32714">
        <w:rPr>
          <w:rStyle w:val="Style13ptBold"/>
        </w:rPr>
        <w:t>Reinhardt ‘5</w:t>
      </w:r>
      <w:r w:rsidRPr="00A32714">
        <w:t xml:space="preserve"> [Stephen; 2005;</w:t>
      </w:r>
      <w:r w:rsidRPr="00EE10A7">
        <w:rPr>
          <w:color w:val="000000"/>
        </w:rPr>
        <w:t xml:space="preserve"> U.S. Judge for the UNITED STATES COURT OF APPEALS FOR THE NINTH CIRCUIT</w:t>
      </w:r>
      <w:r>
        <w:rPr>
          <w:color w:val="000000"/>
        </w:rPr>
        <w:t xml:space="preserve">; </w:t>
      </w:r>
      <w:r w:rsidRPr="00EE10A7">
        <w:rPr>
          <w:color w:val="000000"/>
        </w:rPr>
        <w:t>JASON RAY REYNOLDS; MATTHEW RAUSCH, Plaintiffs-Appellants, v. HARTFORD FINANCIAL SERVICES GROUP, INC.; HARTFORD FIRE INSURANCE COMPANY, Defendants-Appellees., lexis</w:t>
      </w:r>
      <w:r>
        <w:rPr>
          <w:color w:val="000000"/>
        </w:rPr>
        <w:t>]</w:t>
      </w:r>
    </w:p>
    <w:p w14:paraId="60D9A912" w14:textId="77777777" w:rsidR="00BF056F" w:rsidRPr="00EE10A7" w:rsidRDefault="00BF056F" w:rsidP="00BF056F">
      <w:pPr>
        <w:rPr>
          <w:color w:val="000000"/>
          <w:sz w:val="16"/>
        </w:rPr>
      </w:pPr>
      <w:r w:rsidRPr="00EE10A7">
        <w:rPr>
          <w:color w:val="000000"/>
          <w:u w:val="single"/>
        </w:rPr>
        <w:t>“</w:t>
      </w:r>
      <w:r w:rsidRPr="00A32714">
        <w:rPr>
          <w:color w:val="000000"/>
          <w:highlight w:val="cyan"/>
          <w:u w:val="single"/>
        </w:rPr>
        <w:t>Increase</w:t>
      </w:r>
      <w:r w:rsidRPr="00EE10A7">
        <w:rPr>
          <w:color w:val="000000"/>
          <w:u w:val="single"/>
        </w:rPr>
        <w:t xml:space="preserve">" </w:t>
      </w:r>
      <w:r w:rsidRPr="00A32714">
        <w:rPr>
          <w:color w:val="000000"/>
          <w:highlight w:val="cyan"/>
          <w:u w:val="single"/>
        </w:rPr>
        <w:t>means to make</w:t>
      </w:r>
      <w:r w:rsidRPr="00EE10A7">
        <w:rPr>
          <w:color w:val="000000"/>
          <w:u w:val="single"/>
        </w:rPr>
        <w:t xml:space="preserve"> something </w:t>
      </w:r>
      <w:r w:rsidRPr="00A32714">
        <w:rPr>
          <w:color w:val="000000"/>
          <w:highlight w:val="cyan"/>
          <w:u w:val="single"/>
        </w:rPr>
        <w:t>greater</w:t>
      </w:r>
      <w:r w:rsidRPr="00EE10A7">
        <w:t>.</w:t>
      </w:r>
      <w:r w:rsidRPr="00EE10A7">
        <w:rPr>
          <w:color w:val="000000"/>
          <w:sz w:val="16"/>
        </w:rPr>
        <w:t xml:space="preserve"> See, e.g., OXFORD ENGLISH DICTIONARY (2d ed. 1989) ("The action, process, or fact of becoming or making greater; augmentation, growth, enlargement, extension."); WEBSTER'S NEW WORLD DICTIONARY OF AMERICAN ENGLISH (3d college ed. 1988) (defining "increase" as "growth, enlargement, etc[.]"). "Charge" means the price demanded for goods or services. See, e.g., OXFORD ENGLISH DICTIONARY (2d ed. 1989) ("The price required or demanded for service rendered, or (less usually) for goods supplied."); WEBSTER'S NEW WORLD DICTIONARY OF AMERICAN ENGLISH (3d college ed. 1988) ("The cost or price of an article, service, etc."). </w:t>
      </w:r>
      <w:r w:rsidRPr="00A32714">
        <w:rPr>
          <w:color w:val="000000"/>
          <w:highlight w:val="cyan"/>
          <w:u w:val="single"/>
        </w:rPr>
        <w:t>Nothing in</w:t>
      </w:r>
      <w:r w:rsidRPr="00EE10A7">
        <w:rPr>
          <w:color w:val="000000"/>
          <w:u w:val="single"/>
        </w:rPr>
        <w:t xml:space="preserve"> the </w:t>
      </w:r>
      <w:r w:rsidRPr="00A32714">
        <w:rPr>
          <w:color w:val="000000"/>
          <w:highlight w:val="cyan"/>
          <w:u w:val="single"/>
        </w:rPr>
        <w:t>definition</w:t>
      </w:r>
      <w:r w:rsidRPr="00EE10A7">
        <w:rPr>
          <w:color w:val="000000"/>
          <w:u w:val="single"/>
        </w:rPr>
        <w:t xml:space="preserve"> of</w:t>
      </w:r>
      <w:r w:rsidRPr="00EE10A7">
        <w:rPr>
          <w:color w:val="000000"/>
          <w:sz w:val="16"/>
        </w:rPr>
        <w:t xml:space="preserve"> these words implies that the term </w:t>
      </w:r>
      <w:r w:rsidRPr="00EE10A7">
        <w:rPr>
          <w:color w:val="000000"/>
          <w:u w:val="single"/>
        </w:rPr>
        <w:t>"increase</w:t>
      </w:r>
      <w:r w:rsidRPr="00EE10A7">
        <w:rPr>
          <w:color w:val="000000"/>
          <w:sz w:val="16"/>
        </w:rPr>
        <w:t xml:space="preserve"> in any charge for" </w:t>
      </w:r>
      <w:r w:rsidRPr="00EE10A7">
        <w:rPr>
          <w:color w:val="000000"/>
          <w:u w:val="single"/>
        </w:rPr>
        <w:t xml:space="preserve">should be </w:t>
      </w:r>
      <w:r w:rsidRPr="00A32714">
        <w:rPr>
          <w:color w:val="000000"/>
          <w:highlight w:val="cyan"/>
          <w:u w:val="single"/>
        </w:rPr>
        <w:t>limit</w:t>
      </w:r>
      <w:r w:rsidRPr="00EE10A7">
        <w:rPr>
          <w:color w:val="000000"/>
          <w:u w:val="single"/>
        </w:rPr>
        <w:t xml:space="preserve">ed </w:t>
      </w:r>
      <w:r w:rsidRPr="00A32714">
        <w:rPr>
          <w:color w:val="000000"/>
          <w:highlight w:val="cyan"/>
          <w:u w:val="single"/>
        </w:rPr>
        <w:t>to</w:t>
      </w:r>
      <w:r w:rsidRPr="00EE10A7">
        <w:rPr>
          <w:color w:val="000000"/>
          <w:u w:val="single"/>
        </w:rPr>
        <w:t xml:space="preserve"> cases in </w:t>
      </w:r>
      <w:r w:rsidRPr="00A32714">
        <w:rPr>
          <w:color w:val="000000"/>
          <w:highlight w:val="cyan"/>
          <w:u w:val="single"/>
        </w:rPr>
        <w:t>which</w:t>
      </w:r>
      <w:r w:rsidRPr="00EE10A7">
        <w:rPr>
          <w:color w:val="000000"/>
          <w:u w:val="single"/>
        </w:rPr>
        <w:t xml:space="preserve"> a </w:t>
      </w:r>
      <w:r w:rsidRPr="00A32714">
        <w:rPr>
          <w:color w:val="000000"/>
          <w:highlight w:val="cyan"/>
          <w:u w:val="single"/>
        </w:rPr>
        <w:t>company raises</w:t>
      </w:r>
      <w:r w:rsidRPr="00EE10A7">
        <w:rPr>
          <w:color w:val="000000"/>
          <w:u w:val="single"/>
        </w:rPr>
        <w:t xml:space="preserve"> the </w:t>
      </w:r>
      <w:r w:rsidRPr="00A32714">
        <w:rPr>
          <w:color w:val="000000"/>
          <w:highlight w:val="cyan"/>
          <w:u w:val="single"/>
        </w:rPr>
        <w:t>rate</w:t>
      </w:r>
      <w:r w:rsidRPr="00EE10A7">
        <w:rPr>
          <w:color w:val="000000"/>
          <w:u w:val="single"/>
        </w:rPr>
        <w:t xml:space="preserve"> that an individual has </w:t>
      </w:r>
      <w:r w:rsidRPr="00A32714">
        <w:rPr>
          <w:color w:val="000000"/>
          <w:highlight w:val="cyan"/>
          <w:u w:val="single"/>
        </w:rPr>
        <w:t>previously</w:t>
      </w:r>
      <w:r w:rsidRPr="00EE10A7">
        <w:rPr>
          <w:color w:val="000000"/>
          <w:u w:val="single"/>
        </w:rPr>
        <w:t xml:space="preserve"> been </w:t>
      </w:r>
      <w:r w:rsidRPr="00A32714">
        <w:rPr>
          <w:color w:val="000000"/>
          <w:highlight w:val="cyan"/>
          <w:u w:val="single"/>
        </w:rPr>
        <w:t>charged</w:t>
      </w:r>
      <w:r w:rsidRPr="00EE10A7">
        <w:rPr>
          <w:color w:val="000000"/>
          <w:sz w:val="16"/>
        </w:rPr>
        <w:t>.</w:t>
      </w:r>
    </w:p>
    <w:p w14:paraId="19380264" w14:textId="77777777" w:rsidR="00BF056F" w:rsidRPr="004D04A9" w:rsidRDefault="00BF056F" w:rsidP="00BF056F">
      <w:pPr>
        <w:rPr>
          <w:sz w:val="14"/>
        </w:rPr>
      </w:pPr>
    </w:p>
    <w:p w14:paraId="14C06A8E" w14:textId="77777777" w:rsidR="00BF056F" w:rsidRPr="004D04A9" w:rsidRDefault="00BF056F" w:rsidP="00BF056F">
      <w:pPr>
        <w:pStyle w:val="Heading4"/>
      </w:pPr>
      <w:r w:rsidRPr="004D04A9">
        <w:t>Increase doesn’t require preexistence</w:t>
      </w:r>
    </w:p>
    <w:p w14:paraId="34C49437" w14:textId="77777777" w:rsidR="00BF056F" w:rsidRPr="004D04A9" w:rsidRDefault="00BF056F" w:rsidP="00BF056F">
      <w:r w:rsidRPr="004D04A9">
        <w:rPr>
          <w:b/>
        </w:rPr>
        <w:t>Words and Phrases, 8</w:t>
      </w:r>
      <w:r w:rsidRPr="004D04A9">
        <w:t xml:space="preserve"> (Words and Phrases Permanent Edition, “Increase,” Volume 20B, p. 263-267 March 2008, Thomson West)</w:t>
      </w:r>
    </w:p>
    <w:p w14:paraId="7476D885" w14:textId="77777777" w:rsidR="00BF056F" w:rsidRPr="004D04A9" w:rsidRDefault="00BF056F" w:rsidP="00BF056F">
      <w:r w:rsidRPr="004D04A9">
        <w:t xml:space="preserve">Wahs. 1942. </w:t>
      </w:r>
      <w:r w:rsidRPr="004D04A9">
        <w:rPr>
          <w:u w:val="single"/>
        </w:rPr>
        <w:t xml:space="preserve">The granting of compensation to any officer </w:t>
      </w:r>
      <w:r w:rsidRPr="004D04A9">
        <w:t>after he has commenced to serve the term for which he has been chosen</w:t>
      </w:r>
      <w:r w:rsidRPr="004D04A9">
        <w:rPr>
          <w:u w:val="single"/>
        </w:rPr>
        <w:t xml:space="preserve">, when no compensation was provided by law before </w:t>
      </w:r>
      <w:r w:rsidRPr="004D04A9">
        <w:t xml:space="preserve">he assumed the duties of his office, </w:t>
      </w:r>
      <w:r w:rsidRPr="004D04A9">
        <w:rPr>
          <w:u w:val="single"/>
        </w:rPr>
        <w:t xml:space="preserve">is an “increase” in </w:t>
      </w:r>
      <w:r w:rsidRPr="004D04A9">
        <w:t>salary or</w:t>
      </w:r>
      <w:r w:rsidRPr="004D04A9">
        <w:rPr>
          <w:u w:val="single"/>
        </w:rPr>
        <w:t xml:space="preserve"> compensation </w:t>
      </w:r>
      <w:r w:rsidRPr="004D04A9">
        <w:t>within the constitutional provision prohibiting an increase of the compensation of a public officer during his term of office. Const. art, 2, 25; art. 11, 8. – State ex rel. Jaspers v. West 125 P.2d 694, 13 Wash.2d 514. Offic 100(1).</w:t>
      </w:r>
    </w:p>
    <w:p w14:paraId="0E5D5EA8" w14:textId="77777777" w:rsidR="00BF056F" w:rsidRPr="004D04A9" w:rsidRDefault="00BF056F" w:rsidP="00BF056F"/>
    <w:p w14:paraId="2F04FBB8" w14:textId="77777777" w:rsidR="00BF056F" w:rsidRPr="004D04A9" w:rsidRDefault="00BF056F" w:rsidP="00BF056F">
      <w:pPr>
        <w:pStyle w:val="Heading4"/>
      </w:pPr>
      <w:r w:rsidRPr="004D04A9">
        <w:t>One can increase from zero</w:t>
      </w:r>
    </w:p>
    <w:p w14:paraId="6D398D85" w14:textId="77777777" w:rsidR="00BF056F" w:rsidRPr="004D04A9" w:rsidRDefault="00BF056F" w:rsidP="00BF056F">
      <w:r w:rsidRPr="004D04A9">
        <w:rPr>
          <w:b/>
        </w:rPr>
        <w:t>WORDS AND PHRASES, 07</w:t>
      </w:r>
      <w:r w:rsidRPr="004D04A9">
        <w:t xml:space="preserve">  (CUMULATIVE SUPPLEMENTARY PAMPHLET, 2007 Vol. 20A, 07, 76. </w:t>
      </w:r>
    </w:p>
    <w:p w14:paraId="53F712B0" w14:textId="77777777" w:rsidR="00BF056F" w:rsidRPr="004D04A9" w:rsidRDefault="00BF056F" w:rsidP="00BF056F">
      <w:r w:rsidRPr="004D04A9">
        <w:rPr>
          <w:szCs w:val="26"/>
        </w:rPr>
        <w:t xml:space="preserve">Increase: </w:t>
      </w:r>
      <w:r w:rsidRPr="004D04A9">
        <w:rPr>
          <w:szCs w:val="26"/>
          <w:u w:val="single"/>
        </w:rPr>
        <w:t>Salary change of from zero to $12,000</w:t>
      </w:r>
      <w:r w:rsidRPr="004D04A9">
        <w:rPr>
          <w:szCs w:val="26"/>
        </w:rPr>
        <w:t xml:space="preserve"> and $1,200 </w:t>
      </w:r>
      <w:r w:rsidRPr="004D04A9">
        <w:rPr>
          <w:szCs w:val="26"/>
          <w:u w:val="single"/>
        </w:rPr>
        <w:t>annually</w:t>
      </w:r>
      <w:r w:rsidRPr="004D04A9">
        <w:rPr>
          <w:szCs w:val="26"/>
        </w:rPr>
        <w:t xml:space="preserve"> for mayor and councilmen respectively</w:t>
      </w:r>
      <w:r w:rsidRPr="004D04A9">
        <w:rPr>
          <w:szCs w:val="26"/>
          <w:u w:val="single"/>
        </w:rPr>
        <w:t xml:space="preserve"> was an “increase” in salary and not merely the fixing of salary</w:t>
      </w:r>
      <w:r w:rsidRPr="004D04A9">
        <w:rPr>
          <w:szCs w:val="26"/>
        </w:rPr>
        <w:t>. King v. Herron, 243 S.E.2d36, 241 Ga. 5.</w:t>
      </w:r>
    </w:p>
    <w:p w14:paraId="4894CF04" w14:textId="77777777" w:rsidR="00BF056F" w:rsidRPr="004D04A9" w:rsidRDefault="00BF056F" w:rsidP="00BF056F">
      <w:pPr>
        <w:rPr>
          <w:sz w:val="14"/>
        </w:rPr>
      </w:pPr>
    </w:p>
    <w:p w14:paraId="0FD6A792" w14:textId="77777777" w:rsidR="00BF056F" w:rsidRPr="00B56BA4" w:rsidRDefault="00BF056F" w:rsidP="00BF056F"/>
    <w:p w14:paraId="02E58F8A" w14:textId="77777777" w:rsidR="00BF056F" w:rsidRPr="0084138E" w:rsidRDefault="00BF056F" w:rsidP="00BF056F">
      <w:pPr>
        <w:pStyle w:val="Heading3"/>
      </w:pPr>
      <w:r>
        <w:t>Increase---</w:t>
      </w:r>
      <w:r w:rsidRPr="0084138E">
        <w:t>Make Greater---2AC</w:t>
      </w:r>
    </w:p>
    <w:p w14:paraId="3BC04506" w14:textId="422423CA" w:rsidR="00BF056F" w:rsidRPr="0084138E" w:rsidRDefault="002C0BD3" w:rsidP="00BF056F">
      <w:pPr>
        <w:pStyle w:val="Heading4"/>
      </w:pPr>
      <w:r>
        <w:t>‘</w:t>
      </w:r>
      <w:r w:rsidR="00BF056F" w:rsidRPr="0084138E">
        <w:t>Increase</w:t>
      </w:r>
      <w:r>
        <w:t>’</w:t>
      </w:r>
      <w:r w:rsidR="00BF056F" w:rsidRPr="0084138E">
        <w:t xml:space="preserve"> means </w:t>
      </w:r>
      <w:r w:rsidR="00BF056F" w:rsidRPr="0084138E">
        <w:rPr>
          <w:u w:val="single"/>
        </w:rPr>
        <w:t>adding extent</w:t>
      </w:r>
      <w:r w:rsidR="00BF056F" w:rsidRPr="0084138E">
        <w:t>.</w:t>
      </w:r>
    </w:p>
    <w:p w14:paraId="5A24D13F" w14:textId="77777777" w:rsidR="00BF056F" w:rsidRPr="0084138E" w:rsidRDefault="00BF056F" w:rsidP="00BF056F">
      <w:r w:rsidRPr="0084138E">
        <w:rPr>
          <w:rStyle w:val="Style13ptBold"/>
        </w:rPr>
        <w:t>Phillips ’2</w:t>
      </w:r>
      <w:r w:rsidRPr="0084138E">
        <w:t xml:space="preserve"> [Louis M; May 1; Judge on the Bankruptcy Court of M.D. Maryland; Westlaw, “In re Goldberg,” 277 B.R. 251]</w:t>
      </w:r>
    </w:p>
    <w:p w14:paraId="517C351A" w14:textId="77777777" w:rsidR="00BF056F" w:rsidRPr="0084138E" w:rsidRDefault="00BF056F" w:rsidP="00BF056F">
      <w:pPr>
        <w:rPr>
          <w:rStyle w:val="StyleUnderline"/>
        </w:rPr>
      </w:pPr>
      <w:r w:rsidRPr="0084138E">
        <w:rPr>
          <w:sz w:val="16"/>
        </w:rPr>
        <w:t xml:space="preserve">In determining the plain meaning of the phrase “increases the obligor's insolvency,” the Court initially notes that this phrase makes no reference whatsoever to a “reasonably equivalent value” test26 or even to the “fair consideration” test of the Section 3 of the UFCA.27 Instead, Article 2036 of the Civil Code merely uses the word “increases,” and the absence of “reasonably equivalent value” language or “fair consideration” language rings loudly in the Court's judicial ear. Accordingly, </w:t>
      </w:r>
      <w:r w:rsidRPr="0084138E">
        <w:rPr>
          <w:rStyle w:val="StyleUnderline"/>
        </w:rPr>
        <w:t xml:space="preserve">the Court will focus on </w:t>
      </w:r>
      <w:r w:rsidRPr="0084138E">
        <w:rPr>
          <w:rStyle w:val="Emphasis"/>
        </w:rPr>
        <w:t>the plain meaning</w:t>
      </w:r>
      <w:r w:rsidRPr="0084138E">
        <w:rPr>
          <w:rStyle w:val="StyleUnderline"/>
        </w:rPr>
        <w:t xml:space="preserve"> of the term “</w:t>
      </w:r>
      <w:r w:rsidRPr="0084138E">
        <w:rPr>
          <w:rStyle w:val="Emphasis"/>
        </w:rPr>
        <w:t>increases</w:t>
      </w:r>
      <w:r w:rsidRPr="0084138E">
        <w:rPr>
          <w:rStyle w:val="StyleUnderline"/>
        </w:rPr>
        <w:t xml:space="preserve">.” Taking note from </w:t>
      </w:r>
      <w:r w:rsidRPr="0084138E">
        <w:rPr>
          <w:rStyle w:val="Emphasis"/>
        </w:rPr>
        <w:t>one of the dictionaries of choice</w:t>
      </w:r>
      <w:r w:rsidRPr="0084138E">
        <w:rPr>
          <w:rStyle w:val="StyleUnderline"/>
        </w:rPr>
        <w:t xml:space="preserve"> of the U</w:t>
      </w:r>
      <w:r w:rsidRPr="0084138E">
        <w:rPr>
          <w:sz w:val="16"/>
        </w:rPr>
        <w:t xml:space="preserve">nited </w:t>
      </w:r>
      <w:r w:rsidRPr="0084138E">
        <w:rPr>
          <w:rStyle w:val="StyleUnderline"/>
        </w:rPr>
        <w:t>S</w:t>
      </w:r>
      <w:r w:rsidRPr="0084138E">
        <w:rPr>
          <w:sz w:val="16"/>
        </w:rPr>
        <w:t xml:space="preserve">tates </w:t>
      </w:r>
      <w:r w:rsidRPr="0084138E">
        <w:rPr>
          <w:rStyle w:val="Emphasis"/>
        </w:rPr>
        <w:t>Supreme Court</w:t>
      </w:r>
      <w:r w:rsidRPr="0084138E">
        <w:rPr>
          <w:sz w:val="16"/>
        </w:rPr>
        <w:t xml:space="preserve">,28 </w:t>
      </w:r>
      <w:r w:rsidRPr="0084138E">
        <w:rPr>
          <w:rStyle w:val="StyleUnderline"/>
        </w:rPr>
        <w:t>the Court finds that the definition of the word “</w:t>
      </w:r>
      <w:r w:rsidRPr="0084138E">
        <w:rPr>
          <w:rStyle w:val="Emphasis"/>
        </w:rPr>
        <w:t>increase</w:t>
      </w:r>
      <w:r w:rsidRPr="0084138E">
        <w:rPr>
          <w:rStyle w:val="StyleUnderline"/>
        </w:rPr>
        <w:t>” in Webster's</w:t>
      </w:r>
      <w:r w:rsidRPr="0084138E">
        <w:rPr>
          <w:sz w:val="16"/>
        </w:rPr>
        <w:t xml:space="preserve"> Ninth New Collegiate Dictionary </w:t>
      </w:r>
      <w:r w:rsidRPr="0084138E">
        <w:rPr>
          <w:rStyle w:val="StyleUnderline"/>
        </w:rPr>
        <w:t xml:space="preserve">reads as </w:t>
      </w:r>
      <w:r w:rsidRPr="0084138E">
        <w:rPr>
          <w:rStyle w:val="Emphasis"/>
        </w:rPr>
        <w:t>follows</w:t>
      </w:r>
      <w:r w:rsidRPr="0084138E">
        <w:rPr>
          <w:rStyle w:val="StyleUnderline"/>
        </w:rPr>
        <w:t>:</w:t>
      </w:r>
    </w:p>
    <w:p w14:paraId="250E10C5" w14:textId="77777777" w:rsidR="00BF056F" w:rsidRPr="0084138E" w:rsidRDefault="00BF056F" w:rsidP="00BF056F">
      <w:pPr>
        <w:rPr>
          <w:sz w:val="16"/>
        </w:rPr>
      </w:pPr>
      <w:r w:rsidRPr="0084138E">
        <w:rPr>
          <w:sz w:val="16"/>
        </w:rPr>
        <w:t xml:space="preserve">*270 [T]o become progressively greater (as in size, amount, number, or intensity) .... </w:t>
      </w:r>
      <w:r w:rsidRPr="0084138E">
        <w:rPr>
          <w:rStyle w:val="StyleUnderline"/>
        </w:rPr>
        <w:t xml:space="preserve">to make </w:t>
      </w:r>
      <w:r w:rsidRPr="0084138E">
        <w:rPr>
          <w:rStyle w:val="Emphasis"/>
        </w:rPr>
        <w:t>greater</w:t>
      </w:r>
      <w:r w:rsidRPr="0084138E">
        <w:rPr>
          <w:sz w:val="16"/>
        </w:rPr>
        <w:t xml:space="preserve">: AUGMENT .... INCREASE, ENLARGE, AUGMENT, MULTIPLY mean to make or become greater. INCREASE used intransitively implies progressive growth in size, amount, intensity; </w:t>
      </w:r>
      <w:r w:rsidRPr="0084138E">
        <w:rPr>
          <w:rStyle w:val="Emphasis"/>
        </w:rPr>
        <w:t>used transitively</w:t>
      </w:r>
      <w:r w:rsidRPr="0084138E">
        <w:rPr>
          <w:rStyle w:val="StyleUnderline"/>
        </w:rPr>
        <w:t xml:space="preserve"> it may imply </w:t>
      </w:r>
      <w:r w:rsidRPr="0084138E">
        <w:rPr>
          <w:rStyle w:val="Emphasis"/>
        </w:rPr>
        <w:t>simple not necessarily progressive addition</w:t>
      </w:r>
      <w:r w:rsidRPr="0084138E">
        <w:rPr>
          <w:sz w:val="16"/>
        </w:rPr>
        <w:t xml:space="preserve"> ... the act or process of increasing: </w:t>
      </w:r>
      <w:r w:rsidRPr="0084138E">
        <w:rPr>
          <w:rStyle w:val="StyleUnderline"/>
        </w:rPr>
        <w:t>as</w:t>
      </w:r>
      <w:r w:rsidRPr="0084138E">
        <w:rPr>
          <w:sz w:val="16"/>
        </w:rPr>
        <w:t xml:space="preserve"> ... </w:t>
      </w:r>
      <w:r w:rsidRPr="0084138E">
        <w:rPr>
          <w:rStyle w:val="Emphasis"/>
        </w:rPr>
        <w:t>addition or enlargement</w:t>
      </w:r>
      <w:r w:rsidRPr="0084138E">
        <w:rPr>
          <w:rStyle w:val="StyleUnderline"/>
        </w:rPr>
        <w:t xml:space="preserve"> in</w:t>
      </w:r>
      <w:r w:rsidRPr="0084138E">
        <w:rPr>
          <w:sz w:val="16"/>
        </w:rPr>
        <w:t xml:space="preserve"> size, </w:t>
      </w:r>
      <w:r w:rsidRPr="0084138E">
        <w:rPr>
          <w:rStyle w:val="Emphasis"/>
        </w:rPr>
        <w:t>extent</w:t>
      </w:r>
      <w:r w:rsidRPr="0084138E">
        <w:rPr>
          <w:sz w:val="16"/>
        </w:rPr>
        <w:t>, quantity.</w:t>
      </w:r>
    </w:p>
    <w:p w14:paraId="27A625BE" w14:textId="77777777" w:rsidR="00BF056F" w:rsidRPr="0084138E" w:rsidRDefault="00BF056F" w:rsidP="00BF056F">
      <w:pPr>
        <w:rPr>
          <w:sz w:val="16"/>
        </w:rPr>
      </w:pPr>
      <w:r w:rsidRPr="0084138E">
        <w:rPr>
          <w:sz w:val="16"/>
        </w:rPr>
        <w:t>Webster's Ninth New Collegiate Dictionary 611 (1990) (emphasis added).</w:t>
      </w:r>
    </w:p>
    <w:p w14:paraId="16C43ABA" w14:textId="77777777" w:rsidR="00BF056F" w:rsidRPr="0084138E" w:rsidRDefault="00BF056F" w:rsidP="00BF056F">
      <w:pPr>
        <w:pStyle w:val="Heading3"/>
      </w:pPr>
      <w:r>
        <w:t>Increase---</w:t>
      </w:r>
      <w:r w:rsidRPr="0084138E">
        <w:t>Make Greater---1AR</w:t>
      </w:r>
    </w:p>
    <w:p w14:paraId="010DC246" w14:textId="3F76AFCD" w:rsidR="00BF056F" w:rsidRPr="0084138E" w:rsidRDefault="002C0BD3" w:rsidP="00BF056F">
      <w:pPr>
        <w:pStyle w:val="Heading4"/>
      </w:pPr>
      <w:r>
        <w:t>‘</w:t>
      </w:r>
      <w:r w:rsidR="00BF056F" w:rsidRPr="0084138E">
        <w:t>Increase</w:t>
      </w:r>
      <w:r>
        <w:t>’</w:t>
      </w:r>
      <w:r w:rsidR="00BF056F" w:rsidRPr="0084138E">
        <w:t xml:space="preserve"> means to </w:t>
      </w:r>
      <w:r w:rsidR="00BF056F" w:rsidRPr="0084138E">
        <w:rPr>
          <w:u w:val="single"/>
        </w:rPr>
        <w:t>make greater</w:t>
      </w:r>
      <w:r w:rsidR="00BF056F" w:rsidRPr="0084138E">
        <w:t xml:space="preserve"> in </w:t>
      </w:r>
      <w:r w:rsidR="00BF056F" w:rsidRPr="0084138E">
        <w:rPr>
          <w:u w:val="single"/>
        </w:rPr>
        <w:t>quality</w:t>
      </w:r>
      <w:r w:rsidR="00BF056F" w:rsidRPr="0084138E">
        <w:t xml:space="preserve"> or </w:t>
      </w:r>
      <w:r w:rsidR="00BF056F" w:rsidRPr="0084138E">
        <w:rPr>
          <w:u w:val="single"/>
        </w:rPr>
        <w:t>strength</w:t>
      </w:r>
      <w:r w:rsidR="00BF056F" w:rsidRPr="0084138E">
        <w:t>.</w:t>
      </w:r>
    </w:p>
    <w:p w14:paraId="07E29C99" w14:textId="77777777" w:rsidR="00BF056F" w:rsidRPr="0084138E" w:rsidRDefault="00BF056F" w:rsidP="00BF056F">
      <w:r w:rsidRPr="0084138E">
        <w:rPr>
          <w:rStyle w:val="Style13ptBold"/>
        </w:rPr>
        <w:t>Kristl ’4</w:t>
      </w:r>
      <w:r w:rsidRPr="0084138E">
        <w:t xml:space="preserve"> [Kenneth T, James R May, Keri N Powell, Howard I Fox, John D Walke, David G McIntosh, Ann B Weeks, Jonathan F Lewis; October 26; Partner at Winston &amp; Strawn LLP, Former Law Clerk to District Court Judge William C. Lee, J.D. from Chicago-Kent College of Law; Westlaw, Appellate Brief in “the State of New York v. United States Environmental Protection Agency,” WL 5846438]</w:t>
      </w:r>
    </w:p>
    <w:p w14:paraId="1B9E50A8" w14:textId="77777777" w:rsidR="00BF056F" w:rsidRPr="0084138E" w:rsidRDefault="00BF056F" w:rsidP="00BF056F">
      <w:pPr>
        <w:rPr>
          <w:sz w:val="16"/>
        </w:rPr>
      </w:pPr>
      <w:r w:rsidRPr="0084138E">
        <w:rPr>
          <w:rStyle w:val="StyleUnderline"/>
        </w:rPr>
        <w:t>The sole textual basis EPA asserts for its extraordinary position is an argument based on the word “</w:t>
      </w:r>
      <w:r w:rsidRPr="0084138E">
        <w:rPr>
          <w:rStyle w:val="Emphasis"/>
        </w:rPr>
        <w:t>increases</w:t>
      </w:r>
      <w:r w:rsidRPr="0084138E">
        <w:rPr>
          <w:rStyle w:val="StyleUnderline"/>
        </w:rPr>
        <w:t>”</w:t>
      </w:r>
      <w:r w:rsidRPr="0084138E">
        <w:rPr>
          <w:sz w:val="16"/>
        </w:rPr>
        <w:t xml:space="preserve"> in §111(a)(4). Specifically, EPA claims that, even when a change causes emissions to rise to the highest level reached in the past ten years, it does not “increase[]” them. EPA Br. 69-71, 86. According to EPA's untenable argument, Congress did not specify how an increase is to be measured, and thus left EPA free to interpret “increases” as it wishes. Id.</w:t>
      </w:r>
    </w:p>
    <w:p w14:paraId="23890F6B" w14:textId="77777777" w:rsidR="00BF056F" w:rsidRPr="0084138E" w:rsidRDefault="00BF056F" w:rsidP="00BF056F">
      <w:pPr>
        <w:rPr>
          <w:sz w:val="16"/>
        </w:rPr>
      </w:pPr>
      <w:r w:rsidRPr="0084138E">
        <w:rPr>
          <w:rStyle w:val="StyleUnderline"/>
        </w:rPr>
        <w:t xml:space="preserve">The term “increases” is not </w:t>
      </w:r>
      <w:r w:rsidRPr="0084138E">
        <w:rPr>
          <w:rStyle w:val="Emphasis"/>
        </w:rPr>
        <w:t>an empty vessel</w:t>
      </w:r>
      <w:r w:rsidRPr="0084138E">
        <w:rPr>
          <w:rStyle w:val="StyleUnderline"/>
        </w:rPr>
        <w:t xml:space="preserve"> that EPA can fill as it chooses</w:t>
      </w:r>
      <w:r w:rsidRPr="0084138E">
        <w:rPr>
          <w:sz w:val="16"/>
        </w:rPr>
        <w:t xml:space="preserve">. Instead, </w:t>
      </w:r>
      <w:r w:rsidRPr="0084138E">
        <w:rPr>
          <w:rStyle w:val="StyleUnderline"/>
        </w:rPr>
        <w:t xml:space="preserve">absent </w:t>
      </w:r>
      <w:r w:rsidRPr="0084138E">
        <w:rPr>
          <w:rStyle w:val="Emphasis"/>
        </w:rPr>
        <w:t>further congressional guidance</w:t>
      </w:r>
      <w:r w:rsidRPr="0084138E">
        <w:rPr>
          <w:rStyle w:val="StyleUnderline"/>
        </w:rPr>
        <w:t xml:space="preserve">, the term must be given </w:t>
      </w:r>
      <w:r w:rsidRPr="0084138E">
        <w:rPr>
          <w:rStyle w:val="Emphasis"/>
        </w:rPr>
        <w:t>its ordinary meaning</w:t>
      </w:r>
      <w:r w:rsidRPr="0084138E">
        <w:rPr>
          <w:sz w:val="16"/>
        </w:rPr>
        <w:t xml:space="preserve">. Engine Mfrs. Assn. v. South Coast Air Quality Management District, 124 S. Ct. 1756, 1761 (2004); Bluewater Network v. EPA, 370 F.3d 1, 13 (D.C. Cir. 2004). </w:t>
      </w:r>
      <w:r w:rsidRPr="0084138E">
        <w:rPr>
          <w:rStyle w:val="Emphasis"/>
        </w:rPr>
        <w:t>The ordinary meaning</w:t>
      </w:r>
      <w:r w:rsidRPr="0084138E">
        <w:rPr>
          <w:rStyle w:val="StyleUnderline"/>
        </w:rPr>
        <w:t xml:space="preserve"> of “increase” is “to make greater, as in number, size, strength, or quality.” Random House Webster's Unabridged Dictionary</w:t>
      </w:r>
      <w:r w:rsidRPr="0084138E">
        <w:rPr>
          <w:sz w:val="16"/>
        </w:rPr>
        <w:t xml:space="preserve">, 2d Ed. (1999), at 969. Thus, </w:t>
      </w:r>
      <w:r w:rsidRPr="0084138E">
        <w:rPr>
          <w:rStyle w:val="StyleUnderline"/>
        </w:rPr>
        <w:t>a change that makes emissions greater “</w:t>
      </w:r>
      <w:r w:rsidRPr="0084138E">
        <w:rPr>
          <w:rStyle w:val="Emphasis"/>
        </w:rPr>
        <w:t>increases</w:t>
      </w:r>
      <w:r w:rsidRPr="0084138E">
        <w:rPr>
          <w:rStyle w:val="StyleUnderline"/>
        </w:rPr>
        <w:t>” them</w:t>
      </w:r>
      <w:r w:rsidRPr="0084138E">
        <w:rPr>
          <w:sz w:val="16"/>
        </w:rPr>
        <w:t>. EPA's interpretation contravenes the Act's plain meaning under Chevron Step One, or in the alternative “diverges from any realistic meaning” under Chevron Step Two. See, e.g., NRDC v. Daley, 209 F.3d 747, 753 (D.C. Cir. 2000).2</w:t>
      </w:r>
    </w:p>
    <w:p w14:paraId="4CD76CF0" w14:textId="3E1487AF" w:rsidR="00BF056F" w:rsidRDefault="00BF056F" w:rsidP="00BF056F">
      <w:pPr>
        <w:pStyle w:val="Heading2"/>
      </w:pPr>
      <w:r>
        <w:t>‘Fiscal Redistribution’---Requires Progressivity---Neg</w:t>
      </w:r>
    </w:p>
    <w:p w14:paraId="7F7B1065" w14:textId="77777777" w:rsidR="00BF056F" w:rsidRDefault="00BF056F" w:rsidP="00BF056F">
      <w:pPr>
        <w:pStyle w:val="Heading3"/>
      </w:pPr>
      <w:r>
        <w:t>FR---Progressive---1NC</w:t>
      </w:r>
    </w:p>
    <w:p w14:paraId="2F30F166" w14:textId="77777777" w:rsidR="00BF056F" w:rsidRDefault="00BF056F" w:rsidP="00BF056F">
      <w:pPr>
        <w:pStyle w:val="Heading4"/>
      </w:pPr>
      <w:r>
        <w:t xml:space="preserve">‘Fiscal redistribution’ requires the plan to establish </w:t>
      </w:r>
      <w:r w:rsidRPr="008D5E36">
        <w:rPr>
          <w:u w:val="single"/>
        </w:rPr>
        <w:t>taxes or transfers</w:t>
      </w:r>
      <w:r>
        <w:t xml:space="preserve"> with a </w:t>
      </w:r>
      <w:r>
        <w:rPr>
          <w:u w:val="single"/>
        </w:rPr>
        <w:t>progressive effect</w:t>
      </w:r>
      <w:r>
        <w:t xml:space="preserve"> on </w:t>
      </w:r>
      <w:r w:rsidRPr="008D5E36">
        <w:rPr>
          <w:u w:val="single"/>
        </w:rPr>
        <w:t>income inequality</w:t>
      </w:r>
      <w:r>
        <w:t xml:space="preserve"> </w:t>
      </w:r>
    </w:p>
    <w:p w14:paraId="03A98F87" w14:textId="77777777" w:rsidR="00BF056F" w:rsidRDefault="00BF056F" w:rsidP="00BF056F">
      <w:r>
        <w:t>---excludes non-FR policies that effect income inequality, like trade policy, minimum wage, antitrust, or sectoral regulation</w:t>
      </w:r>
    </w:p>
    <w:p w14:paraId="1AF3EDBC" w14:textId="77777777" w:rsidR="00BF056F" w:rsidRDefault="00BF056F" w:rsidP="00BF056F">
      <w:r>
        <w:t>---measures the effect of the plan on income inequality an annual basis, via direct effects on income distribution</w:t>
      </w:r>
    </w:p>
    <w:p w14:paraId="1AF407E9" w14:textId="77777777" w:rsidR="00BF056F" w:rsidRPr="008D5E36" w:rsidRDefault="00BF056F" w:rsidP="00BF056F">
      <w:r>
        <w:t xml:space="preserve">---excludes affs with regressive fiscal redistribution, like carbon taxes </w:t>
      </w:r>
    </w:p>
    <w:p w14:paraId="1EE03B7B" w14:textId="77777777" w:rsidR="00BF056F" w:rsidRDefault="00BF056F" w:rsidP="00BF056F">
      <w:r w:rsidRPr="004E39F6">
        <w:rPr>
          <w:rStyle w:val="Style13ptBold"/>
        </w:rPr>
        <w:t>Li</w:t>
      </w:r>
      <w:r>
        <w:rPr>
          <w:rStyle w:val="Style13ptBold"/>
        </w:rPr>
        <w:t>nd</w:t>
      </w:r>
      <w:r w:rsidRPr="004E39F6">
        <w:rPr>
          <w:rStyle w:val="Style13ptBold"/>
        </w:rPr>
        <w:t>ert ’17</w:t>
      </w:r>
      <w:r>
        <w:t xml:space="preserve"> [Peter; July 1; Distinguished Professor Emiritus at UC Berkeley whose core focus is the study of the causes and effects of modern fiscal redistribution, Ph.D., Cornell University and research associate with the National Bureau of Economic Research (NBER); ECINEQ, “The Rise and Future of Progressive Redistribution,” http://piketty.pse.ens.fr/files/Lindert2017.pdf]</w:t>
      </w:r>
    </w:p>
    <w:p w14:paraId="1B569C40" w14:textId="77777777" w:rsidR="00BF056F" w:rsidRPr="001817B9" w:rsidRDefault="00BF056F" w:rsidP="00BF056F">
      <w:pPr>
        <w:rPr>
          <w:sz w:val="16"/>
        </w:rPr>
      </w:pPr>
      <w:r w:rsidRPr="001817B9">
        <w:rPr>
          <w:sz w:val="16"/>
        </w:rPr>
        <w:t xml:space="preserve">(B.) </w:t>
      </w:r>
      <w:r w:rsidRPr="003756C8">
        <w:rPr>
          <w:rStyle w:val="Emphasis"/>
          <w:highlight w:val="cyan"/>
        </w:rPr>
        <w:t>Definition</w:t>
      </w:r>
      <w:r w:rsidRPr="003756C8">
        <w:rPr>
          <w:rStyle w:val="Emphasis"/>
        </w:rPr>
        <w:t>s</w:t>
      </w:r>
    </w:p>
    <w:p w14:paraId="64B5106D" w14:textId="77777777" w:rsidR="00BF056F" w:rsidRPr="00D50D95" w:rsidRDefault="00BF056F" w:rsidP="00BF056F">
      <w:pPr>
        <w:rPr>
          <w:sz w:val="16"/>
        </w:rPr>
      </w:pPr>
      <w:r w:rsidRPr="004E39F6">
        <w:rPr>
          <w:rStyle w:val="StyleUnderline"/>
        </w:rPr>
        <w:t xml:space="preserve">This essay follows </w:t>
      </w:r>
      <w:r w:rsidRPr="003756C8">
        <w:rPr>
          <w:rStyle w:val="StyleUnderline"/>
          <w:highlight w:val="cyan"/>
        </w:rPr>
        <w:t>the difference between pre</w:t>
      </w:r>
      <w:r w:rsidRPr="004E39F6">
        <w:rPr>
          <w:rStyle w:val="StyleUnderline"/>
        </w:rPr>
        <w:t xml:space="preserve">-fisc </w:t>
      </w:r>
      <w:r w:rsidRPr="003756C8">
        <w:rPr>
          <w:rStyle w:val="StyleUnderline"/>
          <w:highlight w:val="cyan"/>
        </w:rPr>
        <w:t xml:space="preserve">and post-fisc </w:t>
      </w:r>
      <w:r w:rsidRPr="003756C8">
        <w:rPr>
          <w:rStyle w:val="Emphasis"/>
          <w:highlight w:val="cyan"/>
        </w:rPr>
        <w:t>income inequality</w:t>
      </w:r>
      <w:r w:rsidRPr="00D50D95">
        <w:rPr>
          <w:sz w:val="16"/>
        </w:rPr>
        <w:t xml:space="preserve"> - that is, </w:t>
      </w:r>
      <w:r w:rsidRPr="004E39F6">
        <w:rPr>
          <w:rStyle w:val="StyleUnderline"/>
        </w:rPr>
        <w:t xml:space="preserve">between </w:t>
      </w:r>
      <w:r w:rsidRPr="003756C8">
        <w:rPr>
          <w:rStyle w:val="Emphasis"/>
        </w:rPr>
        <w:t>original income</w:t>
      </w:r>
      <w:r w:rsidRPr="00D50D95">
        <w:rPr>
          <w:sz w:val="16"/>
        </w:rPr>
        <w:t xml:space="preserve"> (or market income or gross income) </w:t>
      </w:r>
      <w:r w:rsidRPr="001817B9">
        <w:rPr>
          <w:rStyle w:val="StyleUnderline"/>
        </w:rPr>
        <w:t>on the one hand</w:t>
      </w:r>
      <w:r w:rsidRPr="00D50D95">
        <w:rPr>
          <w:sz w:val="16"/>
        </w:rPr>
        <w:t xml:space="preserve"> </w:t>
      </w:r>
      <w:r w:rsidRPr="003756C8">
        <w:rPr>
          <w:rStyle w:val="Emphasis"/>
        </w:rPr>
        <w:t xml:space="preserve">and final income </w:t>
      </w:r>
      <w:r w:rsidRPr="00D50D95">
        <w:rPr>
          <w:sz w:val="16"/>
        </w:rPr>
        <w:t xml:space="preserve">(or net income) </w:t>
      </w:r>
      <w:r w:rsidRPr="001817B9">
        <w:rPr>
          <w:rStyle w:val="StyleUnderline"/>
        </w:rPr>
        <w:t xml:space="preserve">on the other. While other studies have tried to give separate treatment </w:t>
      </w:r>
      <w:r w:rsidRPr="004116B3">
        <w:rPr>
          <w:rStyle w:val="StyleUnderline"/>
        </w:rPr>
        <w:t>to such intermediate inequalities as that of post-tax pre</w:t>
      </w:r>
      <w:r w:rsidRPr="001817B9">
        <w:rPr>
          <w:rStyle w:val="StyleUnderline"/>
        </w:rPr>
        <w:t xml:space="preserve">-transfer income, or a disposable income </w:t>
      </w:r>
      <w:r w:rsidRPr="004116B3">
        <w:rPr>
          <w:rStyle w:val="StyleUnderline"/>
        </w:rPr>
        <w:t xml:space="preserve">concept that ignores the distribution of aid in kind, </w:t>
      </w:r>
      <w:r w:rsidRPr="003756C8">
        <w:rPr>
          <w:rStyle w:val="StyleUnderline"/>
          <w:highlight w:val="cyan"/>
        </w:rPr>
        <w:t xml:space="preserve">this </w:t>
      </w:r>
      <w:r w:rsidRPr="00B76AB3">
        <w:rPr>
          <w:rStyle w:val="StyleUnderline"/>
        </w:rPr>
        <w:t>study</w:t>
      </w:r>
      <w:r w:rsidRPr="004116B3">
        <w:rPr>
          <w:rStyle w:val="StyleUnderline"/>
        </w:rPr>
        <w:t xml:space="preserve"> sets those aside</w:t>
      </w:r>
      <w:r w:rsidRPr="001817B9">
        <w:rPr>
          <w:rStyle w:val="StyleUnderline"/>
        </w:rPr>
        <w:t xml:space="preserve">, and </w:t>
      </w:r>
      <w:r w:rsidRPr="003756C8">
        <w:rPr>
          <w:rStyle w:val="StyleUnderline"/>
          <w:highlight w:val="cyan"/>
        </w:rPr>
        <w:t xml:space="preserve">focuses on the </w:t>
      </w:r>
      <w:r w:rsidRPr="003756C8">
        <w:rPr>
          <w:rStyle w:val="Emphasis"/>
          <w:highlight w:val="cyan"/>
        </w:rPr>
        <w:t>full set of fiscal effects</w:t>
      </w:r>
      <w:r w:rsidRPr="003756C8">
        <w:rPr>
          <w:sz w:val="16"/>
          <w:highlight w:val="cyan"/>
        </w:rPr>
        <w:t>.</w:t>
      </w:r>
    </w:p>
    <w:p w14:paraId="114402E3" w14:textId="77777777" w:rsidR="00BF056F" w:rsidRPr="00D50D95" w:rsidRDefault="00BF056F" w:rsidP="00BF056F">
      <w:pPr>
        <w:rPr>
          <w:sz w:val="16"/>
        </w:rPr>
      </w:pPr>
      <w:r w:rsidRPr="003756C8">
        <w:rPr>
          <w:rStyle w:val="StyleUnderline"/>
          <w:highlight w:val="cyan"/>
        </w:rPr>
        <w:t>The</w:t>
      </w:r>
      <w:r w:rsidRPr="004E39F6">
        <w:rPr>
          <w:rStyle w:val="StyleUnderline"/>
        </w:rPr>
        <w:t xml:space="preserve"> overall </w:t>
      </w:r>
      <w:r w:rsidRPr="003756C8">
        <w:rPr>
          <w:rStyle w:val="Emphasis"/>
          <w:highlight w:val="cyan"/>
        </w:rPr>
        <w:t>inequality</w:t>
      </w:r>
      <w:r w:rsidRPr="003756C8">
        <w:rPr>
          <w:rStyle w:val="StyleUnderline"/>
          <w:highlight w:val="cyan"/>
        </w:rPr>
        <w:t xml:space="preserve"> measure</w:t>
      </w:r>
      <w:r w:rsidRPr="004E39F6">
        <w:rPr>
          <w:rStyle w:val="StyleUnderline"/>
        </w:rPr>
        <w:t xml:space="preserve"> that is </w:t>
      </w:r>
      <w:r w:rsidRPr="003756C8">
        <w:rPr>
          <w:rStyle w:val="StyleUnderline"/>
          <w:highlight w:val="cyan"/>
        </w:rPr>
        <w:t>used</w:t>
      </w:r>
      <w:r w:rsidRPr="004E39F6">
        <w:rPr>
          <w:rStyle w:val="StyleUnderline"/>
        </w:rPr>
        <w:t xml:space="preserve"> most </w:t>
      </w:r>
      <w:r w:rsidRPr="003756C8">
        <w:rPr>
          <w:rStyle w:val="StyleUnderline"/>
          <w:highlight w:val="cyan"/>
        </w:rPr>
        <w:t>here</w:t>
      </w:r>
      <w:r w:rsidRPr="003756C8">
        <w:rPr>
          <w:sz w:val="16"/>
          <w:highlight w:val="cyan"/>
        </w:rPr>
        <w:t xml:space="preserve">, </w:t>
      </w:r>
      <w:r w:rsidRPr="003756C8">
        <w:rPr>
          <w:rStyle w:val="Emphasis"/>
          <w:highlight w:val="cyan"/>
        </w:rPr>
        <w:t>as in most recent studies</w:t>
      </w:r>
      <w:r w:rsidRPr="00D50D95">
        <w:rPr>
          <w:sz w:val="16"/>
        </w:rPr>
        <w:t xml:space="preserve">, </w:t>
      </w:r>
      <w:r w:rsidRPr="004E39F6">
        <w:rPr>
          <w:rStyle w:val="StyleUnderline"/>
        </w:rPr>
        <w:t xml:space="preserve">is </w:t>
      </w:r>
      <w:r w:rsidRPr="003756C8">
        <w:rPr>
          <w:rStyle w:val="StyleUnderline"/>
          <w:highlight w:val="cyan"/>
        </w:rPr>
        <w:t xml:space="preserve">the </w:t>
      </w:r>
      <w:r w:rsidRPr="003756C8">
        <w:rPr>
          <w:rStyle w:val="Emphasis"/>
          <w:highlight w:val="cyan"/>
        </w:rPr>
        <w:t>gini coefficient</w:t>
      </w:r>
      <w:r w:rsidRPr="003756C8">
        <w:rPr>
          <w:sz w:val="16"/>
          <w:highlight w:val="cyan"/>
        </w:rPr>
        <w:t xml:space="preserve">, </w:t>
      </w:r>
      <w:r w:rsidRPr="003756C8">
        <w:rPr>
          <w:rStyle w:val="StyleUnderline"/>
          <w:highlight w:val="cyan"/>
        </w:rPr>
        <w:t>a</w:t>
      </w:r>
      <w:r w:rsidRPr="004E39F6">
        <w:rPr>
          <w:rStyle w:val="StyleUnderline"/>
        </w:rPr>
        <w:t xml:space="preserve"> putative </w:t>
      </w:r>
      <w:r w:rsidRPr="003756C8">
        <w:rPr>
          <w:rStyle w:val="StyleUnderline"/>
          <w:highlight w:val="cyan"/>
        </w:rPr>
        <w:t>measure of</w:t>
      </w:r>
      <w:r w:rsidRPr="004E39F6">
        <w:rPr>
          <w:rStyle w:val="StyleUnderline"/>
        </w:rPr>
        <w:t xml:space="preserve"> the share of national </w:t>
      </w:r>
      <w:r w:rsidRPr="003756C8">
        <w:rPr>
          <w:rStyle w:val="StyleUnderline"/>
          <w:highlight w:val="cyan"/>
        </w:rPr>
        <w:t xml:space="preserve">income that would have to be </w:t>
      </w:r>
      <w:r w:rsidRPr="003756C8">
        <w:rPr>
          <w:rStyle w:val="Emphasis"/>
          <w:highlight w:val="cyan"/>
        </w:rPr>
        <w:t>redistributed</w:t>
      </w:r>
      <w:r w:rsidRPr="003756C8">
        <w:rPr>
          <w:rStyle w:val="StyleUnderline"/>
          <w:highlight w:val="cyan"/>
        </w:rPr>
        <w:t xml:space="preserve"> to </w:t>
      </w:r>
      <w:r w:rsidRPr="003756C8">
        <w:rPr>
          <w:rStyle w:val="Emphasis"/>
          <w:highlight w:val="cyan"/>
        </w:rPr>
        <w:t>achieve</w:t>
      </w:r>
      <w:r w:rsidRPr="003756C8">
        <w:rPr>
          <w:rStyle w:val="StyleUnderline"/>
          <w:highlight w:val="cyan"/>
        </w:rPr>
        <w:t xml:space="preserve"> full </w:t>
      </w:r>
      <w:r w:rsidRPr="003756C8">
        <w:rPr>
          <w:rStyle w:val="Emphasis"/>
          <w:highlight w:val="cyan"/>
        </w:rPr>
        <w:t>income equality</w:t>
      </w:r>
      <w:r w:rsidRPr="00D50D95">
        <w:rPr>
          <w:sz w:val="16"/>
        </w:rPr>
        <w:t xml:space="preserve">, </w:t>
      </w:r>
      <w:r w:rsidRPr="003756C8">
        <w:rPr>
          <w:rStyle w:val="StyleUnderline"/>
          <w:highlight w:val="cyan"/>
        </w:rPr>
        <w:t>in the absence of</w:t>
      </w:r>
      <w:r w:rsidRPr="004E39F6">
        <w:rPr>
          <w:rStyle w:val="StyleUnderline"/>
        </w:rPr>
        <w:t xml:space="preserve"> any </w:t>
      </w:r>
      <w:r w:rsidRPr="003756C8">
        <w:rPr>
          <w:rStyle w:val="StyleUnderline"/>
          <w:highlight w:val="cyan"/>
        </w:rPr>
        <w:t xml:space="preserve">behavior responses </w:t>
      </w:r>
      <w:r w:rsidRPr="002413FF">
        <w:rPr>
          <w:rStyle w:val="StyleUnderline"/>
        </w:rPr>
        <w:t>to such</w:t>
      </w:r>
      <w:r w:rsidRPr="00482026">
        <w:rPr>
          <w:rStyle w:val="StyleUnderline"/>
        </w:rPr>
        <w:t xml:space="preserve"> a massive</w:t>
      </w:r>
      <w:r w:rsidRPr="004E39F6">
        <w:rPr>
          <w:rStyle w:val="StyleUnderline"/>
        </w:rPr>
        <w:t xml:space="preserve"> transfer.</w:t>
      </w:r>
      <w:r w:rsidRPr="00D50D95">
        <w:rPr>
          <w:sz w:val="16"/>
        </w:rPr>
        <w:t xml:space="preserve"> </w:t>
      </w:r>
      <w:r w:rsidRPr="003756C8">
        <w:rPr>
          <w:rStyle w:val="Emphasis"/>
          <w:highlight w:val="cyan"/>
        </w:rPr>
        <w:t>Fiscal redistribution is</w:t>
      </w:r>
      <w:r w:rsidRPr="00D50D95">
        <w:rPr>
          <w:sz w:val="16"/>
        </w:rPr>
        <w:t xml:space="preserve"> simply </w:t>
      </w:r>
      <w:r w:rsidRPr="003756C8">
        <w:rPr>
          <w:rStyle w:val="Emphasis"/>
          <w:highlight w:val="cyan"/>
        </w:rPr>
        <w:t>the difference</w:t>
      </w:r>
      <w:r w:rsidRPr="003756C8">
        <w:rPr>
          <w:highlight w:val="cyan"/>
        </w:rPr>
        <w:t xml:space="preserve"> </w:t>
      </w:r>
      <w:r w:rsidRPr="003756C8">
        <w:rPr>
          <w:rStyle w:val="StyleUnderline"/>
          <w:highlight w:val="cyan"/>
        </w:rPr>
        <w:t>in</w:t>
      </w:r>
      <w:r w:rsidRPr="004E39F6">
        <w:rPr>
          <w:rStyle w:val="StyleUnderline"/>
        </w:rPr>
        <w:t xml:space="preserve"> the </w:t>
      </w:r>
      <w:r w:rsidRPr="003756C8">
        <w:rPr>
          <w:rStyle w:val="Emphasis"/>
          <w:highlight w:val="cyan"/>
        </w:rPr>
        <w:t>pre-fisc</w:t>
      </w:r>
      <w:r w:rsidRPr="003756C8">
        <w:rPr>
          <w:highlight w:val="cyan"/>
        </w:rPr>
        <w:t xml:space="preserve"> </w:t>
      </w:r>
      <w:r w:rsidRPr="003756C8">
        <w:rPr>
          <w:rStyle w:val="StyleUnderline"/>
          <w:highlight w:val="cyan"/>
        </w:rPr>
        <w:t xml:space="preserve">and </w:t>
      </w:r>
      <w:r w:rsidRPr="003756C8">
        <w:rPr>
          <w:rStyle w:val="Emphasis"/>
          <w:highlight w:val="cyan"/>
        </w:rPr>
        <w:t>post-fisc</w:t>
      </w:r>
      <w:r w:rsidRPr="003756C8">
        <w:rPr>
          <w:rStyle w:val="StyleUnderline"/>
          <w:highlight w:val="cyan"/>
        </w:rPr>
        <w:t xml:space="preserve"> gini's, </w:t>
      </w:r>
      <w:r w:rsidRPr="00482026">
        <w:rPr>
          <w:rStyle w:val="StyleUnderline"/>
        </w:rPr>
        <w:t>following a practice that has been handed down since that path-breaking study by Reynolds and Smolensky</w:t>
      </w:r>
      <w:r w:rsidRPr="00482026">
        <w:rPr>
          <w:sz w:val="16"/>
        </w:rPr>
        <w:t xml:space="preserve"> (1977). </w:t>
      </w:r>
      <w:r w:rsidRPr="003756C8">
        <w:rPr>
          <w:rStyle w:val="Emphasis"/>
          <w:highlight w:val="cyan"/>
        </w:rPr>
        <w:t>Progressivity obtains</w:t>
      </w:r>
      <w:r w:rsidRPr="003756C8">
        <w:rPr>
          <w:rStyle w:val="StyleUnderline"/>
          <w:highlight w:val="cyan"/>
        </w:rPr>
        <w:t xml:space="preserve"> if the </w:t>
      </w:r>
      <w:r w:rsidRPr="003756C8">
        <w:rPr>
          <w:rStyle w:val="Emphasis"/>
          <w:highlight w:val="cyan"/>
        </w:rPr>
        <w:t>post-fisc inequality</w:t>
      </w:r>
      <w:r w:rsidRPr="00482026">
        <w:rPr>
          <w:sz w:val="16"/>
        </w:rPr>
        <w:t xml:space="preserve"> (</w:t>
      </w:r>
      <w:r w:rsidRPr="00482026">
        <w:rPr>
          <w:rStyle w:val="StyleUnderline"/>
        </w:rPr>
        <w:t>gini</w:t>
      </w:r>
      <w:r w:rsidRPr="00482026">
        <w:rPr>
          <w:sz w:val="16"/>
        </w:rPr>
        <w:t xml:space="preserve">) </w:t>
      </w:r>
      <w:r w:rsidRPr="003756C8">
        <w:rPr>
          <w:rStyle w:val="StyleUnderline"/>
          <w:highlight w:val="cyan"/>
        </w:rPr>
        <w:t>is less than</w:t>
      </w:r>
      <w:r w:rsidRPr="00482026">
        <w:rPr>
          <w:rStyle w:val="StyleUnderline"/>
        </w:rPr>
        <w:t xml:space="preserve"> the </w:t>
      </w:r>
      <w:r w:rsidRPr="003756C8">
        <w:rPr>
          <w:rStyle w:val="StyleUnderline"/>
          <w:highlight w:val="cyan"/>
        </w:rPr>
        <w:t>pre-fisc</w:t>
      </w:r>
      <w:r w:rsidRPr="00482026">
        <w:rPr>
          <w:rStyle w:val="StyleUnderline"/>
        </w:rPr>
        <w:t xml:space="preserve"> inequality, and regressivity obt</w:t>
      </w:r>
      <w:r w:rsidRPr="00D44B03">
        <w:rPr>
          <w:rStyle w:val="StyleUnderline"/>
        </w:rPr>
        <w:t>ains in the opposite case</w:t>
      </w:r>
      <w:r w:rsidRPr="00D50D95">
        <w:rPr>
          <w:sz w:val="16"/>
        </w:rPr>
        <w:t>. Where possible, I shall take care to note cases involving very different effects on upper and middle groups' fortunes versus the effects on middle versus poor.</w:t>
      </w:r>
    </w:p>
    <w:p w14:paraId="792F7768" w14:textId="77777777" w:rsidR="00BF056F" w:rsidRPr="00D50D95" w:rsidRDefault="00BF056F" w:rsidP="00BF056F">
      <w:pPr>
        <w:rPr>
          <w:sz w:val="16"/>
        </w:rPr>
      </w:pPr>
      <w:r w:rsidRPr="003756C8">
        <w:rPr>
          <w:rStyle w:val="StyleUnderline"/>
          <w:highlight w:val="cyan"/>
        </w:rPr>
        <w:t>Progressive</w:t>
      </w:r>
      <w:r w:rsidRPr="004E39F6">
        <w:rPr>
          <w:rStyle w:val="StyleUnderline"/>
        </w:rPr>
        <w:t xml:space="preserve"> or regressive </w:t>
      </w:r>
      <w:r w:rsidRPr="003756C8">
        <w:rPr>
          <w:rStyle w:val="Emphasis"/>
          <w:highlight w:val="cyan"/>
        </w:rPr>
        <w:t xml:space="preserve">relative to </w:t>
      </w:r>
      <w:r w:rsidRPr="003756C8">
        <w:rPr>
          <w:rStyle w:val="Emphasis"/>
        </w:rPr>
        <w:t>what?</w:t>
      </w:r>
      <w:r w:rsidRPr="00D50D95">
        <w:rPr>
          <w:sz w:val="16"/>
        </w:rPr>
        <w:t xml:space="preserve"> </w:t>
      </w:r>
      <w:r w:rsidRPr="004E39F6">
        <w:rPr>
          <w:rStyle w:val="StyleUnderline"/>
        </w:rPr>
        <w:t xml:space="preserve">Let us </w:t>
      </w:r>
      <w:r w:rsidRPr="003756C8">
        <w:rPr>
          <w:rStyle w:val="Emphasis"/>
        </w:rPr>
        <w:t xml:space="preserve">define </w:t>
      </w:r>
      <w:r w:rsidRPr="003756C8">
        <w:rPr>
          <w:rStyle w:val="Emphasis"/>
          <w:highlight w:val="cyan"/>
        </w:rPr>
        <w:t>fiscal neutrality</w:t>
      </w:r>
      <w:r w:rsidRPr="003756C8">
        <w:rPr>
          <w:rStyle w:val="StyleUnderline"/>
          <w:highlight w:val="cyan"/>
        </w:rPr>
        <w:t xml:space="preserve"> as</w:t>
      </w:r>
      <w:r w:rsidRPr="00482026">
        <w:rPr>
          <w:rStyle w:val="StyleUnderline"/>
        </w:rPr>
        <w:t xml:space="preserve"> the </w:t>
      </w:r>
      <w:r w:rsidRPr="003756C8">
        <w:rPr>
          <w:rStyle w:val="Emphasis"/>
        </w:rPr>
        <w:t>counterfactual policy setting both taxes and transfers</w:t>
      </w:r>
      <w:r w:rsidRPr="003B05C8">
        <w:rPr>
          <w:rStyle w:val="StyleUnderline"/>
        </w:rPr>
        <w:t xml:space="preserve"> at the </w:t>
      </w:r>
      <w:r w:rsidRPr="003756C8">
        <w:rPr>
          <w:rStyle w:val="Emphasis"/>
        </w:rPr>
        <w:t>same shares of income</w:t>
      </w:r>
      <w:r w:rsidRPr="003B05C8">
        <w:rPr>
          <w:sz w:val="16"/>
        </w:rPr>
        <w:t xml:space="preserve"> </w:t>
      </w:r>
      <w:r w:rsidRPr="003B05C8">
        <w:rPr>
          <w:rStyle w:val="StyleUnderline"/>
        </w:rPr>
        <w:t>up and down the income spectrum. In such a case the gini coefficients of inequality would be the same both before and after individual incomes</w:t>
      </w:r>
      <w:r w:rsidRPr="00D50D95">
        <w:rPr>
          <w:rStyle w:val="StyleUnderline"/>
        </w:rPr>
        <w:t xml:space="preserve"> are affected by the government budget, and the </w:t>
      </w:r>
      <w:r w:rsidRPr="003756C8">
        <w:rPr>
          <w:rStyle w:val="Emphasis"/>
        </w:rPr>
        <w:t>net redistribution</w:t>
      </w:r>
      <w:r w:rsidRPr="00D50D95">
        <w:rPr>
          <w:rStyle w:val="StyleUnderline"/>
        </w:rPr>
        <w:t xml:space="preserve"> would be zero, neither progressive nor regressive. More specifically</w:t>
      </w:r>
      <w:r w:rsidRPr="004E39F6">
        <w:rPr>
          <w:rStyle w:val="StyleUnderline"/>
        </w:rPr>
        <w:t>, let this counterfactual policy be one of the same aggregate budget size.</w:t>
      </w:r>
    </w:p>
    <w:p w14:paraId="2D04D2C9" w14:textId="77777777" w:rsidR="00BF056F" w:rsidRPr="004116B3" w:rsidRDefault="00BF056F" w:rsidP="00BF056F">
      <w:pPr>
        <w:rPr>
          <w:sz w:val="16"/>
        </w:rPr>
      </w:pPr>
      <w:r w:rsidRPr="004116B3">
        <w:rPr>
          <w:sz w:val="16"/>
        </w:rPr>
        <w:t>Agreeing on these definitions will not dispel all the problems with the comparisons, and we must first review some obvious ways in which the measures fall short of capturing the overall impacts on the distribution of income.</w:t>
      </w:r>
    </w:p>
    <w:p w14:paraId="2D172231" w14:textId="77777777" w:rsidR="00BF056F" w:rsidRPr="004116B3" w:rsidRDefault="00BF056F" w:rsidP="00BF056F">
      <w:pPr>
        <w:rPr>
          <w:sz w:val="16"/>
        </w:rPr>
      </w:pPr>
      <w:r w:rsidRPr="004116B3">
        <w:rPr>
          <w:sz w:val="16"/>
        </w:rPr>
        <w:t>(C.) Caveats</w:t>
      </w:r>
    </w:p>
    <w:p w14:paraId="6B877BFA" w14:textId="77777777" w:rsidR="00BF056F" w:rsidRPr="004116B3" w:rsidRDefault="00BF056F" w:rsidP="00BF056F">
      <w:pPr>
        <w:rPr>
          <w:sz w:val="16"/>
        </w:rPr>
      </w:pPr>
      <w:r w:rsidRPr="008A4972">
        <w:rPr>
          <w:rStyle w:val="StyleUnderline"/>
        </w:rPr>
        <w:t>The limitations of conventional incidence calculations like those cited here are so strict that the fiscal</w:t>
      </w:r>
      <w:r w:rsidRPr="004116B3">
        <w:rPr>
          <w:rStyle w:val="StyleUnderline"/>
        </w:rPr>
        <w:t xml:space="preserve"> incidence calculations are useful only as plausible suggestions about the direction of effect and the general orders of magnitude</w:t>
      </w:r>
      <w:r w:rsidRPr="004116B3">
        <w:rPr>
          <w:sz w:val="16"/>
        </w:rPr>
        <w:t>. As public finance textbooks warn their readers repeatedly, one should never imagine that all the possible effects of a particular set of budgetary flows have been worked out. Let us confront the traditionally cited dangers here – and then proceed with the traditional calculations anyway, while taking care to flag cases in which our knowledge of the underlying history warns that the measures mislead seriously.</w:t>
      </w:r>
    </w:p>
    <w:p w14:paraId="47AC1F47" w14:textId="77777777" w:rsidR="00BF056F" w:rsidRPr="004116B3" w:rsidRDefault="00BF056F" w:rsidP="00BF056F">
      <w:pPr>
        <w:rPr>
          <w:sz w:val="16"/>
        </w:rPr>
      </w:pPr>
      <w:r w:rsidRPr="003756C8">
        <w:rPr>
          <w:rStyle w:val="Emphasis"/>
        </w:rPr>
        <w:t>Time horizons</w:t>
      </w:r>
      <w:r w:rsidRPr="004116B3">
        <w:rPr>
          <w:sz w:val="16"/>
        </w:rPr>
        <w:t xml:space="preserve">: For one thing, </w:t>
      </w:r>
      <w:r w:rsidRPr="004116B3">
        <w:rPr>
          <w:rStyle w:val="StyleUnderline"/>
        </w:rPr>
        <w:t>the conventional annual measures of fiscal incidence are too short-run</w:t>
      </w:r>
      <w:r w:rsidRPr="004116B3">
        <w:rPr>
          <w:sz w:val="16"/>
        </w:rPr>
        <w:t>, failing to match either the duration of the effects of that year’s budgetary changes or the lifetimes of the affected individuals. The effects of this year’s budgetary policies can continue for generations – think of the enduring effects of this year’s wealth tax, or this year’s spending on public health or education, for example. We’ll return to this in Part III.</w:t>
      </w:r>
    </w:p>
    <w:p w14:paraId="3138D191" w14:textId="77777777" w:rsidR="00BF056F" w:rsidRDefault="00BF056F" w:rsidP="00BF056F">
      <w:pPr>
        <w:rPr>
          <w:sz w:val="16"/>
        </w:rPr>
      </w:pPr>
      <w:r w:rsidRPr="004116B3">
        <w:rPr>
          <w:sz w:val="16"/>
        </w:rPr>
        <w:t>Ultimately we care about the inequality of resources that people have over their entire lifetimes. This year’s fiscal effects may mislead, by missing effects on the length of life, or by missing correlations between effects on incomes in different years of the same lifetime.10</w:t>
      </w:r>
    </w:p>
    <w:p w14:paraId="6BCC7B4B" w14:textId="77777777" w:rsidR="00BF056F" w:rsidRPr="008A4972" w:rsidRDefault="00BF056F" w:rsidP="00BF056F">
      <w:pPr>
        <w:rPr>
          <w:sz w:val="16"/>
        </w:rPr>
      </w:pPr>
      <w:r w:rsidRPr="008A4972">
        <w:rPr>
          <w:sz w:val="16"/>
        </w:rPr>
        <w:t>[Footnote 10]</w:t>
      </w:r>
      <w:r w:rsidRPr="008A4972">
        <w:rPr>
          <w:rStyle w:val="StyleUnderline"/>
        </w:rPr>
        <w:t xml:space="preserve">I re-emphasize that the “full set of </w:t>
      </w:r>
      <w:r w:rsidRPr="003756C8">
        <w:rPr>
          <w:rStyle w:val="StyleUnderline"/>
          <w:highlight w:val="cyan"/>
        </w:rPr>
        <w:t xml:space="preserve">fiscal </w:t>
      </w:r>
      <w:r w:rsidRPr="003756C8">
        <w:rPr>
          <w:rStyle w:val="Emphasis"/>
          <w:highlight w:val="cyan"/>
        </w:rPr>
        <w:t>effects</w:t>
      </w:r>
      <w:r w:rsidRPr="003756C8">
        <w:rPr>
          <w:sz w:val="16"/>
          <w:highlight w:val="cyan"/>
        </w:rPr>
        <w:t xml:space="preserve">” </w:t>
      </w:r>
      <w:r w:rsidRPr="003756C8">
        <w:rPr>
          <w:rStyle w:val="Emphasis"/>
          <w:highlight w:val="cyan"/>
        </w:rPr>
        <w:t>must</w:t>
      </w:r>
      <w:r w:rsidRPr="003756C8">
        <w:rPr>
          <w:rStyle w:val="StyleUnderline"/>
          <w:highlight w:val="cyan"/>
        </w:rPr>
        <w:t xml:space="preserve"> include benefits </w:t>
      </w:r>
      <w:r w:rsidRPr="003756C8">
        <w:rPr>
          <w:rStyle w:val="Emphasis"/>
          <w:highlight w:val="cyan"/>
        </w:rPr>
        <w:t>in kind</w:t>
      </w:r>
      <w:r w:rsidRPr="008A4972">
        <w:rPr>
          <w:sz w:val="16"/>
        </w:rPr>
        <w:t xml:space="preserve">, </w:t>
      </w:r>
      <w:r w:rsidRPr="008A4972">
        <w:rPr>
          <w:rStyle w:val="StyleUnderline"/>
        </w:rPr>
        <w:t>and not just cash benefits</w:t>
      </w:r>
      <w:r w:rsidRPr="008A4972">
        <w:rPr>
          <w:sz w:val="16"/>
        </w:rPr>
        <w:t xml:space="preserve">. </w:t>
      </w:r>
      <w:r w:rsidRPr="008A4972">
        <w:rPr>
          <w:rStyle w:val="StyleUnderline"/>
        </w:rPr>
        <w:t xml:space="preserve">Studies have </w:t>
      </w:r>
      <w:r w:rsidRPr="003B05C8">
        <w:rPr>
          <w:rStyle w:val="StyleUnderline"/>
        </w:rPr>
        <w:t xml:space="preserve">found that </w:t>
      </w:r>
      <w:r w:rsidRPr="003756C8">
        <w:rPr>
          <w:rStyle w:val="Emphasis"/>
        </w:rPr>
        <w:t>in-kind benefits</w:t>
      </w:r>
      <w:r w:rsidRPr="003B05C8">
        <w:rPr>
          <w:rStyle w:val="StyleUnderline"/>
        </w:rPr>
        <w:t xml:space="preserve"> </w:t>
      </w:r>
      <w:r w:rsidRPr="003756C8">
        <w:rPr>
          <w:rStyle w:val="StyleUnderline"/>
          <w:highlight w:val="cyan"/>
        </w:rPr>
        <w:t>such</w:t>
      </w:r>
      <w:r w:rsidRPr="008A4972">
        <w:rPr>
          <w:rStyle w:val="StyleUnderline"/>
        </w:rPr>
        <w:t xml:space="preserve"> as health and education </w:t>
      </w:r>
      <w:r w:rsidRPr="003B05C8">
        <w:rPr>
          <w:rStyle w:val="StyleUnderline"/>
        </w:rPr>
        <w:t xml:space="preserve">greatly </w:t>
      </w:r>
      <w:r w:rsidRPr="003756C8">
        <w:rPr>
          <w:rStyle w:val="Emphasis"/>
          <w:highlight w:val="cyan"/>
        </w:rPr>
        <w:t>reduce inequality</w:t>
      </w:r>
      <w:r w:rsidRPr="008A4972">
        <w:rPr>
          <w:rStyle w:val="StyleUnderline"/>
        </w:rPr>
        <w:t xml:space="preserve"> </w:t>
      </w:r>
      <w:r w:rsidRPr="003756C8">
        <w:rPr>
          <w:rStyle w:val="Emphasis"/>
        </w:rPr>
        <w:t xml:space="preserve">even </w:t>
      </w:r>
      <w:r w:rsidRPr="003756C8">
        <w:rPr>
          <w:rStyle w:val="Emphasis"/>
          <w:highlight w:val="cyan"/>
        </w:rPr>
        <w:t>within the same year</w:t>
      </w:r>
      <w:r w:rsidRPr="008A4972">
        <w:rPr>
          <w:sz w:val="16"/>
        </w:rPr>
        <w:t xml:space="preserve"> (see, for example, Paulus et al. (2010) and Aaberge et al. (2010)). </w:t>
      </w:r>
      <w:r w:rsidRPr="008A4972">
        <w:rPr>
          <w:rStyle w:val="StyleUnderline"/>
        </w:rPr>
        <w:t xml:space="preserve">Fortunately, some of our </w:t>
      </w:r>
      <w:r w:rsidRPr="003756C8">
        <w:rPr>
          <w:rStyle w:val="Emphasis"/>
          <w:highlight w:val="cyan"/>
        </w:rPr>
        <w:t>main sources</w:t>
      </w:r>
      <w:r w:rsidRPr="008A4972">
        <w:rPr>
          <w:rStyle w:val="StyleUnderline"/>
        </w:rPr>
        <w:t xml:space="preserve"> have taken care to </w:t>
      </w:r>
      <w:r w:rsidRPr="003756C8">
        <w:rPr>
          <w:rStyle w:val="StyleUnderline"/>
          <w:highlight w:val="cyan"/>
        </w:rPr>
        <w:t>include</w:t>
      </w:r>
      <w:r w:rsidRPr="008A4972">
        <w:rPr>
          <w:rStyle w:val="StyleUnderline"/>
        </w:rPr>
        <w:t xml:space="preserve"> the distributive effects of </w:t>
      </w:r>
      <w:r w:rsidRPr="003756C8">
        <w:rPr>
          <w:rStyle w:val="StyleUnderline"/>
          <w:highlight w:val="cyan"/>
        </w:rPr>
        <w:t>in-kind</w:t>
      </w:r>
      <w:r w:rsidRPr="008A4972">
        <w:rPr>
          <w:rStyle w:val="StyleUnderline"/>
        </w:rPr>
        <w:t xml:space="preserve"> benefits. </w:t>
      </w:r>
      <w:r w:rsidRPr="008A4972">
        <w:rPr>
          <w:sz w:val="16"/>
        </w:rPr>
        <w:t xml:space="preserve">(1) </w:t>
      </w:r>
      <w:r w:rsidRPr="003756C8">
        <w:rPr>
          <w:rStyle w:val="StyleUnderline"/>
          <w:highlight w:val="cyan"/>
        </w:rPr>
        <w:t xml:space="preserve">The </w:t>
      </w:r>
      <w:r w:rsidRPr="003756C8">
        <w:rPr>
          <w:rStyle w:val="Emphasis"/>
          <w:highlight w:val="cyan"/>
        </w:rPr>
        <w:t>CEQ</w:t>
      </w:r>
      <w:r w:rsidRPr="003756C8">
        <w:rPr>
          <w:rStyle w:val="StyleUnderline"/>
          <w:highlight w:val="cyan"/>
        </w:rPr>
        <w:t xml:space="preserve"> project</w:t>
      </w:r>
      <w:r w:rsidRPr="008A4972">
        <w:rPr>
          <w:sz w:val="16"/>
        </w:rPr>
        <w:t xml:space="preserve"> (Lustig and Higgins 2016) has </w:t>
      </w:r>
      <w:r w:rsidRPr="003B05C8">
        <w:rPr>
          <w:rStyle w:val="StyleUnderline"/>
        </w:rPr>
        <w:t>included</w:t>
      </w:r>
      <w:r w:rsidRPr="003B05C8">
        <w:rPr>
          <w:sz w:val="16"/>
        </w:rPr>
        <w:t xml:space="preserve"> in-kind benefits of </w:t>
      </w:r>
      <w:r w:rsidRPr="003B05C8">
        <w:rPr>
          <w:rStyle w:val="StyleUnderline"/>
        </w:rPr>
        <w:t>health</w:t>
      </w:r>
      <w:r w:rsidRPr="003B05C8">
        <w:rPr>
          <w:sz w:val="16"/>
        </w:rPr>
        <w:t xml:space="preserve">, </w:t>
      </w:r>
      <w:r w:rsidRPr="003B05C8">
        <w:rPr>
          <w:rStyle w:val="StyleUnderline"/>
        </w:rPr>
        <w:t>education</w:t>
      </w:r>
      <w:r w:rsidRPr="008A4972">
        <w:rPr>
          <w:sz w:val="16"/>
        </w:rPr>
        <w:t xml:space="preserve">, </w:t>
      </w:r>
      <w:r w:rsidRPr="003756C8">
        <w:rPr>
          <w:rStyle w:val="StyleUnderline"/>
          <w:highlight w:val="cyan"/>
        </w:rPr>
        <w:t xml:space="preserve">and </w:t>
      </w:r>
      <w:r w:rsidRPr="003B05C8">
        <w:rPr>
          <w:rStyle w:val="StyleUnderline"/>
        </w:rPr>
        <w:t>other public programs</w:t>
      </w:r>
      <w:r w:rsidRPr="003B05C8">
        <w:rPr>
          <w:sz w:val="16"/>
        </w:rPr>
        <w:t xml:space="preserve">. (2) </w:t>
      </w:r>
      <w:r w:rsidRPr="003B05C8">
        <w:rPr>
          <w:rStyle w:val="StyleUnderline"/>
        </w:rPr>
        <w:t>The</w:t>
      </w:r>
      <w:r w:rsidRPr="008A4972">
        <w:rPr>
          <w:rStyle w:val="StyleUnderline"/>
        </w:rPr>
        <w:t xml:space="preserve"> </w:t>
      </w:r>
      <w:r w:rsidRPr="003756C8">
        <w:rPr>
          <w:rStyle w:val="StyleUnderline"/>
          <w:highlight w:val="cyan"/>
        </w:rPr>
        <w:t>DINA</w:t>
      </w:r>
      <w:r w:rsidRPr="008A4972">
        <w:rPr>
          <w:rStyle w:val="StyleUnderline"/>
        </w:rPr>
        <w:t xml:space="preserve"> projec</w:t>
      </w:r>
      <w:r w:rsidRPr="003756C8">
        <w:rPr>
          <w:rStyle w:val="StyleUnderline"/>
          <w:highlight w:val="cyan"/>
        </w:rPr>
        <w:t>t’s</w:t>
      </w:r>
      <w:r w:rsidRPr="008A4972">
        <w:rPr>
          <w:rStyle w:val="StyleUnderline"/>
        </w:rPr>
        <w:t xml:space="preserve"> </w:t>
      </w:r>
      <w:r w:rsidRPr="003756C8">
        <w:rPr>
          <w:rStyle w:val="StyleUnderline"/>
          <w:highlight w:val="cyan"/>
        </w:rPr>
        <w:t xml:space="preserve">paper on the </w:t>
      </w:r>
      <w:r w:rsidRPr="003756C8">
        <w:rPr>
          <w:rStyle w:val="Emphasis"/>
          <w:highlight w:val="cyan"/>
        </w:rPr>
        <w:t>U</w:t>
      </w:r>
      <w:r w:rsidRPr="008A4972">
        <w:rPr>
          <w:rStyle w:val="StyleUnderline"/>
        </w:rPr>
        <w:t>nited</w:t>
      </w:r>
      <w:r w:rsidRPr="008A4972">
        <w:rPr>
          <w:sz w:val="16"/>
        </w:rPr>
        <w:t xml:space="preserve"> </w:t>
      </w:r>
      <w:r w:rsidRPr="003756C8">
        <w:rPr>
          <w:rStyle w:val="Emphasis"/>
          <w:highlight w:val="cyan"/>
        </w:rPr>
        <w:t>S</w:t>
      </w:r>
      <w:r w:rsidRPr="008A4972">
        <w:rPr>
          <w:sz w:val="16"/>
        </w:rPr>
        <w:t xml:space="preserve">tates (PSZ 2016) has </w:t>
      </w:r>
      <w:r w:rsidRPr="003756C8">
        <w:rPr>
          <w:rStyle w:val="StyleUnderline"/>
          <w:highlight w:val="cyan"/>
        </w:rPr>
        <w:t>included</w:t>
      </w:r>
      <w:r w:rsidRPr="008A4972">
        <w:rPr>
          <w:sz w:val="16"/>
        </w:rPr>
        <w:t xml:space="preserve"> </w:t>
      </w:r>
      <w:r w:rsidRPr="003B05C8">
        <w:rPr>
          <w:rStyle w:val="StyleUnderline"/>
        </w:rPr>
        <w:t>the in-kind benefits from two major</w:t>
      </w:r>
      <w:r w:rsidRPr="008A4972">
        <w:rPr>
          <w:sz w:val="16"/>
        </w:rPr>
        <w:t xml:space="preserve"> </w:t>
      </w:r>
      <w:r w:rsidRPr="003756C8">
        <w:rPr>
          <w:rStyle w:val="StyleUnderline"/>
          <w:highlight w:val="cyan"/>
        </w:rPr>
        <w:t>health-</w:t>
      </w:r>
      <w:r w:rsidRPr="003B05C8">
        <w:rPr>
          <w:rStyle w:val="StyleUnderline"/>
        </w:rPr>
        <w:t>care</w:t>
      </w:r>
      <w:r w:rsidRPr="008A4972">
        <w:rPr>
          <w:sz w:val="16"/>
        </w:rPr>
        <w:t xml:space="preserve"> </w:t>
      </w:r>
      <w:r w:rsidRPr="008A4972">
        <w:rPr>
          <w:rStyle w:val="StyleUnderline"/>
        </w:rPr>
        <w:t>programs (Medicare</w:t>
      </w:r>
      <w:r w:rsidRPr="008A4972">
        <w:rPr>
          <w:sz w:val="16"/>
        </w:rPr>
        <w:t xml:space="preserve"> </w:t>
      </w:r>
      <w:r w:rsidRPr="003756C8">
        <w:rPr>
          <w:rStyle w:val="StyleUnderline"/>
          <w:highlight w:val="cyan"/>
        </w:rPr>
        <w:t>and</w:t>
      </w:r>
      <w:r w:rsidRPr="008A4972">
        <w:rPr>
          <w:sz w:val="16"/>
        </w:rPr>
        <w:t xml:space="preserve"> </w:t>
      </w:r>
      <w:r w:rsidRPr="008A4972">
        <w:rPr>
          <w:rStyle w:val="StyleUnderline"/>
        </w:rPr>
        <w:t xml:space="preserve">Medicaid). It covers public </w:t>
      </w:r>
      <w:r w:rsidRPr="003756C8">
        <w:rPr>
          <w:rStyle w:val="StyleUnderline"/>
          <w:highlight w:val="cyan"/>
        </w:rPr>
        <w:t>education</w:t>
      </w:r>
      <w:r w:rsidRPr="008A4972">
        <w:rPr>
          <w:sz w:val="16"/>
        </w:rPr>
        <w:t xml:space="preserve"> by assuming that past, not current, public education spending accounts for a fixed share of current labor earnings. (3) The OECD’s calculations generally omit payments in kind from their estimates of how redistribution changes over time, though they have discussed the relevance of in-kind transfers for their most up-to-date estimates (OECD 2011, p. 39; OECD forthcoming). (4) The study of Sweden to which we turn shortly (Bengtssen, Holmlund, and Waldenström 2016) also omits transfers in kind.[End Footnote 10]</w:t>
      </w:r>
    </w:p>
    <w:p w14:paraId="1EA2E15D" w14:textId="77777777" w:rsidR="00BF056F" w:rsidRPr="004116B3" w:rsidRDefault="00BF056F" w:rsidP="00BF056F">
      <w:pPr>
        <w:rPr>
          <w:sz w:val="16"/>
        </w:rPr>
      </w:pPr>
      <w:r w:rsidRPr="004116B3">
        <w:rPr>
          <w:sz w:val="16"/>
        </w:rPr>
        <w:t>Behavioral responses are assumed away by such measures. That is, they assume that the tax or benefit sticks, like flies to flypaper, exactly where it is imposed or paid out.</w:t>
      </w:r>
    </w:p>
    <w:p w14:paraId="69AC5CAA" w14:textId="77777777" w:rsidR="00BF056F" w:rsidRPr="004116B3" w:rsidRDefault="00BF056F" w:rsidP="00BF056F">
      <w:pPr>
        <w:rPr>
          <w:sz w:val="16"/>
        </w:rPr>
      </w:pPr>
      <w:r w:rsidRPr="004116B3">
        <w:rPr>
          <w:sz w:val="16"/>
        </w:rPr>
        <w:t>People are supposedly taxed on their incomes without deciding to engage in less or more of the income-generating behavior. People in need are assumed to go on working or not working the same amount regardless of any social assistance they receive. Beyond peoples’ failures to change their income-generating behavior in the first round, the traditional calculations further assume no subsequent effects on prices and factor rewards, which fits uneasily with the calculations’ implying that spending is affected. As an extreme variant of this behavioral-response issue, other effects missed by the magnitudes of tax revenues and expenditures arise in the cases where a fiscal exaction is prohibitively expensive. If a tax makes people avoid an activity altogether, this can have great effects on the income distribution even though there are no tax collections to distribute between rich and middle and poor. In a later section, I’ll use the Corn Law example to underline the point that in some cases a strong impact is hidden in prices and quantities of overall behavior, with no visible reflection in taxes or expenditures.</w:t>
      </w:r>
    </w:p>
    <w:p w14:paraId="146BC239" w14:textId="77777777" w:rsidR="00BF056F" w:rsidRPr="004116B3" w:rsidRDefault="00BF056F" w:rsidP="00BF056F">
      <w:pPr>
        <w:rPr>
          <w:sz w:val="16"/>
        </w:rPr>
      </w:pPr>
      <w:r w:rsidRPr="004116B3">
        <w:rPr>
          <w:sz w:val="16"/>
        </w:rPr>
        <w:t xml:space="preserve">In addition, most of </w:t>
      </w:r>
      <w:r w:rsidRPr="003756C8">
        <w:rPr>
          <w:rStyle w:val="StyleUnderline"/>
          <w:highlight w:val="cyan"/>
        </w:rPr>
        <w:t>this</w:t>
      </w:r>
      <w:r w:rsidRPr="004116B3">
        <w:rPr>
          <w:sz w:val="16"/>
        </w:rPr>
        <w:t xml:space="preserve"> paper </w:t>
      </w:r>
      <w:r w:rsidRPr="003756C8">
        <w:rPr>
          <w:rStyle w:val="Emphasis"/>
          <w:highlight w:val="cyan"/>
        </w:rPr>
        <w:t>sets aside</w:t>
      </w:r>
      <w:r w:rsidRPr="004116B3">
        <w:rPr>
          <w:sz w:val="16"/>
        </w:rPr>
        <w:t xml:space="preserve"> the </w:t>
      </w:r>
      <w:r w:rsidRPr="003756C8">
        <w:rPr>
          <w:rStyle w:val="Emphasis"/>
        </w:rPr>
        <w:t>broader</w:t>
      </w:r>
      <w:r w:rsidRPr="004116B3">
        <w:rPr>
          <w:sz w:val="16"/>
        </w:rPr>
        <w:t xml:space="preserve"> set of </w:t>
      </w:r>
      <w:r w:rsidRPr="003756C8">
        <w:rPr>
          <w:rStyle w:val="Emphasis"/>
          <w:highlight w:val="cyan"/>
        </w:rPr>
        <w:t>non-f</w:t>
      </w:r>
      <w:r w:rsidRPr="003756C8">
        <w:rPr>
          <w:rStyle w:val="Emphasis"/>
        </w:rPr>
        <w:t xml:space="preserve">iscal </w:t>
      </w:r>
      <w:r w:rsidRPr="003756C8">
        <w:rPr>
          <w:rStyle w:val="Emphasis"/>
          <w:highlight w:val="cyan"/>
        </w:rPr>
        <w:t>r</w:t>
      </w:r>
      <w:r w:rsidRPr="003756C8">
        <w:rPr>
          <w:rStyle w:val="Emphasis"/>
        </w:rPr>
        <w:t xml:space="preserve">edistributive </w:t>
      </w:r>
      <w:r w:rsidRPr="003756C8">
        <w:rPr>
          <w:rStyle w:val="Emphasis"/>
          <w:highlight w:val="cyan"/>
        </w:rPr>
        <w:t>institutions</w:t>
      </w:r>
      <w:r w:rsidRPr="003756C8">
        <w:rPr>
          <w:sz w:val="16"/>
          <w:highlight w:val="cyan"/>
        </w:rPr>
        <w:t xml:space="preserve">, </w:t>
      </w:r>
      <w:r w:rsidRPr="003756C8">
        <w:rPr>
          <w:rStyle w:val="StyleUnderline"/>
          <w:highlight w:val="cyan"/>
        </w:rPr>
        <w:t xml:space="preserve">such as </w:t>
      </w:r>
      <w:r w:rsidRPr="003756C8">
        <w:rPr>
          <w:rStyle w:val="Emphasis"/>
          <w:highlight w:val="cyan"/>
        </w:rPr>
        <w:t>labor</w:t>
      </w:r>
      <w:r w:rsidRPr="003756C8">
        <w:rPr>
          <w:rStyle w:val="Emphasis"/>
        </w:rPr>
        <w:t xml:space="preserve"> </w:t>
      </w:r>
      <w:r w:rsidRPr="003756C8">
        <w:rPr>
          <w:rStyle w:val="Emphasis"/>
          <w:highlight w:val="cyan"/>
        </w:rPr>
        <w:t>laws</w:t>
      </w:r>
      <w:r w:rsidRPr="004116B3">
        <w:rPr>
          <w:sz w:val="16"/>
        </w:rPr>
        <w:t xml:space="preserve">, human bondage, </w:t>
      </w:r>
      <w:r w:rsidRPr="003756C8">
        <w:rPr>
          <w:rStyle w:val="Emphasis"/>
        </w:rPr>
        <w:t xml:space="preserve">laws governing business </w:t>
      </w:r>
      <w:r w:rsidRPr="003756C8">
        <w:rPr>
          <w:rStyle w:val="Emphasis"/>
          <w:highlight w:val="cyan"/>
        </w:rPr>
        <w:t>competition</w:t>
      </w:r>
      <w:r w:rsidRPr="003756C8">
        <w:rPr>
          <w:sz w:val="16"/>
          <w:highlight w:val="cyan"/>
        </w:rPr>
        <w:t xml:space="preserve">, </w:t>
      </w:r>
      <w:r w:rsidRPr="003756C8">
        <w:rPr>
          <w:rStyle w:val="StyleUnderline"/>
          <w:highlight w:val="cyan"/>
        </w:rPr>
        <w:t xml:space="preserve">and policies </w:t>
      </w:r>
      <w:r w:rsidRPr="003756C8">
        <w:rPr>
          <w:rStyle w:val="Emphasis"/>
          <w:highlight w:val="cyan"/>
        </w:rPr>
        <w:t>favoring</w:t>
      </w:r>
      <w:r w:rsidRPr="004116B3">
        <w:rPr>
          <w:sz w:val="16"/>
        </w:rPr>
        <w:t xml:space="preserve"> or </w:t>
      </w:r>
      <w:r w:rsidRPr="003756C8">
        <w:rPr>
          <w:rStyle w:val="Emphasis"/>
        </w:rPr>
        <w:t>harming</w:t>
      </w:r>
      <w:r w:rsidRPr="004116B3">
        <w:rPr>
          <w:sz w:val="16"/>
        </w:rPr>
        <w:t xml:space="preserve"> </w:t>
      </w:r>
      <w:r w:rsidRPr="003756C8">
        <w:rPr>
          <w:rStyle w:val="Emphasis"/>
          <w:highlight w:val="cyan"/>
        </w:rPr>
        <w:t>certain output sectors</w:t>
      </w:r>
      <w:r w:rsidRPr="004116B3">
        <w:rPr>
          <w:sz w:val="16"/>
        </w:rPr>
        <w:t>.</w:t>
      </w:r>
    </w:p>
    <w:p w14:paraId="0506BDBB" w14:textId="77777777" w:rsidR="00BF056F" w:rsidRDefault="00BF056F" w:rsidP="00BF056F">
      <w:pPr>
        <w:pStyle w:val="Heading4"/>
      </w:pPr>
      <w:r>
        <w:t>Voting issue for limits---any alternative makes virtually all fiscal policy topical, overstretching the neg research burden and undermining preparedness for all debates.</w:t>
      </w:r>
    </w:p>
    <w:p w14:paraId="6EA96B2C" w14:textId="77777777" w:rsidR="00BF056F" w:rsidRPr="004E39F6" w:rsidRDefault="00BF056F" w:rsidP="00BF056F">
      <w:pPr>
        <w:pStyle w:val="Heading4"/>
      </w:pPr>
      <w:r>
        <w:t xml:space="preserve">And ground---they make the topic bidirectional, making generic neg prep impossible and encouraging vague plans to reclarify direction in response to 2ac offense    </w:t>
      </w:r>
    </w:p>
    <w:p w14:paraId="748178AF" w14:textId="77777777" w:rsidR="00BF056F" w:rsidRPr="005D388F" w:rsidRDefault="00BF056F" w:rsidP="00BF056F"/>
    <w:p w14:paraId="25FFBB9A" w14:textId="77777777" w:rsidR="00BF056F" w:rsidRDefault="00BF056F" w:rsidP="00BF056F">
      <w:pPr>
        <w:pStyle w:val="Heading3"/>
      </w:pPr>
      <w:r>
        <w:t>FR---Progressive---2NC</w:t>
      </w:r>
    </w:p>
    <w:p w14:paraId="5ECCB752" w14:textId="77777777" w:rsidR="00BF056F" w:rsidRPr="003B018E" w:rsidRDefault="00BF056F" w:rsidP="00BF056F">
      <w:pPr>
        <w:pStyle w:val="Heading4"/>
      </w:pPr>
      <w:r>
        <w:t xml:space="preserve">Fiscal redistribution’s </w:t>
      </w:r>
      <w:r>
        <w:rPr>
          <w:u w:val="single"/>
        </w:rPr>
        <w:t>standard</w:t>
      </w:r>
      <w:r>
        <w:t xml:space="preserve"> definition is a tax or transfer policy that measurably decreases inequality. </w:t>
      </w:r>
    </w:p>
    <w:p w14:paraId="6EA19D5A" w14:textId="77777777" w:rsidR="00BF056F" w:rsidRDefault="00BF056F" w:rsidP="00BF056F">
      <w:r w:rsidRPr="0049510F">
        <w:rPr>
          <w:rStyle w:val="Style13ptBold"/>
        </w:rPr>
        <w:t>Caminada ’14</w:t>
      </w:r>
      <w:r>
        <w:t xml:space="preserve"> [Koen; April 14; Professor of Empirical Analysis of Social and Tax Policy; Leiden Law Blog, “Facts &amp; Figures: Income inequality and fiscal redistribution in 29 countries,” cache, https://www.leidenlawblog.nl/articles/facts-figures-income-inequality-and-fiscal-redistribution-in-39-countries]</w:t>
      </w:r>
    </w:p>
    <w:p w14:paraId="491E7A5C" w14:textId="77777777" w:rsidR="00BF056F" w:rsidRPr="0049510F" w:rsidRDefault="00BF056F" w:rsidP="00BF056F">
      <w:pPr>
        <w:rPr>
          <w:sz w:val="16"/>
        </w:rPr>
      </w:pPr>
      <w:r w:rsidRPr="003756C8">
        <w:rPr>
          <w:rStyle w:val="StyleUnderline"/>
          <w:highlight w:val="cyan"/>
        </w:rPr>
        <w:t>Different</w:t>
      </w:r>
      <w:r w:rsidRPr="0049510F">
        <w:rPr>
          <w:sz w:val="16"/>
        </w:rPr>
        <w:t xml:space="preserve"> social </w:t>
      </w:r>
      <w:r w:rsidRPr="003756C8">
        <w:rPr>
          <w:rStyle w:val="StyleUnderline"/>
          <w:highlight w:val="cyan"/>
        </w:rPr>
        <w:t>policies</w:t>
      </w:r>
      <w:r w:rsidRPr="0049510F">
        <w:rPr>
          <w:sz w:val="16"/>
        </w:rPr>
        <w:t xml:space="preserve"> bring different types of welfare systems, </w:t>
      </w:r>
      <w:r w:rsidRPr="003756C8">
        <w:rPr>
          <w:rStyle w:val="StyleUnderline"/>
          <w:highlight w:val="cyan"/>
        </w:rPr>
        <w:t>lead</w:t>
      </w:r>
      <w:r w:rsidRPr="0049510F">
        <w:rPr>
          <w:sz w:val="16"/>
        </w:rPr>
        <w:t xml:space="preserve">ing </w:t>
      </w:r>
      <w:r w:rsidRPr="003756C8">
        <w:rPr>
          <w:rStyle w:val="StyleUnderline"/>
          <w:highlight w:val="cyan"/>
        </w:rPr>
        <w:t>to various outcomes in</w:t>
      </w:r>
      <w:r w:rsidRPr="0049510F">
        <w:rPr>
          <w:sz w:val="16"/>
        </w:rPr>
        <w:t xml:space="preserve"> the </w:t>
      </w:r>
      <w:r w:rsidRPr="003756C8">
        <w:rPr>
          <w:rStyle w:val="StyleUnderline"/>
          <w:highlight w:val="cyan"/>
        </w:rPr>
        <w:t>income distribution</w:t>
      </w:r>
      <w:r w:rsidRPr="0049510F">
        <w:rPr>
          <w:sz w:val="16"/>
        </w:rPr>
        <w:t xml:space="preserve">. Since one of the functions of many national social protection systems is </w:t>
      </w:r>
      <w:r w:rsidRPr="003756C8">
        <w:rPr>
          <w:rStyle w:val="StyleUnderline"/>
          <w:highlight w:val="cyan"/>
        </w:rPr>
        <w:t>to reduce income inequality</w:t>
      </w:r>
      <w:r w:rsidRPr="0049510F">
        <w:rPr>
          <w:sz w:val="16"/>
        </w:rPr>
        <w:t xml:space="preserve">, </w:t>
      </w:r>
      <w:r w:rsidRPr="0049510F">
        <w:rPr>
          <w:rStyle w:val="StyleUnderline"/>
        </w:rPr>
        <w:t>this</w:t>
      </w:r>
      <w:r w:rsidRPr="0049510F">
        <w:rPr>
          <w:sz w:val="16"/>
        </w:rPr>
        <w:t xml:space="preserve"> blog may provide relevant information for policy makers. Chen Wang and I updated our </w:t>
      </w:r>
      <w:r w:rsidRPr="003756C8">
        <w:rPr>
          <w:rStyle w:val="Emphasis"/>
        </w:rPr>
        <w:t>L</w:t>
      </w:r>
      <w:r w:rsidRPr="0049510F">
        <w:rPr>
          <w:sz w:val="16"/>
        </w:rPr>
        <w:t xml:space="preserve">eiden </w:t>
      </w:r>
      <w:r w:rsidRPr="003756C8">
        <w:rPr>
          <w:rStyle w:val="Emphasis"/>
        </w:rPr>
        <w:t>B</w:t>
      </w:r>
      <w:r w:rsidRPr="0049510F">
        <w:rPr>
          <w:sz w:val="16"/>
        </w:rPr>
        <w:t xml:space="preserve">udget </w:t>
      </w:r>
      <w:r w:rsidRPr="003756C8">
        <w:rPr>
          <w:rStyle w:val="Emphasis"/>
        </w:rPr>
        <w:t>I</w:t>
      </w:r>
      <w:r w:rsidRPr="0049510F">
        <w:rPr>
          <w:sz w:val="16"/>
        </w:rPr>
        <w:t xml:space="preserve">ncidence </w:t>
      </w:r>
      <w:r w:rsidRPr="003756C8">
        <w:rPr>
          <w:rStyle w:val="Emphasis"/>
          <w:highlight w:val="cyan"/>
        </w:rPr>
        <w:t>Fiscal Redistribution Database</w:t>
      </w:r>
      <w:r w:rsidRPr="003756C8">
        <w:rPr>
          <w:sz w:val="16"/>
          <w:highlight w:val="cyan"/>
        </w:rPr>
        <w:t xml:space="preserve">, </w:t>
      </w:r>
      <w:r w:rsidRPr="003756C8">
        <w:rPr>
          <w:rStyle w:val="StyleUnderline"/>
          <w:highlight w:val="cyan"/>
        </w:rPr>
        <w:t>based on</w:t>
      </w:r>
      <w:r w:rsidRPr="00482026">
        <w:rPr>
          <w:rStyle w:val="StyleUnderline"/>
        </w:rPr>
        <w:t xml:space="preserve"> the</w:t>
      </w:r>
      <w:r w:rsidRPr="0049510F">
        <w:rPr>
          <w:sz w:val="16"/>
        </w:rPr>
        <w:t xml:space="preserve"> the Luxembourg Income Study (</w:t>
      </w:r>
      <w:r w:rsidRPr="003756C8">
        <w:rPr>
          <w:rStyle w:val="Emphasis"/>
        </w:rPr>
        <w:t>LIS</w:t>
      </w:r>
      <w:r w:rsidRPr="0049510F">
        <w:rPr>
          <w:sz w:val="16"/>
        </w:rPr>
        <w:t xml:space="preserve">) in </w:t>
      </w:r>
      <w:r w:rsidRPr="0049510F">
        <w:rPr>
          <w:rStyle w:val="StyleUnderline"/>
        </w:rPr>
        <w:t>which micro</w:t>
      </w:r>
      <w:r w:rsidRPr="003756C8">
        <w:rPr>
          <w:rStyle w:val="StyleUnderline"/>
          <w:highlight w:val="cyan"/>
        </w:rPr>
        <w:t>data</w:t>
      </w:r>
      <w:r w:rsidRPr="0049510F">
        <w:rPr>
          <w:rStyle w:val="StyleUnderline"/>
        </w:rPr>
        <w:t xml:space="preserve">sets </w:t>
      </w:r>
      <w:r w:rsidRPr="003756C8">
        <w:rPr>
          <w:rStyle w:val="StyleUnderline"/>
          <w:highlight w:val="cyan"/>
        </w:rPr>
        <w:t>from</w:t>
      </w:r>
      <w:r w:rsidRPr="0049510F">
        <w:rPr>
          <w:rStyle w:val="StyleUnderline"/>
        </w:rPr>
        <w:t xml:space="preserve"> nearly </w:t>
      </w:r>
      <w:r w:rsidRPr="003756C8">
        <w:rPr>
          <w:rStyle w:val="StyleUnderline"/>
          <w:highlight w:val="cyan"/>
        </w:rPr>
        <w:t>forty countries have been</w:t>
      </w:r>
      <w:r w:rsidRPr="0049510F">
        <w:rPr>
          <w:rStyle w:val="StyleUnderline"/>
        </w:rPr>
        <w:t xml:space="preserve"> harmonised</w:t>
      </w:r>
      <w:r w:rsidRPr="0049510F">
        <w:rPr>
          <w:sz w:val="16"/>
        </w:rPr>
        <w:t>. Consequently it is possible to study income inequality and fiscal redistribution across countries.</w:t>
      </w:r>
    </w:p>
    <w:p w14:paraId="3148EE38" w14:textId="77777777" w:rsidR="00BF056F" w:rsidRPr="0049510F" w:rsidRDefault="00BF056F" w:rsidP="00BF056F">
      <w:pPr>
        <w:rPr>
          <w:sz w:val="16"/>
        </w:rPr>
      </w:pPr>
      <w:r w:rsidRPr="003756C8">
        <w:rPr>
          <w:rStyle w:val="StyleUnderline"/>
          <w:highlight w:val="cyan"/>
        </w:rPr>
        <w:t xml:space="preserve">A </w:t>
      </w:r>
      <w:r w:rsidRPr="003756C8">
        <w:rPr>
          <w:rStyle w:val="Emphasis"/>
          <w:highlight w:val="cyan"/>
        </w:rPr>
        <w:t>standard analysis</w:t>
      </w:r>
      <w:r w:rsidRPr="003756C8">
        <w:rPr>
          <w:rStyle w:val="StyleUnderline"/>
          <w:highlight w:val="cyan"/>
        </w:rPr>
        <w:t xml:space="preserve"> of </w:t>
      </w:r>
      <w:r w:rsidRPr="003756C8">
        <w:rPr>
          <w:rStyle w:val="Emphasis"/>
          <w:highlight w:val="cyan"/>
        </w:rPr>
        <w:t>f</w:t>
      </w:r>
      <w:r w:rsidRPr="003756C8">
        <w:rPr>
          <w:rStyle w:val="Emphasis"/>
        </w:rPr>
        <w:t xml:space="preserve">iscal </w:t>
      </w:r>
      <w:r w:rsidRPr="003756C8">
        <w:rPr>
          <w:rStyle w:val="Emphasis"/>
          <w:highlight w:val="cyan"/>
        </w:rPr>
        <w:t>r</w:t>
      </w:r>
      <w:r w:rsidRPr="003756C8">
        <w:rPr>
          <w:rStyle w:val="Emphasis"/>
        </w:rPr>
        <w:t>edistribution</w:t>
      </w:r>
      <w:r w:rsidRPr="0049510F">
        <w:rPr>
          <w:sz w:val="16"/>
        </w:rPr>
        <w:t xml:space="preserve"> </w:t>
      </w:r>
      <w:r w:rsidRPr="003756C8">
        <w:rPr>
          <w:rStyle w:val="StyleUnderline"/>
          <w:highlight w:val="cyan"/>
        </w:rPr>
        <w:t xml:space="preserve">is to </w:t>
      </w:r>
      <w:r w:rsidRPr="003756C8">
        <w:rPr>
          <w:rStyle w:val="Emphasis"/>
          <w:highlight w:val="cyan"/>
        </w:rPr>
        <w:t>compare</w:t>
      </w:r>
      <w:r w:rsidRPr="003756C8">
        <w:rPr>
          <w:sz w:val="16"/>
          <w:highlight w:val="cyan"/>
        </w:rPr>
        <w:t xml:space="preserve"> </w:t>
      </w:r>
      <w:r w:rsidRPr="003756C8">
        <w:rPr>
          <w:rStyle w:val="Emphasis"/>
          <w:highlight w:val="cyan"/>
        </w:rPr>
        <w:t>pre-tax-transfer</w:t>
      </w:r>
      <w:r w:rsidRPr="003756C8">
        <w:rPr>
          <w:sz w:val="16"/>
          <w:highlight w:val="cyan"/>
        </w:rPr>
        <w:t xml:space="preserve"> </w:t>
      </w:r>
      <w:r w:rsidRPr="003756C8">
        <w:rPr>
          <w:rStyle w:val="Emphasis"/>
          <w:highlight w:val="cyan"/>
        </w:rPr>
        <w:t>income inequality</w:t>
      </w:r>
      <w:r w:rsidRPr="003756C8">
        <w:rPr>
          <w:sz w:val="16"/>
          <w:highlight w:val="cyan"/>
        </w:rPr>
        <w:t xml:space="preserve"> </w:t>
      </w:r>
      <w:r w:rsidRPr="003756C8">
        <w:rPr>
          <w:rStyle w:val="StyleUnderline"/>
          <w:highlight w:val="cyan"/>
        </w:rPr>
        <w:t xml:space="preserve">and post-tax-transfer </w:t>
      </w:r>
      <w:r w:rsidRPr="003756C8">
        <w:rPr>
          <w:rStyle w:val="Emphasis"/>
          <w:highlight w:val="cyan"/>
        </w:rPr>
        <w:t>income inequality</w:t>
      </w:r>
      <w:r w:rsidRPr="003756C8">
        <w:rPr>
          <w:sz w:val="16"/>
          <w:highlight w:val="cyan"/>
        </w:rPr>
        <w:t>.</w:t>
      </w:r>
      <w:r w:rsidRPr="0049510F">
        <w:rPr>
          <w:sz w:val="16"/>
        </w:rPr>
        <w:t xml:space="preserve"> </w:t>
      </w:r>
      <w:r w:rsidRPr="0049510F">
        <w:rPr>
          <w:rStyle w:val="StyleUnderline"/>
        </w:rPr>
        <w:t xml:space="preserve">Primary income inequality is </w:t>
      </w:r>
      <w:r w:rsidRPr="003756C8">
        <w:rPr>
          <w:rStyle w:val="StyleUnderline"/>
          <w:highlight w:val="cyan"/>
        </w:rPr>
        <w:t>given by a summary statistic</w:t>
      </w:r>
      <w:r w:rsidRPr="0049510F">
        <w:rPr>
          <w:rStyle w:val="StyleUnderline"/>
        </w:rPr>
        <w:t xml:space="preserve"> of pre-tax, pre-transfer incomes and disposable income inequality is given by the same summary statistic of disposable equivalent incomes.</w:t>
      </w:r>
      <w:r w:rsidRPr="0049510F">
        <w:rPr>
          <w:sz w:val="16"/>
        </w:rPr>
        <w:t xml:space="preserve"> </w:t>
      </w:r>
      <w:r w:rsidRPr="003756C8">
        <w:rPr>
          <w:rStyle w:val="StyleUnderline"/>
          <w:highlight w:val="cyan"/>
        </w:rPr>
        <w:t xml:space="preserve">Inequality is </w:t>
      </w:r>
      <w:r w:rsidRPr="003756C8">
        <w:rPr>
          <w:rStyle w:val="Emphasis"/>
          <w:highlight w:val="cyan"/>
        </w:rPr>
        <w:t>measured</w:t>
      </w:r>
      <w:r w:rsidRPr="003756C8">
        <w:rPr>
          <w:rStyle w:val="StyleUnderline"/>
          <w:highlight w:val="cyan"/>
        </w:rPr>
        <w:t xml:space="preserve"> by the </w:t>
      </w:r>
      <w:r w:rsidRPr="003756C8">
        <w:rPr>
          <w:rStyle w:val="Emphasis"/>
          <w:highlight w:val="cyan"/>
        </w:rPr>
        <w:t>Gini coefficient</w:t>
      </w:r>
      <w:r w:rsidRPr="003756C8">
        <w:rPr>
          <w:sz w:val="16"/>
          <w:highlight w:val="cyan"/>
        </w:rPr>
        <w:t xml:space="preserve"> </w:t>
      </w:r>
      <w:r w:rsidRPr="003756C8">
        <w:rPr>
          <w:rStyle w:val="StyleUnderline"/>
          <w:highlight w:val="cyan"/>
        </w:rPr>
        <w:t>which ranges from 0</w:t>
      </w:r>
      <w:r w:rsidRPr="0049510F">
        <w:rPr>
          <w:sz w:val="16"/>
        </w:rPr>
        <w:t xml:space="preserve"> </w:t>
      </w:r>
      <w:r w:rsidRPr="003756C8">
        <w:rPr>
          <w:rStyle w:val="StyleUnderline"/>
          <w:highlight w:val="cyan"/>
        </w:rPr>
        <w:t>(all households have equal incomes</w:t>
      </w:r>
      <w:r w:rsidRPr="0049510F">
        <w:rPr>
          <w:sz w:val="16"/>
        </w:rPr>
        <w:t xml:space="preserve">) </w:t>
      </w:r>
      <w:r w:rsidRPr="003756C8">
        <w:rPr>
          <w:rStyle w:val="StyleUnderline"/>
          <w:highlight w:val="cyan"/>
        </w:rPr>
        <w:t>to 1.0</w:t>
      </w:r>
      <w:r w:rsidRPr="0049510F">
        <w:rPr>
          <w:sz w:val="16"/>
        </w:rPr>
        <w:t xml:space="preserve"> </w:t>
      </w:r>
      <w:r w:rsidRPr="003756C8">
        <w:rPr>
          <w:rStyle w:val="StyleUnderline"/>
          <w:highlight w:val="cyan"/>
        </w:rPr>
        <w:t>(the richest household receives all income</w:t>
      </w:r>
      <w:r w:rsidRPr="0049510F">
        <w:rPr>
          <w:sz w:val="16"/>
        </w:rPr>
        <w:t>). Table 1 presents the framework for accounting income inequality and redistribution through various income sources. From nearly 300 variables in the dataset, we chose those related to household income (all kinds of income sources), total number of persons in a household and household weight (in order to correct sample bias or non-sampling errors) to measure income inequality and fiscal redistribution across countries.</w:t>
      </w:r>
    </w:p>
    <w:p w14:paraId="55E7A92B" w14:textId="77777777" w:rsidR="00BF056F" w:rsidRDefault="00BF056F" w:rsidP="00BF056F">
      <w:pPr>
        <w:pStyle w:val="Heading4"/>
      </w:pPr>
      <w:r>
        <w:t xml:space="preserve">It's measured via gini coefficient. </w:t>
      </w:r>
    </w:p>
    <w:p w14:paraId="3351B3C2" w14:textId="77777777" w:rsidR="00BF056F" w:rsidRDefault="00BF056F" w:rsidP="00BF056F">
      <w:r w:rsidRPr="00322D6D">
        <w:rPr>
          <w:rStyle w:val="Style13ptBold"/>
        </w:rPr>
        <w:t>Hallaert ’20</w:t>
      </w:r>
      <w:r>
        <w:t xml:space="preserve"> [Jean-Jacques; July 31; economist who has spent most of his career with international organizations (IMF 2000-09 and 2011 to present, and OECD 2009-11); International Monetary Fund, “Poverty and Social Protection in Bulgaria,” Issue 147]</w:t>
      </w:r>
    </w:p>
    <w:p w14:paraId="6069EAD9" w14:textId="77777777" w:rsidR="00BF056F" w:rsidRPr="00491645" w:rsidRDefault="00BF056F" w:rsidP="00BF056F">
      <w:pPr>
        <w:rPr>
          <w:sz w:val="16"/>
        </w:rPr>
      </w:pPr>
      <w:r w:rsidRPr="00491645">
        <w:rPr>
          <w:sz w:val="16"/>
        </w:rPr>
        <w:t xml:space="preserve">Therefore, </w:t>
      </w:r>
      <w:r w:rsidRPr="00491645">
        <w:rPr>
          <w:rStyle w:val="StyleUnderline"/>
        </w:rPr>
        <w:t>this paper analyzes fiscal redistribution</w:t>
      </w:r>
      <w:r w:rsidRPr="00491645">
        <w:rPr>
          <w:sz w:val="16"/>
        </w:rPr>
        <w:t xml:space="preserve"> in Section III, but it should be noted that other policies could help reducing income inequality. In particular, adequate spending on education (a priority of the Bulgarian authorities) and health as well as appropriate labor-market regulations5 foster an environment for a less unequal distribution of market income in the future (Blanchet et al., 2019).</w:t>
      </w:r>
    </w:p>
    <w:p w14:paraId="5A636AB6" w14:textId="77777777" w:rsidR="00BF056F" w:rsidRPr="00491645" w:rsidRDefault="00BF056F" w:rsidP="00BF056F">
      <w:pPr>
        <w:rPr>
          <w:sz w:val="16"/>
        </w:rPr>
      </w:pPr>
      <w:r w:rsidRPr="00491645">
        <w:rPr>
          <w:sz w:val="16"/>
        </w:rPr>
        <w:t>Gini Coefficient of Market and Disposable Incomes 1/</w:t>
      </w:r>
    </w:p>
    <w:p w14:paraId="3301A6D4" w14:textId="77777777" w:rsidR="00BF056F" w:rsidRPr="00491645" w:rsidRDefault="00BF056F" w:rsidP="00BF056F">
      <w:pPr>
        <w:rPr>
          <w:sz w:val="16"/>
        </w:rPr>
      </w:pPr>
      <w:r w:rsidRPr="00491645">
        <w:rPr>
          <w:sz w:val="16"/>
        </w:rPr>
        <w:t>Source: Euromod.</w:t>
      </w:r>
    </w:p>
    <w:p w14:paraId="6169DD45" w14:textId="77777777" w:rsidR="00BF056F" w:rsidRPr="00491645" w:rsidRDefault="00BF056F" w:rsidP="00BF056F">
      <w:pPr>
        <w:rPr>
          <w:sz w:val="16"/>
        </w:rPr>
      </w:pPr>
      <w:r w:rsidRPr="00491645">
        <w:rPr>
          <w:noProof/>
          <w:sz w:val="16"/>
        </w:rPr>
        <w:drawing>
          <wp:inline distT="0" distB="0" distL="0" distR="0" wp14:anchorId="16451CD1" wp14:editId="746F4C73">
            <wp:extent cx="3189272" cy="1481176"/>
            <wp:effectExtent l="0" t="0" r="0" b="5080"/>
            <wp:docPr id="314519643" name="Picture 1" descr="A screenshot of a graph&#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19643" name="Picture 1" descr="A screenshot of a graph&#10;&#10;Description automatically generated with low confidence"/>
                    <pic:cNvPicPr/>
                  </pic:nvPicPr>
                  <pic:blipFill>
                    <a:blip r:embed="rId23"/>
                    <a:stretch>
                      <a:fillRect/>
                    </a:stretch>
                  </pic:blipFill>
                  <pic:spPr>
                    <a:xfrm>
                      <a:off x="0" y="0"/>
                      <a:ext cx="3196463" cy="1484516"/>
                    </a:xfrm>
                    <a:prstGeom prst="rect">
                      <a:avLst/>
                    </a:prstGeom>
                  </pic:spPr>
                </pic:pic>
              </a:graphicData>
            </a:graphic>
          </wp:inline>
        </w:drawing>
      </w:r>
    </w:p>
    <w:p w14:paraId="355A7A22" w14:textId="77777777" w:rsidR="00BF056F" w:rsidRPr="00491645" w:rsidRDefault="00BF056F" w:rsidP="00BF056F">
      <w:pPr>
        <w:rPr>
          <w:sz w:val="16"/>
        </w:rPr>
      </w:pPr>
      <w:r w:rsidRPr="00491645">
        <w:rPr>
          <w:sz w:val="16"/>
        </w:rPr>
        <w:t xml:space="preserve">1/ </w:t>
      </w:r>
      <w:r w:rsidRPr="00E87D44">
        <w:rPr>
          <w:rStyle w:val="StyleUnderline"/>
        </w:rPr>
        <w:t>Low (</w:t>
      </w:r>
      <w:r w:rsidRPr="00491645">
        <w:rPr>
          <w:rStyle w:val="Emphasis"/>
          <w:highlight w:val="cyan"/>
        </w:rPr>
        <w:t>high</w:t>
      </w:r>
      <w:r w:rsidRPr="00E87D44">
        <w:rPr>
          <w:rStyle w:val="StyleUnderline"/>
        </w:rPr>
        <w:t>)</w:t>
      </w:r>
      <w:r w:rsidRPr="00491645">
        <w:rPr>
          <w:sz w:val="16"/>
        </w:rPr>
        <w:t xml:space="preserve"> </w:t>
      </w:r>
      <w:r w:rsidRPr="00E87D44">
        <w:rPr>
          <w:rStyle w:val="Emphasis"/>
          <w:highlight w:val="cyan"/>
        </w:rPr>
        <w:t>f</w:t>
      </w:r>
      <w:r w:rsidRPr="00491645">
        <w:rPr>
          <w:sz w:val="16"/>
        </w:rPr>
        <w:t xml:space="preserve">iscal </w:t>
      </w:r>
      <w:r w:rsidRPr="00E87D44">
        <w:rPr>
          <w:rStyle w:val="Emphasis"/>
          <w:highlight w:val="cyan"/>
        </w:rPr>
        <w:t>r</w:t>
      </w:r>
      <w:r w:rsidRPr="00491645">
        <w:rPr>
          <w:sz w:val="16"/>
        </w:rPr>
        <w:t xml:space="preserve">edistribution </w:t>
      </w:r>
      <w:r w:rsidRPr="00491645">
        <w:rPr>
          <w:rStyle w:val="StyleUnderline"/>
          <w:highlight w:val="cyan"/>
        </w:rPr>
        <w:t>is defined as the difference between market and disposable income Gini</w:t>
      </w:r>
      <w:r w:rsidRPr="00491645">
        <w:rPr>
          <w:sz w:val="16"/>
        </w:rPr>
        <w:t xml:space="preserve"> coefficient</w:t>
      </w:r>
      <w:r w:rsidRPr="00491645">
        <w:rPr>
          <w:rStyle w:val="StyleUnderline"/>
          <w:highlight w:val="cyan"/>
        </w:rPr>
        <w:t>s</w:t>
      </w:r>
      <w:r w:rsidRPr="00491645">
        <w:rPr>
          <w:sz w:val="16"/>
        </w:rPr>
        <w:t xml:space="preserve"> </w:t>
      </w:r>
      <w:r w:rsidRPr="00491645">
        <w:rPr>
          <w:rStyle w:val="StyleUnderline"/>
          <w:highlight w:val="cyan"/>
        </w:rPr>
        <w:t>being</w:t>
      </w:r>
      <w:r w:rsidRPr="00491645">
        <w:rPr>
          <w:sz w:val="16"/>
        </w:rPr>
        <w:t xml:space="preserve"> less (</w:t>
      </w:r>
      <w:r w:rsidRPr="00491645">
        <w:rPr>
          <w:rStyle w:val="Emphasis"/>
          <w:highlight w:val="cyan"/>
        </w:rPr>
        <w:t>greater</w:t>
      </w:r>
      <w:r w:rsidRPr="00491645">
        <w:rPr>
          <w:sz w:val="16"/>
        </w:rPr>
        <w:t xml:space="preserve">) </w:t>
      </w:r>
      <w:r w:rsidRPr="00491645">
        <w:rPr>
          <w:rStyle w:val="StyleUnderline"/>
          <w:highlight w:val="cyan"/>
        </w:rPr>
        <w:t>than 0.2</w:t>
      </w:r>
      <w:r w:rsidRPr="00491645">
        <w:rPr>
          <w:sz w:val="16"/>
        </w:rPr>
        <w:t>.</w:t>
      </w:r>
    </w:p>
    <w:p w14:paraId="6B0C2A90" w14:textId="77777777" w:rsidR="00BF056F" w:rsidRDefault="00BF056F" w:rsidP="00BF056F"/>
    <w:p w14:paraId="4CC9C9B4" w14:textId="77777777" w:rsidR="00BF056F" w:rsidRPr="00C96E02" w:rsidRDefault="00BF056F" w:rsidP="00BF056F">
      <w:pPr>
        <w:pStyle w:val="Heading4"/>
      </w:pPr>
      <w:r>
        <w:t xml:space="preserve">LIS data sets are the gold standard. </w:t>
      </w:r>
    </w:p>
    <w:p w14:paraId="744BCDBD" w14:textId="77777777" w:rsidR="00BF056F" w:rsidRDefault="00BF056F" w:rsidP="00BF056F">
      <w:r w:rsidRPr="00DC033B">
        <w:rPr>
          <w:rStyle w:val="Style13ptBold"/>
        </w:rPr>
        <w:t>Caminada ’19</w:t>
      </w:r>
      <w:r>
        <w:t xml:space="preserve"> [Koen, Kees Goudswaard, Chen Wang, and Jinxian Wang; January 25; Professor of Empirical Analysis of Tax and Social Policy at Leiden University; affiliated with Netspar (Network for Studies on Pensions, Aging and Retirement); Business Department at South Central University; International Social Security Review, “Has the redistributive effect of social transfers and taxes changed over time across countries?,” Volume 72, Issue 1]</w:t>
      </w:r>
    </w:p>
    <w:p w14:paraId="1B20B337" w14:textId="77777777" w:rsidR="00BF056F" w:rsidRPr="004507CC" w:rsidRDefault="00BF056F" w:rsidP="00BF056F">
      <w:pPr>
        <w:rPr>
          <w:sz w:val="16"/>
        </w:rPr>
      </w:pPr>
      <w:r w:rsidRPr="004507CC">
        <w:rPr>
          <w:sz w:val="16"/>
        </w:rPr>
        <w:t xml:space="preserve">The growing interest in national and cross-national differences in earnings and income inequality has produced a wide range of studies. An important development has been the launching of </w:t>
      </w:r>
      <w:r w:rsidRPr="004507CC">
        <w:rPr>
          <w:rStyle w:val="StyleUnderline"/>
        </w:rPr>
        <w:t>the LIS Cross-National Data Center in Luxembourg</w:t>
      </w:r>
      <w:r w:rsidRPr="004507CC">
        <w:rPr>
          <w:sz w:val="16"/>
        </w:rPr>
        <w:t xml:space="preserve"> (</w:t>
      </w:r>
      <w:r w:rsidRPr="003756C8">
        <w:rPr>
          <w:rStyle w:val="Emphasis"/>
          <w:highlight w:val="cyan"/>
        </w:rPr>
        <w:t>LIS</w:t>
      </w:r>
      <w:r w:rsidRPr="004507CC">
        <w:rPr>
          <w:rStyle w:val="StyleUnderline"/>
        </w:rPr>
        <w:t xml:space="preserve">), through which </w:t>
      </w:r>
      <w:r w:rsidRPr="003756C8">
        <w:rPr>
          <w:rStyle w:val="StyleUnderline"/>
          <w:highlight w:val="cyan"/>
        </w:rPr>
        <w:t>microdata-sets</w:t>
      </w:r>
      <w:r w:rsidRPr="004507CC">
        <w:rPr>
          <w:rStyle w:val="StyleUnderline"/>
        </w:rPr>
        <w:t xml:space="preserve"> from various countries have been “harmonized”.</w:t>
      </w:r>
      <w:r w:rsidRPr="004507CC">
        <w:rPr>
          <w:sz w:val="16"/>
        </w:rPr>
        <w:t xml:space="preserve"> 2 Consequently, </w:t>
      </w:r>
      <w:r w:rsidRPr="003756C8">
        <w:rPr>
          <w:rStyle w:val="StyleUnderline"/>
          <w:highlight w:val="cyan"/>
        </w:rPr>
        <w:t>it is possible to study</w:t>
      </w:r>
      <w:r w:rsidRPr="00F4344C">
        <w:rPr>
          <w:rStyle w:val="StyleUnderline"/>
        </w:rPr>
        <w:t xml:space="preserve"> income inequality across </w:t>
      </w:r>
      <w:r w:rsidRPr="004507CC">
        <w:rPr>
          <w:rStyle w:val="StyleUnderline"/>
        </w:rPr>
        <w:t>countries and years</w:t>
      </w:r>
      <w:r w:rsidRPr="004507CC">
        <w:rPr>
          <w:sz w:val="16"/>
        </w:rPr>
        <w:t xml:space="preserve"> (see Atkinson, Rainwater and Smeeding, 1995). However, the improvement in methods of measurement and in empirical knowledge sits in contrast with the lack of insight into the causes of changes in equality over time. 3 This should perhaps not come as a surprise, as the distribution of income in a country is the outcome of numerous decisions made over time by households, enterprises, organizations and the public sector (Gottschalk and Smeeding, 2000). For many countries, important forces behind growing disposable income inequality are the growth of inequality of earned primary income, demographic changes, changes in household size and composition, and other endogenous factors. The evolution of income inequality is not simply the product of common economic forces: it also represents the impact of institutions and national policies (Atkinson, 2000).</w:t>
      </w:r>
    </w:p>
    <w:p w14:paraId="5087F9A8" w14:textId="77777777" w:rsidR="00BF056F" w:rsidRPr="004507CC" w:rsidRDefault="00BF056F" w:rsidP="00BF056F">
      <w:pPr>
        <w:rPr>
          <w:sz w:val="16"/>
        </w:rPr>
      </w:pPr>
      <w:r w:rsidRPr="004507CC">
        <w:rPr>
          <w:rStyle w:val="StyleUnderline"/>
        </w:rPr>
        <w:t>Our analysis of</w:t>
      </w:r>
      <w:r w:rsidRPr="004507CC">
        <w:rPr>
          <w:sz w:val="16"/>
        </w:rPr>
        <w:t xml:space="preserve"> the level and the evolution of income distribution and </w:t>
      </w:r>
      <w:r w:rsidRPr="003756C8">
        <w:rPr>
          <w:rStyle w:val="Emphasis"/>
          <w:highlight w:val="cyan"/>
        </w:rPr>
        <w:t>f</w:t>
      </w:r>
      <w:r w:rsidRPr="004507CC">
        <w:rPr>
          <w:sz w:val="16"/>
        </w:rPr>
        <w:t>iscal</w:t>
      </w:r>
      <w:r w:rsidRPr="004507CC">
        <w:t xml:space="preserve"> </w:t>
      </w:r>
      <w:r w:rsidRPr="003756C8">
        <w:rPr>
          <w:rStyle w:val="Emphasis"/>
          <w:highlight w:val="cyan"/>
        </w:rPr>
        <w:t>r</w:t>
      </w:r>
      <w:r w:rsidRPr="004507CC">
        <w:rPr>
          <w:sz w:val="16"/>
        </w:rPr>
        <w:t xml:space="preserve">edistribution </w:t>
      </w:r>
      <w:r w:rsidRPr="004507CC">
        <w:rPr>
          <w:rStyle w:val="StyleUnderline"/>
        </w:rPr>
        <w:t>uses LIS data</w:t>
      </w:r>
      <w:r w:rsidRPr="004507CC">
        <w:rPr>
          <w:sz w:val="16"/>
        </w:rPr>
        <w:t xml:space="preserve"> on income in a standardized way across countries and over time. </w:t>
      </w:r>
      <w:r w:rsidRPr="00AA082C">
        <w:rPr>
          <w:rStyle w:val="StyleUnderline"/>
        </w:rPr>
        <w:t>We focus here on the effect of several social transfers and income taxes</w:t>
      </w:r>
      <w:r w:rsidRPr="004507CC">
        <w:rPr>
          <w:sz w:val="16"/>
        </w:rPr>
        <w:t xml:space="preserve"> (including social contributions) in redistributing income, and we analyse trends for the period 1982–2014 with the most recent data. </w:t>
      </w:r>
      <w:r w:rsidRPr="004507CC">
        <w:rPr>
          <w:rStyle w:val="StyleUnderline"/>
        </w:rPr>
        <w:t>We use the traditional budget incidence approach</w:t>
      </w:r>
      <w:r w:rsidRPr="004507CC">
        <w:rPr>
          <w:sz w:val="16"/>
        </w:rPr>
        <w:t xml:space="preserve"> – despite some methodological problems that we will address – to study the combined effects of income taxes and transfers on income (re)distribution. The distribution of primary income is compared with the distribution of income after taxes and after social transfers. The change in summary measures of inequality between pre- and post-government income represents direct government redistribution.</w:t>
      </w:r>
    </w:p>
    <w:p w14:paraId="0B81701C" w14:textId="77777777" w:rsidR="00BF056F" w:rsidRDefault="00BF056F" w:rsidP="00BF056F">
      <w:pPr>
        <w:rPr>
          <w:sz w:val="16"/>
        </w:rPr>
      </w:pPr>
      <w:r w:rsidRPr="004507CC">
        <w:rPr>
          <w:sz w:val="16"/>
        </w:rPr>
        <w:t xml:space="preserve">In this article, we elaborate on the work of Mahler and Jesuit (2006) and Wang, Caminada and Goudswaard (2014). We offer a user-friendly dataset, the </w:t>
      </w:r>
      <w:r w:rsidRPr="00F4344C">
        <w:rPr>
          <w:rStyle w:val="StyleUnderline"/>
        </w:rPr>
        <w:t>Leiden LIS budget incidence fiscal redistribution dataset</w:t>
      </w:r>
      <w:r w:rsidRPr="004507CC">
        <w:rPr>
          <w:sz w:val="16"/>
        </w:rPr>
        <w:t xml:space="preserve"> on income inequality (Wang and Caminada, 2017). A new database was asked for, because the </w:t>
      </w:r>
      <w:r w:rsidRPr="003756C8">
        <w:rPr>
          <w:rStyle w:val="Emphasis"/>
        </w:rPr>
        <w:t>LIS</w:t>
      </w:r>
      <w:r w:rsidRPr="004507CC">
        <w:rPr>
          <w:sz w:val="16"/>
        </w:rPr>
        <w:t xml:space="preserve"> staff </w:t>
      </w:r>
      <w:r w:rsidRPr="00F4344C">
        <w:rPr>
          <w:rStyle w:val="StyleUnderline"/>
        </w:rPr>
        <w:t>implemented a major database template revision</w:t>
      </w:r>
      <w:r w:rsidRPr="004507CC">
        <w:rPr>
          <w:sz w:val="16"/>
        </w:rPr>
        <w:t>. Most components of this revised template have been applied, retroactively, to all earlier waves of the microdata.</w:t>
      </w:r>
      <w:r w:rsidRPr="00F4344C">
        <w:rPr>
          <w:rStyle w:val="StyleUnderline"/>
        </w:rPr>
        <w:t xml:space="preserve"> The revised template increases comparability both over time and cross-nationally</w:t>
      </w:r>
      <w:r w:rsidRPr="004507CC">
        <w:rPr>
          <w:sz w:val="16"/>
        </w:rPr>
        <w:t>. The updated dataset covers all 47 LIS-countries and a longer period (1967–2014).</w:t>
      </w:r>
    </w:p>
    <w:p w14:paraId="7FB69FFC" w14:textId="77777777" w:rsidR="00BF056F" w:rsidRDefault="00BF056F" w:rsidP="00BF056F">
      <w:pPr>
        <w:rPr>
          <w:sz w:val="16"/>
        </w:rPr>
      </w:pPr>
      <w:r w:rsidRPr="004507CC">
        <w:rPr>
          <w:sz w:val="16"/>
        </w:rPr>
        <w:t>The remainder of the article is organized as follows. First, we summarize the literature on the redistributive effect of taxes and transfers in LIS countries. We then present our research method and our empirical results before offering conclusions.</w:t>
      </w:r>
    </w:p>
    <w:p w14:paraId="1C248122" w14:textId="77777777" w:rsidR="00BF056F" w:rsidRPr="004507CC" w:rsidRDefault="00BF056F" w:rsidP="00BF056F">
      <w:pPr>
        <w:rPr>
          <w:sz w:val="16"/>
        </w:rPr>
      </w:pPr>
      <w:r w:rsidRPr="004507CC">
        <w:rPr>
          <w:sz w:val="16"/>
        </w:rPr>
        <w:t>Income inequality and the redistributive effects of taxes and transfers across countries</w:t>
      </w:r>
    </w:p>
    <w:p w14:paraId="3F7AAF1F" w14:textId="77777777" w:rsidR="00BF056F" w:rsidRDefault="00BF056F" w:rsidP="00BF056F">
      <w:pPr>
        <w:rPr>
          <w:sz w:val="16"/>
        </w:rPr>
      </w:pPr>
      <w:r w:rsidRPr="004507CC">
        <w:rPr>
          <w:sz w:val="16"/>
        </w:rPr>
        <w:t>The relationship between income inequality and redistribution in a cross-country perspective is far from transparent (Lambert, Nesbakken and Thoresen, 2010). The main reason for this stems from differences in measurement strategies. Indeed, with three distributions involved (pre-tax-transfer income, post-tax-transfer income, and the tax-benefit system), and with different inequality measures to sum up these distributions, it is unsurprising that the literature offers a plethora of research methods and empirical results. We shall briefly review a number of studies, restricting ourselves to the Gini-based literature and its application, which is by far the most prevalent.</w:t>
      </w:r>
    </w:p>
    <w:p w14:paraId="609D13D3" w14:textId="77777777" w:rsidR="00BF056F" w:rsidRDefault="00BF056F" w:rsidP="00BF056F">
      <w:pPr>
        <w:rPr>
          <w:sz w:val="16"/>
        </w:rPr>
      </w:pPr>
      <w:r w:rsidRPr="004507CC">
        <w:rPr>
          <w:sz w:val="16"/>
        </w:rPr>
        <w:t>Several studies analyse income distribution across countries, indicating that the role of social policy (taxes and transfers) is important in the magnitude of income redistribution. 4 Kenworthy and Pontusson (2005) examined the trend in primary income inequality and redistribution in OECD countries in the 1980s and 1990s, indicating that redistribution increased in most countries. Welfare state policies compensated for the rise in primary income inequality across countries.</w:t>
      </w:r>
    </w:p>
    <w:p w14:paraId="050E5E26" w14:textId="77777777" w:rsidR="00BF056F" w:rsidRDefault="00BF056F" w:rsidP="00BF056F">
      <w:pPr>
        <w:rPr>
          <w:sz w:val="16"/>
        </w:rPr>
      </w:pPr>
      <w:r w:rsidRPr="004507CC">
        <w:rPr>
          <w:sz w:val="16"/>
        </w:rPr>
        <w:t>A recent study by the OECD (Causa and Hermansen, 2017) using data up to 2014 concludes that redistribution through income taxes and cash transfers cushions income inequality among the working-age population on average by slightly more than one quarter in OECD countries (see also Immervoll and Richardson, 2011). In all countries, cash transfers account for the largest part of redistribution and taxes for a smaller part. Social security contributions have weak regressive effects in a number of countries. However, the OECD study also finds that redistribution has declined on average and in the majority of the countries since the mid-1990s, especially between the mid-1990s and the mid-2000s. In particular, in some Nordic countries redistribution has reduced substantially. The decline in total redistribution is attributable mainly to transfers, with taxes playing a less important role.</w:t>
      </w:r>
    </w:p>
    <w:p w14:paraId="133E78C7" w14:textId="77777777" w:rsidR="00BF056F" w:rsidRDefault="00BF056F" w:rsidP="00BF056F">
      <w:pPr>
        <w:rPr>
          <w:sz w:val="16"/>
        </w:rPr>
      </w:pPr>
      <w:r w:rsidRPr="004507CC">
        <w:rPr>
          <w:sz w:val="16"/>
        </w:rPr>
        <w:t>Bargain et al. (2017) analyse the impact on inequality of the reform of tax-benefit programmes in response to the Great Recession, using microsimulation and household surveys. For the first stage of the crisis, they find that policy responses contributed to stabilizing or even decreasing inequality in the United Kingdom, France and Ireland. In Germany, policy effects on inequality were small. In the later stage of the crisis, policy reforms had mixed effects. During this period, tax-benefit changes increased inequality, especially in Ireland.</w:t>
      </w:r>
    </w:p>
    <w:p w14:paraId="5EAC1AC5" w14:textId="77777777" w:rsidR="00BF056F" w:rsidRDefault="00BF056F" w:rsidP="00BF056F">
      <w:pPr>
        <w:rPr>
          <w:sz w:val="16"/>
        </w:rPr>
      </w:pPr>
      <w:r w:rsidRPr="00F4344C">
        <w:rPr>
          <w:rStyle w:val="StyleUnderline"/>
        </w:rPr>
        <w:t>Most studies focus on overall redistribution</w:t>
      </w:r>
      <w:r w:rsidRPr="004507CC">
        <w:rPr>
          <w:sz w:val="16"/>
        </w:rPr>
        <w:t xml:space="preserve">; others have examined in more detail the impact of income components on overall inequality (Shorrocks, 1983; Lerman and Yitzhaki, 1985; Jenkins, 1995; Breen, García-Peñalosa and Orgiazzi, 2008). These suggest that income taxes and social benefits are important to reduce household income inequality. Plotnick (1984) calculates the redistributive impact of cash transfers in the United States in 1967 and in 1974. Caminada and Goudswaard (2001) performed a budget incidence analysis for the Netherlands to investigate the effect of transfers and taxes in 1981, 1991 and 1997. Ferrarini and Nelson (2003) focus on the effects of taxation and social insurance in ten countries around 1995, analysing inter- and intra- country comparisons of income (re)distribution. Mahler and Jesuit (2006) divide government redistribution into several components: the redistributive effects from unemployment benefits, from pensions, and from taxes. They applied their empirical exercise for 13 countries with LIS-data around the years 1999/2000. Caminada, Goudswaard and Wang (2012) and Wang, Caminada and Goudswaard (2012 and 2014) updated and extended the analyses of Mahler and Jesuit (2006) by taking into account many more benefits and taxes, and applied a budget incidence analysis to a wider range of 36 countries with LIS data up to around 2004. They conclude that transfers account for 75 per cent of redistribution, while direct taxes account for 25 per cent. </w:t>
      </w:r>
      <w:r w:rsidRPr="004507CC">
        <w:rPr>
          <w:rStyle w:val="StyleUnderline"/>
        </w:rPr>
        <w:t>More than half of the total redistribution owing to transfers comes from</w:t>
      </w:r>
      <w:r w:rsidRPr="004507CC">
        <w:rPr>
          <w:sz w:val="16"/>
        </w:rPr>
        <w:t xml:space="preserve"> pension benefits, although the redistributive character of pension benefits varies across countries. </w:t>
      </w:r>
      <w:r w:rsidRPr="004507CC">
        <w:rPr>
          <w:rStyle w:val="StyleUnderline"/>
        </w:rPr>
        <w:t>Unemployment benefits are the second most important programme in terms of redistribution</w:t>
      </w:r>
      <w:r w:rsidRPr="004507CC">
        <w:rPr>
          <w:sz w:val="16"/>
        </w:rPr>
        <w:t>, but their redistributive impact is only one fifth of the effect of pension benefits. Another finding of Mahler and Jesuit (2006) is that redistribution relates more strongly to the size of social benefits than to the extent to which benefits target lower income groups (targeting efficiency). Studies that apply tax-benefit instruments sequentially suggest that the redistributive effect of transfers is much more important than taxes (e.g. Immervoll et al., 2005; Mahler and Jesuit, 2006; Wang, Caminada and Goudswaard, 2012, 2014).</w:t>
      </w:r>
    </w:p>
    <w:p w14:paraId="0B8BE56A" w14:textId="77777777" w:rsidR="00BF056F" w:rsidRDefault="00BF056F" w:rsidP="00BF056F">
      <w:pPr>
        <w:rPr>
          <w:sz w:val="16"/>
        </w:rPr>
      </w:pPr>
      <w:r w:rsidRPr="004507CC">
        <w:rPr>
          <w:sz w:val="16"/>
        </w:rPr>
        <w:t>A number of studies use the EUROMOD microsimulation model for the European Union 5 to analyse the distributional impact of transfers and taxes. De Agostini et al. (2014) analyse tax-benefit policy reforms implemented since the Great Recession. They find that the changes in direct taxes, pensions and cash benefits have had, broadly, inequality reducing effects, except in Germany. However, after including VAT, the policy package appears to have been more regressive. Hills et al. (2014) point out that most of the structural policy changes, especially those introduced in the 2007–2011 period of the crisis, had inequality increasing effects. Avram, Levy and Sutherland (2014) analyse different types of policies in reducing income disparities. They conclude that pension benefits and direct taxes have the strongest impact on redistribution, despite the low progressivity of these programmes in some countries. Thus, the size of the programmes matters more than their targeting on lower income groups. As suggested by Figari and Paulus (2015), the overall redistributive effect of the tax-benefit systems depends heavily on the income concept concerned. They introduce an extended income concept, which also includes indirect taxes, imputed rent and in-kind benefits. Applying this concept to three European countries (Belgium, Greece and the United Kingdom), they find that differences in redistribution across countries become smaller.</w:t>
      </w:r>
    </w:p>
    <w:p w14:paraId="10ECD1ED" w14:textId="77777777" w:rsidR="00BF056F" w:rsidRPr="004507CC" w:rsidRDefault="00BF056F" w:rsidP="00BF056F">
      <w:pPr>
        <w:rPr>
          <w:sz w:val="16"/>
        </w:rPr>
      </w:pPr>
      <w:r w:rsidRPr="004507CC">
        <w:rPr>
          <w:sz w:val="16"/>
        </w:rPr>
        <w:t>Research method</w:t>
      </w:r>
    </w:p>
    <w:p w14:paraId="683E3056" w14:textId="77777777" w:rsidR="00BF056F" w:rsidRPr="00AA082C" w:rsidRDefault="00BF056F" w:rsidP="00BF056F">
      <w:pPr>
        <w:rPr>
          <w:rStyle w:val="StyleUnderline"/>
        </w:rPr>
      </w:pPr>
      <w:r w:rsidRPr="003756C8">
        <w:rPr>
          <w:rStyle w:val="Emphasis"/>
          <w:highlight w:val="cyan"/>
        </w:rPr>
        <w:t>Measuring the redistributive</w:t>
      </w:r>
      <w:r w:rsidRPr="00AA082C">
        <w:rPr>
          <w:rStyle w:val="StyleUnderline"/>
        </w:rPr>
        <w:t xml:space="preserve"> effects of income </w:t>
      </w:r>
      <w:r w:rsidRPr="003756C8">
        <w:rPr>
          <w:rStyle w:val="Emphasis"/>
        </w:rPr>
        <w:t>taxes</w:t>
      </w:r>
      <w:r w:rsidRPr="00AA082C">
        <w:rPr>
          <w:rStyle w:val="StyleUnderline"/>
        </w:rPr>
        <w:t xml:space="preserve"> and social </w:t>
      </w:r>
      <w:r w:rsidRPr="003756C8">
        <w:rPr>
          <w:rStyle w:val="Emphasis"/>
        </w:rPr>
        <w:t>transfers</w:t>
      </w:r>
    </w:p>
    <w:p w14:paraId="34D138C5" w14:textId="77777777" w:rsidR="00BF056F" w:rsidRDefault="00BF056F" w:rsidP="00BF056F">
      <w:pPr>
        <w:rPr>
          <w:sz w:val="16"/>
        </w:rPr>
      </w:pPr>
      <w:r w:rsidRPr="004507CC">
        <w:rPr>
          <w:rStyle w:val="StyleUnderline"/>
        </w:rPr>
        <w:t xml:space="preserve">The standard method to calculate the impact of </w:t>
      </w:r>
      <w:r w:rsidRPr="003756C8">
        <w:rPr>
          <w:rStyle w:val="StyleUnderline"/>
          <w:highlight w:val="cyan"/>
        </w:rPr>
        <w:t>social</w:t>
      </w:r>
      <w:r w:rsidRPr="004507CC">
        <w:rPr>
          <w:rStyle w:val="StyleUnderline"/>
        </w:rPr>
        <w:t xml:space="preserve"> </w:t>
      </w:r>
      <w:r w:rsidRPr="003756C8">
        <w:rPr>
          <w:rStyle w:val="Emphasis"/>
        </w:rPr>
        <w:t>transfers</w:t>
      </w:r>
      <w:r w:rsidRPr="004507CC">
        <w:rPr>
          <w:rStyle w:val="StyleUnderline"/>
        </w:rPr>
        <w:t xml:space="preserve"> on </w:t>
      </w:r>
      <w:r w:rsidRPr="003756C8">
        <w:rPr>
          <w:rStyle w:val="Emphasis"/>
        </w:rPr>
        <w:t>income inequality</w:t>
      </w:r>
      <w:r w:rsidRPr="004507CC">
        <w:rPr>
          <w:rStyle w:val="StyleUnderline"/>
        </w:rPr>
        <w:t xml:space="preserve"> is the statutory or budget incidence analysis</w:t>
      </w:r>
      <w:r w:rsidRPr="004507CC">
        <w:rPr>
          <w:sz w:val="16"/>
        </w:rPr>
        <w:t xml:space="preserve"> (Musgrave, Case and Leonard, 1974). </w:t>
      </w:r>
      <w:r w:rsidRPr="003756C8">
        <w:rPr>
          <w:rStyle w:val="StyleUnderline"/>
          <w:highlight w:val="cyan"/>
        </w:rPr>
        <w:t>Through comparing pre-</w:t>
      </w:r>
      <w:r w:rsidRPr="004507CC">
        <w:rPr>
          <w:rStyle w:val="StyleUnderline"/>
        </w:rPr>
        <w:t xml:space="preserve">tax-transfer income inequality </w:t>
      </w:r>
      <w:r w:rsidRPr="003756C8">
        <w:rPr>
          <w:rStyle w:val="StyleUnderline"/>
          <w:highlight w:val="cyan"/>
        </w:rPr>
        <w:t>and post-tax-transfer income</w:t>
      </w:r>
      <w:r w:rsidRPr="004507CC">
        <w:rPr>
          <w:rStyle w:val="StyleUnderline"/>
        </w:rPr>
        <w:t xml:space="preserve"> inequality, </w:t>
      </w:r>
      <w:r w:rsidRPr="003756C8">
        <w:rPr>
          <w:rStyle w:val="StyleUnderline"/>
          <w:highlight w:val="cyan"/>
        </w:rPr>
        <w:t xml:space="preserve">the </w:t>
      </w:r>
      <w:r w:rsidRPr="003756C8">
        <w:rPr>
          <w:rStyle w:val="Emphasis"/>
          <w:highlight w:val="cyan"/>
        </w:rPr>
        <w:t>redistributive effect</w:t>
      </w:r>
      <w:r w:rsidRPr="003756C8">
        <w:rPr>
          <w:rStyle w:val="StyleUnderline"/>
          <w:highlight w:val="cyan"/>
        </w:rPr>
        <w:t xml:space="preserve"> of taxes and income transfers can be assessed</w:t>
      </w:r>
      <w:r w:rsidRPr="004507CC">
        <w:rPr>
          <w:sz w:val="16"/>
        </w:rPr>
        <w:t xml:space="preserve"> (OECD, 2008, p. 98). </w:t>
      </w:r>
      <w:r w:rsidRPr="004507CC">
        <w:rPr>
          <w:rStyle w:val="StyleUnderline"/>
        </w:rPr>
        <w:t xml:space="preserve">Redistribution is simply the difference between primary income inequality and disposable income inequality. In this type of analysis, income inequality is </w:t>
      </w:r>
      <w:r w:rsidRPr="003756C8">
        <w:rPr>
          <w:rStyle w:val="StyleUnderline"/>
          <w:highlight w:val="cyan"/>
        </w:rPr>
        <w:t>measured by the Gini index</w:t>
      </w:r>
      <w:r w:rsidRPr="004507CC">
        <w:rPr>
          <w:rStyle w:val="StyleUnderline"/>
        </w:rPr>
        <w:t>.</w:t>
      </w:r>
      <w:r w:rsidRPr="004507CC">
        <w:rPr>
          <w:sz w:val="16"/>
        </w:rPr>
        <w:t xml:space="preserve"> However, there are several indicators of income inequality, and these do not always tell the same story (see Atkinson, Rainwater and Smeeding, 1995).</w:t>
      </w:r>
    </w:p>
    <w:p w14:paraId="597BBC20" w14:textId="77777777" w:rsidR="00BF056F" w:rsidRDefault="00BF056F" w:rsidP="00BF056F">
      <w:pPr>
        <w:rPr>
          <w:sz w:val="16"/>
        </w:rPr>
      </w:pPr>
      <w:r w:rsidRPr="004507CC">
        <w:rPr>
          <w:sz w:val="16"/>
        </w:rPr>
        <w:t>There is a critical literature on budget incidence analyses; see Smolensky, Hoyt and Danziger (1987) for a critical assessment of efforts to measure budget incidence. For example, analyses on budget incidence ignore the important issue of behavioural responses, and tax/transfer shifting in particular. Both the generosity and efficiency of the tax-transfer system may influence the level of pre-tax-transfer income inequality. However, models that include all behavioural links are beyond the scope of existing empirical work (Gottschalk and Smeeding, 2000). Therefore, researchers have restricted themselves largely to accounting exercises that decompose changes in overall inequality into a set of components (see Kristjánsson, 2011; Fuest, Niehues and Peichl, 2010; Paul, 2004). The criticisms leave the stylized conclusions of budget incidence analyses intact.</w:t>
      </w:r>
    </w:p>
    <w:p w14:paraId="7AECFA4D" w14:textId="77777777" w:rsidR="00BF056F" w:rsidRDefault="00BF056F" w:rsidP="00BF056F">
      <w:pPr>
        <w:rPr>
          <w:sz w:val="16"/>
        </w:rPr>
      </w:pPr>
      <w:r w:rsidRPr="004507CC">
        <w:rPr>
          <w:sz w:val="16"/>
        </w:rPr>
        <w:t>To assess the partial effects of specific social benefits and taxes on overall redistribution, we apply a sequential accounting decomposition technique to the Gini. It should be noted, however, that this procedure is somewhat arbitrary since the choice of benchmark income affects the outcome. Applying the redistribution from, say, taxes on gross income rather than primary income alters the outcome to some extent. Since taxes are levied on gross income (primary income plus social benefits), the redistributive effects may be underestimated. Nevertheless, the logic of this decomposition of the Gini is that taxes are applied to gross income and benefits to primary income. This approach has been, among others, advocated by Kakwani (1986).</w:t>
      </w:r>
    </w:p>
    <w:p w14:paraId="704B64A4" w14:textId="77777777" w:rsidR="00BF056F" w:rsidRDefault="00BF056F" w:rsidP="00BF056F">
      <w:pPr>
        <w:rPr>
          <w:sz w:val="16"/>
        </w:rPr>
      </w:pPr>
      <w:r w:rsidRPr="004507CC">
        <w:rPr>
          <w:sz w:val="16"/>
        </w:rPr>
        <w:t>Our sequential accounting decomposition approach of income inequality follows studies by Mahler and Jesuit (2006), Kristjánsson (2011) and Kammer, Niehues and Peichl (2012), with inequality indices accounted sequentially in order to determine the effective distributional impact of different income sources. Other techniques of the decomposition of the Gini coefficient by income source are found in the literature as well, 6 but the sequential accounting approach is the most straightforward.</w:t>
      </w:r>
    </w:p>
    <w:p w14:paraId="1760CD69" w14:textId="77777777" w:rsidR="00BF056F" w:rsidRPr="004507CC" w:rsidRDefault="00BF056F" w:rsidP="00BF056F">
      <w:pPr>
        <w:rPr>
          <w:sz w:val="16"/>
        </w:rPr>
      </w:pPr>
      <w:r w:rsidRPr="004507CC">
        <w:rPr>
          <w:sz w:val="16"/>
        </w:rPr>
        <w:t>Disentangling inequality by income source could be affected by the ordering effect. For example, the partial redistributive effect of a specific social transfer will be highest (smallest) when computed as the first (last) social programme. The order of the calculations affects the results. We correct for this as follows: we first consider every specific social transfer as the first programme to be added to primary income and then the last programme following all other transfer programmes. Consequently, we get two results for the Gini. When we take the mean of the decomposition results across countries, the sum of all partial redistributive effects amount to (a little) over 100 per cent due to missing observations. We rescaled the redistributive effects of each programme by applying an adjustment factor to correct for this effect; see Caminada et al. (2017) for details.</w:t>
      </w:r>
    </w:p>
    <w:p w14:paraId="77B4E2EC" w14:textId="77777777" w:rsidR="00BF056F" w:rsidRPr="004507CC" w:rsidRDefault="00BF056F" w:rsidP="00BF056F">
      <w:pPr>
        <w:rPr>
          <w:sz w:val="16"/>
        </w:rPr>
      </w:pPr>
      <w:r w:rsidRPr="004507CC">
        <w:rPr>
          <w:sz w:val="16"/>
        </w:rPr>
        <w:t>Data</w:t>
      </w:r>
    </w:p>
    <w:p w14:paraId="71727742" w14:textId="77777777" w:rsidR="00BF056F" w:rsidRPr="004507CC" w:rsidRDefault="00BF056F" w:rsidP="00BF056F">
      <w:pPr>
        <w:rPr>
          <w:sz w:val="16"/>
        </w:rPr>
      </w:pPr>
      <w:r w:rsidRPr="003756C8">
        <w:rPr>
          <w:rStyle w:val="Emphasis"/>
          <w:highlight w:val="cyan"/>
        </w:rPr>
        <w:t>LIS</w:t>
      </w:r>
      <w:r w:rsidRPr="004507CC">
        <w:rPr>
          <w:sz w:val="16"/>
        </w:rPr>
        <w:t xml:space="preserve"> </w:t>
      </w:r>
      <w:r w:rsidRPr="003756C8">
        <w:rPr>
          <w:rStyle w:val="StyleUnderline"/>
          <w:highlight w:val="cyan"/>
        </w:rPr>
        <w:t>is the largest available income database of harmonized microdata</w:t>
      </w:r>
      <w:r w:rsidRPr="003756C8">
        <w:rPr>
          <w:sz w:val="16"/>
          <w:highlight w:val="cyan"/>
        </w:rPr>
        <w:t xml:space="preserve"> </w:t>
      </w:r>
      <w:r w:rsidRPr="003756C8">
        <w:rPr>
          <w:rStyle w:val="StyleUnderline"/>
          <w:highlight w:val="cyan"/>
        </w:rPr>
        <w:t>collected from 47 countries</w:t>
      </w:r>
      <w:r w:rsidRPr="0085708A">
        <w:rPr>
          <w:rStyle w:val="StyleUnderline"/>
        </w:rPr>
        <w:t xml:space="preserve"> in Europe, North America, Latin America, Africa, Asia, and Australasia</w:t>
      </w:r>
      <w:r w:rsidRPr="004507CC">
        <w:rPr>
          <w:sz w:val="16"/>
        </w:rPr>
        <w:t xml:space="preserve"> </w:t>
      </w:r>
      <w:r w:rsidRPr="003756C8">
        <w:rPr>
          <w:rStyle w:val="StyleUnderline"/>
          <w:highlight w:val="cyan"/>
        </w:rPr>
        <w:t>spanning five decades</w:t>
      </w:r>
      <w:r w:rsidRPr="004507CC">
        <w:rPr>
          <w:sz w:val="16"/>
        </w:rPr>
        <w:t xml:space="preserve">. </w:t>
      </w:r>
      <w:r w:rsidRPr="0085708A">
        <w:rPr>
          <w:rStyle w:val="StyleUnderline"/>
        </w:rPr>
        <w:t>LIS data are available for ten waves</w:t>
      </w:r>
      <w:r w:rsidRPr="004507CC">
        <w:rPr>
          <w:sz w:val="16"/>
        </w:rPr>
        <w:t xml:space="preserve">, centred on 1970, 1975, 1980, 1985, 1990, 1995, 2000, 2004, 2007 and 2010. However, not every country is represented in every wave and some countries include more than one year in a single wave. </w:t>
      </w:r>
      <w:r w:rsidRPr="003756C8">
        <w:rPr>
          <w:rStyle w:val="StyleUnderline"/>
          <w:highlight w:val="cyan"/>
        </w:rPr>
        <w:t>Harmonized into a common framework</w:t>
      </w:r>
      <w:r w:rsidRPr="004507CC">
        <w:rPr>
          <w:sz w:val="16"/>
        </w:rPr>
        <w:t xml:space="preserve">, </w:t>
      </w:r>
      <w:r w:rsidRPr="003756C8">
        <w:rPr>
          <w:rStyle w:val="StyleUnderline"/>
          <w:highlight w:val="cyan"/>
        </w:rPr>
        <w:t>LIS datasets contain</w:t>
      </w:r>
      <w:r w:rsidRPr="004507CC">
        <w:rPr>
          <w:sz w:val="16"/>
        </w:rPr>
        <w:t xml:space="preserve"> </w:t>
      </w:r>
      <w:r w:rsidRPr="003756C8">
        <w:rPr>
          <w:rStyle w:val="StyleUnderline"/>
          <w:highlight w:val="cyan"/>
        </w:rPr>
        <w:t>household- and person-level data o</w:t>
      </w:r>
      <w:r w:rsidRPr="004507CC">
        <w:rPr>
          <w:sz w:val="16"/>
        </w:rPr>
        <w:t xml:space="preserve">n </w:t>
      </w:r>
      <w:r w:rsidRPr="0085708A">
        <w:rPr>
          <w:rStyle w:val="StyleUnderline"/>
        </w:rPr>
        <w:t>labour</w:t>
      </w:r>
      <w:r w:rsidRPr="004507CC">
        <w:rPr>
          <w:sz w:val="16"/>
        </w:rPr>
        <w:t xml:space="preserve"> income, </w:t>
      </w:r>
      <w:r w:rsidRPr="0085708A">
        <w:rPr>
          <w:rStyle w:val="StyleUnderline"/>
        </w:rPr>
        <w:t>capital income</w:t>
      </w:r>
      <w:r w:rsidRPr="004507CC">
        <w:rPr>
          <w:sz w:val="16"/>
        </w:rPr>
        <w:t xml:space="preserve">, </w:t>
      </w:r>
      <w:r w:rsidRPr="003756C8">
        <w:rPr>
          <w:rStyle w:val="StyleUnderline"/>
          <w:highlight w:val="cyan"/>
        </w:rPr>
        <w:t>social security</w:t>
      </w:r>
      <w:r w:rsidRPr="004507CC">
        <w:rPr>
          <w:sz w:val="16"/>
        </w:rPr>
        <w:t xml:space="preserve"> and </w:t>
      </w:r>
      <w:r w:rsidRPr="0085708A">
        <w:rPr>
          <w:rStyle w:val="StyleUnderline"/>
        </w:rPr>
        <w:t xml:space="preserve">private </w:t>
      </w:r>
      <w:r w:rsidRPr="003756C8">
        <w:rPr>
          <w:rStyle w:val="StyleUnderline"/>
          <w:highlight w:val="cyan"/>
        </w:rPr>
        <w:t>transfers</w:t>
      </w:r>
      <w:r w:rsidRPr="004507CC">
        <w:rPr>
          <w:sz w:val="16"/>
        </w:rPr>
        <w:t xml:space="preserve">, income </w:t>
      </w:r>
      <w:r w:rsidRPr="003756C8">
        <w:rPr>
          <w:rStyle w:val="StyleUnderline"/>
          <w:highlight w:val="cyan"/>
        </w:rPr>
        <w:t>taxes</w:t>
      </w:r>
      <w:r w:rsidRPr="004507CC">
        <w:rPr>
          <w:sz w:val="16"/>
        </w:rPr>
        <w:t xml:space="preserve"> and contributions, </w:t>
      </w:r>
      <w:r w:rsidRPr="0085708A">
        <w:rPr>
          <w:rStyle w:val="StyleUnderline"/>
        </w:rPr>
        <w:t>demography</w:t>
      </w:r>
      <w:r w:rsidRPr="004507CC">
        <w:rPr>
          <w:sz w:val="16"/>
        </w:rPr>
        <w:t xml:space="preserve">, </w:t>
      </w:r>
      <w:r w:rsidRPr="0085708A">
        <w:rPr>
          <w:rStyle w:val="StyleUnderline"/>
        </w:rPr>
        <w:t>employment</w:t>
      </w:r>
      <w:r w:rsidRPr="004507CC">
        <w:rPr>
          <w:sz w:val="16"/>
        </w:rPr>
        <w:t xml:space="preserve">, </w:t>
      </w:r>
      <w:r w:rsidRPr="003756C8">
        <w:rPr>
          <w:rStyle w:val="StyleUnderline"/>
          <w:highlight w:val="cyan"/>
        </w:rPr>
        <w:t>and expenditures</w:t>
      </w:r>
      <w:r w:rsidRPr="004507CC">
        <w:rPr>
          <w:sz w:val="16"/>
        </w:rPr>
        <w:t xml:space="preserve"> (Ravallion, 2015). </w:t>
      </w:r>
      <w:r w:rsidRPr="0085708A">
        <w:rPr>
          <w:rStyle w:val="StyleUnderline"/>
        </w:rPr>
        <w:t xml:space="preserve">The </w:t>
      </w:r>
      <w:r w:rsidRPr="003756C8">
        <w:rPr>
          <w:rStyle w:val="StyleUnderline"/>
          <w:highlight w:val="cyan"/>
        </w:rPr>
        <w:t xml:space="preserve">LIS </w:t>
      </w:r>
      <w:r w:rsidRPr="0085708A">
        <w:rPr>
          <w:rStyle w:val="StyleUnderline"/>
        </w:rPr>
        <w:t xml:space="preserve">database </w:t>
      </w:r>
      <w:r w:rsidRPr="003756C8">
        <w:rPr>
          <w:rStyle w:val="StyleUnderline"/>
          <w:highlight w:val="cyan"/>
        </w:rPr>
        <w:t xml:space="preserve">allows scholars to </w:t>
      </w:r>
      <w:r w:rsidRPr="0085708A">
        <w:rPr>
          <w:rStyle w:val="StyleUnderline"/>
        </w:rPr>
        <w:t>access</w:t>
      </w:r>
      <w:r w:rsidRPr="004507CC">
        <w:rPr>
          <w:sz w:val="16"/>
        </w:rPr>
        <w:t xml:space="preserve"> </w:t>
      </w:r>
      <w:r w:rsidRPr="0085708A">
        <w:rPr>
          <w:rStyle w:val="StyleUnderline"/>
        </w:rPr>
        <w:t xml:space="preserve">the microdata, so that income inequality </w:t>
      </w:r>
      <w:r w:rsidRPr="003756C8">
        <w:rPr>
          <w:rStyle w:val="StyleUnderline"/>
          <w:highlight w:val="cyan"/>
        </w:rPr>
        <w:t>measure</w:t>
      </w:r>
      <w:r w:rsidRPr="0085708A">
        <w:rPr>
          <w:rStyle w:val="StyleUnderline"/>
        </w:rPr>
        <w:t xml:space="preserve">s and </w:t>
      </w:r>
      <w:r w:rsidRPr="003756C8">
        <w:rPr>
          <w:rStyle w:val="Emphasis"/>
          <w:highlight w:val="cyan"/>
        </w:rPr>
        <w:t>f</w:t>
      </w:r>
      <w:r w:rsidRPr="0085708A">
        <w:rPr>
          <w:rStyle w:val="StyleUnderline"/>
        </w:rPr>
        <w:t xml:space="preserve">iscal </w:t>
      </w:r>
      <w:r w:rsidRPr="003756C8">
        <w:rPr>
          <w:rStyle w:val="Emphasis"/>
          <w:highlight w:val="cyan"/>
        </w:rPr>
        <w:t>r</w:t>
      </w:r>
      <w:r w:rsidRPr="0085708A">
        <w:rPr>
          <w:rStyle w:val="StyleUnderline"/>
        </w:rPr>
        <w:t>edistribution</w:t>
      </w:r>
      <w:r w:rsidRPr="004507CC">
        <w:rPr>
          <w:sz w:val="16"/>
        </w:rPr>
        <w:t xml:space="preserve"> (</w:t>
      </w:r>
      <w:r w:rsidRPr="0085708A">
        <w:rPr>
          <w:rStyle w:val="StyleUnderline"/>
        </w:rPr>
        <w:t>and the partial effect per social programme</w:t>
      </w:r>
      <w:r w:rsidRPr="004507CC">
        <w:rPr>
          <w:sz w:val="16"/>
        </w:rPr>
        <w:t xml:space="preserve">) can be derived </w:t>
      </w:r>
      <w:r w:rsidRPr="003756C8">
        <w:rPr>
          <w:rStyle w:val="StyleUnderline"/>
          <w:highlight w:val="cyan"/>
        </w:rPr>
        <w:t>consistently</w:t>
      </w:r>
      <w:r w:rsidRPr="004507CC">
        <w:rPr>
          <w:sz w:val="16"/>
        </w:rPr>
        <w:t xml:space="preserve"> from the underlying data at the individual and household level. </w:t>
      </w:r>
      <w:r w:rsidRPr="003756C8">
        <w:rPr>
          <w:rStyle w:val="StyleUnderline"/>
          <w:highlight w:val="cyan"/>
        </w:rPr>
        <w:t>LIS</w:t>
      </w:r>
      <w:r w:rsidRPr="004507CC">
        <w:rPr>
          <w:sz w:val="16"/>
        </w:rPr>
        <w:t xml:space="preserve"> micro</w:t>
      </w:r>
      <w:r w:rsidRPr="003756C8">
        <w:rPr>
          <w:rStyle w:val="StyleUnderline"/>
          <w:highlight w:val="cyan"/>
        </w:rPr>
        <w:t>data seem</w:t>
      </w:r>
      <w:r w:rsidRPr="0085708A">
        <w:rPr>
          <w:rStyle w:val="StyleUnderline"/>
        </w:rPr>
        <w:t xml:space="preserve"> to be </w:t>
      </w:r>
      <w:r w:rsidRPr="003756C8">
        <w:rPr>
          <w:rStyle w:val="Emphasis"/>
          <w:highlight w:val="cyan"/>
        </w:rPr>
        <w:t>the best available</w:t>
      </w:r>
      <w:r w:rsidRPr="004507CC">
        <w:rPr>
          <w:sz w:val="16"/>
        </w:rPr>
        <w:t xml:space="preserve"> </w:t>
      </w:r>
      <w:r w:rsidRPr="0085708A">
        <w:rPr>
          <w:rStyle w:val="StyleUnderline"/>
        </w:rPr>
        <w:t xml:space="preserve">data </w:t>
      </w:r>
      <w:r w:rsidRPr="003756C8">
        <w:rPr>
          <w:rStyle w:val="StyleUnderline"/>
          <w:highlight w:val="cyan"/>
        </w:rPr>
        <w:t>for</w:t>
      </w:r>
      <w:r w:rsidRPr="0085708A">
        <w:rPr>
          <w:rStyle w:val="StyleUnderline"/>
        </w:rPr>
        <w:t xml:space="preserve"> describing how income inequality and the </w:t>
      </w:r>
      <w:r w:rsidRPr="003756C8">
        <w:rPr>
          <w:rStyle w:val="Emphasis"/>
          <w:highlight w:val="cyan"/>
        </w:rPr>
        <w:t>redistributive</w:t>
      </w:r>
      <w:r w:rsidRPr="003756C8">
        <w:rPr>
          <w:rStyle w:val="StyleUnderline"/>
          <w:highlight w:val="cyan"/>
        </w:rPr>
        <w:t xml:space="preserve"> effects of</w:t>
      </w:r>
      <w:r w:rsidRPr="004507CC">
        <w:rPr>
          <w:sz w:val="16"/>
        </w:rPr>
        <w:t xml:space="preserve"> </w:t>
      </w:r>
      <w:r w:rsidRPr="0085708A">
        <w:rPr>
          <w:rStyle w:val="StyleUnderline"/>
        </w:rPr>
        <w:t xml:space="preserve">income </w:t>
      </w:r>
      <w:r w:rsidRPr="003756C8">
        <w:rPr>
          <w:rStyle w:val="StyleUnderline"/>
          <w:highlight w:val="cyan"/>
        </w:rPr>
        <w:t>taxes and</w:t>
      </w:r>
      <w:r w:rsidRPr="0085708A">
        <w:rPr>
          <w:rStyle w:val="StyleUnderline"/>
        </w:rPr>
        <w:t xml:space="preserve"> social </w:t>
      </w:r>
      <w:r w:rsidRPr="003756C8">
        <w:rPr>
          <w:rStyle w:val="StyleUnderline"/>
          <w:highlight w:val="cyan"/>
        </w:rPr>
        <w:t>transfers</w:t>
      </w:r>
      <w:r w:rsidRPr="004507CC">
        <w:rPr>
          <w:sz w:val="16"/>
        </w:rPr>
        <w:t xml:space="preserve"> vary across countries and over time (Nolan and Marx, 2009; Smeeding and Latner, 2015; Nieuwenhuis, Munzi and Gornick, 2016). We apply a cross-national analysis using comparable income surveys for all countries of LIS from 1982–2014. From nearly 300 variables in the dataset, we choose those related to household income (all kinds of income sources), total number of persons in a household and household weight (in order to correct sample bias or non-sampling errors) to measure income inequality and the redistributive effect across countries. In line with LIS convention and the work of Mahler and Jesuit (2006) and Wang and Caminada (2011), we have eliminated observations with a zero or a missing value of disposable income from LIS data. Household weights are applied for the calculation of Gini coefficients.</w:t>
      </w:r>
    </w:p>
    <w:p w14:paraId="4F56252C" w14:textId="77777777" w:rsidR="00BF056F" w:rsidRDefault="00BF056F" w:rsidP="00BF056F">
      <w:pPr>
        <w:pStyle w:val="Heading4"/>
      </w:pPr>
      <w:r>
        <w:t>OECD data supports this definition as well.</w:t>
      </w:r>
    </w:p>
    <w:p w14:paraId="36DCEF1D" w14:textId="77777777" w:rsidR="00BF056F" w:rsidRDefault="00BF056F" w:rsidP="00BF056F">
      <w:r w:rsidRPr="00DF0BAD">
        <w:rPr>
          <w:rStyle w:val="Style13ptBold"/>
        </w:rPr>
        <w:t>Joumard et al. ’13</w:t>
      </w:r>
      <w:r>
        <w:t xml:space="preserve"> [Isabelle, Mauro Pisu, and Debbie Bloch; 2013; members of the Economics Department of the OECD; OECD Journal of Economic Studies, “Tackling income inequality: The role of taxes and transfers,” Volume 38]</w:t>
      </w:r>
    </w:p>
    <w:p w14:paraId="54CDF51D" w14:textId="77777777" w:rsidR="00BF056F" w:rsidRPr="00735B6A" w:rsidRDefault="00BF056F" w:rsidP="00BF056F">
      <w:pPr>
        <w:rPr>
          <w:sz w:val="16"/>
        </w:rPr>
      </w:pPr>
      <w:r w:rsidRPr="001F72E7">
        <w:rPr>
          <w:rStyle w:val="StyleUnderline"/>
        </w:rPr>
        <w:t>Taxes and transfers reduce inequality in</w:t>
      </w:r>
      <w:r w:rsidRPr="00735B6A">
        <w:rPr>
          <w:sz w:val="16"/>
        </w:rPr>
        <w:t xml:space="preserve"> disposable income relative to market income. The effect varies, however, across OECD countries. </w:t>
      </w:r>
      <w:r w:rsidRPr="00735B6A">
        <w:rPr>
          <w:rStyle w:val="StyleUnderline"/>
        </w:rPr>
        <w:t>The redistributive impact of taxes and transfers depends on the size, mix and the progressivity of each component</w:t>
      </w:r>
      <w:r w:rsidRPr="00735B6A">
        <w:rPr>
          <w:sz w:val="16"/>
        </w:rPr>
        <w:t>. Some countries with a relatively small tax and welfare system (e.g. Australia) achieve the same redistributive impact as countries characterised by much higher taxes and transfers (e.g. Germany) because they rely more on income taxes, which are more progressive than other taxes, and on means-tested cash transfers. This article provides an assessment of the redistributive effect of the main taxes and cash transfers, based on various OECD data sources, a set of policy indicators and a literature review. Using cluster analysis, it also identifies empirically four groups of countries with tax and transfer systems that share broadly similar features.</w:t>
      </w:r>
    </w:p>
    <w:p w14:paraId="7C41419B" w14:textId="77777777" w:rsidR="00BF056F" w:rsidRPr="00735B6A" w:rsidRDefault="00BF056F" w:rsidP="00BF056F">
      <w:pPr>
        <w:rPr>
          <w:sz w:val="16"/>
        </w:rPr>
      </w:pPr>
      <w:r w:rsidRPr="00735B6A">
        <w:rPr>
          <w:sz w:val="16"/>
        </w:rPr>
        <w:t>In many OECD countries, income inequality has drifted up over the past decades (OECD, 2011a). In some countries, top incomes have captured a large share of the overall income gains, while poverty remains a pressing policy issue, not least because of the increase in unemployment over the last few years. The recent financial and fiscal crises have also pushed governments to contain public spending, including cash transfers, while both fiscal consolidation and equity considerations have led some governments to raise taxes, in particular on top incomes.</w:t>
      </w:r>
    </w:p>
    <w:p w14:paraId="6E7EE2F9" w14:textId="77777777" w:rsidR="00BF056F" w:rsidRPr="00735B6A" w:rsidRDefault="00BF056F" w:rsidP="00BF056F">
      <w:pPr>
        <w:rPr>
          <w:sz w:val="16"/>
        </w:rPr>
      </w:pPr>
      <w:r w:rsidRPr="00735B6A">
        <w:rPr>
          <w:sz w:val="16"/>
        </w:rPr>
        <w:t>Against this background, Section 2 assesses the redistributive impact of different tax and transfer policy approaches in the late-2000s. Section 3 summarises tax and transfers policy indicators in country profiles and provides an illustration of how these profiles can be used to identify reform options for two OECD countries (Australia and Germany). It also provides a typology of tax and transfer systems, identifying four groups of countries sharing broadly similar features.</w:t>
      </w:r>
    </w:p>
    <w:p w14:paraId="14D65A7A" w14:textId="77777777" w:rsidR="00BF056F" w:rsidRPr="00735B6A" w:rsidRDefault="00BF056F" w:rsidP="00BF056F">
      <w:pPr>
        <w:rPr>
          <w:sz w:val="16"/>
        </w:rPr>
      </w:pPr>
      <w:r w:rsidRPr="001F72E7">
        <w:rPr>
          <w:rStyle w:val="StyleUnderline"/>
        </w:rPr>
        <w:t>This article relies on, and compares, various data sources and methods</w:t>
      </w:r>
      <w:r w:rsidRPr="00735B6A">
        <w:rPr>
          <w:sz w:val="16"/>
        </w:rPr>
        <w:t xml:space="preserve">. The </w:t>
      </w:r>
      <w:r w:rsidRPr="003756C8">
        <w:rPr>
          <w:rStyle w:val="Emphasis"/>
        </w:rPr>
        <w:t>OECD</w:t>
      </w:r>
      <w:r w:rsidRPr="00735B6A">
        <w:rPr>
          <w:sz w:val="16"/>
        </w:rPr>
        <w:t xml:space="preserve"> </w:t>
      </w:r>
      <w:r w:rsidRPr="001F72E7">
        <w:rPr>
          <w:u w:val="single"/>
        </w:rPr>
        <w:t>Income Distribution</w:t>
      </w:r>
      <w:r w:rsidRPr="00735B6A">
        <w:rPr>
          <w:sz w:val="16"/>
        </w:rPr>
        <w:t xml:space="preserve"> and Poverty </w:t>
      </w:r>
      <w:r w:rsidRPr="001F72E7">
        <w:rPr>
          <w:rStyle w:val="StyleUnderline"/>
        </w:rPr>
        <w:t>Database</w:t>
      </w:r>
      <w:r w:rsidRPr="00735B6A">
        <w:rPr>
          <w:sz w:val="16"/>
        </w:rPr>
        <w:t xml:space="preserve"> – which draws mostly on national household survey data – </w:t>
      </w:r>
      <w:r w:rsidRPr="001F72E7">
        <w:rPr>
          <w:rStyle w:val="StyleUnderline"/>
        </w:rPr>
        <w:t>contains comparable cross-country information on income, public cash transfers and taxes at the household level by income decile</w:t>
      </w:r>
      <w:r w:rsidRPr="00735B6A">
        <w:rPr>
          <w:sz w:val="16"/>
        </w:rPr>
        <w:t xml:space="preserve">.1 </w:t>
      </w:r>
      <w:r w:rsidRPr="001F72E7">
        <w:rPr>
          <w:rStyle w:val="StyleUnderline"/>
        </w:rPr>
        <w:t>This</w:t>
      </w:r>
      <w:r w:rsidRPr="00735B6A">
        <w:rPr>
          <w:sz w:val="16"/>
        </w:rPr>
        <w:t xml:space="preserve"> data </w:t>
      </w:r>
      <w:r w:rsidRPr="001F72E7">
        <w:rPr>
          <w:rStyle w:val="StyleUnderline"/>
        </w:rPr>
        <w:t xml:space="preserve">source is used to derive the </w:t>
      </w:r>
      <w:r w:rsidRPr="003756C8">
        <w:rPr>
          <w:rStyle w:val="Emphasis"/>
        </w:rPr>
        <w:t>redistributive impact</w:t>
      </w:r>
      <w:r w:rsidRPr="001F72E7">
        <w:rPr>
          <w:rStyle w:val="StyleUnderline"/>
        </w:rPr>
        <w:t xml:space="preserve"> of </w:t>
      </w:r>
      <w:r w:rsidRPr="003756C8">
        <w:rPr>
          <w:rStyle w:val="Emphasis"/>
        </w:rPr>
        <w:t>taxes and transfers</w:t>
      </w:r>
      <w:r w:rsidRPr="001F72E7">
        <w:rPr>
          <w:rStyle w:val="StyleUnderline"/>
        </w:rPr>
        <w:t xml:space="preserve"> and the contribution of both size and progressivity in lowering inequality.</w:t>
      </w:r>
      <w:r w:rsidRPr="00735B6A">
        <w:rPr>
          <w:sz w:val="16"/>
        </w:rPr>
        <w:t xml:space="preserve"> Given the inherent limitation of these data, other indicators of the size and progressivity of taxes and transfers are presented to investigate the characteristics of specific tax and benefit schemes. A cluster analysis of 15 carefully selected policy indicators, capturing the progressivity, size and mix of taxes and benefits, is then implemented to identify groups of OECD countries sharing common redistributive approaches.</w:t>
      </w:r>
    </w:p>
    <w:p w14:paraId="7E59C312" w14:textId="77777777" w:rsidR="00BF056F" w:rsidRPr="00735B6A" w:rsidRDefault="00BF056F" w:rsidP="00BF056F">
      <w:pPr>
        <w:rPr>
          <w:sz w:val="16"/>
        </w:rPr>
      </w:pPr>
      <w:r w:rsidRPr="00735B6A">
        <w:rPr>
          <w:sz w:val="16"/>
        </w:rPr>
        <w:t>1. Main findings</w:t>
      </w:r>
    </w:p>
    <w:p w14:paraId="549D980D" w14:textId="77777777" w:rsidR="00BF056F" w:rsidRPr="0089666E" w:rsidRDefault="00BF056F" w:rsidP="00BF056F">
      <w:pPr>
        <w:rPr>
          <w:rStyle w:val="StyleUnderline"/>
        </w:rPr>
      </w:pPr>
      <w:r w:rsidRPr="00735B6A">
        <w:rPr>
          <w:sz w:val="16"/>
        </w:rPr>
        <w:t xml:space="preserve">1.1. </w:t>
      </w:r>
      <w:r w:rsidRPr="0089666E">
        <w:rPr>
          <w:rStyle w:val="StyleUnderline"/>
        </w:rPr>
        <w:t>The redistributive impact of taxes and transfers</w:t>
      </w:r>
    </w:p>
    <w:p w14:paraId="3CDF1725" w14:textId="77777777" w:rsidR="00BF056F" w:rsidRPr="00735B6A" w:rsidRDefault="00BF056F" w:rsidP="00BF056F">
      <w:pPr>
        <w:rPr>
          <w:sz w:val="16"/>
        </w:rPr>
      </w:pPr>
      <w:r w:rsidRPr="009A072E">
        <w:rPr>
          <w:rStyle w:val="StyleUnderline"/>
        </w:rPr>
        <w:t xml:space="preserve">Taxes and transfers have a </w:t>
      </w:r>
      <w:r w:rsidRPr="003756C8">
        <w:rPr>
          <w:rStyle w:val="Emphasis"/>
        </w:rPr>
        <w:t>significant redistributive impact</w:t>
      </w:r>
      <w:r w:rsidRPr="00735B6A">
        <w:rPr>
          <w:sz w:val="16"/>
        </w:rPr>
        <w:t>. Inequality in income after taxes and transfers, as measured by the Gini index, was about 25% lower than for income before taxes and transfers on average in the OECD area in the late 2000s.2 For the same period, poverty measured after taxes and transfers was 55% lower than before taxes and transfers for the OECD average. Various additional points are worth noting:</w:t>
      </w:r>
    </w:p>
    <w:p w14:paraId="5587B9E9" w14:textId="77777777" w:rsidR="00BF056F" w:rsidRPr="00735B6A" w:rsidRDefault="00BF056F" w:rsidP="00BF056F">
      <w:pPr>
        <w:rPr>
          <w:sz w:val="16"/>
        </w:rPr>
      </w:pPr>
      <w:r w:rsidRPr="00735B6A">
        <w:rPr>
          <w:sz w:val="16"/>
        </w:rPr>
        <w:t>● Countries with a more unequal distribution of market income tend to redistribute more.</w:t>
      </w:r>
    </w:p>
    <w:p w14:paraId="52F406D2" w14:textId="77777777" w:rsidR="00BF056F" w:rsidRPr="00735B6A" w:rsidRDefault="00BF056F" w:rsidP="00BF056F">
      <w:pPr>
        <w:rPr>
          <w:sz w:val="16"/>
        </w:rPr>
      </w:pPr>
      <w:r w:rsidRPr="00735B6A">
        <w:rPr>
          <w:sz w:val="16"/>
        </w:rPr>
        <w:t xml:space="preserve">● </w:t>
      </w:r>
      <w:r w:rsidRPr="009A072E">
        <w:rPr>
          <w:rStyle w:val="StyleUnderline"/>
        </w:rPr>
        <w:t xml:space="preserve">Cash transfers reduce income dispersion more </w:t>
      </w:r>
      <w:r w:rsidRPr="001F72E7">
        <w:rPr>
          <w:rStyle w:val="StyleUnderline"/>
        </w:rPr>
        <w:t>than taxes</w:t>
      </w:r>
      <w:r w:rsidRPr="00735B6A">
        <w:rPr>
          <w:sz w:val="16"/>
        </w:rPr>
        <w:t xml:space="preserve"> in most OECD countries. On average, three quarters of the reduction in inequality between market and disposable income are due to transfers, the rest to taxes.</w:t>
      </w:r>
    </w:p>
    <w:p w14:paraId="76B684B2" w14:textId="77777777" w:rsidR="00BF056F" w:rsidRPr="00735B6A" w:rsidRDefault="00BF056F" w:rsidP="00BF056F">
      <w:pPr>
        <w:rPr>
          <w:sz w:val="16"/>
        </w:rPr>
      </w:pPr>
      <w:r w:rsidRPr="00735B6A">
        <w:rPr>
          <w:sz w:val="16"/>
        </w:rPr>
        <w:t xml:space="preserve">● </w:t>
      </w:r>
      <w:r w:rsidRPr="009A072E">
        <w:rPr>
          <w:rStyle w:val="StyleUnderline"/>
        </w:rPr>
        <w:t xml:space="preserve">The redistributive impact of cash transfers </w:t>
      </w:r>
      <w:r w:rsidRPr="003756C8">
        <w:rPr>
          <w:rStyle w:val="Emphasis"/>
        </w:rPr>
        <w:t>varies widely</w:t>
      </w:r>
      <w:r w:rsidRPr="00735B6A">
        <w:rPr>
          <w:sz w:val="16"/>
        </w:rPr>
        <w:t xml:space="preserve"> across countries. Countries with a similar dispersion of household market income may follow different redistributive strategies. </w:t>
      </w:r>
      <w:r w:rsidRPr="001F72E7">
        <w:rPr>
          <w:rStyle w:val="StyleUnderline"/>
        </w:rPr>
        <w:t>In some, cash transfers account for a large share of</w:t>
      </w:r>
      <w:r w:rsidRPr="00735B6A">
        <w:rPr>
          <w:sz w:val="16"/>
        </w:rPr>
        <w:t xml:space="preserve"> household disposable </w:t>
      </w:r>
      <w:r w:rsidRPr="001F72E7">
        <w:rPr>
          <w:rStyle w:val="StyleUnderline"/>
        </w:rPr>
        <w:t>income</w:t>
      </w:r>
      <w:r w:rsidRPr="00735B6A">
        <w:rPr>
          <w:sz w:val="16"/>
        </w:rPr>
        <w:t xml:space="preserve">, redistributing income mainly over the life-cycle rather than across individuals. Old-age pensions often fall into this category, and their progressivity is low in many countries. </w:t>
      </w:r>
      <w:r w:rsidRPr="00735B6A">
        <w:rPr>
          <w:rStyle w:val="StyleUnderline"/>
        </w:rPr>
        <w:t>Some countries with smaller cash</w:t>
      </w:r>
      <w:r w:rsidRPr="00735B6A">
        <w:rPr>
          <w:sz w:val="16"/>
        </w:rPr>
        <w:t xml:space="preserve"> </w:t>
      </w:r>
      <w:r w:rsidRPr="00735B6A">
        <w:rPr>
          <w:rStyle w:val="StyleUnderline"/>
        </w:rPr>
        <w:t>transfers</w:t>
      </w:r>
      <w:r w:rsidRPr="00735B6A">
        <w:rPr>
          <w:sz w:val="16"/>
        </w:rPr>
        <w:t xml:space="preserve"> tend to </w:t>
      </w:r>
      <w:r w:rsidRPr="00735B6A">
        <w:rPr>
          <w:rStyle w:val="StyleUnderline"/>
        </w:rPr>
        <w:t>rely more on targeted benefits</w:t>
      </w:r>
      <w:r w:rsidRPr="00735B6A">
        <w:rPr>
          <w:sz w:val="16"/>
        </w:rPr>
        <w:t>.</w:t>
      </w:r>
    </w:p>
    <w:p w14:paraId="530D9BC5" w14:textId="77777777" w:rsidR="00BF056F" w:rsidRPr="009A072E" w:rsidRDefault="00BF056F" w:rsidP="00BF056F">
      <w:pPr>
        <w:rPr>
          <w:rStyle w:val="StyleUnderline"/>
        </w:rPr>
      </w:pPr>
      <w:r w:rsidRPr="00735B6A">
        <w:rPr>
          <w:sz w:val="16"/>
        </w:rPr>
        <w:t xml:space="preserve">● </w:t>
      </w:r>
      <w:r w:rsidRPr="003756C8">
        <w:rPr>
          <w:rStyle w:val="Emphasis"/>
        </w:rPr>
        <w:t>Family</w:t>
      </w:r>
      <w:r w:rsidRPr="009A072E">
        <w:rPr>
          <w:rStyle w:val="StyleUnderline"/>
        </w:rPr>
        <w:t xml:space="preserve"> and </w:t>
      </w:r>
      <w:r w:rsidRPr="003756C8">
        <w:rPr>
          <w:rStyle w:val="Emphasis"/>
        </w:rPr>
        <w:t xml:space="preserve">housing benefits </w:t>
      </w:r>
      <w:r w:rsidRPr="009A072E">
        <w:rPr>
          <w:rStyle w:val="StyleUnderline"/>
        </w:rPr>
        <w:t>are</w:t>
      </w:r>
      <w:r w:rsidRPr="00735B6A">
        <w:rPr>
          <w:sz w:val="16"/>
        </w:rPr>
        <w:t xml:space="preserve">, </w:t>
      </w:r>
      <w:r w:rsidRPr="00735B6A">
        <w:rPr>
          <w:rStyle w:val="StyleUnderline"/>
        </w:rPr>
        <w:t>in most countries, the</w:t>
      </w:r>
      <w:r w:rsidRPr="009A072E">
        <w:rPr>
          <w:rStyle w:val="StyleUnderline"/>
        </w:rPr>
        <w:t xml:space="preserve"> </w:t>
      </w:r>
      <w:r w:rsidRPr="003756C8">
        <w:rPr>
          <w:rStyle w:val="Emphasis"/>
        </w:rPr>
        <w:t>most progressive cash transfers</w:t>
      </w:r>
      <w:r w:rsidRPr="00735B6A">
        <w:rPr>
          <w:sz w:val="16"/>
        </w:rPr>
        <w:t xml:space="preserve">, though their redistributive impact is limited as they are often small in size. </w:t>
      </w:r>
      <w:r w:rsidRPr="009A072E">
        <w:rPr>
          <w:rStyle w:val="StyleUnderline"/>
        </w:rPr>
        <w:t>Disability</w:t>
      </w:r>
      <w:r>
        <w:rPr>
          <w:rStyle w:val="StyleUnderline"/>
        </w:rPr>
        <w:t xml:space="preserve"> </w:t>
      </w:r>
      <w:r w:rsidRPr="009A072E">
        <w:rPr>
          <w:rStyle w:val="StyleUnderline"/>
        </w:rPr>
        <w:t>and unemployment benefits reduce income inequality although their degree of</w:t>
      </w:r>
      <w:r>
        <w:rPr>
          <w:rStyle w:val="StyleUnderline"/>
        </w:rPr>
        <w:t xml:space="preserve"> </w:t>
      </w:r>
      <w:r w:rsidRPr="009A072E">
        <w:rPr>
          <w:rStyle w:val="StyleUnderline"/>
        </w:rPr>
        <w:t>progressivity to a large extent depends on their design.</w:t>
      </w:r>
    </w:p>
    <w:p w14:paraId="4C1DBF30" w14:textId="77777777" w:rsidR="00BF056F" w:rsidRPr="00D63B42" w:rsidRDefault="00BF056F" w:rsidP="00BF056F">
      <w:pPr>
        <w:pStyle w:val="Heading4"/>
      </w:pPr>
      <w:r>
        <w:t>Fiscal redistribution must be progressive</w:t>
      </w:r>
    </w:p>
    <w:p w14:paraId="2C3C807C" w14:textId="77777777" w:rsidR="00BF056F" w:rsidRPr="00566380" w:rsidRDefault="00BF056F" w:rsidP="00BF056F">
      <w:r w:rsidRPr="00566380">
        <w:rPr>
          <w:rStyle w:val="Style13ptBold"/>
        </w:rPr>
        <w:t>Altshuler</w:t>
      </w:r>
      <w:r>
        <w:rPr>
          <w:rStyle w:val="Style13ptBold"/>
        </w:rPr>
        <w:t xml:space="preserve"> ’10 </w:t>
      </w:r>
      <w:r w:rsidRPr="002B2D34">
        <w:t xml:space="preserve">[Alan; 2010; </w:t>
      </w:r>
      <w:r w:rsidRPr="00566380">
        <w:t>John F. Kennedy School of Government, Harvard University; “Equity, Pricing, and Surface Transportation Politics</w:t>
      </w:r>
      <w:r>
        <w:t xml:space="preserve">,” </w:t>
      </w:r>
      <w:r w:rsidRPr="00566380">
        <w:t>Committee on the Equity Implications of Evolving Transportation Finance Mechanisms Transportation Research Board, Special Report 303; https://citeseerx.ist.psu.edu/viewdoc/download?doi=10.1.1.352.4960&amp;rep=rep1&amp;type=pdf</w:t>
      </w:r>
      <w:r>
        <w:t>]</w:t>
      </w:r>
    </w:p>
    <w:p w14:paraId="2819EC0A" w14:textId="77777777" w:rsidR="00BF056F" w:rsidRPr="00A81B02" w:rsidRDefault="00BF056F" w:rsidP="00BF056F">
      <w:pPr>
        <w:rPr>
          <w:sz w:val="16"/>
        </w:rPr>
      </w:pPr>
      <w:r w:rsidRPr="00A81B02">
        <w:rPr>
          <w:sz w:val="16"/>
        </w:rPr>
        <w:t xml:space="preserve">Few public initiatives in surface transportation are crafted and promoted mainly to further equity objectives. Once they are in the political arena, however, equity claims are generally prominent in debates about them. The most successful equity claims, historically, have been principally those in the second set (benefits should be proportional to payments) rather than the first (government should tilt in favor of the poor and weak). Two caveats, however. </w:t>
      </w:r>
      <w:r w:rsidRPr="00A81B02">
        <w:rPr>
          <w:rStyle w:val="Emphasis"/>
        </w:rPr>
        <w:t>Redistribution</w:t>
      </w:r>
      <w:r w:rsidRPr="00A81B02">
        <w:rPr>
          <w:sz w:val="16"/>
        </w:rPr>
        <w:t xml:space="preserve"> </w:t>
      </w:r>
      <w:r w:rsidRPr="00A81B02">
        <w:rPr>
          <w:rStyle w:val="StyleUnderline"/>
        </w:rPr>
        <w:t>is a</w:t>
      </w:r>
      <w:r w:rsidRPr="00A81B02">
        <w:rPr>
          <w:sz w:val="16"/>
        </w:rPr>
        <w:t xml:space="preserve"> </w:t>
      </w:r>
      <w:r w:rsidRPr="00A81B02">
        <w:rPr>
          <w:rStyle w:val="Emphasis"/>
        </w:rPr>
        <w:t>significant</w:t>
      </w:r>
      <w:r w:rsidRPr="00A81B02">
        <w:rPr>
          <w:sz w:val="16"/>
        </w:rPr>
        <w:t xml:space="preserve"> if secondary </w:t>
      </w:r>
      <w:r w:rsidRPr="00A81B02">
        <w:rPr>
          <w:rStyle w:val="Emphasis"/>
        </w:rPr>
        <w:t>theme</w:t>
      </w:r>
      <w:r w:rsidRPr="00A81B02">
        <w:rPr>
          <w:sz w:val="16"/>
        </w:rPr>
        <w:t xml:space="preserve"> </w:t>
      </w:r>
      <w:r w:rsidRPr="00A81B02">
        <w:rPr>
          <w:rStyle w:val="StyleUnderline"/>
        </w:rPr>
        <w:t>of</w:t>
      </w:r>
      <w:r w:rsidRPr="00A81B02">
        <w:rPr>
          <w:sz w:val="16"/>
        </w:rPr>
        <w:t xml:space="preserve"> urban mass transit </w:t>
      </w:r>
      <w:r w:rsidRPr="00A81B02">
        <w:rPr>
          <w:rStyle w:val="Emphasis"/>
        </w:rPr>
        <w:t>policy</w:t>
      </w:r>
      <w:r w:rsidRPr="00A81B02">
        <w:rPr>
          <w:sz w:val="16"/>
        </w:rPr>
        <w:t xml:space="preserve">. And </w:t>
      </w:r>
      <w:r w:rsidRPr="00A81B02">
        <w:rPr>
          <w:rStyle w:val="StyleUnderline"/>
        </w:rPr>
        <w:t>the</w:t>
      </w:r>
      <w:r w:rsidRPr="00A81B02">
        <w:rPr>
          <w:sz w:val="16"/>
        </w:rPr>
        <w:t xml:space="preserve"> defensive </w:t>
      </w:r>
      <w:r w:rsidRPr="00A81B02">
        <w:rPr>
          <w:rStyle w:val="Emphasis"/>
        </w:rPr>
        <w:t>redistributive concept</w:t>
      </w:r>
      <w:r w:rsidRPr="00A81B02">
        <w:rPr>
          <w:sz w:val="16"/>
        </w:rPr>
        <w:t xml:space="preserve"> here labeled Do No Harm </w:t>
      </w:r>
      <w:r w:rsidRPr="00A81B02">
        <w:rPr>
          <w:rStyle w:val="StyleUnderline"/>
        </w:rPr>
        <w:t>serves as an important</w:t>
      </w:r>
      <w:r w:rsidRPr="00A81B02">
        <w:rPr>
          <w:sz w:val="16"/>
        </w:rPr>
        <w:t xml:space="preserve"> </w:t>
      </w:r>
      <w:r w:rsidRPr="00A81B02">
        <w:rPr>
          <w:rStyle w:val="Emphasis"/>
        </w:rPr>
        <w:t>constraint</w:t>
      </w:r>
      <w:r w:rsidRPr="00A81B02">
        <w:rPr>
          <w:sz w:val="16"/>
        </w:rPr>
        <w:t xml:space="preserve"> </w:t>
      </w:r>
      <w:r w:rsidRPr="00A81B02">
        <w:rPr>
          <w:rStyle w:val="StyleUnderline"/>
        </w:rPr>
        <w:t>on initiatives</w:t>
      </w:r>
      <w:r w:rsidRPr="00A81B02">
        <w:rPr>
          <w:sz w:val="16"/>
        </w:rPr>
        <w:t xml:space="preserve"> in the overall surface transportation arena, ranging from construction proposals entailing displacement of residents to fiscal proposals </w:t>
      </w:r>
      <w:r w:rsidRPr="00A81B02">
        <w:rPr>
          <w:rStyle w:val="StyleUnderline"/>
        </w:rPr>
        <w:t>that would</w:t>
      </w:r>
      <w:r w:rsidRPr="00A81B02">
        <w:rPr>
          <w:sz w:val="16"/>
        </w:rPr>
        <w:t xml:space="preserve"> </w:t>
      </w:r>
      <w:r w:rsidRPr="00A81B02">
        <w:rPr>
          <w:rStyle w:val="Emphasis"/>
        </w:rPr>
        <w:t>accentuate</w:t>
      </w:r>
      <w:r w:rsidRPr="00A81B02">
        <w:rPr>
          <w:sz w:val="16"/>
        </w:rPr>
        <w:t xml:space="preserve"> current </w:t>
      </w:r>
      <w:r w:rsidRPr="00A81B02">
        <w:rPr>
          <w:rStyle w:val="Emphasis"/>
        </w:rPr>
        <w:t>disparities between advantaged and disadvantaged groups</w:t>
      </w:r>
      <w:r w:rsidRPr="00A81B02">
        <w:rPr>
          <w:sz w:val="16"/>
        </w:rPr>
        <w:t xml:space="preserve">. </w:t>
      </w:r>
    </w:p>
    <w:p w14:paraId="0581110E" w14:textId="77777777" w:rsidR="00BF056F" w:rsidRPr="00A81B02" w:rsidRDefault="00BF056F" w:rsidP="00BF056F">
      <w:pPr>
        <w:rPr>
          <w:sz w:val="16"/>
        </w:rPr>
      </w:pPr>
      <w:r w:rsidRPr="00A81B02">
        <w:rPr>
          <w:sz w:val="16"/>
        </w:rPr>
        <w:t>TABLE 1 Equity Concepts</w:t>
      </w:r>
    </w:p>
    <w:tbl>
      <w:tblPr>
        <w:tblStyle w:val="TableGrid"/>
        <w:tblW w:w="0" w:type="auto"/>
        <w:tblLook w:val="04A0" w:firstRow="1" w:lastRow="0" w:firstColumn="1" w:lastColumn="0" w:noHBand="0" w:noVBand="1"/>
      </w:tblPr>
      <w:tblGrid>
        <w:gridCol w:w="2268"/>
        <w:gridCol w:w="7082"/>
      </w:tblGrid>
      <w:tr w:rsidR="00BF056F" w14:paraId="669DB300" w14:textId="77777777" w:rsidTr="00BE29ED">
        <w:tc>
          <w:tcPr>
            <w:tcW w:w="2515" w:type="dxa"/>
          </w:tcPr>
          <w:p w14:paraId="4377FC42" w14:textId="77777777" w:rsidR="00BF056F" w:rsidRDefault="00BF056F" w:rsidP="00BE29ED">
            <w:r w:rsidRPr="00A81B02">
              <w:rPr>
                <w:sz w:val="16"/>
              </w:rPr>
              <w:t>Theme</w:t>
            </w:r>
          </w:p>
        </w:tc>
        <w:tc>
          <w:tcPr>
            <w:tcW w:w="10350" w:type="dxa"/>
          </w:tcPr>
          <w:p w14:paraId="6D155654" w14:textId="77777777" w:rsidR="00BF056F" w:rsidRDefault="00BF056F" w:rsidP="00BE29ED">
            <w:r w:rsidRPr="00A81B02">
              <w:rPr>
                <w:sz w:val="16"/>
              </w:rPr>
              <w:t>Definition &amp; Elaboration</w:t>
            </w:r>
          </w:p>
        </w:tc>
      </w:tr>
      <w:tr w:rsidR="00BF056F" w14:paraId="3B3B91D7" w14:textId="77777777" w:rsidTr="00BE29ED">
        <w:tc>
          <w:tcPr>
            <w:tcW w:w="2515" w:type="dxa"/>
            <w:vMerge w:val="restart"/>
          </w:tcPr>
          <w:p w14:paraId="4AE8E2C9" w14:textId="77777777" w:rsidR="00BF056F" w:rsidRPr="00A81B02" w:rsidRDefault="00BF056F" w:rsidP="00BE29ED">
            <w:pPr>
              <w:rPr>
                <w:rStyle w:val="Emphasis"/>
              </w:rPr>
            </w:pPr>
            <w:r w:rsidRPr="002B2D34">
              <w:rPr>
                <w:rStyle w:val="Emphasis"/>
              </w:rPr>
              <w:t>Redistributive</w:t>
            </w:r>
          </w:p>
        </w:tc>
        <w:tc>
          <w:tcPr>
            <w:tcW w:w="10350" w:type="dxa"/>
          </w:tcPr>
          <w:p w14:paraId="6351266A" w14:textId="77777777" w:rsidR="00BF056F" w:rsidRDefault="00BF056F" w:rsidP="00BE29ED">
            <w:r w:rsidRPr="00A81B02">
              <w:rPr>
                <w:rStyle w:val="StyleUnderline"/>
              </w:rPr>
              <w:t>Government action</w:t>
            </w:r>
            <w:r w:rsidRPr="00A81B02">
              <w:rPr>
                <w:sz w:val="16"/>
              </w:rPr>
              <w:t xml:space="preserve"> should </w:t>
            </w:r>
            <w:r w:rsidRPr="00A81B02">
              <w:rPr>
                <w:rStyle w:val="StyleUnderline"/>
              </w:rPr>
              <w:t>seek to</w:t>
            </w:r>
            <w:r w:rsidRPr="00A81B02">
              <w:rPr>
                <w:sz w:val="16"/>
              </w:rPr>
              <w:t xml:space="preserve"> </w:t>
            </w:r>
            <w:r w:rsidRPr="00A81B02">
              <w:rPr>
                <w:rStyle w:val="Emphasis"/>
              </w:rPr>
              <w:t>offset private sector inequalities</w:t>
            </w:r>
            <w:r w:rsidRPr="00A81B02">
              <w:rPr>
                <w:sz w:val="16"/>
              </w:rPr>
              <w:t>.</w:t>
            </w:r>
          </w:p>
        </w:tc>
      </w:tr>
      <w:tr w:rsidR="00BF056F" w14:paraId="7F96CBB0" w14:textId="77777777" w:rsidTr="00BE29ED">
        <w:tc>
          <w:tcPr>
            <w:tcW w:w="2515" w:type="dxa"/>
            <w:vMerge/>
          </w:tcPr>
          <w:p w14:paraId="7756BD11" w14:textId="77777777" w:rsidR="00BF056F" w:rsidRDefault="00BF056F" w:rsidP="00BE29ED"/>
        </w:tc>
        <w:tc>
          <w:tcPr>
            <w:tcW w:w="10350" w:type="dxa"/>
          </w:tcPr>
          <w:p w14:paraId="55A03ED1" w14:textId="77777777" w:rsidR="00BF056F" w:rsidRDefault="00BF056F" w:rsidP="00BE29ED">
            <w:r w:rsidRPr="00A81B02">
              <w:rPr>
                <w:sz w:val="16"/>
              </w:rPr>
              <w:t xml:space="preserve">Variant 1: </w:t>
            </w:r>
            <w:r w:rsidRPr="002B2D34">
              <w:rPr>
                <w:rStyle w:val="Emphasis"/>
                <w:highlight w:val="cyan"/>
              </w:rPr>
              <w:t>Fiscal Redistribution</w:t>
            </w:r>
            <w:r w:rsidRPr="00A81B02">
              <w:rPr>
                <w:sz w:val="16"/>
              </w:rPr>
              <w:t xml:space="preserve">. </w:t>
            </w:r>
            <w:r w:rsidRPr="002B2D34">
              <w:rPr>
                <w:rStyle w:val="StyleUnderline"/>
                <w:highlight w:val="cyan"/>
              </w:rPr>
              <w:t>Defined here</w:t>
            </w:r>
            <w:r w:rsidRPr="00A81B02">
              <w:rPr>
                <w:rStyle w:val="StyleUnderline"/>
              </w:rPr>
              <w:t>, for the sake of</w:t>
            </w:r>
            <w:r w:rsidRPr="00A81B02">
              <w:rPr>
                <w:sz w:val="16"/>
              </w:rPr>
              <w:t xml:space="preserve"> </w:t>
            </w:r>
            <w:r w:rsidRPr="00A81B02">
              <w:rPr>
                <w:rStyle w:val="Emphasis"/>
              </w:rPr>
              <w:t>parsimony</w:t>
            </w:r>
            <w:r w:rsidRPr="00A81B02">
              <w:rPr>
                <w:rStyle w:val="StyleUnderline"/>
              </w:rPr>
              <w:t xml:space="preserve">, simply </w:t>
            </w:r>
            <w:r w:rsidRPr="002B2D34">
              <w:rPr>
                <w:rStyle w:val="StyleUnderline"/>
                <w:highlight w:val="cyan"/>
              </w:rPr>
              <w:t>as</w:t>
            </w:r>
            <w:r w:rsidRPr="002B2D34">
              <w:rPr>
                <w:sz w:val="16"/>
                <w:highlight w:val="cyan"/>
              </w:rPr>
              <w:t xml:space="preserve"> </w:t>
            </w:r>
            <w:r w:rsidRPr="002B2D34">
              <w:rPr>
                <w:rStyle w:val="Emphasis"/>
                <w:highlight w:val="cyan"/>
              </w:rPr>
              <w:t>absolute transfers from more to less affluent groups</w:t>
            </w:r>
            <w:r w:rsidRPr="00A81B02">
              <w:rPr>
                <w:sz w:val="16"/>
              </w:rPr>
              <w:t>, and at times special benefits for those with disabilities.</w:t>
            </w:r>
          </w:p>
        </w:tc>
      </w:tr>
      <w:tr w:rsidR="00BF056F" w14:paraId="38B03A96" w14:textId="77777777" w:rsidTr="00BE29ED">
        <w:tc>
          <w:tcPr>
            <w:tcW w:w="2515" w:type="dxa"/>
            <w:vMerge/>
          </w:tcPr>
          <w:p w14:paraId="57111121" w14:textId="77777777" w:rsidR="00BF056F" w:rsidRDefault="00BF056F" w:rsidP="00BE29ED"/>
        </w:tc>
        <w:tc>
          <w:tcPr>
            <w:tcW w:w="10350" w:type="dxa"/>
          </w:tcPr>
          <w:p w14:paraId="44CAF1EF" w14:textId="77777777" w:rsidR="00BF056F" w:rsidRDefault="00BF056F" w:rsidP="00BE29ED">
            <w:r w:rsidRPr="00A81B02">
              <w:rPr>
                <w:sz w:val="16"/>
              </w:rPr>
              <w:t>Variant 2. Do No Harm. Public initiatives should, insofar as possible, leave no one worse off.</w:t>
            </w:r>
          </w:p>
        </w:tc>
      </w:tr>
      <w:tr w:rsidR="00BF056F" w14:paraId="76D959D3" w14:textId="77777777" w:rsidTr="00BE29ED">
        <w:tc>
          <w:tcPr>
            <w:tcW w:w="2515" w:type="dxa"/>
            <w:vMerge w:val="restart"/>
          </w:tcPr>
          <w:p w14:paraId="5BC46162" w14:textId="77777777" w:rsidR="00BF056F" w:rsidRDefault="00BF056F" w:rsidP="00BE29ED">
            <w:r w:rsidRPr="00A81B02">
              <w:rPr>
                <w:sz w:val="16"/>
              </w:rPr>
              <w:t>Return-to-Source</w:t>
            </w:r>
          </w:p>
        </w:tc>
        <w:tc>
          <w:tcPr>
            <w:tcW w:w="10350" w:type="dxa"/>
          </w:tcPr>
          <w:p w14:paraId="17D8E517" w14:textId="77777777" w:rsidR="00BF056F" w:rsidRDefault="00BF056F" w:rsidP="00BE29ED">
            <w:r w:rsidRPr="00A81B02">
              <w:rPr>
                <w:sz w:val="16"/>
              </w:rPr>
              <w:t>Public benefits should flow in proportion to fiscal (or at times other pertinent) contributions.</w:t>
            </w:r>
          </w:p>
        </w:tc>
      </w:tr>
      <w:tr w:rsidR="00BF056F" w14:paraId="05C39D9E" w14:textId="77777777" w:rsidTr="00BE29ED">
        <w:tc>
          <w:tcPr>
            <w:tcW w:w="2515" w:type="dxa"/>
            <w:vMerge/>
          </w:tcPr>
          <w:p w14:paraId="0B57F5E2" w14:textId="77777777" w:rsidR="00BF056F" w:rsidRDefault="00BF056F" w:rsidP="00BE29ED"/>
        </w:tc>
        <w:tc>
          <w:tcPr>
            <w:tcW w:w="10350" w:type="dxa"/>
          </w:tcPr>
          <w:p w14:paraId="488086E3" w14:textId="77777777" w:rsidR="00BF056F" w:rsidRDefault="00BF056F" w:rsidP="00BE29ED">
            <w:r w:rsidRPr="00A81B02">
              <w:rPr>
                <w:sz w:val="16"/>
              </w:rPr>
              <w:t>Variant 1: Fee-for-Service. In the public realm, typically collective (calculated for groups, such as highway users, rather than individuals).</w:t>
            </w:r>
          </w:p>
        </w:tc>
      </w:tr>
      <w:tr w:rsidR="00BF056F" w14:paraId="7EC247F6" w14:textId="77777777" w:rsidTr="00BE29ED">
        <w:tc>
          <w:tcPr>
            <w:tcW w:w="2515" w:type="dxa"/>
            <w:vMerge/>
          </w:tcPr>
          <w:p w14:paraId="3C826022" w14:textId="77777777" w:rsidR="00BF056F" w:rsidRDefault="00BF056F" w:rsidP="00BE29ED"/>
        </w:tc>
        <w:tc>
          <w:tcPr>
            <w:tcW w:w="10350" w:type="dxa"/>
          </w:tcPr>
          <w:p w14:paraId="70AED8DB" w14:textId="77777777" w:rsidR="00BF056F" w:rsidRPr="00A81B02" w:rsidRDefault="00BF056F" w:rsidP="00BE29ED">
            <w:pPr>
              <w:rPr>
                <w:sz w:val="16"/>
              </w:rPr>
            </w:pPr>
            <w:r w:rsidRPr="00A81B02">
              <w:rPr>
                <w:sz w:val="16"/>
              </w:rPr>
              <w:t>Variant 2: Geographic. Benefits should flow from higher to lower level governments in proportion to revenue flows from the lower to higher.</w:t>
            </w:r>
          </w:p>
        </w:tc>
      </w:tr>
    </w:tbl>
    <w:p w14:paraId="7E4F92B0" w14:textId="77777777" w:rsidR="00BF056F" w:rsidRDefault="00BF056F" w:rsidP="00BF056F">
      <w:pPr>
        <w:pStyle w:val="Heading3"/>
      </w:pPr>
      <w:r>
        <w:t>FR---Progressive---AT: Mixes Burdens/Hard to Calculate---2NC</w:t>
      </w:r>
    </w:p>
    <w:p w14:paraId="4DBB608C" w14:textId="77777777" w:rsidR="00BF056F" w:rsidRPr="00C96E02" w:rsidRDefault="00BF056F" w:rsidP="00BF056F">
      <w:pPr>
        <w:pStyle w:val="Heading4"/>
      </w:pPr>
      <w:r>
        <w:t xml:space="preserve">It’s easy to calculate ‘net redistribution’ </w:t>
      </w:r>
    </w:p>
    <w:p w14:paraId="2873C961" w14:textId="77777777" w:rsidR="00BF056F" w:rsidRDefault="00BF056F" w:rsidP="00BF056F">
      <w:r w:rsidRPr="00061BD6">
        <w:rPr>
          <w:rStyle w:val="Style13ptBold"/>
        </w:rPr>
        <w:t>Jesuit ’17</w:t>
      </w:r>
      <w:r>
        <w:t xml:space="preserve"> [David and Vincent A. Mahler; 2017; Professor of Political Science and Public Administration at Central Michigan University, Mount Pleasant, from 2000 to 2003 he served as project manager of the Luxembourg Income Study; Professor of Political Science at Loyola University, Chicago; </w:t>
      </w:r>
      <w:r w:rsidRPr="00061BD6">
        <w:rPr>
          <w:i/>
          <w:iCs/>
        </w:rPr>
        <w:t>Fiscal Redistribution in Comparative Perspective</w:t>
      </w:r>
      <w:r>
        <w:t>, ed. Marc Buggeln, Martin Daunton and Alexander Nützenadel, “Recent Evidence from the Luxembourg Income Study (LIS) Data Centre,” Cambridge University Press]</w:t>
      </w:r>
    </w:p>
    <w:p w14:paraId="7D016500" w14:textId="77777777" w:rsidR="00BF056F" w:rsidRPr="00C96E02" w:rsidRDefault="00BF056F" w:rsidP="00BF056F">
      <w:pPr>
        <w:rPr>
          <w:sz w:val="16"/>
        </w:rPr>
      </w:pPr>
      <w:r w:rsidRPr="00C96E02">
        <w:rPr>
          <w:sz w:val="16"/>
        </w:rPr>
        <w:t>Income Inequality and Government Redistribution: An Overview</w:t>
      </w:r>
    </w:p>
    <w:p w14:paraId="398CBE3E" w14:textId="77777777" w:rsidR="00BF056F" w:rsidRPr="00C96E02" w:rsidRDefault="00BF056F" w:rsidP="00BF056F">
      <w:pPr>
        <w:rPr>
          <w:sz w:val="16"/>
        </w:rPr>
      </w:pPr>
      <w:r w:rsidRPr="00C96E02">
        <w:rPr>
          <w:sz w:val="16"/>
        </w:rPr>
        <w:t>We now describe our data, with a particular focus on changes since our dataset was last updated. As we have indicated, our complete 116-case dataset is available in an online appendix to our chapter.11 For ease of exposition, we begin our summary by focusing on national averages over multiple LIS waves for each of our twenty countries.</w:t>
      </w:r>
    </w:p>
    <w:p w14:paraId="676B1322" w14:textId="77777777" w:rsidR="00BF056F" w:rsidRPr="00C96E02" w:rsidRDefault="00BF056F" w:rsidP="00BF056F">
      <w:pPr>
        <w:rPr>
          <w:sz w:val="16"/>
        </w:rPr>
      </w:pPr>
      <w:r w:rsidRPr="00C96E02">
        <w:rPr>
          <w:sz w:val="16"/>
        </w:rPr>
        <w:t>We begin with pre-tax and pre-transfer inequality.12 As can be seen in the first column of Table 8.1, countries vary quite widely in the extent of income inequality generated by the market and, to a much lesser extent, private transfers: pre-tax and pre-transfer inequality ranges by 164 Gini points across our twenty countries, from a high of 0.542 in Greece to a low of 0.378 in Iceland.13</w:t>
      </w:r>
    </w:p>
    <w:p w14:paraId="11C9EB8D" w14:textId="77777777" w:rsidR="00BF056F" w:rsidRPr="00C96E02" w:rsidRDefault="00BF056F" w:rsidP="00BF056F">
      <w:pPr>
        <w:rPr>
          <w:sz w:val="16"/>
        </w:rPr>
      </w:pPr>
      <w:r w:rsidRPr="00C96E02">
        <w:rPr>
          <w:sz w:val="16"/>
        </w:rPr>
        <w:t xml:space="preserve">{Footnote 13]In measuring inequality we have employed the Gini index, which ranges from 0 (all households receive the same income) to 1 (one household receives all income). Gini coefficients can be measured on either a 0-1.000 scale or a 0-100 scale; we use the former. By 'Gini point' we mean an increment of 0.001. As to redistribution, we have reported the absolute rather than the relative change in the Gini index as a result of redistribution, a measure that is not only more straightforward but also has the benefit of allowing one to compare the extent of state redistribution in a way that is not affected by levels or trends in market income inequality. In practice, these variables are strongly positively related, with a bivariate r of +0.930 across our 116 country-years. For those who prefer them, relative-change figures can easily be calculated from our pre- and post-tax/transfer figures. </w:t>
      </w:r>
      <w:r w:rsidRPr="003756C8">
        <w:rPr>
          <w:rStyle w:val="StyleUnderline"/>
          <w:highlight w:val="cyan"/>
        </w:rPr>
        <w:t>In calculating redistribution, we employ the approach</w:t>
      </w:r>
      <w:r w:rsidRPr="00C96E02">
        <w:rPr>
          <w:sz w:val="16"/>
        </w:rPr>
        <w:t xml:space="preserve"> often attributed to M. Reynolds and E. Smolensky, Public Expenditures, Taxes and the Distribution of Income: The U.S, 1950, 1961, 1970 (New York: Academic Press, 1977), </w:t>
      </w:r>
      <w:r w:rsidRPr="003756C8">
        <w:rPr>
          <w:rStyle w:val="StyleUnderline"/>
          <w:highlight w:val="cyan"/>
        </w:rPr>
        <w:t>which re-ranks households after</w:t>
      </w:r>
      <w:r w:rsidRPr="00C96E02">
        <w:rPr>
          <w:sz w:val="16"/>
        </w:rPr>
        <w:t xml:space="preserve"> public </w:t>
      </w:r>
      <w:r w:rsidRPr="003756C8">
        <w:rPr>
          <w:rStyle w:val="Emphasis"/>
          <w:highlight w:val="cyan"/>
        </w:rPr>
        <w:t>social transfers have been added</w:t>
      </w:r>
      <w:r w:rsidRPr="003756C8">
        <w:rPr>
          <w:rStyle w:val="StyleUnderline"/>
          <w:highlight w:val="cyan"/>
        </w:rPr>
        <w:t xml:space="preserve"> and </w:t>
      </w:r>
      <w:r w:rsidRPr="003756C8">
        <w:rPr>
          <w:rStyle w:val="Emphasis"/>
          <w:highlight w:val="cyan"/>
        </w:rPr>
        <w:t>direct taxes deducted</w:t>
      </w:r>
      <w:r w:rsidRPr="00C96E02">
        <w:rPr>
          <w:sz w:val="16"/>
        </w:rPr>
        <w:t xml:space="preserve"> </w:t>
      </w:r>
      <w:r w:rsidRPr="003756C8">
        <w:rPr>
          <w:rStyle w:val="StyleUnderline"/>
          <w:highlight w:val="cyan"/>
        </w:rPr>
        <w:t>from private sector income</w:t>
      </w:r>
      <w:r w:rsidRPr="00C96E02">
        <w:rPr>
          <w:sz w:val="16"/>
        </w:rPr>
        <w:t xml:space="preserve"> </w:t>
      </w:r>
      <w:r w:rsidRPr="003756C8">
        <w:rPr>
          <w:rStyle w:val="StyleUnderline"/>
          <w:highlight w:val="cyan"/>
        </w:rPr>
        <w:t>when calculating the Gini coefficient</w:t>
      </w:r>
      <w:r w:rsidRPr="00C96E02">
        <w:rPr>
          <w:sz w:val="16"/>
        </w:rPr>
        <w:t xml:space="preserve"> (see also Caminada and Wang, Leiden LIS Budget Incidence Fiscal Redistribution Dataset; and Caminada et al., 'Disentangling Income Inequality and the Redistributive Effect of Taxes and Transfers in 20 LIS Countries over Time'). </w:t>
      </w:r>
      <w:r w:rsidRPr="003756C8">
        <w:rPr>
          <w:rStyle w:val="StyleUnderline"/>
          <w:highlight w:val="cyan"/>
        </w:rPr>
        <w:t>This is termed 'net redistribution'</w:t>
      </w:r>
      <w:r w:rsidRPr="00C96E02">
        <w:rPr>
          <w:sz w:val="16"/>
        </w:rPr>
        <w:t>; it is computed using the 'SGINI' Stata module (P. van Kerm, 'SGINI: Generalized Gini and Concentration Coefficients (with Factor Decomposition) in Stata', www.researchgate. net/publication/255589700_Generalized_Gini_and_Concentration_coecients_%28with_ factor_decomposition%29_in_Stata (2010)). [End Footnote 13]</w:t>
      </w:r>
    </w:p>
    <w:p w14:paraId="0A5E3ECB" w14:textId="77777777" w:rsidR="00BF056F" w:rsidRPr="00C96E02" w:rsidRDefault="00BF056F" w:rsidP="00BF056F">
      <w:pPr>
        <w:rPr>
          <w:sz w:val="16"/>
        </w:rPr>
      </w:pPr>
      <w:r w:rsidRPr="00C96E02">
        <w:rPr>
          <w:sz w:val="16"/>
        </w:rPr>
        <w:t>The large countries of the developed world fall between these extremes: Italy reports the third highest level, followed by the United Kingdom in fourth, the United States in sixth and Germany in thirteenth place. All the Nordic countries, with the exception of Finland, are in the lower part of this spectrum, along with Canada, Switzerland and Japan.</w:t>
      </w:r>
    </w:p>
    <w:p w14:paraId="5C9B988F" w14:textId="77777777" w:rsidR="00BF056F" w:rsidRPr="00C96E02" w:rsidRDefault="00BF056F" w:rsidP="00BF056F">
      <w:pPr>
        <w:rPr>
          <w:sz w:val="16"/>
        </w:rPr>
      </w:pPr>
      <w:r w:rsidRPr="00C96E02">
        <w:rPr>
          <w:sz w:val="16"/>
        </w:rPr>
        <w:t>Pre-tax and pre-transfer inequality bears only a limited resemblance to inequality of disposable income in our countries, since in every case the state plays an important role in redistributing income by way of taxes and social transfers. That said, there is considerable variation in the extent of redistribution, as is evidenced by comparing the distribution of pre-tax and pre-transfer inequality to that of disposable income, which is listed in section A of Table 8.1. The country with the highest level of disposable income inequality, the United States, is separated by 121 Gini points from the country with the lowest level of disposable income inequality, Sweden. With respect to rankings, one of the most dramatic changes is the rise of the United States from being the sixth most inegalitarian of our countries in terms of pre-tax and pre-transfer inequality to the most inegalitarian in terms of disposable income. Switzerland, for its part, moves from the third most egalitarian pre-tax and pre-transfer distribution to the middle of the pack when taxes and social transfers are taken into account. In the lower part of the disposable income spectrum are the Nordic countries, Belgium and the Netherlands. As to the remaining countries, only Germany and Luxembourg are in the lower half. Italy and Greece have the second and third highest levels of disposable income inequality, followed by Spain, the United Kingdom, Australia and Ireland.</w:t>
      </w:r>
    </w:p>
    <w:p w14:paraId="5838833C" w14:textId="77777777" w:rsidR="00BF056F" w:rsidRPr="00C96E02" w:rsidRDefault="00BF056F" w:rsidP="00BF056F">
      <w:pPr>
        <w:rPr>
          <w:sz w:val="16"/>
        </w:rPr>
      </w:pPr>
      <w:r w:rsidRPr="00C96E02">
        <w:rPr>
          <w:sz w:val="16"/>
        </w:rPr>
        <w:t>The cause of these shifts is the extent to which pre-tax and pre- transfer inequality is reduced by the redistributive effect of direct taxes and social transfers. The third column of section A of Table 8.1 shows redistribution for our twenty countries. (Countries in this part of the table are listed in descending order on this measure.) At the top of the scale are Belgium, Finland and Greece, in which pre-tax and pre- transfer inequality are reduced by 229, 228 and 216 Gini points respectively. Next come Sweden, Ireland, the Netherlands and Denmark, for which pre-tax and pre-transfer Gini coefficients are reduced by 205 or more points. At the bottom are the United States, Switzerland and Japan, with Gini reductions of 118, 108 and 80 points respectively. As has been noted, these three countries are ranked very differently in terms of pre-tax/transfer inequality. Switzerland and Japan rose considerably in the inequality rankings because of limited redistribution, but remained in the middle of the spectrum in terms of disposable income inequality because of their relatively egalitarian distribution of private sector income. The United States, for its part, started in the upper third of the inequality spectrum, but well below the top. It ended at the top in terms of inequality of disposable income not so much because of an exceptionally high level of pre-tax and pre-transfer inequality but because of limited redistribution in comparison to the other countries we examine.</w:t>
      </w:r>
    </w:p>
    <w:p w14:paraId="0B0F741C" w14:textId="77777777" w:rsidR="00BF056F" w:rsidRPr="00C96E02" w:rsidRDefault="00BF056F" w:rsidP="00BF056F">
      <w:pPr>
        <w:rPr>
          <w:sz w:val="16"/>
        </w:rPr>
      </w:pPr>
      <w:r w:rsidRPr="00C96E02">
        <w:rPr>
          <w:sz w:val="16"/>
        </w:rPr>
        <w:t>Disaggregating Taxes and Transfers</w:t>
      </w:r>
    </w:p>
    <w:p w14:paraId="6AE60B72" w14:textId="77777777" w:rsidR="00BF056F" w:rsidRPr="00C96E02" w:rsidRDefault="00BF056F" w:rsidP="00BF056F">
      <w:pPr>
        <w:rPr>
          <w:sz w:val="16"/>
        </w:rPr>
      </w:pPr>
      <w:r w:rsidRPr="00C96E02">
        <w:rPr>
          <w:sz w:val="16"/>
        </w:rPr>
        <w:t>Fiscal redistribution by the state is, of course, not of one piece. In particular, it is possible that different trends will be in evidence for the two main modes of direct redistribution: taxes and social transfers. To explore this, we have partitioned the total Gini reduction accomplished by the state into two components: the part achieved by direct taxes and the part achieved by social transfers. We have further disaggregated the Gini reduction as a result of transfers into programmes aimed primarily at the elderly and those aimed primarily at working-age persons.</w:t>
      </w:r>
    </w:p>
    <w:p w14:paraId="1651F3E0" w14:textId="77777777" w:rsidR="00BF056F" w:rsidRPr="00C96E02" w:rsidRDefault="00BF056F" w:rsidP="00BF056F">
      <w:pPr>
        <w:rPr>
          <w:sz w:val="16"/>
        </w:rPr>
      </w:pPr>
      <w:r w:rsidRPr="00C96E02">
        <w:rPr>
          <w:sz w:val="16"/>
        </w:rPr>
        <w:t>We begin with taxes. Unfortunately, there is a limitation in using LIS data to explore tax redistribution. The problem is that the national income surveys from which the LIS derives its data do not measure indirect taxes, such as sales, value added and excise taxes, whose precise amount is rarely known even by those paying them and whose incidence is thus very difficult to determine. For this reason, we consider Gini reduction by way of direct taxes only, the primary components of which are income taxes and mandatory employee social insurance contributions. The omission of indirect taxes is important because the countries we examine vary greatly in the share of revenue raised by such taxes, from a low in 2011 of 4.4 per cent of GDP in the United States to a high of 15.2 per cent in Denmark.  Some scholars have argued that, even though indirect taxes are not themselves redistributive - in fact, are commonly regressive (although this is usually reduced by lower rates on food, medicine and other essentials) - they nonetheless play a critical role in raising the revenue that funds redistributive social benefits. Is there empirical evidence for such a relationship? One way of exploring this, at least in a preliminary way, is to relate the share of indirect taxes in a country's GDP to the extent to which inequality of private sector income there is reduced by social transfers. When these variables are related we find that the magnitude of indirect taxes is strongly positively related to the degree to which public social transfers reduce private sector inequality; the bivariate correlation is +0.62. This is not to say that consumption taxes directly finance social transfers in the same way that social security contributions do; with that exception, taxes are fungible. It does, however, offer evidence that indirect taxes on consumption represent a powerful revenue-raising vehicle that supports an array of social transfers, which in turn substantially ameliorate market inequality. Having said that, we note that any transfer redistribution financed, directly or indirectly, by indirect taxes is captured in LIS figures for social transfers, for which we do have data.</w:t>
      </w:r>
    </w:p>
    <w:p w14:paraId="61059BBC" w14:textId="77777777" w:rsidR="00BF056F" w:rsidRPr="00C96E02" w:rsidRDefault="00BF056F" w:rsidP="00BF056F">
      <w:pPr>
        <w:rPr>
          <w:sz w:val="16"/>
        </w:rPr>
      </w:pPr>
      <w:r w:rsidRPr="00C96E02">
        <w:rPr>
          <w:sz w:val="16"/>
        </w:rPr>
        <w:t>With these qualifications, we report the shares of total redistribution accounted for by direct taxes and social transfers in the first column of Table 8.1, section B. In describing the results, we begin with the observation that overall government redistribution in our countries is much more a product of the redistributive effect of social transfers than of direct taxes: across our twenty countries the average share of Gini reduction accomplished by direct taxes is 22.9 per cent while that accomplished by transfers is 77.1 per cent. There is, however, considerable variation about these averages. In particular, the United States and Australia top the list of our countries in the share of fiscal redistribution achieved by taxes: in these countries 36.7 and 32.0 per cent respectively of all redistribution is achieved by direct taxes, well above the twenty- country average. Because total redistribution in these countries is below average, they do not rank quite as high in absolute tax redistribution (see Table 8.1, section B, column 3), although both are in the upper third of that spectrum as well. Other countries are lower on the absolute redistribution list, with Spain, Japan and Switzerland at the bottom.</w:t>
      </w:r>
    </w:p>
    <w:p w14:paraId="2F346074" w14:textId="77777777" w:rsidR="00BF056F" w:rsidRPr="00C96E02" w:rsidRDefault="00BF056F" w:rsidP="00BF056F">
      <w:pPr>
        <w:rPr>
          <w:sz w:val="16"/>
        </w:rPr>
      </w:pPr>
      <w:r w:rsidRPr="00C96E02">
        <w:rPr>
          <w:sz w:val="16"/>
        </w:rPr>
        <w:t>We now turn to redistribution by way of social transfers. We start with a Gini reduction as a result of social transfers as a whole. As can be seen in the final column of Table 8.1, section B, our countries vary considerably on this measure. At the top of the scale are Finland and Greece, whose pre-tax and pre-transfer Gini coefficient is reduced by 181 Gini points by transfers alone. Most of the Nordic countries are in the upper third of the list, as are the Netherlands and Belgium. The large transfer reduction value for Greece was unexpected. Recall, however, that this country began with a much more inegalitarian distribution of pre-tax and pre-transfer income than our other countries; and even after extensive redistribution it remained among the most inegali- tarian of our twenty countries. (Obviously, the Greek situation with respect to this has changed dramatically since the last available income survey in 2010.) At the low end in terms of transfer reduction are Switzerland, Australia, Canada, Iceland, the United States and Japan. These countries differ greatly in the pre-tax and pre-transfer starting point; in particular, Switzerland, Iceland and Japan have relatively low levels of private sector inequality.</w:t>
      </w:r>
    </w:p>
    <w:p w14:paraId="0764FDDD" w14:textId="77777777" w:rsidR="00BF056F" w:rsidRPr="00C96E02" w:rsidRDefault="00BF056F" w:rsidP="00BF056F">
      <w:pPr>
        <w:rPr>
          <w:sz w:val="16"/>
        </w:rPr>
      </w:pPr>
      <w:r w:rsidRPr="00D7332A">
        <w:rPr>
          <w:rStyle w:val="StyleUnderline"/>
        </w:rPr>
        <w:t>Total fiscal redistribution by way of public social transfers encompasses a number of distinct programmes</w:t>
      </w:r>
      <w:r w:rsidRPr="00C96E02">
        <w:rPr>
          <w:sz w:val="16"/>
        </w:rPr>
        <w:t xml:space="preserve">. The most basic breakdown is between pensions, which are aimed primarily at the elderly, and transfers aimed mainly at the working-age population - a category that includes a wide variety of individual programmes, including unemployment benefits, child allowances and means-tested social assistance. </w:t>
      </w:r>
    </w:p>
    <w:p w14:paraId="486BB1D8" w14:textId="77777777" w:rsidR="00BF056F" w:rsidRPr="00C96E02" w:rsidRDefault="00BF056F" w:rsidP="00BF056F">
      <w:pPr>
        <w:rPr>
          <w:sz w:val="16"/>
        </w:rPr>
      </w:pPr>
      <w:r w:rsidRPr="00C96E02">
        <w:rPr>
          <w:sz w:val="16"/>
        </w:rPr>
        <w:t>We begin with pensions, which not only constitute the largest social benefit programme in the developed world but also produce the most redistribution, at least in absolute terms. These figures are reported in Table 8.1, section C. On average, across our twenty countries pensions alone reduced private sector inequality by 91 Gini points, more than twice as much as all other transfer programmes combined and just over half of the total reduction in inequality achieved by taxes and transfers together. At the top of the list for pension redistribution were Austria, Belgium and the Netherlands, in which pensions reduced the private sector Gini coefficient by 115 points or more. In the bottom part were Australia, Canada, the United States and Japan, in which pensions reduced the pre-tax and pre-transfer Gini by at most 60 points.</w:t>
      </w:r>
    </w:p>
    <w:p w14:paraId="66928BE6" w14:textId="77777777" w:rsidR="00BF056F" w:rsidRPr="00C96E02" w:rsidRDefault="00BF056F" w:rsidP="00BF056F">
      <w:pPr>
        <w:rPr>
          <w:sz w:val="16"/>
        </w:rPr>
      </w:pPr>
      <w:r w:rsidRPr="00C96E02">
        <w:rPr>
          <w:sz w:val="16"/>
        </w:rPr>
        <w:t xml:space="preserve">Part of the explanation for the wide cross-country divergence in the redistributive effect of pensions is cross-national variation in the proportion of the elderly in the population. However, the size of public programmes and their internal progressivity also matter: the R2 of a regression across our 116 LIS datasets that uses the share of the population aged sixty-five or older to explain variation in our pension reduction variable is 0.38, indicating that less than half of the variation in this mode of redistribution across countries and years is explained by demographics. </w:t>
      </w:r>
    </w:p>
    <w:p w14:paraId="1F0DEDFE" w14:textId="77777777" w:rsidR="00BF056F" w:rsidRPr="00C96E02" w:rsidRDefault="00BF056F" w:rsidP="00BF056F">
      <w:pPr>
        <w:rPr>
          <w:sz w:val="16"/>
        </w:rPr>
      </w:pPr>
      <w:r w:rsidRPr="00C96E02">
        <w:rPr>
          <w:sz w:val="16"/>
        </w:rPr>
        <w:t xml:space="preserve">What of </w:t>
      </w:r>
      <w:r w:rsidRPr="003756C8">
        <w:rPr>
          <w:rStyle w:val="StyleUnderline"/>
          <w:highlight w:val="cyan"/>
        </w:rPr>
        <w:t xml:space="preserve">programmes aimed </w:t>
      </w:r>
      <w:r w:rsidRPr="003756C8">
        <w:rPr>
          <w:rStyle w:val="Emphasis"/>
          <w:highlight w:val="cyan"/>
        </w:rPr>
        <w:t>mainly</w:t>
      </w:r>
      <w:r w:rsidRPr="003756C8">
        <w:rPr>
          <w:rStyle w:val="StyleUnderline"/>
          <w:highlight w:val="cyan"/>
        </w:rPr>
        <w:t xml:space="preserve"> at the </w:t>
      </w:r>
      <w:r w:rsidRPr="003756C8">
        <w:rPr>
          <w:rStyle w:val="Emphasis"/>
          <w:highlight w:val="cyan"/>
        </w:rPr>
        <w:t>working-age population</w:t>
      </w:r>
      <w:r w:rsidRPr="00C96E02">
        <w:rPr>
          <w:sz w:val="16"/>
        </w:rPr>
        <w:t xml:space="preserve">? To start, it should be noted that these programmes accomplish a good deal less inequality reduction than do pensions: as shown in the third column of Table 8.1, section C, on average they </w:t>
      </w:r>
      <w:r w:rsidRPr="003756C8">
        <w:rPr>
          <w:rStyle w:val="StyleUnderline"/>
          <w:highlight w:val="cyan"/>
        </w:rPr>
        <w:t xml:space="preserve">result in a </w:t>
      </w:r>
      <w:r w:rsidRPr="003756C8">
        <w:rPr>
          <w:rStyle w:val="Emphasis"/>
          <w:highlight w:val="cyan"/>
        </w:rPr>
        <w:t>reduction of income inequality</w:t>
      </w:r>
      <w:r w:rsidRPr="00D7332A">
        <w:rPr>
          <w:rStyle w:val="StyleUnderline"/>
        </w:rPr>
        <w:t xml:space="preserve"> of 42 Gini points</w:t>
      </w:r>
      <w:r w:rsidRPr="00C96E02">
        <w:rPr>
          <w:sz w:val="16"/>
        </w:rPr>
        <w:t xml:space="preserve">, less than half that for pensions. Even so, </w:t>
      </w:r>
      <w:r w:rsidRPr="00D7332A">
        <w:rPr>
          <w:rStyle w:val="StyleUnderline"/>
        </w:rPr>
        <w:t>the extent of redistribution is substantial</w:t>
      </w:r>
      <w:r w:rsidRPr="00C96E02">
        <w:rPr>
          <w:sz w:val="16"/>
        </w:rPr>
        <w:t xml:space="preserve"> - in fact, on average, greater than that of tax redistribution. It should be noted that, although all these programmes are aimed primarily at the working-age population, they are quite mixed in other respects. Some - particularly child and family allowances - typically offer flat-rate benefits; some offer means-tested public assistance; and some - particularly unemployment benefits - are commonly tied to the income of recipients when they were working. It is possible to disaggregate these programmes further using LIS data, but only at the expense of comparability. LIS harmoni- sation, which entails converting national definitions into a common framework, tends to become more difficult as the scope of programmes becomes narrower - something that is exacerbated by the fact that programmes sometimes supplement or substitute for one another. In particular, although we would have liked to, we were unable to separate unemployment benefits from other work-related social insurance transfers for many of our datasets.</w:t>
      </w:r>
    </w:p>
    <w:p w14:paraId="746FF147" w14:textId="77777777" w:rsidR="00BF056F" w:rsidRPr="00351223" w:rsidRDefault="00BF056F" w:rsidP="00BF056F"/>
    <w:p w14:paraId="05881FFE" w14:textId="77777777" w:rsidR="00BF056F" w:rsidRDefault="00BF056F" w:rsidP="00BF056F">
      <w:pPr>
        <w:pStyle w:val="Heading3"/>
      </w:pPr>
      <w:r>
        <w:t>FR---Excludes Non-Tax-Transfer---2NC</w:t>
      </w:r>
    </w:p>
    <w:p w14:paraId="523FF5AA" w14:textId="77777777" w:rsidR="00BF056F" w:rsidRPr="00130B52" w:rsidRDefault="00BF056F" w:rsidP="00BF056F">
      <w:pPr>
        <w:pStyle w:val="Heading4"/>
      </w:pPr>
      <w:bookmarkStart w:id="5" w:name="_Hlk137974712"/>
      <w:r>
        <w:t xml:space="preserve">They expand the topic to include </w:t>
      </w:r>
      <w:r>
        <w:rPr>
          <w:u w:val="single"/>
        </w:rPr>
        <w:t>all government interventions</w:t>
      </w:r>
      <w:r>
        <w:t xml:space="preserve">. Collective bargaining, minimum wages, and trade liberalization are not </w:t>
      </w:r>
      <w:r w:rsidRPr="00911383">
        <w:rPr>
          <w:u w:val="single"/>
        </w:rPr>
        <w:t>fiscal redistribution</w:t>
      </w:r>
      <w:r>
        <w:t xml:space="preserve">.  </w:t>
      </w:r>
    </w:p>
    <w:bookmarkEnd w:id="5"/>
    <w:p w14:paraId="7AC062E8" w14:textId="77777777" w:rsidR="00BF056F" w:rsidRPr="00195D33" w:rsidRDefault="00BF056F" w:rsidP="00BF056F">
      <w:r w:rsidRPr="00195D33">
        <w:rPr>
          <w:rStyle w:val="Style13ptBold"/>
        </w:rPr>
        <w:t xml:space="preserve">Luebker </w:t>
      </w:r>
      <w:r>
        <w:rPr>
          <w:rStyle w:val="Style13ptBold"/>
        </w:rPr>
        <w:t xml:space="preserve">’15 </w:t>
      </w:r>
      <w:r w:rsidRPr="00DA20C9">
        <w:t>[</w:t>
      </w:r>
      <w:r>
        <w:t xml:space="preserve">Malte; 2015; </w:t>
      </w:r>
      <w:r w:rsidRPr="00195D33">
        <w:t>Senior Researcher at the Institute of Social and Economic Research (WSI), Hans Boeckler Foundation</w:t>
      </w:r>
      <w:r>
        <w:t>;</w:t>
      </w:r>
      <w:r w:rsidRPr="00195D33">
        <w:t xml:space="preserve"> “Redistriubtion Policies,” final version is available in Labour Markets, Institutions and Inequality: Building Just Societies in the 21st Century, </w:t>
      </w:r>
      <w:r>
        <w:t>ed.</w:t>
      </w:r>
      <w:r w:rsidRPr="00195D33">
        <w:t xml:space="preserve"> Janine Berg, published by Edward Elgar Publishing Ltd., Cheltenham, https://www.researchgate.net/profile/Malte-Luebker-2/publication/298075483_Redistribution_policies/links/591d93c60f7e9b642817b774/Redistribution-policies.pdf</w:t>
      </w:r>
      <w:r>
        <w:t>]</w:t>
      </w:r>
    </w:p>
    <w:p w14:paraId="419F4A8E" w14:textId="77777777" w:rsidR="00BF056F" w:rsidRPr="00442AC5" w:rsidRDefault="00BF056F" w:rsidP="00BF056F">
      <w:pPr>
        <w:rPr>
          <w:sz w:val="16"/>
        </w:rPr>
      </w:pPr>
      <w:r w:rsidRPr="00DB3F33">
        <w:rPr>
          <w:rStyle w:val="StyleUnderline"/>
        </w:rPr>
        <w:t>In</w:t>
      </w:r>
      <w:r w:rsidRPr="00DB3F33">
        <w:rPr>
          <w:sz w:val="16"/>
        </w:rPr>
        <w:t xml:space="preserve"> </w:t>
      </w:r>
      <w:r w:rsidRPr="00DB3F33">
        <w:rPr>
          <w:rStyle w:val="Emphasis"/>
        </w:rPr>
        <w:t>dictionaries</w:t>
      </w:r>
      <w:r w:rsidRPr="00055D91">
        <w:rPr>
          <w:rStyle w:val="StyleUnderline"/>
        </w:rPr>
        <w:t xml:space="preserve">, </w:t>
      </w:r>
      <w:r w:rsidRPr="00AA0227">
        <w:rPr>
          <w:rStyle w:val="StyleUnderline"/>
          <w:highlight w:val="cyan"/>
        </w:rPr>
        <w:t>redistribution is</w:t>
      </w:r>
      <w:r w:rsidRPr="00055D91">
        <w:rPr>
          <w:rStyle w:val="StyleUnderline"/>
        </w:rPr>
        <w:t xml:space="preserve"> defined as “</w:t>
      </w:r>
      <w:r w:rsidRPr="00AA0227">
        <w:rPr>
          <w:rStyle w:val="StyleUnderline"/>
          <w:highlight w:val="cyan"/>
        </w:rPr>
        <w:t>to</w:t>
      </w:r>
      <w:r w:rsidRPr="00AA0227">
        <w:rPr>
          <w:sz w:val="16"/>
          <w:highlight w:val="cyan"/>
        </w:rPr>
        <w:t xml:space="preserve"> </w:t>
      </w:r>
      <w:r w:rsidRPr="00AA0227">
        <w:rPr>
          <w:rStyle w:val="Emphasis"/>
          <w:highlight w:val="cyan"/>
        </w:rPr>
        <w:t>alter the distribution</w:t>
      </w:r>
      <w:r w:rsidRPr="00DB3F33">
        <w:rPr>
          <w:rStyle w:val="Emphasis"/>
        </w:rPr>
        <w:t xml:space="preserve"> of” something</w:t>
      </w:r>
      <w:r w:rsidRPr="00DB3F33">
        <w:rPr>
          <w:sz w:val="16"/>
        </w:rPr>
        <w:t xml:space="preserve">.2 </w:t>
      </w:r>
      <w:r w:rsidRPr="00DB3F33">
        <w:rPr>
          <w:rStyle w:val="StyleUnderline"/>
        </w:rPr>
        <w:t>This is a</w:t>
      </w:r>
      <w:r w:rsidRPr="00DB3F33">
        <w:rPr>
          <w:sz w:val="16"/>
        </w:rPr>
        <w:t xml:space="preserve"> </w:t>
      </w:r>
      <w:r w:rsidRPr="00DB3F33">
        <w:rPr>
          <w:rStyle w:val="Emphasis"/>
        </w:rPr>
        <w:t>useful starting point</w:t>
      </w:r>
      <w:r w:rsidRPr="00DB3F33">
        <w:rPr>
          <w:rStyle w:val="StyleUnderline"/>
        </w:rPr>
        <w:t>: what</w:t>
      </w:r>
      <w:r w:rsidRPr="00DB3F33">
        <w:rPr>
          <w:sz w:val="16"/>
        </w:rPr>
        <w:t xml:space="preserve"> </w:t>
      </w:r>
      <w:r w:rsidRPr="00DB3F33">
        <w:rPr>
          <w:rStyle w:val="Emphasis"/>
        </w:rPr>
        <w:t>follows</w:t>
      </w:r>
      <w:r w:rsidRPr="00DB3F33">
        <w:rPr>
          <w:sz w:val="16"/>
        </w:rPr>
        <w:t xml:space="preserve"> </w:t>
      </w:r>
      <w:r w:rsidRPr="00DB3F33">
        <w:rPr>
          <w:rStyle w:val="StyleUnderline"/>
        </w:rPr>
        <w:t>is that</w:t>
      </w:r>
      <w:r w:rsidRPr="00DB3F33">
        <w:rPr>
          <w:sz w:val="16"/>
        </w:rPr>
        <w:t xml:space="preserve"> income </w:t>
      </w:r>
      <w:r w:rsidRPr="00AA0227">
        <w:rPr>
          <w:rStyle w:val="Emphasis"/>
          <w:highlight w:val="cyan"/>
        </w:rPr>
        <w:t>redistribution policies</w:t>
      </w:r>
      <w:r w:rsidRPr="00AA0227">
        <w:rPr>
          <w:sz w:val="16"/>
          <w:highlight w:val="cyan"/>
        </w:rPr>
        <w:t xml:space="preserve"> </w:t>
      </w:r>
      <w:r w:rsidRPr="00AA0227">
        <w:rPr>
          <w:rStyle w:val="StyleUnderline"/>
          <w:highlight w:val="cyan"/>
        </w:rPr>
        <w:t>encompass</w:t>
      </w:r>
      <w:r w:rsidRPr="00AA0227">
        <w:rPr>
          <w:sz w:val="16"/>
          <w:highlight w:val="cyan"/>
        </w:rPr>
        <w:t xml:space="preserve"> </w:t>
      </w:r>
      <w:r w:rsidRPr="00AA0227">
        <w:rPr>
          <w:rStyle w:val="Emphasis"/>
          <w:highlight w:val="cyan"/>
        </w:rPr>
        <w:t>all government interventions that alter the distribution of incomes</w:t>
      </w:r>
      <w:r w:rsidRPr="00DB3F33">
        <w:rPr>
          <w:sz w:val="16"/>
        </w:rPr>
        <w:t xml:space="preserve">, including those that affect the primary distribution of incomes. As argued in Part II of this volume, </w:t>
      </w:r>
      <w:r w:rsidRPr="00AA0227">
        <w:rPr>
          <w:rStyle w:val="StyleUnderline"/>
          <w:highlight w:val="cyan"/>
        </w:rPr>
        <w:t>granting</w:t>
      </w:r>
      <w:r w:rsidRPr="00AA0227">
        <w:rPr>
          <w:sz w:val="16"/>
          <w:highlight w:val="cyan"/>
        </w:rPr>
        <w:t xml:space="preserve"> </w:t>
      </w:r>
      <w:r w:rsidRPr="00AA0227">
        <w:rPr>
          <w:rStyle w:val="Emphasis"/>
          <w:highlight w:val="cyan"/>
        </w:rPr>
        <w:t>collective bargaining</w:t>
      </w:r>
      <w:r w:rsidRPr="00DB3F33">
        <w:rPr>
          <w:sz w:val="16"/>
        </w:rPr>
        <w:t xml:space="preserve"> rights (or denying them) </w:t>
      </w:r>
      <w:r w:rsidRPr="00DB3F33">
        <w:rPr>
          <w:rStyle w:val="StyleUnderline"/>
        </w:rPr>
        <w:t>has</w:t>
      </w:r>
      <w:r w:rsidRPr="00DB3F33">
        <w:rPr>
          <w:sz w:val="16"/>
        </w:rPr>
        <w:t xml:space="preserve"> </w:t>
      </w:r>
      <w:r w:rsidRPr="00DB3F33">
        <w:rPr>
          <w:rStyle w:val="Emphasis"/>
        </w:rPr>
        <w:t>consequences</w:t>
      </w:r>
      <w:r w:rsidRPr="00DB3F33">
        <w:rPr>
          <w:sz w:val="16"/>
        </w:rPr>
        <w:t xml:space="preserve"> </w:t>
      </w:r>
      <w:r w:rsidRPr="00DB3F33">
        <w:rPr>
          <w:rStyle w:val="StyleUnderline"/>
        </w:rPr>
        <w:t>for the</w:t>
      </w:r>
      <w:r w:rsidRPr="00DB3F33">
        <w:rPr>
          <w:sz w:val="16"/>
        </w:rPr>
        <w:t xml:space="preserve"> functional </w:t>
      </w:r>
      <w:r w:rsidRPr="00DB3F33">
        <w:rPr>
          <w:rStyle w:val="StyleUnderline"/>
        </w:rPr>
        <w:t>distribution of incomes</w:t>
      </w:r>
      <w:r w:rsidRPr="00DB3F33">
        <w:rPr>
          <w:sz w:val="16"/>
        </w:rPr>
        <w:t xml:space="preserve"> and for wage inequality, </w:t>
      </w:r>
      <w:r w:rsidRPr="00AA0227">
        <w:rPr>
          <w:rStyle w:val="StyleUnderline"/>
          <w:highlight w:val="cyan"/>
        </w:rPr>
        <w:t>as do minimum wages.</w:t>
      </w:r>
      <w:r w:rsidRPr="00DB3F33">
        <w:rPr>
          <w:sz w:val="16"/>
        </w:rPr>
        <w:t xml:space="preserve"> </w:t>
      </w:r>
      <w:r w:rsidRPr="00DB3F33">
        <w:rPr>
          <w:rStyle w:val="StyleUnderline"/>
        </w:rPr>
        <w:t xml:space="preserve">However, governments alter the primary distribution of incomes in </w:t>
      </w:r>
      <w:r w:rsidRPr="00DB3F33">
        <w:rPr>
          <w:rStyle w:val="Emphasis"/>
        </w:rPr>
        <w:t>other</w:t>
      </w:r>
      <w:r w:rsidRPr="00DB3F33">
        <w:rPr>
          <w:sz w:val="16"/>
        </w:rPr>
        <w:t xml:space="preserve">, often even less visible </w:t>
      </w:r>
      <w:r w:rsidRPr="00DB3F33">
        <w:rPr>
          <w:rStyle w:val="Emphasis"/>
        </w:rPr>
        <w:t>ways</w:t>
      </w:r>
      <w:r w:rsidRPr="00DB3F33">
        <w:rPr>
          <w:rStyle w:val="StyleUnderline"/>
        </w:rPr>
        <w:t xml:space="preserve">. For instance, the </w:t>
      </w:r>
      <w:r w:rsidRPr="00AA0227">
        <w:rPr>
          <w:rStyle w:val="Emphasis"/>
          <w:highlight w:val="cyan"/>
        </w:rPr>
        <w:t>liberalization of financial markets</w:t>
      </w:r>
      <w:r w:rsidRPr="00DB3F33">
        <w:rPr>
          <w:sz w:val="16"/>
        </w:rPr>
        <w:t xml:space="preserve"> since the 1980s </w:t>
      </w:r>
      <w:r w:rsidRPr="00DB3F33">
        <w:rPr>
          <w:rStyle w:val="StyleUnderline"/>
        </w:rPr>
        <w:t>is widely believed to have contributed to a concentration of incomes at the top</w:t>
      </w:r>
      <w:r w:rsidRPr="00DB3F33">
        <w:rPr>
          <w:sz w:val="16"/>
        </w:rPr>
        <w:t xml:space="preserve">, and to a shift away from wages and towards profits (see Stiglitz, 2012; ILO, 2012). Likewise, </w:t>
      </w:r>
      <w:r w:rsidRPr="00DB3F33">
        <w:rPr>
          <w:rStyle w:val="Emphasis"/>
        </w:rPr>
        <w:t>trade liberalization</w:t>
      </w:r>
      <w:r w:rsidRPr="00DB3F33">
        <w:rPr>
          <w:sz w:val="16"/>
        </w:rPr>
        <w:t xml:space="preserve"> </w:t>
      </w:r>
      <w:r w:rsidRPr="00DB3F33">
        <w:rPr>
          <w:rStyle w:val="StyleUnderline"/>
        </w:rPr>
        <w:t>has differential impacts on the incomes of various groups in society</w:t>
      </w:r>
      <w:r w:rsidRPr="00DB3F33">
        <w:rPr>
          <w:sz w:val="16"/>
        </w:rPr>
        <w:t xml:space="preserve"> (see Jansen and Lee, 2007). Such a broad definition of redistribution underlines the fact that </w:t>
      </w:r>
      <w:r w:rsidRPr="00DB3F33">
        <w:rPr>
          <w:rStyle w:val="Emphasis"/>
        </w:rPr>
        <w:t>most government action has redistributive consequences</w:t>
      </w:r>
      <w:r w:rsidRPr="00DB3F33">
        <w:rPr>
          <w:sz w:val="16"/>
        </w:rPr>
        <w:t xml:space="preserve">. To gain support for unpopular decisions such as the opening of trade, governments sometimes try to </w:t>
      </w:r>
      <w:r w:rsidRPr="00AA0227">
        <w:rPr>
          <w:sz w:val="16"/>
        </w:rPr>
        <w:t xml:space="preserve">compensate the losers and impose a corresponding tax on the winners (ibid.). At this stage, redistribution becomes more apparent since it directly alters the primary distribution of incomes. This </w:t>
      </w:r>
      <w:r w:rsidRPr="00AA0227">
        <w:rPr>
          <w:rStyle w:val="Emphasis"/>
        </w:rPr>
        <w:t>direct intervention</w:t>
      </w:r>
      <w:r w:rsidRPr="00AA0227">
        <w:rPr>
          <w:sz w:val="16"/>
        </w:rPr>
        <w:t xml:space="preserve"> </w:t>
      </w:r>
      <w:r w:rsidRPr="00AA0227">
        <w:rPr>
          <w:rStyle w:val="StyleUnderline"/>
        </w:rPr>
        <w:t>in the form of</w:t>
      </w:r>
      <w:r w:rsidRPr="00AA0227">
        <w:rPr>
          <w:sz w:val="16"/>
        </w:rPr>
        <w:t xml:space="preserve"> </w:t>
      </w:r>
      <w:r w:rsidRPr="00AA0227">
        <w:rPr>
          <w:rStyle w:val="Emphasis"/>
        </w:rPr>
        <w:t>taxes and transfers</w:t>
      </w:r>
      <w:r w:rsidRPr="00DB3F33">
        <w:rPr>
          <w:sz w:val="16"/>
        </w:rPr>
        <w:t xml:space="preserve"> </w:t>
      </w:r>
      <w:r w:rsidRPr="00DB3F33">
        <w:rPr>
          <w:rStyle w:val="StyleUnderline"/>
        </w:rPr>
        <w:t>is commonly at the</w:t>
      </w:r>
      <w:r w:rsidRPr="00DB3F33">
        <w:rPr>
          <w:sz w:val="16"/>
        </w:rPr>
        <w:t xml:space="preserve"> </w:t>
      </w:r>
      <w:r w:rsidRPr="00DB3F33">
        <w:rPr>
          <w:rStyle w:val="Emphasis"/>
        </w:rPr>
        <w:t>heart of</w:t>
      </w:r>
      <w:r w:rsidRPr="00DB3F33">
        <w:rPr>
          <w:sz w:val="16"/>
        </w:rPr>
        <w:t xml:space="preserve"> public </w:t>
      </w:r>
      <w:r w:rsidRPr="00DB3F33">
        <w:rPr>
          <w:rStyle w:val="Emphasis"/>
        </w:rPr>
        <w:t>debates over redistribution</w:t>
      </w:r>
      <w:r w:rsidRPr="00DB3F33">
        <w:rPr>
          <w:sz w:val="16"/>
        </w:rPr>
        <w:t xml:space="preserve">, simply </w:t>
      </w:r>
      <w:r w:rsidRPr="00DB3F33">
        <w:rPr>
          <w:rStyle w:val="StyleUnderline"/>
        </w:rPr>
        <w:t>because it is</w:t>
      </w:r>
      <w:r w:rsidRPr="00DB3F33">
        <w:rPr>
          <w:sz w:val="16"/>
        </w:rPr>
        <w:t xml:space="preserve"> </w:t>
      </w:r>
      <w:r w:rsidRPr="00DB3F33">
        <w:rPr>
          <w:rStyle w:val="Emphasis"/>
        </w:rPr>
        <w:t>more visible</w:t>
      </w:r>
      <w:r w:rsidRPr="00DB3F33">
        <w:rPr>
          <w:sz w:val="16"/>
        </w:rPr>
        <w:t xml:space="preserve">, even though the impact can be minuscule when compared the original policy decision. For example, trade compensation schemes are commonly thought to redistribute less than 5 per cent of the gains from trade (ibid.: 75). </w:t>
      </w:r>
      <w:r w:rsidRPr="00DB3F33">
        <w:rPr>
          <w:rStyle w:val="StyleUnderline"/>
        </w:rPr>
        <w:t>The concept of</w:t>
      </w:r>
      <w:r w:rsidRPr="00DB3F33">
        <w:rPr>
          <w:sz w:val="16"/>
        </w:rPr>
        <w:t xml:space="preserve"> </w:t>
      </w:r>
      <w:r w:rsidRPr="00055D91">
        <w:rPr>
          <w:rStyle w:val="Emphasis"/>
          <w:highlight w:val="cyan"/>
        </w:rPr>
        <w:t>f</w:t>
      </w:r>
      <w:r w:rsidRPr="00DB3F33">
        <w:rPr>
          <w:rStyle w:val="Emphasis"/>
        </w:rPr>
        <w:t xml:space="preserve">iscal </w:t>
      </w:r>
      <w:r w:rsidRPr="00055D91">
        <w:rPr>
          <w:rStyle w:val="Emphasis"/>
          <w:highlight w:val="cyan"/>
        </w:rPr>
        <w:t>r</w:t>
      </w:r>
      <w:r w:rsidRPr="00DB3F33">
        <w:rPr>
          <w:rStyle w:val="Emphasis"/>
        </w:rPr>
        <w:t>edistribution</w:t>
      </w:r>
      <w:r w:rsidRPr="00DB3F33">
        <w:rPr>
          <w:sz w:val="16"/>
        </w:rPr>
        <w:t xml:space="preserve"> </w:t>
      </w:r>
      <w:r w:rsidRPr="00055D91">
        <w:rPr>
          <w:rStyle w:val="Emphasis"/>
          <w:highlight w:val="cyan"/>
        </w:rPr>
        <w:t>captures</w:t>
      </w:r>
      <w:r w:rsidRPr="00DB3F33">
        <w:rPr>
          <w:sz w:val="16"/>
        </w:rPr>
        <w:t xml:space="preserve"> </w:t>
      </w:r>
      <w:r w:rsidRPr="00DB3F33">
        <w:rPr>
          <w:rStyle w:val="StyleUnderline"/>
        </w:rPr>
        <w:t>these</w:t>
      </w:r>
      <w:r w:rsidRPr="00DB3F33">
        <w:rPr>
          <w:sz w:val="16"/>
        </w:rPr>
        <w:t xml:space="preserve"> </w:t>
      </w:r>
      <w:r w:rsidRPr="00AA0227">
        <w:rPr>
          <w:rStyle w:val="Emphasis"/>
          <w:highlight w:val="cyan"/>
        </w:rPr>
        <w:t>direct interventions</w:t>
      </w:r>
      <w:r w:rsidRPr="00AA0227">
        <w:rPr>
          <w:sz w:val="16"/>
          <w:highlight w:val="cyan"/>
        </w:rPr>
        <w:t xml:space="preserve"> </w:t>
      </w:r>
      <w:r w:rsidRPr="00055D91">
        <w:rPr>
          <w:rStyle w:val="StyleUnderline"/>
          <w:highlight w:val="cyan"/>
        </w:rPr>
        <w:t>that governments make through</w:t>
      </w:r>
      <w:r w:rsidRPr="00055D91">
        <w:rPr>
          <w:sz w:val="16"/>
          <w:highlight w:val="cyan"/>
        </w:rPr>
        <w:t xml:space="preserve"> </w:t>
      </w:r>
      <w:r w:rsidRPr="00055D91">
        <w:rPr>
          <w:rStyle w:val="Emphasis"/>
          <w:highlight w:val="cyan"/>
        </w:rPr>
        <w:t>taxes and transfers</w:t>
      </w:r>
      <w:r w:rsidRPr="00DB3F33">
        <w:rPr>
          <w:rStyle w:val="StyleUnderline"/>
        </w:rPr>
        <w:t>. A</w:t>
      </w:r>
      <w:r w:rsidRPr="00DB3F33">
        <w:rPr>
          <w:sz w:val="16"/>
        </w:rPr>
        <w:t xml:space="preserve"> </w:t>
      </w:r>
      <w:r w:rsidRPr="00DB3F33">
        <w:rPr>
          <w:rStyle w:val="Emphasis"/>
        </w:rPr>
        <w:t>key policy concern</w:t>
      </w:r>
      <w:r w:rsidRPr="00DB3F33">
        <w:rPr>
          <w:sz w:val="16"/>
        </w:rPr>
        <w:t xml:space="preserve"> </w:t>
      </w:r>
      <w:r w:rsidRPr="00DB3F33">
        <w:rPr>
          <w:rStyle w:val="StyleUnderline"/>
        </w:rPr>
        <w:t>is</w:t>
      </w:r>
      <w:r w:rsidRPr="00DB3F33">
        <w:rPr>
          <w:sz w:val="16"/>
        </w:rPr>
        <w:t xml:space="preserve"> often </w:t>
      </w:r>
      <w:r w:rsidRPr="00DB3F33">
        <w:rPr>
          <w:rStyle w:val="StyleUnderline"/>
        </w:rPr>
        <w:t>their</w:t>
      </w:r>
      <w:r w:rsidRPr="00DB3F33">
        <w:rPr>
          <w:sz w:val="16"/>
        </w:rPr>
        <w:t xml:space="preserve"> net </w:t>
      </w:r>
      <w:r w:rsidRPr="00DB3F33">
        <w:rPr>
          <w:rStyle w:val="StyleUnderline"/>
        </w:rPr>
        <w:t>effect on</w:t>
      </w:r>
      <w:r w:rsidRPr="00DB3F33">
        <w:rPr>
          <w:sz w:val="16"/>
        </w:rPr>
        <w:t xml:space="preserve"> </w:t>
      </w:r>
      <w:r w:rsidRPr="00DB3F33">
        <w:rPr>
          <w:rStyle w:val="Emphasis"/>
        </w:rPr>
        <w:t>income inequality</w:t>
      </w:r>
      <w:r w:rsidRPr="00DB3F33">
        <w:rPr>
          <w:rStyle w:val="StyleUnderline"/>
        </w:rPr>
        <w:t>, usually expressed as the change in a summary measure such as the</w:t>
      </w:r>
      <w:r w:rsidRPr="00DB3F33">
        <w:rPr>
          <w:sz w:val="16"/>
        </w:rPr>
        <w:t xml:space="preserve"> </w:t>
      </w:r>
      <w:r w:rsidRPr="00DB3F33">
        <w:rPr>
          <w:rStyle w:val="Emphasis"/>
        </w:rPr>
        <w:t>Gini coefficient</w:t>
      </w:r>
      <w:r w:rsidRPr="00DB3F33">
        <w:rPr>
          <w:sz w:val="16"/>
        </w:rPr>
        <w:t xml:space="preserve"> </w:t>
      </w:r>
      <w:r w:rsidRPr="00DB3F33">
        <w:rPr>
          <w:rStyle w:val="StyleUnderline"/>
        </w:rPr>
        <w:t>between the primary and secondary distribution</w:t>
      </w:r>
      <w:r w:rsidRPr="00DB3F33">
        <w:rPr>
          <w:sz w:val="16"/>
        </w:rPr>
        <w:t xml:space="preserve">. The impact can be further disaggregated into the direct effect of taxes and mandatory social contributions and the contribution of transfers (see section 6). </w:t>
      </w:r>
      <w:r w:rsidRPr="00AA0227">
        <w:rPr>
          <w:rStyle w:val="Emphasis"/>
          <w:highlight w:val="cyan"/>
        </w:rPr>
        <w:t>Tax</w:t>
      </w:r>
      <w:r w:rsidRPr="00AA0227">
        <w:rPr>
          <w:sz w:val="16"/>
          <w:highlight w:val="cyan"/>
        </w:rPr>
        <w:t xml:space="preserve"> </w:t>
      </w:r>
      <w:r w:rsidRPr="00AA0227">
        <w:rPr>
          <w:rStyle w:val="StyleUnderline"/>
          <w:highlight w:val="cyan"/>
        </w:rPr>
        <w:t>policies play a</w:t>
      </w:r>
      <w:r w:rsidRPr="00AA0227">
        <w:rPr>
          <w:sz w:val="16"/>
          <w:highlight w:val="cyan"/>
        </w:rPr>
        <w:t xml:space="preserve"> </w:t>
      </w:r>
      <w:r w:rsidRPr="00AA0227">
        <w:rPr>
          <w:rStyle w:val="Emphasis"/>
          <w:highlight w:val="cyan"/>
        </w:rPr>
        <w:t>crucial role</w:t>
      </w:r>
      <w:r w:rsidRPr="00DB3F33">
        <w:rPr>
          <w:sz w:val="16"/>
        </w:rPr>
        <w:t xml:space="preserve"> for both aspects: </w:t>
      </w:r>
      <w:r w:rsidRPr="00AA0227">
        <w:rPr>
          <w:rStyle w:val="StyleUnderline"/>
          <w:highlight w:val="cyan"/>
        </w:rPr>
        <w:t xml:space="preserve">They determine </w:t>
      </w:r>
      <w:r w:rsidRPr="00AA0227">
        <w:rPr>
          <w:rStyle w:val="Emphasis"/>
          <w:highlight w:val="cyan"/>
        </w:rPr>
        <w:t>how much resources</w:t>
      </w:r>
      <w:r w:rsidRPr="00AA0227">
        <w:rPr>
          <w:sz w:val="16"/>
          <w:highlight w:val="cyan"/>
        </w:rPr>
        <w:t xml:space="preserve"> </w:t>
      </w:r>
      <w:r w:rsidRPr="00AA0227">
        <w:rPr>
          <w:rStyle w:val="StyleUnderline"/>
          <w:highlight w:val="cyan"/>
        </w:rPr>
        <w:t>are at the disposal of governments</w:t>
      </w:r>
      <w:r w:rsidRPr="00DB3F33">
        <w:rPr>
          <w:sz w:val="16"/>
        </w:rPr>
        <w:t xml:space="preserve"> for social policies, but the structure of the tax code by itself has an impact on inequality. At one extreme, income taxes can be regressive, i.e. the tax rates are lower for those with higher incomes. An example for a tax that widens inequality is the ‘poll tax’, an equal lump sum paid by every resident. However, although the top marginal tax rates have fallen substantially across the industrialized world since the 1970s, modern tax systems are still typically progressive and tax rates increase with incomes. 3 The result is that the rich pay (or are expected to pay) a greater share of their income as taxes, and that inequality after taxes is lower than before taxes. Between these two models lie distribution-neutral regimes with flat tax rates, where everybody pays the same proportion of her or his income in tax. </w:t>
      </w:r>
    </w:p>
    <w:p w14:paraId="16FBEF32" w14:textId="77777777" w:rsidR="00BF056F" w:rsidRPr="00911383" w:rsidRDefault="00BF056F" w:rsidP="00BF056F">
      <w:pPr>
        <w:pStyle w:val="Heading4"/>
      </w:pPr>
      <w:r>
        <w:t xml:space="preserve">They don’t expand </w:t>
      </w:r>
      <w:r>
        <w:rPr>
          <w:u w:val="single"/>
        </w:rPr>
        <w:t>fiscal redistribution</w:t>
      </w:r>
    </w:p>
    <w:p w14:paraId="5A142130" w14:textId="77777777" w:rsidR="00BF056F" w:rsidRPr="004E0845" w:rsidRDefault="00BF056F" w:rsidP="00BF056F">
      <w:r>
        <w:t xml:space="preserve">Andrés </w:t>
      </w:r>
      <w:r w:rsidRPr="004E0845">
        <w:rPr>
          <w:rStyle w:val="Style13ptBold"/>
        </w:rPr>
        <w:t>Irarrázaval 22</w:t>
      </w:r>
      <w:r>
        <w:t>, Economist and Social Scientist, Researcher and Lecturer, Department of Economics, The University of Chile, “The Fiscal Origins of Comparative Inequality Levels: An Empirical and Historical Investigation,” preprint, In Review, 11/29/2022, DOI.org (Crossref), doi:10.21203/rs.3.rs-2298369/v1</w:t>
      </w:r>
    </w:p>
    <w:p w14:paraId="514A07FA" w14:textId="77777777" w:rsidR="00BF056F" w:rsidRPr="002F3467" w:rsidRDefault="00BF056F" w:rsidP="00BF056F">
      <w:pPr>
        <w:rPr>
          <w:rStyle w:val="StyleUnderline"/>
        </w:rPr>
      </w:pPr>
      <w:r w:rsidRPr="002F3467">
        <w:rPr>
          <w:sz w:val="16"/>
        </w:rPr>
        <w:t xml:space="preserve">However, this unprecedented change did not happen in the context of democratization.27 The reforms towards lower “institutionalized” inequality were famously led by (mostly left-wing) populist “strongman” (e.g. Peron in Argentina, Vargas in Brazil, Cardenas in Mexico, Ibañez del Campo in Chile, among many others), hegemonic parties (e.g., the Institutional Revolutionary Party which controlled politics in Mexico since the 1930s or the Justicialist Party in Argentina),28 de facto revolutions such as in Cuba or Bolivia in the 1950s,29 and military regimes.30 Interestingly, the long list of “strongmen” that marked the 20th century in Latin America, besides their disregard for legitimate democratic </w:t>
      </w:r>
      <w:r w:rsidRPr="002F3467">
        <w:rPr>
          <w:rStyle w:val="StyleUnderline"/>
        </w:rPr>
        <w:t>processes</w:t>
      </w:r>
      <w:r w:rsidRPr="002F3467">
        <w:rPr>
          <w:sz w:val="16"/>
        </w:rPr>
        <w:t xml:space="preserve"> and efforts to erode checks and balances, all </w:t>
      </w:r>
      <w:r w:rsidRPr="002F3467">
        <w:rPr>
          <w:rStyle w:val="StyleUnderline"/>
        </w:rPr>
        <w:t xml:space="preserve">have in common a focus on </w:t>
      </w:r>
      <w:r w:rsidRPr="00AA0227">
        <w:rPr>
          <w:rStyle w:val="StyleUnderline"/>
          <w:highlight w:val="cyan"/>
        </w:rPr>
        <w:t>improving the condition of</w:t>
      </w:r>
      <w:r w:rsidRPr="00AA0227">
        <w:rPr>
          <w:sz w:val="16"/>
          <w:highlight w:val="cyan"/>
        </w:rPr>
        <w:t xml:space="preserve"> </w:t>
      </w:r>
      <w:r w:rsidRPr="00AA0227">
        <w:rPr>
          <w:rStyle w:val="Emphasis"/>
          <w:highlight w:val="cyan"/>
        </w:rPr>
        <w:t>poorer households</w:t>
      </w:r>
      <w:r w:rsidRPr="00AA0227">
        <w:rPr>
          <w:sz w:val="16"/>
          <w:highlight w:val="cyan"/>
        </w:rPr>
        <w:t xml:space="preserve"> </w:t>
      </w:r>
      <w:r w:rsidRPr="00AA0227">
        <w:rPr>
          <w:rStyle w:val="StyleUnderline"/>
          <w:highlight w:val="cyan"/>
        </w:rPr>
        <w:t>through</w:t>
      </w:r>
      <w:r w:rsidRPr="002F3467">
        <w:rPr>
          <w:sz w:val="16"/>
        </w:rPr>
        <w:t xml:space="preserve"> </w:t>
      </w:r>
      <w:r w:rsidRPr="002F3467">
        <w:rPr>
          <w:rStyle w:val="Emphasis"/>
        </w:rPr>
        <w:t>economic interventions</w:t>
      </w:r>
      <w:r w:rsidRPr="002F3467">
        <w:rPr>
          <w:sz w:val="16"/>
        </w:rPr>
        <w:t xml:space="preserve"> </w:t>
      </w:r>
      <w:r w:rsidRPr="002F3467">
        <w:rPr>
          <w:rStyle w:val="StyleUnderline"/>
        </w:rPr>
        <w:t>(namely</w:t>
      </w:r>
      <w:r w:rsidRPr="002F3467">
        <w:rPr>
          <w:sz w:val="16"/>
        </w:rPr>
        <w:t xml:space="preserve"> </w:t>
      </w:r>
      <w:r w:rsidRPr="00AA0227">
        <w:rPr>
          <w:rStyle w:val="Emphasis"/>
          <w:highlight w:val="cyan"/>
        </w:rPr>
        <w:t>regulatory</w:t>
      </w:r>
      <w:r w:rsidRPr="002F3467">
        <w:rPr>
          <w:rStyle w:val="StyleUnderline"/>
        </w:rPr>
        <w:t xml:space="preserve">, </w:t>
      </w:r>
      <w:r w:rsidRPr="00AA0227">
        <w:rPr>
          <w:rStyle w:val="Emphasis"/>
          <w:highlight w:val="cyan"/>
        </w:rPr>
        <w:t>social</w:t>
      </w:r>
      <w:r w:rsidRPr="00AA0227">
        <w:rPr>
          <w:sz w:val="16"/>
          <w:highlight w:val="cyan"/>
        </w:rPr>
        <w:t xml:space="preserve"> </w:t>
      </w:r>
      <w:r w:rsidRPr="00AA0227">
        <w:rPr>
          <w:rStyle w:val="StyleUnderline"/>
          <w:highlight w:val="cyan"/>
        </w:rPr>
        <w:t xml:space="preserve">and </w:t>
      </w:r>
      <w:r w:rsidRPr="00AA0227">
        <w:rPr>
          <w:rStyle w:val="Emphasis"/>
          <w:highlight w:val="cyan"/>
        </w:rPr>
        <w:t>industrial policy</w:t>
      </w:r>
      <w:r w:rsidRPr="002F3467">
        <w:rPr>
          <w:rStyle w:val="StyleUnderline"/>
        </w:rPr>
        <w:t xml:space="preserve">), </w:t>
      </w:r>
      <w:r w:rsidRPr="002F3467">
        <w:rPr>
          <w:rStyle w:val="Emphasis"/>
        </w:rPr>
        <w:t xml:space="preserve">not </w:t>
      </w:r>
      <w:r w:rsidRPr="00AA0227">
        <w:rPr>
          <w:rStyle w:val="Emphasis"/>
          <w:highlight w:val="cyan"/>
        </w:rPr>
        <w:t>fiscal redistribution</w:t>
      </w:r>
      <w:r w:rsidRPr="00AA0227">
        <w:rPr>
          <w:rStyle w:val="StyleUnderline"/>
          <w:highlight w:val="cyan"/>
        </w:rPr>
        <w:t>.</w:t>
      </w:r>
      <w:r w:rsidRPr="002F3467">
        <w:rPr>
          <w:rStyle w:val="StyleUnderline"/>
        </w:rPr>
        <w:t xml:space="preserve"> </w:t>
      </w:r>
    </w:p>
    <w:p w14:paraId="2020DDFC" w14:textId="77777777" w:rsidR="00BF056F" w:rsidRPr="002F3467" w:rsidRDefault="00BF056F" w:rsidP="00BF056F">
      <w:pPr>
        <w:rPr>
          <w:sz w:val="16"/>
        </w:rPr>
      </w:pPr>
      <w:r w:rsidRPr="002F3467">
        <w:rPr>
          <w:rStyle w:val="StyleUnderline"/>
        </w:rPr>
        <w:t>These</w:t>
      </w:r>
      <w:r w:rsidRPr="002F3467">
        <w:rPr>
          <w:sz w:val="16"/>
        </w:rPr>
        <w:t xml:space="preserve"> </w:t>
      </w:r>
      <w:r w:rsidRPr="002F3467">
        <w:rPr>
          <w:rStyle w:val="Emphasis"/>
        </w:rPr>
        <w:t>non-fiscal interventions</w:t>
      </w:r>
      <w:r w:rsidRPr="002F3467">
        <w:rPr>
          <w:sz w:val="16"/>
        </w:rPr>
        <w:t xml:space="preserve"> </w:t>
      </w:r>
      <w:r w:rsidRPr="002F3467">
        <w:rPr>
          <w:rStyle w:val="StyleUnderline"/>
        </w:rPr>
        <w:t>include, besides</w:t>
      </w:r>
      <w:r w:rsidRPr="002F3467">
        <w:rPr>
          <w:sz w:val="16"/>
        </w:rPr>
        <w:t xml:space="preserve"> </w:t>
      </w:r>
      <w:r w:rsidRPr="002F3467">
        <w:rPr>
          <w:rStyle w:val="Emphasis"/>
        </w:rPr>
        <w:t>industrial policy</w:t>
      </w:r>
      <w:r w:rsidRPr="002F3467">
        <w:rPr>
          <w:rStyle w:val="StyleUnderline"/>
        </w:rPr>
        <w:t xml:space="preserve">, </w:t>
      </w:r>
      <w:r w:rsidRPr="002F3467">
        <w:rPr>
          <w:rStyle w:val="Emphasis"/>
        </w:rPr>
        <w:t>expropriations</w:t>
      </w:r>
      <w:r w:rsidRPr="002F3467">
        <w:rPr>
          <w:rStyle w:val="StyleUnderline"/>
        </w:rPr>
        <w:t xml:space="preserve">, </w:t>
      </w:r>
      <w:r w:rsidRPr="002F3467">
        <w:rPr>
          <w:rStyle w:val="Emphasis"/>
        </w:rPr>
        <w:t>red tape</w:t>
      </w:r>
      <w:r w:rsidRPr="002F3467">
        <w:rPr>
          <w:rStyle w:val="StyleUnderline"/>
        </w:rPr>
        <w:t xml:space="preserve">, </w:t>
      </w:r>
      <w:r w:rsidRPr="002F3467">
        <w:rPr>
          <w:rStyle w:val="Emphasis"/>
        </w:rPr>
        <w:t>macroeconomic</w:t>
      </w:r>
      <w:r w:rsidRPr="002F3467">
        <w:rPr>
          <w:sz w:val="16"/>
        </w:rPr>
        <w:t xml:space="preserve"> </w:t>
      </w:r>
      <w:r w:rsidRPr="002F3467">
        <w:rPr>
          <w:rStyle w:val="StyleUnderline"/>
        </w:rPr>
        <w:t xml:space="preserve">policy to </w:t>
      </w:r>
      <w:r w:rsidRPr="002F3467">
        <w:rPr>
          <w:rStyle w:val="Emphasis"/>
        </w:rPr>
        <w:t>capture private rents</w:t>
      </w:r>
      <w:r w:rsidRPr="002F3467">
        <w:rPr>
          <w:sz w:val="16"/>
        </w:rPr>
        <w:t xml:space="preserve"> </w:t>
      </w:r>
      <w:r w:rsidRPr="002F3467">
        <w:rPr>
          <w:rStyle w:val="StyleUnderline"/>
        </w:rPr>
        <w:t xml:space="preserve">(e.g., </w:t>
      </w:r>
      <w:r w:rsidRPr="002F3467">
        <w:rPr>
          <w:rStyle w:val="Emphasis"/>
        </w:rPr>
        <w:t>price-fixing</w:t>
      </w:r>
      <w:r w:rsidRPr="002F3467">
        <w:rPr>
          <w:sz w:val="16"/>
        </w:rPr>
        <w:t xml:space="preserve"> </w:t>
      </w:r>
      <w:r w:rsidRPr="002F3467">
        <w:rPr>
          <w:rStyle w:val="StyleUnderline"/>
        </w:rPr>
        <w:t>and</w:t>
      </w:r>
      <w:r w:rsidRPr="002F3467">
        <w:rPr>
          <w:sz w:val="16"/>
        </w:rPr>
        <w:t xml:space="preserve"> </w:t>
      </w:r>
      <w:r w:rsidRPr="002F3467">
        <w:rPr>
          <w:rStyle w:val="Emphasis"/>
        </w:rPr>
        <w:t>multiple exchange rates</w:t>
      </w:r>
      <w:r w:rsidRPr="002F3467">
        <w:rPr>
          <w:rStyle w:val="StyleUnderline"/>
        </w:rPr>
        <w:t xml:space="preserve">), and </w:t>
      </w:r>
      <w:r w:rsidRPr="002F3467">
        <w:rPr>
          <w:rStyle w:val="Emphasis"/>
        </w:rPr>
        <w:t>many other non-fiscal measures to favour workers over an elite of commodity-exporters</w:t>
      </w:r>
      <w:r w:rsidRPr="002F3467">
        <w:rPr>
          <w:sz w:val="16"/>
        </w:rPr>
        <w:t xml:space="preserve">, e.g., see Sachs (1989), Kaufman and Stallings (1991) and Edwards (2010). In line with our thesis, </w:t>
      </w:r>
      <w:r w:rsidRPr="002F3467">
        <w:rPr>
          <w:rStyle w:val="StyleUnderline"/>
        </w:rPr>
        <w:t xml:space="preserve">it seems that </w:t>
      </w:r>
      <w:r w:rsidRPr="00AA0227">
        <w:rPr>
          <w:rStyle w:val="StyleUnderline"/>
          <w:highlight w:val="cyan"/>
        </w:rPr>
        <w:t xml:space="preserve">tackling inequality via </w:t>
      </w:r>
      <w:r w:rsidRPr="00AA0227">
        <w:rPr>
          <w:rStyle w:val="Emphasis"/>
          <w:highlight w:val="cyan"/>
        </w:rPr>
        <w:t>fiscal redistribution</w:t>
      </w:r>
      <w:r w:rsidRPr="00AA0227">
        <w:rPr>
          <w:sz w:val="16"/>
          <w:highlight w:val="cyan"/>
        </w:rPr>
        <w:t xml:space="preserve"> </w:t>
      </w:r>
      <w:r w:rsidRPr="00AA0227">
        <w:rPr>
          <w:rStyle w:val="StyleUnderline"/>
          <w:highlight w:val="cyan"/>
        </w:rPr>
        <w:t>necessitates</w:t>
      </w:r>
      <w:r w:rsidRPr="002F3467">
        <w:rPr>
          <w:rStyle w:val="StyleUnderline"/>
        </w:rPr>
        <w:t xml:space="preserve"> the formation of</w:t>
      </w:r>
      <w:r w:rsidRPr="002F3467">
        <w:rPr>
          <w:sz w:val="16"/>
        </w:rPr>
        <w:t xml:space="preserve"> a fiscal and political contract (the credible commitments) which are unlikely to form under non-democratic conditions -and less so under populist leaders who build support by polarizing society. Therefore, despite their strong pro-state and anti-elite rhetoric, Latin American strongmen proved powerless in building </w:t>
      </w:r>
      <w:r w:rsidRPr="00AA0227">
        <w:rPr>
          <w:rStyle w:val="Emphasis"/>
          <w:highlight w:val="cyan"/>
        </w:rPr>
        <w:t>fiscal capacity</w:t>
      </w:r>
      <w:r w:rsidRPr="002F3467">
        <w:rPr>
          <w:sz w:val="16"/>
        </w:rPr>
        <w:t xml:space="preserve"> </w:t>
      </w:r>
      <w:r w:rsidRPr="002F3467">
        <w:rPr>
          <w:rStyle w:val="StyleUnderline"/>
        </w:rPr>
        <w:t>and</w:t>
      </w:r>
      <w:r w:rsidRPr="002F3467">
        <w:rPr>
          <w:sz w:val="16"/>
        </w:rPr>
        <w:t xml:space="preserve"> </w:t>
      </w:r>
      <w:r w:rsidRPr="002F3467">
        <w:rPr>
          <w:rStyle w:val="Emphasis"/>
        </w:rPr>
        <w:t>tackling regressive fiscal systems benefiting the elite</w:t>
      </w:r>
      <w:r w:rsidRPr="002F3467">
        <w:rPr>
          <w:sz w:val="16"/>
        </w:rPr>
        <w:t xml:space="preserve">. </w:t>
      </w:r>
    </w:p>
    <w:p w14:paraId="27F0D00F" w14:textId="77777777" w:rsidR="00BF056F" w:rsidRPr="001B035C" w:rsidRDefault="00BF056F" w:rsidP="00BF056F"/>
    <w:p w14:paraId="5C6A9C2D" w14:textId="77777777" w:rsidR="00BF056F" w:rsidRDefault="00BF056F" w:rsidP="00BF056F">
      <w:pPr>
        <w:pStyle w:val="Heading3"/>
      </w:pPr>
      <w:r>
        <w:t>FR---Excludes Regressive Taxes---2NC</w:t>
      </w:r>
    </w:p>
    <w:p w14:paraId="00F64431" w14:textId="77777777" w:rsidR="00BF056F" w:rsidRPr="00195D33" w:rsidRDefault="00BF056F" w:rsidP="00BF056F">
      <w:pPr>
        <w:pStyle w:val="Heading4"/>
        <w:rPr>
          <w:rFonts w:cs="Times New Roman"/>
        </w:rPr>
      </w:pPr>
      <w:r>
        <w:rPr>
          <w:rFonts w:cs="Times New Roman"/>
        </w:rPr>
        <w:t xml:space="preserve">Regressive taxes are not fiscal redistribution. </w:t>
      </w:r>
    </w:p>
    <w:p w14:paraId="02A2B71D" w14:textId="77777777" w:rsidR="00BF056F" w:rsidRPr="00195D33" w:rsidRDefault="00BF056F" w:rsidP="00BF056F">
      <w:r w:rsidRPr="004433D3">
        <w:rPr>
          <w:rStyle w:val="Style13ptBold"/>
        </w:rPr>
        <w:t>Hicks ’86</w:t>
      </w:r>
      <w:r w:rsidRPr="00195D33">
        <w:t xml:space="preserve"> </w:t>
      </w:r>
      <w:r>
        <w:t>[</w:t>
      </w:r>
      <w:r w:rsidRPr="00195D33">
        <w:t xml:space="preserve">Alexander Hicks, Northwestern University; 1986; “CLASS INFLUENCE ON REDISTRIBUTIVE POLICY: THE CASE OF U.S. STATE GOVERNMENTS, 1951-1961*”; </w:t>
      </w:r>
      <w:r w:rsidRPr="00195D33">
        <w:rPr>
          <w:i/>
          <w:iCs/>
        </w:rPr>
        <w:t>Journal of Political and Military Sociology</w:t>
      </w:r>
      <w:r w:rsidRPr="00195D33">
        <w:t>, Vol. 14; JSTOR</w:t>
      </w:r>
      <w:r>
        <w:t>]</w:t>
      </w:r>
    </w:p>
    <w:p w14:paraId="37578690" w14:textId="77777777" w:rsidR="00BF056F" w:rsidRPr="00DA20C9" w:rsidRDefault="00BF056F" w:rsidP="00BF056F">
      <w:pPr>
        <w:rPr>
          <w:sz w:val="16"/>
        </w:rPr>
      </w:pPr>
      <w:r w:rsidRPr="00DA20C9">
        <w:rPr>
          <w:sz w:val="16"/>
        </w:rPr>
        <w:t xml:space="preserve">The present redistributive policy focus is on a particular type of government redistribution that may be called direct fiscal redistribution to the poor (hereafter DFRP). </w:t>
      </w:r>
      <w:r w:rsidRPr="003756C8">
        <w:rPr>
          <w:rStyle w:val="Emphasis"/>
          <w:highlight w:val="cyan"/>
        </w:rPr>
        <w:t>Fiscal redistribution</w:t>
      </w:r>
      <w:r w:rsidRPr="003756C8">
        <w:rPr>
          <w:rStyle w:val="StyleUnderline"/>
          <w:highlight w:val="cyan"/>
        </w:rPr>
        <w:t xml:space="preserve"> refers</w:t>
      </w:r>
      <w:r w:rsidRPr="00DA20C9">
        <w:rPr>
          <w:sz w:val="16"/>
        </w:rPr>
        <w:t xml:space="preserve"> here </w:t>
      </w:r>
      <w:r w:rsidRPr="003756C8">
        <w:rPr>
          <w:rStyle w:val="StyleUnderline"/>
          <w:highlight w:val="cyan"/>
        </w:rPr>
        <w:t>to</w:t>
      </w:r>
      <w:r w:rsidRPr="00195D33">
        <w:rPr>
          <w:rStyle w:val="StyleUnderline"/>
        </w:rPr>
        <w:t xml:space="preserve"> </w:t>
      </w:r>
      <w:r w:rsidRPr="003756C8">
        <w:rPr>
          <w:rStyle w:val="StyleUnderline"/>
          <w:highlight w:val="cyan"/>
        </w:rPr>
        <w:t xml:space="preserve">redistribution of </w:t>
      </w:r>
      <w:r w:rsidRPr="003756C8">
        <w:rPr>
          <w:rStyle w:val="Emphasis"/>
          <w:highlight w:val="cyan"/>
        </w:rPr>
        <w:t>money</w:t>
      </w:r>
      <w:r w:rsidRPr="003756C8">
        <w:rPr>
          <w:rStyle w:val="StyleUnderline"/>
          <w:highlight w:val="cyan"/>
        </w:rPr>
        <w:t xml:space="preserve"> and</w:t>
      </w:r>
      <w:r w:rsidRPr="00195D33">
        <w:rPr>
          <w:rStyle w:val="StyleUnderline"/>
        </w:rPr>
        <w:t xml:space="preserve"> </w:t>
      </w:r>
      <w:r w:rsidRPr="003756C8">
        <w:rPr>
          <w:rStyle w:val="Emphasis"/>
        </w:rPr>
        <w:t xml:space="preserve">in-kind </w:t>
      </w:r>
      <w:r w:rsidRPr="003756C8">
        <w:rPr>
          <w:rStyle w:val="Emphasis"/>
          <w:highlight w:val="cyan"/>
        </w:rPr>
        <w:t>income</w:t>
      </w:r>
      <w:r w:rsidRPr="003756C8">
        <w:rPr>
          <w:rStyle w:val="StyleUnderline"/>
          <w:highlight w:val="cyan"/>
        </w:rPr>
        <w:t xml:space="preserve"> among</w:t>
      </w:r>
      <w:r w:rsidRPr="00DA20C9">
        <w:rPr>
          <w:sz w:val="16"/>
        </w:rPr>
        <w:t xml:space="preserve"> </w:t>
      </w:r>
      <w:r w:rsidRPr="003756C8">
        <w:rPr>
          <w:rStyle w:val="StyleUnderline"/>
          <w:highlight w:val="cyan"/>
        </w:rPr>
        <w:t>strata of households by</w:t>
      </w:r>
      <w:r w:rsidRPr="00195D33">
        <w:rPr>
          <w:rStyle w:val="StyleUnderline"/>
        </w:rPr>
        <w:t xml:space="preserve"> means of </w:t>
      </w:r>
      <w:r w:rsidRPr="003756C8">
        <w:rPr>
          <w:rStyle w:val="Emphasis"/>
          <w:highlight w:val="cyan"/>
        </w:rPr>
        <w:t>both</w:t>
      </w:r>
      <w:r w:rsidRPr="003756C8">
        <w:rPr>
          <w:rStyle w:val="StyleUnderline"/>
          <w:highlight w:val="cyan"/>
        </w:rPr>
        <w:t xml:space="preserve"> government </w:t>
      </w:r>
      <w:r w:rsidRPr="003756C8">
        <w:rPr>
          <w:rStyle w:val="Emphasis"/>
          <w:highlight w:val="cyan"/>
        </w:rPr>
        <w:t>spending</w:t>
      </w:r>
      <w:r w:rsidRPr="003756C8">
        <w:rPr>
          <w:rStyle w:val="StyleUnderline"/>
          <w:highlight w:val="cyan"/>
        </w:rPr>
        <w:t xml:space="preserve"> and </w:t>
      </w:r>
      <w:r w:rsidRPr="003756C8">
        <w:rPr>
          <w:rStyle w:val="Emphasis"/>
          <w:highlight w:val="cyan"/>
        </w:rPr>
        <w:t>taxing</w:t>
      </w:r>
      <w:r w:rsidRPr="00195D33">
        <w:rPr>
          <w:rStyle w:val="StyleUnderline"/>
        </w:rPr>
        <w:t xml:space="preserve"> (</w:t>
      </w:r>
      <w:r w:rsidRPr="003756C8">
        <w:rPr>
          <w:rStyle w:val="StyleUnderline"/>
          <w:highlight w:val="cyan"/>
        </w:rPr>
        <w:t xml:space="preserve">i.e., </w:t>
      </w:r>
      <w:r w:rsidRPr="003756C8">
        <w:rPr>
          <w:rStyle w:val="Emphasis"/>
          <w:highlight w:val="cyan"/>
        </w:rPr>
        <w:t>fiscal</w:t>
      </w:r>
      <w:r w:rsidRPr="00195D33">
        <w:rPr>
          <w:rStyle w:val="StyleUnderline"/>
        </w:rPr>
        <w:t xml:space="preserve">) </w:t>
      </w:r>
      <w:r w:rsidRPr="003756C8">
        <w:rPr>
          <w:rStyle w:val="StyleUnderline"/>
          <w:highlight w:val="cyan"/>
        </w:rPr>
        <w:t>activities</w:t>
      </w:r>
      <w:r w:rsidRPr="00DA20C9">
        <w:rPr>
          <w:sz w:val="16"/>
        </w:rPr>
        <w:t xml:space="preserve">. </w:t>
      </w:r>
      <w:r w:rsidRPr="003756C8">
        <w:rPr>
          <w:rStyle w:val="StyleUnderline"/>
          <w:highlight w:val="cyan"/>
        </w:rPr>
        <w:t>For example</w:t>
      </w:r>
      <w:r w:rsidRPr="00DA20C9">
        <w:rPr>
          <w:sz w:val="16"/>
        </w:rPr>
        <w:t xml:space="preserve">, </w:t>
      </w:r>
      <w:r w:rsidRPr="00195D33">
        <w:rPr>
          <w:rStyle w:val="StyleUnderline"/>
        </w:rPr>
        <w:t xml:space="preserve">increased </w:t>
      </w:r>
      <w:r w:rsidRPr="003756C8">
        <w:rPr>
          <w:rStyle w:val="Emphasis"/>
        </w:rPr>
        <w:t>generosity</w:t>
      </w:r>
      <w:r w:rsidRPr="00195D33">
        <w:rPr>
          <w:rStyle w:val="StyleUnderline"/>
        </w:rPr>
        <w:t xml:space="preserve"> in </w:t>
      </w:r>
      <w:r w:rsidRPr="003756C8">
        <w:rPr>
          <w:rStyle w:val="StyleUnderline"/>
          <w:highlight w:val="cyan"/>
        </w:rPr>
        <w:t xml:space="preserve">public assistance </w:t>
      </w:r>
      <w:r w:rsidRPr="003756C8">
        <w:rPr>
          <w:rStyle w:val="Emphasis"/>
          <w:highlight w:val="cyan"/>
        </w:rPr>
        <w:t>payment</w:t>
      </w:r>
      <w:r w:rsidRPr="003756C8">
        <w:rPr>
          <w:rStyle w:val="StyleUnderline"/>
          <w:highlight w:val="cyan"/>
        </w:rPr>
        <w:t xml:space="preserve"> levels and</w:t>
      </w:r>
      <w:r w:rsidRPr="00195D33">
        <w:rPr>
          <w:rStyle w:val="StyleUnderline"/>
        </w:rPr>
        <w:t xml:space="preserve"> reliance upon </w:t>
      </w:r>
      <w:r w:rsidRPr="003756C8">
        <w:rPr>
          <w:rStyle w:val="StyleUnderline"/>
          <w:highlight w:val="cyan"/>
        </w:rPr>
        <w:t>progressive income</w:t>
      </w:r>
      <w:r w:rsidRPr="00195D33">
        <w:rPr>
          <w:rStyle w:val="StyleUnderline"/>
        </w:rPr>
        <w:t xml:space="preserve"> </w:t>
      </w:r>
      <w:r w:rsidRPr="003756C8">
        <w:rPr>
          <w:rStyle w:val="Emphasis"/>
        </w:rPr>
        <w:t xml:space="preserve">as </w:t>
      </w:r>
      <w:r w:rsidRPr="003756C8">
        <w:rPr>
          <w:rStyle w:val="Emphasis"/>
          <w:highlight w:val="cyan"/>
        </w:rPr>
        <w:t>opposed to</w:t>
      </w:r>
      <w:r w:rsidRPr="003756C8">
        <w:rPr>
          <w:rStyle w:val="StyleUnderline"/>
          <w:highlight w:val="cyan"/>
        </w:rPr>
        <w:t xml:space="preserve"> regressive</w:t>
      </w:r>
      <w:r w:rsidRPr="00195D33">
        <w:rPr>
          <w:rStyle w:val="StyleUnderline"/>
        </w:rPr>
        <w:t xml:space="preserve"> </w:t>
      </w:r>
      <w:r w:rsidRPr="003756C8">
        <w:rPr>
          <w:rStyle w:val="Emphasis"/>
        </w:rPr>
        <w:t xml:space="preserve">sales </w:t>
      </w:r>
      <w:r w:rsidRPr="003756C8">
        <w:rPr>
          <w:rStyle w:val="Emphasis"/>
          <w:highlight w:val="cyan"/>
        </w:rPr>
        <w:t>taxes</w:t>
      </w:r>
      <w:r w:rsidRPr="00195D33">
        <w:rPr>
          <w:rStyle w:val="StyleUnderline"/>
        </w:rPr>
        <w:t xml:space="preserve"> can </w:t>
      </w:r>
      <w:r w:rsidRPr="003756C8">
        <w:rPr>
          <w:rStyle w:val="StyleUnderline"/>
          <w:highlight w:val="cyan"/>
        </w:rPr>
        <w:t>provide</w:t>
      </w:r>
      <w:r w:rsidRPr="00195D33">
        <w:rPr>
          <w:rStyle w:val="StyleUnderline"/>
        </w:rPr>
        <w:t xml:space="preserve"> positive </w:t>
      </w:r>
      <w:r w:rsidRPr="003756C8">
        <w:rPr>
          <w:rStyle w:val="Emphasis"/>
          <w:highlight w:val="cyan"/>
        </w:rPr>
        <w:t>fiscal redistribution</w:t>
      </w:r>
      <w:r w:rsidRPr="00DA20C9">
        <w:rPr>
          <w:sz w:val="16"/>
        </w:rPr>
        <w:t xml:space="preserve">. Direct </w:t>
      </w:r>
      <w:r w:rsidRPr="00195D33">
        <w:rPr>
          <w:rStyle w:val="StyleUnderline"/>
        </w:rPr>
        <w:t>fiscal redistribution refers to</w:t>
      </w:r>
      <w:r w:rsidRPr="00DA20C9">
        <w:rPr>
          <w:sz w:val="16"/>
        </w:rPr>
        <w:t xml:space="preserve"> that part of such redistribution that can be accounted for in terms of </w:t>
      </w:r>
      <w:r w:rsidRPr="00195D33">
        <w:rPr>
          <w:rStyle w:val="StyleUnderline"/>
        </w:rPr>
        <w:t xml:space="preserve">government's relatively </w:t>
      </w:r>
      <w:r w:rsidRPr="003756C8">
        <w:rPr>
          <w:rStyle w:val="Emphasis"/>
        </w:rPr>
        <w:t>direct</w:t>
      </w:r>
      <w:r w:rsidRPr="00195D33">
        <w:rPr>
          <w:rStyle w:val="StyleUnderline"/>
        </w:rPr>
        <w:t xml:space="preserve"> and immediate </w:t>
      </w:r>
      <w:r w:rsidRPr="003756C8">
        <w:rPr>
          <w:rStyle w:val="Emphasis"/>
        </w:rPr>
        <w:t>give-and-take</w:t>
      </w:r>
      <w:r w:rsidRPr="00195D33">
        <w:rPr>
          <w:rStyle w:val="StyleUnderline"/>
        </w:rPr>
        <w:t xml:space="preserve"> of expenditures and </w:t>
      </w:r>
      <w:r w:rsidRPr="003756C8">
        <w:rPr>
          <w:rStyle w:val="Emphasis"/>
        </w:rPr>
        <w:t>taxes</w:t>
      </w:r>
      <w:r w:rsidRPr="00195D33">
        <w:rPr>
          <w:rStyle w:val="StyleUnderline"/>
        </w:rPr>
        <w:t xml:space="preserve"> to and from income </w:t>
      </w:r>
      <w:r w:rsidRPr="003756C8">
        <w:rPr>
          <w:rStyle w:val="Emphasis"/>
        </w:rPr>
        <w:t>strata</w:t>
      </w:r>
      <w:r w:rsidRPr="00195D33">
        <w:rPr>
          <w:rStyle w:val="StyleUnderline"/>
        </w:rPr>
        <w:t xml:space="preserve"> of households</w:t>
      </w:r>
      <w:r w:rsidRPr="00DA20C9">
        <w:rPr>
          <w:sz w:val="16"/>
        </w:rPr>
        <w:t>. Current evidence suggests that such redistribution is considerable in advanced capitalist political democracies, especially vis-à-vis the poor (e.g., Reynolds and Smolensky, 1977; Hicks and Swank, 1984b). During the 1970s DFRP apparently augmented the "pre-fisc" income share of poor households in the U.S. by over 100 percent (see Reynolds and Smolensky, 1977: 74 on the U.S.; and Hicks and Swank, 1984b on advanced capitalism).</w:t>
      </w:r>
    </w:p>
    <w:p w14:paraId="33D21C0A" w14:textId="5C5BB263" w:rsidR="00BF056F" w:rsidRDefault="00BF056F" w:rsidP="00BF056F">
      <w:pPr>
        <w:pStyle w:val="Heading2"/>
      </w:pPr>
      <w:r>
        <w:t>‘Fiscal Redistribution’---Requires Tax---Neg</w:t>
      </w:r>
    </w:p>
    <w:p w14:paraId="1E8A6F12" w14:textId="77777777" w:rsidR="00BF056F" w:rsidRPr="001B035C" w:rsidRDefault="00BF056F" w:rsidP="00BF056F"/>
    <w:p w14:paraId="3FD3CB4C" w14:textId="77777777" w:rsidR="00BF056F" w:rsidRPr="003756C8" w:rsidRDefault="00BF056F" w:rsidP="00BF056F"/>
    <w:p w14:paraId="3B2B0092" w14:textId="77777777" w:rsidR="00BF056F" w:rsidRPr="003756C8" w:rsidRDefault="00BF056F" w:rsidP="00BF056F"/>
    <w:p w14:paraId="7BC1B255" w14:textId="77777777" w:rsidR="00BF056F" w:rsidRDefault="00BF056F" w:rsidP="00BF056F">
      <w:pPr>
        <w:pStyle w:val="Heading3"/>
      </w:pPr>
      <w:r>
        <w:t>FR---Requires Tax---1NC</w:t>
      </w:r>
    </w:p>
    <w:p w14:paraId="50E36A27" w14:textId="77777777" w:rsidR="00BF056F" w:rsidRPr="00FA4511" w:rsidRDefault="00BF056F" w:rsidP="00BF056F">
      <w:pPr>
        <w:pStyle w:val="Heading4"/>
      </w:pPr>
      <w:r>
        <w:t>Fiscal redistribution requires BOTH taxing and spending</w:t>
      </w:r>
    </w:p>
    <w:p w14:paraId="3F6C3D00" w14:textId="77777777" w:rsidR="00BF056F" w:rsidRPr="00693556" w:rsidRDefault="00BF056F" w:rsidP="00BF056F">
      <w:r w:rsidRPr="00CD6FC2">
        <w:rPr>
          <w:rStyle w:val="Style13ptBold"/>
        </w:rPr>
        <w:t>Hicks 86</w:t>
      </w:r>
      <w:r>
        <w:t>, Researcher, Northwestern University (Alexander Hicks, 1986, “</w:t>
      </w:r>
      <w:r w:rsidRPr="00E84B50">
        <w:t>CLASS INFLUENCE ON REDISTRIBUTIVE POLICY: THE CASE OF U.S. STATE GOVERNMENTS, 1951-1961</w:t>
      </w:r>
      <w:r>
        <w:t xml:space="preserve">,” </w:t>
      </w:r>
      <w:r w:rsidRPr="00693556">
        <w:t>Journal of Political and Military Sociology, Vol. 14</w:t>
      </w:r>
      <w:r>
        <w:t>)//BB</w:t>
      </w:r>
    </w:p>
    <w:p w14:paraId="366CF2E1" w14:textId="77777777" w:rsidR="00BF056F" w:rsidRDefault="00BF056F" w:rsidP="00BF056F">
      <w:r w:rsidRPr="00E84B50">
        <w:t xml:space="preserve">The present redistributive policy focus is on a particular type of government redistribution that may be called direct fiscal redistribution to the poor (hereafter DFRP). </w:t>
      </w:r>
      <w:r w:rsidRPr="003756C8">
        <w:rPr>
          <w:rStyle w:val="Emphasis"/>
          <w:highlight w:val="cyan"/>
        </w:rPr>
        <w:t>Fiscal redistribution</w:t>
      </w:r>
      <w:r w:rsidRPr="003756C8">
        <w:rPr>
          <w:rStyle w:val="StyleUnderline"/>
          <w:highlight w:val="cyan"/>
        </w:rPr>
        <w:t xml:space="preserve"> refers</w:t>
      </w:r>
      <w:r w:rsidRPr="00E84B50">
        <w:t xml:space="preserve"> here </w:t>
      </w:r>
      <w:r w:rsidRPr="003756C8">
        <w:rPr>
          <w:rStyle w:val="StyleUnderline"/>
          <w:highlight w:val="cyan"/>
        </w:rPr>
        <w:t>to</w:t>
      </w:r>
      <w:r w:rsidRPr="00E84B50">
        <w:rPr>
          <w:rStyle w:val="StyleUnderline"/>
        </w:rPr>
        <w:t xml:space="preserve"> </w:t>
      </w:r>
      <w:r w:rsidRPr="003756C8">
        <w:rPr>
          <w:rStyle w:val="StyleUnderline"/>
          <w:highlight w:val="cyan"/>
        </w:rPr>
        <w:t xml:space="preserve">redistribution of </w:t>
      </w:r>
      <w:r w:rsidRPr="003756C8">
        <w:rPr>
          <w:rStyle w:val="Emphasis"/>
          <w:highlight w:val="cyan"/>
        </w:rPr>
        <w:t>money</w:t>
      </w:r>
      <w:r w:rsidRPr="003756C8">
        <w:rPr>
          <w:rStyle w:val="StyleUnderline"/>
          <w:highlight w:val="cyan"/>
        </w:rPr>
        <w:t xml:space="preserve"> and</w:t>
      </w:r>
      <w:r w:rsidRPr="00E84B50">
        <w:rPr>
          <w:rStyle w:val="StyleUnderline"/>
        </w:rPr>
        <w:t xml:space="preserve"> </w:t>
      </w:r>
      <w:r w:rsidRPr="003756C8">
        <w:rPr>
          <w:rStyle w:val="Emphasis"/>
        </w:rPr>
        <w:t xml:space="preserve">in-kind </w:t>
      </w:r>
      <w:r w:rsidRPr="003756C8">
        <w:rPr>
          <w:rStyle w:val="Emphasis"/>
          <w:highlight w:val="cyan"/>
        </w:rPr>
        <w:t>income</w:t>
      </w:r>
      <w:r w:rsidRPr="003756C8">
        <w:rPr>
          <w:rStyle w:val="StyleUnderline"/>
          <w:highlight w:val="cyan"/>
        </w:rPr>
        <w:t xml:space="preserve"> among</w:t>
      </w:r>
      <w:r w:rsidRPr="00E84B50">
        <w:t xml:space="preserve"> </w:t>
      </w:r>
      <w:r w:rsidRPr="003756C8">
        <w:rPr>
          <w:rStyle w:val="StyleUnderline"/>
          <w:highlight w:val="cyan"/>
        </w:rPr>
        <w:t>strata of households by</w:t>
      </w:r>
      <w:r w:rsidRPr="00E84B50">
        <w:rPr>
          <w:rStyle w:val="StyleUnderline"/>
        </w:rPr>
        <w:t xml:space="preserve"> means of </w:t>
      </w:r>
      <w:r w:rsidRPr="003756C8">
        <w:rPr>
          <w:rStyle w:val="Emphasis"/>
          <w:highlight w:val="cyan"/>
        </w:rPr>
        <w:t>both</w:t>
      </w:r>
      <w:r w:rsidRPr="003756C8">
        <w:rPr>
          <w:rStyle w:val="StyleUnderline"/>
          <w:highlight w:val="cyan"/>
        </w:rPr>
        <w:t xml:space="preserve"> government </w:t>
      </w:r>
      <w:r w:rsidRPr="003756C8">
        <w:rPr>
          <w:rStyle w:val="Emphasis"/>
          <w:highlight w:val="cyan"/>
        </w:rPr>
        <w:t>spending</w:t>
      </w:r>
      <w:r w:rsidRPr="003756C8">
        <w:rPr>
          <w:rStyle w:val="StyleUnderline"/>
          <w:highlight w:val="cyan"/>
        </w:rPr>
        <w:t xml:space="preserve"> and </w:t>
      </w:r>
      <w:r w:rsidRPr="003756C8">
        <w:rPr>
          <w:rStyle w:val="Emphasis"/>
          <w:highlight w:val="cyan"/>
        </w:rPr>
        <w:t>taxing</w:t>
      </w:r>
      <w:r w:rsidRPr="00E84B50">
        <w:rPr>
          <w:rStyle w:val="StyleUnderline"/>
        </w:rPr>
        <w:t xml:space="preserve"> (</w:t>
      </w:r>
      <w:r w:rsidRPr="003756C8">
        <w:rPr>
          <w:rStyle w:val="StyleUnderline"/>
          <w:highlight w:val="cyan"/>
        </w:rPr>
        <w:t xml:space="preserve">i.e., </w:t>
      </w:r>
      <w:r w:rsidRPr="003756C8">
        <w:rPr>
          <w:rStyle w:val="Emphasis"/>
          <w:highlight w:val="cyan"/>
        </w:rPr>
        <w:t>fiscal</w:t>
      </w:r>
      <w:r w:rsidRPr="00E84B50">
        <w:rPr>
          <w:rStyle w:val="StyleUnderline"/>
        </w:rPr>
        <w:t xml:space="preserve">) </w:t>
      </w:r>
      <w:r w:rsidRPr="003756C8">
        <w:rPr>
          <w:rStyle w:val="StyleUnderline"/>
          <w:highlight w:val="cyan"/>
        </w:rPr>
        <w:t>activities</w:t>
      </w:r>
      <w:r w:rsidRPr="00E84B50">
        <w:t xml:space="preserve">. </w:t>
      </w:r>
      <w:r w:rsidRPr="003756C8">
        <w:rPr>
          <w:rStyle w:val="StyleUnderline"/>
          <w:highlight w:val="cyan"/>
        </w:rPr>
        <w:t>For example</w:t>
      </w:r>
      <w:r w:rsidRPr="00E84B50">
        <w:t xml:space="preserve">, </w:t>
      </w:r>
      <w:r w:rsidRPr="00E84B50">
        <w:rPr>
          <w:rStyle w:val="StyleUnderline"/>
        </w:rPr>
        <w:t xml:space="preserve">increased </w:t>
      </w:r>
      <w:r w:rsidRPr="003756C8">
        <w:rPr>
          <w:rStyle w:val="Emphasis"/>
        </w:rPr>
        <w:t>generosity</w:t>
      </w:r>
      <w:r w:rsidRPr="00E84B50">
        <w:rPr>
          <w:rStyle w:val="StyleUnderline"/>
        </w:rPr>
        <w:t xml:space="preserve"> in </w:t>
      </w:r>
      <w:r w:rsidRPr="003756C8">
        <w:rPr>
          <w:rStyle w:val="StyleUnderline"/>
          <w:highlight w:val="cyan"/>
        </w:rPr>
        <w:t xml:space="preserve">public assistance </w:t>
      </w:r>
      <w:r w:rsidRPr="003756C8">
        <w:rPr>
          <w:rStyle w:val="Emphasis"/>
          <w:highlight w:val="cyan"/>
        </w:rPr>
        <w:t>payment</w:t>
      </w:r>
      <w:r w:rsidRPr="003756C8">
        <w:rPr>
          <w:rStyle w:val="StyleUnderline"/>
          <w:highlight w:val="cyan"/>
        </w:rPr>
        <w:t xml:space="preserve"> levels and</w:t>
      </w:r>
      <w:r w:rsidRPr="00E84B50">
        <w:rPr>
          <w:rStyle w:val="StyleUnderline"/>
        </w:rPr>
        <w:t xml:space="preserve"> reliance upon </w:t>
      </w:r>
      <w:r w:rsidRPr="003756C8">
        <w:rPr>
          <w:rStyle w:val="StyleUnderline"/>
          <w:highlight w:val="cyan"/>
        </w:rPr>
        <w:t>progressive income</w:t>
      </w:r>
      <w:r w:rsidRPr="00E84B50">
        <w:rPr>
          <w:rStyle w:val="StyleUnderline"/>
        </w:rPr>
        <w:t xml:space="preserve"> </w:t>
      </w:r>
      <w:r w:rsidRPr="003756C8">
        <w:rPr>
          <w:rStyle w:val="Emphasis"/>
        </w:rPr>
        <w:t xml:space="preserve">as </w:t>
      </w:r>
      <w:r w:rsidRPr="003756C8">
        <w:rPr>
          <w:rStyle w:val="Emphasis"/>
          <w:highlight w:val="cyan"/>
        </w:rPr>
        <w:t>opposed to</w:t>
      </w:r>
      <w:r w:rsidRPr="003756C8">
        <w:rPr>
          <w:rStyle w:val="StyleUnderline"/>
          <w:highlight w:val="cyan"/>
        </w:rPr>
        <w:t xml:space="preserve"> regressive</w:t>
      </w:r>
      <w:r w:rsidRPr="00E84B50">
        <w:rPr>
          <w:rStyle w:val="StyleUnderline"/>
        </w:rPr>
        <w:t xml:space="preserve"> </w:t>
      </w:r>
      <w:r w:rsidRPr="003756C8">
        <w:rPr>
          <w:rStyle w:val="Emphasis"/>
        </w:rPr>
        <w:t xml:space="preserve">sales </w:t>
      </w:r>
      <w:r w:rsidRPr="003756C8">
        <w:rPr>
          <w:rStyle w:val="Emphasis"/>
          <w:highlight w:val="cyan"/>
        </w:rPr>
        <w:t>taxes</w:t>
      </w:r>
      <w:r w:rsidRPr="00E84B50">
        <w:rPr>
          <w:rStyle w:val="StyleUnderline"/>
        </w:rPr>
        <w:t xml:space="preserve"> can </w:t>
      </w:r>
      <w:r w:rsidRPr="003756C8">
        <w:rPr>
          <w:rStyle w:val="StyleUnderline"/>
          <w:highlight w:val="cyan"/>
        </w:rPr>
        <w:t>provide</w:t>
      </w:r>
      <w:r w:rsidRPr="00E84B50">
        <w:rPr>
          <w:rStyle w:val="StyleUnderline"/>
        </w:rPr>
        <w:t xml:space="preserve"> positive </w:t>
      </w:r>
      <w:r w:rsidRPr="003756C8">
        <w:rPr>
          <w:rStyle w:val="Emphasis"/>
          <w:highlight w:val="cyan"/>
        </w:rPr>
        <w:t>fiscal redistribution</w:t>
      </w:r>
      <w:r w:rsidRPr="00E84B50">
        <w:t xml:space="preserve">. Direct </w:t>
      </w:r>
      <w:r w:rsidRPr="00E84B50">
        <w:rPr>
          <w:rStyle w:val="StyleUnderline"/>
        </w:rPr>
        <w:t>fiscal redistribution refers to</w:t>
      </w:r>
      <w:r w:rsidRPr="00E84B50">
        <w:t xml:space="preserve"> that part of such redistribution that can be accounted for in terms of </w:t>
      </w:r>
      <w:r w:rsidRPr="00E84B50">
        <w:rPr>
          <w:rStyle w:val="StyleUnderline"/>
        </w:rPr>
        <w:t xml:space="preserve">government's relatively </w:t>
      </w:r>
      <w:r w:rsidRPr="003756C8">
        <w:rPr>
          <w:rStyle w:val="Emphasis"/>
        </w:rPr>
        <w:t>direct</w:t>
      </w:r>
      <w:r w:rsidRPr="00E84B50">
        <w:rPr>
          <w:rStyle w:val="StyleUnderline"/>
        </w:rPr>
        <w:t xml:space="preserve"> and immediate </w:t>
      </w:r>
      <w:r w:rsidRPr="003756C8">
        <w:rPr>
          <w:rStyle w:val="Emphasis"/>
        </w:rPr>
        <w:t>give-and-take</w:t>
      </w:r>
      <w:r w:rsidRPr="00E84B50">
        <w:rPr>
          <w:rStyle w:val="StyleUnderline"/>
        </w:rPr>
        <w:t xml:space="preserve"> of expenditures and </w:t>
      </w:r>
      <w:r w:rsidRPr="003756C8">
        <w:rPr>
          <w:rStyle w:val="Emphasis"/>
        </w:rPr>
        <w:t>taxes</w:t>
      </w:r>
      <w:r w:rsidRPr="00E84B50">
        <w:rPr>
          <w:rStyle w:val="StyleUnderline"/>
        </w:rPr>
        <w:t xml:space="preserve"> to and from income </w:t>
      </w:r>
      <w:r w:rsidRPr="003756C8">
        <w:rPr>
          <w:rStyle w:val="Emphasis"/>
        </w:rPr>
        <w:t>strata</w:t>
      </w:r>
      <w:r w:rsidRPr="00E84B50">
        <w:rPr>
          <w:rStyle w:val="StyleUnderline"/>
        </w:rPr>
        <w:t xml:space="preserve"> of households</w:t>
      </w:r>
      <w:r w:rsidRPr="00E84B50">
        <w:t>. Current evidence suggests that such redistribution is considerable in advanced capitalist political democracies, especially vis-à-vis the poor (e.g., Reynolds and Smolensky, 1977; Hicks and Swank, 1984b). During the 1970s DFRP apparently augmented the "pre-fisc" income share of poor households in the U.S. by over 100 percent (see Reynolds and Smolensky, 1977: 74 on the U.S.; and Hicks and Swank, 1984b on advanced capitalism).</w:t>
      </w:r>
    </w:p>
    <w:p w14:paraId="0CAE7F54" w14:textId="77777777" w:rsidR="00BF056F" w:rsidRDefault="00BF056F" w:rsidP="00BF056F">
      <w:pPr>
        <w:pStyle w:val="Heading4"/>
      </w:pPr>
      <w:r>
        <w:t xml:space="preserve">Voting issue: limits and ground---they expand the topic to any policy that spends money. Only </w:t>
      </w:r>
      <w:r>
        <w:rPr>
          <w:u w:val="single"/>
        </w:rPr>
        <w:t>fiscal</w:t>
      </w:r>
      <w:r>
        <w:t xml:space="preserve"> redistribution calibrates neg ground and enables effective clash.</w:t>
      </w:r>
    </w:p>
    <w:p w14:paraId="1D5767F9" w14:textId="77777777" w:rsidR="00BF056F" w:rsidRPr="00543962" w:rsidRDefault="00BF056F" w:rsidP="00BF056F"/>
    <w:p w14:paraId="3D3C869C" w14:textId="77777777" w:rsidR="00BF056F" w:rsidRPr="00567FA5" w:rsidRDefault="00BF056F" w:rsidP="00BF056F">
      <w:pPr>
        <w:pStyle w:val="Heading3"/>
        <w:rPr>
          <w:rStyle w:val="Style13ptBold"/>
        </w:rPr>
      </w:pPr>
      <w:r>
        <w:t>FR---Requires Tax---2NC</w:t>
      </w:r>
    </w:p>
    <w:p w14:paraId="5604EFA1" w14:textId="77777777" w:rsidR="00BF056F" w:rsidRDefault="00BF056F" w:rsidP="00BF056F">
      <w:pPr>
        <w:pStyle w:val="Heading4"/>
      </w:pPr>
      <w:r>
        <w:t>It requires tax extraction AND social transfer</w:t>
      </w:r>
    </w:p>
    <w:p w14:paraId="1669CEFB" w14:textId="77777777" w:rsidR="00BF056F" w:rsidRPr="00EF700B" w:rsidRDefault="00BF056F" w:rsidP="00BF056F">
      <w:r w:rsidRPr="00CD6FC2">
        <w:rPr>
          <w:rStyle w:val="Style13ptBold"/>
        </w:rPr>
        <w:t>Altorfer-Ong 7</w:t>
      </w:r>
      <w:r>
        <w:t xml:space="preserve">, </w:t>
      </w:r>
      <w:r w:rsidRPr="00E84B50">
        <w:t>Ph.D., Economic History Department, London School of Economics and Political Science</w:t>
      </w:r>
      <w:r>
        <w:t xml:space="preserve"> (Stefan </w:t>
      </w:r>
      <w:r w:rsidRPr="00E84B50">
        <w:t>Altorfer-Ong</w:t>
      </w:r>
      <w:r>
        <w:t>, 2007, “</w:t>
      </w:r>
      <w:r w:rsidRPr="00E84B50">
        <w:t>State-Building without Taxation. The Political Economy of Government Finance in the Eighteenth-Century Republic of Bern</w:t>
      </w:r>
      <w:r>
        <w:t xml:space="preserve">,” </w:t>
      </w:r>
      <w:r w:rsidRPr="00EF700B">
        <w:t>London School of Economics and Political Science</w:t>
      </w:r>
      <w:r>
        <w:t>,</w:t>
      </w:r>
      <w:r w:rsidRPr="00EF700B">
        <w:t xml:space="preserve"> University of Kansas Libraries, ProQuest</w:t>
      </w:r>
      <w:r>
        <w:t>)</w:t>
      </w:r>
    </w:p>
    <w:p w14:paraId="74361E57" w14:textId="77777777" w:rsidR="00BF056F" w:rsidRPr="00E84B50" w:rsidRDefault="00BF056F" w:rsidP="00BF056F">
      <w:r w:rsidRPr="00E84B50">
        <w:t xml:space="preserve">IV </w:t>
      </w:r>
      <w:r w:rsidRPr="003756C8">
        <w:rPr>
          <w:rStyle w:val="Emphasis"/>
          <w:highlight w:val="cyan"/>
        </w:rPr>
        <w:t>Fiscal Redistribution</w:t>
      </w:r>
      <w:r w:rsidRPr="00E84B50">
        <w:t xml:space="preserve"> (Structural Analysis)</w:t>
      </w:r>
    </w:p>
    <w:p w14:paraId="5B36E16C" w14:textId="77777777" w:rsidR="00BF056F" w:rsidRPr="00E84B50" w:rsidRDefault="00BF056F" w:rsidP="00BF056F">
      <w:pPr>
        <w:rPr>
          <w:szCs w:val="16"/>
        </w:rPr>
      </w:pPr>
      <w:r w:rsidRPr="00E84B50">
        <w:rPr>
          <w:szCs w:val="16"/>
        </w:rPr>
        <w:t>IV-1 Introduction and Chapter Contents</w:t>
      </w:r>
    </w:p>
    <w:p w14:paraId="6372C2C6" w14:textId="77777777" w:rsidR="00BF056F" w:rsidRPr="00E84B50" w:rsidRDefault="00BF056F" w:rsidP="00BF056F">
      <w:pPr>
        <w:rPr>
          <w:szCs w:val="16"/>
        </w:rPr>
      </w:pPr>
      <w:r w:rsidRPr="00E84B50">
        <w:rPr>
          <w:szCs w:val="16"/>
        </w:rPr>
        <w:t>This chapter offers an in-depth analysis of the structure of Bernese state finance for two sample years and complements the overview of long-term trends discussed in the previous chapter (III). The remainder of this section defines the term fiscal redistribution and outlines the analytical framework used, as far as it differs from the one featured in the previous chapter. I will subsequently explain the data, selection criteria and conversion of transactions in kind into monetary values (Section IV-2). The body of the chapter represents an empirical analysis of fiscal redistribution by nature of transaction (Section IV-3), as well as by state function, economic sector and region (Section IV-4). The fiscal burden, including extraction through the militia system, will be covered in a separate Section (IV-5). A conclusion will consolidate the most important findings.</w:t>
      </w:r>
    </w:p>
    <w:p w14:paraId="44A71E44" w14:textId="77777777" w:rsidR="00BF056F" w:rsidRPr="00E84B50" w:rsidRDefault="00BF056F" w:rsidP="00BF056F">
      <w:r w:rsidRPr="00E84B50">
        <w:rPr>
          <w:rStyle w:val="StyleUnderline"/>
        </w:rPr>
        <w:t>I</w:t>
      </w:r>
      <w:r w:rsidRPr="00E84B50">
        <w:t xml:space="preserve"> will </w:t>
      </w:r>
      <w:r w:rsidRPr="00E84B50">
        <w:rPr>
          <w:rStyle w:val="StyleUnderline"/>
        </w:rPr>
        <w:t>begin with a</w:t>
      </w:r>
      <w:r w:rsidRPr="00E84B50">
        <w:t xml:space="preserve"> </w:t>
      </w:r>
      <w:r w:rsidRPr="003756C8">
        <w:rPr>
          <w:rStyle w:val="Emphasis"/>
          <w:highlight w:val="cyan"/>
        </w:rPr>
        <w:t>definition of</w:t>
      </w:r>
      <w:r w:rsidRPr="003756C8">
        <w:rPr>
          <w:rStyle w:val="Emphasis"/>
        </w:rPr>
        <w:t xml:space="preserve"> fiscal redistribution</w:t>
      </w:r>
      <w:r w:rsidRPr="00E84B50">
        <w:t xml:space="preserve"> </w:t>
      </w:r>
      <w:r w:rsidRPr="00E84B50">
        <w:rPr>
          <w:rStyle w:val="StyleUnderline"/>
        </w:rPr>
        <w:t>to avoid misunderstandings</w:t>
      </w:r>
      <w:r w:rsidRPr="00E84B50">
        <w:t xml:space="preserve"> about the scope of my analysis. </w:t>
      </w:r>
      <w:r w:rsidRPr="00E84B50">
        <w:rPr>
          <w:rStyle w:val="StyleUnderline"/>
        </w:rPr>
        <w:t>In modern-day economics</w:t>
      </w:r>
      <w:r w:rsidRPr="00E84B50">
        <w:t xml:space="preserve">, </w:t>
      </w:r>
      <w:r w:rsidRPr="003756C8">
        <w:rPr>
          <w:rStyle w:val="Emphasis"/>
          <w:highlight w:val="cyan"/>
        </w:rPr>
        <w:t>fiscal redistribution is</w:t>
      </w:r>
      <w:r w:rsidRPr="00E84B50">
        <w:t xml:space="preserve"> </w:t>
      </w:r>
      <w:r w:rsidRPr="00E84B50">
        <w:rPr>
          <w:rStyle w:val="StyleUnderline"/>
        </w:rPr>
        <w:t>normally understood as</w:t>
      </w:r>
      <w:r w:rsidRPr="00E84B50">
        <w:t xml:space="preserve"> </w:t>
      </w:r>
      <w:r w:rsidRPr="00FA4511">
        <w:rPr>
          <w:rStyle w:val="StyleUnderline"/>
        </w:rPr>
        <w:t xml:space="preserve">the amount of </w:t>
      </w:r>
      <w:r w:rsidRPr="003756C8">
        <w:rPr>
          <w:rStyle w:val="StyleUnderline"/>
          <w:highlight w:val="cyan"/>
        </w:rPr>
        <w:t>money that is</w:t>
      </w:r>
      <w:r w:rsidRPr="003756C8">
        <w:rPr>
          <w:highlight w:val="cyan"/>
        </w:rPr>
        <w:t xml:space="preserve"> </w:t>
      </w:r>
      <w:r w:rsidRPr="003756C8">
        <w:rPr>
          <w:rStyle w:val="Emphasis"/>
          <w:highlight w:val="cyan"/>
        </w:rPr>
        <w:t>taxed from the rich</w:t>
      </w:r>
      <w:r w:rsidRPr="003756C8">
        <w:rPr>
          <w:highlight w:val="cyan"/>
        </w:rPr>
        <w:t xml:space="preserve"> </w:t>
      </w:r>
      <w:r w:rsidRPr="003756C8">
        <w:rPr>
          <w:rStyle w:val="StyleUnderline"/>
          <w:highlight w:val="cyan"/>
        </w:rPr>
        <w:t xml:space="preserve">and used for </w:t>
      </w:r>
      <w:r w:rsidRPr="003756C8">
        <w:rPr>
          <w:rStyle w:val="Emphasis"/>
          <w:highlight w:val="cyan"/>
        </w:rPr>
        <w:t>social transfer payments to the poor</w:t>
      </w:r>
      <w:r w:rsidRPr="003756C8">
        <w:rPr>
          <w:rStyle w:val="StyleUnderline"/>
          <w:highlight w:val="cyan"/>
        </w:rPr>
        <w:t xml:space="preserve"> </w:t>
      </w:r>
      <w:r w:rsidRPr="00FA4511">
        <w:rPr>
          <w:rStyle w:val="StyleUnderline"/>
        </w:rPr>
        <w:t>by</w:t>
      </w:r>
      <w:r w:rsidRPr="00FA4511">
        <w:t xml:space="preserve"> </w:t>
      </w:r>
      <w:r w:rsidRPr="00FA4511">
        <w:rPr>
          <w:rStyle w:val="StyleUnderline"/>
        </w:rPr>
        <w:t>comparing a pre-tax income</w:t>
      </w:r>
      <w:r w:rsidRPr="00FA4511">
        <w:t xml:space="preserve"> </w:t>
      </w:r>
      <w:r w:rsidRPr="00FA4511">
        <w:rPr>
          <w:rStyle w:val="StyleUnderline"/>
        </w:rPr>
        <w:t>distribution with the</w:t>
      </w:r>
      <w:r w:rsidRPr="00FA4511">
        <w:t xml:space="preserve"> </w:t>
      </w:r>
      <w:r w:rsidRPr="00FA4511">
        <w:rPr>
          <w:rStyle w:val="StyleUnderline"/>
        </w:rPr>
        <w:t>post-tax</w:t>
      </w:r>
      <w:r w:rsidRPr="00E84B50">
        <w:rPr>
          <w:rStyle w:val="StyleUnderline"/>
        </w:rPr>
        <w:t xml:space="preserve"> situation</w:t>
      </w:r>
      <w:r w:rsidRPr="00E84B50">
        <w:t xml:space="preserve">. For my analysis of eighteenth-century Bernese state finance, </w:t>
      </w:r>
      <w:r w:rsidRPr="00E84B50">
        <w:rPr>
          <w:rStyle w:val="StyleUnderline"/>
        </w:rPr>
        <w:t>I understand</w:t>
      </w:r>
      <w:r w:rsidRPr="00E84B50">
        <w:t xml:space="preserve"> </w:t>
      </w:r>
      <w:r w:rsidRPr="00E84B50">
        <w:rPr>
          <w:rStyle w:val="StyleUnderline"/>
        </w:rPr>
        <w:t>fiscal redistribution</w:t>
      </w:r>
      <w:r w:rsidRPr="00E84B50">
        <w:t xml:space="preserve"> </w:t>
      </w:r>
      <w:r w:rsidRPr="003756C8">
        <w:rPr>
          <w:rStyle w:val="StyleUnderline"/>
          <w:highlight w:val="cyan"/>
        </w:rPr>
        <w:t>in a</w:t>
      </w:r>
      <w:r w:rsidRPr="00E84B50">
        <w:rPr>
          <w:rStyle w:val="StyleUnderline"/>
        </w:rPr>
        <w:t xml:space="preserve"> </w:t>
      </w:r>
      <w:r w:rsidRPr="003756C8">
        <w:rPr>
          <w:rStyle w:val="Emphasis"/>
        </w:rPr>
        <w:t xml:space="preserve">broader </w:t>
      </w:r>
      <w:r w:rsidRPr="003756C8">
        <w:rPr>
          <w:rStyle w:val="Emphasis"/>
          <w:highlight w:val="cyan"/>
        </w:rPr>
        <w:t>sense</w:t>
      </w:r>
      <w:r w:rsidRPr="00E84B50">
        <w:t xml:space="preserve"> </w:t>
      </w:r>
      <w:r w:rsidRPr="00E84B50">
        <w:rPr>
          <w:rStyle w:val="StyleUnderline"/>
        </w:rPr>
        <w:t xml:space="preserve">as </w:t>
      </w:r>
      <w:r w:rsidRPr="003756C8">
        <w:rPr>
          <w:rStyle w:val="StyleUnderline"/>
          <w:highlight w:val="cyan"/>
        </w:rPr>
        <w:t>the way in</w:t>
      </w:r>
      <w:r w:rsidRPr="003756C8">
        <w:rPr>
          <w:highlight w:val="cyan"/>
        </w:rPr>
        <w:t xml:space="preserve"> </w:t>
      </w:r>
      <w:r w:rsidRPr="003756C8">
        <w:rPr>
          <w:rStyle w:val="StyleUnderline"/>
          <w:highlight w:val="cyan"/>
        </w:rPr>
        <w:t xml:space="preserve">which a </w:t>
      </w:r>
      <w:r w:rsidRPr="003756C8">
        <w:rPr>
          <w:rStyle w:val="Emphasis"/>
          <w:highlight w:val="cyan"/>
        </w:rPr>
        <w:t>state extracts revenue</w:t>
      </w:r>
      <w:r w:rsidRPr="003756C8">
        <w:rPr>
          <w:rStyle w:val="StyleUnderline"/>
          <w:highlight w:val="cyan"/>
        </w:rPr>
        <w:t xml:space="preserve"> and </w:t>
      </w:r>
      <w:r w:rsidRPr="003756C8">
        <w:rPr>
          <w:rStyle w:val="Emphasis"/>
          <w:highlight w:val="cyan"/>
        </w:rPr>
        <w:t>spends</w:t>
      </w:r>
      <w:r w:rsidRPr="003756C8">
        <w:rPr>
          <w:rStyle w:val="Emphasis"/>
        </w:rPr>
        <w:t xml:space="preserve"> it</w:t>
      </w:r>
      <w:r w:rsidRPr="00E84B50">
        <w:rPr>
          <w:rStyle w:val="StyleUnderline"/>
        </w:rPr>
        <w:t xml:space="preserve"> as</w:t>
      </w:r>
      <w:r w:rsidRPr="00E84B50">
        <w:t xml:space="preserve"> </w:t>
      </w:r>
      <w:r w:rsidRPr="00E84B50">
        <w:rPr>
          <w:rStyle w:val="StyleUnderline"/>
        </w:rPr>
        <w:t>expenditure</w:t>
      </w:r>
      <w:r w:rsidRPr="00E84B50">
        <w:t xml:space="preserve">. The pattern which ensues determines how resources that would have been used for different purposes in the absence of a fisc end up being redirected by the state. Other than </w:t>
      </w:r>
      <w:r w:rsidRPr="00E84B50">
        <w:rPr>
          <w:rStyle w:val="StyleUnderline"/>
        </w:rPr>
        <w:t>many studies</w:t>
      </w:r>
      <w:r w:rsidRPr="00E84B50">
        <w:t xml:space="preserve"> of fiscal history that </w:t>
      </w:r>
      <w:r w:rsidRPr="00E84B50">
        <w:rPr>
          <w:rStyle w:val="StyleUnderline"/>
        </w:rPr>
        <w:t xml:space="preserve">focus on </w:t>
      </w:r>
      <w:r w:rsidRPr="003756C8">
        <w:rPr>
          <w:rStyle w:val="Emphasis"/>
        </w:rPr>
        <w:t>revenue and taxation</w:t>
      </w:r>
      <w:r w:rsidRPr="00E84B50">
        <w:t xml:space="preserve"> in particular, </w:t>
      </w:r>
      <w:r w:rsidRPr="00E84B50">
        <w:rPr>
          <w:rStyle w:val="StyleUnderline"/>
        </w:rPr>
        <w:t xml:space="preserve">my </w:t>
      </w:r>
      <w:r w:rsidRPr="003756C8">
        <w:rPr>
          <w:rStyle w:val="Emphasis"/>
        </w:rPr>
        <w:t>definition</w:t>
      </w:r>
      <w:r w:rsidRPr="00E84B50">
        <w:t xml:space="preserve"> </w:t>
      </w:r>
      <w:r w:rsidRPr="00E84B50">
        <w:rPr>
          <w:rStyle w:val="StyleUnderline"/>
        </w:rPr>
        <w:t>explicitly includes expenditure</w:t>
      </w:r>
      <w:r w:rsidRPr="00E84B50">
        <w:t xml:space="preserve"> as well. </w:t>
      </w:r>
      <w:r w:rsidRPr="003756C8">
        <w:rPr>
          <w:rStyle w:val="StyleUnderline"/>
          <w:highlight w:val="cyan"/>
        </w:rPr>
        <w:t>In short</w:t>
      </w:r>
      <w:r w:rsidRPr="00E84B50">
        <w:rPr>
          <w:rStyle w:val="StyleUnderline"/>
        </w:rPr>
        <w:t xml:space="preserve">, I define </w:t>
      </w:r>
      <w:r w:rsidRPr="003756C8">
        <w:rPr>
          <w:rStyle w:val="Emphasis"/>
        </w:rPr>
        <w:t>fiscal redistribution</w:t>
      </w:r>
      <w:r w:rsidRPr="00E84B50">
        <w:t xml:space="preserve"> </w:t>
      </w:r>
      <w:r w:rsidRPr="00E84B50">
        <w:rPr>
          <w:rStyle w:val="StyleUnderline"/>
        </w:rPr>
        <w:t xml:space="preserve">as </w:t>
      </w:r>
      <w:r w:rsidRPr="003756C8">
        <w:rPr>
          <w:rStyle w:val="StyleUnderline"/>
          <w:highlight w:val="cyan"/>
        </w:rPr>
        <w:t>the effect of</w:t>
      </w:r>
      <w:r w:rsidRPr="00E84B50">
        <w:rPr>
          <w:rStyle w:val="StyleUnderline"/>
        </w:rPr>
        <w:t xml:space="preserve"> </w:t>
      </w:r>
      <w:r w:rsidRPr="003756C8">
        <w:rPr>
          <w:rStyle w:val="Emphasis"/>
        </w:rPr>
        <w:t xml:space="preserve">accumulated revenue and </w:t>
      </w:r>
      <w:r w:rsidRPr="003756C8">
        <w:rPr>
          <w:rStyle w:val="Emphasis"/>
          <w:highlight w:val="cyan"/>
        </w:rPr>
        <w:t>expenditure</w:t>
      </w:r>
      <w:r w:rsidRPr="00E84B50">
        <w:t xml:space="preserve"> </w:t>
      </w:r>
      <w:r w:rsidRPr="00E84B50">
        <w:rPr>
          <w:rStyle w:val="StyleUnderline"/>
        </w:rPr>
        <w:t>by the government</w:t>
      </w:r>
      <w:r w:rsidRPr="00E84B50">
        <w:t>.</w:t>
      </w:r>
    </w:p>
    <w:p w14:paraId="5A40E59A" w14:textId="77777777" w:rsidR="00BF056F" w:rsidRDefault="00BF056F" w:rsidP="00BF056F">
      <w:pPr>
        <w:pStyle w:val="Heading4"/>
      </w:pPr>
      <w:r>
        <w:t>Corroborating evidence</w:t>
      </w:r>
    </w:p>
    <w:p w14:paraId="06B5290E" w14:textId="77777777" w:rsidR="00BF056F" w:rsidRPr="000D70F9" w:rsidRDefault="00BF056F" w:rsidP="00BF056F">
      <w:r w:rsidRPr="00CD6FC2">
        <w:rPr>
          <w:rStyle w:val="Style13ptBold"/>
        </w:rPr>
        <w:t>Pelke 21</w:t>
      </w:r>
      <w:r>
        <w:t xml:space="preserve">, </w:t>
      </w:r>
      <w:r w:rsidRPr="00E84B50">
        <w:t>M.A., dissertation in fulfillment of Ph.D. in economics, University of Heidelberg</w:t>
      </w:r>
      <w:r>
        <w:t xml:space="preserve"> (</w:t>
      </w:r>
      <w:r w:rsidRPr="00E84B50">
        <w:t>Lars Pelke</w:t>
      </w:r>
      <w:r>
        <w:t>, 2021, “</w:t>
      </w:r>
      <w:r w:rsidRPr="00E84B50">
        <w:t>Rethinking Inequality under Autocracy. Parties, Citizens, and Preferences</w:t>
      </w:r>
      <w:r>
        <w:t xml:space="preserve">,” </w:t>
      </w:r>
      <w:r w:rsidRPr="00E84B50">
        <w:t>Chapter 1: Introduction</w:t>
      </w:r>
      <w:r>
        <w:t xml:space="preserve">, </w:t>
      </w:r>
      <w:hyperlink r:id="rId24" w:history="1">
        <w:r w:rsidRPr="00C4049D">
          <w:rPr>
            <w:rStyle w:val="Hyperlink"/>
          </w:rPr>
          <w:t>https://archiv.ub.uni-heidelberg.de/volltextserver/30270/1/Pelke_Dissertation_2021.pdf</w:t>
        </w:r>
      </w:hyperlink>
      <w:r>
        <w:t>)</w:t>
      </w:r>
    </w:p>
    <w:p w14:paraId="6EF4A4F9" w14:textId="77777777" w:rsidR="00BF056F" w:rsidRPr="00E84B50" w:rsidRDefault="00BF056F" w:rsidP="00BF056F">
      <w:r w:rsidRPr="00E84B50">
        <w:t xml:space="preserve">The third central concept is (income) redistribution. As Tullock argues, ‘‘redistribution is probably the most important function of most modern governments’’ (Tullock, 2013, p. 1). However, the level of redistribution and its cross-sectional variation cannot be modeled using only purely economic explanations, such as the level of inequality in a given society (see McCarty &amp; Pontusson, 2009). Therefore, I focus on the question of how political processes and institutions, such as autocratic ruling strategies and the degree of incumbent party institutionalization, determine the level of redistribution and inequality. In this dissertation, redistribution is broadly defined as the transfer of resources from one person or group to another person or group (see also Albertus, 2015; Boadway &amp; Keen, 2000; Solt, 2020; Tullock, 2013). More precisely, income or </w:t>
      </w:r>
      <w:r w:rsidRPr="003756C8">
        <w:rPr>
          <w:rStyle w:val="Emphasis"/>
          <w:highlight w:val="cyan"/>
        </w:rPr>
        <w:t>fiscal redistribution</w:t>
      </w:r>
      <w:r w:rsidRPr="003756C8">
        <w:rPr>
          <w:rStyle w:val="StyleUnderline"/>
          <w:highlight w:val="cyan"/>
        </w:rPr>
        <w:t xml:space="preserve"> is defined as</w:t>
      </w:r>
      <w:r w:rsidRPr="00E84B50">
        <w:rPr>
          <w:rStyle w:val="StyleUnderline"/>
        </w:rPr>
        <w:t xml:space="preserve"> the </w:t>
      </w:r>
      <w:r w:rsidRPr="003756C8">
        <w:rPr>
          <w:rStyle w:val="Emphasis"/>
          <w:highlight w:val="cyan"/>
        </w:rPr>
        <w:t>transfer</w:t>
      </w:r>
      <w:r w:rsidRPr="003756C8">
        <w:rPr>
          <w:rStyle w:val="StyleUnderline"/>
          <w:highlight w:val="cyan"/>
        </w:rPr>
        <w:t xml:space="preserve"> of resources via </w:t>
      </w:r>
      <w:r w:rsidRPr="003756C8">
        <w:rPr>
          <w:rStyle w:val="Emphasis"/>
          <w:highlight w:val="cyan"/>
        </w:rPr>
        <w:t>taxes</w:t>
      </w:r>
      <w:r w:rsidRPr="003756C8">
        <w:rPr>
          <w:rStyle w:val="StyleUnderline"/>
          <w:highlight w:val="cyan"/>
        </w:rPr>
        <w:t xml:space="preserve"> and</w:t>
      </w:r>
      <w:r w:rsidRPr="00E84B50">
        <w:rPr>
          <w:rStyle w:val="StyleUnderline"/>
        </w:rPr>
        <w:t xml:space="preserve"> </w:t>
      </w:r>
      <w:r w:rsidRPr="003756C8">
        <w:rPr>
          <w:rStyle w:val="Emphasis"/>
        </w:rPr>
        <w:t xml:space="preserve">fiscal </w:t>
      </w:r>
      <w:r w:rsidRPr="003756C8">
        <w:rPr>
          <w:rStyle w:val="Emphasis"/>
          <w:highlight w:val="cyan"/>
        </w:rPr>
        <w:t>transfer</w:t>
      </w:r>
      <w:r w:rsidRPr="003756C8">
        <w:rPr>
          <w:rStyle w:val="StyleUnderline"/>
          <w:highlight w:val="cyan"/>
        </w:rPr>
        <w:t xml:space="preserve"> policies from </w:t>
      </w:r>
      <w:r w:rsidRPr="003756C8">
        <w:rPr>
          <w:rStyle w:val="Emphasis"/>
          <w:highlight w:val="cyan"/>
        </w:rPr>
        <w:t>one</w:t>
      </w:r>
      <w:r w:rsidRPr="003756C8">
        <w:rPr>
          <w:rStyle w:val="Emphasis"/>
        </w:rPr>
        <w:t xml:space="preserve"> person</w:t>
      </w:r>
      <w:r w:rsidRPr="00E84B50">
        <w:rPr>
          <w:rStyle w:val="StyleUnderline"/>
        </w:rPr>
        <w:t xml:space="preserve"> or </w:t>
      </w:r>
      <w:r w:rsidRPr="003756C8">
        <w:rPr>
          <w:rStyle w:val="StyleUnderline"/>
          <w:highlight w:val="cyan"/>
        </w:rPr>
        <w:t xml:space="preserve">group to </w:t>
      </w:r>
      <w:r w:rsidRPr="003756C8">
        <w:rPr>
          <w:rStyle w:val="Emphasis"/>
          <w:highlight w:val="cyan"/>
        </w:rPr>
        <w:t>another</w:t>
      </w:r>
      <w:r w:rsidRPr="00E84B50">
        <w:t>. By contrast, land redistribution —a second influential type of redistribution (Albertus, 2015) —is defined as land reform measures that lead to a reallocation of land properties from landed elites to the landed poor.10 In addition, income redistribution is also often conceptualized as the transfer of resources to the poor.</w:t>
      </w:r>
    </w:p>
    <w:p w14:paraId="3A69C8B6" w14:textId="77777777" w:rsidR="00BF056F" w:rsidRDefault="00BF056F" w:rsidP="00BF056F">
      <w:pPr>
        <w:pStyle w:val="Heading4"/>
      </w:pPr>
      <w:r>
        <w:t xml:space="preserve">It's state collection through </w:t>
      </w:r>
      <w:r w:rsidRPr="00C22F21">
        <w:rPr>
          <w:u w:val="single"/>
        </w:rPr>
        <w:t>taxes</w:t>
      </w:r>
      <w:r>
        <w:t xml:space="preserve"> </w:t>
      </w:r>
    </w:p>
    <w:p w14:paraId="0745C975" w14:textId="77777777" w:rsidR="00BF056F" w:rsidRPr="00E84B50" w:rsidRDefault="00BF056F" w:rsidP="00BF056F">
      <w:r w:rsidRPr="00CD6FC2">
        <w:rPr>
          <w:rStyle w:val="Style13ptBold"/>
        </w:rPr>
        <w:t>Lustig and Higgins 18,</w:t>
      </w:r>
      <w:r>
        <w:t xml:space="preserve"> *Senior Fellow, Global Economy and Development, Brookings Institution, **Reporter Writer (*Lora Lustig, **Sean Higgins, 2018, “</w:t>
      </w:r>
      <w:r w:rsidRPr="00E84B50">
        <w:t>Commitment to Equity Handbook: Estimating the Impact of Fiscal Policy on Inequality and Poverty</w:t>
      </w:r>
      <w:r>
        <w:t xml:space="preserve">,” Brookings Institution, </w:t>
      </w:r>
      <w:r w:rsidRPr="00E84B50">
        <w:t>ISBN: 978-0-8157-3221-1, Chapter 1: THE CEQ ASSESSMENT Measuring the Impact of Fiscal Policy on Inequality and Poverty</w:t>
      </w:r>
      <w:r>
        <w:t>,</w:t>
      </w:r>
      <w:r w:rsidRPr="00E84B50">
        <w:t xml:space="preserve"> University of Kansas Libraries, Springer</w:t>
      </w:r>
      <w:r>
        <w:t>)</w:t>
      </w:r>
    </w:p>
    <w:p w14:paraId="1B4E5117" w14:textId="77777777" w:rsidR="00BF056F" w:rsidRPr="00E84B50" w:rsidRDefault="00BF056F" w:rsidP="00BF056F">
      <w:pPr>
        <w:rPr>
          <w:sz w:val="14"/>
          <w:szCs w:val="14"/>
        </w:rPr>
      </w:pPr>
      <w:r w:rsidRPr="00E84B50">
        <w:rPr>
          <w:sz w:val="14"/>
          <w:szCs w:val="14"/>
        </w:rPr>
        <w:t>1 The Theory of Fiscal Redistribution: Key Analytical Insights</w:t>
      </w:r>
    </w:p>
    <w:p w14:paraId="2689B30D" w14:textId="77777777" w:rsidR="00BF056F" w:rsidRPr="006D7938" w:rsidRDefault="00BF056F" w:rsidP="00BF056F">
      <w:r w:rsidRPr="00E84B50">
        <w:t xml:space="preserve">In this Handbook, </w:t>
      </w:r>
      <w:r w:rsidRPr="003756C8">
        <w:rPr>
          <w:rStyle w:val="Emphasis"/>
        </w:rPr>
        <w:t>“</w:t>
      </w:r>
      <w:r w:rsidRPr="003756C8">
        <w:rPr>
          <w:rStyle w:val="Emphasis"/>
          <w:highlight w:val="cyan"/>
        </w:rPr>
        <w:t>fiscal redistribution”</w:t>
      </w:r>
      <w:r w:rsidRPr="003756C8">
        <w:rPr>
          <w:highlight w:val="cyan"/>
        </w:rPr>
        <w:t xml:space="preserve"> </w:t>
      </w:r>
      <w:r w:rsidRPr="003756C8">
        <w:rPr>
          <w:rStyle w:val="StyleUnderline"/>
          <w:highlight w:val="cyan"/>
        </w:rPr>
        <w:t>refers to the process by which</w:t>
      </w:r>
      <w:r w:rsidRPr="00E84B50">
        <w:rPr>
          <w:rStyle w:val="StyleUnderline"/>
        </w:rPr>
        <w:t xml:space="preserve"> the </w:t>
      </w:r>
      <w:r w:rsidRPr="003756C8">
        <w:rPr>
          <w:rStyle w:val="StyleUnderline"/>
          <w:highlight w:val="cyan"/>
        </w:rPr>
        <w:t xml:space="preserve">state </w:t>
      </w:r>
      <w:r w:rsidRPr="003756C8">
        <w:rPr>
          <w:rStyle w:val="Emphasis"/>
          <w:highlight w:val="cyan"/>
        </w:rPr>
        <w:t>collects revenues</w:t>
      </w:r>
      <w:r w:rsidRPr="00E84B50">
        <w:rPr>
          <w:rStyle w:val="StyleUnderline"/>
        </w:rPr>
        <w:t xml:space="preserve"> from individuals and households</w:t>
      </w:r>
      <w:r w:rsidRPr="00E84B50">
        <w:t xml:space="preserve"> </w:t>
      </w:r>
      <w:r w:rsidRPr="00E84B50">
        <w:rPr>
          <w:rStyle w:val="StyleUnderline"/>
        </w:rPr>
        <w:t xml:space="preserve">(primarily </w:t>
      </w:r>
      <w:r w:rsidRPr="003756C8">
        <w:rPr>
          <w:rStyle w:val="Emphasis"/>
          <w:highlight w:val="cyan"/>
        </w:rPr>
        <w:t>through taxes</w:t>
      </w:r>
      <w:r w:rsidRPr="00E84B50">
        <w:rPr>
          <w:rStyle w:val="StyleUnderline"/>
        </w:rPr>
        <w:t xml:space="preserve">) </w:t>
      </w:r>
      <w:r w:rsidRPr="003756C8">
        <w:rPr>
          <w:rStyle w:val="StyleUnderline"/>
          <w:highlight w:val="cyan"/>
        </w:rPr>
        <w:t>and spends</w:t>
      </w:r>
      <w:r w:rsidRPr="00E84B50">
        <w:rPr>
          <w:rStyle w:val="StyleUnderline"/>
        </w:rPr>
        <w:t xml:space="preserve"> these </w:t>
      </w:r>
      <w:r w:rsidRPr="003756C8">
        <w:rPr>
          <w:rStyle w:val="Emphasis"/>
          <w:highlight w:val="cyan"/>
        </w:rPr>
        <w:t>revenues on benefits</w:t>
      </w:r>
      <w:r w:rsidRPr="00FA4511">
        <w:t xml:space="preserve"> (for example, cash transfers, price subsidies, and in-kind benefits such as education and health) intended for specific individuals and households</w:t>
      </w:r>
      <w:r w:rsidRPr="00E84B50">
        <w:t xml:space="preserve">. </w:t>
      </w:r>
      <w:r w:rsidRPr="003756C8">
        <w:rPr>
          <w:rStyle w:val="StyleUnderline"/>
          <w:highlight w:val="cyan"/>
        </w:rPr>
        <w:t>In so doing</w:t>
      </w:r>
      <w:r w:rsidRPr="00E84B50">
        <w:t xml:space="preserve">, </w:t>
      </w:r>
      <w:r w:rsidRPr="003756C8">
        <w:rPr>
          <w:rStyle w:val="StyleUnderline"/>
          <w:highlight w:val="cyan"/>
        </w:rPr>
        <w:t>the state changes</w:t>
      </w:r>
      <w:r w:rsidRPr="00E84B50">
        <w:t xml:space="preserve"> the postfiscal </w:t>
      </w:r>
      <w:r w:rsidRPr="003756C8">
        <w:rPr>
          <w:rStyle w:val="StyleUnderline"/>
          <w:highlight w:val="cyan"/>
        </w:rPr>
        <w:t xml:space="preserve">income </w:t>
      </w:r>
      <w:r w:rsidRPr="003756C8">
        <w:rPr>
          <w:rStyle w:val="Emphasis"/>
          <w:highlight w:val="cyan"/>
        </w:rPr>
        <w:t>distribution</w:t>
      </w:r>
      <w:r w:rsidRPr="003756C8">
        <w:rPr>
          <w:rStyle w:val="StyleUnderline"/>
          <w:highlight w:val="cyan"/>
        </w:rPr>
        <w:t xml:space="preserve"> and </w:t>
      </w:r>
      <w:r w:rsidRPr="003756C8">
        <w:rPr>
          <w:rStyle w:val="Emphasis"/>
          <w:highlight w:val="cyan"/>
        </w:rPr>
        <w:t>poverty</w:t>
      </w:r>
      <w:r w:rsidRPr="003756C8">
        <w:rPr>
          <w:rStyle w:val="StyleUnderline"/>
          <w:highlight w:val="cyan"/>
        </w:rPr>
        <w:t xml:space="preserve"> rates</w:t>
      </w:r>
      <w:r w:rsidRPr="00E84B50">
        <w:t xml:space="preserve"> that would have prevailed in the absence of fiscal policy. Because of behavioral responses and general equilibrium effects, fiscal policy can also change the prefiscal income distribution and poverty rates. While at this point the CEQ Assessments do not estimate the counterfactual prefiscal income with these second-round effects in place, it is important to note that the analytical insights presented here and in chapters 2 (Enami, Lustig, and Aranda), 3 (Enami), 4 (Higgins and </w:t>
      </w:r>
      <w:r w:rsidRPr="00C22F21">
        <w:t>Lustig), and 5 (Enami) apply to fiscally included income redistribution regardless of the method used to estimate its extent. That is, regardless of whether fiscal redistribution is calculated using run-of-the-mill fiscal incidence analysis, microsimulation methods, or partial or general equilibrium modeling, the</w:t>
      </w:r>
      <w:r w:rsidRPr="00E84B50">
        <w:t xml:space="preserve"> theoretical results discussed below and in the next four chapters apply.</w:t>
      </w:r>
    </w:p>
    <w:p w14:paraId="0BA6CF72" w14:textId="77777777" w:rsidR="00BF056F" w:rsidRPr="00FA4511" w:rsidRDefault="00BF056F" w:rsidP="00BF056F">
      <w:pPr>
        <w:pStyle w:val="Heading4"/>
      </w:pPr>
      <w:r>
        <w:t>FR is taxes and transfers</w:t>
      </w:r>
    </w:p>
    <w:p w14:paraId="1970F41A" w14:textId="77777777" w:rsidR="00BF056F" w:rsidRPr="006B5FBB" w:rsidRDefault="00BF056F" w:rsidP="00BF056F">
      <w:r w:rsidRPr="00FA4511">
        <w:rPr>
          <w:rStyle w:val="Style13ptBold"/>
        </w:rPr>
        <w:t>Sheffield</w:t>
      </w:r>
      <w:r w:rsidRPr="00FA4511">
        <w:t xml:space="preserve"> Department of Economics</w:t>
      </w:r>
      <w:r>
        <w:t xml:space="preserve"> </w:t>
      </w:r>
      <w:r w:rsidRPr="00FA4511">
        <w:rPr>
          <w:rStyle w:val="Style13ptBold"/>
        </w:rPr>
        <w:t>16</w:t>
      </w:r>
      <w:r w:rsidRPr="00FA4511">
        <w:t>, citing Professors Kammas and Sarantides</w:t>
      </w:r>
      <w:r>
        <w:t xml:space="preserve"> (“Fiscal redistribution ahead of elections to bolster democracy,” Medium, </w:t>
      </w:r>
      <w:hyperlink r:id="rId25" w:history="1">
        <w:r w:rsidRPr="001015EB">
          <w:rPr>
            <w:rStyle w:val="Hyperlink"/>
          </w:rPr>
          <w:t>https://medium.com/@sheffeconomics/democratic-government-policies-tackling-inequality-before-elections-supports-democracy-17006e6eb29</w:t>
        </w:r>
      </w:hyperlink>
      <w:r>
        <w:t>)</w:t>
      </w:r>
    </w:p>
    <w:p w14:paraId="1D5138F4" w14:textId="77777777" w:rsidR="00BF056F" w:rsidRDefault="00BF056F" w:rsidP="00BF056F">
      <w:r w:rsidRPr="003756C8">
        <w:rPr>
          <w:rStyle w:val="StyleUnderline"/>
          <w:highlight w:val="cyan"/>
        </w:rPr>
        <w:t>Fiscal redistribution is</w:t>
      </w:r>
      <w:r w:rsidRPr="003777A4">
        <w:rPr>
          <w:rStyle w:val="StyleUnderline"/>
        </w:rPr>
        <w:t xml:space="preserve"> defined as the </w:t>
      </w:r>
      <w:r w:rsidRPr="003756C8">
        <w:rPr>
          <w:rStyle w:val="StyleUnderline"/>
          <w:highlight w:val="cyan"/>
        </w:rPr>
        <w:t>reduction in income inequality, brought about by government via taxes and transfers</w:t>
      </w:r>
      <w:r>
        <w:t>. Their findings indicate that only in countries characterized as young democracies do elections exert a positive impact on fiscal redistribution. Moreover, their work suggests that the effect of elections is strongest in young democracies characterized by relatively higher political instability. Further details can be found at: Kammas P. and V. Sarantides (2015). Fiscal redistribution around elections when democracy is not “the only game in town” SERPS 2015019.</w:t>
      </w:r>
    </w:p>
    <w:p w14:paraId="5002A243" w14:textId="77777777" w:rsidR="00BF056F" w:rsidRDefault="00BF056F" w:rsidP="00BF056F">
      <w:pPr>
        <w:pStyle w:val="Heading4"/>
      </w:pPr>
      <w:r>
        <w:t>Income tax and transfer</w:t>
      </w:r>
    </w:p>
    <w:p w14:paraId="1017B1F8" w14:textId="77777777" w:rsidR="00BF056F" w:rsidRPr="00235411" w:rsidRDefault="00BF056F" w:rsidP="00BF056F">
      <w:bookmarkStart w:id="6" w:name="_Hlk136964847"/>
      <w:r>
        <w:t xml:space="preserve">David </w:t>
      </w:r>
      <w:r w:rsidRPr="00235411">
        <w:rPr>
          <w:rStyle w:val="Style13ptBold"/>
        </w:rPr>
        <w:t>Coaty</w:t>
      </w:r>
      <w:r>
        <w:t xml:space="preserve"> </w:t>
      </w:r>
      <w:r w:rsidRPr="00235411">
        <w:rPr>
          <w:rStyle w:val="Style13ptBold"/>
        </w:rPr>
        <w:t>and</w:t>
      </w:r>
      <w:r>
        <w:t xml:space="preserve"> Nghia-Piotr </w:t>
      </w:r>
      <w:r w:rsidRPr="00235411">
        <w:rPr>
          <w:rStyle w:val="Style13ptBold"/>
        </w:rPr>
        <w:t>Le</w:t>
      </w:r>
      <w:r>
        <w:t xml:space="preserve">, both economists and the IMF, </w:t>
      </w:r>
      <w:r w:rsidRPr="00235411">
        <w:rPr>
          <w:rStyle w:val="Style13ptBold"/>
        </w:rPr>
        <w:t>2020</w:t>
      </w:r>
      <w:r>
        <w:t xml:space="preserve"> (“Designing Fiscal Redistribution: The Role of Universal and Targeted Transfers,” IMF Working Paper)</w:t>
      </w:r>
    </w:p>
    <w:p w14:paraId="78133176" w14:textId="77777777" w:rsidR="00BF056F" w:rsidRDefault="00BF056F" w:rsidP="00BF056F">
      <w:r>
        <w:t xml:space="preserve">Although increasing income inequality has been observed in </w:t>
      </w:r>
    </w:p>
    <w:p w14:paraId="135D68D1" w14:textId="77777777" w:rsidR="00BF056F" w:rsidRPr="006D7938" w:rsidRDefault="00BF056F" w:rsidP="00BF056F">
      <w:r>
        <w:t xml:space="preserve">many countries, the varying experiences across countries, with inequality even decreasing in a sizeable share of countries, suggests that public policy and institutions play and important role in determining such outcomes.2 In this respect, </w:t>
      </w:r>
      <w:r w:rsidRPr="003756C8">
        <w:rPr>
          <w:rStyle w:val="StyleUnderline"/>
          <w:highlight w:val="cyan"/>
        </w:rPr>
        <w:t>fiscal redistribution</w:t>
      </w:r>
      <w:r>
        <w:t xml:space="preserve"> (i.e., </w:t>
      </w:r>
      <w:r w:rsidRPr="003756C8">
        <w:rPr>
          <w:rStyle w:val="StyleUnderline"/>
          <w:highlight w:val="cyan"/>
        </w:rPr>
        <w:t xml:space="preserve">the transfer of income from higher to lower income households via </w:t>
      </w:r>
      <w:r w:rsidRPr="003756C8">
        <w:rPr>
          <w:rStyle w:val="Emphasis"/>
          <w:highlight w:val="cyan"/>
        </w:rPr>
        <w:t>tax and transfer</w:t>
      </w:r>
      <w:r w:rsidRPr="003756C8">
        <w:rPr>
          <w:rStyle w:val="StyleUnderline"/>
          <w:highlight w:val="cyan"/>
        </w:rPr>
        <w:t xml:space="preserve"> schemes</w:t>
      </w:r>
      <w:r w:rsidRPr="00C57C5F">
        <w:rPr>
          <w:rStyle w:val="StyleUnderline"/>
        </w:rPr>
        <w:t>) has a key role to play in addressing income inequality</w:t>
      </w:r>
      <w:r>
        <w:t xml:space="preserve">. For instance, evidence from studies of fiscal redistribution shows that over threequarters of the difference in average disposable income inequality between advanced and Latin American countries (with the lowest and highest average disposable income inequality, respectively) is accounted for by differences in the extent of fiscal redistribution rather than by differences in market incomes (Bastagli, Coady and Gupta, 2015). </w:t>
      </w:r>
      <w:bookmarkEnd w:id="6"/>
    </w:p>
    <w:p w14:paraId="018AD19A" w14:textId="77777777" w:rsidR="00BF056F" w:rsidRDefault="00BF056F" w:rsidP="00BF056F">
      <w:pPr>
        <w:pStyle w:val="Heading3"/>
      </w:pPr>
      <w:r>
        <w:t>FR---Redistribution Requires Tax---2NC</w:t>
      </w:r>
    </w:p>
    <w:p w14:paraId="4597B2D9" w14:textId="77777777" w:rsidR="00BF056F" w:rsidRDefault="00BF056F" w:rsidP="00BF056F">
      <w:pPr>
        <w:pStyle w:val="Heading4"/>
      </w:pPr>
      <w:r>
        <w:t>“Redistribution” requires both take (tax) and give (spend)</w:t>
      </w:r>
    </w:p>
    <w:p w14:paraId="67B5079F" w14:textId="77777777" w:rsidR="00BF056F" w:rsidRPr="00FA4511" w:rsidRDefault="00BF056F" w:rsidP="00BF056F">
      <w:r>
        <w:t xml:space="preserve">Dyreng and </w:t>
      </w:r>
      <w:r w:rsidRPr="00C66CFF">
        <w:rPr>
          <w:rStyle w:val="Style13ptBold"/>
        </w:rPr>
        <w:t>Hoopes 22</w:t>
      </w:r>
      <w:r>
        <w:t>, both professors of accounting (</w:t>
      </w:r>
      <w:r w:rsidRPr="00FA4511">
        <w:t xml:space="preserve">Scott Dyreng, Professor of Accounting at Duke, and Jeff Hoopes, Professor of Accounting at UNC, “Progressive Taxation: What is it? Why would we want it? Do we have it?,” transcribed by Youtube, edits by Brett Bricker, </w:t>
      </w:r>
      <w:hyperlink r:id="rId26" w:history="1">
        <w:r w:rsidRPr="00FA4511">
          <w:rPr>
            <w:rStyle w:val="Hyperlink"/>
          </w:rPr>
          <w:t>https://www.youtube.com/watch?v=vN7uzCGPd6I</w:t>
        </w:r>
      </w:hyperlink>
      <w:r>
        <w:t>)</w:t>
      </w:r>
    </w:p>
    <w:p w14:paraId="26F24D6F" w14:textId="77777777" w:rsidR="00BF056F" w:rsidRDefault="00BF056F" w:rsidP="00BF056F">
      <w:r>
        <w:t xml:space="preserve"> I like that explanation and I use that in my class as a justification for </w:t>
      </w:r>
      <w:r w:rsidRPr="003756C8">
        <w:rPr>
          <w:rStyle w:val="StyleUnderline"/>
          <w:highlight w:val="cyan"/>
        </w:rPr>
        <w:t>what</w:t>
      </w:r>
      <w:r>
        <w:t xml:space="preserve"> sometimes </w:t>
      </w:r>
      <w:r w:rsidRPr="003756C8">
        <w:rPr>
          <w:rStyle w:val="StyleUnderline"/>
          <w:highlight w:val="cyan"/>
        </w:rPr>
        <w:t>we call</w:t>
      </w:r>
      <w:r>
        <w:t xml:space="preserve"> income </w:t>
      </w:r>
      <w:r w:rsidRPr="003756C8">
        <w:rPr>
          <w:rStyle w:val="Emphasis"/>
          <w:highlight w:val="cyan"/>
        </w:rPr>
        <w:t>redistribution</w:t>
      </w:r>
      <w:r>
        <w:t xml:space="preserve">. And basically </w:t>
      </w:r>
      <w:r w:rsidRPr="003756C8">
        <w:rPr>
          <w:rStyle w:val="StyleUnderline"/>
          <w:highlight w:val="cyan"/>
        </w:rPr>
        <w:t>the idea is</w:t>
      </w:r>
      <w:r w:rsidRPr="009A43DE">
        <w:rPr>
          <w:rStyle w:val="StyleUnderline"/>
        </w:rPr>
        <w:t xml:space="preserve"> this</w:t>
      </w:r>
      <w:r>
        <w:t xml:space="preserve">, can </w:t>
      </w:r>
      <w:r w:rsidRPr="003756C8">
        <w:rPr>
          <w:rStyle w:val="StyleUnderline"/>
          <w:highlight w:val="cyan"/>
        </w:rPr>
        <w:t>take something away</w:t>
      </w:r>
      <w:r>
        <w:t xml:space="preserve"> from, I’m going to keep picking on tim cook today, i can take 100 away from tim cook and he doesn't hardly even notice </w:t>
      </w:r>
      <w:r w:rsidRPr="003756C8">
        <w:rPr>
          <w:rStyle w:val="Emphasis"/>
          <w:highlight w:val="cyan"/>
        </w:rPr>
        <w:t>and</w:t>
      </w:r>
      <w:r>
        <w:t xml:space="preserve"> i can </w:t>
      </w:r>
      <w:r w:rsidRPr="003756C8">
        <w:rPr>
          <w:rStyle w:val="Emphasis"/>
          <w:highlight w:val="cyan"/>
        </w:rPr>
        <w:t>give it</w:t>
      </w:r>
      <w:r>
        <w:t xml:space="preserve"> to somebody who's a starving student and they are just thrilled to have that extra hundred dollars and so Tim cook's not any sadder and the other person is much happier and collectively in society then we are happier overall. So and i think it's a good i think it's a good i think it's reasonable it certainly has limits but it's a reasonable way to think about the world. So you said you use that to explain income redistribution </w:t>
      </w:r>
      <w:r w:rsidRPr="003756C8">
        <w:rPr>
          <w:rStyle w:val="StyleUnderline"/>
          <w:highlight w:val="cyan"/>
        </w:rPr>
        <w:t>what's</w:t>
      </w:r>
      <w:r>
        <w:t xml:space="preserve"> </w:t>
      </w:r>
      <w:r w:rsidRPr="003756C8">
        <w:rPr>
          <w:rStyle w:val="StyleUnderline"/>
          <w:highlight w:val="cyan"/>
        </w:rPr>
        <w:t>the</w:t>
      </w:r>
      <w:r>
        <w:t xml:space="preserve"> difference what's the </w:t>
      </w:r>
      <w:r w:rsidRPr="003756C8">
        <w:rPr>
          <w:rStyle w:val="StyleUnderline"/>
          <w:highlight w:val="cyan"/>
        </w:rPr>
        <w:t>connection between</w:t>
      </w:r>
      <w:r>
        <w:t xml:space="preserve"> income </w:t>
      </w:r>
      <w:r w:rsidRPr="003756C8">
        <w:rPr>
          <w:rStyle w:val="StyleUnderline"/>
          <w:highlight w:val="cyan"/>
        </w:rPr>
        <w:t>redistribution and progressivity</w:t>
      </w:r>
      <w:r>
        <w:t xml:space="preserve">? Well one connection is this so what you were talking about was just </w:t>
      </w:r>
      <w:r w:rsidRPr="003756C8">
        <w:rPr>
          <w:rStyle w:val="StyleUnderline"/>
          <w:highlight w:val="cyan"/>
        </w:rPr>
        <w:t>one side of the equation</w:t>
      </w:r>
      <w:r>
        <w:t xml:space="preserve"> which </w:t>
      </w:r>
      <w:r w:rsidRPr="003756C8">
        <w:rPr>
          <w:rStyle w:val="StyleUnderline"/>
          <w:highlight w:val="cyan"/>
        </w:rPr>
        <w:t>is the</w:t>
      </w:r>
      <w:r w:rsidRPr="003756C8">
        <w:rPr>
          <w:rStyle w:val="Emphasis"/>
          <w:highlight w:val="cyan"/>
        </w:rPr>
        <w:t xml:space="preserve"> government taking</w:t>
      </w:r>
      <w:r>
        <w:t xml:space="preserve"> the income. </w:t>
      </w:r>
      <w:r w:rsidRPr="003756C8">
        <w:rPr>
          <w:rStyle w:val="StyleUnderline"/>
          <w:highlight w:val="cyan"/>
        </w:rPr>
        <w:t>The other side of the equation is</w:t>
      </w:r>
      <w:r>
        <w:t xml:space="preserve">…you have to you have to make the evil voice taking the income yeah okay so the government's gonna take your income and by the way um it took my income uh well i filed my taxes jeff was saying he filed his on saturday night i'm doing them saturday filed them today like half an hour ago okay so i i'm almost worse than you i started on saturday night i could not bear to finish i finished on sunday night fearing that something would come up that i would have to resolve on monday it turned out it was fine so i did file on late sunday night electronically. So the the government took all my money but they're not going to just take that money and burn it they're going to take that money and do something with it including possibly directly </w:t>
      </w:r>
      <w:r w:rsidRPr="003756C8">
        <w:rPr>
          <w:rStyle w:val="StyleUnderline"/>
          <w:highlight w:val="cyan"/>
        </w:rPr>
        <w:t>giving it to someone who doesn't have very much</w:t>
      </w:r>
      <w:r w:rsidRPr="009A43DE">
        <w:rPr>
          <w:rStyle w:val="StyleUnderline"/>
        </w:rPr>
        <w:t xml:space="preserve"> mone</w:t>
      </w:r>
      <w:r>
        <w:t xml:space="preserve">y and so </w:t>
      </w:r>
      <w:r w:rsidRPr="003756C8">
        <w:rPr>
          <w:rStyle w:val="StyleUnderline"/>
          <w:highlight w:val="cyan"/>
        </w:rPr>
        <w:t>that's where</w:t>
      </w:r>
      <w:r w:rsidRPr="009A43DE">
        <w:rPr>
          <w:rStyle w:val="StyleUnderline"/>
        </w:rPr>
        <w:t xml:space="preserve"> the</w:t>
      </w:r>
      <w:r>
        <w:t xml:space="preserve"> </w:t>
      </w:r>
      <w:r w:rsidRPr="003756C8">
        <w:rPr>
          <w:rStyle w:val="Emphasis"/>
          <w:highlight w:val="cyan"/>
        </w:rPr>
        <w:t>redistribution</w:t>
      </w:r>
      <w:r>
        <w:t xml:space="preserve"> </w:t>
      </w:r>
      <w:r w:rsidRPr="009A43DE">
        <w:rPr>
          <w:rStyle w:val="StyleUnderline"/>
        </w:rPr>
        <w:t xml:space="preserve">part of it </w:t>
      </w:r>
      <w:r w:rsidRPr="003756C8">
        <w:rPr>
          <w:rStyle w:val="StyleUnderline"/>
          <w:highlight w:val="cyan"/>
        </w:rPr>
        <w:t>comes in</w:t>
      </w:r>
      <w:r w:rsidRPr="003756C8">
        <w:rPr>
          <w:highlight w:val="cyan"/>
        </w:rPr>
        <w:t>.</w:t>
      </w:r>
      <w:r>
        <w:t xml:space="preserve"> </w:t>
      </w:r>
      <w:r w:rsidRPr="003756C8">
        <w:rPr>
          <w:rStyle w:val="StyleUnderline"/>
          <w:highlight w:val="cyan"/>
        </w:rPr>
        <w:t>The government doesn't</w:t>
      </w:r>
      <w:r>
        <w:t xml:space="preserve"> literally take </w:t>
      </w:r>
      <w:r w:rsidRPr="003756C8">
        <w:rPr>
          <w:rStyle w:val="Emphasis"/>
          <w:highlight w:val="cyan"/>
        </w:rPr>
        <w:t>only</w:t>
      </w:r>
      <w:r w:rsidRPr="003756C8">
        <w:rPr>
          <w:highlight w:val="cyan"/>
        </w:rPr>
        <w:t xml:space="preserve"> </w:t>
      </w:r>
      <w:r w:rsidRPr="003756C8">
        <w:rPr>
          <w:rStyle w:val="StyleUnderline"/>
          <w:highlight w:val="cyan"/>
        </w:rPr>
        <w:t>take from rich</w:t>
      </w:r>
      <w:r w:rsidRPr="009A43DE">
        <w:rPr>
          <w:rStyle w:val="StyleUnderline"/>
        </w:rPr>
        <w:t xml:space="preserve"> people </w:t>
      </w:r>
      <w:r w:rsidRPr="003756C8">
        <w:rPr>
          <w:rStyle w:val="StyleUnderline"/>
          <w:highlight w:val="cyan"/>
        </w:rPr>
        <w:t>they give</w:t>
      </w:r>
      <w:r w:rsidRPr="003756C8">
        <w:rPr>
          <w:highlight w:val="cyan"/>
        </w:rPr>
        <w:t>,</w:t>
      </w:r>
      <w:r>
        <w:t xml:space="preserve"> sometimes, </w:t>
      </w:r>
      <w:r w:rsidRPr="003756C8">
        <w:rPr>
          <w:rStyle w:val="StyleUnderline"/>
          <w:highlight w:val="cyan"/>
        </w:rPr>
        <w:t>to poor</w:t>
      </w:r>
      <w:r>
        <w:t xml:space="preserve"> people. I would say they're pretty i mean as long as when you said it literally you said as long as they don't burn it as long as they don't burn it and </w:t>
      </w:r>
      <w:r w:rsidRPr="009A43DE">
        <w:rPr>
          <w:rStyle w:val="StyleUnderline"/>
        </w:rPr>
        <w:t>as long as they're not taking rich</w:t>
      </w:r>
      <w:r>
        <w:t xml:space="preserve"> people </w:t>
      </w:r>
      <w:r w:rsidRPr="009A43DE">
        <w:rPr>
          <w:rStyle w:val="StyleUnderline"/>
        </w:rPr>
        <w:t>to</w:t>
      </w:r>
      <w:r>
        <w:t xml:space="preserve"> just like shuffle things around and </w:t>
      </w:r>
      <w:r w:rsidRPr="009A43DE">
        <w:rPr>
          <w:rStyle w:val="StyleUnderline"/>
        </w:rPr>
        <w:t>give back to rich</w:t>
      </w:r>
      <w:r>
        <w:t xml:space="preserve"> people </w:t>
      </w:r>
      <w:r w:rsidRPr="009A43DE">
        <w:rPr>
          <w:rStyle w:val="StyleUnderline"/>
        </w:rPr>
        <w:t xml:space="preserve">then </w:t>
      </w:r>
      <w:r w:rsidRPr="003756C8">
        <w:rPr>
          <w:rStyle w:val="StyleUnderline"/>
          <w:highlight w:val="cyan"/>
        </w:rPr>
        <w:t xml:space="preserve">they're the same thing, </w:t>
      </w:r>
      <w:r w:rsidRPr="003756C8">
        <w:rPr>
          <w:rStyle w:val="Emphasis"/>
          <w:highlight w:val="cyan"/>
        </w:rPr>
        <w:t>progressive</w:t>
      </w:r>
      <w:r>
        <w:t xml:space="preserve">, yeah. </w:t>
      </w:r>
    </w:p>
    <w:p w14:paraId="389159AA" w14:textId="77777777" w:rsidR="00BF056F" w:rsidRDefault="00BF056F" w:rsidP="00BF056F">
      <w:pPr>
        <w:pStyle w:val="Heading4"/>
      </w:pPr>
      <w:r>
        <w:t>It requires “taking”</w:t>
      </w:r>
    </w:p>
    <w:p w14:paraId="3B29AD65" w14:textId="77777777" w:rsidR="00BF056F" w:rsidRPr="00D044CC" w:rsidRDefault="00BF056F" w:rsidP="00BF056F">
      <w:r w:rsidRPr="00D044CC">
        <w:rPr>
          <w:rStyle w:val="Style13ptBold"/>
        </w:rPr>
        <w:t>Paul 91</w:t>
      </w:r>
      <w:r w:rsidRPr="00D044CC">
        <w:t>, Professor of Law (Jeremy, “THE HIDDEN STRUCTURE OF TAKINGS LAW,” Southern California Law Review)//BB</w:t>
      </w:r>
    </w:p>
    <w:p w14:paraId="48EDBEFA" w14:textId="77777777" w:rsidR="00BF056F" w:rsidRPr="00493B86" w:rsidRDefault="00BF056F" w:rsidP="00BF056F"/>
    <w:p w14:paraId="63C45B01" w14:textId="77777777" w:rsidR="00BF056F" w:rsidRDefault="00BF056F" w:rsidP="00BF056F">
      <w:r>
        <w:t xml:space="preserve">But it is nonsense to find talismanic significance in the idea of taking money from the public as a whole. See Michelman, supra note 11, at 146-49 (arguing that within the liberal tradition Scalia's concession that general redistribution is permissible commits him to principles that justify affirmative welfare rights). </w:t>
      </w:r>
      <w:r w:rsidRPr="003756C8">
        <w:rPr>
          <w:rStyle w:val="StyleUnderline"/>
          <w:highlight w:val="cyan"/>
        </w:rPr>
        <w:t>Progressive taxes take</w:t>
      </w:r>
      <w:r w:rsidRPr="00493B86">
        <w:rPr>
          <w:rStyle w:val="StyleUnderline"/>
        </w:rPr>
        <w:t xml:space="preserve"> money </w:t>
      </w:r>
      <w:r w:rsidRPr="003756C8">
        <w:rPr>
          <w:rStyle w:val="StyleUnderline"/>
          <w:highlight w:val="cyan"/>
        </w:rPr>
        <w:t>from</w:t>
      </w:r>
      <w:r w:rsidRPr="00493B86">
        <w:rPr>
          <w:rStyle w:val="StyleUnderline"/>
        </w:rPr>
        <w:t xml:space="preserve"> some, </w:t>
      </w:r>
      <w:r w:rsidRPr="003756C8">
        <w:rPr>
          <w:rStyle w:val="StyleUnderline"/>
          <w:highlight w:val="cyan"/>
        </w:rPr>
        <w:t>high income earners, and transfer it</w:t>
      </w:r>
      <w:r w:rsidRPr="00493B86">
        <w:rPr>
          <w:rStyle w:val="StyleUnderline"/>
        </w:rPr>
        <w:t xml:space="preserve"> through public assistance to others, low or no income earners</w:t>
      </w:r>
      <w:r>
        <w:t xml:space="preserve">. Indeed, </w:t>
      </w:r>
      <w:r w:rsidRPr="003756C8">
        <w:rPr>
          <w:rStyle w:val="StyleUnderline"/>
          <w:highlight w:val="cyan"/>
        </w:rPr>
        <w:t>the</w:t>
      </w:r>
      <w:r>
        <w:t xml:space="preserve"> very </w:t>
      </w:r>
      <w:r w:rsidRPr="003756C8">
        <w:rPr>
          <w:rStyle w:val="Emphasis"/>
          <w:highlight w:val="cyan"/>
        </w:rPr>
        <w:t>definition of redistribution</w:t>
      </w:r>
      <w:r w:rsidRPr="003756C8">
        <w:rPr>
          <w:rStyle w:val="StyleUnderline"/>
          <w:highlight w:val="cyan"/>
        </w:rPr>
        <w:t xml:space="preserve"> is to take from some to give to others</w:t>
      </w:r>
      <w:r>
        <w:t>. Taxes may be a good mechanism for redistribution because legislators may encounter difficulty in singling out one group for adverse, perhaps unfair, treatment. Justice Scalia is unconvincing, however, in his effort to demonstrate that the entire class of landlords is less likely to be unfairly singled out than, for example, the class of high income earners. See Note, Taking a Step Back: A Reconsideration of the Takings Test of Nollan v. California Coastal Commission, 102 HARV. L. REV. 448, 464 (1988) (challenging the claim that tax policy is more democratic than regulatory policy). In short, once redistribution becomes a permissible goal of government, the standard for unfair redistribution cannot be derived from mere allegations that the purpose of a statute is redistributional. See generally Rose, Mahon Reconstructed: Why the Takings Issue is Still a Muddle, 57 S. CAL. L. REV. 561 (1984) (characterizing the ambivalence of takings clause jurisprudence toward redistribution as the inevitable result of the tension within the American tradition between property as wealth and property as virtue).</w:t>
      </w:r>
    </w:p>
    <w:p w14:paraId="7EE41B90" w14:textId="77777777" w:rsidR="00BF056F" w:rsidRPr="00333E00" w:rsidRDefault="00BF056F" w:rsidP="00BF056F"/>
    <w:p w14:paraId="10025A3A" w14:textId="77777777" w:rsidR="00BF056F" w:rsidRDefault="00BF056F" w:rsidP="00BF056F">
      <w:pPr>
        <w:pStyle w:val="Heading4"/>
      </w:pPr>
      <w:r>
        <w:t>Spending without taxation is “distribution” not “redistribution”</w:t>
      </w:r>
    </w:p>
    <w:p w14:paraId="454C20BC" w14:textId="77777777" w:rsidR="00BF056F" w:rsidRDefault="00BF056F" w:rsidP="00BF056F">
      <w:r w:rsidRPr="00E202F0">
        <w:rPr>
          <w:rStyle w:val="Style13ptBold"/>
        </w:rPr>
        <w:t>Holcomb</w:t>
      </w:r>
      <w:r>
        <w:rPr>
          <w:rStyle w:val="Style13ptBold"/>
        </w:rPr>
        <w:t xml:space="preserve"> 20</w:t>
      </w:r>
      <w:r>
        <w:t>, MA in Political and Justice Studies (Carolyn, “Welfare Reform: The Politics of Redistributive Policy,” Proquest Theses)//BB</w:t>
      </w:r>
    </w:p>
    <w:p w14:paraId="1490B8F2" w14:textId="77777777" w:rsidR="00BF056F" w:rsidRDefault="00BF056F" w:rsidP="00BF056F">
      <w:r>
        <w:t xml:space="preserve">My research will analyze whether the goals were of PRWORA to eliminate redistributive tax dollars from the middle class to the “undeserving” single mother households. </w:t>
      </w:r>
      <w:r w:rsidRPr="003756C8">
        <w:rPr>
          <w:rStyle w:val="StyleUnderline"/>
          <w:highlight w:val="cyan"/>
        </w:rPr>
        <w:t>The definition of redistributive</w:t>
      </w:r>
      <w:r>
        <w:t xml:space="preserve"> public policy </w:t>
      </w:r>
      <w:r w:rsidRPr="003756C8">
        <w:rPr>
          <w:rStyle w:val="StyleUnderline"/>
          <w:highlight w:val="cyan"/>
        </w:rPr>
        <w:t>is</w:t>
      </w:r>
      <w:r>
        <w:t xml:space="preserve"> the </w:t>
      </w:r>
      <w:r w:rsidRPr="003756C8">
        <w:rPr>
          <w:rStyle w:val="Emphasis"/>
          <w:highlight w:val="cyan"/>
        </w:rPr>
        <w:t>transfer of taxes from the rich to the poor</w:t>
      </w:r>
      <w:r>
        <w:t xml:space="preserve">; but in some instances the redistributive benefits comes from the middle class to the upper class in the form of regressive taxes.  However, </w:t>
      </w:r>
      <w:r w:rsidRPr="003756C8">
        <w:rPr>
          <w:rStyle w:val="Emphasis"/>
          <w:highlight w:val="cyan"/>
        </w:rPr>
        <w:t>redistributive</w:t>
      </w:r>
      <w:r>
        <w:t xml:space="preserve"> public </w:t>
      </w:r>
      <w:r w:rsidRPr="003756C8">
        <w:rPr>
          <w:rStyle w:val="StyleUnderline"/>
          <w:highlight w:val="cyan"/>
        </w:rPr>
        <w:t>policies</w:t>
      </w:r>
      <w:r>
        <w:t xml:space="preserve"> that involves social welfare policy that </w:t>
      </w:r>
      <w:r w:rsidRPr="003756C8">
        <w:rPr>
          <w:rStyle w:val="Emphasis"/>
          <w:highlight w:val="cyan"/>
        </w:rPr>
        <w:t>tax</w:t>
      </w:r>
      <w:r>
        <w:t xml:space="preserve">es </w:t>
      </w:r>
      <w:r>
        <w:rPr>
          <w:rStyle w:val="StyleUnderline"/>
        </w:rPr>
        <w:t xml:space="preserve">the upper and middle classes </w:t>
      </w:r>
      <w:r w:rsidRPr="003756C8">
        <w:rPr>
          <w:rStyle w:val="StyleUnderline"/>
          <w:highlight w:val="cyan"/>
        </w:rPr>
        <w:t>to fund</w:t>
      </w:r>
      <w:r>
        <w:rPr>
          <w:rStyle w:val="StyleUnderline"/>
        </w:rPr>
        <w:t xml:space="preserve"> programs for the lower class</w:t>
      </w:r>
      <w:r>
        <w:t xml:space="preserve">.  </w:t>
      </w:r>
      <w:r w:rsidRPr="003756C8">
        <w:rPr>
          <w:rStyle w:val="Emphasis"/>
          <w:highlight w:val="cyan"/>
        </w:rPr>
        <w:t>Distributive</w:t>
      </w:r>
      <w:r>
        <w:t xml:space="preserve"> public </w:t>
      </w:r>
      <w:r>
        <w:rPr>
          <w:rStyle w:val="StyleUnderline"/>
        </w:rPr>
        <w:t xml:space="preserve">policy </w:t>
      </w:r>
      <w:r w:rsidRPr="003756C8">
        <w:rPr>
          <w:rStyle w:val="StyleUnderline"/>
          <w:highlight w:val="cyan"/>
        </w:rPr>
        <w:t xml:space="preserve">is when the government deems it is </w:t>
      </w:r>
      <w:r w:rsidRPr="003756C8">
        <w:rPr>
          <w:rStyle w:val="Emphasis"/>
          <w:highlight w:val="cyan"/>
        </w:rPr>
        <w:t>necessary</w:t>
      </w:r>
      <w:r w:rsidRPr="003756C8">
        <w:rPr>
          <w:rStyle w:val="StyleUnderline"/>
          <w:highlight w:val="cyan"/>
        </w:rPr>
        <w:t xml:space="preserve"> to</w:t>
      </w:r>
      <w:r>
        <w:rPr>
          <w:rStyle w:val="StyleUnderline"/>
        </w:rPr>
        <w:t xml:space="preserve"> </w:t>
      </w:r>
      <w:r w:rsidRPr="003756C8">
        <w:rPr>
          <w:rStyle w:val="StyleUnderline"/>
          <w:highlight w:val="cyan"/>
        </w:rPr>
        <w:t>benefit</w:t>
      </w:r>
      <w:r>
        <w:rPr>
          <w:rStyle w:val="StyleUnderline"/>
        </w:rPr>
        <w:t xml:space="preserve"> a certain segment of </w:t>
      </w:r>
      <w:r w:rsidRPr="003756C8">
        <w:rPr>
          <w:rStyle w:val="StyleUnderline"/>
          <w:highlight w:val="cyan"/>
        </w:rPr>
        <w:t>society</w:t>
      </w:r>
      <w:r>
        <w:rPr>
          <w:rStyle w:val="StyleUnderline"/>
        </w:rPr>
        <w:t xml:space="preserve"> </w:t>
      </w:r>
      <w:r w:rsidRPr="00F31D8B">
        <w:t>such as farmers or a community after a disaster</w:t>
      </w:r>
      <w:r>
        <w:rPr>
          <w:rStyle w:val="StyleUnderline"/>
        </w:rPr>
        <w:t xml:space="preserve"> </w:t>
      </w:r>
      <w:r w:rsidRPr="003756C8">
        <w:rPr>
          <w:rStyle w:val="Emphasis"/>
          <w:highlight w:val="cyan"/>
        </w:rPr>
        <w:t>without</w:t>
      </w:r>
      <w:r>
        <w:rPr>
          <w:rStyle w:val="StyleUnderline"/>
        </w:rPr>
        <w:t xml:space="preserve"> raises </w:t>
      </w:r>
      <w:r w:rsidRPr="003756C8">
        <w:rPr>
          <w:rStyle w:val="StyleUnderline"/>
          <w:highlight w:val="cyan"/>
        </w:rPr>
        <w:t>taxes on the public</w:t>
      </w:r>
      <w:r w:rsidRPr="00B675A6">
        <w:t>.  Distributive public policies are not controversial because the taxpayers are not being asked to fund another segment of society’s lifestyle.  Redistributive public policy has been an ongoing debate since the 1960s with the increase in single mother household that were chronically dependent on government for their income.  Redistributive tax policies have a racial undertone that intimates that single mothers, specifically African-American single mothers are not productive and are dependent on the governmental support  for themselves and their children.  The perception by many in the public is that the single mother households are not deserving of ongoing support of the taxpayers.  The conservative ideology is defined as valuing tradition, religion, and institutions.  The people holding conservatives values and ideology are usually the wealthy and the fundamentalist Christians and other conservative religious groups.</w:t>
      </w:r>
      <w:r>
        <w:t xml:space="preserve"> </w:t>
      </w:r>
    </w:p>
    <w:p w14:paraId="0F13DDEE" w14:textId="77777777" w:rsidR="00BF056F" w:rsidRPr="005C70EB" w:rsidRDefault="00BF056F" w:rsidP="00BF056F"/>
    <w:p w14:paraId="0835A7EA" w14:textId="77777777" w:rsidR="00BF056F" w:rsidRDefault="00BF056F" w:rsidP="00BF056F">
      <w:pPr>
        <w:pStyle w:val="Heading3"/>
      </w:pPr>
      <w:r>
        <w:t>FR---Fiscal Requires Taxes---2NC</w:t>
      </w:r>
    </w:p>
    <w:p w14:paraId="0D77752E" w14:textId="77777777" w:rsidR="00BF056F" w:rsidRPr="00C66CFF" w:rsidRDefault="00BF056F" w:rsidP="00BF056F">
      <w:pPr>
        <w:pStyle w:val="Heading4"/>
      </w:pPr>
      <w:r>
        <w:t>Fiscal means taxation</w:t>
      </w:r>
    </w:p>
    <w:p w14:paraId="3AD72FE4" w14:textId="77777777" w:rsidR="00BF056F" w:rsidRPr="00531789" w:rsidRDefault="00BF056F" w:rsidP="00BF056F">
      <w:r w:rsidRPr="00543962">
        <w:rPr>
          <w:rStyle w:val="Style13ptBold"/>
        </w:rPr>
        <w:t>Beezer 88</w:t>
      </w:r>
      <w:r>
        <w:t xml:space="preserve">, Judge, United </w:t>
      </w:r>
      <w:r w:rsidRPr="00E84B50">
        <w:t>States Court of Appeals, Ninth Circuit</w:t>
      </w:r>
      <w:r>
        <w:t xml:space="preserve"> (Robert R. Beezer, 1988, “</w:t>
      </w:r>
      <w:r w:rsidRPr="00E84B50">
        <w:t>United States v. Cuevas</w:t>
      </w:r>
      <w:r>
        <w:t xml:space="preserve">,” </w:t>
      </w:r>
      <w:r w:rsidRPr="00E84B50">
        <w:t>United States Court of Appeals for the Ninth Circuit, No. 87-5007</w:t>
      </w:r>
      <w:r>
        <w:t>,</w:t>
      </w:r>
      <w:r w:rsidRPr="00E84B50">
        <w:t xml:space="preserve"> University of Kansas Libraries, Lexis</w:t>
      </w:r>
      <w:r>
        <w:t>)</w:t>
      </w:r>
    </w:p>
    <w:p w14:paraId="6C5510EC" w14:textId="77777777" w:rsidR="00BF056F" w:rsidRPr="00C66CFF" w:rsidRDefault="00BF056F" w:rsidP="00BF056F">
      <w:r w:rsidRPr="00C66CFF">
        <w:t>The term "fiscal aspects" is not defined anywhere in the Swiss order. Other passages, however, shed light [**30] on the Swiss court's intent. On page one of the (29-page) order, the Swiss court observed that Zurich authorities had opened two cases against Cuevas, one "because of financing illegal activities in narcotics trading," a second "for collection of wrongfully obtained capital gains."</w:t>
      </w:r>
    </w:p>
    <w:p w14:paraId="1677186F" w14:textId="77777777" w:rsidR="00BF056F" w:rsidRPr="00E84B50" w:rsidRDefault="00BF056F" w:rsidP="00BF056F">
      <w:pPr>
        <w:rPr>
          <w:sz w:val="14"/>
          <w:szCs w:val="14"/>
        </w:rPr>
      </w:pPr>
      <w:r w:rsidRPr="00E84B50">
        <w:rPr>
          <w:sz w:val="14"/>
          <w:szCs w:val="14"/>
        </w:rPr>
        <w:t xml:space="preserve">The second prosecution, relating to </w:t>
      </w:r>
      <w:r w:rsidRPr="003756C8">
        <w:rPr>
          <w:rStyle w:val="Emphasis"/>
          <w:highlight w:val="cyan"/>
        </w:rPr>
        <w:t>taxes</w:t>
      </w:r>
      <w:r w:rsidRPr="00E84B50">
        <w:rPr>
          <w:sz w:val="14"/>
          <w:szCs w:val="14"/>
        </w:rPr>
        <w:t xml:space="preserve">, </w:t>
      </w:r>
      <w:r w:rsidRPr="003756C8">
        <w:rPr>
          <w:rStyle w:val="Emphasis"/>
          <w:highlight w:val="cyan"/>
        </w:rPr>
        <w:t>provides the most obvious referent for the term</w:t>
      </w:r>
      <w:r w:rsidRPr="00E84B50">
        <w:rPr>
          <w:sz w:val="14"/>
          <w:szCs w:val="14"/>
        </w:rPr>
        <w:t xml:space="preserve"> "</w:t>
      </w:r>
      <w:r w:rsidRPr="003756C8">
        <w:rPr>
          <w:rStyle w:val="Emphasis"/>
          <w:highlight w:val="cyan"/>
        </w:rPr>
        <w:t>fiscal</w:t>
      </w:r>
      <w:r w:rsidRPr="00E84B50">
        <w:rPr>
          <w:sz w:val="14"/>
          <w:szCs w:val="14"/>
        </w:rPr>
        <w:t xml:space="preserve"> aspects." Such </w:t>
      </w:r>
      <w:r w:rsidRPr="00E84B50">
        <w:rPr>
          <w:rStyle w:val="StyleUnderline"/>
        </w:rPr>
        <w:t>a construction of "</w:t>
      </w:r>
      <w:r w:rsidRPr="003756C8">
        <w:rPr>
          <w:rStyle w:val="Emphasis"/>
          <w:highlight w:val="cyan"/>
        </w:rPr>
        <w:t>fiscal</w:t>
      </w:r>
      <w:r w:rsidRPr="00E84B50">
        <w:rPr>
          <w:sz w:val="14"/>
          <w:szCs w:val="14"/>
        </w:rPr>
        <w:t xml:space="preserve"> aspects" </w:t>
      </w:r>
      <w:r w:rsidRPr="00E84B50">
        <w:rPr>
          <w:rStyle w:val="StyleUnderline"/>
        </w:rPr>
        <w:t xml:space="preserve">(relating to </w:t>
      </w:r>
      <w:r w:rsidRPr="003756C8">
        <w:rPr>
          <w:rStyle w:val="Emphasis"/>
          <w:highlight w:val="cyan"/>
        </w:rPr>
        <w:t>taxes</w:t>
      </w:r>
      <w:r w:rsidRPr="003756C8">
        <w:rPr>
          <w:rStyle w:val="StyleUnderline"/>
          <w:highlight w:val="cyan"/>
        </w:rPr>
        <w:t xml:space="preserve"> or financial </w:t>
      </w:r>
      <w:r w:rsidRPr="003756C8">
        <w:rPr>
          <w:rStyle w:val="Emphasis"/>
          <w:highlight w:val="cyan"/>
        </w:rPr>
        <w:t>penalties</w:t>
      </w:r>
      <w:r w:rsidRPr="003756C8">
        <w:rPr>
          <w:rStyle w:val="StyleUnderline"/>
          <w:highlight w:val="cyan"/>
        </w:rPr>
        <w:t>) is supported</w:t>
      </w:r>
      <w:r w:rsidRPr="00E84B50">
        <w:rPr>
          <w:sz w:val="14"/>
          <w:szCs w:val="14"/>
        </w:rPr>
        <w:t xml:space="preserve"> by the following central, but ambiguous passage of the extradition order:</w:t>
      </w:r>
    </w:p>
    <w:p w14:paraId="71F126F9" w14:textId="77777777" w:rsidR="00BF056F" w:rsidRPr="00E84B50" w:rsidRDefault="00BF056F" w:rsidP="00BF056F">
      <w:pPr>
        <w:ind w:left="720"/>
        <w:rPr>
          <w:sz w:val="14"/>
          <w:szCs w:val="14"/>
        </w:rPr>
      </w:pPr>
      <w:r w:rsidRPr="00E84B50">
        <w:rPr>
          <w:sz w:val="14"/>
          <w:szCs w:val="14"/>
        </w:rPr>
        <w:t>In order to obviate any misunderstanding whatsoever, it should be reiterated here nevertheless, that the prosecution of complainant remains admissible to the full extent of the indictment because of his activity in connection with drugs, so that, in any event, the money hauls effected by couriers acting under his orders would - - from this visual angle -- not have to remain without consideration. The order will have to state only that with regard to these hauls, no taxes or fees or any fiscal penalties shall be imposed as well as that if there is any penalty for the non-fiscal delict conduct, same shall not be increased [**31] in consideration of the fiscal set of facts.</w:t>
      </w:r>
    </w:p>
    <w:p w14:paraId="4B7117B1" w14:textId="77777777" w:rsidR="00BF056F" w:rsidRPr="00E84B50" w:rsidRDefault="00BF056F" w:rsidP="00BF056F">
      <w:r w:rsidRPr="00E84B50">
        <w:t xml:space="preserve">From this passage, we cautiously extract the following conclusions: First, the Swiss do not oppose "prosecution . . . to the full extent of the [fifteen count] indictment." Second, the "money hauls" or transactions of currency derived from narcotics should not "remain without consideration;" that is, they should be considered. Third, prosecution for the "hauls" themselves should not lead to the payment of "taxes or fees or any fiscal penalties"; nor should "taxes, fees, or fiscal penalties" relating to the "money hauls" be imposed surreptitiously through narcotics conspiracy penalties. </w:t>
      </w:r>
      <w:r w:rsidRPr="003756C8">
        <w:rPr>
          <w:rStyle w:val="StyleUnderline"/>
          <w:highlight w:val="cyan"/>
        </w:rPr>
        <w:t xml:space="preserve">Such a reading is </w:t>
      </w:r>
      <w:r w:rsidRPr="003756C8">
        <w:rPr>
          <w:rStyle w:val="Emphasis"/>
          <w:highlight w:val="cyan"/>
        </w:rPr>
        <w:t>consistent</w:t>
      </w:r>
      <w:r w:rsidRPr="003756C8">
        <w:rPr>
          <w:highlight w:val="cyan"/>
        </w:rPr>
        <w:t xml:space="preserve"> </w:t>
      </w:r>
      <w:r w:rsidRPr="003756C8">
        <w:rPr>
          <w:rStyle w:val="StyleUnderline"/>
          <w:highlight w:val="cyan"/>
        </w:rPr>
        <w:t>with the definition of "</w:t>
      </w:r>
      <w:r w:rsidRPr="003756C8">
        <w:rPr>
          <w:rStyle w:val="Emphasis"/>
          <w:highlight w:val="cyan"/>
        </w:rPr>
        <w:t xml:space="preserve">fiscal </w:t>
      </w:r>
      <w:r w:rsidRPr="003756C8">
        <w:rPr>
          <w:rStyle w:val="Emphasis"/>
        </w:rPr>
        <w:t>aspects</w:t>
      </w:r>
      <w:r w:rsidRPr="003756C8">
        <w:rPr>
          <w:rStyle w:val="StyleUnderline"/>
          <w:highlight w:val="cyan"/>
        </w:rPr>
        <w:t xml:space="preserve">" as </w:t>
      </w:r>
      <w:r w:rsidRPr="003756C8">
        <w:rPr>
          <w:rStyle w:val="Emphasis"/>
          <w:highlight w:val="cyan"/>
        </w:rPr>
        <w:t>tax-related</w:t>
      </w:r>
      <w:r w:rsidRPr="00E84B50">
        <w:t>. 26</w:t>
      </w:r>
    </w:p>
    <w:p w14:paraId="4CA6B73E" w14:textId="77777777" w:rsidR="00BF056F" w:rsidRPr="006D7938" w:rsidRDefault="00BF056F" w:rsidP="00BF056F"/>
    <w:p w14:paraId="32D0AC7A" w14:textId="77777777" w:rsidR="00BF056F" w:rsidRPr="00993C72" w:rsidRDefault="00BF056F" w:rsidP="00BF056F"/>
    <w:p w14:paraId="0A758DD4" w14:textId="77777777" w:rsidR="00BF056F" w:rsidRDefault="00BF056F" w:rsidP="00BF056F">
      <w:pPr>
        <w:pStyle w:val="Heading3"/>
      </w:pPr>
      <w:r>
        <w:t>FR---AT: ‘And/Or Means And’ CI---2NC</w:t>
      </w:r>
    </w:p>
    <w:p w14:paraId="5ACEB8C2" w14:textId="77777777" w:rsidR="00BF056F" w:rsidRDefault="00BF056F" w:rsidP="00BF056F">
      <w:pPr>
        <w:pStyle w:val="Heading4"/>
      </w:pPr>
      <w:r>
        <w:t>It really doesn’t…</w:t>
      </w:r>
    </w:p>
    <w:p w14:paraId="4792D3E7" w14:textId="77777777" w:rsidR="00BF056F" w:rsidRDefault="00BF056F" w:rsidP="00BF056F">
      <w:r w:rsidRPr="00935E29">
        <w:rPr>
          <w:rStyle w:val="Style13ptBold"/>
        </w:rPr>
        <w:t>Supreme Court of Missouri</w:t>
      </w:r>
      <w:r>
        <w:t xml:space="preserve">, Division No. 2 </w:t>
      </w:r>
      <w:r w:rsidRPr="00935E29">
        <w:rPr>
          <w:rStyle w:val="Style13ptBold"/>
        </w:rPr>
        <w:t>1958</w:t>
      </w:r>
      <w:r>
        <w:t xml:space="preserve"> (“Samuel Kraus Company v. Kansas City,” Lexis)//BB</w:t>
      </w:r>
    </w:p>
    <w:p w14:paraId="66D80E32" w14:textId="77777777" w:rsidR="00BF056F" w:rsidRPr="00935E29" w:rsidRDefault="00BF056F" w:rsidP="00BF056F"/>
    <w:p w14:paraId="09A586BC" w14:textId="77777777" w:rsidR="00BF056F" w:rsidRDefault="00BF056F" w:rsidP="00BF056F">
      <w:r>
        <w:t>To substantiate this construction of the contract Kraus seizes upon the word "</w:t>
      </w:r>
      <w:r w:rsidRPr="003756C8">
        <w:rPr>
          <w:rStyle w:val="StyleUnderline"/>
          <w:highlight w:val="cyan"/>
        </w:rPr>
        <w:t>and</w:t>
      </w:r>
      <w:r>
        <w:t xml:space="preserve">" in the parenthetical clause and invokes the conjunctive-disjunctive rules employed in the submission of tort cases and says, by reason of these rules, "the exception </w:t>
      </w:r>
      <w:r w:rsidRPr="003756C8">
        <w:rPr>
          <w:rStyle w:val="StyleUnderline"/>
          <w:highlight w:val="cyan"/>
        </w:rPr>
        <w:t>requires</w:t>
      </w:r>
      <w:r>
        <w:t xml:space="preserve"> conjunctively </w:t>
      </w:r>
      <w:r w:rsidRPr="003756C8">
        <w:rPr>
          <w:rStyle w:val="Emphasis"/>
          <w:highlight w:val="cyan"/>
        </w:rPr>
        <w:t>that both conditions exist</w:t>
      </w:r>
      <w:r>
        <w:t xml:space="preserve"> to authorize a variation from the lump sum contract price." </w:t>
      </w:r>
      <w:r w:rsidRPr="003756C8">
        <w:rPr>
          <w:rStyle w:val="StyleUnderline"/>
          <w:highlight w:val="cyan"/>
        </w:rPr>
        <w:t>The word "</w:t>
      </w:r>
      <w:r w:rsidRPr="003756C8">
        <w:rPr>
          <w:rStyle w:val="Emphasis"/>
          <w:highlight w:val="cyan"/>
        </w:rPr>
        <w:t>and</w:t>
      </w:r>
      <w:r w:rsidRPr="003756C8">
        <w:rPr>
          <w:rStyle w:val="StyleUnderline"/>
          <w:highlight w:val="cyan"/>
        </w:rPr>
        <w:t xml:space="preserve">" is defined and cases are cited to demonstrate that the word may </w:t>
      </w:r>
      <w:r w:rsidRPr="003756C8">
        <w:rPr>
          <w:rStyle w:val="Emphasis"/>
          <w:highlight w:val="cyan"/>
        </w:rPr>
        <w:t>not</w:t>
      </w:r>
      <w:r w:rsidRPr="003756C8">
        <w:rPr>
          <w:rStyle w:val="StyleUnderline"/>
          <w:highlight w:val="cyan"/>
        </w:rPr>
        <w:t xml:space="preserve"> be changed or construed to mean "</w:t>
      </w:r>
      <w:r w:rsidRPr="003756C8">
        <w:rPr>
          <w:rStyle w:val="Emphasis"/>
          <w:highlight w:val="cyan"/>
        </w:rPr>
        <w:t>or</w:t>
      </w:r>
      <w:r w:rsidRPr="003756C8">
        <w:rPr>
          <w:rStyle w:val="StyleUnderline"/>
          <w:highlight w:val="cyan"/>
        </w:rPr>
        <w:t>,</w:t>
      </w:r>
      <w:r w:rsidRPr="00935E29">
        <w:rPr>
          <w:rStyle w:val="StyleUnderline"/>
        </w:rPr>
        <w:t>"</w:t>
      </w:r>
      <w:r>
        <w:t xml:space="preserve"> and therefore it is urged, before there could be any adjustment in the lump sum price or before the unit prices for estimated quantities became effective or into operation, they must have come about only as the result of additional, omitted or changed work as elsewhere defined and set forth in the contract. It is said that the contract is ambiguous and in support of the plaintiff's interpretation the auxiliary rules of construction are invoked (Paisley v. Lucas, 346 Mo. 827, 143 S.W.2d 262) and extrinsic evidence is resorted to and, finally, </w:t>
      </w:r>
      <w:r w:rsidRPr="003756C8">
        <w:rPr>
          <w:rStyle w:val="StyleUnderline"/>
          <w:highlight w:val="cyan"/>
        </w:rPr>
        <w:t>it is</w:t>
      </w:r>
      <w:r>
        <w:t xml:space="preserve"> urged that the proof, particularly certain documentary evidence, is </w:t>
      </w:r>
      <w:r w:rsidRPr="003756C8">
        <w:rPr>
          <w:rStyle w:val="StyleUnderline"/>
          <w:highlight w:val="cyan"/>
        </w:rPr>
        <w:t>so plain as to admit</w:t>
      </w:r>
      <w:r>
        <w:t xml:space="preserve"> of </w:t>
      </w:r>
      <w:r w:rsidRPr="003756C8">
        <w:rPr>
          <w:rStyle w:val="StyleUnderline"/>
          <w:highlight w:val="cyan"/>
        </w:rPr>
        <w:t>no</w:t>
      </w:r>
      <w:r w:rsidRPr="003179CB">
        <w:rPr>
          <w:rStyle w:val="StyleUnderline"/>
        </w:rPr>
        <w:t xml:space="preserve"> </w:t>
      </w:r>
      <w:r w:rsidRPr="003756C8">
        <w:rPr>
          <w:rStyle w:val="StyleUnderline"/>
          <w:highlight w:val="cyan"/>
        </w:rPr>
        <w:t>doubt</w:t>
      </w:r>
      <w:r>
        <w:t xml:space="preserve"> and established the plaintiff's right to recover on count one as a matter of law.</w:t>
      </w:r>
    </w:p>
    <w:p w14:paraId="2E2E835C" w14:textId="77777777" w:rsidR="00BF056F" w:rsidRDefault="00BF056F" w:rsidP="00BF056F"/>
    <w:p w14:paraId="49722894" w14:textId="77777777" w:rsidR="00BF056F" w:rsidRPr="00935E29" w:rsidRDefault="00BF056F" w:rsidP="00BF056F"/>
    <w:p w14:paraId="3B8B8C88" w14:textId="77777777" w:rsidR="00BF056F" w:rsidRDefault="00BF056F" w:rsidP="00BF056F">
      <w:pPr>
        <w:pStyle w:val="Heading3"/>
      </w:pPr>
      <w:r>
        <w:t>FR---AT: Distributive ‘And’ CI---2NC</w:t>
      </w:r>
    </w:p>
    <w:p w14:paraId="739B2448" w14:textId="77777777" w:rsidR="00BF056F" w:rsidRPr="0016222B" w:rsidRDefault="00BF056F" w:rsidP="00BF056F">
      <w:pPr>
        <w:pStyle w:val="Heading4"/>
      </w:pPr>
      <w:r>
        <w:t>‘And’ doesn’t distribute.</w:t>
      </w:r>
    </w:p>
    <w:p w14:paraId="21CBC70F" w14:textId="77777777" w:rsidR="00BF056F" w:rsidRPr="009272CE" w:rsidRDefault="00BF056F" w:rsidP="00BF056F">
      <w:r w:rsidRPr="009272CE">
        <w:rPr>
          <w:rStyle w:val="Style13ptBold"/>
        </w:rPr>
        <w:t>Pryor ’22</w:t>
      </w:r>
      <w:r>
        <w:t xml:space="preserve"> [Bill Pryor; December 6, 2022; Chief Judge of the United States Court of Appeals for the Eleventh Circuit, Former Commissioner of the United States Sentencing Commission, writing for the majority en banc; Westlaw, “United States v. Garcon,” 54 F.4th 1274]</w:t>
      </w:r>
    </w:p>
    <w:p w14:paraId="21A04951" w14:textId="77777777" w:rsidR="00BF056F" w:rsidRPr="003313B0" w:rsidRDefault="00BF056F" w:rsidP="00BF056F">
      <w:pPr>
        <w:rPr>
          <w:sz w:val="16"/>
        </w:rPr>
      </w:pPr>
      <w:r w:rsidRPr="003313B0">
        <w:rPr>
          <w:rStyle w:val="StyleUnderline"/>
        </w:rPr>
        <w:t>The question presented</w:t>
      </w:r>
      <w:r w:rsidRPr="003313B0">
        <w:rPr>
          <w:sz w:val="16"/>
        </w:rPr>
        <w:t xml:space="preserve"> in this appeal of a grant of safety-valve relief </w:t>
      </w:r>
      <w:r w:rsidRPr="003313B0">
        <w:rPr>
          <w:rStyle w:val="StyleUnderline"/>
        </w:rPr>
        <w:t>is whether</w:t>
      </w:r>
      <w:r w:rsidRPr="003313B0">
        <w:rPr>
          <w:sz w:val="16"/>
        </w:rPr>
        <w:t xml:space="preserve">, in the First Step Act, </w:t>
      </w:r>
      <w:r w:rsidRPr="003313B0">
        <w:rPr>
          <w:rStyle w:val="StyleUnderline"/>
        </w:rPr>
        <w:t>the word “and” means “and.”</w:t>
      </w:r>
      <w:r w:rsidRPr="003313B0">
        <w:rPr>
          <w:sz w:val="16"/>
        </w:rPr>
        <w:t xml:space="preserve"> The Act empowers a court to grant a criminal defendant relief from a mandatory minimum sentence, but that relief is available only if “the defendant does not have” “more than 4 criminal history points,” “a prior 3-point offense[,] ... and ... a prior 2-point violent offense.” 18 U.S.C. § 3553(f)(1) (emphasis added). Julian Garcon, who pleaded guilty to attempting to possess 500 grams or more of cocaine with intent to distribute, has a prior 3-point offense but does not have more than 4 criminal history points or a prior 2-point violent offense. The district court concluded that Garcon remained eligible for relief under the Act because he did not have all three characteristics. We agree. Because </w:t>
      </w:r>
      <w:r w:rsidRPr="003313B0">
        <w:rPr>
          <w:rStyle w:val="StyleUnderline"/>
        </w:rPr>
        <w:t xml:space="preserve">the conjunctive </w:t>
      </w:r>
      <w:r w:rsidRPr="003756C8">
        <w:rPr>
          <w:rStyle w:val="StyleUnderline"/>
          <w:highlight w:val="cyan"/>
        </w:rPr>
        <w:t xml:space="preserve">“and” </w:t>
      </w:r>
      <w:r w:rsidRPr="003756C8">
        <w:rPr>
          <w:rStyle w:val="Emphasis"/>
          <w:highlight w:val="cyan"/>
        </w:rPr>
        <w:t>joins together</w:t>
      </w:r>
      <w:r w:rsidRPr="003313B0">
        <w:rPr>
          <w:sz w:val="16"/>
        </w:rPr>
        <w:t xml:space="preserve"> the enumerated </w:t>
      </w:r>
      <w:r w:rsidRPr="003756C8">
        <w:rPr>
          <w:rStyle w:val="StyleUnderline"/>
          <w:highlight w:val="cyan"/>
        </w:rPr>
        <w:t>characteristics</w:t>
      </w:r>
      <w:r w:rsidRPr="003313B0">
        <w:rPr>
          <w:sz w:val="16"/>
        </w:rPr>
        <w:t>, a defendant must have all three before he is ineligible for relief. We affirm.</w:t>
      </w:r>
    </w:p>
    <w:p w14:paraId="1D296B1D" w14:textId="77777777" w:rsidR="00BF056F" w:rsidRPr="003313B0" w:rsidRDefault="00BF056F" w:rsidP="00BF056F">
      <w:pPr>
        <w:rPr>
          <w:sz w:val="16"/>
        </w:rPr>
      </w:pPr>
      <w:r w:rsidRPr="003313B0">
        <w:rPr>
          <w:sz w:val="16"/>
        </w:rPr>
        <w:t>I. BACKGROUND</w:t>
      </w:r>
    </w:p>
    <w:p w14:paraId="58FF0456" w14:textId="77777777" w:rsidR="00BF056F" w:rsidRPr="003313B0" w:rsidRDefault="00BF056F" w:rsidP="00BF056F">
      <w:pPr>
        <w:rPr>
          <w:sz w:val="16"/>
        </w:rPr>
      </w:pPr>
      <w:r w:rsidRPr="003313B0">
        <w:rPr>
          <w:sz w:val="16"/>
        </w:rPr>
        <w:t>Julian Garcon was indicted in 2019 for attempting to possess 500 grams or more of cocaine with intent to distribute. See 21 U.S.C. §§ 841(a), 846. The offense carried a statutory minimum sentence of five years’ imprisonment. See id. § 841(b)(1)(B)(ii). Garcon pleaded guilty.</w:t>
      </w:r>
    </w:p>
    <w:p w14:paraId="4A56380D" w14:textId="77777777" w:rsidR="00BF056F" w:rsidRPr="003313B0" w:rsidRDefault="00BF056F" w:rsidP="00BF056F">
      <w:pPr>
        <w:rPr>
          <w:sz w:val="16"/>
        </w:rPr>
      </w:pPr>
      <w:r w:rsidRPr="003313B0">
        <w:rPr>
          <w:sz w:val="16"/>
        </w:rPr>
        <w:t>At sentencing, Garcon asked the district court to apply the so-called “safety valve” of the First Step Act, 18 U.S.C. § 3553(f). Section 3553(f) provides that, for certain crimes, including the crime Garcon committed, the sentencing court “shall impose *1277 a sentence pursuant to [the United States Sentencing] [G]uidelines ... without regard to any statutory minimum sentence, if the court finds at sentencing” that the defendant satisfies each of five numbered subsections. See id. § 3553(f)(1)–(5). The first subsection—the requirement in dispute here—provides as follows:</w:t>
      </w:r>
    </w:p>
    <w:p w14:paraId="68B11845" w14:textId="77777777" w:rsidR="00BF056F" w:rsidRPr="003313B0" w:rsidRDefault="00BF056F" w:rsidP="00BF056F">
      <w:pPr>
        <w:tabs>
          <w:tab w:val="left" w:pos="720"/>
        </w:tabs>
        <w:ind w:left="720"/>
        <w:rPr>
          <w:sz w:val="16"/>
        </w:rPr>
      </w:pPr>
      <w:r w:rsidRPr="003313B0">
        <w:rPr>
          <w:sz w:val="16"/>
        </w:rPr>
        <w:t>(1) the defendant does not have—</w:t>
      </w:r>
    </w:p>
    <w:p w14:paraId="6CFD0F31" w14:textId="77777777" w:rsidR="00BF056F" w:rsidRPr="003313B0" w:rsidRDefault="00BF056F" w:rsidP="00BF056F">
      <w:pPr>
        <w:tabs>
          <w:tab w:val="left" w:pos="1440"/>
        </w:tabs>
        <w:ind w:left="1440"/>
        <w:rPr>
          <w:sz w:val="16"/>
        </w:rPr>
      </w:pPr>
      <w:r w:rsidRPr="003313B0">
        <w:rPr>
          <w:sz w:val="16"/>
        </w:rPr>
        <w:t>(A) more than 4 criminal history points, excluding any criminal history points resulting from a 1-point offense, as determined under the sentencing guidelines;</w:t>
      </w:r>
    </w:p>
    <w:p w14:paraId="433CBBDE" w14:textId="77777777" w:rsidR="00BF056F" w:rsidRPr="003313B0" w:rsidRDefault="00BF056F" w:rsidP="00BF056F">
      <w:pPr>
        <w:tabs>
          <w:tab w:val="left" w:pos="1440"/>
        </w:tabs>
        <w:ind w:left="1440"/>
        <w:rPr>
          <w:sz w:val="16"/>
        </w:rPr>
      </w:pPr>
      <w:r w:rsidRPr="003313B0">
        <w:rPr>
          <w:sz w:val="16"/>
        </w:rPr>
        <w:t>(B) a prior 3-point offense, as determined under the sentencing guidelines; and</w:t>
      </w:r>
    </w:p>
    <w:p w14:paraId="0C00113D" w14:textId="77777777" w:rsidR="00BF056F" w:rsidRPr="003313B0" w:rsidRDefault="00BF056F" w:rsidP="00BF056F">
      <w:pPr>
        <w:tabs>
          <w:tab w:val="left" w:pos="1440"/>
        </w:tabs>
        <w:ind w:left="1440"/>
        <w:rPr>
          <w:sz w:val="16"/>
        </w:rPr>
      </w:pPr>
      <w:r w:rsidRPr="003313B0">
        <w:rPr>
          <w:sz w:val="16"/>
        </w:rPr>
        <w:t>(C) a prior 2-point violent offense, as determined under the sentencing guidelines[.]</w:t>
      </w:r>
    </w:p>
    <w:p w14:paraId="79A1FF9D" w14:textId="77777777" w:rsidR="00BF056F" w:rsidRPr="003313B0" w:rsidRDefault="00BF056F" w:rsidP="00BF056F">
      <w:pPr>
        <w:rPr>
          <w:sz w:val="16"/>
        </w:rPr>
      </w:pPr>
      <w:r w:rsidRPr="003313B0">
        <w:rPr>
          <w:sz w:val="16"/>
        </w:rPr>
        <w:t>Id. § 3553(f)(1).</w:t>
      </w:r>
    </w:p>
    <w:p w14:paraId="56D81B8D" w14:textId="77777777" w:rsidR="00BF056F" w:rsidRPr="003313B0" w:rsidRDefault="00BF056F" w:rsidP="00BF056F">
      <w:pPr>
        <w:rPr>
          <w:sz w:val="16"/>
        </w:rPr>
      </w:pPr>
      <w:r w:rsidRPr="003313B0">
        <w:rPr>
          <w:sz w:val="16"/>
        </w:rPr>
        <w:t>Garcon has a prior 3-point offense, and the parties disagreed about whether that prior offense disqualified Garcon from receiving safety-valve relief. Garcon argued that the use of the conjunctive “and” to join the subsections, see id. § 3553(f)(1)(B), meant that he would be ineligible for relief only if he had more than 4 criminal history points, a prior 3-point offense, and a prior 2-point violent offense. And because he does not have a prior 2-point violent offense or more than 4 criminal history points, Garcon argued that he remained eligible for safety-valve relief. The government took the opposite view, arguing that Garcon was ineligible because, “if any of th[e] three [subsections] apply, ... the defendant doesn't qualify for the safety valve ....” (Emphasis added.)</w:t>
      </w:r>
    </w:p>
    <w:p w14:paraId="3BA5D141" w14:textId="77777777" w:rsidR="00BF056F" w:rsidRPr="003313B0" w:rsidRDefault="00BF056F" w:rsidP="00BF056F">
      <w:pPr>
        <w:rPr>
          <w:sz w:val="16"/>
        </w:rPr>
      </w:pPr>
      <w:r w:rsidRPr="003313B0">
        <w:rPr>
          <w:sz w:val="16"/>
        </w:rPr>
        <w:t>The district court agreed with Garcon. It ruled that “[t]he plain meaning of the statute requires all three subsections of [section] 3553(f)(1) to be met before the defendant becomes ineligible for [the] safety valve.” To hold otherwise, the district court explained, would require it to replace the word “and” with the word “or.” And although it considered the “result” “absurd” and the legislative history supportive of the government's reading, the district court explained that those considerations did not alter its analysis because “[t]he statute, as written, is unambiguous.” So, the district court applied the safety valve, calculated the applicable guidelines range, and imposed a sentence of 36 months’ imprisonment.</w:t>
      </w:r>
    </w:p>
    <w:p w14:paraId="63598D11" w14:textId="77777777" w:rsidR="00BF056F" w:rsidRPr="003313B0" w:rsidRDefault="00BF056F" w:rsidP="00BF056F">
      <w:pPr>
        <w:rPr>
          <w:sz w:val="16"/>
        </w:rPr>
      </w:pPr>
      <w:r w:rsidRPr="003313B0">
        <w:rPr>
          <w:sz w:val="16"/>
        </w:rPr>
        <w:t>A panel of this Court disagreed. United States v. Garcon, 997 F.3d 1301 (11th Cir. 2021). The panel reasoned that the word “and” in subsection (f)(1) means “or.” See id. at 1305. We voted to vacate the panel opinion and to rehear the appeal en banc. United States v. Garcon, 23 F.4th 1334 (11th Cir. 2022).</w:t>
      </w:r>
    </w:p>
    <w:p w14:paraId="7D85B8F0" w14:textId="77777777" w:rsidR="00BF056F" w:rsidRPr="003313B0" w:rsidRDefault="00BF056F" w:rsidP="00BF056F">
      <w:pPr>
        <w:rPr>
          <w:sz w:val="16"/>
        </w:rPr>
      </w:pPr>
      <w:r w:rsidRPr="003313B0">
        <w:rPr>
          <w:sz w:val="16"/>
        </w:rPr>
        <w:t>II. STANDARD OF REVIEW</w:t>
      </w:r>
    </w:p>
    <w:p w14:paraId="0E14C162" w14:textId="77777777" w:rsidR="00BF056F" w:rsidRPr="003313B0" w:rsidRDefault="00BF056F" w:rsidP="00BF056F">
      <w:pPr>
        <w:rPr>
          <w:sz w:val="16"/>
        </w:rPr>
      </w:pPr>
      <w:r w:rsidRPr="003313B0">
        <w:rPr>
          <w:sz w:val="16"/>
        </w:rPr>
        <w:t>“We review de novo questions of statutory interpretation.” United States v. Jones, 962 F.3d 1290, 1296 (11th Cir. 2020).</w:t>
      </w:r>
    </w:p>
    <w:p w14:paraId="4D4B792F" w14:textId="77777777" w:rsidR="00BF056F" w:rsidRPr="003313B0" w:rsidRDefault="00BF056F" w:rsidP="00BF056F">
      <w:pPr>
        <w:rPr>
          <w:sz w:val="16"/>
        </w:rPr>
      </w:pPr>
      <w:r w:rsidRPr="003313B0">
        <w:rPr>
          <w:sz w:val="16"/>
        </w:rPr>
        <w:t>III. DISCUSSION</w:t>
      </w:r>
    </w:p>
    <w:p w14:paraId="6374DCD5" w14:textId="77777777" w:rsidR="00BF056F" w:rsidRPr="003313B0" w:rsidRDefault="00BF056F" w:rsidP="00BF056F">
      <w:pPr>
        <w:rPr>
          <w:sz w:val="16"/>
        </w:rPr>
      </w:pPr>
      <w:r w:rsidRPr="003313B0">
        <w:rPr>
          <w:sz w:val="16"/>
        </w:rPr>
        <w:t>We divide our discussion in two parts. We first explain why Garcon was eligible for safety-valve relief despite his prior 3-point offense. We then reject the government's arguments to the contrary.</w:t>
      </w:r>
    </w:p>
    <w:p w14:paraId="1548D2A4" w14:textId="77777777" w:rsidR="00BF056F" w:rsidRPr="009272CE" w:rsidRDefault="00BF056F" w:rsidP="00BF056F">
      <w:pPr>
        <w:rPr>
          <w:sz w:val="16"/>
        </w:rPr>
      </w:pPr>
      <w:r w:rsidRPr="009272CE">
        <w:rPr>
          <w:sz w:val="16"/>
        </w:rPr>
        <w:t xml:space="preserve">A. </w:t>
      </w:r>
      <w:r w:rsidRPr="003313B0">
        <w:rPr>
          <w:rStyle w:val="StyleUnderline"/>
        </w:rPr>
        <w:t xml:space="preserve">“And” </w:t>
      </w:r>
      <w:r w:rsidRPr="003756C8">
        <w:rPr>
          <w:rStyle w:val="Emphasis"/>
        </w:rPr>
        <w:t>Means</w:t>
      </w:r>
      <w:r w:rsidRPr="003313B0">
        <w:rPr>
          <w:rStyle w:val="StyleUnderline"/>
        </w:rPr>
        <w:t xml:space="preserve"> “And.”</w:t>
      </w:r>
    </w:p>
    <w:p w14:paraId="25C58957" w14:textId="77777777" w:rsidR="00BF056F" w:rsidRPr="009272CE" w:rsidRDefault="00BF056F" w:rsidP="00BF056F">
      <w:pPr>
        <w:rPr>
          <w:sz w:val="16"/>
        </w:rPr>
      </w:pPr>
      <w:r w:rsidRPr="009272CE">
        <w:rPr>
          <w:sz w:val="16"/>
        </w:rPr>
        <w:t>We begin, as we must, with the text of the statute. See Ross v. Blake, 578 U.S. 632, 136 S. Ct. 1850, 1856, 195 L.Ed.2d 117 (2016). And we are guided in our interpretation of the text by the ordinary-meaning canon, “the most fundamental semantic rule of interpretation.” ANTONIN SCALIA &amp; BRYAN A. GARNER, READING LAW: THE INTERPRETATION OF LEGAL TEXTS § 6, at 69 (2012). The command of the canon is simple: “our job is to interpret the words consistent with their ordinary meaning *1278 at the time Congress enacted the statute,” Wis. Cent. Ltd v. United States, ––– U.S. ––––, 138 S. Ct. 2067, 2070, 201 L.Ed.2d 490 (2018) (alteration adopted) (internal quotation marks omitted), “unless the context in which the word[s] appear[ ]” suggests some other meaning, Taniguchi v. Kan Pac. Saipan, Ltd., 566 U.S. 560, 569, 132 S.Ct. 1997, 182 L.Ed.2d 903 (2012).</w:t>
      </w:r>
    </w:p>
    <w:p w14:paraId="26328515" w14:textId="77777777" w:rsidR="00BF056F" w:rsidRPr="009272CE" w:rsidRDefault="00BF056F" w:rsidP="00BF056F">
      <w:pPr>
        <w:rPr>
          <w:sz w:val="16"/>
        </w:rPr>
      </w:pPr>
      <w:r w:rsidRPr="009272CE">
        <w:rPr>
          <w:sz w:val="16"/>
        </w:rPr>
        <w:t>6</w:t>
      </w:r>
    </w:p>
    <w:p w14:paraId="7B282C20" w14:textId="77777777" w:rsidR="00BF056F" w:rsidRPr="009272CE" w:rsidRDefault="00BF056F" w:rsidP="00BF056F">
      <w:pPr>
        <w:rPr>
          <w:sz w:val="16"/>
        </w:rPr>
      </w:pPr>
      <w:r w:rsidRPr="003313B0">
        <w:rPr>
          <w:rStyle w:val="StyleUnderline"/>
        </w:rPr>
        <w:t>The</w:t>
      </w:r>
      <w:r w:rsidRPr="009272CE">
        <w:rPr>
          <w:sz w:val="16"/>
        </w:rPr>
        <w:t xml:space="preserve"> parties’ </w:t>
      </w:r>
      <w:r w:rsidRPr="003313B0">
        <w:rPr>
          <w:rStyle w:val="StyleUnderline"/>
        </w:rPr>
        <w:t xml:space="preserve">dispute turns on the </w:t>
      </w:r>
      <w:r w:rsidRPr="003756C8">
        <w:rPr>
          <w:rStyle w:val="Emphasis"/>
        </w:rPr>
        <w:t>meaning</w:t>
      </w:r>
      <w:r w:rsidRPr="003313B0">
        <w:rPr>
          <w:rStyle w:val="StyleUnderline"/>
        </w:rPr>
        <w:t xml:space="preserve"> of the </w:t>
      </w:r>
      <w:r w:rsidRPr="003756C8">
        <w:rPr>
          <w:rStyle w:val="Emphasis"/>
        </w:rPr>
        <w:t>word</w:t>
      </w:r>
      <w:r w:rsidRPr="003313B0">
        <w:rPr>
          <w:rStyle w:val="StyleUnderline"/>
        </w:rPr>
        <w:t xml:space="preserve"> “and”</w:t>
      </w:r>
      <w:r w:rsidRPr="009272CE">
        <w:rPr>
          <w:sz w:val="16"/>
        </w:rPr>
        <w:t xml:space="preserve"> in section 3553(f)(1), so we consider the ordinary meaning of that word. </w:t>
      </w:r>
      <w:r w:rsidRPr="003313B0">
        <w:rPr>
          <w:rStyle w:val="StyleUnderline"/>
        </w:rPr>
        <w:t>“And” means “along with or together with.”</w:t>
      </w:r>
      <w:r w:rsidRPr="009272CE">
        <w:rPr>
          <w:sz w:val="16"/>
        </w:rPr>
        <w:t xml:space="preserve"> And, WEBSTER'S THIRD NEW INT'L DICTIONARY (1993). So when “and” is used to connect a list of requirements, </w:t>
      </w:r>
      <w:r w:rsidRPr="009272CE">
        <w:rPr>
          <w:rStyle w:val="StyleUnderline"/>
        </w:rPr>
        <w:t>the word ord</w:t>
      </w:r>
      <w:r w:rsidRPr="003313B0">
        <w:rPr>
          <w:rStyle w:val="StyleUnderline"/>
        </w:rPr>
        <w:t xml:space="preserve">inarily has a “conjunctive” sense, </w:t>
      </w:r>
      <w:r w:rsidRPr="003756C8">
        <w:rPr>
          <w:rStyle w:val="StyleUnderline"/>
          <w:highlight w:val="cyan"/>
        </w:rPr>
        <w:t>meaning</w:t>
      </w:r>
      <w:r w:rsidRPr="009272CE">
        <w:rPr>
          <w:sz w:val="16"/>
        </w:rPr>
        <w:t xml:space="preserve"> that </w:t>
      </w:r>
      <w:r w:rsidRPr="003756C8">
        <w:rPr>
          <w:rStyle w:val="Emphasis"/>
          <w:highlight w:val="cyan"/>
        </w:rPr>
        <w:t>all</w:t>
      </w:r>
      <w:r w:rsidRPr="003756C8">
        <w:rPr>
          <w:rStyle w:val="Emphasis"/>
        </w:rPr>
        <w:t xml:space="preserve"> the </w:t>
      </w:r>
      <w:r w:rsidRPr="003756C8">
        <w:rPr>
          <w:rStyle w:val="Emphasis"/>
          <w:highlight w:val="cyan"/>
        </w:rPr>
        <w:t>requirements</w:t>
      </w:r>
      <w:r w:rsidRPr="003756C8">
        <w:rPr>
          <w:rStyle w:val="StyleUnderline"/>
          <w:highlight w:val="cyan"/>
        </w:rPr>
        <w:t xml:space="preserve"> must be met</w:t>
      </w:r>
      <w:r w:rsidRPr="009272CE">
        <w:rPr>
          <w:sz w:val="16"/>
        </w:rPr>
        <w:t xml:space="preserve">. See United States v. Palomar-Santiago, ––– U.S. ––––, 141 S. Ct. 1615, 1620–21, 209 L.Ed.2d 703 (2021). </w:t>
      </w:r>
      <w:r w:rsidRPr="003313B0">
        <w:rPr>
          <w:rStyle w:val="StyleUnderline"/>
        </w:rPr>
        <w:t xml:space="preserve">For example, if a statute provides, “You must do A, B, and C,” it is </w:t>
      </w:r>
      <w:r w:rsidRPr="003756C8">
        <w:rPr>
          <w:rStyle w:val="Emphasis"/>
        </w:rPr>
        <w:t>not</w:t>
      </w:r>
      <w:r w:rsidRPr="003313B0">
        <w:rPr>
          <w:rStyle w:val="StyleUnderline"/>
        </w:rPr>
        <w:t xml:space="preserve"> enough to do only A, only B, or only C; “</w:t>
      </w:r>
      <w:r w:rsidRPr="003756C8">
        <w:rPr>
          <w:rStyle w:val="Emphasis"/>
        </w:rPr>
        <w:t>all</w:t>
      </w:r>
      <w:r w:rsidRPr="009272CE">
        <w:rPr>
          <w:sz w:val="16"/>
        </w:rPr>
        <w:t xml:space="preserve"> three </w:t>
      </w:r>
      <w:r w:rsidRPr="003313B0">
        <w:rPr>
          <w:rStyle w:val="StyleUnderline"/>
        </w:rPr>
        <w:t xml:space="preserve">things are </w:t>
      </w:r>
      <w:r w:rsidRPr="003756C8">
        <w:rPr>
          <w:rStyle w:val="Emphasis"/>
        </w:rPr>
        <w:t>required</w:t>
      </w:r>
      <w:r w:rsidRPr="003313B0">
        <w:rPr>
          <w:rStyle w:val="StyleUnderline"/>
        </w:rPr>
        <w:t>”</w:t>
      </w:r>
      <w:r w:rsidRPr="009272CE">
        <w:rPr>
          <w:sz w:val="16"/>
        </w:rPr>
        <w:t>—A, together with B, together with C. See SCALIA &amp; GARNER, supra, § 12, at 116.</w:t>
      </w:r>
    </w:p>
    <w:p w14:paraId="4F31BBFD" w14:textId="77777777" w:rsidR="00BF056F" w:rsidRPr="009272CE" w:rsidRDefault="00BF056F" w:rsidP="00BF056F">
      <w:pPr>
        <w:rPr>
          <w:sz w:val="16"/>
          <w:szCs w:val="16"/>
        </w:rPr>
      </w:pPr>
      <w:r w:rsidRPr="009272CE">
        <w:rPr>
          <w:sz w:val="16"/>
          <w:szCs w:val="16"/>
        </w:rPr>
        <w:t>The word “and” retains its conjunctive sense when a list of requirements follows a negative. See id. § 12, at 119. Consider the prohibition, “You must not drink and drive.” To comply, a person may do either activity by itself but may not do both. Id.; see also United States v. Palomares, 52 F.4th 640, 653 (5th Cir. 2022) (Willett, J., dissenting). Similarly, consider the command, “You must not do A, B, and C.” A person violates that prohibition only by doing all three prohibited acts—by doing A, together with B, together with C. See SCALIA &amp; GARNER, supra, § 12, at 119. A person who does only A, only B, or only C is in the clear.</w:t>
      </w:r>
    </w:p>
    <w:p w14:paraId="4205B632" w14:textId="77777777" w:rsidR="00BF056F" w:rsidRPr="009272CE" w:rsidRDefault="00BF056F" w:rsidP="00BF056F">
      <w:pPr>
        <w:rPr>
          <w:sz w:val="16"/>
          <w:szCs w:val="16"/>
        </w:rPr>
      </w:pPr>
      <w:r w:rsidRPr="009272CE">
        <w:rPr>
          <w:sz w:val="16"/>
          <w:szCs w:val="16"/>
        </w:rPr>
        <w:t>Applying these principles to section 3553(f)(1), Garcon's prior 3-point offense does not disqualify him from safety-valve relief. Section 3553(f)(1) begins with a negative—“the defendant does not have”—and the three requirements that follow are joined by an “and.” See 18 U.S.C. § 3553(f)(1). So a defendant runs afoul of the provision and loses eligibility for relief only if all three conditions in subsections (A) through (C) are satisfied. That is, to lose eligibility for relief, a defendant must have “more than 4 criminal history points, excluding any ... 1-point offense,” together with “a prior 3-point offense,” together with “a prior 2-point violent offense.” See id. Because Garcon has a prior 3-point offense but does not have 4 criminal history points (excluding any 1-point offense) or a prior 2-point violent offense, he is eligible for safety-valve relief.</w:t>
      </w:r>
    </w:p>
    <w:p w14:paraId="702B7B78" w14:textId="77777777" w:rsidR="00BF056F" w:rsidRPr="009272CE" w:rsidRDefault="00BF056F" w:rsidP="00BF056F">
      <w:pPr>
        <w:rPr>
          <w:sz w:val="16"/>
          <w:szCs w:val="16"/>
        </w:rPr>
      </w:pPr>
      <w:r w:rsidRPr="009272CE">
        <w:rPr>
          <w:sz w:val="16"/>
          <w:szCs w:val="16"/>
        </w:rPr>
        <w:t>Context confirms this reading. Ordinarily, we presume that “identical words used in different parts of the same act are intended to have the same meaning.” Util. Air Regul. Grp. v. Env't Prot. Agency, 573 U.S. 302, 319, 134 S.Ct. 2427, 189 L.Ed.2d 372 (2014) (internal quotation marks omitted). The five numbered subsections of section 3553(f) are joined by the word “and” in subsection (f)(4):</w:t>
      </w:r>
    </w:p>
    <w:p w14:paraId="4F2CAC98" w14:textId="77777777" w:rsidR="00BF056F" w:rsidRPr="009272CE" w:rsidRDefault="00BF056F" w:rsidP="00BF056F">
      <w:pPr>
        <w:ind w:left="720"/>
        <w:rPr>
          <w:sz w:val="16"/>
          <w:szCs w:val="16"/>
        </w:rPr>
      </w:pPr>
      <w:r w:rsidRPr="009272CE">
        <w:rPr>
          <w:sz w:val="16"/>
          <w:szCs w:val="16"/>
        </w:rPr>
        <w:t>[T]he court shall impose a sentence pursuant to [the] guidelines ... if the court finds at sentencing ... that—</w:t>
      </w:r>
    </w:p>
    <w:p w14:paraId="7FE622C0" w14:textId="77777777" w:rsidR="00BF056F" w:rsidRPr="009272CE" w:rsidRDefault="00BF056F" w:rsidP="00BF056F">
      <w:pPr>
        <w:ind w:left="720"/>
        <w:rPr>
          <w:sz w:val="16"/>
          <w:szCs w:val="16"/>
        </w:rPr>
      </w:pPr>
      <w:r w:rsidRPr="009272CE">
        <w:rPr>
          <w:sz w:val="16"/>
          <w:szCs w:val="16"/>
        </w:rPr>
        <w:t>(1) the defendant does not have—</w:t>
      </w:r>
    </w:p>
    <w:p w14:paraId="3AD0104B" w14:textId="77777777" w:rsidR="00BF056F" w:rsidRPr="009272CE" w:rsidRDefault="00BF056F" w:rsidP="00BF056F">
      <w:pPr>
        <w:ind w:left="1440"/>
        <w:rPr>
          <w:sz w:val="16"/>
          <w:szCs w:val="16"/>
        </w:rPr>
      </w:pPr>
      <w:r w:rsidRPr="009272CE">
        <w:rPr>
          <w:sz w:val="16"/>
          <w:szCs w:val="16"/>
        </w:rPr>
        <w:t>(A) more than 4 criminal history points, excluding any criminal history points resulting from a 1-point offense, as determined under the sentencing guidelines;</w:t>
      </w:r>
    </w:p>
    <w:p w14:paraId="5B0DE07D" w14:textId="77777777" w:rsidR="00BF056F" w:rsidRPr="009272CE" w:rsidRDefault="00BF056F" w:rsidP="00BF056F">
      <w:pPr>
        <w:ind w:left="1440"/>
        <w:rPr>
          <w:sz w:val="16"/>
          <w:szCs w:val="16"/>
        </w:rPr>
      </w:pPr>
      <w:r w:rsidRPr="009272CE">
        <w:rPr>
          <w:sz w:val="16"/>
          <w:szCs w:val="16"/>
        </w:rPr>
        <w:t>(B) a prior 3-point offense, as determined under the sentencing guidelines; and</w:t>
      </w:r>
    </w:p>
    <w:p w14:paraId="3E6A140C" w14:textId="77777777" w:rsidR="00BF056F" w:rsidRPr="009272CE" w:rsidRDefault="00BF056F" w:rsidP="00BF056F">
      <w:pPr>
        <w:ind w:left="1440"/>
        <w:rPr>
          <w:sz w:val="16"/>
          <w:szCs w:val="16"/>
        </w:rPr>
      </w:pPr>
      <w:r w:rsidRPr="009272CE">
        <w:rPr>
          <w:sz w:val="16"/>
          <w:szCs w:val="16"/>
        </w:rPr>
        <w:t>(C) a prior 2-point violent offense, as determined under the sentencing guidelines;</w:t>
      </w:r>
    </w:p>
    <w:p w14:paraId="068FD4C6" w14:textId="77777777" w:rsidR="00BF056F" w:rsidRPr="009272CE" w:rsidRDefault="00BF056F" w:rsidP="00BF056F">
      <w:pPr>
        <w:ind w:left="720"/>
        <w:rPr>
          <w:sz w:val="16"/>
          <w:szCs w:val="16"/>
        </w:rPr>
      </w:pPr>
      <w:r w:rsidRPr="009272CE">
        <w:rPr>
          <w:sz w:val="16"/>
          <w:szCs w:val="16"/>
        </w:rPr>
        <w:t>(2) the defendant did not use violence or credible threats of violence or possess a *1279 firearm or other dangerous weapon ... in connection with the offense;</w:t>
      </w:r>
    </w:p>
    <w:p w14:paraId="56E25D2F" w14:textId="77777777" w:rsidR="00BF056F" w:rsidRPr="009272CE" w:rsidRDefault="00BF056F" w:rsidP="00BF056F">
      <w:pPr>
        <w:ind w:left="720"/>
        <w:rPr>
          <w:sz w:val="16"/>
          <w:szCs w:val="16"/>
        </w:rPr>
      </w:pPr>
      <w:r w:rsidRPr="009272CE">
        <w:rPr>
          <w:sz w:val="16"/>
          <w:szCs w:val="16"/>
        </w:rPr>
        <w:t>(3) the offense did not result in death or serious bodily injury to any person;</w:t>
      </w:r>
    </w:p>
    <w:p w14:paraId="451DC930" w14:textId="77777777" w:rsidR="00BF056F" w:rsidRPr="009272CE" w:rsidRDefault="00BF056F" w:rsidP="00BF056F">
      <w:pPr>
        <w:ind w:left="720"/>
        <w:rPr>
          <w:sz w:val="16"/>
          <w:szCs w:val="16"/>
        </w:rPr>
      </w:pPr>
      <w:r w:rsidRPr="009272CE">
        <w:rPr>
          <w:sz w:val="16"/>
          <w:szCs w:val="16"/>
        </w:rPr>
        <w:t>(4) the defendant was not an organizer, leader, manager, or supervisor of others in the offense ... and was not engaged in a continuing criminal enterprise ...; and</w:t>
      </w:r>
    </w:p>
    <w:p w14:paraId="22BC0C9B" w14:textId="77777777" w:rsidR="00BF056F" w:rsidRPr="009272CE" w:rsidRDefault="00BF056F" w:rsidP="00BF056F">
      <w:pPr>
        <w:ind w:left="720"/>
        <w:rPr>
          <w:sz w:val="16"/>
          <w:szCs w:val="16"/>
        </w:rPr>
      </w:pPr>
      <w:r w:rsidRPr="009272CE">
        <w:rPr>
          <w:sz w:val="16"/>
          <w:szCs w:val="16"/>
        </w:rPr>
        <w:t>(5) ... the defendant has truthfully provided to the Government all information and evidence the defendant has concerning the offense ....</w:t>
      </w:r>
    </w:p>
    <w:p w14:paraId="233C6BCE" w14:textId="77777777" w:rsidR="00BF056F" w:rsidRPr="009272CE" w:rsidRDefault="00BF056F" w:rsidP="00BF056F">
      <w:pPr>
        <w:rPr>
          <w:sz w:val="16"/>
          <w:szCs w:val="16"/>
        </w:rPr>
      </w:pPr>
      <w:r w:rsidRPr="009272CE">
        <w:rPr>
          <w:sz w:val="16"/>
          <w:szCs w:val="16"/>
        </w:rPr>
        <w:t>18 U.S.C. § 3553(f) (emphasis added). The parties agree that the “and” used to join the larger list is conjunctive. See also Palomares, 52 F.4th at 654 (Willett, J., dissenting). That is, the sentencing court must find that a defendant satisfies each of subsections (f)(1) through (f)(5) before it may depart from a statutory minimum sentence. Because the “and” in subsection (f)(4) is conjunctive, the presumption of consistent usage instructs us to presume that the word “and” has the same sense when the word appears in subsection (f)(1). See Brown v. Gardner, 513 U.S. 115, 118, 115 S.Ct. 552, 130 L.Ed.2d 462 (1994) (explaining that the “presumption that a given term is used to mean the same thing throughout a statute” is “at its most vigorous when a term is repeated within a given sentence”).</w:t>
      </w:r>
    </w:p>
    <w:p w14:paraId="60007AFA" w14:textId="77777777" w:rsidR="00BF056F" w:rsidRPr="009272CE" w:rsidRDefault="00BF056F" w:rsidP="00BF056F">
      <w:pPr>
        <w:rPr>
          <w:sz w:val="16"/>
        </w:rPr>
      </w:pPr>
      <w:r w:rsidRPr="009272CE">
        <w:rPr>
          <w:sz w:val="16"/>
        </w:rPr>
        <w:t>Another aspect of the presumption of consistent usage is the principle that, ordinarily, “a material variation in terms suggests a variation in meaning,” SCALIA &amp; GARNER, supra, § 25, at 170, and this principle too supports our interpretation. When conditions in section 3553(f) are disjunctive, the statute employs the word “or.” For example, the statute provides that a defendant is eligible for safety-valve relief only if he “did not use violence or credible threats of violence or possess a firearm or other dangerous weapon ... in connection with the offense.” 18 U.S.C. § 3553(f)(2) (emphases added). In other words, any one of the conditions—violence, credible threats, or possession—is disqualifying. Similarly, the statute provides that relief is available only if “the defendant was not an organizer, leader, manager, or supervisor of others in the offense.” Id. § 3553(f)(4) (emphasis added). Again, it is disqualifying to have performed any one of the listed roles. Because the statute uses a negative followed by the disjunctive “or” to convey that satisfaction of a single condition in a list is disqualifying, we presume a variation in meaning when the statute employs a negative followed by the conjunctive “and.”</w:t>
      </w:r>
    </w:p>
    <w:p w14:paraId="0D7AAB0E" w14:textId="77777777" w:rsidR="00BF056F" w:rsidRPr="009272CE" w:rsidRDefault="00BF056F" w:rsidP="00BF056F">
      <w:pPr>
        <w:rPr>
          <w:sz w:val="16"/>
        </w:rPr>
      </w:pPr>
      <w:r w:rsidRPr="009272CE">
        <w:rPr>
          <w:sz w:val="16"/>
        </w:rPr>
        <w:t>Our reading is also buttressed by the Senate's legislative drafting manual, which “support[s] a conjunctive interpretation of [section] 3553(f)(1)’s ‘and.’ ” United States v. Lopez, 998 F.3d 431, 436 (9th Cir. 2021); cf. Koons Buick Pontiac GMC, Inc. v. Nigh, 543 U.S. 50, 60–61, 125 S.Ct. 460, 160 L.Ed.2d 389 (2004) (relying on “standard interpreting guides,” including the House and Senate legislative drafting manuals, to interpret a statute). The manual instructs drafters on the proper use of “and” and “or,” directing them to use “and” as a conjunctive and “or” as a disjunctive:</w:t>
      </w:r>
    </w:p>
    <w:p w14:paraId="3600F095" w14:textId="77777777" w:rsidR="00BF056F" w:rsidRPr="009272CE" w:rsidRDefault="00BF056F" w:rsidP="00BF056F">
      <w:pPr>
        <w:ind w:left="720"/>
        <w:rPr>
          <w:sz w:val="16"/>
        </w:rPr>
      </w:pPr>
      <w:r w:rsidRPr="009272CE">
        <w:rPr>
          <w:sz w:val="16"/>
        </w:rPr>
        <w:t>IN GENERAL.—In a list of criteria that specifies a class of things—</w:t>
      </w:r>
    </w:p>
    <w:p w14:paraId="5D1A5C51" w14:textId="77777777" w:rsidR="00BF056F" w:rsidRPr="009272CE" w:rsidRDefault="00BF056F" w:rsidP="00BF056F">
      <w:pPr>
        <w:ind w:left="720"/>
        <w:rPr>
          <w:sz w:val="16"/>
        </w:rPr>
      </w:pPr>
      <w:r w:rsidRPr="009272CE">
        <w:rPr>
          <w:sz w:val="16"/>
        </w:rPr>
        <w:t>(1) use “or” between the next-to-last criterion and the last criterion to indicate that a thing is included in the class if it meets 1 or more of the criteria; and</w:t>
      </w:r>
    </w:p>
    <w:p w14:paraId="5754879C" w14:textId="77777777" w:rsidR="00BF056F" w:rsidRPr="009272CE" w:rsidRDefault="00BF056F" w:rsidP="00BF056F">
      <w:pPr>
        <w:ind w:left="720"/>
        <w:rPr>
          <w:sz w:val="16"/>
        </w:rPr>
      </w:pPr>
      <w:r w:rsidRPr="009272CE">
        <w:rPr>
          <w:sz w:val="16"/>
        </w:rPr>
        <w:t>(2) use “and” to indicate that a thing is included in the class only if it meets all of the criteria.</w:t>
      </w:r>
    </w:p>
    <w:p w14:paraId="60E352FF" w14:textId="77777777" w:rsidR="00BF056F" w:rsidRPr="009272CE" w:rsidRDefault="00BF056F" w:rsidP="00BF056F">
      <w:pPr>
        <w:rPr>
          <w:sz w:val="16"/>
        </w:rPr>
      </w:pPr>
      <w:r w:rsidRPr="009272CE">
        <w:rPr>
          <w:sz w:val="16"/>
        </w:rPr>
        <w:t>Senate Off. of the Legis. Couns., Legis. Drafting Manual § 302(a) (1997). This directive supports our interpretation that a defendant is ineligible for safety-valve relief only if he “meets all of the criteria” in section 3553(f)(1)—that is, only if he has all *1280 three prohibited conditions. See id.; Lopez, 998 F.3d at 436 (“[T]he Senate's own legislative drafting manual tells us that ‘and’ is used as a conjunctive in statutes structured like [section] 3553(f)(1).”).</w:t>
      </w:r>
    </w:p>
    <w:p w14:paraId="0BF3ECFD" w14:textId="77777777" w:rsidR="00BF056F" w:rsidRPr="009272CE" w:rsidRDefault="00BF056F" w:rsidP="00BF056F">
      <w:pPr>
        <w:rPr>
          <w:sz w:val="16"/>
        </w:rPr>
      </w:pPr>
      <w:r w:rsidRPr="009272CE">
        <w:rPr>
          <w:sz w:val="16"/>
        </w:rPr>
        <w:t xml:space="preserve">B. </w:t>
      </w:r>
      <w:r w:rsidRPr="003756C8">
        <w:rPr>
          <w:rStyle w:val="StyleUnderline"/>
          <w:highlight w:val="cyan"/>
        </w:rPr>
        <w:t xml:space="preserve">“And” Does </w:t>
      </w:r>
      <w:r w:rsidRPr="003756C8">
        <w:rPr>
          <w:rStyle w:val="Emphasis"/>
          <w:highlight w:val="cyan"/>
        </w:rPr>
        <w:t>Not</w:t>
      </w:r>
      <w:r w:rsidRPr="003756C8">
        <w:rPr>
          <w:rStyle w:val="StyleUnderline"/>
          <w:highlight w:val="cyan"/>
        </w:rPr>
        <w:t xml:space="preserve"> Mean “Or.”</w:t>
      </w:r>
    </w:p>
    <w:p w14:paraId="27D74C0D" w14:textId="77777777" w:rsidR="00BF056F" w:rsidRPr="009272CE" w:rsidRDefault="00BF056F" w:rsidP="00BF056F">
      <w:pPr>
        <w:rPr>
          <w:sz w:val="16"/>
        </w:rPr>
      </w:pPr>
      <w:r w:rsidRPr="009272CE">
        <w:rPr>
          <w:sz w:val="16"/>
        </w:rPr>
        <w:t>The government resists our reading. The government argues that, under a “distributive reading” of the word “and,” any one of the prohibitions listed in section 3553(f)(1) is disqualifying. It argues that the interpretation by the district court results in surplusage. It argues that the absurdity doctrine counsels against that interpretation. And it argues that legislative history supports its interpretation. We address and reject each argument in turn. And we explain why we must reach the same conclusion even if there were some merit to the government's arguments.</w:t>
      </w:r>
    </w:p>
    <w:p w14:paraId="098D53A9" w14:textId="77777777" w:rsidR="00BF056F" w:rsidRPr="009272CE" w:rsidRDefault="00BF056F" w:rsidP="00BF056F">
      <w:pPr>
        <w:rPr>
          <w:sz w:val="16"/>
        </w:rPr>
      </w:pPr>
      <w:r w:rsidRPr="009272CE">
        <w:rPr>
          <w:sz w:val="16"/>
        </w:rPr>
        <w:t xml:space="preserve">1. </w:t>
      </w:r>
      <w:r w:rsidRPr="009272CE">
        <w:rPr>
          <w:rStyle w:val="StyleUnderline"/>
        </w:rPr>
        <w:t>The</w:t>
      </w:r>
      <w:r w:rsidRPr="009272CE">
        <w:rPr>
          <w:sz w:val="16"/>
        </w:rPr>
        <w:t xml:space="preserve"> Government's </w:t>
      </w:r>
      <w:r w:rsidRPr="003756C8">
        <w:rPr>
          <w:rStyle w:val="StyleUnderline"/>
          <w:highlight w:val="cyan"/>
        </w:rPr>
        <w:t xml:space="preserve">“Distributive Reading” Is </w:t>
      </w:r>
      <w:r w:rsidRPr="003756C8">
        <w:rPr>
          <w:rStyle w:val="Emphasis"/>
          <w:highlight w:val="cyan"/>
        </w:rPr>
        <w:t>Unpersuasive</w:t>
      </w:r>
      <w:r w:rsidRPr="009272CE">
        <w:rPr>
          <w:sz w:val="16"/>
        </w:rPr>
        <w:t>.</w:t>
      </w:r>
    </w:p>
    <w:p w14:paraId="0DCF3212" w14:textId="77777777" w:rsidR="00BF056F" w:rsidRPr="0016222B" w:rsidRDefault="00BF056F" w:rsidP="00BF056F">
      <w:pPr>
        <w:rPr>
          <w:sz w:val="16"/>
        </w:rPr>
      </w:pPr>
      <w:r w:rsidRPr="0016222B">
        <w:rPr>
          <w:sz w:val="16"/>
        </w:rPr>
        <w:t xml:space="preserve">Although the government concedes that “and” should be treated “as conjunctive,” it argues that “a distributive reading offers the only natural interpretation of” section 3553(f)(1). Under this reading, “the negative prefatory phrase [‘does not have’] distributes to modify each of the items severally,” such that “a defendant is eligible for safety-valve relief under [section] 3553(f)(1) [only] if he does not have any of the listed criminal-history conditions.” Essentially, </w:t>
      </w:r>
      <w:r w:rsidRPr="0016222B">
        <w:rPr>
          <w:rStyle w:val="StyleUnderline"/>
        </w:rPr>
        <w:t xml:space="preserve">the government </w:t>
      </w:r>
      <w:r w:rsidRPr="003756C8">
        <w:rPr>
          <w:rStyle w:val="Emphasis"/>
        </w:rPr>
        <w:t>invites us</w:t>
      </w:r>
      <w:r w:rsidRPr="0016222B">
        <w:rPr>
          <w:rStyle w:val="StyleUnderline"/>
        </w:rPr>
        <w:t xml:space="preserve"> to read “and” to mean “or,”</w:t>
      </w:r>
      <w:r w:rsidRPr="0016222B">
        <w:rPr>
          <w:sz w:val="16"/>
        </w:rPr>
        <w:t xml:space="preserve"> even as it concedes elsewhere in its briefs that this reading is mistaken. Neither the government nor our dissenting colleagues offer any authority that adopts this novel reading of “and,” other than recent decisions by our sister circuits that concern the same statutory provision. Palomares, 52 F.4th at 643–45; United States v. Pulsifer, 39 F.4th 1018, 1021–22 (8th Cir. 2022). </w:t>
      </w:r>
      <w:r w:rsidRPr="0016222B">
        <w:rPr>
          <w:rStyle w:val="StyleUnderline"/>
        </w:rPr>
        <w:t xml:space="preserve">We </w:t>
      </w:r>
      <w:r w:rsidRPr="003756C8">
        <w:rPr>
          <w:rStyle w:val="Emphasis"/>
        </w:rPr>
        <w:t>decline</w:t>
      </w:r>
      <w:r w:rsidRPr="0016222B">
        <w:rPr>
          <w:rStyle w:val="StyleUnderline"/>
        </w:rPr>
        <w:t xml:space="preserve"> to adopt that novel reading when it appears to have been crafted by the government specifically for this statute to achieve its </w:t>
      </w:r>
      <w:r w:rsidRPr="003756C8">
        <w:rPr>
          <w:rStyle w:val="Emphasis"/>
        </w:rPr>
        <w:t>preferred outcome</w:t>
      </w:r>
      <w:r w:rsidRPr="0016222B">
        <w:rPr>
          <w:sz w:val="16"/>
        </w:rPr>
        <w:t>.</w:t>
      </w:r>
    </w:p>
    <w:p w14:paraId="60C08E71" w14:textId="77777777" w:rsidR="00BF056F" w:rsidRDefault="00BF056F" w:rsidP="00BF056F">
      <w:pPr>
        <w:rPr>
          <w:sz w:val="16"/>
        </w:rPr>
      </w:pPr>
      <w:r w:rsidRPr="0016222B">
        <w:rPr>
          <w:rStyle w:val="StyleUnderline"/>
        </w:rPr>
        <w:t xml:space="preserve">The government is asking us to </w:t>
      </w:r>
      <w:r w:rsidRPr="003756C8">
        <w:rPr>
          <w:rStyle w:val="Emphasis"/>
        </w:rPr>
        <w:t>inject</w:t>
      </w:r>
      <w:r w:rsidRPr="0016222B">
        <w:rPr>
          <w:sz w:val="16"/>
        </w:rPr>
        <w:t xml:space="preserve"> the </w:t>
      </w:r>
      <w:r w:rsidRPr="003756C8">
        <w:rPr>
          <w:rStyle w:val="Emphasis"/>
        </w:rPr>
        <w:t>words</w:t>
      </w:r>
      <w:r w:rsidRPr="0016222B">
        <w:rPr>
          <w:sz w:val="16"/>
        </w:rPr>
        <w:t xml:space="preserve"> “does not have” into the statute </w:t>
      </w:r>
      <w:r w:rsidRPr="003756C8">
        <w:rPr>
          <w:rStyle w:val="Emphasis"/>
        </w:rPr>
        <w:t>where they do not appear</w:t>
      </w:r>
      <w:r w:rsidRPr="0016222B">
        <w:rPr>
          <w:sz w:val="16"/>
        </w:rPr>
        <w:t>. In the government's view, the statute should essentially be read as follows: A defendant is eligible for the safety valve if he (A) does not have more than 4 criminal history points (excluding 1-point offenses); (B) does not have a prior 3-point offense; and (C) does not have a prior 2-point violent offense. But we must “take the provision as Congress wrote it, and neither add words to nor subtract them from it.” Korman v. HBC Fla., Inc., 182 F.3d 1291, 1296 (11th Cir. 1999).</w:t>
      </w:r>
    </w:p>
    <w:p w14:paraId="56255DD7" w14:textId="77777777" w:rsidR="00BF056F" w:rsidRDefault="00BF056F" w:rsidP="00BF056F">
      <w:pPr>
        <w:pStyle w:val="Heading4"/>
      </w:pPr>
      <w:r>
        <w:t>‘And’ requires all of the conditions.</w:t>
      </w:r>
    </w:p>
    <w:p w14:paraId="728DE44F" w14:textId="77777777" w:rsidR="00BF056F" w:rsidRPr="00C07BCB" w:rsidRDefault="00BF056F" w:rsidP="00BF056F">
      <w:r w:rsidRPr="00C07BCB">
        <w:rPr>
          <w:rStyle w:val="Style13ptBold"/>
        </w:rPr>
        <w:t>Murguia ’21</w:t>
      </w:r>
      <w:r>
        <w:t xml:space="preserve"> [Mary H. Murguia; May 21, 2021; Federal Judge for the Ninth Circuit Court of Appeals; Westlaw, “United States v. Lopez,” 998 F.3d 431]</w:t>
      </w:r>
    </w:p>
    <w:p w14:paraId="487C976C" w14:textId="77777777" w:rsidR="00BF056F" w:rsidRPr="00C07BCB" w:rsidRDefault="00BF056F" w:rsidP="00BF056F">
      <w:pPr>
        <w:rPr>
          <w:sz w:val="16"/>
        </w:rPr>
      </w:pPr>
      <w:r w:rsidRPr="00C07BCB">
        <w:rPr>
          <w:sz w:val="16"/>
        </w:rPr>
        <w:t xml:space="preserve">Here, </w:t>
      </w:r>
      <w:r w:rsidRPr="00C07BCB">
        <w:rPr>
          <w:rStyle w:val="StyleUnderline"/>
        </w:rPr>
        <w:t xml:space="preserve">the government </w:t>
      </w:r>
      <w:r w:rsidRPr="003756C8">
        <w:rPr>
          <w:rStyle w:val="Emphasis"/>
        </w:rPr>
        <w:t>concedes</w:t>
      </w:r>
      <w:r w:rsidRPr="00C07BCB">
        <w:rPr>
          <w:rStyle w:val="StyleUnderline"/>
        </w:rPr>
        <w:t xml:space="preserve"> that the</w:t>
      </w:r>
      <w:r w:rsidRPr="00C07BCB">
        <w:rPr>
          <w:sz w:val="16"/>
        </w:rPr>
        <w:t xml:space="preserve"> plain and ordinary </w:t>
      </w:r>
      <w:r w:rsidRPr="00C07BCB">
        <w:rPr>
          <w:rStyle w:val="StyleUnderline"/>
        </w:rPr>
        <w:t>meaning of</w:t>
      </w:r>
      <w:r w:rsidRPr="00C07BCB">
        <w:rPr>
          <w:sz w:val="16"/>
        </w:rPr>
        <w:t xml:space="preserve"> § 3553(f)(1)'s </w:t>
      </w:r>
      <w:r w:rsidRPr="00C07BCB">
        <w:rPr>
          <w:rStyle w:val="StyleUnderline"/>
        </w:rPr>
        <w:t>“and” is conjunctive. The</w:t>
      </w:r>
      <w:r w:rsidRPr="00C07BCB">
        <w:rPr>
          <w:sz w:val="16"/>
        </w:rPr>
        <w:t xml:space="preserve"> government's </w:t>
      </w:r>
      <w:r w:rsidRPr="00C07BCB">
        <w:rPr>
          <w:rStyle w:val="StyleUnderline"/>
        </w:rPr>
        <w:t xml:space="preserve">concession is well taken. For the past fifty years, dictionaries </w:t>
      </w:r>
      <w:r w:rsidRPr="003756C8">
        <w:rPr>
          <w:rStyle w:val="Emphasis"/>
        </w:rPr>
        <w:t>and</w:t>
      </w:r>
      <w:r w:rsidRPr="00C07BCB">
        <w:rPr>
          <w:rStyle w:val="StyleUnderline"/>
        </w:rPr>
        <w:t xml:space="preserve"> statutory-construction treatises</w:t>
      </w:r>
      <w:r w:rsidRPr="00C07BCB">
        <w:rPr>
          <w:sz w:val="16"/>
        </w:rPr>
        <w:t xml:space="preserve"> have </w:t>
      </w:r>
      <w:r w:rsidRPr="00C07BCB">
        <w:rPr>
          <w:rStyle w:val="StyleUnderline"/>
        </w:rPr>
        <w:t xml:space="preserve">instructed that when the term “and” </w:t>
      </w:r>
      <w:r w:rsidRPr="003756C8">
        <w:rPr>
          <w:rStyle w:val="Emphasis"/>
        </w:rPr>
        <w:t>joins</w:t>
      </w:r>
      <w:r w:rsidRPr="00C07BCB">
        <w:rPr>
          <w:rStyle w:val="StyleUnderline"/>
        </w:rPr>
        <w:t xml:space="preserve"> a list of conditions, it requires </w:t>
      </w:r>
      <w:r w:rsidRPr="003756C8">
        <w:rPr>
          <w:rStyle w:val="Emphasis"/>
        </w:rPr>
        <w:t>not</w:t>
      </w:r>
      <w:r w:rsidRPr="00C07BCB">
        <w:rPr>
          <w:rStyle w:val="StyleUnderline"/>
        </w:rPr>
        <w:t xml:space="preserve"> one </w:t>
      </w:r>
      <w:r w:rsidRPr="003756C8">
        <w:rPr>
          <w:rStyle w:val="Emphasis"/>
        </w:rPr>
        <w:t>or</w:t>
      </w:r>
      <w:r w:rsidRPr="00C07BCB">
        <w:rPr>
          <w:rStyle w:val="StyleUnderline"/>
        </w:rPr>
        <w:t xml:space="preserve"> the other, but </w:t>
      </w:r>
      <w:r w:rsidRPr="003756C8">
        <w:rPr>
          <w:rStyle w:val="Emphasis"/>
        </w:rPr>
        <w:t>all</w:t>
      </w:r>
      <w:r w:rsidRPr="00C07BCB">
        <w:rPr>
          <w:rStyle w:val="StyleUnderline"/>
        </w:rPr>
        <w:t xml:space="preserve"> of the conditions</w:t>
      </w:r>
      <w:r w:rsidRPr="00C07BCB">
        <w:rPr>
          <w:sz w:val="16"/>
        </w:rPr>
        <w:t>. See, e.g., Merriam-Webster's Collegiate Dictionary 46 (11th ed. 2020) (defining “and” to “indicate connection or addition”); Antonin Scalia &amp; Bryan A. Garner, Reading Law: The Interpretation of Legal Texts 116–20 (2012) (stating that “and” combines a list of conditions in a statute); New Oxford American Dictionary 57 (3rd ed. 2010) (stating that “and” is “used to connect words of the same part of speech, clauses, or sentences that are to be taken jointly”) (emphasis added); Oxford English Dictionary 449 (2d ed. 1989) (stating that “and” introduces “a word, clause, or sentence, which is to be taken side by side with, along with, or in addition to, that which precedes it”) (italics omitted); Webster's Third New International Dictionary 80 (1967) (defining “and” to mean “along with or together with” or “as well as”).</w:t>
      </w:r>
    </w:p>
    <w:p w14:paraId="6EC9D349" w14:textId="77777777" w:rsidR="00BF056F" w:rsidRPr="00C07BCB" w:rsidRDefault="00BF056F" w:rsidP="00BF056F">
      <w:pPr>
        <w:rPr>
          <w:sz w:val="16"/>
        </w:rPr>
      </w:pPr>
      <w:r w:rsidRPr="00C07BCB">
        <w:rPr>
          <w:sz w:val="16"/>
        </w:rPr>
        <w:t xml:space="preserve">Even if we had any doubt that Congress intended “and” in § 3553(f)(1) to receive its plain meaning, one glance at the Senate's legislative drafting manual would resolve it. Indeed, </w:t>
      </w:r>
      <w:r w:rsidRPr="00C07BCB">
        <w:rPr>
          <w:rStyle w:val="StyleUnderline"/>
        </w:rPr>
        <w:t xml:space="preserve">the Senate's drafting manual </w:t>
      </w:r>
      <w:r w:rsidRPr="003756C8">
        <w:rPr>
          <w:rStyle w:val="Emphasis"/>
        </w:rPr>
        <w:t>instructs</w:t>
      </w:r>
      <w:r w:rsidRPr="00C07BCB">
        <w:rPr>
          <w:rStyle w:val="StyleUnderline"/>
        </w:rPr>
        <w:t xml:space="preserve"> that the </w:t>
      </w:r>
      <w:r w:rsidRPr="003756C8">
        <w:rPr>
          <w:rStyle w:val="Emphasis"/>
        </w:rPr>
        <w:t>term</w:t>
      </w:r>
      <w:r w:rsidRPr="00C07BCB">
        <w:rPr>
          <w:rStyle w:val="StyleUnderline"/>
        </w:rPr>
        <w:t xml:space="preserve"> “and” should be used to join a </w:t>
      </w:r>
      <w:r w:rsidRPr="003756C8">
        <w:rPr>
          <w:rStyle w:val="Emphasis"/>
        </w:rPr>
        <w:t>list of conditions</w:t>
      </w:r>
      <w:r w:rsidRPr="00C07BCB">
        <w:rPr>
          <w:sz w:val="16"/>
        </w:rPr>
        <w:t>—such as subsections (A), (B), and (C) in § 3553(f)(1)—when a conjunctive interpretation is intended:</w:t>
      </w:r>
    </w:p>
    <w:p w14:paraId="4FBB9B8B" w14:textId="77777777" w:rsidR="00BF056F" w:rsidRPr="005D388F" w:rsidRDefault="00BF056F" w:rsidP="00BF056F"/>
    <w:p w14:paraId="6B4AFF6E" w14:textId="77777777" w:rsidR="00BF056F" w:rsidRDefault="00BF056F" w:rsidP="00BF056F">
      <w:pPr>
        <w:pStyle w:val="Heading2"/>
      </w:pPr>
      <w:r>
        <w:t>‘Fiscal Redistribution’---Other (Neg)</w:t>
      </w:r>
    </w:p>
    <w:p w14:paraId="37361A4B" w14:textId="77777777" w:rsidR="00BF056F" w:rsidRPr="004C6E6A" w:rsidRDefault="00BF056F" w:rsidP="00BF056F"/>
    <w:p w14:paraId="319B887D" w14:textId="77777777" w:rsidR="00BF056F" w:rsidRDefault="00BF056F" w:rsidP="00BF056F">
      <w:pPr>
        <w:pStyle w:val="Heading3"/>
      </w:pPr>
      <w:r>
        <w:t>FR---Excludes In-Kind Services---1NC</w:t>
      </w:r>
    </w:p>
    <w:p w14:paraId="36CFE3B3" w14:textId="77777777" w:rsidR="00BF056F" w:rsidRDefault="00BF056F" w:rsidP="00BF056F">
      <w:pPr>
        <w:pStyle w:val="Heading4"/>
      </w:pPr>
      <w:r>
        <w:t>‘Fiscal redistribution’ means either cash transfers or taxes.</w:t>
      </w:r>
    </w:p>
    <w:p w14:paraId="605F1E05" w14:textId="77777777" w:rsidR="00BF056F" w:rsidRPr="006C2399" w:rsidRDefault="00BF056F" w:rsidP="00BF056F">
      <w:r w:rsidRPr="006C2399">
        <w:rPr>
          <w:rStyle w:val="Style13ptBold"/>
        </w:rPr>
        <w:t>Sepulveda ’18</w:t>
      </w:r>
      <w:r>
        <w:t xml:space="preserve"> [Edgardo; May 29; independent consulting economist; Progressive Economics Forum, “Ontario Election: Inequality Impacts of Fiscal Plans,” https://www.progressive-economics.ca/2018/05/inequality_and_ontario_fiscal_plans/]</w:t>
      </w:r>
    </w:p>
    <w:p w14:paraId="3C0F9769" w14:textId="77777777" w:rsidR="00BF056F" w:rsidRPr="007A69F7" w:rsidRDefault="00BF056F" w:rsidP="00BF056F">
      <w:pPr>
        <w:rPr>
          <w:sz w:val="16"/>
        </w:rPr>
      </w:pPr>
      <w:r w:rsidRPr="00B5447F">
        <w:rPr>
          <w:sz w:val="16"/>
        </w:rPr>
        <w:t xml:space="preserve">Governments reduce market inequality via the tax and transfer systems, and hence after-tax, income Gini coefficients are lower than market income coefficients. </w:t>
      </w:r>
      <w:r w:rsidRPr="003756C8">
        <w:rPr>
          <w:rStyle w:val="StyleUnderline"/>
          <w:highlight w:val="cyan"/>
        </w:rPr>
        <w:t>I define this</w:t>
      </w:r>
      <w:r w:rsidRPr="00B5447F">
        <w:rPr>
          <w:sz w:val="16"/>
        </w:rPr>
        <w:t xml:space="preserve"> difference </w:t>
      </w:r>
      <w:r w:rsidRPr="006C2399">
        <w:rPr>
          <w:rStyle w:val="StyleUnderline"/>
        </w:rPr>
        <w:t xml:space="preserve">as </w:t>
      </w:r>
      <w:r w:rsidRPr="003756C8">
        <w:rPr>
          <w:rStyle w:val="StyleUnderline"/>
          <w:highlight w:val="cyan"/>
        </w:rPr>
        <w:t>“Fiscal Redistribution”.</w:t>
      </w:r>
      <w:r w:rsidRPr="006C2399">
        <w:rPr>
          <w:rStyle w:val="StyleUnderline"/>
        </w:rPr>
        <w:t xml:space="preserve"> There are </w:t>
      </w:r>
      <w:r w:rsidRPr="003756C8">
        <w:rPr>
          <w:rStyle w:val="Emphasis"/>
          <w:highlight w:val="cyan"/>
        </w:rPr>
        <w:t>two components</w:t>
      </w:r>
      <w:r w:rsidRPr="006C2399">
        <w:rPr>
          <w:rStyle w:val="StyleUnderline"/>
        </w:rPr>
        <w:t xml:space="preserve"> of Fiscal Redistribution. </w:t>
      </w:r>
      <w:r w:rsidRPr="003756C8">
        <w:rPr>
          <w:rStyle w:val="StyleUnderline"/>
          <w:highlight w:val="cyan"/>
        </w:rPr>
        <w:t>One is</w:t>
      </w:r>
      <w:r w:rsidRPr="006C2399">
        <w:rPr>
          <w:rStyle w:val="StyleUnderline"/>
        </w:rPr>
        <w:t xml:space="preserve"> related to </w:t>
      </w:r>
      <w:r w:rsidRPr="003756C8">
        <w:rPr>
          <w:rStyle w:val="Emphasis"/>
        </w:rPr>
        <w:t xml:space="preserve">cash </w:t>
      </w:r>
      <w:r w:rsidRPr="003756C8">
        <w:rPr>
          <w:rStyle w:val="Emphasis"/>
          <w:highlight w:val="cyan"/>
        </w:rPr>
        <w:t>transfers</w:t>
      </w:r>
      <w:r w:rsidRPr="00B5447F">
        <w:rPr>
          <w:sz w:val="16"/>
        </w:rPr>
        <w:t xml:space="preserve"> and is the difference between total income and market income Gini coefficients, </w:t>
      </w:r>
      <w:r w:rsidRPr="006C2399">
        <w:rPr>
          <w:rStyle w:val="StyleUnderline"/>
        </w:rPr>
        <w:t xml:space="preserve">which I define as “Transfer Redistribution”. </w:t>
      </w:r>
      <w:r w:rsidRPr="003756C8">
        <w:rPr>
          <w:rStyle w:val="StyleUnderline"/>
          <w:highlight w:val="cyan"/>
        </w:rPr>
        <w:t>The other is</w:t>
      </w:r>
      <w:r w:rsidRPr="006C2399">
        <w:rPr>
          <w:rStyle w:val="StyleUnderline"/>
        </w:rPr>
        <w:t xml:space="preserve"> related to </w:t>
      </w:r>
      <w:r w:rsidRPr="003756C8">
        <w:rPr>
          <w:rStyle w:val="Emphasis"/>
          <w:highlight w:val="cyan"/>
        </w:rPr>
        <w:t>taxes</w:t>
      </w:r>
      <w:r w:rsidRPr="00B5447F">
        <w:rPr>
          <w:sz w:val="16"/>
        </w:rPr>
        <w:t xml:space="preserve"> and is the difference between after-tax and total income Gini coefficients, </w:t>
      </w:r>
      <w:r w:rsidRPr="006C2399">
        <w:rPr>
          <w:rStyle w:val="StyleUnderline"/>
        </w:rPr>
        <w:t>which I refer as “Tax Redistribution”</w:t>
      </w:r>
      <w:r w:rsidRPr="00B5447F">
        <w:rPr>
          <w:sz w:val="16"/>
        </w:rPr>
        <w:t>.</w:t>
      </w:r>
    </w:p>
    <w:p w14:paraId="3D3058B5" w14:textId="77777777" w:rsidR="00BF056F" w:rsidRPr="00F46022" w:rsidRDefault="00BF056F" w:rsidP="00BF056F">
      <w:pPr>
        <w:pStyle w:val="Heading4"/>
        <w:rPr>
          <w:u w:val="single"/>
        </w:rPr>
      </w:pPr>
      <w:r>
        <w:t xml:space="preserve">FR includes transfers, which are </w:t>
      </w:r>
      <w:r>
        <w:rPr>
          <w:u w:val="single"/>
        </w:rPr>
        <w:t>direct cash payments</w:t>
      </w:r>
      <w:r>
        <w:t xml:space="preserve">---exclude </w:t>
      </w:r>
      <w:r>
        <w:rPr>
          <w:u w:val="single"/>
        </w:rPr>
        <w:t>in-kind services</w:t>
      </w:r>
      <w:r>
        <w:t xml:space="preserve">, </w:t>
      </w:r>
      <w:r>
        <w:rPr>
          <w:u w:val="single"/>
        </w:rPr>
        <w:t>subsidies</w:t>
      </w:r>
      <w:r>
        <w:t xml:space="preserve">, and </w:t>
      </w:r>
      <w:r>
        <w:rPr>
          <w:u w:val="single"/>
        </w:rPr>
        <w:t>bailouts</w:t>
      </w:r>
    </w:p>
    <w:p w14:paraId="02C7EF20" w14:textId="77777777" w:rsidR="00BF056F" w:rsidRDefault="00BF056F" w:rsidP="00BF056F">
      <w:r w:rsidRPr="00DF0BAD">
        <w:rPr>
          <w:rStyle w:val="Style13ptBold"/>
        </w:rPr>
        <w:t>Investopedia ’21</w:t>
      </w:r>
      <w:r>
        <w:t xml:space="preserve"> [Troy Segal; September 15; reviewed by Charles Potters, and fact checked by Katrina Munichiello; “Transfer Payment: Definition, Types of Transfers, and Examples,” https://www.investopedia.com/terms/t/transferpayment.asp]</w:t>
      </w:r>
    </w:p>
    <w:p w14:paraId="4B2D4A28" w14:textId="77777777" w:rsidR="00BF056F" w:rsidRPr="00F46022" w:rsidRDefault="00BF056F" w:rsidP="00BF056F">
      <w:pPr>
        <w:rPr>
          <w:sz w:val="16"/>
        </w:rPr>
      </w:pPr>
      <w:r w:rsidRPr="00F46022">
        <w:rPr>
          <w:sz w:val="16"/>
        </w:rPr>
        <w:t>What Is a Transfer Payment?</w:t>
      </w:r>
    </w:p>
    <w:p w14:paraId="2382CED5" w14:textId="77777777" w:rsidR="00BF056F" w:rsidRPr="00F46022" w:rsidRDefault="00BF056F" w:rsidP="00BF056F">
      <w:pPr>
        <w:rPr>
          <w:sz w:val="16"/>
        </w:rPr>
      </w:pPr>
      <w:r w:rsidRPr="00F57ECF">
        <w:rPr>
          <w:rStyle w:val="StyleUnderline"/>
        </w:rPr>
        <w:t>A transfer payment is a one-way payment to a person or organization</w:t>
      </w:r>
      <w:r w:rsidRPr="00F46022">
        <w:rPr>
          <w:sz w:val="16"/>
        </w:rPr>
        <w:t xml:space="preserve"> which has given or exchanged no goods or services for it. This contrasts with a simple "payment," which in economics refers to a transfer of money in exchange for a product or service.</w:t>
      </w:r>
    </w:p>
    <w:p w14:paraId="6C4573E1" w14:textId="77777777" w:rsidR="00BF056F" w:rsidRPr="00F46022" w:rsidRDefault="00BF056F" w:rsidP="00BF056F">
      <w:pPr>
        <w:rPr>
          <w:sz w:val="16"/>
        </w:rPr>
      </w:pPr>
      <w:r w:rsidRPr="00F46022">
        <w:rPr>
          <w:sz w:val="16"/>
        </w:rPr>
        <w:t xml:space="preserve">Generally, </w:t>
      </w:r>
      <w:r w:rsidRPr="00F46022">
        <w:rPr>
          <w:rStyle w:val="StyleUnderline"/>
        </w:rPr>
        <w:t>the phrase</w:t>
      </w:r>
      <w:r w:rsidRPr="00F46022">
        <w:rPr>
          <w:sz w:val="16"/>
        </w:rPr>
        <w:t xml:space="preserve"> "</w:t>
      </w:r>
      <w:r w:rsidRPr="003756C8">
        <w:rPr>
          <w:rStyle w:val="Emphasis"/>
          <w:highlight w:val="cyan"/>
        </w:rPr>
        <w:t>transfer</w:t>
      </w:r>
      <w:r w:rsidRPr="003756C8">
        <w:rPr>
          <w:rStyle w:val="Emphasis"/>
        </w:rPr>
        <w:t xml:space="preserve"> payment</w:t>
      </w:r>
      <w:r w:rsidRPr="00F46022">
        <w:rPr>
          <w:sz w:val="16"/>
        </w:rPr>
        <w:t xml:space="preserve">" </w:t>
      </w:r>
      <w:r w:rsidRPr="003756C8">
        <w:rPr>
          <w:rStyle w:val="StyleUnderline"/>
          <w:highlight w:val="cyan"/>
        </w:rPr>
        <w:t>is used to describe</w:t>
      </w:r>
      <w:r w:rsidRPr="00F57ECF">
        <w:rPr>
          <w:rStyle w:val="StyleUnderline"/>
        </w:rPr>
        <w:t xml:space="preserve"> </w:t>
      </w:r>
      <w:r w:rsidRPr="00F46022">
        <w:rPr>
          <w:rStyle w:val="StyleUnderline"/>
        </w:rPr>
        <w:t>government payments to individuals through soc</w:t>
      </w:r>
      <w:r w:rsidRPr="00F57ECF">
        <w:rPr>
          <w:rStyle w:val="StyleUnderline"/>
        </w:rPr>
        <w:t>ial</w:t>
      </w:r>
      <w:r w:rsidRPr="00F46022">
        <w:rPr>
          <w:sz w:val="16"/>
        </w:rPr>
        <w:t xml:space="preserve"> </w:t>
      </w:r>
      <w:r w:rsidRPr="00F57ECF">
        <w:rPr>
          <w:rStyle w:val="StyleUnderline"/>
        </w:rPr>
        <w:t>programs such as</w:t>
      </w:r>
      <w:r w:rsidRPr="00F46022">
        <w:rPr>
          <w:sz w:val="16"/>
        </w:rPr>
        <w:t xml:space="preserve"> </w:t>
      </w:r>
      <w:r w:rsidRPr="003756C8">
        <w:rPr>
          <w:rStyle w:val="StyleUnderline"/>
          <w:highlight w:val="cyan"/>
        </w:rPr>
        <w:t>welfare</w:t>
      </w:r>
      <w:r w:rsidRPr="00F46022">
        <w:rPr>
          <w:sz w:val="16"/>
        </w:rPr>
        <w:t xml:space="preserve">, </w:t>
      </w:r>
      <w:r w:rsidRPr="003756C8">
        <w:rPr>
          <w:rStyle w:val="StyleUnderline"/>
          <w:highlight w:val="cyan"/>
        </w:rPr>
        <w:t>student grants, and</w:t>
      </w:r>
      <w:r w:rsidRPr="00F46022">
        <w:rPr>
          <w:sz w:val="16"/>
        </w:rPr>
        <w:t xml:space="preserve"> even </w:t>
      </w:r>
      <w:r w:rsidRPr="003756C8">
        <w:rPr>
          <w:rStyle w:val="Emphasis"/>
          <w:highlight w:val="cyan"/>
        </w:rPr>
        <w:t>Social Security</w:t>
      </w:r>
      <w:r w:rsidRPr="00F46022">
        <w:rPr>
          <w:sz w:val="16"/>
        </w:rPr>
        <w:t xml:space="preserve">. However, government payments to corporations—including unconditional </w:t>
      </w:r>
      <w:r w:rsidRPr="003756C8">
        <w:rPr>
          <w:rStyle w:val="StyleUnderline"/>
          <w:highlight w:val="cyan"/>
        </w:rPr>
        <w:t>bailouts and subsidies</w:t>
      </w:r>
      <w:r w:rsidRPr="00F46022">
        <w:rPr>
          <w:sz w:val="16"/>
        </w:rPr>
        <w:t>—</w:t>
      </w:r>
      <w:r w:rsidRPr="003756C8">
        <w:rPr>
          <w:rStyle w:val="StyleUnderline"/>
          <w:highlight w:val="cyan"/>
        </w:rPr>
        <w:t>are not</w:t>
      </w:r>
      <w:r w:rsidRPr="00F46022">
        <w:rPr>
          <w:sz w:val="16"/>
        </w:rPr>
        <w:t xml:space="preserve"> commonly described as </w:t>
      </w:r>
      <w:r w:rsidRPr="003756C8">
        <w:rPr>
          <w:rStyle w:val="StyleUnderline"/>
          <w:highlight w:val="cyan"/>
        </w:rPr>
        <w:t>transfer</w:t>
      </w:r>
      <w:r w:rsidRPr="00F46022">
        <w:rPr>
          <w:sz w:val="16"/>
        </w:rPr>
        <w:t xml:space="preserve"> payment</w:t>
      </w:r>
      <w:r w:rsidRPr="003756C8">
        <w:rPr>
          <w:rStyle w:val="StyleUnderline"/>
          <w:highlight w:val="cyan"/>
        </w:rPr>
        <w:t>s</w:t>
      </w:r>
      <w:r w:rsidRPr="00F46022">
        <w:rPr>
          <w:sz w:val="16"/>
        </w:rPr>
        <w:t>.</w:t>
      </w:r>
    </w:p>
    <w:p w14:paraId="3F7B68E9" w14:textId="77777777" w:rsidR="00BF056F" w:rsidRPr="00F46022" w:rsidRDefault="00BF056F" w:rsidP="00BF056F">
      <w:pPr>
        <w:rPr>
          <w:sz w:val="16"/>
        </w:rPr>
      </w:pPr>
      <w:r w:rsidRPr="00F46022">
        <w:rPr>
          <w:sz w:val="16"/>
        </w:rPr>
        <w:t>KEY TAKEAWAYS</w:t>
      </w:r>
    </w:p>
    <w:p w14:paraId="7C749B51" w14:textId="77777777" w:rsidR="00BF056F" w:rsidRPr="00F57ECF" w:rsidRDefault="00BF056F" w:rsidP="00BF056F">
      <w:pPr>
        <w:rPr>
          <w:rStyle w:val="StyleUnderline"/>
        </w:rPr>
      </w:pPr>
      <w:r w:rsidRPr="003756C8">
        <w:rPr>
          <w:rStyle w:val="StyleUnderline"/>
          <w:highlight w:val="cyan"/>
        </w:rPr>
        <w:t xml:space="preserve">A </w:t>
      </w:r>
      <w:r w:rsidRPr="003756C8">
        <w:rPr>
          <w:rStyle w:val="Emphasis"/>
          <w:highlight w:val="cyan"/>
        </w:rPr>
        <w:t>transfer</w:t>
      </w:r>
      <w:r w:rsidRPr="003756C8">
        <w:rPr>
          <w:rStyle w:val="Emphasis"/>
        </w:rPr>
        <w:t xml:space="preserve"> payment</w:t>
      </w:r>
      <w:r w:rsidRPr="00F57ECF">
        <w:rPr>
          <w:rStyle w:val="StyleUnderline"/>
        </w:rPr>
        <w:t xml:space="preserve"> </w:t>
      </w:r>
      <w:r w:rsidRPr="003756C8">
        <w:rPr>
          <w:rStyle w:val="StyleUnderline"/>
          <w:highlight w:val="cyan"/>
        </w:rPr>
        <w:t xml:space="preserve">is a </w:t>
      </w:r>
      <w:r w:rsidRPr="003756C8">
        <w:rPr>
          <w:rStyle w:val="Emphasis"/>
          <w:highlight w:val="cyan"/>
        </w:rPr>
        <w:t>payment of money</w:t>
      </w:r>
      <w:r w:rsidRPr="003756C8">
        <w:rPr>
          <w:sz w:val="16"/>
          <w:highlight w:val="cyan"/>
        </w:rPr>
        <w:t xml:space="preserve"> </w:t>
      </w:r>
      <w:r w:rsidRPr="003756C8">
        <w:rPr>
          <w:rStyle w:val="StyleUnderline"/>
          <w:highlight w:val="cyan"/>
        </w:rPr>
        <w:t xml:space="preserve">for which there are </w:t>
      </w:r>
      <w:r w:rsidRPr="003756C8">
        <w:rPr>
          <w:rStyle w:val="Emphasis"/>
          <w:highlight w:val="cyan"/>
        </w:rPr>
        <w:t>no goods or services exchanged</w:t>
      </w:r>
      <w:r w:rsidRPr="00F57ECF">
        <w:rPr>
          <w:rStyle w:val="StyleUnderline"/>
        </w:rPr>
        <w:t>.</w:t>
      </w:r>
    </w:p>
    <w:p w14:paraId="2077691D" w14:textId="77777777" w:rsidR="00BF056F" w:rsidRPr="00F46022" w:rsidRDefault="00BF056F" w:rsidP="00BF056F">
      <w:pPr>
        <w:rPr>
          <w:sz w:val="16"/>
        </w:rPr>
      </w:pPr>
      <w:r w:rsidRPr="00F57ECF">
        <w:rPr>
          <w:rStyle w:val="StyleUnderline"/>
        </w:rPr>
        <w:t>Transfer payments commonly refer to efforts by</w:t>
      </w:r>
      <w:r w:rsidRPr="00F46022">
        <w:rPr>
          <w:sz w:val="16"/>
        </w:rPr>
        <w:t xml:space="preserve"> local, state, and federal </w:t>
      </w:r>
      <w:r w:rsidRPr="00F57ECF">
        <w:rPr>
          <w:rStyle w:val="StyleUnderline"/>
        </w:rPr>
        <w:t xml:space="preserve">governments to </w:t>
      </w:r>
      <w:r w:rsidRPr="003756C8">
        <w:rPr>
          <w:rStyle w:val="Emphasis"/>
        </w:rPr>
        <w:t>redistribute</w:t>
      </w:r>
      <w:r w:rsidRPr="00F57ECF">
        <w:rPr>
          <w:rStyle w:val="StyleUnderline"/>
        </w:rPr>
        <w:t xml:space="preserve"> money</w:t>
      </w:r>
      <w:r w:rsidRPr="00F46022">
        <w:rPr>
          <w:sz w:val="16"/>
        </w:rPr>
        <w:t xml:space="preserve"> to </w:t>
      </w:r>
      <w:r w:rsidRPr="00F57ECF">
        <w:rPr>
          <w:rStyle w:val="StyleUnderline"/>
        </w:rPr>
        <w:t>those in need.</w:t>
      </w:r>
    </w:p>
    <w:p w14:paraId="20084C96" w14:textId="77777777" w:rsidR="00BF056F" w:rsidRPr="00F57ECF" w:rsidRDefault="00BF056F" w:rsidP="00BF056F">
      <w:pPr>
        <w:rPr>
          <w:rStyle w:val="StyleUnderline"/>
        </w:rPr>
      </w:pPr>
      <w:r w:rsidRPr="00F46022">
        <w:rPr>
          <w:sz w:val="16"/>
        </w:rPr>
        <w:t xml:space="preserve">In the U.S., </w:t>
      </w:r>
      <w:r w:rsidRPr="003756C8">
        <w:rPr>
          <w:rStyle w:val="Emphasis"/>
        </w:rPr>
        <w:t>Social Security</w:t>
      </w:r>
      <w:r w:rsidRPr="00F46022">
        <w:rPr>
          <w:sz w:val="16"/>
        </w:rPr>
        <w:t xml:space="preserve"> </w:t>
      </w:r>
      <w:r w:rsidRPr="00F57ECF">
        <w:rPr>
          <w:rStyle w:val="StyleUnderline"/>
        </w:rPr>
        <w:t>and unemployment insurance are common types of transfer payments.</w:t>
      </w:r>
    </w:p>
    <w:p w14:paraId="796EE22B" w14:textId="77777777" w:rsidR="00BF056F" w:rsidRPr="00F57ECF" w:rsidRDefault="00BF056F" w:rsidP="00BF056F">
      <w:pPr>
        <w:rPr>
          <w:rStyle w:val="StyleUnderline"/>
        </w:rPr>
      </w:pPr>
      <w:r w:rsidRPr="00F46022">
        <w:rPr>
          <w:sz w:val="16"/>
        </w:rPr>
        <w:t xml:space="preserve">Corporate bailouts and </w:t>
      </w:r>
      <w:r w:rsidRPr="00F57ECF">
        <w:rPr>
          <w:rStyle w:val="StyleUnderline"/>
        </w:rPr>
        <w:t>subsidies are not commonly referred to as transfer payments.</w:t>
      </w:r>
    </w:p>
    <w:p w14:paraId="2DE776FF" w14:textId="77777777" w:rsidR="00BF056F" w:rsidRPr="00F46022" w:rsidRDefault="00BF056F" w:rsidP="00BF056F">
      <w:pPr>
        <w:rPr>
          <w:sz w:val="16"/>
        </w:rPr>
      </w:pPr>
      <w:r w:rsidRPr="00F46022">
        <w:rPr>
          <w:sz w:val="16"/>
        </w:rPr>
        <w:t>Understanding Transfer Payments</w:t>
      </w:r>
    </w:p>
    <w:p w14:paraId="23CCD35B" w14:textId="77777777" w:rsidR="00BF056F" w:rsidRPr="00F46022" w:rsidRDefault="00BF056F" w:rsidP="00BF056F">
      <w:pPr>
        <w:rPr>
          <w:sz w:val="16"/>
        </w:rPr>
      </w:pPr>
      <w:r w:rsidRPr="00F46022">
        <w:rPr>
          <w:sz w:val="16"/>
        </w:rPr>
        <w:t xml:space="preserve">In the U.S., </w:t>
      </w:r>
      <w:r w:rsidRPr="00F57ECF">
        <w:rPr>
          <w:rStyle w:val="StyleUnderline"/>
        </w:rPr>
        <w:t>transfer payments usually refer to payments made to individuals by the federal government through various social programs.</w:t>
      </w:r>
      <w:r w:rsidRPr="00F46022">
        <w:rPr>
          <w:sz w:val="16"/>
        </w:rPr>
        <w:t xml:space="preserve"> </w:t>
      </w:r>
      <w:r w:rsidRPr="003756C8">
        <w:rPr>
          <w:rStyle w:val="StyleUnderline"/>
          <w:highlight w:val="cyan"/>
        </w:rPr>
        <w:t>These</w:t>
      </w:r>
      <w:r w:rsidRPr="00F57ECF">
        <w:rPr>
          <w:rStyle w:val="StyleUnderline"/>
        </w:rPr>
        <w:t xml:space="preserve"> payments </w:t>
      </w:r>
      <w:r w:rsidRPr="003756C8">
        <w:rPr>
          <w:rStyle w:val="StyleUnderline"/>
          <w:highlight w:val="cyan"/>
        </w:rPr>
        <w:t>are</w:t>
      </w:r>
      <w:r w:rsidRPr="00F57ECF">
        <w:rPr>
          <w:rStyle w:val="StyleUnderline"/>
        </w:rPr>
        <w:t xml:space="preserve"> considered </w:t>
      </w:r>
      <w:r w:rsidRPr="003756C8">
        <w:rPr>
          <w:rStyle w:val="StyleUnderline"/>
          <w:highlight w:val="cyan"/>
        </w:rPr>
        <w:t xml:space="preserve">a </w:t>
      </w:r>
      <w:r w:rsidRPr="003756C8">
        <w:rPr>
          <w:rStyle w:val="Emphasis"/>
          <w:highlight w:val="cyan"/>
        </w:rPr>
        <w:t>redistribution of wealth</w:t>
      </w:r>
      <w:r w:rsidRPr="00F46022">
        <w:rPr>
          <w:sz w:val="16"/>
        </w:rPr>
        <w:t xml:space="preserve"> </w:t>
      </w:r>
      <w:r w:rsidRPr="00F57ECF">
        <w:rPr>
          <w:rStyle w:val="StyleUnderline"/>
        </w:rPr>
        <w:t>from the well-compensated to the poorly compensated</w:t>
      </w:r>
      <w:r w:rsidRPr="00F46022">
        <w:rPr>
          <w:sz w:val="16"/>
        </w:rPr>
        <w:t>. They are made both for humanitarian reasons and, at times of economic distress, to help stimulate the economy by putting more money into people's hands.</w:t>
      </w:r>
    </w:p>
    <w:p w14:paraId="03D4FED0" w14:textId="77777777" w:rsidR="00BF056F" w:rsidRPr="00F46022" w:rsidRDefault="00BF056F" w:rsidP="00BF056F">
      <w:pPr>
        <w:rPr>
          <w:sz w:val="16"/>
        </w:rPr>
      </w:pPr>
      <w:r w:rsidRPr="00F46022">
        <w:rPr>
          <w:sz w:val="16"/>
        </w:rPr>
        <w:t>Types of Transfer Payments</w:t>
      </w:r>
    </w:p>
    <w:p w14:paraId="1D40203F" w14:textId="77777777" w:rsidR="00BF056F" w:rsidRDefault="00BF056F" w:rsidP="00BF056F">
      <w:pPr>
        <w:rPr>
          <w:rStyle w:val="StyleUnderline"/>
        </w:rPr>
      </w:pPr>
      <w:r w:rsidRPr="00F57ECF">
        <w:rPr>
          <w:rStyle w:val="StyleUnderline"/>
        </w:rPr>
        <w:t>The most well-known form of transfer payment is likely Social Security payments</w:t>
      </w:r>
      <w:r w:rsidRPr="00F46022">
        <w:rPr>
          <w:sz w:val="16"/>
        </w:rPr>
        <w:t xml:space="preserve">, whether for retirement or disability. These are considered transfer payments even though most recipients have paid into the system during their working lives. Similarly, </w:t>
      </w:r>
      <w:r w:rsidRPr="00F57ECF">
        <w:rPr>
          <w:rStyle w:val="StyleUnderline"/>
        </w:rPr>
        <w:t>unemployment payments are also considered transfer payments.</w:t>
      </w:r>
    </w:p>
    <w:p w14:paraId="4021CA95" w14:textId="77777777" w:rsidR="00BF056F" w:rsidRPr="00F46022" w:rsidRDefault="00BF056F" w:rsidP="00BF056F">
      <w:pPr>
        <w:rPr>
          <w:sz w:val="16"/>
        </w:rPr>
      </w:pPr>
      <w:r w:rsidRPr="00F46022">
        <w:rPr>
          <w:sz w:val="16"/>
        </w:rPr>
        <w:t>There are many other types of transfer payments. They can be made from one person to another or even from an individual to an organization. These can include individual donations to charities or non-profit organizations, or even a simple cash gift from one person to another.</w:t>
      </w:r>
    </w:p>
    <w:p w14:paraId="6B658AB8" w14:textId="77777777" w:rsidR="00BF056F" w:rsidRPr="00F46022" w:rsidRDefault="00BF056F" w:rsidP="00BF056F">
      <w:pPr>
        <w:rPr>
          <w:sz w:val="16"/>
        </w:rPr>
      </w:pPr>
      <w:r w:rsidRPr="00F57ECF">
        <w:rPr>
          <w:rStyle w:val="StyleUnderline"/>
        </w:rPr>
        <w:t>Subsidies for education and training are also considered a type of government transfer payment</w:t>
      </w:r>
      <w:r w:rsidRPr="00F46022">
        <w:rPr>
          <w:sz w:val="16"/>
        </w:rPr>
        <w:t xml:space="preserve">. </w:t>
      </w:r>
      <w:r w:rsidRPr="00D000B6">
        <w:rPr>
          <w:rStyle w:val="StyleUnderline"/>
        </w:rPr>
        <w:t>This includes transfers to companies or labor groups that provide educational services or operate apprenticeship programs</w:t>
      </w:r>
      <w:r w:rsidRPr="00F46022">
        <w:rPr>
          <w:sz w:val="16"/>
        </w:rPr>
        <w:t>.</w:t>
      </w:r>
    </w:p>
    <w:p w14:paraId="3187B7D2" w14:textId="77777777" w:rsidR="00BF056F" w:rsidRDefault="00BF056F" w:rsidP="00BF056F"/>
    <w:p w14:paraId="3EA3BA3F" w14:textId="77777777" w:rsidR="00BF056F" w:rsidRDefault="00BF056F" w:rsidP="00BF056F">
      <w:pPr>
        <w:pStyle w:val="Heading3"/>
      </w:pPr>
      <w:r>
        <w:t>FR---Only Transfers/Excludes Taxes---1NC</w:t>
      </w:r>
    </w:p>
    <w:p w14:paraId="2A2CDD40" w14:textId="77777777" w:rsidR="00BF056F" w:rsidRDefault="00BF056F" w:rsidP="00BF056F">
      <w:pPr>
        <w:pStyle w:val="Heading4"/>
      </w:pPr>
      <w:r>
        <w:t>For redistribution to be substantial, it has to be a transfer.</w:t>
      </w:r>
    </w:p>
    <w:p w14:paraId="1630BC57" w14:textId="77777777" w:rsidR="00BF056F" w:rsidRPr="00ED3958" w:rsidRDefault="00BF056F" w:rsidP="00BF056F">
      <w:r w:rsidRPr="00ED3958">
        <w:rPr>
          <w:rStyle w:val="Style13ptBold"/>
        </w:rPr>
        <w:t>Goñi ’11</w:t>
      </w:r>
      <w:r>
        <w:t xml:space="preserve"> [Edwin Goñi, J. Humberto López, and Luis Servén; 2011; Lead Economist in the Competitiveness and Innovation Division of the Inter-American Development Bank; Sector Manager, East Africa and the Horn, Economic Policy and Poverty Reduction at the World Bank; PhD in Economics at the Massachusetts Institute of Technology; World Development, “Fiscal Redistribution and Income Inequality in Latin America,” vol. 39, no. 9]</w:t>
      </w:r>
    </w:p>
    <w:p w14:paraId="66B61225" w14:textId="77777777" w:rsidR="00BF056F" w:rsidRPr="003A35DA" w:rsidRDefault="00BF056F" w:rsidP="00BF056F">
      <w:pPr>
        <w:rPr>
          <w:sz w:val="16"/>
        </w:rPr>
      </w:pPr>
      <w:r w:rsidRPr="00ED3958">
        <w:rPr>
          <w:sz w:val="16"/>
        </w:rPr>
        <w:t xml:space="preserve">Second, </w:t>
      </w:r>
      <w:r w:rsidRPr="003756C8">
        <w:rPr>
          <w:rStyle w:val="StyleUnderline"/>
          <w:highlight w:val="cyan"/>
        </w:rPr>
        <w:t xml:space="preserve">wherever there is </w:t>
      </w:r>
      <w:r w:rsidRPr="003756C8">
        <w:rPr>
          <w:rStyle w:val="Emphasis"/>
          <w:highlight w:val="cyan"/>
        </w:rPr>
        <w:t>significant fiscal redistribution</w:t>
      </w:r>
      <w:r w:rsidRPr="003756C8">
        <w:rPr>
          <w:rStyle w:val="StyleUnderline"/>
          <w:highlight w:val="cyan"/>
        </w:rPr>
        <w:t xml:space="preserve">, it is achieved </w:t>
      </w:r>
      <w:r w:rsidRPr="003756C8">
        <w:rPr>
          <w:rStyle w:val="Emphasis"/>
          <w:highlight w:val="cyan"/>
        </w:rPr>
        <w:t>through transfers</w:t>
      </w:r>
      <w:r w:rsidRPr="00ED3958">
        <w:rPr>
          <w:sz w:val="16"/>
        </w:rPr>
        <w:t>—especially in-kind transfers—</w:t>
      </w:r>
      <w:r w:rsidRPr="003756C8">
        <w:rPr>
          <w:rStyle w:val="Emphasis"/>
          <w:highlight w:val="cyan"/>
        </w:rPr>
        <w:t>rather than taxes</w:t>
      </w:r>
      <w:r w:rsidRPr="00ED3958">
        <w:rPr>
          <w:sz w:val="16"/>
        </w:rPr>
        <w:t>. This result is consistent with the conclusions of Harberger (2003) and, more recently, OECD (2008), and extends to other Latin American countries the earlier findings of Engel, Galetovic, and Raddatz (1999) for Chile. In addition, however, the paper’s quantitative results show that the redistributive impact of transfers can be quite considerable, in contrast with Harberger’s conclusion that they were at best moderately more potent than taxes in this regard. In effect, we find that transfers largely responsible for the wide disparity in income inequality between the European and Latin American countries were examined.</w:t>
      </w:r>
    </w:p>
    <w:p w14:paraId="71E30CA6" w14:textId="77777777" w:rsidR="00BF056F" w:rsidRDefault="00BF056F" w:rsidP="00BF056F">
      <w:pPr>
        <w:pStyle w:val="Heading4"/>
      </w:pPr>
      <w:r>
        <w:t>‘Fiscal redistribution’ refers to transfers.</w:t>
      </w:r>
    </w:p>
    <w:p w14:paraId="2E693C22" w14:textId="77777777" w:rsidR="00BF056F" w:rsidRPr="00AF3673" w:rsidRDefault="00BF056F" w:rsidP="00BF056F">
      <w:r w:rsidRPr="00303597">
        <w:rPr>
          <w:rStyle w:val="Style13ptBold"/>
        </w:rPr>
        <w:t>Altshuler ’13</w:t>
      </w:r>
      <w:r>
        <w:t xml:space="preserve"> [Alan; Spring 2013; Urban Policy and Planning Professor at Harvard University; Access, “</w:t>
      </w:r>
      <w:r w:rsidRPr="00AF3673">
        <w:t>Equity as a Factor in Surface Transportation Politics</w:t>
      </w:r>
      <w:r>
        <w:t>,” No. 2]</w:t>
      </w:r>
    </w:p>
    <w:p w14:paraId="1634B9B3" w14:textId="77777777" w:rsidR="00BF056F" w:rsidRPr="00AF3673" w:rsidRDefault="00BF056F" w:rsidP="00BF056F">
      <w:pPr>
        <w:rPr>
          <w:rStyle w:val="StyleUnderline"/>
        </w:rPr>
      </w:pPr>
      <w:r w:rsidRPr="003756C8">
        <w:rPr>
          <w:rStyle w:val="StyleUnderline"/>
          <w:highlight w:val="cyan"/>
        </w:rPr>
        <w:t>Fiscal Redistribution</w:t>
      </w:r>
    </w:p>
    <w:p w14:paraId="7FC4B73B" w14:textId="77777777" w:rsidR="00BF056F" w:rsidRDefault="00BF056F" w:rsidP="00BF056F">
      <w:pPr>
        <w:rPr>
          <w:sz w:val="16"/>
        </w:rPr>
      </w:pPr>
      <w:r w:rsidRPr="003756C8">
        <w:rPr>
          <w:rStyle w:val="StyleUnderline"/>
          <w:highlight w:val="cyan"/>
        </w:rPr>
        <w:t>Defined</w:t>
      </w:r>
      <w:r w:rsidRPr="00AF3673">
        <w:rPr>
          <w:rStyle w:val="StyleUnderline"/>
        </w:rPr>
        <w:t xml:space="preserve"> here </w:t>
      </w:r>
      <w:r w:rsidRPr="003756C8">
        <w:rPr>
          <w:rStyle w:val="StyleUnderline"/>
          <w:highlight w:val="cyan"/>
        </w:rPr>
        <w:t xml:space="preserve">as </w:t>
      </w:r>
      <w:r w:rsidRPr="003756C8">
        <w:rPr>
          <w:rStyle w:val="Emphasis"/>
          <w:highlight w:val="cyan"/>
        </w:rPr>
        <w:t>transfers</w:t>
      </w:r>
      <w:r w:rsidRPr="003756C8">
        <w:rPr>
          <w:rStyle w:val="StyleUnderline"/>
          <w:highlight w:val="cyan"/>
        </w:rPr>
        <w:t xml:space="preserve"> from more to less affluent groups</w:t>
      </w:r>
      <w:r w:rsidRPr="00AF3673">
        <w:rPr>
          <w:sz w:val="16"/>
        </w:rPr>
        <w:t>, and at times special benefits for those with disabilities.</w:t>
      </w:r>
    </w:p>
    <w:p w14:paraId="38B63CE8" w14:textId="77777777" w:rsidR="00BF056F" w:rsidRDefault="00BF056F" w:rsidP="00BF056F">
      <w:pPr>
        <w:pStyle w:val="Heading2"/>
      </w:pPr>
      <w:r>
        <w:t>‘Fiscal Redistribution’---AT: Taxes---Aff</w:t>
      </w:r>
    </w:p>
    <w:p w14:paraId="424B6E77" w14:textId="77777777" w:rsidR="00BF056F" w:rsidRDefault="00BF056F" w:rsidP="00BF056F">
      <w:pPr>
        <w:pStyle w:val="Heading3"/>
      </w:pPr>
      <w:r>
        <w:t>FR---AT: Taxes---2AC</w:t>
      </w:r>
    </w:p>
    <w:p w14:paraId="62D9B16E" w14:textId="77777777" w:rsidR="00BF056F" w:rsidRDefault="00BF056F" w:rsidP="00BF056F">
      <w:pPr>
        <w:pStyle w:val="Heading4"/>
      </w:pPr>
      <w:r>
        <w:t xml:space="preserve">‘Fiscal redistribution’ requires the plan to establish </w:t>
      </w:r>
      <w:r w:rsidRPr="008D5E36">
        <w:rPr>
          <w:u w:val="single"/>
        </w:rPr>
        <w:t>taxes or transfers</w:t>
      </w:r>
      <w:r>
        <w:t xml:space="preserve"> with a </w:t>
      </w:r>
      <w:r>
        <w:rPr>
          <w:u w:val="single"/>
        </w:rPr>
        <w:t>progressive effect</w:t>
      </w:r>
      <w:r>
        <w:t xml:space="preserve"> on </w:t>
      </w:r>
      <w:r w:rsidRPr="008D5E36">
        <w:rPr>
          <w:u w:val="single"/>
        </w:rPr>
        <w:t>income inequality</w:t>
      </w:r>
      <w:r>
        <w:t xml:space="preserve"> </w:t>
      </w:r>
    </w:p>
    <w:p w14:paraId="5478BFDF" w14:textId="77777777" w:rsidR="00BF056F" w:rsidRDefault="00BF056F" w:rsidP="00BF056F">
      <w:r>
        <w:t xml:space="preserve">---includes </w:t>
      </w:r>
      <w:r w:rsidRPr="008D5E36">
        <w:rPr>
          <w:u w:val="single"/>
        </w:rPr>
        <w:t>in-kind transfers</w:t>
      </w:r>
      <w:r>
        <w:t>, like the job training/education component of a guaranteed jobs program</w:t>
      </w:r>
    </w:p>
    <w:p w14:paraId="3765B1F8" w14:textId="77777777" w:rsidR="00BF056F" w:rsidRDefault="00BF056F" w:rsidP="00BF056F">
      <w:r>
        <w:t>---excludes non-FR policies that effect income inequality, like labor law, antitrust, or sectoral regulation</w:t>
      </w:r>
    </w:p>
    <w:p w14:paraId="53693668" w14:textId="77777777" w:rsidR="00BF056F" w:rsidRPr="008D5E36" w:rsidRDefault="00BF056F" w:rsidP="00BF056F">
      <w:r>
        <w:t xml:space="preserve">---measures the effect of the plan on income inequality an annual basis, via direct effects on income distribution </w:t>
      </w:r>
    </w:p>
    <w:p w14:paraId="06592048" w14:textId="77777777" w:rsidR="00BF056F" w:rsidRDefault="00BF056F" w:rsidP="00BF056F">
      <w:r w:rsidRPr="004E39F6">
        <w:rPr>
          <w:rStyle w:val="Style13ptBold"/>
        </w:rPr>
        <w:t>Li</w:t>
      </w:r>
      <w:r>
        <w:rPr>
          <w:rStyle w:val="Style13ptBold"/>
        </w:rPr>
        <w:t>nd</w:t>
      </w:r>
      <w:r w:rsidRPr="004E39F6">
        <w:rPr>
          <w:rStyle w:val="Style13ptBold"/>
        </w:rPr>
        <w:t>ert ’17</w:t>
      </w:r>
      <w:r>
        <w:t xml:space="preserve"> [Peter; July 1; Distinguished Professor Emiritus at UC Berkeley whose core focus is the study of the causes and effects of modern fiscal redistribution, Ph.D., Cornell University and research associate with the National Bureau of Economic Research (NBER); ECINEQ, “The Rise and Future of Progressive Redistribution,” http://piketty.pse.ens.fr/files/Lindert2017.pdf]</w:t>
      </w:r>
    </w:p>
    <w:p w14:paraId="24381E3C" w14:textId="77777777" w:rsidR="00BF056F" w:rsidRPr="001817B9" w:rsidRDefault="00BF056F" w:rsidP="00BF056F">
      <w:pPr>
        <w:rPr>
          <w:sz w:val="16"/>
        </w:rPr>
      </w:pPr>
      <w:r w:rsidRPr="001817B9">
        <w:rPr>
          <w:sz w:val="16"/>
        </w:rPr>
        <w:t xml:space="preserve">(B.) </w:t>
      </w:r>
      <w:r w:rsidRPr="003756C8">
        <w:rPr>
          <w:rStyle w:val="Emphasis"/>
          <w:highlight w:val="cyan"/>
        </w:rPr>
        <w:t>Definition</w:t>
      </w:r>
      <w:r w:rsidRPr="003756C8">
        <w:rPr>
          <w:rStyle w:val="Emphasis"/>
        </w:rPr>
        <w:t>s</w:t>
      </w:r>
    </w:p>
    <w:p w14:paraId="17ECA07E" w14:textId="77777777" w:rsidR="00BF056F" w:rsidRPr="00D50D95" w:rsidRDefault="00BF056F" w:rsidP="00BF056F">
      <w:pPr>
        <w:rPr>
          <w:sz w:val="16"/>
        </w:rPr>
      </w:pPr>
      <w:r w:rsidRPr="004E39F6">
        <w:rPr>
          <w:rStyle w:val="StyleUnderline"/>
        </w:rPr>
        <w:t xml:space="preserve">This essay follows </w:t>
      </w:r>
      <w:r w:rsidRPr="003756C8">
        <w:rPr>
          <w:rStyle w:val="StyleUnderline"/>
          <w:highlight w:val="cyan"/>
        </w:rPr>
        <w:t>the difference between pre</w:t>
      </w:r>
      <w:r w:rsidRPr="004E39F6">
        <w:rPr>
          <w:rStyle w:val="StyleUnderline"/>
        </w:rPr>
        <w:t xml:space="preserve">-fisc </w:t>
      </w:r>
      <w:r w:rsidRPr="003756C8">
        <w:rPr>
          <w:rStyle w:val="StyleUnderline"/>
          <w:highlight w:val="cyan"/>
        </w:rPr>
        <w:t xml:space="preserve">and post-fisc </w:t>
      </w:r>
      <w:r w:rsidRPr="003756C8">
        <w:rPr>
          <w:rStyle w:val="Emphasis"/>
          <w:highlight w:val="cyan"/>
        </w:rPr>
        <w:t>income inequality</w:t>
      </w:r>
      <w:r w:rsidRPr="00D50D95">
        <w:rPr>
          <w:sz w:val="16"/>
        </w:rPr>
        <w:t xml:space="preserve"> - that is, </w:t>
      </w:r>
      <w:r w:rsidRPr="004E39F6">
        <w:rPr>
          <w:rStyle w:val="StyleUnderline"/>
        </w:rPr>
        <w:t xml:space="preserve">between </w:t>
      </w:r>
      <w:r w:rsidRPr="003756C8">
        <w:rPr>
          <w:rStyle w:val="Emphasis"/>
        </w:rPr>
        <w:t>original income</w:t>
      </w:r>
      <w:r w:rsidRPr="00D50D95">
        <w:rPr>
          <w:sz w:val="16"/>
        </w:rPr>
        <w:t xml:space="preserve"> (or market income or gross income) </w:t>
      </w:r>
      <w:r w:rsidRPr="001817B9">
        <w:rPr>
          <w:rStyle w:val="StyleUnderline"/>
        </w:rPr>
        <w:t>on the one hand</w:t>
      </w:r>
      <w:r w:rsidRPr="00D50D95">
        <w:rPr>
          <w:sz w:val="16"/>
        </w:rPr>
        <w:t xml:space="preserve"> </w:t>
      </w:r>
      <w:r w:rsidRPr="003756C8">
        <w:rPr>
          <w:rStyle w:val="Emphasis"/>
        </w:rPr>
        <w:t xml:space="preserve">and final income </w:t>
      </w:r>
      <w:r w:rsidRPr="00D50D95">
        <w:rPr>
          <w:sz w:val="16"/>
        </w:rPr>
        <w:t xml:space="preserve">(or net income) </w:t>
      </w:r>
      <w:r w:rsidRPr="001817B9">
        <w:rPr>
          <w:rStyle w:val="StyleUnderline"/>
        </w:rPr>
        <w:t xml:space="preserve">on the other. While other studies have tried to give separate treatment </w:t>
      </w:r>
      <w:r w:rsidRPr="004116B3">
        <w:rPr>
          <w:rStyle w:val="StyleUnderline"/>
        </w:rPr>
        <w:t>to such intermediate inequalities as that of post-tax pre</w:t>
      </w:r>
      <w:r w:rsidRPr="001817B9">
        <w:rPr>
          <w:rStyle w:val="StyleUnderline"/>
        </w:rPr>
        <w:t xml:space="preserve">-transfer income, or a disposable income </w:t>
      </w:r>
      <w:r w:rsidRPr="004116B3">
        <w:rPr>
          <w:rStyle w:val="StyleUnderline"/>
        </w:rPr>
        <w:t xml:space="preserve">concept that ignores the distribution of aid in kind, </w:t>
      </w:r>
      <w:r w:rsidRPr="003756C8">
        <w:rPr>
          <w:rStyle w:val="StyleUnderline"/>
          <w:highlight w:val="cyan"/>
        </w:rPr>
        <w:t xml:space="preserve">this </w:t>
      </w:r>
      <w:r w:rsidRPr="00B76AB3">
        <w:rPr>
          <w:rStyle w:val="StyleUnderline"/>
        </w:rPr>
        <w:t>study</w:t>
      </w:r>
      <w:r w:rsidRPr="004116B3">
        <w:rPr>
          <w:rStyle w:val="StyleUnderline"/>
        </w:rPr>
        <w:t xml:space="preserve"> sets those aside</w:t>
      </w:r>
      <w:r w:rsidRPr="001817B9">
        <w:rPr>
          <w:rStyle w:val="StyleUnderline"/>
        </w:rPr>
        <w:t xml:space="preserve">, and </w:t>
      </w:r>
      <w:r w:rsidRPr="003756C8">
        <w:rPr>
          <w:rStyle w:val="StyleUnderline"/>
          <w:highlight w:val="cyan"/>
        </w:rPr>
        <w:t xml:space="preserve">focuses on the </w:t>
      </w:r>
      <w:r w:rsidRPr="003756C8">
        <w:rPr>
          <w:rStyle w:val="Emphasis"/>
          <w:highlight w:val="cyan"/>
        </w:rPr>
        <w:t>full set of fiscal effects</w:t>
      </w:r>
      <w:r w:rsidRPr="003756C8">
        <w:rPr>
          <w:sz w:val="16"/>
          <w:highlight w:val="cyan"/>
        </w:rPr>
        <w:t>.</w:t>
      </w:r>
    </w:p>
    <w:p w14:paraId="6BD5BA31" w14:textId="77777777" w:rsidR="00BF056F" w:rsidRPr="00D50D95" w:rsidRDefault="00BF056F" w:rsidP="00BF056F">
      <w:pPr>
        <w:rPr>
          <w:sz w:val="16"/>
        </w:rPr>
      </w:pPr>
      <w:r w:rsidRPr="003756C8">
        <w:rPr>
          <w:rStyle w:val="StyleUnderline"/>
          <w:highlight w:val="cyan"/>
        </w:rPr>
        <w:t>The</w:t>
      </w:r>
      <w:r w:rsidRPr="004E39F6">
        <w:rPr>
          <w:rStyle w:val="StyleUnderline"/>
        </w:rPr>
        <w:t xml:space="preserve"> overall </w:t>
      </w:r>
      <w:r w:rsidRPr="003756C8">
        <w:rPr>
          <w:rStyle w:val="Emphasis"/>
          <w:highlight w:val="cyan"/>
        </w:rPr>
        <w:t>inequality</w:t>
      </w:r>
      <w:r w:rsidRPr="003756C8">
        <w:rPr>
          <w:rStyle w:val="StyleUnderline"/>
          <w:highlight w:val="cyan"/>
        </w:rPr>
        <w:t xml:space="preserve"> measure</w:t>
      </w:r>
      <w:r w:rsidRPr="004E39F6">
        <w:rPr>
          <w:rStyle w:val="StyleUnderline"/>
        </w:rPr>
        <w:t xml:space="preserve"> that is </w:t>
      </w:r>
      <w:r w:rsidRPr="003756C8">
        <w:rPr>
          <w:rStyle w:val="StyleUnderline"/>
          <w:highlight w:val="cyan"/>
        </w:rPr>
        <w:t>used</w:t>
      </w:r>
      <w:r w:rsidRPr="004E39F6">
        <w:rPr>
          <w:rStyle w:val="StyleUnderline"/>
        </w:rPr>
        <w:t xml:space="preserve"> most </w:t>
      </w:r>
      <w:r w:rsidRPr="003756C8">
        <w:rPr>
          <w:rStyle w:val="StyleUnderline"/>
          <w:highlight w:val="cyan"/>
        </w:rPr>
        <w:t>here</w:t>
      </w:r>
      <w:r w:rsidRPr="003756C8">
        <w:rPr>
          <w:sz w:val="16"/>
          <w:highlight w:val="cyan"/>
        </w:rPr>
        <w:t xml:space="preserve">, </w:t>
      </w:r>
      <w:r w:rsidRPr="003756C8">
        <w:rPr>
          <w:rStyle w:val="Emphasis"/>
          <w:highlight w:val="cyan"/>
        </w:rPr>
        <w:t>as in most recent studies</w:t>
      </w:r>
      <w:r w:rsidRPr="00D50D95">
        <w:rPr>
          <w:sz w:val="16"/>
        </w:rPr>
        <w:t xml:space="preserve">, </w:t>
      </w:r>
      <w:r w:rsidRPr="004E39F6">
        <w:rPr>
          <w:rStyle w:val="StyleUnderline"/>
        </w:rPr>
        <w:t xml:space="preserve">is </w:t>
      </w:r>
      <w:r w:rsidRPr="003756C8">
        <w:rPr>
          <w:rStyle w:val="StyleUnderline"/>
          <w:highlight w:val="cyan"/>
        </w:rPr>
        <w:t xml:space="preserve">the </w:t>
      </w:r>
      <w:r w:rsidRPr="003756C8">
        <w:rPr>
          <w:rStyle w:val="Emphasis"/>
          <w:highlight w:val="cyan"/>
        </w:rPr>
        <w:t>gini coefficient</w:t>
      </w:r>
      <w:r w:rsidRPr="003756C8">
        <w:rPr>
          <w:sz w:val="16"/>
          <w:highlight w:val="cyan"/>
        </w:rPr>
        <w:t xml:space="preserve">, </w:t>
      </w:r>
      <w:r w:rsidRPr="003756C8">
        <w:rPr>
          <w:rStyle w:val="StyleUnderline"/>
          <w:highlight w:val="cyan"/>
        </w:rPr>
        <w:t>a</w:t>
      </w:r>
      <w:r w:rsidRPr="004E39F6">
        <w:rPr>
          <w:rStyle w:val="StyleUnderline"/>
        </w:rPr>
        <w:t xml:space="preserve"> putative </w:t>
      </w:r>
      <w:r w:rsidRPr="003756C8">
        <w:rPr>
          <w:rStyle w:val="StyleUnderline"/>
          <w:highlight w:val="cyan"/>
        </w:rPr>
        <w:t>measure of</w:t>
      </w:r>
      <w:r w:rsidRPr="004E39F6">
        <w:rPr>
          <w:rStyle w:val="StyleUnderline"/>
        </w:rPr>
        <w:t xml:space="preserve"> the share of national </w:t>
      </w:r>
      <w:r w:rsidRPr="003756C8">
        <w:rPr>
          <w:rStyle w:val="StyleUnderline"/>
          <w:highlight w:val="cyan"/>
        </w:rPr>
        <w:t xml:space="preserve">income that would have to be </w:t>
      </w:r>
      <w:r w:rsidRPr="003756C8">
        <w:rPr>
          <w:rStyle w:val="Emphasis"/>
          <w:highlight w:val="cyan"/>
        </w:rPr>
        <w:t>redistributed</w:t>
      </w:r>
      <w:r w:rsidRPr="003756C8">
        <w:rPr>
          <w:rStyle w:val="StyleUnderline"/>
          <w:highlight w:val="cyan"/>
        </w:rPr>
        <w:t xml:space="preserve"> to </w:t>
      </w:r>
      <w:r w:rsidRPr="003756C8">
        <w:rPr>
          <w:rStyle w:val="Emphasis"/>
          <w:highlight w:val="cyan"/>
        </w:rPr>
        <w:t>achieve</w:t>
      </w:r>
      <w:r w:rsidRPr="003756C8">
        <w:rPr>
          <w:rStyle w:val="StyleUnderline"/>
          <w:highlight w:val="cyan"/>
        </w:rPr>
        <w:t xml:space="preserve"> full </w:t>
      </w:r>
      <w:r w:rsidRPr="003756C8">
        <w:rPr>
          <w:rStyle w:val="Emphasis"/>
          <w:highlight w:val="cyan"/>
        </w:rPr>
        <w:t>income equality</w:t>
      </w:r>
      <w:r w:rsidRPr="00D50D95">
        <w:rPr>
          <w:sz w:val="16"/>
        </w:rPr>
        <w:t xml:space="preserve">, </w:t>
      </w:r>
      <w:r w:rsidRPr="003756C8">
        <w:rPr>
          <w:rStyle w:val="StyleUnderline"/>
          <w:highlight w:val="cyan"/>
        </w:rPr>
        <w:t>in the absence of</w:t>
      </w:r>
      <w:r w:rsidRPr="004E39F6">
        <w:rPr>
          <w:rStyle w:val="StyleUnderline"/>
        </w:rPr>
        <w:t xml:space="preserve"> any </w:t>
      </w:r>
      <w:r w:rsidRPr="003756C8">
        <w:rPr>
          <w:rStyle w:val="StyleUnderline"/>
          <w:highlight w:val="cyan"/>
        </w:rPr>
        <w:t xml:space="preserve">behavior responses </w:t>
      </w:r>
      <w:r w:rsidRPr="002413FF">
        <w:rPr>
          <w:rStyle w:val="StyleUnderline"/>
        </w:rPr>
        <w:t>to such</w:t>
      </w:r>
      <w:r w:rsidRPr="00482026">
        <w:rPr>
          <w:rStyle w:val="StyleUnderline"/>
        </w:rPr>
        <w:t xml:space="preserve"> a massive</w:t>
      </w:r>
      <w:r w:rsidRPr="004E39F6">
        <w:rPr>
          <w:rStyle w:val="StyleUnderline"/>
        </w:rPr>
        <w:t xml:space="preserve"> transfer.</w:t>
      </w:r>
      <w:r w:rsidRPr="00D50D95">
        <w:rPr>
          <w:sz w:val="16"/>
        </w:rPr>
        <w:t xml:space="preserve"> </w:t>
      </w:r>
      <w:r w:rsidRPr="003756C8">
        <w:rPr>
          <w:rStyle w:val="Emphasis"/>
          <w:highlight w:val="cyan"/>
        </w:rPr>
        <w:t>Fiscal redistribution is</w:t>
      </w:r>
      <w:r w:rsidRPr="00D50D95">
        <w:rPr>
          <w:sz w:val="16"/>
        </w:rPr>
        <w:t xml:space="preserve"> simply </w:t>
      </w:r>
      <w:r w:rsidRPr="003756C8">
        <w:rPr>
          <w:rStyle w:val="Emphasis"/>
          <w:highlight w:val="cyan"/>
        </w:rPr>
        <w:t>the difference</w:t>
      </w:r>
      <w:r w:rsidRPr="003756C8">
        <w:rPr>
          <w:highlight w:val="cyan"/>
        </w:rPr>
        <w:t xml:space="preserve"> </w:t>
      </w:r>
      <w:r w:rsidRPr="003756C8">
        <w:rPr>
          <w:rStyle w:val="StyleUnderline"/>
          <w:highlight w:val="cyan"/>
        </w:rPr>
        <w:t>in</w:t>
      </w:r>
      <w:r w:rsidRPr="004E39F6">
        <w:rPr>
          <w:rStyle w:val="StyleUnderline"/>
        </w:rPr>
        <w:t xml:space="preserve"> the </w:t>
      </w:r>
      <w:r w:rsidRPr="003756C8">
        <w:rPr>
          <w:rStyle w:val="Emphasis"/>
          <w:highlight w:val="cyan"/>
        </w:rPr>
        <w:t>pre-fisc</w:t>
      </w:r>
      <w:r w:rsidRPr="003756C8">
        <w:rPr>
          <w:highlight w:val="cyan"/>
        </w:rPr>
        <w:t xml:space="preserve"> </w:t>
      </w:r>
      <w:r w:rsidRPr="003756C8">
        <w:rPr>
          <w:rStyle w:val="StyleUnderline"/>
          <w:highlight w:val="cyan"/>
        </w:rPr>
        <w:t xml:space="preserve">and </w:t>
      </w:r>
      <w:r w:rsidRPr="003756C8">
        <w:rPr>
          <w:rStyle w:val="Emphasis"/>
          <w:highlight w:val="cyan"/>
        </w:rPr>
        <w:t>post-fisc</w:t>
      </w:r>
      <w:r w:rsidRPr="003756C8">
        <w:rPr>
          <w:rStyle w:val="StyleUnderline"/>
          <w:highlight w:val="cyan"/>
        </w:rPr>
        <w:t xml:space="preserve"> gini's, </w:t>
      </w:r>
      <w:r w:rsidRPr="00482026">
        <w:rPr>
          <w:rStyle w:val="StyleUnderline"/>
        </w:rPr>
        <w:t>following a practice that has been handed down since that path-breaking study by Reynolds and Smolensky</w:t>
      </w:r>
      <w:r w:rsidRPr="00482026">
        <w:rPr>
          <w:sz w:val="16"/>
        </w:rPr>
        <w:t xml:space="preserve"> (1977). </w:t>
      </w:r>
      <w:r w:rsidRPr="003756C8">
        <w:rPr>
          <w:rStyle w:val="Emphasis"/>
          <w:highlight w:val="cyan"/>
        </w:rPr>
        <w:t>Progressivity obtains</w:t>
      </w:r>
      <w:r w:rsidRPr="003756C8">
        <w:rPr>
          <w:rStyle w:val="StyleUnderline"/>
          <w:highlight w:val="cyan"/>
        </w:rPr>
        <w:t xml:space="preserve"> if the </w:t>
      </w:r>
      <w:r w:rsidRPr="003756C8">
        <w:rPr>
          <w:rStyle w:val="Emphasis"/>
          <w:highlight w:val="cyan"/>
        </w:rPr>
        <w:t>post-fisc inequality</w:t>
      </w:r>
      <w:r w:rsidRPr="00482026">
        <w:rPr>
          <w:sz w:val="16"/>
        </w:rPr>
        <w:t xml:space="preserve"> (</w:t>
      </w:r>
      <w:r w:rsidRPr="00482026">
        <w:rPr>
          <w:rStyle w:val="StyleUnderline"/>
        </w:rPr>
        <w:t>gini</w:t>
      </w:r>
      <w:r w:rsidRPr="00482026">
        <w:rPr>
          <w:sz w:val="16"/>
        </w:rPr>
        <w:t xml:space="preserve">) </w:t>
      </w:r>
      <w:r w:rsidRPr="003756C8">
        <w:rPr>
          <w:rStyle w:val="StyleUnderline"/>
          <w:highlight w:val="cyan"/>
        </w:rPr>
        <w:t>is less than</w:t>
      </w:r>
      <w:r w:rsidRPr="00482026">
        <w:rPr>
          <w:rStyle w:val="StyleUnderline"/>
        </w:rPr>
        <w:t xml:space="preserve"> the </w:t>
      </w:r>
      <w:r w:rsidRPr="003756C8">
        <w:rPr>
          <w:rStyle w:val="StyleUnderline"/>
          <w:highlight w:val="cyan"/>
        </w:rPr>
        <w:t>pre-fisc</w:t>
      </w:r>
      <w:r w:rsidRPr="00482026">
        <w:rPr>
          <w:rStyle w:val="StyleUnderline"/>
        </w:rPr>
        <w:t xml:space="preserve"> inequality, and regressivity obt</w:t>
      </w:r>
      <w:r w:rsidRPr="00D44B03">
        <w:rPr>
          <w:rStyle w:val="StyleUnderline"/>
        </w:rPr>
        <w:t>ains in the opposite case</w:t>
      </w:r>
      <w:r w:rsidRPr="00D50D95">
        <w:rPr>
          <w:sz w:val="16"/>
        </w:rPr>
        <w:t>. Where possible, I shall take care to note cases involving very different effects on upper and middle groups' fortunes versus the effects on middle versus poor.</w:t>
      </w:r>
    </w:p>
    <w:p w14:paraId="0154E164" w14:textId="77777777" w:rsidR="00BF056F" w:rsidRPr="00D50D95" w:rsidRDefault="00BF056F" w:rsidP="00BF056F">
      <w:pPr>
        <w:rPr>
          <w:sz w:val="16"/>
        </w:rPr>
      </w:pPr>
      <w:r w:rsidRPr="003756C8">
        <w:rPr>
          <w:rStyle w:val="StyleUnderline"/>
          <w:highlight w:val="cyan"/>
        </w:rPr>
        <w:t>Progressive</w:t>
      </w:r>
      <w:r w:rsidRPr="004E39F6">
        <w:rPr>
          <w:rStyle w:val="StyleUnderline"/>
        </w:rPr>
        <w:t xml:space="preserve"> or regressive </w:t>
      </w:r>
      <w:r w:rsidRPr="003756C8">
        <w:rPr>
          <w:rStyle w:val="Emphasis"/>
          <w:highlight w:val="cyan"/>
        </w:rPr>
        <w:t xml:space="preserve">relative to </w:t>
      </w:r>
      <w:r w:rsidRPr="003756C8">
        <w:rPr>
          <w:rStyle w:val="Emphasis"/>
        </w:rPr>
        <w:t>what?</w:t>
      </w:r>
      <w:r w:rsidRPr="00D50D95">
        <w:rPr>
          <w:sz w:val="16"/>
        </w:rPr>
        <w:t xml:space="preserve"> </w:t>
      </w:r>
      <w:r w:rsidRPr="004E39F6">
        <w:rPr>
          <w:rStyle w:val="StyleUnderline"/>
        </w:rPr>
        <w:t xml:space="preserve">Let us </w:t>
      </w:r>
      <w:r w:rsidRPr="003756C8">
        <w:rPr>
          <w:rStyle w:val="Emphasis"/>
        </w:rPr>
        <w:t xml:space="preserve">define </w:t>
      </w:r>
      <w:r w:rsidRPr="003756C8">
        <w:rPr>
          <w:rStyle w:val="Emphasis"/>
          <w:highlight w:val="cyan"/>
        </w:rPr>
        <w:t>fiscal neutrality</w:t>
      </w:r>
      <w:r w:rsidRPr="003756C8">
        <w:rPr>
          <w:rStyle w:val="StyleUnderline"/>
          <w:highlight w:val="cyan"/>
        </w:rPr>
        <w:t xml:space="preserve"> as</w:t>
      </w:r>
      <w:r w:rsidRPr="00482026">
        <w:rPr>
          <w:rStyle w:val="StyleUnderline"/>
        </w:rPr>
        <w:t xml:space="preserve"> the </w:t>
      </w:r>
      <w:r w:rsidRPr="003756C8">
        <w:rPr>
          <w:rStyle w:val="Emphasis"/>
        </w:rPr>
        <w:t>counterfactual policy setting both taxes and transfers</w:t>
      </w:r>
      <w:r w:rsidRPr="003B05C8">
        <w:rPr>
          <w:rStyle w:val="StyleUnderline"/>
        </w:rPr>
        <w:t xml:space="preserve"> at the </w:t>
      </w:r>
      <w:r w:rsidRPr="003756C8">
        <w:rPr>
          <w:rStyle w:val="Emphasis"/>
        </w:rPr>
        <w:t>same shares of income</w:t>
      </w:r>
      <w:r w:rsidRPr="003B05C8">
        <w:rPr>
          <w:sz w:val="16"/>
        </w:rPr>
        <w:t xml:space="preserve"> </w:t>
      </w:r>
      <w:r w:rsidRPr="003B05C8">
        <w:rPr>
          <w:rStyle w:val="StyleUnderline"/>
        </w:rPr>
        <w:t>up and down the income spectrum. In such a case the gini coefficients of inequality would be the same both before and after individual incomes</w:t>
      </w:r>
      <w:r w:rsidRPr="00D50D95">
        <w:rPr>
          <w:rStyle w:val="StyleUnderline"/>
        </w:rPr>
        <w:t xml:space="preserve"> are affected by the government budget, and the </w:t>
      </w:r>
      <w:r w:rsidRPr="003756C8">
        <w:rPr>
          <w:rStyle w:val="Emphasis"/>
        </w:rPr>
        <w:t>net redistribution</w:t>
      </w:r>
      <w:r w:rsidRPr="00D50D95">
        <w:rPr>
          <w:rStyle w:val="StyleUnderline"/>
        </w:rPr>
        <w:t xml:space="preserve"> would be zero, neither progressive nor regressive. More specifically</w:t>
      </w:r>
      <w:r w:rsidRPr="004E39F6">
        <w:rPr>
          <w:rStyle w:val="StyleUnderline"/>
        </w:rPr>
        <w:t>, let this counterfactual policy be one of the same aggregate budget size.</w:t>
      </w:r>
    </w:p>
    <w:p w14:paraId="305768E9" w14:textId="77777777" w:rsidR="00BF056F" w:rsidRPr="004116B3" w:rsidRDefault="00BF056F" w:rsidP="00BF056F">
      <w:pPr>
        <w:rPr>
          <w:sz w:val="16"/>
        </w:rPr>
      </w:pPr>
      <w:r w:rsidRPr="004116B3">
        <w:rPr>
          <w:sz w:val="16"/>
        </w:rPr>
        <w:t>Agreeing on these definitions will not dispel all the problems with the comparisons, and we must first review some obvious ways in which the measures fall short of capturing the overall impacts on the distribution of income.</w:t>
      </w:r>
    </w:p>
    <w:p w14:paraId="2460733C" w14:textId="77777777" w:rsidR="00BF056F" w:rsidRPr="004116B3" w:rsidRDefault="00BF056F" w:rsidP="00BF056F">
      <w:pPr>
        <w:rPr>
          <w:sz w:val="16"/>
        </w:rPr>
      </w:pPr>
      <w:r w:rsidRPr="004116B3">
        <w:rPr>
          <w:sz w:val="16"/>
        </w:rPr>
        <w:t>(C.) Caveats</w:t>
      </w:r>
    </w:p>
    <w:p w14:paraId="233199CE" w14:textId="77777777" w:rsidR="00BF056F" w:rsidRPr="004116B3" w:rsidRDefault="00BF056F" w:rsidP="00BF056F">
      <w:pPr>
        <w:rPr>
          <w:sz w:val="16"/>
        </w:rPr>
      </w:pPr>
      <w:r w:rsidRPr="008A4972">
        <w:rPr>
          <w:rStyle w:val="StyleUnderline"/>
        </w:rPr>
        <w:t>The limitations of conventional incidence calculations like those cited here are so strict that the fiscal</w:t>
      </w:r>
      <w:r w:rsidRPr="004116B3">
        <w:rPr>
          <w:rStyle w:val="StyleUnderline"/>
        </w:rPr>
        <w:t xml:space="preserve"> incidence calculations are useful only as plausible suggestions about the direction of effect and the general orders of magnitude</w:t>
      </w:r>
      <w:r w:rsidRPr="004116B3">
        <w:rPr>
          <w:sz w:val="16"/>
        </w:rPr>
        <w:t>. As public finance textbooks warn their readers repeatedly, one should never imagine that all the possible effects of a particular set of budgetary flows have been worked out. Let us confront the traditionally cited dangers here – and then proceed with the traditional calculations anyway, while taking care to flag cases in which our knowledge of the underlying history warns that the measures mislead seriously.</w:t>
      </w:r>
    </w:p>
    <w:p w14:paraId="40E63D3A" w14:textId="77777777" w:rsidR="00BF056F" w:rsidRPr="004116B3" w:rsidRDefault="00BF056F" w:rsidP="00BF056F">
      <w:pPr>
        <w:rPr>
          <w:sz w:val="16"/>
        </w:rPr>
      </w:pPr>
      <w:r w:rsidRPr="003756C8">
        <w:rPr>
          <w:rStyle w:val="Emphasis"/>
        </w:rPr>
        <w:t>Time horizons</w:t>
      </w:r>
      <w:r w:rsidRPr="004116B3">
        <w:rPr>
          <w:sz w:val="16"/>
        </w:rPr>
        <w:t xml:space="preserve">: For one thing, </w:t>
      </w:r>
      <w:r w:rsidRPr="004116B3">
        <w:rPr>
          <w:rStyle w:val="StyleUnderline"/>
        </w:rPr>
        <w:t>the conventional annual measures of fiscal incidence are too short-run</w:t>
      </w:r>
      <w:r w:rsidRPr="004116B3">
        <w:rPr>
          <w:sz w:val="16"/>
        </w:rPr>
        <w:t>, failing to match either the duration of the effects of that year’s budgetary changes or the lifetimes of the affected individuals. The effects of this year’s budgetary policies can continue for generations – think of the enduring effects of this year’s wealth tax, or this year’s spending on public health or education, for example. We’ll return to this in Part III.</w:t>
      </w:r>
    </w:p>
    <w:p w14:paraId="5BC7C3E8" w14:textId="77777777" w:rsidR="00BF056F" w:rsidRDefault="00BF056F" w:rsidP="00BF056F">
      <w:pPr>
        <w:rPr>
          <w:sz w:val="16"/>
        </w:rPr>
      </w:pPr>
      <w:r w:rsidRPr="004116B3">
        <w:rPr>
          <w:sz w:val="16"/>
        </w:rPr>
        <w:t>Ultimately we care about the inequality of resources that people have over their entire lifetimes. This year’s fiscal effects may mislead, by missing effects on the length of life, or by missing correlations between effects on incomes in different years of the same lifetime.10</w:t>
      </w:r>
    </w:p>
    <w:p w14:paraId="19B377BF" w14:textId="77777777" w:rsidR="00BF056F" w:rsidRPr="008A4972" w:rsidRDefault="00BF056F" w:rsidP="00BF056F">
      <w:pPr>
        <w:rPr>
          <w:sz w:val="16"/>
        </w:rPr>
      </w:pPr>
      <w:r w:rsidRPr="008A4972">
        <w:rPr>
          <w:sz w:val="16"/>
        </w:rPr>
        <w:t>[Footnote 10]</w:t>
      </w:r>
      <w:r w:rsidRPr="008A4972">
        <w:rPr>
          <w:rStyle w:val="StyleUnderline"/>
        </w:rPr>
        <w:t xml:space="preserve">I re-emphasize that the “full set of </w:t>
      </w:r>
      <w:r w:rsidRPr="003756C8">
        <w:rPr>
          <w:rStyle w:val="StyleUnderline"/>
          <w:highlight w:val="cyan"/>
        </w:rPr>
        <w:t xml:space="preserve">fiscal </w:t>
      </w:r>
      <w:r w:rsidRPr="003756C8">
        <w:rPr>
          <w:rStyle w:val="Emphasis"/>
          <w:highlight w:val="cyan"/>
        </w:rPr>
        <w:t>effects</w:t>
      </w:r>
      <w:r w:rsidRPr="003756C8">
        <w:rPr>
          <w:sz w:val="16"/>
          <w:highlight w:val="cyan"/>
        </w:rPr>
        <w:t xml:space="preserve">” </w:t>
      </w:r>
      <w:r w:rsidRPr="003756C8">
        <w:rPr>
          <w:rStyle w:val="Emphasis"/>
          <w:highlight w:val="cyan"/>
        </w:rPr>
        <w:t>must</w:t>
      </w:r>
      <w:r w:rsidRPr="003756C8">
        <w:rPr>
          <w:rStyle w:val="StyleUnderline"/>
          <w:highlight w:val="cyan"/>
        </w:rPr>
        <w:t xml:space="preserve"> include benefits </w:t>
      </w:r>
      <w:r w:rsidRPr="003756C8">
        <w:rPr>
          <w:rStyle w:val="Emphasis"/>
          <w:highlight w:val="cyan"/>
        </w:rPr>
        <w:t>in kind</w:t>
      </w:r>
      <w:r w:rsidRPr="008A4972">
        <w:rPr>
          <w:sz w:val="16"/>
        </w:rPr>
        <w:t xml:space="preserve">, </w:t>
      </w:r>
      <w:r w:rsidRPr="008A4972">
        <w:rPr>
          <w:rStyle w:val="StyleUnderline"/>
        </w:rPr>
        <w:t>and not just cash benefits</w:t>
      </w:r>
      <w:r w:rsidRPr="008A4972">
        <w:rPr>
          <w:sz w:val="16"/>
        </w:rPr>
        <w:t xml:space="preserve">. </w:t>
      </w:r>
      <w:r w:rsidRPr="008A4972">
        <w:rPr>
          <w:rStyle w:val="StyleUnderline"/>
        </w:rPr>
        <w:t xml:space="preserve">Studies have </w:t>
      </w:r>
      <w:r w:rsidRPr="003B05C8">
        <w:rPr>
          <w:rStyle w:val="StyleUnderline"/>
        </w:rPr>
        <w:t xml:space="preserve">found that </w:t>
      </w:r>
      <w:r w:rsidRPr="003756C8">
        <w:rPr>
          <w:rStyle w:val="Emphasis"/>
        </w:rPr>
        <w:t>in-kind benefits</w:t>
      </w:r>
      <w:r w:rsidRPr="003B05C8">
        <w:rPr>
          <w:rStyle w:val="StyleUnderline"/>
        </w:rPr>
        <w:t xml:space="preserve"> </w:t>
      </w:r>
      <w:r w:rsidRPr="003756C8">
        <w:rPr>
          <w:rStyle w:val="StyleUnderline"/>
          <w:highlight w:val="cyan"/>
        </w:rPr>
        <w:t>such</w:t>
      </w:r>
      <w:r w:rsidRPr="008A4972">
        <w:rPr>
          <w:rStyle w:val="StyleUnderline"/>
        </w:rPr>
        <w:t xml:space="preserve"> as health and education </w:t>
      </w:r>
      <w:r w:rsidRPr="003B05C8">
        <w:rPr>
          <w:rStyle w:val="StyleUnderline"/>
        </w:rPr>
        <w:t xml:space="preserve">greatly </w:t>
      </w:r>
      <w:r w:rsidRPr="003756C8">
        <w:rPr>
          <w:rStyle w:val="Emphasis"/>
          <w:highlight w:val="cyan"/>
        </w:rPr>
        <w:t>reduce inequality</w:t>
      </w:r>
      <w:r w:rsidRPr="008A4972">
        <w:rPr>
          <w:rStyle w:val="StyleUnderline"/>
        </w:rPr>
        <w:t xml:space="preserve"> </w:t>
      </w:r>
      <w:r w:rsidRPr="003756C8">
        <w:rPr>
          <w:rStyle w:val="Emphasis"/>
        </w:rPr>
        <w:t xml:space="preserve">even </w:t>
      </w:r>
      <w:r w:rsidRPr="003756C8">
        <w:rPr>
          <w:rStyle w:val="Emphasis"/>
          <w:highlight w:val="cyan"/>
        </w:rPr>
        <w:t>within the same year</w:t>
      </w:r>
      <w:r w:rsidRPr="008A4972">
        <w:rPr>
          <w:sz w:val="16"/>
        </w:rPr>
        <w:t xml:space="preserve"> (see, for example, Paulus et al. (2010) and Aaberge et al. (2010)). </w:t>
      </w:r>
      <w:r w:rsidRPr="008A4972">
        <w:rPr>
          <w:rStyle w:val="StyleUnderline"/>
        </w:rPr>
        <w:t xml:space="preserve">Fortunately, some of our </w:t>
      </w:r>
      <w:r w:rsidRPr="003756C8">
        <w:rPr>
          <w:rStyle w:val="Emphasis"/>
          <w:highlight w:val="cyan"/>
        </w:rPr>
        <w:t>main sources</w:t>
      </w:r>
      <w:r w:rsidRPr="008A4972">
        <w:rPr>
          <w:rStyle w:val="StyleUnderline"/>
        </w:rPr>
        <w:t xml:space="preserve"> have taken care to </w:t>
      </w:r>
      <w:r w:rsidRPr="003756C8">
        <w:rPr>
          <w:rStyle w:val="StyleUnderline"/>
          <w:highlight w:val="cyan"/>
        </w:rPr>
        <w:t>include</w:t>
      </w:r>
      <w:r w:rsidRPr="008A4972">
        <w:rPr>
          <w:rStyle w:val="StyleUnderline"/>
        </w:rPr>
        <w:t xml:space="preserve"> the distributive effects of </w:t>
      </w:r>
      <w:r w:rsidRPr="003756C8">
        <w:rPr>
          <w:rStyle w:val="StyleUnderline"/>
          <w:highlight w:val="cyan"/>
        </w:rPr>
        <w:t>in-kind</w:t>
      </w:r>
      <w:r w:rsidRPr="008A4972">
        <w:rPr>
          <w:rStyle w:val="StyleUnderline"/>
        </w:rPr>
        <w:t xml:space="preserve"> benefits. </w:t>
      </w:r>
      <w:r w:rsidRPr="008A4972">
        <w:rPr>
          <w:sz w:val="16"/>
        </w:rPr>
        <w:t xml:space="preserve">(1) </w:t>
      </w:r>
      <w:r w:rsidRPr="003756C8">
        <w:rPr>
          <w:rStyle w:val="StyleUnderline"/>
          <w:highlight w:val="cyan"/>
        </w:rPr>
        <w:t xml:space="preserve">The </w:t>
      </w:r>
      <w:r w:rsidRPr="003756C8">
        <w:rPr>
          <w:rStyle w:val="Emphasis"/>
          <w:highlight w:val="cyan"/>
        </w:rPr>
        <w:t>CEQ</w:t>
      </w:r>
      <w:r w:rsidRPr="003756C8">
        <w:rPr>
          <w:rStyle w:val="StyleUnderline"/>
          <w:highlight w:val="cyan"/>
        </w:rPr>
        <w:t xml:space="preserve"> project</w:t>
      </w:r>
      <w:r w:rsidRPr="008A4972">
        <w:rPr>
          <w:sz w:val="16"/>
        </w:rPr>
        <w:t xml:space="preserve"> (Lustig and Higgins 2016) has </w:t>
      </w:r>
      <w:r w:rsidRPr="003B05C8">
        <w:rPr>
          <w:rStyle w:val="StyleUnderline"/>
        </w:rPr>
        <w:t>included</w:t>
      </w:r>
      <w:r w:rsidRPr="003B05C8">
        <w:rPr>
          <w:sz w:val="16"/>
        </w:rPr>
        <w:t xml:space="preserve"> in-kind benefits of </w:t>
      </w:r>
      <w:r w:rsidRPr="003B05C8">
        <w:rPr>
          <w:rStyle w:val="StyleUnderline"/>
        </w:rPr>
        <w:t>health</w:t>
      </w:r>
      <w:r w:rsidRPr="003B05C8">
        <w:rPr>
          <w:sz w:val="16"/>
        </w:rPr>
        <w:t xml:space="preserve">, </w:t>
      </w:r>
      <w:r w:rsidRPr="003B05C8">
        <w:rPr>
          <w:rStyle w:val="StyleUnderline"/>
        </w:rPr>
        <w:t>education</w:t>
      </w:r>
      <w:r w:rsidRPr="008A4972">
        <w:rPr>
          <w:sz w:val="16"/>
        </w:rPr>
        <w:t xml:space="preserve">, </w:t>
      </w:r>
      <w:r w:rsidRPr="003756C8">
        <w:rPr>
          <w:rStyle w:val="StyleUnderline"/>
          <w:highlight w:val="cyan"/>
        </w:rPr>
        <w:t xml:space="preserve">and </w:t>
      </w:r>
      <w:r w:rsidRPr="003B05C8">
        <w:rPr>
          <w:rStyle w:val="StyleUnderline"/>
        </w:rPr>
        <w:t>other public programs</w:t>
      </w:r>
      <w:r w:rsidRPr="003B05C8">
        <w:rPr>
          <w:sz w:val="16"/>
        </w:rPr>
        <w:t xml:space="preserve">. (2) </w:t>
      </w:r>
      <w:r w:rsidRPr="003B05C8">
        <w:rPr>
          <w:rStyle w:val="StyleUnderline"/>
        </w:rPr>
        <w:t>The</w:t>
      </w:r>
      <w:r w:rsidRPr="008A4972">
        <w:rPr>
          <w:rStyle w:val="StyleUnderline"/>
        </w:rPr>
        <w:t xml:space="preserve"> </w:t>
      </w:r>
      <w:r w:rsidRPr="003756C8">
        <w:rPr>
          <w:rStyle w:val="StyleUnderline"/>
          <w:highlight w:val="cyan"/>
        </w:rPr>
        <w:t>DINA</w:t>
      </w:r>
      <w:r w:rsidRPr="008A4972">
        <w:rPr>
          <w:rStyle w:val="StyleUnderline"/>
        </w:rPr>
        <w:t xml:space="preserve"> projec</w:t>
      </w:r>
      <w:r w:rsidRPr="003756C8">
        <w:rPr>
          <w:rStyle w:val="StyleUnderline"/>
          <w:highlight w:val="cyan"/>
        </w:rPr>
        <w:t>t’s</w:t>
      </w:r>
      <w:r w:rsidRPr="008A4972">
        <w:rPr>
          <w:rStyle w:val="StyleUnderline"/>
        </w:rPr>
        <w:t xml:space="preserve"> </w:t>
      </w:r>
      <w:r w:rsidRPr="003756C8">
        <w:rPr>
          <w:rStyle w:val="StyleUnderline"/>
          <w:highlight w:val="cyan"/>
        </w:rPr>
        <w:t xml:space="preserve">paper on the </w:t>
      </w:r>
      <w:r w:rsidRPr="003756C8">
        <w:rPr>
          <w:rStyle w:val="Emphasis"/>
          <w:highlight w:val="cyan"/>
        </w:rPr>
        <w:t>U</w:t>
      </w:r>
      <w:r w:rsidRPr="008A4972">
        <w:rPr>
          <w:rStyle w:val="StyleUnderline"/>
        </w:rPr>
        <w:t>nited</w:t>
      </w:r>
      <w:r w:rsidRPr="008A4972">
        <w:rPr>
          <w:sz w:val="16"/>
        </w:rPr>
        <w:t xml:space="preserve"> </w:t>
      </w:r>
      <w:r w:rsidRPr="003756C8">
        <w:rPr>
          <w:rStyle w:val="Emphasis"/>
          <w:highlight w:val="cyan"/>
        </w:rPr>
        <w:t>S</w:t>
      </w:r>
      <w:r w:rsidRPr="008A4972">
        <w:rPr>
          <w:sz w:val="16"/>
        </w:rPr>
        <w:t xml:space="preserve">tates (PSZ 2016) has </w:t>
      </w:r>
      <w:r w:rsidRPr="003756C8">
        <w:rPr>
          <w:rStyle w:val="StyleUnderline"/>
          <w:highlight w:val="cyan"/>
        </w:rPr>
        <w:t>included</w:t>
      </w:r>
      <w:r w:rsidRPr="008A4972">
        <w:rPr>
          <w:sz w:val="16"/>
        </w:rPr>
        <w:t xml:space="preserve"> </w:t>
      </w:r>
      <w:r w:rsidRPr="003B05C8">
        <w:rPr>
          <w:rStyle w:val="StyleUnderline"/>
        </w:rPr>
        <w:t>the in-kind benefits from two major</w:t>
      </w:r>
      <w:r w:rsidRPr="008A4972">
        <w:rPr>
          <w:sz w:val="16"/>
        </w:rPr>
        <w:t xml:space="preserve"> </w:t>
      </w:r>
      <w:r w:rsidRPr="003756C8">
        <w:rPr>
          <w:rStyle w:val="StyleUnderline"/>
          <w:highlight w:val="cyan"/>
        </w:rPr>
        <w:t>health-</w:t>
      </w:r>
      <w:r w:rsidRPr="003B05C8">
        <w:rPr>
          <w:rStyle w:val="StyleUnderline"/>
        </w:rPr>
        <w:t>care</w:t>
      </w:r>
      <w:r w:rsidRPr="008A4972">
        <w:rPr>
          <w:sz w:val="16"/>
        </w:rPr>
        <w:t xml:space="preserve"> </w:t>
      </w:r>
      <w:r w:rsidRPr="008A4972">
        <w:rPr>
          <w:rStyle w:val="StyleUnderline"/>
        </w:rPr>
        <w:t>programs (Medicare</w:t>
      </w:r>
      <w:r w:rsidRPr="008A4972">
        <w:rPr>
          <w:sz w:val="16"/>
        </w:rPr>
        <w:t xml:space="preserve"> </w:t>
      </w:r>
      <w:r w:rsidRPr="003756C8">
        <w:rPr>
          <w:rStyle w:val="StyleUnderline"/>
          <w:highlight w:val="cyan"/>
        </w:rPr>
        <w:t>and</w:t>
      </w:r>
      <w:r w:rsidRPr="008A4972">
        <w:rPr>
          <w:sz w:val="16"/>
        </w:rPr>
        <w:t xml:space="preserve"> </w:t>
      </w:r>
      <w:r w:rsidRPr="008A4972">
        <w:rPr>
          <w:rStyle w:val="StyleUnderline"/>
        </w:rPr>
        <w:t xml:space="preserve">Medicaid). It covers public </w:t>
      </w:r>
      <w:r w:rsidRPr="003756C8">
        <w:rPr>
          <w:rStyle w:val="StyleUnderline"/>
          <w:highlight w:val="cyan"/>
        </w:rPr>
        <w:t>education</w:t>
      </w:r>
      <w:r w:rsidRPr="008A4972">
        <w:rPr>
          <w:sz w:val="16"/>
        </w:rPr>
        <w:t xml:space="preserve"> by assuming that past, not current, public education spending accounts for a fixed share of current labor earnings. (3) The OECD’s calculations generally omit payments in kind from their estimates of how redistribution changes over time, though they have discussed the relevance of in-kind transfers for their most up-to-date estimates (OECD 2011, p. 39; OECD forthcoming). (4) The study of Sweden to which we turn shortly (Bengtssen, Holmlund, and Waldenström 2016) also omits transfers in kind.[End Footnote 10]</w:t>
      </w:r>
    </w:p>
    <w:p w14:paraId="15059369" w14:textId="77777777" w:rsidR="00BF056F" w:rsidRPr="004116B3" w:rsidRDefault="00BF056F" w:rsidP="00BF056F">
      <w:pPr>
        <w:rPr>
          <w:sz w:val="16"/>
        </w:rPr>
      </w:pPr>
      <w:r w:rsidRPr="004116B3">
        <w:rPr>
          <w:sz w:val="16"/>
        </w:rPr>
        <w:t>Behavioral responses are assumed away by such measures. That is, they assume that the tax or benefit sticks, like flies to flypaper, exactly where it is imposed or paid out.</w:t>
      </w:r>
    </w:p>
    <w:p w14:paraId="11F4DF64" w14:textId="77777777" w:rsidR="00BF056F" w:rsidRPr="004116B3" w:rsidRDefault="00BF056F" w:rsidP="00BF056F">
      <w:pPr>
        <w:rPr>
          <w:sz w:val="16"/>
        </w:rPr>
      </w:pPr>
      <w:r w:rsidRPr="004116B3">
        <w:rPr>
          <w:sz w:val="16"/>
        </w:rPr>
        <w:t>People are supposedly taxed on their incomes without deciding to engage in less or more of the income-generating behavior. People in need are assumed to go on working or not working the same amount regardless of any social assistance they receive. Beyond peoples’ failures to change their income-generating behavior in the first round, the traditional calculations further assume no subsequent effects on prices and factor rewards, which fits uneasily with the calculations’ implying that spending is affected. As an extreme variant of this behavioral-response issue, other effects missed by the magnitudes of tax revenues and expenditures arise in the cases where a fiscal exaction is prohibitively expensive. If a tax makes people avoid an activity altogether, this can have great effects on the income distribution even though there are no tax collections to distribute between rich and middle and poor. In a later section, I’ll use the Corn Law example to underline the point that in some cases a strong impact is hidden in prices and quantities of overall behavior, with no visible reflection in taxes or expenditures.</w:t>
      </w:r>
    </w:p>
    <w:p w14:paraId="7A2AB44D" w14:textId="77777777" w:rsidR="00BF056F" w:rsidRPr="00AD61AE" w:rsidRDefault="00BF056F" w:rsidP="00BF056F">
      <w:pPr>
        <w:rPr>
          <w:sz w:val="16"/>
        </w:rPr>
      </w:pPr>
      <w:r w:rsidRPr="004116B3">
        <w:rPr>
          <w:sz w:val="16"/>
        </w:rPr>
        <w:t xml:space="preserve">In addition, most of </w:t>
      </w:r>
      <w:r w:rsidRPr="003756C8">
        <w:rPr>
          <w:rStyle w:val="StyleUnderline"/>
          <w:highlight w:val="cyan"/>
        </w:rPr>
        <w:t>this</w:t>
      </w:r>
      <w:r w:rsidRPr="004116B3">
        <w:rPr>
          <w:sz w:val="16"/>
        </w:rPr>
        <w:t xml:space="preserve"> paper </w:t>
      </w:r>
      <w:r w:rsidRPr="003756C8">
        <w:rPr>
          <w:rStyle w:val="Emphasis"/>
          <w:highlight w:val="cyan"/>
        </w:rPr>
        <w:t>sets aside</w:t>
      </w:r>
      <w:r w:rsidRPr="004116B3">
        <w:rPr>
          <w:sz w:val="16"/>
        </w:rPr>
        <w:t xml:space="preserve"> the </w:t>
      </w:r>
      <w:r w:rsidRPr="003756C8">
        <w:rPr>
          <w:rStyle w:val="Emphasis"/>
        </w:rPr>
        <w:t>broader</w:t>
      </w:r>
      <w:r w:rsidRPr="004116B3">
        <w:rPr>
          <w:sz w:val="16"/>
        </w:rPr>
        <w:t xml:space="preserve"> set of </w:t>
      </w:r>
      <w:r w:rsidRPr="003756C8">
        <w:rPr>
          <w:rStyle w:val="Emphasis"/>
          <w:highlight w:val="cyan"/>
        </w:rPr>
        <w:t>non-f</w:t>
      </w:r>
      <w:r w:rsidRPr="003756C8">
        <w:rPr>
          <w:rStyle w:val="Emphasis"/>
        </w:rPr>
        <w:t xml:space="preserve">iscal </w:t>
      </w:r>
      <w:r w:rsidRPr="003756C8">
        <w:rPr>
          <w:rStyle w:val="Emphasis"/>
          <w:highlight w:val="cyan"/>
        </w:rPr>
        <w:t>r</w:t>
      </w:r>
      <w:r w:rsidRPr="003756C8">
        <w:rPr>
          <w:rStyle w:val="Emphasis"/>
        </w:rPr>
        <w:t xml:space="preserve">edistributive </w:t>
      </w:r>
      <w:r w:rsidRPr="003756C8">
        <w:rPr>
          <w:rStyle w:val="Emphasis"/>
          <w:highlight w:val="cyan"/>
        </w:rPr>
        <w:t>institutions</w:t>
      </w:r>
      <w:r w:rsidRPr="003756C8">
        <w:rPr>
          <w:sz w:val="16"/>
          <w:highlight w:val="cyan"/>
        </w:rPr>
        <w:t xml:space="preserve">, </w:t>
      </w:r>
      <w:r w:rsidRPr="003756C8">
        <w:rPr>
          <w:rStyle w:val="StyleUnderline"/>
          <w:highlight w:val="cyan"/>
        </w:rPr>
        <w:t xml:space="preserve">such as </w:t>
      </w:r>
      <w:r w:rsidRPr="003756C8">
        <w:rPr>
          <w:rStyle w:val="Emphasis"/>
          <w:highlight w:val="cyan"/>
        </w:rPr>
        <w:t>labor</w:t>
      </w:r>
      <w:r w:rsidRPr="003756C8">
        <w:rPr>
          <w:rStyle w:val="Emphasis"/>
        </w:rPr>
        <w:t xml:space="preserve"> </w:t>
      </w:r>
      <w:r w:rsidRPr="003756C8">
        <w:rPr>
          <w:rStyle w:val="Emphasis"/>
          <w:highlight w:val="cyan"/>
        </w:rPr>
        <w:t>laws</w:t>
      </w:r>
      <w:r w:rsidRPr="004116B3">
        <w:rPr>
          <w:sz w:val="16"/>
        </w:rPr>
        <w:t xml:space="preserve">, human bondage, </w:t>
      </w:r>
      <w:r w:rsidRPr="003756C8">
        <w:rPr>
          <w:rStyle w:val="Emphasis"/>
        </w:rPr>
        <w:t xml:space="preserve">laws governing business </w:t>
      </w:r>
      <w:r w:rsidRPr="003756C8">
        <w:rPr>
          <w:rStyle w:val="Emphasis"/>
          <w:highlight w:val="cyan"/>
        </w:rPr>
        <w:t>competition</w:t>
      </w:r>
      <w:r w:rsidRPr="003756C8">
        <w:rPr>
          <w:sz w:val="16"/>
          <w:highlight w:val="cyan"/>
        </w:rPr>
        <w:t xml:space="preserve">, </w:t>
      </w:r>
      <w:r w:rsidRPr="003756C8">
        <w:rPr>
          <w:rStyle w:val="StyleUnderline"/>
          <w:highlight w:val="cyan"/>
        </w:rPr>
        <w:t xml:space="preserve">and policies </w:t>
      </w:r>
      <w:r w:rsidRPr="003756C8">
        <w:rPr>
          <w:rStyle w:val="Emphasis"/>
          <w:highlight w:val="cyan"/>
        </w:rPr>
        <w:t>favoring</w:t>
      </w:r>
      <w:r w:rsidRPr="004116B3">
        <w:rPr>
          <w:sz w:val="16"/>
        </w:rPr>
        <w:t xml:space="preserve"> or </w:t>
      </w:r>
      <w:r w:rsidRPr="003756C8">
        <w:rPr>
          <w:rStyle w:val="Emphasis"/>
        </w:rPr>
        <w:t>harming</w:t>
      </w:r>
      <w:r w:rsidRPr="004116B3">
        <w:rPr>
          <w:sz w:val="16"/>
        </w:rPr>
        <w:t xml:space="preserve"> </w:t>
      </w:r>
      <w:r w:rsidRPr="003756C8">
        <w:rPr>
          <w:rStyle w:val="Emphasis"/>
          <w:highlight w:val="cyan"/>
        </w:rPr>
        <w:t>certain output sectors</w:t>
      </w:r>
      <w:r w:rsidRPr="004116B3">
        <w:rPr>
          <w:sz w:val="16"/>
        </w:rPr>
        <w:t>.</w:t>
      </w:r>
    </w:p>
    <w:p w14:paraId="5353D7EC" w14:textId="77777777" w:rsidR="00BF056F" w:rsidRPr="00F416BF" w:rsidRDefault="00BF056F" w:rsidP="00BF056F">
      <w:pPr>
        <w:pStyle w:val="Heading4"/>
      </w:pPr>
      <w:r>
        <w:t xml:space="preserve">Fiscal redistribution means taxes OR transfers </w:t>
      </w:r>
    </w:p>
    <w:p w14:paraId="528F4C94" w14:textId="77777777" w:rsidR="00BF056F" w:rsidRDefault="00BF056F" w:rsidP="00BF056F">
      <w:r w:rsidRPr="00112BE9">
        <w:rPr>
          <w:rStyle w:val="Style13ptBold"/>
        </w:rPr>
        <w:t>IMF ’14</w:t>
      </w:r>
      <w:r>
        <w:t xml:space="preserve"> [International Monetary Fund; Jan 23; the IMF Is a major financial agency of the United Nations, and an international financial institution, headquartered in Washington, D.C., consisting of 190 countries; IMF Policy Paper, “Fiscal Policy and Income Inequality,” http://www.imf.org/external/np/pp/eng/2014/012314.pdf]</w:t>
      </w:r>
    </w:p>
    <w:p w14:paraId="5E79AD6B" w14:textId="77777777" w:rsidR="00BF056F" w:rsidRPr="004B79E4" w:rsidRDefault="00BF056F" w:rsidP="00BF056F">
      <w:pPr>
        <w:rPr>
          <w:sz w:val="16"/>
        </w:rPr>
      </w:pPr>
      <w:r w:rsidRPr="004B79E4">
        <w:rPr>
          <w:sz w:val="16"/>
        </w:rPr>
        <w:t xml:space="preserve">20. </w:t>
      </w:r>
      <w:r w:rsidRPr="004B79E4">
        <w:rPr>
          <w:rStyle w:val="StyleUnderline"/>
          <w:highlight w:val="cyan"/>
        </w:rPr>
        <w:t xml:space="preserve">Evaluating the </w:t>
      </w:r>
      <w:r w:rsidRPr="004B79E4">
        <w:rPr>
          <w:rStyle w:val="Emphasis"/>
          <w:highlight w:val="cyan"/>
        </w:rPr>
        <w:t>redistributive</w:t>
      </w:r>
      <w:r w:rsidRPr="004B79E4">
        <w:rPr>
          <w:rStyle w:val="StyleUnderline"/>
          <w:highlight w:val="cyan"/>
        </w:rPr>
        <w:t xml:space="preserve"> impact of </w:t>
      </w:r>
      <w:r w:rsidRPr="004B79E4">
        <w:rPr>
          <w:rStyle w:val="Emphasis"/>
          <w:highlight w:val="cyan"/>
        </w:rPr>
        <w:t>fiscal policies</w:t>
      </w:r>
      <w:r w:rsidRPr="004B79E4">
        <w:rPr>
          <w:sz w:val="16"/>
          <w:highlight w:val="cyan"/>
        </w:rPr>
        <w:t xml:space="preserve"> </w:t>
      </w:r>
      <w:r w:rsidRPr="004B79E4">
        <w:rPr>
          <w:rStyle w:val="StyleUnderline"/>
          <w:highlight w:val="cyan"/>
        </w:rPr>
        <w:t xml:space="preserve">requires a comparison of incomes </w:t>
      </w:r>
      <w:r w:rsidRPr="004B79E4">
        <w:rPr>
          <w:rStyle w:val="Emphasis"/>
          <w:highlight w:val="cyan"/>
        </w:rPr>
        <w:t>after taxes and transfers</w:t>
      </w:r>
      <w:r w:rsidRPr="004B79E4">
        <w:rPr>
          <w:rStyle w:val="StyleUnderline"/>
          <w:highlight w:val="cyan"/>
        </w:rPr>
        <w:t xml:space="preserve"> with those that </w:t>
      </w:r>
      <w:r w:rsidRPr="00567FA5">
        <w:rPr>
          <w:rStyle w:val="StyleUnderline"/>
          <w:highlight w:val="cyan"/>
        </w:rPr>
        <w:t xml:space="preserve">would </w:t>
      </w:r>
      <w:r w:rsidRPr="00567FA5">
        <w:rPr>
          <w:rStyle w:val="Emphasis"/>
          <w:highlight w:val="cyan"/>
        </w:rPr>
        <w:t>exist without th</w:t>
      </w:r>
      <w:r w:rsidRPr="004B79E4">
        <w:rPr>
          <w:rStyle w:val="Emphasis"/>
          <w:highlight w:val="cyan"/>
        </w:rPr>
        <w:t>em</w:t>
      </w:r>
      <w:r w:rsidRPr="004B79E4">
        <w:rPr>
          <w:sz w:val="16"/>
        </w:rPr>
        <w:t xml:space="preserve">. In principle, assessments of the incidence of fiscal policies should incorporate information on consumers’ and producers’ </w:t>
      </w:r>
      <w:r w:rsidRPr="00112BE9">
        <w:rPr>
          <w:rStyle w:val="StyleUnderline"/>
        </w:rPr>
        <w:t>behavioral responses to taxes</w:t>
      </w:r>
      <w:r w:rsidRPr="004B79E4">
        <w:rPr>
          <w:sz w:val="16"/>
        </w:rPr>
        <w:t xml:space="preserve"> and transfers and their impact on market incomes. In practice, </w:t>
      </w:r>
      <w:r w:rsidRPr="00112BE9">
        <w:rPr>
          <w:rStyle w:val="StyleUnderline"/>
        </w:rPr>
        <w:t>most studies do not</w:t>
      </w:r>
      <w:r w:rsidRPr="004B79E4">
        <w:rPr>
          <w:sz w:val="16"/>
        </w:rPr>
        <w:t xml:space="preserve"> </w:t>
      </w:r>
      <w:r w:rsidRPr="00112BE9">
        <w:rPr>
          <w:rStyle w:val="Emphasis"/>
        </w:rPr>
        <w:t>incorporate</w:t>
      </w:r>
      <w:r w:rsidRPr="004B79E4">
        <w:rPr>
          <w:sz w:val="16"/>
        </w:rPr>
        <w:t xml:space="preserve"> this </w:t>
      </w:r>
      <w:r w:rsidRPr="004B79E4">
        <w:rPr>
          <w:rStyle w:val="StyleUnderline"/>
        </w:rPr>
        <w:t>aspect, since sufficient data on behavioral responses are often unavailable. In these studies, the incidence of commodity taxes is typically assumed to fall on consumers</w:t>
      </w:r>
      <w:r w:rsidRPr="004B79E4">
        <w:rPr>
          <w:sz w:val="16"/>
        </w:rPr>
        <w:t xml:space="preserve">, factor taxes are assumed to fall on factor suppliers (labor and capital), and transfers to beneficiaries do not lead to changes in factor supplies. The evidence below is drawn from such studies. In econometric studies, on the other hand, behavioral responses are captured—Box 3 provides a summary of recent empirical literature evaluating the distributive impact of fiscal policy based on econometric analysis of cross-country panel data. </w:t>
      </w:r>
    </w:p>
    <w:p w14:paraId="7CFED209" w14:textId="77777777" w:rsidR="00BF056F" w:rsidRPr="004B79E4" w:rsidRDefault="00BF056F" w:rsidP="00BF056F">
      <w:pPr>
        <w:rPr>
          <w:sz w:val="4"/>
          <w:szCs w:val="4"/>
        </w:rPr>
      </w:pPr>
      <w:r w:rsidRPr="004B79E4">
        <w:rPr>
          <w:sz w:val="4"/>
          <w:szCs w:val="4"/>
        </w:rPr>
        <w:t xml:space="preserve">The use of regression-based models to study the redistributive impact of fiscal policy has grown in recent years. In principle, these models can provide estimates of the effects of fiscal policy without assumptions on compliance and take-up rates. They can also capture the general equilibrium effects of taxes and transfers. The models usually regress the disposable income Gini coefficient on variables capturing the composition of taxes and spending, while adding control variables to account for other factors that can affect income distribution. Several difficulties are encountered in these empirical studies. For example, data may not be fully comparable across countries or over time; estimation methods may not adequately address the endogeneity of fiscal variables and omitted variable bias; and the results and their interpretation are sensitive to model specification and data sources. These models can also obscure the fact that the design of taxes and transfers also matters for their distributive incidence, as they implicitly assume a similar design across countries. </w:t>
      </w:r>
    </w:p>
    <w:p w14:paraId="56CCA040" w14:textId="77777777" w:rsidR="00BF056F" w:rsidRPr="004B79E4" w:rsidRDefault="00BF056F" w:rsidP="00BF056F">
      <w:pPr>
        <w:rPr>
          <w:sz w:val="4"/>
          <w:szCs w:val="4"/>
        </w:rPr>
      </w:pPr>
      <w:r w:rsidRPr="004B79E4">
        <w:rPr>
          <w:sz w:val="4"/>
          <w:szCs w:val="4"/>
        </w:rPr>
        <w:t xml:space="preserve">The findings from regression-based studies suggest that greater reliance on income taxes and higher spending on social benefits reduces inequality. The majority of the studies provide evidence that is qualitatively consistent with those from micro-simulation models: direct taxes are more redistributive than indirect taxes, and social protection spending reduces inequality. At the same time, these studies find that higher spending on targeted social benefits (such as means-tested social assistance) does not always reduce inequality. This could reflect the behavioral response of benefit recipients, such as their withdrawal from the labor market. Such results underscore the importance of designing benefits in a manner that does not discourage work effort. </w:t>
      </w:r>
    </w:p>
    <w:p w14:paraId="032C9032" w14:textId="77777777" w:rsidR="00BF056F" w:rsidRPr="004B79E4" w:rsidRDefault="00BF056F" w:rsidP="00BF056F">
      <w:pPr>
        <w:rPr>
          <w:sz w:val="4"/>
          <w:szCs w:val="4"/>
        </w:rPr>
      </w:pPr>
      <w:r w:rsidRPr="004B79E4">
        <w:rPr>
          <w:sz w:val="4"/>
          <w:szCs w:val="4"/>
        </w:rPr>
        <w:t xml:space="preserve">A.  Advanced Economies </w:t>
      </w:r>
    </w:p>
    <w:p w14:paraId="5FA47294" w14:textId="77777777" w:rsidR="00BF056F" w:rsidRPr="004B79E4" w:rsidRDefault="00BF056F" w:rsidP="00BF056F">
      <w:pPr>
        <w:rPr>
          <w:sz w:val="4"/>
          <w:szCs w:val="4"/>
        </w:rPr>
      </w:pPr>
      <w:r w:rsidRPr="004B79E4">
        <w:rPr>
          <w:sz w:val="4"/>
          <w:szCs w:val="4"/>
        </w:rPr>
        <w:t xml:space="preserve">21. Fiscal policy has played a significant role in reducing income inequality in advanced economies, with most of this reduction being achieved on the expenditure side through transfers. Over recent decades, direct income taxes and transfers have decreased inequality in advanced economies by an average of one-third (Figure 6). For instance, in 2005, the average Gini for disposable income was 14 percentage points below that of the average market income Gini. The redistributive impact of transfers accounts for about two-thirds of the decrease in the Gini. Within transfers, non-means-tested transfers (including public pensions and family benefits) account for the bulk of the redistribution (Immervoll and others, 2005; Paulus and others, 2009). On the tax side, personal income taxes make an important contribution to reducing inequality in a number of economies—in fact, in most economies, the redistribution achieved through income taxes is even higher than for means-tested transfers. </w:t>
      </w:r>
    </w:p>
    <w:p w14:paraId="42CC7C3F" w14:textId="77777777" w:rsidR="00BF056F" w:rsidRPr="004B79E4" w:rsidRDefault="00BF056F" w:rsidP="00BF056F">
      <w:pPr>
        <w:rPr>
          <w:sz w:val="4"/>
          <w:szCs w:val="4"/>
        </w:rPr>
      </w:pPr>
      <w:r w:rsidRPr="004B79E4">
        <w:rPr>
          <w:sz w:val="4"/>
          <w:szCs w:val="4"/>
        </w:rPr>
        <w:t xml:space="preserve">22. Social insurance and other transfers are far less redistributive when examined from the perspective of lifetime income. Pension systems, for example, redistribute income across an individual’s own lifetime, with pension contributions being made during peak earning years, and benefits received during retirement when incomes are lower. Similarly, households receive more in transfers when they have children. The fiscal redistribution of incomes from the lifetime rich to the lifetime poor is thus smaller than that implied by a snapshot in any one year. For instance, Bovenberg, Hansen, and Sorenson (2012) show that about three-fourths of redistribution in </w:t>
      </w:r>
    </w:p>
    <w:p w14:paraId="39C75D9F" w14:textId="77777777" w:rsidR="00BF056F" w:rsidRPr="004B79E4" w:rsidRDefault="00BF056F" w:rsidP="00BF056F">
      <w:pPr>
        <w:rPr>
          <w:sz w:val="4"/>
          <w:szCs w:val="4"/>
        </w:rPr>
      </w:pPr>
      <w:r w:rsidRPr="004B79E4">
        <w:rPr>
          <w:sz w:val="4"/>
          <w:szCs w:val="4"/>
        </w:rPr>
        <w:t xml:space="preserve">Denmark involves redistribution over peoples’ lifecycle as opposed to redistribution from lifetime rich to lifetime poor—they also report similar magnitudes for Australia, Ireland, Italy, and Sweden from other studies. </w:t>
      </w:r>
    </w:p>
    <w:p w14:paraId="305F6358" w14:textId="77777777" w:rsidR="00BF056F" w:rsidRPr="004B79E4" w:rsidRDefault="00BF056F" w:rsidP="00BF056F">
      <w:pPr>
        <w:rPr>
          <w:sz w:val="4"/>
          <w:szCs w:val="4"/>
        </w:rPr>
      </w:pPr>
      <w:r w:rsidRPr="004B79E4">
        <w:rPr>
          <w:sz w:val="4"/>
          <w:szCs w:val="4"/>
        </w:rPr>
        <w:t xml:space="preserve">23. Reductions in the generosity of benefits and less progressive taxation have decreased the redistributive impact of fiscal policy since the mid-1990s. Between the mid-1980s and mid1990s, the Gini coefficient for market income increased by 3.1 percentage points, while that for disposable income increased by only 1.1 points (Figure 7). Therefore, fiscal policy offset about two-thirds of the increase in market income inequality over this period. Over the subsequent decade (mid-1990s to mid-2000s), market income inequality increased by a further 2.2 percentage points while disposable income inequality increased by 1.8 percentage points. Therefore, while market income inequality increased by less than over the previous decade, disposable income inequality actually increased by more. As a result, during the two decades from the mid-1980s to the mid-2000s, fiscal policy offset less than half of the increase. In the absence of policy changes, the absolute distributive impact of fiscal policy would have been higher (and the increase in disposable income inequality lower) than observed over the second decade. This is the case because a progressive tax and benefit systems tends to redistribute income even more when market inequality rises (e.g., due to unemployment or rising incomes of top earners). The decrease in the redistributive power of fiscal policy has been attributed to fiscal reforms in many economies since the mid-1990s that have reduced the generosity of unemployment and social assistance benefits as well as income tax rates, especially at higher income levels (OECD, 2011a). </w:t>
      </w:r>
    </w:p>
    <w:p w14:paraId="567304DA" w14:textId="77777777" w:rsidR="00BF056F" w:rsidRPr="004B79E4" w:rsidRDefault="00BF056F" w:rsidP="00BF056F">
      <w:pPr>
        <w:rPr>
          <w:sz w:val="4"/>
          <w:szCs w:val="4"/>
        </w:rPr>
      </w:pPr>
      <w:r w:rsidRPr="004B79E4">
        <w:rPr>
          <w:sz w:val="4"/>
          <w:szCs w:val="4"/>
        </w:rPr>
        <w:t xml:space="preserve">24. The evidence on the effects of reductions in corporate income taxes on inequality is mixed. In theory, the impact of corporate taxes on wages and capital income over the long run depends on the relative mobility of capital and labor across both sectors and countries (Auerbach, 2006). Where capital is more internationally mobile, the incidence of corporate taxes will tend to fall on wages to the extent that labor is immobile, with this impact being reduced when the home country is large enough to affect the international rate of return on capital. However, the taxation of “rents” (i.e., above normal profits) is still likely to fall on owners of capital. Recent empirical evidence on the long-run incidence of corporate taxes suggests that between 45 and 75 percent of the corporate tax burden falls on wages (Gentry, 2007; Arulampalam, Devereux, and Maffini, 2010). Since wage earners typically have lower mean incomes than those with capital income, corporate income taxes may not be as progressive over the longer term as is often believed. </w:t>
      </w:r>
    </w:p>
    <w:p w14:paraId="158E0FE4" w14:textId="77777777" w:rsidR="00BF056F" w:rsidRPr="004B79E4" w:rsidRDefault="00BF056F" w:rsidP="00BF056F">
      <w:pPr>
        <w:rPr>
          <w:sz w:val="4"/>
          <w:szCs w:val="4"/>
        </w:rPr>
      </w:pPr>
      <w:r w:rsidRPr="004B79E4">
        <w:rPr>
          <w:sz w:val="4"/>
          <w:szCs w:val="4"/>
        </w:rPr>
        <w:t xml:space="preserve">25. The overall redistributive impact of fiscal policy is also influenced by the distribution of indirect taxes and in-kind transfers. Empirical evidence suggests that indirect taxes tend to be regressive or proportional to incomes (O’Donoaghue, Baldini, and Mantovani, 2004; Cnossen, 2005). While both the value-added tax (VAT) and excise duties are found to be regressive, excise taxes are especially regressive. However, the regressivity of indirect taxes is typically much smaller when assessed against lifetime income or consumption. In-kind transfers such as education and health spending are very progressively distributed (i.e., their benefits are more equally distributed than disposable incomes). On average, in-kind transfers are found to decrease the Gini coefficient by </w:t>
      </w:r>
    </w:p>
    <w:p w14:paraId="06045880" w14:textId="77777777" w:rsidR="00BF056F" w:rsidRPr="004B79E4" w:rsidRDefault="00BF056F" w:rsidP="00BF056F">
      <w:pPr>
        <w:rPr>
          <w:sz w:val="4"/>
          <w:szCs w:val="4"/>
        </w:rPr>
      </w:pPr>
      <w:r w:rsidRPr="004B79E4">
        <w:rPr>
          <w:sz w:val="4"/>
          <w:szCs w:val="4"/>
        </w:rPr>
        <w:t xml:space="preserve">5.8 percentage points in five European economies (Belgium, Germany, Greece, Italy, and the United Kingdom), with health (3.6 points) and education (2.2 points) accounting for virtually all of this impact (Paulus, Sutherland, and Tsakloglou, 2009). In addition, expansion of access at lower levels can decrease earnings inequality in the medium term (De Gregorio and Lee, 2002). </w:t>
      </w:r>
    </w:p>
    <w:p w14:paraId="6FC3E297" w14:textId="77777777" w:rsidR="00BF056F" w:rsidRPr="004B79E4" w:rsidRDefault="00BF056F" w:rsidP="00BF056F">
      <w:pPr>
        <w:rPr>
          <w:sz w:val="4"/>
          <w:szCs w:val="4"/>
        </w:rPr>
      </w:pPr>
      <w:r w:rsidRPr="004B79E4">
        <w:rPr>
          <w:sz w:val="4"/>
          <w:szCs w:val="4"/>
        </w:rPr>
        <w:t xml:space="preserve">B.  Developing Economies </w:t>
      </w:r>
    </w:p>
    <w:p w14:paraId="48D8AE9F" w14:textId="77777777" w:rsidR="00BF056F" w:rsidRPr="004B79E4" w:rsidRDefault="00BF056F" w:rsidP="00BF056F">
      <w:pPr>
        <w:rPr>
          <w:sz w:val="4"/>
          <w:szCs w:val="4"/>
        </w:rPr>
      </w:pPr>
      <w:r w:rsidRPr="004B79E4">
        <w:rPr>
          <w:sz w:val="4"/>
          <w:szCs w:val="4"/>
        </w:rPr>
        <w:t xml:space="preserve">26. Much less evidence exists on the overall distributional incidence of fiscal policy in developing economies. One exception is Latin America, where recent studies provide a more comprehensive picture than in other developing regions. For other regions, studies tend to focus on specific tax and spending components. Despite the relative paucity of research, it is still possible to provide a broad picture of the redistributive role of fiscal policy by combining the insights from these studies with information on the composition and overall level of taxes and spending. </w:t>
      </w:r>
    </w:p>
    <w:p w14:paraId="3BAFD5AA" w14:textId="77777777" w:rsidR="00BF056F" w:rsidRPr="004B79E4" w:rsidRDefault="00BF056F" w:rsidP="00BF056F">
      <w:pPr>
        <w:rPr>
          <w:sz w:val="4"/>
          <w:szCs w:val="4"/>
        </w:rPr>
      </w:pPr>
      <w:r w:rsidRPr="004B79E4">
        <w:rPr>
          <w:sz w:val="4"/>
          <w:szCs w:val="4"/>
        </w:rPr>
        <w:t xml:space="preserve">27. Low levels of both taxes and social spending limit the redistributive impact of fiscal policy in developing economies. While average tax ratios for advanced economies exceed 30 percent of GDP, tax ratios in developing economies (excluding emerging Europe) generally fall in the range of 15–20 percent of GDP (Figure 8). As a result, social spending is also much lower in developing economies, which substantially reduces the redistributive effects of fiscal policy. For instance, differences in the redistributive impact of tax and spending can explain two-thirds of the difference in the disposable income Gini coefficient between Latin America and advanced economies (Box 4). </w:t>
      </w:r>
    </w:p>
    <w:p w14:paraId="63A4B4AB" w14:textId="77777777" w:rsidR="00BF056F" w:rsidRPr="004B79E4" w:rsidRDefault="00BF056F" w:rsidP="00BF056F">
      <w:pPr>
        <w:rPr>
          <w:sz w:val="4"/>
          <w:szCs w:val="4"/>
        </w:rPr>
      </w:pPr>
      <w:r w:rsidRPr="004B79E4">
        <w:rPr>
          <w:sz w:val="4"/>
          <w:szCs w:val="4"/>
        </w:rPr>
        <w:t xml:space="preserve">28. In addition to having lower total social spending, developing economies allocate a relatively smaller proportion to social transfers. The share of social spending allocated to social transfers (including social insurance and social assistance transfers) is especially low in low-income countries in the Asia and Pacific region and in sub-Saharan Africa (Figure 8). The redistributive impact of these social transfers is further diminished by low coverage of low-income groups, resulting in most of the benefits going to higher-income groups (Figure 9). In Latin America and the Caribbean, high coverage reflects the extensive coverage of households in social assistance programs, which tend to have lower benefit levels than other social transfers such as pensions. As a result, the poor in this region still receive a low share of total social transfers. </w:t>
      </w:r>
    </w:p>
    <w:p w14:paraId="40B40320" w14:textId="77777777" w:rsidR="00BF056F" w:rsidRPr="004B79E4" w:rsidRDefault="00BF056F" w:rsidP="00BF056F">
      <w:pPr>
        <w:rPr>
          <w:sz w:val="4"/>
          <w:szCs w:val="4"/>
        </w:rPr>
      </w:pPr>
      <w:r w:rsidRPr="004B79E4">
        <w:rPr>
          <w:sz w:val="4"/>
          <w:szCs w:val="4"/>
        </w:rPr>
        <w:t xml:space="preserve">29. The distribution of in-kind social spending has been found to be regressive in many developing economies, reflecting the lack of access by low-income households to key public services such as education and health. The incidence of spending varies across different categories (Figure 10; see also Demery, 2000, and Van de Walle, 1995). Primary health care spending, for example, is progressive, but higher-level spending is regressive. In education, primary education spending is progressive, while secondary and tertiary education spending are regressive. These results suggest that spending geared towards increasing access to basic education and health services (“extensive expansion”) is likely to be much more progressive than current spending. Expansion of access to education and health can also reduce income inequality over the medium term by reducing inequality of education outcomes and earnings (De Gregorio and Lee, 2002). </w:t>
      </w:r>
    </w:p>
    <w:p w14:paraId="54E8B7E4" w14:textId="77777777" w:rsidR="00BF056F" w:rsidRPr="004B79E4" w:rsidRDefault="00BF056F" w:rsidP="00BF056F">
      <w:pPr>
        <w:rPr>
          <w:sz w:val="4"/>
          <w:szCs w:val="4"/>
        </w:rPr>
      </w:pPr>
      <w:r w:rsidRPr="004B79E4">
        <w:rPr>
          <w:sz w:val="4"/>
          <w:szCs w:val="4"/>
        </w:rPr>
        <w:t xml:space="preserve">DESIGN OF EFFICIENT REDISTRIBUTIVE FISCAL POLICY </w:t>
      </w:r>
    </w:p>
    <w:p w14:paraId="7EE39ACA" w14:textId="77777777" w:rsidR="00BF056F" w:rsidRPr="004B79E4" w:rsidRDefault="00BF056F" w:rsidP="00BF056F">
      <w:pPr>
        <w:rPr>
          <w:sz w:val="4"/>
          <w:szCs w:val="4"/>
        </w:rPr>
      </w:pPr>
      <w:r w:rsidRPr="004B79E4">
        <w:rPr>
          <w:sz w:val="4"/>
          <w:szCs w:val="4"/>
        </w:rPr>
        <w:t xml:space="preserve">A.  Conceptual Framework </w:t>
      </w:r>
    </w:p>
    <w:p w14:paraId="7CB625F9" w14:textId="77777777" w:rsidR="00BF056F" w:rsidRPr="004B79E4" w:rsidRDefault="00BF056F" w:rsidP="00BF056F">
      <w:pPr>
        <w:rPr>
          <w:sz w:val="4"/>
          <w:szCs w:val="4"/>
        </w:rPr>
      </w:pPr>
      <w:r w:rsidRPr="004B79E4">
        <w:rPr>
          <w:sz w:val="4"/>
          <w:szCs w:val="4"/>
        </w:rPr>
        <w:t xml:space="preserve">30. This section discusses how fiscal policy can contribute to achieving distributional objectives at minimum efficiency cost. As highlighted earlier, while there is broad consensus regarding recent trends in income inequality, there is less consensus regarding the forces driving these trends—for example, whether its reflects inefficient rent seeking or efficient market rewards for increasing productivity—or on the policy implications for countries. However, there is clear evidence of rising popular support for redistribution from public attitude surveys in advanced and developing economies. </w:t>
      </w:r>
    </w:p>
    <w:p w14:paraId="72DBC58E" w14:textId="77777777" w:rsidR="00BF056F" w:rsidRPr="004B79E4" w:rsidRDefault="00BF056F" w:rsidP="00BF056F">
      <w:pPr>
        <w:rPr>
          <w:sz w:val="4"/>
          <w:szCs w:val="4"/>
        </w:rPr>
      </w:pPr>
      <w:r w:rsidRPr="004B79E4">
        <w:rPr>
          <w:sz w:val="4"/>
          <w:szCs w:val="4"/>
        </w:rPr>
        <w:t xml:space="preserve">31. Redistributive fiscal policy should be consistent with an appropriate level and composition of public spending and fiscal sustainability. In theory, the optimal level of spending is where the marginal social benefit of spending equals the marginal social cost of financing this spending. Since this applies to each category of spending, for a given source of financing, the marginal social benefit of spending should also be equal across spending categories. These considerations have three implications. First, the optimal level of redistributive spending will vary from country to country, as it depends on preferences  and costs (including the efficiency costs of taxation). Second, the benefits from additional spending on redistribution should be compared with the benefits of raising outlays in other areas, such as public infrastructure to support higher growth. Third, redistributive fiscal policy should be consistent with fiscal sustainability, which can support economic growth and the capacity to finance higher spending on redistribution over the longer term. </w:t>
      </w:r>
    </w:p>
    <w:p w14:paraId="7436BB6A" w14:textId="77777777" w:rsidR="00BF056F" w:rsidRPr="008A6BF3" w:rsidRDefault="00BF056F" w:rsidP="00BF056F">
      <w:pPr>
        <w:rPr>
          <w:sz w:val="16"/>
        </w:rPr>
      </w:pPr>
      <w:r w:rsidRPr="004B79E4">
        <w:rPr>
          <w:sz w:val="16"/>
        </w:rPr>
        <w:t xml:space="preserve">32. </w:t>
      </w:r>
      <w:r w:rsidRPr="004B79E4">
        <w:rPr>
          <w:rStyle w:val="Emphasis"/>
          <w:highlight w:val="cyan"/>
        </w:rPr>
        <w:t>F</w:t>
      </w:r>
      <w:r w:rsidRPr="004B79E4">
        <w:rPr>
          <w:sz w:val="16"/>
        </w:rPr>
        <w:t xml:space="preserve">iscal </w:t>
      </w:r>
      <w:r w:rsidRPr="004B79E4">
        <w:rPr>
          <w:rStyle w:val="Emphasis"/>
          <w:highlight w:val="cyan"/>
        </w:rPr>
        <w:t>r</w:t>
      </w:r>
      <w:r w:rsidRPr="004B79E4">
        <w:rPr>
          <w:sz w:val="16"/>
        </w:rPr>
        <w:t xml:space="preserve">edistribution </w:t>
      </w:r>
      <w:r w:rsidRPr="004B79E4">
        <w:rPr>
          <w:rStyle w:val="StyleUnderline"/>
          <w:highlight w:val="cyan"/>
        </w:rPr>
        <w:t>can</w:t>
      </w:r>
      <w:r w:rsidRPr="004B79E4">
        <w:rPr>
          <w:sz w:val="16"/>
        </w:rPr>
        <w:t xml:space="preserve"> usually most efficiently </w:t>
      </w:r>
      <w:r w:rsidRPr="004B79E4">
        <w:rPr>
          <w:rStyle w:val="StyleUnderline"/>
          <w:highlight w:val="cyan"/>
        </w:rPr>
        <w:t xml:space="preserve">be achieved </w:t>
      </w:r>
      <w:r w:rsidRPr="00567FA5">
        <w:rPr>
          <w:rStyle w:val="StyleUnderline"/>
          <w:highlight w:val="cyan"/>
        </w:rPr>
        <w:t>through</w:t>
      </w:r>
      <w:r w:rsidRPr="00567FA5">
        <w:rPr>
          <w:sz w:val="16"/>
          <w:highlight w:val="cyan"/>
        </w:rPr>
        <w:t xml:space="preserve"> </w:t>
      </w:r>
      <w:r w:rsidRPr="00567FA5">
        <w:rPr>
          <w:rStyle w:val="Emphasis"/>
          <w:highlight w:val="cyan"/>
        </w:rPr>
        <w:t>direct</w:t>
      </w:r>
      <w:r w:rsidRPr="00567FA5">
        <w:rPr>
          <w:rStyle w:val="StyleUnderline"/>
          <w:highlight w:val="cyan"/>
        </w:rPr>
        <w:t xml:space="preserve"> </w:t>
      </w:r>
      <w:r w:rsidRPr="004B79E4">
        <w:rPr>
          <w:rStyle w:val="StyleUnderline"/>
          <w:highlight w:val="cyan"/>
        </w:rPr>
        <w:t>instruments</w:t>
      </w:r>
      <w:r w:rsidRPr="004B79E4">
        <w:rPr>
          <w:sz w:val="16"/>
        </w:rPr>
        <w:t xml:space="preserve"> </w:t>
      </w:r>
      <w:r w:rsidRPr="004B79E4">
        <w:rPr>
          <w:rStyle w:val="Emphasis"/>
          <w:highlight w:val="cyan"/>
        </w:rPr>
        <w:t xml:space="preserve">that tax or </w:t>
      </w:r>
      <w:r w:rsidRPr="00567FA5">
        <w:rPr>
          <w:rStyle w:val="Emphasis"/>
          <w:highlight w:val="cyan"/>
        </w:rPr>
        <w:t>provide benefits</w:t>
      </w:r>
      <w:r w:rsidRPr="004B79E4">
        <w:rPr>
          <w:sz w:val="16"/>
        </w:rPr>
        <w:t xml:space="preserve"> based on income. </w:t>
      </w:r>
      <w:r w:rsidRPr="004B79E4">
        <w:rPr>
          <w:rStyle w:val="Emphasis"/>
          <w:highlight w:val="cyan"/>
        </w:rPr>
        <w:t>F</w:t>
      </w:r>
      <w:r w:rsidRPr="004B79E4">
        <w:rPr>
          <w:rStyle w:val="StyleUnderline"/>
        </w:rPr>
        <w:t xml:space="preserve">iscal </w:t>
      </w:r>
      <w:r w:rsidRPr="004B79E4">
        <w:rPr>
          <w:rStyle w:val="Emphasis"/>
          <w:highlight w:val="cyan"/>
        </w:rPr>
        <w:t>r</w:t>
      </w:r>
      <w:r w:rsidRPr="004B79E4">
        <w:rPr>
          <w:rStyle w:val="StyleUnderline"/>
        </w:rPr>
        <w:t xml:space="preserve">edistribution, by its very nature, </w:t>
      </w:r>
      <w:r w:rsidRPr="004B79E4">
        <w:rPr>
          <w:rStyle w:val="StyleUnderline"/>
          <w:highlight w:val="cyan"/>
        </w:rPr>
        <w:t>involves transferring resources from higher-income to lower-income households through</w:t>
      </w:r>
      <w:r w:rsidRPr="004B79E4">
        <w:rPr>
          <w:highlight w:val="cyan"/>
        </w:rPr>
        <w:t xml:space="preserve"> </w:t>
      </w:r>
      <w:r w:rsidRPr="004B79E4">
        <w:rPr>
          <w:rStyle w:val="Emphasis"/>
          <w:highlight w:val="cyan"/>
        </w:rPr>
        <w:t>taxes and transfers</w:t>
      </w:r>
      <w:r w:rsidRPr="004B79E4">
        <w:rPr>
          <w:sz w:val="16"/>
          <w:highlight w:val="cyan"/>
        </w:rPr>
        <w:t>.</w:t>
      </w:r>
      <w:r w:rsidRPr="004B79E4">
        <w:rPr>
          <w:sz w:val="16"/>
        </w:rPr>
        <w:t xml:space="preserve"> </w:t>
      </w:r>
      <w:r w:rsidRPr="004B79E4">
        <w:rPr>
          <w:rStyle w:val="Emphasis"/>
        </w:rPr>
        <w:t>On the tax side</w:t>
      </w:r>
      <w:r w:rsidRPr="004B79E4">
        <w:rPr>
          <w:rStyle w:val="StyleUnderline"/>
        </w:rPr>
        <w:t xml:space="preserve">, personal income taxes, for example, are often preferable for achieving </w:t>
      </w:r>
      <w:r w:rsidRPr="00567FA5">
        <w:rPr>
          <w:rStyle w:val="StyleUnderline"/>
        </w:rPr>
        <w:t>redistribution than taxes on consumption because they directly take account of the ability of households or individuals to pay</w:t>
      </w:r>
      <w:r w:rsidRPr="004B79E4">
        <w:rPr>
          <w:sz w:val="16"/>
        </w:rPr>
        <w:t xml:space="preserve">. </w:t>
      </w:r>
      <w:r w:rsidRPr="004B79E4">
        <w:rPr>
          <w:rStyle w:val="Emphasis"/>
        </w:rPr>
        <w:t>On the spending side</w:t>
      </w:r>
      <w:r w:rsidRPr="004B79E4">
        <w:rPr>
          <w:sz w:val="16"/>
        </w:rPr>
        <w:t xml:space="preserve">, </w:t>
      </w:r>
      <w:r w:rsidRPr="004B79E4">
        <w:rPr>
          <w:rStyle w:val="StyleUnderline"/>
        </w:rPr>
        <w:t xml:space="preserve">cash transfers </w:t>
      </w:r>
      <w:r w:rsidRPr="004B79E4">
        <w:rPr>
          <w:sz w:val="16"/>
        </w:rPr>
        <w:t xml:space="preserve">to poor households </w:t>
      </w:r>
      <w:r w:rsidRPr="004B79E4">
        <w:rPr>
          <w:rStyle w:val="StyleUnderline"/>
        </w:rPr>
        <w:t>are usually superior to</w:t>
      </w:r>
      <w:r w:rsidRPr="004B79E4">
        <w:rPr>
          <w:sz w:val="16"/>
        </w:rPr>
        <w:t xml:space="preserve"> indirect methods such as </w:t>
      </w:r>
      <w:r w:rsidRPr="004B79E4">
        <w:rPr>
          <w:rStyle w:val="StyleUnderline"/>
        </w:rPr>
        <w:t>price subsidies</w:t>
      </w:r>
      <w:r w:rsidRPr="004B79E4">
        <w:rPr>
          <w:sz w:val="16"/>
        </w:rPr>
        <w:t xml:space="preserve">. Better targeting of transfers reduces their fiscal cost and the tax levels required to finance them, thus achieving distributional objectives in a more efficient manner. Targeting, however, is not without efficiency costs and must be designed carefully (see below). </w:t>
      </w:r>
    </w:p>
    <w:p w14:paraId="72C0C1D3" w14:textId="77777777" w:rsidR="00BF056F" w:rsidRPr="00ED3131" w:rsidRDefault="00BF056F" w:rsidP="00BF056F">
      <w:pPr>
        <w:pStyle w:val="Heading4"/>
      </w:pPr>
      <w:r>
        <w:t>If we redistribute the sum total of taxes or transfers progressively, we meet via affecting the set ‘tax and transfer’</w:t>
      </w:r>
    </w:p>
    <w:p w14:paraId="67D8A047" w14:textId="77777777" w:rsidR="00BF056F" w:rsidRPr="00ED3131" w:rsidRDefault="00BF056F" w:rsidP="00BF056F">
      <w:r w:rsidRPr="00ED3131">
        <w:rPr>
          <w:rStyle w:val="Style13ptBold"/>
        </w:rPr>
        <w:t>Garner ’95</w:t>
      </w:r>
      <w:r>
        <w:t xml:space="preserve"> [Bryan A. Garner; 1995; </w:t>
      </w:r>
      <w:r w:rsidRPr="00F276B5">
        <w:t>Director of the Texas/Oxford Center for Legal Lexicography</w:t>
      </w:r>
      <w:r>
        <w:t>, Primary Editor of Black’s Law Dictionary, Lecturer at the University of Texas School of Law, J.D. at the University of Texas, writer of</w:t>
      </w:r>
      <w:r w:rsidRPr="00F276B5">
        <w:t xml:space="preserve"> two dozen books about English usage and style</w:t>
      </w:r>
      <w:r>
        <w:t>; A Dictionary of Modern Legal Usage, Second Edition, p. 624]</w:t>
      </w:r>
    </w:p>
    <w:p w14:paraId="7C89C1E5" w14:textId="77777777" w:rsidR="00BF056F" w:rsidRPr="00ED3131" w:rsidRDefault="00BF056F" w:rsidP="00BF056F">
      <w:pPr>
        <w:rPr>
          <w:sz w:val="16"/>
        </w:rPr>
      </w:pPr>
      <w:r w:rsidRPr="00ED3131">
        <w:rPr>
          <w:sz w:val="16"/>
        </w:rPr>
        <w:t xml:space="preserve">or. A. And and. </w:t>
      </w:r>
      <w:r w:rsidRPr="00ED3131">
        <w:rPr>
          <w:rStyle w:val="StyleUnderline"/>
        </w:rPr>
        <w:t>“Every use of ‘and’</w:t>
      </w:r>
      <w:r w:rsidRPr="00ED3131">
        <w:rPr>
          <w:sz w:val="16"/>
        </w:rPr>
        <w:t xml:space="preserve"> or ‘or’ </w:t>
      </w:r>
      <w:r w:rsidRPr="00ED3131">
        <w:rPr>
          <w:rStyle w:val="StyleUnderline"/>
        </w:rPr>
        <w:t xml:space="preserve">as a conjunction involves </w:t>
      </w:r>
      <w:r w:rsidRPr="003756C8">
        <w:rPr>
          <w:rStyle w:val="Emphasis"/>
        </w:rPr>
        <w:t>some risk</w:t>
      </w:r>
      <w:r w:rsidRPr="00ED3131">
        <w:rPr>
          <w:rStyle w:val="StyleUnderline"/>
        </w:rPr>
        <w:t xml:space="preserve"> of ambiguity.”</w:t>
      </w:r>
      <w:r w:rsidRPr="00ED3131">
        <w:rPr>
          <w:sz w:val="16"/>
        </w:rPr>
        <w:t xml:space="preserve"> Maurice B. Kirk, Legal Drafting: The Ambiguity of “And” and “Or,” 2 Texas Tech L. Rev. 235, 253 (1971) (emphasis in original). Thus, </w:t>
      </w:r>
      <w:r w:rsidRPr="00ED3131">
        <w:rPr>
          <w:rStyle w:val="StyleUnderline"/>
        </w:rPr>
        <w:t xml:space="preserve">in the </w:t>
      </w:r>
      <w:r w:rsidRPr="003756C8">
        <w:rPr>
          <w:rStyle w:val="Emphasis"/>
        </w:rPr>
        <w:t>main text</w:t>
      </w:r>
      <w:r w:rsidRPr="00ED3131">
        <w:rPr>
          <w:rStyle w:val="StyleUnderline"/>
        </w:rPr>
        <w:t xml:space="preserve"> of Words and Phrases</w:t>
      </w:r>
      <w:r w:rsidRPr="00ED3131">
        <w:rPr>
          <w:sz w:val="16"/>
        </w:rPr>
        <w:t xml:space="preserve"> (1953)—excluding pocket parts—</w:t>
      </w:r>
      <w:r w:rsidRPr="00ED3131">
        <w:rPr>
          <w:rStyle w:val="StyleUnderline"/>
        </w:rPr>
        <w:t xml:space="preserve">the word “and” takes up </w:t>
      </w:r>
      <w:r w:rsidRPr="003756C8">
        <w:rPr>
          <w:rStyle w:val="Emphasis"/>
        </w:rPr>
        <w:t>61 pages</w:t>
      </w:r>
      <w:r w:rsidRPr="00ED3131">
        <w:rPr>
          <w:rStyle w:val="StyleUnderline"/>
        </w:rPr>
        <w:t xml:space="preserve"> of </w:t>
      </w:r>
      <w:r w:rsidRPr="003756C8">
        <w:rPr>
          <w:rStyle w:val="Emphasis"/>
        </w:rPr>
        <w:t>digested cases</w:t>
      </w:r>
      <w:r w:rsidRPr="00ED3131">
        <w:rPr>
          <w:rStyle w:val="StyleUnderline"/>
        </w:rPr>
        <w:t xml:space="preserve"> interpreting it in </w:t>
      </w:r>
      <w:r w:rsidRPr="003756C8">
        <w:rPr>
          <w:rStyle w:val="Emphasis"/>
        </w:rPr>
        <w:t>myriad ways</w:t>
      </w:r>
      <w:r w:rsidRPr="00ED3131">
        <w:rPr>
          <w:sz w:val="16"/>
        </w:rPr>
        <w:t xml:space="preserve">, and the word “or” takes up another 84 pages of digested cases interpreting it in an equally broad array of senses. </w:t>
      </w:r>
      <w:r w:rsidRPr="003756C8">
        <w:rPr>
          <w:rStyle w:val="Emphasis"/>
        </w:rPr>
        <w:t>Virtually every book</w:t>
      </w:r>
      <w:r w:rsidRPr="00ED3131">
        <w:rPr>
          <w:rStyle w:val="StyleUnderline"/>
        </w:rPr>
        <w:t xml:space="preserve"> on drafting legal documents contains a </w:t>
      </w:r>
      <w:r w:rsidRPr="003756C8">
        <w:rPr>
          <w:rStyle w:val="Emphasis"/>
        </w:rPr>
        <w:t>section</w:t>
      </w:r>
      <w:r w:rsidRPr="00ED3131">
        <w:rPr>
          <w:rStyle w:val="StyleUnderline"/>
        </w:rPr>
        <w:t xml:space="preserve"> on the ambiguity</w:t>
      </w:r>
      <w:r w:rsidRPr="00ED3131">
        <w:rPr>
          <w:sz w:val="16"/>
        </w:rPr>
        <w:t xml:space="preserve"> of the two words.</w:t>
      </w:r>
    </w:p>
    <w:p w14:paraId="4BE062EE" w14:textId="77777777" w:rsidR="00BF056F" w:rsidRPr="00ED3131" w:rsidRDefault="00BF056F" w:rsidP="00BF056F">
      <w:pPr>
        <w:rPr>
          <w:sz w:val="16"/>
        </w:rPr>
      </w:pPr>
      <w:r w:rsidRPr="003756C8">
        <w:rPr>
          <w:rStyle w:val="StyleUnderline"/>
          <w:highlight w:val="cyan"/>
        </w:rPr>
        <w:t xml:space="preserve">Authorities </w:t>
      </w:r>
      <w:r w:rsidRPr="003756C8">
        <w:rPr>
          <w:rStyle w:val="Emphasis"/>
          <w:highlight w:val="cyan"/>
        </w:rPr>
        <w:t>agree</w:t>
      </w:r>
      <w:r w:rsidRPr="00ED3131">
        <w:rPr>
          <w:rStyle w:val="StyleUnderline"/>
        </w:rPr>
        <w:t xml:space="preserve"> that </w:t>
      </w:r>
      <w:r w:rsidRPr="003756C8">
        <w:rPr>
          <w:rStyle w:val="Emphasis"/>
          <w:highlight w:val="cyan"/>
        </w:rPr>
        <w:t>and</w:t>
      </w:r>
      <w:r w:rsidRPr="003756C8">
        <w:rPr>
          <w:rStyle w:val="StyleUnderline"/>
          <w:highlight w:val="cyan"/>
        </w:rPr>
        <w:t xml:space="preserve"> has a several sense</w:t>
      </w:r>
      <w:r w:rsidRPr="00ED3131">
        <w:rPr>
          <w:rStyle w:val="StyleUnderline"/>
        </w:rPr>
        <w:t xml:space="preserve"> </w:t>
      </w:r>
      <w:r w:rsidRPr="003756C8">
        <w:rPr>
          <w:rStyle w:val="Emphasis"/>
        </w:rPr>
        <w:t>as well as</w:t>
      </w:r>
      <w:r w:rsidRPr="00ED3131">
        <w:rPr>
          <w:rStyle w:val="StyleUnderline"/>
        </w:rPr>
        <w:t xml:space="preserve"> a joint sense</w:t>
      </w:r>
      <w:r w:rsidRPr="00ED3131">
        <w:rPr>
          <w:sz w:val="16"/>
        </w:rPr>
        <w:t>, and that or has an inclusive sense as well as an exclusive sense. Hence:</w:t>
      </w:r>
    </w:p>
    <w:p w14:paraId="7A401E4C" w14:textId="77777777" w:rsidR="00BF056F" w:rsidRPr="00ED3131" w:rsidRDefault="00BF056F" w:rsidP="00BF056F">
      <w:pPr>
        <w:ind w:left="720"/>
        <w:rPr>
          <w:sz w:val="16"/>
        </w:rPr>
      </w:pPr>
      <w:r w:rsidRPr="00ED3131">
        <w:rPr>
          <w:sz w:val="16"/>
        </w:rPr>
        <w:t xml:space="preserve">• </w:t>
      </w:r>
      <w:r w:rsidRPr="003756C8">
        <w:rPr>
          <w:rStyle w:val="StyleUnderline"/>
          <w:highlight w:val="cyan"/>
        </w:rPr>
        <w:t>The “</w:t>
      </w:r>
      <w:r w:rsidRPr="003756C8">
        <w:rPr>
          <w:rStyle w:val="Emphasis"/>
          <w:highlight w:val="cyan"/>
        </w:rPr>
        <w:t>several and</w:t>
      </w:r>
      <w:r w:rsidRPr="003756C8">
        <w:rPr>
          <w:rStyle w:val="StyleUnderline"/>
          <w:highlight w:val="cyan"/>
        </w:rPr>
        <w:t xml:space="preserve">”: A and B, jointly </w:t>
      </w:r>
      <w:r w:rsidRPr="003756C8">
        <w:rPr>
          <w:rStyle w:val="Emphasis"/>
          <w:highlight w:val="cyan"/>
        </w:rPr>
        <w:t>or</w:t>
      </w:r>
      <w:r w:rsidRPr="003756C8">
        <w:rPr>
          <w:rStyle w:val="StyleUnderline"/>
          <w:highlight w:val="cyan"/>
        </w:rPr>
        <w:t xml:space="preserve"> severally</w:t>
      </w:r>
      <w:r w:rsidRPr="00ED3131">
        <w:rPr>
          <w:sz w:val="16"/>
        </w:rPr>
        <w:t>.</w:t>
      </w:r>
    </w:p>
    <w:p w14:paraId="08D741A6" w14:textId="77777777" w:rsidR="00BF056F" w:rsidRPr="00ED3131" w:rsidRDefault="00BF056F" w:rsidP="00BF056F">
      <w:pPr>
        <w:ind w:left="720"/>
        <w:rPr>
          <w:sz w:val="16"/>
        </w:rPr>
      </w:pPr>
      <w:r w:rsidRPr="00ED3131">
        <w:rPr>
          <w:sz w:val="16"/>
        </w:rPr>
        <w:t xml:space="preserve">• </w:t>
      </w:r>
      <w:r w:rsidRPr="00ED3131">
        <w:rPr>
          <w:rStyle w:val="StyleUnderline"/>
        </w:rPr>
        <w:t xml:space="preserve">The “joint </w:t>
      </w:r>
      <w:r w:rsidRPr="003756C8">
        <w:rPr>
          <w:rStyle w:val="Emphasis"/>
        </w:rPr>
        <w:t>and</w:t>
      </w:r>
      <w:r w:rsidRPr="00ED3131">
        <w:rPr>
          <w:rStyle w:val="StyleUnderline"/>
        </w:rPr>
        <w:t>”: A and B, jointly but not severally</w:t>
      </w:r>
      <w:r w:rsidRPr="00ED3131">
        <w:rPr>
          <w:sz w:val="16"/>
        </w:rPr>
        <w:t>.</w:t>
      </w:r>
    </w:p>
    <w:p w14:paraId="44FE307B" w14:textId="77777777" w:rsidR="00BF056F" w:rsidRPr="00ED3131" w:rsidRDefault="00BF056F" w:rsidP="00BF056F">
      <w:pPr>
        <w:ind w:left="720"/>
        <w:rPr>
          <w:sz w:val="16"/>
        </w:rPr>
      </w:pPr>
      <w:r w:rsidRPr="00ED3131">
        <w:rPr>
          <w:sz w:val="16"/>
        </w:rPr>
        <w:t>• The “inclusive or”: A or B, or both.</w:t>
      </w:r>
    </w:p>
    <w:p w14:paraId="6696BAD8" w14:textId="77777777" w:rsidR="00BF056F" w:rsidRPr="00ED3131" w:rsidRDefault="00BF056F" w:rsidP="00BF056F">
      <w:pPr>
        <w:ind w:left="720"/>
        <w:rPr>
          <w:sz w:val="16"/>
        </w:rPr>
      </w:pPr>
      <w:r w:rsidRPr="00ED3131">
        <w:rPr>
          <w:sz w:val="16"/>
        </w:rPr>
        <w:t>• The “exclusive or”: A or B, but not both.</w:t>
      </w:r>
    </w:p>
    <w:p w14:paraId="3F8ADA58" w14:textId="77777777" w:rsidR="00BF056F" w:rsidRDefault="00BF056F" w:rsidP="00BF056F">
      <w:pPr>
        <w:rPr>
          <w:sz w:val="16"/>
        </w:rPr>
      </w:pPr>
      <w:r w:rsidRPr="00ED3131">
        <w:rPr>
          <w:sz w:val="16"/>
        </w:rPr>
        <w:t xml:space="preserve">See Scott J. Burnham, The Contract Drafting Guidebook 163 (1992). </w:t>
      </w:r>
      <w:r w:rsidRPr="00ED3131">
        <w:rPr>
          <w:sz w:val="16"/>
          <w:szCs w:val="16"/>
        </w:rPr>
        <w:t>“</w:t>
      </w:r>
      <w:r w:rsidRPr="003756C8">
        <w:rPr>
          <w:rStyle w:val="StyleUnderline"/>
          <w:highlight w:val="cyan"/>
        </w:rPr>
        <w:t xml:space="preserve">The meaning of </w:t>
      </w:r>
      <w:r w:rsidRPr="003756C8">
        <w:rPr>
          <w:rStyle w:val="Emphasis"/>
          <w:highlight w:val="cyan"/>
        </w:rPr>
        <w:t>and</w:t>
      </w:r>
      <w:r w:rsidRPr="003756C8">
        <w:rPr>
          <w:rStyle w:val="StyleUnderline"/>
          <w:highlight w:val="cyan"/>
        </w:rPr>
        <w:t xml:space="preserve"> is </w:t>
      </w:r>
      <w:r w:rsidRPr="003756C8">
        <w:rPr>
          <w:rStyle w:val="Emphasis"/>
          <w:highlight w:val="cyan"/>
        </w:rPr>
        <w:t>usually several</w:t>
      </w:r>
      <w:r w:rsidRPr="00ED3131">
        <w:rPr>
          <w:sz w:val="16"/>
        </w:rPr>
        <w:t>.... The meaning of or is usually inclusive.” Id. See and (b).</w:t>
      </w:r>
    </w:p>
    <w:p w14:paraId="4CE72EB2" w14:textId="77777777" w:rsidR="00BF056F" w:rsidRPr="00BD2685" w:rsidRDefault="00BF056F" w:rsidP="00BF056F">
      <w:pPr>
        <w:pStyle w:val="Heading4"/>
      </w:pPr>
      <w:r>
        <w:t xml:space="preserve">Comprehensive national </w:t>
      </w:r>
      <w:r>
        <w:rPr>
          <w:u w:val="single"/>
        </w:rPr>
        <w:t>and</w:t>
      </w:r>
      <w:r>
        <w:t xml:space="preserve"> international empirical studies show ‘</w:t>
      </w:r>
      <w:r>
        <w:rPr>
          <w:i/>
          <w:iCs w:val="0"/>
        </w:rPr>
        <w:t>increasing</w:t>
      </w:r>
      <w:r>
        <w:t xml:space="preserve"> fiscal redistribution’ is </w:t>
      </w:r>
      <w:r>
        <w:rPr>
          <w:u w:val="single"/>
        </w:rPr>
        <w:t>usually</w:t>
      </w:r>
      <w:r>
        <w:t xml:space="preserve"> accomplished by increasing transfers. Scholars </w:t>
      </w:r>
      <w:r>
        <w:rPr>
          <w:u w:val="single"/>
        </w:rPr>
        <w:t>decompose</w:t>
      </w:r>
      <w:r>
        <w:t xml:space="preserve"> ‘fiscal redistribution’ into segmented parts, </w:t>
      </w:r>
      <w:r>
        <w:rPr>
          <w:u w:val="single"/>
        </w:rPr>
        <w:t>just like</w:t>
      </w:r>
      <w:r>
        <w:t xml:space="preserve"> the resolution does.</w:t>
      </w:r>
    </w:p>
    <w:p w14:paraId="5BF73C80" w14:textId="77777777" w:rsidR="00BF056F" w:rsidRPr="009617FD" w:rsidRDefault="00BF056F" w:rsidP="00BF056F">
      <w:r w:rsidRPr="0086451E">
        <w:rPr>
          <w:rStyle w:val="Style13ptBold"/>
        </w:rPr>
        <w:t>Caminada ’17</w:t>
      </w:r>
      <w:r>
        <w:t xml:space="preserve"> [Koen Caminada, Jinxian Wang, Kees Goudswaard and Chen Wang; November 2017; Professor of Empirical Analysis of Tax and Social Policy at Leiden University; Business Department at South Central University; Professor of Economics and Professor of Social Security at the Law School of Leiden University; Professor of Finance at the Mendoza College of Business; LIS Working Paper Series, “Income Inequality and Fiscal Redistribution in 47 LIS-Countries, 1967-2014,” </w:t>
      </w:r>
      <w:r w:rsidRPr="009617FD">
        <w:t>https://www.lisdatacenter.org/wps/liswps/724.pdf</w:t>
      </w:r>
      <w:r>
        <w:t>]</w:t>
      </w:r>
    </w:p>
    <w:p w14:paraId="36D8F289" w14:textId="77777777" w:rsidR="00BF056F" w:rsidRPr="005224CE" w:rsidRDefault="00BF056F" w:rsidP="00BF056F">
      <w:pPr>
        <w:rPr>
          <w:sz w:val="16"/>
        </w:rPr>
      </w:pPr>
      <w:r w:rsidRPr="003756C8">
        <w:rPr>
          <w:rStyle w:val="StyleUnderline"/>
          <w:highlight w:val="cyan"/>
        </w:rPr>
        <w:t>The update</w:t>
      </w:r>
      <w:r w:rsidRPr="005224CE">
        <w:rPr>
          <w:sz w:val="16"/>
        </w:rPr>
        <w:t xml:space="preserve"> and extension </w:t>
      </w:r>
      <w:r w:rsidRPr="005224CE">
        <w:rPr>
          <w:rStyle w:val="StyleUnderline"/>
        </w:rPr>
        <w:t xml:space="preserve">of </w:t>
      </w:r>
      <w:r w:rsidRPr="00C829BF">
        <w:rPr>
          <w:rStyle w:val="StyleUnderline"/>
        </w:rPr>
        <w:t>the</w:t>
      </w:r>
      <w:r w:rsidRPr="005224CE">
        <w:rPr>
          <w:sz w:val="16"/>
        </w:rPr>
        <w:t xml:space="preserve"> Leiden </w:t>
      </w:r>
      <w:r w:rsidRPr="005224CE">
        <w:rPr>
          <w:rStyle w:val="StyleUnderline"/>
        </w:rPr>
        <w:t>LIS</w:t>
      </w:r>
      <w:r w:rsidRPr="005224CE">
        <w:rPr>
          <w:sz w:val="16"/>
        </w:rPr>
        <w:t xml:space="preserve"> Budget Incidence </w:t>
      </w:r>
      <w:r w:rsidRPr="003756C8">
        <w:rPr>
          <w:rStyle w:val="Emphasis"/>
          <w:highlight w:val="cyan"/>
        </w:rPr>
        <w:t>Fiscal Redistribution Dataset</w:t>
      </w:r>
      <w:r w:rsidRPr="005224CE">
        <w:rPr>
          <w:sz w:val="16"/>
        </w:rPr>
        <w:t xml:space="preserve"> on Income Inequality (LLBIFR </w:t>
      </w:r>
      <w:r w:rsidRPr="00C829BF">
        <w:rPr>
          <w:sz w:val="16"/>
        </w:rPr>
        <w:t xml:space="preserve">Dataset on Income Inequality 2017) </w:t>
      </w:r>
      <w:r w:rsidRPr="003756C8">
        <w:rPr>
          <w:rStyle w:val="StyleUnderline"/>
          <w:highlight w:val="cyan"/>
        </w:rPr>
        <w:t>allows</w:t>
      </w:r>
      <w:r w:rsidRPr="00C829BF">
        <w:rPr>
          <w:rStyle w:val="StyleUnderline"/>
        </w:rPr>
        <w:t xml:space="preserve"> </w:t>
      </w:r>
      <w:r w:rsidRPr="00C829BF">
        <w:rPr>
          <w:sz w:val="16"/>
        </w:rPr>
        <w:t xml:space="preserve">researchers and </w:t>
      </w:r>
      <w:r w:rsidRPr="003756C8">
        <w:rPr>
          <w:rStyle w:val="Emphasis"/>
        </w:rPr>
        <w:t xml:space="preserve">public </w:t>
      </w:r>
      <w:r w:rsidRPr="003756C8">
        <w:rPr>
          <w:rStyle w:val="Emphasis"/>
          <w:highlight w:val="cyan"/>
        </w:rPr>
        <w:t>policy analysts</w:t>
      </w:r>
      <w:r w:rsidRPr="00C829BF">
        <w:rPr>
          <w:rStyle w:val="StyleUnderline"/>
        </w:rPr>
        <w:t xml:space="preserve"> </w:t>
      </w:r>
      <w:r w:rsidRPr="003756C8">
        <w:rPr>
          <w:rStyle w:val="StyleUnderline"/>
          <w:highlight w:val="cyan"/>
        </w:rPr>
        <w:t>to</w:t>
      </w:r>
      <w:r w:rsidRPr="00C829BF">
        <w:rPr>
          <w:sz w:val="16"/>
        </w:rPr>
        <w:t xml:space="preserve"> compare fiscal redistribution across developed countries and middle income countries over the last five decades. Research may employ these data in </w:t>
      </w:r>
      <w:r w:rsidRPr="00C829BF">
        <w:rPr>
          <w:rStyle w:val="StyleUnderline"/>
        </w:rPr>
        <w:t>address</w:t>
      </w:r>
      <w:r w:rsidRPr="00C829BF">
        <w:rPr>
          <w:sz w:val="16"/>
        </w:rPr>
        <w:t xml:space="preserve">ing several </w:t>
      </w:r>
      <w:r w:rsidRPr="003756C8">
        <w:rPr>
          <w:rStyle w:val="Emphasis"/>
        </w:rPr>
        <w:t xml:space="preserve">important </w:t>
      </w:r>
      <w:r w:rsidRPr="003756C8">
        <w:rPr>
          <w:rStyle w:val="Emphasis"/>
          <w:highlight w:val="cyan"/>
        </w:rPr>
        <w:t>research</w:t>
      </w:r>
      <w:r w:rsidRPr="003756C8">
        <w:rPr>
          <w:rStyle w:val="Emphasis"/>
        </w:rPr>
        <w:t xml:space="preserve"> issues</w:t>
      </w:r>
      <w:r w:rsidRPr="005224CE">
        <w:rPr>
          <w:sz w:val="16"/>
        </w:rPr>
        <w:t>. Among the most commonly addressed questions in the empirical literature on the welfare state concerns the sources of variance across countries and over time in the extent and nature of fiscal redistribution. Changes (in the generosity) of welfare states can be linked to changes in the fiscal redistribution. Best-practice among countries can be identified and analyzed in more detail. In exploring the causes and effects of welfare state redistribution in the developed world, the literature has increasingly moved towards more disaggregated measures of social policy, an enterprise in which the LLBIFR on Income Inequality 2017, with its detailed data on taxes and a large number of individual social benefits, offers a rich source of information, which may be used by scholars and policy analysts to study the effects of different social programs on economic well-being.</w:t>
      </w:r>
    </w:p>
    <w:p w14:paraId="3BDD4B29" w14:textId="77777777" w:rsidR="00BF056F" w:rsidRPr="005224CE" w:rsidRDefault="00BF056F" w:rsidP="00BF056F">
      <w:pPr>
        <w:rPr>
          <w:sz w:val="16"/>
        </w:rPr>
      </w:pPr>
      <w:r w:rsidRPr="005224CE">
        <w:rPr>
          <w:sz w:val="16"/>
        </w:rPr>
        <w:t>&lt;&lt;TABLE OF CONTENTS OMITTED&gt;&gt;</w:t>
      </w:r>
    </w:p>
    <w:p w14:paraId="3399321F" w14:textId="77777777" w:rsidR="00BF056F" w:rsidRPr="005224CE" w:rsidRDefault="00BF056F" w:rsidP="00BF056F">
      <w:pPr>
        <w:rPr>
          <w:sz w:val="16"/>
        </w:rPr>
      </w:pPr>
      <w:r w:rsidRPr="005224CE">
        <w:rPr>
          <w:sz w:val="16"/>
        </w:rPr>
        <w:t>&lt;&lt;LIST OF TABLES AND FIGURES OMITTED&gt;&gt;</w:t>
      </w:r>
    </w:p>
    <w:p w14:paraId="17249B04" w14:textId="77777777" w:rsidR="00BF056F" w:rsidRPr="005224CE" w:rsidRDefault="00BF056F" w:rsidP="00BF056F">
      <w:pPr>
        <w:rPr>
          <w:sz w:val="16"/>
        </w:rPr>
      </w:pPr>
      <w:r w:rsidRPr="005224CE">
        <w:rPr>
          <w:sz w:val="16"/>
        </w:rPr>
        <w:t>1. Introduction</w:t>
      </w:r>
    </w:p>
    <w:p w14:paraId="725BB46D" w14:textId="77777777" w:rsidR="00BF056F" w:rsidRPr="005224CE" w:rsidRDefault="00BF056F" w:rsidP="00BF056F">
      <w:pPr>
        <w:rPr>
          <w:sz w:val="16"/>
        </w:rPr>
      </w:pPr>
      <w:r w:rsidRPr="005224CE">
        <w:rPr>
          <w:sz w:val="16"/>
        </w:rPr>
        <w:t>The overall tendency over the past two or three decades has been for an increase in income inequality in the large majority of rich nations. In OECD countries, the widening of the income gap between rich and poor has been mainly driven by greater inequality in primary income from the mid-1980s (OECD, 2008, 2011 and 2015). Several explanations of income inequality have been introduced by researchers in sociology, economics, and political science.1 One of the main driving forces behind disposable income distribution is the reduction of inequality through the tax-transfer system. 2 The overall redistributive effect can be divided into redistribution by transfers and by taxes, or even into more details.3 In the mid-2000s, the average redistributive effect achieved by public cash transfers is twice as large as that achieved through household taxes, although for example the United States stands out for achieving a greater part of redistribution by taxes (OECD, 2008 and 2011; Whiteford, 2010, Wang &amp; Caminada, 2011a; and Wang et al, 2012). As the tax and transfer system was only able to offset a part of the rise in primary income inequality over the last 25 years, disposable income (i.e. after taxes and social benefits) has also become more unequal in many countries.</w:t>
      </w:r>
    </w:p>
    <w:p w14:paraId="4325C0D8" w14:textId="77777777" w:rsidR="00BF056F" w:rsidRPr="005224CE" w:rsidRDefault="00BF056F" w:rsidP="00BF056F">
      <w:pPr>
        <w:rPr>
          <w:sz w:val="16"/>
        </w:rPr>
      </w:pPr>
      <w:r w:rsidRPr="005224CE">
        <w:rPr>
          <w:sz w:val="16"/>
        </w:rPr>
        <w:t>This paper examines changes in the redistributive effects of taxation and income transfers to households in detail. Former, extensive literature on "welfare state retrenchment" that has emerged over the last decades seems to imply that welfare states have become less redistributive. Recent studies and data, to the contrary, show that most welfare states became more redistributive in the 1980s and 1990s (Kenworthy &amp; Pontusson, 2005 and Wang et al, 2014)). Welfare states have not compensated completely for the rise in inequality of primary income among households, but most have done so to some degree. By and large, welfare states have worked the way they were designed to work. It is markets, not redistribution policies, that have become more inegalitarian. It should be noted here that because tax-benefit system are generally progressive, one could expect that higher primary income inequality automatically leads to more redistribution, even without policy actions (Immervoll &amp; Richardson, 2011).</w:t>
      </w:r>
    </w:p>
    <w:p w14:paraId="1A63F311" w14:textId="77777777" w:rsidR="00BF056F" w:rsidRPr="005224CE" w:rsidRDefault="00BF056F" w:rsidP="00BF056F">
      <w:pPr>
        <w:rPr>
          <w:sz w:val="16"/>
        </w:rPr>
      </w:pPr>
      <w:r w:rsidRPr="005224CE">
        <w:rPr>
          <w:sz w:val="16"/>
        </w:rPr>
        <w:t>The growing interest in national and cross-national differences in earnings and income inequality has produced a wide range of studies. An important development has been the launching of the Luxembourg Income Study (LIS) in which microdata-sets from various countries have been "harmonized". Consequently it is possible to study income inequality across countries and years (see Atkinson et al, 1995). However, the improvement in methods of measurement and in empirical knowledge is in contrast with the lack of insight into causes of changes in equality over time.4 This should perhaps not come as a surprise as the distribution of income in a country is the outcome of numerous decisions made over time by households, firms, organizations and the public sector. One could think of an almost infinite number of micro-level causes for differences and changes in income inequality (Gottschalk &amp; Smeeding, 2000). For many countries important forces behind growing disposable income inequality are the growth of inequality of earned primary income, demographic changes, changes in household size and composition, and other endogenous factors. However, the evolution of income inequality is not simply the product of common economic forces: it also represents the impact of institutions and national policies (Atkinson, 2000).5</w:t>
      </w:r>
    </w:p>
    <w:p w14:paraId="0770896D" w14:textId="77777777" w:rsidR="00BF056F" w:rsidRPr="005224CE" w:rsidRDefault="00BF056F" w:rsidP="00BF056F">
      <w:pPr>
        <w:rPr>
          <w:sz w:val="16"/>
        </w:rPr>
      </w:pPr>
      <w:r w:rsidRPr="005224CE">
        <w:rPr>
          <w:rStyle w:val="StyleUnderline"/>
        </w:rPr>
        <w:t xml:space="preserve">Our </w:t>
      </w:r>
      <w:r w:rsidRPr="003756C8">
        <w:rPr>
          <w:rStyle w:val="StyleUnderline"/>
          <w:highlight w:val="cyan"/>
        </w:rPr>
        <w:t>analysis</w:t>
      </w:r>
      <w:r w:rsidRPr="005224CE">
        <w:rPr>
          <w:sz w:val="16"/>
        </w:rPr>
        <w:t xml:space="preserve"> of the level and the evolution </w:t>
      </w:r>
      <w:r w:rsidRPr="003756C8">
        <w:rPr>
          <w:rStyle w:val="StyleUnderline"/>
          <w:highlight w:val="cyan"/>
        </w:rPr>
        <w:t>of</w:t>
      </w:r>
      <w:r w:rsidRPr="005224CE">
        <w:rPr>
          <w:sz w:val="16"/>
        </w:rPr>
        <w:t xml:space="preserve"> the income distribution and </w:t>
      </w:r>
      <w:r w:rsidRPr="003756C8">
        <w:rPr>
          <w:rStyle w:val="Emphasis"/>
          <w:highlight w:val="cyan"/>
        </w:rPr>
        <w:t>fiscal redistribution</w:t>
      </w:r>
      <w:r w:rsidRPr="003756C8">
        <w:rPr>
          <w:rStyle w:val="StyleUnderline"/>
          <w:highlight w:val="cyan"/>
        </w:rPr>
        <w:t xml:space="preserve"> is based on</w:t>
      </w:r>
      <w:r w:rsidRPr="005224CE">
        <w:rPr>
          <w:rStyle w:val="StyleUnderline"/>
        </w:rPr>
        <w:t xml:space="preserve"> LIS </w:t>
      </w:r>
      <w:r w:rsidRPr="003756C8">
        <w:rPr>
          <w:rStyle w:val="StyleUnderline"/>
          <w:highlight w:val="cyan"/>
        </w:rPr>
        <w:t>data</w:t>
      </w:r>
      <w:r w:rsidRPr="005224CE">
        <w:rPr>
          <w:sz w:val="16"/>
        </w:rPr>
        <w:t xml:space="preserve"> on income in a standardized way across countries and time. In this paper, we focus on the effect of income taxes (including social contributions) and transfers in redistributing income. Our expectation is that social transfers are mainly directed to lower income groups, while income taxes are mainly paid by the rich, and therefore both will have an impact on income (re)distribution. We use the traditional budget incidence approach—despite some methodological problems we will address— to study the combined effects of income taxes and transfers on the income (re)distribution. The distribution of primary income is compared with the distribution of income after taxes and after social transfers. The change in summary measures of inequality between pre- and post-government income represents direct government redistribution. For example, the mean of pre-government Gini indices of income inequality of the 47 countries in this study around 2011-2013 was 0.483. After adding government transfers and deducting income taxes and social insurance contributions the Gini fell to 0.347, representing a Gini reduction of 13.6 points or 28 percent. Social benefits account for 81 percent of this fiscal redistribution and mandatory payroll taxes and income taxes for 19 percent.</w:t>
      </w:r>
    </w:p>
    <w:p w14:paraId="0354E18F" w14:textId="77777777" w:rsidR="00BF056F" w:rsidRPr="005224CE" w:rsidRDefault="00BF056F" w:rsidP="00BF056F">
      <w:pPr>
        <w:rPr>
          <w:sz w:val="16"/>
        </w:rPr>
      </w:pPr>
      <w:r w:rsidRPr="005224CE">
        <w:rPr>
          <w:sz w:val="16"/>
        </w:rPr>
        <w:t>We present empirical results by analyzing absolute levels of income inequality across countries for the most recent data year available (around 2011-2013) and by analyzing trends (1967-2014). Many factors make it difficult to compare the redistributive effect of taxes and transfers across countries (differences in income concepts, the income units, (summary) measures, equivalence adjustments and other factors). Moreover, there are numerous possible ways to analyze the impact of taxes and transfers on the distribution of income; some of these approaches are listed in our references.6 It is generally agreed upon that there is no single 'correct' methodology. However, the budget incidence approach is - still - a standard methodology for studying the combined effects of all taxes and transfers on the magnitude of (re)distributing income.</w:t>
      </w:r>
    </w:p>
    <w:p w14:paraId="6A5DDEF2" w14:textId="77777777" w:rsidR="00BF056F" w:rsidRPr="005224CE" w:rsidRDefault="00BF056F" w:rsidP="00BF056F">
      <w:pPr>
        <w:rPr>
          <w:sz w:val="16"/>
        </w:rPr>
      </w:pPr>
      <w:r w:rsidRPr="005224CE">
        <w:rPr>
          <w:sz w:val="16"/>
        </w:rPr>
        <w:t>The increasing income inequality observed for most—but not all—Western economies and Middle Income Countries over the last decades has coincided with many structural changes in the economic system.</w:t>
      </w:r>
    </w:p>
    <w:p w14:paraId="2E3EEC5E" w14:textId="77777777" w:rsidR="00BF056F" w:rsidRPr="005224CE" w:rsidRDefault="00BF056F" w:rsidP="00BF056F">
      <w:pPr>
        <w:rPr>
          <w:sz w:val="16"/>
        </w:rPr>
      </w:pPr>
      <w:r w:rsidRPr="005224CE">
        <w:rPr>
          <w:sz w:val="16"/>
        </w:rPr>
        <w:t>Our contribution to the literature is threefold.</w:t>
      </w:r>
    </w:p>
    <w:p w14:paraId="3EFEA5B2" w14:textId="77777777" w:rsidR="00BF056F" w:rsidRPr="005224CE" w:rsidRDefault="00BF056F" w:rsidP="00BF056F">
      <w:pPr>
        <w:ind w:left="720"/>
        <w:rPr>
          <w:sz w:val="16"/>
        </w:rPr>
      </w:pPr>
      <w:r w:rsidRPr="005224CE">
        <w:rPr>
          <w:sz w:val="16"/>
        </w:rPr>
        <w:t>● First, we provide evidence on the redistributive effect of welfare state regimes by income taxes and transfers across countries. Empirical data on the redistribution of income across countries is rare. Researchers conducting cross-national studies of the welfare state have until very recently been forced to rely on such proxies as the share of social benefits in gross domestic product. Even fewer cross-national studies have examined the redistributive role of taxes and transfers. The lack of cross-national data for so central a variable as state redistribution has been changed recently by the work of Caminada et al (2012a), Jesuit and Mahler (2010), Mahler and Jesuit (2006), and Wang et al (2012 and 2014). We elaborate on and update the work of Wang &amp; Caminada (2011b). We offer a user-friendly dataset, the Leiden LIS Budget Incidence Fiscal Redistribution Dataset on Income Distribution (LLBIFR Dataset on Income Inequality 2017). A new database was asked for, because the LIS staff implemented a major LIS Database template revision linked to the release of the Wave VII (centered on 2007) microdata. Most components of this revised template have also been applied, retroactively, to all earlier waves of the microdata. The revised template increased both comparability over-time and cross-national. As a result, most figures of prior assembled datasets on fiscal redistribution are unfortunately not directly comparable with the figures produced for the current LLBIFR Dataset on Income Inequality 2017. Our dataset provides an update and extension of the Leiden LIS Budget Incidence Fiscal Redistribution Dataset (Wang &amp; Caminada, 2011b) in three ways. First, the updated dataset covers a larger number of countries (47 versus 36) and a longer period (1967-2014 versus 1967-2006) using the most recent LIS data available. Second, to obtain a consistent time-series, all calculations of the database of Wang &amp; Caminada (2011b) were redone using the new 2011 LIS Template, also extending the time-series with the most recent waves (2006 onwards). Finally, we offer a more user-friendly version of the database allowing users to easily select income inequality variables and fiscal redistribution variables for (a group of) countries and/or specific data years via pivot tables.</w:t>
      </w:r>
    </w:p>
    <w:p w14:paraId="4A276572" w14:textId="77777777" w:rsidR="00BF056F" w:rsidRPr="005224CE" w:rsidRDefault="00BF056F" w:rsidP="00BF056F">
      <w:pPr>
        <w:ind w:left="720"/>
        <w:rPr>
          <w:sz w:val="16"/>
        </w:rPr>
      </w:pPr>
      <w:r w:rsidRPr="005224CE">
        <w:rPr>
          <w:sz w:val="16"/>
        </w:rPr>
        <w:t xml:space="preserve">● Secondly, we confront results obtained by the OECD with the results of the LIS database on the redistributive effect of social transfers across countries. The Luxembourg Income Study (LIS) offers micro-data on public and private sources of income that are comparable, detailed and accurate. Specifically, the LIS offers data on a large number of individual sources of income from both the private and public sectors. Moreover, the LIS data permit researchers to adjust for taxes and social insurance contributions assessed on income recipients. Using the LIS data set, it is possible to estimate direct redistribution for a large number of developed countries and middle income countries. </w:t>
      </w:r>
      <w:r w:rsidRPr="005224CE">
        <w:rPr>
          <w:rStyle w:val="StyleUnderline"/>
        </w:rPr>
        <w:t xml:space="preserve">Our aim is to offer a dataset on </w:t>
      </w:r>
      <w:r w:rsidRPr="003756C8">
        <w:rPr>
          <w:rStyle w:val="Emphasis"/>
        </w:rPr>
        <w:t>fiscal redistribution</w:t>
      </w:r>
      <w:r w:rsidRPr="005224CE">
        <w:rPr>
          <w:rStyle w:val="StyleUnderline"/>
        </w:rPr>
        <w:t xml:space="preserve"> that is </w:t>
      </w:r>
      <w:r w:rsidRPr="003756C8">
        <w:rPr>
          <w:rStyle w:val="Emphasis"/>
        </w:rPr>
        <w:t>more accurate</w:t>
      </w:r>
      <w:r w:rsidRPr="005224CE">
        <w:rPr>
          <w:sz w:val="16"/>
        </w:rPr>
        <w:t xml:space="preserve">, comparable, </w:t>
      </w:r>
      <w:r w:rsidRPr="003756C8">
        <w:rPr>
          <w:rStyle w:val="Emphasis"/>
        </w:rPr>
        <w:t>detailed</w:t>
      </w:r>
      <w:r w:rsidRPr="005224CE">
        <w:rPr>
          <w:rStyle w:val="StyleUnderline"/>
        </w:rPr>
        <w:t xml:space="preserve"> and </w:t>
      </w:r>
      <w:r w:rsidRPr="003756C8">
        <w:rPr>
          <w:rStyle w:val="Emphasis"/>
        </w:rPr>
        <w:t>recent</w:t>
      </w:r>
      <w:r w:rsidRPr="005224CE">
        <w:rPr>
          <w:rStyle w:val="StyleUnderline"/>
        </w:rPr>
        <w:t xml:space="preserve"> than those that have been used in past work</w:t>
      </w:r>
      <w:r w:rsidRPr="005224CE">
        <w:rPr>
          <w:sz w:val="16"/>
        </w:rPr>
        <w:t>.</w:t>
      </w:r>
    </w:p>
    <w:p w14:paraId="646BA0B3" w14:textId="77777777" w:rsidR="00BF056F" w:rsidRPr="005224CE" w:rsidRDefault="00BF056F" w:rsidP="00BF056F">
      <w:pPr>
        <w:ind w:left="720"/>
        <w:rPr>
          <w:sz w:val="16"/>
        </w:rPr>
      </w:pPr>
      <w:r w:rsidRPr="005224CE">
        <w:rPr>
          <w:sz w:val="16"/>
        </w:rPr>
        <w:t>● Finally, we refine our method. We undertake a more detailed study (compared to Wang et al, 2012), containing a simulation approach which allows us to decompose income inequality through income taxes and several social transfers. We employ a budget incidence simulation model to investigate to what extent several social transfers and income taxes reduce income inequality in 47 countries.</w:t>
      </w:r>
    </w:p>
    <w:p w14:paraId="1000EE83" w14:textId="77777777" w:rsidR="00BF056F" w:rsidRDefault="00BF056F" w:rsidP="00BF056F">
      <w:pPr>
        <w:rPr>
          <w:sz w:val="16"/>
        </w:rPr>
      </w:pPr>
      <w:r w:rsidRPr="005224CE">
        <w:rPr>
          <w:sz w:val="16"/>
        </w:rPr>
        <w:t>The paper is organized as follows. In Section 2 we summarize literature on the redistributive effect of taxes and transfers in LIS countries. Section 3 presents our research method. Section 4 provides a descriptive analysis of income inequality and redistribution across 47 countries around 2011-2013. Section 5 presents the empirical results of our detailed decomposition of the redistributive effect of social transfers and income taxes across countries. Section 6 provides an analyses of trends in the distribution of primary and disposable income in LIS countries for the period 1967-2014. Section 7 presents results for the decomposition of the redistributive effects of social transfers and taxes over time. Section 8 concludes the paper and provides a research agenda.</w:t>
      </w:r>
    </w:p>
    <w:p w14:paraId="0ECAD842" w14:textId="77777777" w:rsidR="00BF056F" w:rsidRPr="005224CE" w:rsidRDefault="00BF056F" w:rsidP="00BF056F">
      <w:pPr>
        <w:rPr>
          <w:sz w:val="16"/>
        </w:rPr>
      </w:pPr>
      <w:r>
        <w:rPr>
          <w:sz w:val="16"/>
        </w:rPr>
        <w:t>&lt;&lt;CONDENSED, OMISSIONS NOTED&gt;&gt;</w:t>
      </w:r>
    </w:p>
    <w:p w14:paraId="16D70617" w14:textId="77777777" w:rsidR="00BF056F" w:rsidRPr="005224CE" w:rsidRDefault="00BF056F" w:rsidP="00BF056F">
      <w:pPr>
        <w:rPr>
          <w:sz w:val="8"/>
          <w:szCs w:val="8"/>
        </w:rPr>
      </w:pPr>
      <w:r w:rsidRPr="005224CE">
        <w:rPr>
          <w:sz w:val="8"/>
          <w:szCs w:val="8"/>
        </w:rPr>
        <w:t xml:space="preserve">2. Income inequality and the redistributive effects of taxes and transfers across countries The relationship between income inequality and redistribution in a cross-country perspective is not crystal clear (see on this Lambert et al, 2010). A large number of articles discuss the relationship between income inequality and redistribution among countries. Despite recent empirical evidence suggesting that there is more redistribution when pre-tax income inequality is high, it is claimed by others that societies with low pre-tax income inequality redistribute more than less equal societies. The main reason for the confusion stems from differences in measurement strategies. Indeed, with three distributions involved (pre-tax-transfer income, post- tax-transfer income, and the tax/benefit-system), and with different inequality measures to sum up these distributions, not surprisingly the literature offers a plethora of research methods and empirical results. Below we shall briefly review the main ones, restricting us to Gini-based literature and applications, which are by far the most prevalent. Several studies analyze income distribution across countries, indicating that the role of social policy (taxes and transfers) is important in the magnitude of income redistribution.7 Korpi &amp; Palme (1998) used data from LIS to study different types of welfare states. They illustrated that both the level of transfers and the targeting to the poor are important for reducing income inequality. Bradley et al (2003) divide the welfare states into three categories (Social Democratic, Christian Democratic and Liberal Democratic) to study government redistribution and distributive profiles of taxes and transfers. Their results indicate that welfare generosity does not have a significant effect on pre-tax and pre-transfer income inequality, but does have a positive impact on the total redistribution of incomes. By using LIS data for the mid-2000s, Pressman (2009) finds a larger proportion of middle-class households in countries with rather progressive national tax systems and relatively generous government spending programs. With respect to the relationship between inequality and redistribution, the results are not always in line with each other. Kenworthy &amp; Pontusson (2005) examined the trend in primary income inequality and redistribution in OECD countries in the 1980s and 1990s, indicating that redistribution increased in most countries. Welfare state policies compensated for the rise in primary income inequality across countries. A recent study by the OECD (2016) concludes that redistribution through income taxes and cash transfers cushions income inequality on average by about 27 percent in OECD countries. This effect would be larger when non cash transfers such as education and health care would be taken into account. Two thirds of the redistributive impact can be attributed to cash transfers and one third to income taxes. However, the OECD also finds that redistribution has weakened or stagnated since 2010 in most OECD countries, although there are exceptions. Remarkably, in countries that were hit hard by the crisis, like Greece, Spain and Portugal, redistribution has increased, despite fiscal consolidation measures. Jesuit &amp; Mahler (2017) compare the redistributive effects of old-age pensions and transfers to those of working age in 20 developed countries between the late 1960s and 2010. They find that there is substantial variation across countries in overall fiscal redistribution and transfers account for the majority of the redistribution. With respect to income mobility, Morillas (2009) finds that primary income inequality is negatively associated with the level of the redistributive effect of taxes and transfers across countries. Goudswaard &amp; Caminada (2010) and Caminada &amp; Goudswaard (2005) studied the redistribution of public versus private social programs which have opposite distributional effects. The case for aggregate incidence studies was set down by Dalton (1936). The methodology has been implemented in many studies since research was initiated by Gillespie (1965). Of course, also critical literature on budget incidence analyses has emerged – but these criticisms leave the stylized conclusions intact; see a critical survey of efforts to measure budget incidence by Smolensky et al (1987). For example, the important issue of tax/transfer shifting is totally ignored in analyses on budget incidence in such a classical framework. However, models that include all behavioral links are beyond the scope of existing empirical work (Gottschalk &amp; Smeeding, 1998:3). Therefore, researchers have restricted themselves largely to accounting exercises which decompose changes in overall inequality into a set of components (see on this Kristjánsson, 2011; Fuest et al, 2010; Paul, 2004). Despite the problem of tax shifting, analyses on statutory and budget incidence can be found for decades in literature on public finance.8 Most studies focus on overall redistribution; others have examined in more detail the impact of income components on overall inequality (Shorrocks, 1983; Lerman &amp; Yitzhaki, 1985; Jenkins, 1995; Breen et al, 2008). These suggest that income taxes and social benefits are important sources of reducing household income inequality. Plotnick (1984) calculates the redistributive impact of cash transfers in the US in 1967 and in 1974. Caminada &amp; Goudswaard (2001) performed a budget incidence analysis for the Netherlands to investigate the effect of transfers and taxes in 1981, 1991 and 1997. Ferraini &amp; Nelson (2003) focus on the effects of taxation and social insurance in 10 countries around 1995, analyzing inter- and intra- country comparisons of income (re)distribution. Mahler &amp; Jesuit (2006) divide government redistribution into several components: the redistributive effects from unemployment benefits, from pensions, and from taxes. They applied their empirical exercise for 13 countries with LIS-data around the years 1999/2000. Caminada et al (2012a) and Wang et al (2012 and 2014) updated and extended the analyses of Jesuit &amp; Mahler (2004) and Mahler &amp; Jesuit (2006) by taking into account many more benefits and taxes, and applied a budget incidence analysis to a wider range of 36 countries with LIS data up-to around 2004. They conclude that transfers account for 75 percent of redistribution, while direct taxes account for 25 percent. More than half of total redistribution owing to transfers is caused by pensions, although the redistributive character of pensions varies across countries. Unemployment benefits are the second important program in terms of redistribution, but their redistributive impact is only one fifth of the effect of pensions. Another finding of Mahler and Jesuit is that redistribution is more strongly related to the size of social benefits than to the extent to which benefits are targeted to lower income groups (targeting efficiency. Studies that apply tax-benefit instruments sequentially suggest that the redistributive effect of transfers is much more important than taxes (e.g. Immervoll et al, 2005; Mahler &amp; Jesuit, 2006; Wang et al, 2012, 2014; Jesuit &amp; Mahler, 2017). Few other studies comparing the redistributive effects of benefits and taxes simultaneously point in the same direction (e.g. Immervoll and Richardson, 2011; Kenworthy, 2011; Joumard et al, 2012; Avram et al, 2014). However, when categorizing pensions as income other than transfers, Guillaud et al (2017) argue that tax redistribution dominates transfer redistribution in most countries. A number of studies are using the EUROMOD microsimulation model to analyze the distributional impact of transfers and taxes. De Agostini et al (2014) analyze the tax-benefit policy reforms that have been implemented after the Great Recession. They find that the changes in direct taxes, pensions and cash benefits had broadly inequality reducing effects, except in Germany. However, after including the VAT, the policy package appears to have been more regressive. Hills et al (2014) point out that most of the structural policy changes, especially those introduced in the 2007-2011 crisis onset period, have inequality-increasing effects. Avram et al (2014) analyze different types of policies in reducing income disparities. They conclude that pensions and direct taxes have the strongest impact on redistribution, despite low progressivity of these programs in some countries. Thus, the size of the programs matters more, than their targeting to lower income groups. As suggested by Figari &amp; Paulus (2015), the overall redistributive effect of the tax-benefit systems heavily depends on the income concept concerned. They introduce an extended income concept, which also includes indirect taxes, imputed rent and in kind benefits. Applying this concept to three European countries (Belgium, Greece and the United Kingdom), they find that differences in redistribution across countries become smaller. Another conclusion is that the use of the disposable income concept can lead to an overestimation of the redistributive effects of transfers and taxes. 3. Research method 3.1 Measuring the redistributive effects of income taxes and social transfers Usually, the impact of social policy on income inequality is calculated in line with the work of Musgrave et al (1974), i.e. statutory or budget incidence analysis. A standard analysis of the redistributive effect of taxes and income transfers is to compare pre-tax-transfer income inequality and post-tax-transfer income inequality (OECD 2008: 98). Our measure of the redistributive impact of social security on inequality is straightforwardly based on formulas developed by Kakwani (1986) and Ringen (1991): Redistribution by taxes and social transfers = primary income inequality − disposable income inequality This formula is used to estimate the reduction in inequality produced by taxes and social transfers, where primary income inequality is given by a summary statistic of pre-tax, pre- transfer incomes and disposable income inequality is given by the same summary statistic of disposable equivalent incomes; see section 3.2 for more details. Table 1 presents the framework of accounting income inequality and redistribution through various income sources; see Documentation Guide LLBIFR Dataset on Income Inequality 2017 for details on the LIS Household Income Components List. Table 1 The income inequality and redistribution accounting framework &lt;&lt;TABLE 1 OMITTED&gt;&gt; For some countries and years, private transfers9 are not available, including Canada (1997, 1994, 1991, 1987, 1981, 1975, 1971), Czech Republic (1996, 1992), Italy (1986), Norway (2013, 2010, 2007), Poland (1986), Romania (1997, 1995), Slovakia (1992), Spain (1985, 1980), Sweden (1981, 1967). Taiwan (1995) has no information on private transfers or social security transfers. Austria (1995, 1987) only has information on disposable income. For cases without information on private transfers, we calculate all incomes without adding private transfers. The measures of both pre- and post-social security income are far from ideal. At a conceptual level, no conceivable measure of pre-social security income could indicate what the income distribution would look like if social security did not exist. A comparison between the standard Gini index of post-tax-transfer income inequality and the hypothetical situation where social transfers are absent, other things being equal, shows that such transfers have an important redistributive effect that helps to reduce inequality and the number of people who are at risk of poverty.10 In the absence of all social transfers, the average poverty risk would be considerably higher than it is in reality. It should however be noted that the indicator of income inequality before social transfers must be interpreted with caution (Kim, 2000b; Nell, 2005). First, some transfers that can also have the effect of the disposable incomes of households and individuals are not taken into account, namely transfers in kind, tax credits and tax allowances. Second, the pre- transfer inequality is compared to the post-transfer inequality keeping all other things equal – namely, assuming unchanged household and labor market structures, thus disregarding any possible behavioral changes that the situation of absence of social transfers would involve. However, behavioral responses – with the strongest effects on reducing work effort - have been at the heart of the policy debates shaping the evolution of antipoverty policy.11 Kim (2000b) showed that both the generosity and efficiency of the tax/transfer system may influence the level of pre- tax-transfer income inequality. Budget incidence calculations can only be seen as an approximation of the redistributive effects because the assumption that agents behave similar in situations with and without social transfers and social security. One may imagine the labor supply decision in absence of social transfers and social security. It is likely that in the absence of social transfers more people will work (more) thereby earning higher incomes and having consequences for income inequality. In essence, budget incidence analyses assume that labor supply decisions in a situation with social transfers and social security are equal to a situation without social transfers. So, this standard approach biases the redistributive effect of generous and/or targeted welfare systems. Our estimates for redistribution through taxes and transfers of each country should consequently be regarded as upper bounds. 3.2 Data: gross and net income datasets in LIS The LIS Cross-National Data Center in Luxembourg provides the largest available income database of harmonized microdata collected from 47 countries in Europe, North America, Latin America, Africa, Asia, and Australasia spanning five decades. Harmonized into a common framework, LIS datasets contain household- and person-level data labor income, capital income, social security and private transfers, taxes and contributions, demography, employment, and expenditures. 12 The LIS database allows scholars to access the microdata, so that income inequality measures and fiscal redistribution (and the partial effect per social program) can be derived consistently from the underlying data at the individual and household level. Country-comparative and trend analyses of income distribution based on LIS gross/net datasets should be done with caution. LIS provides gross income data in most countries and years while providing income data that are net of (income) taxes in others. Of the 293 LIS datasets available at the time of writing, 194 are classified as gross, 84 as net and 15 as ‘mixed’; see Documentation Guide LLBIFR Dataset on Income Inequality 2017 for a specification. Datasets on Egypt, Georgia, Hungary, Italy, Mexico, Paraguay, Russia, Serbia, Slovenia and Uruguay have always been net. Belgium, Greece, Ireland, Luxembourg, Slovakia and Spain are covered by both gross and net datasets, at different points in time. In the net dataset, Gini of gross income would be equal to Gini of disposable income. Mixed datasets are a special case in which total income can be gross of income taxes but net of contributions, or vice versa. Mixed datasets apply to Austria (1995, 1987), China (2002), Colombia (2013. 2010, 2007), Estonia (2000), France (2010, 2005, 2000, 1994, 1989, 1984, 1978), and Poland (1995). Table 2 Datasets with gross and net income data in LIS &lt;&lt;TABLE 2 OMITTED&gt;&gt; 3.3 Sequential accounting decomposition of the Gini coefficient: partial effects of transfers and taxes The Gini coefficient is expressed as follows (cf. Jenkins, 1999; updated 2010): </w:t>
      </w:r>
      <w:r w:rsidRPr="005224CE">
        <w:rPr>
          <w:rFonts w:ascii="Cambria Math" w:hAnsi="Cambria Math" w:cs="Cambria Math"/>
          <w:sz w:val="8"/>
          <w:szCs w:val="8"/>
        </w:rPr>
        <w:t>𝑛</w:t>
      </w:r>
      <w:r w:rsidRPr="005224CE">
        <w:rPr>
          <w:sz w:val="8"/>
          <w:szCs w:val="8"/>
        </w:rPr>
        <w:t xml:space="preserve"> 1 2 </w:t>
      </w:r>
      <w:r w:rsidRPr="005224CE">
        <w:rPr>
          <w:rFonts w:ascii="Cambria Math" w:hAnsi="Cambria Math" w:cs="Cambria Math"/>
          <w:sz w:val="8"/>
          <w:szCs w:val="8"/>
        </w:rPr>
        <w:t>𝐺𝑖𝑛𝑖</w:t>
      </w:r>
      <w:r w:rsidRPr="005224CE">
        <w:rPr>
          <w:sz w:val="8"/>
          <w:szCs w:val="8"/>
        </w:rPr>
        <w:t xml:space="preserve"> = 1 + ( ) − [ 2 µ] ∑(</w:t>
      </w:r>
      <w:r w:rsidRPr="005224CE">
        <w:rPr>
          <w:rFonts w:ascii="Cambria Math" w:hAnsi="Cambria Math" w:cs="Cambria Math"/>
          <w:sz w:val="8"/>
          <w:szCs w:val="8"/>
        </w:rPr>
        <w:t>𝑛</w:t>
      </w:r>
      <w:r w:rsidRPr="005224CE">
        <w:rPr>
          <w:sz w:val="8"/>
          <w:szCs w:val="8"/>
        </w:rPr>
        <w:t xml:space="preserve"> − </w:t>
      </w:r>
      <w:r w:rsidRPr="005224CE">
        <w:rPr>
          <w:rFonts w:ascii="Cambria Math" w:hAnsi="Cambria Math" w:cs="Cambria Math"/>
          <w:sz w:val="8"/>
          <w:szCs w:val="8"/>
        </w:rPr>
        <w:t>𝑖</w:t>
      </w:r>
      <w:r w:rsidRPr="005224CE">
        <w:rPr>
          <w:sz w:val="8"/>
          <w:szCs w:val="8"/>
        </w:rPr>
        <w:t xml:space="preserve"> + 1)</w:t>
      </w:r>
      <w:r w:rsidRPr="005224CE">
        <w:rPr>
          <w:rFonts w:ascii="Cambria Math" w:hAnsi="Cambria Math" w:cs="Cambria Math"/>
          <w:sz w:val="8"/>
          <w:szCs w:val="8"/>
        </w:rPr>
        <w:t>𝑦𝑖</w:t>
      </w:r>
      <w:r w:rsidRPr="005224CE">
        <w:rPr>
          <w:sz w:val="8"/>
          <w:szCs w:val="8"/>
        </w:rPr>
        <w:t xml:space="preserve"> , </w:t>
      </w:r>
      <w:r w:rsidRPr="005224CE">
        <w:rPr>
          <w:rFonts w:ascii="Cambria Math" w:hAnsi="Cambria Math" w:cs="Cambria Math"/>
          <w:sz w:val="8"/>
          <w:szCs w:val="8"/>
        </w:rPr>
        <w:t>𝑖</w:t>
      </w:r>
      <w:r w:rsidRPr="005224CE">
        <w:rPr>
          <w:sz w:val="8"/>
          <w:szCs w:val="8"/>
        </w:rPr>
        <w:t xml:space="preserve"> = 1, 2, … , </w:t>
      </w:r>
      <w:r w:rsidRPr="005224CE">
        <w:rPr>
          <w:rFonts w:ascii="Cambria Math" w:hAnsi="Cambria Math" w:cs="Cambria Math"/>
          <w:sz w:val="8"/>
          <w:szCs w:val="8"/>
        </w:rPr>
        <w:t>𝑛</w:t>
      </w:r>
      <w:r w:rsidRPr="005224CE">
        <w:rPr>
          <w:sz w:val="8"/>
          <w:szCs w:val="8"/>
        </w:rPr>
        <w:t xml:space="preserve"> </w:t>
      </w:r>
      <w:r w:rsidRPr="005224CE">
        <w:rPr>
          <w:rFonts w:ascii="Cambria Math" w:hAnsi="Cambria Math" w:cs="Cambria Math"/>
          <w:sz w:val="8"/>
          <w:szCs w:val="8"/>
        </w:rPr>
        <w:t>𝑛</w:t>
      </w:r>
      <w:r w:rsidRPr="005224CE">
        <w:rPr>
          <w:sz w:val="8"/>
          <w:szCs w:val="8"/>
        </w:rPr>
        <w:t xml:space="preserve"> </w:t>
      </w:r>
      <w:r w:rsidRPr="005224CE">
        <w:rPr>
          <w:rFonts w:ascii="Cambria Math" w:hAnsi="Cambria Math" w:cs="Cambria Math"/>
          <w:sz w:val="8"/>
          <w:szCs w:val="8"/>
        </w:rPr>
        <w:t>𝑛</w:t>
      </w:r>
      <w:r w:rsidRPr="005224CE">
        <w:rPr>
          <w:sz w:val="8"/>
          <w:szCs w:val="8"/>
        </w:rPr>
        <w:t xml:space="preserve"> </w:t>
      </w:r>
      <w:r w:rsidRPr="005224CE">
        <w:rPr>
          <w:rFonts w:ascii="Cambria Math" w:hAnsi="Cambria Math" w:cs="Cambria Math"/>
          <w:sz w:val="8"/>
          <w:szCs w:val="8"/>
        </w:rPr>
        <w:t>𝑖</w:t>
      </w:r>
      <w:r w:rsidRPr="005224CE">
        <w:rPr>
          <w:sz w:val="8"/>
          <w:szCs w:val="8"/>
        </w:rPr>
        <w:t xml:space="preserve">=1 (1) In formula (1), n denotes number of individuals, µ denotes average income of individuals, and yi presents income of individual i. The level of Gini coefficient is given by number of individuals, average income of individuals. Using expression (1), we are able to decompose the Gini coefficient of primary income into the Gini coefficient of disposable income and the redistributive effects of transfers and taxes. Income (inequality) can be measured with or without transfers and/or taxes. </w:t>
      </w:r>
      <w:r w:rsidRPr="005224CE">
        <w:rPr>
          <w:rFonts w:ascii="Cambria Math" w:hAnsi="Cambria Math" w:cs="Cambria Math"/>
          <w:sz w:val="8"/>
          <w:szCs w:val="8"/>
        </w:rPr>
        <w:t>𝑦𝑖</w:t>
      </w:r>
      <w:r w:rsidRPr="005224CE">
        <w:rPr>
          <w:sz w:val="8"/>
          <w:szCs w:val="8"/>
        </w:rPr>
        <w:t xml:space="preserve"> = y</w:t>
      </w:r>
      <w:r w:rsidRPr="005224CE">
        <w:rPr>
          <w:rFonts w:ascii="Cambria Math" w:hAnsi="Cambria Math" w:cs="Cambria Math"/>
          <w:sz w:val="8"/>
          <w:szCs w:val="8"/>
        </w:rPr>
        <w:t>𝑝𝑟𝑖</w:t>
      </w:r>
      <w:r w:rsidRPr="005224CE">
        <w:rPr>
          <w:sz w:val="8"/>
          <w:szCs w:val="8"/>
        </w:rPr>
        <w:t xml:space="preserve"> + </w:t>
      </w:r>
      <w:r w:rsidRPr="005224CE">
        <w:rPr>
          <w:rFonts w:ascii="Cambria Math" w:hAnsi="Cambria Math" w:cs="Cambria Math"/>
          <w:sz w:val="8"/>
          <w:szCs w:val="8"/>
        </w:rPr>
        <w:t>𝛼𝐵𝑖</w:t>
      </w:r>
      <w:r w:rsidRPr="005224CE">
        <w:rPr>
          <w:sz w:val="8"/>
          <w:szCs w:val="8"/>
        </w:rPr>
        <w:t xml:space="preserve"> − </w:t>
      </w:r>
      <w:r w:rsidRPr="005224CE">
        <w:rPr>
          <w:rFonts w:ascii="Cambria Math" w:hAnsi="Cambria Math" w:cs="Cambria Math"/>
          <w:sz w:val="8"/>
          <w:szCs w:val="8"/>
        </w:rPr>
        <w:t>𝛽𝑇𝑖</w:t>
      </w:r>
      <w:r w:rsidRPr="005224CE">
        <w:rPr>
          <w:sz w:val="8"/>
          <w:szCs w:val="8"/>
        </w:rPr>
        <w:t xml:space="preserve"> , </w:t>
      </w:r>
      <w:r w:rsidRPr="005224CE">
        <w:rPr>
          <w:rFonts w:ascii="Cambria Math" w:hAnsi="Cambria Math" w:cs="Cambria Math"/>
          <w:sz w:val="8"/>
          <w:szCs w:val="8"/>
        </w:rPr>
        <w:t>𝑖</w:t>
      </w:r>
      <w:r w:rsidRPr="005224CE">
        <w:rPr>
          <w:sz w:val="8"/>
          <w:szCs w:val="8"/>
        </w:rPr>
        <w:t xml:space="preserve"> = 1, 2, … , </w:t>
      </w:r>
      <w:r w:rsidRPr="005224CE">
        <w:rPr>
          <w:rFonts w:ascii="Cambria Math" w:hAnsi="Cambria Math" w:cs="Cambria Math"/>
          <w:sz w:val="8"/>
          <w:szCs w:val="8"/>
        </w:rPr>
        <w:t>𝑛</w:t>
      </w:r>
      <w:r w:rsidRPr="005224CE">
        <w:rPr>
          <w:sz w:val="8"/>
          <w:szCs w:val="8"/>
        </w:rPr>
        <w:t xml:space="preserve"> , </w:t>
      </w:r>
      <w:r w:rsidRPr="005224CE">
        <w:rPr>
          <w:rFonts w:ascii="Cambria Math" w:hAnsi="Cambria Math" w:cs="Cambria Math"/>
          <w:sz w:val="8"/>
          <w:szCs w:val="8"/>
        </w:rPr>
        <w:t>𝛼</w:t>
      </w:r>
      <w:r w:rsidRPr="005224CE">
        <w:rPr>
          <w:sz w:val="8"/>
          <w:szCs w:val="8"/>
        </w:rPr>
        <w:t xml:space="preserve">, </w:t>
      </w:r>
      <w:r w:rsidRPr="005224CE">
        <w:rPr>
          <w:rFonts w:ascii="Cambria Math" w:hAnsi="Cambria Math" w:cs="Cambria Math"/>
          <w:sz w:val="8"/>
          <w:szCs w:val="8"/>
        </w:rPr>
        <w:t>𝛽</w:t>
      </w:r>
      <w:r w:rsidRPr="005224CE">
        <w:rPr>
          <w:sz w:val="8"/>
          <w:szCs w:val="8"/>
        </w:rPr>
        <w:t xml:space="preserve"> </w:t>
      </w:r>
      <w:r w:rsidRPr="005224CE">
        <w:rPr>
          <w:rFonts w:ascii="Cambria Math" w:hAnsi="Cambria Math" w:cs="Cambria Math"/>
          <w:sz w:val="8"/>
          <w:szCs w:val="8"/>
        </w:rPr>
        <w:t>∈</w:t>
      </w:r>
      <w:r w:rsidRPr="005224CE">
        <w:rPr>
          <w:sz w:val="8"/>
          <w:szCs w:val="8"/>
        </w:rPr>
        <w:t xml:space="preserve"> {0,1} </w:t>
      </w:r>
      <w:r w:rsidRPr="005224CE">
        <w:rPr>
          <w:rFonts w:ascii="Cambria Math" w:hAnsi="Cambria Math" w:cs="Cambria Math"/>
          <w:sz w:val="8"/>
          <w:szCs w:val="8"/>
        </w:rPr>
        <w:t>𝑖</w:t>
      </w:r>
      <w:r w:rsidRPr="005224CE">
        <w:rPr>
          <w:sz w:val="8"/>
          <w:szCs w:val="8"/>
        </w:rPr>
        <w:t xml:space="preserve"> (2) yipri, Bi and Ti denote primary income of individual i, total transfers of individual i and total taxes of individual i, respectively. Depending on α and β, individual income is determined by the sum of all cash incomes, such as wages and salaries, social security transfers, private transfers and so on, where we focus on social transfers and direct taxes. When α = 0 and β = 0, the resulting inequality measure presents the Gini coefficient before transfers and taxes (Ginipri); if α = 1 and β = 1, the measure corresponds to the Gini coefficient after transfers and taxes (Ginidhi). For α = 1 and β = 0, Gini coefficient after transfers, but before taxes is measured (Ginigross). If α = 0 and β = 1 the measure shows the Gini coefficient after taxes but before transfers. In a more general expression, individual income can be shown as formula (3), consisting of primary income, m kinds of transfers and p types of taxes. B show the kth transfer of individual i, and Til presents the lth tax of individual i. When αk =1, α-k = 0 (αj = 0 (j≠k)) and βl = 0, individual income includes primary income plus the kth transfer; when α =1, β = 1 and β = 0 (β = 0 (q≠l)), individual income contains primary income plus all the transfers and the lth tax, we explain why we choose this order later. </w:t>
      </w:r>
      <w:r w:rsidRPr="005224CE">
        <w:rPr>
          <w:rFonts w:ascii="Cambria Math" w:hAnsi="Cambria Math" w:cs="Cambria Math"/>
          <w:sz w:val="8"/>
          <w:szCs w:val="8"/>
        </w:rPr>
        <w:t>𝑚</w:t>
      </w:r>
      <w:r w:rsidRPr="005224CE">
        <w:rPr>
          <w:sz w:val="8"/>
          <w:szCs w:val="8"/>
        </w:rPr>
        <w:t xml:space="preserve"> </w:t>
      </w:r>
      <w:r w:rsidRPr="005224CE">
        <w:rPr>
          <w:rFonts w:ascii="Cambria Math" w:hAnsi="Cambria Math" w:cs="Cambria Math"/>
          <w:sz w:val="8"/>
          <w:szCs w:val="8"/>
        </w:rPr>
        <w:t>𝑝</w:t>
      </w:r>
      <w:r w:rsidRPr="005224CE">
        <w:rPr>
          <w:sz w:val="8"/>
          <w:szCs w:val="8"/>
        </w:rPr>
        <w:t xml:space="preserve"> y</w:t>
      </w:r>
      <w:r w:rsidRPr="005224CE">
        <w:rPr>
          <w:rFonts w:ascii="Cambria Math" w:hAnsi="Cambria Math" w:cs="Cambria Math"/>
          <w:sz w:val="8"/>
          <w:szCs w:val="8"/>
        </w:rPr>
        <w:t>𝑖</w:t>
      </w:r>
      <w:r w:rsidRPr="005224CE">
        <w:rPr>
          <w:sz w:val="8"/>
          <w:szCs w:val="8"/>
        </w:rPr>
        <w:t xml:space="preserve"> = y</w:t>
      </w:r>
      <w:r w:rsidRPr="005224CE">
        <w:rPr>
          <w:rFonts w:ascii="Cambria Math" w:hAnsi="Cambria Math" w:cs="Cambria Math"/>
          <w:sz w:val="8"/>
          <w:szCs w:val="8"/>
        </w:rPr>
        <w:t>𝑝𝑟𝑖</w:t>
      </w:r>
      <w:r w:rsidRPr="005224CE">
        <w:rPr>
          <w:sz w:val="8"/>
          <w:szCs w:val="8"/>
        </w:rPr>
        <w:t xml:space="preserve"> + ∑ </w:t>
      </w:r>
      <w:r w:rsidRPr="005224CE">
        <w:rPr>
          <w:rFonts w:ascii="Cambria Math" w:hAnsi="Cambria Math" w:cs="Cambria Math"/>
          <w:sz w:val="8"/>
          <w:szCs w:val="8"/>
        </w:rPr>
        <w:t>𝛼𝑘𝐵𝑖𝑘</w:t>
      </w:r>
      <w:r w:rsidRPr="005224CE">
        <w:rPr>
          <w:sz w:val="8"/>
          <w:szCs w:val="8"/>
        </w:rPr>
        <w:t xml:space="preserve"> − ∑ </w:t>
      </w:r>
      <w:r w:rsidRPr="005224CE">
        <w:rPr>
          <w:rFonts w:ascii="Cambria Math" w:hAnsi="Cambria Math" w:cs="Cambria Math"/>
          <w:sz w:val="8"/>
          <w:szCs w:val="8"/>
        </w:rPr>
        <w:t>𝛽𝑙𝑇𝑖𝑙</w:t>
      </w:r>
      <w:r w:rsidRPr="005224CE">
        <w:rPr>
          <w:sz w:val="8"/>
          <w:szCs w:val="8"/>
        </w:rPr>
        <w:t xml:space="preserve"> , </w:t>
      </w:r>
      <w:r w:rsidRPr="005224CE">
        <w:rPr>
          <w:rFonts w:ascii="Cambria Math" w:hAnsi="Cambria Math" w:cs="Cambria Math"/>
          <w:sz w:val="8"/>
          <w:szCs w:val="8"/>
        </w:rPr>
        <w:t>𝑖</w:t>
      </w:r>
      <w:r w:rsidRPr="005224CE">
        <w:rPr>
          <w:sz w:val="8"/>
          <w:szCs w:val="8"/>
        </w:rPr>
        <w:t xml:space="preserve"> </w:t>
      </w:r>
      <w:r w:rsidRPr="005224CE">
        <w:rPr>
          <w:rFonts w:ascii="Cambria Math" w:hAnsi="Cambria Math" w:cs="Cambria Math"/>
          <w:sz w:val="8"/>
          <w:szCs w:val="8"/>
        </w:rPr>
        <w:t>𝑘</w:t>
      </w:r>
      <w:r w:rsidRPr="005224CE">
        <w:rPr>
          <w:sz w:val="8"/>
          <w:szCs w:val="8"/>
        </w:rPr>
        <w:t xml:space="preserve">=1 </w:t>
      </w:r>
      <w:r w:rsidRPr="005224CE">
        <w:rPr>
          <w:rFonts w:ascii="Cambria Math" w:hAnsi="Cambria Math" w:cs="Cambria Math"/>
          <w:sz w:val="8"/>
          <w:szCs w:val="8"/>
        </w:rPr>
        <w:t>𝑙</w:t>
      </w:r>
      <w:r w:rsidRPr="005224CE">
        <w:rPr>
          <w:sz w:val="8"/>
          <w:szCs w:val="8"/>
        </w:rPr>
        <w:t xml:space="preserve">=1 </w:t>
      </w:r>
      <w:r w:rsidRPr="005224CE">
        <w:rPr>
          <w:rFonts w:ascii="Cambria Math" w:hAnsi="Cambria Math" w:cs="Cambria Math"/>
          <w:sz w:val="8"/>
          <w:szCs w:val="8"/>
        </w:rPr>
        <w:t>𝑖</w:t>
      </w:r>
      <w:r w:rsidRPr="005224CE">
        <w:rPr>
          <w:sz w:val="8"/>
          <w:szCs w:val="8"/>
        </w:rPr>
        <w:t xml:space="preserve"> = 1, 2, … , </w:t>
      </w:r>
      <w:r w:rsidRPr="005224CE">
        <w:rPr>
          <w:rFonts w:ascii="Cambria Math" w:hAnsi="Cambria Math" w:cs="Cambria Math"/>
          <w:sz w:val="8"/>
          <w:szCs w:val="8"/>
        </w:rPr>
        <w:t>𝑛</w:t>
      </w:r>
      <w:r w:rsidRPr="005224CE">
        <w:rPr>
          <w:sz w:val="8"/>
          <w:szCs w:val="8"/>
        </w:rPr>
        <w:t xml:space="preserve">, </w:t>
      </w:r>
      <w:r w:rsidRPr="005224CE">
        <w:rPr>
          <w:rFonts w:ascii="Cambria Math" w:hAnsi="Cambria Math" w:cs="Cambria Math"/>
          <w:sz w:val="8"/>
          <w:szCs w:val="8"/>
        </w:rPr>
        <w:t>𝑘</w:t>
      </w:r>
      <w:r w:rsidRPr="005224CE">
        <w:rPr>
          <w:sz w:val="8"/>
          <w:szCs w:val="8"/>
        </w:rPr>
        <w:t xml:space="preserve"> = 1, 2, … , </w:t>
      </w:r>
      <w:r w:rsidRPr="005224CE">
        <w:rPr>
          <w:rFonts w:ascii="Cambria Math" w:hAnsi="Cambria Math" w:cs="Cambria Math"/>
          <w:sz w:val="8"/>
          <w:szCs w:val="8"/>
        </w:rPr>
        <w:t>𝑚</w:t>
      </w:r>
      <w:r w:rsidRPr="005224CE">
        <w:rPr>
          <w:sz w:val="8"/>
          <w:szCs w:val="8"/>
        </w:rPr>
        <w:t xml:space="preserve">, </w:t>
      </w:r>
      <w:r w:rsidRPr="005224CE">
        <w:rPr>
          <w:rFonts w:ascii="Cambria Math" w:hAnsi="Cambria Math" w:cs="Cambria Math"/>
          <w:sz w:val="8"/>
          <w:szCs w:val="8"/>
        </w:rPr>
        <w:t>𝑙</w:t>
      </w:r>
      <w:r w:rsidRPr="005224CE">
        <w:rPr>
          <w:sz w:val="8"/>
          <w:szCs w:val="8"/>
        </w:rPr>
        <w:t xml:space="preserve"> = 1, 2, … , </w:t>
      </w:r>
      <w:r w:rsidRPr="005224CE">
        <w:rPr>
          <w:rFonts w:ascii="Cambria Math" w:hAnsi="Cambria Math" w:cs="Cambria Math"/>
          <w:sz w:val="8"/>
          <w:szCs w:val="8"/>
        </w:rPr>
        <w:t>𝑝</w:t>
      </w:r>
      <w:r w:rsidRPr="005224CE">
        <w:rPr>
          <w:sz w:val="8"/>
          <w:szCs w:val="8"/>
        </w:rPr>
        <w:t xml:space="preserve">, </w:t>
      </w:r>
      <w:r w:rsidRPr="005224CE">
        <w:rPr>
          <w:rFonts w:ascii="Cambria Math" w:hAnsi="Cambria Math" w:cs="Cambria Math"/>
          <w:sz w:val="8"/>
          <w:szCs w:val="8"/>
        </w:rPr>
        <w:t>𝛼𝑘</w:t>
      </w:r>
      <w:r w:rsidRPr="005224CE">
        <w:rPr>
          <w:sz w:val="8"/>
          <w:szCs w:val="8"/>
        </w:rPr>
        <w:t xml:space="preserve">, </w:t>
      </w:r>
      <w:r w:rsidRPr="005224CE">
        <w:rPr>
          <w:rFonts w:ascii="Cambria Math" w:hAnsi="Cambria Math" w:cs="Cambria Math"/>
          <w:sz w:val="8"/>
          <w:szCs w:val="8"/>
        </w:rPr>
        <w:t>𝛽𝑙</w:t>
      </w:r>
      <w:r w:rsidRPr="005224CE">
        <w:rPr>
          <w:sz w:val="8"/>
          <w:szCs w:val="8"/>
        </w:rPr>
        <w:t xml:space="preserve"> </w:t>
      </w:r>
      <w:r w:rsidRPr="005224CE">
        <w:rPr>
          <w:rFonts w:ascii="Cambria Math" w:hAnsi="Cambria Math" w:cs="Cambria Math"/>
          <w:sz w:val="8"/>
          <w:szCs w:val="8"/>
        </w:rPr>
        <w:t>∈</w:t>
      </w:r>
      <w:r w:rsidRPr="005224CE">
        <w:rPr>
          <w:sz w:val="8"/>
          <w:szCs w:val="8"/>
        </w:rPr>
        <w:t xml:space="preserve"> {0,1} (3) This allows us to calculate inequality (Gini) without a certain kind of transfer or tax, and consequently the partial redistributive effect of that transfer or tax. Likewise the redistributive effects of all income components within the trajectory between primary income inequality and disposable income inequality (like old-age/disability/survivor transfers, sickness transfers, family/children transfers, education transfers, unemployment transfers, housing transfers, general/food/medical assistance transfers and other social security transfers) can be calculated using this formula. We take a budget incidence approach to measure the redistributive effect of the welfare state, and we focus on the redistribution between individuals or households at one moment in time (not over the lifecycle). We apply the Reynolds-Smolensky (1977a and 1977b) measure of the redistributive impact of transfers and taxes to present the reduction in Gini coefficient from primary income (pri) to disposable income (dhi). The redistributive effect LG can be expressed as (c.f. Creedy &amp; Ven, 2001): LG = Ginipri – Ginidhi (4) LG and Gini are the redistributive effect and the Gini coefficient of primary or disposable income. The total redistributive effect can be disentangled in several partial effects: LGB = Ginipri – Ginipri+B (5) LGT = Ginipri+B – Ginidhi (6) LGB and LGT represent the partial redistributive effect of all benefit transfers B, and the partial redistributive effect of all taxes and social contributions T. Ginipri+B is equal to Ginigross. Consequently, the decomposition in formula (5) and (6) will offer us a quantitative measure for the overall reduction in the Gini by transfers and taxes in a country. In order to assess the effects of social benefits and taxes on the overall redistribution we apply a sequential accounting decomposition technique. It should be noted, however, that this procedure is somewhat arbitrary since the choice of benchmark income affects the outcome. Applying the redistribution from, say, taxes on gross income rather than primary income alters the outcome to some extent. Since taxes are levied on gross income (primary income plus benefits), the redistributive effects may be underestimated. Nevertheless the logic of this decomposition of Gini is that taxes are applied to gross income and benefits to primary income. This approach has been, among others, advocated by Kakwani (1986). Our sequential accounting decomposition approach of income inequality follows studies by Jesuit &amp; Mahler (2004) and Mahler &amp; Jesuit (2006), with inequality indices accounted sequentially in order to determine the effective distributional impact of different income sources. Other techniques of the decomposition of the Gini coefficient by income source can be found in the literature as well; see e.g. Lerman &amp; Yitzhaki (1985), Stark et al (1986), Kim (2000a), Creedy &amp; Ven (2001). For example the well-known Lerman &amp; Yitzhaki’s (1985) method derives the marginal impact of various income sources on overall income inequality.13 Fuest et al (2010) explore the redistributive effects of different tax benefit instruments in the enlarged European Union (EU) based on two families of approaches. When comparing both approaches, they lead to the same estimates of disposable income inequality. However, both lead to somewhat contradictory results with respect to the importance of benefits for redistributing income. Inequality analysis based on the sequential accounting decomposition approach suggests that benefits are the most important factor reducing inequality in the majority of countries (e.g. Immervoll et al, 2005; Mahler &amp; Jesuit, 2006; Whiteford, 2008). The factor source decomposition approach, suggested by Shorrocks (1982), however, suggests that benefits play a negligible role and sometimes even contribute slightly positively to inequality, whereas taxes are by far the most important contributors to income inequality reduction (e.g., Jenkins 1995; Jäntti 1997; Burniaux et al, 1998). Although both approaches are used in the literature, studies analyzing the impact of tax benefit instruments based on the standard sequential accounting approach generally find rather intuitively straight forward results, i.e. that benefits are the most important source of inequality reduction in European countries. In order to assess the effects of taxes and benefits on the overall redistribution we (therefore) apply the sequential accounting decomposition technique in line with the comparative work of Mahler &amp; Jesuit (2006), and recent studies by Kristjánsson (2011) and Kammer et al (2012). This choice for an sequential accounting decomposition approach is somewhat arbitrary, but fits in a strand of empirical literature that systematically illustrate that social transfers significantly improve the economic conditions of families, especially in European countries, and that the distribution of disposable incomes in these societies become more equal with the existence of these types of provisions. 3.4 Decomposition: partial effects of different income sources Disentangling the inequality by income source could be affected by the ordering effect. For example, the partial redistributive effect of a specific social transfer will be highest (smallest) when computed as the first (last) social program; see equation (3). The partial effects of these transfers in total redistribution could be computed in several orders. We correct for this as follows: we first consider every specific social transfer as the first program to be added to primary income and then the last program following all other transfer programs. Consequently, we can get two Ginis: Ginipri+Bk and Ginigross-Bk. The redistributive effect of specific transfer programs can be presented by (7): LGBK = ((Ginipri – Ginipri+Bk) + (Ginigross-Bk – Ginigross))/2 (7) The redistributive effect of income taxes and social security contributions will be calculated by formula (6). Consequently, the decomposition in formula (7) and (6) will offer us a quantitative measure for the reduction in the Gini by specific social programs in a country. When we take the mean of the decomposition results across countries, the sum of all partial redistributive effects amount (a little) over 100 percent due to missing observations. We rescaled the redistributive 13 See for ‘descogini’ in STATA (Lopez-Feldman, 2006). effects of each program by applying an adjustment factor, which is defined as the overall redistribution given by formula (4) (=100%) divided by sum of all partial redistributive effects of all programs (over 100%), in order to correct for an over-estimated effect. 3.5 Choice of income unit The unit of analysis is an important issue in income distribution studies. It is evident that the ultimate source of concern is the welfare of the individual. However, an individual is often not the appropriate unit of analysis. E.g. children and spouses working at home do not have recorded income, but may nevertheless be enjoying a high standard of living as a result of income sharing with parents/spouses. How to solve the problem of the key question of the unit of analysis? Traditionally, studies have used household income per capita to adjust total incomes according to the number of persons in the household. In the last decades, equivalence scales have been widely used in the literature on income distribution (Figini, 1998). An equivalence scale is a function that calculates adjusted income from income and a vector of household characteristics. The general form is given by the following expression: W </w:t>
      </w:r>
      <w:r w:rsidRPr="005224CE">
        <w:rPr>
          <w:sz w:val="8"/>
          <w:szCs w:val="8"/>
        </w:rPr>
        <w:t> D S E , where W is adjusted income, D is income (disposable income), S is size (number of persons in households) and E is equivalence elasticity. E varies between 0 and 1. The larger E, the smaller are the economies of scale assumed by the equivalence scales. Equivalence scales range from E=0 (no adjustment or full economics of scale) to E=1 (zero economies of scale). Between these extremes, the range of values used in different studies is very large, strongly affecting measured inequality. Equivalence scale elasticity for the LIS database is set around 0.5. This implies that in order to have an equivalent income of a household of one person where D is 100, a household of two persons must have an income of 140 to have equivalent incomes. Alternatively an one-person household must have 70 percent of the total income of a two-person household to have equivalent income. In our comparative analysis we use this equivalence scale of LIS, where E is around 0.5. However, it has been shown that the choice of equivalence scales affects international comparisons of income inequality to a wide extent. Alternatively adjustment methods would definitely affect the ranking of countries, although the broad pattern remains the same (Atkinson et al, 1995:52). As to missing data, we have included households which report zero primary income (i.e., all of their income is derived from the state) but have excluded households that report zero disposable income. We have employed standard LIS top- and bottom-coding conventions, top-coding income at 10 times the median of non-equivalized income and bottom-coding income at 1 percent of equivalized mean income. That is, income in the top of the distribution is cut off by ten times the median of the non-equivalized household income. Income at the bottom of the distribution is replaced by one percent of the average equivalized household income. The bottom coding is particularly relevant for households without primary income. Without bottom-coding, these households would not be included in the calculation of the Gini coefficient of primary income. On the other hand, these households would again be present in the calculation of the Gini coefficient on the basis of secondary income components as these households are entirely dependent on this. In other words, bottom-coding ensures that the calculations of the Gini coefficients are carried out over the same selection of households. 3.6 Focus on total population – including public pension schemes This paper extends and deepens the analyses of both Immervoll &amp; Richardson (2011), Wang &amp; Caminada (2011a and 2011b) and Wang et al (2012 and 2014), using the tax-benefit models across countries over time to show the combined redistributive effects of taxes and transfer systems. It attempts to gauge the effects of several taxes and benefits over a longer time period and for as many countries as data permit. Unlike most existing studies, it explicitly focuses on the total population, and not to the non- elderly population (those aged 18-64).14 Indeed, restricting the analysis to the non-elderly would avoid some of the problems inherent to comparisons of incomes between people who are at different stages in their lives. For instance, an essential function of old-age pensions is to redistribute intertemporally over the life cycle; in that case a focus on the non-elderly helps in understanding the most important elements of interpersonal redistribution. However, we believe that in our analysis the largest government transfer program, public pensions, can not be excluded. Public pension plans are generally seen as part of the safety net, generating large antipoverty effects. So, state old-age pension benefits will be included in our analysis on redistribution. But countries differ to a large extent in public versus private provision of their pensions (OECD, 2008:120). Occupational and private pensions are not redistributive programs per se, although they too have a significant effect on redistribution when pre-tax-transfer inequality and post-tax-transfer inequality are measured at one moment in time, particularly among the elderly.15 The standard approach treats contributions to government pensions as a tax that finances the retirement pensions paid out in the same year, while contributions to private pensions are effectively treated as a form of private consumption. This may affect international comparisons of redistribution effects of social transfers and taxes. Overcoming this bias requires a choice: should pensions be earmarked as primary income or as a transfer? We deal with this bias rather pragmatically by following the LIS Household Income Variables List: occupational and private pensions are earmarked and treated as social security transfers. It should be noted that our results could be biased by the focus on the total population instead of non-elderly population (those aged 18-64). Income redistribution among the total population is higher compared to the redistribution within the working-age population. However, the correlation between inequality (and redistribution) of total population and inequality (and redistribution) of working-age population is rather high. Figure 1 (panel a) plots Gini coefficients of primary income and disposable incomes for both population groups; panel (b) plots figures for redistribution for both population groups. This suggests that focusing on the total population will not give a strong bias. Figure 1 Linkage income inequality total population and working-age population (18-64) across 47 LIS countries around 2011-2013 &lt;&lt;FIGURE 1 OMITTED&gt;&gt; 3.7 Countries and other measurement issues In empirical literature, the selection of countries and data-years differ due to the consideration of data quality. LIS micro data seems to be the best available data for describing how income inequality and the redistributive effects of taxes and transfers vary across countries (Nolan &amp; Marx, 2009; Smeeding, 2008). We apply a cross-national analysis using comparable income surveys for all countries of LIS from 1963-2014, allowing researchers to make comparisons in a straightforward manner, and the information is still updating and expanding. This dataset contains all countries in LIS: Australia, Austria, Belgium, Brazil, Canada, China, Colombia, Czech Republic, Denmark, Dominican Republic, Egypt, Estonia, Finland, France, Germany, Georgia, Greece, Guatemala, Hungary, Iceland, India, Ireland, Israel, Italy, Japan, Luxembourg, Mexico, the Netherlands, Norway, Panama, Paraguay, Peru, Poland, Romania, Russia, Serbia, Slovak Republic, Slovenia, South Africa, South Korea, Spain, Sweden, Switzerland, Taiwan, the United Kingdom, the United States, and Uruguay. 16 From nearly 300 variables in the dataset, we choose those related to household income (all kinds of income sources), total number of persons in a household and household weight (in order to correct sample bias or non-sampling errors) to measure income inequality and the redistributive effect across countries. In line with LIS convention and the work of Mahler &amp; Jesuit (2006) and Wang &amp; Caminada (2011a and 2011b), we have eliminated both observations with zero or a missing value of disposable income from LIS data. Household weights are applied for calculation of Gini coefficients. Levels of inequality can be shown in several ways, e.g., by Lorenz curves, specific points on the percentile distribution (P10 or P90), decile ratios (P90—P10), and Gini coefficients or many other summary statistics of inequality. All (summary) statistics of inequality can be used to rank income inequality in LIS countries, but they do not always tell the same story. In section 4.4 we will present a sensitivity analysis, using several indicators of income inequality to give a broader picture of the redistributive effects of transfers and taxes. It should be noted that there have been controversial arguments regarding the issues in the measurement of income inequality. These arguments have their own merits and shortcomings, and there has been little professional consensus among researchers with regard to the theoretical superiority of a particular way of measuring inequality. The choice of indicator used will mainly depend on the purpose of the research. Moreover, the availability of reliable data restricts the possibilities for conducting empirical research, which is especially problematic in cross-national studies. The aim of this database is not to review definitional issues that arise in assessing the extent of, and change in, income inequality across countries. We simply refer to a vast literature on the sensitivity of measured results to the choice of income definitions, inequality indices, appropriate equivalence scales, and other elements that may affect results in comparative research.17 4. Inequality and fiscal redistribution across LIS countries around 2011-2013 4.1 Inequality across countries This section reviews the evidence on cross national comparisons of annual disposable income inequality over 47 nations. This section is mainly descriptive and relies on the empirical evidence LIS for the levels of income inequality around 2011-2013. Figure 2 shows the Gini coefficient. Countries are listed in order of their Gini of disposable income from smallest to largest. The obvious advantage of the presentation of inequality by summary statistics like the Gini coefficient is its ability to summarize several nations in one picture. Figure 2 Disposable and primary income inequality across 47 LIS countries around 2011-2013 &lt;&lt;FIGURE 2 OMITTED&gt;&gt; The lowest income inequality is found in Nordic countries, Czech Republic and the Netherlands, while India, Dominican Republic, Colombia, China and South Africa are the most unequal nations. Figure 2 indicates that a wide range of inequality exists across 47 LIS nations, with the nation with the highest inequality coefficient (South Africa) over twice as high as the nations with the lowest coefficient (Nordic Countries). With respect to income inequality after social transfers and taxes, there are 18 countries with the Gini coefficient below average (0.30). Sweden, Iceland, Norway, Denmark, Czech Republic, Finland, the Netherlands, Slovakia and Slovenia have rather low values below 0.275, followed by other 21 countries (Austria, Belgium, Romania, Luxembourg, Hungary, France, Germany, Ireland, Switzerland, Japan, South Korea, Taiwan, Poland, Canada, Italy, the United Kingdom, Australia, Russia, Serbia, Greece and Spain) with Gini coefficients between 0.275 and 0.350. Above average inequality is found in 17 countries (Estonia, Israel, Uruguay, the United States, Guatemala, Georgia, Brazil, Peru, Mexico, Paraguay, Egypt, Panama, India, Dominican Republic, Colombia, China and South Africa). The pattern of primary income inequality (before social transfers and taxes) is quite different from disposable income inequality. South Africa, Hungary, Greece, Ireland and China have the highest level of primary income inequality, with values above 0.55. Iceland, Japan, Romania, South Korea and Taiwan have rather low levels of primary income inequality, below 0.40. The redistributive effect of taxes and social transfers differs considerably across countries. The highest level of redistribution is found in Nordic Countries, Ireland, Greece, Germany, Austria, the Netherlands, the United Kingdom and France, while fiscal redistribution is rather small in Mexico, Colombia, Taiwan, India, Dominican Republic and Paraguay. This cross country difference in the redistributive effect will be analyzed in section 4.2. 4.2 The redistributive effect of taxes and transfers Figure 3 shows the overall redistribution across countries and the disaggregated effects of social transfers and taxes based on formula (5) and (6). Countries are listed in order of their total redistribution from largest to smallest. On average, the share of social transfers play a major role of 81 percent in the total reduction of inequality, while taxes (income taxes and mandatory payroll taxes) account for 19 percent of total reduction of income inequality. For some countries, such as Belgium, Egypt, Georgia, Hungary, India, Italy, Mexico, Russia, Paraguay, Serbia, Slovenia and Uruguay, data of taxes are not available in the dataset. Figure 3 Redistributive effect of taxes and transfers across 47 LIS countries around 2011-2013 &lt;&lt;FIGURE 3 OMITTED&gt;&gt; Besides China, only in a few countries taxes are important in equalizing incomes: China, Guatemala, Colombia and South Africa. Generally speaking, redistribution of income in most countries relies to a large extent on social transfers. This relative effect of social transfers and taxes in total redistribution is presented in Figure 4 (countries are listed according to the reduction of income inequality by taxes). Figure 4 Relative redistributive effect of taxes and transfers across countries around 2011-2013 &lt;&lt;FIGURE 4 OMITTED&gt;&gt; Note that the partial effect of taxes is negative for Taiwan and rather low for Switzerland. The rather low contribution of taxes in total fiscal redistribution for Switzerland is caused by tax competition (Kirchgässner and Pommerehne, 1996; Feld 1999). In this country it appears to be difficult to levy redistributive taxes from the rich and mobile persons to the poor. As a result the amount of taxes paid by rich people is relatively low. 4.3 Redistribution, budget size and targeting Considering the redistributive effect of social benefits, scholars have distinguished between programs’ size and the extent to which they are targeted toward low-income groups by means- testing. In a seminal paper by Korpi &amp; Palme (1998: 663), they have posited a “paradox of redistribution” whereby “the more we target benefits to the poor . . . the less likely we are to reduce poverty and inequality.” The paradox arises from the fact that highly targeted programs have the support of a small and isolated political base. As they put it, targeted programs offer “no rational base for a coalition between those above and below the poverty line. In effect, the poverty line splits the working class and tends to generate coalitions between better-off workers and the middle class against the lower sections of the working class” (Korpi &amp; Palme, 1998: 663). Comprehensive programs, on the other hand, even when they are organized according to social insurance principles, tend to encourage coalitions between the working and middle classes that leave low-income groups less isolated. With this background in mind, it is useful to explore empirically these two aspects of transfers with reference to the LIS database. Is redistribution associated with transfers’ overall size or with their target efficiency? Is there, as is often suggested, a tradeoff between the two? Using LIS micro data it is possible to calculate a measure of the average value of social transfers as a percentage of households’ pre-tax income (gross income): the larger the value, the greater the share of total income that derives from transfers. It is also possible to calculate a summary index of the degree to which transfers are targeted toward low-income groups. This is done by applying Kakwani’s (1986) ‘index of concentration’ to transfers. This index takes on the value of -1.0 if the poorest person gets all transfer income, 0 if everybody gets an equal amount, and +1.0 if the richest person gets all transfer income (cf. Korpi &amp; Palme, 1998: 684). Figures for the size and target efficiency of social benefits are calculated for all countries are reported in Table 3 and Figure 5.</w:t>
      </w:r>
    </w:p>
    <w:p w14:paraId="521156FA" w14:textId="77777777" w:rsidR="00BF056F" w:rsidRPr="00662D26" w:rsidRDefault="00BF056F" w:rsidP="00BF056F">
      <w:pPr>
        <w:rPr>
          <w:sz w:val="16"/>
          <w:szCs w:val="16"/>
        </w:rPr>
      </w:pPr>
      <w:r w:rsidRPr="00662D26">
        <w:rPr>
          <w:sz w:val="16"/>
          <w:szCs w:val="16"/>
        </w:rPr>
        <w:t xml:space="preserve">&lt;&lt;PARAGRAPH </w:t>
      </w:r>
      <w:r>
        <w:rPr>
          <w:sz w:val="16"/>
          <w:szCs w:val="16"/>
        </w:rPr>
        <w:t>INTEGRITY</w:t>
      </w:r>
      <w:r w:rsidRPr="00662D26">
        <w:rPr>
          <w:sz w:val="16"/>
          <w:szCs w:val="16"/>
        </w:rPr>
        <w:t xml:space="preserve"> RETURN</w:t>
      </w:r>
      <w:r>
        <w:rPr>
          <w:sz w:val="16"/>
          <w:szCs w:val="16"/>
        </w:rPr>
        <w:t>S</w:t>
      </w:r>
      <w:r w:rsidRPr="00662D26">
        <w:rPr>
          <w:sz w:val="16"/>
          <w:szCs w:val="16"/>
        </w:rPr>
        <w:t>&gt;&gt;</w:t>
      </w:r>
    </w:p>
    <w:p w14:paraId="7E429E9E" w14:textId="77777777" w:rsidR="00BF056F" w:rsidRPr="005224CE" w:rsidRDefault="00BF056F" w:rsidP="00BF056F">
      <w:pPr>
        <w:rPr>
          <w:rStyle w:val="StyleUnderline"/>
        </w:rPr>
      </w:pPr>
      <w:r w:rsidRPr="005224CE">
        <w:rPr>
          <w:rStyle w:val="StyleUnderline"/>
        </w:rPr>
        <w:t xml:space="preserve">Table 3 </w:t>
      </w:r>
      <w:r w:rsidRPr="003756C8">
        <w:rPr>
          <w:rStyle w:val="StyleUnderline"/>
          <w:highlight w:val="cyan"/>
        </w:rPr>
        <w:t>Redistributive effect of</w:t>
      </w:r>
      <w:r w:rsidRPr="005224CE">
        <w:rPr>
          <w:rStyle w:val="StyleUnderline"/>
        </w:rPr>
        <w:t xml:space="preserve"> social </w:t>
      </w:r>
      <w:r w:rsidRPr="003756C8">
        <w:rPr>
          <w:rStyle w:val="StyleUnderline"/>
          <w:highlight w:val="cyan"/>
        </w:rPr>
        <w:t>transfers and taxes</w:t>
      </w:r>
      <w:r w:rsidRPr="005224CE">
        <w:rPr>
          <w:rStyle w:val="StyleUnderline"/>
        </w:rPr>
        <w:t xml:space="preserve"> around 2011-2013</w:t>
      </w:r>
    </w:p>
    <w:tbl>
      <w:tblPr>
        <w:tblW w:w="0" w:type="auto"/>
        <w:tblInd w:w="152" w:type="dxa"/>
        <w:tblLayout w:type="fixed"/>
        <w:tblCellMar>
          <w:left w:w="0" w:type="dxa"/>
          <w:right w:w="0" w:type="dxa"/>
        </w:tblCellMar>
        <w:tblLook w:val="01E0" w:firstRow="1" w:lastRow="1" w:firstColumn="1" w:lastColumn="1" w:noHBand="0" w:noVBand="0"/>
      </w:tblPr>
      <w:tblGrid>
        <w:gridCol w:w="1917"/>
        <w:gridCol w:w="843"/>
        <w:gridCol w:w="911"/>
        <w:gridCol w:w="1014"/>
        <w:gridCol w:w="692"/>
        <w:gridCol w:w="1170"/>
        <w:gridCol w:w="1025"/>
        <w:gridCol w:w="978"/>
        <w:gridCol w:w="963"/>
      </w:tblGrid>
      <w:tr w:rsidR="00BF056F" w:rsidRPr="005224CE" w14:paraId="615D2BCB" w14:textId="77777777" w:rsidTr="00BE29ED">
        <w:trPr>
          <w:trHeight w:val="228"/>
        </w:trPr>
        <w:tc>
          <w:tcPr>
            <w:tcW w:w="2760" w:type="dxa"/>
            <w:gridSpan w:val="2"/>
            <w:vMerge w:val="restart"/>
            <w:tcBorders>
              <w:bottom w:val="single" w:sz="8" w:space="0" w:color="000000"/>
              <w:right w:val="single" w:sz="8" w:space="0" w:color="000000"/>
            </w:tcBorders>
          </w:tcPr>
          <w:p w14:paraId="5CCBFF85" w14:textId="77777777" w:rsidR="00BF056F" w:rsidRPr="005224CE" w:rsidRDefault="00BF056F" w:rsidP="00BE29ED">
            <w:pPr>
              <w:rPr>
                <w:b/>
              </w:rPr>
            </w:pPr>
          </w:p>
          <w:p w14:paraId="19166F5B" w14:textId="77777777" w:rsidR="00BF056F" w:rsidRPr="005224CE" w:rsidRDefault="00BF056F" w:rsidP="00BE29ED">
            <w:pPr>
              <w:rPr>
                <w:rStyle w:val="StyleUnderline"/>
              </w:rPr>
            </w:pPr>
            <w:r w:rsidRPr="005224CE">
              <w:rPr>
                <w:rStyle w:val="StyleUnderline"/>
              </w:rPr>
              <w:t>LIS Dataset – gross or net</w:t>
            </w:r>
          </w:p>
        </w:tc>
        <w:tc>
          <w:tcPr>
            <w:tcW w:w="1925" w:type="dxa"/>
            <w:gridSpan w:val="2"/>
            <w:tcBorders>
              <w:top w:val="single" w:sz="8" w:space="0" w:color="000000"/>
              <w:left w:val="single" w:sz="8" w:space="0" w:color="000000"/>
              <w:right w:val="single" w:sz="8" w:space="0" w:color="000000"/>
            </w:tcBorders>
          </w:tcPr>
          <w:p w14:paraId="0CBAA7F7" w14:textId="77777777" w:rsidR="00BF056F" w:rsidRPr="005224CE" w:rsidRDefault="00BF056F" w:rsidP="00BE29ED">
            <w:pPr>
              <w:rPr>
                <w:sz w:val="16"/>
                <w:szCs w:val="16"/>
              </w:rPr>
            </w:pPr>
            <w:r w:rsidRPr="005224CE">
              <w:rPr>
                <w:sz w:val="16"/>
                <w:szCs w:val="16"/>
              </w:rPr>
              <w:t>Gini Coefficient</w:t>
            </w:r>
          </w:p>
        </w:tc>
        <w:tc>
          <w:tcPr>
            <w:tcW w:w="2887" w:type="dxa"/>
            <w:gridSpan w:val="3"/>
            <w:tcBorders>
              <w:top w:val="single" w:sz="8" w:space="0" w:color="000000"/>
              <w:left w:val="single" w:sz="8" w:space="0" w:color="000000"/>
              <w:right w:val="single" w:sz="8" w:space="0" w:color="000000"/>
            </w:tcBorders>
          </w:tcPr>
          <w:p w14:paraId="6FCA6128" w14:textId="77777777" w:rsidR="00BF056F" w:rsidRPr="005224CE" w:rsidRDefault="00BF056F" w:rsidP="00BE29ED">
            <w:pPr>
              <w:rPr>
                <w:rStyle w:val="StyleUnderline"/>
              </w:rPr>
            </w:pPr>
            <w:r w:rsidRPr="005224CE">
              <w:rPr>
                <w:rStyle w:val="StyleUnderline"/>
              </w:rPr>
              <w:t>Relative Fiscal Redistribution</w:t>
            </w:r>
          </w:p>
        </w:tc>
        <w:tc>
          <w:tcPr>
            <w:tcW w:w="978" w:type="dxa"/>
            <w:vMerge w:val="restart"/>
            <w:tcBorders>
              <w:top w:val="single" w:sz="8" w:space="0" w:color="000000"/>
              <w:left w:val="single" w:sz="8" w:space="0" w:color="000000"/>
              <w:bottom w:val="single" w:sz="8" w:space="0" w:color="000000"/>
            </w:tcBorders>
          </w:tcPr>
          <w:p w14:paraId="41FE1EBD" w14:textId="77777777" w:rsidR="00BF056F" w:rsidRPr="005224CE" w:rsidRDefault="00BF056F" w:rsidP="00BE29ED">
            <w:pPr>
              <w:rPr>
                <w:sz w:val="16"/>
                <w:szCs w:val="16"/>
              </w:rPr>
            </w:pPr>
            <w:r w:rsidRPr="005224CE">
              <w:rPr>
                <w:sz w:val="16"/>
                <w:szCs w:val="16"/>
              </w:rPr>
              <w:t>Budget size transfers</w:t>
            </w:r>
          </w:p>
        </w:tc>
        <w:tc>
          <w:tcPr>
            <w:tcW w:w="963" w:type="dxa"/>
            <w:vMerge w:val="restart"/>
            <w:tcBorders>
              <w:top w:val="single" w:sz="8" w:space="0" w:color="000000"/>
              <w:bottom w:val="single" w:sz="8" w:space="0" w:color="000000"/>
              <w:right w:val="single" w:sz="8" w:space="0" w:color="000000"/>
            </w:tcBorders>
          </w:tcPr>
          <w:p w14:paraId="4CEDFF04" w14:textId="77777777" w:rsidR="00BF056F" w:rsidRPr="005224CE" w:rsidRDefault="00BF056F" w:rsidP="00BE29ED">
            <w:pPr>
              <w:rPr>
                <w:sz w:val="16"/>
                <w:szCs w:val="16"/>
              </w:rPr>
            </w:pPr>
            <w:r w:rsidRPr="005224CE">
              <w:rPr>
                <w:sz w:val="16"/>
                <w:szCs w:val="16"/>
              </w:rPr>
              <w:t>Efficiency / targeting</w:t>
            </w:r>
          </w:p>
        </w:tc>
      </w:tr>
      <w:tr w:rsidR="00BF056F" w:rsidRPr="005224CE" w14:paraId="14FE4BF2" w14:textId="77777777" w:rsidTr="00BE29ED">
        <w:trPr>
          <w:trHeight w:val="396"/>
        </w:trPr>
        <w:tc>
          <w:tcPr>
            <w:tcW w:w="2760" w:type="dxa"/>
            <w:gridSpan w:val="2"/>
            <w:vMerge/>
            <w:tcBorders>
              <w:top w:val="nil"/>
              <w:bottom w:val="single" w:sz="8" w:space="0" w:color="000000"/>
              <w:right w:val="single" w:sz="8" w:space="0" w:color="000000"/>
            </w:tcBorders>
          </w:tcPr>
          <w:p w14:paraId="4E6607CD" w14:textId="77777777" w:rsidR="00BF056F" w:rsidRPr="005224CE" w:rsidRDefault="00BF056F" w:rsidP="00BE29ED"/>
        </w:tc>
        <w:tc>
          <w:tcPr>
            <w:tcW w:w="911" w:type="dxa"/>
            <w:tcBorders>
              <w:left w:val="single" w:sz="8" w:space="0" w:color="000000"/>
              <w:bottom w:val="single" w:sz="8" w:space="0" w:color="000000"/>
            </w:tcBorders>
          </w:tcPr>
          <w:p w14:paraId="3B462362" w14:textId="77777777" w:rsidR="00BF056F" w:rsidRPr="005224CE" w:rsidRDefault="00BF056F" w:rsidP="00BE29ED">
            <w:pPr>
              <w:rPr>
                <w:sz w:val="16"/>
                <w:szCs w:val="16"/>
              </w:rPr>
            </w:pPr>
            <w:r w:rsidRPr="005224CE">
              <w:rPr>
                <w:sz w:val="16"/>
                <w:szCs w:val="16"/>
              </w:rPr>
              <w:t>Primary Income</w:t>
            </w:r>
          </w:p>
        </w:tc>
        <w:tc>
          <w:tcPr>
            <w:tcW w:w="1014" w:type="dxa"/>
            <w:tcBorders>
              <w:bottom w:val="single" w:sz="8" w:space="0" w:color="000000"/>
              <w:right w:val="single" w:sz="8" w:space="0" w:color="000000"/>
            </w:tcBorders>
          </w:tcPr>
          <w:p w14:paraId="0CC82D43" w14:textId="77777777" w:rsidR="00BF056F" w:rsidRPr="005224CE" w:rsidRDefault="00BF056F" w:rsidP="00BE29ED">
            <w:pPr>
              <w:rPr>
                <w:sz w:val="16"/>
                <w:szCs w:val="16"/>
              </w:rPr>
            </w:pPr>
            <w:r w:rsidRPr="005224CE">
              <w:rPr>
                <w:sz w:val="16"/>
                <w:szCs w:val="16"/>
              </w:rPr>
              <w:t>Disposable Income</w:t>
            </w:r>
          </w:p>
        </w:tc>
        <w:tc>
          <w:tcPr>
            <w:tcW w:w="692" w:type="dxa"/>
            <w:tcBorders>
              <w:left w:val="single" w:sz="8" w:space="0" w:color="000000"/>
              <w:bottom w:val="single" w:sz="8" w:space="0" w:color="000000"/>
            </w:tcBorders>
          </w:tcPr>
          <w:p w14:paraId="767D21D4" w14:textId="77777777" w:rsidR="00BF056F" w:rsidRPr="005224CE" w:rsidRDefault="00BF056F" w:rsidP="00BE29ED">
            <w:pPr>
              <w:rPr>
                <w:rStyle w:val="StyleUnderline"/>
              </w:rPr>
            </w:pPr>
            <w:r w:rsidRPr="005224CE">
              <w:rPr>
                <w:rStyle w:val="StyleUnderline"/>
              </w:rPr>
              <w:t>Total</w:t>
            </w:r>
          </w:p>
        </w:tc>
        <w:tc>
          <w:tcPr>
            <w:tcW w:w="1170" w:type="dxa"/>
            <w:tcBorders>
              <w:bottom w:val="single" w:sz="8" w:space="0" w:color="000000"/>
            </w:tcBorders>
          </w:tcPr>
          <w:p w14:paraId="3987AE96" w14:textId="77777777" w:rsidR="00BF056F" w:rsidRPr="005224CE" w:rsidRDefault="00BF056F" w:rsidP="00BE29ED">
            <w:pPr>
              <w:rPr>
                <w:rStyle w:val="StyleUnderline"/>
                <w:highlight w:val="cyan"/>
              </w:rPr>
            </w:pPr>
            <w:r w:rsidRPr="003756C8">
              <w:rPr>
                <w:rStyle w:val="StyleUnderline"/>
                <w:highlight w:val="cyan"/>
              </w:rPr>
              <w:t>From Transfers</w:t>
            </w:r>
          </w:p>
        </w:tc>
        <w:tc>
          <w:tcPr>
            <w:tcW w:w="1025" w:type="dxa"/>
            <w:tcBorders>
              <w:bottom w:val="single" w:sz="8" w:space="0" w:color="000000"/>
              <w:right w:val="single" w:sz="8" w:space="0" w:color="000000"/>
            </w:tcBorders>
          </w:tcPr>
          <w:p w14:paraId="254191FA" w14:textId="77777777" w:rsidR="00BF056F" w:rsidRPr="003756C8" w:rsidRDefault="00BF056F" w:rsidP="00BE29ED">
            <w:pPr>
              <w:rPr>
                <w:rStyle w:val="StyleUnderline"/>
                <w:highlight w:val="cyan"/>
              </w:rPr>
            </w:pPr>
            <w:r w:rsidRPr="003756C8">
              <w:rPr>
                <w:rStyle w:val="StyleUnderline"/>
                <w:highlight w:val="cyan"/>
              </w:rPr>
              <w:t>From Taxes</w:t>
            </w:r>
          </w:p>
        </w:tc>
        <w:tc>
          <w:tcPr>
            <w:tcW w:w="978" w:type="dxa"/>
            <w:vMerge/>
            <w:tcBorders>
              <w:top w:val="nil"/>
              <w:left w:val="single" w:sz="8" w:space="0" w:color="000000"/>
              <w:bottom w:val="single" w:sz="8" w:space="0" w:color="000000"/>
            </w:tcBorders>
          </w:tcPr>
          <w:p w14:paraId="5F89E35C" w14:textId="77777777" w:rsidR="00BF056F" w:rsidRPr="005224CE" w:rsidRDefault="00BF056F" w:rsidP="00BE29ED">
            <w:pPr>
              <w:rPr>
                <w:sz w:val="16"/>
                <w:szCs w:val="16"/>
              </w:rPr>
            </w:pPr>
          </w:p>
        </w:tc>
        <w:tc>
          <w:tcPr>
            <w:tcW w:w="963" w:type="dxa"/>
            <w:vMerge/>
            <w:tcBorders>
              <w:top w:val="nil"/>
              <w:bottom w:val="single" w:sz="8" w:space="0" w:color="000000"/>
              <w:right w:val="single" w:sz="8" w:space="0" w:color="000000"/>
            </w:tcBorders>
          </w:tcPr>
          <w:p w14:paraId="47E41B76" w14:textId="77777777" w:rsidR="00BF056F" w:rsidRPr="005224CE" w:rsidRDefault="00BF056F" w:rsidP="00BE29ED">
            <w:pPr>
              <w:rPr>
                <w:sz w:val="16"/>
                <w:szCs w:val="16"/>
              </w:rPr>
            </w:pPr>
          </w:p>
        </w:tc>
      </w:tr>
      <w:tr w:rsidR="00BF056F" w:rsidRPr="005224CE" w14:paraId="4D453D44" w14:textId="77777777" w:rsidTr="00BE29ED">
        <w:trPr>
          <w:trHeight w:val="233"/>
        </w:trPr>
        <w:tc>
          <w:tcPr>
            <w:tcW w:w="1917" w:type="dxa"/>
            <w:tcBorders>
              <w:top w:val="single" w:sz="8" w:space="0" w:color="000000"/>
            </w:tcBorders>
          </w:tcPr>
          <w:p w14:paraId="7AB440BA" w14:textId="77777777" w:rsidR="00BF056F" w:rsidRPr="005224CE" w:rsidRDefault="00BF056F" w:rsidP="00BE29ED">
            <w:pPr>
              <w:rPr>
                <w:sz w:val="16"/>
                <w:szCs w:val="16"/>
              </w:rPr>
            </w:pPr>
            <w:r w:rsidRPr="005224CE">
              <w:rPr>
                <w:sz w:val="16"/>
                <w:szCs w:val="16"/>
              </w:rPr>
              <w:t>Australia 2010</w:t>
            </w:r>
          </w:p>
        </w:tc>
        <w:tc>
          <w:tcPr>
            <w:tcW w:w="843" w:type="dxa"/>
            <w:tcBorders>
              <w:top w:val="single" w:sz="8" w:space="0" w:color="000000"/>
              <w:right w:val="single" w:sz="8" w:space="0" w:color="000000"/>
            </w:tcBorders>
          </w:tcPr>
          <w:p w14:paraId="70241A26" w14:textId="77777777" w:rsidR="00BF056F" w:rsidRPr="005224CE" w:rsidRDefault="00BF056F" w:rsidP="00BE29ED">
            <w:pPr>
              <w:rPr>
                <w:sz w:val="16"/>
                <w:szCs w:val="16"/>
              </w:rPr>
            </w:pPr>
            <w:r w:rsidRPr="005224CE">
              <w:rPr>
                <w:sz w:val="16"/>
                <w:szCs w:val="16"/>
              </w:rPr>
              <w:t>Gross</w:t>
            </w:r>
          </w:p>
        </w:tc>
        <w:tc>
          <w:tcPr>
            <w:tcW w:w="911" w:type="dxa"/>
            <w:tcBorders>
              <w:top w:val="single" w:sz="8" w:space="0" w:color="000000"/>
              <w:left w:val="single" w:sz="8" w:space="0" w:color="000000"/>
            </w:tcBorders>
          </w:tcPr>
          <w:p w14:paraId="340C2A4D" w14:textId="77777777" w:rsidR="00BF056F" w:rsidRPr="005224CE" w:rsidRDefault="00BF056F" w:rsidP="00BE29ED">
            <w:pPr>
              <w:rPr>
                <w:sz w:val="16"/>
                <w:szCs w:val="16"/>
              </w:rPr>
            </w:pPr>
            <w:r w:rsidRPr="005224CE">
              <w:rPr>
                <w:sz w:val="16"/>
                <w:szCs w:val="16"/>
              </w:rPr>
              <w:t>0.477</w:t>
            </w:r>
          </w:p>
        </w:tc>
        <w:tc>
          <w:tcPr>
            <w:tcW w:w="1014" w:type="dxa"/>
            <w:tcBorders>
              <w:top w:val="single" w:sz="8" w:space="0" w:color="000000"/>
              <w:right w:val="single" w:sz="8" w:space="0" w:color="000000"/>
            </w:tcBorders>
          </w:tcPr>
          <w:p w14:paraId="51BFA79C" w14:textId="77777777" w:rsidR="00BF056F" w:rsidRPr="005224CE" w:rsidRDefault="00BF056F" w:rsidP="00BE29ED">
            <w:pPr>
              <w:rPr>
                <w:sz w:val="16"/>
                <w:szCs w:val="16"/>
              </w:rPr>
            </w:pPr>
            <w:r w:rsidRPr="005224CE">
              <w:rPr>
                <w:sz w:val="16"/>
                <w:szCs w:val="16"/>
              </w:rPr>
              <w:t>0.33</w:t>
            </w:r>
          </w:p>
        </w:tc>
        <w:tc>
          <w:tcPr>
            <w:tcW w:w="692" w:type="dxa"/>
            <w:tcBorders>
              <w:top w:val="single" w:sz="8" w:space="0" w:color="000000"/>
              <w:left w:val="single" w:sz="8" w:space="0" w:color="000000"/>
            </w:tcBorders>
          </w:tcPr>
          <w:p w14:paraId="408DEB21" w14:textId="77777777" w:rsidR="00BF056F" w:rsidRPr="005224CE" w:rsidRDefault="00BF056F" w:rsidP="00BE29ED">
            <w:pPr>
              <w:rPr>
                <w:sz w:val="16"/>
                <w:szCs w:val="16"/>
              </w:rPr>
            </w:pPr>
            <w:r w:rsidRPr="005224CE">
              <w:rPr>
                <w:sz w:val="16"/>
                <w:szCs w:val="16"/>
              </w:rPr>
              <w:t>31%</w:t>
            </w:r>
          </w:p>
        </w:tc>
        <w:tc>
          <w:tcPr>
            <w:tcW w:w="1170" w:type="dxa"/>
            <w:tcBorders>
              <w:top w:val="single" w:sz="8" w:space="0" w:color="000000"/>
            </w:tcBorders>
          </w:tcPr>
          <w:p w14:paraId="1F823A91" w14:textId="77777777" w:rsidR="00BF056F" w:rsidRPr="005224CE" w:rsidRDefault="00BF056F" w:rsidP="00BE29ED">
            <w:pPr>
              <w:rPr>
                <w:sz w:val="16"/>
                <w:szCs w:val="16"/>
              </w:rPr>
            </w:pPr>
            <w:r w:rsidRPr="005224CE">
              <w:rPr>
                <w:sz w:val="16"/>
                <w:szCs w:val="16"/>
              </w:rPr>
              <w:t>23%</w:t>
            </w:r>
          </w:p>
        </w:tc>
        <w:tc>
          <w:tcPr>
            <w:tcW w:w="1025" w:type="dxa"/>
            <w:tcBorders>
              <w:top w:val="single" w:sz="8" w:space="0" w:color="000000"/>
              <w:right w:val="single" w:sz="8" w:space="0" w:color="000000"/>
            </w:tcBorders>
          </w:tcPr>
          <w:p w14:paraId="620D7D87" w14:textId="77777777" w:rsidR="00BF056F" w:rsidRPr="005224CE" w:rsidRDefault="00BF056F" w:rsidP="00BE29ED">
            <w:pPr>
              <w:rPr>
                <w:sz w:val="16"/>
                <w:szCs w:val="16"/>
              </w:rPr>
            </w:pPr>
            <w:r w:rsidRPr="005224CE">
              <w:rPr>
                <w:sz w:val="16"/>
                <w:szCs w:val="16"/>
              </w:rPr>
              <w:t>8%</w:t>
            </w:r>
          </w:p>
        </w:tc>
        <w:tc>
          <w:tcPr>
            <w:tcW w:w="978" w:type="dxa"/>
            <w:tcBorders>
              <w:top w:val="single" w:sz="8" w:space="0" w:color="000000"/>
              <w:left w:val="single" w:sz="8" w:space="0" w:color="000000"/>
            </w:tcBorders>
          </w:tcPr>
          <w:p w14:paraId="3A958E5E" w14:textId="77777777" w:rsidR="00BF056F" w:rsidRPr="005224CE" w:rsidRDefault="00BF056F" w:rsidP="00BE29ED">
            <w:pPr>
              <w:rPr>
                <w:sz w:val="16"/>
                <w:szCs w:val="16"/>
              </w:rPr>
            </w:pPr>
            <w:r w:rsidRPr="005224CE">
              <w:rPr>
                <w:sz w:val="16"/>
                <w:szCs w:val="16"/>
              </w:rPr>
              <w:t>0.129</w:t>
            </w:r>
          </w:p>
        </w:tc>
        <w:tc>
          <w:tcPr>
            <w:tcW w:w="963" w:type="dxa"/>
            <w:tcBorders>
              <w:top w:val="single" w:sz="8" w:space="0" w:color="000000"/>
              <w:right w:val="single" w:sz="8" w:space="0" w:color="000000"/>
            </w:tcBorders>
          </w:tcPr>
          <w:p w14:paraId="16837C53" w14:textId="77777777" w:rsidR="00BF056F" w:rsidRPr="005224CE" w:rsidRDefault="00BF056F" w:rsidP="00BE29ED">
            <w:pPr>
              <w:rPr>
                <w:sz w:val="16"/>
                <w:szCs w:val="16"/>
              </w:rPr>
            </w:pPr>
            <w:r w:rsidRPr="005224CE">
              <w:rPr>
                <w:sz w:val="16"/>
                <w:szCs w:val="16"/>
              </w:rPr>
              <w:t>-0.318</w:t>
            </w:r>
          </w:p>
        </w:tc>
      </w:tr>
      <w:tr w:rsidR="00BF056F" w:rsidRPr="005224CE" w14:paraId="30A904CE" w14:textId="77777777" w:rsidTr="00BE29ED">
        <w:trPr>
          <w:trHeight w:val="227"/>
        </w:trPr>
        <w:tc>
          <w:tcPr>
            <w:tcW w:w="1917" w:type="dxa"/>
          </w:tcPr>
          <w:p w14:paraId="744C2D9F" w14:textId="77777777" w:rsidR="00BF056F" w:rsidRPr="005224CE" w:rsidRDefault="00BF056F" w:rsidP="00BE29ED">
            <w:pPr>
              <w:rPr>
                <w:sz w:val="16"/>
                <w:szCs w:val="16"/>
              </w:rPr>
            </w:pPr>
            <w:r w:rsidRPr="005224CE">
              <w:rPr>
                <w:sz w:val="16"/>
                <w:szCs w:val="16"/>
              </w:rPr>
              <w:t>Austria 2013</w:t>
            </w:r>
          </w:p>
        </w:tc>
        <w:tc>
          <w:tcPr>
            <w:tcW w:w="843" w:type="dxa"/>
            <w:tcBorders>
              <w:right w:val="single" w:sz="8" w:space="0" w:color="000000"/>
            </w:tcBorders>
          </w:tcPr>
          <w:p w14:paraId="297F1763" w14:textId="77777777" w:rsidR="00BF056F" w:rsidRPr="005224CE" w:rsidRDefault="00BF056F" w:rsidP="00BE29ED">
            <w:pPr>
              <w:rPr>
                <w:sz w:val="16"/>
                <w:szCs w:val="16"/>
              </w:rPr>
            </w:pPr>
            <w:r w:rsidRPr="005224CE">
              <w:rPr>
                <w:sz w:val="16"/>
                <w:szCs w:val="16"/>
              </w:rPr>
              <w:t>Gross</w:t>
            </w:r>
          </w:p>
        </w:tc>
        <w:tc>
          <w:tcPr>
            <w:tcW w:w="911" w:type="dxa"/>
            <w:tcBorders>
              <w:left w:val="single" w:sz="8" w:space="0" w:color="000000"/>
            </w:tcBorders>
          </w:tcPr>
          <w:p w14:paraId="0BB0F6BA" w14:textId="77777777" w:rsidR="00BF056F" w:rsidRPr="005224CE" w:rsidRDefault="00BF056F" w:rsidP="00BE29ED">
            <w:pPr>
              <w:rPr>
                <w:sz w:val="16"/>
                <w:szCs w:val="16"/>
              </w:rPr>
            </w:pPr>
            <w:r w:rsidRPr="005224CE">
              <w:rPr>
                <w:sz w:val="16"/>
                <w:szCs w:val="16"/>
              </w:rPr>
              <w:t>0.493</w:t>
            </w:r>
          </w:p>
        </w:tc>
        <w:tc>
          <w:tcPr>
            <w:tcW w:w="1014" w:type="dxa"/>
            <w:tcBorders>
              <w:right w:val="single" w:sz="8" w:space="0" w:color="000000"/>
            </w:tcBorders>
          </w:tcPr>
          <w:p w14:paraId="1EF5F52B" w14:textId="77777777" w:rsidR="00BF056F" w:rsidRPr="005224CE" w:rsidRDefault="00BF056F" w:rsidP="00BE29ED">
            <w:pPr>
              <w:rPr>
                <w:sz w:val="16"/>
                <w:szCs w:val="16"/>
              </w:rPr>
            </w:pPr>
            <w:r w:rsidRPr="005224CE">
              <w:rPr>
                <w:sz w:val="16"/>
                <w:szCs w:val="16"/>
              </w:rPr>
              <w:t>0.279</w:t>
            </w:r>
          </w:p>
        </w:tc>
        <w:tc>
          <w:tcPr>
            <w:tcW w:w="692" w:type="dxa"/>
            <w:tcBorders>
              <w:left w:val="single" w:sz="8" w:space="0" w:color="000000"/>
            </w:tcBorders>
          </w:tcPr>
          <w:p w14:paraId="5CCB43EB" w14:textId="77777777" w:rsidR="00BF056F" w:rsidRPr="005224CE" w:rsidRDefault="00BF056F" w:rsidP="00BE29ED">
            <w:pPr>
              <w:rPr>
                <w:sz w:val="16"/>
                <w:szCs w:val="16"/>
              </w:rPr>
            </w:pPr>
            <w:r w:rsidRPr="005224CE">
              <w:rPr>
                <w:sz w:val="16"/>
                <w:szCs w:val="16"/>
              </w:rPr>
              <w:t>44%</w:t>
            </w:r>
          </w:p>
        </w:tc>
        <w:tc>
          <w:tcPr>
            <w:tcW w:w="1170" w:type="dxa"/>
          </w:tcPr>
          <w:p w14:paraId="7CF96B47" w14:textId="77777777" w:rsidR="00BF056F" w:rsidRPr="005224CE" w:rsidRDefault="00BF056F" w:rsidP="00BE29ED">
            <w:pPr>
              <w:rPr>
                <w:sz w:val="16"/>
                <w:szCs w:val="16"/>
              </w:rPr>
            </w:pPr>
            <w:r w:rsidRPr="005224CE">
              <w:rPr>
                <w:sz w:val="16"/>
                <w:szCs w:val="16"/>
              </w:rPr>
              <w:t>35%</w:t>
            </w:r>
          </w:p>
        </w:tc>
        <w:tc>
          <w:tcPr>
            <w:tcW w:w="1025" w:type="dxa"/>
            <w:tcBorders>
              <w:right w:val="single" w:sz="8" w:space="0" w:color="000000"/>
            </w:tcBorders>
          </w:tcPr>
          <w:p w14:paraId="07958BFE" w14:textId="77777777" w:rsidR="00BF056F" w:rsidRPr="005224CE" w:rsidRDefault="00BF056F" w:rsidP="00BE29ED">
            <w:pPr>
              <w:rPr>
                <w:sz w:val="16"/>
                <w:szCs w:val="16"/>
              </w:rPr>
            </w:pPr>
            <w:r w:rsidRPr="005224CE">
              <w:rPr>
                <w:sz w:val="16"/>
                <w:szCs w:val="16"/>
              </w:rPr>
              <w:t>9%</w:t>
            </w:r>
          </w:p>
        </w:tc>
        <w:tc>
          <w:tcPr>
            <w:tcW w:w="978" w:type="dxa"/>
            <w:tcBorders>
              <w:left w:val="single" w:sz="8" w:space="0" w:color="000000"/>
            </w:tcBorders>
          </w:tcPr>
          <w:p w14:paraId="0F2832DE" w14:textId="77777777" w:rsidR="00BF056F" w:rsidRPr="005224CE" w:rsidRDefault="00BF056F" w:rsidP="00BE29ED">
            <w:pPr>
              <w:rPr>
                <w:sz w:val="16"/>
                <w:szCs w:val="16"/>
              </w:rPr>
            </w:pPr>
            <w:r w:rsidRPr="005224CE">
              <w:rPr>
                <w:sz w:val="16"/>
                <w:szCs w:val="16"/>
              </w:rPr>
              <w:t>0.261</w:t>
            </w:r>
          </w:p>
        </w:tc>
        <w:tc>
          <w:tcPr>
            <w:tcW w:w="963" w:type="dxa"/>
            <w:tcBorders>
              <w:right w:val="single" w:sz="8" w:space="0" w:color="000000"/>
            </w:tcBorders>
          </w:tcPr>
          <w:p w14:paraId="14342CD8" w14:textId="77777777" w:rsidR="00BF056F" w:rsidRPr="005224CE" w:rsidRDefault="00BF056F" w:rsidP="00BE29ED">
            <w:pPr>
              <w:rPr>
                <w:sz w:val="16"/>
                <w:szCs w:val="16"/>
              </w:rPr>
            </w:pPr>
            <w:r w:rsidRPr="005224CE">
              <w:rPr>
                <w:sz w:val="16"/>
                <w:szCs w:val="16"/>
              </w:rPr>
              <w:t>0.045</w:t>
            </w:r>
          </w:p>
        </w:tc>
      </w:tr>
      <w:tr w:rsidR="00BF056F" w:rsidRPr="005224CE" w14:paraId="5AE41EDB" w14:textId="77777777" w:rsidTr="00BE29ED">
        <w:trPr>
          <w:trHeight w:val="226"/>
        </w:trPr>
        <w:tc>
          <w:tcPr>
            <w:tcW w:w="1917" w:type="dxa"/>
          </w:tcPr>
          <w:p w14:paraId="5F2A1E5D" w14:textId="77777777" w:rsidR="00BF056F" w:rsidRPr="005224CE" w:rsidRDefault="00BF056F" w:rsidP="00BE29ED">
            <w:pPr>
              <w:rPr>
                <w:i/>
                <w:sz w:val="16"/>
                <w:szCs w:val="16"/>
              </w:rPr>
            </w:pPr>
            <w:r w:rsidRPr="005224CE">
              <w:rPr>
                <w:i/>
                <w:sz w:val="16"/>
                <w:szCs w:val="16"/>
              </w:rPr>
              <w:t>Belgium 2000</w:t>
            </w:r>
          </w:p>
        </w:tc>
        <w:tc>
          <w:tcPr>
            <w:tcW w:w="843" w:type="dxa"/>
            <w:tcBorders>
              <w:right w:val="single" w:sz="8" w:space="0" w:color="000000"/>
            </w:tcBorders>
          </w:tcPr>
          <w:p w14:paraId="6DDBB338" w14:textId="77777777" w:rsidR="00BF056F" w:rsidRPr="005224CE" w:rsidRDefault="00BF056F" w:rsidP="00BE29ED">
            <w:pPr>
              <w:rPr>
                <w:i/>
                <w:sz w:val="16"/>
                <w:szCs w:val="16"/>
              </w:rPr>
            </w:pPr>
            <w:r w:rsidRPr="005224CE">
              <w:rPr>
                <w:i/>
                <w:sz w:val="16"/>
                <w:szCs w:val="16"/>
              </w:rPr>
              <w:t>Net</w:t>
            </w:r>
          </w:p>
        </w:tc>
        <w:tc>
          <w:tcPr>
            <w:tcW w:w="911" w:type="dxa"/>
            <w:tcBorders>
              <w:left w:val="single" w:sz="8" w:space="0" w:color="000000"/>
            </w:tcBorders>
          </w:tcPr>
          <w:p w14:paraId="20775897" w14:textId="77777777" w:rsidR="00BF056F" w:rsidRPr="005224CE" w:rsidRDefault="00BF056F" w:rsidP="00BE29ED">
            <w:pPr>
              <w:rPr>
                <w:i/>
                <w:sz w:val="16"/>
                <w:szCs w:val="16"/>
              </w:rPr>
            </w:pPr>
            <w:r w:rsidRPr="005224CE">
              <w:rPr>
                <w:i/>
                <w:sz w:val="16"/>
                <w:szCs w:val="16"/>
              </w:rPr>
              <w:t>0.474</w:t>
            </w:r>
          </w:p>
        </w:tc>
        <w:tc>
          <w:tcPr>
            <w:tcW w:w="1014" w:type="dxa"/>
            <w:tcBorders>
              <w:right w:val="single" w:sz="8" w:space="0" w:color="000000"/>
            </w:tcBorders>
          </w:tcPr>
          <w:p w14:paraId="1D8E6C67" w14:textId="77777777" w:rsidR="00BF056F" w:rsidRPr="005224CE" w:rsidRDefault="00BF056F" w:rsidP="00BE29ED">
            <w:pPr>
              <w:rPr>
                <w:i/>
                <w:sz w:val="16"/>
                <w:szCs w:val="16"/>
              </w:rPr>
            </w:pPr>
            <w:r w:rsidRPr="005224CE">
              <w:rPr>
                <w:i/>
                <w:sz w:val="16"/>
                <w:szCs w:val="16"/>
              </w:rPr>
              <w:t>0.279</w:t>
            </w:r>
          </w:p>
        </w:tc>
        <w:tc>
          <w:tcPr>
            <w:tcW w:w="692" w:type="dxa"/>
            <w:tcBorders>
              <w:left w:val="single" w:sz="8" w:space="0" w:color="000000"/>
            </w:tcBorders>
          </w:tcPr>
          <w:p w14:paraId="7BE17332" w14:textId="77777777" w:rsidR="00BF056F" w:rsidRPr="005224CE" w:rsidRDefault="00BF056F" w:rsidP="00BE29ED">
            <w:pPr>
              <w:rPr>
                <w:i/>
                <w:sz w:val="16"/>
                <w:szCs w:val="16"/>
              </w:rPr>
            </w:pPr>
            <w:r w:rsidRPr="005224CE">
              <w:rPr>
                <w:i/>
                <w:sz w:val="16"/>
                <w:szCs w:val="16"/>
              </w:rPr>
              <w:t>41%</w:t>
            </w:r>
          </w:p>
        </w:tc>
        <w:tc>
          <w:tcPr>
            <w:tcW w:w="1170" w:type="dxa"/>
          </w:tcPr>
          <w:p w14:paraId="130D45D2" w14:textId="77777777" w:rsidR="00BF056F" w:rsidRPr="005224CE" w:rsidRDefault="00BF056F" w:rsidP="00BE29ED">
            <w:pPr>
              <w:rPr>
                <w:i/>
                <w:sz w:val="16"/>
                <w:szCs w:val="16"/>
              </w:rPr>
            </w:pPr>
            <w:r w:rsidRPr="005224CE">
              <w:rPr>
                <w:i/>
                <w:sz w:val="16"/>
                <w:szCs w:val="16"/>
              </w:rPr>
              <w:t>41%</w:t>
            </w:r>
          </w:p>
        </w:tc>
        <w:tc>
          <w:tcPr>
            <w:tcW w:w="1025" w:type="dxa"/>
            <w:tcBorders>
              <w:right w:val="single" w:sz="8" w:space="0" w:color="000000"/>
            </w:tcBorders>
          </w:tcPr>
          <w:p w14:paraId="7F3C381E" w14:textId="77777777" w:rsidR="00BF056F" w:rsidRPr="005224CE" w:rsidRDefault="00BF056F" w:rsidP="00BE29ED">
            <w:pPr>
              <w:rPr>
                <w:i/>
                <w:sz w:val="16"/>
                <w:szCs w:val="16"/>
              </w:rPr>
            </w:pPr>
            <w:r w:rsidRPr="005224CE">
              <w:rPr>
                <w:i/>
                <w:sz w:val="16"/>
                <w:szCs w:val="16"/>
              </w:rPr>
              <w:t>0%</w:t>
            </w:r>
          </w:p>
        </w:tc>
        <w:tc>
          <w:tcPr>
            <w:tcW w:w="978" w:type="dxa"/>
            <w:tcBorders>
              <w:left w:val="single" w:sz="8" w:space="0" w:color="000000"/>
            </w:tcBorders>
          </w:tcPr>
          <w:p w14:paraId="4441C4E5" w14:textId="77777777" w:rsidR="00BF056F" w:rsidRPr="005224CE" w:rsidRDefault="00BF056F" w:rsidP="00BE29ED">
            <w:pPr>
              <w:rPr>
                <w:i/>
                <w:sz w:val="16"/>
                <w:szCs w:val="16"/>
              </w:rPr>
            </w:pPr>
            <w:r w:rsidRPr="005224CE">
              <w:rPr>
                <w:i/>
                <w:sz w:val="16"/>
                <w:szCs w:val="16"/>
              </w:rPr>
              <w:t>0.245</w:t>
            </w:r>
          </w:p>
        </w:tc>
        <w:tc>
          <w:tcPr>
            <w:tcW w:w="963" w:type="dxa"/>
            <w:tcBorders>
              <w:right w:val="single" w:sz="8" w:space="0" w:color="000000"/>
            </w:tcBorders>
          </w:tcPr>
          <w:p w14:paraId="2A2B518C" w14:textId="77777777" w:rsidR="00BF056F" w:rsidRPr="005224CE" w:rsidRDefault="00BF056F" w:rsidP="00BE29ED">
            <w:pPr>
              <w:rPr>
                <w:i/>
                <w:sz w:val="16"/>
                <w:szCs w:val="16"/>
              </w:rPr>
            </w:pPr>
            <w:r w:rsidRPr="005224CE">
              <w:rPr>
                <w:i/>
                <w:sz w:val="16"/>
                <w:szCs w:val="16"/>
              </w:rPr>
              <w:t>-0.165</w:t>
            </w:r>
          </w:p>
        </w:tc>
      </w:tr>
      <w:tr w:rsidR="00BF056F" w:rsidRPr="005224CE" w14:paraId="5BBE54D4" w14:textId="77777777" w:rsidTr="00BE29ED">
        <w:trPr>
          <w:trHeight w:val="226"/>
        </w:trPr>
        <w:tc>
          <w:tcPr>
            <w:tcW w:w="1917" w:type="dxa"/>
          </w:tcPr>
          <w:p w14:paraId="7C809DD5" w14:textId="77777777" w:rsidR="00BF056F" w:rsidRPr="005224CE" w:rsidRDefault="00BF056F" w:rsidP="00BE29ED">
            <w:pPr>
              <w:rPr>
                <w:sz w:val="16"/>
                <w:szCs w:val="16"/>
              </w:rPr>
            </w:pPr>
            <w:r w:rsidRPr="005224CE">
              <w:rPr>
                <w:sz w:val="16"/>
                <w:szCs w:val="16"/>
              </w:rPr>
              <w:t>Brazil 2013</w:t>
            </w:r>
          </w:p>
        </w:tc>
        <w:tc>
          <w:tcPr>
            <w:tcW w:w="843" w:type="dxa"/>
            <w:tcBorders>
              <w:right w:val="single" w:sz="8" w:space="0" w:color="000000"/>
            </w:tcBorders>
          </w:tcPr>
          <w:p w14:paraId="6D33F242" w14:textId="77777777" w:rsidR="00BF056F" w:rsidRPr="005224CE" w:rsidRDefault="00BF056F" w:rsidP="00BE29ED">
            <w:pPr>
              <w:rPr>
                <w:sz w:val="16"/>
                <w:szCs w:val="16"/>
              </w:rPr>
            </w:pPr>
            <w:r w:rsidRPr="005224CE">
              <w:rPr>
                <w:sz w:val="16"/>
                <w:szCs w:val="16"/>
              </w:rPr>
              <w:t>Gross</w:t>
            </w:r>
          </w:p>
        </w:tc>
        <w:tc>
          <w:tcPr>
            <w:tcW w:w="911" w:type="dxa"/>
            <w:tcBorders>
              <w:left w:val="single" w:sz="8" w:space="0" w:color="000000"/>
            </w:tcBorders>
          </w:tcPr>
          <w:p w14:paraId="7CE1ADCE" w14:textId="77777777" w:rsidR="00BF056F" w:rsidRPr="005224CE" w:rsidRDefault="00BF056F" w:rsidP="00BE29ED">
            <w:pPr>
              <w:rPr>
                <w:sz w:val="16"/>
                <w:szCs w:val="16"/>
              </w:rPr>
            </w:pPr>
            <w:r w:rsidRPr="005224CE">
              <w:rPr>
                <w:sz w:val="16"/>
                <w:szCs w:val="16"/>
              </w:rPr>
              <w:t>0.542</w:t>
            </w:r>
          </w:p>
        </w:tc>
        <w:tc>
          <w:tcPr>
            <w:tcW w:w="1014" w:type="dxa"/>
            <w:tcBorders>
              <w:right w:val="single" w:sz="8" w:space="0" w:color="000000"/>
            </w:tcBorders>
          </w:tcPr>
          <w:p w14:paraId="78D5C453" w14:textId="77777777" w:rsidR="00BF056F" w:rsidRPr="005224CE" w:rsidRDefault="00BF056F" w:rsidP="00BE29ED">
            <w:pPr>
              <w:rPr>
                <w:sz w:val="16"/>
                <w:szCs w:val="16"/>
              </w:rPr>
            </w:pPr>
            <w:r w:rsidRPr="005224CE">
              <w:rPr>
                <w:sz w:val="16"/>
                <w:szCs w:val="16"/>
              </w:rPr>
              <w:t>0.45</w:t>
            </w:r>
          </w:p>
        </w:tc>
        <w:tc>
          <w:tcPr>
            <w:tcW w:w="692" w:type="dxa"/>
            <w:tcBorders>
              <w:left w:val="single" w:sz="8" w:space="0" w:color="000000"/>
            </w:tcBorders>
          </w:tcPr>
          <w:p w14:paraId="3BD9942C" w14:textId="77777777" w:rsidR="00BF056F" w:rsidRPr="005224CE" w:rsidRDefault="00BF056F" w:rsidP="00BE29ED">
            <w:pPr>
              <w:rPr>
                <w:sz w:val="16"/>
                <w:szCs w:val="16"/>
              </w:rPr>
            </w:pPr>
            <w:r w:rsidRPr="005224CE">
              <w:rPr>
                <w:sz w:val="16"/>
                <w:szCs w:val="16"/>
              </w:rPr>
              <w:t>17%</w:t>
            </w:r>
          </w:p>
        </w:tc>
        <w:tc>
          <w:tcPr>
            <w:tcW w:w="1170" w:type="dxa"/>
          </w:tcPr>
          <w:p w14:paraId="251624BE" w14:textId="77777777" w:rsidR="00BF056F" w:rsidRPr="005224CE" w:rsidRDefault="00BF056F" w:rsidP="00BE29ED">
            <w:pPr>
              <w:rPr>
                <w:sz w:val="16"/>
                <w:szCs w:val="16"/>
              </w:rPr>
            </w:pPr>
            <w:r w:rsidRPr="005224CE">
              <w:rPr>
                <w:sz w:val="16"/>
                <w:szCs w:val="16"/>
              </w:rPr>
              <w:t>14%</w:t>
            </w:r>
          </w:p>
        </w:tc>
        <w:tc>
          <w:tcPr>
            <w:tcW w:w="1025" w:type="dxa"/>
            <w:tcBorders>
              <w:right w:val="single" w:sz="8" w:space="0" w:color="000000"/>
            </w:tcBorders>
          </w:tcPr>
          <w:p w14:paraId="5D8C4ECF" w14:textId="77777777" w:rsidR="00BF056F" w:rsidRPr="005224CE" w:rsidRDefault="00BF056F" w:rsidP="00BE29ED">
            <w:pPr>
              <w:rPr>
                <w:sz w:val="16"/>
                <w:szCs w:val="16"/>
              </w:rPr>
            </w:pPr>
            <w:r w:rsidRPr="005224CE">
              <w:rPr>
                <w:sz w:val="16"/>
                <w:szCs w:val="16"/>
              </w:rPr>
              <w:t>3%</w:t>
            </w:r>
          </w:p>
        </w:tc>
        <w:tc>
          <w:tcPr>
            <w:tcW w:w="978" w:type="dxa"/>
            <w:tcBorders>
              <w:left w:val="single" w:sz="8" w:space="0" w:color="000000"/>
            </w:tcBorders>
          </w:tcPr>
          <w:p w14:paraId="6AB84778" w14:textId="77777777" w:rsidR="00BF056F" w:rsidRPr="005224CE" w:rsidRDefault="00BF056F" w:rsidP="00BE29ED">
            <w:pPr>
              <w:rPr>
                <w:sz w:val="16"/>
                <w:szCs w:val="16"/>
              </w:rPr>
            </w:pPr>
            <w:r w:rsidRPr="005224CE">
              <w:rPr>
                <w:sz w:val="16"/>
                <w:szCs w:val="16"/>
              </w:rPr>
              <w:t>0.204</w:t>
            </w:r>
          </w:p>
        </w:tc>
        <w:tc>
          <w:tcPr>
            <w:tcW w:w="963" w:type="dxa"/>
            <w:tcBorders>
              <w:right w:val="single" w:sz="8" w:space="0" w:color="000000"/>
            </w:tcBorders>
          </w:tcPr>
          <w:p w14:paraId="3A9AB27E" w14:textId="77777777" w:rsidR="00BF056F" w:rsidRPr="005224CE" w:rsidRDefault="00BF056F" w:rsidP="00BE29ED">
            <w:pPr>
              <w:rPr>
                <w:sz w:val="16"/>
                <w:szCs w:val="16"/>
              </w:rPr>
            </w:pPr>
            <w:r w:rsidRPr="005224CE">
              <w:rPr>
                <w:sz w:val="16"/>
                <w:szCs w:val="16"/>
              </w:rPr>
              <w:t>0.158</w:t>
            </w:r>
          </w:p>
        </w:tc>
      </w:tr>
      <w:tr w:rsidR="00BF056F" w:rsidRPr="005224CE" w14:paraId="7B791DDA" w14:textId="77777777" w:rsidTr="00BE29ED">
        <w:trPr>
          <w:trHeight w:val="226"/>
        </w:trPr>
        <w:tc>
          <w:tcPr>
            <w:tcW w:w="1917" w:type="dxa"/>
          </w:tcPr>
          <w:p w14:paraId="2FC926AD" w14:textId="77777777" w:rsidR="00BF056F" w:rsidRPr="005224CE" w:rsidRDefault="00BF056F" w:rsidP="00BE29ED">
            <w:pPr>
              <w:rPr>
                <w:sz w:val="16"/>
                <w:szCs w:val="16"/>
              </w:rPr>
            </w:pPr>
            <w:r w:rsidRPr="005224CE">
              <w:rPr>
                <w:sz w:val="16"/>
                <w:szCs w:val="16"/>
              </w:rPr>
              <w:t>Canada 2010</w:t>
            </w:r>
          </w:p>
        </w:tc>
        <w:tc>
          <w:tcPr>
            <w:tcW w:w="843" w:type="dxa"/>
            <w:tcBorders>
              <w:right w:val="single" w:sz="8" w:space="0" w:color="000000"/>
            </w:tcBorders>
          </w:tcPr>
          <w:p w14:paraId="52DD96A2" w14:textId="77777777" w:rsidR="00BF056F" w:rsidRPr="005224CE" w:rsidRDefault="00BF056F" w:rsidP="00BE29ED">
            <w:pPr>
              <w:rPr>
                <w:sz w:val="16"/>
                <w:szCs w:val="16"/>
              </w:rPr>
            </w:pPr>
            <w:r w:rsidRPr="005224CE">
              <w:rPr>
                <w:sz w:val="16"/>
                <w:szCs w:val="16"/>
              </w:rPr>
              <w:t>Gross</w:t>
            </w:r>
          </w:p>
        </w:tc>
        <w:tc>
          <w:tcPr>
            <w:tcW w:w="911" w:type="dxa"/>
            <w:tcBorders>
              <w:left w:val="single" w:sz="8" w:space="0" w:color="000000"/>
            </w:tcBorders>
          </w:tcPr>
          <w:p w14:paraId="19E8B240" w14:textId="77777777" w:rsidR="00BF056F" w:rsidRPr="005224CE" w:rsidRDefault="00BF056F" w:rsidP="00BE29ED">
            <w:pPr>
              <w:rPr>
                <w:sz w:val="16"/>
                <w:szCs w:val="16"/>
              </w:rPr>
            </w:pPr>
            <w:r w:rsidRPr="005224CE">
              <w:rPr>
                <w:sz w:val="16"/>
                <w:szCs w:val="16"/>
              </w:rPr>
              <w:t>0.481</w:t>
            </w:r>
          </w:p>
        </w:tc>
        <w:tc>
          <w:tcPr>
            <w:tcW w:w="1014" w:type="dxa"/>
            <w:tcBorders>
              <w:right w:val="single" w:sz="8" w:space="0" w:color="000000"/>
            </w:tcBorders>
          </w:tcPr>
          <w:p w14:paraId="0F0AFC39" w14:textId="77777777" w:rsidR="00BF056F" w:rsidRPr="005224CE" w:rsidRDefault="00BF056F" w:rsidP="00BE29ED">
            <w:pPr>
              <w:rPr>
                <w:sz w:val="16"/>
                <w:szCs w:val="16"/>
              </w:rPr>
            </w:pPr>
            <w:r w:rsidRPr="005224CE">
              <w:rPr>
                <w:sz w:val="16"/>
                <w:szCs w:val="16"/>
              </w:rPr>
              <w:t>0.317</w:t>
            </w:r>
          </w:p>
        </w:tc>
        <w:tc>
          <w:tcPr>
            <w:tcW w:w="692" w:type="dxa"/>
            <w:tcBorders>
              <w:left w:val="single" w:sz="8" w:space="0" w:color="000000"/>
            </w:tcBorders>
          </w:tcPr>
          <w:p w14:paraId="337AC850" w14:textId="77777777" w:rsidR="00BF056F" w:rsidRPr="005224CE" w:rsidRDefault="00BF056F" w:rsidP="00BE29ED">
            <w:pPr>
              <w:rPr>
                <w:sz w:val="16"/>
                <w:szCs w:val="16"/>
              </w:rPr>
            </w:pPr>
            <w:r w:rsidRPr="005224CE">
              <w:rPr>
                <w:sz w:val="16"/>
                <w:szCs w:val="16"/>
              </w:rPr>
              <w:t>34%</w:t>
            </w:r>
          </w:p>
        </w:tc>
        <w:tc>
          <w:tcPr>
            <w:tcW w:w="1170" w:type="dxa"/>
          </w:tcPr>
          <w:p w14:paraId="086361FC" w14:textId="77777777" w:rsidR="00BF056F" w:rsidRPr="005224CE" w:rsidRDefault="00BF056F" w:rsidP="00BE29ED">
            <w:pPr>
              <w:rPr>
                <w:sz w:val="16"/>
                <w:szCs w:val="16"/>
              </w:rPr>
            </w:pPr>
            <w:r w:rsidRPr="005224CE">
              <w:rPr>
                <w:sz w:val="16"/>
                <w:szCs w:val="16"/>
              </w:rPr>
              <w:t>26%</w:t>
            </w:r>
          </w:p>
        </w:tc>
        <w:tc>
          <w:tcPr>
            <w:tcW w:w="1025" w:type="dxa"/>
            <w:tcBorders>
              <w:right w:val="single" w:sz="8" w:space="0" w:color="000000"/>
            </w:tcBorders>
          </w:tcPr>
          <w:p w14:paraId="67B2A782" w14:textId="77777777" w:rsidR="00BF056F" w:rsidRPr="005224CE" w:rsidRDefault="00BF056F" w:rsidP="00BE29ED">
            <w:pPr>
              <w:rPr>
                <w:sz w:val="16"/>
                <w:szCs w:val="16"/>
              </w:rPr>
            </w:pPr>
            <w:r w:rsidRPr="005224CE">
              <w:rPr>
                <w:sz w:val="16"/>
                <w:szCs w:val="16"/>
              </w:rPr>
              <w:t>8%</w:t>
            </w:r>
          </w:p>
        </w:tc>
        <w:tc>
          <w:tcPr>
            <w:tcW w:w="978" w:type="dxa"/>
            <w:tcBorders>
              <w:left w:val="single" w:sz="8" w:space="0" w:color="000000"/>
            </w:tcBorders>
          </w:tcPr>
          <w:p w14:paraId="4BD11173" w14:textId="77777777" w:rsidR="00BF056F" w:rsidRPr="005224CE" w:rsidRDefault="00BF056F" w:rsidP="00BE29ED">
            <w:pPr>
              <w:rPr>
                <w:sz w:val="16"/>
                <w:szCs w:val="16"/>
              </w:rPr>
            </w:pPr>
            <w:r w:rsidRPr="005224CE">
              <w:rPr>
                <w:sz w:val="16"/>
                <w:szCs w:val="16"/>
              </w:rPr>
              <w:t>0.182</w:t>
            </w:r>
          </w:p>
        </w:tc>
        <w:tc>
          <w:tcPr>
            <w:tcW w:w="963" w:type="dxa"/>
            <w:tcBorders>
              <w:right w:val="single" w:sz="8" w:space="0" w:color="000000"/>
            </w:tcBorders>
          </w:tcPr>
          <w:p w14:paraId="2E973FD8" w14:textId="77777777" w:rsidR="00BF056F" w:rsidRPr="005224CE" w:rsidRDefault="00BF056F" w:rsidP="00BE29ED">
            <w:pPr>
              <w:rPr>
                <w:sz w:val="16"/>
                <w:szCs w:val="16"/>
              </w:rPr>
            </w:pPr>
            <w:r w:rsidRPr="005224CE">
              <w:rPr>
                <w:sz w:val="16"/>
                <w:szCs w:val="16"/>
              </w:rPr>
              <w:t>-0.066</w:t>
            </w:r>
          </w:p>
        </w:tc>
      </w:tr>
      <w:tr w:rsidR="00BF056F" w:rsidRPr="005224CE" w14:paraId="2FDEE428" w14:textId="77777777" w:rsidTr="00BE29ED">
        <w:trPr>
          <w:trHeight w:val="228"/>
        </w:trPr>
        <w:tc>
          <w:tcPr>
            <w:tcW w:w="1917" w:type="dxa"/>
          </w:tcPr>
          <w:p w14:paraId="707B32F9" w14:textId="77777777" w:rsidR="00BF056F" w:rsidRPr="005224CE" w:rsidRDefault="00BF056F" w:rsidP="00BE29ED">
            <w:pPr>
              <w:rPr>
                <w:sz w:val="16"/>
                <w:szCs w:val="16"/>
              </w:rPr>
            </w:pPr>
            <w:r w:rsidRPr="005224CE">
              <w:rPr>
                <w:sz w:val="16"/>
                <w:szCs w:val="16"/>
              </w:rPr>
              <w:t>China 2002</w:t>
            </w:r>
          </w:p>
        </w:tc>
        <w:tc>
          <w:tcPr>
            <w:tcW w:w="843" w:type="dxa"/>
            <w:tcBorders>
              <w:right w:val="single" w:sz="8" w:space="0" w:color="000000"/>
            </w:tcBorders>
          </w:tcPr>
          <w:p w14:paraId="415F612F" w14:textId="77777777" w:rsidR="00BF056F" w:rsidRPr="005224CE" w:rsidRDefault="00BF056F" w:rsidP="00BE29ED">
            <w:pPr>
              <w:rPr>
                <w:sz w:val="16"/>
                <w:szCs w:val="16"/>
              </w:rPr>
            </w:pPr>
            <w:r w:rsidRPr="005224CE">
              <w:rPr>
                <w:sz w:val="16"/>
                <w:szCs w:val="16"/>
              </w:rPr>
              <w:t>Mix</w:t>
            </w:r>
          </w:p>
        </w:tc>
        <w:tc>
          <w:tcPr>
            <w:tcW w:w="911" w:type="dxa"/>
            <w:tcBorders>
              <w:left w:val="single" w:sz="8" w:space="0" w:color="000000"/>
            </w:tcBorders>
          </w:tcPr>
          <w:p w14:paraId="0320231E" w14:textId="77777777" w:rsidR="00BF056F" w:rsidRPr="005224CE" w:rsidRDefault="00BF056F" w:rsidP="00BE29ED">
            <w:pPr>
              <w:rPr>
                <w:sz w:val="16"/>
                <w:szCs w:val="16"/>
              </w:rPr>
            </w:pPr>
            <w:r w:rsidRPr="005224CE">
              <w:rPr>
                <w:sz w:val="16"/>
                <w:szCs w:val="16"/>
              </w:rPr>
              <w:t>0.561</w:t>
            </w:r>
          </w:p>
        </w:tc>
        <w:tc>
          <w:tcPr>
            <w:tcW w:w="1014" w:type="dxa"/>
            <w:tcBorders>
              <w:right w:val="single" w:sz="8" w:space="0" w:color="000000"/>
            </w:tcBorders>
          </w:tcPr>
          <w:p w14:paraId="02EFDD9D" w14:textId="77777777" w:rsidR="00BF056F" w:rsidRPr="005224CE" w:rsidRDefault="00BF056F" w:rsidP="00BE29ED">
            <w:pPr>
              <w:rPr>
                <w:sz w:val="16"/>
                <w:szCs w:val="16"/>
              </w:rPr>
            </w:pPr>
            <w:r w:rsidRPr="005224CE">
              <w:rPr>
                <w:sz w:val="16"/>
                <w:szCs w:val="16"/>
              </w:rPr>
              <w:t>0.505</w:t>
            </w:r>
          </w:p>
        </w:tc>
        <w:tc>
          <w:tcPr>
            <w:tcW w:w="692" w:type="dxa"/>
            <w:tcBorders>
              <w:left w:val="single" w:sz="8" w:space="0" w:color="000000"/>
            </w:tcBorders>
          </w:tcPr>
          <w:p w14:paraId="47158DDA" w14:textId="77777777" w:rsidR="00BF056F" w:rsidRPr="005224CE" w:rsidRDefault="00BF056F" w:rsidP="00BE29ED">
            <w:pPr>
              <w:rPr>
                <w:sz w:val="16"/>
                <w:szCs w:val="16"/>
              </w:rPr>
            </w:pPr>
            <w:r w:rsidRPr="005224CE">
              <w:rPr>
                <w:sz w:val="16"/>
                <w:szCs w:val="16"/>
              </w:rPr>
              <w:t>10%</w:t>
            </w:r>
          </w:p>
        </w:tc>
        <w:tc>
          <w:tcPr>
            <w:tcW w:w="1170" w:type="dxa"/>
          </w:tcPr>
          <w:p w14:paraId="20EFCF6A" w14:textId="77777777" w:rsidR="00BF056F" w:rsidRPr="005224CE" w:rsidRDefault="00BF056F" w:rsidP="00BE29ED">
            <w:pPr>
              <w:rPr>
                <w:sz w:val="16"/>
                <w:szCs w:val="16"/>
              </w:rPr>
            </w:pPr>
            <w:r w:rsidRPr="005224CE">
              <w:rPr>
                <w:sz w:val="16"/>
                <w:szCs w:val="16"/>
              </w:rPr>
              <w:t>1%</w:t>
            </w:r>
          </w:p>
        </w:tc>
        <w:tc>
          <w:tcPr>
            <w:tcW w:w="1025" w:type="dxa"/>
            <w:tcBorders>
              <w:right w:val="single" w:sz="8" w:space="0" w:color="000000"/>
            </w:tcBorders>
          </w:tcPr>
          <w:p w14:paraId="2AF4E4EF" w14:textId="77777777" w:rsidR="00BF056F" w:rsidRPr="005224CE" w:rsidRDefault="00BF056F" w:rsidP="00BE29ED">
            <w:pPr>
              <w:rPr>
                <w:sz w:val="16"/>
                <w:szCs w:val="16"/>
              </w:rPr>
            </w:pPr>
            <w:r w:rsidRPr="005224CE">
              <w:rPr>
                <w:sz w:val="16"/>
                <w:szCs w:val="16"/>
              </w:rPr>
              <w:t>9%</w:t>
            </w:r>
          </w:p>
        </w:tc>
        <w:tc>
          <w:tcPr>
            <w:tcW w:w="978" w:type="dxa"/>
            <w:tcBorders>
              <w:left w:val="single" w:sz="8" w:space="0" w:color="000000"/>
            </w:tcBorders>
          </w:tcPr>
          <w:p w14:paraId="0FFF6CFC" w14:textId="77777777" w:rsidR="00BF056F" w:rsidRPr="005224CE" w:rsidRDefault="00BF056F" w:rsidP="00BE29ED">
            <w:pPr>
              <w:rPr>
                <w:sz w:val="16"/>
                <w:szCs w:val="16"/>
              </w:rPr>
            </w:pPr>
            <w:r w:rsidRPr="005224CE">
              <w:rPr>
                <w:sz w:val="16"/>
                <w:szCs w:val="16"/>
              </w:rPr>
              <w:t>0.127</w:t>
            </w:r>
          </w:p>
        </w:tc>
        <w:tc>
          <w:tcPr>
            <w:tcW w:w="963" w:type="dxa"/>
            <w:tcBorders>
              <w:right w:val="single" w:sz="8" w:space="0" w:color="000000"/>
            </w:tcBorders>
          </w:tcPr>
          <w:p w14:paraId="5504AFF3" w14:textId="77777777" w:rsidR="00BF056F" w:rsidRPr="005224CE" w:rsidRDefault="00BF056F" w:rsidP="00BE29ED">
            <w:pPr>
              <w:rPr>
                <w:sz w:val="16"/>
                <w:szCs w:val="16"/>
              </w:rPr>
            </w:pPr>
            <w:r w:rsidRPr="005224CE">
              <w:rPr>
                <w:sz w:val="16"/>
                <w:szCs w:val="16"/>
              </w:rPr>
              <w:t>0.324</w:t>
            </w:r>
          </w:p>
        </w:tc>
      </w:tr>
      <w:tr w:rsidR="00BF056F" w:rsidRPr="005224CE" w14:paraId="4C1DDF64" w14:textId="77777777" w:rsidTr="00BE29ED">
        <w:trPr>
          <w:trHeight w:val="226"/>
        </w:trPr>
        <w:tc>
          <w:tcPr>
            <w:tcW w:w="1917" w:type="dxa"/>
          </w:tcPr>
          <w:p w14:paraId="14E39512" w14:textId="77777777" w:rsidR="00BF056F" w:rsidRPr="005224CE" w:rsidRDefault="00BF056F" w:rsidP="00BE29ED">
            <w:pPr>
              <w:rPr>
                <w:sz w:val="16"/>
                <w:szCs w:val="16"/>
              </w:rPr>
            </w:pPr>
            <w:r w:rsidRPr="005224CE">
              <w:rPr>
                <w:sz w:val="16"/>
                <w:szCs w:val="16"/>
              </w:rPr>
              <w:t>Colombia 2013</w:t>
            </w:r>
          </w:p>
        </w:tc>
        <w:tc>
          <w:tcPr>
            <w:tcW w:w="843" w:type="dxa"/>
            <w:tcBorders>
              <w:right w:val="single" w:sz="8" w:space="0" w:color="000000"/>
            </w:tcBorders>
          </w:tcPr>
          <w:p w14:paraId="79DA9267" w14:textId="77777777" w:rsidR="00BF056F" w:rsidRPr="005224CE" w:rsidRDefault="00BF056F" w:rsidP="00BE29ED">
            <w:pPr>
              <w:rPr>
                <w:sz w:val="16"/>
                <w:szCs w:val="16"/>
              </w:rPr>
            </w:pPr>
            <w:r w:rsidRPr="005224CE">
              <w:rPr>
                <w:sz w:val="16"/>
                <w:szCs w:val="16"/>
              </w:rPr>
              <w:t>Mix</w:t>
            </w:r>
          </w:p>
        </w:tc>
        <w:tc>
          <w:tcPr>
            <w:tcW w:w="911" w:type="dxa"/>
            <w:tcBorders>
              <w:left w:val="single" w:sz="8" w:space="0" w:color="000000"/>
            </w:tcBorders>
          </w:tcPr>
          <w:p w14:paraId="512F6277" w14:textId="77777777" w:rsidR="00BF056F" w:rsidRPr="005224CE" w:rsidRDefault="00BF056F" w:rsidP="00BE29ED">
            <w:pPr>
              <w:rPr>
                <w:sz w:val="16"/>
                <w:szCs w:val="16"/>
              </w:rPr>
            </w:pPr>
            <w:r w:rsidRPr="005224CE">
              <w:rPr>
                <w:sz w:val="16"/>
                <w:szCs w:val="16"/>
              </w:rPr>
              <w:t>0.517</w:t>
            </w:r>
          </w:p>
        </w:tc>
        <w:tc>
          <w:tcPr>
            <w:tcW w:w="1014" w:type="dxa"/>
            <w:tcBorders>
              <w:right w:val="single" w:sz="8" w:space="0" w:color="000000"/>
            </w:tcBorders>
          </w:tcPr>
          <w:p w14:paraId="21E1628C" w14:textId="77777777" w:rsidR="00BF056F" w:rsidRPr="005224CE" w:rsidRDefault="00BF056F" w:rsidP="00BE29ED">
            <w:pPr>
              <w:rPr>
                <w:sz w:val="16"/>
                <w:szCs w:val="16"/>
              </w:rPr>
            </w:pPr>
            <w:r w:rsidRPr="005224CE">
              <w:rPr>
                <w:sz w:val="16"/>
                <w:szCs w:val="16"/>
              </w:rPr>
              <w:t>0.491</w:t>
            </w:r>
          </w:p>
        </w:tc>
        <w:tc>
          <w:tcPr>
            <w:tcW w:w="692" w:type="dxa"/>
            <w:tcBorders>
              <w:left w:val="single" w:sz="8" w:space="0" w:color="000000"/>
            </w:tcBorders>
          </w:tcPr>
          <w:p w14:paraId="5E8E5D3D" w14:textId="77777777" w:rsidR="00BF056F" w:rsidRPr="005224CE" w:rsidRDefault="00BF056F" w:rsidP="00BE29ED">
            <w:pPr>
              <w:rPr>
                <w:sz w:val="16"/>
                <w:szCs w:val="16"/>
              </w:rPr>
            </w:pPr>
            <w:r w:rsidRPr="005224CE">
              <w:rPr>
                <w:sz w:val="16"/>
                <w:szCs w:val="16"/>
              </w:rPr>
              <w:t>5%</w:t>
            </w:r>
          </w:p>
        </w:tc>
        <w:tc>
          <w:tcPr>
            <w:tcW w:w="1170" w:type="dxa"/>
          </w:tcPr>
          <w:p w14:paraId="169BD8D6" w14:textId="77777777" w:rsidR="00BF056F" w:rsidRPr="005224CE" w:rsidRDefault="00BF056F" w:rsidP="00BE29ED">
            <w:pPr>
              <w:rPr>
                <w:sz w:val="16"/>
                <w:szCs w:val="16"/>
              </w:rPr>
            </w:pPr>
            <w:r w:rsidRPr="005224CE">
              <w:rPr>
                <w:sz w:val="16"/>
                <w:szCs w:val="16"/>
              </w:rPr>
              <w:t>2%</w:t>
            </w:r>
          </w:p>
        </w:tc>
        <w:tc>
          <w:tcPr>
            <w:tcW w:w="1025" w:type="dxa"/>
            <w:tcBorders>
              <w:right w:val="single" w:sz="8" w:space="0" w:color="000000"/>
            </w:tcBorders>
          </w:tcPr>
          <w:p w14:paraId="73DA3DE4" w14:textId="77777777" w:rsidR="00BF056F" w:rsidRPr="005224CE" w:rsidRDefault="00BF056F" w:rsidP="00BE29ED">
            <w:pPr>
              <w:rPr>
                <w:sz w:val="16"/>
                <w:szCs w:val="16"/>
              </w:rPr>
            </w:pPr>
            <w:r w:rsidRPr="005224CE">
              <w:rPr>
                <w:sz w:val="16"/>
                <w:szCs w:val="16"/>
              </w:rPr>
              <w:t>3%</w:t>
            </w:r>
          </w:p>
        </w:tc>
        <w:tc>
          <w:tcPr>
            <w:tcW w:w="978" w:type="dxa"/>
            <w:tcBorders>
              <w:left w:val="single" w:sz="8" w:space="0" w:color="000000"/>
            </w:tcBorders>
          </w:tcPr>
          <w:p w14:paraId="16853DDB" w14:textId="77777777" w:rsidR="00BF056F" w:rsidRPr="005224CE" w:rsidRDefault="00BF056F" w:rsidP="00BE29ED">
            <w:pPr>
              <w:rPr>
                <w:sz w:val="16"/>
                <w:szCs w:val="16"/>
              </w:rPr>
            </w:pPr>
            <w:r w:rsidRPr="005224CE">
              <w:rPr>
                <w:sz w:val="16"/>
                <w:szCs w:val="16"/>
              </w:rPr>
              <w:t>0.112</w:t>
            </w:r>
          </w:p>
        </w:tc>
        <w:tc>
          <w:tcPr>
            <w:tcW w:w="963" w:type="dxa"/>
            <w:tcBorders>
              <w:right w:val="single" w:sz="8" w:space="0" w:color="000000"/>
            </w:tcBorders>
          </w:tcPr>
          <w:p w14:paraId="10A2AEF0" w14:textId="77777777" w:rsidR="00BF056F" w:rsidRPr="005224CE" w:rsidRDefault="00BF056F" w:rsidP="00BE29ED">
            <w:pPr>
              <w:rPr>
                <w:sz w:val="16"/>
                <w:szCs w:val="16"/>
              </w:rPr>
            </w:pPr>
            <w:r w:rsidRPr="005224CE">
              <w:rPr>
                <w:sz w:val="16"/>
                <w:szCs w:val="16"/>
              </w:rPr>
              <w:t>0.250</w:t>
            </w:r>
          </w:p>
        </w:tc>
      </w:tr>
      <w:tr w:rsidR="00BF056F" w:rsidRPr="005224CE" w14:paraId="41ACE575" w14:textId="77777777" w:rsidTr="00BE29ED">
        <w:trPr>
          <w:trHeight w:val="226"/>
        </w:trPr>
        <w:tc>
          <w:tcPr>
            <w:tcW w:w="1917" w:type="dxa"/>
          </w:tcPr>
          <w:p w14:paraId="310FCDA1" w14:textId="77777777" w:rsidR="00BF056F" w:rsidRPr="005224CE" w:rsidRDefault="00BF056F" w:rsidP="00BE29ED">
            <w:pPr>
              <w:rPr>
                <w:sz w:val="16"/>
                <w:szCs w:val="16"/>
              </w:rPr>
            </w:pPr>
            <w:r w:rsidRPr="005224CE">
              <w:rPr>
                <w:sz w:val="16"/>
                <w:szCs w:val="16"/>
              </w:rPr>
              <w:t>Czech Rep 2013</w:t>
            </w:r>
          </w:p>
        </w:tc>
        <w:tc>
          <w:tcPr>
            <w:tcW w:w="843" w:type="dxa"/>
            <w:tcBorders>
              <w:right w:val="single" w:sz="8" w:space="0" w:color="000000"/>
            </w:tcBorders>
          </w:tcPr>
          <w:p w14:paraId="46506C36" w14:textId="77777777" w:rsidR="00BF056F" w:rsidRPr="005224CE" w:rsidRDefault="00BF056F" w:rsidP="00BE29ED">
            <w:pPr>
              <w:rPr>
                <w:sz w:val="16"/>
                <w:szCs w:val="16"/>
              </w:rPr>
            </w:pPr>
            <w:r w:rsidRPr="005224CE">
              <w:rPr>
                <w:sz w:val="16"/>
                <w:szCs w:val="16"/>
              </w:rPr>
              <w:t>Gross</w:t>
            </w:r>
          </w:p>
        </w:tc>
        <w:tc>
          <w:tcPr>
            <w:tcW w:w="911" w:type="dxa"/>
            <w:tcBorders>
              <w:left w:val="single" w:sz="8" w:space="0" w:color="000000"/>
            </w:tcBorders>
          </w:tcPr>
          <w:p w14:paraId="16541B7A" w14:textId="77777777" w:rsidR="00BF056F" w:rsidRPr="005224CE" w:rsidRDefault="00BF056F" w:rsidP="00BE29ED">
            <w:pPr>
              <w:rPr>
                <w:sz w:val="16"/>
                <w:szCs w:val="16"/>
              </w:rPr>
            </w:pPr>
            <w:r w:rsidRPr="005224CE">
              <w:rPr>
                <w:sz w:val="16"/>
                <w:szCs w:val="16"/>
              </w:rPr>
              <w:t>0.457</w:t>
            </w:r>
          </w:p>
        </w:tc>
        <w:tc>
          <w:tcPr>
            <w:tcW w:w="1014" w:type="dxa"/>
            <w:tcBorders>
              <w:right w:val="single" w:sz="8" w:space="0" w:color="000000"/>
            </w:tcBorders>
          </w:tcPr>
          <w:p w14:paraId="33AED237" w14:textId="77777777" w:rsidR="00BF056F" w:rsidRPr="005224CE" w:rsidRDefault="00BF056F" w:rsidP="00BE29ED">
            <w:pPr>
              <w:rPr>
                <w:sz w:val="16"/>
                <w:szCs w:val="16"/>
              </w:rPr>
            </w:pPr>
            <w:r w:rsidRPr="005224CE">
              <w:rPr>
                <w:sz w:val="16"/>
                <w:szCs w:val="16"/>
              </w:rPr>
              <w:t>0.258</w:t>
            </w:r>
          </w:p>
        </w:tc>
        <w:tc>
          <w:tcPr>
            <w:tcW w:w="692" w:type="dxa"/>
            <w:tcBorders>
              <w:left w:val="single" w:sz="8" w:space="0" w:color="000000"/>
            </w:tcBorders>
          </w:tcPr>
          <w:p w14:paraId="54C358FA" w14:textId="77777777" w:rsidR="00BF056F" w:rsidRPr="005224CE" w:rsidRDefault="00BF056F" w:rsidP="00BE29ED">
            <w:pPr>
              <w:rPr>
                <w:sz w:val="16"/>
                <w:szCs w:val="16"/>
              </w:rPr>
            </w:pPr>
            <w:r w:rsidRPr="005224CE">
              <w:rPr>
                <w:sz w:val="16"/>
                <w:szCs w:val="16"/>
              </w:rPr>
              <w:t>44%</w:t>
            </w:r>
          </w:p>
        </w:tc>
        <w:tc>
          <w:tcPr>
            <w:tcW w:w="1170" w:type="dxa"/>
          </w:tcPr>
          <w:p w14:paraId="65395638" w14:textId="77777777" w:rsidR="00BF056F" w:rsidRPr="005224CE" w:rsidRDefault="00BF056F" w:rsidP="00BE29ED">
            <w:pPr>
              <w:rPr>
                <w:sz w:val="16"/>
                <w:szCs w:val="16"/>
              </w:rPr>
            </w:pPr>
            <w:r w:rsidRPr="005224CE">
              <w:rPr>
                <w:sz w:val="16"/>
                <w:szCs w:val="16"/>
              </w:rPr>
              <w:t>36%</w:t>
            </w:r>
          </w:p>
        </w:tc>
        <w:tc>
          <w:tcPr>
            <w:tcW w:w="1025" w:type="dxa"/>
            <w:tcBorders>
              <w:right w:val="single" w:sz="8" w:space="0" w:color="000000"/>
            </w:tcBorders>
          </w:tcPr>
          <w:p w14:paraId="63AD95A8" w14:textId="77777777" w:rsidR="00BF056F" w:rsidRPr="005224CE" w:rsidRDefault="00BF056F" w:rsidP="00BE29ED">
            <w:pPr>
              <w:rPr>
                <w:sz w:val="16"/>
                <w:szCs w:val="16"/>
              </w:rPr>
            </w:pPr>
            <w:r w:rsidRPr="005224CE">
              <w:rPr>
                <w:sz w:val="16"/>
                <w:szCs w:val="16"/>
              </w:rPr>
              <w:t>8%</w:t>
            </w:r>
          </w:p>
        </w:tc>
        <w:tc>
          <w:tcPr>
            <w:tcW w:w="978" w:type="dxa"/>
            <w:tcBorders>
              <w:left w:val="single" w:sz="8" w:space="0" w:color="000000"/>
            </w:tcBorders>
          </w:tcPr>
          <w:p w14:paraId="15533CC7" w14:textId="77777777" w:rsidR="00BF056F" w:rsidRPr="005224CE" w:rsidRDefault="00BF056F" w:rsidP="00BE29ED">
            <w:pPr>
              <w:rPr>
                <w:sz w:val="16"/>
                <w:szCs w:val="16"/>
              </w:rPr>
            </w:pPr>
            <w:r w:rsidRPr="005224CE">
              <w:rPr>
                <w:sz w:val="16"/>
                <w:szCs w:val="16"/>
              </w:rPr>
              <w:t>0.205</w:t>
            </w:r>
          </w:p>
        </w:tc>
        <w:tc>
          <w:tcPr>
            <w:tcW w:w="963" w:type="dxa"/>
            <w:tcBorders>
              <w:right w:val="single" w:sz="8" w:space="0" w:color="000000"/>
            </w:tcBorders>
          </w:tcPr>
          <w:p w14:paraId="354F639A" w14:textId="77777777" w:rsidR="00BF056F" w:rsidRPr="005224CE" w:rsidRDefault="00BF056F" w:rsidP="00BE29ED">
            <w:pPr>
              <w:rPr>
                <w:sz w:val="16"/>
                <w:szCs w:val="16"/>
              </w:rPr>
            </w:pPr>
            <w:r w:rsidRPr="005224CE">
              <w:rPr>
                <w:sz w:val="16"/>
                <w:szCs w:val="16"/>
              </w:rPr>
              <w:t>-0.198</w:t>
            </w:r>
          </w:p>
        </w:tc>
      </w:tr>
      <w:tr w:rsidR="00BF056F" w:rsidRPr="005224CE" w14:paraId="3F247739" w14:textId="77777777" w:rsidTr="00BE29ED">
        <w:trPr>
          <w:trHeight w:val="226"/>
        </w:trPr>
        <w:tc>
          <w:tcPr>
            <w:tcW w:w="1917" w:type="dxa"/>
          </w:tcPr>
          <w:p w14:paraId="20EBA388" w14:textId="77777777" w:rsidR="00BF056F" w:rsidRPr="005224CE" w:rsidRDefault="00BF056F" w:rsidP="00BE29ED">
            <w:pPr>
              <w:rPr>
                <w:sz w:val="16"/>
                <w:szCs w:val="16"/>
              </w:rPr>
            </w:pPr>
            <w:r w:rsidRPr="005224CE">
              <w:rPr>
                <w:sz w:val="16"/>
                <w:szCs w:val="16"/>
              </w:rPr>
              <w:t>Denmark 2013</w:t>
            </w:r>
          </w:p>
        </w:tc>
        <w:tc>
          <w:tcPr>
            <w:tcW w:w="843" w:type="dxa"/>
            <w:tcBorders>
              <w:right w:val="single" w:sz="8" w:space="0" w:color="000000"/>
            </w:tcBorders>
          </w:tcPr>
          <w:p w14:paraId="0AED4CB6" w14:textId="77777777" w:rsidR="00BF056F" w:rsidRPr="005224CE" w:rsidRDefault="00BF056F" w:rsidP="00BE29ED">
            <w:pPr>
              <w:rPr>
                <w:sz w:val="16"/>
                <w:szCs w:val="16"/>
              </w:rPr>
            </w:pPr>
            <w:r w:rsidRPr="005224CE">
              <w:rPr>
                <w:sz w:val="16"/>
                <w:szCs w:val="16"/>
              </w:rPr>
              <w:t>Gross</w:t>
            </w:r>
          </w:p>
        </w:tc>
        <w:tc>
          <w:tcPr>
            <w:tcW w:w="911" w:type="dxa"/>
            <w:tcBorders>
              <w:left w:val="single" w:sz="8" w:space="0" w:color="000000"/>
            </w:tcBorders>
          </w:tcPr>
          <w:p w14:paraId="4CA48D5A" w14:textId="77777777" w:rsidR="00BF056F" w:rsidRPr="005224CE" w:rsidRDefault="00BF056F" w:rsidP="00BE29ED">
            <w:pPr>
              <w:rPr>
                <w:sz w:val="16"/>
                <w:szCs w:val="16"/>
              </w:rPr>
            </w:pPr>
            <w:r w:rsidRPr="005224CE">
              <w:rPr>
                <w:sz w:val="16"/>
                <w:szCs w:val="16"/>
              </w:rPr>
              <w:t>0.476</w:t>
            </w:r>
          </w:p>
        </w:tc>
        <w:tc>
          <w:tcPr>
            <w:tcW w:w="1014" w:type="dxa"/>
            <w:tcBorders>
              <w:right w:val="single" w:sz="8" w:space="0" w:color="000000"/>
            </w:tcBorders>
          </w:tcPr>
          <w:p w14:paraId="5FCF881D" w14:textId="77777777" w:rsidR="00BF056F" w:rsidRPr="005224CE" w:rsidRDefault="00BF056F" w:rsidP="00BE29ED">
            <w:pPr>
              <w:rPr>
                <w:sz w:val="16"/>
                <w:szCs w:val="16"/>
              </w:rPr>
            </w:pPr>
            <w:r w:rsidRPr="005224CE">
              <w:rPr>
                <w:sz w:val="16"/>
                <w:szCs w:val="16"/>
              </w:rPr>
              <w:t>0.249</w:t>
            </w:r>
          </w:p>
        </w:tc>
        <w:tc>
          <w:tcPr>
            <w:tcW w:w="692" w:type="dxa"/>
            <w:tcBorders>
              <w:left w:val="single" w:sz="8" w:space="0" w:color="000000"/>
            </w:tcBorders>
          </w:tcPr>
          <w:p w14:paraId="37A5B93F" w14:textId="77777777" w:rsidR="00BF056F" w:rsidRPr="005224CE" w:rsidRDefault="00BF056F" w:rsidP="00BE29ED">
            <w:pPr>
              <w:rPr>
                <w:sz w:val="16"/>
                <w:szCs w:val="16"/>
              </w:rPr>
            </w:pPr>
            <w:r w:rsidRPr="005224CE">
              <w:rPr>
                <w:sz w:val="16"/>
                <w:szCs w:val="16"/>
              </w:rPr>
              <w:t>48%</w:t>
            </w:r>
          </w:p>
        </w:tc>
        <w:tc>
          <w:tcPr>
            <w:tcW w:w="1170" w:type="dxa"/>
          </w:tcPr>
          <w:p w14:paraId="6BC07143" w14:textId="77777777" w:rsidR="00BF056F" w:rsidRPr="005224CE" w:rsidRDefault="00BF056F" w:rsidP="00BE29ED">
            <w:pPr>
              <w:rPr>
                <w:sz w:val="16"/>
                <w:szCs w:val="16"/>
              </w:rPr>
            </w:pPr>
            <w:r w:rsidRPr="005224CE">
              <w:rPr>
                <w:sz w:val="16"/>
                <w:szCs w:val="16"/>
              </w:rPr>
              <w:t>39%</w:t>
            </w:r>
          </w:p>
        </w:tc>
        <w:tc>
          <w:tcPr>
            <w:tcW w:w="1025" w:type="dxa"/>
            <w:tcBorders>
              <w:right w:val="single" w:sz="8" w:space="0" w:color="000000"/>
            </w:tcBorders>
          </w:tcPr>
          <w:p w14:paraId="50C60D34" w14:textId="77777777" w:rsidR="00BF056F" w:rsidRPr="005224CE" w:rsidRDefault="00BF056F" w:rsidP="00BE29ED">
            <w:pPr>
              <w:rPr>
                <w:sz w:val="16"/>
                <w:szCs w:val="16"/>
              </w:rPr>
            </w:pPr>
            <w:r w:rsidRPr="005224CE">
              <w:rPr>
                <w:sz w:val="16"/>
                <w:szCs w:val="16"/>
              </w:rPr>
              <w:t>9%</w:t>
            </w:r>
          </w:p>
        </w:tc>
        <w:tc>
          <w:tcPr>
            <w:tcW w:w="978" w:type="dxa"/>
            <w:tcBorders>
              <w:left w:val="single" w:sz="8" w:space="0" w:color="000000"/>
            </w:tcBorders>
          </w:tcPr>
          <w:p w14:paraId="58F55317" w14:textId="77777777" w:rsidR="00BF056F" w:rsidRPr="005224CE" w:rsidRDefault="00BF056F" w:rsidP="00BE29ED">
            <w:pPr>
              <w:rPr>
                <w:sz w:val="16"/>
                <w:szCs w:val="16"/>
              </w:rPr>
            </w:pPr>
            <w:r w:rsidRPr="005224CE">
              <w:rPr>
                <w:sz w:val="16"/>
                <w:szCs w:val="16"/>
              </w:rPr>
              <w:t>0.236</w:t>
            </w:r>
          </w:p>
        </w:tc>
        <w:tc>
          <w:tcPr>
            <w:tcW w:w="963" w:type="dxa"/>
            <w:tcBorders>
              <w:right w:val="single" w:sz="8" w:space="0" w:color="000000"/>
            </w:tcBorders>
          </w:tcPr>
          <w:p w14:paraId="568172F8" w14:textId="77777777" w:rsidR="00BF056F" w:rsidRPr="005224CE" w:rsidRDefault="00BF056F" w:rsidP="00BE29ED">
            <w:pPr>
              <w:rPr>
                <w:sz w:val="16"/>
                <w:szCs w:val="16"/>
              </w:rPr>
            </w:pPr>
            <w:r w:rsidRPr="005224CE">
              <w:rPr>
                <w:sz w:val="16"/>
                <w:szCs w:val="16"/>
              </w:rPr>
              <w:t>-0.199</w:t>
            </w:r>
          </w:p>
        </w:tc>
      </w:tr>
      <w:tr w:rsidR="00BF056F" w:rsidRPr="005224CE" w14:paraId="445DA8F4" w14:textId="77777777" w:rsidTr="00BE29ED">
        <w:trPr>
          <w:trHeight w:val="227"/>
        </w:trPr>
        <w:tc>
          <w:tcPr>
            <w:tcW w:w="1917" w:type="dxa"/>
          </w:tcPr>
          <w:p w14:paraId="74FEAB75" w14:textId="77777777" w:rsidR="00BF056F" w:rsidRPr="005224CE" w:rsidRDefault="00BF056F" w:rsidP="00BE29ED">
            <w:pPr>
              <w:rPr>
                <w:sz w:val="16"/>
                <w:szCs w:val="16"/>
              </w:rPr>
            </w:pPr>
            <w:r w:rsidRPr="005224CE">
              <w:rPr>
                <w:sz w:val="16"/>
                <w:szCs w:val="16"/>
              </w:rPr>
              <w:t>Dominican Rep 2007</w:t>
            </w:r>
          </w:p>
        </w:tc>
        <w:tc>
          <w:tcPr>
            <w:tcW w:w="843" w:type="dxa"/>
            <w:tcBorders>
              <w:right w:val="single" w:sz="8" w:space="0" w:color="000000"/>
            </w:tcBorders>
          </w:tcPr>
          <w:p w14:paraId="69049AF7" w14:textId="77777777" w:rsidR="00BF056F" w:rsidRPr="005224CE" w:rsidRDefault="00BF056F" w:rsidP="00BE29ED">
            <w:pPr>
              <w:rPr>
                <w:sz w:val="16"/>
                <w:szCs w:val="16"/>
              </w:rPr>
            </w:pPr>
            <w:r w:rsidRPr="005224CE">
              <w:rPr>
                <w:sz w:val="16"/>
                <w:szCs w:val="16"/>
              </w:rPr>
              <w:t>Gross</w:t>
            </w:r>
          </w:p>
        </w:tc>
        <w:tc>
          <w:tcPr>
            <w:tcW w:w="911" w:type="dxa"/>
            <w:tcBorders>
              <w:left w:val="single" w:sz="8" w:space="0" w:color="000000"/>
            </w:tcBorders>
          </w:tcPr>
          <w:p w14:paraId="70B9F27C" w14:textId="77777777" w:rsidR="00BF056F" w:rsidRPr="005224CE" w:rsidRDefault="00BF056F" w:rsidP="00BE29ED">
            <w:pPr>
              <w:rPr>
                <w:sz w:val="16"/>
                <w:szCs w:val="16"/>
              </w:rPr>
            </w:pPr>
            <w:r w:rsidRPr="005224CE">
              <w:rPr>
                <w:sz w:val="16"/>
                <w:szCs w:val="16"/>
              </w:rPr>
              <w:t>0.498</w:t>
            </w:r>
          </w:p>
        </w:tc>
        <w:tc>
          <w:tcPr>
            <w:tcW w:w="1014" w:type="dxa"/>
            <w:tcBorders>
              <w:right w:val="single" w:sz="8" w:space="0" w:color="000000"/>
            </w:tcBorders>
          </w:tcPr>
          <w:p w14:paraId="28986972" w14:textId="77777777" w:rsidR="00BF056F" w:rsidRPr="005224CE" w:rsidRDefault="00BF056F" w:rsidP="00BE29ED">
            <w:pPr>
              <w:rPr>
                <w:sz w:val="16"/>
                <w:szCs w:val="16"/>
              </w:rPr>
            </w:pPr>
            <w:r w:rsidRPr="005224CE">
              <w:rPr>
                <w:sz w:val="16"/>
                <w:szCs w:val="16"/>
              </w:rPr>
              <w:t>0.49</w:t>
            </w:r>
          </w:p>
        </w:tc>
        <w:tc>
          <w:tcPr>
            <w:tcW w:w="692" w:type="dxa"/>
            <w:tcBorders>
              <w:left w:val="single" w:sz="8" w:space="0" w:color="000000"/>
            </w:tcBorders>
          </w:tcPr>
          <w:p w14:paraId="7A12118D" w14:textId="77777777" w:rsidR="00BF056F" w:rsidRPr="005224CE" w:rsidRDefault="00BF056F" w:rsidP="00BE29ED">
            <w:pPr>
              <w:rPr>
                <w:sz w:val="16"/>
                <w:szCs w:val="16"/>
              </w:rPr>
            </w:pPr>
            <w:r w:rsidRPr="005224CE">
              <w:rPr>
                <w:sz w:val="16"/>
                <w:szCs w:val="16"/>
              </w:rPr>
              <w:t>2%</w:t>
            </w:r>
          </w:p>
        </w:tc>
        <w:tc>
          <w:tcPr>
            <w:tcW w:w="1170" w:type="dxa"/>
          </w:tcPr>
          <w:p w14:paraId="223857F1" w14:textId="77777777" w:rsidR="00BF056F" w:rsidRPr="005224CE" w:rsidRDefault="00BF056F" w:rsidP="00BE29ED">
            <w:pPr>
              <w:rPr>
                <w:sz w:val="16"/>
                <w:szCs w:val="16"/>
              </w:rPr>
            </w:pPr>
            <w:r w:rsidRPr="005224CE">
              <w:rPr>
                <w:sz w:val="16"/>
                <w:szCs w:val="16"/>
              </w:rPr>
              <w:t>1%</w:t>
            </w:r>
          </w:p>
        </w:tc>
        <w:tc>
          <w:tcPr>
            <w:tcW w:w="1025" w:type="dxa"/>
            <w:tcBorders>
              <w:right w:val="single" w:sz="8" w:space="0" w:color="000000"/>
            </w:tcBorders>
          </w:tcPr>
          <w:p w14:paraId="66928CFE" w14:textId="77777777" w:rsidR="00BF056F" w:rsidRPr="005224CE" w:rsidRDefault="00BF056F" w:rsidP="00BE29ED">
            <w:pPr>
              <w:rPr>
                <w:sz w:val="16"/>
                <w:szCs w:val="16"/>
              </w:rPr>
            </w:pPr>
            <w:r w:rsidRPr="005224CE">
              <w:rPr>
                <w:sz w:val="16"/>
                <w:szCs w:val="16"/>
              </w:rPr>
              <w:t>1%</w:t>
            </w:r>
          </w:p>
        </w:tc>
        <w:tc>
          <w:tcPr>
            <w:tcW w:w="978" w:type="dxa"/>
            <w:tcBorders>
              <w:left w:val="single" w:sz="8" w:space="0" w:color="000000"/>
            </w:tcBorders>
          </w:tcPr>
          <w:p w14:paraId="1F37E150" w14:textId="77777777" w:rsidR="00BF056F" w:rsidRPr="005224CE" w:rsidRDefault="00BF056F" w:rsidP="00BE29ED">
            <w:pPr>
              <w:rPr>
                <w:sz w:val="16"/>
                <w:szCs w:val="16"/>
              </w:rPr>
            </w:pPr>
            <w:r w:rsidRPr="005224CE">
              <w:rPr>
                <w:sz w:val="16"/>
                <w:szCs w:val="16"/>
              </w:rPr>
              <w:t>0.028</w:t>
            </w:r>
          </w:p>
        </w:tc>
        <w:tc>
          <w:tcPr>
            <w:tcW w:w="963" w:type="dxa"/>
            <w:tcBorders>
              <w:right w:val="single" w:sz="8" w:space="0" w:color="000000"/>
            </w:tcBorders>
          </w:tcPr>
          <w:p w14:paraId="3DCB8943" w14:textId="77777777" w:rsidR="00BF056F" w:rsidRPr="005224CE" w:rsidRDefault="00BF056F" w:rsidP="00BE29ED">
            <w:pPr>
              <w:rPr>
                <w:sz w:val="16"/>
                <w:szCs w:val="16"/>
              </w:rPr>
            </w:pPr>
            <w:r w:rsidRPr="005224CE">
              <w:rPr>
                <w:sz w:val="16"/>
                <w:szCs w:val="16"/>
              </w:rPr>
              <w:t>0.026</w:t>
            </w:r>
          </w:p>
        </w:tc>
      </w:tr>
      <w:tr w:rsidR="00BF056F" w:rsidRPr="005224CE" w14:paraId="05FEC17F" w14:textId="77777777" w:rsidTr="00BE29ED">
        <w:trPr>
          <w:trHeight w:val="227"/>
        </w:trPr>
        <w:tc>
          <w:tcPr>
            <w:tcW w:w="1917" w:type="dxa"/>
          </w:tcPr>
          <w:p w14:paraId="58277BC5" w14:textId="77777777" w:rsidR="00BF056F" w:rsidRPr="005224CE" w:rsidRDefault="00BF056F" w:rsidP="00BE29ED">
            <w:pPr>
              <w:rPr>
                <w:i/>
                <w:sz w:val="16"/>
                <w:szCs w:val="16"/>
              </w:rPr>
            </w:pPr>
            <w:r w:rsidRPr="005224CE">
              <w:rPr>
                <w:i/>
                <w:sz w:val="16"/>
                <w:szCs w:val="16"/>
              </w:rPr>
              <w:t>Egypt 2012</w:t>
            </w:r>
          </w:p>
        </w:tc>
        <w:tc>
          <w:tcPr>
            <w:tcW w:w="843" w:type="dxa"/>
            <w:tcBorders>
              <w:right w:val="single" w:sz="8" w:space="0" w:color="000000"/>
            </w:tcBorders>
          </w:tcPr>
          <w:p w14:paraId="7DC41A51" w14:textId="77777777" w:rsidR="00BF056F" w:rsidRPr="005224CE" w:rsidRDefault="00BF056F" w:rsidP="00BE29ED">
            <w:pPr>
              <w:rPr>
                <w:i/>
                <w:sz w:val="16"/>
                <w:szCs w:val="16"/>
              </w:rPr>
            </w:pPr>
            <w:r w:rsidRPr="005224CE">
              <w:rPr>
                <w:i/>
                <w:sz w:val="16"/>
                <w:szCs w:val="16"/>
              </w:rPr>
              <w:t>Net</w:t>
            </w:r>
          </w:p>
        </w:tc>
        <w:tc>
          <w:tcPr>
            <w:tcW w:w="911" w:type="dxa"/>
            <w:tcBorders>
              <w:left w:val="single" w:sz="8" w:space="0" w:color="000000"/>
            </w:tcBorders>
          </w:tcPr>
          <w:p w14:paraId="673288E3" w14:textId="77777777" w:rsidR="00BF056F" w:rsidRPr="005224CE" w:rsidRDefault="00BF056F" w:rsidP="00BE29ED">
            <w:pPr>
              <w:rPr>
                <w:i/>
                <w:sz w:val="16"/>
                <w:szCs w:val="16"/>
              </w:rPr>
            </w:pPr>
            <w:r w:rsidRPr="005224CE">
              <w:rPr>
                <w:i/>
                <w:sz w:val="16"/>
                <w:szCs w:val="16"/>
              </w:rPr>
              <w:t>0.492</w:t>
            </w:r>
          </w:p>
        </w:tc>
        <w:tc>
          <w:tcPr>
            <w:tcW w:w="1014" w:type="dxa"/>
            <w:tcBorders>
              <w:right w:val="single" w:sz="8" w:space="0" w:color="000000"/>
            </w:tcBorders>
          </w:tcPr>
          <w:p w14:paraId="18BA6939" w14:textId="77777777" w:rsidR="00BF056F" w:rsidRPr="005224CE" w:rsidRDefault="00BF056F" w:rsidP="00BE29ED">
            <w:pPr>
              <w:rPr>
                <w:i/>
                <w:sz w:val="16"/>
                <w:szCs w:val="16"/>
              </w:rPr>
            </w:pPr>
            <w:r w:rsidRPr="005224CE">
              <w:rPr>
                <w:i/>
                <w:sz w:val="16"/>
                <w:szCs w:val="16"/>
              </w:rPr>
              <w:t>0.464</w:t>
            </w:r>
          </w:p>
        </w:tc>
        <w:tc>
          <w:tcPr>
            <w:tcW w:w="692" w:type="dxa"/>
            <w:tcBorders>
              <w:left w:val="single" w:sz="8" w:space="0" w:color="000000"/>
            </w:tcBorders>
          </w:tcPr>
          <w:p w14:paraId="426373BE" w14:textId="77777777" w:rsidR="00BF056F" w:rsidRPr="005224CE" w:rsidRDefault="00BF056F" w:rsidP="00BE29ED">
            <w:pPr>
              <w:rPr>
                <w:i/>
                <w:sz w:val="16"/>
                <w:szCs w:val="16"/>
              </w:rPr>
            </w:pPr>
            <w:r w:rsidRPr="005224CE">
              <w:rPr>
                <w:i/>
                <w:sz w:val="16"/>
                <w:szCs w:val="16"/>
              </w:rPr>
              <w:t>6%</w:t>
            </w:r>
          </w:p>
        </w:tc>
        <w:tc>
          <w:tcPr>
            <w:tcW w:w="1170" w:type="dxa"/>
          </w:tcPr>
          <w:p w14:paraId="7C5C1729" w14:textId="77777777" w:rsidR="00BF056F" w:rsidRPr="005224CE" w:rsidRDefault="00BF056F" w:rsidP="00BE29ED">
            <w:pPr>
              <w:rPr>
                <w:i/>
                <w:sz w:val="16"/>
                <w:szCs w:val="16"/>
              </w:rPr>
            </w:pPr>
            <w:r w:rsidRPr="005224CE">
              <w:rPr>
                <w:i/>
                <w:sz w:val="16"/>
                <w:szCs w:val="16"/>
              </w:rPr>
              <w:t>6%</w:t>
            </w:r>
          </w:p>
        </w:tc>
        <w:tc>
          <w:tcPr>
            <w:tcW w:w="1025" w:type="dxa"/>
            <w:tcBorders>
              <w:right w:val="single" w:sz="8" w:space="0" w:color="000000"/>
            </w:tcBorders>
          </w:tcPr>
          <w:p w14:paraId="73F1899C" w14:textId="77777777" w:rsidR="00BF056F" w:rsidRPr="005224CE" w:rsidRDefault="00BF056F" w:rsidP="00BE29ED">
            <w:pPr>
              <w:rPr>
                <w:i/>
                <w:sz w:val="16"/>
                <w:szCs w:val="16"/>
              </w:rPr>
            </w:pPr>
            <w:r w:rsidRPr="005224CE">
              <w:rPr>
                <w:i/>
                <w:sz w:val="16"/>
                <w:szCs w:val="16"/>
              </w:rPr>
              <w:t>0%</w:t>
            </w:r>
          </w:p>
        </w:tc>
        <w:tc>
          <w:tcPr>
            <w:tcW w:w="978" w:type="dxa"/>
            <w:tcBorders>
              <w:left w:val="single" w:sz="8" w:space="0" w:color="000000"/>
            </w:tcBorders>
          </w:tcPr>
          <w:p w14:paraId="1439207B" w14:textId="77777777" w:rsidR="00BF056F" w:rsidRPr="005224CE" w:rsidRDefault="00BF056F" w:rsidP="00BE29ED">
            <w:pPr>
              <w:rPr>
                <w:i/>
                <w:sz w:val="16"/>
                <w:szCs w:val="16"/>
              </w:rPr>
            </w:pPr>
            <w:r w:rsidRPr="005224CE">
              <w:rPr>
                <w:i/>
                <w:sz w:val="16"/>
                <w:szCs w:val="16"/>
              </w:rPr>
              <w:t>0.097</w:t>
            </w:r>
          </w:p>
        </w:tc>
        <w:tc>
          <w:tcPr>
            <w:tcW w:w="963" w:type="dxa"/>
            <w:tcBorders>
              <w:right w:val="single" w:sz="8" w:space="0" w:color="000000"/>
            </w:tcBorders>
          </w:tcPr>
          <w:p w14:paraId="6E9FDD6E" w14:textId="77777777" w:rsidR="00BF056F" w:rsidRPr="005224CE" w:rsidRDefault="00BF056F" w:rsidP="00BE29ED">
            <w:pPr>
              <w:rPr>
                <w:i/>
                <w:sz w:val="16"/>
                <w:szCs w:val="16"/>
              </w:rPr>
            </w:pPr>
            <w:r w:rsidRPr="005224CE">
              <w:rPr>
                <w:i/>
                <w:sz w:val="16"/>
                <w:szCs w:val="16"/>
              </w:rPr>
              <w:t>-0.040</w:t>
            </w:r>
          </w:p>
        </w:tc>
      </w:tr>
      <w:tr w:rsidR="00BF056F" w:rsidRPr="005224CE" w14:paraId="003156DF" w14:textId="77777777" w:rsidTr="00BE29ED">
        <w:trPr>
          <w:trHeight w:val="226"/>
        </w:trPr>
        <w:tc>
          <w:tcPr>
            <w:tcW w:w="1917" w:type="dxa"/>
          </w:tcPr>
          <w:p w14:paraId="1951D46B" w14:textId="77777777" w:rsidR="00BF056F" w:rsidRPr="005224CE" w:rsidRDefault="00BF056F" w:rsidP="00BE29ED">
            <w:pPr>
              <w:rPr>
                <w:sz w:val="16"/>
                <w:szCs w:val="16"/>
              </w:rPr>
            </w:pPr>
            <w:r w:rsidRPr="005224CE">
              <w:rPr>
                <w:sz w:val="16"/>
                <w:szCs w:val="16"/>
              </w:rPr>
              <w:t>Estonia 2013</w:t>
            </w:r>
          </w:p>
        </w:tc>
        <w:tc>
          <w:tcPr>
            <w:tcW w:w="843" w:type="dxa"/>
            <w:tcBorders>
              <w:right w:val="single" w:sz="8" w:space="0" w:color="000000"/>
            </w:tcBorders>
          </w:tcPr>
          <w:p w14:paraId="734ED7F2" w14:textId="77777777" w:rsidR="00BF056F" w:rsidRPr="005224CE" w:rsidRDefault="00BF056F" w:rsidP="00BE29ED">
            <w:pPr>
              <w:rPr>
                <w:sz w:val="16"/>
                <w:szCs w:val="16"/>
              </w:rPr>
            </w:pPr>
            <w:r w:rsidRPr="005224CE">
              <w:rPr>
                <w:sz w:val="16"/>
                <w:szCs w:val="16"/>
              </w:rPr>
              <w:t>Gross</w:t>
            </w:r>
          </w:p>
        </w:tc>
        <w:tc>
          <w:tcPr>
            <w:tcW w:w="911" w:type="dxa"/>
            <w:tcBorders>
              <w:left w:val="single" w:sz="8" w:space="0" w:color="000000"/>
            </w:tcBorders>
          </w:tcPr>
          <w:p w14:paraId="32BF5F44" w14:textId="77777777" w:rsidR="00BF056F" w:rsidRPr="005224CE" w:rsidRDefault="00BF056F" w:rsidP="00BE29ED">
            <w:pPr>
              <w:rPr>
                <w:sz w:val="16"/>
                <w:szCs w:val="16"/>
              </w:rPr>
            </w:pPr>
            <w:r w:rsidRPr="005224CE">
              <w:rPr>
                <w:sz w:val="16"/>
                <w:szCs w:val="16"/>
              </w:rPr>
              <w:t>0.54</w:t>
            </w:r>
          </w:p>
        </w:tc>
        <w:tc>
          <w:tcPr>
            <w:tcW w:w="1014" w:type="dxa"/>
            <w:tcBorders>
              <w:right w:val="single" w:sz="8" w:space="0" w:color="000000"/>
            </w:tcBorders>
          </w:tcPr>
          <w:p w14:paraId="72B69362" w14:textId="77777777" w:rsidR="00BF056F" w:rsidRPr="005224CE" w:rsidRDefault="00BF056F" w:rsidP="00BE29ED">
            <w:pPr>
              <w:rPr>
                <w:sz w:val="16"/>
                <w:szCs w:val="16"/>
              </w:rPr>
            </w:pPr>
            <w:r w:rsidRPr="005224CE">
              <w:rPr>
                <w:sz w:val="16"/>
                <w:szCs w:val="16"/>
              </w:rPr>
              <w:t>0.352</w:t>
            </w:r>
          </w:p>
        </w:tc>
        <w:tc>
          <w:tcPr>
            <w:tcW w:w="692" w:type="dxa"/>
            <w:tcBorders>
              <w:left w:val="single" w:sz="8" w:space="0" w:color="000000"/>
            </w:tcBorders>
          </w:tcPr>
          <w:p w14:paraId="61411514" w14:textId="77777777" w:rsidR="00BF056F" w:rsidRPr="005224CE" w:rsidRDefault="00BF056F" w:rsidP="00BE29ED">
            <w:pPr>
              <w:rPr>
                <w:sz w:val="16"/>
                <w:szCs w:val="16"/>
              </w:rPr>
            </w:pPr>
            <w:r w:rsidRPr="005224CE">
              <w:rPr>
                <w:sz w:val="16"/>
                <w:szCs w:val="16"/>
              </w:rPr>
              <w:t>35%</w:t>
            </w:r>
          </w:p>
        </w:tc>
        <w:tc>
          <w:tcPr>
            <w:tcW w:w="1170" w:type="dxa"/>
          </w:tcPr>
          <w:p w14:paraId="18D2917C" w14:textId="77777777" w:rsidR="00BF056F" w:rsidRPr="005224CE" w:rsidRDefault="00BF056F" w:rsidP="00BE29ED">
            <w:pPr>
              <w:rPr>
                <w:sz w:val="16"/>
                <w:szCs w:val="16"/>
              </w:rPr>
            </w:pPr>
            <w:r w:rsidRPr="005224CE">
              <w:rPr>
                <w:sz w:val="16"/>
                <w:szCs w:val="16"/>
              </w:rPr>
              <w:t>21%</w:t>
            </w:r>
          </w:p>
        </w:tc>
        <w:tc>
          <w:tcPr>
            <w:tcW w:w="1025" w:type="dxa"/>
            <w:tcBorders>
              <w:right w:val="single" w:sz="8" w:space="0" w:color="000000"/>
            </w:tcBorders>
          </w:tcPr>
          <w:p w14:paraId="61240721" w14:textId="77777777" w:rsidR="00BF056F" w:rsidRPr="005224CE" w:rsidRDefault="00BF056F" w:rsidP="00BE29ED">
            <w:pPr>
              <w:rPr>
                <w:sz w:val="16"/>
                <w:szCs w:val="16"/>
              </w:rPr>
            </w:pPr>
            <w:r w:rsidRPr="005224CE">
              <w:rPr>
                <w:sz w:val="16"/>
                <w:szCs w:val="16"/>
              </w:rPr>
              <w:t>14%</w:t>
            </w:r>
          </w:p>
        </w:tc>
        <w:tc>
          <w:tcPr>
            <w:tcW w:w="978" w:type="dxa"/>
            <w:tcBorders>
              <w:left w:val="single" w:sz="8" w:space="0" w:color="000000"/>
            </w:tcBorders>
          </w:tcPr>
          <w:p w14:paraId="3E3268F6" w14:textId="77777777" w:rsidR="00BF056F" w:rsidRPr="005224CE" w:rsidRDefault="00BF056F" w:rsidP="00BE29ED">
            <w:pPr>
              <w:rPr>
                <w:sz w:val="16"/>
                <w:szCs w:val="16"/>
              </w:rPr>
            </w:pPr>
            <w:r w:rsidRPr="005224CE">
              <w:rPr>
                <w:sz w:val="16"/>
                <w:szCs w:val="16"/>
              </w:rPr>
              <w:t>0.191</w:t>
            </w:r>
          </w:p>
        </w:tc>
        <w:tc>
          <w:tcPr>
            <w:tcW w:w="963" w:type="dxa"/>
            <w:tcBorders>
              <w:right w:val="single" w:sz="8" w:space="0" w:color="000000"/>
            </w:tcBorders>
          </w:tcPr>
          <w:p w14:paraId="2EF17564" w14:textId="77777777" w:rsidR="00BF056F" w:rsidRPr="005224CE" w:rsidRDefault="00BF056F" w:rsidP="00BE29ED">
            <w:pPr>
              <w:rPr>
                <w:sz w:val="16"/>
                <w:szCs w:val="16"/>
              </w:rPr>
            </w:pPr>
            <w:r w:rsidRPr="005224CE">
              <w:rPr>
                <w:sz w:val="16"/>
                <w:szCs w:val="16"/>
              </w:rPr>
              <w:t>0.022</w:t>
            </w:r>
          </w:p>
        </w:tc>
      </w:tr>
      <w:tr w:rsidR="00BF056F" w:rsidRPr="005224CE" w14:paraId="45C27703" w14:textId="77777777" w:rsidTr="00BE29ED">
        <w:trPr>
          <w:trHeight w:val="227"/>
        </w:trPr>
        <w:tc>
          <w:tcPr>
            <w:tcW w:w="1917" w:type="dxa"/>
          </w:tcPr>
          <w:p w14:paraId="7FDE5ECF" w14:textId="77777777" w:rsidR="00BF056F" w:rsidRPr="005224CE" w:rsidRDefault="00BF056F" w:rsidP="00BE29ED">
            <w:pPr>
              <w:rPr>
                <w:sz w:val="16"/>
                <w:szCs w:val="16"/>
              </w:rPr>
            </w:pPr>
            <w:r w:rsidRPr="005224CE">
              <w:rPr>
                <w:sz w:val="16"/>
                <w:szCs w:val="16"/>
              </w:rPr>
              <w:t>Finland 2013</w:t>
            </w:r>
          </w:p>
        </w:tc>
        <w:tc>
          <w:tcPr>
            <w:tcW w:w="843" w:type="dxa"/>
            <w:tcBorders>
              <w:right w:val="single" w:sz="8" w:space="0" w:color="000000"/>
            </w:tcBorders>
          </w:tcPr>
          <w:p w14:paraId="10E81514" w14:textId="77777777" w:rsidR="00BF056F" w:rsidRPr="005224CE" w:rsidRDefault="00BF056F" w:rsidP="00BE29ED">
            <w:pPr>
              <w:rPr>
                <w:sz w:val="16"/>
                <w:szCs w:val="16"/>
              </w:rPr>
            </w:pPr>
            <w:r w:rsidRPr="005224CE">
              <w:rPr>
                <w:sz w:val="16"/>
                <w:szCs w:val="16"/>
              </w:rPr>
              <w:t>Gross</w:t>
            </w:r>
          </w:p>
        </w:tc>
        <w:tc>
          <w:tcPr>
            <w:tcW w:w="911" w:type="dxa"/>
            <w:tcBorders>
              <w:left w:val="single" w:sz="8" w:space="0" w:color="000000"/>
            </w:tcBorders>
          </w:tcPr>
          <w:p w14:paraId="327D5517" w14:textId="77777777" w:rsidR="00BF056F" w:rsidRPr="005224CE" w:rsidRDefault="00BF056F" w:rsidP="00BE29ED">
            <w:pPr>
              <w:rPr>
                <w:sz w:val="16"/>
                <w:szCs w:val="16"/>
              </w:rPr>
            </w:pPr>
            <w:r w:rsidRPr="005224CE">
              <w:rPr>
                <w:sz w:val="16"/>
                <w:szCs w:val="16"/>
              </w:rPr>
              <w:t>0.487</w:t>
            </w:r>
          </w:p>
        </w:tc>
        <w:tc>
          <w:tcPr>
            <w:tcW w:w="1014" w:type="dxa"/>
            <w:tcBorders>
              <w:right w:val="single" w:sz="8" w:space="0" w:color="000000"/>
            </w:tcBorders>
          </w:tcPr>
          <w:p w14:paraId="0D362F5F" w14:textId="77777777" w:rsidR="00BF056F" w:rsidRPr="005224CE" w:rsidRDefault="00BF056F" w:rsidP="00BE29ED">
            <w:pPr>
              <w:rPr>
                <w:sz w:val="16"/>
                <w:szCs w:val="16"/>
              </w:rPr>
            </w:pPr>
            <w:r w:rsidRPr="005224CE">
              <w:rPr>
                <w:sz w:val="16"/>
                <w:szCs w:val="16"/>
              </w:rPr>
              <w:t>0.259</w:t>
            </w:r>
          </w:p>
        </w:tc>
        <w:tc>
          <w:tcPr>
            <w:tcW w:w="692" w:type="dxa"/>
            <w:tcBorders>
              <w:left w:val="single" w:sz="8" w:space="0" w:color="000000"/>
            </w:tcBorders>
          </w:tcPr>
          <w:p w14:paraId="72C40515" w14:textId="77777777" w:rsidR="00BF056F" w:rsidRPr="005224CE" w:rsidRDefault="00BF056F" w:rsidP="00BE29ED">
            <w:pPr>
              <w:rPr>
                <w:sz w:val="16"/>
                <w:szCs w:val="16"/>
              </w:rPr>
            </w:pPr>
            <w:r w:rsidRPr="005224CE">
              <w:rPr>
                <w:sz w:val="16"/>
                <w:szCs w:val="16"/>
              </w:rPr>
              <w:t>47%</w:t>
            </w:r>
          </w:p>
        </w:tc>
        <w:tc>
          <w:tcPr>
            <w:tcW w:w="1170" w:type="dxa"/>
          </w:tcPr>
          <w:p w14:paraId="6503F1F5" w14:textId="77777777" w:rsidR="00BF056F" w:rsidRPr="005224CE" w:rsidRDefault="00BF056F" w:rsidP="00BE29ED">
            <w:pPr>
              <w:rPr>
                <w:sz w:val="16"/>
                <w:szCs w:val="16"/>
              </w:rPr>
            </w:pPr>
            <w:r w:rsidRPr="005224CE">
              <w:rPr>
                <w:sz w:val="16"/>
                <w:szCs w:val="16"/>
              </w:rPr>
              <w:t>29%</w:t>
            </w:r>
          </w:p>
        </w:tc>
        <w:tc>
          <w:tcPr>
            <w:tcW w:w="1025" w:type="dxa"/>
            <w:tcBorders>
              <w:right w:val="single" w:sz="8" w:space="0" w:color="000000"/>
            </w:tcBorders>
          </w:tcPr>
          <w:p w14:paraId="6366439B" w14:textId="77777777" w:rsidR="00BF056F" w:rsidRPr="005224CE" w:rsidRDefault="00BF056F" w:rsidP="00BE29ED">
            <w:pPr>
              <w:rPr>
                <w:sz w:val="16"/>
                <w:szCs w:val="16"/>
              </w:rPr>
            </w:pPr>
            <w:r w:rsidRPr="005224CE">
              <w:rPr>
                <w:sz w:val="16"/>
                <w:szCs w:val="16"/>
              </w:rPr>
              <w:t>18%</w:t>
            </w:r>
          </w:p>
        </w:tc>
        <w:tc>
          <w:tcPr>
            <w:tcW w:w="978" w:type="dxa"/>
            <w:tcBorders>
              <w:left w:val="single" w:sz="8" w:space="0" w:color="000000"/>
            </w:tcBorders>
          </w:tcPr>
          <w:p w14:paraId="653C77F5" w14:textId="77777777" w:rsidR="00BF056F" w:rsidRPr="005224CE" w:rsidRDefault="00BF056F" w:rsidP="00BE29ED">
            <w:pPr>
              <w:rPr>
                <w:sz w:val="16"/>
                <w:szCs w:val="16"/>
              </w:rPr>
            </w:pPr>
            <w:r w:rsidRPr="005224CE">
              <w:rPr>
                <w:sz w:val="16"/>
                <w:szCs w:val="16"/>
              </w:rPr>
              <w:t>0.255</w:t>
            </w:r>
          </w:p>
        </w:tc>
        <w:tc>
          <w:tcPr>
            <w:tcW w:w="963" w:type="dxa"/>
            <w:tcBorders>
              <w:right w:val="single" w:sz="8" w:space="0" w:color="000000"/>
            </w:tcBorders>
          </w:tcPr>
          <w:p w14:paraId="5BD2EC5C" w14:textId="77777777" w:rsidR="00BF056F" w:rsidRPr="005224CE" w:rsidRDefault="00BF056F" w:rsidP="00BE29ED">
            <w:pPr>
              <w:rPr>
                <w:sz w:val="16"/>
                <w:szCs w:val="16"/>
              </w:rPr>
            </w:pPr>
            <w:r w:rsidRPr="005224CE">
              <w:rPr>
                <w:sz w:val="16"/>
                <w:szCs w:val="16"/>
              </w:rPr>
              <w:t>-0.033</w:t>
            </w:r>
          </w:p>
        </w:tc>
      </w:tr>
      <w:tr w:rsidR="00BF056F" w:rsidRPr="005224CE" w14:paraId="79262D43" w14:textId="77777777" w:rsidTr="00BE29ED">
        <w:trPr>
          <w:trHeight w:val="227"/>
        </w:trPr>
        <w:tc>
          <w:tcPr>
            <w:tcW w:w="1917" w:type="dxa"/>
          </w:tcPr>
          <w:p w14:paraId="505C9604" w14:textId="77777777" w:rsidR="00BF056F" w:rsidRPr="005224CE" w:rsidRDefault="00BF056F" w:rsidP="00BE29ED">
            <w:pPr>
              <w:rPr>
                <w:sz w:val="16"/>
                <w:szCs w:val="16"/>
              </w:rPr>
            </w:pPr>
            <w:r w:rsidRPr="005224CE">
              <w:rPr>
                <w:sz w:val="16"/>
                <w:szCs w:val="16"/>
              </w:rPr>
              <w:t>France 2010</w:t>
            </w:r>
          </w:p>
        </w:tc>
        <w:tc>
          <w:tcPr>
            <w:tcW w:w="843" w:type="dxa"/>
            <w:tcBorders>
              <w:right w:val="single" w:sz="8" w:space="0" w:color="000000"/>
            </w:tcBorders>
          </w:tcPr>
          <w:p w14:paraId="0AF3EED3" w14:textId="77777777" w:rsidR="00BF056F" w:rsidRPr="005224CE" w:rsidRDefault="00BF056F" w:rsidP="00BE29ED">
            <w:pPr>
              <w:rPr>
                <w:sz w:val="16"/>
                <w:szCs w:val="16"/>
              </w:rPr>
            </w:pPr>
            <w:r w:rsidRPr="005224CE">
              <w:rPr>
                <w:sz w:val="16"/>
                <w:szCs w:val="16"/>
              </w:rPr>
              <w:t>Mix</w:t>
            </w:r>
          </w:p>
        </w:tc>
        <w:tc>
          <w:tcPr>
            <w:tcW w:w="911" w:type="dxa"/>
            <w:tcBorders>
              <w:left w:val="single" w:sz="8" w:space="0" w:color="000000"/>
            </w:tcBorders>
          </w:tcPr>
          <w:p w14:paraId="4B1DC02F" w14:textId="77777777" w:rsidR="00BF056F" w:rsidRPr="005224CE" w:rsidRDefault="00BF056F" w:rsidP="00BE29ED">
            <w:pPr>
              <w:rPr>
                <w:sz w:val="16"/>
                <w:szCs w:val="16"/>
              </w:rPr>
            </w:pPr>
            <w:r w:rsidRPr="005224CE">
              <w:rPr>
                <w:sz w:val="16"/>
                <w:szCs w:val="16"/>
              </w:rPr>
              <w:t>0.494</w:t>
            </w:r>
          </w:p>
        </w:tc>
        <w:tc>
          <w:tcPr>
            <w:tcW w:w="1014" w:type="dxa"/>
            <w:tcBorders>
              <w:right w:val="single" w:sz="8" w:space="0" w:color="000000"/>
            </w:tcBorders>
          </w:tcPr>
          <w:p w14:paraId="4F62B95E" w14:textId="77777777" w:rsidR="00BF056F" w:rsidRPr="005224CE" w:rsidRDefault="00BF056F" w:rsidP="00BE29ED">
            <w:pPr>
              <w:rPr>
                <w:sz w:val="16"/>
                <w:szCs w:val="16"/>
              </w:rPr>
            </w:pPr>
            <w:r w:rsidRPr="005224CE">
              <w:rPr>
                <w:sz w:val="16"/>
                <w:szCs w:val="16"/>
              </w:rPr>
              <w:t>0.289</w:t>
            </w:r>
          </w:p>
        </w:tc>
        <w:tc>
          <w:tcPr>
            <w:tcW w:w="692" w:type="dxa"/>
            <w:tcBorders>
              <w:left w:val="single" w:sz="8" w:space="0" w:color="000000"/>
            </w:tcBorders>
          </w:tcPr>
          <w:p w14:paraId="196E3360" w14:textId="77777777" w:rsidR="00BF056F" w:rsidRPr="005224CE" w:rsidRDefault="00BF056F" w:rsidP="00BE29ED">
            <w:pPr>
              <w:rPr>
                <w:sz w:val="16"/>
                <w:szCs w:val="16"/>
              </w:rPr>
            </w:pPr>
            <w:r w:rsidRPr="005224CE">
              <w:rPr>
                <w:sz w:val="16"/>
                <w:szCs w:val="16"/>
              </w:rPr>
              <w:t>41%</w:t>
            </w:r>
          </w:p>
        </w:tc>
        <w:tc>
          <w:tcPr>
            <w:tcW w:w="1170" w:type="dxa"/>
          </w:tcPr>
          <w:p w14:paraId="33B5B6C1" w14:textId="77777777" w:rsidR="00BF056F" w:rsidRPr="005224CE" w:rsidRDefault="00BF056F" w:rsidP="00BE29ED">
            <w:pPr>
              <w:rPr>
                <w:sz w:val="16"/>
                <w:szCs w:val="16"/>
              </w:rPr>
            </w:pPr>
            <w:r w:rsidRPr="005224CE">
              <w:rPr>
                <w:sz w:val="16"/>
                <w:szCs w:val="16"/>
              </w:rPr>
              <w:t>38%</w:t>
            </w:r>
          </w:p>
        </w:tc>
        <w:tc>
          <w:tcPr>
            <w:tcW w:w="1025" w:type="dxa"/>
            <w:tcBorders>
              <w:right w:val="single" w:sz="8" w:space="0" w:color="000000"/>
            </w:tcBorders>
          </w:tcPr>
          <w:p w14:paraId="5D30CB86" w14:textId="77777777" w:rsidR="00BF056F" w:rsidRPr="005224CE" w:rsidRDefault="00BF056F" w:rsidP="00BE29ED">
            <w:pPr>
              <w:rPr>
                <w:sz w:val="16"/>
                <w:szCs w:val="16"/>
              </w:rPr>
            </w:pPr>
            <w:r w:rsidRPr="005224CE">
              <w:rPr>
                <w:sz w:val="16"/>
                <w:szCs w:val="16"/>
              </w:rPr>
              <w:t>4%</w:t>
            </w:r>
          </w:p>
        </w:tc>
        <w:tc>
          <w:tcPr>
            <w:tcW w:w="978" w:type="dxa"/>
            <w:tcBorders>
              <w:left w:val="single" w:sz="8" w:space="0" w:color="000000"/>
            </w:tcBorders>
          </w:tcPr>
          <w:p w14:paraId="33FCC379" w14:textId="77777777" w:rsidR="00BF056F" w:rsidRPr="005224CE" w:rsidRDefault="00BF056F" w:rsidP="00BE29ED">
            <w:pPr>
              <w:rPr>
                <w:sz w:val="16"/>
                <w:szCs w:val="16"/>
              </w:rPr>
            </w:pPr>
            <w:r w:rsidRPr="005224CE">
              <w:rPr>
                <w:sz w:val="16"/>
                <w:szCs w:val="16"/>
              </w:rPr>
              <w:t>0.291</w:t>
            </w:r>
          </w:p>
        </w:tc>
        <w:tc>
          <w:tcPr>
            <w:tcW w:w="963" w:type="dxa"/>
            <w:tcBorders>
              <w:right w:val="single" w:sz="8" w:space="0" w:color="000000"/>
            </w:tcBorders>
          </w:tcPr>
          <w:p w14:paraId="02E3D31A" w14:textId="77777777" w:rsidR="00BF056F" w:rsidRPr="005224CE" w:rsidRDefault="00BF056F" w:rsidP="00BE29ED">
            <w:pPr>
              <w:rPr>
                <w:sz w:val="16"/>
                <w:szCs w:val="16"/>
              </w:rPr>
            </w:pPr>
            <w:r w:rsidRPr="005224CE">
              <w:rPr>
                <w:sz w:val="16"/>
                <w:szCs w:val="16"/>
              </w:rPr>
              <w:t>0.082</w:t>
            </w:r>
          </w:p>
        </w:tc>
      </w:tr>
      <w:tr w:rsidR="00BF056F" w:rsidRPr="005224CE" w14:paraId="1A96880A" w14:textId="77777777" w:rsidTr="00BE29ED">
        <w:trPr>
          <w:trHeight w:val="226"/>
        </w:trPr>
        <w:tc>
          <w:tcPr>
            <w:tcW w:w="1917" w:type="dxa"/>
          </w:tcPr>
          <w:p w14:paraId="48A3529C" w14:textId="77777777" w:rsidR="00BF056F" w:rsidRPr="005224CE" w:rsidRDefault="00BF056F" w:rsidP="00BE29ED">
            <w:pPr>
              <w:rPr>
                <w:i/>
                <w:sz w:val="16"/>
                <w:szCs w:val="16"/>
              </w:rPr>
            </w:pPr>
            <w:r w:rsidRPr="005224CE">
              <w:rPr>
                <w:i/>
                <w:sz w:val="16"/>
                <w:szCs w:val="16"/>
              </w:rPr>
              <w:t>Georgia 2013</w:t>
            </w:r>
          </w:p>
        </w:tc>
        <w:tc>
          <w:tcPr>
            <w:tcW w:w="843" w:type="dxa"/>
            <w:tcBorders>
              <w:right w:val="single" w:sz="8" w:space="0" w:color="000000"/>
            </w:tcBorders>
          </w:tcPr>
          <w:p w14:paraId="3CA51166" w14:textId="77777777" w:rsidR="00BF056F" w:rsidRPr="005224CE" w:rsidRDefault="00BF056F" w:rsidP="00BE29ED">
            <w:pPr>
              <w:rPr>
                <w:i/>
                <w:sz w:val="16"/>
                <w:szCs w:val="16"/>
              </w:rPr>
            </w:pPr>
            <w:r w:rsidRPr="005224CE">
              <w:rPr>
                <w:i/>
                <w:sz w:val="16"/>
                <w:szCs w:val="16"/>
              </w:rPr>
              <w:t>Net</w:t>
            </w:r>
          </w:p>
        </w:tc>
        <w:tc>
          <w:tcPr>
            <w:tcW w:w="911" w:type="dxa"/>
            <w:tcBorders>
              <w:left w:val="single" w:sz="8" w:space="0" w:color="000000"/>
            </w:tcBorders>
          </w:tcPr>
          <w:p w14:paraId="23995105" w14:textId="77777777" w:rsidR="00BF056F" w:rsidRPr="005224CE" w:rsidRDefault="00BF056F" w:rsidP="00BE29ED">
            <w:pPr>
              <w:rPr>
                <w:i/>
                <w:sz w:val="16"/>
                <w:szCs w:val="16"/>
              </w:rPr>
            </w:pPr>
            <w:r w:rsidRPr="005224CE">
              <w:rPr>
                <w:i/>
                <w:sz w:val="16"/>
                <w:szCs w:val="16"/>
              </w:rPr>
              <w:t>0.481</w:t>
            </w:r>
          </w:p>
        </w:tc>
        <w:tc>
          <w:tcPr>
            <w:tcW w:w="1014" w:type="dxa"/>
            <w:tcBorders>
              <w:right w:val="single" w:sz="8" w:space="0" w:color="000000"/>
            </w:tcBorders>
          </w:tcPr>
          <w:p w14:paraId="4BC5F3EC" w14:textId="77777777" w:rsidR="00BF056F" w:rsidRPr="005224CE" w:rsidRDefault="00BF056F" w:rsidP="00BE29ED">
            <w:pPr>
              <w:rPr>
                <w:i/>
                <w:sz w:val="16"/>
                <w:szCs w:val="16"/>
              </w:rPr>
            </w:pPr>
            <w:r w:rsidRPr="005224CE">
              <w:rPr>
                <w:i/>
                <w:sz w:val="16"/>
                <w:szCs w:val="16"/>
              </w:rPr>
              <w:t>0.394</w:t>
            </w:r>
          </w:p>
        </w:tc>
        <w:tc>
          <w:tcPr>
            <w:tcW w:w="692" w:type="dxa"/>
            <w:tcBorders>
              <w:left w:val="single" w:sz="8" w:space="0" w:color="000000"/>
            </w:tcBorders>
          </w:tcPr>
          <w:p w14:paraId="042B8D0A" w14:textId="77777777" w:rsidR="00BF056F" w:rsidRPr="005224CE" w:rsidRDefault="00BF056F" w:rsidP="00BE29ED">
            <w:pPr>
              <w:rPr>
                <w:i/>
                <w:sz w:val="16"/>
                <w:szCs w:val="16"/>
              </w:rPr>
            </w:pPr>
            <w:r w:rsidRPr="005224CE">
              <w:rPr>
                <w:i/>
                <w:sz w:val="16"/>
                <w:szCs w:val="16"/>
              </w:rPr>
              <w:t>18%</w:t>
            </w:r>
          </w:p>
        </w:tc>
        <w:tc>
          <w:tcPr>
            <w:tcW w:w="1170" w:type="dxa"/>
          </w:tcPr>
          <w:p w14:paraId="15CE661E" w14:textId="77777777" w:rsidR="00BF056F" w:rsidRPr="005224CE" w:rsidRDefault="00BF056F" w:rsidP="00BE29ED">
            <w:pPr>
              <w:rPr>
                <w:i/>
                <w:sz w:val="16"/>
                <w:szCs w:val="16"/>
              </w:rPr>
            </w:pPr>
            <w:r w:rsidRPr="005224CE">
              <w:rPr>
                <w:i/>
                <w:sz w:val="16"/>
                <w:szCs w:val="16"/>
              </w:rPr>
              <w:t>18%</w:t>
            </w:r>
          </w:p>
        </w:tc>
        <w:tc>
          <w:tcPr>
            <w:tcW w:w="1025" w:type="dxa"/>
            <w:tcBorders>
              <w:right w:val="single" w:sz="8" w:space="0" w:color="000000"/>
            </w:tcBorders>
          </w:tcPr>
          <w:p w14:paraId="2A304A31" w14:textId="77777777" w:rsidR="00BF056F" w:rsidRPr="005224CE" w:rsidRDefault="00BF056F" w:rsidP="00BE29ED">
            <w:pPr>
              <w:rPr>
                <w:i/>
                <w:sz w:val="16"/>
                <w:szCs w:val="16"/>
              </w:rPr>
            </w:pPr>
            <w:r w:rsidRPr="005224CE">
              <w:rPr>
                <w:i/>
                <w:sz w:val="16"/>
                <w:szCs w:val="16"/>
              </w:rPr>
              <w:t>0%</w:t>
            </w:r>
          </w:p>
        </w:tc>
        <w:tc>
          <w:tcPr>
            <w:tcW w:w="978" w:type="dxa"/>
            <w:tcBorders>
              <w:left w:val="single" w:sz="8" w:space="0" w:color="000000"/>
            </w:tcBorders>
          </w:tcPr>
          <w:p w14:paraId="199B039C" w14:textId="77777777" w:rsidR="00BF056F" w:rsidRPr="005224CE" w:rsidRDefault="00BF056F" w:rsidP="00BE29ED">
            <w:pPr>
              <w:rPr>
                <w:i/>
                <w:sz w:val="16"/>
                <w:szCs w:val="16"/>
              </w:rPr>
            </w:pPr>
            <w:r w:rsidRPr="005224CE">
              <w:rPr>
                <w:i/>
                <w:sz w:val="16"/>
                <w:szCs w:val="16"/>
              </w:rPr>
              <w:t>0.135</w:t>
            </w:r>
          </w:p>
        </w:tc>
        <w:tc>
          <w:tcPr>
            <w:tcW w:w="963" w:type="dxa"/>
            <w:tcBorders>
              <w:right w:val="single" w:sz="8" w:space="0" w:color="000000"/>
            </w:tcBorders>
          </w:tcPr>
          <w:p w14:paraId="6AE627EC" w14:textId="77777777" w:rsidR="00BF056F" w:rsidRPr="005224CE" w:rsidRDefault="00BF056F" w:rsidP="00BE29ED">
            <w:pPr>
              <w:rPr>
                <w:i/>
                <w:sz w:val="16"/>
                <w:szCs w:val="16"/>
              </w:rPr>
            </w:pPr>
            <w:r w:rsidRPr="005224CE">
              <w:rPr>
                <w:i/>
                <w:sz w:val="16"/>
                <w:szCs w:val="16"/>
              </w:rPr>
              <w:t>-0.036</w:t>
            </w:r>
          </w:p>
        </w:tc>
      </w:tr>
      <w:tr w:rsidR="00BF056F" w:rsidRPr="005224CE" w14:paraId="42974F91" w14:textId="77777777" w:rsidTr="00BE29ED">
        <w:trPr>
          <w:trHeight w:val="226"/>
        </w:trPr>
        <w:tc>
          <w:tcPr>
            <w:tcW w:w="1917" w:type="dxa"/>
          </w:tcPr>
          <w:p w14:paraId="1BEDB27D" w14:textId="77777777" w:rsidR="00BF056F" w:rsidRPr="005224CE" w:rsidRDefault="00BF056F" w:rsidP="00BE29ED">
            <w:pPr>
              <w:rPr>
                <w:sz w:val="16"/>
                <w:szCs w:val="16"/>
              </w:rPr>
            </w:pPr>
            <w:r w:rsidRPr="005224CE">
              <w:rPr>
                <w:sz w:val="16"/>
                <w:szCs w:val="16"/>
              </w:rPr>
              <w:t>Germany 2013</w:t>
            </w:r>
          </w:p>
        </w:tc>
        <w:tc>
          <w:tcPr>
            <w:tcW w:w="843" w:type="dxa"/>
            <w:tcBorders>
              <w:right w:val="single" w:sz="8" w:space="0" w:color="000000"/>
            </w:tcBorders>
          </w:tcPr>
          <w:p w14:paraId="08E52A7F" w14:textId="77777777" w:rsidR="00BF056F" w:rsidRPr="005224CE" w:rsidRDefault="00BF056F" w:rsidP="00BE29ED">
            <w:pPr>
              <w:rPr>
                <w:sz w:val="16"/>
                <w:szCs w:val="16"/>
              </w:rPr>
            </w:pPr>
            <w:r w:rsidRPr="005224CE">
              <w:rPr>
                <w:sz w:val="16"/>
                <w:szCs w:val="16"/>
              </w:rPr>
              <w:t>Gross</w:t>
            </w:r>
          </w:p>
        </w:tc>
        <w:tc>
          <w:tcPr>
            <w:tcW w:w="911" w:type="dxa"/>
            <w:tcBorders>
              <w:left w:val="single" w:sz="8" w:space="0" w:color="000000"/>
            </w:tcBorders>
          </w:tcPr>
          <w:p w14:paraId="5A9C0FBE" w14:textId="77777777" w:rsidR="00BF056F" w:rsidRPr="005224CE" w:rsidRDefault="00BF056F" w:rsidP="00BE29ED">
            <w:pPr>
              <w:rPr>
                <w:sz w:val="16"/>
                <w:szCs w:val="16"/>
              </w:rPr>
            </w:pPr>
            <w:r w:rsidRPr="005224CE">
              <w:rPr>
                <w:sz w:val="16"/>
                <w:szCs w:val="16"/>
              </w:rPr>
              <w:t>0.52</w:t>
            </w:r>
          </w:p>
        </w:tc>
        <w:tc>
          <w:tcPr>
            <w:tcW w:w="1014" w:type="dxa"/>
            <w:tcBorders>
              <w:right w:val="single" w:sz="8" w:space="0" w:color="000000"/>
            </w:tcBorders>
          </w:tcPr>
          <w:p w14:paraId="3014E269" w14:textId="77777777" w:rsidR="00BF056F" w:rsidRPr="005224CE" w:rsidRDefault="00BF056F" w:rsidP="00BE29ED">
            <w:pPr>
              <w:rPr>
                <w:sz w:val="16"/>
                <w:szCs w:val="16"/>
              </w:rPr>
            </w:pPr>
            <w:r w:rsidRPr="005224CE">
              <w:rPr>
                <w:sz w:val="16"/>
                <w:szCs w:val="16"/>
              </w:rPr>
              <w:t>0.291</w:t>
            </w:r>
          </w:p>
        </w:tc>
        <w:tc>
          <w:tcPr>
            <w:tcW w:w="692" w:type="dxa"/>
            <w:tcBorders>
              <w:left w:val="single" w:sz="8" w:space="0" w:color="000000"/>
            </w:tcBorders>
          </w:tcPr>
          <w:p w14:paraId="2C3EAFAF" w14:textId="77777777" w:rsidR="00BF056F" w:rsidRPr="005224CE" w:rsidRDefault="00BF056F" w:rsidP="00BE29ED">
            <w:pPr>
              <w:rPr>
                <w:sz w:val="16"/>
                <w:szCs w:val="16"/>
              </w:rPr>
            </w:pPr>
            <w:r w:rsidRPr="005224CE">
              <w:rPr>
                <w:sz w:val="16"/>
                <w:szCs w:val="16"/>
              </w:rPr>
              <w:t>44%</w:t>
            </w:r>
          </w:p>
        </w:tc>
        <w:tc>
          <w:tcPr>
            <w:tcW w:w="1170" w:type="dxa"/>
          </w:tcPr>
          <w:p w14:paraId="7BE6A8BC" w14:textId="77777777" w:rsidR="00BF056F" w:rsidRPr="005224CE" w:rsidRDefault="00BF056F" w:rsidP="00BE29ED">
            <w:pPr>
              <w:rPr>
                <w:sz w:val="16"/>
                <w:szCs w:val="16"/>
              </w:rPr>
            </w:pPr>
            <w:r w:rsidRPr="005224CE">
              <w:rPr>
                <w:sz w:val="16"/>
                <w:szCs w:val="16"/>
              </w:rPr>
              <w:t>34%</w:t>
            </w:r>
          </w:p>
        </w:tc>
        <w:tc>
          <w:tcPr>
            <w:tcW w:w="1025" w:type="dxa"/>
            <w:tcBorders>
              <w:right w:val="single" w:sz="8" w:space="0" w:color="000000"/>
            </w:tcBorders>
          </w:tcPr>
          <w:p w14:paraId="5AE41E2B" w14:textId="77777777" w:rsidR="00BF056F" w:rsidRPr="005224CE" w:rsidRDefault="00BF056F" w:rsidP="00BE29ED">
            <w:pPr>
              <w:rPr>
                <w:sz w:val="16"/>
                <w:szCs w:val="16"/>
              </w:rPr>
            </w:pPr>
            <w:r w:rsidRPr="005224CE">
              <w:rPr>
                <w:sz w:val="16"/>
                <w:szCs w:val="16"/>
              </w:rPr>
              <w:t>10%</w:t>
            </w:r>
          </w:p>
        </w:tc>
        <w:tc>
          <w:tcPr>
            <w:tcW w:w="978" w:type="dxa"/>
            <w:tcBorders>
              <w:left w:val="single" w:sz="8" w:space="0" w:color="000000"/>
            </w:tcBorders>
          </w:tcPr>
          <w:p w14:paraId="7C664AC8" w14:textId="77777777" w:rsidR="00BF056F" w:rsidRPr="005224CE" w:rsidRDefault="00BF056F" w:rsidP="00BE29ED">
            <w:pPr>
              <w:rPr>
                <w:sz w:val="16"/>
                <w:szCs w:val="16"/>
              </w:rPr>
            </w:pPr>
            <w:r w:rsidRPr="005224CE">
              <w:rPr>
                <w:sz w:val="16"/>
                <w:szCs w:val="16"/>
              </w:rPr>
              <w:t>0.224</w:t>
            </w:r>
          </w:p>
        </w:tc>
        <w:tc>
          <w:tcPr>
            <w:tcW w:w="963" w:type="dxa"/>
            <w:tcBorders>
              <w:right w:val="single" w:sz="8" w:space="0" w:color="000000"/>
            </w:tcBorders>
          </w:tcPr>
          <w:p w14:paraId="7B4FE1D3" w14:textId="77777777" w:rsidR="00BF056F" w:rsidRPr="005224CE" w:rsidRDefault="00BF056F" w:rsidP="00BE29ED">
            <w:pPr>
              <w:rPr>
                <w:sz w:val="16"/>
                <w:szCs w:val="16"/>
              </w:rPr>
            </w:pPr>
            <w:r w:rsidRPr="005224CE">
              <w:rPr>
                <w:sz w:val="16"/>
                <w:szCs w:val="16"/>
              </w:rPr>
              <w:t>-0.118</w:t>
            </w:r>
          </w:p>
        </w:tc>
      </w:tr>
      <w:tr w:rsidR="00BF056F" w:rsidRPr="005224CE" w14:paraId="76E7A020" w14:textId="77777777" w:rsidTr="00BE29ED">
        <w:trPr>
          <w:trHeight w:val="226"/>
        </w:trPr>
        <w:tc>
          <w:tcPr>
            <w:tcW w:w="1917" w:type="dxa"/>
          </w:tcPr>
          <w:p w14:paraId="41D44784" w14:textId="77777777" w:rsidR="00BF056F" w:rsidRPr="005224CE" w:rsidRDefault="00BF056F" w:rsidP="00BE29ED">
            <w:pPr>
              <w:rPr>
                <w:sz w:val="16"/>
                <w:szCs w:val="16"/>
              </w:rPr>
            </w:pPr>
            <w:r w:rsidRPr="005224CE">
              <w:rPr>
                <w:sz w:val="16"/>
                <w:szCs w:val="16"/>
              </w:rPr>
              <w:t>Greece 2013</w:t>
            </w:r>
          </w:p>
        </w:tc>
        <w:tc>
          <w:tcPr>
            <w:tcW w:w="843" w:type="dxa"/>
            <w:tcBorders>
              <w:right w:val="single" w:sz="8" w:space="0" w:color="000000"/>
            </w:tcBorders>
          </w:tcPr>
          <w:p w14:paraId="07C864A1" w14:textId="77777777" w:rsidR="00BF056F" w:rsidRPr="005224CE" w:rsidRDefault="00BF056F" w:rsidP="00BE29ED">
            <w:pPr>
              <w:rPr>
                <w:sz w:val="16"/>
                <w:szCs w:val="16"/>
              </w:rPr>
            </w:pPr>
            <w:r w:rsidRPr="005224CE">
              <w:rPr>
                <w:sz w:val="16"/>
                <w:szCs w:val="16"/>
              </w:rPr>
              <w:t>Gross</w:t>
            </w:r>
          </w:p>
        </w:tc>
        <w:tc>
          <w:tcPr>
            <w:tcW w:w="911" w:type="dxa"/>
            <w:tcBorders>
              <w:left w:val="single" w:sz="8" w:space="0" w:color="000000"/>
            </w:tcBorders>
          </w:tcPr>
          <w:p w14:paraId="2DC92784" w14:textId="77777777" w:rsidR="00BF056F" w:rsidRPr="005224CE" w:rsidRDefault="00BF056F" w:rsidP="00BE29ED">
            <w:pPr>
              <w:rPr>
                <w:sz w:val="16"/>
                <w:szCs w:val="16"/>
              </w:rPr>
            </w:pPr>
            <w:r w:rsidRPr="005224CE">
              <w:rPr>
                <w:sz w:val="16"/>
                <w:szCs w:val="16"/>
              </w:rPr>
              <w:t>0.567</w:t>
            </w:r>
          </w:p>
        </w:tc>
        <w:tc>
          <w:tcPr>
            <w:tcW w:w="1014" w:type="dxa"/>
            <w:tcBorders>
              <w:right w:val="single" w:sz="8" w:space="0" w:color="000000"/>
            </w:tcBorders>
          </w:tcPr>
          <w:p w14:paraId="18FDC12E" w14:textId="77777777" w:rsidR="00BF056F" w:rsidRPr="005224CE" w:rsidRDefault="00BF056F" w:rsidP="00BE29ED">
            <w:pPr>
              <w:rPr>
                <w:sz w:val="16"/>
                <w:szCs w:val="16"/>
              </w:rPr>
            </w:pPr>
            <w:r w:rsidRPr="005224CE">
              <w:rPr>
                <w:sz w:val="16"/>
                <w:szCs w:val="16"/>
              </w:rPr>
              <w:t>0.332</w:t>
            </w:r>
          </w:p>
        </w:tc>
        <w:tc>
          <w:tcPr>
            <w:tcW w:w="692" w:type="dxa"/>
            <w:tcBorders>
              <w:left w:val="single" w:sz="8" w:space="0" w:color="000000"/>
            </w:tcBorders>
          </w:tcPr>
          <w:p w14:paraId="59E8CD76" w14:textId="77777777" w:rsidR="00BF056F" w:rsidRPr="005224CE" w:rsidRDefault="00BF056F" w:rsidP="00BE29ED">
            <w:pPr>
              <w:rPr>
                <w:sz w:val="16"/>
                <w:szCs w:val="16"/>
              </w:rPr>
            </w:pPr>
            <w:r w:rsidRPr="005224CE">
              <w:rPr>
                <w:sz w:val="16"/>
                <w:szCs w:val="16"/>
              </w:rPr>
              <w:t>41%</w:t>
            </w:r>
          </w:p>
        </w:tc>
        <w:tc>
          <w:tcPr>
            <w:tcW w:w="1170" w:type="dxa"/>
          </w:tcPr>
          <w:p w14:paraId="531F1A35" w14:textId="77777777" w:rsidR="00BF056F" w:rsidRPr="005224CE" w:rsidRDefault="00BF056F" w:rsidP="00BE29ED">
            <w:pPr>
              <w:rPr>
                <w:sz w:val="16"/>
                <w:szCs w:val="16"/>
              </w:rPr>
            </w:pPr>
            <w:r w:rsidRPr="005224CE">
              <w:rPr>
                <w:sz w:val="16"/>
                <w:szCs w:val="16"/>
              </w:rPr>
              <w:t>28%</w:t>
            </w:r>
          </w:p>
        </w:tc>
        <w:tc>
          <w:tcPr>
            <w:tcW w:w="1025" w:type="dxa"/>
            <w:tcBorders>
              <w:right w:val="single" w:sz="8" w:space="0" w:color="000000"/>
            </w:tcBorders>
          </w:tcPr>
          <w:p w14:paraId="6B3D4422" w14:textId="77777777" w:rsidR="00BF056F" w:rsidRPr="005224CE" w:rsidRDefault="00BF056F" w:rsidP="00BE29ED">
            <w:pPr>
              <w:rPr>
                <w:sz w:val="16"/>
                <w:szCs w:val="16"/>
              </w:rPr>
            </w:pPr>
            <w:r w:rsidRPr="005224CE">
              <w:rPr>
                <w:sz w:val="16"/>
                <w:szCs w:val="16"/>
              </w:rPr>
              <w:t>14%</w:t>
            </w:r>
          </w:p>
        </w:tc>
        <w:tc>
          <w:tcPr>
            <w:tcW w:w="978" w:type="dxa"/>
            <w:tcBorders>
              <w:left w:val="single" w:sz="8" w:space="0" w:color="000000"/>
            </w:tcBorders>
          </w:tcPr>
          <w:p w14:paraId="286BC73C" w14:textId="77777777" w:rsidR="00BF056F" w:rsidRPr="005224CE" w:rsidRDefault="00BF056F" w:rsidP="00BE29ED">
            <w:pPr>
              <w:rPr>
                <w:sz w:val="16"/>
                <w:szCs w:val="16"/>
              </w:rPr>
            </w:pPr>
            <w:r w:rsidRPr="005224CE">
              <w:rPr>
                <w:sz w:val="16"/>
                <w:szCs w:val="16"/>
              </w:rPr>
              <w:t>0.296</w:t>
            </w:r>
          </w:p>
        </w:tc>
        <w:tc>
          <w:tcPr>
            <w:tcW w:w="963" w:type="dxa"/>
            <w:tcBorders>
              <w:right w:val="single" w:sz="8" w:space="0" w:color="000000"/>
            </w:tcBorders>
          </w:tcPr>
          <w:p w14:paraId="49C71E71" w14:textId="77777777" w:rsidR="00BF056F" w:rsidRPr="005224CE" w:rsidRDefault="00BF056F" w:rsidP="00BE29ED">
            <w:pPr>
              <w:rPr>
                <w:sz w:val="16"/>
                <w:szCs w:val="16"/>
              </w:rPr>
            </w:pPr>
            <w:r w:rsidRPr="005224CE">
              <w:rPr>
                <w:sz w:val="16"/>
                <w:szCs w:val="16"/>
              </w:rPr>
              <w:t>0.172</w:t>
            </w:r>
          </w:p>
        </w:tc>
      </w:tr>
      <w:tr w:rsidR="00BF056F" w:rsidRPr="005224CE" w14:paraId="1CECF438" w14:textId="77777777" w:rsidTr="00BE29ED">
        <w:trPr>
          <w:trHeight w:val="228"/>
        </w:trPr>
        <w:tc>
          <w:tcPr>
            <w:tcW w:w="1917" w:type="dxa"/>
          </w:tcPr>
          <w:p w14:paraId="2EF6EBFB" w14:textId="77777777" w:rsidR="00BF056F" w:rsidRPr="005224CE" w:rsidRDefault="00BF056F" w:rsidP="00BE29ED">
            <w:pPr>
              <w:rPr>
                <w:sz w:val="16"/>
                <w:szCs w:val="16"/>
              </w:rPr>
            </w:pPr>
            <w:r w:rsidRPr="005224CE">
              <w:rPr>
                <w:sz w:val="16"/>
                <w:szCs w:val="16"/>
              </w:rPr>
              <w:t>Guatemala 2014</w:t>
            </w:r>
          </w:p>
        </w:tc>
        <w:tc>
          <w:tcPr>
            <w:tcW w:w="843" w:type="dxa"/>
            <w:tcBorders>
              <w:right w:val="single" w:sz="8" w:space="0" w:color="000000"/>
            </w:tcBorders>
          </w:tcPr>
          <w:p w14:paraId="51C7B581" w14:textId="77777777" w:rsidR="00BF056F" w:rsidRPr="005224CE" w:rsidRDefault="00BF056F" w:rsidP="00BE29ED">
            <w:pPr>
              <w:rPr>
                <w:sz w:val="16"/>
                <w:szCs w:val="16"/>
              </w:rPr>
            </w:pPr>
            <w:r w:rsidRPr="005224CE">
              <w:rPr>
                <w:sz w:val="16"/>
                <w:szCs w:val="16"/>
              </w:rPr>
              <w:t>Gross</w:t>
            </w:r>
          </w:p>
        </w:tc>
        <w:tc>
          <w:tcPr>
            <w:tcW w:w="911" w:type="dxa"/>
            <w:tcBorders>
              <w:left w:val="single" w:sz="8" w:space="0" w:color="000000"/>
            </w:tcBorders>
          </w:tcPr>
          <w:p w14:paraId="758AEDFA" w14:textId="77777777" w:rsidR="00BF056F" w:rsidRPr="005224CE" w:rsidRDefault="00BF056F" w:rsidP="00BE29ED">
            <w:pPr>
              <w:rPr>
                <w:sz w:val="16"/>
                <w:szCs w:val="16"/>
              </w:rPr>
            </w:pPr>
            <w:r w:rsidRPr="005224CE">
              <w:rPr>
                <w:sz w:val="16"/>
                <w:szCs w:val="16"/>
              </w:rPr>
              <w:t>0.427</w:t>
            </w:r>
          </w:p>
        </w:tc>
        <w:tc>
          <w:tcPr>
            <w:tcW w:w="1014" w:type="dxa"/>
            <w:tcBorders>
              <w:right w:val="single" w:sz="8" w:space="0" w:color="000000"/>
            </w:tcBorders>
          </w:tcPr>
          <w:p w14:paraId="6DD88109" w14:textId="77777777" w:rsidR="00BF056F" w:rsidRPr="005224CE" w:rsidRDefault="00BF056F" w:rsidP="00BE29ED">
            <w:pPr>
              <w:rPr>
                <w:sz w:val="16"/>
                <w:szCs w:val="16"/>
              </w:rPr>
            </w:pPr>
            <w:r w:rsidRPr="005224CE">
              <w:rPr>
                <w:sz w:val="16"/>
                <w:szCs w:val="16"/>
              </w:rPr>
              <w:t>0.394</w:t>
            </w:r>
          </w:p>
        </w:tc>
        <w:tc>
          <w:tcPr>
            <w:tcW w:w="692" w:type="dxa"/>
            <w:tcBorders>
              <w:left w:val="single" w:sz="8" w:space="0" w:color="000000"/>
            </w:tcBorders>
          </w:tcPr>
          <w:p w14:paraId="25DB21CB" w14:textId="77777777" w:rsidR="00BF056F" w:rsidRPr="005224CE" w:rsidRDefault="00BF056F" w:rsidP="00BE29ED">
            <w:pPr>
              <w:rPr>
                <w:sz w:val="16"/>
                <w:szCs w:val="16"/>
              </w:rPr>
            </w:pPr>
            <w:r w:rsidRPr="005224CE">
              <w:rPr>
                <w:sz w:val="16"/>
                <w:szCs w:val="16"/>
              </w:rPr>
              <w:t>8%</w:t>
            </w:r>
          </w:p>
        </w:tc>
        <w:tc>
          <w:tcPr>
            <w:tcW w:w="1170" w:type="dxa"/>
          </w:tcPr>
          <w:p w14:paraId="62AC3565" w14:textId="77777777" w:rsidR="00BF056F" w:rsidRPr="005224CE" w:rsidRDefault="00BF056F" w:rsidP="00BE29ED">
            <w:pPr>
              <w:rPr>
                <w:sz w:val="16"/>
                <w:szCs w:val="16"/>
              </w:rPr>
            </w:pPr>
            <w:r w:rsidRPr="005224CE">
              <w:rPr>
                <w:sz w:val="16"/>
                <w:szCs w:val="16"/>
              </w:rPr>
              <w:t>1%</w:t>
            </w:r>
          </w:p>
        </w:tc>
        <w:tc>
          <w:tcPr>
            <w:tcW w:w="1025" w:type="dxa"/>
            <w:tcBorders>
              <w:right w:val="single" w:sz="8" w:space="0" w:color="000000"/>
            </w:tcBorders>
          </w:tcPr>
          <w:p w14:paraId="03895CEE" w14:textId="77777777" w:rsidR="00BF056F" w:rsidRPr="005224CE" w:rsidRDefault="00BF056F" w:rsidP="00BE29ED">
            <w:pPr>
              <w:rPr>
                <w:sz w:val="16"/>
                <w:szCs w:val="16"/>
              </w:rPr>
            </w:pPr>
            <w:r w:rsidRPr="005224CE">
              <w:rPr>
                <w:sz w:val="16"/>
                <w:szCs w:val="16"/>
              </w:rPr>
              <w:t>7%</w:t>
            </w:r>
          </w:p>
        </w:tc>
        <w:tc>
          <w:tcPr>
            <w:tcW w:w="978" w:type="dxa"/>
            <w:tcBorders>
              <w:left w:val="single" w:sz="8" w:space="0" w:color="000000"/>
            </w:tcBorders>
          </w:tcPr>
          <w:p w14:paraId="47BEC5E4" w14:textId="77777777" w:rsidR="00BF056F" w:rsidRPr="005224CE" w:rsidRDefault="00BF056F" w:rsidP="00BE29ED">
            <w:pPr>
              <w:rPr>
                <w:sz w:val="16"/>
                <w:szCs w:val="16"/>
              </w:rPr>
            </w:pPr>
            <w:r w:rsidRPr="005224CE">
              <w:rPr>
                <w:sz w:val="16"/>
                <w:szCs w:val="16"/>
              </w:rPr>
              <w:t>0.028</w:t>
            </w:r>
          </w:p>
        </w:tc>
        <w:tc>
          <w:tcPr>
            <w:tcW w:w="963" w:type="dxa"/>
            <w:tcBorders>
              <w:right w:val="single" w:sz="8" w:space="0" w:color="000000"/>
            </w:tcBorders>
          </w:tcPr>
          <w:p w14:paraId="7CBA94D7" w14:textId="77777777" w:rsidR="00BF056F" w:rsidRPr="005224CE" w:rsidRDefault="00BF056F" w:rsidP="00BE29ED">
            <w:pPr>
              <w:rPr>
                <w:sz w:val="16"/>
                <w:szCs w:val="16"/>
              </w:rPr>
            </w:pPr>
            <w:r w:rsidRPr="005224CE">
              <w:rPr>
                <w:sz w:val="16"/>
                <w:szCs w:val="16"/>
              </w:rPr>
              <w:t>-0.039</w:t>
            </w:r>
          </w:p>
        </w:tc>
      </w:tr>
      <w:tr w:rsidR="00BF056F" w:rsidRPr="005224CE" w14:paraId="7DB94DCF" w14:textId="77777777" w:rsidTr="00BE29ED">
        <w:trPr>
          <w:trHeight w:val="226"/>
        </w:trPr>
        <w:tc>
          <w:tcPr>
            <w:tcW w:w="1917" w:type="dxa"/>
          </w:tcPr>
          <w:p w14:paraId="4961C26A" w14:textId="77777777" w:rsidR="00BF056F" w:rsidRPr="005224CE" w:rsidRDefault="00BF056F" w:rsidP="00BE29ED">
            <w:pPr>
              <w:rPr>
                <w:i/>
                <w:sz w:val="16"/>
                <w:szCs w:val="16"/>
              </w:rPr>
            </w:pPr>
            <w:r w:rsidRPr="005224CE">
              <w:rPr>
                <w:i/>
                <w:sz w:val="16"/>
                <w:szCs w:val="16"/>
              </w:rPr>
              <w:t>Hungary 2012</w:t>
            </w:r>
          </w:p>
        </w:tc>
        <w:tc>
          <w:tcPr>
            <w:tcW w:w="843" w:type="dxa"/>
            <w:tcBorders>
              <w:right w:val="single" w:sz="8" w:space="0" w:color="000000"/>
            </w:tcBorders>
          </w:tcPr>
          <w:p w14:paraId="466C2D95" w14:textId="77777777" w:rsidR="00BF056F" w:rsidRPr="005224CE" w:rsidRDefault="00BF056F" w:rsidP="00BE29ED">
            <w:pPr>
              <w:rPr>
                <w:i/>
                <w:sz w:val="16"/>
                <w:szCs w:val="16"/>
              </w:rPr>
            </w:pPr>
            <w:r w:rsidRPr="005224CE">
              <w:rPr>
                <w:i/>
                <w:sz w:val="16"/>
                <w:szCs w:val="16"/>
              </w:rPr>
              <w:t>Net</w:t>
            </w:r>
          </w:p>
        </w:tc>
        <w:tc>
          <w:tcPr>
            <w:tcW w:w="911" w:type="dxa"/>
            <w:tcBorders>
              <w:left w:val="single" w:sz="8" w:space="0" w:color="000000"/>
            </w:tcBorders>
          </w:tcPr>
          <w:p w14:paraId="3F1D7523" w14:textId="77777777" w:rsidR="00BF056F" w:rsidRPr="005224CE" w:rsidRDefault="00BF056F" w:rsidP="00BE29ED">
            <w:pPr>
              <w:rPr>
                <w:i/>
                <w:sz w:val="16"/>
                <w:szCs w:val="16"/>
              </w:rPr>
            </w:pPr>
            <w:r w:rsidRPr="005224CE">
              <w:rPr>
                <w:i/>
                <w:sz w:val="16"/>
                <w:szCs w:val="16"/>
              </w:rPr>
              <w:t>0.586</w:t>
            </w:r>
          </w:p>
        </w:tc>
        <w:tc>
          <w:tcPr>
            <w:tcW w:w="1014" w:type="dxa"/>
            <w:tcBorders>
              <w:right w:val="single" w:sz="8" w:space="0" w:color="000000"/>
            </w:tcBorders>
          </w:tcPr>
          <w:p w14:paraId="6823888B" w14:textId="77777777" w:rsidR="00BF056F" w:rsidRPr="005224CE" w:rsidRDefault="00BF056F" w:rsidP="00BE29ED">
            <w:pPr>
              <w:rPr>
                <w:i/>
                <w:sz w:val="16"/>
                <w:szCs w:val="16"/>
              </w:rPr>
            </w:pPr>
            <w:r w:rsidRPr="005224CE">
              <w:rPr>
                <w:i/>
                <w:sz w:val="16"/>
                <w:szCs w:val="16"/>
              </w:rPr>
              <w:t>0.289</w:t>
            </w:r>
          </w:p>
        </w:tc>
        <w:tc>
          <w:tcPr>
            <w:tcW w:w="692" w:type="dxa"/>
            <w:tcBorders>
              <w:left w:val="single" w:sz="8" w:space="0" w:color="000000"/>
            </w:tcBorders>
          </w:tcPr>
          <w:p w14:paraId="363A2B9E" w14:textId="77777777" w:rsidR="00BF056F" w:rsidRPr="005224CE" w:rsidRDefault="00BF056F" w:rsidP="00BE29ED">
            <w:pPr>
              <w:rPr>
                <w:i/>
                <w:sz w:val="16"/>
                <w:szCs w:val="16"/>
              </w:rPr>
            </w:pPr>
            <w:r w:rsidRPr="005224CE">
              <w:rPr>
                <w:i/>
                <w:sz w:val="16"/>
                <w:szCs w:val="16"/>
              </w:rPr>
              <w:t>51%</w:t>
            </w:r>
          </w:p>
        </w:tc>
        <w:tc>
          <w:tcPr>
            <w:tcW w:w="1170" w:type="dxa"/>
          </w:tcPr>
          <w:p w14:paraId="70A80E2F" w14:textId="77777777" w:rsidR="00BF056F" w:rsidRPr="005224CE" w:rsidRDefault="00BF056F" w:rsidP="00BE29ED">
            <w:pPr>
              <w:rPr>
                <w:i/>
                <w:sz w:val="16"/>
                <w:szCs w:val="16"/>
              </w:rPr>
            </w:pPr>
            <w:r w:rsidRPr="005224CE">
              <w:rPr>
                <w:i/>
                <w:sz w:val="16"/>
                <w:szCs w:val="16"/>
              </w:rPr>
              <w:t>51%</w:t>
            </w:r>
          </w:p>
        </w:tc>
        <w:tc>
          <w:tcPr>
            <w:tcW w:w="1025" w:type="dxa"/>
            <w:tcBorders>
              <w:right w:val="single" w:sz="8" w:space="0" w:color="000000"/>
            </w:tcBorders>
          </w:tcPr>
          <w:p w14:paraId="7A350D58" w14:textId="77777777" w:rsidR="00BF056F" w:rsidRPr="005224CE" w:rsidRDefault="00BF056F" w:rsidP="00BE29ED">
            <w:pPr>
              <w:rPr>
                <w:i/>
                <w:sz w:val="16"/>
                <w:szCs w:val="16"/>
              </w:rPr>
            </w:pPr>
            <w:r w:rsidRPr="005224CE">
              <w:rPr>
                <w:i/>
                <w:sz w:val="16"/>
                <w:szCs w:val="16"/>
              </w:rPr>
              <w:t>0%</w:t>
            </w:r>
          </w:p>
        </w:tc>
        <w:tc>
          <w:tcPr>
            <w:tcW w:w="978" w:type="dxa"/>
            <w:tcBorders>
              <w:left w:val="single" w:sz="8" w:space="0" w:color="000000"/>
            </w:tcBorders>
          </w:tcPr>
          <w:p w14:paraId="604DD4F0" w14:textId="77777777" w:rsidR="00BF056F" w:rsidRPr="005224CE" w:rsidRDefault="00BF056F" w:rsidP="00BE29ED">
            <w:pPr>
              <w:rPr>
                <w:i/>
                <w:sz w:val="16"/>
                <w:szCs w:val="16"/>
              </w:rPr>
            </w:pPr>
            <w:r w:rsidRPr="005224CE">
              <w:rPr>
                <w:i/>
                <w:sz w:val="16"/>
                <w:szCs w:val="16"/>
              </w:rPr>
              <w:t>0.326</w:t>
            </w:r>
          </w:p>
        </w:tc>
        <w:tc>
          <w:tcPr>
            <w:tcW w:w="963" w:type="dxa"/>
            <w:tcBorders>
              <w:right w:val="single" w:sz="8" w:space="0" w:color="000000"/>
            </w:tcBorders>
          </w:tcPr>
          <w:p w14:paraId="24EEF1A7" w14:textId="77777777" w:rsidR="00BF056F" w:rsidRPr="005224CE" w:rsidRDefault="00BF056F" w:rsidP="00BE29ED">
            <w:pPr>
              <w:rPr>
                <w:i/>
                <w:sz w:val="16"/>
                <w:szCs w:val="16"/>
              </w:rPr>
            </w:pPr>
            <w:r w:rsidRPr="005224CE">
              <w:rPr>
                <w:i/>
                <w:sz w:val="16"/>
                <w:szCs w:val="16"/>
              </w:rPr>
              <w:t>0.011</w:t>
            </w:r>
          </w:p>
        </w:tc>
      </w:tr>
      <w:tr w:rsidR="00BF056F" w:rsidRPr="005224CE" w14:paraId="39C39E68" w14:textId="77777777" w:rsidTr="00BE29ED">
        <w:trPr>
          <w:trHeight w:val="226"/>
        </w:trPr>
        <w:tc>
          <w:tcPr>
            <w:tcW w:w="1917" w:type="dxa"/>
          </w:tcPr>
          <w:p w14:paraId="48EAFC9A" w14:textId="77777777" w:rsidR="00BF056F" w:rsidRPr="005224CE" w:rsidRDefault="00BF056F" w:rsidP="00BE29ED">
            <w:pPr>
              <w:rPr>
                <w:sz w:val="16"/>
                <w:szCs w:val="16"/>
              </w:rPr>
            </w:pPr>
            <w:r w:rsidRPr="005224CE">
              <w:rPr>
                <w:sz w:val="16"/>
                <w:szCs w:val="16"/>
              </w:rPr>
              <w:t>Iceland 2010</w:t>
            </w:r>
          </w:p>
        </w:tc>
        <w:tc>
          <w:tcPr>
            <w:tcW w:w="843" w:type="dxa"/>
            <w:tcBorders>
              <w:right w:val="single" w:sz="8" w:space="0" w:color="000000"/>
            </w:tcBorders>
          </w:tcPr>
          <w:p w14:paraId="79E98A44" w14:textId="77777777" w:rsidR="00BF056F" w:rsidRPr="005224CE" w:rsidRDefault="00BF056F" w:rsidP="00BE29ED">
            <w:pPr>
              <w:rPr>
                <w:sz w:val="16"/>
                <w:szCs w:val="16"/>
              </w:rPr>
            </w:pPr>
            <w:r w:rsidRPr="005224CE">
              <w:rPr>
                <w:sz w:val="16"/>
                <w:szCs w:val="16"/>
              </w:rPr>
              <w:t>Gross</w:t>
            </w:r>
          </w:p>
        </w:tc>
        <w:tc>
          <w:tcPr>
            <w:tcW w:w="911" w:type="dxa"/>
            <w:tcBorders>
              <w:left w:val="single" w:sz="8" w:space="0" w:color="000000"/>
            </w:tcBorders>
          </w:tcPr>
          <w:p w14:paraId="0F6A493E" w14:textId="77777777" w:rsidR="00BF056F" w:rsidRPr="005224CE" w:rsidRDefault="00BF056F" w:rsidP="00BE29ED">
            <w:pPr>
              <w:rPr>
                <w:sz w:val="16"/>
                <w:szCs w:val="16"/>
              </w:rPr>
            </w:pPr>
            <w:r w:rsidRPr="005224CE">
              <w:rPr>
                <w:sz w:val="16"/>
                <w:szCs w:val="16"/>
              </w:rPr>
              <w:t>0.393</w:t>
            </w:r>
          </w:p>
        </w:tc>
        <w:tc>
          <w:tcPr>
            <w:tcW w:w="1014" w:type="dxa"/>
            <w:tcBorders>
              <w:right w:val="single" w:sz="8" w:space="0" w:color="000000"/>
            </w:tcBorders>
          </w:tcPr>
          <w:p w14:paraId="7B8890C8" w14:textId="77777777" w:rsidR="00BF056F" w:rsidRPr="005224CE" w:rsidRDefault="00BF056F" w:rsidP="00BE29ED">
            <w:pPr>
              <w:rPr>
                <w:sz w:val="16"/>
                <w:szCs w:val="16"/>
              </w:rPr>
            </w:pPr>
            <w:r w:rsidRPr="005224CE">
              <w:rPr>
                <w:sz w:val="16"/>
                <w:szCs w:val="16"/>
              </w:rPr>
              <w:t>0.245</w:t>
            </w:r>
          </w:p>
        </w:tc>
        <w:tc>
          <w:tcPr>
            <w:tcW w:w="692" w:type="dxa"/>
            <w:tcBorders>
              <w:left w:val="single" w:sz="8" w:space="0" w:color="000000"/>
            </w:tcBorders>
          </w:tcPr>
          <w:p w14:paraId="412750E0" w14:textId="77777777" w:rsidR="00BF056F" w:rsidRPr="005224CE" w:rsidRDefault="00BF056F" w:rsidP="00BE29ED">
            <w:pPr>
              <w:rPr>
                <w:sz w:val="16"/>
                <w:szCs w:val="16"/>
              </w:rPr>
            </w:pPr>
            <w:r w:rsidRPr="005224CE">
              <w:rPr>
                <w:sz w:val="16"/>
                <w:szCs w:val="16"/>
              </w:rPr>
              <w:t>38%</w:t>
            </w:r>
          </w:p>
        </w:tc>
        <w:tc>
          <w:tcPr>
            <w:tcW w:w="1170" w:type="dxa"/>
          </w:tcPr>
          <w:p w14:paraId="1C5683E9" w14:textId="77777777" w:rsidR="00BF056F" w:rsidRPr="005224CE" w:rsidRDefault="00BF056F" w:rsidP="00BE29ED">
            <w:pPr>
              <w:rPr>
                <w:sz w:val="16"/>
                <w:szCs w:val="16"/>
              </w:rPr>
            </w:pPr>
            <w:r w:rsidRPr="005224CE">
              <w:rPr>
                <w:sz w:val="16"/>
                <w:szCs w:val="16"/>
              </w:rPr>
              <w:t>27%</w:t>
            </w:r>
          </w:p>
        </w:tc>
        <w:tc>
          <w:tcPr>
            <w:tcW w:w="1025" w:type="dxa"/>
            <w:tcBorders>
              <w:right w:val="single" w:sz="8" w:space="0" w:color="000000"/>
            </w:tcBorders>
          </w:tcPr>
          <w:p w14:paraId="3E0F2FA7" w14:textId="77777777" w:rsidR="00BF056F" w:rsidRPr="005224CE" w:rsidRDefault="00BF056F" w:rsidP="00BE29ED">
            <w:pPr>
              <w:rPr>
                <w:sz w:val="16"/>
                <w:szCs w:val="16"/>
              </w:rPr>
            </w:pPr>
            <w:r w:rsidRPr="005224CE">
              <w:rPr>
                <w:sz w:val="16"/>
                <w:szCs w:val="16"/>
              </w:rPr>
              <w:t>11%</w:t>
            </w:r>
          </w:p>
        </w:tc>
        <w:tc>
          <w:tcPr>
            <w:tcW w:w="978" w:type="dxa"/>
            <w:tcBorders>
              <w:left w:val="single" w:sz="8" w:space="0" w:color="000000"/>
            </w:tcBorders>
          </w:tcPr>
          <w:p w14:paraId="67A3E15F" w14:textId="77777777" w:rsidR="00BF056F" w:rsidRPr="005224CE" w:rsidRDefault="00BF056F" w:rsidP="00BE29ED">
            <w:pPr>
              <w:rPr>
                <w:sz w:val="16"/>
                <w:szCs w:val="16"/>
              </w:rPr>
            </w:pPr>
            <w:r w:rsidRPr="005224CE">
              <w:rPr>
                <w:sz w:val="16"/>
                <w:szCs w:val="16"/>
              </w:rPr>
              <w:t>0.164</w:t>
            </w:r>
          </w:p>
        </w:tc>
        <w:tc>
          <w:tcPr>
            <w:tcW w:w="963" w:type="dxa"/>
            <w:tcBorders>
              <w:right w:val="single" w:sz="8" w:space="0" w:color="000000"/>
            </w:tcBorders>
          </w:tcPr>
          <w:p w14:paraId="1509F333" w14:textId="77777777" w:rsidR="00BF056F" w:rsidRPr="005224CE" w:rsidRDefault="00BF056F" w:rsidP="00BE29ED">
            <w:pPr>
              <w:rPr>
                <w:sz w:val="16"/>
                <w:szCs w:val="16"/>
              </w:rPr>
            </w:pPr>
            <w:r w:rsidRPr="005224CE">
              <w:rPr>
                <w:sz w:val="16"/>
                <w:szCs w:val="16"/>
              </w:rPr>
              <w:t>-0.125</w:t>
            </w:r>
          </w:p>
        </w:tc>
      </w:tr>
      <w:tr w:rsidR="00BF056F" w:rsidRPr="005224CE" w14:paraId="23CAAD59" w14:textId="77777777" w:rsidTr="00BE29ED">
        <w:trPr>
          <w:trHeight w:val="226"/>
        </w:trPr>
        <w:tc>
          <w:tcPr>
            <w:tcW w:w="1917" w:type="dxa"/>
          </w:tcPr>
          <w:p w14:paraId="20A0BC12" w14:textId="77777777" w:rsidR="00BF056F" w:rsidRPr="005224CE" w:rsidRDefault="00BF056F" w:rsidP="00BE29ED">
            <w:pPr>
              <w:rPr>
                <w:i/>
                <w:sz w:val="16"/>
                <w:szCs w:val="16"/>
              </w:rPr>
            </w:pPr>
            <w:r w:rsidRPr="005224CE">
              <w:rPr>
                <w:i/>
                <w:sz w:val="16"/>
                <w:szCs w:val="16"/>
              </w:rPr>
              <w:t>India 2011</w:t>
            </w:r>
          </w:p>
        </w:tc>
        <w:tc>
          <w:tcPr>
            <w:tcW w:w="843" w:type="dxa"/>
            <w:tcBorders>
              <w:right w:val="single" w:sz="8" w:space="0" w:color="000000"/>
            </w:tcBorders>
          </w:tcPr>
          <w:p w14:paraId="515BD288" w14:textId="77777777" w:rsidR="00BF056F" w:rsidRPr="005224CE" w:rsidRDefault="00BF056F" w:rsidP="00BE29ED">
            <w:pPr>
              <w:rPr>
                <w:i/>
                <w:sz w:val="16"/>
                <w:szCs w:val="16"/>
              </w:rPr>
            </w:pPr>
            <w:r w:rsidRPr="005224CE">
              <w:rPr>
                <w:i/>
                <w:sz w:val="16"/>
                <w:szCs w:val="16"/>
              </w:rPr>
              <w:t>Net</w:t>
            </w:r>
          </w:p>
        </w:tc>
        <w:tc>
          <w:tcPr>
            <w:tcW w:w="911" w:type="dxa"/>
            <w:tcBorders>
              <w:left w:val="single" w:sz="8" w:space="0" w:color="000000"/>
            </w:tcBorders>
          </w:tcPr>
          <w:p w14:paraId="4AA89CFF" w14:textId="77777777" w:rsidR="00BF056F" w:rsidRPr="005224CE" w:rsidRDefault="00BF056F" w:rsidP="00BE29ED">
            <w:pPr>
              <w:rPr>
                <w:i/>
                <w:sz w:val="16"/>
                <w:szCs w:val="16"/>
              </w:rPr>
            </w:pPr>
            <w:r w:rsidRPr="005224CE">
              <w:rPr>
                <w:i/>
                <w:sz w:val="16"/>
                <w:szCs w:val="16"/>
              </w:rPr>
              <w:t>0.492</w:t>
            </w:r>
          </w:p>
        </w:tc>
        <w:tc>
          <w:tcPr>
            <w:tcW w:w="1014" w:type="dxa"/>
            <w:tcBorders>
              <w:right w:val="single" w:sz="8" w:space="0" w:color="000000"/>
            </w:tcBorders>
          </w:tcPr>
          <w:p w14:paraId="419BCA90" w14:textId="77777777" w:rsidR="00BF056F" w:rsidRPr="005224CE" w:rsidRDefault="00BF056F" w:rsidP="00BE29ED">
            <w:pPr>
              <w:rPr>
                <w:i/>
                <w:sz w:val="16"/>
                <w:szCs w:val="16"/>
              </w:rPr>
            </w:pPr>
            <w:r w:rsidRPr="005224CE">
              <w:rPr>
                <w:i/>
                <w:sz w:val="16"/>
                <w:szCs w:val="16"/>
              </w:rPr>
              <w:t>0.479</w:t>
            </w:r>
          </w:p>
        </w:tc>
        <w:tc>
          <w:tcPr>
            <w:tcW w:w="692" w:type="dxa"/>
            <w:tcBorders>
              <w:left w:val="single" w:sz="8" w:space="0" w:color="000000"/>
            </w:tcBorders>
          </w:tcPr>
          <w:p w14:paraId="10B6CDAF" w14:textId="77777777" w:rsidR="00BF056F" w:rsidRPr="005224CE" w:rsidRDefault="00BF056F" w:rsidP="00BE29ED">
            <w:pPr>
              <w:rPr>
                <w:i/>
                <w:sz w:val="16"/>
                <w:szCs w:val="16"/>
              </w:rPr>
            </w:pPr>
            <w:r w:rsidRPr="005224CE">
              <w:rPr>
                <w:i/>
                <w:sz w:val="16"/>
                <w:szCs w:val="16"/>
              </w:rPr>
              <w:t>3%</w:t>
            </w:r>
          </w:p>
        </w:tc>
        <w:tc>
          <w:tcPr>
            <w:tcW w:w="1170" w:type="dxa"/>
          </w:tcPr>
          <w:p w14:paraId="4FFD5E1B" w14:textId="77777777" w:rsidR="00BF056F" w:rsidRPr="005224CE" w:rsidRDefault="00BF056F" w:rsidP="00BE29ED">
            <w:pPr>
              <w:rPr>
                <w:i/>
                <w:sz w:val="16"/>
                <w:szCs w:val="16"/>
              </w:rPr>
            </w:pPr>
            <w:r w:rsidRPr="005224CE">
              <w:rPr>
                <w:i/>
                <w:sz w:val="16"/>
                <w:szCs w:val="16"/>
              </w:rPr>
              <w:t>3%</w:t>
            </w:r>
          </w:p>
        </w:tc>
        <w:tc>
          <w:tcPr>
            <w:tcW w:w="1025" w:type="dxa"/>
            <w:tcBorders>
              <w:right w:val="single" w:sz="8" w:space="0" w:color="000000"/>
            </w:tcBorders>
          </w:tcPr>
          <w:p w14:paraId="4610201A" w14:textId="77777777" w:rsidR="00BF056F" w:rsidRPr="005224CE" w:rsidRDefault="00BF056F" w:rsidP="00BE29ED">
            <w:pPr>
              <w:rPr>
                <w:i/>
                <w:sz w:val="16"/>
                <w:szCs w:val="16"/>
              </w:rPr>
            </w:pPr>
            <w:r w:rsidRPr="005224CE">
              <w:rPr>
                <w:i/>
                <w:sz w:val="16"/>
                <w:szCs w:val="16"/>
              </w:rPr>
              <w:t>0%</w:t>
            </w:r>
          </w:p>
        </w:tc>
        <w:tc>
          <w:tcPr>
            <w:tcW w:w="978" w:type="dxa"/>
            <w:tcBorders>
              <w:left w:val="single" w:sz="8" w:space="0" w:color="000000"/>
            </w:tcBorders>
          </w:tcPr>
          <w:p w14:paraId="73AC6DAB" w14:textId="77777777" w:rsidR="00BF056F" w:rsidRPr="005224CE" w:rsidRDefault="00BF056F" w:rsidP="00BE29ED">
            <w:pPr>
              <w:rPr>
                <w:i/>
                <w:sz w:val="16"/>
                <w:szCs w:val="16"/>
              </w:rPr>
            </w:pPr>
            <w:r w:rsidRPr="005224CE">
              <w:rPr>
                <w:i/>
                <w:sz w:val="16"/>
                <w:szCs w:val="16"/>
              </w:rPr>
              <w:t>0.069</w:t>
            </w:r>
          </w:p>
        </w:tc>
        <w:tc>
          <w:tcPr>
            <w:tcW w:w="963" w:type="dxa"/>
            <w:tcBorders>
              <w:right w:val="single" w:sz="8" w:space="0" w:color="000000"/>
            </w:tcBorders>
          </w:tcPr>
          <w:p w14:paraId="38F82C5D" w14:textId="77777777" w:rsidR="00BF056F" w:rsidRPr="005224CE" w:rsidRDefault="00BF056F" w:rsidP="00BE29ED">
            <w:pPr>
              <w:rPr>
                <w:i/>
                <w:sz w:val="16"/>
                <w:szCs w:val="16"/>
              </w:rPr>
            </w:pPr>
            <w:r w:rsidRPr="005224CE">
              <w:rPr>
                <w:i/>
                <w:sz w:val="16"/>
                <w:szCs w:val="16"/>
              </w:rPr>
              <w:t>0.130</w:t>
            </w:r>
          </w:p>
        </w:tc>
      </w:tr>
      <w:tr w:rsidR="00BF056F" w:rsidRPr="005224CE" w14:paraId="1E689379" w14:textId="77777777" w:rsidTr="00BE29ED">
        <w:trPr>
          <w:trHeight w:val="226"/>
        </w:trPr>
        <w:tc>
          <w:tcPr>
            <w:tcW w:w="1917" w:type="dxa"/>
          </w:tcPr>
          <w:p w14:paraId="316906B3" w14:textId="77777777" w:rsidR="00BF056F" w:rsidRPr="005224CE" w:rsidRDefault="00BF056F" w:rsidP="00BE29ED">
            <w:pPr>
              <w:rPr>
                <w:sz w:val="16"/>
                <w:szCs w:val="16"/>
              </w:rPr>
            </w:pPr>
            <w:r w:rsidRPr="005224CE">
              <w:rPr>
                <w:sz w:val="16"/>
                <w:szCs w:val="16"/>
              </w:rPr>
              <w:t>Ireland 2010</w:t>
            </w:r>
          </w:p>
        </w:tc>
        <w:tc>
          <w:tcPr>
            <w:tcW w:w="843" w:type="dxa"/>
            <w:tcBorders>
              <w:right w:val="single" w:sz="8" w:space="0" w:color="000000"/>
            </w:tcBorders>
          </w:tcPr>
          <w:p w14:paraId="2532D2ED" w14:textId="77777777" w:rsidR="00BF056F" w:rsidRPr="005224CE" w:rsidRDefault="00BF056F" w:rsidP="00BE29ED">
            <w:pPr>
              <w:rPr>
                <w:sz w:val="16"/>
                <w:szCs w:val="16"/>
              </w:rPr>
            </w:pPr>
            <w:r w:rsidRPr="005224CE">
              <w:rPr>
                <w:sz w:val="16"/>
                <w:szCs w:val="16"/>
              </w:rPr>
              <w:t>Gross</w:t>
            </w:r>
          </w:p>
        </w:tc>
        <w:tc>
          <w:tcPr>
            <w:tcW w:w="911" w:type="dxa"/>
            <w:tcBorders>
              <w:left w:val="single" w:sz="8" w:space="0" w:color="000000"/>
            </w:tcBorders>
          </w:tcPr>
          <w:p w14:paraId="29D29608" w14:textId="77777777" w:rsidR="00BF056F" w:rsidRPr="005224CE" w:rsidRDefault="00BF056F" w:rsidP="00BE29ED">
            <w:pPr>
              <w:rPr>
                <w:sz w:val="16"/>
                <w:szCs w:val="16"/>
              </w:rPr>
            </w:pPr>
            <w:r w:rsidRPr="005224CE">
              <w:rPr>
                <w:sz w:val="16"/>
                <w:szCs w:val="16"/>
              </w:rPr>
              <w:t>0.564</w:t>
            </w:r>
          </w:p>
        </w:tc>
        <w:tc>
          <w:tcPr>
            <w:tcW w:w="1014" w:type="dxa"/>
            <w:tcBorders>
              <w:right w:val="single" w:sz="8" w:space="0" w:color="000000"/>
            </w:tcBorders>
          </w:tcPr>
          <w:p w14:paraId="0ED272C6" w14:textId="77777777" w:rsidR="00BF056F" w:rsidRPr="005224CE" w:rsidRDefault="00BF056F" w:rsidP="00BE29ED">
            <w:pPr>
              <w:rPr>
                <w:sz w:val="16"/>
                <w:szCs w:val="16"/>
              </w:rPr>
            </w:pPr>
            <w:r w:rsidRPr="005224CE">
              <w:rPr>
                <w:sz w:val="16"/>
                <w:szCs w:val="16"/>
              </w:rPr>
              <w:t>0.294</w:t>
            </w:r>
          </w:p>
        </w:tc>
        <w:tc>
          <w:tcPr>
            <w:tcW w:w="692" w:type="dxa"/>
            <w:tcBorders>
              <w:left w:val="single" w:sz="8" w:space="0" w:color="000000"/>
            </w:tcBorders>
          </w:tcPr>
          <w:p w14:paraId="3A89BC72" w14:textId="77777777" w:rsidR="00BF056F" w:rsidRPr="005224CE" w:rsidRDefault="00BF056F" w:rsidP="00BE29ED">
            <w:pPr>
              <w:rPr>
                <w:sz w:val="16"/>
                <w:szCs w:val="16"/>
              </w:rPr>
            </w:pPr>
            <w:r w:rsidRPr="005224CE">
              <w:rPr>
                <w:sz w:val="16"/>
                <w:szCs w:val="16"/>
              </w:rPr>
              <w:t>48%</w:t>
            </w:r>
          </w:p>
        </w:tc>
        <w:tc>
          <w:tcPr>
            <w:tcW w:w="1170" w:type="dxa"/>
          </w:tcPr>
          <w:p w14:paraId="510F22D3" w14:textId="77777777" w:rsidR="00BF056F" w:rsidRPr="005224CE" w:rsidRDefault="00BF056F" w:rsidP="00BE29ED">
            <w:pPr>
              <w:rPr>
                <w:sz w:val="16"/>
                <w:szCs w:val="16"/>
              </w:rPr>
            </w:pPr>
            <w:r w:rsidRPr="005224CE">
              <w:rPr>
                <w:sz w:val="16"/>
                <w:szCs w:val="16"/>
              </w:rPr>
              <w:t>35%</w:t>
            </w:r>
          </w:p>
        </w:tc>
        <w:tc>
          <w:tcPr>
            <w:tcW w:w="1025" w:type="dxa"/>
            <w:tcBorders>
              <w:right w:val="single" w:sz="8" w:space="0" w:color="000000"/>
            </w:tcBorders>
          </w:tcPr>
          <w:p w14:paraId="4CB7E872" w14:textId="77777777" w:rsidR="00BF056F" w:rsidRPr="005224CE" w:rsidRDefault="00BF056F" w:rsidP="00BE29ED">
            <w:pPr>
              <w:rPr>
                <w:sz w:val="16"/>
                <w:szCs w:val="16"/>
              </w:rPr>
            </w:pPr>
            <w:r w:rsidRPr="005224CE">
              <w:rPr>
                <w:sz w:val="16"/>
                <w:szCs w:val="16"/>
              </w:rPr>
              <w:t>13%</w:t>
            </w:r>
          </w:p>
        </w:tc>
        <w:tc>
          <w:tcPr>
            <w:tcW w:w="978" w:type="dxa"/>
            <w:tcBorders>
              <w:left w:val="single" w:sz="8" w:space="0" w:color="000000"/>
            </w:tcBorders>
          </w:tcPr>
          <w:p w14:paraId="465D378E" w14:textId="77777777" w:rsidR="00BF056F" w:rsidRPr="005224CE" w:rsidRDefault="00BF056F" w:rsidP="00BE29ED">
            <w:pPr>
              <w:rPr>
                <w:sz w:val="16"/>
                <w:szCs w:val="16"/>
              </w:rPr>
            </w:pPr>
            <w:r w:rsidRPr="005224CE">
              <w:rPr>
                <w:sz w:val="16"/>
                <w:szCs w:val="16"/>
              </w:rPr>
              <w:t>0.268</w:t>
            </w:r>
          </w:p>
        </w:tc>
        <w:tc>
          <w:tcPr>
            <w:tcW w:w="963" w:type="dxa"/>
            <w:tcBorders>
              <w:right w:val="single" w:sz="8" w:space="0" w:color="000000"/>
            </w:tcBorders>
          </w:tcPr>
          <w:p w14:paraId="012909C6" w14:textId="77777777" w:rsidR="00BF056F" w:rsidRPr="005224CE" w:rsidRDefault="00BF056F" w:rsidP="00BE29ED">
            <w:pPr>
              <w:rPr>
                <w:sz w:val="16"/>
                <w:szCs w:val="16"/>
              </w:rPr>
            </w:pPr>
            <w:r w:rsidRPr="005224CE">
              <w:rPr>
                <w:sz w:val="16"/>
                <w:szCs w:val="16"/>
              </w:rPr>
              <w:t>-0.087</w:t>
            </w:r>
          </w:p>
        </w:tc>
      </w:tr>
      <w:tr w:rsidR="00BF056F" w:rsidRPr="005224CE" w14:paraId="623247FE" w14:textId="77777777" w:rsidTr="00BE29ED">
        <w:trPr>
          <w:trHeight w:val="227"/>
        </w:trPr>
        <w:tc>
          <w:tcPr>
            <w:tcW w:w="1917" w:type="dxa"/>
          </w:tcPr>
          <w:p w14:paraId="2CEE58AF" w14:textId="77777777" w:rsidR="00BF056F" w:rsidRPr="005224CE" w:rsidRDefault="00BF056F" w:rsidP="00BE29ED">
            <w:pPr>
              <w:rPr>
                <w:sz w:val="16"/>
                <w:szCs w:val="16"/>
              </w:rPr>
            </w:pPr>
            <w:r w:rsidRPr="005224CE">
              <w:rPr>
                <w:sz w:val="16"/>
                <w:szCs w:val="16"/>
              </w:rPr>
              <w:t>Israel 2012</w:t>
            </w:r>
          </w:p>
        </w:tc>
        <w:tc>
          <w:tcPr>
            <w:tcW w:w="843" w:type="dxa"/>
            <w:tcBorders>
              <w:right w:val="single" w:sz="8" w:space="0" w:color="000000"/>
            </w:tcBorders>
          </w:tcPr>
          <w:p w14:paraId="4ECCFABE" w14:textId="77777777" w:rsidR="00BF056F" w:rsidRPr="005224CE" w:rsidRDefault="00BF056F" w:rsidP="00BE29ED">
            <w:pPr>
              <w:rPr>
                <w:sz w:val="16"/>
                <w:szCs w:val="16"/>
              </w:rPr>
            </w:pPr>
            <w:r w:rsidRPr="005224CE">
              <w:rPr>
                <w:sz w:val="16"/>
                <w:szCs w:val="16"/>
              </w:rPr>
              <w:t>Gross</w:t>
            </w:r>
          </w:p>
        </w:tc>
        <w:tc>
          <w:tcPr>
            <w:tcW w:w="911" w:type="dxa"/>
            <w:tcBorders>
              <w:left w:val="single" w:sz="8" w:space="0" w:color="000000"/>
            </w:tcBorders>
          </w:tcPr>
          <w:p w14:paraId="28BC1FF5" w14:textId="77777777" w:rsidR="00BF056F" w:rsidRPr="005224CE" w:rsidRDefault="00BF056F" w:rsidP="00BE29ED">
            <w:pPr>
              <w:rPr>
                <w:sz w:val="16"/>
                <w:szCs w:val="16"/>
              </w:rPr>
            </w:pPr>
            <w:r w:rsidRPr="005224CE">
              <w:rPr>
                <w:sz w:val="16"/>
                <w:szCs w:val="16"/>
              </w:rPr>
              <w:t>0.494</w:t>
            </w:r>
          </w:p>
        </w:tc>
        <w:tc>
          <w:tcPr>
            <w:tcW w:w="1014" w:type="dxa"/>
            <w:tcBorders>
              <w:right w:val="single" w:sz="8" w:space="0" w:color="000000"/>
            </w:tcBorders>
          </w:tcPr>
          <w:p w14:paraId="5422BC64" w14:textId="77777777" w:rsidR="00BF056F" w:rsidRPr="005224CE" w:rsidRDefault="00BF056F" w:rsidP="00BE29ED">
            <w:pPr>
              <w:rPr>
                <w:sz w:val="16"/>
                <w:szCs w:val="16"/>
              </w:rPr>
            </w:pPr>
            <w:r w:rsidRPr="005224CE">
              <w:rPr>
                <w:sz w:val="16"/>
                <w:szCs w:val="16"/>
              </w:rPr>
              <w:t>0.371</w:t>
            </w:r>
          </w:p>
        </w:tc>
        <w:tc>
          <w:tcPr>
            <w:tcW w:w="692" w:type="dxa"/>
            <w:tcBorders>
              <w:left w:val="single" w:sz="8" w:space="0" w:color="000000"/>
            </w:tcBorders>
          </w:tcPr>
          <w:p w14:paraId="53A21F9E" w14:textId="77777777" w:rsidR="00BF056F" w:rsidRPr="005224CE" w:rsidRDefault="00BF056F" w:rsidP="00BE29ED">
            <w:pPr>
              <w:rPr>
                <w:sz w:val="16"/>
                <w:szCs w:val="16"/>
              </w:rPr>
            </w:pPr>
            <w:r w:rsidRPr="005224CE">
              <w:rPr>
                <w:sz w:val="16"/>
                <w:szCs w:val="16"/>
              </w:rPr>
              <w:t>25%</w:t>
            </w:r>
          </w:p>
        </w:tc>
        <w:tc>
          <w:tcPr>
            <w:tcW w:w="1170" w:type="dxa"/>
          </w:tcPr>
          <w:p w14:paraId="0DA3E1B2" w14:textId="77777777" w:rsidR="00BF056F" w:rsidRPr="005224CE" w:rsidRDefault="00BF056F" w:rsidP="00BE29ED">
            <w:pPr>
              <w:rPr>
                <w:sz w:val="16"/>
                <w:szCs w:val="16"/>
              </w:rPr>
            </w:pPr>
            <w:r w:rsidRPr="005224CE">
              <w:rPr>
                <w:sz w:val="16"/>
                <w:szCs w:val="16"/>
              </w:rPr>
              <w:t>17%</w:t>
            </w:r>
          </w:p>
        </w:tc>
        <w:tc>
          <w:tcPr>
            <w:tcW w:w="1025" w:type="dxa"/>
            <w:tcBorders>
              <w:right w:val="single" w:sz="8" w:space="0" w:color="000000"/>
            </w:tcBorders>
          </w:tcPr>
          <w:p w14:paraId="63160F5A" w14:textId="77777777" w:rsidR="00BF056F" w:rsidRPr="005224CE" w:rsidRDefault="00BF056F" w:rsidP="00BE29ED">
            <w:pPr>
              <w:rPr>
                <w:sz w:val="16"/>
                <w:szCs w:val="16"/>
              </w:rPr>
            </w:pPr>
            <w:r w:rsidRPr="005224CE">
              <w:rPr>
                <w:sz w:val="16"/>
                <w:szCs w:val="16"/>
              </w:rPr>
              <w:t>8%</w:t>
            </w:r>
          </w:p>
        </w:tc>
        <w:tc>
          <w:tcPr>
            <w:tcW w:w="978" w:type="dxa"/>
            <w:tcBorders>
              <w:left w:val="single" w:sz="8" w:space="0" w:color="000000"/>
            </w:tcBorders>
          </w:tcPr>
          <w:p w14:paraId="6057D78B" w14:textId="77777777" w:rsidR="00BF056F" w:rsidRPr="005224CE" w:rsidRDefault="00BF056F" w:rsidP="00BE29ED">
            <w:pPr>
              <w:rPr>
                <w:sz w:val="16"/>
                <w:szCs w:val="16"/>
              </w:rPr>
            </w:pPr>
            <w:r w:rsidRPr="005224CE">
              <w:rPr>
                <w:sz w:val="16"/>
                <w:szCs w:val="16"/>
              </w:rPr>
              <w:t>0.148</w:t>
            </w:r>
          </w:p>
        </w:tc>
        <w:tc>
          <w:tcPr>
            <w:tcW w:w="963" w:type="dxa"/>
            <w:tcBorders>
              <w:right w:val="single" w:sz="8" w:space="0" w:color="000000"/>
            </w:tcBorders>
          </w:tcPr>
          <w:p w14:paraId="24F4E642" w14:textId="77777777" w:rsidR="00BF056F" w:rsidRPr="005224CE" w:rsidRDefault="00BF056F" w:rsidP="00BE29ED">
            <w:pPr>
              <w:rPr>
                <w:sz w:val="16"/>
                <w:szCs w:val="16"/>
              </w:rPr>
            </w:pPr>
            <w:r w:rsidRPr="005224CE">
              <w:rPr>
                <w:sz w:val="16"/>
                <w:szCs w:val="16"/>
              </w:rPr>
              <w:t>0.010</w:t>
            </w:r>
          </w:p>
        </w:tc>
      </w:tr>
      <w:tr w:rsidR="00BF056F" w:rsidRPr="005224CE" w14:paraId="7D190B51" w14:textId="77777777" w:rsidTr="00BE29ED">
        <w:trPr>
          <w:trHeight w:val="226"/>
        </w:trPr>
        <w:tc>
          <w:tcPr>
            <w:tcW w:w="1917" w:type="dxa"/>
          </w:tcPr>
          <w:p w14:paraId="3E00C932" w14:textId="77777777" w:rsidR="00BF056F" w:rsidRPr="005224CE" w:rsidRDefault="00BF056F" w:rsidP="00BE29ED">
            <w:pPr>
              <w:rPr>
                <w:i/>
                <w:sz w:val="16"/>
                <w:szCs w:val="16"/>
              </w:rPr>
            </w:pPr>
            <w:r w:rsidRPr="005224CE">
              <w:rPr>
                <w:i/>
                <w:sz w:val="16"/>
                <w:szCs w:val="16"/>
              </w:rPr>
              <w:t>Italy 2014</w:t>
            </w:r>
          </w:p>
        </w:tc>
        <w:tc>
          <w:tcPr>
            <w:tcW w:w="843" w:type="dxa"/>
            <w:tcBorders>
              <w:right w:val="single" w:sz="8" w:space="0" w:color="000000"/>
            </w:tcBorders>
          </w:tcPr>
          <w:p w14:paraId="3F33488C" w14:textId="77777777" w:rsidR="00BF056F" w:rsidRPr="005224CE" w:rsidRDefault="00BF056F" w:rsidP="00BE29ED">
            <w:pPr>
              <w:rPr>
                <w:i/>
                <w:sz w:val="16"/>
                <w:szCs w:val="16"/>
              </w:rPr>
            </w:pPr>
            <w:r w:rsidRPr="005224CE">
              <w:rPr>
                <w:i/>
                <w:sz w:val="16"/>
                <w:szCs w:val="16"/>
              </w:rPr>
              <w:t>Net</w:t>
            </w:r>
          </w:p>
        </w:tc>
        <w:tc>
          <w:tcPr>
            <w:tcW w:w="911" w:type="dxa"/>
            <w:tcBorders>
              <w:left w:val="single" w:sz="8" w:space="0" w:color="000000"/>
            </w:tcBorders>
          </w:tcPr>
          <w:p w14:paraId="2D730458" w14:textId="77777777" w:rsidR="00BF056F" w:rsidRPr="005224CE" w:rsidRDefault="00BF056F" w:rsidP="00BE29ED">
            <w:pPr>
              <w:rPr>
                <w:i/>
                <w:sz w:val="16"/>
                <w:szCs w:val="16"/>
              </w:rPr>
            </w:pPr>
            <w:r w:rsidRPr="005224CE">
              <w:rPr>
                <w:i/>
                <w:sz w:val="16"/>
                <w:szCs w:val="16"/>
              </w:rPr>
              <w:t>0.488</w:t>
            </w:r>
          </w:p>
        </w:tc>
        <w:tc>
          <w:tcPr>
            <w:tcW w:w="1014" w:type="dxa"/>
            <w:tcBorders>
              <w:right w:val="single" w:sz="8" w:space="0" w:color="000000"/>
            </w:tcBorders>
          </w:tcPr>
          <w:p w14:paraId="307A6382" w14:textId="77777777" w:rsidR="00BF056F" w:rsidRPr="005224CE" w:rsidRDefault="00BF056F" w:rsidP="00BE29ED">
            <w:pPr>
              <w:rPr>
                <w:i/>
                <w:sz w:val="16"/>
                <w:szCs w:val="16"/>
              </w:rPr>
            </w:pPr>
            <w:r w:rsidRPr="005224CE">
              <w:rPr>
                <w:i/>
                <w:sz w:val="16"/>
                <w:szCs w:val="16"/>
              </w:rPr>
              <w:t>0.319</w:t>
            </w:r>
          </w:p>
        </w:tc>
        <w:tc>
          <w:tcPr>
            <w:tcW w:w="692" w:type="dxa"/>
            <w:tcBorders>
              <w:left w:val="single" w:sz="8" w:space="0" w:color="000000"/>
            </w:tcBorders>
          </w:tcPr>
          <w:p w14:paraId="62484D43" w14:textId="77777777" w:rsidR="00BF056F" w:rsidRPr="005224CE" w:rsidRDefault="00BF056F" w:rsidP="00BE29ED">
            <w:pPr>
              <w:rPr>
                <w:i/>
                <w:sz w:val="16"/>
                <w:szCs w:val="16"/>
              </w:rPr>
            </w:pPr>
            <w:r w:rsidRPr="005224CE">
              <w:rPr>
                <w:i/>
                <w:sz w:val="16"/>
                <w:szCs w:val="16"/>
              </w:rPr>
              <w:t>35%</w:t>
            </w:r>
          </w:p>
        </w:tc>
        <w:tc>
          <w:tcPr>
            <w:tcW w:w="1170" w:type="dxa"/>
          </w:tcPr>
          <w:p w14:paraId="0AC8F7C8" w14:textId="77777777" w:rsidR="00BF056F" w:rsidRPr="005224CE" w:rsidRDefault="00BF056F" w:rsidP="00BE29ED">
            <w:pPr>
              <w:rPr>
                <w:i/>
                <w:sz w:val="16"/>
                <w:szCs w:val="16"/>
              </w:rPr>
            </w:pPr>
            <w:r w:rsidRPr="005224CE">
              <w:rPr>
                <w:i/>
                <w:sz w:val="16"/>
                <w:szCs w:val="16"/>
              </w:rPr>
              <w:t>35%</w:t>
            </w:r>
          </w:p>
        </w:tc>
        <w:tc>
          <w:tcPr>
            <w:tcW w:w="1025" w:type="dxa"/>
            <w:tcBorders>
              <w:right w:val="single" w:sz="8" w:space="0" w:color="000000"/>
            </w:tcBorders>
          </w:tcPr>
          <w:p w14:paraId="5AD67179" w14:textId="77777777" w:rsidR="00BF056F" w:rsidRPr="005224CE" w:rsidRDefault="00BF056F" w:rsidP="00BE29ED">
            <w:pPr>
              <w:rPr>
                <w:i/>
                <w:sz w:val="16"/>
                <w:szCs w:val="16"/>
              </w:rPr>
            </w:pPr>
            <w:r w:rsidRPr="005224CE">
              <w:rPr>
                <w:i/>
                <w:sz w:val="16"/>
                <w:szCs w:val="16"/>
              </w:rPr>
              <w:t>0%</w:t>
            </w:r>
          </w:p>
        </w:tc>
        <w:tc>
          <w:tcPr>
            <w:tcW w:w="978" w:type="dxa"/>
            <w:tcBorders>
              <w:left w:val="single" w:sz="8" w:space="0" w:color="000000"/>
            </w:tcBorders>
          </w:tcPr>
          <w:p w14:paraId="6FCC032D" w14:textId="77777777" w:rsidR="00BF056F" w:rsidRPr="005224CE" w:rsidRDefault="00BF056F" w:rsidP="00BE29ED">
            <w:pPr>
              <w:rPr>
                <w:i/>
                <w:sz w:val="16"/>
                <w:szCs w:val="16"/>
              </w:rPr>
            </w:pPr>
            <w:r w:rsidRPr="005224CE">
              <w:rPr>
                <w:i/>
                <w:sz w:val="16"/>
                <w:szCs w:val="16"/>
              </w:rPr>
              <w:t>0.300</w:t>
            </w:r>
          </w:p>
        </w:tc>
        <w:tc>
          <w:tcPr>
            <w:tcW w:w="963" w:type="dxa"/>
            <w:tcBorders>
              <w:right w:val="single" w:sz="8" w:space="0" w:color="000000"/>
            </w:tcBorders>
          </w:tcPr>
          <w:p w14:paraId="00A2B57C" w14:textId="77777777" w:rsidR="00BF056F" w:rsidRPr="005224CE" w:rsidRDefault="00BF056F" w:rsidP="00BE29ED">
            <w:pPr>
              <w:rPr>
                <w:i/>
                <w:sz w:val="16"/>
                <w:szCs w:val="16"/>
              </w:rPr>
            </w:pPr>
            <w:r w:rsidRPr="005224CE">
              <w:rPr>
                <w:i/>
                <w:sz w:val="16"/>
                <w:szCs w:val="16"/>
              </w:rPr>
              <w:t>-0.004</w:t>
            </w:r>
          </w:p>
        </w:tc>
      </w:tr>
      <w:tr w:rsidR="00BF056F" w:rsidRPr="005224CE" w14:paraId="12C1CD98" w14:textId="77777777" w:rsidTr="00BE29ED">
        <w:trPr>
          <w:trHeight w:val="227"/>
        </w:trPr>
        <w:tc>
          <w:tcPr>
            <w:tcW w:w="1917" w:type="dxa"/>
          </w:tcPr>
          <w:p w14:paraId="44D42840" w14:textId="77777777" w:rsidR="00BF056F" w:rsidRPr="005224CE" w:rsidRDefault="00BF056F" w:rsidP="00BE29ED">
            <w:pPr>
              <w:rPr>
                <w:sz w:val="16"/>
                <w:szCs w:val="16"/>
              </w:rPr>
            </w:pPr>
            <w:r w:rsidRPr="005224CE">
              <w:rPr>
                <w:sz w:val="16"/>
                <w:szCs w:val="16"/>
              </w:rPr>
              <w:t>Japan 2008</w:t>
            </w:r>
          </w:p>
        </w:tc>
        <w:tc>
          <w:tcPr>
            <w:tcW w:w="843" w:type="dxa"/>
            <w:tcBorders>
              <w:right w:val="single" w:sz="8" w:space="0" w:color="000000"/>
            </w:tcBorders>
          </w:tcPr>
          <w:p w14:paraId="1A18EE01" w14:textId="77777777" w:rsidR="00BF056F" w:rsidRPr="005224CE" w:rsidRDefault="00BF056F" w:rsidP="00BE29ED">
            <w:pPr>
              <w:rPr>
                <w:sz w:val="16"/>
                <w:szCs w:val="16"/>
              </w:rPr>
            </w:pPr>
            <w:r w:rsidRPr="005224CE">
              <w:rPr>
                <w:sz w:val="16"/>
                <w:szCs w:val="16"/>
              </w:rPr>
              <w:t>Gross</w:t>
            </w:r>
          </w:p>
        </w:tc>
        <w:tc>
          <w:tcPr>
            <w:tcW w:w="911" w:type="dxa"/>
            <w:tcBorders>
              <w:left w:val="single" w:sz="8" w:space="0" w:color="000000"/>
            </w:tcBorders>
          </w:tcPr>
          <w:p w14:paraId="496F4C2B" w14:textId="77777777" w:rsidR="00BF056F" w:rsidRPr="005224CE" w:rsidRDefault="00BF056F" w:rsidP="00BE29ED">
            <w:pPr>
              <w:rPr>
                <w:sz w:val="16"/>
                <w:szCs w:val="16"/>
              </w:rPr>
            </w:pPr>
            <w:r w:rsidRPr="005224CE">
              <w:rPr>
                <w:sz w:val="16"/>
                <w:szCs w:val="16"/>
              </w:rPr>
              <w:t>0.382</w:t>
            </w:r>
          </w:p>
        </w:tc>
        <w:tc>
          <w:tcPr>
            <w:tcW w:w="1014" w:type="dxa"/>
            <w:tcBorders>
              <w:right w:val="single" w:sz="8" w:space="0" w:color="000000"/>
            </w:tcBorders>
          </w:tcPr>
          <w:p w14:paraId="4DC9E31D" w14:textId="77777777" w:rsidR="00BF056F" w:rsidRPr="005224CE" w:rsidRDefault="00BF056F" w:rsidP="00BE29ED">
            <w:pPr>
              <w:rPr>
                <w:sz w:val="16"/>
                <w:szCs w:val="16"/>
              </w:rPr>
            </w:pPr>
            <w:r w:rsidRPr="005224CE">
              <w:rPr>
                <w:sz w:val="16"/>
                <w:szCs w:val="16"/>
              </w:rPr>
              <w:t>0.302</w:t>
            </w:r>
          </w:p>
        </w:tc>
        <w:tc>
          <w:tcPr>
            <w:tcW w:w="692" w:type="dxa"/>
            <w:tcBorders>
              <w:left w:val="single" w:sz="8" w:space="0" w:color="000000"/>
            </w:tcBorders>
          </w:tcPr>
          <w:p w14:paraId="551AB30A" w14:textId="77777777" w:rsidR="00BF056F" w:rsidRPr="005224CE" w:rsidRDefault="00BF056F" w:rsidP="00BE29ED">
            <w:pPr>
              <w:rPr>
                <w:sz w:val="16"/>
                <w:szCs w:val="16"/>
              </w:rPr>
            </w:pPr>
            <w:r w:rsidRPr="005224CE">
              <w:rPr>
                <w:sz w:val="16"/>
                <w:szCs w:val="16"/>
              </w:rPr>
              <w:t>21%</w:t>
            </w:r>
          </w:p>
        </w:tc>
        <w:tc>
          <w:tcPr>
            <w:tcW w:w="1170" w:type="dxa"/>
          </w:tcPr>
          <w:p w14:paraId="7C5368DC" w14:textId="77777777" w:rsidR="00BF056F" w:rsidRPr="005224CE" w:rsidRDefault="00BF056F" w:rsidP="00BE29ED">
            <w:pPr>
              <w:rPr>
                <w:sz w:val="16"/>
                <w:szCs w:val="16"/>
              </w:rPr>
            </w:pPr>
            <w:r w:rsidRPr="005224CE">
              <w:rPr>
                <w:sz w:val="16"/>
                <w:szCs w:val="16"/>
              </w:rPr>
              <w:t>16%</w:t>
            </w:r>
          </w:p>
        </w:tc>
        <w:tc>
          <w:tcPr>
            <w:tcW w:w="1025" w:type="dxa"/>
            <w:tcBorders>
              <w:right w:val="single" w:sz="8" w:space="0" w:color="000000"/>
            </w:tcBorders>
          </w:tcPr>
          <w:p w14:paraId="26EAC525" w14:textId="77777777" w:rsidR="00BF056F" w:rsidRPr="005224CE" w:rsidRDefault="00BF056F" w:rsidP="00BE29ED">
            <w:pPr>
              <w:rPr>
                <w:sz w:val="16"/>
                <w:szCs w:val="16"/>
              </w:rPr>
            </w:pPr>
            <w:r w:rsidRPr="005224CE">
              <w:rPr>
                <w:sz w:val="16"/>
                <w:szCs w:val="16"/>
              </w:rPr>
              <w:t>5%</w:t>
            </w:r>
          </w:p>
        </w:tc>
        <w:tc>
          <w:tcPr>
            <w:tcW w:w="978" w:type="dxa"/>
            <w:tcBorders>
              <w:left w:val="single" w:sz="8" w:space="0" w:color="000000"/>
            </w:tcBorders>
          </w:tcPr>
          <w:p w14:paraId="1799F4C9" w14:textId="77777777" w:rsidR="00BF056F" w:rsidRPr="005224CE" w:rsidRDefault="00BF056F" w:rsidP="00BE29ED">
            <w:pPr>
              <w:rPr>
                <w:sz w:val="16"/>
                <w:szCs w:val="16"/>
              </w:rPr>
            </w:pPr>
            <w:r w:rsidRPr="005224CE">
              <w:rPr>
                <w:sz w:val="16"/>
                <w:szCs w:val="16"/>
              </w:rPr>
              <w:t>0.149</w:t>
            </w:r>
          </w:p>
        </w:tc>
        <w:tc>
          <w:tcPr>
            <w:tcW w:w="963" w:type="dxa"/>
            <w:tcBorders>
              <w:right w:val="single" w:sz="8" w:space="0" w:color="000000"/>
            </w:tcBorders>
          </w:tcPr>
          <w:p w14:paraId="08507C6B" w14:textId="77777777" w:rsidR="00BF056F" w:rsidRPr="005224CE" w:rsidRDefault="00BF056F" w:rsidP="00BE29ED">
            <w:pPr>
              <w:rPr>
                <w:sz w:val="16"/>
                <w:szCs w:val="16"/>
              </w:rPr>
            </w:pPr>
            <w:r w:rsidRPr="005224CE">
              <w:rPr>
                <w:sz w:val="16"/>
                <w:szCs w:val="16"/>
              </w:rPr>
              <w:t>-0.036</w:t>
            </w:r>
          </w:p>
        </w:tc>
      </w:tr>
      <w:tr w:rsidR="00BF056F" w:rsidRPr="005224CE" w14:paraId="4156C914" w14:textId="77777777" w:rsidTr="00BE29ED">
        <w:trPr>
          <w:trHeight w:val="227"/>
        </w:trPr>
        <w:tc>
          <w:tcPr>
            <w:tcW w:w="1917" w:type="dxa"/>
          </w:tcPr>
          <w:p w14:paraId="2FF906F4" w14:textId="77777777" w:rsidR="00BF056F" w:rsidRPr="005224CE" w:rsidRDefault="00BF056F" w:rsidP="00BE29ED">
            <w:pPr>
              <w:rPr>
                <w:sz w:val="16"/>
                <w:szCs w:val="16"/>
              </w:rPr>
            </w:pPr>
            <w:r w:rsidRPr="005224CE">
              <w:rPr>
                <w:sz w:val="16"/>
                <w:szCs w:val="16"/>
              </w:rPr>
              <w:t>Luxembourg 2013</w:t>
            </w:r>
          </w:p>
        </w:tc>
        <w:tc>
          <w:tcPr>
            <w:tcW w:w="843" w:type="dxa"/>
            <w:tcBorders>
              <w:right w:val="single" w:sz="8" w:space="0" w:color="000000"/>
            </w:tcBorders>
          </w:tcPr>
          <w:p w14:paraId="7F8C8418" w14:textId="77777777" w:rsidR="00BF056F" w:rsidRPr="005224CE" w:rsidRDefault="00BF056F" w:rsidP="00BE29ED">
            <w:pPr>
              <w:rPr>
                <w:sz w:val="16"/>
                <w:szCs w:val="16"/>
              </w:rPr>
            </w:pPr>
            <w:r w:rsidRPr="005224CE">
              <w:rPr>
                <w:sz w:val="16"/>
                <w:szCs w:val="16"/>
              </w:rPr>
              <w:t>Gross</w:t>
            </w:r>
          </w:p>
        </w:tc>
        <w:tc>
          <w:tcPr>
            <w:tcW w:w="911" w:type="dxa"/>
            <w:tcBorders>
              <w:left w:val="single" w:sz="8" w:space="0" w:color="000000"/>
            </w:tcBorders>
          </w:tcPr>
          <w:p w14:paraId="4CB49B88" w14:textId="77777777" w:rsidR="00BF056F" w:rsidRPr="005224CE" w:rsidRDefault="00BF056F" w:rsidP="00BE29ED">
            <w:pPr>
              <w:rPr>
                <w:sz w:val="16"/>
                <w:szCs w:val="16"/>
              </w:rPr>
            </w:pPr>
            <w:r w:rsidRPr="005224CE">
              <w:rPr>
                <w:sz w:val="16"/>
                <w:szCs w:val="16"/>
              </w:rPr>
              <w:t>0.475</w:t>
            </w:r>
          </w:p>
        </w:tc>
        <w:tc>
          <w:tcPr>
            <w:tcW w:w="1014" w:type="dxa"/>
            <w:tcBorders>
              <w:right w:val="single" w:sz="8" w:space="0" w:color="000000"/>
            </w:tcBorders>
          </w:tcPr>
          <w:p w14:paraId="47BF9256" w14:textId="77777777" w:rsidR="00BF056F" w:rsidRPr="005224CE" w:rsidRDefault="00BF056F" w:rsidP="00BE29ED">
            <w:pPr>
              <w:rPr>
                <w:sz w:val="16"/>
                <w:szCs w:val="16"/>
              </w:rPr>
            </w:pPr>
            <w:r w:rsidRPr="005224CE">
              <w:rPr>
                <w:sz w:val="16"/>
                <w:szCs w:val="16"/>
              </w:rPr>
              <w:t>0.283</w:t>
            </w:r>
          </w:p>
        </w:tc>
        <w:tc>
          <w:tcPr>
            <w:tcW w:w="692" w:type="dxa"/>
            <w:tcBorders>
              <w:left w:val="single" w:sz="8" w:space="0" w:color="000000"/>
            </w:tcBorders>
          </w:tcPr>
          <w:p w14:paraId="1B5DD698" w14:textId="77777777" w:rsidR="00BF056F" w:rsidRPr="005224CE" w:rsidRDefault="00BF056F" w:rsidP="00BE29ED">
            <w:pPr>
              <w:rPr>
                <w:sz w:val="16"/>
                <w:szCs w:val="16"/>
              </w:rPr>
            </w:pPr>
            <w:r w:rsidRPr="005224CE">
              <w:rPr>
                <w:sz w:val="16"/>
                <w:szCs w:val="16"/>
              </w:rPr>
              <w:t>40%</w:t>
            </w:r>
          </w:p>
        </w:tc>
        <w:tc>
          <w:tcPr>
            <w:tcW w:w="1170" w:type="dxa"/>
          </w:tcPr>
          <w:p w14:paraId="79FE4787" w14:textId="77777777" w:rsidR="00BF056F" w:rsidRPr="005224CE" w:rsidRDefault="00BF056F" w:rsidP="00BE29ED">
            <w:pPr>
              <w:rPr>
                <w:sz w:val="16"/>
                <w:szCs w:val="16"/>
              </w:rPr>
            </w:pPr>
            <w:r w:rsidRPr="005224CE">
              <w:rPr>
                <w:sz w:val="16"/>
                <w:szCs w:val="16"/>
              </w:rPr>
              <w:t>33%</w:t>
            </w:r>
          </w:p>
        </w:tc>
        <w:tc>
          <w:tcPr>
            <w:tcW w:w="1025" w:type="dxa"/>
            <w:tcBorders>
              <w:right w:val="single" w:sz="8" w:space="0" w:color="000000"/>
            </w:tcBorders>
          </w:tcPr>
          <w:p w14:paraId="2B0AFCBB" w14:textId="77777777" w:rsidR="00BF056F" w:rsidRPr="005224CE" w:rsidRDefault="00BF056F" w:rsidP="00BE29ED">
            <w:pPr>
              <w:rPr>
                <w:sz w:val="16"/>
                <w:szCs w:val="16"/>
              </w:rPr>
            </w:pPr>
            <w:r w:rsidRPr="005224CE">
              <w:rPr>
                <w:sz w:val="16"/>
                <w:szCs w:val="16"/>
              </w:rPr>
              <w:t>7%</w:t>
            </w:r>
          </w:p>
        </w:tc>
        <w:tc>
          <w:tcPr>
            <w:tcW w:w="978" w:type="dxa"/>
            <w:tcBorders>
              <w:left w:val="single" w:sz="8" w:space="0" w:color="000000"/>
            </w:tcBorders>
          </w:tcPr>
          <w:p w14:paraId="5F8E60FB" w14:textId="77777777" w:rsidR="00BF056F" w:rsidRPr="005224CE" w:rsidRDefault="00BF056F" w:rsidP="00BE29ED">
            <w:pPr>
              <w:rPr>
                <w:sz w:val="16"/>
                <w:szCs w:val="16"/>
              </w:rPr>
            </w:pPr>
            <w:r w:rsidRPr="005224CE">
              <w:rPr>
                <w:sz w:val="16"/>
                <w:szCs w:val="16"/>
              </w:rPr>
              <w:t>0.260</w:t>
            </w:r>
          </w:p>
        </w:tc>
        <w:tc>
          <w:tcPr>
            <w:tcW w:w="963" w:type="dxa"/>
            <w:tcBorders>
              <w:right w:val="single" w:sz="8" w:space="0" w:color="000000"/>
            </w:tcBorders>
          </w:tcPr>
          <w:p w14:paraId="742B6F39" w14:textId="77777777" w:rsidR="00BF056F" w:rsidRPr="005224CE" w:rsidRDefault="00BF056F" w:rsidP="00BE29ED">
            <w:pPr>
              <w:rPr>
                <w:sz w:val="16"/>
                <w:szCs w:val="16"/>
              </w:rPr>
            </w:pPr>
            <w:r w:rsidRPr="005224CE">
              <w:rPr>
                <w:sz w:val="16"/>
                <w:szCs w:val="16"/>
              </w:rPr>
              <w:t>0.106</w:t>
            </w:r>
          </w:p>
        </w:tc>
      </w:tr>
      <w:tr w:rsidR="00BF056F" w:rsidRPr="005224CE" w14:paraId="01599F2D" w14:textId="77777777" w:rsidTr="00BE29ED">
        <w:trPr>
          <w:trHeight w:val="227"/>
        </w:trPr>
        <w:tc>
          <w:tcPr>
            <w:tcW w:w="1917" w:type="dxa"/>
          </w:tcPr>
          <w:p w14:paraId="396CE958" w14:textId="77777777" w:rsidR="00BF056F" w:rsidRPr="005224CE" w:rsidRDefault="00BF056F" w:rsidP="00BE29ED">
            <w:pPr>
              <w:rPr>
                <w:i/>
                <w:sz w:val="16"/>
                <w:szCs w:val="16"/>
              </w:rPr>
            </w:pPr>
            <w:r w:rsidRPr="005224CE">
              <w:rPr>
                <w:i/>
                <w:sz w:val="16"/>
                <w:szCs w:val="16"/>
              </w:rPr>
              <w:t>Mexico 2012</w:t>
            </w:r>
          </w:p>
        </w:tc>
        <w:tc>
          <w:tcPr>
            <w:tcW w:w="843" w:type="dxa"/>
            <w:tcBorders>
              <w:right w:val="single" w:sz="8" w:space="0" w:color="000000"/>
            </w:tcBorders>
          </w:tcPr>
          <w:p w14:paraId="2240B015" w14:textId="77777777" w:rsidR="00BF056F" w:rsidRPr="005224CE" w:rsidRDefault="00BF056F" w:rsidP="00BE29ED">
            <w:pPr>
              <w:rPr>
                <w:i/>
                <w:sz w:val="16"/>
                <w:szCs w:val="16"/>
              </w:rPr>
            </w:pPr>
            <w:r w:rsidRPr="005224CE">
              <w:rPr>
                <w:i/>
                <w:sz w:val="16"/>
                <w:szCs w:val="16"/>
              </w:rPr>
              <w:t>Net</w:t>
            </w:r>
          </w:p>
        </w:tc>
        <w:tc>
          <w:tcPr>
            <w:tcW w:w="911" w:type="dxa"/>
            <w:tcBorders>
              <w:left w:val="single" w:sz="8" w:space="0" w:color="000000"/>
            </w:tcBorders>
          </w:tcPr>
          <w:p w14:paraId="26AFEAAD" w14:textId="77777777" w:rsidR="00BF056F" w:rsidRPr="005224CE" w:rsidRDefault="00BF056F" w:rsidP="00BE29ED">
            <w:pPr>
              <w:rPr>
                <w:i/>
                <w:sz w:val="16"/>
                <w:szCs w:val="16"/>
              </w:rPr>
            </w:pPr>
            <w:r w:rsidRPr="005224CE">
              <w:rPr>
                <w:i/>
                <w:sz w:val="16"/>
                <w:szCs w:val="16"/>
              </w:rPr>
              <w:t>0.486</w:t>
            </w:r>
          </w:p>
        </w:tc>
        <w:tc>
          <w:tcPr>
            <w:tcW w:w="1014" w:type="dxa"/>
            <w:tcBorders>
              <w:right w:val="single" w:sz="8" w:space="0" w:color="000000"/>
            </w:tcBorders>
          </w:tcPr>
          <w:p w14:paraId="45CAA88B" w14:textId="77777777" w:rsidR="00BF056F" w:rsidRPr="005224CE" w:rsidRDefault="00BF056F" w:rsidP="00BE29ED">
            <w:pPr>
              <w:rPr>
                <w:i/>
                <w:sz w:val="16"/>
                <w:szCs w:val="16"/>
              </w:rPr>
            </w:pPr>
            <w:r w:rsidRPr="005224CE">
              <w:rPr>
                <w:i/>
                <w:sz w:val="16"/>
                <w:szCs w:val="16"/>
              </w:rPr>
              <w:t>0.459</w:t>
            </w:r>
          </w:p>
        </w:tc>
        <w:tc>
          <w:tcPr>
            <w:tcW w:w="692" w:type="dxa"/>
            <w:tcBorders>
              <w:left w:val="single" w:sz="8" w:space="0" w:color="000000"/>
            </w:tcBorders>
          </w:tcPr>
          <w:p w14:paraId="0AB0B118" w14:textId="77777777" w:rsidR="00BF056F" w:rsidRPr="005224CE" w:rsidRDefault="00BF056F" w:rsidP="00BE29ED">
            <w:pPr>
              <w:rPr>
                <w:i/>
                <w:sz w:val="16"/>
                <w:szCs w:val="16"/>
              </w:rPr>
            </w:pPr>
            <w:r w:rsidRPr="005224CE">
              <w:rPr>
                <w:i/>
                <w:sz w:val="16"/>
                <w:szCs w:val="16"/>
              </w:rPr>
              <w:t>6%</w:t>
            </w:r>
          </w:p>
        </w:tc>
        <w:tc>
          <w:tcPr>
            <w:tcW w:w="1170" w:type="dxa"/>
          </w:tcPr>
          <w:p w14:paraId="37869BF8" w14:textId="77777777" w:rsidR="00BF056F" w:rsidRPr="005224CE" w:rsidRDefault="00BF056F" w:rsidP="00BE29ED">
            <w:pPr>
              <w:rPr>
                <w:i/>
                <w:sz w:val="16"/>
                <w:szCs w:val="16"/>
              </w:rPr>
            </w:pPr>
            <w:r w:rsidRPr="005224CE">
              <w:rPr>
                <w:i/>
                <w:sz w:val="16"/>
                <w:szCs w:val="16"/>
              </w:rPr>
              <w:t>6%</w:t>
            </w:r>
          </w:p>
        </w:tc>
        <w:tc>
          <w:tcPr>
            <w:tcW w:w="1025" w:type="dxa"/>
            <w:tcBorders>
              <w:right w:val="single" w:sz="8" w:space="0" w:color="000000"/>
            </w:tcBorders>
          </w:tcPr>
          <w:p w14:paraId="421A400D" w14:textId="77777777" w:rsidR="00BF056F" w:rsidRPr="005224CE" w:rsidRDefault="00BF056F" w:rsidP="00BE29ED">
            <w:pPr>
              <w:rPr>
                <w:i/>
                <w:sz w:val="16"/>
                <w:szCs w:val="16"/>
              </w:rPr>
            </w:pPr>
            <w:r w:rsidRPr="005224CE">
              <w:rPr>
                <w:i/>
                <w:sz w:val="16"/>
                <w:szCs w:val="16"/>
              </w:rPr>
              <w:t>0%</w:t>
            </w:r>
          </w:p>
        </w:tc>
        <w:tc>
          <w:tcPr>
            <w:tcW w:w="978" w:type="dxa"/>
            <w:tcBorders>
              <w:left w:val="single" w:sz="8" w:space="0" w:color="000000"/>
            </w:tcBorders>
          </w:tcPr>
          <w:p w14:paraId="04180D17" w14:textId="77777777" w:rsidR="00BF056F" w:rsidRPr="005224CE" w:rsidRDefault="00BF056F" w:rsidP="00BE29ED">
            <w:pPr>
              <w:rPr>
                <w:i/>
                <w:sz w:val="16"/>
                <w:szCs w:val="16"/>
              </w:rPr>
            </w:pPr>
            <w:r w:rsidRPr="005224CE">
              <w:rPr>
                <w:i/>
                <w:sz w:val="16"/>
                <w:szCs w:val="16"/>
              </w:rPr>
              <w:t>0.113</w:t>
            </w:r>
          </w:p>
        </w:tc>
        <w:tc>
          <w:tcPr>
            <w:tcW w:w="963" w:type="dxa"/>
            <w:tcBorders>
              <w:right w:val="single" w:sz="8" w:space="0" w:color="000000"/>
            </w:tcBorders>
          </w:tcPr>
          <w:p w14:paraId="29BAE115" w14:textId="77777777" w:rsidR="00BF056F" w:rsidRPr="005224CE" w:rsidRDefault="00BF056F" w:rsidP="00BE29ED">
            <w:pPr>
              <w:rPr>
                <w:i/>
                <w:sz w:val="16"/>
                <w:szCs w:val="16"/>
              </w:rPr>
            </w:pPr>
            <w:r w:rsidRPr="005224CE">
              <w:rPr>
                <w:i/>
                <w:sz w:val="16"/>
                <w:szCs w:val="16"/>
              </w:rPr>
              <w:t>0.022</w:t>
            </w:r>
          </w:p>
        </w:tc>
      </w:tr>
      <w:tr w:rsidR="00BF056F" w:rsidRPr="005224CE" w14:paraId="448BC7C2" w14:textId="77777777" w:rsidTr="00BE29ED">
        <w:trPr>
          <w:trHeight w:val="226"/>
        </w:trPr>
        <w:tc>
          <w:tcPr>
            <w:tcW w:w="1917" w:type="dxa"/>
          </w:tcPr>
          <w:p w14:paraId="663C2BD4" w14:textId="77777777" w:rsidR="00BF056F" w:rsidRPr="005224CE" w:rsidRDefault="00BF056F" w:rsidP="00BE29ED">
            <w:pPr>
              <w:rPr>
                <w:sz w:val="16"/>
                <w:szCs w:val="16"/>
              </w:rPr>
            </w:pPr>
            <w:r w:rsidRPr="005224CE">
              <w:rPr>
                <w:sz w:val="16"/>
                <w:szCs w:val="16"/>
              </w:rPr>
              <w:t>Netherlands 2013</w:t>
            </w:r>
          </w:p>
        </w:tc>
        <w:tc>
          <w:tcPr>
            <w:tcW w:w="843" w:type="dxa"/>
            <w:tcBorders>
              <w:right w:val="single" w:sz="8" w:space="0" w:color="000000"/>
            </w:tcBorders>
          </w:tcPr>
          <w:p w14:paraId="2D6A63D9" w14:textId="77777777" w:rsidR="00BF056F" w:rsidRPr="005224CE" w:rsidRDefault="00BF056F" w:rsidP="00BE29ED">
            <w:pPr>
              <w:rPr>
                <w:sz w:val="16"/>
                <w:szCs w:val="16"/>
              </w:rPr>
            </w:pPr>
            <w:r w:rsidRPr="005224CE">
              <w:rPr>
                <w:sz w:val="16"/>
                <w:szCs w:val="16"/>
              </w:rPr>
              <w:t>Gross</w:t>
            </w:r>
          </w:p>
        </w:tc>
        <w:tc>
          <w:tcPr>
            <w:tcW w:w="911" w:type="dxa"/>
            <w:tcBorders>
              <w:left w:val="single" w:sz="8" w:space="0" w:color="000000"/>
            </w:tcBorders>
          </w:tcPr>
          <w:p w14:paraId="65853620" w14:textId="77777777" w:rsidR="00BF056F" w:rsidRPr="005224CE" w:rsidRDefault="00BF056F" w:rsidP="00BE29ED">
            <w:pPr>
              <w:rPr>
                <w:sz w:val="16"/>
                <w:szCs w:val="16"/>
              </w:rPr>
            </w:pPr>
            <w:r w:rsidRPr="005224CE">
              <w:rPr>
                <w:sz w:val="16"/>
                <w:szCs w:val="16"/>
              </w:rPr>
              <w:t>0.475</w:t>
            </w:r>
          </w:p>
        </w:tc>
        <w:tc>
          <w:tcPr>
            <w:tcW w:w="1014" w:type="dxa"/>
            <w:tcBorders>
              <w:right w:val="single" w:sz="8" w:space="0" w:color="000000"/>
            </w:tcBorders>
          </w:tcPr>
          <w:p w14:paraId="427A4F9A" w14:textId="77777777" w:rsidR="00BF056F" w:rsidRPr="005224CE" w:rsidRDefault="00BF056F" w:rsidP="00BE29ED">
            <w:pPr>
              <w:rPr>
                <w:sz w:val="16"/>
                <w:szCs w:val="16"/>
              </w:rPr>
            </w:pPr>
            <w:r w:rsidRPr="005224CE">
              <w:rPr>
                <w:sz w:val="16"/>
                <w:szCs w:val="16"/>
              </w:rPr>
              <w:t>0.264</w:t>
            </w:r>
          </w:p>
        </w:tc>
        <w:tc>
          <w:tcPr>
            <w:tcW w:w="692" w:type="dxa"/>
            <w:tcBorders>
              <w:left w:val="single" w:sz="8" w:space="0" w:color="000000"/>
            </w:tcBorders>
          </w:tcPr>
          <w:p w14:paraId="694CA8F3" w14:textId="77777777" w:rsidR="00BF056F" w:rsidRPr="005224CE" w:rsidRDefault="00BF056F" w:rsidP="00BE29ED">
            <w:pPr>
              <w:rPr>
                <w:sz w:val="16"/>
                <w:szCs w:val="16"/>
              </w:rPr>
            </w:pPr>
            <w:r w:rsidRPr="005224CE">
              <w:rPr>
                <w:sz w:val="16"/>
                <w:szCs w:val="16"/>
              </w:rPr>
              <w:t>45%</w:t>
            </w:r>
          </w:p>
        </w:tc>
        <w:tc>
          <w:tcPr>
            <w:tcW w:w="1170" w:type="dxa"/>
          </w:tcPr>
          <w:p w14:paraId="3CFA6298" w14:textId="77777777" w:rsidR="00BF056F" w:rsidRPr="005224CE" w:rsidRDefault="00BF056F" w:rsidP="00BE29ED">
            <w:pPr>
              <w:rPr>
                <w:sz w:val="16"/>
                <w:szCs w:val="16"/>
              </w:rPr>
            </w:pPr>
            <w:r w:rsidRPr="005224CE">
              <w:rPr>
                <w:sz w:val="16"/>
                <w:szCs w:val="16"/>
              </w:rPr>
              <w:t>32%</w:t>
            </w:r>
          </w:p>
        </w:tc>
        <w:tc>
          <w:tcPr>
            <w:tcW w:w="1025" w:type="dxa"/>
            <w:tcBorders>
              <w:right w:val="single" w:sz="8" w:space="0" w:color="000000"/>
            </w:tcBorders>
          </w:tcPr>
          <w:p w14:paraId="6CA545C5" w14:textId="77777777" w:rsidR="00BF056F" w:rsidRPr="005224CE" w:rsidRDefault="00BF056F" w:rsidP="00BE29ED">
            <w:pPr>
              <w:rPr>
                <w:sz w:val="16"/>
                <w:szCs w:val="16"/>
              </w:rPr>
            </w:pPr>
            <w:r w:rsidRPr="005224CE">
              <w:rPr>
                <w:sz w:val="16"/>
                <w:szCs w:val="16"/>
              </w:rPr>
              <w:t>13%</w:t>
            </w:r>
          </w:p>
        </w:tc>
        <w:tc>
          <w:tcPr>
            <w:tcW w:w="978" w:type="dxa"/>
            <w:tcBorders>
              <w:left w:val="single" w:sz="8" w:space="0" w:color="000000"/>
            </w:tcBorders>
          </w:tcPr>
          <w:p w14:paraId="1B728DA1" w14:textId="77777777" w:rsidR="00BF056F" w:rsidRPr="005224CE" w:rsidRDefault="00BF056F" w:rsidP="00BE29ED">
            <w:pPr>
              <w:rPr>
                <w:sz w:val="16"/>
                <w:szCs w:val="16"/>
              </w:rPr>
            </w:pPr>
            <w:r w:rsidRPr="005224CE">
              <w:rPr>
                <w:sz w:val="16"/>
                <w:szCs w:val="16"/>
              </w:rPr>
              <w:t>0.222</w:t>
            </w:r>
          </w:p>
        </w:tc>
        <w:tc>
          <w:tcPr>
            <w:tcW w:w="963" w:type="dxa"/>
            <w:tcBorders>
              <w:right w:val="single" w:sz="8" w:space="0" w:color="000000"/>
            </w:tcBorders>
          </w:tcPr>
          <w:p w14:paraId="14B02518" w14:textId="77777777" w:rsidR="00BF056F" w:rsidRPr="005224CE" w:rsidRDefault="00BF056F" w:rsidP="00BE29ED">
            <w:pPr>
              <w:rPr>
                <w:sz w:val="16"/>
                <w:szCs w:val="16"/>
              </w:rPr>
            </w:pPr>
            <w:r w:rsidRPr="005224CE">
              <w:rPr>
                <w:sz w:val="16"/>
                <w:szCs w:val="16"/>
              </w:rPr>
              <w:t>-0.117</w:t>
            </w:r>
          </w:p>
        </w:tc>
      </w:tr>
      <w:tr w:rsidR="00BF056F" w:rsidRPr="005224CE" w14:paraId="49826036" w14:textId="77777777" w:rsidTr="00BE29ED">
        <w:trPr>
          <w:trHeight w:val="226"/>
        </w:trPr>
        <w:tc>
          <w:tcPr>
            <w:tcW w:w="1917" w:type="dxa"/>
          </w:tcPr>
          <w:p w14:paraId="417B469A" w14:textId="77777777" w:rsidR="00BF056F" w:rsidRPr="005224CE" w:rsidRDefault="00BF056F" w:rsidP="00BE29ED">
            <w:pPr>
              <w:rPr>
                <w:sz w:val="16"/>
                <w:szCs w:val="16"/>
              </w:rPr>
            </w:pPr>
            <w:r w:rsidRPr="005224CE">
              <w:rPr>
                <w:sz w:val="16"/>
                <w:szCs w:val="16"/>
              </w:rPr>
              <w:t>Norway 2013</w:t>
            </w:r>
          </w:p>
        </w:tc>
        <w:tc>
          <w:tcPr>
            <w:tcW w:w="843" w:type="dxa"/>
            <w:tcBorders>
              <w:right w:val="single" w:sz="8" w:space="0" w:color="000000"/>
            </w:tcBorders>
          </w:tcPr>
          <w:p w14:paraId="315055B7" w14:textId="77777777" w:rsidR="00BF056F" w:rsidRPr="005224CE" w:rsidRDefault="00BF056F" w:rsidP="00BE29ED">
            <w:pPr>
              <w:rPr>
                <w:sz w:val="16"/>
                <w:szCs w:val="16"/>
              </w:rPr>
            </w:pPr>
            <w:r w:rsidRPr="005224CE">
              <w:rPr>
                <w:sz w:val="16"/>
                <w:szCs w:val="16"/>
              </w:rPr>
              <w:t>Gross</w:t>
            </w:r>
          </w:p>
        </w:tc>
        <w:tc>
          <w:tcPr>
            <w:tcW w:w="911" w:type="dxa"/>
            <w:tcBorders>
              <w:left w:val="single" w:sz="8" w:space="0" w:color="000000"/>
            </w:tcBorders>
          </w:tcPr>
          <w:p w14:paraId="71F52A2A" w14:textId="77777777" w:rsidR="00BF056F" w:rsidRPr="005224CE" w:rsidRDefault="00BF056F" w:rsidP="00BE29ED">
            <w:pPr>
              <w:rPr>
                <w:sz w:val="16"/>
                <w:szCs w:val="16"/>
              </w:rPr>
            </w:pPr>
            <w:r w:rsidRPr="005224CE">
              <w:rPr>
                <w:sz w:val="16"/>
                <w:szCs w:val="16"/>
              </w:rPr>
              <w:t>0.446</w:t>
            </w:r>
          </w:p>
        </w:tc>
        <w:tc>
          <w:tcPr>
            <w:tcW w:w="1014" w:type="dxa"/>
            <w:tcBorders>
              <w:right w:val="single" w:sz="8" w:space="0" w:color="000000"/>
            </w:tcBorders>
          </w:tcPr>
          <w:p w14:paraId="655F818B" w14:textId="77777777" w:rsidR="00BF056F" w:rsidRPr="005224CE" w:rsidRDefault="00BF056F" w:rsidP="00BE29ED">
            <w:pPr>
              <w:rPr>
                <w:sz w:val="16"/>
                <w:szCs w:val="16"/>
              </w:rPr>
            </w:pPr>
            <w:r w:rsidRPr="005224CE">
              <w:rPr>
                <w:sz w:val="16"/>
                <w:szCs w:val="16"/>
              </w:rPr>
              <w:t>0.248</w:t>
            </w:r>
          </w:p>
        </w:tc>
        <w:tc>
          <w:tcPr>
            <w:tcW w:w="692" w:type="dxa"/>
            <w:tcBorders>
              <w:left w:val="single" w:sz="8" w:space="0" w:color="000000"/>
            </w:tcBorders>
          </w:tcPr>
          <w:p w14:paraId="1BF9AE1B" w14:textId="77777777" w:rsidR="00BF056F" w:rsidRPr="005224CE" w:rsidRDefault="00BF056F" w:rsidP="00BE29ED">
            <w:pPr>
              <w:rPr>
                <w:sz w:val="16"/>
                <w:szCs w:val="16"/>
              </w:rPr>
            </w:pPr>
            <w:r w:rsidRPr="005224CE">
              <w:rPr>
                <w:sz w:val="16"/>
                <w:szCs w:val="16"/>
              </w:rPr>
              <w:t>44%</w:t>
            </w:r>
          </w:p>
        </w:tc>
        <w:tc>
          <w:tcPr>
            <w:tcW w:w="1170" w:type="dxa"/>
          </w:tcPr>
          <w:p w14:paraId="5498F7E8" w14:textId="77777777" w:rsidR="00BF056F" w:rsidRPr="005224CE" w:rsidRDefault="00BF056F" w:rsidP="00BE29ED">
            <w:pPr>
              <w:rPr>
                <w:sz w:val="16"/>
                <w:szCs w:val="16"/>
              </w:rPr>
            </w:pPr>
            <w:r w:rsidRPr="005224CE">
              <w:rPr>
                <w:sz w:val="16"/>
                <w:szCs w:val="16"/>
              </w:rPr>
              <w:t>34%</w:t>
            </w:r>
          </w:p>
        </w:tc>
        <w:tc>
          <w:tcPr>
            <w:tcW w:w="1025" w:type="dxa"/>
            <w:tcBorders>
              <w:right w:val="single" w:sz="8" w:space="0" w:color="000000"/>
            </w:tcBorders>
          </w:tcPr>
          <w:p w14:paraId="0B6B5EAB" w14:textId="77777777" w:rsidR="00BF056F" w:rsidRPr="005224CE" w:rsidRDefault="00BF056F" w:rsidP="00BE29ED">
            <w:pPr>
              <w:rPr>
                <w:sz w:val="16"/>
                <w:szCs w:val="16"/>
              </w:rPr>
            </w:pPr>
            <w:r w:rsidRPr="005224CE">
              <w:rPr>
                <w:sz w:val="16"/>
                <w:szCs w:val="16"/>
              </w:rPr>
              <w:t>10%</w:t>
            </w:r>
          </w:p>
        </w:tc>
        <w:tc>
          <w:tcPr>
            <w:tcW w:w="978" w:type="dxa"/>
            <w:tcBorders>
              <w:left w:val="single" w:sz="8" w:space="0" w:color="000000"/>
            </w:tcBorders>
          </w:tcPr>
          <w:p w14:paraId="311B825D" w14:textId="77777777" w:rsidR="00BF056F" w:rsidRPr="005224CE" w:rsidRDefault="00BF056F" w:rsidP="00BE29ED">
            <w:pPr>
              <w:rPr>
                <w:sz w:val="16"/>
                <w:szCs w:val="16"/>
              </w:rPr>
            </w:pPr>
            <w:r w:rsidRPr="005224CE">
              <w:rPr>
                <w:sz w:val="16"/>
                <w:szCs w:val="16"/>
              </w:rPr>
              <w:t>0.232</w:t>
            </w:r>
          </w:p>
        </w:tc>
        <w:tc>
          <w:tcPr>
            <w:tcW w:w="963" w:type="dxa"/>
            <w:tcBorders>
              <w:right w:val="single" w:sz="8" w:space="0" w:color="000000"/>
            </w:tcBorders>
          </w:tcPr>
          <w:p w14:paraId="07650520" w14:textId="77777777" w:rsidR="00BF056F" w:rsidRPr="005224CE" w:rsidRDefault="00BF056F" w:rsidP="00BE29ED">
            <w:pPr>
              <w:rPr>
                <w:sz w:val="16"/>
                <w:szCs w:val="16"/>
              </w:rPr>
            </w:pPr>
            <w:r w:rsidRPr="005224CE">
              <w:rPr>
                <w:sz w:val="16"/>
                <w:szCs w:val="16"/>
              </w:rPr>
              <w:t>-0.064</w:t>
            </w:r>
          </w:p>
        </w:tc>
      </w:tr>
      <w:tr w:rsidR="00BF056F" w:rsidRPr="005224CE" w14:paraId="34F4FDB6" w14:textId="77777777" w:rsidTr="00BE29ED">
        <w:trPr>
          <w:trHeight w:val="228"/>
        </w:trPr>
        <w:tc>
          <w:tcPr>
            <w:tcW w:w="1917" w:type="dxa"/>
          </w:tcPr>
          <w:p w14:paraId="29B1CB50" w14:textId="77777777" w:rsidR="00BF056F" w:rsidRPr="005224CE" w:rsidRDefault="00BF056F" w:rsidP="00BE29ED">
            <w:pPr>
              <w:rPr>
                <w:sz w:val="16"/>
                <w:szCs w:val="16"/>
              </w:rPr>
            </w:pPr>
            <w:r w:rsidRPr="005224CE">
              <w:rPr>
                <w:sz w:val="16"/>
                <w:szCs w:val="16"/>
              </w:rPr>
              <w:t>Panama 2013</w:t>
            </w:r>
          </w:p>
        </w:tc>
        <w:tc>
          <w:tcPr>
            <w:tcW w:w="843" w:type="dxa"/>
            <w:tcBorders>
              <w:right w:val="single" w:sz="8" w:space="0" w:color="000000"/>
            </w:tcBorders>
          </w:tcPr>
          <w:p w14:paraId="24D191C8" w14:textId="77777777" w:rsidR="00BF056F" w:rsidRPr="005224CE" w:rsidRDefault="00BF056F" w:rsidP="00BE29ED">
            <w:pPr>
              <w:rPr>
                <w:sz w:val="16"/>
                <w:szCs w:val="16"/>
              </w:rPr>
            </w:pPr>
            <w:r w:rsidRPr="005224CE">
              <w:rPr>
                <w:sz w:val="16"/>
                <w:szCs w:val="16"/>
              </w:rPr>
              <w:t>Gross</w:t>
            </w:r>
          </w:p>
        </w:tc>
        <w:tc>
          <w:tcPr>
            <w:tcW w:w="911" w:type="dxa"/>
            <w:tcBorders>
              <w:left w:val="single" w:sz="8" w:space="0" w:color="000000"/>
            </w:tcBorders>
          </w:tcPr>
          <w:p w14:paraId="16D277B5" w14:textId="77777777" w:rsidR="00BF056F" w:rsidRPr="005224CE" w:rsidRDefault="00BF056F" w:rsidP="00BE29ED">
            <w:pPr>
              <w:rPr>
                <w:sz w:val="16"/>
                <w:szCs w:val="16"/>
              </w:rPr>
            </w:pPr>
            <w:r w:rsidRPr="005224CE">
              <w:rPr>
                <w:sz w:val="16"/>
                <w:szCs w:val="16"/>
              </w:rPr>
              <w:t>0.514</w:t>
            </w:r>
          </w:p>
        </w:tc>
        <w:tc>
          <w:tcPr>
            <w:tcW w:w="1014" w:type="dxa"/>
            <w:tcBorders>
              <w:right w:val="single" w:sz="8" w:space="0" w:color="000000"/>
            </w:tcBorders>
          </w:tcPr>
          <w:p w14:paraId="23470A43" w14:textId="77777777" w:rsidR="00BF056F" w:rsidRPr="005224CE" w:rsidRDefault="00BF056F" w:rsidP="00BE29ED">
            <w:pPr>
              <w:rPr>
                <w:sz w:val="16"/>
                <w:szCs w:val="16"/>
              </w:rPr>
            </w:pPr>
            <w:r w:rsidRPr="005224CE">
              <w:rPr>
                <w:sz w:val="16"/>
                <w:szCs w:val="16"/>
              </w:rPr>
              <w:t>0.467</w:t>
            </w:r>
          </w:p>
        </w:tc>
        <w:tc>
          <w:tcPr>
            <w:tcW w:w="692" w:type="dxa"/>
            <w:tcBorders>
              <w:left w:val="single" w:sz="8" w:space="0" w:color="000000"/>
            </w:tcBorders>
          </w:tcPr>
          <w:p w14:paraId="776165F5" w14:textId="77777777" w:rsidR="00BF056F" w:rsidRPr="005224CE" w:rsidRDefault="00BF056F" w:rsidP="00BE29ED">
            <w:pPr>
              <w:rPr>
                <w:sz w:val="16"/>
                <w:szCs w:val="16"/>
              </w:rPr>
            </w:pPr>
            <w:r w:rsidRPr="005224CE">
              <w:rPr>
                <w:sz w:val="16"/>
                <w:szCs w:val="16"/>
              </w:rPr>
              <w:t>9%</w:t>
            </w:r>
          </w:p>
        </w:tc>
        <w:tc>
          <w:tcPr>
            <w:tcW w:w="1170" w:type="dxa"/>
          </w:tcPr>
          <w:p w14:paraId="6E915BFE" w14:textId="77777777" w:rsidR="00BF056F" w:rsidRPr="005224CE" w:rsidRDefault="00BF056F" w:rsidP="00BE29ED">
            <w:pPr>
              <w:rPr>
                <w:sz w:val="16"/>
                <w:szCs w:val="16"/>
              </w:rPr>
            </w:pPr>
            <w:r w:rsidRPr="005224CE">
              <w:rPr>
                <w:sz w:val="16"/>
                <w:szCs w:val="16"/>
              </w:rPr>
              <w:t>6%</w:t>
            </w:r>
          </w:p>
        </w:tc>
        <w:tc>
          <w:tcPr>
            <w:tcW w:w="1025" w:type="dxa"/>
            <w:tcBorders>
              <w:right w:val="single" w:sz="8" w:space="0" w:color="000000"/>
            </w:tcBorders>
          </w:tcPr>
          <w:p w14:paraId="59830001" w14:textId="77777777" w:rsidR="00BF056F" w:rsidRPr="005224CE" w:rsidRDefault="00BF056F" w:rsidP="00BE29ED">
            <w:pPr>
              <w:rPr>
                <w:sz w:val="16"/>
                <w:szCs w:val="16"/>
              </w:rPr>
            </w:pPr>
            <w:r w:rsidRPr="005224CE">
              <w:rPr>
                <w:sz w:val="16"/>
                <w:szCs w:val="16"/>
              </w:rPr>
              <w:t>3%</w:t>
            </w:r>
          </w:p>
        </w:tc>
        <w:tc>
          <w:tcPr>
            <w:tcW w:w="978" w:type="dxa"/>
            <w:tcBorders>
              <w:left w:val="single" w:sz="8" w:space="0" w:color="000000"/>
            </w:tcBorders>
          </w:tcPr>
          <w:p w14:paraId="11A41363" w14:textId="77777777" w:rsidR="00BF056F" w:rsidRPr="005224CE" w:rsidRDefault="00BF056F" w:rsidP="00BE29ED">
            <w:pPr>
              <w:rPr>
                <w:sz w:val="16"/>
                <w:szCs w:val="16"/>
              </w:rPr>
            </w:pPr>
            <w:r w:rsidRPr="005224CE">
              <w:rPr>
                <w:sz w:val="16"/>
                <w:szCs w:val="16"/>
              </w:rPr>
              <w:t>0.116</w:t>
            </w:r>
          </w:p>
        </w:tc>
        <w:tc>
          <w:tcPr>
            <w:tcW w:w="963" w:type="dxa"/>
            <w:tcBorders>
              <w:right w:val="single" w:sz="8" w:space="0" w:color="000000"/>
            </w:tcBorders>
          </w:tcPr>
          <w:p w14:paraId="5E887B74" w14:textId="77777777" w:rsidR="00BF056F" w:rsidRPr="005224CE" w:rsidRDefault="00BF056F" w:rsidP="00BE29ED">
            <w:pPr>
              <w:rPr>
                <w:sz w:val="16"/>
                <w:szCs w:val="16"/>
              </w:rPr>
            </w:pPr>
            <w:r w:rsidRPr="005224CE">
              <w:rPr>
                <w:sz w:val="16"/>
                <w:szCs w:val="16"/>
              </w:rPr>
              <w:t>0.111</w:t>
            </w:r>
          </w:p>
        </w:tc>
      </w:tr>
      <w:tr w:rsidR="00BF056F" w:rsidRPr="005224CE" w14:paraId="4A50D852" w14:textId="77777777" w:rsidTr="00BE29ED">
        <w:trPr>
          <w:trHeight w:val="226"/>
        </w:trPr>
        <w:tc>
          <w:tcPr>
            <w:tcW w:w="1917" w:type="dxa"/>
          </w:tcPr>
          <w:p w14:paraId="35B61086" w14:textId="77777777" w:rsidR="00BF056F" w:rsidRPr="005224CE" w:rsidRDefault="00BF056F" w:rsidP="00BE29ED">
            <w:pPr>
              <w:rPr>
                <w:i/>
                <w:sz w:val="16"/>
                <w:szCs w:val="16"/>
              </w:rPr>
            </w:pPr>
            <w:r w:rsidRPr="005224CE">
              <w:rPr>
                <w:i/>
                <w:sz w:val="16"/>
                <w:szCs w:val="16"/>
              </w:rPr>
              <w:t>Paraguay 2013</w:t>
            </w:r>
          </w:p>
        </w:tc>
        <w:tc>
          <w:tcPr>
            <w:tcW w:w="843" w:type="dxa"/>
            <w:tcBorders>
              <w:right w:val="single" w:sz="8" w:space="0" w:color="000000"/>
            </w:tcBorders>
          </w:tcPr>
          <w:p w14:paraId="24A4C39E" w14:textId="77777777" w:rsidR="00BF056F" w:rsidRPr="005224CE" w:rsidRDefault="00BF056F" w:rsidP="00BE29ED">
            <w:pPr>
              <w:rPr>
                <w:i/>
                <w:sz w:val="16"/>
                <w:szCs w:val="16"/>
              </w:rPr>
            </w:pPr>
            <w:r w:rsidRPr="005224CE">
              <w:rPr>
                <w:i/>
                <w:sz w:val="16"/>
                <w:szCs w:val="16"/>
              </w:rPr>
              <w:t>Net</w:t>
            </w:r>
          </w:p>
        </w:tc>
        <w:tc>
          <w:tcPr>
            <w:tcW w:w="911" w:type="dxa"/>
            <w:tcBorders>
              <w:left w:val="single" w:sz="8" w:space="0" w:color="000000"/>
            </w:tcBorders>
          </w:tcPr>
          <w:p w14:paraId="5FF13D31" w14:textId="77777777" w:rsidR="00BF056F" w:rsidRPr="005224CE" w:rsidRDefault="00BF056F" w:rsidP="00BE29ED">
            <w:pPr>
              <w:rPr>
                <w:i/>
                <w:sz w:val="16"/>
                <w:szCs w:val="16"/>
              </w:rPr>
            </w:pPr>
            <w:r w:rsidRPr="005224CE">
              <w:rPr>
                <w:i/>
                <w:sz w:val="16"/>
                <w:szCs w:val="16"/>
              </w:rPr>
              <w:t>0.472</w:t>
            </w:r>
          </w:p>
        </w:tc>
        <w:tc>
          <w:tcPr>
            <w:tcW w:w="1014" w:type="dxa"/>
            <w:tcBorders>
              <w:right w:val="single" w:sz="8" w:space="0" w:color="000000"/>
            </w:tcBorders>
          </w:tcPr>
          <w:p w14:paraId="44C574DD" w14:textId="77777777" w:rsidR="00BF056F" w:rsidRPr="005224CE" w:rsidRDefault="00BF056F" w:rsidP="00BE29ED">
            <w:pPr>
              <w:rPr>
                <w:i/>
                <w:sz w:val="16"/>
                <w:szCs w:val="16"/>
              </w:rPr>
            </w:pPr>
            <w:r w:rsidRPr="005224CE">
              <w:rPr>
                <w:i/>
                <w:sz w:val="16"/>
                <w:szCs w:val="16"/>
              </w:rPr>
              <w:t>0.463</w:t>
            </w:r>
          </w:p>
        </w:tc>
        <w:tc>
          <w:tcPr>
            <w:tcW w:w="692" w:type="dxa"/>
            <w:tcBorders>
              <w:left w:val="single" w:sz="8" w:space="0" w:color="000000"/>
            </w:tcBorders>
          </w:tcPr>
          <w:p w14:paraId="662129FC" w14:textId="77777777" w:rsidR="00BF056F" w:rsidRPr="005224CE" w:rsidRDefault="00BF056F" w:rsidP="00BE29ED">
            <w:pPr>
              <w:rPr>
                <w:i/>
                <w:sz w:val="16"/>
                <w:szCs w:val="16"/>
              </w:rPr>
            </w:pPr>
            <w:r w:rsidRPr="005224CE">
              <w:rPr>
                <w:i/>
                <w:sz w:val="16"/>
                <w:szCs w:val="16"/>
              </w:rPr>
              <w:t>2%</w:t>
            </w:r>
          </w:p>
        </w:tc>
        <w:tc>
          <w:tcPr>
            <w:tcW w:w="1170" w:type="dxa"/>
          </w:tcPr>
          <w:p w14:paraId="21549160" w14:textId="77777777" w:rsidR="00BF056F" w:rsidRPr="005224CE" w:rsidRDefault="00BF056F" w:rsidP="00BE29ED">
            <w:pPr>
              <w:rPr>
                <w:i/>
                <w:sz w:val="16"/>
                <w:szCs w:val="16"/>
              </w:rPr>
            </w:pPr>
            <w:r w:rsidRPr="005224CE">
              <w:rPr>
                <w:i/>
                <w:sz w:val="16"/>
                <w:szCs w:val="16"/>
              </w:rPr>
              <w:t>2%</w:t>
            </w:r>
          </w:p>
        </w:tc>
        <w:tc>
          <w:tcPr>
            <w:tcW w:w="1025" w:type="dxa"/>
            <w:tcBorders>
              <w:right w:val="single" w:sz="8" w:space="0" w:color="000000"/>
            </w:tcBorders>
          </w:tcPr>
          <w:p w14:paraId="4459C7C6" w14:textId="77777777" w:rsidR="00BF056F" w:rsidRPr="005224CE" w:rsidRDefault="00BF056F" w:rsidP="00BE29ED">
            <w:pPr>
              <w:rPr>
                <w:i/>
                <w:sz w:val="16"/>
                <w:szCs w:val="16"/>
              </w:rPr>
            </w:pPr>
            <w:r w:rsidRPr="005224CE">
              <w:rPr>
                <w:i/>
                <w:sz w:val="16"/>
                <w:szCs w:val="16"/>
              </w:rPr>
              <w:t>0%</w:t>
            </w:r>
          </w:p>
        </w:tc>
        <w:tc>
          <w:tcPr>
            <w:tcW w:w="978" w:type="dxa"/>
            <w:tcBorders>
              <w:left w:val="single" w:sz="8" w:space="0" w:color="000000"/>
            </w:tcBorders>
          </w:tcPr>
          <w:p w14:paraId="4351BDBD" w14:textId="77777777" w:rsidR="00BF056F" w:rsidRPr="005224CE" w:rsidRDefault="00BF056F" w:rsidP="00BE29ED">
            <w:pPr>
              <w:rPr>
                <w:i/>
                <w:sz w:val="16"/>
                <w:szCs w:val="16"/>
              </w:rPr>
            </w:pPr>
            <w:r w:rsidRPr="005224CE">
              <w:rPr>
                <w:i/>
                <w:sz w:val="16"/>
                <w:szCs w:val="16"/>
              </w:rPr>
              <w:t>0.039</w:t>
            </w:r>
          </w:p>
        </w:tc>
        <w:tc>
          <w:tcPr>
            <w:tcW w:w="963" w:type="dxa"/>
            <w:tcBorders>
              <w:right w:val="single" w:sz="8" w:space="0" w:color="000000"/>
            </w:tcBorders>
          </w:tcPr>
          <w:p w14:paraId="31E8C817" w14:textId="77777777" w:rsidR="00BF056F" w:rsidRPr="005224CE" w:rsidRDefault="00BF056F" w:rsidP="00BE29ED">
            <w:pPr>
              <w:rPr>
                <w:i/>
                <w:sz w:val="16"/>
                <w:szCs w:val="16"/>
              </w:rPr>
            </w:pPr>
            <w:r w:rsidRPr="005224CE">
              <w:rPr>
                <w:i/>
                <w:sz w:val="16"/>
                <w:szCs w:val="16"/>
              </w:rPr>
              <w:t>0.007</w:t>
            </w:r>
          </w:p>
        </w:tc>
      </w:tr>
      <w:tr w:rsidR="00BF056F" w:rsidRPr="005224CE" w14:paraId="74B872ED" w14:textId="77777777" w:rsidTr="00BE29ED">
        <w:trPr>
          <w:trHeight w:val="226"/>
        </w:trPr>
        <w:tc>
          <w:tcPr>
            <w:tcW w:w="1917" w:type="dxa"/>
          </w:tcPr>
          <w:p w14:paraId="1A87A3F3" w14:textId="77777777" w:rsidR="00BF056F" w:rsidRPr="005224CE" w:rsidRDefault="00BF056F" w:rsidP="00BE29ED">
            <w:pPr>
              <w:rPr>
                <w:sz w:val="16"/>
                <w:szCs w:val="16"/>
              </w:rPr>
            </w:pPr>
            <w:r w:rsidRPr="005224CE">
              <w:rPr>
                <w:sz w:val="16"/>
                <w:szCs w:val="16"/>
              </w:rPr>
              <w:t>Peru 2013</w:t>
            </w:r>
          </w:p>
        </w:tc>
        <w:tc>
          <w:tcPr>
            <w:tcW w:w="843" w:type="dxa"/>
            <w:tcBorders>
              <w:right w:val="single" w:sz="8" w:space="0" w:color="000000"/>
            </w:tcBorders>
          </w:tcPr>
          <w:p w14:paraId="60A952CE" w14:textId="77777777" w:rsidR="00BF056F" w:rsidRPr="005224CE" w:rsidRDefault="00BF056F" w:rsidP="00BE29ED">
            <w:pPr>
              <w:rPr>
                <w:sz w:val="16"/>
                <w:szCs w:val="16"/>
              </w:rPr>
            </w:pPr>
            <w:r w:rsidRPr="005224CE">
              <w:rPr>
                <w:sz w:val="16"/>
                <w:szCs w:val="16"/>
              </w:rPr>
              <w:t>Gross</w:t>
            </w:r>
          </w:p>
        </w:tc>
        <w:tc>
          <w:tcPr>
            <w:tcW w:w="911" w:type="dxa"/>
            <w:tcBorders>
              <w:left w:val="single" w:sz="8" w:space="0" w:color="000000"/>
            </w:tcBorders>
          </w:tcPr>
          <w:p w14:paraId="5ADA8525" w14:textId="77777777" w:rsidR="00BF056F" w:rsidRPr="005224CE" w:rsidRDefault="00BF056F" w:rsidP="00BE29ED">
            <w:pPr>
              <w:rPr>
                <w:sz w:val="16"/>
                <w:szCs w:val="16"/>
              </w:rPr>
            </w:pPr>
            <w:r w:rsidRPr="005224CE">
              <w:rPr>
                <w:sz w:val="16"/>
                <w:szCs w:val="16"/>
              </w:rPr>
              <w:t>0.483</w:t>
            </w:r>
          </w:p>
        </w:tc>
        <w:tc>
          <w:tcPr>
            <w:tcW w:w="1014" w:type="dxa"/>
            <w:tcBorders>
              <w:right w:val="single" w:sz="8" w:space="0" w:color="000000"/>
            </w:tcBorders>
          </w:tcPr>
          <w:p w14:paraId="0C32D441" w14:textId="77777777" w:rsidR="00BF056F" w:rsidRPr="005224CE" w:rsidRDefault="00BF056F" w:rsidP="00BE29ED">
            <w:pPr>
              <w:rPr>
                <w:sz w:val="16"/>
                <w:szCs w:val="16"/>
              </w:rPr>
            </w:pPr>
            <w:r w:rsidRPr="005224CE">
              <w:rPr>
                <w:sz w:val="16"/>
                <w:szCs w:val="16"/>
              </w:rPr>
              <w:t>0.455</w:t>
            </w:r>
          </w:p>
        </w:tc>
        <w:tc>
          <w:tcPr>
            <w:tcW w:w="692" w:type="dxa"/>
            <w:tcBorders>
              <w:left w:val="single" w:sz="8" w:space="0" w:color="000000"/>
            </w:tcBorders>
          </w:tcPr>
          <w:p w14:paraId="1505861A" w14:textId="77777777" w:rsidR="00BF056F" w:rsidRPr="005224CE" w:rsidRDefault="00BF056F" w:rsidP="00BE29ED">
            <w:pPr>
              <w:rPr>
                <w:sz w:val="16"/>
                <w:szCs w:val="16"/>
              </w:rPr>
            </w:pPr>
            <w:r w:rsidRPr="005224CE">
              <w:rPr>
                <w:sz w:val="16"/>
                <w:szCs w:val="16"/>
              </w:rPr>
              <w:t>6%</w:t>
            </w:r>
          </w:p>
        </w:tc>
        <w:tc>
          <w:tcPr>
            <w:tcW w:w="1170" w:type="dxa"/>
          </w:tcPr>
          <w:p w14:paraId="0FF647AC" w14:textId="77777777" w:rsidR="00BF056F" w:rsidRPr="005224CE" w:rsidRDefault="00BF056F" w:rsidP="00BE29ED">
            <w:pPr>
              <w:rPr>
                <w:sz w:val="16"/>
                <w:szCs w:val="16"/>
              </w:rPr>
            </w:pPr>
            <w:r w:rsidRPr="005224CE">
              <w:rPr>
                <w:sz w:val="16"/>
                <w:szCs w:val="16"/>
              </w:rPr>
              <w:t>4%</w:t>
            </w:r>
          </w:p>
        </w:tc>
        <w:tc>
          <w:tcPr>
            <w:tcW w:w="1025" w:type="dxa"/>
            <w:tcBorders>
              <w:right w:val="single" w:sz="8" w:space="0" w:color="000000"/>
            </w:tcBorders>
          </w:tcPr>
          <w:p w14:paraId="76285C1C" w14:textId="77777777" w:rsidR="00BF056F" w:rsidRPr="005224CE" w:rsidRDefault="00BF056F" w:rsidP="00BE29ED">
            <w:pPr>
              <w:rPr>
                <w:sz w:val="16"/>
                <w:szCs w:val="16"/>
              </w:rPr>
            </w:pPr>
            <w:r w:rsidRPr="005224CE">
              <w:rPr>
                <w:sz w:val="16"/>
                <w:szCs w:val="16"/>
              </w:rPr>
              <w:t>2%</w:t>
            </w:r>
          </w:p>
        </w:tc>
        <w:tc>
          <w:tcPr>
            <w:tcW w:w="978" w:type="dxa"/>
            <w:tcBorders>
              <w:left w:val="single" w:sz="8" w:space="0" w:color="000000"/>
            </w:tcBorders>
          </w:tcPr>
          <w:p w14:paraId="05629B15" w14:textId="77777777" w:rsidR="00BF056F" w:rsidRPr="005224CE" w:rsidRDefault="00BF056F" w:rsidP="00BE29ED">
            <w:pPr>
              <w:rPr>
                <w:sz w:val="16"/>
                <w:szCs w:val="16"/>
              </w:rPr>
            </w:pPr>
            <w:r w:rsidRPr="005224CE">
              <w:rPr>
                <w:sz w:val="16"/>
                <w:szCs w:val="16"/>
              </w:rPr>
              <w:t>0.073</w:t>
            </w:r>
          </w:p>
        </w:tc>
        <w:tc>
          <w:tcPr>
            <w:tcW w:w="963" w:type="dxa"/>
            <w:tcBorders>
              <w:right w:val="single" w:sz="8" w:space="0" w:color="000000"/>
            </w:tcBorders>
          </w:tcPr>
          <w:p w14:paraId="32E42050" w14:textId="77777777" w:rsidR="00BF056F" w:rsidRPr="005224CE" w:rsidRDefault="00BF056F" w:rsidP="00BE29ED">
            <w:pPr>
              <w:rPr>
                <w:sz w:val="16"/>
                <w:szCs w:val="16"/>
              </w:rPr>
            </w:pPr>
            <w:r w:rsidRPr="005224CE">
              <w:rPr>
                <w:sz w:val="16"/>
                <w:szCs w:val="16"/>
              </w:rPr>
              <w:t>0.131</w:t>
            </w:r>
          </w:p>
        </w:tc>
      </w:tr>
      <w:tr w:rsidR="00BF056F" w:rsidRPr="005224CE" w14:paraId="0A0CCD0F" w14:textId="77777777" w:rsidTr="00BE29ED">
        <w:trPr>
          <w:trHeight w:val="226"/>
        </w:trPr>
        <w:tc>
          <w:tcPr>
            <w:tcW w:w="1917" w:type="dxa"/>
          </w:tcPr>
          <w:p w14:paraId="631DF471" w14:textId="77777777" w:rsidR="00BF056F" w:rsidRPr="005224CE" w:rsidRDefault="00BF056F" w:rsidP="00BE29ED">
            <w:pPr>
              <w:rPr>
                <w:sz w:val="16"/>
                <w:szCs w:val="16"/>
              </w:rPr>
            </w:pPr>
            <w:r w:rsidRPr="005224CE">
              <w:rPr>
                <w:sz w:val="16"/>
                <w:szCs w:val="16"/>
              </w:rPr>
              <w:t>Poland 2013</w:t>
            </w:r>
          </w:p>
        </w:tc>
        <w:tc>
          <w:tcPr>
            <w:tcW w:w="843" w:type="dxa"/>
            <w:tcBorders>
              <w:right w:val="single" w:sz="8" w:space="0" w:color="000000"/>
            </w:tcBorders>
          </w:tcPr>
          <w:p w14:paraId="0F37871E" w14:textId="77777777" w:rsidR="00BF056F" w:rsidRPr="005224CE" w:rsidRDefault="00BF056F" w:rsidP="00BE29ED">
            <w:pPr>
              <w:rPr>
                <w:sz w:val="16"/>
                <w:szCs w:val="16"/>
              </w:rPr>
            </w:pPr>
            <w:r w:rsidRPr="005224CE">
              <w:rPr>
                <w:sz w:val="16"/>
                <w:szCs w:val="16"/>
              </w:rPr>
              <w:t>Gross</w:t>
            </w:r>
          </w:p>
        </w:tc>
        <w:tc>
          <w:tcPr>
            <w:tcW w:w="911" w:type="dxa"/>
            <w:tcBorders>
              <w:left w:val="single" w:sz="8" w:space="0" w:color="000000"/>
            </w:tcBorders>
          </w:tcPr>
          <w:p w14:paraId="60474B3C" w14:textId="77777777" w:rsidR="00BF056F" w:rsidRPr="005224CE" w:rsidRDefault="00BF056F" w:rsidP="00BE29ED">
            <w:pPr>
              <w:rPr>
                <w:sz w:val="16"/>
                <w:szCs w:val="16"/>
              </w:rPr>
            </w:pPr>
            <w:r w:rsidRPr="005224CE">
              <w:rPr>
                <w:sz w:val="16"/>
                <w:szCs w:val="16"/>
              </w:rPr>
              <w:t>0.484</w:t>
            </w:r>
          </w:p>
        </w:tc>
        <w:tc>
          <w:tcPr>
            <w:tcW w:w="1014" w:type="dxa"/>
            <w:tcBorders>
              <w:right w:val="single" w:sz="8" w:space="0" w:color="000000"/>
            </w:tcBorders>
          </w:tcPr>
          <w:p w14:paraId="2A1E25A0" w14:textId="77777777" w:rsidR="00BF056F" w:rsidRPr="005224CE" w:rsidRDefault="00BF056F" w:rsidP="00BE29ED">
            <w:pPr>
              <w:rPr>
                <w:sz w:val="16"/>
                <w:szCs w:val="16"/>
              </w:rPr>
            </w:pPr>
            <w:r w:rsidRPr="005224CE">
              <w:rPr>
                <w:sz w:val="16"/>
                <w:szCs w:val="16"/>
              </w:rPr>
              <w:t>0.316</w:t>
            </w:r>
          </w:p>
        </w:tc>
        <w:tc>
          <w:tcPr>
            <w:tcW w:w="692" w:type="dxa"/>
            <w:tcBorders>
              <w:left w:val="single" w:sz="8" w:space="0" w:color="000000"/>
            </w:tcBorders>
          </w:tcPr>
          <w:p w14:paraId="61962305" w14:textId="77777777" w:rsidR="00BF056F" w:rsidRPr="005224CE" w:rsidRDefault="00BF056F" w:rsidP="00BE29ED">
            <w:pPr>
              <w:rPr>
                <w:sz w:val="16"/>
                <w:szCs w:val="16"/>
              </w:rPr>
            </w:pPr>
            <w:r w:rsidRPr="005224CE">
              <w:rPr>
                <w:sz w:val="16"/>
                <w:szCs w:val="16"/>
              </w:rPr>
              <w:t>35%</w:t>
            </w:r>
          </w:p>
        </w:tc>
        <w:tc>
          <w:tcPr>
            <w:tcW w:w="1170" w:type="dxa"/>
          </w:tcPr>
          <w:p w14:paraId="57CA63FC" w14:textId="77777777" w:rsidR="00BF056F" w:rsidRPr="005224CE" w:rsidRDefault="00BF056F" w:rsidP="00BE29ED">
            <w:pPr>
              <w:rPr>
                <w:sz w:val="16"/>
                <w:szCs w:val="16"/>
              </w:rPr>
            </w:pPr>
            <w:r w:rsidRPr="005224CE">
              <w:rPr>
                <w:sz w:val="16"/>
                <w:szCs w:val="16"/>
              </w:rPr>
              <w:t>35%</w:t>
            </w:r>
          </w:p>
        </w:tc>
        <w:tc>
          <w:tcPr>
            <w:tcW w:w="1025" w:type="dxa"/>
            <w:tcBorders>
              <w:right w:val="single" w:sz="8" w:space="0" w:color="000000"/>
            </w:tcBorders>
          </w:tcPr>
          <w:p w14:paraId="0A6AAD57" w14:textId="77777777" w:rsidR="00BF056F" w:rsidRPr="005224CE" w:rsidRDefault="00BF056F" w:rsidP="00BE29ED">
            <w:pPr>
              <w:rPr>
                <w:sz w:val="16"/>
                <w:szCs w:val="16"/>
              </w:rPr>
            </w:pPr>
            <w:r w:rsidRPr="005224CE">
              <w:rPr>
                <w:sz w:val="16"/>
                <w:szCs w:val="16"/>
              </w:rPr>
              <w:t>0%</w:t>
            </w:r>
          </w:p>
        </w:tc>
        <w:tc>
          <w:tcPr>
            <w:tcW w:w="978" w:type="dxa"/>
            <w:tcBorders>
              <w:left w:val="single" w:sz="8" w:space="0" w:color="000000"/>
            </w:tcBorders>
          </w:tcPr>
          <w:p w14:paraId="3988A092" w14:textId="77777777" w:rsidR="00BF056F" w:rsidRPr="005224CE" w:rsidRDefault="00BF056F" w:rsidP="00BE29ED">
            <w:pPr>
              <w:rPr>
                <w:sz w:val="16"/>
                <w:szCs w:val="16"/>
              </w:rPr>
            </w:pPr>
            <w:r w:rsidRPr="005224CE">
              <w:rPr>
                <w:sz w:val="16"/>
                <w:szCs w:val="16"/>
              </w:rPr>
              <w:t>0.255</w:t>
            </w:r>
          </w:p>
        </w:tc>
        <w:tc>
          <w:tcPr>
            <w:tcW w:w="963" w:type="dxa"/>
            <w:tcBorders>
              <w:right w:val="single" w:sz="8" w:space="0" w:color="000000"/>
            </w:tcBorders>
          </w:tcPr>
          <w:p w14:paraId="4984E332" w14:textId="77777777" w:rsidR="00BF056F" w:rsidRPr="005224CE" w:rsidRDefault="00BF056F" w:rsidP="00BE29ED">
            <w:pPr>
              <w:rPr>
                <w:sz w:val="16"/>
                <w:szCs w:val="16"/>
              </w:rPr>
            </w:pPr>
            <w:r w:rsidRPr="005224CE">
              <w:rPr>
                <w:sz w:val="16"/>
                <w:szCs w:val="16"/>
              </w:rPr>
              <w:t>0.068</w:t>
            </w:r>
          </w:p>
        </w:tc>
      </w:tr>
      <w:tr w:rsidR="00BF056F" w:rsidRPr="005224CE" w14:paraId="3EEC9B65" w14:textId="77777777" w:rsidTr="00BE29ED">
        <w:trPr>
          <w:trHeight w:val="227"/>
        </w:trPr>
        <w:tc>
          <w:tcPr>
            <w:tcW w:w="1917" w:type="dxa"/>
          </w:tcPr>
          <w:p w14:paraId="28236E66" w14:textId="77777777" w:rsidR="00BF056F" w:rsidRPr="005224CE" w:rsidRDefault="00BF056F" w:rsidP="00BE29ED">
            <w:pPr>
              <w:rPr>
                <w:sz w:val="16"/>
                <w:szCs w:val="16"/>
              </w:rPr>
            </w:pPr>
            <w:r w:rsidRPr="005224CE">
              <w:rPr>
                <w:sz w:val="16"/>
                <w:szCs w:val="16"/>
              </w:rPr>
              <w:t>Romania 1997</w:t>
            </w:r>
          </w:p>
        </w:tc>
        <w:tc>
          <w:tcPr>
            <w:tcW w:w="843" w:type="dxa"/>
            <w:tcBorders>
              <w:right w:val="single" w:sz="8" w:space="0" w:color="000000"/>
            </w:tcBorders>
          </w:tcPr>
          <w:p w14:paraId="724F1080" w14:textId="77777777" w:rsidR="00BF056F" w:rsidRPr="005224CE" w:rsidRDefault="00BF056F" w:rsidP="00BE29ED">
            <w:pPr>
              <w:rPr>
                <w:sz w:val="16"/>
                <w:szCs w:val="16"/>
              </w:rPr>
            </w:pPr>
            <w:r w:rsidRPr="005224CE">
              <w:rPr>
                <w:sz w:val="16"/>
                <w:szCs w:val="16"/>
              </w:rPr>
              <w:t>Gross</w:t>
            </w:r>
          </w:p>
        </w:tc>
        <w:tc>
          <w:tcPr>
            <w:tcW w:w="911" w:type="dxa"/>
            <w:tcBorders>
              <w:left w:val="single" w:sz="8" w:space="0" w:color="000000"/>
            </w:tcBorders>
          </w:tcPr>
          <w:p w14:paraId="5E38E959" w14:textId="77777777" w:rsidR="00BF056F" w:rsidRPr="005224CE" w:rsidRDefault="00BF056F" w:rsidP="00BE29ED">
            <w:pPr>
              <w:rPr>
                <w:sz w:val="16"/>
                <w:szCs w:val="16"/>
              </w:rPr>
            </w:pPr>
            <w:r w:rsidRPr="005224CE">
              <w:rPr>
                <w:sz w:val="16"/>
                <w:szCs w:val="16"/>
              </w:rPr>
              <w:t>0.375</w:t>
            </w:r>
          </w:p>
        </w:tc>
        <w:tc>
          <w:tcPr>
            <w:tcW w:w="1014" w:type="dxa"/>
            <w:tcBorders>
              <w:right w:val="single" w:sz="8" w:space="0" w:color="000000"/>
            </w:tcBorders>
          </w:tcPr>
          <w:p w14:paraId="485CD612" w14:textId="77777777" w:rsidR="00BF056F" w:rsidRPr="005224CE" w:rsidRDefault="00BF056F" w:rsidP="00BE29ED">
            <w:pPr>
              <w:rPr>
                <w:sz w:val="16"/>
                <w:szCs w:val="16"/>
              </w:rPr>
            </w:pPr>
            <w:r w:rsidRPr="005224CE">
              <w:rPr>
                <w:sz w:val="16"/>
                <w:szCs w:val="16"/>
              </w:rPr>
              <w:t>0.28</w:t>
            </w:r>
          </w:p>
        </w:tc>
        <w:tc>
          <w:tcPr>
            <w:tcW w:w="692" w:type="dxa"/>
            <w:tcBorders>
              <w:left w:val="single" w:sz="8" w:space="0" w:color="000000"/>
            </w:tcBorders>
          </w:tcPr>
          <w:p w14:paraId="2C8D491B" w14:textId="77777777" w:rsidR="00BF056F" w:rsidRPr="005224CE" w:rsidRDefault="00BF056F" w:rsidP="00BE29ED">
            <w:pPr>
              <w:rPr>
                <w:sz w:val="16"/>
                <w:szCs w:val="16"/>
              </w:rPr>
            </w:pPr>
            <w:r w:rsidRPr="005224CE">
              <w:rPr>
                <w:sz w:val="16"/>
                <w:szCs w:val="16"/>
              </w:rPr>
              <w:t>25%</w:t>
            </w:r>
          </w:p>
        </w:tc>
        <w:tc>
          <w:tcPr>
            <w:tcW w:w="1170" w:type="dxa"/>
          </w:tcPr>
          <w:p w14:paraId="433A5F1C" w14:textId="77777777" w:rsidR="00BF056F" w:rsidRPr="005224CE" w:rsidRDefault="00BF056F" w:rsidP="00BE29ED">
            <w:pPr>
              <w:rPr>
                <w:sz w:val="16"/>
                <w:szCs w:val="16"/>
              </w:rPr>
            </w:pPr>
            <w:r w:rsidRPr="005224CE">
              <w:rPr>
                <w:sz w:val="16"/>
                <w:szCs w:val="16"/>
              </w:rPr>
              <w:t>21%</w:t>
            </w:r>
          </w:p>
        </w:tc>
        <w:tc>
          <w:tcPr>
            <w:tcW w:w="1025" w:type="dxa"/>
            <w:tcBorders>
              <w:right w:val="single" w:sz="8" w:space="0" w:color="000000"/>
            </w:tcBorders>
          </w:tcPr>
          <w:p w14:paraId="315F87E5" w14:textId="77777777" w:rsidR="00BF056F" w:rsidRPr="005224CE" w:rsidRDefault="00BF056F" w:rsidP="00BE29ED">
            <w:pPr>
              <w:rPr>
                <w:sz w:val="16"/>
                <w:szCs w:val="16"/>
              </w:rPr>
            </w:pPr>
            <w:r w:rsidRPr="005224CE">
              <w:rPr>
                <w:sz w:val="16"/>
                <w:szCs w:val="16"/>
              </w:rPr>
              <w:t>4%</w:t>
            </w:r>
          </w:p>
        </w:tc>
        <w:tc>
          <w:tcPr>
            <w:tcW w:w="978" w:type="dxa"/>
            <w:tcBorders>
              <w:left w:val="single" w:sz="8" w:space="0" w:color="000000"/>
            </w:tcBorders>
          </w:tcPr>
          <w:p w14:paraId="38ED240C" w14:textId="77777777" w:rsidR="00BF056F" w:rsidRPr="005224CE" w:rsidRDefault="00BF056F" w:rsidP="00BE29ED">
            <w:pPr>
              <w:rPr>
                <w:sz w:val="16"/>
                <w:szCs w:val="16"/>
              </w:rPr>
            </w:pPr>
            <w:r w:rsidRPr="005224CE">
              <w:rPr>
                <w:sz w:val="16"/>
                <w:szCs w:val="16"/>
              </w:rPr>
              <w:t>0.153</w:t>
            </w:r>
          </w:p>
        </w:tc>
        <w:tc>
          <w:tcPr>
            <w:tcW w:w="963" w:type="dxa"/>
            <w:tcBorders>
              <w:right w:val="single" w:sz="8" w:space="0" w:color="000000"/>
            </w:tcBorders>
          </w:tcPr>
          <w:p w14:paraId="7C8CC19D" w14:textId="77777777" w:rsidR="00BF056F" w:rsidRPr="005224CE" w:rsidRDefault="00BF056F" w:rsidP="00BE29ED">
            <w:pPr>
              <w:rPr>
                <w:sz w:val="16"/>
                <w:szCs w:val="16"/>
              </w:rPr>
            </w:pPr>
            <w:r w:rsidRPr="005224CE">
              <w:rPr>
                <w:sz w:val="16"/>
                <w:szCs w:val="16"/>
              </w:rPr>
              <w:t>-0.021</w:t>
            </w:r>
          </w:p>
        </w:tc>
      </w:tr>
      <w:tr w:rsidR="00BF056F" w:rsidRPr="005224CE" w14:paraId="7D01549A" w14:textId="77777777" w:rsidTr="00BE29ED">
        <w:trPr>
          <w:trHeight w:val="227"/>
        </w:trPr>
        <w:tc>
          <w:tcPr>
            <w:tcW w:w="1917" w:type="dxa"/>
          </w:tcPr>
          <w:p w14:paraId="1612592C" w14:textId="77777777" w:rsidR="00BF056F" w:rsidRPr="005224CE" w:rsidRDefault="00BF056F" w:rsidP="00BE29ED">
            <w:pPr>
              <w:rPr>
                <w:i/>
                <w:sz w:val="16"/>
                <w:szCs w:val="16"/>
              </w:rPr>
            </w:pPr>
            <w:r w:rsidRPr="005224CE">
              <w:rPr>
                <w:i/>
                <w:sz w:val="16"/>
                <w:szCs w:val="16"/>
              </w:rPr>
              <w:t>Russia 2013</w:t>
            </w:r>
          </w:p>
        </w:tc>
        <w:tc>
          <w:tcPr>
            <w:tcW w:w="843" w:type="dxa"/>
            <w:tcBorders>
              <w:right w:val="single" w:sz="8" w:space="0" w:color="000000"/>
            </w:tcBorders>
          </w:tcPr>
          <w:p w14:paraId="58F39A8A" w14:textId="77777777" w:rsidR="00BF056F" w:rsidRPr="005224CE" w:rsidRDefault="00BF056F" w:rsidP="00BE29ED">
            <w:pPr>
              <w:rPr>
                <w:i/>
                <w:sz w:val="16"/>
                <w:szCs w:val="16"/>
              </w:rPr>
            </w:pPr>
            <w:r w:rsidRPr="005224CE">
              <w:rPr>
                <w:i/>
                <w:sz w:val="16"/>
                <w:szCs w:val="16"/>
              </w:rPr>
              <w:t>Net</w:t>
            </w:r>
          </w:p>
        </w:tc>
        <w:tc>
          <w:tcPr>
            <w:tcW w:w="911" w:type="dxa"/>
            <w:tcBorders>
              <w:left w:val="single" w:sz="8" w:space="0" w:color="000000"/>
            </w:tcBorders>
          </w:tcPr>
          <w:p w14:paraId="147C8AC2" w14:textId="77777777" w:rsidR="00BF056F" w:rsidRPr="005224CE" w:rsidRDefault="00BF056F" w:rsidP="00BE29ED">
            <w:pPr>
              <w:rPr>
                <w:i/>
                <w:sz w:val="16"/>
                <w:szCs w:val="16"/>
              </w:rPr>
            </w:pPr>
            <w:r w:rsidRPr="005224CE">
              <w:rPr>
                <w:i/>
                <w:sz w:val="16"/>
                <w:szCs w:val="16"/>
              </w:rPr>
              <w:t>0.457</w:t>
            </w:r>
          </w:p>
        </w:tc>
        <w:tc>
          <w:tcPr>
            <w:tcW w:w="1014" w:type="dxa"/>
            <w:tcBorders>
              <w:right w:val="single" w:sz="8" w:space="0" w:color="000000"/>
            </w:tcBorders>
          </w:tcPr>
          <w:p w14:paraId="08E3FA2A" w14:textId="77777777" w:rsidR="00BF056F" w:rsidRPr="005224CE" w:rsidRDefault="00BF056F" w:rsidP="00BE29ED">
            <w:pPr>
              <w:rPr>
                <w:i/>
                <w:sz w:val="16"/>
                <w:szCs w:val="16"/>
              </w:rPr>
            </w:pPr>
            <w:r w:rsidRPr="005224CE">
              <w:rPr>
                <w:i/>
                <w:sz w:val="16"/>
                <w:szCs w:val="16"/>
              </w:rPr>
              <w:t>0.331</w:t>
            </w:r>
          </w:p>
        </w:tc>
        <w:tc>
          <w:tcPr>
            <w:tcW w:w="692" w:type="dxa"/>
            <w:tcBorders>
              <w:left w:val="single" w:sz="8" w:space="0" w:color="000000"/>
            </w:tcBorders>
          </w:tcPr>
          <w:p w14:paraId="2D00CDE3" w14:textId="77777777" w:rsidR="00BF056F" w:rsidRPr="005224CE" w:rsidRDefault="00BF056F" w:rsidP="00BE29ED">
            <w:pPr>
              <w:rPr>
                <w:i/>
                <w:sz w:val="16"/>
                <w:szCs w:val="16"/>
              </w:rPr>
            </w:pPr>
            <w:r w:rsidRPr="005224CE">
              <w:rPr>
                <w:i/>
                <w:sz w:val="16"/>
                <w:szCs w:val="16"/>
              </w:rPr>
              <w:t>28%</w:t>
            </w:r>
          </w:p>
        </w:tc>
        <w:tc>
          <w:tcPr>
            <w:tcW w:w="1170" w:type="dxa"/>
          </w:tcPr>
          <w:p w14:paraId="12E752E3" w14:textId="77777777" w:rsidR="00BF056F" w:rsidRPr="005224CE" w:rsidRDefault="00BF056F" w:rsidP="00BE29ED">
            <w:pPr>
              <w:rPr>
                <w:i/>
                <w:sz w:val="16"/>
                <w:szCs w:val="16"/>
              </w:rPr>
            </w:pPr>
            <w:r w:rsidRPr="005224CE">
              <w:rPr>
                <w:i/>
                <w:sz w:val="16"/>
                <w:szCs w:val="16"/>
              </w:rPr>
              <w:t>28%</w:t>
            </w:r>
          </w:p>
        </w:tc>
        <w:tc>
          <w:tcPr>
            <w:tcW w:w="1025" w:type="dxa"/>
            <w:tcBorders>
              <w:right w:val="single" w:sz="8" w:space="0" w:color="000000"/>
            </w:tcBorders>
          </w:tcPr>
          <w:p w14:paraId="4F6384A3" w14:textId="77777777" w:rsidR="00BF056F" w:rsidRPr="005224CE" w:rsidRDefault="00BF056F" w:rsidP="00BE29ED">
            <w:pPr>
              <w:rPr>
                <w:i/>
                <w:sz w:val="16"/>
                <w:szCs w:val="16"/>
              </w:rPr>
            </w:pPr>
            <w:r w:rsidRPr="005224CE">
              <w:rPr>
                <w:i/>
                <w:sz w:val="16"/>
                <w:szCs w:val="16"/>
              </w:rPr>
              <w:t>0%</w:t>
            </w:r>
          </w:p>
        </w:tc>
        <w:tc>
          <w:tcPr>
            <w:tcW w:w="978" w:type="dxa"/>
            <w:tcBorders>
              <w:left w:val="single" w:sz="8" w:space="0" w:color="000000"/>
            </w:tcBorders>
          </w:tcPr>
          <w:p w14:paraId="37E44791" w14:textId="77777777" w:rsidR="00BF056F" w:rsidRPr="005224CE" w:rsidRDefault="00BF056F" w:rsidP="00BE29ED">
            <w:pPr>
              <w:rPr>
                <w:i/>
                <w:sz w:val="16"/>
                <w:szCs w:val="16"/>
              </w:rPr>
            </w:pPr>
            <w:r w:rsidRPr="005224CE">
              <w:rPr>
                <w:i/>
                <w:sz w:val="16"/>
                <w:szCs w:val="16"/>
              </w:rPr>
              <w:t>0.222</w:t>
            </w:r>
          </w:p>
        </w:tc>
        <w:tc>
          <w:tcPr>
            <w:tcW w:w="963" w:type="dxa"/>
            <w:tcBorders>
              <w:right w:val="single" w:sz="8" w:space="0" w:color="000000"/>
            </w:tcBorders>
          </w:tcPr>
          <w:p w14:paraId="4B9A6429" w14:textId="77777777" w:rsidR="00BF056F" w:rsidRPr="005224CE" w:rsidRDefault="00BF056F" w:rsidP="00BE29ED">
            <w:pPr>
              <w:rPr>
                <w:i/>
                <w:sz w:val="16"/>
                <w:szCs w:val="16"/>
              </w:rPr>
            </w:pPr>
            <w:r w:rsidRPr="005224CE">
              <w:rPr>
                <w:i/>
                <w:sz w:val="16"/>
                <w:szCs w:val="16"/>
              </w:rPr>
              <w:t>0.055</w:t>
            </w:r>
          </w:p>
        </w:tc>
      </w:tr>
      <w:tr w:rsidR="00BF056F" w:rsidRPr="005224CE" w14:paraId="53B744E5" w14:textId="77777777" w:rsidTr="00BE29ED">
        <w:trPr>
          <w:trHeight w:val="226"/>
        </w:trPr>
        <w:tc>
          <w:tcPr>
            <w:tcW w:w="1917" w:type="dxa"/>
          </w:tcPr>
          <w:p w14:paraId="3717A4BD" w14:textId="77777777" w:rsidR="00BF056F" w:rsidRPr="005224CE" w:rsidRDefault="00BF056F" w:rsidP="00BE29ED">
            <w:pPr>
              <w:rPr>
                <w:i/>
                <w:sz w:val="16"/>
                <w:szCs w:val="16"/>
              </w:rPr>
            </w:pPr>
            <w:r w:rsidRPr="005224CE">
              <w:rPr>
                <w:i/>
                <w:sz w:val="16"/>
                <w:szCs w:val="16"/>
              </w:rPr>
              <w:t>Serbia 2013</w:t>
            </w:r>
          </w:p>
        </w:tc>
        <w:tc>
          <w:tcPr>
            <w:tcW w:w="843" w:type="dxa"/>
            <w:tcBorders>
              <w:right w:val="single" w:sz="8" w:space="0" w:color="000000"/>
            </w:tcBorders>
          </w:tcPr>
          <w:p w14:paraId="2117A5D4" w14:textId="77777777" w:rsidR="00BF056F" w:rsidRPr="005224CE" w:rsidRDefault="00BF056F" w:rsidP="00BE29ED">
            <w:pPr>
              <w:rPr>
                <w:i/>
                <w:sz w:val="16"/>
                <w:szCs w:val="16"/>
              </w:rPr>
            </w:pPr>
            <w:r w:rsidRPr="005224CE">
              <w:rPr>
                <w:i/>
                <w:sz w:val="16"/>
                <w:szCs w:val="16"/>
              </w:rPr>
              <w:t>Net</w:t>
            </w:r>
          </w:p>
        </w:tc>
        <w:tc>
          <w:tcPr>
            <w:tcW w:w="911" w:type="dxa"/>
            <w:tcBorders>
              <w:left w:val="single" w:sz="8" w:space="0" w:color="000000"/>
            </w:tcBorders>
          </w:tcPr>
          <w:p w14:paraId="23416E37" w14:textId="77777777" w:rsidR="00BF056F" w:rsidRPr="005224CE" w:rsidRDefault="00BF056F" w:rsidP="00BE29ED">
            <w:pPr>
              <w:rPr>
                <w:i/>
                <w:sz w:val="16"/>
                <w:szCs w:val="16"/>
              </w:rPr>
            </w:pPr>
            <w:r w:rsidRPr="005224CE">
              <w:rPr>
                <w:i/>
                <w:sz w:val="16"/>
                <w:szCs w:val="16"/>
              </w:rPr>
              <w:t>0.518</w:t>
            </w:r>
          </w:p>
        </w:tc>
        <w:tc>
          <w:tcPr>
            <w:tcW w:w="1014" w:type="dxa"/>
            <w:tcBorders>
              <w:right w:val="single" w:sz="8" w:space="0" w:color="000000"/>
            </w:tcBorders>
          </w:tcPr>
          <w:p w14:paraId="202DF04D" w14:textId="77777777" w:rsidR="00BF056F" w:rsidRPr="005224CE" w:rsidRDefault="00BF056F" w:rsidP="00BE29ED">
            <w:pPr>
              <w:rPr>
                <w:i/>
                <w:sz w:val="16"/>
                <w:szCs w:val="16"/>
              </w:rPr>
            </w:pPr>
            <w:r w:rsidRPr="005224CE">
              <w:rPr>
                <w:i/>
                <w:sz w:val="16"/>
                <w:szCs w:val="16"/>
              </w:rPr>
              <w:t>0.332</w:t>
            </w:r>
          </w:p>
        </w:tc>
        <w:tc>
          <w:tcPr>
            <w:tcW w:w="692" w:type="dxa"/>
            <w:tcBorders>
              <w:left w:val="single" w:sz="8" w:space="0" w:color="000000"/>
            </w:tcBorders>
          </w:tcPr>
          <w:p w14:paraId="1D6875EB" w14:textId="77777777" w:rsidR="00BF056F" w:rsidRPr="005224CE" w:rsidRDefault="00BF056F" w:rsidP="00BE29ED">
            <w:pPr>
              <w:rPr>
                <w:i/>
                <w:sz w:val="16"/>
                <w:szCs w:val="16"/>
              </w:rPr>
            </w:pPr>
            <w:r w:rsidRPr="005224CE">
              <w:rPr>
                <w:i/>
                <w:sz w:val="16"/>
                <w:szCs w:val="16"/>
              </w:rPr>
              <w:t>36%</w:t>
            </w:r>
          </w:p>
        </w:tc>
        <w:tc>
          <w:tcPr>
            <w:tcW w:w="1170" w:type="dxa"/>
          </w:tcPr>
          <w:p w14:paraId="4B8077D6" w14:textId="77777777" w:rsidR="00BF056F" w:rsidRPr="005224CE" w:rsidRDefault="00BF056F" w:rsidP="00BE29ED">
            <w:pPr>
              <w:rPr>
                <w:i/>
                <w:sz w:val="16"/>
                <w:szCs w:val="16"/>
              </w:rPr>
            </w:pPr>
            <w:r w:rsidRPr="005224CE">
              <w:rPr>
                <w:i/>
                <w:sz w:val="16"/>
                <w:szCs w:val="16"/>
              </w:rPr>
              <w:t>36%</w:t>
            </w:r>
          </w:p>
        </w:tc>
        <w:tc>
          <w:tcPr>
            <w:tcW w:w="1025" w:type="dxa"/>
            <w:tcBorders>
              <w:right w:val="single" w:sz="8" w:space="0" w:color="000000"/>
            </w:tcBorders>
          </w:tcPr>
          <w:p w14:paraId="1A8220D0" w14:textId="77777777" w:rsidR="00BF056F" w:rsidRPr="005224CE" w:rsidRDefault="00BF056F" w:rsidP="00BE29ED">
            <w:pPr>
              <w:rPr>
                <w:i/>
                <w:sz w:val="16"/>
                <w:szCs w:val="16"/>
              </w:rPr>
            </w:pPr>
            <w:r w:rsidRPr="005224CE">
              <w:rPr>
                <w:i/>
                <w:sz w:val="16"/>
                <w:szCs w:val="16"/>
              </w:rPr>
              <w:t>0%</w:t>
            </w:r>
          </w:p>
        </w:tc>
        <w:tc>
          <w:tcPr>
            <w:tcW w:w="978" w:type="dxa"/>
            <w:tcBorders>
              <w:left w:val="single" w:sz="8" w:space="0" w:color="000000"/>
            </w:tcBorders>
          </w:tcPr>
          <w:p w14:paraId="0D319DC3" w14:textId="77777777" w:rsidR="00BF056F" w:rsidRPr="005224CE" w:rsidRDefault="00BF056F" w:rsidP="00BE29ED">
            <w:pPr>
              <w:rPr>
                <w:i/>
                <w:sz w:val="16"/>
                <w:szCs w:val="16"/>
              </w:rPr>
            </w:pPr>
            <w:r w:rsidRPr="005224CE">
              <w:rPr>
                <w:i/>
                <w:sz w:val="16"/>
                <w:szCs w:val="16"/>
              </w:rPr>
              <w:t>0.336</w:t>
            </w:r>
          </w:p>
        </w:tc>
        <w:tc>
          <w:tcPr>
            <w:tcW w:w="963" w:type="dxa"/>
            <w:tcBorders>
              <w:right w:val="single" w:sz="8" w:space="0" w:color="000000"/>
            </w:tcBorders>
          </w:tcPr>
          <w:p w14:paraId="437DFF48" w14:textId="77777777" w:rsidR="00BF056F" w:rsidRPr="005224CE" w:rsidRDefault="00BF056F" w:rsidP="00BE29ED">
            <w:pPr>
              <w:rPr>
                <w:i/>
                <w:sz w:val="16"/>
                <w:szCs w:val="16"/>
              </w:rPr>
            </w:pPr>
            <w:r w:rsidRPr="005224CE">
              <w:rPr>
                <w:i/>
                <w:sz w:val="16"/>
                <w:szCs w:val="16"/>
              </w:rPr>
              <w:t>0.183</w:t>
            </w:r>
          </w:p>
        </w:tc>
      </w:tr>
      <w:tr w:rsidR="00BF056F" w:rsidRPr="005224CE" w14:paraId="51FDBA41" w14:textId="77777777" w:rsidTr="00BE29ED">
        <w:trPr>
          <w:trHeight w:val="227"/>
        </w:trPr>
        <w:tc>
          <w:tcPr>
            <w:tcW w:w="1917" w:type="dxa"/>
          </w:tcPr>
          <w:p w14:paraId="38DAF9EE" w14:textId="77777777" w:rsidR="00BF056F" w:rsidRPr="005224CE" w:rsidRDefault="00BF056F" w:rsidP="00BE29ED">
            <w:pPr>
              <w:rPr>
                <w:sz w:val="16"/>
                <w:szCs w:val="16"/>
              </w:rPr>
            </w:pPr>
            <w:r w:rsidRPr="005224CE">
              <w:rPr>
                <w:sz w:val="16"/>
                <w:szCs w:val="16"/>
              </w:rPr>
              <w:t>Slovakia 2013</w:t>
            </w:r>
          </w:p>
        </w:tc>
        <w:tc>
          <w:tcPr>
            <w:tcW w:w="843" w:type="dxa"/>
            <w:tcBorders>
              <w:right w:val="single" w:sz="8" w:space="0" w:color="000000"/>
            </w:tcBorders>
          </w:tcPr>
          <w:p w14:paraId="43B2F926" w14:textId="77777777" w:rsidR="00BF056F" w:rsidRPr="005224CE" w:rsidRDefault="00BF056F" w:rsidP="00BE29ED">
            <w:pPr>
              <w:rPr>
                <w:sz w:val="16"/>
                <w:szCs w:val="16"/>
              </w:rPr>
            </w:pPr>
            <w:r w:rsidRPr="005224CE">
              <w:rPr>
                <w:sz w:val="16"/>
                <w:szCs w:val="16"/>
              </w:rPr>
              <w:t>Gross</w:t>
            </w:r>
          </w:p>
        </w:tc>
        <w:tc>
          <w:tcPr>
            <w:tcW w:w="911" w:type="dxa"/>
            <w:tcBorders>
              <w:left w:val="single" w:sz="8" w:space="0" w:color="000000"/>
            </w:tcBorders>
          </w:tcPr>
          <w:p w14:paraId="440D10E7" w14:textId="77777777" w:rsidR="00BF056F" w:rsidRPr="005224CE" w:rsidRDefault="00BF056F" w:rsidP="00BE29ED">
            <w:pPr>
              <w:rPr>
                <w:sz w:val="16"/>
                <w:szCs w:val="16"/>
              </w:rPr>
            </w:pPr>
            <w:r w:rsidRPr="005224CE">
              <w:rPr>
                <w:sz w:val="16"/>
                <w:szCs w:val="16"/>
              </w:rPr>
              <w:t>0.425</w:t>
            </w:r>
          </w:p>
        </w:tc>
        <w:tc>
          <w:tcPr>
            <w:tcW w:w="1014" w:type="dxa"/>
            <w:tcBorders>
              <w:right w:val="single" w:sz="8" w:space="0" w:color="000000"/>
            </w:tcBorders>
          </w:tcPr>
          <w:p w14:paraId="444E4F8D" w14:textId="77777777" w:rsidR="00BF056F" w:rsidRPr="005224CE" w:rsidRDefault="00BF056F" w:rsidP="00BE29ED">
            <w:pPr>
              <w:rPr>
                <w:sz w:val="16"/>
                <w:szCs w:val="16"/>
              </w:rPr>
            </w:pPr>
            <w:r w:rsidRPr="005224CE">
              <w:rPr>
                <w:sz w:val="16"/>
                <w:szCs w:val="16"/>
              </w:rPr>
              <w:t>0.268</w:t>
            </w:r>
          </w:p>
        </w:tc>
        <w:tc>
          <w:tcPr>
            <w:tcW w:w="692" w:type="dxa"/>
            <w:tcBorders>
              <w:left w:val="single" w:sz="8" w:space="0" w:color="000000"/>
            </w:tcBorders>
          </w:tcPr>
          <w:p w14:paraId="0B4EA1B4" w14:textId="77777777" w:rsidR="00BF056F" w:rsidRPr="005224CE" w:rsidRDefault="00BF056F" w:rsidP="00BE29ED">
            <w:pPr>
              <w:rPr>
                <w:sz w:val="16"/>
                <w:szCs w:val="16"/>
              </w:rPr>
            </w:pPr>
            <w:r w:rsidRPr="005224CE">
              <w:rPr>
                <w:sz w:val="16"/>
                <w:szCs w:val="16"/>
              </w:rPr>
              <w:t>37%</w:t>
            </w:r>
          </w:p>
        </w:tc>
        <w:tc>
          <w:tcPr>
            <w:tcW w:w="1170" w:type="dxa"/>
          </w:tcPr>
          <w:p w14:paraId="629E22D2" w14:textId="77777777" w:rsidR="00BF056F" w:rsidRPr="005224CE" w:rsidRDefault="00BF056F" w:rsidP="00BE29ED">
            <w:pPr>
              <w:rPr>
                <w:sz w:val="16"/>
                <w:szCs w:val="16"/>
              </w:rPr>
            </w:pPr>
            <w:r w:rsidRPr="005224CE">
              <w:rPr>
                <w:sz w:val="16"/>
                <w:szCs w:val="16"/>
              </w:rPr>
              <w:t>32%</w:t>
            </w:r>
          </w:p>
        </w:tc>
        <w:tc>
          <w:tcPr>
            <w:tcW w:w="1025" w:type="dxa"/>
            <w:tcBorders>
              <w:right w:val="single" w:sz="8" w:space="0" w:color="000000"/>
            </w:tcBorders>
          </w:tcPr>
          <w:p w14:paraId="67AAC77A" w14:textId="77777777" w:rsidR="00BF056F" w:rsidRPr="005224CE" w:rsidRDefault="00BF056F" w:rsidP="00BE29ED">
            <w:pPr>
              <w:rPr>
                <w:sz w:val="16"/>
                <w:szCs w:val="16"/>
              </w:rPr>
            </w:pPr>
            <w:r w:rsidRPr="005224CE">
              <w:rPr>
                <w:sz w:val="16"/>
                <w:szCs w:val="16"/>
              </w:rPr>
              <w:t>4%</w:t>
            </w:r>
          </w:p>
        </w:tc>
        <w:tc>
          <w:tcPr>
            <w:tcW w:w="978" w:type="dxa"/>
            <w:tcBorders>
              <w:left w:val="single" w:sz="8" w:space="0" w:color="000000"/>
            </w:tcBorders>
          </w:tcPr>
          <w:p w14:paraId="1DB37075" w14:textId="77777777" w:rsidR="00BF056F" w:rsidRPr="005224CE" w:rsidRDefault="00BF056F" w:rsidP="00BE29ED">
            <w:pPr>
              <w:rPr>
                <w:sz w:val="16"/>
                <w:szCs w:val="16"/>
              </w:rPr>
            </w:pPr>
            <w:r w:rsidRPr="005224CE">
              <w:rPr>
                <w:sz w:val="16"/>
                <w:szCs w:val="16"/>
              </w:rPr>
              <w:t>0.209</w:t>
            </w:r>
          </w:p>
        </w:tc>
        <w:tc>
          <w:tcPr>
            <w:tcW w:w="963" w:type="dxa"/>
            <w:tcBorders>
              <w:right w:val="single" w:sz="8" w:space="0" w:color="000000"/>
            </w:tcBorders>
          </w:tcPr>
          <w:p w14:paraId="07EE09E1" w14:textId="77777777" w:rsidR="00BF056F" w:rsidRPr="005224CE" w:rsidRDefault="00BF056F" w:rsidP="00BE29ED">
            <w:pPr>
              <w:rPr>
                <w:sz w:val="16"/>
                <w:szCs w:val="16"/>
              </w:rPr>
            </w:pPr>
            <w:r w:rsidRPr="005224CE">
              <w:rPr>
                <w:sz w:val="16"/>
                <w:szCs w:val="16"/>
              </w:rPr>
              <w:t>-0.108</w:t>
            </w:r>
          </w:p>
        </w:tc>
      </w:tr>
      <w:tr w:rsidR="00BF056F" w:rsidRPr="005224CE" w14:paraId="427D5D38" w14:textId="77777777" w:rsidTr="00BE29ED">
        <w:trPr>
          <w:trHeight w:val="226"/>
        </w:trPr>
        <w:tc>
          <w:tcPr>
            <w:tcW w:w="1917" w:type="dxa"/>
          </w:tcPr>
          <w:p w14:paraId="0DDF2E53" w14:textId="77777777" w:rsidR="00BF056F" w:rsidRPr="005224CE" w:rsidRDefault="00BF056F" w:rsidP="00BE29ED">
            <w:pPr>
              <w:rPr>
                <w:i/>
                <w:sz w:val="16"/>
                <w:szCs w:val="16"/>
              </w:rPr>
            </w:pPr>
            <w:r w:rsidRPr="005224CE">
              <w:rPr>
                <w:i/>
                <w:sz w:val="16"/>
                <w:szCs w:val="16"/>
              </w:rPr>
              <w:t>Slovenia 2012</w:t>
            </w:r>
          </w:p>
        </w:tc>
        <w:tc>
          <w:tcPr>
            <w:tcW w:w="843" w:type="dxa"/>
            <w:tcBorders>
              <w:right w:val="single" w:sz="8" w:space="0" w:color="000000"/>
            </w:tcBorders>
          </w:tcPr>
          <w:p w14:paraId="4600F068" w14:textId="77777777" w:rsidR="00BF056F" w:rsidRPr="005224CE" w:rsidRDefault="00BF056F" w:rsidP="00BE29ED">
            <w:pPr>
              <w:rPr>
                <w:i/>
                <w:sz w:val="16"/>
                <w:szCs w:val="16"/>
              </w:rPr>
            </w:pPr>
            <w:r w:rsidRPr="005224CE">
              <w:rPr>
                <w:i/>
                <w:sz w:val="16"/>
                <w:szCs w:val="16"/>
              </w:rPr>
              <w:t>Net</w:t>
            </w:r>
          </w:p>
        </w:tc>
        <w:tc>
          <w:tcPr>
            <w:tcW w:w="911" w:type="dxa"/>
            <w:tcBorders>
              <w:left w:val="single" w:sz="8" w:space="0" w:color="000000"/>
            </w:tcBorders>
          </w:tcPr>
          <w:p w14:paraId="2D139FD9" w14:textId="77777777" w:rsidR="00BF056F" w:rsidRPr="005224CE" w:rsidRDefault="00BF056F" w:rsidP="00BE29ED">
            <w:pPr>
              <w:rPr>
                <w:i/>
                <w:sz w:val="16"/>
                <w:szCs w:val="16"/>
              </w:rPr>
            </w:pPr>
            <w:r w:rsidRPr="005224CE">
              <w:rPr>
                <w:i/>
                <w:sz w:val="16"/>
                <w:szCs w:val="16"/>
              </w:rPr>
              <w:t>0.449</w:t>
            </w:r>
          </w:p>
        </w:tc>
        <w:tc>
          <w:tcPr>
            <w:tcW w:w="1014" w:type="dxa"/>
            <w:tcBorders>
              <w:right w:val="single" w:sz="8" w:space="0" w:color="000000"/>
            </w:tcBorders>
          </w:tcPr>
          <w:p w14:paraId="64E8080B" w14:textId="77777777" w:rsidR="00BF056F" w:rsidRPr="005224CE" w:rsidRDefault="00BF056F" w:rsidP="00BE29ED">
            <w:pPr>
              <w:rPr>
                <w:i/>
                <w:sz w:val="16"/>
                <w:szCs w:val="16"/>
              </w:rPr>
            </w:pPr>
            <w:r w:rsidRPr="005224CE">
              <w:rPr>
                <w:i/>
                <w:sz w:val="16"/>
                <w:szCs w:val="16"/>
              </w:rPr>
              <w:t>0.271</w:t>
            </w:r>
          </w:p>
        </w:tc>
        <w:tc>
          <w:tcPr>
            <w:tcW w:w="692" w:type="dxa"/>
            <w:tcBorders>
              <w:left w:val="single" w:sz="8" w:space="0" w:color="000000"/>
            </w:tcBorders>
          </w:tcPr>
          <w:p w14:paraId="34898163" w14:textId="77777777" w:rsidR="00BF056F" w:rsidRPr="005224CE" w:rsidRDefault="00BF056F" w:rsidP="00BE29ED">
            <w:pPr>
              <w:rPr>
                <w:i/>
                <w:sz w:val="16"/>
                <w:szCs w:val="16"/>
              </w:rPr>
            </w:pPr>
            <w:r w:rsidRPr="005224CE">
              <w:rPr>
                <w:i/>
                <w:sz w:val="16"/>
                <w:szCs w:val="16"/>
              </w:rPr>
              <w:t>40%</w:t>
            </w:r>
          </w:p>
        </w:tc>
        <w:tc>
          <w:tcPr>
            <w:tcW w:w="1170" w:type="dxa"/>
          </w:tcPr>
          <w:p w14:paraId="1A358251" w14:textId="77777777" w:rsidR="00BF056F" w:rsidRPr="005224CE" w:rsidRDefault="00BF056F" w:rsidP="00BE29ED">
            <w:pPr>
              <w:rPr>
                <w:i/>
                <w:sz w:val="16"/>
                <w:szCs w:val="16"/>
              </w:rPr>
            </w:pPr>
            <w:r w:rsidRPr="005224CE">
              <w:rPr>
                <w:i/>
                <w:sz w:val="16"/>
                <w:szCs w:val="16"/>
              </w:rPr>
              <w:t>40%</w:t>
            </w:r>
          </w:p>
        </w:tc>
        <w:tc>
          <w:tcPr>
            <w:tcW w:w="1025" w:type="dxa"/>
            <w:tcBorders>
              <w:right w:val="single" w:sz="8" w:space="0" w:color="000000"/>
            </w:tcBorders>
          </w:tcPr>
          <w:p w14:paraId="11D51E9E" w14:textId="77777777" w:rsidR="00BF056F" w:rsidRPr="005224CE" w:rsidRDefault="00BF056F" w:rsidP="00BE29ED">
            <w:pPr>
              <w:rPr>
                <w:i/>
                <w:sz w:val="16"/>
                <w:szCs w:val="16"/>
              </w:rPr>
            </w:pPr>
            <w:r w:rsidRPr="005224CE">
              <w:rPr>
                <w:i/>
                <w:sz w:val="16"/>
                <w:szCs w:val="16"/>
              </w:rPr>
              <w:t>0%</w:t>
            </w:r>
          </w:p>
        </w:tc>
        <w:tc>
          <w:tcPr>
            <w:tcW w:w="978" w:type="dxa"/>
            <w:tcBorders>
              <w:left w:val="single" w:sz="8" w:space="0" w:color="000000"/>
            </w:tcBorders>
          </w:tcPr>
          <w:p w14:paraId="380447ED" w14:textId="77777777" w:rsidR="00BF056F" w:rsidRPr="005224CE" w:rsidRDefault="00BF056F" w:rsidP="00BE29ED">
            <w:pPr>
              <w:rPr>
                <w:i/>
                <w:sz w:val="16"/>
                <w:szCs w:val="16"/>
              </w:rPr>
            </w:pPr>
            <w:r w:rsidRPr="005224CE">
              <w:rPr>
                <w:i/>
                <w:sz w:val="16"/>
                <w:szCs w:val="16"/>
              </w:rPr>
              <w:t>0.282</w:t>
            </w:r>
          </w:p>
        </w:tc>
        <w:tc>
          <w:tcPr>
            <w:tcW w:w="963" w:type="dxa"/>
            <w:tcBorders>
              <w:right w:val="single" w:sz="8" w:space="0" w:color="000000"/>
            </w:tcBorders>
          </w:tcPr>
          <w:p w14:paraId="17480F3D" w14:textId="77777777" w:rsidR="00BF056F" w:rsidRPr="005224CE" w:rsidRDefault="00BF056F" w:rsidP="00BE29ED">
            <w:pPr>
              <w:rPr>
                <w:i/>
                <w:sz w:val="16"/>
                <w:szCs w:val="16"/>
              </w:rPr>
            </w:pPr>
            <w:r w:rsidRPr="005224CE">
              <w:rPr>
                <w:i/>
                <w:sz w:val="16"/>
                <w:szCs w:val="16"/>
              </w:rPr>
              <w:t>0.002</w:t>
            </w:r>
          </w:p>
        </w:tc>
      </w:tr>
      <w:tr w:rsidR="00BF056F" w:rsidRPr="005224CE" w14:paraId="5F65DA37" w14:textId="77777777" w:rsidTr="00BE29ED">
        <w:trPr>
          <w:trHeight w:val="226"/>
        </w:trPr>
        <w:tc>
          <w:tcPr>
            <w:tcW w:w="1917" w:type="dxa"/>
          </w:tcPr>
          <w:p w14:paraId="5E6E00D0" w14:textId="77777777" w:rsidR="00BF056F" w:rsidRPr="005224CE" w:rsidRDefault="00BF056F" w:rsidP="00BE29ED">
            <w:pPr>
              <w:rPr>
                <w:sz w:val="16"/>
                <w:szCs w:val="16"/>
              </w:rPr>
            </w:pPr>
            <w:r w:rsidRPr="005224CE">
              <w:rPr>
                <w:sz w:val="16"/>
                <w:szCs w:val="16"/>
              </w:rPr>
              <w:t>South Africa 2012</w:t>
            </w:r>
          </w:p>
        </w:tc>
        <w:tc>
          <w:tcPr>
            <w:tcW w:w="843" w:type="dxa"/>
            <w:tcBorders>
              <w:right w:val="single" w:sz="8" w:space="0" w:color="000000"/>
            </w:tcBorders>
          </w:tcPr>
          <w:p w14:paraId="3D2212BD" w14:textId="77777777" w:rsidR="00BF056F" w:rsidRPr="005224CE" w:rsidRDefault="00BF056F" w:rsidP="00BE29ED">
            <w:pPr>
              <w:rPr>
                <w:sz w:val="16"/>
                <w:szCs w:val="16"/>
              </w:rPr>
            </w:pPr>
            <w:r w:rsidRPr="005224CE">
              <w:rPr>
                <w:sz w:val="16"/>
                <w:szCs w:val="16"/>
              </w:rPr>
              <w:t>Gross</w:t>
            </w:r>
          </w:p>
        </w:tc>
        <w:tc>
          <w:tcPr>
            <w:tcW w:w="911" w:type="dxa"/>
            <w:tcBorders>
              <w:left w:val="single" w:sz="8" w:space="0" w:color="000000"/>
            </w:tcBorders>
          </w:tcPr>
          <w:p w14:paraId="5F35BB11" w14:textId="77777777" w:rsidR="00BF056F" w:rsidRPr="005224CE" w:rsidRDefault="00BF056F" w:rsidP="00BE29ED">
            <w:pPr>
              <w:rPr>
                <w:sz w:val="16"/>
                <w:szCs w:val="16"/>
              </w:rPr>
            </w:pPr>
            <w:r w:rsidRPr="005224CE">
              <w:rPr>
                <w:sz w:val="16"/>
                <w:szCs w:val="16"/>
              </w:rPr>
              <w:t>0.664</w:t>
            </w:r>
          </w:p>
        </w:tc>
        <w:tc>
          <w:tcPr>
            <w:tcW w:w="1014" w:type="dxa"/>
            <w:tcBorders>
              <w:right w:val="single" w:sz="8" w:space="0" w:color="000000"/>
            </w:tcBorders>
          </w:tcPr>
          <w:p w14:paraId="2B567649" w14:textId="77777777" w:rsidR="00BF056F" w:rsidRPr="005224CE" w:rsidRDefault="00BF056F" w:rsidP="00BE29ED">
            <w:pPr>
              <w:rPr>
                <w:sz w:val="16"/>
                <w:szCs w:val="16"/>
              </w:rPr>
            </w:pPr>
            <w:r w:rsidRPr="005224CE">
              <w:rPr>
                <w:sz w:val="16"/>
                <w:szCs w:val="16"/>
              </w:rPr>
              <w:t>0.572</w:t>
            </w:r>
          </w:p>
        </w:tc>
        <w:tc>
          <w:tcPr>
            <w:tcW w:w="692" w:type="dxa"/>
            <w:tcBorders>
              <w:left w:val="single" w:sz="8" w:space="0" w:color="000000"/>
            </w:tcBorders>
          </w:tcPr>
          <w:p w14:paraId="2F0492B5" w14:textId="77777777" w:rsidR="00BF056F" w:rsidRPr="005224CE" w:rsidRDefault="00BF056F" w:rsidP="00BE29ED">
            <w:pPr>
              <w:rPr>
                <w:sz w:val="16"/>
                <w:szCs w:val="16"/>
              </w:rPr>
            </w:pPr>
            <w:r w:rsidRPr="005224CE">
              <w:rPr>
                <w:sz w:val="16"/>
                <w:szCs w:val="16"/>
              </w:rPr>
              <w:t>14%</w:t>
            </w:r>
          </w:p>
        </w:tc>
        <w:tc>
          <w:tcPr>
            <w:tcW w:w="1170" w:type="dxa"/>
          </w:tcPr>
          <w:p w14:paraId="5D7CE878" w14:textId="77777777" w:rsidR="00BF056F" w:rsidRPr="005224CE" w:rsidRDefault="00BF056F" w:rsidP="00BE29ED">
            <w:pPr>
              <w:rPr>
                <w:sz w:val="16"/>
                <w:szCs w:val="16"/>
              </w:rPr>
            </w:pPr>
            <w:r w:rsidRPr="005224CE">
              <w:rPr>
                <w:sz w:val="16"/>
                <w:szCs w:val="16"/>
              </w:rPr>
              <w:t>6%</w:t>
            </w:r>
          </w:p>
        </w:tc>
        <w:tc>
          <w:tcPr>
            <w:tcW w:w="1025" w:type="dxa"/>
            <w:tcBorders>
              <w:right w:val="single" w:sz="8" w:space="0" w:color="000000"/>
            </w:tcBorders>
          </w:tcPr>
          <w:p w14:paraId="1BEF1EB6" w14:textId="77777777" w:rsidR="00BF056F" w:rsidRPr="005224CE" w:rsidRDefault="00BF056F" w:rsidP="00BE29ED">
            <w:pPr>
              <w:rPr>
                <w:sz w:val="16"/>
                <w:szCs w:val="16"/>
              </w:rPr>
            </w:pPr>
            <w:r w:rsidRPr="005224CE">
              <w:rPr>
                <w:sz w:val="16"/>
                <w:szCs w:val="16"/>
              </w:rPr>
              <w:t>8%</w:t>
            </w:r>
          </w:p>
        </w:tc>
        <w:tc>
          <w:tcPr>
            <w:tcW w:w="978" w:type="dxa"/>
            <w:tcBorders>
              <w:left w:val="single" w:sz="8" w:space="0" w:color="000000"/>
            </w:tcBorders>
          </w:tcPr>
          <w:p w14:paraId="3F79DACC" w14:textId="77777777" w:rsidR="00BF056F" w:rsidRPr="005224CE" w:rsidRDefault="00BF056F" w:rsidP="00BE29ED">
            <w:pPr>
              <w:rPr>
                <w:sz w:val="16"/>
                <w:szCs w:val="16"/>
              </w:rPr>
            </w:pPr>
            <w:r w:rsidRPr="005224CE">
              <w:rPr>
                <w:sz w:val="16"/>
                <w:szCs w:val="16"/>
              </w:rPr>
              <w:t>0.106</w:t>
            </w:r>
          </w:p>
        </w:tc>
        <w:tc>
          <w:tcPr>
            <w:tcW w:w="963" w:type="dxa"/>
            <w:tcBorders>
              <w:right w:val="single" w:sz="8" w:space="0" w:color="000000"/>
            </w:tcBorders>
          </w:tcPr>
          <w:p w14:paraId="40CBA42B" w14:textId="77777777" w:rsidR="00BF056F" w:rsidRPr="005224CE" w:rsidRDefault="00BF056F" w:rsidP="00BE29ED">
            <w:pPr>
              <w:rPr>
                <w:sz w:val="16"/>
                <w:szCs w:val="16"/>
              </w:rPr>
            </w:pPr>
            <w:r w:rsidRPr="005224CE">
              <w:rPr>
                <w:sz w:val="16"/>
                <w:szCs w:val="16"/>
              </w:rPr>
              <w:t>0.193</w:t>
            </w:r>
          </w:p>
        </w:tc>
      </w:tr>
      <w:tr w:rsidR="00BF056F" w:rsidRPr="005224CE" w14:paraId="008E9DCF" w14:textId="77777777" w:rsidTr="00BE29ED">
        <w:trPr>
          <w:trHeight w:val="226"/>
        </w:trPr>
        <w:tc>
          <w:tcPr>
            <w:tcW w:w="1917" w:type="dxa"/>
          </w:tcPr>
          <w:p w14:paraId="61714C97" w14:textId="77777777" w:rsidR="00BF056F" w:rsidRPr="005224CE" w:rsidRDefault="00BF056F" w:rsidP="00BE29ED">
            <w:pPr>
              <w:rPr>
                <w:sz w:val="16"/>
                <w:szCs w:val="16"/>
              </w:rPr>
            </w:pPr>
            <w:r w:rsidRPr="005224CE">
              <w:rPr>
                <w:sz w:val="16"/>
                <w:szCs w:val="16"/>
              </w:rPr>
              <w:t>South Korea 2012</w:t>
            </w:r>
          </w:p>
        </w:tc>
        <w:tc>
          <w:tcPr>
            <w:tcW w:w="843" w:type="dxa"/>
            <w:tcBorders>
              <w:right w:val="single" w:sz="8" w:space="0" w:color="000000"/>
            </w:tcBorders>
          </w:tcPr>
          <w:p w14:paraId="52942A2D" w14:textId="77777777" w:rsidR="00BF056F" w:rsidRPr="005224CE" w:rsidRDefault="00BF056F" w:rsidP="00BE29ED">
            <w:pPr>
              <w:rPr>
                <w:sz w:val="16"/>
                <w:szCs w:val="16"/>
              </w:rPr>
            </w:pPr>
            <w:r w:rsidRPr="005224CE">
              <w:rPr>
                <w:sz w:val="16"/>
                <w:szCs w:val="16"/>
              </w:rPr>
              <w:t>Gross</w:t>
            </w:r>
          </w:p>
        </w:tc>
        <w:tc>
          <w:tcPr>
            <w:tcW w:w="911" w:type="dxa"/>
            <w:tcBorders>
              <w:left w:val="single" w:sz="8" w:space="0" w:color="000000"/>
            </w:tcBorders>
          </w:tcPr>
          <w:p w14:paraId="1922DAB7" w14:textId="77777777" w:rsidR="00BF056F" w:rsidRPr="005224CE" w:rsidRDefault="00BF056F" w:rsidP="00BE29ED">
            <w:pPr>
              <w:rPr>
                <w:sz w:val="16"/>
                <w:szCs w:val="16"/>
              </w:rPr>
            </w:pPr>
            <w:r w:rsidRPr="005224CE">
              <w:rPr>
                <w:sz w:val="16"/>
                <w:szCs w:val="16"/>
              </w:rPr>
              <w:t>0.337</w:t>
            </w:r>
          </w:p>
        </w:tc>
        <w:tc>
          <w:tcPr>
            <w:tcW w:w="1014" w:type="dxa"/>
            <w:tcBorders>
              <w:right w:val="single" w:sz="8" w:space="0" w:color="000000"/>
            </w:tcBorders>
          </w:tcPr>
          <w:p w14:paraId="692D5434" w14:textId="77777777" w:rsidR="00BF056F" w:rsidRPr="005224CE" w:rsidRDefault="00BF056F" w:rsidP="00BE29ED">
            <w:pPr>
              <w:rPr>
                <w:sz w:val="16"/>
                <w:szCs w:val="16"/>
              </w:rPr>
            </w:pPr>
            <w:r w:rsidRPr="005224CE">
              <w:rPr>
                <w:sz w:val="16"/>
                <w:szCs w:val="16"/>
              </w:rPr>
              <w:t>0.306</w:t>
            </w:r>
          </w:p>
        </w:tc>
        <w:tc>
          <w:tcPr>
            <w:tcW w:w="692" w:type="dxa"/>
            <w:tcBorders>
              <w:left w:val="single" w:sz="8" w:space="0" w:color="000000"/>
            </w:tcBorders>
          </w:tcPr>
          <w:p w14:paraId="0B0431CD" w14:textId="77777777" w:rsidR="00BF056F" w:rsidRPr="005224CE" w:rsidRDefault="00BF056F" w:rsidP="00BE29ED">
            <w:pPr>
              <w:rPr>
                <w:sz w:val="16"/>
                <w:szCs w:val="16"/>
              </w:rPr>
            </w:pPr>
            <w:r w:rsidRPr="005224CE">
              <w:rPr>
                <w:sz w:val="16"/>
                <w:szCs w:val="16"/>
              </w:rPr>
              <w:t>9%</w:t>
            </w:r>
          </w:p>
        </w:tc>
        <w:tc>
          <w:tcPr>
            <w:tcW w:w="1170" w:type="dxa"/>
          </w:tcPr>
          <w:p w14:paraId="3AF72FF5" w14:textId="77777777" w:rsidR="00BF056F" w:rsidRPr="005224CE" w:rsidRDefault="00BF056F" w:rsidP="00BE29ED">
            <w:pPr>
              <w:rPr>
                <w:sz w:val="16"/>
                <w:szCs w:val="16"/>
              </w:rPr>
            </w:pPr>
            <w:r w:rsidRPr="005224CE">
              <w:rPr>
                <w:sz w:val="16"/>
                <w:szCs w:val="16"/>
              </w:rPr>
              <w:t>7%</w:t>
            </w:r>
          </w:p>
        </w:tc>
        <w:tc>
          <w:tcPr>
            <w:tcW w:w="1025" w:type="dxa"/>
            <w:tcBorders>
              <w:right w:val="single" w:sz="8" w:space="0" w:color="000000"/>
            </w:tcBorders>
          </w:tcPr>
          <w:p w14:paraId="37F7A378" w14:textId="77777777" w:rsidR="00BF056F" w:rsidRPr="005224CE" w:rsidRDefault="00BF056F" w:rsidP="00BE29ED">
            <w:pPr>
              <w:rPr>
                <w:sz w:val="16"/>
                <w:szCs w:val="16"/>
              </w:rPr>
            </w:pPr>
            <w:r w:rsidRPr="005224CE">
              <w:rPr>
                <w:sz w:val="16"/>
                <w:szCs w:val="16"/>
              </w:rPr>
              <w:t>2%</w:t>
            </w:r>
          </w:p>
        </w:tc>
        <w:tc>
          <w:tcPr>
            <w:tcW w:w="978" w:type="dxa"/>
            <w:tcBorders>
              <w:left w:val="single" w:sz="8" w:space="0" w:color="000000"/>
            </w:tcBorders>
          </w:tcPr>
          <w:p w14:paraId="324707CA" w14:textId="77777777" w:rsidR="00BF056F" w:rsidRPr="005224CE" w:rsidRDefault="00BF056F" w:rsidP="00BE29ED">
            <w:pPr>
              <w:rPr>
                <w:sz w:val="16"/>
                <w:szCs w:val="16"/>
              </w:rPr>
            </w:pPr>
            <w:r w:rsidRPr="005224CE">
              <w:rPr>
                <w:sz w:val="16"/>
                <w:szCs w:val="16"/>
              </w:rPr>
              <w:t>0.046</w:t>
            </w:r>
          </w:p>
        </w:tc>
        <w:tc>
          <w:tcPr>
            <w:tcW w:w="963" w:type="dxa"/>
            <w:tcBorders>
              <w:right w:val="single" w:sz="8" w:space="0" w:color="000000"/>
            </w:tcBorders>
          </w:tcPr>
          <w:p w14:paraId="6A029803" w14:textId="77777777" w:rsidR="00BF056F" w:rsidRPr="005224CE" w:rsidRDefault="00BF056F" w:rsidP="00BE29ED">
            <w:pPr>
              <w:rPr>
                <w:sz w:val="16"/>
                <w:szCs w:val="16"/>
              </w:rPr>
            </w:pPr>
            <w:r w:rsidRPr="005224CE">
              <w:rPr>
                <w:sz w:val="16"/>
                <w:szCs w:val="16"/>
              </w:rPr>
              <w:t>0.050</w:t>
            </w:r>
          </w:p>
        </w:tc>
      </w:tr>
      <w:tr w:rsidR="00BF056F" w:rsidRPr="005224CE" w14:paraId="41980338" w14:textId="77777777" w:rsidTr="00BE29ED">
        <w:trPr>
          <w:trHeight w:val="226"/>
        </w:trPr>
        <w:tc>
          <w:tcPr>
            <w:tcW w:w="1917" w:type="dxa"/>
          </w:tcPr>
          <w:p w14:paraId="7A48C531" w14:textId="77777777" w:rsidR="00BF056F" w:rsidRPr="005224CE" w:rsidRDefault="00BF056F" w:rsidP="00BE29ED">
            <w:pPr>
              <w:rPr>
                <w:sz w:val="16"/>
                <w:szCs w:val="16"/>
              </w:rPr>
            </w:pPr>
            <w:r w:rsidRPr="005224CE">
              <w:rPr>
                <w:sz w:val="16"/>
                <w:szCs w:val="16"/>
              </w:rPr>
              <w:t>Spain 2013</w:t>
            </w:r>
          </w:p>
        </w:tc>
        <w:tc>
          <w:tcPr>
            <w:tcW w:w="843" w:type="dxa"/>
            <w:tcBorders>
              <w:right w:val="single" w:sz="8" w:space="0" w:color="000000"/>
            </w:tcBorders>
          </w:tcPr>
          <w:p w14:paraId="54C1F571" w14:textId="77777777" w:rsidR="00BF056F" w:rsidRPr="005224CE" w:rsidRDefault="00BF056F" w:rsidP="00BE29ED">
            <w:pPr>
              <w:rPr>
                <w:sz w:val="16"/>
                <w:szCs w:val="16"/>
              </w:rPr>
            </w:pPr>
            <w:r w:rsidRPr="005224CE">
              <w:rPr>
                <w:sz w:val="16"/>
                <w:szCs w:val="16"/>
              </w:rPr>
              <w:t>Gross</w:t>
            </w:r>
          </w:p>
        </w:tc>
        <w:tc>
          <w:tcPr>
            <w:tcW w:w="911" w:type="dxa"/>
            <w:tcBorders>
              <w:left w:val="single" w:sz="8" w:space="0" w:color="000000"/>
            </w:tcBorders>
          </w:tcPr>
          <w:p w14:paraId="2FF1D32F" w14:textId="77777777" w:rsidR="00BF056F" w:rsidRPr="005224CE" w:rsidRDefault="00BF056F" w:rsidP="00BE29ED">
            <w:pPr>
              <w:rPr>
                <w:sz w:val="16"/>
                <w:szCs w:val="16"/>
              </w:rPr>
            </w:pPr>
            <w:r w:rsidRPr="005224CE">
              <w:rPr>
                <w:sz w:val="16"/>
                <w:szCs w:val="16"/>
              </w:rPr>
              <w:t>0.52</w:t>
            </w:r>
          </w:p>
        </w:tc>
        <w:tc>
          <w:tcPr>
            <w:tcW w:w="1014" w:type="dxa"/>
            <w:tcBorders>
              <w:right w:val="single" w:sz="8" w:space="0" w:color="000000"/>
            </w:tcBorders>
          </w:tcPr>
          <w:p w14:paraId="6B3F7176" w14:textId="77777777" w:rsidR="00BF056F" w:rsidRPr="005224CE" w:rsidRDefault="00BF056F" w:rsidP="00BE29ED">
            <w:pPr>
              <w:rPr>
                <w:sz w:val="16"/>
                <w:szCs w:val="16"/>
              </w:rPr>
            </w:pPr>
            <w:r w:rsidRPr="005224CE">
              <w:rPr>
                <w:sz w:val="16"/>
                <w:szCs w:val="16"/>
              </w:rPr>
              <w:t>0.343</w:t>
            </w:r>
          </w:p>
        </w:tc>
        <w:tc>
          <w:tcPr>
            <w:tcW w:w="692" w:type="dxa"/>
            <w:tcBorders>
              <w:left w:val="single" w:sz="8" w:space="0" w:color="000000"/>
            </w:tcBorders>
          </w:tcPr>
          <w:p w14:paraId="7BF0AF54" w14:textId="77777777" w:rsidR="00BF056F" w:rsidRPr="005224CE" w:rsidRDefault="00BF056F" w:rsidP="00BE29ED">
            <w:pPr>
              <w:rPr>
                <w:sz w:val="16"/>
                <w:szCs w:val="16"/>
              </w:rPr>
            </w:pPr>
            <w:r w:rsidRPr="005224CE">
              <w:rPr>
                <w:sz w:val="16"/>
                <w:szCs w:val="16"/>
              </w:rPr>
              <w:t>34%</w:t>
            </w:r>
          </w:p>
        </w:tc>
        <w:tc>
          <w:tcPr>
            <w:tcW w:w="1170" w:type="dxa"/>
          </w:tcPr>
          <w:p w14:paraId="5B832645" w14:textId="77777777" w:rsidR="00BF056F" w:rsidRPr="005224CE" w:rsidRDefault="00BF056F" w:rsidP="00BE29ED">
            <w:pPr>
              <w:rPr>
                <w:sz w:val="16"/>
                <w:szCs w:val="16"/>
              </w:rPr>
            </w:pPr>
            <w:r w:rsidRPr="005224CE">
              <w:rPr>
                <w:sz w:val="16"/>
                <w:szCs w:val="16"/>
              </w:rPr>
              <w:t>27%</w:t>
            </w:r>
          </w:p>
        </w:tc>
        <w:tc>
          <w:tcPr>
            <w:tcW w:w="1025" w:type="dxa"/>
            <w:tcBorders>
              <w:right w:val="single" w:sz="8" w:space="0" w:color="000000"/>
            </w:tcBorders>
          </w:tcPr>
          <w:p w14:paraId="51600F8A" w14:textId="77777777" w:rsidR="00BF056F" w:rsidRPr="005224CE" w:rsidRDefault="00BF056F" w:rsidP="00BE29ED">
            <w:pPr>
              <w:rPr>
                <w:sz w:val="16"/>
                <w:szCs w:val="16"/>
              </w:rPr>
            </w:pPr>
            <w:r w:rsidRPr="005224CE">
              <w:rPr>
                <w:sz w:val="16"/>
                <w:szCs w:val="16"/>
              </w:rPr>
              <w:t>7%</w:t>
            </w:r>
          </w:p>
        </w:tc>
        <w:tc>
          <w:tcPr>
            <w:tcW w:w="978" w:type="dxa"/>
            <w:tcBorders>
              <w:left w:val="single" w:sz="8" w:space="0" w:color="000000"/>
            </w:tcBorders>
          </w:tcPr>
          <w:p w14:paraId="6D40FF3E" w14:textId="77777777" w:rsidR="00BF056F" w:rsidRPr="005224CE" w:rsidRDefault="00BF056F" w:rsidP="00BE29ED">
            <w:pPr>
              <w:rPr>
                <w:sz w:val="16"/>
                <w:szCs w:val="16"/>
              </w:rPr>
            </w:pPr>
            <w:r w:rsidRPr="005224CE">
              <w:rPr>
                <w:sz w:val="16"/>
                <w:szCs w:val="16"/>
              </w:rPr>
              <w:t>0.263</w:t>
            </w:r>
          </w:p>
        </w:tc>
        <w:tc>
          <w:tcPr>
            <w:tcW w:w="963" w:type="dxa"/>
            <w:tcBorders>
              <w:right w:val="single" w:sz="8" w:space="0" w:color="000000"/>
            </w:tcBorders>
          </w:tcPr>
          <w:p w14:paraId="718CCCC1" w14:textId="77777777" w:rsidR="00BF056F" w:rsidRPr="005224CE" w:rsidRDefault="00BF056F" w:rsidP="00BE29ED">
            <w:pPr>
              <w:rPr>
                <w:sz w:val="16"/>
                <w:szCs w:val="16"/>
              </w:rPr>
            </w:pPr>
            <w:r w:rsidRPr="005224CE">
              <w:rPr>
                <w:sz w:val="16"/>
                <w:szCs w:val="16"/>
              </w:rPr>
              <w:t>0.153</w:t>
            </w:r>
          </w:p>
        </w:tc>
      </w:tr>
      <w:tr w:rsidR="00BF056F" w:rsidRPr="005224CE" w14:paraId="3B5318F7" w14:textId="77777777" w:rsidTr="00BE29ED">
        <w:trPr>
          <w:trHeight w:val="227"/>
        </w:trPr>
        <w:tc>
          <w:tcPr>
            <w:tcW w:w="1917" w:type="dxa"/>
          </w:tcPr>
          <w:p w14:paraId="7FC065F7" w14:textId="77777777" w:rsidR="00BF056F" w:rsidRPr="005224CE" w:rsidRDefault="00BF056F" w:rsidP="00BE29ED">
            <w:pPr>
              <w:rPr>
                <w:sz w:val="16"/>
                <w:szCs w:val="16"/>
              </w:rPr>
            </w:pPr>
            <w:r w:rsidRPr="005224CE">
              <w:rPr>
                <w:sz w:val="16"/>
                <w:szCs w:val="16"/>
              </w:rPr>
              <w:t>Sweden 2005</w:t>
            </w:r>
          </w:p>
        </w:tc>
        <w:tc>
          <w:tcPr>
            <w:tcW w:w="843" w:type="dxa"/>
            <w:tcBorders>
              <w:right w:val="single" w:sz="8" w:space="0" w:color="000000"/>
            </w:tcBorders>
          </w:tcPr>
          <w:p w14:paraId="1314A0C8" w14:textId="77777777" w:rsidR="00BF056F" w:rsidRPr="005224CE" w:rsidRDefault="00BF056F" w:rsidP="00BE29ED">
            <w:pPr>
              <w:rPr>
                <w:sz w:val="16"/>
                <w:szCs w:val="16"/>
              </w:rPr>
            </w:pPr>
            <w:r w:rsidRPr="005224CE">
              <w:rPr>
                <w:sz w:val="16"/>
                <w:szCs w:val="16"/>
              </w:rPr>
              <w:t>Gross</w:t>
            </w:r>
          </w:p>
        </w:tc>
        <w:tc>
          <w:tcPr>
            <w:tcW w:w="911" w:type="dxa"/>
            <w:tcBorders>
              <w:left w:val="single" w:sz="8" w:space="0" w:color="000000"/>
            </w:tcBorders>
          </w:tcPr>
          <w:p w14:paraId="1968C970" w14:textId="77777777" w:rsidR="00BF056F" w:rsidRPr="005224CE" w:rsidRDefault="00BF056F" w:rsidP="00BE29ED">
            <w:pPr>
              <w:rPr>
                <w:sz w:val="16"/>
                <w:szCs w:val="16"/>
              </w:rPr>
            </w:pPr>
            <w:r w:rsidRPr="005224CE">
              <w:rPr>
                <w:sz w:val="16"/>
                <w:szCs w:val="16"/>
              </w:rPr>
              <w:t>0.466</w:t>
            </w:r>
          </w:p>
        </w:tc>
        <w:tc>
          <w:tcPr>
            <w:tcW w:w="1014" w:type="dxa"/>
            <w:tcBorders>
              <w:right w:val="single" w:sz="8" w:space="0" w:color="000000"/>
            </w:tcBorders>
          </w:tcPr>
          <w:p w14:paraId="64048AAD" w14:textId="77777777" w:rsidR="00BF056F" w:rsidRPr="005224CE" w:rsidRDefault="00BF056F" w:rsidP="00BE29ED">
            <w:pPr>
              <w:rPr>
                <w:sz w:val="16"/>
                <w:szCs w:val="16"/>
              </w:rPr>
            </w:pPr>
            <w:r w:rsidRPr="005224CE">
              <w:rPr>
                <w:sz w:val="16"/>
                <w:szCs w:val="16"/>
              </w:rPr>
              <w:t>0.237</w:t>
            </w:r>
          </w:p>
        </w:tc>
        <w:tc>
          <w:tcPr>
            <w:tcW w:w="692" w:type="dxa"/>
            <w:tcBorders>
              <w:left w:val="single" w:sz="8" w:space="0" w:color="000000"/>
            </w:tcBorders>
          </w:tcPr>
          <w:p w14:paraId="1D490982" w14:textId="77777777" w:rsidR="00BF056F" w:rsidRPr="005224CE" w:rsidRDefault="00BF056F" w:rsidP="00BE29ED">
            <w:pPr>
              <w:rPr>
                <w:sz w:val="16"/>
                <w:szCs w:val="16"/>
              </w:rPr>
            </w:pPr>
            <w:r w:rsidRPr="005224CE">
              <w:rPr>
                <w:sz w:val="16"/>
                <w:szCs w:val="16"/>
              </w:rPr>
              <w:t>49%</w:t>
            </w:r>
          </w:p>
        </w:tc>
        <w:tc>
          <w:tcPr>
            <w:tcW w:w="1170" w:type="dxa"/>
          </w:tcPr>
          <w:p w14:paraId="15FE80F8" w14:textId="77777777" w:rsidR="00BF056F" w:rsidRPr="005224CE" w:rsidRDefault="00BF056F" w:rsidP="00BE29ED">
            <w:pPr>
              <w:rPr>
                <w:sz w:val="16"/>
                <w:szCs w:val="16"/>
              </w:rPr>
            </w:pPr>
            <w:r w:rsidRPr="005224CE">
              <w:rPr>
                <w:sz w:val="16"/>
                <w:szCs w:val="16"/>
              </w:rPr>
              <w:t>41%</w:t>
            </w:r>
          </w:p>
        </w:tc>
        <w:tc>
          <w:tcPr>
            <w:tcW w:w="1025" w:type="dxa"/>
            <w:tcBorders>
              <w:right w:val="single" w:sz="8" w:space="0" w:color="000000"/>
            </w:tcBorders>
          </w:tcPr>
          <w:p w14:paraId="5FA65B2C" w14:textId="77777777" w:rsidR="00BF056F" w:rsidRPr="005224CE" w:rsidRDefault="00BF056F" w:rsidP="00BE29ED">
            <w:pPr>
              <w:rPr>
                <w:sz w:val="16"/>
                <w:szCs w:val="16"/>
              </w:rPr>
            </w:pPr>
            <w:r w:rsidRPr="005224CE">
              <w:rPr>
                <w:sz w:val="16"/>
                <w:szCs w:val="16"/>
              </w:rPr>
              <w:t>8%</w:t>
            </w:r>
          </w:p>
        </w:tc>
        <w:tc>
          <w:tcPr>
            <w:tcW w:w="978" w:type="dxa"/>
            <w:tcBorders>
              <w:left w:val="single" w:sz="8" w:space="0" w:color="000000"/>
            </w:tcBorders>
          </w:tcPr>
          <w:p w14:paraId="0C047FDA" w14:textId="77777777" w:rsidR="00BF056F" w:rsidRPr="005224CE" w:rsidRDefault="00BF056F" w:rsidP="00BE29ED">
            <w:pPr>
              <w:rPr>
                <w:sz w:val="16"/>
                <w:szCs w:val="16"/>
              </w:rPr>
            </w:pPr>
            <w:r w:rsidRPr="005224CE">
              <w:rPr>
                <w:sz w:val="16"/>
                <w:szCs w:val="16"/>
              </w:rPr>
              <w:t>0.281</w:t>
            </w:r>
          </w:p>
        </w:tc>
        <w:tc>
          <w:tcPr>
            <w:tcW w:w="963" w:type="dxa"/>
            <w:tcBorders>
              <w:right w:val="single" w:sz="8" w:space="0" w:color="000000"/>
            </w:tcBorders>
          </w:tcPr>
          <w:p w14:paraId="23A99202" w14:textId="77777777" w:rsidR="00BF056F" w:rsidRPr="005224CE" w:rsidRDefault="00BF056F" w:rsidP="00BE29ED">
            <w:pPr>
              <w:rPr>
                <w:sz w:val="16"/>
                <w:szCs w:val="16"/>
              </w:rPr>
            </w:pPr>
            <w:r w:rsidRPr="005224CE">
              <w:rPr>
                <w:sz w:val="16"/>
                <w:szCs w:val="16"/>
              </w:rPr>
              <w:t>-0.074</w:t>
            </w:r>
          </w:p>
        </w:tc>
      </w:tr>
      <w:tr w:rsidR="00BF056F" w:rsidRPr="005224CE" w14:paraId="7FE4AE4B" w14:textId="77777777" w:rsidTr="00BE29ED">
        <w:trPr>
          <w:trHeight w:val="226"/>
        </w:trPr>
        <w:tc>
          <w:tcPr>
            <w:tcW w:w="1917" w:type="dxa"/>
          </w:tcPr>
          <w:p w14:paraId="7DF18515" w14:textId="77777777" w:rsidR="00BF056F" w:rsidRPr="005224CE" w:rsidRDefault="00BF056F" w:rsidP="00BE29ED">
            <w:pPr>
              <w:rPr>
                <w:sz w:val="16"/>
                <w:szCs w:val="16"/>
              </w:rPr>
            </w:pPr>
            <w:r w:rsidRPr="005224CE">
              <w:rPr>
                <w:sz w:val="16"/>
                <w:szCs w:val="16"/>
              </w:rPr>
              <w:t>Switzerland 2013</w:t>
            </w:r>
          </w:p>
        </w:tc>
        <w:tc>
          <w:tcPr>
            <w:tcW w:w="843" w:type="dxa"/>
            <w:tcBorders>
              <w:right w:val="single" w:sz="8" w:space="0" w:color="000000"/>
            </w:tcBorders>
          </w:tcPr>
          <w:p w14:paraId="358B702A" w14:textId="77777777" w:rsidR="00BF056F" w:rsidRPr="005224CE" w:rsidRDefault="00BF056F" w:rsidP="00BE29ED">
            <w:pPr>
              <w:rPr>
                <w:sz w:val="16"/>
                <w:szCs w:val="16"/>
              </w:rPr>
            </w:pPr>
            <w:r w:rsidRPr="005224CE">
              <w:rPr>
                <w:sz w:val="16"/>
                <w:szCs w:val="16"/>
              </w:rPr>
              <w:t>Gross</w:t>
            </w:r>
          </w:p>
        </w:tc>
        <w:tc>
          <w:tcPr>
            <w:tcW w:w="911" w:type="dxa"/>
            <w:tcBorders>
              <w:left w:val="single" w:sz="8" w:space="0" w:color="000000"/>
            </w:tcBorders>
          </w:tcPr>
          <w:p w14:paraId="415AC6B6" w14:textId="77777777" w:rsidR="00BF056F" w:rsidRPr="005224CE" w:rsidRDefault="00BF056F" w:rsidP="00BE29ED">
            <w:pPr>
              <w:rPr>
                <w:sz w:val="16"/>
                <w:szCs w:val="16"/>
              </w:rPr>
            </w:pPr>
            <w:r w:rsidRPr="005224CE">
              <w:rPr>
                <w:sz w:val="16"/>
                <w:szCs w:val="16"/>
              </w:rPr>
              <w:t>0.425</w:t>
            </w:r>
          </w:p>
        </w:tc>
        <w:tc>
          <w:tcPr>
            <w:tcW w:w="1014" w:type="dxa"/>
            <w:tcBorders>
              <w:right w:val="single" w:sz="8" w:space="0" w:color="000000"/>
            </w:tcBorders>
          </w:tcPr>
          <w:p w14:paraId="52860A95" w14:textId="77777777" w:rsidR="00BF056F" w:rsidRPr="005224CE" w:rsidRDefault="00BF056F" w:rsidP="00BE29ED">
            <w:pPr>
              <w:rPr>
                <w:sz w:val="16"/>
                <w:szCs w:val="16"/>
              </w:rPr>
            </w:pPr>
            <w:r w:rsidRPr="005224CE">
              <w:rPr>
                <w:sz w:val="16"/>
                <w:szCs w:val="16"/>
              </w:rPr>
              <w:t>0.295</w:t>
            </w:r>
          </w:p>
        </w:tc>
        <w:tc>
          <w:tcPr>
            <w:tcW w:w="692" w:type="dxa"/>
            <w:tcBorders>
              <w:left w:val="single" w:sz="8" w:space="0" w:color="000000"/>
            </w:tcBorders>
          </w:tcPr>
          <w:p w14:paraId="7B50E77E" w14:textId="77777777" w:rsidR="00BF056F" w:rsidRPr="005224CE" w:rsidRDefault="00BF056F" w:rsidP="00BE29ED">
            <w:pPr>
              <w:rPr>
                <w:sz w:val="16"/>
                <w:szCs w:val="16"/>
              </w:rPr>
            </w:pPr>
            <w:r w:rsidRPr="005224CE">
              <w:rPr>
                <w:sz w:val="16"/>
                <w:szCs w:val="16"/>
              </w:rPr>
              <w:t>31%</w:t>
            </w:r>
          </w:p>
        </w:tc>
        <w:tc>
          <w:tcPr>
            <w:tcW w:w="1170" w:type="dxa"/>
          </w:tcPr>
          <w:p w14:paraId="69CDC628" w14:textId="77777777" w:rsidR="00BF056F" w:rsidRPr="005224CE" w:rsidRDefault="00BF056F" w:rsidP="00BE29ED">
            <w:pPr>
              <w:rPr>
                <w:sz w:val="16"/>
                <w:szCs w:val="16"/>
              </w:rPr>
            </w:pPr>
            <w:r w:rsidRPr="005224CE">
              <w:rPr>
                <w:sz w:val="16"/>
                <w:szCs w:val="16"/>
              </w:rPr>
              <w:t>29%</w:t>
            </w:r>
          </w:p>
        </w:tc>
        <w:tc>
          <w:tcPr>
            <w:tcW w:w="1025" w:type="dxa"/>
            <w:tcBorders>
              <w:right w:val="single" w:sz="8" w:space="0" w:color="000000"/>
            </w:tcBorders>
          </w:tcPr>
          <w:p w14:paraId="1637D044" w14:textId="77777777" w:rsidR="00BF056F" w:rsidRPr="005224CE" w:rsidRDefault="00BF056F" w:rsidP="00BE29ED">
            <w:pPr>
              <w:rPr>
                <w:sz w:val="16"/>
                <w:szCs w:val="16"/>
              </w:rPr>
            </w:pPr>
            <w:r w:rsidRPr="005224CE">
              <w:rPr>
                <w:sz w:val="16"/>
                <w:szCs w:val="16"/>
              </w:rPr>
              <w:t>1%</w:t>
            </w:r>
          </w:p>
        </w:tc>
        <w:tc>
          <w:tcPr>
            <w:tcW w:w="978" w:type="dxa"/>
            <w:tcBorders>
              <w:left w:val="single" w:sz="8" w:space="0" w:color="000000"/>
            </w:tcBorders>
          </w:tcPr>
          <w:p w14:paraId="763D6B1C" w14:textId="77777777" w:rsidR="00BF056F" w:rsidRPr="005224CE" w:rsidRDefault="00BF056F" w:rsidP="00BE29ED">
            <w:pPr>
              <w:rPr>
                <w:sz w:val="16"/>
                <w:szCs w:val="16"/>
              </w:rPr>
            </w:pPr>
            <w:r w:rsidRPr="005224CE">
              <w:rPr>
                <w:sz w:val="16"/>
                <w:szCs w:val="16"/>
              </w:rPr>
              <w:t>0.172</w:t>
            </w:r>
          </w:p>
        </w:tc>
        <w:tc>
          <w:tcPr>
            <w:tcW w:w="963" w:type="dxa"/>
            <w:tcBorders>
              <w:right w:val="single" w:sz="8" w:space="0" w:color="000000"/>
            </w:tcBorders>
          </w:tcPr>
          <w:p w14:paraId="2D430A08" w14:textId="77777777" w:rsidR="00BF056F" w:rsidRPr="005224CE" w:rsidRDefault="00BF056F" w:rsidP="00BE29ED">
            <w:pPr>
              <w:rPr>
                <w:sz w:val="16"/>
                <w:szCs w:val="16"/>
              </w:rPr>
            </w:pPr>
            <w:r w:rsidRPr="005224CE">
              <w:rPr>
                <w:sz w:val="16"/>
                <w:szCs w:val="16"/>
              </w:rPr>
              <w:t>-0.144</w:t>
            </w:r>
          </w:p>
        </w:tc>
      </w:tr>
      <w:tr w:rsidR="00BF056F" w:rsidRPr="005224CE" w14:paraId="5C649D8E" w14:textId="77777777" w:rsidTr="00BE29ED">
        <w:trPr>
          <w:trHeight w:val="227"/>
        </w:trPr>
        <w:tc>
          <w:tcPr>
            <w:tcW w:w="1917" w:type="dxa"/>
          </w:tcPr>
          <w:p w14:paraId="02FF67D7" w14:textId="77777777" w:rsidR="00BF056F" w:rsidRPr="005224CE" w:rsidRDefault="00BF056F" w:rsidP="00BE29ED">
            <w:pPr>
              <w:rPr>
                <w:sz w:val="16"/>
                <w:szCs w:val="16"/>
              </w:rPr>
            </w:pPr>
            <w:r w:rsidRPr="005224CE">
              <w:rPr>
                <w:sz w:val="16"/>
                <w:szCs w:val="16"/>
              </w:rPr>
              <w:t>Taiwan 2013</w:t>
            </w:r>
          </w:p>
        </w:tc>
        <w:tc>
          <w:tcPr>
            <w:tcW w:w="843" w:type="dxa"/>
            <w:tcBorders>
              <w:right w:val="single" w:sz="8" w:space="0" w:color="000000"/>
            </w:tcBorders>
          </w:tcPr>
          <w:p w14:paraId="1B3F487F" w14:textId="77777777" w:rsidR="00BF056F" w:rsidRPr="005224CE" w:rsidRDefault="00BF056F" w:rsidP="00BE29ED">
            <w:pPr>
              <w:rPr>
                <w:sz w:val="16"/>
                <w:szCs w:val="16"/>
              </w:rPr>
            </w:pPr>
            <w:r w:rsidRPr="005224CE">
              <w:rPr>
                <w:sz w:val="16"/>
                <w:szCs w:val="16"/>
              </w:rPr>
              <w:t>Gross</w:t>
            </w:r>
          </w:p>
        </w:tc>
        <w:tc>
          <w:tcPr>
            <w:tcW w:w="911" w:type="dxa"/>
            <w:tcBorders>
              <w:left w:val="single" w:sz="8" w:space="0" w:color="000000"/>
            </w:tcBorders>
          </w:tcPr>
          <w:p w14:paraId="65CCFC1D" w14:textId="77777777" w:rsidR="00BF056F" w:rsidRPr="005224CE" w:rsidRDefault="00BF056F" w:rsidP="00BE29ED">
            <w:pPr>
              <w:rPr>
                <w:sz w:val="16"/>
                <w:szCs w:val="16"/>
              </w:rPr>
            </w:pPr>
            <w:r w:rsidRPr="005224CE">
              <w:rPr>
                <w:sz w:val="16"/>
                <w:szCs w:val="16"/>
              </w:rPr>
              <w:t>0.333</w:t>
            </w:r>
          </w:p>
        </w:tc>
        <w:tc>
          <w:tcPr>
            <w:tcW w:w="1014" w:type="dxa"/>
            <w:tcBorders>
              <w:right w:val="single" w:sz="8" w:space="0" w:color="000000"/>
            </w:tcBorders>
          </w:tcPr>
          <w:p w14:paraId="03F0DC6D" w14:textId="77777777" w:rsidR="00BF056F" w:rsidRPr="005224CE" w:rsidRDefault="00BF056F" w:rsidP="00BE29ED">
            <w:pPr>
              <w:rPr>
                <w:sz w:val="16"/>
                <w:szCs w:val="16"/>
              </w:rPr>
            </w:pPr>
            <w:r w:rsidRPr="005224CE">
              <w:rPr>
                <w:sz w:val="16"/>
                <w:szCs w:val="16"/>
              </w:rPr>
              <w:t>0.308</w:t>
            </w:r>
          </w:p>
        </w:tc>
        <w:tc>
          <w:tcPr>
            <w:tcW w:w="692" w:type="dxa"/>
            <w:tcBorders>
              <w:left w:val="single" w:sz="8" w:space="0" w:color="000000"/>
            </w:tcBorders>
          </w:tcPr>
          <w:p w14:paraId="4A44E6B0" w14:textId="77777777" w:rsidR="00BF056F" w:rsidRPr="005224CE" w:rsidRDefault="00BF056F" w:rsidP="00BE29ED">
            <w:pPr>
              <w:rPr>
                <w:sz w:val="16"/>
                <w:szCs w:val="16"/>
              </w:rPr>
            </w:pPr>
            <w:r w:rsidRPr="005224CE">
              <w:rPr>
                <w:sz w:val="16"/>
                <w:szCs w:val="16"/>
              </w:rPr>
              <w:t>8%</w:t>
            </w:r>
          </w:p>
        </w:tc>
        <w:tc>
          <w:tcPr>
            <w:tcW w:w="1170" w:type="dxa"/>
          </w:tcPr>
          <w:p w14:paraId="5052C467" w14:textId="77777777" w:rsidR="00BF056F" w:rsidRPr="005224CE" w:rsidRDefault="00BF056F" w:rsidP="00BE29ED">
            <w:pPr>
              <w:rPr>
                <w:sz w:val="16"/>
                <w:szCs w:val="16"/>
              </w:rPr>
            </w:pPr>
            <w:r w:rsidRPr="005224CE">
              <w:rPr>
                <w:sz w:val="16"/>
                <w:szCs w:val="16"/>
              </w:rPr>
              <w:t>9%</w:t>
            </w:r>
          </w:p>
        </w:tc>
        <w:tc>
          <w:tcPr>
            <w:tcW w:w="1025" w:type="dxa"/>
            <w:tcBorders>
              <w:right w:val="single" w:sz="8" w:space="0" w:color="000000"/>
            </w:tcBorders>
          </w:tcPr>
          <w:p w14:paraId="124594CA" w14:textId="77777777" w:rsidR="00BF056F" w:rsidRPr="005224CE" w:rsidRDefault="00BF056F" w:rsidP="00BE29ED">
            <w:pPr>
              <w:rPr>
                <w:sz w:val="16"/>
                <w:szCs w:val="16"/>
              </w:rPr>
            </w:pPr>
            <w:r w:rsidRPr="005224CE">
              <w:rPr>
                <w:sz w:val="16"/>
                <w:szCs w:val="16"/>
              </w:rPr>
              <w:t>-1%</w:t>
            </w:r>
          </w:p>
        </w:tc>
        <w:tc>
          <w:tcPr>
            <w:tcW w:w="978" w:type="dxa"/>
            <w:tcBorders>
              <w:left w:val="single" w:sz="8" w:space="0" w:color="000000"/>
            </w:tcBorders>
          </w:tcPr>
          <w:p w14:paraId="1269B60B" w14:textId="77777777" w:rsidR="00BF056F" w:rsidRPr="005224CE" w:rsidRDefault="00BF056F" w:rsidP="00BE29ED">
            <w:pPr>
              <w:rPr>
                <w:sz w:val="16"/>
                <w:szCs w:val="16"/>
              </w:rPr>
            </w:pPr>
            <w:r w:rsidRPr="005224CE">
              <w:rPr>
                <w:sz w:val="16"/>
                <w:szCs w:val="16"/>
              </w:rPr>
              <w:t>0.099</w:t>
            </w:r>
          </w:p>
        </w:tc>
        <w:tc>
          <w:tcPr>
            <w:tcW w:w="963" w:type="dxa"/>
            <w:tcBorders>
              <w:right w:val="single" w:sz="8" w:space="0" w:color="000000"/>
            </w:tcBorders>
          </w:tcPr>
          <w:p w14:paraId="7C79815C" w14:textId="77777777" w:rsidR="00BF056F" w:rsidRPr="005224CE" w:rsidRDefault="00BF056F" w:rsidP="00BE29ED">
            <w:pPr>
              <w:rPr>
                <w:sz w:val="16"/>
                <w:szCs w:val="16"/>
              </w:rPr>
            </w:pPr>
            <w:r w:rsidRPr="005224CE">
              <w:rPr>
                <w:sz w:val="16"/>
                <w:szCs w:val="16"/>
              </w:rPr>
              <w:t>0.077</w:t>
            </w:r>
          </w:p>
        </w:tc>
      </w:tr>
      <w:tr w:rsidR="00BF056F" w:rsidRPr="005224CE" w14:paraId="2E2A45F3" w14:textId="77777777" w:rsidTr="00BE29ED">
        <w:trPr>
          <w:trHeight w:val="227"/>
        </w:trPr>
        <w:tc>
          <w:tcPr>
            <w:tcW w:w="1917" w:type="dxa"/>
          </w:tcPr>
          <w:p w14:paraId="1AFD4999" w14:textId="77777777" w:rsidR="00BF056F" w:rsidRPr="005224CE" w:rsidRDefault="00BF056F" w:rsidP="00BE29ED">
            <w:pPr>
              <w:rPr>
                <w:sz w:val="16"/>
                <w:szCs w:val="16"/>
              </w:rPr>
            </w:pPr>
            <w:r w:rsidRPr="005224CE">
              <w:rPr>
                <w:sz w:val="16"/>
                <w:szCs w:val="16"/>
              </w:rPr>
              <w:t>UK 2013</w:t>
            </w:r>
          </w:p>
        </w:tc>
        <w:tc>
          <w:tcPr>
            <w:tcW w:w="843" w:type="dxa"/>
            <w:tcBorders>
              <w:right w:val="single" w:sz="8" w:space="0" w:color="000000"/>
            </w:tcBorders>
          </w:tcPr>
          <w:p w14:paraId="01FD3379" w14:textId="77777777" w:rsidR="00BF056F" w:rsidRPr="005224CE" w:rsidRDefault="00BF056F" w:rsidP="00BE29ED">
            <w:pPr>
              <w:rPr>
                <w:sz w:val="16"/>
                <w:szCs w:val="16"/>
              </w:rPr>
            </w:pPr>
            <w:r w:rsidRPr="005224CE">
              <w:rPr>
                <w:sz w:val="16"/>
                <w:szCs w:val="16"/>
              </w:rPr>
              <w:t>Gross</w:t>
            </w:r>
          </w:p>
        </w:tc>
        <w:tc>
          <w:tcPr>
            <w:tcW w:w="911" w:type="dxa"/>
            <w:tcBorders>
              <w:left w:val="single" w:sz="8" w:space="0" w:color="000000"/>
            </w:tcBorders>
          </w:tcPr>
          <w:p w14:paraId="69AC67F8" w14:textId="77777777" w:rsidR="00BF056F" w:rsidRPr="005224CE" w:rsidRDefault="00BF056F" w:rsidP="00BE29ED">
            <w:pPr>
              <w:rPr>
                <w:sz w:val="16"/>
                <w:szCs w:val="16"/>
              </w:rPr>
            </w:pPr>
            <w:r w:rsidRPr="005224CE">
              <w:rPr>
                <w:sz w:val="16"/>
                <w:szCs w:val="16"/>
              </w:rPr>
              <w:t>0.537</w:t>
            </w:r>
          </w:p>
        </w:tc>
        <w:tc>
          <w:tcPr>
            <w:tcW w:w="1014" w:type="dxa"/>
            <w:tcBorders>
              <w:right w:val="single" w:sz="8" w:space="0" w:color="000000"/>
            </w:tcBorders>
          </w:tcPr>
          <w:p w14:paraId="161D8C16" w14:textId="77777777" w:rsidR="00BF056F" w:rsidRPr="005224CE" w:rsidRDefault="00BF056F" w:rsidP="00BE29ED">
            <w:pPr>
              <w:rPr>
                <w:sz w:val="16"/>
                <w:szCs w:val="16"/>
              </w:rPr>
            </w:pPr>
            <w:r w:rsidRPr="005224CE">
              <w:rPr>
                <w:sz w:val="16"/>
                <w:szCs w:val="16"/>
              </w:rPr>
              <w:t>0.33</w:t>
            </w:r>
          </w:p>
        </w:tc>
        <w:tc>
          <w:tcPr>
            <w:tcW w:w="692" w:type="dxa"/>
            <w:tcBorders>
              <w:left w:val="single" w:sz="8" w:space="0" w:color="000000"/>
            </w:tcBorders>
          </w:tcPr>
          <w:p w14:paraId="0693DD32" w14:textId="77777777" w:rsidR="00BF056F" w:rsidRPr="005224CE" w:rsidRDefault="00BF056F" w:rsidP="00BE29ED">
            <w:pPr>
              <w:rPr>
                <w:sz w:val="16"/>
                <w:szCs w:val="16"/>
              </w:rPr>
            </w:pPr>
            <w:r w:rsidRPr="005224CE">
              <w:rPr>
                <w:sz w:val="16"/>
                <w:szCs w:val="16"/>
              </w:rPr>
              <w:t>39%</w:t>
            </w:r>
          </w:p>
        </w:tc>
        <w:tc>
          <w:tcPr>
            <w:tcW w:w="1170" w:type="dxa"/>
          </w:tcPr>
          <w:p w14:paraId="7199794A" w14:textId="77777777" w:rsidR="00BF056F" w:rsidRPr="005224CE" w:rsidRDefault="00BF056F" w:rsidP="00BE29ED">
            <w:pPr>
              <w:rPr>
                <w:sz w:val="16"/>
                <w:szCs w:val="16"/>
              </w:rPr>
            </w:pPr>
            <w:r w:rsidRPr="005224CE">
              <w:rPr>
                <w:sz w:val="16"/>
                <w:szCs w:val="16"/>
              </w:rPr>
              <w:t>32%</w:t>
            </w:r>
          </w:p>
        </w:tc>
        <w:tc>
          <w:tcPr>
            <w:tcW w:w="1025" w:type="dxa"/>
            <w:tcBorders>
              <w:right w:val="single" w:sz="8" w:space="0" w:color="000000"/>
            </w:tcBorders>
          </w:tcPr>
          <w:p w14:paraId="27CEF994" w14:textId="77777777" w:rsidR="00BF056F" w:rsidRPr="005224CE" w:rsidRDefault="00BF056F" w:rsidP="00BE29ED">
            <w:pPr>
              <w:rPr>
                <w:sz w:val="16"/>
                <w:szCs w:val="16"/>
              </w:rPr>
            </w:pPr>
            <w:r w:rsidRPr="005224CE">
              <w:rPr>
                <w:sz w:val="16"/>
                <w:szCs w:val="16"/>
              </w:rPr>
              <w:t>6%</w:t>
            </w:r>
          </w:p>
        </w:tc>
        <w:tc>
          <w:tcPr>
            <w:tcW w:w="978" w:type="dxa"/>
            <w:tcBorders>
              <w:left w:val="single" w:sz="8" w:space="0" w:color="000000"/>
            </w:tcBorders>
          </w:tcPr>
          <w:p w14:paraId="4A49799B" w14:textId="77777777" w:rsidR="00BF056F" w:rsidRPr="005224CE" w:rsidRDefault="00BF056F" w:rsidP="00BE29ED">
            <w:pPr>
              <w:rPr>
                <w:sz w:val="16"/>
                <w:szCs w:val="16"/>
              </w:rPr>
            </w:pPr>
            <w:r w:rsidRPr="005224CE">
              <w:rPr>
                <w:sz w:val="16"/>
                <w:szCs w:val="16"/>
              </w:rPr>
              <w:t>0.217</w:t>
            </w:r>
          </w:p>
        </w:tc>
        <w:tc>
          <w:tcPr>
            <w:tcW w:w="963" w:type="dxa"/>
            <w:tcBorders>
              <w:right w:val="single" w:sz="8" w:space="0" w:color="000000"/>
            </w:tcBorders>
          </w:tcPr>
          <w:p w14:paraId="7FCB1D26" w14:textId="77777777" w:rsidR="00BF056F" w:rsidRPr="005224CE" w:rsidRDefault="00BF056F" w:rsidP="00BE29ED">
            <w:pPr>
              <w:rPr>
                <w:sz w:val="16"/>
                <w:szCs w:val="16"/>
              </w:rPr>
            </w:pPr>
            <w:r w:rsidRPr="005224CE">
              <w:rPr>
                <w:sz w:val="16"/>
                <w:szCs w:val="16"/>
              </w:rPr>
              <w:t>-0.123</w:t>
            </w:r>
          </w:p>
        </w:tc>
      </w:tr>
      <w:tr w:rsidR="00BF056F" w:rsidRPr="005224CE" w14:paraId="584CF407" w14:textId="77777777" w:rsidTr="00BE29ED">
        <w:trPr>
          <w:trHeight w:val="227"/>
        </w:trPr>
        <w:tc>
          <w:tcPr>
            <w:tcW w:w="1917" w:type="dxa"/>
          </w:tcPr>
          <w:p w14:paraId="26CA3A98" w14:textId="77777777" w:rsidR="00BF056F" w:rsidRPr="005224CE" w:rsidRDefault="00BF056F" w:rsidP="00BE29ED">
            <w:pPr>
              <w:rPr>
                <w:rStyle w:val="StyleUnderline"/>
              </w:rPr>
            </w:pPr>
            <w:r w:rsidRPr="003756C8">
              <w:rPr>
                <w:rStyle w:val="StyleUnderline"/>
                <w:highlight w:val="cyan"/>
              </w:rPr>
              <w:t>US</w:t>
            </w:r>
            <w:r w:rsidRPr="005224CE">
              <w:rPr>
                <w:rStyle w:val="StyleUnderline"/>
              </w:rPr>
              <w:t>A 2013</w:t>
            </w:r>
          </w:p>
        </w:tc>
        <w:tc>
          <w:tcPr>
            <w:tcW w:w="843" w:type="dxa"/>
            <w:tcBorders>
              <w:right w:val="single" w:sz="8" w:space="0" w:color="000000"/>
            </w:tcBorders>
          </w:tcPr>
          <w:p w14:paraId="37369F5A" w14:textId="77777777" w:rsidR="00BF056F" w:rsidRPr="005224CE" w:rsidRDefault="00BF056F" w:rsidP="00BE29ED">
            <w:pPr>
              <w:rPr>
                <w:sz w:val="16"/>
                <w:szCs w:val="16"/>
              </w:rPr>
            </w:pPr>
            <w:r w:rsidRPr="005224CE">
              <w:rPr>
                <w:sz w:val="16"/>
                <w:szCs w:val="16"/>
              </w:rPr>
              <w:t>Gross</w:t>
            </w:r>
          </w:p>
        </w:tc>
        <w:tc>
          <w:tcPr>
            <w:tcW w:w="911" w:type="dxa"/>
            <w:tcBorders>
              <w:left w:val="single" w:sz="8" w:space="0" w:color="000000"/>
            </w:tcBorders>
          </w:tcPr>
          <w:p w14:paraId="458C1A22" w14:textId="77777777" w:rsidR="00BF056F" w:rsidRPr="005224CE" w:rsidRDefault="00BF056F" w:rsidP="00BE29ED">
            <w:pPr>
              <w:rPr>
                <w:sz w:val="16"/>
                <w:szCs w:val="16"/>
              </w:rPr>
            </w:pPr>
            <w:r w:rsidRPr="005224CE">
              <w:rPr>
                <w:sz w:val="16"/>
                <w:szCs w:val="16"/>
              </w:rPr>
              <w:t>0.509</w:t>
            </w:r>
          </w:p>
        </w:tc>
        <w:tc>
          <w:tcPr>
            <w:tcW w:w="1014" w:type="dxa"/>
            <w:tcBorders>
              <w:right w:val="single" w:sz="8" w:space="0" w:color="000000"/>
            </w:tcBorders>
          </w:tcPr>
          <w:p w14:paraId="2AD36D69" w14:textId="77777777" w:rsidR="00BF056F" w:rsidRPr="005224CE" w:rsidRDefault="00BF056F" w:rsidP="00BE29ED">
            <w:pPr>
              <w:rPr>
                <w:sz w:val="16"/>
                <w:szCs w:val="16"/>
              </w:rPr>
            </w:pPr>
            <w:r w:rsidRPr="005224CE">
              <w:rPr>
                <w:sz w:val="16"/>
                <w:szCs w:val="16"/>
              </w:rPr>
              <w:t>0.377</w:t>
            </w:r>
          </w:p>
        </w:tc>
        <w:tc>
          <w:tcPr>
            <w:tcW w:w="692" w:type="dxa"/>
            <w:tcBorders>
              <w:left w:val="single" w:sz="8" w:space="0" w:color="000000"/>
            </w:tcBorders>
          </w:tcPr>
          <w:p w14:paraId="0C190D92" w14:textId="77777777" w:rsidR="00BF056F" w:rsidRPr="005224CE" w:rsidRDefault="00BF056F" w:rsidP="00BE29ED">
            <w:pPr>
              <w:rPr>
                <w:rStyle w:val="StyleUnderline"/>
              </w:rPr>
            </w:pPr>
            <w:r w:rsidRPr="005224CE">
              <w:rPr>
                <w:rStyle w:val="StyleUnderline"/>
              </w:rPr>
              <w:t>26%</w:t>
            </w:r>
          </w:p>
        </w:tc>
        <w:tc>
          <w:tcPr>
            <w:tcW w:w="1170" w:type="dxa"/>
          </w:tcPr>
          <w:p w14:paraId="382A44E6" w14:textId="77777777" w:rsidR="00BF056F" w:rsidRPr="005224CE" w:rsidRDefault="00BF056F" w:rsidP="00BE29ED">
            <w:pPr>
              <w:rPr>
                <w:rStyle w:val="StyleUnderline"/>
                <w:highlight w:val="cyan"/>
              </w:rPr>
            </w:pPr>
            <w:r w:rsidRPr="003756C8">
              <w:rPr>
                <w:rStyle w:val="StyleUnderline"/>
                <w:highlight w:val="cyan"/>
              </w:rPr>
              <w:t>18%</w:t>
            </w:r>
          </w:p>
        </w:tc>
        <w:tc>
          <w:tcPr>
            <w:tcW w:w="1025" w:type="dxa"/>
            <w:tcBorders>
              <w:right w:val="single" w:sz="8" w:space="0" w:color="000000"/>
            </w:tcBorders>
          </w:tcPr>
          <w:p w14:paraId="48A2017F" w14:textId="77777777" w:rsidR="00BF056F" w:rsidRPr="003756C8" w:rsidRDefault="00BF056F" w:rsidP="00BE29ED">
            <w:pPr>
              <w:rPr>
                <w:rStyle w:val="StyleUnderline"/>
                <w:highlight w:val="cyan"/>
              </w:rPr>
            </w:pPr>
            <w:r w:rsidRPr="003756C8">
              <w:rPr>
                <w:rStyle w:val="StyleUnderline"/>
                <w:highlight w:val="cyan"/>
              </w:rPr>
              <w:t>8%</w:t>
            </w:r>
          </w:p>
        </w:tc>
        <w:tc>
          <w:tcPr>
            <w:tcW w:w="978" w:type="dxa"/>
            <w:tcBorders>
              <w:left w:val="single" w:sz="8" w:space="0" w:color="000000"/>
            </w:tcBorders>
          </w:tcPr>
          <w:p w14:paraId="0A204C18" w14:textId="77777777" w:rsidR="00BF056F" w:rsidRPr="005224CE" w:rsidRDefault="00BF056F" w:rsidP="00BE29ED">
            <w:pPr>
              <w:rPr>
                <w:sz w:val="16"/>
                <w:szCs w:val="16"/>
              </w:rPr>
            </w:pPr>
            <w:r w:rsidRPr="005224CE">
              <w:rPr>
                <w:sz w:val="16"/>
                <w:szCs w:val="16"/>
              </w:rPr>
              <w:t>0.202</w:t>
            </w:r>
          </w:p>
        </w:tc>
        <w:tc>
          <w:tcPr>
            <w:tcW w:w="963" w:type="dxa"/>
            <w:tcBorders>
              <w:right w:val="single" w:sz="8" w:space="0" w:color="000000"/>
            </w:tcBorders>
          </w:tcPr>
          <w:p w14:paraId="1413D7DD" w14:textId="77777777" w:rsidR="00BF056F" w:rsidRPr="005224CE" w:rsidRDefault="00BF056F" w:rsidP="00BE29ED">
            <w:pPr>
              <w:rPr>
                <w:sz w:val="16"/>
                <w:szCs w:val="16"/>
              </w:rPr>
            </w:pPr>
            <w:r w:rsidRPr="005224CE">
              <w:rPr>
                <w:sz w:val="16"/>
                <w:szCs w:val="16"/>
              </w:rPr>
              <w:t>0.076</w:t>
            </w:r>
          </w:p>
        </w:tc>
      </w:tr>
      <w:tr w:rsidR="00BF056F" w:rsidRPr="005224CE" w14:paraId="7617610E" w14:textId="77777777" w:rsidTr="00BE29ED">
        <w:trPr>
          <w:trHeight w:val="221"/>
        </w:trPr>
        <w:tc>
          <w:tcPr>
            <w:tcW w:w="1917" w:type="dxa"/>
            <w:tcBorders>
              <w:bottom w:val="single" w:sz="8" w:space="0" w:color="000000"/>
            </w:tcBorders>
          </w:tcPr>
          <w:p w14:paraId="1B3A99F8" w14:textId="77777777" w:rsidR="00BF056F" w:rsidRPr="005224CE" w:rsidRDefault="00BF056F" w:rsidP="00BE29ED">
            <w:pPr>
              <w:rPr>
                <w:i/>
                <w:sz w:val="16"/>
                <w:szCs w:val="16"/>
              </w:rPr>
            </w:pPr>
            <w:r w:rsidRPr="005224CE">
              <w:rPr>
                <w:i/>
                <w:sz w:val="16"/>
                <w:szCs w:val="16"/>
              </w:rPr>
              <w:t>Uruguay 2013</w:t>
            </w:r>
          </w:p>
        </w:tc>
        <w:tc>
          <w:tcPr>
            <w:tcW w:w="843" w:type="dxa"/>
            <w:tcBorders>
              <w:bottom w:val="single" w:sz="8" w:space="0" w:color="000000"/>
              <w:right w:val="single" w:sz="8" w:space="0" w:color="000000"/>
            </w:tcBorders>
          </w:tcPr>
          <w:p w14:paraId="32318860" w14:textId="77777777" w:rsidR="00BF056F" w:rsidRPr="005224CE" w:rsidRDefault="00BF056F" w:rsidP="00BE29ED">
            <w:pPr>
              <w:rPr>
                <w:i/>
                <w:sz w:val="16"/>
                <w:szCs w:val="16"/>
              </w:rPr>
            </w:pPr>
            <w:r w:rsidRPr="005224CE">
              <w:rPr>
                <w:i/>
                <w:sz w:val="16"/>
                <w:szCs w:val="16"/>
              </w:rPr>
              <w:t>Net</w:t>
            </w:r>
          </w:p>
        </w:tc>
        <w:tc>
          <w:tcPr>
            <w:tcW w:w="911" w:type="dxa"/>
            <w:tcBorders>
              <w:left w:val="single" w:sz="8" w:space="0" w:color="000000"/>
              <w:bottom w:val="single" w:sz="8" w:space="0" w:color="000000"/>
            </w:tcBorders>
          </w:tcPr>
          <w:p w14:paraId="31499714" w14:textId="77777777" w:rsidR="00BF056F" w:rsidRPr="005224CE" w:rsidRDefault="00BF056F" w:rsidP="00BE29ED">
            <w:pPr>
              <w:rPr>
                <w:i/>
                <w:sz w:val="16"/>
                <w:szCs w:val="16"/>
              </w:rPr>
            </w:pPr>
            <w:r w:rsidRPr="005224CE">
              <w:rPr>
                <w:i/>
                <w:sz w:val="16"/>
                <w:szCs w:val="16"/>
              </w:rPr>
              <w:t>0.466</w:t>
            </w:r>
          </w:p>
        </w:tc>
        <w:tc>
          <w:tcPr>
            <w:tcW w:w="1014" w:type="dxa"/>
            <w:tcBorders>
              <w:bottom w:val="single" w:sz="8" w:space="0" w:color="000000"/>
              <w:right w:val="single" w:sz="8" w:space="0" w:color="000000"/>
            </w:tcBorders>
          </w:tcPr>
          <w:p w14:paraId="6F35A9B0" w14:textId="77777777" w:rsidR="00BF056F" w:rsidRPr="005224CE" w:rsidRDefault="00BF056F" w:rsidP="00BE29ED">
            <w:pPr>
              <w:rPr>
                <w:i/>
                <w:sz w:val="16"/>
                <w:szCs w:val="16"/>
              </w:rPr>
            </w:pPr>
            <w:r w:rsidRPr="005224CE">
              <w:rPr>
                <w:i/>
                <w:sz w:val="16"/>
                <w:szCs w:val="16"/>
              </w:rPr>
              <w:t>0.372</w:t>
            </w:r>
          </w:p>
        </w:tc>
        <w:tc>
          <w:tcPr>
            <w:tcW w:w="692" w:type="dxa"/>
            <w:tcBorders>
              <w:left w:val="single" w:sz="8" w:space="0" w:color="000000"/>
              <w:bottom w:val="single" w:sz="8" w:space="0" w:color="000000"/>
            </w:tcBorders>
          </w:tcPr>
          <w:p w14:paraId="78BBB374" w14:textId="77777777" w:rsidR="00BF056F" w:rsidRPr="005224CE" w:rsidRDefault="00BF056F" w:rsidP="00BE29ED">
            <w:pPr>
              <w:rPr>
                <w:i/>
                <w:sz w:val="16"/>
                <w:szCs w:val="16"/>
              </w:rPr>
            </w:pPr>
            <w:r w:rsidRPr="005224CE">
              <w:rPr>
                <w:i/>
                <w:sz w:val="16"/>
                <w:szCs w:val="16"/>
              </w:rPr>
              <w:t>20%</w:t>
            </w:r>
          </w:p>
        </w:tc>
        <w:tc>
          <w:tcPr>
            <w:tcW w:w="1170" w:type="dxa"/>
            <w:tcBorders>
              <w:bottom w:val="single" w:sz="8" w:space="0" w:color="000000"/>
            </w:tcBorders>
          </w:tcPr>
          <w:p w14:paraId="53E06658" w14:textId="77777777" w:rsidR="00BF056F" w:rsidRPr="005224CE" w:rsidRDefault="00BF056F" w:rsidP="00BE29ED">
            <w:pPr>
              <w:rPr>
                <w:i/>
                <w:sz w:val="16"/>
                <w:szCs w:val="16"/>
              </w:rPr>
            </w:pPr>
            <w:r w:rsidRPr="005224CE">
              <w:rPr>
                <w:i/>
                <w:sz w:val="16"/>
                <w:szCs w:val="16"/>
              </w:rPr>
              <w:t>20%</w:t>
            </w:r>
          </w:p>
        </w:tc>
        <w:tc>
          <w:tcPr>
            <w:tcW w:w="1025" w:type="dxa"/>
            <w:tcBorders>
              <w:bottom w:val="single" w:sz="8" w:space="0" w:color="000000"/>
              <w:right w:val="single" w:sz="8" w:space="0" w:color="000000"/>
            </w:tcBorders>
          </w:tcPr>
          <w:p w14:paraId="62C32BE3" w14:textId="77777777" w:rsidR="00BF056F" w:rsidRPr="005224CE" w:rsidRDefault="00BF056F" w:rsidP="00BE29ED">
            <w:pPr>
              <w:rPr>
                <w:i/>
                <w:sz w:val="16"/>
                <w:szCs w:val="16"/>
              </w:rPr>
            </w:pPr>
            <w:r w:rsidRPr="005224CE">
              <w:rPr>
                <w:i/>
                <w:sz w:val="16"/>
                <w:szCs w:val="16"/>
              </w:rPr>
              <w:t>0%</w:t>
            </w:r>
          </w:p>
        </w:tc>
        <w:tc>
          <w:tcPr>
            <w:tcW w:w="978" w:type="dxa"/>
            <w:tcBorders>
              <w:left w:val="single" w:sz="8" w:space="0" w:color="000000"/>
              <w:bottom w:val="single" w:sz="8" w:space="0" w:color="000000"/>
            </w:tcBorders>
          </w:tcPr>
          <w:p w14:paraId="74778F35" w14:textId="77777777" w:rsidR="00BF056F" w:rsidRPr="005224CE" w:rsidRDefault="00BF056F" w:rsidP="00BE29ED">
            <w:pPr>
              <w:rPr>
                <w:i/>
                <w:sz w:val="16"/>
                <w:szCs w:val="16"/>
              </w:rPr>
            </w:pPr>
            <w:r w:rsidRPr="005224CE">
              <w:rPr>
                <w:i/>
                <w:sz w:val="16"/>
                <w:szCs w:val="16"/>
              </w:rPr>
              <w:t>0.138</w:t>
            </w:r>
          </w:p>
        </w:tc>
        <w:tc>
          <w:tcPr>
            <w:tcW w:w="963" w:type="dxa"/>
            <w:tcBorders>
              <w:bottom w:val="single" w:sz="8" w:space="0" w:color="000000"/>
              <w:right w:val="single" w:sz="8" w:space="0" w:color="000000"/>
            </w:tcBorders>
          </w:tcPr>
          <w:p w14:paraId="29BDEC1A" w14:textId="77777777" w:rsidR="00BF056F" w:rsidRPr="005224CE" w:rsidRDefault="00BF056F" w:rsidP="00BE29ED">
            <w:pPr>
              <w:rPr>
                <w:i/>
                <w:sz w:val="16"/>
                <w:szCs w:val="16"/>
              </w:rPr>
            </w:pPr>
            <w:r w:rsidRPr="005224CE">
              <w:rPr>
                <w:i/>
                <w:sz w:val="16"/>
                <w:szCs w:val="16"/>
              </w:rPr>
              <w:t>-0.091</w:t>
            </w:r>
          </w:p>
        </w:tc>
      </w:tr>
      <w:tr w:rsidR="00BF056F" w:rsidRPr="005224CE" w14:paraId="413F1115" w14:textId="77777777" w:rsidTr="00BE29ED">
        <w:trPr>
          <w:trHeight w:val="229"/>
        </w:trPr>
        <w:tc>
          <w:tcPr>
            <w:tcW w:w="2760" w:type="dxa"/>
            <w:gridSpan w:val="2"/>
            <w:tcBorders>
              <w:top w:val="single" w:sz="8" w:space="0" w:color="000000"/>
              <w:bottom w:val="single" w:sz="8" w:space="0" w:color="000000"/>
              <w:right w:val="single" w:sz="8" w:space="0" w:color="000000"/>
            </w:tcBorders>
          </w:tcPr>
          <w:p w14:paraId="79F35E74" w14:textId="77777777" w:rsidR="00BF056F" w:rsidRPr="005224CE" w:rsidRDefault="00BF056F" w:rsidP="00BE29ED">
            <w:pPr>
              <w:rPr>
                <w:sz w:val="16"/>
                <w:szCs w:val="16"/>
              </w:rPr>
            </w:pPr>
            <w:r w:rsidRPr="005224CE">
              <w:rPr>
                <w:sz w:val="16"/>
                <w:szCs w:val="16"/>
              </w:rPr>
              <w:t>Mean LIS</w:t>
            </w:r>
          </w:p>
        </w:tc>
        <w:tc>
          <w:tcPr>
            <w:tcW w:w="911" w:type="dxa"/>
            <w:tcBorders>
              <w:top w:val="single" w:sz="8" w:space="0" w:color="000000"/>
              <w:left w:val="single" w:sz="8" w:space="0" w:color="000000"/>
              <w:bottom w:val="single" w:sz="8" w:space="0" w:color="000000"/>
            </w:tcBorders>
          </w:tcPr>
          <w:p w14:paraId="087B7876" w14:textId="77777777" w:rsidR="00BF056F" w:rsidRPr="005224CE" w:rsidRDefault="00BF056F" w:rsidP="00BE29ED">
            <w:pPr>
              <w:rPr>
                <w:sz w:val="16"/>
                <w:szCs w:val="16"/>
              </w:rPr>
            </w:pPr>
            <w:r w:rsidRPr="005224CE">
              <w:rPr>
                <w:sz w:val="16"/>
                <w:szCs w:val="16"/>
              </w:rPr>
              <w:t>0.483</w:t>
            </w:r>
          </w:p>
        </w:tc>
        <w:tc>
          <w:tcPr>
            <w:tcW w:w="1014" w:type="dxa"/>
            <w:tcBorders>
              <w:top w:val="single" w:sz="8" w:space="0" w:color="000000"/>
              <w:bottom w:val="single" w:sz="8" w:space="0" w:color="000000"/>
              <w:right w:val="single" w:sz="8" w:space="0" w:color="000000"/>
            </w:tcBorders>
          </w:tcPr>
          <w:p w14:paraId="03C90523" w14:textId="77777777" w:rsidR="00BF056F" w:rsidRPr="005224CE" w:rsidRDefault="00BF056F" w:rsidP="00BE29ED">
            <w:pPr>
              <w:rPr>
                <w:sz w:val="16"/>
                <w:szCs w:val="16"/>
              </w:rPr>
            </w:pPr>
            <w:r w:rsidRPr="005224CE">
              <w:rPr>
                <w:sz w:val="16"/>
                <w:szCs w:val="16"/>
              </w:rPr>
              <w:t>0.347</w:t>
            </w:r>
          </w:p>
        </w:tc>
        <w:tc>
          <w:tcPr>
            <w:tcW w:w="692" w:type="dxa"/>
            <w:tcBorders>
              <w:top w:val="single" w:sz="8" w:space="0" w:color="000000"/>
              <w:left w:val="single" w:sz="8" w:space="0" w:color="000000"/>
              <w:bottom w:val="single" w:sz="8" w:space="0" w:color="000000"/>
            </w:tcBorders>
          </w:tcPr>
          <w:p w14:paraId="51D6C104" w14:textId="77777777" w:rsidR="00BF056F" w:rsidRPr="005224CE" w:rsidRDefault="00BF056F" w:rsidP="00BE29ED">
            <w:pPr>
              <w:rPr>
                <w:sz w:val="16"/>
                <w:szCs w:val="16"/>
              </w:rPr>
            </w:pPr>
            <w:r w:rsidRPr="005224CE">
              <w:rPr>
                <w:sz w:val="16"/>
                <w:szCs w:val="16"/>
              </w:rPr>
              <w:t>28%</w:t>
            </w:r>
          </w:p>
        </w:tc>
        <w:tc>
          <w:tcPr>
            <w:tcW w:w="1170" w:type="dxa"/>
            <w:tcBorders>
              <w:top w:val="single" w:sz="8" w:space="0" w:color="000000"/>
              <w:bottom w:val="single" w:sz="8" w:space="0" w:color="000000"/>
            </w:tcBorders>
          </w:tcPr>
          <w:p w14:paraId="36B7A439" w14:textId="77777777" w:rsidR="00BF056F" w:rsidRPr="005224CE" w:rsidRDefault="00BF056F" w:rsidP="00BE29ED">
            <w:pPr>
              <w:rPr>
                <w:sz w:val="16"/>
                <w:szCs w:val="16"/>
              </w:rPr>
            </w:pPr>
            <w:r w:rsidRPr="005224CE">
              <w:rPr>
                <w:sz w:val="16"/>
                <w:szCs w:val="16"/>
              </w:rPr>
              <w:t>23%</w:t>
            </w:r>
          </w:p>
        </w:tc>
        <w:tc>
          <w:tcPr>
            <w:tcW w:w="1025" w:type="dxa"/>
            <w:tcBorders>
              <w:top w:val="single" w:sz="8" w:space="0" w:color="000000"/>
              <w:bottom w:val="single" w:sz="8" w:space="0" w:color="000000"/>
              <w:right w:val="single" w:sz="8" w:space="0" w:color="000000"/>
            </w:tcBorders>
          </w:tcPr>
          <w:p w14:paraId="3E23FC85" w14:textId="77777777" w:rsidR="00BF056F" w:rsidRPr="005224CE" w:rsidRDefault="00BF056F" w:rsidP="00BE29ED">
            <w:pPr>
              <w:rPr>
                <w:sz w:val="16"/>
                <w:szCs w:val="16"/>
              </w:rPr>
            </w:pPr>
            <w:r w:rsidRPr="005224CE">
              <w:rPr>
                <w:sz w:val="16"/>
                <w:szCs w:val="16"/>
              </w:rPr>
              <w:t>5%</w:t>
            </w:r>
          </w:p>
        </w:tc>
        <w:tc>
          <w:tcPr>
            <w:tcW w:w="978" w:type="dxa"/>
            <w:tcBorders>
              <w:top w:val="single" w:sz="8" w:space="0" w:color="000000"/>
              <w:left w:val="single" w:sz="8" w:space="0" w:color="000000"/>
              <w:bottom w:val="single" w:sz="8" w:space="0" w:color="000000"/>
            </w:tcBorders>
          </w:tcPr>
          <w:p w14:paraId="059B3DAE" w14:textId="77777777" w:rsidR="00BF056F" w:rsidRPr="005224CE" w:rsidRDefault="00BF056F" w:rsidP="00BE29ED">
            <w:pPr>
              <w:rPr>
                <w:sz w:val="16"/>
                <w:szCs w:val="16"/>
              </w:rPr>
            </w:pPr>
            <w:r w:rsidRPr="005224CE">
              <w:rPr>
                <w:sz w:val="16"/>
                <w:szCs w:val="16"/>
              </w:rPr>
              <w:t>0.185</w:t>
            </w:r>
          </w:p>
        </w:tc>
        <w:tc>
          <w:tcPr>
            <w:tcW w:w="963" w:type="dxa"/>
            <w:tcBorders>
              <w:top w:val="single" w:sz="8" w:space="0" w:color="000000"/>
              <w:bottom w:val="single" w:sz="8" w:space="0" w:color="000000"/>
              <w:right w:val="single" w:sz="8" w:space="0" w:color="000000"/>
            </w:tcBorders>
          </w:tcPr>
          <w:p w14:paraId="2F99FB01" w14:textId="77777777" w:rsidR="00BF056F" w:rsidRPr="005224CE" w:rsidRDefault="00BF056F" w:rsidP="00BE29ED">
            <w:pPr>
              <w:rPr>
                <w:sz w:val="16"/>
                <w:szCs w:val="16"/>
              </w:rPr>
            </w:pPr>
            <w:r w:rsidRPr="005224CE">
              <w:rPr>
                <w:sz w:val="16"/>
                <w:szCs w:val="16"/>
              </w:rPr>
              <w:t>0.006</w:t>
            </w:r>
          </w:p>
        </w:tc>
      </w:tr>
    </w:tbl>
    <w:p w14:paraId="2B7F238E" w14:textId="77777777" w:rsidR="00BF056F" w:rsidRPr="00662D26" w:rsidRDefault="00BF056F" w:rsidP="00BF056F">
      <w:pPr>
        <w:rPr>
          <w:sz w:val="16"/>
          <w:szCs w:val="16"/>
        </w:rPr>
      </w:pPr>
      <w:r w:rsidRPr="00662D26">
        <w:rPr>
          <w:sz w:val="16"/>
          <w:szCs w:val="16"/>
        </w:rPr>
        <w:t>&lt;&lt;CONDENSED, OMISSIONS NOTED&gt;&gt;</w:t>
      </w:r>
    </w:p>
    <w:p w14:paraId="4783B8A8" w14:textId="77777777" w:rsidR="00BF056F" w:rsidRPr="00662D26" w:rsidRDefault="00BF056F" w:rsidP="00BF056F">
      <w:pPr>
        <w:rPr>
          <w:sz w:val="8"/>
          <w:szCs w:val="8"/>
        </w:rPr>
      </w:pPr>
      <w:r w:rsidRPr="00662D26">
        <w:rPr>
          <w:sz w:val="8"/>
          <w:szCs w:val="8"/>
        </w:rPr>
        <w:t>- Results for Hungary 2012 should be treated with caution. We miss over 20 percent of the observations when we move from disposable income to primary income. - For Norway 2013, private transfers are not available; we calculate all incomes without adding private transfers. Source: Database Wang &amp; Caminada (2017) based on LIS, and own calculations As is shown, there is indeed considerable variance among developed countries in the average size of social benefits relative to total household income, ranging from 2.9% to 33.6%. Some LIS countries (Serbia, Italy and France) achieve the highest budget size of transfers (above 29%), followed by twenty countries with values between 20% and 29%, while seven countries have the lowest level (less than 10%). The budget size of the Unites States is far below-average (14% versus 18.5%). As for target efficiency, it is more diverse across countries. France and Greece have rather high budget size of transfers (29-30%) with transfer programs slightly regressive in terms of the Kakwani index. Spain, Luxembourg, France and Poland have low target efficiency, but high social expenditures (above 25%). Australia and Switzerland show high figures for transfer targeting although with a modest redistributive budget size (less than 18%). The United States is one of the countries with rather low social transfers, also with a quite low target efficiency. Interestingly, Australia, at the bottom of our list of budget size (13%), achieves the highest target efficiency among rich countries. Figure 5 Redistribution, budget size and targeting across 47 LIS countries around 2011-2013 &lt;&lt;FIGURE 5 OMITTED&gt;&gt; The budget size of transfers plays a very important role on overall redistribution, which is confirmed by a simple regression analysis in Figure 5 Panel (a). The estimated coefficient of the budget size is positive and statistically significant. Target efficiency is negatively associated with redistribution, although the linkage is weak (see Panel (b)). This is in line with the claim of Korpi &amp; Palme that greater use of transfer targeting yields less redistribution. However, it should be noted that our analysis is based on 47 LIS countries. When we restrict our analysis to the twenty wealthiest countries of LIS, the correlations with target efficiency disappears. Redistribution of incomes across countries does not correlate with the target efficiency. This little or no indication of a relationship between targeting and redistribution is in line with recent work of Kenworthy (2011: Chapter 6, page 2-4). Figure 6 Redistribution, budget size and targeting across rich countries around 2011-2013 4.4 Sensitivity analysis Global income inequality measure The literature shows that different indicators of income inequality are sensitive to different parts of the income distribution (among others, see Atkinson et al, 1995; Förster, 2000; Hauser &amp; Becker, 1999; Lambert, 1993). In order to offer a broader picture of the redistributive effect of income transfers, we employed not only the Gini coefficient, but also other widely used indicators, namely Atkinson’s index (α=1.0 and α=0.5), mean log deviation and Theil index. Indicators more sensitive to the middle part of the income distribution are the Gini coefficient, Atkinson’s index (α=0.5) and Theil index, while Atkinson’s index (α=1.0) and mean log deviation are relatively more sensitive to the changes in the lower tail of the income distribution. We performed a sensitivity analysis for four countries (Germany, the Netherlands, Sweden and the United States) from around 1985 to around 2005 (see Caminada et al, 2012a for details). We found that all indicators followed the same pattern in each country, as far as the total redistribution was concerned; the largest redistribution was given by mean log deviation, the lowest by the Atkinson’s index (α=0.5). For the partial redistributive effects at a given moment in time, we found some differences for the various indicators. The highest redistribution always came from state old-age and survivors benefits, but the share of direct taxes and social assistance benefits changed slightly depending on the indicators used. The trends of decomposed redistribution were again quite similar. To sum up, in most cases the empirical result was hardly affected by using different global income inequality indicators. However, especially when the social program was targeted towards a certain group, for instance the lower tail of the income distribution, the results varied slightly, depending on the indicator used. Data source Our analysis is based on the Luxembourg Income Study database. Also the OECD Income Distribution and Poverty database is frequently used for comparative analyses (e.g. OECD, 2015, and Thewissen et al, 2015). Detailed information is provided on the relevant websites. The LIS database allows users to access the microdata to derive consistent inequality measures from the underlying data at the individual and household level. The OECD database contains such variables based on a standardized questionnaire sent to member countries and filled out by them from national surveys. LIS has assembled data for most of the countries it covers in ‘waves’ for occasional years around 1975, 1980, 1985 and so on, at approximately 5-year intervals, whilst the OECD database has sought to include annual data for more recent years. LIS allows one to go back as far as around 1980 for rather more countries than the OECD database, but OECD has information on New Zealand, Portugal, and more than one year of information for Japan. Especially the coverage of the Gini’s of market income before the year 2004 is rather low in the OECD database: only twelve countries are well covered (Canada, Denmark, Finland, Germany, Israel, Italy, Japan, the Netherlands, New Zealand, Norway, Sweden and the United Kingdom). While even the LIS-data are by no means perfect, they produce some consistent patterns. The range of income inequality among LIS and OECD countries seems very wide at any point in time. Moreover, in spite of differences in the measurement of income inequality and the databases used, most studies have consistently found that there is a large difference in inequality among welfare states. Reports on inequality profiles for EU15 and other OECD countries for the latest data year available from OECD-data also consistently show – in general - Scandinavian and Benelux countries have the lowest income inequality, followed by continental European countries. Anglo Saxon welfare states have relatively higher inequality. Among them, the level of income inequality is highest in the United States. Table 4 compares Gini coefficients (before and after social transfers and taxes) for the year 2010 or later from the OECD database with figures from LIS (2017), which are completely in line with our calculations. 31 countries listed countries are adopted in both the OECD-database and the LIS-database around 2013. Note that disposable income inequality data across countries of OECD-data and LIS-data are highly correlated (around 0.975). Correlation coefficients for primary income and for redistribution are somewhat lower (resp. 0.949 to 0.923). For most countries the difference in primary income inequality from OECD and from LIS do not exceed 5 percent, with exceptions for Brazil, Canada, Estonia, the Netherlands, Norway, Russia, Slovenia and Switzerland. What could explain these differences? First and foremost, it is because the difference between income surveys. LIS micro data are predicated on different surveys across countries. From those surveys, LIS staff refined and formalized rules used to classify variables, offering a comparable micro dataset. Computations in the OECD dataset are based on the OECD income distribution questionnaires. Therefore, the sample of surveys is not the same, leading to the different values of income inequality and the redistributive effects of taxes and transfers. Moreover, OECD applies a new income definition since 2011. Data is calculated according to the new OECD Terms of reference. Compared to previous terms of reference, these include a more detailed breakdown of current transfers received and paid by households as well as a revised definition of household income, including the value of goods produced for own consumption as an element of self-employed income. A second explanation for the diverging results is the difference in the definition of primary income, and the way income inequality before transfers and taxes is measured. Using LIS data, the degree of redistribution is calculated by comparing Gini coefficients on the basis of primary income and on the basis of gross income, in which primary income is considered as the sum of labor income, capital income and private transfers. With respect to pre-government income inequality using OECD data, it depends on market income. Consequently, the level of income disparity and overall redistributive effect differs when data is used from the LIS dataset and from the OECD dataset. Table 4 OECD versus LIS: Income inequality and Redistribution across countries &lt;&lt;TABLE 4 OMITTED&gt;&gt; Although the way of measuring income inequality differs to some extent in the LIS-dataset and the OECD-dataset, the general pictures from both datasets are the same. Table 5 ranks 31 common countries in LIS-data and OECD-data from low to high for all data variables around 2013. The smallest disposable income disparity exists in Iceland, Denmark and Norway, while the largest values are found for the United States, Brazil, Mexico, India and South Africa, independent of the data source used. With respect to fiscal redistribution by taxes and transfers, Denmark, Finland, Germany, Greece and Ireland achieve the highest level, while India, Mexico and South Korea show the lowest values, again independent of the source used. Both data sets rank South Korea on top of the list for the lowest primary income inequality. The largest value for primary income inequality is found for South Africa. Table 5 Ranking of common countries in LIS and OECD dataset &lt;&lt;TABLE 5 OMITTED&gt;&gt;</w:t>
      </w:r>
    </w:p>
    <w:p w14:paraId="234FD61B" w14:textId="77777777" w:rsidR="00BF056F" w:rsidRPr="00A96531" w:rsidRDefault="00BF056F" w:rsidP="00BF056F">
      <w:pPr>
        <w:rPr>
          <w:sz w:val="16"/>
        </w:rPr>
      </w:pPr>
      <w:r w:rsidRPr="00A96531">
        <w:rPr>
          <w:sz w:val="16"/>
        </w:rPr>
        <w:t>&lt;&lt;PARAGRAPH INTEGRITY RETURNs&gt;&gt;</w:t>
      </w:r>
    </w:p>
    <w:p w14:paraId="48D591D1" w14:textId="77777777" w:rsidR="00BF056F" w:rsidRPr="00A96531" w:rsidRDefault="00BF056F" w:rsidP="00BF056F">
      <w:pPr>
        <w:rPr>
          <w:sz w:val="16"/>
        </w:rPr>
      </w:pPr>
      <w:r w:rsidRPr="00A96531">
        <w:rPr>
          <w:sz w:val="16"/>
        </w:rPr>
        <w:t>5. Decomposition of redistributive effects of social transfers and taxes across LIS countries around 2011-2013</w:t>
      </w:r>
    </w:p>
    <w:p w14:paraId="4447C7C2" w14:textId="77777777" w:rsidR="00BF056F" w:rsidRPr="00A96531" w:rsidRDefault="00BF056F" w:rsidP="00BF056F">
      <w:pPr>
        <w:rPr>
          <w:sz w:val="16"/>
        </w:rPr>
      </w:pPr>
      <w:r w:rsidRPr="00A96531">
        <w:rPr>
          <w:sz w:val="16"/>
        </w:rPr>
        <w:t>5.1 Budget size per social program</w:t>
      </w:r>
    </w:p>
    <w:p w14:paraId="10C7263C" w14:textId="77777777" w:rsidR="00BF056F" w:rsidRPr="00A96531" w:rsidRDefault="00BF056F" w:rsidP="00BF056F">
      <w:pPr>
        <w:rPr>
          <w:sz w:val="16"/>
        </w:rPr>
      </w:pPr>
      <w:r w:rsidRPr="00A96531">
        <w:rPr>
          <w:sz w:val="16"/>
        </w:rPr>
        <w:t>This section provides detailed results of the redistributive effect of welfare state programs across a selection of our 47 countries based on the most recent wave of LIS. We elaborate on the work of Mahler &amp; Jesuit (2006) and Wang et al (2012 and 2014). However</w:t>
      </w:r>
      <w:r w:rsidRPr="00C829BF">
        <w:rPr>
          <w:sz w:val="16"/>
        </w:rPr>
        <w:t xml:space="preserve">, </w:t>
      </w:r>
      <w:r w:rsidRPr="003756C8">
        <w:rPr>
          <w:rStyle w:val="StyleUnderline"/>
          <w:highlight w:val="cyan"/>
        </w:rPr>
        <w:t xml:space="preserve">we </w:t>
      </w:r>
      <w:r w:rsidRPr="003756C8">
        <w:rPr>
          <w:rStyle w:val="Emphasis"/>
          <w:highlight w:val="cyan"/>
        </w:rPr>
        <w:t>refine</w:t>
      </w:r>
      <w:r w:rsidRPr="00C829BF">
        <w:rPr>
          <w:sz w:val="16"/>
        </w:rPr>
        <w:t xml:space="preserve"> the</w:t>
      </w:r>
      <w:r w:rsidRPr="00A96531">
        <w:rPr>
          <w:sz w:val="16"/>
        </w:rPr>
        <w:t xml:space="preserve"> </w:t>
      </w:r>
      <w:r w:rsidRPr="003756C8">
        <w:rPr>
          <w:rStyle w:val="StyleUnderline"/>
          <w:highlight w:val="cyan"/>
        </w:rPr>
        <w:t>Fiscal Redistribution</w:t>
      </w:r>
      <w:r w:rsidRPr="00A96531">
        <w:rPr>
          <w:sz w:val="16"/>
        </w:rPr>
        <w:t xml:space="preserve"> approach. LIS data allow us to </w:t>
      </w:r>
      <w:r w:rsidRPr="009B6BF9">
        <w:rPr>
          <w:rStyle w:val="StyleUnderline"/>
        </w:rPr>
        <w:t>decompose</w:t>
      </w:r>
      <w:r w:rsidRPr="00A96531">
        <w:rPr>
          <w:sz w:val="16"/>
        </w:rPr>
        <w:t xml:space="preserve"> the trajectory of the Gini coefficient from primary to disposable income inequality </w:t>
      </w:r>
      <w:r w:rsidRPr="003756C8">
        <w:rPr>
          <w:rStyle w:val="StyleUnderline"/>
          <w:highlight w:val="cyan"/>
        </w:rPr>
        <w:t xml:space="preserve">in </w:t>
      </w:r>
      <w:r w:rsidRPr="003756C8">
        <w:rPr>
          <w:rStyle w:val="Emphasis"/>
          <w:highlight w:val="cyan"/>
        </w:rPr>
        <w:t>several parts</w:t>
      </w:r>
      <w:r w:rsidRPr="009B6BF9">
        <w:rPr>
          <w:rStyle w:val="StyleUnderline"/>
        </w:rPr>
        <w:t>: we will distinguish 7</w:t>
      </w:r>
      <w:r w:rsidRPr="00A96531">
        <w:rPr>
          <w:sz w:val="16"/>
        </w:rPr>
        <w:t xml:space="preserve"> different </w:t>
      </w:r>
      <w:r w:rsidRPr="009B6BF9">
        <w:rPr>
          <w:rStyle w:val="StyleUnderline"/>
        </w:rPr>
        <w:t>social benefits and</w:t>
      </w:r>
      <w:r w:rsidRPr="00A96531">
        <w:rPr>
          <w:sz w:val="16"/>
        </w:rPr>
        <w:t xml:space="preserve"> income </w:t>
      </w:r>
      <w:r w:rsidRPr="009B6BF9">
        <w:rPr>
          <w:rStyle w:val="StyleUnderline"/>
        </w:rPr>
        <w:t>taxes</w:t>
      </w:r>
      <w:r w:rsidRPr="00A96531">
        <w:rPr>
          <w:sz w:val="16"/>
        </w:rPr>
        <w:t xml:space="preserve"> and social contributions in our empirical investigation across countries. We calculate the following (partial) redistributive effects, based on formula (6) and (7) and based on the LIS household income components list (see Documentation Guide LLBIFR Dataset on Income Inequality 2017 for details): </w:t>
      </w:r>
      <w:r w:rsidRPr="009B6BF9">
        <w:rPr>
          <w:rStyle w:val="StyleUnderline"/>
        </w:rPr>
        <w:t>old-age/disability/survivor transfers, sickness transfers, family/children transfers, education transfers, unemployment transfers, housing transfers, general/food/medical assistance transfers, other social security transfers, and income taxes and social security contributions</w:t>
      </w:r>
      <w:r w:rsidRPr="00A96531">
        <w:rPr>
          <w:sz w:val="16"/>
        </w:rPr>
        <w:t>.</w:t>
      </w:r>
    </w:p>
    <w:p w14:paraId="43128D96" w14:textId="77777777" w:rsidR="00BF056F" w:rsidRPr="00A96531" w:rsidRDefault="00BF056F" w:rsidP="00BF056F">
      <w:pPr>
        <w:rPr>
          <w:sz w:val="16"/>
        </w:rPr>
      </w:pPr>
      <w:r w:rsidRPr="00A96531">
        <w:rPr>
          <w:sz w:val="16"/>
        </w:rPr>
        <w:t>&lt;&lt;CONDENSED, OMISISONS NOTED&gt;&gt;</w:t>
      </w:r>
    </w:p>
    <w:p w14:paraId="39CE7967" w14:textId="77777777" w:rsidR="00BF056F" w:rsidRPr="00E21671" w:rsidRDefault="00BF056F" w:rsidP="00BF056F">
      <w:pPr>
        <w:rPr>
          <w:sz w:val="8"/>
          <w:szCs w:val="8"/>
        </w:rPr>
      </w:pPr>
      <w:r w:rsidRPr="00E21671">
        <w:rPr>
          <w:sz w:val="8"/>
          <w:szCs w:val="8"/>
        </w:rPr>
        <w:t>It is useful to explore empirically two aspects of social benefits: programs’ size and the progressiveness of each social benefit; see section 4.3. Is fiscal redistribution associated with transfers’ overall size or with their target efficiency? Using LIS micro data it is possible to calculate a measure of the average value of social transfers as a percentage of households’ gross income for each social program: the larger the value, the greater the share of total income that derives from transfers. Figure 7 presents social benefits as a proportion of households’ gross income for each benefit categorized in LIS. We selected 34 LIS countries for which full information is available on the whole trajectory from primary income to disposable income for data year around 2013. Countries are listed in order of their level of budget size from largest to smallest.18 We observe a considerable variance among developed countries in the average size of social benefits relative to total household income, ranging from 2.8% (Guatemala) to 33.6% (Serbia). Some countries (Italy, Greece and France) achieve the highest budget size of transfers (above 29%), followed by the majority of the countries with values between 20% and 29%, while 11 countries have the lowest level (less than 15%), among these the Unites States (14%). Figure 7 Social transfers as a proportion of households’ gross income around 2013 &lt;&lt;FIGURE 7 OMITTED&gt;&gt; In most countries old-age/disability/survivor transfers account for above 50 to 80 percent of total budget size. Family/children benefits accounts on average for 9 percent, unemployment compensation benefits for 5 percent and general/food/medical assistance benefits. Rather small social programs are sickness benefits, education transfers and housing benefits, accounting each for on average 1 percent of the total budget size. Transfers not allocated to a specific category (the category Other transfers) are somewhat troublesome in our decomposition analysis. In most countries the category Other transfers is rather small (share below 5%), while in Israel (2012) and Guatemala (2014) it is above 10%. 5.2 Fiscal redistribution per social program To illustrate the idea of decomposing disposable income inequality, Table 6 presents the results of our sequential accounting decomposition exercise for the mean of a selection of 26 LIS countries with full tax/benefit information.19 Among all 26 countries relative fiscal redistribution is on average 33 percent. Interestingly, only three programs account for 68 percent of total redistribution: old- age/disability/survivor scheme (54%), social programs for family and children (8%) and the unemployment scheme (6%). Income taxes account for another 23 percent of total redistribution. Other social benefit programs and contributions seem to have a rather limited redistributive effect; together they account for only 9 percent of the reduction in income inequality through transfers. Table 6 Decomposition of disposable income inequality for 26 LIS countries 2013 &lt;&lt;TABLE 6 OMITTED&gt;&gt; In Table 7 we present the results of the decomposition of the trajectory of the Gini coefficient from primary to disposable income inequality for groups of countries for the 26 countries for the latest data year available in LIS. We clustered all countries to be a representative for English speaking countries, Continental European countries, Nordic countries, according to Esping- Anderson types of welfare states (Esping-Andersen and Myles, 2009; Arts and Gelissen, 2002; Bonoli, 1997; Ferrera, 1996). In Table 7, some benefits or taxes do not have any redistributive effect. The meaning of this is twofold. First, such a benefit scheme does not exist in a specific country and/or data is not available in LIS (represented as blanks). Second, such a program exist, but does not have a redistributive effect, because the social expenditures of this program are rather low or the program is distributed equally among the population (noted as 0%). Table 7 Decomposition of income inequality and redistributive effect of social transfers and taxes (latest data year) &lt;&lt;TABLE 7 OMITTED&gt;&gt; In most countries two dominant income components account for above 80 percent of total reduction in income inequality: the old-age/disability/survivor scheme, and the income taxes. However, cross country differences are huge. For example, in Switzerland, Poland and Slovakia, old-age/disability/survivor schemes account for over 70 percent of income redistribution while in Ireland and Peru it contributes to less than 30 percent. We even observe a negative impact in Guatemala. Large redistributive effects through income taxes and contributions can be found in most country groups (with the exception of the Continental European countries). The United Kingdom, Denmark, Norway, Spain, Poland, Slovakia and Brazil are special cases because the income taxes contribute for a relatively small part (20% or below) to the reduction of income inequality between primary and disposable income. The redistributive effect of family/children benefits is in the English speaking Countries relatively high (8-19%), compared to Nordic Countries (2-8%), Continental European Countries (6-9% with the exception of Luxembourg), and in Central Eastern European Countries (4-9%). Unemployment compensation benefits do have some effect too, especially in Continental European countries and Nordic countries. Remarkably, across countries all other social benefit programs seems to have rather limited redistributive effects. It should be noted that the results are hardly affected by the ordering effect. Following equation (8), the partial redistributive effect of a specific social transfer will be highest (smallest) when computed as the first (last) social program; see section 3.4. Our analysis shows that the residual term is rather modest and in most cases below 2 percent (with exception for Finland). Changing the order of adding a specific benefit to primary income (or subtracting tax from gross income) does change the partial effect of this transfer (or tax) in total redistribution. 6. Trends in the distribution of primary and disposable income in LIS countries 1967-2014 6.1 Introduction and overview Under the circumstance of increasing income inequality and public expenditure cuts, attention needs to be paid to the design of welfare states. How good is the tax-benefit system as a whole and its programs in narrowing income distribution? What is the trend of redistribution over time? Figure 8 gives a sneak preview of the trend in the Gini’s of primary income, disposable income and fiscal redistribution across time and space for all 293 datasets in LIS 1967-2014. Figure 8 Gini’s primary income, disposable income and fiscal redistribution across time and space &lt;&lt;FIGURE 8 OMITTED&gt;&gt; A wide variety exits across time and space in both the level of primary and disposable income inequality and fiscal redistribution. The general pattern is that income inequality rose over time across 47 LIS countries, which is confirmed by a simple regression analysis in Figure 8. The estimated trend coefficients of both the Gini of primary income and the Gini of disposable income are statistically significant (p&lt;0.01) and positive. However, among the 47 LIS countries we do not find a general pattern that tax-benefit systems became more redistributive over time. The redistributive effect of taxes and social benefits on household income inequality vary widely across countries and time. 6.2 Inequality across countries 1985-2013 This section reviews the evidence on cross national comparisons of primary and disposable income inequality across countries over time. In empirical studies, the selection of countries and data-years differ due to the consideration of data quality and data availability. We selected 15 countries, with at least three data points (around 1985, 1997 and 2010 or later). Moreover, we selected countries for which full information is available on the whole trajectory from primary income to disposable income: Australia (85-95-10), Canada (87-97-10), Denmark, (87-95-13), Finland (87-95-13), France (84-94-10), Germany (84-94-13), Ireland (87-96-10), Israel (86-97-12), the Netherlands (83-99-13), Norway (86-95-13), Sweden (87-95-05), Switzerland (82-00-13), Taiwan (86-97-13), the United Kingdom (86-99-13) and the United States (86-97-13). The changes in inequality levels are illustrated by the Gini coefficients. In order to give a general idea, we cluster the countries around 1985, 1997, and 2010 or later respectively, showing the average trends of inequality and redistribution. We show country profiles for all 15 LIS countries later in Figure 9. Table 8 shows the 15 country-average trend of primary income and disposable income inequality from 1985 to 2013. This table highlights some significant differences across periods in a general way. On average, income inequality increased markedly. This increase was stronger during 1997-2013 compared to 1985-1997. The widening of income gaps was driven by rising inequality in the distribution of primary income, which was partly offset by social security transfers and income taxes and social security contributions. In the second decade, the primary income inequality and disposable income inequality rose more or less parallel. It can be shown that inequality of primary income has increased by 11 percent over a twenty- five-year period averaged over the countries shown. This is a substantial increase over a relatively short period of time. Primary-income inequality has been the main driver of inequality trends in disposable incomes, but did redistribution policies have a substantial effect as well? Between 1983 and 2013, redistribution systems compensated 63 percent of the increase in primary-income inequality. Primary-income inequality rose by about 0.048, while redistribution rose 0.030. Taxes and transfers reduce inequality by about 38% around 2013; more than in the mid-1980s (35%); see Table 8. Table 8 Trend Gini indices of primary income and disposable income and fiscal redistribution, 1983-2013 &lt;&lt;TABLE 8 OMITTED&gt;&gt; Country-specific results are also presented in Table 8. Tax-benefit systems in Ireland, Germany, Sweden, Finland and Denmark achieve the greatest reduction in inequality, lowering the Gini value by 22.5 points or more around 2013, while the smallest redistributive effect is seen Taiwan, Israel, Switzerland, the United States and Australia (less than 15 points). Through the entire period, disposable income inequality became significantly larger in Israel and Finland, whereas it decreased in France, Ireland, Switzerland and Denmark. In the period around 1985-1997, higher disposable income inequality was mainly ‘caused’ by higher primary income inequality (although primary income inequality declined in Israel and Sweden). In this period, government redistribution has offset the widening of income gaps through public cash transfers and household taxes either in full (e.g. Denmark, France, Ireland, the Netherlands and Switzerland) or in part (in all others; see Figure 9). On average across countries, disposable income inequality hardly changed (+0.001). Cross-country variance is larger since the mid-1990s. Primary income inequality increased in all countries (with Israel and Sweden as exceptions), markedly in Ireland, Germany, the Netherlands and Switzerland. Disposable income inequality increased in all countries except for Ireland and the United Kingdom. On average only 37 percent of the rise of income inequality was offset by redistribution through taxes and transfers in the period 1997-2013 (was: 93% for 1985-1997). Fiscal redistribution rose in 11 of our 15 countries in the period 1985-1997 and in 9 countries in the period around 1997-2013. Moreover, fiscal redistribution rose since 1983 in all countries with Israel and the Netherlands as exceptions. In contrast to the results in Immervoll and Richardson (2011), we do not confirm their finding that tax-benefit policies have become less effective in redistribution since the mid- 1990s when the total population (instead of the working-age population) is taken into consideration; see Table 9. Among the total population both primary income inequality and redistribution continued to rise after the mid-1990s; we do not find that the fiscal redistribution effect of taxes and benefits on household income inequality declined, although is stabilized among the working-age population. As a result, among the total population tax- benefit systems in the mid-2000s are even more effective at reducing inequality compared to the mid-1990s. So, the claim that reduced redistribution is a main driver of widening income gaps since the mid-1990’s must be toned down. Moreover, our finding is a stimulus to analyze several programs (parts) of fiscal redistribution in more detail, especially for 1995 onwards. Table 9 summarizes the results for trends in the redistribution among the working-age population and the total population for 15 countries with full tax and benefit information for around 1985, around 1995 and around 2013. Table 9 Trend in fiscal redistribution among working-age and total population, 1985-2013 &lt;&lt;TABLE 9 OMITTED&gt;&gt; 6.3 Redistributive effect of taxes and transfers 1985-2013 Table 10 highlights that the trend of overall redistribution is mainly caused by transfers. From the mid-1980s to the mid-1990s, total redistribution increased, driven by the stronger redistributive effect of transfers. In the decade from the mid-1990s to around 2013, hardly any change was observed in overall redistribution. The average total redistribution increased by 0.030 point in 15 LIS countries from around 1985 to around 2013. Figure 9 illustrates the trends of overall, tax and transfers redistribution for each 15 LIS country. In all countries, total redistribution was mainly driven by transfer redistribution. The redistribution achieved by public cash transfers was more than twice as large as that achieved through taxes, except for Australia (1985), Finland (2013), Israel (1986 and 1997), Taiwan (1986) and the United States (1986 and 1997). Table 10 Redistribution across 15 LIS countries, 1985-2013 &lt;&lt;TABLE 10 OMITTED&gt;&gt; From the mid-1980s to around 2013, total redistribution increased in all countries except Israel and the Netherlands. This was driven by additional redistribution of social transfers. Tax systems became less redistributive in half of the countries: Australia, Israel, Sweden, Switzerland, Taiwan, the United Kingdom and the United States. From the mid-1990s to around 2013 the patterns of redistribution across countries are more diverse, both in overall redistribution and in tax and transfers redistribution. In this decade, total redistribution hardly changed or fell in all countries (with Ireland as exception). See figure 9 for the country profiles. Figure 9 Trends in inequality and fiscal redistribution in 15 LIS countries &lt;&lt;FIGURE 9 OMITTED&gt;&gt; 6.4 Inequality and fiscal redistribution before and after the Great Recession This section examines the impact of the economic crisis that started in 2008 on income distribution and fiscal redistribution. 23 countries are selected which contain full information on income and taxes before the Great Recession (around 2006-2007) and the latest year (2012 and later). As shown in Table 11, primary income inequality has increased in all countries since around 2007, except for Guatemala, Israel, Peru, Poland and Slovakia. However, Gini disposable income has decreased in a large number of countries with 1 percent decrease on average. The most significant reduction in disposable income inequality appears in Guatemala with 17 percent. Estonia and Spain, on the other hand, are the countries with the largest increase in inequality of disposable income. We do not find that fiscal redistribution has been less effective since the Great Recession. On the contrary, the increase in fiscal redistribution has been offsetting the rising primary income inequality and led to more equal disposable income distribution. Especially, Guatemala, Panama and Switzerland are the countries with the largest increase in fiscal redistribution (over 30%). Table 11 Trend Gini indices of primary income and disposable income and fiscal redistribution, 2007-2013 &lt;&lt;TABLE 11 OMITTED&gt;&gt; On average income inequality decreased slightly and fiscal redistribution rose since the Great Recession. The increase in fiscal redistribution mainly comes from social transfers while the redistributive effect of income taxes has been decreasing, for both total population and working- age population. Although all changes are rather small, our findings are not fully in line with OECD (2016) which states that the economic recovery has not reduced income inequality, because redistribution decreased in a majority of countries recently. However, both OECD (2016: 3) and our analysis find that fiscal redistribution dampened the increase in market income inequality since 2007. The differences in inequality between market income and disposable income varied considerably across countries and time, thus revealing significant differences in the ability of tax-benefit systems to cushion the rise of inequality (cf. OECD, 2015: 103). Table 12 Trend in fiscal redistribution among working-age and total population, 2007-2013 &lt;&lt;TABLE 12 OMITTED&gt;&gt; 6.5 Program size and targeting of transfers Considering the redistributive effect of social benefits, a distinction can be made between programs’ size and the extent to which benefits are targeted toward low-income groups by means- testing; see section 4.3. Using LIS micro data it is possible to calculate a measure of the average value of social transfers as a percentage of households’ gross income: the larger the value, the greater the share of total income that is derived from transfers. It is also possible to calculate a summary index of the degree to which transfers are targeted toward low-income groups. This is done by applying Kakwani’s (1986) ‘index of concentration’ to transfers (see section 4.3). This index takes on the value of -1.0 if the poorest person gets all transfer income, 0 if everybody gets an equal amount, and +1.0 if the richest person gets all transfer income. Based on a rather lengthy time-series around 1985-2013 figures for the size and target efficiency of social benefits are calculated for 15 LIS countries and are reported in Table 13. Table 13 Budget size and targeting efficiency across 15 LIS countries, 1985-2013 &lt;&lt;TABLE 13 OMITTED&gt;&gt; There is considerable variance among countries in the average size of social benefits relative to total household income. In the mid-1980s, five countries (Denmark, France, the Netherlands, Sweden and the United Kingdom) achieve a high budget size of transfers (20% or more), whereas it is low in Australia, Canada, Israel, Norway, Switzerland, Taiwan and the United States (less than 15%). Around 2013, more countries achieve a high budget size (20% or over), while Australia, Canada, Israel, Switzerland, Taiwan and the United States still have budget sizes less than 15 percent. Over time social benefits size increased in all countries, with an exception for the Netherlands. Targeting efficiency is more diverse across countries. In the mid-1980s, cash benefits are most targeted to the poor in Australia and Germany (values less than -0.25), and more universally distributed in Sweden, the Netherlands and France (values between -0.03 and +0.03). Around 2013, Australia targeted more to the poor than other countries (-0.34). Transfers were spread more universally in 11 out of our 15 countries. Generally speaking, transfers are less targeted to the poor and more universally distributed around 2013 than in earlier periods. On the contrary, we observe social benefits to be more targeted to the poor over time in Switzerland, the Netherlands, Denmark and Sweden. Changes in the fiscal redistribution appear to be statistically significant related to changes in the overall budget size (see figure, panel a), while no relationship is found with changes in the targeting of T/B systems is found (see figure 10, panel b). Especially Ireland, Denmark and Norway experienced an increase in both the budget size an fiscal redistribution, while fiscal redistribution and the budget size of social programs declined in the Netherlands. Figure 10 Changes in fiscal redistribution, budget size and targeting 15 countries, 1985-2013 &lt;&lt;FIGURE 10 OMITTED&gt;&gt;</w:t>
      </w:r>
    </w:p>
    <w:p w14:paraId="411429F4" w14:textId="77777777" w:rsidR="00BF056F" w:rsidRPr="00E21671" w:rsidRDefault="00BF056F" w:rsidP="00BF056F">
      <w:pPr>
        <w:rPr>
          <w:sz w:val="16"/>
        </w:rPr>
      </w:pPr>
      <w:r w:rsidRPr="00E21671">
        <w:rPr>
          <w:sz w:val="16"/>
        </w:rPr>
        <w:t>&lt;&lt;PARAGRAPH INTEGRITY RETURNS&gt;&gt;</w:t>
      </w:r>
    </w:p>
    <w:p w14:paraId="3D9A3EB2" w14:textId="77777777" w:rsidR="00BF056F" w:rsidRDefault="00BF056F" w:rsidP="00BF056F">
      <w:pPr>
        <w:rPr>
          <w:sz w:val="16"/>
        </w:rPr>
      </w:pPr>
      <w:r w:rsidRPr="00E21671">
        <w:rPr>
          <w:sz w:val="16"/>
        </w:rPr>
        <w:t>7.</w:t>
      </w:r>
      <w:r>
        <w:rPr>
          <w:sz w:val="16"/>
        </w:rPr>
        <w:t xml:space="preserve"> </w:t>
      </w:r>
      <w:r w:rsidRPr="00E21671">
        <w:rPr>
          <w:sz w:val="16"/>
        </w:rPr>
        <w:t>Decomposition of redistributive effects of social transfers and taxes over time</w:t>
      </w:r>
    </w:p>
    <w:p w14:paraId="61641053" w14:textId="77777777" w:rsidR="00BF056F" w:rsidRPr="00E21671" w:rsidRDefault="00BF056F" w:rsidP="00BF056F">
      <w:pPr>
        <w:rPr>
          <w:sz w:val="16"/>
        </w:rPr>
      </w:pPr>
      <w:r w:rsidRPr="00E21671">
        <w:rPr>
          <w:sz w:val="16"/>
        </w:rPr>
        <w:t>How have the redistributive effects of the different parts of welfare states altered over time and across countries? This section shows trends of detailed redistributive effects across a selection of LIS countries with full information on taxes and benefits. 8 countries are selected based on two criteria: 1) the country has full tax/benefit information at least three data points (around 1985, around 1997 and 2010 or later); 2) the category Other transfers amounts to less than 20 percent of total fiscal redistribution20.</w:t>
      </w:r>
    </w:p>
    <w:p w14:paraId="56D31BF0" w14:textId="77777777" w:rsidR="00BF056F" w:rsidRPr="00E21671" w:rsidRDefault="00BF056F" w:rsidP="00BF056F">
      <w:pPr>
        <w:rPr>
          <w:sz w:val="16"/>
        </w:rPr>
      </w:pPr>
      <w:r w:rsidRPr="00E21671">
        <w:rPr>
          <w:rStyle w:val="StyleUnderline"/>
        </w:rPr>
        <w:t>We calculate</w:t>
      </w:r>
      <w:r w:rsidRPr="00E21671">
        <w:rPr>
          <w:sz w:val="16"/>
        </w:rPr>
        <w:t xml:space="preserve"> the following (partial) </w:t>
      </w:r>
      <w:r w:rsidRPr="00E21671">
        <w:rPr>
          <w:rStyle w:val="StyleUnderline"/>
        </w:rPr>
        <w:t>redistributive effects</w:t>
      </w:r>
      <w:r w:rsidRPr="00E21671">
        <w:rPr>
          <w:sz w:val="16"/>
        </w:rPr>
        <w:t xml:space="preserve"> over time, </w:t>
      </w:r>
      <w:r w:rsidRPr="00E21671">
        <w:rPr>
          <w:rStyle w:val="StyleUnderline"/>
        </w:rPr>
        <w:t>based on</w:t>
      </w:r>
      <w:r w:rsidRPr="00E21671">
        <w:rPr>
          <w:sz w:val="16"/>
        </w:rPr>
        <w:t xml:space="preserve"> the LIS household income components list: </w:t>
      </w:r>
      <w:r w:rsidRPr="00E21671">
        <w:rPr>
          <w:rStyle w:val="StyleUnderline"/>
        </w:rPr>
        <w:t>old-age/disability/survivor transfers, sickness transfers, family/children transfers, education transfers, unemployment transfers, housing transfers, general/food/medical assistance transfers, other social security transfers and income taxes and social security contributions</w:t>
      </w:r>
      <w:r w:rsidRPr="00E21671">
        <w:rPr>
          <w:sz w:val="16"/>
        </w:rPr>
        <w:t>. As explained before, we consider state old-age pension benefits as part of our analysis, because they are part of the safety net and generate significant reduction in poverty and income inequality. Occupational and private pensions are also taken into account.</w:t>
      </w:r>
    </w:p>
    <w:p w14:paraId="7BE3B394" w14:textId="77777777" w:rsidR="00BF056F" w:rsidRPr="00E21671" w:rsidRDefault="00BF056F" w:rsidP="00BF056F">
      <w:pPr>
        <w:rPr>
          <w:sz w:val="16"/>
        </w:rPr>
      </w:pPr>
      <w:r w:rsidRPr="00E21671">
        <w:rPr>
          <w:sz w:val="16"/>
        </w:rPr>
        <w:t>To illustrate the idea of decomposition from primary to disposable income inequality, Table 14 reports the trends of redistributive effects of the different parts of tax-benefit system averaged for eight LIS countries from the mid-1980s to around 2013.</w:t>
      </w:r>
    </w:p>
    <w:p w14:paraId="696D3C75" w14:textId="77777777" w:rsidR="00BF056F" w:rsidRPr="00E21671" w:rsidRDefault="00BF056F" w:rsidP="00BF056F">
      <w:pPr>
        <w:rPr>
          <w:sz w:val="16"/>
        </w:rPr>
      </w:pPr>
      <w:r w:rsidRPr="003756C8">
        <w:rPr>
          <w:rStyle w:val="StyleUnderline"/>
          <w:highlight w:val="cyan"/>
        </w:rPr>
        <w:t xml:space="preserve">The </w:t>
      </w:r>
      <w:r w:rsidRPr="003756C8">
        <w:rPr>
          <w:rStyle w:val="Emphasis"/>
          <w:highlight w:val="cyan"/>
        </w:rPr>
        <w:t>dominant pattern</w:t>
      </w:r>
      <w:r w:rsidRPr="003756C8">
        <w:rPr>
          <w:rStyle w:val="StyleUnderline"/>
          <w:highlight w:val="cyan"/>
        </w:rPr>
        <w:t xml:space="preserve"> was</w:t>
      </w:r>
      <w:r w:rsidRPr="00031880">
        <w:rPr>
          <w:rStyle w:val="StyleUnderline"/>
        </w:rPr>
        <w:t xml:space="preserve"> that of increasing fiscal redistribution. </w:t>
      </w:r>
      <w:r w:rsidRPr="003756C8">
        <w:rPr>
          <w:rStyle w:val="Emphasis"/>
          <w:highlight w:val="cyan"/>
        </w:rPr>
        <w:t>Increasing fiscal redistribution</w:t>
      </w:r>
      <w:r w:rsidRPr="003756C8">
        <w:rPr>
          <w:rStyle w:val="StyleUnderline"/>
          <w:highlight w:val="cyan"/>
        </w:rPr>
        <w:t xml:space="preserve"> came from</w:t>
      </w:r>
      <w:r w:rsidRPr="00E21671">
        <w:rPr>
          <w:sz w:val="16"/>
        </w:rPr>
        <w:t xml:space="preserve"> old-age/disability/survivor </w:t>
      </w:r>
      <w:r w:rsidRPr="003756C8">
        <w:rPr>
          <w:rStyle w:val="Emphasis"/>
          <w:highlight w:val="cyan"/>
        </w:rPr>
        <w:t>benefits</w:t>
      </w:r>
      <w:r w:rsidRPr="00E21671">
        <w:rPr>
          <w:sz w:val="16"/>
        </w:rPr>
        <w:t xml:space="preserve"> and to a lesser extent from unemployment benefits and housing benefits. </w:t>
      </w:r>
      <w:r w:rsidRPr="003756C8">
        <w:rPr>
          <w:rStyle w:val="Emphasis"/>
          <w:highlight w:val="cyan"/>
        </w:rPr>
        <w:t>Less</w:t>
      </w:r>
      <w:r w:rsidRPr="003756C8">
        <w:rPr>
          <w:rStyle w:val="Emphasis"/>
        </w:rPr>
        <w:t xml:space="preserve"> fiscal redistribution</w:t>
      </w:r>
      <w:r w:rsidRPr="00031880">
        <w:rPr>
          <w:rStyle w:val="StyleUnderline"/>
        </w:rPr>
        <w:t xml:space="preserve"> </w:t>
      </w:r>
      <w:r w:rsidRPr="003756C8">
        <w:rPr>
          <w:rStyle w:val="StyleUnderline"/>
          <w:highlight w:val="cyan"/>
        </w:rPr>
        <w:t>was generated</w:t>
      </w:r>
      <w:r w:rsidRPr="00C829BF">
        <w:rPr>
          <w:rStyle w:val="StyleUnderline"/>
        </w:rPr>
        <w:t xml:space="preserve"> by sickness benefits, education benefits and income </w:t>
      </w:r>
      <w:r w:rsidRPr="003756C8">
        <w:rPr>
          <w:rStyle w:val="StyleUnderline"/>
          <w:highlight w:val="cyan"/>
        </w:rPr>
        <w:t>taxes</w:t>
      </w:r>
      <w:r w:rsidRPr="00E21671">
        <w:rPr>
          <w:sz w:val="16"/>
        </w:rPr>
        <w:t>.</w:t>
      </w:r>
    </w:p>
    <w:p w14:paraId="1EB552E9" w14:textId="77777777" w:rsidR="00BF056F" w:rsidRPr="00E21671" w:rsidRDefault="00BF056F" w:rsidP="00BF056F">
      <w:pPr>
        <w:rPr>
          <w:sz w:val="16"/>
        </w:rPr>
      </w:pPr>
      <w:r w:rsidRPr="00E21671">
        <w:rPr>
          <w:sz w:val="16"/>
        </w:rPr>
        <w:t>Table 14 Decomposition of disposable income inequality for 8 countries 1985-2013: averages by periods</w:t>
      </w:r>
    </w:p>
    <w:p w14:paraId="2D3A7888" w14:textId="77777777" w:rsidR="00BF056F" w:rsidRPr="00E21671" w:rsidRDefault="00BF056F" w:rsidP="00BF056F">
      <w:pPr>
        <w:rPr>
          <w:sz w:val="16"/>
        </w:rPr>
      </w:pPr>
      <w:r w:rsidRPr="00E21671">
        <w:rPr>
          <w:sz w:val="16"/>
        </w:rPr>
        <w:t>&lt;&lt;TABLE 14 OMITTED&gt;&gt;</w:t>
      </w:r>
    </w:p>
    <w:p w14:paraId="372EC29D" w14:textId="77777777" w:rsidR="00BF056F" w:rsidRPr="00E21671" w:rsidRDefault="00BF056F" w:rsidP="00BF056F">
      <w:pPr>
        <w:rPr>
          <w:sz w:val="16"/>
        </w:rPr>
      </w:pPr>
      <w:r w:rsidRPr="00E21671">
        <w:rPr>
          <w:sz w:val="16"/>
        </w:rPr>
        <w:t>With respect to trends in the redistributive effects of several social programs across countries, the results are diverse. Figure 11 presents how the redistributive effect of each social program changed over time across 8 LIS countries.</w:t>
      </w:r>
    </w:p>
    <w:p w14:paraId="17ECC646" w14:textId="77777777" w:rsidR="00BF056F" w:rsidRDefault="00BF056F" w:rsidP="00BF056F">
      <w:pPr>
        <w:rPr>
          <w:sz w:val="16"/>
        </w:rPr>
      </w:pPr>
      <w:r w:rsidRPr="00E21671">
        <w:rPr>
          <w:sz w:val="16"/>
        </w:rPr>
        <w:t>Countries are ranked in order to their fiscal redistribution from highest to lowest. For example, Finland, Germany and the Netherlands rank high in descending order of redistribution around 1985 and 2013. On the other extreme, Switzerland and the United States rank low at the bottom of our list of redistribution. Note that the country ranking altered over time.</w:t>
      </w:r>
    </w:p>
    <w:p w14:paraId="717F189C" w14:textId="77777777" w:rsidR="00BF056F" w:rsidRPr="00E21671" w:rsidRDefault="00BF056F" w:rsidP="00BF056F">
      <w:pPr>
        <w:rPr>
          <w:sz w:val="16"/>
        </w:rPr>
      </w:pPr>
      <w:r w:rsidRPr="00E21671">
        <w:rPr>
          <w:sz w:val="16"/>
        </w:rPr>
        <w:t xml:space="preserve">Figure 11 </w:t>
      </w:r>
      <w:r w:rsidRPr="003756C8">
        <w:rPr>
          <w:rStyle w:val="Emphasis"/>
          <w:highlight w:val="cyan"/>
        </w:rPr>
        <w:t>Decomposition</w:t>
      </w:r>
      <w:r w:rsidRPr="003756C8">
        <w:rPr>
          <w:rStyle w:val="StyleUnderline"/>
          <w:highlight w:val="cyan"/>
        </w:rPr>
        <w:t xml:space="preserve"> of </w:t>
      </w:r>
      <w:r w:rsidRPr="003756C8">
        <w:rPr>
          <w:rStyle w:val="Emphasis"/>
          <w:highlight w:val="cyan"/>
        </w:rPr>
        <w:t>fiscal redistribution</w:t>
      </w:r>
      <w:r w:rsidRPr="003756C8">
        <w:rPr>
          <w:rStyle w:val="StyleUnderline"/>
          <w:highlight w:val="cyan"/>
        </w:rPr>
        <w:t xml:space="preserve"> of</w:t>
      </w:r>
      <w:r w:rsidRPr="00E21671">
        <w:rPr>
          <w:sz w:val="16"/>
        </w:rPr>
        <w:t xml:space="preserve"> social </w:t>
      </w:r>
      <w:r w:rsidRPr="003756C8">
        <w:rPr>
          <w:rStyle w:val="StyleUnderline"/>
          <w:highlight w:val="cyan"/>
        </w:rPr>
        <w:t>transfers and taxes</w:t>
      </w:r>
      <w:r w:rsidRPr="00031880">
        <w:rPr>
          <w:rStyle w:val="StyleUnderline"/>
        </w:rPr>
        <w:t xml:space="preserve"> in 8 countries</w:t>
      </w:r>
      <w:r w:rsidRPr="00E21671">
        <w:rPr>
          <w:sz w:val="16"/>
        </w:rPr>
        <w:t>, 1985-2013</w:t>
      </w:r>
    </w:p>
    <w:p w14:paraId="33E006D1" w14:textId="77777777" w:rsidR="00BF056F" w:rsidRPr="00031880" w:rsidRDefault="00BF056F" w:rsidP="00BF056F">
      <w:pPr>
        <w:rPr>
          <w:rStyle w:val="StyleUnderline"/>
        </w:rPr>
      </w:pPr>
      <w:r w:rsidRPr="00031880">
        <w:rPr>
          <w:rStyle w:val="StyleUnderline"/>
        </w:rPr>
        <w:t>Panel (a) around 1985</w:t>
      </w:r>
    </w:p>
    <w:p w14:paraId="34725A5E" w14:textId="77777777" w:rsidR="00BF056F" w:rsidRPr="00E21671" w:rsidRDefault="00BF056F" w:rsidP="00BF056F">
      <w:pPr>
        <w:rPr>
          <w:noProof/>
          <w:sz w:val="16"/>
        </w:rPr>
      </w:pPr>
      <w:r w:rsidRPr="00E21671">
        <w:rPr>
          <w:noProof/>
          <w:sz w:val="16"/>
        </w:rPr>
        <w:drawing>
          <wp:inline distT="0" distB="0" distL="0" distR="0" wp14:anchorId="6CD4BF67" wp14:editId="38BFB45A">
            <wp:extent cx="5085082" cy="2170176"/>
            <wp:effectExtent l="0" t="0" r="0" b="0"/>
            <wp:docPr id="57" name="image35.png" descr="A picture containing screenshot, colorfulness, square, 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35.png" descr="A picture containing screenshot, colorfulness, square, art&#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85082" cy="2170176"/>
                    </a:xfrm>
                    <a:prstGeom prst="rect">
                      <a:avLst/>
                    </a:prstGeom>
                  </pic:spPr>
                </pic:pic>
              </a:graphicData>
            </a:graphic>
          </wp:inline>
        </w:drawing>
      </w:r>
    </w:p>
    <w:p w14:paraId="220184D8" w14:textId="77777777" w:rsidR="00BF056F" w:rsidRDefault="00BF056F" w:rsidP="00BF056F">
      <w:pPr>
        <w:rPr>
          <w:rStyle w:val="StyleUnderline"/>
        </w:rPr>
      </w:pPr>
      <w:r w:rsidRPr="00031880">
        <w:rPr>
          <w:rStyle w:val="StyleUnderline"/>
        </w:rPr>
        <w:t>Panel (b) around 1997</w:t>
      </w:r>
    </w:p>
    <w:p w14:paraId="2F520AE4" w14:textId="77777777" w:rsidR="00BF056F" w:rsidRDefault="00BF056F" w:rsidP="00BF056F">
      <w:pPr>
        <w:rPr>
          <w:rStyle w:val="StyleUnderline"/>
        </w:rPr>
      </w:pPr>
      <w:r w:rsidRPr="00E21671">
        <w:rPr>
          <w:noProof/>
          <w:sz w:val="16"/>
        </w:rPr>
        <w:drawing>
          <wp:inline distT="0" distB="0" distL="0" distR="0" wp14:anchorId="2D76A3C2" wp14:editId="3B7512C2">
            <wp:extent cx="5608624" cy="2188464"/>
            <wp:effectExtent l="0" t="0" r="0" b="0"/>
            <wp:docPr id="59" name="image36.png" descr="A picture containing screenshot, colorfulness, ar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36.png" descr="A picture containing screenshot, colorfulness, art, design&#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08624" cy="2188464"/>
                    </a:xfrm>
                    <a:prstGeom prst="rect">
                      <a:avLst/>
                    </a:prstGeom>
                  </pic:spPr>
                </pic:pic>
              </a:graphicData>
            </a:graphic>
          </wp:inline>
        </w:drawing>
      </w:r>
    </w:p>
    <w:p w14:paraId="79789E0C" w14:textId="77777777" w:rsidR="00BF056F" w:rsidRDefault="00BF056F" w:rsidP="00BF056F">
      <w:pPr>
        <w:rPr>
          <w:rStyle w:val="StyleUnderline"/>
        </w:rPr>
      </w:pPr>
      <w:r>
        <w:rPr>
          <w:rStyle w:val="StyleUnderline"/>
        </w:rPr>
        <w:t>Panel (c) around 2013</w:t>
      </w:r>
    </w:p>
    <w:p w14:paraId="23542EAB" w14:textId="77777777" w:rsidR="00BF056F" w:rsidRDefault="00BF056F" w:rsidP="00BF056F">
      <w:pPr>
        <w:rPr>
          <w:rStyle w:val="StyleUnderline"/>
        </w:rPr>
      </w:pPr>
      <w:r w:rsidRPr="00E21671">
        <w:rPr>
          <w:noProof/>
          <w:sz w:val="16"/>
        </w:rPr>
        <w:drawing>
          <wp:inline distT="0" distB="0" distL="0" distR="0" wp14:anchorId="155D68AE" wp14:editId="3B85AAA3">
            <wp:extent cx="5077945" cy="2304288"/>
            <wp:effectExtent l="0" t="0" r="0" b="0"/>
            <wp:docPr id="61" name="image37.png" descr="A picture containing screenshot, colorfulness, ar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37.png" descr="A picture containing screenshot, colorfulness, art, design&#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077945" cy="2304288"/>
                    </a:xfrm>
                    <a:prstGeom prst="rect">
                      <a:avLst/>
                    </a:prstGeom>
                  </pic:spPr>
                </pic:pic>
              </a:graphicData>
            </a:graphic>
          </wp:inline>
        </w:drawing>
      </w:r>
    </w:p>
    <w:p w14:paraId="6F8F16C8" w14:textId="77777777" w:rsidR="00BF056F" w:rsidRDefault="00BF056F" w:rsidP="00BF056F">
      <w:pPr>
        <w:pStyle w:val="Heading3"/>
      </w:pPr>
      <w:r>
        <w:t>FR---AT: Taxes---WM Transfers---1AR</w:t>
      </w:r>
    </w:p>
    <w:p w14:paraId="5F69ED7E" w14:textId="77777777" w:rsidR="00BF056F" w:rsidRPr="0085708A" w:rsidRDefault="00BF056F" w:rsidP="00BF056F">
      <w:pPr>
        <w:pStyle w:val="Heading4"/>
      </w:pPr>
      <w:r>
        <w:t xml:space="preserve">Individual transfer programs redistribute fiscally </w:t>
      </w:r>
    </w:p>
    <w:p w14:paraId="7DC8D7E8" w14:textId="77777777" w:rsidR="00BF056F" w:rsidRPr="00E465B5" w:rsidRDefault="00BF056F" w:rsidP="00BF056F">
      <w:r w:rsidRPr="0086451E">
        <w:rPr>
          <w:rStyle w:val="Style13ptBold"/>
        </w:rPr>
        <w:t>Caminada ’17</w:t>
      </w:r>
      <w:r>
        <w:t xml:space="preserve"> [Koen, Jinxian Wang, Kees Goudswaard and Chen Wang; November; Professor of Empirical Analysis of Tax and Social Policy at Leiden University; Business Department at South Central University; Professor of Economics and Professor of Social Security at the Law School of Leiden University; Professor of Finance at the Mendoza College of Business; LIS Working Paper Series, “Income Inequality and Fiscal Redistribution in 47 LIS-Countries, 1967-2014,” </w:t>
      </w:r>
      <w:r w:rsidRPr="009617FD">
        <w:t>https://www.lisdatacenter.org/wps/liswps/724.pdf</w:t>
      </w:r>
      <w:r>
        <w:t>]</w:t>
      </w:r>
    </w:p>
    <w:p w14:paraId="1D0FD705" w14:textId="77777777" w:rsidR="00BF056F" w:rsidRPr="00E465B5" w:rsidRDefault="00BF056F" w:rsidP="00BF056F">
      <w:pPr>
        <w:rPr>
          <w:sz w:val="16"/>
        </w:rPr>
      </w:pPr>
      <w:r w:rsidRPr="00E465B5">
        <w:rPr>
          <w:sz w:val="16"/>
        </w:rPr>
        <w:t xml:space="preserve">5.2 </w:t>
      </w:r>
      <w:r w:rsidRPr="003756C8">
        <w:rPr>
          <w:rStyle w:val="Emphasis"/>
          <w:highlight w:val="cyan"/>
        </w:rPr>
        <w:t>F</w:t>
      </w:r>
      <w:r w:rsidRPr="00E465B5">
        <w:rPr>
          <w:sz w:val="16"/>
        </w:rPr>
        <w:t xml:space="preserve">iscal </w:t>
      </w:r>
      <w:r w:rsidRPr="003756C8">
        <w:rPr>
          <w:rStyle w:val="Emphasis"/>
          <w:highlight w:val="cyan"/>
        </w:rPr>
        <w:t>r</w:t>
      </w:r>
      <w:r w:rsidRPr="00E465B5">
        <w:rPr>
          <w:sz w:val="16"/>
        </w:rPr>
        <w:t xml:space="preserve">edistribution </w:t>
      </w:r>
      <w:r w:rsidRPr="003756C8">
        <w:rPr>
          <w:rStyle w:val="Emphasis"/>
          <w:highlight w:val="cyan"/>
        </w:rPr>
        <w:t>per social program</w:t>
      </w:r>
    </w:p>
    <w:p w14:paraId="03B8987D" w14:textId="77777777" w:rsidR="00BF056F" w:rsidRPr="00E465B5" w:rsidRDefault="00BF056F" w:rsidP="00BF056F">
      <w:pPr>
        <w:rPr>
          <w:sz w:val="16"/>
        </w:rPr>
      </w:pPr>
      <w:r w:rsidRPr="00E465B5">
        <w:rPr>
          <w:sz w:val="16"/>
        </w:rPr>
        <w:t xml:space="preserve">To illustrate the idea of decomposing disposable income inequality, </w:t>
      </w:r>
      <w:r w:rsidRPr="00E465B5">
        <w:rPr>
          <w:rStyle w:val="StyleUnderline"/>
        </w:rPr>
        <w:t>Table 6 presents the results of our sequential accounting decomposition exercise</w:t>
      </w:r>
      <w:r w:rsidRPr="00E465B5">
        <w:rPr>
          <w:sz w:val="16"/>
        </w:rPr>
        <w:t xml:space="preserve"> for the mean of a selection of 26 LIS countries with full tax/benefit information.</w:t>
      </w:r>
    </w:p>
    <w:p w14:paraId="5BBE9354" w14:textId="77777777" w:rsidR="00BF056F" w:rsidRPr="00E465B5" w:rsidRDefault="00BF056F" w:rsidP="00BF056F">
      <w:pPr>
        <w:rPr>
          <w:sz w:val="16"/>
        </w:rPr>
      </w:pPr>
      <w:r w:rsidRPr="00E465B5">
        <w:rPr>
          <w:sz w:val="16"/>
        </w:rPr>
        <w:t xml:space="preserve">Interestingly, </w:t>
      </w:r>
      <w:r w:rsidRPr="003756C8">
        <w:rPr>
          <w:rStyle w:val="StyleUnderline"/>
          <w:highlight w:val="cyan"/>
        </w:rPr>
        <w:t>only three programs account for 68 percent of</w:t>
      </w:r>
      <w:r w:rsidRPr="00E465B5">
        <w:rPr>
          <w:rStyle w:val="StyleUnderline"/>
        </w:rPr>
        <w:t xml:space="preserve"> </w:t>
      </w:r>
      <w:r w:rsidRPr="003756C8">
        <w:rPr>
          <w:rStyle w:val="StyleUnderline"/>
          <w:highlight w:val="cyan"/>
        </w:rPr>
        <w:t xml:space="preserve">total </w:t>
      </w:r>
      <w:r w:rsidRPr="003756C8">
        <w:rPr>
          <w:rStyle w:val="Emphasis"/>
          <w:highlight w:val="cyan"/>
        </w:rPr>
        <w:t>redistribution</w:t>
      </w:r>
      <w:r w:rsidRPr="00E465B5">
        <w:rPr>
          <w:sz w:val="16"/>
        </w:rPr>
        <w:t xml:space="preserve">: </w:t>
      </w:r>
      <w:r w:rsidRPr="003756C8">
        <w:rPr>
          <w:rStyle w:val="Emphasis"/>
          <w:highlight w:val="cyan"/>
        </w:rPr>
        <w:t>oldage/disability</w:t>
      </w:r>
      <w:r w:rsidRPr="00E465B5">
        <w:rPr>
          <w:sz w:val="16"/>
        </w:rPr>
        <w:t>/survivor scheme (54%), social programs for</w:t>
      </w:r>
      <w:r w:rsidRPr="00E465B5">
        <w:rPr>
          <w:u w:val="single"/>
        </w:rPr>
        <w:t xml:space="preserve"> </w:t>
      </w:r>
      <w:r w:rsidRPr="003756C8">
        <w:rPr>
          <w:highlight w:val="cyan"/>
          <w:u w:val="single"/>
        </w:rPr>
        <w:t>family and children</w:t>
      </w:r>
      <w:r w:rsidRPr="00E465B5">
        <w:rPr>
          <w:sz w:val="16"/>
        </w:rPr>
        <w:t xml:space="preserve"> (8%) </w:t>
      </w:r>
      <w:r w:rsidRPr="003756C8">
        <w:rPr>
          <w:rStyle w:val="StyleUnderline"/>
          <w:highlight w:val="cyan"/>
        </w:rPr>
        <w:t>and</w:t>
      </w:r>
      <w:r w:rsidRPr="00E465B5">
        <w:rPr>
          <w:rStyle w:val="StyleUnderline"/>
        </w:rPr>
        <w:t xml:space="preserve"> </w:t>
      </w:r>
      <w:r w:rsidRPr="00E465B5">
        <w:rPr>
          <w:sz w:val="16"/>
        </w:rPr>
        <w:t>the</w:t>
      </w:r>
      <w:r w:rsidRPr="00E465B5">
        <w:rPr>
          <w:rStyle w:val="StyleUnderline"/>
        </w:rPr>
        <w:t xml:space="preserve"> </w:t>
      </w:r>
      <w:r w:rsidRPr="003756C8">
        <w:rPr>
          <w:rStyle w:val="Emphasis"/>
          <w:highlight w:val="cyan"/>
        </w:rPr>
        <w:t>unemployment</w:t>
      </w:r>
      <w:r w:rsidRPr="00E465B5">
        <w:rPr>
          <w:rStyle w:val="StyleUnderline"/>
        </w:rPr>
        <w:t xml:space="preserve"> scheme</w:t>
      </w:r>
      <w:r w:rsidRPr="00E465B5">
        <w:rPr>
          <w:sz w:val="16"/>
        </w:rPr>
        <w:t xml:space="preserve"> (6%). </w:t>
      </w:r>
      <w:r w:rsidRPr="00E465B5">
        <w:rPr>
          <w:rStyle w:val="StyleUnderline"/>
        </w:rPr>
        <w:t>Income taxes account for</w:t>
      </w:r>
      <w:r w:rsidRPr="00E465B5">
        <w:rPr>
          <w:sz w:val="16"/>
        </w:rPr>
        <w:t xml:space="preserve"> </w:t>
      </w:r>
      <w:r w:rsidRPr="00E465B5">
        <w:rPr>
          <w:rStyle w:val="StyleUnderline"/>
        </w:rPr>
        <w:t>another 23</w:t>
      </w:r>
      <w:r w:rsidRPr="00E465B5">
        <w:rPr>
          <w:sz w:val="16"/>
        </w:rPr>
        <w:t xml:space="preserve"> percent of total redistribution. </w:t>
      </w:r>
      <w:r w:rsidRPr="00E465B5">
        <w:rPr>
          <w:rStyle w:val="StyleUnderline"/>
        </w:rPr>
        <w:t>Other</w:t>
      </w:r>
      <w:r w:rsidRPr="00E465B5">
        <w:rPr>
          <w:sz w:val="16"/>
        </w:rPr>
        <w:t xml:space="preserve"> social benefit </w:t>
      </w:r>
      <w:r w:rsidRPr="00E465B5">
        <w:rPr>
          <w:rStyle w:val="StyleUnderline"/>
        </w:rPr>
        <w:t>programs</w:t>
      </w:r>
      <w:r w:rsidRPr="00E465B5">
        <w:rPr>
          <w:sz w:val="16"/>
        </w:rPr>
        <w:t xml:space="preserve"> and contributions seem to have a rather limited redistributive effect; together they </w:t>
      </w:r>
      <w:r w:rsidRPr="00E465B5">
        <w:rPr>
          <w:rStyle w:val="StyleUnderline"/>
        </w:rPr>
        <w:t>account for only 9 percent</w:t>
      </w:r>
      <w:r w:rsidRPr="00E465B5">
        <w:rPr>
          <w:sz w:val="16"/>
        </w:rPr>
        <w:t xml:space="preserve"> of the reduction in income inequality through transfers. </w:t>
      </w:r>
    </w:p>
    <w:p w14:paraId="3926E5E4" w14:textId="77777777" w:rsidR="00BF056F" w:rsidRPr="00E465B5" w:rsidRDefault="00BF056F" w:rsidP="00BF056F">
      <w:pPr>
        <w:rPr>
          <w:sz w:val="16"/>
        </w:rPr>
      </w:pPr>
      <w:r w:rsidRPr="00E465B5">
        <w:rPr>
          <w:sz w:val="16"/>
        </w:rPr>
        <w:t xml:space="preserve">Table 6 </w:t>
      </w:r>
      <w:r w:rsidRPr="003B018E">
        <w:rPr>
          <w:rStyle w:val="StyleUnderline"/>
        </w:rPr>
        <w:t xml:space="preserve">Decomposition of disposable income inequality for 26 LIS countries </w:t>
      </w:r>
      <w:r w:rsidRPr="00E465B5">
        <w:rPr>
          <w:sz w:val="16"/>
        </w:rPr>
        <w:t>2013</w:t>
      </w:r>
    </w:p>
    <w:tbl>
      <w:tblPr>
        <w:tblStyle w:val="TableGrid0"/>
        <w:tblW w:w="7316" w:type="dxa"/>
        <w:tblInd w:w="-75" w:type="dxa"/>
        <w:tblCellMar>
          <w:right w:w="115" w:type="dxa"/>
        </w:tblCellMar>
        <w:tblLook w:val="04A0" w:firstRow="1" w:lastRow="0" w:firstColumn="1" w:lastColumn="0" w:noHBand="0" w:noVBand="1"/>
      </w:tblPr>
      <w:tblGrid>
        <w:gridCol w:w="4584"/>
        <w:gridCol w:w="1582"/>
        <w:gridCol w:w="1150"/>
      </w:tblGrid>
      <w:tr w:rsidR="00BF056F" w14:paraId="1072F294" w14:textId="77777777" w:rsidTr="00BE29ED">
        <w:trPr>
          <w:trHeight w:val="288"/>
        </w:trPr>
        <w:tc>
          <w:tcPr>
            <w:tcW w:w="4584" w:type="dxa"/>
            <w:tcBorders>
              <w:top w:val="nil"/>
              <w:left w:val="nil"/>
              <w:bottom w:val="single" w:sz="4" w:space="0" w:color="000000"/>
              <w:right w:val="nil"/>
            </w:tcBorders>
          </w:tcPr>
          <w:p w14:paraId="244E36A5" w14:textId="77777777" w:rsidR="00BF056F" w:rsidRDefault="00BF056F" w:rsidP="00BE29ED">
            <w:pPr>
              <w:spacing w:line="259" w:lineRule="auto"/>
              <w:ind w:left="84"/>
            </w:pPr>
            <w:r>
              <w:rPr>
                <w:rFonts w:ascii="Times New Roman" w:eastAsia="Times New Roman" w:hAnsi="Times New Roman" w:cs="Times New Roman"/>
                <w:sz w:val="18"/>
              </w:rPr>
              <w:t xml:space="preserve"> </w:t>
            </w:r>
          </w:p>
        </w:tc>
        <w:tc>
          <w:tcPr>
            <w:tcW w:w="1582" w:type="dxa"/>
            <w:tcBorders>
              <w:top w:val="nil"/>
              <w:left w:val="nil"/>
              <w:bottom w:val="single" w:sz="4" w:space="0" w:color="000000"/>
              <w:right w:val="nil"/>
            </w:tcBorders>
          </w:tcPr>
          <w:p w14:paraId="6793111C" w14:textId="77777777" w:rsidR="00BF056F" w:rsidRDefault="00BF056F" w:rsidP="00BE29ED">
            <w:pPr>
              <w:spacing w:line="259" w:lineRule="auto"/>
              <w:ind w:left="74"/>
            </w:pPr>
            <w:r>
              <w:rPr>
                <w:rFonts w:ascii="Times New Roman" w:eastAsia="Times New Roman" w:hAnsi="Times New Roman" w:cs="Times New Roman"/>
                <w:sz w:val="20"/>
              </w:rPr>
              <w:t xml:space="preserve">Gini </w:t>
            </w:r>
          </w:p>
        </w:tc>
        <w:tc>
          <w:tcPr>
            <w:tcW w:w="1150" w:type="dxa"/>
            <w:tcBorders>
              <w:top w:val="nil"/>
              <w:left w:val="nil"/>
              <w:bottom w:val="single" w:sz="4" w:space="0" w:color="000000"/>
              <w:right w:val="nil"/>
            </w:tcBorders>
          </w:tcPr>
          <w:p w14:paraId="10044FB8" w14:textId="77777777" w:rsidR="00BF056F" w:rsidRDefault="00BF056F" w:rsidP="00BE29ED">
            <w:pPr>
              <w:spacing w:line="259" w:lineRule="auto"/>
              <w:ind w:left="202"/>
            </w:pPr>
            <w:r>
              <w:rPr>
                <w:rFonts w:ascii="Times New Roman" w:eastAsia="Times New Roman" w:hAnsi="Times New Roman" w:cs="Times New Roman"/>
                <w:sz w:val="20"/>
              </w:rPr>
              <w:t xml:space="preserve">  </w:t>
            </w:r>
          </w:p>
        </w:tc>
      </w:tr>
      <w:tr w:rsidR="00BF056F" w14:paraId="7F362194" w14:textId="77777777" w:rsidTr="00BE29ED">
        <w:trPr>
          <w:trHeight w:val="268"/>
        </w:trPr>
        <w:tc>
          <w:tcPr>
            <w:tcW w:w="4584" w:type="dxa"/>
            <w:tcBorders>
              <w:top w:val="single" w:sz="4" w:space="0" w:color="000000"/>
              <w:left w:val="nil"/>
              <w:bottom w:val="nil"/>
              <w:right w:val="nil"/>
            </w:tcBorders>
          </w:tcPr>
          <w:p w14:paraId="24D0DC1A" w14:textId="77777777" w:rsidR="00BF056F" w:rsidRDefault="00BF056F" w:rsidP="00BE29ED">
            <w:pPr>
              <w:spacing w:line="259" w:lineRule="auto"/>
              <w:ind w:left="84"/>
            </w:pPr>
            <w:r>
              <w:rPr>
                <w:sz w:val="20"/>
              </w:rPr>
              <w:t xml:space="preserve">(a) Gini primary income </w:t>
            </w:r>
          </w:p>
        </w:tc>
        <w:tc>
          <w:tcPr>
            <w:tcW w:w="1582" w:type="dxa"/>
            <w:tcBorders>
              <w:top w:val="single" w:sz="4" w:space="0" w:color="000000"/>
              <w:left w:val="nil"/>
              <w:bottom w:val="nil"/>
              <w:right w:val="nil"/>
            </w:tcBorders>
          </w:tcPr>
          <w:p w14:paraId="7B989E18" w14:textId="77777777" w:rsidR="00BF056F" w:rsidRDefault="00BF056F" w:rsidP="00BE29ED">
            <w:pPr>
              <w:spacing w:line="259" w:lineRule="auto"/>
              <w:ind w:left="36"/>
            </w:pPr>
            <w:r>
              <w:rPr>
                <w:sz w:val="20"/>
              </w:rPr>
              <w:t xml:space="preserve">0.496 </w:t>
            </w:r>
          </w:p>
        </w:tc>
        <w:tc>
          <w:tcPr>
            <w:tcW w:w="1150" w:type="dxa"/>
            <w:tcBorders>
              <w:top w:val="single" w:sz="4" w:space="0" w:color="000000"/>
              <w:left w:val="nil"/>
              <w:bottom w:val="nil"/>
              <w:right w:val="nil"/>
            </w:tcBorders>
          </w:tcPr>
          <w:p w14:paraId="28F5F7F4" w14:textId="77777777" w:rsidR="00BF056F" w:rsidRDefault="00BF056F" w:rsidP="00BE29ED">
            <w:pPr>
              <w:spacing w:line="259" w:lineRule="auto"/>
              <w:ind w:left="202"/>
            </w:pPr>
            <w:r>
              <w:rPr>
                <w:rFonts w:ascii="Times New Roman" w:eastAsia="Times New Roman" w:hAnsi="Times New Roman" w:cs="Times New Roman"/>
                <w:sz w:val="20"/>
              </w:rPr>
              <w:t xml:space="preserve"> </w:t>
            </w:r>
            <w:r>
              <w:rPr>
                <w:sz w:val="20"/>
              </w:rPr>
              <w:t xml:space="preserve"> </w:t>
            </w:r>
          </w:p>
        </w:tc>
      </w:tr>
      <w:tr w:rsidR="00BF056F" w14:paraId="3D5E79B6" w14:textId="77777777" w:rsidTr="00BE29ED">
        <w:trPr>
          <w:trHeight w:val="256"/>
        </w:trPr>
        <w:tc>
          <w:tcPr>
            <w:tcW w:w="4584" w:type="dxa"/>
            <w:tcBorders>
              <w:top w:val="nil"/>
              <w:left w:val="nil"/>
              <w:bottom w:val="nil"/>
              <w:right w:val="nil"/>
            </w:tcBorders>
          </w:tcPr>
          <w:p w14:paraId="5AB33814" w14:textId="77777777" w:rsidR="00BF056F" w:rsidRDefault="00BF056F" w:rsidP="00BE29ED">
            <w:pPr>
              <w:spacing w:line="259" w:lineRule="auto"/>
              <w:ind w:left="84"/>
            </w:pPr>
            <w:r>
              <w:rPr>
                <w:sz w:val="20"/>
              </w:rPr>
              <w:t xml:space="preserve">(b) Gini disposable income </w:t>
            </w:r>
          </w:p>
        </w:tc>
        <w:tc>
          <w:tcPr>
            <w:tcW w:w="1582" w:type="dxa"/>
            <w:tcBorders>
              <w:top w:val="nil"/>
              <w:left w:val="nil"/>
              <w:bottom w:val="nil"/>
              <w:right w:val="nil"/>
            </w:tcBorders>
          </w:tcPr>
          <w:p w14:paraId="287B4749" w14:textId="77777777" w:rsidR="00BF056F" w:rsidRDefault="00BF056F" w:rsidP="00BE29ED">
            <w:pPr>
              <w:spacing w:line="259" w:lineRule="auto"/>
              <w:ind w:left="36"/>
            </w:pPr>
            <w:r>
              <w:rPr>
                <w:sz w:val="20"/>
              </w:rPr>
              <w:t xml:space="preserve">0.331 </w:t>
            </w:r>
          </w:p>
        </w:tc>
        <w:tc>
          <w:tcPr>
            <w:tcW w:w="1150" w:type="dxa"/>
            <w:tcBorders>
              <w:top w:val="nil"/>
              <w:left w:val="nil"/>
              <w:bottom w:val="nil"/>
              <w:right w:val="nil"/>
            </w:tcBorders>
          </w:tcPr>
          <w:p w14:paraId="1C6A8434" w14:textId="77777777" w:rsidR="00BF056F" w:rsidRDefault="00BF056F" w:rsidP="00BE29ED">
            <w:pPr>
              <w:spacing w:line="259" w:lineRule="auto"/>
              <w:ind w:left="202"/>
            </w:pPr>
            <w:r>
              <w:rPr>
                <w:rFonts w:ascii="Times New Roman" w:eastAsia="Times New Roman" w:hAnsi="Times New Roman" w:cs="Times New Roman"/>
                <w:sz w:val="20"/>
              </w:rPr>
              <w:t xml:space="preserve"> </w:t>
            </w:r>
            <w:r>
              <w:rPr>
                <w:sz w:val="20"/>
              </w:rPr>
              <w:t xml:space="preserve"> </w:t>
            </w:r>
          </w:p>
        </w:tc>
      </w:tr>
      <w:tr w:rsidR="00BF056F" w14:paraId="079B9AF4" w14:textId="77777777" w:rsidTr="00BE29ED">
        <w:trPr>
          <w:trHeight w:val="510"/>
        </w:trPr>
        <w:tc>
          <w:tcPr>
            <w:tcW w:w="4584" w:type="dxa"/>
            <w:tcBorders>
              <w:top w:val="nil"/>
              <w:left w:val="nil"/>
              <w:bottom w:val="nil"/>
              <w:right w:val="nil"/>
            </w:tcBorders>
          </w:tcPr>
          <w:p w14:paraId="6C700525" w14:textId="77777777" w:rsidR="00BF056F" w:rsidRDefault="00BF056F" w:rsidP="00BE29ED">
            <w:pPr>
              <w:spacing w:after="19" w:line="259" w:lineRule="auto"/>
              <w:ind w:left="84"/>
            </w:pPr>
            <w:r>
              <w:rPr>
                <w:sz w:val="20"/>
              </w:rPr>
              <w:t xml:space="preserve">Overall redistribution (a-b) </w:t>
            </w:r>
          </w:p>
          <w:p w14:paraId="208247F7" w14:textId="77777777" w:rsidR="00BF056F" w:rsidRDefault="00BF056F" w:rsidP="00BE29ED">
            <w:pPr>
              <w:spacing w:line="259" w:lineRule="auto"/>
              <w:ind w:left="84"/>
            </w:pPr>
            <w:r>
              <w:rPr>
                <w:rFonts w:ascii="Times New Roman" w:eastAsia="Times New Roman" w:hAnsi="Times New Roman" w:cs="Times New Roman"/>
                <w:sz w:val="20"/>
              </w:rPr>
              <w:t xml:space="preserve"> </w:t>
            </w:r>
            <w:r>
              <w:rPr>
                <w:sz w:val="20"/>
              </w:rPr>
              <w:t xml:space="preserve"> </w:t>
            </w:r>
          </w:p>
        </w:tc>
        <w:tc>
          <w:tcPr>
            <w:tcW w:w="1582" w:type="dxa"/>
            <w:tcBorders>
              <w:top w:val="nil"/>
              <w:left w:val="nil"/>
              <w:bottom w:val="nil"/>
              <w:right w:val="nil"/>
            </w:tcBorders>
          </w:tcPr>
          <w:p w14:paraId="410F9B62" w14:textId="77777777" w:rsidR="00BF056F" w:rsidRDefault="00BF056F" w:rsidP="00BE29ED">
            <w:pPr>
              <w:spacing w:after="19" w:line="259" w:lineRule="auto"/>
              <w:ind w:left="36"/>
            </w:pPr>
            <w:r>
              <w:rPr>
                <w:sz w:val="20"/>
              </w:rPr>
              <w:t xml:space="preserve">0.165 </w:t>
            </w:r>
          </w:p>
          <w:p w14:paraId="0EC8D17A" w14:textId="77777777" w:rsidR="00BF056F" w:rsidRDefault="00BF056F" w:rsidP="00BE29ED">
            <w:pPr>
              <w:spacing w:line="259" w:lineRule="auto"/>
              <w:ind w:left="226"/>
            </w:pPr>
            <w:r>
              <w:rPr>
                <w:rFonts w:ascii="Times New Roman" w:eastAsia="Times New Roman" w:hAnsi="Times New Roman" w:cs="Times New Roman"/>
                <w:sz w:val="20"/>
              </w:rPr>
              <w:t xml:space="preserve"> </w:t>
            </w:r>
            <w:r>
              <w:rPr>
                <w:sz w:val="20"/>
              </w:rPr>
              <w:t xml:space="preserve"> </w:t>
            </w:r>
          </w:p>
        </w:tc>
        <w:tc>
          <w:tcPr>
            <w:tcW w:w="1150" w:type="dxa"/>
            <w:tcBorders>
              <w:top w:val="nil"/>
              <w:left w:val="nil"/>
              <w:bottom w:val="nil"/>
              <w:right w:val="nil"/>
            </w:tcBorders>
          </w:tcPr>
          <w:p w14:paraId="4918E4C0" w14:textId="77777777" w:rsidR="00BF056F" w:rsidRDefault="00BF056F" w:rsidP="00BE29ED">
            <w:pPr>
              <w:spacing w:line="259" w:lineRule="auto"/>
              <w:ind w:left="202"/>
            </w:pPr>
            <w:r>
              <w:rPr>
                <w:rFonts w:ascii="Times New Roman" w:eastAsia="Times New Roman" w:hAnsi="Times New Roman" w:cs="Times New Roman"/>
                <w:sz w:val="20"/>
              </w:rPr>
              <w:t xml:space="preserve"> </w:t>
            </w:r>
            <w:r>
              <w:rPr>
                <w:sz w:val="20"/>
              </w:rPr>
              <w:t xml:space="preserve"> </w:t>
            </w:r>
          </w:p>
          <w:p w14:paraId="5B0C72C3" w14:textId="77777777" w:rsidR="00BF056F" w:rsidRDefault="00BF056F" w:rsidP="00BE29ED">
            <w:pPr>
              <w:spacing w:line="259" w:lineRule="auto"/>
              <w:ind w:left="24"/>
            </w:pPr>
            <w:r>
              <w:rPr>
                <w:rFonts w:eastAsia="Calibri"/>
                <w:i/>
                <w:sz w:val="20"/>
              </w:rPr>
              <w:t xml:space="preserve">share </w:t>
            </w:r>
          </w:p>
        </w:tc>
      </w:tr>
      <w:tr w:rsidR="00BF056F" w14:paraId="1805DBB3" w14:textId="77777777" w:rsidTr="00BE29ED">
        <w:trPr>
          <w:trHeight w:val="254"/>
        </w:trPr>
        <w:tc>
          <w:tcPr>
            <w:tcW w:w="4584" w:type="dxa"/>
            <w:tcBorders>
              <w:top w:val="nil"/>
              <w:left w:val="nil"/>
              <w:bottom w:val="nil"/>
              <w:right w:val="nil"/>
            </w:tcBorders>
          </w:tcPr>
          <w:p w14:paraId="77943CA2" w14:textId="77777777" w:rsidR="00BF056F" w:rsidRDefault="00BF056F" w:rsidP="00BE29ED">
            <w:pPr>
              <w:spacing w:line="259" w:lineRule="auto"/>
              <w:ind w:left="84"/>
            </w:pPr>
            <w:r>
              <w:rPr>
                <w:sz w:val="20"/>
              </w:rPr>
              <w:t xml:space="preserve">Transfers </w:t>
            </w:r>
          </w:p>
        </w:tc>
        <w:tc>
          <w:tcPr>
            <w:tcW w:w="1582" w:type="dxa"/>
            <w:tcBorders>
              <w:top w:val="nil"/>
              <w:left w:val="nil"/>
              <w:bottom w:val="nil"/>
              <w:right w:val="nil"/>
            </w:tcBorders>
          </w:tcPr>
          <w:p w14:paraId="0CE70353" w14:textId="77777777" w:rsidR="00BF056F" w:rsidRDefault="00BF056F" w:rsidP="00BE29ED">
            <w:pPr>
              <w:spacing w:line="259" w:lineRule="auto"/>
              <w:ind w:left="36"/>
            </w:pPr>
            <w:r>
              <w:rPr>
                <w:sz w:val="20"/>
              </w:rPr>
              <w:t xml:space="preserve">0.128 </w:t>
            </w:r>
          </w:p>
        </w:tc>
        <w:tc>
          <w:tcPr>
            <w:tcW w:w="1150" w:type="dxa"/>
            <w:tcBorders>
              <w:top w:val="nil"/>
              <w:left w:val="nil"/>
              <w:bottom w:val="nil"/>
              <w:right w:val="nil"/>
            </w:tcBorders>
          </w:tcPr>
          <w:p w14:paraId="15772CFE" w14:textId="77777777" w:rsidR="00BF056F" w:rsidRDefault="00BF056F" w:rsidP="00BE29ED">
            <w:pPr>
              <w:spacing w:line="259" w:lineRule="auto"/>
              <w:ind w:left="48"/>
            </w:pPr>
            <w:r>
              <w:rPr>
                <w:sz w:val="20"/>
              </w:rPr>
              <w:t xml:space="preserve">78% </w:t>
            </w:r>
          </w:p>
        </w:tc>
      </w:tr>
      <w:tr w:rsidR="00BF056F" w14:paraId="0D85E729" w14:textId="77777777" w:rsidTr="00BE29ED">
        <w:trPr>
          <w:trHeight w:val="256"/>
        </w:trPr>
        <w:tc>
          <w:tcPr>
            <w:tcW w:w="4584" w:type="dxa"/>
            <w:tcBorders>
              <w:top w:val="nil"/>
              <w:left w:val="nil"/>
              <w:bottom w:val="nil"/>
              <w:right w:val="nil"/>
            </w:tcBorders>
          </w:tcPr>
          <w:p w14:paraId="33CA2A2F" w14:textId="77777777" w:rsidR="00BF056F" w:rsidRDefault="00BF056F" w:rsidP="00BE29ED">
            <w:pPr>
              <w:spacing w:line="259" w:lineRule="auto"/>
              <w:ind w:left="84"/>
            </w:pPr>
            <w:r>
              <w:rPr>
                <w:sz w:val="20"/>
              </w:rPr>
              <w:t xml:space="preserve">Old-age/Disability/Survivor transfers </w:t>
            </w:r>
          </w:p>
        </w:tc>
        <w:tc>
          <w:tcPr>
            <w:tcW w:w="1582" w:type="dxa"/>
            <w:tcBorders>
              <w:top w:val="nil"/>
              <w:left w:val="nil"/>
              <w:bottom w:val="nil"/>
              <w:right w:val="nil"/>
            </w:tcBorders>
          </w:tcPr>
          <w:p w14:paraId="6DC123D7" w14:textId="77777777" w:rsidR="00BF056F" w:rsidRDefault="00BF056F" w:rsidP="00BE29ED">
            <w:pPr>
              <w:spacing w:line="259" w:lineRule="auto"/>
              <w:ind w:left="36"/>
            </w:pPr>
            <w:r>
              <w:rPr>
                <w:sz w:val="20"/>
              </w:rPr>
              <w:t xml:space="preserve">0.089 </w:t>
            </w:r>
          </w:p>
        </w:tc>
        <w:tc>
          <w:tcPr>
            <w:tcW w:w="1150" w:type="dxa"/>
            <w:tcBorders>
              <w:top w:val="nil"/>
              <w:left w:val="nil"/>
              <w:bottom w:val="nil"/>
              <w:right w:val="nil"/>
            </w:tcBorders>
          </w:tcPr>
          <w:p w14:paraId="2588D5FC" w14:textId="77777777" w:rsidR="00BF056F" w:rsidRDefault="00BF056F" w:rsidP="00BE29ED">
            <w:pPr>
              <w:spacing w:line="259" w:lineRule="auto"/>
              <w:ind w:left="48"/>
            </w:pPr>
            <w:r>
              <w:rPr>
                <w:sz w:val="20"/>
              </w:rPr>
              <w:t xml:space="preserve">54% </w:t>
            </w:r>
          </w:p>
        </w:tc>
      </w:tr>
      <w:tr w:rsidR="00BF056F" w14:paraId="532E0622" w14:textId="77777777" w:rsidTr="00BE29ED">
        <w:trPr>
          <w:trHeight w:val="256"/>
        </w:trPr>
        <w:tc>
          <w:tcPr>
            <w:tcW w:w="4584" w:type="dxa"/>
            <w:tcBorders>
              <w:top w:val="nil"/>
              <w:left w:val="nil"/>
              <w:bottom w:val="nil"/>
              <w:right w:val="nil"/>
            </w:tcBorders>
          </w:tcPr>
          <w:p w14:paraId="6501D5BA" w14:textId="77777777" w:rsidR="00BF056F" w:rsidRDefault="00BF056F" w:rsidP="00BE29ED">
            <w:pPr>
              <w:spacing w:line="259" w:lineRule="auto"/>
              <w:ind w:left="84"/>
            </w:pPr>
            <w:r>
              <w:rPr>
                <w:sz w:val="20"/>
              </w:rPr>
              <w:t xml:space="preserve">Sickness transfers </w:t>
            </w:r>
          </w:p>
        </w:tc>
        <w:tc>
          <w:tcPr>
            <w:tcW w:w="1582" w:type="dxa"/>
            <w:tcBorders>
              <w:top w:val="nil"/>
              <w:left w:val="nil"/>
              <w:bottom w:val="nil"/>
              <w:right w:val="nil"/>
            </w:tcBorders>
          </w:tcPr>
          <w:p w14:paraId="12712580" w14:textId="77777777" w:rsidR="00BF056F" w:rsidRDefault="00BF056F" w:rsidP="00BE29ED">
            <w:pPr>
              <w:spacing w:line="259" w:lineRule="auto"/>
              <w:ind w:left="36"/>
            </w:pPr>
            <w:r>
              <w:rPr>
                <w:sz w:val="20"/>
              </w:rPr>
              <w:t xml:space="preserve">0.002 </w:t>
            </w:r>
          </w:p>
        </w:tc>
        <w:tc>
          <w:tcPr>
            <w:tcW w:w="1150" w:type="dxa"/>
            <w:tcBorders>
              <w:top w:val="nil"/>
              <w:left w:val="nil"/>
              <w:bottom w:val="nil"/>
              <w:right w:val="nil"/>
            </w:tcBorders>
          </w:tcPr>
          <w:p w14:paraId="19B86CAE" w14:textId="77777777" w:rsidR="00BF056F" w:rsidRDefault="00BF056F" w:rsidP="00BE29ED">
            <w:pPr>
              <w:spacing w:line="259" w:lineRule="auto"/>
              <w:ind w:left="96"/>
            </w:pPr>
            <w:r>
              <w:rPr>
                <w:sz w:val="20"/>
              </w:rPr>
              <w:t xml:space="preserve">1% </w:t>
            </w:r>
          </w:p>
        </w:tc>
      </w:tr>
      <w:tr w:rsidR="00BF056F" w14:paraId="6AE0035B" w14:textId="77777777" w:rsidTr="00BE29ED">
        <w:trPr>
          <w:trHeight w:val="255"/>
        </w:trPr>
        <w:tc>
          <w:tcPr>
            <w:tcW w:w="4584" w:type="dxa"/>
            <w:tcBorders>
              <w:top w:val="nil"/>
              <w:left w:val="nil"/>
              <w:bottom w:val="nil"/>
              <w:right w:val="nil"/>
            </w:tcBorders>
          </w:tcPr>
          <w:p w14:paraId="27AE25AA" w14:textId="77777777" w:rsidR="00BF056F" w:rsidRDefault="00BF056F" w:rsidP="00BE29ED">
            <w:pPr>
              <w:spacing w:line="259" w:lineRule="auto"/>
              <w:ind w:left="84"/>
            </w:pPr>
            <w:r>
              <w:rPr>
                <w:sz w:val="20"/>
              </w:rPr>
              <w:t xml:space="preserve">Family/Children transfers </w:t>
            </w:r>
          </w:p>
        </w:tc>
        <w:tc>
          <w:tcPr>
            <w:tcW w:w="1582" w:type="dxa"/>
            <w:tcBorders>
              <w:top w:val="nil"/>
              <w:left w:val="nil"/>
              <w:bottom w:val="nil"/>
              <w:right w:val="nil"/>
            </w:tcBorders>
          </w:tcPr>
          <w:p w14:paraId="5EE7A008" w14:textId="77777777" w:rsidR="00BF056F" w:rsidRDefault="00BF056F" w:rsidP="00BE29ED">
            <w:pPr>
              <w:spacing w:line="259" w:lineRule="auto"/>
              <w:ind w:left="36"/>
            </w:pPr>
            <w:r>
              <w:rPr>
                <w:sz w:val="20"/>
              </w:rPr>
              <w:t xml:space="preserve">0.013 </w:t>
            </w:r>
          </w:p>
        </w:tc>
        <w:tc>
          <w:tcPr>
            <w:tcW w:w="1150" w:type="dxa"/>
            <w:tcBorders>
              <w:top w:val="nil"/>
              <w:left w:val="nil"/>
              <w:bottom w:val="nil"/>
              <w:right w:val="nil"/>
            </w:tcBorders>
          </w:tcPr>
          <w:p w14:paraId="76F3325D" w14:textId="77777777" w:rsidR="00BF056F" w:rsidRDefault="00BF056F" w:rsidP="00BE29ED">
            <w:pPr>
              <w:spacing w:line="259" w:lineRule="auto"/>
              <w:ind w:left="96"/>
            </w:pPr>
            <w:r>
              <w:rPr>
                <w:sz w:val="20"/>
              </w:rPr>
              <w:t xml:space="preserve">8% </w:t>
            </w:r>
          </w:p>
        </w:tc>
      </w:tr>
      <w:tr w:rsidR="00BF056F" w14:paraId="21B2F9E8" w14:textId="77777777" w:rsidTr="00BE29ED">
        <w:trPr>
          <w:trHeight w:val="255"/>
        </w:trPr>
        <w:tc>
          <w:tcPr>
            <w:tcW w:w="4584" w:type="dxa"/>
            <w:tcBorders>
              <w:top w:val="nil"/>
              <w:left w:val="nil"/>
              <w:bottom w:val="nil"/>
              <w:right w:val="nil"/>
            </w:tcBorders>
          </w:tcPr>
          <w:p w14:paraId="2EEDB7B7" w14:textId="77777777" w:rsidR="00BF056F" w:rsidRDefault="00BF056F" w:rsidP="00BE29ED">
            <w:pPr>
              <w:spacing w:line="259" w:lineRule="auto"/>
              <w:ind w:left="84"/>
            </w:pPr>
            <w:r w:rsidRPr="003756C8">
              <w:rPr>
                <w:rStyle w:val="Emphasis"/>
                <w:highlight w:val="cyan"/>
              </w:rPr>
              <w:t>Education</w:t>
            </w:r>
            <w:r>
              <w:rPr>
                <w:sz w:val="20"/>
              </w:rPr>
              <w:t xml:space="preserve"> transfers </w:t>
            </w:r>
          </w:p>
        </w:tc>
        <w:tc>
          <w:tcPr>
            <w:tcW w:w="1582" w:type="dxa"/>
            <w:tcBorders>
              <w:top w:val="nil"/>
              <w:left w:val="nil"/>
              <w:bottom w:val="nil"/>
              <w:right w:val="nil"/>
            </w:tcBorders>
          </w:tcPr>
          <w:p w14:paraId="70ADB27B" w14:textId="77777777" w:rsidR="00BF056F" w:rsidRDefault="00BF056F" w:rsidP="00BE29ED">
            <w:pPr>
              <w:spacing w:line="259" w:lineRule="auto"/>
              <w:ind w:left="36"/>
            </w:pPr>
            <w:r>
              <w:rPr>
                <w:sz w:val="20"/>
              </w:rPr>
              <w:t xml:space="preserve">0.002 </w:t>
            </w:r>
          </w:p>
        </w:tc>
        <w:tc>
          <w:tcPr>
            <w:tcW w:w="1150" w:type="dxa"/>
            <w:tcBorders>
              <w:top w:val="nil"/>
              <w:left w:val="nil"/>
              <w:bottom w:val="nil"/>
              <w:right w:val="nil"/>
            </w:tcBorders>
          </w:tcPr>
          <w:p w14:paraId="52A51211" w14:textId="77777777" w:rsidR="00BF056F" w:rsidRPr="003756C8" w:rsidRDefault="00BF056F" w:rsidP="00BE29ED">
            <w:pPr>
              <w:spacing w:line="259" w:lineRule="auto"/>
              <w:ind w:left="96"/>
              <w:rPr>
                <w:rStyle w:val="Emphasis"/>
              </w:rPr>
            </w:pPr>
            <w:r w:rsidRPr="003756C8">
              <w:rPr>
                <w:rStyle w:val="Emphasis"/>
                <w:highlight w:val="cyan"/>
              </w:rPr>
              <w:t>1%</w:t>
            </w:r>
            <w:r w:rsidRPr="003756C8">
              <w:rPr>
                <w:rStyle w:val="Emphasis"/>
              </w:rPr>
              <w:t xml:space="preserve"> </w:t>
            </w:r>
          </w:p>
        </w:tc>
      </w:tr>
      <w:tr w:rsidR="00BF056F" w14:paraId="6F6AEAAB" w14:textId="77777777" w:rsidTr="00BE29ED">
        <w:trPr>
          <w:trHeight w:val="256"/>
        </w:trPr>
        <w:tc>
          <w:tcPr>
            <w:tcW w:w="4584" w:type="dxa"/>
            <w:tcBorders>
              <w:top w:val="nil"/>
              <w:left w:val="nil"/>
              <w:bottom w:val="nil"/>
              <w:right w:val="nil"/>
            </w:tcBorders>
          </w:tcPr>
          <w:p w14:paraId="6A2A0A0D" w14:textId="77777777" w:rsidR="00BF056F" w:rsidRDefault="00BF056F" w:rsidP="00BE29ED">
            <w:pPr>
              <w:spacing w:line="259" w:lineRule="auto"/>
              <w:ind w:left="84"/>
            </w:pPr>
            <w:r w:rsidRPr="003756C8">
              <w:rPr>
                <w:rStyle w:val="Emphasis"/>
                <w:highlight w:val="cyan"/>
              </w:rPr>
              <w:t>Unemployment</w:t>
            </w:r>
            <w:r>
              <w:rPr>
                <w:sz w:val="20"/>
              </w:rPr>
              <w:t xml:space="preserve"> transfers </w:t>
            </w:r>
          </w:p>
        </w:tc>
        <w:tc>
          <w:tcPr>
            <w:tcW w:w="1582" w:type="dxa"/>
            <w:tcBorders>
              <w:top w:val="nil"/>
              <w:left w:val="nil"/>
              <w:bottom w:val="nil"/>
              <w:right w:val="nil"/>
            </w:tcBorders>
          </w:tcPr>
          <w:p w14:paraId="69D08D94" w14:textId="77777777" w:rsidR="00BF056F" w:rsidRDefault="00BF056F" w:rsidP="00BE29ED">
            <w:pPr>
              <w:spacing w:line="259" w:lineRule="auto"/>
              <w:ind w:left="36"/>
            </w:pPr>
            <w:r>
              <w:rPr>
                <w:sz w:val="20"/>
              </w:rPr>
              <w:t xml:space="preserve">0.010 </w:t>
            </w:r>
          </w:p>
        </w:tc>
        <w:tc>
          <w:tcPr>
            <w:tcW w:w="1150" w:type="dxa"/>
            <w:tcBorders>
              <w:top w:val="nil"/>
              <w:left w:val="nil"/>
              <w:bottom w:val="nil"/>
              <w:right w:val="nil"/>
            </w:tcBorders>
          </w:tcPr>
          <w:p w14:paraId="00D46673" w14:textId="77777777" w:rsidR="00BF056F" w:rsidRPr="003756C8" w:rsidRDefault="00BF056F" w:rsidP="00BE29ED">
            <w:pPr>
              <w:spacing w:line="259" w:lineRule="auto"/>
              <w:ind w:left="96"/>
              <w:rPr>
                <w:rStyle w:val="Emphasis"/>
              </w:rPr>
            </w:pPr>
            <w:r w:rsidRPr="003756C8">
              <w:rPr>
                <w:rStyle w:val="Emphasis"/>
                <w:highlight w:val="cyan"/>
              </w:rPr>
              <w:t>6%</w:t>
            </w:r>
            <w:r w:rsidRPr="003756C8">
              <w:rPr>
                <w:rStyle w:val="Emphasis"/>
              </w:rPr>
              <w:t xml:space="preserve"> </w:t>
            </w:r>
          </w:p>
        </w:tc>
      </w:tr>
      <w:tr w:rsidR="00BF056F" w14:paraId="6DC02749" w14:textId="77777777" w:rsidTr="00BE29ED">
        <w:trPr>
          <w:trHeight w:val="256"/>
        </w:trPr>
        <w:tc>
          <w:tcPr>
            <w:tcW w:w="4584" w:type="dxa"/>
            <w:tcBorders>
              <w:top w:val="nil"/>
              <w:left w:val="nil"/>
              <w:bottom w:val="nil"/>
              <w:right w:val="nil"/>
            </w:tcBorders>
          </w:tcPr>
          <w:p w14:paraId="73B9985B" w14:textId="77777777" w:rsidR="00BF056F" w:rsidRDefault="00BF056F" w:rsidP="00BE29ED">
            <w:pPr>
              <w:spacing w:line="259" w:lineRule="auto"/>
              <w:ind w:left="84"/>
            </w:pPr>
            <w:r>
              <w:rPr>
                <w:sz w:val="20"/>
              </w:rPr>
              <w:t xml:space="preserve">Housing transfers </w:t>
            </w:r>
          </w:p>
        </w:tc>
        <w:tc>
          <w:tcPr>
            <w:tcW w:w="1582" w:type="dxa"/>
            <w:tcBorders>
              <w:top w:val="nil"/>
              <w:left w:val="nil"/>
              <w:bottom w:val="nil"/>
              <w:right w:val="nil"/>
            </w:tcBorders>
          </w:tcPr>
          <w:p w14:paraId="3216D891" w14:textId="77777777" w:rsidR="00BF056F" w:rsidRDefault="00BF056F" w:rsidP="00BE29ED">
            <w:pPr>
              <w:spacing w:line="259" w:lineRule="auto"/>
              <w:ind w:left="36"/>
            </w:pPr>
            <w:r>
              <w:rPr>
                <w:sz w:val="20"/>
              </w:rPr>
              <w:t xml:space="preserve">0.004 </w:t>
            </w:r>
          </w:p>
        </w:tc>
        <w:tc>
          <w:tcPr>
            <w:tcW w:w="1150" w:type="dxa"/>
            <w:tcBorders>
              <w:top w:val="nil"/>
              <w:left w:val="nil"/>
              <w:bottom w:val="nil"/>
              <w:right w:val="nil"/>
            </w:tcBorders>
          </w:tcPr>
          <w:p w14:paraId="317EEFBE" w14:textId="77777777" w:rsidR="00BF056F" w:rsidRDefault="00BF056F" w:rsidP="00BE29ED">
            <w:pPr>
              <w:spacing w:line="259" w:lineRule="auto"/>
              <w:ind w:left="96"/>
            </w:pPr>
            <w:r>
              <w:rPr>
                <w:sz w:val="20"/>
              </w:rPr>
              <w:t xml:space="preserve">3% </w:t>
            </w:r>
          </w:p>
        </w:tc>
      </w:tr>
      <w:tr w:rsidR="00BF056F" w14:paraId="57C868E5" w14:textId="77777777" w:rsidTr="00BE29ED">
        <w:trPr>
          <w:trHeight w:val="254"/>
        </w:trPr>
        <w:tc>
          <w:tcPr>
            <w:tcW w:w="4584" w:type="dxa"/>
            <w:tcBorders>
              <w:top w:val="nil"/>
              <w:left w:val="nil"/>
              <w:bottom w:val="nil"/>
              <w:right w:val="nil"/>
            </w:tcBorders>
          </w:tcPr>
          <w:p w14:paraId="7FAFFE7F" w14:textId="77777777" w:rsidR="00BF056F" w:rsidRDefault="00BF056F" w:rsidP="00BE29ED">
            <w:pPr>
              <w:spacing w:line="259" w:lineRule="auto"/>
              <w:ind w:left="84"/>
            </w:pPr>
            <w:r>
              <w:rPr>
                <w:sz w:val="20"/>
              </w:rPr>
              <w:t xml:space="preserve">General/food/medical assistance transfers </w:t>
            </w:r>
          </w:p>
        </w:tc>
        <w:tc>
          <w:tcPr>
            <w:tcW w:w="1582" w:type="dxa"/>
            <w:tcBorders>
              <w:top w:val="nil"/>
              <w:left w:val="nil"/>
              <w:bottom w:val="nil"/>
              <w:right w:val="nil"/>
            </w:tcBorders>
          </w:tcPr>
          <w:p w14:paraId="1DC34C65" w14:textId="77777777" w:rsidR="00BF056F" w:rsidRDefault="00BF056F" w:rsidP="00BE29ED">
            <w:pPr>
              <w:spacing w:line="259" w:lineRule="auto"/>
              <w:ind w:left="36"/>
            </w:pPr>
            <w:r>
              <w:rPr>
                <w:sz w:val="20"/>
              </w:rPr>
              <w:t xml:space="preserve">0.005 </w:t>
            </w:r>
          </w:p>
        </w:tc>
        <w:tc>
          <w:tcPr>
            <w:tcW w:w="1150" w:type="dxa"/>
            <w:tcBorders>
              <w:top w:val="nil"/>
              <w:left w:val="nil"/>
              <w:bottom w:val="nil"/>
              <w:right w:val="nil"/>
            </w:tcBorders>
          </w:tcPr>
          <w:p w14:paraId="685674B6" w14:textId="77777777" w:rsidR="00BF056F" w:rsidRDefault="00BF056F" w:rsidP="00BE29ED">
            <w:pPr>
              <w:spacing w:line="259" w:lineRule="auto"/>
              <w:ind w:left="96"/>
            </w:pPr>
            <w:r>
              <w:rPr>
                <w:sz w:val="20"/>
              </w:rPr>
              <w:t xml:space="preserve">3% </w:t>
            </w:r>
          </w:p>
        </w:tc>
      </w:tr>
      <w:tr w:rsidR="00BF056F" w14:paraId="2252AECC" w14:textId="77777777" w:rsidTr="00BE29ED">
        <w:trPr>
          <w:trHeight w:val="383"/>
        </w:trPr>
        <w:tc>
          <w:tcPr>
            <w:tcW w:w="4584" w:type="dxa"/>
            <w:tcBorders>
              <w:top w:val="nil"/>
              <w:left w:val="nil"/>
              <w:bottom w:val="nil"/>
              <w:right w:val="nil"/>
            </w:tcBorders>
            <w:vAlign w:val="bottom"/>
          </w:tcPr>
          <w:p w14:paraId="3E6CFFEB" w14:textId="77777777" w:rsidR="00BF056F" w:rsidRDefault="00BF056F" w:rsidP="00BE29ED">
            <w:pPr>
              <w:spacing w:after="1" w:line="259" w:lineRule="auto"/>
              <w:ind w:left="84"/>
            </w:pPr>
            <w:r>
              <w:rPr>
                <w:sz w:val="20"/>
              </w:rPr>
              <w:t xml:space="preserve">Other transfers </w:t>
            </w:r>
          </w:p>
          <w:p w14:paraId="76A2B555" w14:textId="77777777" w:rsidR="00BF056F" w:rsidRDefault="00BF056F" w:rsidP="00BE29ED">
            <w:pPr>
              <w:spacing w:line="259" w:lineRule="auto"/>
              <w:ind w:left="84"/>
            </w:pPr>
            <w:r>
              <w:rPr>
                <w:rFonts w:ascii="Times New Roman" w:eastAsia="Times New Roman" w:hAnsi="Times New Roman" w:cs="Times New Roman"/>
                <w:sz w:val="20"/>
              </w:rPr>
              <w:t xml:space="preserve"> </w:t>
            </w:r>
          </w:p>
        </w:tc>
        <w:tc>
          <w:tcPr>
            <w:tcW w:w="1582" w:type="dxa"/>
            <w:tcBorders>
              <w:top w:val="nil"/>
              <w:left w:val="nil"/>
              <w:bottom w:val="nil"/>
              <w:right w:val="nil"/>
            </w:tcBorders>
            <w:vAlign w:val="bottom"/>
          </w:tcPr>
          <w:p w14:paraId="5B136B59" w14:textId="77777777" w:rsidR="00BF056F" w:rsidRDefault="00BF056F" w:rsidP="00BE29ED">
            <w:pPr>
              <w:spacing w:after="1" w:line="259" w:lineRule="auto"/>
              <w:ind w:left="36"/>
            </w:pPr>
            <w:r>
              <w:rPr>
                <w:sz w:val="20"/>
              </w:rPr>
              <w:t xml:space="preserve">0.003 </w:t>
            </w:r>
          </w:p>
          <w:p w14:paraId="130A1DB6" w14:textId="77777777" w:rsidR="00BF056F" w:rsidRDefault="00BF056F" w:rsidP="00BE29ED">
            <w:pPr>
              <w:spacing w:line="259" w:lineRule="auto"/>
              <w:ind w:left="226"/>
            </w:pPr>
            <w:r>
              <w:rPr>
                <w:rFonts w:ascii="Times New Roman" w:eastAsia="Times New Roman" w:hAnsi="Times New Roman" w:cs="Times New Roman"/>
                <w:sz w:val="20"/>
              </w:rPr>
              <w:t xml:space="preserve"> </w:t>
            </w:r>
          </w:p>
        </w:tc>
        <w:tc>
          <w:tcPr>
            <w:tcW w:w="1150" w:type="dxa"/>
            <w:tcBorders>
              <w:top w:val="nil"/>
              <w:left w:val="nil"/>
              <w:bottom w:val="nil"/>
              <w:right w:val="nil"/>
            </w:tcBorders>
            <w:vAlign w:val="bottom"/>
          </w:tcPr>
          <w:p w14:paraId="06228392" w14:textId="77777777" w:rsidR="00BF056F" w:rsidRDefault="00BF056F" w:rsidP="00BE29ED">
            <w:pPr>
              <w:spacing w:after="1" w:line="259" w:lineRule="auto"/>
              <w:ind w:left="96"/>
            </w:pPr>
            <w:r>
              <w:rPr>
                <w:sz w:val="20"/>
              </w:rPr>
              <w:t xml:space="preserve">2% </w:t>
            </w:r>
          </w:p>
          <w:p w14:paraId="751E3135" w14:textId="77777777" w:rsidR="00BF056F" w:rsidRDefault="00BF056F" w:rsidP="00BE29ED">
            <w:pPr>
              <w:spacing w:line="259" w:lineRule="auto"/>
              <w:ind w:left="202"/>
            </w:pPr>
            <w:r>
              <w:rPr>
                <w:rFonts w:ascii="Times New Roman" w:eastAsia="Times New Roman" w:hAnsi="Times New Roman" w:cs="Times New Roman"/>
                <w:sz w:val="20"/>
              </w:rPr>
              <w:t xml:space="preserve"> </w:t>
            </w:r>
          </w:p>
        </w:tc>
      </w:tr>
      <w:tr w:rsidR="00BF056F" w14:paraId="2B4781BD" w14:textId="77777777" w:rsidTr="00BE29ED">
        <w:trPr>
          <w:trHeight w:val="510"/>
        </w:trPr>
        <w:tc>
          <w:tcPr>
            <w:tcW w:w="4584" w:type="dxa"/>
            <w:tcBorders>
              <w:top w:val="nil"/>
              <w:left w:val="nil"/>
              <w:bottom w:val="nil"/>
              <w:right w:val="nil"/>
            </w:tcBorders>
          </w:tcPr>
          <w:p w14:paraId="59089B5A" w14:textId="77777777" w:rsidR="00BF056F" w:rsidRDefault="00BF056F" w:rsidP="00BE29ED">
            <w:pPr>
              <w:spacing w:line="259" w:lineRule="auto"/>
              <w:ind w:left="134"/>
            </w:pPr>
            <w:r>
              <w:rPr>
                <w:sz w:val="20"/>
              </w:rPr>
              <w:t xml:space="preserve"> </w:t>
            </w:r>
          </w:p>
          <w:p w14:paraId="3A3CC455" w14:textId="77777777" w:rsidR="00BF056F" w:rsidRDefault="00BF056F" w:rsidP="00BE29ED">
            <w:pPr>
              <w:spacing w:after="1" w:line="259" w:lineRule="auto"/>
              <w:ind w:left="84"/>
            </w:pPr>
            <w:r>
              <w:rPr>
                <w:sz w:val="20"/>
              </w:rPr>
              <w:t xml:space="preserve">Income taxes and social security contributions </w:t>
            </w:r>
          </w:p>
          <w:p w14:paraId="4844B54A" w14:textId="77777777" w:rsidR="00BF056F" w:rsidRDefault="00BF056F" w:rsidP="00BE29ED">
            <w:pPr>
              <w:spacing w:line="259" w:lineRule="auto"/>
              <w:ind w:left="84"/>
            </w:pPr>
            <w:r>
              <w:rPr>
                <w:rFonts w:ascii="Times New Roman" w:eastAsia="Times New Roman" w:hAnsi="Times New Roman" w:cs="Times New Roman"/>
                <w:sz w:val="20"/>
              </w:rPr>
              <w:t xml:space="preserve"> </w:t>
            </w:r>
          </w:p>
        </w:tc>
        <w:tc>
          <w:tcPr>
            <w:tcW w:w="1582" w:type="dxa"/>
            <w:tcBorders>
              <w:top w:val="nil"/>
              <w:left w:val="nil"/>
              <w:bottom w:val="nil"/>
              <w:right w:val="nil"/>
            </w:tcBorders>
          </w:tcPr>
          <w:p w14:paraId="0EEBAB82" w14:textId="77777777" w:rsidR="00BF056F" w:rsidRDefault="00BF056F" w:rsidP="00BE29ED">
            <w:pPr>
              <w:spacing w:line="259" w:lineRule="auto"/>
              <w:ind w:left="276"/>
            </w:pPr>
            <w:r>
              <w:rPr>
                <w:sz w:val="20"/>
              </w:rPr>
              <w:t xml:space="preserve"> </w:t>
            </w:r>
          </w:p>
          <w:p w14:paraId="021F429E" w14:textId="77777777" w:rsidR="00BF056F" w:rsidRDefault="00BF056F" w:rsidP="00BE29ED">
            <w:pPr>
              <w:spacing w:after="1" w:line="259" w:lineRule="auto"/>
              <w:ind w:left="36"/>
            </w:pPr>
            <w:r>
              <w:rPr>
                <w:sz w:val="20"/>
              </w:rPr>
              <w:t xml:space="preserve">0.038 </w:t>
            </w:r>
          </w:p>
          <w:p w14:paraId="044B5735" w14:textId="77777777" w:rsidR="00BF056F" w:rsidRDefault="00BF056F" w:rsidP="00BE29ED">
            <w:pPr>
              <w:spacing w:line="259" w:lineRule="auto"/>
              <w:ind w:left="226"/>
            </w:pPr>
            <w:r>
              <w:rPr>
                <w:rFonts w:ascii="Times New Roman" w:eastAsia="Times New Roman" w:hAnsi="Times New Roman" w:cs="Times New Roman"/>
                <w:sz w:val="20"/>
              </w:rPr>
              <w:t xml:space="preserve"> </w:t>
            </w:r>
          </w:p>
        </w:tc>
        <w:tc>
          <w:tcPr>
            <w:tcW w:w="1150" w:type="dxa"/>
            <w:tcBorders>
              <w:top w:val="nil"/>
              <w:left w:val="nil"/>
              <w:bottom w:val="nil"/>
              <w:right w:val="nil"/>
            </w:tcBorders>
          </w:tcPr>
          <w:p w14:paraId="595D3B63" w14:textId="77777777" w:rsidR="00BF056F" w:rsidRDefault="00BF056F" w:rsidP="00BE29ED">
            <w:pPr>
              <w:spacing w:line="259" w:lineRule="auto"/>
              <w:ind w:left="252"/>
            </w:pPr>
            <w:r>
              <w:rPr>
                <w:sz w:val="20"/>
              </w:rPr>
              <w:t xml:space="preserve"> </w:t>
            </w:r>
          </w:p>
          <w:p w14:paraId="68BC1919" w14:textId="77777777" w:rsidR="00BF056F" w:rsidRDefault="00BF056F" w:rsidP="00BE29ED">
            <w:pPr>
              <w:spacing w:after="1" w:line="259" w:lineRule="auto"/>
              <w:ind w:left="48"/>
            </w:pPr>
            <w:r>
              <w:rPr>
                <w:sz w:val="20"/>
              </w:rPr>
              <w:t xml:space="preserve">23% </w:t>
            </w:r>
          </w:p>
          <w:p w14:paraId="131BC454" w14:textId="77777777" w:rsidR="00BF056F" w:rsidRDefault="00BF056F" w:rsidP="00BE29ED">
            <w:pPr>
              <w:spacing w:line="259" w:lineRule="auto"/>
              <w:ind w:left="202"/>
            </w:pPr>
            <w:r>
              <w:rPr>
                <w:rFonts w:ascii="Times New Roman" w:eastAsia="Times New Roman" w:hAnsi="Times New Roman" w:cs="Times New Roman"/>
                <w:sz w:val="20"/>
              </w:rPr>
              <w:t xml:space="preserve"> </w:t>
            </w:r>
          </w:p>
        </w:tc>
      </w:tr>
      <w:tr w:rsidR="00BF056F" w14:paraId="5E41A70F" w14:textId="77777777" w:rsidTr="00BE29ED">
        <w:trPr>
          <w:trHeight w:val="497"/>
        </w:trPr>
        <w:tc>
          <w:tcPr>
            <w:tcW w:w="4584" w:type="dxa"/>
            <w:tcBorders>
              <w:top w:val="nil"/>
              <w:left w:val="nil"/>
              <w:bottom w:val="nil"/>
              <w:right w:val="nil"/>
            </w:tcBorders>
          </w:tcPr>
          <w:p w14:paraId="7149047A" w14:textId="77777777" w:rsidR="00BF056F" w:rsidRDefault="00BF056F" w:rsidP="00BE29ED">
            <w:pPr>
              <w:spacing w:line="259" w:lineRule="auto"/>
              <w:ind w:left="134"/>
            </w:pPr>
            <w:r>
              <w:rPr>
                <w:sz w:val="20"/>
              </w:rPr>
              <w:t xml:space="preserve"> </w:t>
            </w:r>
          </w:p>
          <w:p w14:paraId="193DADD7" w14:textId="77777777" w:rsidR="00BF056F" w:rsidRDefault="00BF056F" w:rsidP="00BE29ED">
            <w:pPr>
              <w:spacing w:line="259" w:lineRule="auto"/>
              <w:ind w:left="84"/>
            </w:pPr>
            <w:r>
              <w:rPr>
                <w:sz w:val="20"/>
              </w:rPr>
              <w:t xml:space="preserve">Residual </w:t>
            </w:r>
          </w:p>
          <w:p w14:paraId="6E42CBC6" w14:textId="77777777" w:rsidR="00BF056F" w:rsidRDefault="00BF056F" w:rsidP="00BE29ED">
            <w:pPr>
              <w:spacing w:line="259" w:lineRule="auto"/>
              <w:ind w:left="84"/>
            </w:pPr>
            <w:r>
              <w:rPr>
                <w:rFonts w:ascii="Times New Roman" w:eastAsia="Times New Roman" w:hAnsi="Times New Roman" w:cs="Times New Roman"/>
                <w:sz w:val="20"/>
              </w:rPr>
              <w:t xml:space="preserve"> </w:t>
            </w:r>
          </w:p>
        </w:tc>
        <w:tc>
          <w:tcPr>
            <w:tcW w:w="1582" w:type="dxa"/>
            <w:tcBorders>
              <w:top w:val="nil"/>
              <w:left w:val="nil"/>
              <w:bottom w:val="nil"/>
              <w:right w:val="nil"/>
            </w:tcBorders>
          </w:tcPr>
          <w:p w14:paraId="13904D63" w14:textId="77777777" w:rsidR="00BF056F" w:rsidRDefault="00BF056F" w:rsidP="00BE29ED">
            <w:pPr>
              <w:spacing w:line="259" w:lineRule="auto"/>
              <w:ind w:left="276"/>
            </w:pPr>
            <w:r>
              <w:rPr>
                <w:sz w:val="20"/>
              </w:rPr>
              <w:t xml:space="preserve"> </w:t>
            </w:r>
          </w:p>
          <w:p w14:paraId="21F59C85" w14:textId="77777777" w:rsidR="00BF056F" w:rsidRDefault="00BF056F" w:rsidP="00BE29ED">
            <w:pPr>
              <w:spacing w:line="259" w:lineRule="auto"/>
            </w:pPr>
            <w:r>
              <w:rPr>
                <w:sz w:val="20"/>
              </w:rPr>
              <w:t xml:space="preserve">-0.001 </w:t>
            </w:r>
          </w:p>
          <w:p w14:paraId="66824DB7" w14:textId="77777777" w:rsidR="00BF056F" w:rsidRDefault="00BF056F" w:rsidP="00BE29ED">
            <w:pPr>
              <w:spacing w:line="259" w:lineRule="auto"/>
              <w:ind w:left="226"/>
            </w:pPr>
            <w:r>
              <w:rPr>
                <w:rFonts w:ascii="Times New Roman" w:eastAsia="Times New Roman" w:hAnsi="Times New Roman" w:cs="Times New Roman"/>
                <w:sz w:val="20"/>
              </w:rPr>
              <w:t xml:space="preserve"> </w:t>
            </w:r>
          </w:p>
        </w:tc>
        <w:tc>
          <w:tcPr>
            <w:tcW w:w="1150" w:type="dxa"/>
            <w:tcBorders>
              <w:top w:val="nil"/>
              <w:left w:val="nil"/>
              <w:bottom w:val="nil"/>
              <w:right w:val="nil"/>
            </w:tcBorders>
          </w:tcPr>
          <w:p w14:paraId="2FEC568C" w14:textId="77777777" w:rsidR="00BF056F" w:rsidRDefault="00BF056F" w:rsidP="00BE29ED">
            <w:pPr>
              <w:spacing w:line="259" w:lineRule="auto"/>
              <w:ind w:left="252"/>
            </w:pPr>
            <w:r>
              <w:rPr>
                <w:sz w:val="20"/>
              </w:rPr>
              <w:t xml:space="preserve"> </w:t>
            </w:r>
          </w:p>
          <w:p w14:paraId="18C1165F" w14:textId="77777777" w:rsidR="00BF056F" w:rsidRDefault="00BF056F" w:rsidP="00BE29ED">
            <w:pPr>
              <w:spacing w:line="259" w:lineRule="auto"/>
              <w:ind w:left="58"/>
            </w:pPr>
            <w:r>
              <w:rPr>
                <w:sz w:val="20"/>
              </w:rPr>
              <w:t xml:space="preserve">-1% </w:t>
            </w:r>
          </w:p>
          <w:p w14:paraId="4284085D" w14:textId="77777777" w:rsidR="00BF056F" w:rsidRDefault="00BF056F" w:rsidP="00BE29ED">
            <w:pPr>
              <w:spacing w:line="259" w:lineRule="auto"/>
              <w:ind w:left="202"/>
            </w:pPr>
            <w:r>
              <w:rPr>
                <w:rFonts w:ascii="Times New Roman" w:eastAsia="Times New Roman" w:hAnsi="Times New Roman" w:cs="Times New Roman"/>
                <w:sz w:val="20"/>
              </w:rPr>
              <w:t xml:space="preserve"> </w:t>
            </w:r>
          </w:p>
        </w:tc>
      </w:tr>
      <w:tr w:rsidR="00BF056F" w14:paraId="7381E15F" w14:textId="77777777" w:rsidTr="00BE29ED">
        <w:trPr>
          <w:trHeight w:val="368"/>
        </w:trPr>
        <w:tc>
          <w:tcPr>
            <w:tcW w:w="4584" w:type="dxa"/>
            <w:tcBorders>
              <w:top w:val="nil"/>
              <w:left w:val="nil"/>
              <w:bottom w:val="single" w:sz="4" w:space="0" w:color="000000"/>
              <w:right w:val="nil"/>
            </w:tcBorders>
          </w:tcPr>
          <w:p w14:paraId="17B2CB09" w14:textId="77777777" w:rsidR="00BF056F" w:rsidRDefault="00BF056F" w:rsidP="00BE29ED">
            <w:pPr>
              <w:spacing w:line="259" w:lineRule="auto"/>
              <w:ind w:left="134"/>
            </w:pPr>
            <w:r>
              <w:rPr>
                <w:sz w:val="20"/>
              </w:rPr>
              <w:t xml:space="preserve"> </w:t>
            </w:r>
          </w:p>
          <w:p w14:paraId="4123D0EA" w14:textId="77777777" w:rsidR="00BF056F" w:rsidRDefault="00BF056F" w:rsidP="00BE29ED">
            <w:pPr>
              <w:spacing w:line="259" w:lineRule="auto"/>
              <w:ind w:left="84"/>
            </w:pPr>
            <w:r>
              <w:rPr>
                <w:sz w:val="20"/>
              </w:rPr>
              <w:t xml:space="preserve">Overall redistribution </w:t>
            </w:r>
          </w:p>
        </w:tc>
        <w:tc>
          <w:tcPr>
            <w:tcW w:w="1582" w:type="dxa"/>
            <w:tcBorders>
              <w:top w:val="nil"/>
              <w:left w:val="nil"/>
              <w:bottom w:val="single" w:sz="4" w:space="0" w:color="000000"/>
              <w:right w:val="nil"/>
            </w:tcBorders>
          </w:tcPr>
          <w:p w14:paraId="16128723" w14:textId="77777777" w:rsidR="00BF056F" w:rsidRDefault="00BF056F" w:rsidP="00BE29ED">
            <w:pPr>
              <w:spacing w:line="259" w:lineRule="auto"/>
              <w:ind w:left="276"/>
            </w:pPr>
            <w:r>
              <w:rPr>
                <w:sz w:val="20"/>
              </w:rPr>
              <w:t xml:space="preserve"> </w:t>
            </w:r>
          </w:p>
          <w:p w14:paraId="5FD7134B" w14:textId="77777777" w:rsidR="00BF056F" w:rsidRDefault="00BF056F" w:rsidP="00BE29ED">
            <w:pPr>
              <w:spacing w:line="259" w:lineRule="auto"/>
              <w:ind w:left="36"/>
            </w:pPr>
            <w:r>
              <w:rPr>
                <w:sz w:val="20"/>
              </w:rPr>
              <w:t xml:space="preserve">0.165 </w:t>
            </w:r>
          </w:p>
        </w:tc>
        <w:tc>
          <w:tcPr>
            <w:tcW w:w="1150" w:type="dxa"/>
            <w:tcBorders>
              <w:top w:val="nil"/>
              <w:left w:val="nil"/>
              <w:bottom w:val="single" w:sz="4" w:space="0" w:color="000000"/>
              <w:right w:val="nil"/>
            </w:tcBorders>
          </w:tcPr>
          <w:p w14:paraId="590C0C52" w14:textId="77777777" w:rsidR="00BF056F" w:rsidRDefault="00BF056F" w:rsidP="00BE29ED">
            <w:pPr>
              <w:spacing w:line="259" w:lineRule="auto"/>
              <w:ind w:left="252"/>
            </w:pPr>
            <w:r>
              <w:rPr>
                <w:sz w:val="20"/>
              </w:rPr>
              <w:t xml:space="preserve"> </w:t>
            </w:r>
          </w:p>
          <w:p w14:paraId="3E418B18" w14:textId="77777777" w:rsidR="00BF056F" w:rsidRDefault="00BF056F" w:rsidP="00BE29ED">
            <w:pPr>
              <w:spacing w:line="259" w:lineRule="auto"/>
            </w:pPr>
            <w:r>
              <w:rPr>
                <w:sz w:val="20"/>
              </w:rPr>
              <w:t xml:space="preserve">100% </w:t>
            </w:r>
          </w:p>
        </w:tc>
      </w:tr>
    </w:tbl>
    <w:p w14:paraId="58AFE88E" w14:textId="77777777" w:rsidR="00BF056F" w:rsidRDefault="00BF056F" w:rsidP="00BF056F"/>
    <w:p w14:paraId="6F7970EA" w14:textId="77777777" w:rsidR="00BF056F" w:rsidRPr="00E465B5" w:rsidRDefault="00BF056F" w:rsidP="00BF056F">
      <w:pPr>
        <w:rPr>
          <w:sz w:val="16"/>
        </w:rPr>
      </w:pPr>
      <w:r w:rsidRPr="00E465B5">
        <w:rPr>
          <w:sz w:val="16"/>
        </w:rPr>
        <w:t>Notes:</w:t>
      </w:r>
    </w:p>
    <w:p w14:paraId="20EDBF57" w14:textId="77777777" w:rsidR="00BF056F" w:rsidRPr="00E465B5" w:rsidRDefault="00BF056F" w:rsidP="00BF056F">
      <w:pPr>
        <w:rPr>
          <w:sz w:val="16"/>
        </w:rPr>
      </w:pPr>
      <w:r w:rsidRPr="00E465B5">
        <w:rPr>
          <w:sz w:val="16"/>
        </w:rPr>
        <w:t>- When we take the mean of the decomposition results across countries, the sum of all partial redistributive effects amount (a little) over 100 percent due to missing observations</w:t>
      </w:r>
      <w:r w:rsidRPr="003B018E">
        <w:rPr>
          <w:rStyle w:val="StyleUnderline"/>
        </w:rPr>
        <w:t>. We rescaled the redistributive effects of each social program</w:t>
      </w:r>
      <w:r w:rsidRPr="00E465B5">
        <w:rPr>
          <w:sz w:val="16"/>
        </w:rPr>
        <w:t xml:space="preserve"> by applying an adjustment factor, which is defined as the overall redistribution given by formula (4) (=100%) divided by sum of all partial redistributive effects of all programs (over 100%), in order to correct for an over-estimated effect.</w:t>
      </w:r>
    </w:p>
    <w:p w14:paraId="5BD229AC" w14:textId="77777777" w:rsidR="00BF056F" w:rsidRPr="00E465B5" w:rsidRDefault="00BF056F" w:rsidP="00BF056F">
      <w:pPr>
        <w:rPr>
          <w:sz w:val="16"/>
        </w:rPr>
      </w:pPr>
      <w:r w:rsidRPr="00E465B5">
        <w:rPr>
          <w:sz w:val="16"/>
        </w:rPr>
        <w:t>- LIS 26: Australia, Austria, Brazil, Czech Republic, Denmark, Estonia, Finland, France, Germany, Greece, Guatemala, Iceland, Ireland, Israel, Luxembourg, the Netherlands, Norway, Panama, Peru, Poland, Slovakia, South Africa, Spain, Switzerland, the United Kingdom and the United States.</w:t>
      </w:r>
    </w:p>
    <w:p w14:paraId="289586C0" w14:textId="77777777" w:rsidR="00BF056F" w:rsidRPr="00E465B5" w:rsidRDefault="00BF056F" w:rsidP="00BF056F">
      <w:pPr>
        <w:rPr>
          <w:sz w:val="16"/>
        </w:rPr>
      </w:pPr>
      <w:r w:rsidRPr="00E465B5">
        <w:rPr>
          <w:sz w:val="16"/>
        </w:rPr>
        <w:t>Source: Database Wang &amp; Caminada (2017) based on LIS, and own calculations</w:t>
      </w:r>
    </w:p>
    <w:p w14:paraId="0B5F305F" w14:textId="77777777" w:rsidR="00BF056F" w:rsidRPr="008340D2" w:rsidRDefault="00BF056F" w:rsidP="00BF056F"/>
    <w:p w14:paraId="5DCF5DF7" w14:textId="77777777" w:rsidR="00BF056F" w:rsidRDefault="00BF056F" w:rsidP="00BF056F">
      <w:pPr>
        <w:pStyle w:val="Heading4"/>
      </w:pPr>
      <w:r>
        <w:t xml:space="preserve">Fiscal redistribution is redistribution using fiscal policy. When their evidence says ‘tax and transfer,’ it is referring to the total available toolkit for redistribution, NOT saying that taxing AND transferring are BOTH required. </w:t>
      </w:r>
    </w:p>
    <w:p w14:paraId="7754A212" w14:textId="77777777" w:rsidR="00BF056F" w:rsidRDefault="00BF056F" w:rsidP="00BF056F">
      <w:r w:rsidRPr="00B42134">
        <w:rPr>
          <w:rStyle w:val="Style13ptBold"/>
        </w:rPr>
        <w:t>Battisti ’16</w:t>
      </w:r>
      <w:r>
        <w:t xml:space="preserve"> [Michele and Joseph Zeira; 2016; Associate Professor of Economics at the University of Palermo and professor at Luiss University in Rome; Professor of Economics at the Hebrew University of Jerusalem; Chapter 7, “The Effects of </w:t>
      </w:r>
      <w:r w:rsidRPr="003756C8">
        <w:rPr>
          <w:rStyle w:val="Emphasis"/>
        </w:rPr>
        <w:t>Fiscal Redistribution</w:t>
      </w:r>
      <w:r>
        <w:t xml:space="preserve">,” in </w:t>
      </w:r>
      <w:r w:rsidRPr="00B42134">
        <w:rPr>
          <w:i/>
          <w:iCs/>
        </w:rPr>
        <w:t>Inequality and Growth: Patterns and Policy Volume I: Concepts and Analysis</w:t>
      </w:r>
      <w:r>
        <w:t>, ed. Kaushik Basu and Joseph E. Stiglitz, Palgrave Macmillan]</w:t>
      </w:r>
    </w:p>
    <w:p w14:paraId="04DA8879" w14:textId="77777777" w:rsidR="00BF056F" w:rsidRPr="0085708A" w:rsidRDefault="00BF056F" w:rsidP="00BF056F">
      <w:pPr>
        <w:rPr>
          <w:sz w:val="16"/>
        </w:rPr>
      </w:pPr>
      <w:r w:rsidRPr="0085708A">
        <w:rPr>
          <w:sz w:val="16"/>
        </w:rPr>
        <w:t xml:space="preserve">Every discussion on income distribution and inequality distinguishes between market income, namely income before tax and without transfers, and disposable, or net income, which is after tax and including transfers. Hence, </w:t>
      </w:r>
      <w:r w:rsidRPr="00AA082C">
        <w:rPr>
          <w:rStyle w:val="StyleUnderline"/>
        </w:rPr>
        <w:t xml:space="preserve">taxation and transfers create a </w:t>
      </w:r>
      <w:r w:rsidRPr="003756C8">
        <w:rPr>
          <w:rStyle w:val="Emphasis"/>
        </w:rPr>
        <w:t>redistribution of income</w:t>
      </w:r>
      <w:r w:rsidRPr="0085708A">
        <w:rPr>
          <w:sz w:val="16"/>
        </w:rPr>
        <w:t xml:space="preserve">. </w:t>
      </w:r>
      <w:r w:rsidRPr="00AA082C">
        <w:rPr>
          <w:rStyle w:val="StyleUnderline"/>
        </w:rPr>
        <w:t>This</w:t>
      </w:r>
      <w:r w:rsidRPr="0085708A">
        <w:rPr>
          <w:sz w:val="16"/>
        </w:rPr>
        <w:t xml:space="preserve"> </w:t>
      </w:r>
      <w:r w:rsidRPr="003756C8">
        <w:rPr>
          <w:rStyle w:val="Emphasis"/>
        </w:rPr>
        <w:t>redistribution</w:t>
      </w:r>
      <w:r w:rsidRPr="0085708A">
        <w:rPr>
          <w:sz w:val="16"/>
        </w:rPr>
        <w:t xml:space="preserve"> </w:t>
      </w:r>
      <w:r w:rsidRPr="00AA082C">
        <w:rPr>
          <w:rStyle w:val="StyleUnderline"/>
        </w:rPr>
        <w:t>is usually progressive</w:t>
      </w:r>
      <w:r w:rsidRPr="0085708A">
        <w:rPr>
          <w:sz w:val="16"/>
        </w:rPr>
        <w:t xml:space="preserve">, </w:t>
      </w:r>
      <w:r w:rsidRPr="00AA082C">
        <w:rPr>
          <w:rStyle w:val="StyleUnderline"/>
        </w:rPr>
        <w:t>as direct taxes and subsidies are progressive, and thus it is supposed to reduce inequality</w:t>
      </w:r>
      <w:r w:rsidRPr="0085708A">
        <w:rPr>
          <w:sz w:val="16"/>
        </w:rPr>
        <w:t xml:space="preserve">, in the transition from market income to disposable income. </w:t>
      </w:r>
      <w:r w:rsidRPr="00AA082C">
        <w:rPr>
          <w:rStyle w:val="StyleUnderline"/>
        </w:rPr>
        <w:t xml:space="preserve">This paper focuses on </w:t>
      </w:r>
      <w:r w:rsidRPr="003756C8">
        <w:rPr>
          <w:rStyle w:val="Emphasis"/>
        </w:rPr>
        <w:t>measuring the effect</w:t>
      </w:r>
      <w:r w:rsidRPr="00AA082C">
        <w:rPr>
          <w:rStyle w:val="StyleUnderline"/>
        </w:rPr>
        <w:t xml:space="preserve"> of </w:t>
      </w:r>
      <w:r w:rsidRPr="003756C8">
        <w:rPr>
          <w:rStyle w:val="Emphasis"/>
        </w:rPr>
        <w:t>fiscal policy</w:t>
      </w:r>
      <w:r w:rsidRPr="00AA082C">
        <w:rPr>
          <w:rStyle w:val="StyleUnderline"/>
        </w:rPr>
        <w:t xml:space="preserve"> in </w:t>
      </w:r>
      <w:r w:rsidRPr="003756C8">
        <w:rPr>
          <w:rStyle w:val="Emphasis"/>
        </w:rPr>
        <w:t>income redistribution</w:t>
      </w:r>
      <w:r w:rsidRPr="00AA082C">
        <w:rPr>
          <w:rStyle w:val="StyleUnderline"/>
        </w:rPr>
        <w:t xml:space="preserve"> </w:t>
      </w:r>
      <w:r w:rsidRPr="0085708A">
        <w:rPr>
          <w:sz w:val="16"/>
        </w:rPr>
        <w:t xml:space="preserve">and in reducing inequality. It also examines </w:t>
      </w:r>
      <w:r w:rsidRPr="003756C8">
        <w:rPr>
          <w:rStyle w:val="Emphasis"/>
        </w:rPr>
        <w:t>which type of fiscal policy</w:t>
      </w:r>
      <w:r w:rsidRPr="0085708A">
        <w:rPr>
          <w:sz w:val="16"/>
        </w:rPr>
        <w:t xml:space="preserve"> is </w:t>
      </w:r>
      <w:r w:rsidRPr="00AA082C">
        <w:rPr>
          <w:rStyle w:val="StyleUnderline"/>
        </w:rPr>
        <w:t>most strongly related to the redistribution of income, are they transfer payments</w:t>
      </w:r>
      <w:r w:rsidRPr="0085708A">
        <w:rPr>
          <w:sz w:val="16"/>
        </w:rPr>
        <w:t>? Is it direct taxation? Or is it the overall measure of fiscal policy, namely public expenditures, which are also known as the size of the public sector?</w:t>
      </w:r>
    </w:p>
    <w:p w14:paraId="4EB24E37" w14:textId="77777777" w:rsidR="00BF056F" w:rsidRPr="0085708A" w:rsidRDefault="00BF056F" w:rsidP="00BF056F">
      <w:pPr>
        <w:rPr>
          <w:sz w:val="16"/>
        </w:rPr>
      </w:pPr>
      <w:r w:rsidRPr="0085708A">
        <w:rPr>
          <w:sz w:val="16"/>
        </w:rPr>
        <w:t>Figure 7.1 presents a simple scatter-diagram of two variables, the size of the public sector and inequality. The horizontal axis measures the share of public expenditures relative to GDP and the vertical axis measures the Gini coefficient of disposable income. There are 83 countries in the sample for the year 2005. Actually, to avoid cyclical variability, we use five-year averages for each variable, namely the variables in Figure 7.1 are averages over the years 2001-05 for both public expenditures and for the Gini coefficients. Figure 7.1 clearly shows that there is a strong negative correlation between these two variables. It means that countries with a larger public sector tend to have lower inequality of disposable income, and vice versa.1 This observation is our point of departure to a broader empirical investigation. We examine the separate effects on inequality before and after taxes and subsidies, we control for other variables and we test for reverse causality.</w:t>
      </w:r>
    </w:p>
    <w:p w14:paraId="296F8007" w14:textId="77777777" w:rsidR="00BF056F" w:rsidRPr="0085708A" w:rsidRDefault="00BF056F" w:rsidP="00BF056F">
      <w:pPr>
        <w:rPr>
          <w:sz w:val="16"/>
        </w:rPr>
      </w:pPr>
      <w:r w:rsidRPr="0085708A">
        <w:rPr>
          <w:sz w:val="16"/>
        </w:rPr>
        <w:t xml:space="preserve">In our research we use cross-country regression analysis to estimate the effect of public spending on inequality in disposable income, as measured by the Gini coefficient. In these regressions we control for the Gini coefficient of mar-ket income, so that our analysis enables us to measure the specific role of public expenditures in fiscal redistribution. </w:t>
      </w:r>
      <w:r w:rsidRPr="003B018E">
        <w:rPr>
          <w:rStyle w:val="StyleUnderline"/>
        </w:rPr>
        <w:t>We find that</w:t>
      </w:r>
      <w:r w:rsidRPr="0085708A">
        <w:rPr>
          <w:sz w:val="16"/>
        </w:rPr>
        <w:t xml:space="preserve"> this fiscal variable, </w:t>
      </w:r>
      <w:r w:rsidRPr="003756C8">
        <w:rPr>
          <w:rStyle w:val="Emphasis"/>
        </w:rPr>
        <w:t>public expenditures</w:t>
      </w:r>
      <w:r w:rsidRPr="00AA082C">
        <w:rPr>
          <w:rStyle w:val="StyleUnderline"/>
        </w:rPr>
        <w:t>, capture</w:t>
      </w:r>
      <w:r w:rsidRPr="0085708A">
        <w:rPr>
          <w:sz w:val="16"/>
        </w:rPr>
        <w:t xml:space="preserve">s </w:t>
      </w:r>
      <w:r w:rsidRPr="003756C8">
        <w:rPr>
          <w:rStyle w:val="Emphasis"/>
        </w:rPr>
        <w:t>most</w:t>
      </w:r>
      <w:r w:rsidRPr="00AA082C">
        <w:rPr>
          <w:rStyle w:val="StyleUnderline"/>
        </w:rPr>
        <w:t xml:space="preserve"> of the </w:t>
      </w:r>
      <w:r w:rsidRPr="003756C8">
        <w:rPr>
          <w:rStyle w:val="Emphasis"/>
        </w:rPr>
        <w:t>redistribution</w:t>
      </w:r>
      <w:r w:rsidRPr="00AA082C">
        <w:rPr>
          <w:rStyle w:val="StyleUnderline"/>
        </w:rPr>
        <w:t xml:space="preserve"> done by </w:t>
      </w:r>
      <w:r w:rsidRPr="003756C8">
        <w:rPr>
          <w:rStyle w:val="Emphasis"/>
        </w:rPr>
        <w:t>fiscal policy</w:t>
      </w:r>
      <w:r w:rsidRPr="0085708A">
        <w:rPr>
          <w:sz w:val="16"/>
        </w:rPr>
        <w:t xml:space="preserve">. </w:t>
      </w:r>
      <w:r w:rsidRPr="00AA082C">
        <w:rPr>
          <w:rStyle w:val="StyleUnderline"/>
        </w:rPr>
        <w:t xml:space="preserve">We can also quantify its effect and find that </w:t>
      </w:r>
      <w:r w:rsidRPr="003756C8">
        <w:rPr>
          <w:rStyle w:val="Emphasis"/>
        </w:rPr>
        <w:t>every additional percent of GDP to public expenditures reduces</w:t>
      </w:r>
      <w:r w:rsidRPr="00AA082C">
        <w:rPr>
          <w:rStyle w:val="StyleUnderline"/>
        </w:rPr>
        <w:t xml:space="preserve"> the </w:t>
      </w:r>
      <w:r w:rsidRPr="003756C8">
        <w:rPr>
          <w:rStyle w:val="Emphasis"/>
        </w:rPr>
        <w:t>Gini coefficient</w:t>
      </w:r>
      <w:r w:rsidRPr="00AA082C">
        <w:rPr>
          <w:rStyle w:val="StyleUnderline"/>
        </w:rPr>
        <w:t xml:space="preserve"> by 0.4 percentage points</w:t>
      </w:r>
      <w:r w:rsidRPr="0085708A">
        <w:rPr>
          <w:sz w:val="16"/>
        </w:rPr>
        <w:t xml:space="preserve">. </w:t>
      </w:r>
      <w:r w:rsidRPr="003756C8">
        <w:rPr>
          <w:rStyle w:val="Emphasis"/>
        </w:rPr>
        <w:t>This is a significant effect</w:t>
      </w:r>
      <w:r w:rsidRPr="0085708A">
        <w:rPr>
          <w:sz w:val="16"/>
        </w:rPr>
        <w:t xml:space="preserve">. </w:t>
      </w:r>
      <w:r w:rsidRPr="00AA082C">
        <w:rPr>
          <w:u w:val="single"/>
        </w:rPr>
        <w:t>We also examine the effect of partial elements of fiscal policy on redistribution, where the</w:t>
      </w:r>
      <w:r w:rsidRPr="0085708A">
        <w:rPr>
          <w:sz w:val="16"/>
        </w:rPr>
        <w:t xml:space="preserve"> </w:t>
      </w:r>
      <w:r w:rsidRPr="00AA082C">
        <w:rPr>
          <w:rStyle w:val="StyleUnderline"/>
        </w:rPr>
        <w:t xml:space="preserve">main ones are </w:t>
      </w:r>
      <w:r w:rsidRPr="003756C8">
        <w:rPr>
          <w:rStyle w:val="Emphasis"/>
        </w:rPr>
        <w:t>direct taxation and transfers.</w:t>
      </w:r>
      <w:r w:rsidRPr="0085708A">
        <w:rPr>
          <w:sz w:val="16"/>
        </w:rPr>
        <w:t xml:space="preserve"> We find that direct taxation has a comparable effect to fiscal expenditures in reducing inequality and we also find that transfers or subsidies do not have a significant effect on the overall inequality. These results are from a cross-country analysis, but they are reached also when we pool our regressions over time.</w:t>
      </w:r>
    </w:p>
    <w:p w14:paraId="358F6389" w14:textId="77777777" w:rsidR="00BF056F" w:rsidRPr="0085708A" w:rsidRDefault="00BF056F" w:rsidP="00BF056F">
      <w:pPr>
        <w:rPr>
          <w:sz w:val="16"/>
        </w:rPr>
      </w:pPr>
      <w:r w:rsidRPr="0085708A">
        <w:rPr>
          <w:sz w:val="16"/>
        </w:rPr>
        <w:t>We then turn to examine the possibility of reverse causality, namely that fiscal policy is affected by inequality instead of affecting it. Actually, this is a central claim in the literature on political economy, which was raised initially by Meltzer and Richard (1981). They have claimed that if inequality is high, there is more public pressure for redistribution and hence the size of the public sector increases. In order to test for this possibility we run a two-stage regression. In the first stage we test how inequality of market incomes affects fiscal policy, controlling for other variables which should also affect fiscal policy. We then use the resulting estimates of fiscal policy and test how it affects the inequality of disposable income. The results confirm our previous results that causality goes from fiscal policy to disposable income inequality. Actually, our results indicate that the inequality of market incomes has a negative effect on fiscal policy, namely the Meltzer and Richard hypothesis does not pass the empirical test.</w:t>
      </w:r>
    </w:p>
    <w:p w14:paraId="58EA5430" w14:textId="77777777" w:rsidR="00BF056F" w:rsidRPr="0085708A" w:rsidRDefault="00BF056F" w:rsidP="00BF056F">
      <w:pPr>
        <w:rPr>
          <w:sz w:val="16"/>
        </w:rPr>
      </w:pPr>
      <w:r w:rsidRPr="0085708A">
        <w:rPr>
          <w:sz w:val="16"/>
        </w:rPr>
        <w:t xml:space="preserve">Finally, we do not consider only one measure of inequality, namely the Gini coefficient, but </w:t>
      </w:r>
      <w:r w:rsidRPr="0085708A">
        <w:rPr>
          <w:rStyle w:val="StyleUnderline"/>
        </w:rPr>
        <w:t>we also examine the effect of fiscal redistribution also on the rate of poverty.</w:t>
      </w:r>
      <w:r w:rsidRPr="0085708A">
        <w:rPr>
          <w:sz w:val="16"/>
        </w:rPr>
        <w:t xml:space="preserve"> We find </w:t>
      </w:r>
      <w:r w:rsidRPr="0085708A">
        <w:rPr>
          <w:rStyle w:val="StyleUnderline"/>
        </w:rPr>
        <w:t xml:space="preserve">that this rate is also affected by total public expendi-tures, </w:t>
      </w:r>
      <w:r w:rsidRPr="0085708A">
        <w:rPr>
          <w:sz w:val="16"/>
        </w:rPr>
        <w:t>namely on the overall fiscal policy, but that it is especially affected by transfers. This is unsurprising, since these expenditures are specifically directed toward the poor and should therefore affect their status significantly. Indeed, our cross-country tests show that this effect of transfers on the rate of poverty is quite large.</w:t>
      </w:r>
    </w:p>
    <w:p w14:paraId="30AC91FA" w14:textId="77777777" w:rsidR="00BF056F" w:rsidRPr="0085708A" w:rsidRDefault="00BF056F" w:rsidP="00BF056F">
      <w:pPr>
        <w:rPr>
          <w:sz w:val="16"/>
        </w:rPr>
      </w:pPr>
      <w:r w:rsidRPr="0085708A">
        <w:rPr>
          <w:sz w:val="16"/>
        </w:rPr>
        <w:t xml:space="preserve">This paper is related to a few lines of research. The main one is the empirical research on the determinants of inequality. Since data on inequality does not go back too long in time and since data on income distribution is not of high quality for many countries, this literature is not very wide. Barro (2000) is an early example of such a study, which also contains a thorough survey of the previous literature. Barro (2000) focuses mainly on the state of development and its effect on inequality, namely on the Kuznets hypothesis, that inequality increases at the early stages of development and then declines at the later more advanced stages. Barro does not explicitly discuss policy variables in his analysis, while this paper focuses on such variables and especially on fiscal policy. Another important survey of this area of research is Atkinson (1997). Recently there are a number of papers that study the redistribution of income by fiscal policy, from market incomes to disposable incomes, such as Chu, Davoodi and Gupta (2004), IMF (2014a), Niehues (2010), Ospina (2010), Martinez-Vazquez, Vulovic and Moreno-Dodson (2012), Muinello-Gallo and Roca-Sagales (2013) and Woo et al. (2013). Most closely to our paper are IMF (2014a) and Muinelo- Gallo and Roca-Sagales (2013) (2013), which examine the relationship between redistribution, fiscal policy and economic growth. Our paper differs from most of these papers in three main ways. First, </w:t>
      </w:r>
      <w:r w:rsidRPr="00AA082C">
        <w:rPr>
          <w:u w:val="single"/>
        </w:rPr>
        <w:t>we do not measure redistribution by the simple difference between the Gini of disposable income and the Gini of market income, but we rather regress Gini of net income over Gini of market income</w:t>
      </w:r>
      <w:r w:rsidRPr="0085708A">
        <w:rPr>
          <w:sz w:val="16"/>
        </w:rPr>
        <w:t xml:space="preserve"> to get a better estimate to its effect than 1. The second deviation of our paper from these papers is our dealing with the possibility of reverse causality.2 Third, we measure the effect of fiscal redistribution not only on the overall Gini coefficient but also on income distribution at the bottom, namely on the rate of poverty.</w:t>
      </w:r>
    </w:p>
    <w:p w14:paraId="6768E3CF" w14:textId="77777777" w:rsidR="00BF056F" w:rsidRPr="0085708A" w:rsidRDefault="00BF056F" w:rsidP="00BF056F">
      <w:pPr>
        <w:rPr>
          <w:sz w:val="16"/>
        </w:rPr>
      </w:pPr>
      <w:r w:rsidRPr="0085708A">
        <w:rPr>
          <w:sz w:val="16"/>
        </w:rPr>
        <w:t>The chapter is structured as follows. Section 7.2 presents the data and the variables used while section 7.3 presents the empirical model. Section 7.4 presents cross-country analysis of the effect of redistribution, while section 7.5 extends the analysis for more periods of time. Section 7.6 examines the possibility of reverse causality. Section 7.7 tests the effect of fiscal redistribution on the rate of poverty and section 7.8 summarizes.</w:t>
      </w:r>
    </w:p>
    <w:p w14:paraId="3DF85AAF" w14:textId="77777777" w:rsidR="00BF056F" w:rsidRPr="0085708A" w:rsidRDefault="00BF056F" w:rsidP="00BF056F">
      <w:pPr>
        <w:rPr>
          <w:sz w:val="16"/>
        </w:rPr>
      </w:pPr>
      <w:r w:rsidRPr="0085708A">
        <w:rPr>
          <w:sz w:val="16"/>
        </w:rPr>
        <w:t>7.2 Variables and data</w:t>
      </w:r>
    </w:p>
    <w:p w14:paraId="7BBBC748" w14:textId="77777777" w:rsidR="00BF056F" w:rsidRPr="0085708A" w:rsidRDefault="00BF056F" w:rsidP="00BF056F">
      <w:pPr>
        <w:rPr>
          <w:sz w:val="16"/>
        </w:rPr>
      </w:pPr>
      <w:r w:rsidRPr="00F112D3">
        <w:rPr>
          <w:rStyle w:val="StyleUnderline"/>
        </w:rPr>
        <w:t>The main variables used in the paper are the measures of inequality and of fiscal policy</w:t>
      </w:r>
      <w:r w:rsidRPr="0085708A">
        <w:rPr>
          <w:sz w:val="16"/>
        </w:rPr>
        <w:t xml:space="preserve">. </w:t>
      </w:r>
      <w:r w:rsidRPr="00AA082C">
        <w:rPr>
          <w:rStyle w:val="StyleUnderline"/>
        </w:rPr>
        <w:t>Inequality is measured mainly by the Gini coefficient in percentages</w:t>
      </w:r>
      <w:r w:rsidRPr="0085708A">
        <w:rPr>
          <w:sz w:val="16"/>
        </w:rPr>
        <w:t>. We use Solt (2009) standardized version of the WIID 2008 (UNU-WIDER, 2008), for the two variables of Gini of disposable income and Gini of market income. The Gini of disposable income, or net income, in country j in year t is denoted by GN(j, t), while the Gini of market income in country j in year t is denoted by GM(j, t). In most of our regressions we use averages of the variable over the last five years. Hence, the average variable for period t is defined and denoted in the following way:</w:t>
      </w:r>
    </w:p>
    <w:p w14:paraId="6DD921F2" w14:textId="77777777" w:rsidR="00BF056F" w:rsidRPr="008A6BF3" w:rsidRDefault="00BF056F" w:rsidP="00BF056F">
      <w:pPr>
        <w:rPr>
          <w:sz w:val="16"/>
        </w:rPr>
      </w:pPr>
      <w:r w:rsidRPr="0085708A">
        <w:rPr>
          <w:sz w:val="16"/>
        </w:rPr>
        <w:t>GN5(j, t) = [GN(j, t- 4) + GN(j, t - 3) + GN(j, t - 2) + GN(j, t- 1) + GN(j, t)]/5. (1)</w:t>
      </w:r>
    </w:p>
    <w:p w14:paraId="3DF82671" w14:textId="77777777" w:rsidR="00BF056F" w:rsidRDefault="00BF056F" w:rsidP="00BF056F">
      <w:pPr>
        <w:pStyle w:val="Heading4"/>
      </w:pPr>
      <w:r>
        <w:t xml:space="preserve">‘Fiscal redistribution. . .is </w:t>
      </w:r>
      <w:r w:rsidRPr="0050692C">
        <w:rPr>
          <w:u w:val="single"/>
        </w:rPr>
        <w:t>of course</w:t>
      </w:r>
      <w:r>
        <w:t xml:space="preserve">, not of one piece,’ and usually </w:t>
      </w:r>
      <w:r>
        <w:rPr>
          <w:u w:val="single"/>
        </w:rPr>
        <w:t>transfers</w:t>
      </w:r>
      <w:r>
        <w:t xml:space="preserve"> are ‘i</w:t>
      </w:r>
      <w:r w:rsidRPr="009B54FC">
        <w:t>ncreasing’</w:t>
      </w:r>
      <w:r>
        <w:t xml:space="preserve"> it.</w:t>
      </w:r>
    </w:p>
    <w:p w14:paraId="73E79BAF" w14:textId="77777777" w:rsidR="00BF056F" w:rsidRPr="00E1499A" w:rsidRDefault="00BF056F" w:rsidP="00BF056F">
      <w:r w:rsidRPr="008D77CF">
        <w:rPr>
          <w:rStyle w:val="Style13ptBold"/>
        </w:rPr>
        <w:t>Jesuit ’17</w:t>
      </w:r>
      <w:r>
        <w:t xml:space="preserve"> [David K. Jesuit and Vincent A. Mahler; 2017; Director of the School of Public Service and Global Citizenship and a Professor of Political Science at Central Michigan University; professor of Political Science at Loyola University Chicago; The Political Economy of Public Finance: Taxation, State Spending, and Debt Since the 1970s, Fiscal Redistribution in Comparative Perspective: Recent Evidence from the Luxembourg Income Study (LIS) Data Centre, Ch. 8 (red boxes added for convenient reading)]</w:t>
      </w:r>
    </w:p>
    <w:p w14:paraId="174C723A" w14:textId="77777777" w:rsidR="00BF056F" w:rsidRPr="0050692C" w:rsidRDefault="00BF056F" w:rsidP="00BF056F">
      <w:pPr>
        <w:rPr>
          <w:sz w:val="16"/>
          <w:szCs w:val="16"/>
        </w:rPr>
      </w:pPr>
      <w:r w:rsidRPr="0050692C">
        <w:rPr>
          <w:sz w:val="16"/>
          <w:szCs w:val="16"/>
        </w:rPr>
        <w:t>We begin with pre-tax and pre-transfer inequality.12 As can be seen in the ﬁrst column of Table 8.1, countries vary quite widely in the extent of income inequality generated by the market and, to a much les- ser extent, private transfers: pre-tax and pre-transfer inequality ranges by 164 Gini points across our twenty countries, from a high of 0.542 in Greece to a low of 0.378 in Iceland.13 The large countries of the developed world fall between these extremes: Italy reports the third highest level, followed by the United Kingdom in fourth, the United States in sixth and Germany in thirteenth place. All the Nordic countries, with the exception of Finland, are in the lower part of this spectrum, along with Canada, Switzerland and Japan.</w:t>
      </w:r>
    </w:p>
    <w:p w14:paraId="6AC6D30A" w14:textId="77777777" w:rsidR="00BF056F" w:rsidRPr="0050692C" w:rsidRDefault="00BF056F" w:rsidP="00BF056F">
      <w:pPr>
        <w:rPr>
          <w:sz w:val="16"/>
          <w:szCs w:val="16"/>
        </w:rPr>
      </w:pPr>
      <w:r w:rsidRPr="0050692C">
        <w:rPr>
          <w:sz w:val="16"/>
          <w:szCs w:val="16"/>
        </w:rPr>
        <w:t>Table 8.1. Aspects of ﬁscal redistribution: averages by country</w:t>
      </w:r>
    </w:p>
    <w:p w14:paraId="689B1AC5" w14:textId="77777777" w:rsidR="00BF056F" w:rsidRDefault="00BF056F" w:rsidP="00BF056F">
      <w:r>
        <w:rPr>
          <w:noProof/>
        </w:rPr>
        <w:drawing>
          <wp:inline distT="0" distB="0" distL="0" distR="0" wp14:anchorId="11EFF760" wp14:editId="3DF1CE47">
            <wp:extent cx="7468870" cy="4440555"/>
            <wp:effectExtent l="0" t="0" r="0" b="0"/>
            <wp:docPr id="578561072" name="Picture 1" descr="A screenshot of a documen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61072" name="Picture 1" descr="A screenshot of a document&#10;&#10;Description automatically generated with low confidenc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468870" cy="4440555"/>
                    </a:xfrm>
                    <a:prstGeom prst="rect">
                      <a:avLst/>
                    </a:prstGeom>
                    <a:noFill/>
                    <a:ln>
                      <a:noFill/>
                    </a:ln>
                  </pic:spPr>
                </pic:pic>
              </a:graphicData>
            </a:graphic>
          </wp:inline>
        </w:drawing>
      </w:r>
    </w:p>
    <w:p w14:paraId="215EE663" w14:textId="77777777" w:rsidR="00BF056F" w:rsidRPr="00C407B5" w:rsidRDefault="00BF056F" w:rsidP="00BF056F">
      <w:pPr>
        <w:rPr>
          <w:sz w:val="16"/>
        </w:rPr>
      </w:pPr>
      <w:r w:rsidRPr="00C407B5">
        <w:rPr>
          <w:sz w:val="16"/>
        </w:rPr>
        <w:t>1 Listed in descending order of total ﬁscal redistribution.</w:t>
      </w:r>
    </w:p>
    <w:p w14:paraId="50B9303E" w14:textId="77777777" w:rsidR="00BF056F" w:rsidRPr="00C407B5" w:rsidRDefault="00BF056F" w:rsidP="00BF056F">
      <w:pPr>
        <w:rPr>
          <w:sz w:val="16"/>
        </w:rPr>
      </w:pPr>
      <w:r w:rsidRPr="00C407B5">
        <w:rPr>
          <w:sz w:val="16"/>
        </w:rPr>
        <w:t>2 Listed in descending order of pension redistribution.</w:t>
      </w:r>
    </w:p>
    <w:p w14:paraId="6B7C90EA" w14:textId="77777777" w:rsidR="00BF056F" w:rsidRPr="00C407B5" w:rsidRDefault="00BF056F" w:rsidP="00BF056F">
      <w:pPr>
        <w:rPr>
          <w:sz w:val="16"/>
        </w:rPr>
      </w:pPr>
      <w:r w:rsidRPr="00C407B5">
        <w:rPr>
          <w:sz w:val="16"/>
        </w:rPr>
        <w:t>3 Ratio computed using only those datasets where public pensions are reported.</w:t>
      </w:r>
    </w:p>
    <w:p w14:paraId="24D04B68" w14:textId="77777777" w:rsidR="00BF056F" w:rsidRPr="00C407B5" w:rsidRDefault="00BF056F" w:rsidP="00BF056F">
      <w:pPr>
        <w:rPr>
          <w:sz w:val="16"/>
        </w:rPr>
      </w:pPr>
      <w:r w:rsidRPr="00C407B5">
        <w:rPr>
          <w:sz w:val="16"/>
        </w:rPr>
        <w:t>Pre-tax and pre-transfer inequality bears only a limited resemblance to inequality of disposable income in our countries, since in every case the state plays an important role in redistributing income by way of taxes and social transfers. That said, there is considerable variation in the extent of redistribution, as is evidenced by comparing the distribu- tion of pre-tax and pre-transfer inequality to that of disposable income, which is listed in section A of Table 8.1. The country with the highest level of disposable income inequality, the United States, is separated by 121 Gini points from the country with the lowest level of disposable income inequality, Sweden. With respect to rankings, one of the most dramatic changes is the rise of the United States from being the sixth most inegalitarian of our countries in terms of pre-tax and pre-transfer inequality to the most inegalitarian in terms of disposable income. Switzerland, for its part, moves from the third most egalitarian pre-tax and pre-transfer distribution to the middle of the pack when taxes and social transfers are taken into account. In the lower part of the disposable income spectrum are the Nordic countries, Belgium and the Netherlands. As to the remaining countries, only Germany and Luxembourg are in the lower half. Italy and Greece have the second and third highest levels of disposable income inequality, followed by Spain, the United Kingdom, Australia and Ireland.</w:t>
      </w:r>
    </w:p>
    <w:p w14:paraId="65E9ABEC" w14:textId="77777777" w:rsidR="00BF056F" w:rsidRPr="00C407B5" w:rsidRDefault="00BF056F" w:rsidP="00BF056F">
      <w:pPr>
        <w:rPr>
          <w:sz w:val="16"/>
        </w:rPr>
      </w:pPr>
      <w:r w:rsidRPr="00C407B5">
        <w:rPr>
          <w:sz w:val="16"/>
        </w:rPr>
        <w:t>The cause of these shifts is the extent to which pre-tax and pre- transfer inequality is reduced by the redistributive effect of direct taxes and social transfers. The third column of section A of Table 8.1 shows redistribution for our twenty countries. (Countries in this part of the table are listed in descending order on this measure.) At the top of the scale are Belgium, Finland and Greece, in which pre-tax and pre- transfer inequality are reduced by 229, 228 and 216 Gini points respectively. Next come Sweden, Ireland, the Netherlands and Denmark, for which pre-tax and pre-transfer Gini coefﬁcients are reduced by 205 or more points. At the bottom are the United States, Switzerland and Japan, with Gini reductions of 118, 108 and 80 points respectively. As has been noted, these three countries are ranked very differently in terms of pre-tax/transfer inequality. Switzerland and Japan rose consid- erably in the inequality rankings because of limited redistribution, but remained in the middle of the spectrum in terms of disposable income inequality because of their relatively egalitarian distribution of private sector income. The United States, for its part, started in the upper third of the inequality spectrum, but well below the top. It ended at the top in terms of inequality of disposable income not so much because of an exceptionally high level of pre-tax and pre-transfer inequality but because of limited redistribution in comparison to the other countries we examine.</w:t>
      </w:r>
    </w:p>
    <w:p w14:paraId="50756017" w14:textId="77777777" w:rsidR="00BF056F" w:rsidRPr="00C407B5" w:rsidRDefault="00BF056F" w:rsidP="00BF056F">
      <w:pPr>
        <w:rPr>
          <w:sz w:val="16"/>
        </w:rPr>
      </w:pPr>
      <w:r w:rsidRPr="00C407B5">
        <w:rPr>
          <w:sz w:val="16"/>
        </w:rPr>
        <w:t>Disaggregating Taxes and Transfers</w:t>
      </w:r>
    </w:p>
    <w:p w14:paraId="41F426A6" w14:textId="77777777" w:rsidR="00BF056F" w:rsidRPr="00C407B5" w:rsidRDefault="00BF056F" w:rsidP="00BF056F">
      <w:pPr>
        <w:rPr>
          <w:sz w:val="16"/>
        </w:rPr>
      </w:pPr>
      <w:r w:rsidRPr="003756C8">
        <w:rPr>
          <w:rStyle w:val="Emphasis"/>
          <w:highlight w:val="cyan"/>
        </w:rPr>
        <w:t>Fiscal redistribution</w:t>
      </w:r>
      <w:r w:rsidRPr="00C407B5">
        <w:rPr>
          <w:rStyle w:val="StyleUnderline"/>
        </w:rPr>
        <w:t xml:space="preserve"> by the state </w:t>
      </w:r>
      <w:r w:rsidRPr="003756C8">
        <w:rPr>
          <w:rStyle w:val="StyleUnderline"/>
          <w:highlight w:val="cyan"/>
        </w:rPr>
        <w:t xml:space="preserve">is, </w:t>
      </w:r>
      <w:r w:rsidRPr="003756C8">
        <w:rPr>
          <w:rStyle w:val="Emphasis"/>
          <w:highlight w:val="cyan"/>
        </w:rPr>
        <w:t>of course, not of one piece</w:t>
      </w:r>
      <w:r w:rsidRPr="00C407B5">
        <w:rPr>
          <w:rStyle w:val="StyleUnderline"/>
        </w:rPr>
        <w:t>. In particular</w:t>
      </w:r>
      <w:r w:rsidRPr="00C407B5">
        <w:rPr>
          <w:sz w:val="16"/>
        </w:rPr>
        <w:t xml:space="preserve">, it is possible that </w:t>
      </w:r>
      <w:r w:rsidRPr="003756C8">
        <w:rPr>
          <w:rStyle w:val="StyleUnderline"/>
          <w:highlight w:val="cyan"/>
        </w:rPr>
        <w:t>different trends will be in</w:t>
      </w:r>
      <w:r w:rsidRPr="00C407B5">
        <w:rPr>
          <w:sz w:val="16"/>
        </w:rPr>
        <w:t xml:space="preserve"> evidence for </w:t>
      </w:r>
      <w:r w:rsidRPr="003756C8">
        <w:rPr>
          <w:rStyle w:val="StyleUnderline"/>
          <w:highlight w:val="cyan"/>
        </w:rPr>
        <w:t>the two</w:t>
      </w:r>
      <w:r w:rsidRPr="00C407B5">
        <w:rPr>
          <w:rStyle w:val="StyleUnderline"/>
        </w:rPr>
        <w:t xml:space="preserve"> main </w:t>
      </w:r>
      <w:r w:rsidRPr="003756C8">
        <w:rPr>
          <w:rStyle w:val="StyleUnderline"/>
          <w:highlight w:val="cyan"/>
        </w:rPr>
        <w:t>modes of</w:t>
      </w:r>
      <w:r w:rsidRPr="00C407B5">
        <w:rPr>
          <w:sz w:val="16"/>
        </w:rPr>
        <w:t xml:space="preserve"> direct </w:t>
      </w:r>
      <w:r w:rsidRPr="003756C8">
        <w:rPr>
          <w:rStyle w:val="StyleUnderline"/>
          <w:highlight w:val="cyan"/>
        </w:rPr>
        <w:t>redistribution: taxes and</w:t>
      </w:r>
      <w:r w:rsidRPr="00C407B5">
        <w:rPr>
          <w:sz w:val="16"/>
        </w:rPr>
        <w:t xml:space="preserve"> social </w:t>
      </w:r>
      <w:r w:rsidRPr="003756C8">
        <w:rPr>
          <w:rStyle w:val="StyleUnderline"/>
          <w:highlight w:val="cyan"/>
        </w:rPr>
        <w:t>transfers</w:t>
      </w:r>
      <w:r w:rsidRPr="00C407B5">
        <w:rPr>
          <w:rStyle w:val="StyleUnderline"/>
        </w:rPr>
        <w:t xml:space="preserve">. To explore this, </w:t>
      </w:r>
      <w:r w:rsidRPr="003756C8">
        <w:rPr>
          <w:rStyle w:val="StyleUnderline"/>
          <w:highlight w:val="cyan"/>
        </w:rPr>
        <w:t>we</w:t>
      </w:r>
      <w:r w:rsidRPr="00C407B5">
        <w:rPr>
          <w:rStyle w:val="StyleUnderline"/>
        </w:rPr>
        <w:t xml:space="preserve"> have </w:t>
      </w:r>
      <w:r w:rsidRPr="003756C8">
        <w:rPr>
          <w:rStyle w:val="Emphasis"/>
          <w:highlight w:val="cyan"/>
        </w:rPr>
        <w:t>partitioned</w:t>
      </w:r>
      <w:r w:rsidRPr="00C407B5">
        <w:rPr>
          <w:sz w:val="16"/>
        </w:rPr>
        <w:t xml:space="preserve"> the total Gini reduction accomplished by the state into two components: </w:t>
      </w:r>
      <w:r w:rsidRPr="003756C8">
        <w:rPr>
          <w:rStyle w:val="StyleUnderline"/>
          <w:highlight w:val="cyan"/>
        </w:rPr>
        <w:t>the part achieved by</w:t>
      </w:r>
      <w:r w:rsidRPr="00C407B5">
        <w:rPr>
          <w:sz w:val="16"/>
        </w:rPr>
        <w:t xml:space="preserve"> direct </w:t>
      </w:r>
      <w:r w:rsidRPr="003756C8">
        <w:rPr>
          <w:rStyle w:val="StyleUnderline"/>
          <w:highlight w:val="cyan"/>
        </w:rPr>
        <w:t>taxes and the part</w:t>
      </w:r>
      <w:r w:rsidRPr="00C407B5">
        <w:rPr>
          <w:sz w:val="16"/>
        </w:rPr>
        <w:t xml:space="preserve"> </w:t>
      </w:r>
      <w:r w:rsidRPr="009B54FC">
        <w:rPr>
          <w:sz w:val="16"/>
        </w:rPr>
        <w:t>achieved</w:t>
      </w:r>
      <w:r w:rsidRPr="00C407B5">
        <w:rPr>
          <w:sz w:val="16"/>
        </w:rPr>
        <w:t xml:space="preserve"> </w:t>
      </w:r>
      <w:r w:rsidRPr="003756C8">
        <w:rPr>
          <w:rStyle w:val="StyleUnderline"/>
          <w:highlight w:val="cyan"/>
        </w:rPr>
        <w:t>by</w:t>
      </w:r>
      <w:r w:rsidRPr="00C407B5">
        <w:rPr>
          <w:sz w:val="16"/>
        </w:rPr>
        <w:t xml:space="preserve"> social </w:t>
      </w:r>
      <w:r w:rsidRPr="003756C8">
        <w:rPr>
          <w:rStyle w:val="StyleUnderline"/>
          <w:highlight w:val="cyan"/>
        </w:rPr>
        <w:t>transfers</w:t>
      </w:r>
      <w:r w:rsidRPr="00C407B5">
        <w:rPr>
          <w:sz w:val="16"/>
        </w:rPr>
        <w:t>. We have further disaggregated the Gini reduction as a result of transfers into programmes aimed primarily at the elderly and those aimed primarily at working-age persons.</w:t>
      </w:r>
    </w:p>
    <w:p w14:paraId="4E7B9568" w14:textId="77777777" w:rsidR="00BF056F" w:rsidRPr="009B54FC" w:rsidRDefault="00BF056F" w:rsidP="00BF056F">
      <w:pPr>
        <w:rPr>
          <w:sz w:val="16"/>
        </w:rPr>
      </w:pPr>
      <w:r w:rsidRPr="009B54FC">
        <w:rPr>
          <w:sz w:val="16"/>
        </w:rPr>
        <w:t>We begin with taxes. Unfortunately, there is a limitation in using LIS data to explore tax redistribution. The problem is that the national income surveys from which the LIS derives its data do not measure indirect taxes, such as sales, value added and excise taxes, whose precise amount is rarely known even by those paying them and whose incidence is thus very difﬁcult to determine. For this reason, we consider Gini reduction by way of direct taxes only, the primary components of which are income taxes and mandatory employee social insurance contributions. The omission of indirect taxes is important because the countries we examine vary greatly in the share of revenue raised by such taxes, from a low in 2011 of 4.4 per cent of GDP in the United States to a high of 15.2 per cent in Denmark.14 Some scholars have argued that, even though indirect taxes are not themselves redistributive – in fact, are commonly regressive (although this is usually reduced by lower rates on food, medicine and other essentials) – they nonetheless play a critical role in raising the revenue that funds redistributive social beneﬁts.15 Is there empirical evidence for such a relationship? One way of exploring this, at least in a preliminary way, is to relate the share of indirect taxes in a country’s GDP to the extent to which inequality of private sector income there is reduced by social transfers. When these variables are related we ﬁnd that the magnitude of indirect taxes is strongly positively related to the degree to which public social transfers reduce private sec- tor inequality; the bivariate correlation is +0.62. This is not to say that consumption taxes directly ﬁnance social transfers in the same way that social security contributions do; with that exception, taxes are fungible. It does, however, offer evidence that indirect taxes on consumption represent a powerful revenue-raising vehicle that supports an array of social transfers, which in turn substantially ameliorate market inequality. Having said that, we note that any transfer redistribution ﬁnanced, directly or indirectly, by indirect taxes is captured in LIS ﬁgures for social transfers, for which we do have data.</w:t>
      </w:r>
    </w:p>
    <w:p w14:paraId="761F8E38" w14:textId="77777777" w:rsidR="00BF056F" w:rsidRPr="009B54FC" w:rsidRDefault="00BF056F" w:rsidP="00BF056F">
      <w:pPr>
        <w:rPr>
          <w:sz w:val="16"/>
        </w:rPr>
      </w:pPr>
      <w:r w:rsidRPr="009B54FC">
        <w:rPr>
          <w:rStyle w:val="StyleUnderline"/>
        </w:rPr>
        <w:t>With</w:t>
      </w:r>
      <w:r w:rsidRPr="009B54FC">
        <w:rPr>
          <w:sz w:val="16"/>
        </w:rPr>
        <w:t xml:space="preserve"> these </w:t>
      </w:r>
      <w:r w:rsidRPr="009B54FC">
        <w:rPr>
          <w:rStyle w:val="StyleUnderline"/>
        </w:rPr>
        <w:t xml:space="preserve">qualiﬁcations, we report the shares of </w:t>
      </w:r>
      <w:r w:rsidRPr="003756C8">
        <w:rPr>
          <w:rStyle w:val="Emphasis"/>
        </w:rPr>
        <w:t>total redistribution</w:t>
      </w:r>
      <w:r w:rsidRPr="009B54FC">
        <w:rPr>
          <w:rStyle w:val="StyleUnderline"/>
        </w:rPr>
        <w:t xml:space="preserve"> accounted for b</w:t>
      </w:r>
      <w:r w:rsidRPr="009B54FC">
        <w:rPr>
          <w:sz w:val="16"/>
        </w:rPr>
        <w:t xml:space="preserve">y direct </w:t>
      </w:r>
      <w:r w:rsidRPr="009B54FC">
        <w:rPr>
          <w:rStyle w:val="StyleUnderline"/>
        </w:rPr>
        <w:t>taxes and</w:t>
      </w:r>
      <w:r w:rsidRPr="009B54FC">
        <w:rPr>
          <w:sz w:val="16"/>
        </w:rPr>
        <w:t xml:space="preserve"> social </w:t>
      </w:r>
      <w:r w:rsidRPr="009B54FC">
        <w:rPr>
          <w:rStyle w:val="StyleUnderline"/>
        </w:rPr>
        <w:t>transfers in the ﬁrst column of Table 8.1, section B</w:t>
      </w:r>
      <w:r w:rsidRPr="009B54FC">
        <w:rPr>
          <w:sz w:val="16"/>
        </w:rPr>
        <w:t xml:space="preserve">. In describing the results, </w:t>
      </w:r>
      <w:r w:rsidRPr="009B54FC">
        <w:rPr>
          <w:rStyle w:val="StyleUnderline"/>
        </w:rPr>
        <w:t xml:space="preserve">we begin with the </w:t>
      </w:r>
      <w:r w:rsidRPr="003756C8">
        <w:rPr>
          <w:rStyle w:val="Emphasis"/>
        </w:rPr>
        <w:t>observation</w:t>
      </w:r>
      <w:r w:rsidRPr="009B54FC">
        <w:rPr>
          <w:rStyle w:val="StyleUnderline"/>
        </w:rPr>
        <w:t xml:space="preserve"> that</w:t>
      </w:r>
      <w:r w:rsidRPr="009B54FC">
        <w:rPr>
          <w:sz w:val="16"/>
        </w:rPr>
        <w:t xml:space="preserve"> overall government </w:t>
      </w:r>
      <w:r w:rsidRPr="003756C8">
        <w:rPr>
          <w:rStyle w:val="StyleUnderline"/>
          <w:highlight w:val="cyan"/>
        </w:rPr>
        <w:t>redistribution</w:t>
      </w:r>
      <w:r w:rsidRPr="009B54FC">
        <w:rPr>
          <w:sz w:val="16"/>
        </w:rPr>
        <w:t xml:space="preserve"> in our countries </w:t>
      </w:r>
      <w:r w:rsidRPr="003756C8">
        <w:rPr>
          <w:rStyle w:val="StyleUnderline"/>
          <w:highlight w:val="cyan"/>
        </w:rPr>
        <w:t>is</w:t>
      </w:r>
      <w:r w:rsidRPr="009B54FC">
        <w:rPr>
          <w:rStyle w:val="StyleUnderline"/>
        </w:rPr>
        <w:t xml:space="preserve"> </w:t>
      </w:r>
      <w:r w:rsidRPr="003756C8">
        <w:rPr>
          <w:rStyle w:val="Emphasis"/>
        </w:rPr>
        <w:t xml:space="preserve">much </w:t>
      </w:r>
      <w:r w:rsidRPr="003756C8">
        <w:rPr>
          <w:rStyle w:val="Emphasis"/>
          <w:highlight w:val="cyan"/>
        </w:rPr>
        <w:t>more</w:t>
      </w:r>
      <w:r w:rsidRPr="003756C8">
        <w:rPr>
          <w:rStyle w:val="StyleUnderline"/>
          <w:highlight w:val="cyan"/>
        </w:rPr>
        <w:t xml:space="preserve"> a product of</w:t>
      </w:r>
      <w:r w:rsidRPr="009B54FC">
        <w:rPr>
          <w:sz w:val="16"/>
        </w:rPr>
        <w:t xml:space="preserve"> the redistributive effect of social </w:t>
      </w:r>
      <w:r w:rsidRPr="003756C8">
        <w:rPr>
          <w:rStyle w:val="StyleUnderline"/>
          <w:highlight w:val="cyan"/>
        </w:rPr>
        <w:t>transfers than</w:t>
      </w:r>
      <w:r w:rsidRPr="009B54FC">
        <w:rPr>
          <w:rStyle w:val="StyleUnderline"/>
        </w:rPr>
        <w:t xml:space="preserve"> of direct </w:t>
      </w:r>
      <w:r w:rsidRPr="003756C8">
        <w:rPr>
          <w:rStyle w:val="StyleUnderline"/>
          <w:highlight w:val="cyan"/>
        </w:rPr>
        <w:t>taxes</w:t>
      </w:r>
      <w:r w:rsidRPr="009B54FC">
        <w:rPr>
          <w:sz w:val="16"/>
        </w:rPr>
        <w:t xml:space="preserve">: across our twenty countries the average share of Gini reduction accomplished by direct taxes is 22.9 per cent while that accomplished by transfers is 77.1 per cent. There is, however, considerable variation about these averages. </w:t>
      </w:r>
      <w:r w:rsidRPr="003756C8">
        <w:rPr>
          <w:rStyle w:val="StyleUnderline"/>
          <w:highlight w:val="cyan"/>
        </w:rPr>
        <w:t>In</w:t>
      </w:r>
      <w:r w:rsidRPr="009B54FC">
        <w:rPr>
          <w:sz w:val="16"/>
        </w:rPr>
        <w:t xml:space="preserve"> particular, </w:t>
      </w:r>
      <w:r w:rsidRPr="003756C8">
        <w:rPr>
          <w:rStyle w:val="StyleUnderline"/>
          <w:highlight w:val="cyan"/>
        </w:rPr>
        <w:t xml:space="preserve">the </w:t>
      </w:r>
      <w:r w:rsidRPr="003756C8">
        <w:rPr>
          <w:rStyle w:val="Emphasis"/>
          <w:highlight w:val="cyan"/>
        </w:rPr>
        <w:t>U</w:t>
      </w:r>
      <w:r w:rsidRPr="009B54FC">
        <w:rPr>
          <w:sz w:val="16"/>
        </w:rPr>
        <w:t xml:space="preserve">nited </w:t>
      </w:r>
      <w:r w:rsidRPr="003756C8">
        <w:rPr>
          <w:rStyle w:val="Emphasis"/>
          <w:highlight w:val="cyan"/>
        </w:rPr>
        <w:t>S</w:t>
      </w:r>
      <w:r w:rsidRPr="009B54FC">
        <w:rPr>
          <w:sz w:val="16"/>
        </w:rPr>
        <w:t xml:space="preserve">tates and Australia top the list of our countries in the share of ﬁscal redistribution achieved by taxes: in these countries </w:t>
      </w:r>
      <w:r w:rsidRPr="003756C8">
        <w:rPr>
          <w:rStyle w:val="StyleUnderline"/>
          <w:highlight w:val="cyan"/>
        </w:rPr>
        <w:t>36</w:t>
      </w:r>
      <w:r w:rsidRPr="009B54FC">
        <w:rPr>
          <w:rStyle w:val="StyleUnderline"/>
        </w:rPr>
        <w:t>.7</w:t>
      </w:r>
      <w:r w:rsidRPr="009B54FC">
        <w:rPr>
          <w:sz w:val="16"/>
        </w:rPr>
        <w:t xml:space="preserve"> and 32.0 </w:t>
      </w:r>
      <w:r w:rsidRPr="003756C8">
        <w:rPr>
          <w:rStyle w:val="StyleUnderline"/>
          <w:highlight w:val="cyan"/>
        </w:rPr>
        <w:t>per cent</w:t>
      </w:r>
      <w:r w:rsidRPr="009B54FC">
        <w:rPr>
          <w:sz w:val="16"/>
        </w:rPr>
        <w:t xml:space="preserve"> respectively </w:t>
      </w:r>
      <w:r w:rsidRPr="003756C8">
        <w:rPr>
          <w:rStyle w:val="StyleUnderline"/>
          <w:highlight w:val="cyan"/>
        </w:rPr>
        <w:t>of all redistribution is achieved by</w:t>
      </w:r>
      <w:r w:rsidRPr="009B54FC">
        <w:rPr>
          <w:sz w:val="16"/>
        </w:rPr>
        <w:t xml:space="preserve"> direct </w:t>
      </w:r>
      <w:r w:rsidRPr="003756C8">
        <w:rPr>
          <w:rStyle w:val="StyleUnderline"/>
          <w:highlight w:val="cyan"/>
        </w:rPr>
        <w:t>taxes</w:t>
      </w:r>
      <w:r w:rsidRPr="009B54FC">
        <w:rPr>
          <w:sz w:val="16"/>
        </w:rPr>
        <w:t>, well above the twenty- country average. Because total redistribution in these countries is below average, they do not rank quite as high in absolute tax redistribution (see Table 8.1, section B, column 3), although both are in the upper third of that spectrum as well. Other countries are lower on the absolute redistribution list, with Spain, Japan and Switzerland at the bottom.</w:t>
      </w:r>
    </w:p>
    <w:p w14:paraId="339FF993" w14:textId="77777777" w:rsidR="00BF056F" w:rsidRPr="009B54FC" w:rsidRDefault="00BF056F" w:rsidP="00BF056F">
      <w:pPr>
        <w:rPr>
          <w:sz w:val="4"/>
          <w:szCs w:val="4"/>
        </w:rPr>
      </w:pPr>
      <w:r w:rsidRPr="009B54FC">
        <w:rPr>
          <w:sz w:val="4"/>
          <w:szCs w:val="4"/>
        </w:rPr>
        <w:t>We now turn to redistribution by way of social transfers. We start with a Gini reduction as a result of social transfers as a whole. As can be seen in the ﬁnal column of Table 8.1, section B, our countries vary considerably on this measure. At the top of the scale are Finland and Greece, whose pre-tax and pre-transfer Gini coefﬁcient is reduced by 181 Gini points by transfers alone. Most of the Nordic countries are in the upper third of the list, as are the Netherlands and Belgium. The large transfer reduction value for Greece was unexpected. Recall, how- ever, that this country began with a much more inegalitarian distribution of pre-tax and pre-transfer income than our other countries; and even after extensive redistribution it remained among the most inegalitarian of our twenty countries. (Obviously, the Greek situation with respect to this has changed dramatically since the last available income survey in 2010.) At the low end in terms of transfer reduction are Switzerland, Australia, Canada, Iceland, the United States and Japan. These countries differ greatly in the pre-tax and pre-transfer starting point; in particular, Switzerland, Iceland and Japan have relatively low levels of private sector inequality.</w:t>
      </w:r>
    </w:p>
    <w:p w14:paraId="1B36405D" w14:textId="77777777" w:rsidR="00BF056F" w:rsidRPr="009B54FC" w:rsidRDefault="00BF056F" w:rsidP="00BF056F">
      <w:pPr>
        <w:rPr>
          <w:sz w:val="4"/>
          <w:szCs w:val="4"/>
        </w:rPr>
      </w:pPr>
      <w:r w:rsidRPr="009B54FC">
        <w:rPr>
          <w:sz w:val="4"/>
          <w:szCs w:val="4"/>
        </w:rPr>
        <w:t>Total ﬁscal redistribution by way of public social transfers encom- passes a number of distinct programmes. The most basic breakdown is between pensions, which are aimed primarily at the elderly, and trans- fers aimed mainly at the working-age population – a category that includes a wide variety of individual programmes, including unemploy- ment beneﬁts, child allowances and means-tested social assistance.16</w:t>
      </w:r>
    </w:p>
    <w:p w14:paraId="0B4FFFF6" w14:textId="77777777" w:rsidR="00BF056F" w:rsidRPr="009B54FC" w:rsidRDefault="00BF056F" w:rsidP="00BF056F">
      <w:pPr>
        <w:rPr>
          <w:sz w:val="4"/>
          <w:szCs w:val="4"/>
        </w:rPr>
      </w:pPr>
      <w:r w:rsidRPr="009B54FC">
        <w:rPr>
          <w:sz w:val="4"/>
          <w:szCs w:val="4"/>
        </w:rPr>
        <w:t>We begin with pensions, which not only constitute the largest social beneﬁt programme in the developed world but also produce the most redistribution, at least in absolute terms. These ﬁgures are reported in Table 8.1, section C. On average, across our twenty countries pensions alone reduced private sector inequality by 91 Gini points, more than twice as much as all other transfer programmes combined and just over half of the total reduction in inequality achieved by taxes and transfers together. At the top of the list for pension redistribution were Austria, Belgium and the Netherlands, in which pensions reduced the private sector Gini coefﬁcient by 115 points or more. In the bottom part were Australia, Canada, the United States and Japan, in which pensions reduced the pre-tax and pre-transfer Gini by at most 60 points.</w:t>
      </w:r>
    </w:p>
    <w:p w14:paraId="171B417C" w14:textId="77777777" w:rsidR="00BF056F" w:rsidRPr="009B54FC" w:rsidRDefault="00BF056F" w:rsidP="00BF056F">
      <w:pPr>
        <w:rPr>
          <w:sz w:val="4"/>
          <w:szCs w:val="4"/>
        </w:rPr>
      </w:pPr>
      <w:r w:rsidRPr="009B54FC">
        <w:rPr>
          <w:sz w:val="4"/>
          <w:szCs w:val="4"/>
        </w:rPr>
        <w:t>Part of the explanation for the wide cross-country divergence in the redistributive effect of pensions is cross-national variation in the pro- portion of the elderly in the population. However, the size of public programmes and their internal progressivity also matter: the R2 of a regression across our 116 LIS datasets that uses the share of the population aged sixty-ﬁve or older to explain variation in our pension reduction variable is 0.38, indicating that less than half of the variation in this mode of redistribution across countries and years is explained by demographics.17</w:t>
      </w:r>
    </w:p>
    <w:p w14:paraId="0BABDF9B" w14:textId="77777777" w:rsidR="00BF056F" w:rsidRPr="009B54FC" w:rsidRDefault="00BF056F" w:rsidP="00BF056F">
      <w:pPr>
        <w:rPr>
          <w:sz w:val="4"/>
          <w:szCs w:val="4"/>
        </w:rPr>
      </w:pPr>
      <w:r w:rsidRPr="009B54FC">
        <w:rPr>
          <w:sz w:val="4"/>
          <w:szCs w:val="4"/>
        </w:rPr>
        <w:t>What of programmes aimed mainly at the working-age population? To start, it should be noted that these programmes accomplish a good deal less inequality reduction than do pensions: as shown in the third column of Table 8.1, section C, on average they result in a reduction of income inequality of 42 Gini points, less than half that for pensions. Even so, the extent of redistribution is substantial – in fact, on average, greater than that of tax redistribution. It should be noted that, although all these programmes are aimed primarily at the working-age population, they are quite mixed in other respects. Some – particularly child and family allowances – typically offer ﬂat-rate beneﬁts; some offer means-tested public assistance; and some – particularly unemployment beneﬁts – are commonly tied to the income of recipients when they were working. It is possible to disaggregate these programmes further using LIS data, but only at the expense of comparability. LIS harmonisation, which entails converting national deﬁnitions into a common framework, tends to become more difﬁcult as the scope of programmes becomes narrower – something that is exacerbated by the fact that pro- grammes sometimes supplement or substitute for one another. In particular, although we would have liked to, we were unable to separate unemployment beneﬁts from other work-related social insurance transfers for many of our datasets.</w:t>
      </w:r>
    </w:p>
    <w:p w14:paraId="5BAE0191" w14:textId="77777777" w:rsidR="00BF056F" w:rsidRPr="009B54FC" w:rsidRDefault="00BF056F" w:rsidP="00BF056F">
      <w:pPr>
        <w:rPr>
          <w:sz w:val="4"/>
          <w:szCs w:val="4"/>
        </w:rPr>
      </w:pPr>
      <w:r w:rsidRPr="009B54FC">
        <w:rPr>
          <w:sz w:val="4"/>
          <w:szCs w:val="4"/>
        </w:rPr>
        <w:t>The penultimate column of Table 8.1 reports the national averages of our estimates of redistribution from pensions that are unambiguously public. Unfortunately, our data are, for the ﬁrst time so far, incomplete. The reason for this is that the LIS does not allow us to distinguish purely public pensions from closely linked private pension programmes for twenty-seven of our datasets, including several datasets for Denmark, Germany, Luxembourg, the Netherlands and Sweden, as well as all available datasets for Austria, Iceland, Japan and Norway. As a result of these missing data, this series is not strictly comparable to our mean national estimates for redistribution from public pensions. In order to make meaningful comparisons, we recomputed national means for pension redistribution using only those datasets that also reported our measure of public pensions alone and report these values in the ﬁnal column of Table 8.1, section C. As this section of the table shows, unambiguously public pensions reduce inequality by an average of 85 Gini points, which comprises nearly 90 per cent of pension redistribution in the countries we examine. However, the mix between public and linked private pensions varies widely. For example, nearly half of pension redistribution in Canada can be attributed to linked private pensions, while in Belgium all redistribution is due to public pen- sions.18 Although not shown in the table, the online appendix reveals that redistribution by way of public pensions has declined over time, while the redistributive role of linked occupational and other individual pension plans has increased, as one would expect given the pension reforms of the last decade.19</w:t>
      </w:r>
    </w:p>
    <w:p w14:paraId="3D7F03B9" w14:textId="77777777" w:rsidR="00BF056F" w:rsidRPr="009B54FC" w:rsidRDefault="00BF056F" w:rsidP="00BF056F">
      <w:pPr>
        <w:rPr>
          <w:sz w:val="4"/>
          <w:szCs w:val="4"/>
        </w:rPr>
      </w:pPr>
      <w:r w:rsidRPr="009B54FC">
        <w:rPr>
          <w:sz w:val="4"/>
          <w:szCs w:val="4"/>
        </w:rPr>
        <w:t>Second-Order Effects</w:t>
      </w:r>
    </w:p>
    <w:p w14:paraId="4CBEA733" w14:textId="77777777" w:rsidR="00BF056F" w:rsidRPr="009B54FC" w:rsidRDefault="00BF056F" w:rsidP="00BF056F">
      <w:pPr>
        <w:rPr>
          <w:sz w:val="4"/>
          <w:szCs w:val="4"/>
        </w:rPr>
      </w:pPr>
      <w:r w:rsidRPr="009B54FC">
        <w:rPr>
          <w:sz w:val="4"/>
          <w:szCs w:val="4"/>
        </w:rPr>
        <w:t>So far we have measured government redistribution in the conventional way by comparing income inequality before and after taking into account taxes and social transfers. However, like all measures of direct redistribution, this conventional measure has one potentially serious limitation. The problem is that, although Gini-change measures like those described in this chapter capture ﬁrst-order effects whereby taxes and social transfers directly affect the extent of income inequality in a country, they do not capture any second-order feedback effects whereby taxes and social transfers affect private sector income. Speciﬁcally, it is often claimed that any direct redistributive effect of taxes and transfers will be wholly or partly undermined if it dampens the incentives of households to increase their earnings or accumulate savings.20</w:t>
      </w:r>
    </w:p>
    <w:p w14:paraId="492124F2" w14:textId="77777777" w:rsidR="00BF056F" w:rsidRPr="009B54FC" w:rsidRDefault="00BF056F" w:rsidP="00BF056F">
      <w:pPr>
        <w:rPr>
          <w:sz w:val="4"/>
          <w:szCs w:val="4"/>
        </w:rPr>
      </w:pPr>
      <w:r w:rsidRPr="009B54FC">
        <w:rPr>
          <w:sz w:val="4"/>
          <w:szCs w:val="4"/>
        </w:rPr>
        <w:t>Discussions of second-order effects have been especially heated in the ﬁeld of tax policy, with critics of progressive tax systems arguing that the high marginal income tax rates that prevailed in many developed countries until the 1980s created disincentives for earners.21 However, high marginal rates have declined sharply in many countries in more recent decades; as will be seen in the discussion of trends in redistribution that follows, the absolute amount of Gini reduction accomplished by direct taxes in our twenty countries has changed little over the last four decades, despite a marked increase in private sector inequality.</w:t>
      </w:r>
    </w:p>
    <w:p w14:paraId="17933474" w14:textId="77777777" w:rsidR="00BF056F" w:rsidRPr="009B54FC" w:rsidRDefault="00BF056F" w:rsidP="00BF056F">
      <w:pPr>
        <w:rPr>
          <w:sz w:val="4"/>
          <w:szCs w:val="4"/>
        </w:rPr>
      </w:pPr>
      <w:r w:rsidRPr="009B54FC">
        <w:rPr>
          <w:sz w:val="4"/>
          <w:szCs w:val="4"/>
        </w:rPr>
        <w:t>Another potential second-order effect that has received a good deal of attention has been associated with public sector pensions.22 The basic concern is that in countries that maintain generous and predominantly public pension coverage, workers will have little incentive to save for their retirement, since they enjoy guarantees of adequate retirement income from the state. When they do retire, their private sector income is likely to be low, but these retirees are poor only in a nominal sense, since they beneﬁt from guarantees of future income throughout their retirement.</w:t>
      </w:r>
    </w:p>
    <w:p w14:paraId="05500622" w14:textId="77777777" w:rsidR="00BF056F" w:rsidRPr="009B54FC" w:rsidRDefault="00BF056F" w:rsidP="00BF056F">
      <w:pPr>
        <w:rPr>
          <w:sz w:val="4"/>
          <w:szCs w:val="4"/>
        </w:rPr>
      </w:pPr>
      <w:r w:rsidRPr="009B54FC">
        <w:rPr>
          <w:sz w:val="4"/>
          <w:szCs w:val="4"/>
        </w:rPr>
        <w:t>In a recent article, we discussed in some detail the problem of second- order effects as they apply to pensions.23 This is thus not the place for a full-scale discussion of this topic, for which we refer readers to our earlier piece. However, we have extended and updated the data we used in that article and recalculated the ﬁgures presented there using the new LIS template. Country averages are reported in Table 8.2.</w:t>
      </w:r>
    </w:p>
    <w:p w14:paraId="6A07FE78" w14:textId="77777777" w:rsidR="00BF056F" w:rsidRPr="009B54FC" w:rsidRDefault="00BF056F" w:rsidP="00BF056F">
      <w:pPr>
        <w:rPr>
          <w:sz w:val="4"/>
          <w:szCs w:val="4"/>
        </w:rPr>
      </w:pPr>
      <w:r w:rsidRPr="009B54FC">
        <w:rPr>
          <w:sz w:val="4"/>
          <w:szCs w:val="4"/>
        </w:rPr>
        <w:t>As described in our earlier article, a frequently used alternative to the conventional measure of pension redistribution is to exclude the elderly from consideration by focusing inequality comparisons only on households headed by persons of ‘prime age’.24 In this context, ‘prime age’ household heads are deﬁned as persons between the ages of 25 and 59, who are very likely to be either full-time members of the workforce or involuntarily unemployed or underemployed, rather than retired or still in education. One problem with this approach is that it is a blunt instrument: it simply excludes from consideration not only a large part of the contemporary welfare state, but also a potent political actor, the elderly. Nonetheless, since focusing on ‘prime age’ household heads is common and useful for some purposes, we have calculated basic redistribution statistics covering only households headed by persons between the ages of 25 and 59.</w:t>
      </w:r>
    </w:p>
    <w:p w14:paraId="4FBA43AB" w14:textId="77777777" w:rsidR="00BF056F" w:rsidRPr="009B54FC" w:rsidRDefault="00BF056F" w:rsidP="00BF056F">
      <w:pPr>
        <w:rPr>
          <w:sz w:val="4"/>
          <w:szCs w:val="4"/>
        </w:rPr>
      </w:pPr>
      <w:r w:rsidRPr="009B54FC">
        <w:rPr>
          <w:sz w:val="4"/>
          <w:szCs w:val="4"/>
        </w:rPr>
        <w:t>There is another way of measuring redistribution that may help account for the second-order effects associated with pensions.25 Our approach thus far has been to measure the net redistributive effect</w:t>
      </w:r>
      <w:r>
        <w:rPr>
          <w:sz w:val="4"/>
          <w:szCs w:val="4"/>
        </w:rPr>
        <w:t xml:space="preserve"> of taxes and transfers, following Reynolds and Smolensky.26 In this approach, households are ﬁrst ranked by private sector income and then re-ranked when transfers are added and direct taxes deducted from household income. However, it is also possible to compute a ‘pre-government’ Gini that maintains the disposable income ranking. This results in an index that focuses on the movement of income across income groups. Such an approach is particularly helpful in addressing second-order effects associated with pensions, since when households are not re-ranked their disposable income ranking, rather than their private sector ranking, is the starting point. We have computed redistribution ﬁgures employing this approach for all of our countries, which are avail- able in our online appendix.27</w:t>
      </w:r>
    </w:p>
    <w:p w14:paraId="37C2DD8D" w14:textId="77777777" w:rsidR="00BF056F" w:rsidRPr="009B54FC" w:rsidRDefault="00BF056F" w:rsidP="00BF056F">
      <w:pPr>
        <w:rPr>
          <w:sz w:val="4"/>
          <w:szCs w:val="4"/>
        </w:rPr>
      </w:pPr>
      <w:r w:rsidRPr="009B54FC">
        <w:rPr>
          <w:sz w:val="4"/>
          <w:szCs w:val="4"/>
        </w:rPr>
        <w:t>Table 8.2. Alternative measures of redistribution: averages by country</w:t>
      </w:r>
    </w:p>
    <w:p w14:paraId="49BA2950" w14:textId="77777777" w:rsidR="00BF056F" w:rsidRPr="009B54FC" w:rsidRDefault="00BF056F" w:rsidP="00BF056F">
      <w:pPr>
        <w:rPr>
          <w:sz w:val="4"/>
          <w:szCs w:val="4"/>
        </w:rPr>
      </w:pPr>
      <w:r w:rsidRPr="009B54FC">
        <w:rPr>
          <w:sz w:val="4"/>
          <w:szCs w:val="4"/>
        </w:rPr>
        <w:t>&lt;&lt;TABLE 8.2 OMITTED&gt;&gt;</w:t>
      </w:r>
    </w:p>
    <w:p w14:paraId="05CFB9A8" w14:textId="77777777" w:rsidR="00BF056F" w:rsidRPr="009B54FC" w:rsidRDefault="00BF056F" w:rsidP="00BF056F">
      <w:pPr>
        <w:rPr>
          <w:sz w:val="4"/>
          <w:szCs w:val="4"/>
        </w:rPr>
      </w:pPr>
      <w:r w:rsidRPr="009B54FC">
        <w:rPr>
          <w:sz w:val="4"/>
          <w:szCs w:val="4"/>
        </w:rPr>
        <w:t>As can be seen in Table 8.2, section B, there are some differences in the ﬁgures. As we would expect, the extent of Gini reduction is, on average, smaller when examining this component of net redistribution: the average Gini change across our countries due to movement of income across groups is 105 points, as opposed to 171 points when mobility (re-ranking) is taken into account. However, in most cases the relative position of countries does not change greatly; the major excep- tion is Greece, which moves sharply down on the redistribution scale. The reason is the unusually large share (37 per cent) of the population in that country whose only income was from public pensions, a share that is substantially higher than in any other country. This is consistent with the observation that ‘The difference [in measures] is most pro- nounced for countries … which are characterized by a large share of pensions paid to the working-age population due to a low effective retirement age.’28 (As has been indicated, the Greek pension system has been drastically curtailed since 2010, the most recent available LIS income survey.) Even including Greece, the two measures are fairly</w:t>
      </w:r>
    </w:p>
    <w:p w14:paraId="0D122279" w14:textId="77777777" w:rsidR="00BF056F" w:rsidRPr="009B54FC" w:rsidRDefault="00BF056F" w:rsidP="00BF056F">
      <w:pPr>
        <w:rPr>
          <w:sz w:val="4"/>
          <w:szCs w:val="4"/>
        </w:rPr>
      </w:pPr>
      <w:r w:rsidRPr="009B54FC">
        <w:rPr>
          <w:sz w:val="4"/>
          <w:szCs w:val="4"/>
        </w:rPr>
        <w:t>strongly positively correlated: r = 0.743 across our 116 country-years. Without Greece the ﬁgure increases to r = 0.812.</w:t>
      </w:r>
    </w:p>
    <w:p w14:paraId="0BC13787" w14:textId="77777777" w:rsidR="00BF056F" w:rsidRPr="009B54FC" w:rsidRDefault="00BF056F" w:rsidP="00BF056F">
      <w:pPr>
        <w:rPr>
          <w:sz w:val="4"/>
          <w:szCs w:val="4"/>
        </w:rPr>
      </w:pPr>
      <w:r w:rsidRPr="009B54FC">
        <w:rPr>
          <w:sz w:val="4"/>
          <w:szCs w:val="4"/>
        </w:rPr>
        <w:t>As is probably evident from the discussion so far, the second-order effects problems that affect the measurement of income redistribution entail some difﬁcult and imperfect choices. Moreover, while counterfactual concerns have been raised primarily in the context of taxes and pensions, there is no reason why they would not also affect pro- grammes aimed at those of working age: indeed, the conservative critique of such programmes emphasises the disincentives to earn and save that</w:t>
      </w:r>
    </w:p>
    <w:p w14:paraId="0E7BF908" w14:textId="77777777" w:rsidR="00BF056F" w:rsidRPr="009B54FC" w:rsidRDefault="00BF056F" w:rsidP="00BF056F">
      <w:pPr>
        <w:rPr>
          <w:sz w:val="4"/>
          <w:szCs w:val="4"/>
        </w:rPr>
      </w:pPr>
      <w:r w:rsidRPr="009B54FC">
        <w:rPr>
          <w:sz w:val="4"/>
          <w:szCs w:val="4"/>
        </w:rPr>
        <w:t>they are said to impose on the unemployed and poor.29 For that matter, incentives associated with social insurance need not necessarily be nega- tive; one of the basic justiﬁcations for the welfare state is that offering a measure of income security to workers across their lifetime contributes to their productivity in a manner similar to insurance in other contexts.</w:t>
      </w:r>
    </w:p>
    <w:p w14:paraId="450D6A38" w14:textId="77777777" w:rsidR="00BF056F" w:rsidRPr="009B54FC" w:rsidRDefault="00BF056F" w:rsidP="00BF056F">
      <w:pPr>
        <w:rPr>
          <w:sz w:val="4"/>
          <w:szCs w:val="4"/>
        </w:rPr>
      </w:pPr>
      <w:r w:rsidRPr="009B54FC">
        <w:rPr>
          <w:sz w:val="4"/>
          <w:szCs w:val="4"/>
        </w:rPr>
        <w:t>In the ﬁnal analysis, any ‘pre-government’ counterfactual at all is ultimately artiﬁcial; in Esping-Andersen and Myles’ words, ‘To really estimate redistribution we would need to invent a counterfactual “virgin” distribution that was unaffected by social policy altogether. No such distribution exists in the real world.’30 Similarly, Lindert compares the ‘distortion-ﬁlled world of the “second best” [that exists in the real world to] the ﬁrst-best Garden of Eden so often portrayed in textbooks and in classrooms. To get reliable estimates of welfare states versus free-market economies, one must wander through this second-best world.’31 In conclusion, we agree with McCarty and Pontusson that ‘second-order effects represent a difﬁcult theoretical as well as empirical problem that the existing literature on the politics of redistribution has yet to tackle in a comprehensive way’.32 This discussion is intended to contribute to a better understanding of this difﬁcult problem and to offer data that may shed some light on it.</w:t>
      </w:r>
    </w:p>
    <w:p w14:paraId="2EB0B6AB" w14:textId="77777777" w:rsidR="00BF056F" w:rsidRPr="009B54FC" w:rsidRDefault="00BF056F" w:rsidP="00BF056F">
      <w:pPr>
        <w:rPr>
          <w:sz w:val="4"/>
          <w:szCs w:val="4"/>
        </w:rPr>
      </w:pPr>
      <w:r w:rsidRPr="009B54FC">
        <w:rPr>
          <w:sz w:val="4"/>
          <w:szCs w:val="4"/>
        </w:rPr>
        <w:t>The Temporal Dimension of Fiscal Redistribution</w:t>
      </w:r>
    </w:p>
    <w:p w14:paraId="4C5C8D2C" w14:textId="77777777" w:rsidR="00BF056F" w:rsidRPr="009B54FC" w:rsidRDefault="00BF056F" w:rsidP="00BF056F">
      <w:pPr>
        <w:rPr>
          <w:sz w:val="4"/>
          <w:szCs w:val="4"/>
        </w:rPr>
      </w:pPr>
      <w:r w:rsidRPr="009B54FC">
        <w:rPr>
          <w:sz w:val="4"/>
          <w:szCs w:val="4"/>
        </w:rPr>
        <w:t>Our discussion thus far has neglected changes over time in order to focus on cross-country comparisons. At this point, it is useful to turn to the temporal dimension of taxation and transfer redistribution. This discussion speaks to the extensive literature on welfare state retrenchment of the last decade, with some scholars emphasising the constraints on longstanding beneﬁt programmes and others stressing their resilience.33</w:t>
      </w:r>
    </w:p>
    <w:p w14:paraId="15A09CAA" w14:textId="77777777" w:rsidR="00BF056F" w:rsidRPr="009B54FC" w:rsidRDefault="00BF056F" w:rsidP="00BF056F">
      <w:pPr>
        <w:rPr>
          <w:sz w:val="4"/>
          <w:szCs w:val="4"/>
        </w:rPr>
      </w:pPr>
      <w:r w:rsidRPr="009B54FC">
        <w:rPr>
          <w:sz w:val="4"/>
          <w:szCs w:val="4"/>
        </w:rPr>
        <w:t>As noted previously, it is possible to group LIS surveys not by coun- try but by wave, comparing ﬁscal redistribution over the ten LIS waves: 1970, 1975, 1980, 1985, 1990, 1995, 2000, 2004, 2007 and 2010. In</w:t>
      </w:r>
    </w:p>
    <w:p w14:paraId="4DA6EAC4" w14:textId="77777777" w:rsidR="00BF056F" w:rsidRPr="009B54FC" w:rsidRDefault="00BF056F" w:rsidP="00BF056F">
      <w:pPr>
        <w:rPr>
          <w:sz w:val="4"/>
          <w:szCs w:val="4"/>
        </w:rPr>
      </w:pPr>
      <w:r w:rsidRPr="009B54FC">
        <w:rPr>
          <w:sz w:val="4"/>
          <w:szCs w:val="4"/>
        </w:rPr>
        <w:t>this section we ﬁrst discuss results in which we compute wave averages. It should be noted that in these comparisons the number and composi- tion of countries included in each wave varies, so that average wave values to some extent reﬂect the countries for which data are available at various points in time. (Unfortunately, only three countries have data for all ten time points.) Below we report results for several individual countries with relatively long time-series.</w:t>
      </w:r>
    </w:p>
    <w:p w14:paraId="17894636" w14:textId="77777777" w:rsidR="00BF056F" w:rsidRPr="009B54FC" w:rsidRDefault="00BF056F" w:rsidP="00BF056F">
      <w:pPr>
        <w:rPr>
          <w:sz w:val="4"/>
          <w:szCs w:val="4"/>
        </w:rPr>
      </w:pPr>
      <w:r w:rsidRPr="009B54FC">
        <w:rPr>
          <w:sz w:val="4"/>
          <w:szCs w:val="4"/>
        </w:rPr>
        <w:t>Figure 8.1 reports mean pre- and post-tax and post-transfer Gini coefﬁcients for each wave. As is evident, the last four decades have witnessed considerable growth in income inequality on both these mea- sures. The greatest increase was in pre-government inequality, which increased by 110 Gini points between about 1970 and 2010. Inequality of disposable income also grew over the same period, but by only 18 points. This provides further evidence that redistribution has continued to play an important role in moderating market-driven growth in inequality, but has not entirely kept pace with large increases in private sector inequality.</w:t>
      </w:r>
    </w:p>
    <w:p w14:paraId="08573367" w14:textId="77777777" w:rsidR="00BF056F" w:rsidRPr="009B54FC" w:rsidRDefault="00BF056F" w:rsidP="00BF056F">
      <w:pPr>
        <w:rPr>
          <w:sz w:val="4"/>
          <w:szCs w:val="4"/>
        </w:rPr>
      </w:pPr>
      <w:r w:rsidRPr="009B54FC">
        <w:rPr>
          <w:sz w:val="4"/>
          <w:szCs w:val="4"/>
        </w:rPr>
        <w:t>Although the increase in income inequality over the last four decades was fairly steady, there were several notable ﬂuctuations in this period. In particular, the mid-1990s saw a spike in private sector income inequality, which also increased between 2007 and 2010, a trend no doubt associated with the economic crisis in the period after 2008.</w:t>
      </w:r>
    </w:p>
    <w:p w14:paraId="145BA939" w14:textId="77777777" w:rsidR="00BF056F" w:rsidRPr="009B54FC" w:rsidRDefault="00BF056F" w:rsidP="00BF056F">
      <w:pPr>
        <w:rPr>
          <w:sz w:val="4"/>
          <w:szCs w:val="4"/>
        </w:rPr>
      </w:pPr>
      <w:r w:rsidRPr="009B54FC">
        <w:rPr>
          <w:sz w:val="4"/>
          <w:szCs w:val="4"/>
        </w:rPr>
        <w:t>Figure 8.1. Private and disposable income Gini coefﬁcients: mean by LIS wave</w:t>
      </w:r>
    </w:p>
    <w:p w14:paraId="1B77A908" w14:textId="77777777" w:rsidR="00BF056F" w:rsidRPr="009B54FC" w:rsidRDefault="00BF056F" w:rsidP="00BF056F">
      <w:pPr>
        <w:rPr>
          <w:sz w:val="4"/>
          <w:szCs w:val="4"/>
        </w:rPr>
      </w:pPr>
      <w:r w:rsidRPr="009B54FC">
        <w:rPr>
          <w:sz w:val="4"/>
          <w:szCs w:val="4"/>
        </w:rPr>
        <w:t>&lt;&lt;FIGURE 1 OMITTED&gt;&gt;</w:t>
      </w:r>
    </w:p>
    <w:p w14:paraId="589C49A8" w14:textId="77777777" w:rsidR="00BF056F" w:rsidRPr="008517F7" w:rsidRDefault="00BF056F" w:rsidP="00BF056F">
      <w:pPr>
        <w:rPr>
          <w:sz w:val="16"/>
        </w:rPr>
      </w:pPr>
      <w:r w:rsidRPr="008517F7">
        <w:rPr>
          <w:sz w:val="16"/>
        </w:rPr>
        <w:t>Fig</w:t>
      </w:r>
      <w:r w:rsidRPr="00255E58">
        <w:rPr>
          <w:sz w:val="16"/>
        </w:rPr>
        <w:t xml:space="preserve">ure 8.2 </w:t>
      </w:r>
      <w:r w:rsidRPr="003756C8">
        <w:rPr>
          <w:rStyle w:val="Emphasis"/>
        </w:rPr>
        <w:t>disaggregates</w:t>
      </w:r>
      <w:r w:rsidRPr="00255E58">
        <w:rPr>
          <w:rStyle w:val="StyleUnderline"/>
        </w:rPr>
        <w:t xml:space="preserve"> the overall redistribution picture</w:t>
      </w:r>
      <w:r w:rsidRPr="00255E58">
        <w:rPr>
          <w:sz w:val="16"/>
        </w:rPr>
        <w:t xml:space="preserve"> shown in Figure 8.1, </w:t>
      </w:r>
      <w:r w:rsidRPr="00255E58">
        <w:rPr>
          <w:rStyle w:val="StyleUnderline"/>
        </w:rPr>
        <w:t>reporting</w:t>
      </w:r>
      <w:r w:rsidRPr="00255E58">
        <w:rPr>
          <w:sz w:val="16"/>
        </w:rPr>
        <w:t xml:space="preserve"> not only redistribution as a whole but also, separately, </w:t>
      </w:r>
      <w:r w:rsidRPr="00255E58">
        <w:rPr>
          <w:rStyle w:val="StyleUnderline"/>
        </w:rPr>
        <w:t xml:space="preserve">redistribution </w:t>
      </w:r>
      <w:r w:rsidRPr="003756C8">
        <w:rPr>
          <w:rStyle w:val="Emphasis"/>
        </w:rPr>
        <w:t>by way of</w:t>
      </w:r>
      <w:r w:rsidRPr="00255E58">
        <w:rPr>
          <w:sz w:val="16"/>
        </w:rPr>
        <w:t xml:space="preserve"> pensions, </w:t>
      </w:r>
      <w:r w:rsidRPr="00255E58">
        <w:rPr>
          <w:rStyle w:val="StyleUnderline"/>
        </w:rPr>
        <w:t>transfers</w:t>
      </w:r>
      <w:r w:rsidRPr="00255E58">
        <w:rPr>
          <w:sz w:val="16"/>
        </w:rPr>
        <w:t xml:space="preserve"> aimed primarily at the working-age population </w:t>
      </w:r>
      <w:r w:rsidRPr="00255E58">
        <w:rPr>
          <w:rStyle w:val="StyleUnderline"/>
        </w:rPr>
        <w:t>and taxes</w:t>
      </w:r>
      <w:r w:rsidRPr="00255E58">
        <w:rPr>
          <w:sz w:val="16"/>
        </w:rPr>
        <w:t xml:space="preserve">. The ﬁrst trend of note is in total redistribution. In accordance with the steady growth in income inequality reported in the previous ﬁgure, </w:t>
      </w:r>
      <w:r w:rsidRPr="00255E58">
        <w:rPr>
          <w:rStyle w:val="StyleUnderline"/>
        </w:rPr>
        <w:t>redistribution grew fairly steadily until about 1995</w:t>
      </w:r>
      <w:r w:rsidRPr="00255E58">
        <w:rPr>
          <w:sz w:val="16"/>
        </w:rPr>
        <w:t xml:space="preserve"> and then alternated between decreases and increases over the four remaining LIS waves. The largest component, pension redistribution, grew steadily over the entire period, accounting for a good deal of the growth in overall ﬁscal redistribution. </w:t>
      </w:r>
      <w:r w:rsidRPr="00255E58">
        <w:rPr>
          <w:rStyle w:val="StyleUnderline"/>
        </w:rPr>
        <w:t>Transfers</w:t>
      </w:r>
      <w:r w:rsidRPr="00255E58">
        <w:rPr>
          <w:sz w:val="16"/>
        </w:rPr>
        <w:t xml:space="preserve"> aimed at those of working age, including unemployment beneﬁt, child allowances and means-tested social assistance, also </w:t>
      </w:r>
      <w:r w:rsidRPr="00255E58">
        <w:rPr>
          <w:rStyle w:val="StyleUnderline"/>
        </w:rPr>
        <w:t>grew</w:t>
      </w:r>
      <w:r w:rsidRPr="00255E58">
        <w:rPr>
          <w:sz w:val="16"/>
        </w:rPr>
        <w:t xml:space="preserve">, but here the growth was more uneven; clearly, these beneﬁts are more susceptible to short-term market forces than are pensions. </w:t>
      </w:r>
      <w:r w:rsidRPr="00255E58">
        <w:rPr>
          <w:rStyle w:val="StyleUnderline"/>
        </w:rPr>
        <w:t>As to</w:t>
      </w:r>
      <w:r w:rsidRPr="00255E58">
        <w:rPr>
          <w:sz w:val="16"/>
        </w:rPr>
        <w:t xml:space="preserve"> direct </w:t>
      </w:r>
      <w:r w:rsidRPr="00255E58">
        <w:rPr>
          <w:rStyle w:val="StyleUnderline"/>
        </w:rPr>
        <w:t>taxes, this mode of redistribution remained</w:t>
      </w:r>
      <w:r w:rsidRPr="00255E58">
        <w:rPr>
          <w:sz w:val="16"/>
        </w:rPr>
        <w:t xml:space="preserve"> almost </w:t>
      </w:r>
      <w:r w:rsidRPr="003756C8">
        <w:rPr>
          <w:rStyle w:val="Emphasis"/>
        </w:rPr>
        <w:t>ﬂat</w:t>
      </w:r>
      <w:r w:rsidRPr="00255E58">
        <w:rPr>
          <w:rStyle w:val="StyleUnderline"/>
        </w:rPr>
        <w:t xml:space="preserve"> over the </w:t>
      </w:r>
      <w:r w:rsidRPr="003756C8">
        <w:rPr>
          <w:rStyle w:val="Emphasis"/>
        </w:rPr>
        <w:t>entire period</w:t>
      </w:r>
      <w:r w:rsidRPr="00255E58">
        <w:rPr>
          <w:sz w:val="16"/>
        </w:rPr>
        <w:t xml:space="preserve">, at a time when other modes of redistribution were growing in many countries. This trend was noted by Esping-Andersen more than two decades ago: </w:t>
      </w:r>
      <w:r w:rsidRPr="00255E58">
        <w:rPr>
          <w:rStyle w:val="StyleUnderline"/>
        </w:rPr>
        <w:t>‘The role</w:t>
      </w:r>
      <w:r w:rsidRPr="008517F7">
        <w:rPr>
          <w:rStyle w:val="StyleUnderline"/>
        </w:rPr>
        <w:t xml:space="preserve"> of </w:t>
      </w:r>
      <w:r w:rsidRPr="003756C8">
        <w:rPr>
          <w:rStyle w:val="StyleUnderline"/>
          <w:highlight w:val="cyan"/>
        </w:rPr>
        <w:t>tax</w:t>
      </w:r>
      <w:r w:rsidRPr="008517F7">
        <w:rPr>
          <w:rStyle w:val="StyleUnderline"/>
        </w:rPr>
        <w:t xml:space="preserve"> </w:t>
      </w:r>
      <w:r w:rsidRPr="008517F7">
        <w:rPr>
          <w:sz w:val="16"/>
        </w:rPr>
        <w:t xml:space="preserve">systems </w:t>
      </w:r>
      <w:r w:rsidRPr="003756C8">
        <w:rPr>
          <w:rStyle w:val="StyleUnderline"/>
          <w:highlight w:val="cyan"/>
        </w:rPr>
        <w:t>is</w:t>
      </w:r>
      <w:r w:rsidRPr="008517F7">
        <w:rPr>
          <w:rStyle w:val="StyleUnderline"/>
        </w:rPr>
        <w:t xml:space="preserve"> </w:t>
      </w:r>
      <w:r w:rsidRPr="003756C8">
        <w:rPr>
          <w:rStyle w:val="Emphasis"/>
        </w:rPr>
        <w:t>gradually [</w:t>
      </w:r>
      <w:r w:rsidRPr="003756C8">
        <w:rPr>
          <w:rStyle w:val="Emphasis"/>
          <w:highlight w:val="cyan"/>
        </w:rPr>
        <w:t>being] replaced</w:t>
      </w:r>
      <w:r w:rsidRPr="003756C8">
        <w:rPr>
          <w:rStyle w:val="StyleUnderline"/>
          <w:highlight w:val="cyan"/>
        </w:rPr>
        <w:t xml:space="preserve"> by</w:t>
      </w:r>
      <w:r w:rsidRPr="008517F7">
        <w:rPr>
          <w:sz w:val="16"/>
        </w:rPr>
        <w:t xml:space="preserve"> social </w:t>
      </w:r>
      <w:r w:rsidRPr="003756C8">
        <w:rPr>
          <w:rStyle w:val="StyleUnderline"/>
          <w:highlight w:val="cyan"/>
        </w:rPr>
        <w:t>transfers as the</w:t>
      </w:r>
      <w:r w:rsidRPr="008517F7">
        <w:rPr>
          <w:rStyle w:val="StyleUnderline"/>
        </w:rPr>
        <w:t xml:space="preserve"> </w:t>
      </w:r>
      <w:r w:rsidRPr="003756C8">
        <w:rPr>
          <w:rStyle w:val="Emphasis"/>
        </w:rPr>
        <w:t xml:space="preserve">major </w:t>
      </w:r>
      <w:r w:rsidRPr="003756C8">
        <w:rPr>
          <w:rStyle w:val="Emphasis"/>
          <w:highlight w:val="cyan"/>
        </w:rPr>
        <w:t>weapon</w:t>
      </w:r>
      <w:r w:rsidRPr="003756C8">
        <w:rPr>
          <w:rStyle w:val="StyleUnderline"/>
          <w:highlight w:val="cyan"/>
        </w:rPr>
        <w:t xml:space="preserve"> for redistribution</w:t>
      </w:r>
      <w:r w:rsidRPr="00255E58">
        <w:rPr>
          <w:rStyle w:val="StyleUnderline"/>
        </w:rPr>
        <w:t>.</w:t>
      </w:r>
      <w:r w:rsidRPr="008517F7">
        <w:rPr>
          <w:rStyle w:val="StyleUnderline"/>
        </w:rPr>
        <w:t>’</w:t>
      </w:r>
      <w:r w:rsidRPr="008517F7">
        <w:rPr>
          <w:sz w:val="16"/>
        </w:rPr>
        <w:t>34</w:t>
      </w:r>
    </w:p>
    <w:p w14:paraId="7EC2A33F" w14:textId="77777777" w:rsidR="00BF056F" w:rsidRPr="008517F7" w:rsidRDefault="00BF056F" w:rsidP="00BF056F">
      <w:pPr>
        <w:rPr>
          <w:sz w:val="4"/>
          <w:szCs w:val="4"/>
        </w:rPr>
      </w:pPr>
      <w:r w:rsidRPr="008517F7">
        <w:rPr>
          <w:sz w:val="4"/>
          <w:szCs w:val="4"/>
        </w:rPr>
        <w:t>Although the wave-averaged results reported here provide important insights into general trends over the last four decades, our conclusions are limited by the fact that somewhat different numbers and types of countries are included in each wave. Figures 8.3 and 8.4 report private sector and disposable income Gini coefﬁcients for six countries represented by relatively long and continuous time-series; these are Australia, Canada, Germany, Norway, the United Kingdom and the United States. As Figure 8.3 shows, although there is some national variation in the rate of growth, private sector income inequality in the developed world grew steadily in all six countries. The single greatest increase was in the United Kingdom, where the Gini coefﬁcient grew by 190 points over the period (albeit from a relatively egalitarian starting point). Pre-tax and pre-transfer inequality in Germany and the United States also grew signiﬁcantly, by 135 and 95 Gini points respectively. In most cases the increase in inequality began in around 1980, which has been said to mark the start of a ‘great U-turn’ in inequality, reversing the egalitarian trend of the preceding three decades.35 In sum, on the basis of an ana- lysis of a number of individual countries over several decades, we conclude that the growth of pre-government income inequality in the developed world was both steady and considerable.</w:t>
      </w:r>
    </w:p>
    <w:p w14:paraId="0BFD9356" w14:textId="77777777" w:rsidR="00BF056F" w:rsidRPr="008517F7" w:rsidRDefault="00BF056F" w:rsidP="00BF056F">
      <w:pPr>
        <w:rPr>
          <w:sz w:val="4"/>
          <w:szCs w:val="4"/>
        </w:rPr>
      </w:pPr>
      <w:r w:rsidRPr="008517F7">
        <w:rPr>
          <w:sz w:val="4"/>
          <w:szCs w:val="4"/>
        </w:rPr>
        <w:t>Figure 8.3. Pre-government Gini coefﬁcients by LIS wave for selected countries.</w:t>
      </w:r>
    </w:p>
    <w:p w14:paraId="1A0A1001" w14:textId="77777777" w:rsidR="00BF056F" w:rsidRPr="008517F7" w:rsidRDefault="00BF056F" w:rsidP="00BF056F">
      <w:pPr>
        <w:rPr>
          <w:sz w:val="4"/>
          <w:szCs w:val="4"/>
        </w:rPr>
      </w:pPr>
      <w:r w:rsidRPr="008517F7">
        <w:rPr>
          <w:sz w:val="4"/>
          <w:szCs w:val="4"/>
        </w:rPr>
        <w:t>&lt;&lt;FIGURE 8.3 OMITTED&gt;&gt;</w:t>
      </w:r>
    </w:p>
    <w:p w14:paraId="0F14ADF7" w14:textId="77777777" w:rsidR="00BF056F" w:rsidRPr="008517F7" w:rsidRDefault="00BF056F" w:rsidP="00BF056F">
      <w:pPr>
        <w:rPr>
          <w:sz w:val="4"/>
          <w:szCs w:val="4"/>
        </w:rPr>
      </w:pPr>
      <w:r w:rsidRPr="008517F7">
        <w:rPr>
          <w:sz w:val="4"/>
          <w:szCs w:val="4"/>
        </w:rPr>
        <w:t>Figure 8.4. Post-government Gini coefﬁcients by LIS wave for selected countries.</w:t>
      </w:r>
    </w:p>
    <w:p w14:paraId="276287AB" w14:textId="77777777" w:rsidR="00BF056F" w:rsidRPr="008517F7" w:rsidRDefault="00BF056F" w:rsidP="00BF056F">
      <w:pPr>
        <w:rPr>
          <w:sz w:val="4"/>
          <w:szCs w:val="4"/>
        </w:rPr>
      </w:pPr>
      <w:r w:rsidRPr="008517F7">
        <w:rPr>
          <w:sz w:val="4"/>
          <w:szCs w:val="4"/>
        </w:rPr>
        <w:t>&lt;&lt;FIGURE 8.4 OMITTED&gt;&gt;</w:t>
      </w:r>
    </w:p>
    <w:p w14:paraId="09FB61AC" w14:textId="77777777" w:rsidR="00BF056F" w:rsidRPr="008517F7" w:rsidRDefault="00BF056F" w:rsidP="00BF056F">
      <w:pPr>
        <w:rPr>
          <w:sz w:val="4"/>
          <w:szCs w:val="4"/>
        </w:rPr>
      </w:pPr>
      <w:r w:rsidRPr="008517F7">
        <w:rPr>
          <w:sz w:val="4"/>
          <w:szCs w:val="4"/>
        </w:rPr>
        <w:t>As to post-tax and post-transfer inequality, depicted in Figure 8.4, it is clear that this too has grown over time, although the growth is less pro- nounced and more variable than is the case for private sector inequality. The United Kingdom is a good example. Over four decades its disposa- ble income Gini coefﬁcient rose by 68 points – among the highest of any country, but only half the growth of private sector inequality. Broadly similar trends were in evidence for the other countries.</w:t>
      </w:r>
    </w:p>
    <w:p w14:paraId="0BDEBFF4" w14:textId="77777777" w:rsidR="00BF056F" w:rsidRPr="008517F7" w:rsidRDefault="00BF056F" w:rsidP="00BF056F">
      <w:pPr>
        <w:rPr>
          <w:sz w:val="4"/>
          <w:szCs w:val="4"/>
        </w:rPr>
      </w:pPr>
      <w:r w:rsidRPr="008517F7">
        <w:rPr>
          <w:sz w:val="4"/>
          <w:szCs w:val="4"/>
        </w:rPr>
        <w:t>Finally, levels of overall redistribution for these six countries are reported in Figure 8.5. As can be seen, there are a number of spikes and troughs during this period. Overall, though, it is clear that all of the redistributive regimes for which we have long time-series grew over the last four decades, although at different rates and from different starting points.</w:t>
      </w:r>
    </w:p>
    <w:p w14:paraId="7B76BD84" w14:textId="77777777" w:rsidR="00BF056F" w:rsidRPr="008517F7" w:rsidRDefault="00BF056F" w:rsidP="00BF056F">
      <w:pPr>
        <w:rPr>
          <w:sz w:val="4"/>
          <w:szCs w:val="4"/>
        </w:rPr>
      </w:pPr>
      <w:r w:rsidRPr="008517F7">
        <w:rPr>
          <w:sz w:val="4"/>
          <w:szCs w:val="4"/>
        </w:rPr>
        <w:t>Figure 8.5. Overall ﬁscal redistribution by LIS wave for selected countries.</w:t>
      </w:r>
    </w:p>
    <w:p w14:paraId="155174E8" w14:textId="77777777" w:rsidR="00BF056F" w:rsidRPr="008517F7" w:rsidRDefault="00BF056F" w:rsidP="00BF056F">
      <w:pPr>
        <w:rPr>
          <w:sz w:val="4"/>
          <w:szCs w:val="4"/>
        </w:rPr>
      </w:pPr>
      <w:r w:rsidRPr="008517F7">
        <w:rPr>
          <w:sz w:val="4"/>
          <w:szCs w:val="4"/>
        </w:rPr>
        <w:t>&lt;&lt;FIGURE 8.5&gt;&gt;</w:t>
      </w:r>
    </w:p>
    <w:p w14:paraId="70FE96CF" w14:textId="77777777" w:rsidR="00BF056F" w:rsidRPr="008517F7" w:rsidRDefault="00BF056F" w:rsidP="00BF056F">
      <w:pPr>
        <w:rPr>
          <w:sz w:val="4"/>
          <w:szCs w:val="4"/>
        </w:rPr>
      </w:pPr>
      <w:r w:rsidRPr="008517F7">
        <w:rPr>
          <w:sz w:val="4"/>
          <w:szCs w:val="4"/>
        </w:rPr>
        <w:t>Conclusion</w:t>
      </w:r>
    </w:p>
    <w:p w14:paraId="71EC7BAE" w14:textId="77777777" w:rsidR="00BF056F" w:rsidRPr="008517F7" w:rsidRDefault="00BF056F" w:rsidP="00BF056F">
      <w:pPr>
        <w:rPr>
          <w:sz w:val="4"/>
          <w:szCs w:val="4"/>
        </w:rPr>
      </w:pPr>
      <w:r w:rsidRPr="008517F7">
        <w:rPr>
          <w:sz w:val="4"/>
          <w:szCs w:val="4"/>
        </w:rPr>
        <w:t>The purpose of this chapter has been to measure and describe overall ﬁscal redistribution and its major components using comparative data from the Luxembourg Income Study (LIS). In so doing, we have also computed and reported pre- and post-tax and post-transfer inequality measures. We provide these data for twenty countries for all available LIS waves, resulting in a total of 116 observations made between 1967 and 2010.</w:t>
      </w:r>
    </w:p>
    <w:p w14:paraId="1851C56A" w14:textId="77777777" w:rsidR="00BF056F" w:rsidRPr="008517F7" w:rsidRDefault="00BF056F" w:rsidP="00BF056F">
      <w:pPr>
        <w:rPr>
          <w:sz w:val="4"/>
          <w:szCs w:val="4"/>
        </w:rPr>
      </w:pPr>
      <w:r w:rsidRPr="008517F7">
        <w:rPr>
          <w:sz w:val="4"/>
          <w:szCs w:val="4"/>
        </w:rPr>
        <w:t>In describing our results, we began by reporting average national values over all available time points. We observed substantial cross- national variation in the degree and nature of redistribution. In particular, liberal market economy countries consistently report the lowest levels of redistribution and the highest levels of disposable income inequality. In addition, in disaggregating overall ﬁscal redistribution into its major components we noted that most ﬁscal redistribution is accomplished by transfers rather than by taxes. More than half occurs as a result of a single beneﬁt: pensions. Next, we presented a discussion of second-order feedback effects whereby taxes and social transfers are said to affect pre- government income by offering incentives or disincentives to households to earn and save. We proposed alternative measures that addressed this problem with respect to pensions, but also defended the value of traditional measures.</w:t>
      </w:r>
    </w:p>
    <w:p w14:paraId="140F2916" w14:textId="77777777" w:rsidR="00BF056F" w:rsidRDefault="00BF056F" w:rsidP="00BF056F">
      <w:pPr>
        <w:rPr>
          <w:sz w:val="16"/>
        </w:rPr>
      </w:pPr>
      <w:r w:rsidRPr="008517F7">
        <w:rPr>
          <w:sz w:val="16"/>
        </w:rPr>
        <w:t xml:space="preserve">With respect to changes in redistribution over time, </w:t>
      </w:r>
      <w:r w:rsidRPr="008517F7">
        <w:rPr>
          <w:rStyle w:val="StyleUnderline"/>
        </w:rPr>
        <w:t>we found</w:t>
      </w:r>
      <w:r w:rsidRPr="008517F7">
        <w:rPr>
          <w:sz w:val="16"/>
        </w:rPr>
        <w:t xml:space="preserve"> that overall </w:t>
      </w:r>
      <w:r w:rsidRPr="008517F7">
        <w:rPr>
          <w:rStyle w:val="StyleUnderline"/>
        </w:rPr>
        <w:t>redistribution by</w:t>
      </w:r>
      <w:r w:rsidRPr="008517F7">
        <w:rPr>
          <w:sz w:val="16"/>
        </w:rPr>
        <w:t xml:space="preserve"> way of </w:t>
      </w:r>
      <w:r w:rsidRPr="008517F7">
        <w:rPr>
          <w:rStyle w:val="StyleUnderline"/>
        </w:rPr>
        <w:t>taxes and</w:t>
      </w:r>
      <w:r w:rsidRPr="008517F7">
        <w:rPr>
          <w:sz w:val="16"/>
        </w:rPr>
        <w:t xml:space="preserve"> social </w:t>
      </w:r>
      <w:r w:rsidRPr="008517F7">
        <w:rPr>
          <w:rStyle w:val="StyleUnderline"/>
        </w:rPr>
        <w:t>transfers</w:t>
      </w:r>
      <w:r w:rsidRPr="008517F7">
        <w:rPr>
          <w:sz w:val="16"/>
        </w:rPr>
        <w:t xml:space="preserve"> has </w:t>
      </w:r>
      <w:r w:rsidRPr="003756C8">
        <w:rPr>
          <w:rStyle w:val="Emphasis"/>
        </w:rPr>
        <w:t>increased steadily</w:t>
      </w:r>
      <w:r w:rsidRPr="008517F7">
        <w:rPr>
          <w:sz w:val="16"/>
        </w:rPr>
        <w:t xml:space="preserve"> since 1970. </w:t>
      </w:r>
      <w:r w:rsidRPr="008517F7">
        <w:rPr>
          <w:rStyle w:val="StyleUnderline"/>
        </w:rPr>
        <w:t>Much of this growth was due to</w:t>
      </w:r>
      <w:r w:rsidRPr="008517F7">
        <w:rPr>
          <w:sz w:val="16"/>
        </w:rPr>
        <w:t xml:space="preserve"> an increase in redistribution resulting from </w:t>
      </w:r>
      <w:r w:rsidRPr="008517F7">
        <w:rPr>
          <w:rStyle w:val="StyleUnderline"/>
        </w:rPr>
        <w:t>pensions. Redistribution resulting from</w:t>
      </w:r>
      <w:r w:rsidRPr="008517F7">
        <w:rPr>
          <w:sz w:val="16"/>
        </w:rPr>
        <w:t xml:space="preserve"> direct </w:t>
      </w:r>
      <w:r w:rsidRPr="008517F7">
        <w:rPr>
          <w:rStyle w:val="StyleUnderline"/>
        </w:rPr>
        <w:t>taxes</w:t>
      </w:r>
      <w:r w:rsidRPr="008517F7">
        <w:rPr>
          <w:sz w:val="16"/>
        </w:rPr>
        <w:t xml:space="preserve">, in contrast, </w:t>
      </w:r>
      <w:r w:rsidRPr="003756C8">
        <w:rPr>
          <w:rStyle w:val="Emphasis"/>
        </w:rPr>
        <w:t>remained ﬂat</w:t>
      </w:r>
      <w:r w:rsidRPr="008517F7">
        <w:rPr>
          <w:sz w:val="16"/>
        </w:rPr>
        <w:t xml:space="preserve"> over the four decades we have examined. Finally, </w:t>
      </w:r>
      <w:r w:rsidRPr="008517F7">
        <w:rPr>
          <w:rStyle w:val="StyleUnderline"/>
        </w:rPr>
        <w:t>redistribution by way of transfers</w:t>
      </w:r>
      <w:r w:rsidRPr="008517F7">
        <w:rPr>
          <w:sz w:val="16"/>
        </w:rPr>
        <w:t xml:space="preserve"> aimed primarily at the working-age population </w:t>
      </w:r>
      <w:r w:rsidRPr="003756C8">
        <w:rPr>
          <w:rStyle w:val="Emphasis"/>
        </w:rPr>
        <w:t>ﬂuctuated</w:t>
      </w:r>
      <w:r w:rsidRPr="008517F7">
        <w:rPr>
          <w:sz w:val="16"/>
        </w:rPr>
        <w:t xml:space="preserve"> over this period </w:t>
      </w:r>
      <w:r w:rsidRPr="008517F7">
        <w:rPr>
          <w:rStyle w:val="StyleUnderline"/>
        </w:rPr>
        <w:t xml:space="preserve">to a </w:t>
      </w:r>
      <w:r w:rsidRPr="003756C8">
        <w:rPr>
          <w:rStyle w:val="Emphasis"/>
        </w:rPr>
        <w:t>greater degree</w:t>
      </w:r>
      <w:r w:rsidRPr="008517F7">
        <w:rPr>
          <w:rStyle w:val="StyleUnderline"/>
        </w:rPr>
        <w:t xml:space="preserve"> than redistribution by pensions </w:t>
      </w:r>
      <w:r w:rsidRPr="003756C8">
        <w:rPr>
          <w:rStyle w:val="Emphasis"/>
        </w:rPr>
        <w:t>or</w:t>
      </w:r>
      <w:r w:rsidRPr="008517F7">
        <w:rPr>
          <w:rStyle w:val="StyleUnderline"/>
        </w:rPr>
        <w:t xml:space="preserve"> by taxes</w:t>
      </w:r>
      <w:r w:rsidRPr="008517F7">
        <w:rPr>
          <w:sz w:val="16"/>
        </w:rPr>
        <w:t>.</w:t>
      </w:r>
    </w:p>
    <w:p w14:paraId="24A7DF99" w14:textId="77777777" w:rsidR="00BF056F" w:rsidRDefault="00BF056F" w:rsidP="00BF056F">
      <w:pPr>
        <w:pStyle w:val="Heading3"/>
      </w:pPr>
      <w:r>
        <w:t>FR---AT: Taxes---Taxes or Transfers CI---1AR</w:t>
      </w:r>
    </w:p>
    <w:p w14:paraId="5739C9AC" w14:textId="77777777" w:rsidR="00BF056F" w:rsidRDefault="00BF056F" w:rsidP="00BF056F">
      <w:pPr>
        <w:pStyle w:val="Heading4"/>
      </w:pPr>
      <w:r>
        <w:t xml:space="preserve">‘Taxes’ and ‘transfers’ are the two </w:t>
      </w:r>
      <w:r>
        <w:rPr>
          <w:u w:val="single"/>
        </w:rPr>
        <w:t>vehicles</w:t>
      </w:r>
      <w:r>
        <w:t xml:space="preserve"> of ‘fiscal redistribution.’</w:t>
      </w:r>
    </w:p>
    <w:p w14:paraId="5EFAA433" w14:textId="77777777" w:rsidR="00BF056F" w:rsidRPr="002A4DB8" w:rsidRDefault="00BF056F" w:rsidP="00BF056F">
      <w:r w:rsidRPr="002A4DB8">
        <w:rPr>
          <w:rStyle w:val="Style13ptBold"/>
        </w:rPr>
        <w:t>Mahler ’6</w:t>
      </w:r>
      <w:r>
        <w:t xml:space="preserve"> [Vincent A. Mahler and David K. Jesuit; March 1, 2006; Political Science Professor at Loyola University Chicago; Political Science Professor at Central Michigan University; Socio-Economic Review, “Fiscal Redistribution in the Developed Countries: New Insights from the Luxembourg Income Study,” vol. 4, no. 3]</w:t>
      </w:r>
    </w:p>
    <w:p w14:paraId="507A14C3" w14:textId="77777777" w:rsidR="00BF056F" w:rsidRPr="002A4DB8" w:rsidRDefault="00BF056F" w:rsidP="00BF056F">
      <w:pPr>
        <w:rPr>
          <w:sz w:val="16"/>
        </w:rPr>
      </w:pPr>
      <w:r w:rsidRPr="002A4DB8">
        <w:rPr>
          <w:rStyle w:val="StyleUnderline"/>
        </w:rPr>
        <w:t>Most</w:t>
      </w:r>
      <w:r w:rsidRPr="002A4DB8">
        <w:rPr>
          <w:sz w:val="16"/>
        </w:rPr>
        <w:t xml:space="preserve"> of the few empirical </w:t>
      </w:r>
      <w:r w:rsidRPr="002A4DB8">
        <w:rPr>
          <w:rStyle w:val="StyleUnderline"/>
        </w:rPr>
        <w:t>studies that</w:t>
      </w:r>
      <w:r w:rsidRPr="002A4DB8">
        <w:rPr>
          <w:sz w:val="16"/>
        </w:rPr>
        <w:t xml:space="preserve"> have </w:t>
      </w:r>
      <w:r w:rsidRPr="002A4DB8">
        <w:rPr>
          <w:rStyle w:val="StyleUnderline"/>
        </w:rPr>
        <w:t xml:space="preserve">measured fiscal redistribution at all have </w:t>
      </w:r>
      <w:r w:rsidRPr="003756C8">
        <w:rPr>
          <w:rStyle w:val="Emphasis"/>
        </w:rPr>
        <w:t>stopped at this point</w:t>
      </w:r>
      <w:r w:rsidRPr="002A4DB8">
        <w:rPr>
          <w:rStyle w:val="StyleUnderline"/>
        </w:rPr>
        <w:t xml:space="preserve">. However, </w:t>
      </w:r>
      <w:r w:rsidRPr="003756C8">
        <w:rPr>
          <w:rStyle w:val="StyleUnderline"/>
          <w:highlight w:val="cyan"/>
        </w:rPr>
        <w:t xml:space="preserve">the </w:t>
      </w:r>
      <w:r w:rsidRPr="003756C8">
        <w:rPr>
          <w:rStyle w:val="Emphasis"/>
          <w:highlight w:val="cyan"/>
        </w:rPr>
        <w:t>obvious</w:t>
      </w:r>
      <w:r w:rsidRPr="003756C8">
        <w:rPr>
          <w:rStyle w:val="Emphasis"/>
        </w:rPr>
        <w:t xml:space="preserve"> next </w:t>
      </w:r>
      <w:r w:rsidRPr="003756C8">
        <w:rPr>
          <w:rStyle w:val="Emphasis"/>
          <w:highlight w:val="cyan"/>
        </w:rPr>
        <w:t>step</w:t>
      </w:r>
      <w:r w:rsidRPr="003756C8">
        <w:rPr>
          <w:rStyle w:val="StyleUnderline"/>
          <w:highlight w:val="cyan"/>
        </w:rPr>
        <w:t xml:space="preserve"> is to </w:t>
      </w:r>
      <w:r w:rsidRPr="003756C8">
        <w:rPr>
          <w:rStyle w:val="Emphasis"/>
          <w:highlight w:val="cyan"/>
        </w:rPr>
        <w:t>disaggregate</w:t>
      </w:r>
      <w:r w:rsidRPr="002A4DB8">
        <w:rPr>
          <w:sz w:val="16"/>
        </w:rPr>
        <w:t xml:space="preserve"> the effects of </w:t>
      </w:r>
      <w:r w:rsidRPr="003756C8">
        <w:rPr>
          <w:rStyle w:val="StyleUnderline"/>
          <w:highlight w:val="cyan"/>
        </w:rPr>
        <w:t xml:space="preserve">taxes and transfers, the </w:t>
      </w:r>
      <w:r w:rsidRPr="003756C8">
        <w:rPr>
          <w:rStyle w:val="Emphasis"/>
          <w:highlight w:val="cyan"/>
        </w:rPr>
        <w:t>two vehicles</w:t>
      </w:r>
      <w:r w:rsidRPr="0058037F">
        <w:rPr>
          <w:rStyle w:val="StyleUnderline"/>
        </w:rPr>
        <w:t xml:space="preserve"> whereby the state directly affects private income</w:t>
      </w:r>
      <w:r w:rsidRPr="002A4DB8">
        <w:rPr>
          <w:sz w:val="16"/>
        </w:rPr>
        <w:t xml:space="preserve">. Unfortunately, </w:t>
      </w:r>
      <w:r w:rsidRPr="0058037F">
        <w:rPr>
          <w:rStyle w:val="StyleUnderline"/>
        </w:rPr>
        <w:t xml:space="preserve">determining the relative prominence of taxes and transfers </w:t>
      </w:r>
      <w:r w:rsidRPr="003756C8">
        <w:rPr>
          <w:rStyle w:val="StyleUnderline"/>
          <w:highlight w:val="cyan"/>
        </w:rPr>
        <w:t xml:space="preserve">in </w:t>
      </w:r>
      <w:r w:rsidRPr="003756C8">
        <w:rPr>
          <w:rStyle w:val="Emphasis"/>
          <w:highlight w:val="cyan"/>
        </w:rPr>
        <w:t>overall fiscal redistribution</w:t>
      </w:r>
      <w:r w:rsidRPr="002A4DB8">
        <w:rPr>
          <w:sz w:val="16"/>
        </w:rPr>
        <w:t xml:space="preserve"> using LIS data </w:t>
      </w:r>
      <w:r w:rsidRPr="0058037F">
        <w:rPr>
          <w:rStyle w:val="StyleUnderline"/>
        </w:rPr>
        <w:t>is not an entirely straightforward task</w:t>
      </w:r>
      <w:r w:rsidRPr="002A4DB8">
        <w:rPr>
          <w:sz w:val="16"/>
        </w:rPr>
        <w:t>. The most immediate problem is that LIS figures for transfers do not account for any taxes on those transfers; instead, these are deducted later, after private income and transfers have been added. Ideally one would prefer to distinguish between taxes on transfers and on private sector income, but the national income surveys on which the LIS relies do not permit this. With this in mind, we have first measured the redistributive effect of gross transfers and then measured the redistributive effect of all taxes. Specifically, we have employed the following formulas: Transfer reduction = Gini private − Gini private+transfers; and tax reduction = Gini private+transfers − Gini private+transfers−taxes. In doing so, however, we have of necessity overstated the redistributive effect of transfers in countries in which they are taxed (Ferrarini and Nelson, 2003).8 Beyond this, it must be noted that not all taxes are accounted for in LIS income surveys. In particular, LIS figures do not reflect indirect taxes, such as sales and value added taxes, the exact amount of which is rarely known precisely even by those paying them and whose incidence is thus very difficult to measure.</w:t>
      </w:r>
    </w:p>
    <w:p w14:paraId="767B6DAE" w14:textId="77777777" w:rsidR="00BF056F" w:rsidRDefault="00BF056F" w:rsidP="00BF056F">
      <w:pPr>
        <w:rPr>
          <w:sz w:val="16"/>
        </w:rPr>
      </w:pPr>
      <w:r w:rsidRPr="002A4DB8">
        <w:rPr>
          <w:sz w:val="16"/>
        </w:rPr>
        <w:t xml:space="preserve">Complete figures for all 59 LIS surveys are available in our downloadable dataset, while averages for our 13 countries are reported in Table 1, Section B, and expressed graphically in Figure 1. </w:t>
      </w:r>
      <w:r w:rsidRPr="003756C8">
        <w:rPr>
          <w:rStyle w:val="StyleUnderline"/>
          <w:highlight w:val="cyan"/>
        </w:rPr>
        <w:t>Across</w:t>
      </w:r>
      <w:r w:rsidRPr="002A4DB8">
        <w:rPr>
          <w:sz w:val="16"/>
        </w:rPr>
        <w:t xml:space="preserve"> our </w:t>
      </w:r>
      <w:r w:rsidRPr="003756C8">
        <w:rPr>
          <w:rStyle w:val="StyleUnderline"/>
          <w:highlight w:val="cyan"/>
        </w:rPr>
        <w:t>13 countries</w:t>
      </w:r>
      <w:r w:rsidRPr="002A4DB8">
        <w:rPr>
          <w:sz w:val="16"/>
        </w:rPr>
        <w:t xml:space="preserve">, direct </w:t>
      </w:r>
      <w:r w:rsidRPr="003756C8">
        <w:rPr>
          <w:rStyle w:val="StyleUnderline"/>
          <w:highlight w:val="cyan"/>
        </w:rPr>
        <w:t>taxes account for</w:t>
      </w:r>
      <w:r w:rsidRPr="002A4DB8">
        <w:rPr>
          <w:sz w:val="16"/>
        </w:rPr>
        <w:t xml:space="preserve"> an average of </w:t>
      </w:r>
      <w:r w:rsidRPr="003756C8">
        <w:rPr>
          <w:rStyle w:val="StyleUnderline"/>
          <w:highlight w:val="cyan"/>
        </w:rPr>
        <w:t>25</w:t>
      </w:r>
      <w:r w:rsidRPr="002A4DB8">
        <w:rPr>
          <w:rStyle w:val="StyleUnderline"/>
        </w:rPr>
        <w:t>.4</w:t>
      </w:r>
      <w:r w:rsidRPr="003756C8">
        <w:rPr>
          <w:rStyle w:val="StyleUnderline"/>
          <w:highlight w:val="cyan"/>
        </w:rPr>
        <w:t>% of</w:t>
      </w:r>
      <w:r w:rsidRPr="002A4DB8">
        <w:rPr>
          <w:rStyle w:val="StyleUnderline"/>
        </w:rPr>
        <w:t xml:space="preserve"> </w:t>
      </w:r>
      <w:r w:rsidRPr="003756C8">
        <w:rPr>
          <w:rStyle w:val="Emphasis"/>
        </w:rPr>
        <w:t xml:space="preserve">total </w:t>
      </w:r>
      <w:r w:rsidRPr="003756C8">
        <w:rPr>
          <w:rStyle w:val="Emphasis"/>
          <w:highlight w:val="cyan"/>
        </w:rPr>
        <w:t>fiscal redistribution</w:t>
      </w:r>
      <w:r w:rsidRPr="002A4DB8">
        <w:rPr>
          <w:rStyle w:val="StyleUnderline"/>
        </w:rPr>
        <w:t xml:space="preserve"> while </w:t>
      </w:r>
      <w:r w:rsidRPr="003756C8">
        <w:rPr>
          <w:rStyle w:val="StyleUnderline"/>
          <w:highlight w:val="cyan"/>
        </w:rPr>
        <w:t>transfers account for</w:t>
      </w:r>
      <w:r w:rsidRPr="002A4DB8">
        <w:rPr>
          <w:rStyle w:val="StyleUnderline"/>
        </w:rPr>
        <w:t xml:space="preserve"> an average of </w:t>
      </w:r>
      <w:r w:rsidRPr="003756C8">
        <w:rPr>
          <w:rStyle w:val="StyleUnderline"/>
          <w:highlight w:val="cyan"/>
        </w:rPr>
        <w:t>74</w:t>
      </w:r>
      <w:r w:rsidRPr="002A4DB8">
        <w:rPr>
          <w:rStyle w:val="StyleUnderline"/>
        </w:rPr>
        <w:t>.6</w:t>
      </w:r>
      <w:r w:rsidRPr="003756C8">
        <w:rPr>
          <w:rStyle w:val="StyleUnderline"/>
          <w:highlight w:val="cyan"/>
        </w:rPr>
        <w:t>%</w:t>
      </w:r>
      <w:r w:rsidRPr="002A4DB8">
        <w:rPr>
          <w:sz w:val="16"/>
        </w:rPr>
        <w:t>. These overall figures are, however, averages of fairly diverse national values on this variable. This is clearly evident in the figures for individual countries. As can be seen, Sweden, among the most egalitarian Organisation for Economic Co-operation and Development (OECD) countries, accomplishes the vast majority of its total fiscal redistribution via transfers, relying only to a limited extent on direct taxes (Steinmo, 1993). This is also true of France, Switzerland, the UK, the Netherlands and several Scandinavian countries. On the other hand, some of the less egalitarian OECD countries, including the US, Australia and Canada, rely to a much greater extent on direct taxes to accomplish the fiscal redistribution that does occur.</w:t>
      </w:r>
    </w:p>
    <w:p w14:paraId="782B9B2D" w14:textId="77777777" w:rsidR="00BF056F" w:rsidRDefault="00BF056F" w:rsidP="00BF056F">
      <w:pPr>
        <w:pStyle w:val="Heading4"/>
      </w:pPr>
      <w:r>
        <w:t xml:space="preserve">‘Taxes’ and ‘transfers’ are </w:t>
      </w:r>
      <w:r>
        <w:rPr>
          <w:u w:val="single"/>
        </w:rPr>
        <w:t>disaggregated</w:t>
      </w:r>
      <w:r>
        <w:t xml:space="preserve"> by the literature.</w:t>
      </w:r>
    </w:p>
    <w:p w14:paraId="3BED0E00" w14:textId="77777777" w:rsidR="00BF056F" w:rsidRPr="006962DA" w:rsidRDefault="00BF056F" w:rsidP="00BF056F">
      <w:r w:rsidRPr="00DC033B">
        <w:rPr>
          <w:rStyle w:val="Style13ptBold"/>
        </w:rPr>
        <w:t>Caminada ’19</w:t>
      </w:r>
      <w:r>
        <w:t xml:space="preserve"> [Koen Caminada and Jinxian Wang; February 2019; Professor of Empirical Analysis of Tax and Social Policy at Leiden University; Business Department at South Central University; LIS Cross-National Data Center in Luxembourg, “Leiden LIS Budget Incidence Fiscal Redistribution Dataset on Relative Income Poverty Rates,” </w:t>
      </w:r>
      <w:r w:rsidRPr="006962DA">
        <w:t>https://www.lisdatacenter.org/wp-content/uploads/files/resources-other-kcjw-doc.pdf</w:t>
      </w:r>
    </w:p>
    <w:p w14:paraId="103EEB32" w14:textId="77777777" w:rsidR="00BF056F" w:rsidRPr="00965458" w:rsidRDefault="00BF056F" w:rsidP="00BF056F">
      <w:pPr>
        <w:rPr>
          <w:sz w:val="16"/>
        </w:rPr>
      </w:pPr>
      <w:r w:rsidRPr="00965458">
        <w:rPr>
          <w:rStyle w:val="StyleUnderline"/>
        </w:rPr>
        <w:t>The</w:t>
      </w:r>
      <w:r w:rsidRPr="00965458">
        <w:rPr>
          <w:sz w:val="16"/>
        </w:rPr>
        <w:t xml:space="preserve"> Leiden </w:t>
      </w:r>
      <w:r w:rsidRPr="00965458">
        <w:rPr>
          <w:rStyle w:val="StyleUnderline"/>
        </w:rPr>
        <w:t>LIS</w:t>
      </w:r>
      <w:r w:rsidRPr="00965458">
        <w:rPr>
          <w:sz w:val="16"/>
        </w:rPr>
        <w:t xml:space="preserve"> Budget Incidence </w:t>
      </w:r>
      <w:r w:rsidRPr="003756C8">
        <w:rPr>
          <w:rStyle w:val="Emphasis"/>
          <w:highlight w:val="cyan"/>
        </w:rPr>
        <w:t>Fiscal Redistribution Dataset</w:t>
      </w:r>
      <w:r w:rsidRPr="00385BD0">
        <w:rPr>
          <w:rStyle w:val="StyleUnderline"/>
        </w:rPr>
        <w:t xml:space="preserve"> on Relative Income Poverty Rates 2019 </w:t>
      </w:r>
      <w:r w:rsidRPr="003756C8">
        <w:rPr>
          <w:rStyle w:val="StyleUnderline"/>
          <w:highlight w:val="cyan"/>
        </w:rPr>
        <w:t>presents</w:t>
      </w:r>
      <w:r w:rsidRPr="00385BD0">
        <w:rPr>
          <w:rStyle w:val="StyleUnderline"/>
        </w:rPr>
        <w:t xml:space="preserve"> t</w:t>
      </w:r>
      <w:r w:rsidRPr="00965458">
        <w:rPr>
          <w:rStyle w:val="StyleUnderline"/>
        </w:rPr>
        <w:t xml:space="preserve">he </w:t>
      </w:r>
      <w:r w:rsidRPr="003756C8">
        <w:rPr>
          <w:rStyle w:val="Emphasis"/>
          <w:highlight w:val="cyan"/>
        </w:rPr>
        <w:t>disentanglement</w:t>
      </w:r>
      <w:r w:rsidRPr="003756C8">
        <w:rPr>
          <w:rStyle w:val="StyleUnderline"/>
          <w:highlight w:val="cyan"/>
        </w:rPr>
        <w:t xml:space="preserve"> of</w:t>
      </w:r>
      <w:r w:rsidRPr="00965458">
        <w:rPr>
          <w:sz w:val="16"/>
        </w:rPr>
        <w:t xml:space="preserve"> poverty and the anti-poverty </w:t>
      </w:r>
      <w:r w:rsidRPr="00965458">
        <w:rPr>
          <w:rStyle w:val="StyleUnderline"/>
        </w:rPr>
        <w:t xml:space="preserve">effect of social </w:t>
      </w:r>
      <w:r w:rsidRPr="003756C8">
        <w:rPr>
          <w:rStyle w:val="StyleUnderline"/>
          <w:highlight w:val="cyan"/>
        </w:rPr>
        <w:t>transfers and</w:t>
      </w:r>
      <w:r w:rsidRPr="00965458">
        <w:rPr>
          <w:sz w:val="16"/>
        </w:rPr>
        <w:t xml:space="preserve"> income </w:t>
      </w:r>
      <w:r w:rsidRPr="003756C8">
        <w:rPr>
          <w:rStyle w:val="StyleUnderline"/>
          <w:highlight w:val="cyan"/>
        </w:rPr>
        <w:t>taxes</w:t>
      </w:r>
      <w:r w:rsidRPr="00965458">
        <w:rPr>
          <w:rStyle w:val="StyleUnderline"/>
        </w:rPr>
        <w:t xml:space="preserve"> in 49</w:t>
      </w:r>
      <w:r w:rsidRPr="00965458">
        <w:rPr>
          <w:sz w:val="16"/>
        </w:rPr>
        <w:t xml:space="preserve"> LIS </w:t>
      </w:r>
      <w:r w:rsidRPr="00965458">
        <w:rPr>
          <w:rStyle w:val="StyleUnderline"/>
        </w:rPr>
        <w:t>countries</w:t>
      </w:r>
      <w:r w:rsidRPr="00965458">
        <w:rPr>
          <w:sz w:val="16"/>
        </w:rPr>
        <w:t xml:space="preserve"> for the period 1967-2016 (Waves I - Wave X of LIS). </w:t>
      </w:r>
      <w:r w:rsidRPr="00965458">
        <w:rPr>
          <w:rStyle w:val="StyleUnderline"/>
        </w:rPr>
        <w:t>This dataset allows</w:t>
      </w:r>
      <w:r w:rsidRPr="00965458">
        <w:rPr>
          <w:sz w:val="16"/>
        </w:rPr>
        <w:t xml:space="preserve"> researchers and public policy </w:t>
      </w:r>
      <w:r w:rsidRPr="003756C8">
        <w:rPr>
          <w:rStyle w:val="Emphasis"/>
        </w:rPr>
        <w:t>analysts</w:t>
      </w:r>
      <w:r w:rsidRPr="00965458">
        <w:rPr>
          <w:rStyle w:val="StyleUnderline"/>
        </w:rPr>
        <w:t xml:space="preserve"> to compare </w:t>
      </w:r>
      <w:r w:rsidRPr="003756C8">
        <w:rPr>
          <w:rStyle w:val="Emphasis"/>
        </w:rPr>
        <w:t>fiscal redistribution</w:t>
      </w:r>
      <w:r w:rsidRPr="00965458">
        <w:rPr>
          <w:rStyle w:val="StyleUnderline"/>
        </w:rPr>
        <w:t xml:space="preserve"> across</w:t>
      </w:r>
      <w:r w:rsidRPr="00965458">
        <w:rPr>
          <w:sz w:val="16"/>
        </w:rPr>
        <w:t xml:space="preserve"> developed </w:t>
      </w:r>
      <w:r w:rsidRPr="00965458">
        <w:rPr>
          <w:rStyle w:val="StyleUnderline"/>
        </w:rPr>
        <w:t>countries</w:t>
      </w:r>
      <w:r w:rsidRPr="00965458">
        <w:rPr>
          <w:sz w:val="16"/>
        </w:rPr>
        <w:t xml:space="preserve"> and middle income countries over the last five decades. Research may employ these data in addressing several important research issues. Often addressed questions in the empirical literature on the welfare state concerns the sources of variance across countries and over time in the extent and nature of fiscal redistribution. Changes (in the generosity) of welfare states can be linked to (changes in the) poverty alleviation. Best-practice among countries can be identified and analyzed in more detail. </w:t>
      </w:r>
      <w:r w:rsidRPr="00965458">
        <w:rPr>
          <w:rStyle w:val="StyleUnderline"/>
        </w:rPr>
        <w:t>In exploring</w:t>
      </w:r>
      <w:r w:rsidRPr="00965458">
        <w:rPr>
          <w:sz w:val="16"/>
        </w:rPr>
        <w:t xml:space="preserve"> the causes and effects of welfare state </w:t>
      </w:r>
      <w:r w:rsidRPr="00965458">
        <w:rPr>
          <w:rStyle w:val="StyleUnderline"/>
        </w:rPr>
        <w:t>redistribution</w:t>
      </w:r>
      <w:r w:rsidRPr="00965458">
        <w:rPr>
          <w:sz w:val="16"/>
        </w:rPr>
        <w:t xml:space="preserve"> in the developed countries and middle income countries, </w:t>
      </w:r>
      <w:r w:rsidRPr="003756C8">
        <w:rPr>
          <w:rStyle w:val="StyleUnderline"/>
          <w:highlight w:val="cyan"/>
        </w:rPr>
        <w:t xml:space="preserve">the </w:t>
      </w:r>
      <w:r w:rsidRPr="003756C8">
        <w:rPr>
          <w:rStyle w:val="Emphasis"/>
          <w:highlight w:val="cyan"/>
        </w:rPr>
        <w:t>lit</w:t>
      </w:r>
      <w:r w:rsidRPr="00965458">
        <w:rPr>
          <w:rStyle w:val="StyleUnderline"/>
        </w:rPr>
        <w:t xml:space="preserve">erature </w:t>
      </w:r>
      <w:r w:rsidRPr="003756C8">
        <w:rPr>
          <w:rStyle w:val="StyleUnderline"/>
          <w:highlight w:val="cyan"/>
        </w:rPr>
        <w:t>has</w:t>
      </w:r>
      <w:r w:rsidRPr="00965458">
        <w:rPr>
          <w:rStyle w:val="StyleUnderline"/>
        </w:rPr>
        <w:t xml:space="preserve"> </w:t>
      </w:r>
      <w:r w:rsidRPr="003756C8">
        <w:rPr>
          <w:rStyle w:val="Emphasis"/>
        </w:rPr>
        <w:t xml:space="preserve">increasingly </w:t>
      </w:r>
      <w:r w:rsidRPr="003756C8">
        <w:rPr>
          <w:rStyle w:val="Emphasis"/>
          <w:highlight w:val="cyan"/>
        </w:rPr>
        <w:t>moved</w:t>
      </w:r>
      <w:r w:rsidRPr="003756C8">
        <w:rPr>
          <w:rStyle w:val="StyleUnderline"/>
          <w:highlight w:val="cyan"/>
        </w:rPr>
        <w:t xml:space="preserve"> to</w:t>
      </w:r>
      <w:r w:rsidRPr="00965458">
        <w:rPr>
          <w:rStyle w:val="StyleUnderline"/>
        </w:rPr>
        <w:t xml:space="preserve">wards </w:t>
      </w:r>
      <w:r w:rsidRPr="003756C8">
        <w:rPr>
          <w:rStyle w:val="Emphasis"/>
        </w:rPr>
        <w:t xml:space="preserve">more </w:t>
      </w:r>
      <w:r w:rsidRPr="003756C8">
        <w:rPr>
          <w:rStyle w:val="Emphasis"/>
          <w:highlight w:val="cyan"/>
        </w:rPr>
        <w:t>disaggregated measures</w:t>
      </w:r>
      <w:r w:rsidRPr="00965458">
        <w:rPr>
          <w:sz w:val="16"/>
        </w:rPr>
        <w:t xml:space="preserve"> of social policy, </w:t>
      </w:r>
      <w:r w:rsidRPr="00965458">
        <w:rPr>
          <w:rStyle w:val="StyleUnderline"/>
        </w:rPr>
        <w:t>an enterprise in which the</w:t>
      </w:r>
      <w:r w:rsidRPr="00965458">
        <w:rPr>
          <w:sz w:val="16"/>
        </w:rPr>
        <w:t xml:space="preserve"> Leiden </w:t>
      </w:r>
      <w:r w:rsidRPr="00965458">
        <w:rPr>
          <w:rStyle w:val="StyleUnderline"/>
        </w:rPr>
        <w:t>LIS</w:t>
      </w:r>
      <w:r w:rsidRPr="00965458">
        <w:rPr>
          <w:sz w:val="16"/>
        </w:rPr>
        <w:t xml:space="preserve"> Budget Incidence </w:t>
      </w:r>
      <w:r w:rsidRPr="003756C8">
        <w:rPr>
          <w:rStyle w:val="Emphasis"/>
        </w:rPr>
        <w:t>Fiscal Redistribution Dataset</w:t>
      </w:r>
      <w:r w:rsidRPr="00965458">
        <w:rPr>
          <w:sz w:val="16"/>
        </w:rPr>
        <w:t xml:space="preserve"> on Relative Income Poverty 2019, </w:t>
      </w:r>
      <w:r w:rsidRPr="00965458">
        <w:rPr>
          <w:rStyle w:val="StyleUnderline"/>
        </w:rPr>
        <w:t xml:space="preserve">with its </w:t>
      </w:r>
      <w:r w:rsidRPr="003756C8">
        <w:rPr>
          <w:rStyle w:val="Emphasis"/>
        </w:rPr>
        <w:t>detailed data</w:t>
      </w:r>
      <w:r w:rsidRPr="00965458">
        <w:rPr>
          <w:rStyle w:val="StyleUnderline"/>
        </w:rPr>
        <w:t xml:space="preserve"> on</w:t>
      </w:r>
      <w:r w:rsidRPr="00965458">
        <w:rPr>
          <w:sz w:val="16"/>
        </w:rPr>
        <w:t xml:space="preserve"> income </w:t>
      </w:r>
      <w:r w:rsidRPr="00965458">
        <w:rPr>
          <w:rStyle w:val="StyleUnderline"/>
        </w:rPr>
        <w:t>taxes and social contributions</w:t>
      </w:r>
      <w:r w:rsidRPr="00965458">
        <w:rPr>
          <w:sz w:val="16"/>
        </w:rPr>
        <w:t xml:space="preserve"> and a large number of individual social benefits, </w:t>
      </w:r>
      <w:r w:rsidRPr="00965458">
        <w:rPr>
          <w:rStyle w:val="StyleUnderline"/>
        </w:rPr>
        <w:t>offers a rich source of information</w:t>
      </w:r>
      <w:r w:rsidRPr="00965458">
        <w:rPr>
          <w:sz w:val="16"/>
        </w:rPr>
        <w:t>.</w:t>
      </w:r>
    </w:p>
    <w:p w14:paraId="58D1A4CB" w14:textId="77777777" w:rsidR="00BF056F" w:rsidRPr="00965458" w:rsidRDefault="00BF056F" w:rsidP="00BF056F">
      <w:pPr>
        <w:rPr>
          <w:sz w:val="16"/>
        </w:rPr>
      </w:pPr>
      <w:r w:rsidRPr="00965458">
        <w:rPr>
          <w:sz w:val="16"/>
        </w:rPr>
        <w:t>Research could focus on households with very low income — those in poverty. The budget incidence approach based on LIS data allows researchers to employ all kinds of cross-national analyses. How well is social expenditure targeted to the poor? Moreover, with LIS data on fiscal redistribution research is able to analyze differences in anti-poverty approaches of countries (Europe versus the United States) and/or to judge the effectiveness of poverty reduction by income taxes and transfers across countries.</w:t>
      </w:r>
    </w:p>
    <w:p w14:paraId="7DABF275" w14:textId="77777777" w:rsidR="00BF056F" w:rsidRPr="00965458" w:rsidRDefault="00BF056F" w:rsidP="00BF056F">
      <w:pPr>
        <w:rPr>
          <w:sz w:val="16"/>
        </w:rPr>
      </w:pPr>
      <w:r w:rsidRPr="00965458">
        <w:rPr>
          <w:rStyle w:val="StyleUnderline"/>
        </w:rPr>
        <w:t>The assembled databank of poverty alleviation can be used by</w:t>
      </w:r>
      <w:r w:rsidRPr="00965458">
        <w:rPr>
          <w:sz w:val="16"/>
        </w:rPr>
        <w:t xml:space="preserve"> scholars and </w:t>
      </w:r>
      <w:r w:rsidRPr="003756C8">
        <w:rPr>
          <w:rStyle w:val="Emphasis"/>
        </w:rPr>
        <w:t>policy analysts</w:t>
      </w:r>
      <w:r w:rsidRPr="00965458">
        <w:rPr>
          <w:sz w:val="16"/>
        </w:rPr>
        <w:t xml:space="preserve"> to study the effects of different kind of programs on poverty, income adequacy in retirement, and the distribution of economic well-being generally.</w:t>
      </w:r>
    </w:p>
    <w:p w14:paraId="4881763A" w14:textId="77777777" w:rsidR="00BF056F" w:rsidRPr="00965458" w:rsidRDefault="00BF056F" w:rsidP="00BF056F">
      <w:pPr>
        <w:rPr>
          <w:sz w:val="4"/>
          <w:szCs w:val="4"/>
        </w:rPr>
      </w:pPr>
      <w:r w:rsidRPr="00965458">
        <w:rPr>
          <w:sz w:val="4"/>
          <w:szCs w:val="4"/>
        </w:rPr>
        <w:t>Content dataset 2019</w:t>
      </w:r>
    </w:p>
    <w:p w14:paraId="29A17580" w14:textId="77777777" w:rsidR="00BF056F" w:rsidRPr="00965458" w:rsidRDefault="00BF056F" w:rsidP="00BF056F">
      <w:pPr>
        <w:rPr>
          <w:sz w:val="4"/>
          <w:szCs w:val="4"/>
        </w:rPr>
      </w:pPr>
      <w:r w:rsidRPr="00965458">
        <w:rPr>
          <w:sz w:val="4"/>
          <w:szCs w:val="4"/>
        </w:rPr>
        <w:t>This data set offers a number of measures of relative poverty and poverty alleviation via T/B- systems in the developed and middle income countries, drawing upon data from 339 Luxembourg Income Study surveys conducted in 49 countries between 1967 and 2016 (6,588,391 disposable income observations). In this dataset we have computed several kinds of results, namely poverty rates before social transfers and income taxes, poverty rates after social transfers and income taxes, the overall poverty reduction effect, the partial effect of redistribution by several social transfers and the partial effect of redistribution by income taxes and social security contributions.</w:t>
      </w:r>
    </w:p>
    <w:p w14:paraId="32256E97" w14:textId="77777777" w:rsidR="00BF056F" w:rsidRPr="00965458" w:rsidRDefault="00BF056F" w:rsidP="00BF056F">
      <w:pPr>
        <w:rPr>
          <w:sz w:val="4"/>
          <w:szCs w:val="4"/>
        </w:rPr>
      </w:pPr>
      <w:r w:rsidRPr="00965458">
        <w:rPr>
          <w:sz w:val="4"/>
          <w:szCs w:val="4"/>
        </w:rPr>
        <w:t>We offer a user-friendly version of the database allowing users to easily select relative poverty variables and poverty alleviation variables for (a group of) countries and/or specific data years via pivot tables. Somewhat arbitrary we labeled countries as follows:</w:t>
      </w:r>
    </w:p>
    <w:p w14:paraId="61106E72" w14:textId="77777777" w:rsidR="00BF056F" w:rsidRPr="00965458" w:rsidRDefault="00BF056F" w:rsidP="00BF056F">
      <w:pPr>
        <w:ind w:left="720"/>
        <w:rPr>
          <w:sz w:val="4"/>
          <w:szCs w:val="4"/>
        </w:rPr>
      </w:pPr>
      <w:r w:rsidRPr="00965458">
        <w:rPr>
          <w:sz w:val="4"/>
          <w:szCs w:val="4"/>
        </w:rPr>
        <w:t>Anglo-Saxon (3): Australia, Canada and United States;</w:t>
      </w:r>
    </w:p>
    <w:p w14:paraId="4E69F237" w14:textId="77777777" w:rsidR="00BF056F" w:rsidRPr="00965458" w:rsidRDefault="00BF056F" w:rsidP="00BF056F">
      <w:pPr>
        <w:ind w:left="720"/>
        <w:rPr>
          <w:sz w:val="4"/>
          <w:szCs w:val="4"/>
        </w:rPr>
      </w:pPr>
      <w:r w:rsidRPr="00965458">
        <w:rPr>
          <w:sz w:val="4"/>
          <w:szCs w:val="4"/>
        </w:rPr>
        <w:t>EU15 (14): Austria, Belgium, Denmark, Finland, France, Germany, Greece, Ireland, Italy, Luxembourg, Netherlands, Spain, Sweden and United Kingdom;</w:t>
      </w:r>
    </w:p>
    <w:p w14:paraId="517E09E9" w14:textId="77777777" w:rsidR="00BF056F" w:rsidRPr="00965458" w:rsidRDefault="00BF056F" w:rsidP="00BF056F">
      <w:pPr>
        <w:ind w:left="720"/>
        <w:rPr>
          <w:sz w:val="4"/>
          <w:szCs w:val="4"/>
        </w:rPr>
      </w:pPr>
      <w:r w:rsidRPr="00965458">
        <w:rPr>
          <w:sz w:val="4"/>
          <w:szCs w:val="4"/>
        </w:rPr>
        <w:t>CEE (7): Czech Republic, Estonia, Hungary, Lithuania, Poland, Slovakia and Slovenia;</w:t>
      </w:r>
    </w:p>
    <w:p w14:paraId="6B4F18FE" w14:textId="77777777" w:rsidR="00BF056F" w:rsidRPr="00965458" w:rsidRDefault="00BF056F" w:rsidP="00BF056F">
      <w:pPr>
        <w:ind w:left="720"/>
        <w:rPr>
          <w:sz w:val="4"/>
          <w:szCs w:val="4"/>
        </w:rPr>
      </w:pPr>
      <w:r w:rsidRPr="00965458">
        <w:rPr>
          <w:sz w:val="4"/>
          <w:szCs w:val="4"/>
        </w:rPr>
        <w:t>Europe – other (5): Georgia, Iceland, Norway, Serbia and Switzerland;</w:t>
      </w:r>
    </w:p>
    <w:p w14:paraId="547EB0F3" w14:textId="77777777" w:rsidR="00BF056F" w:rsidRPr="00965458" w:rsidRDefault="00BF056F" w:rsidP="00BF056F">
      <w:pPr>
        <w:ind w:left="720"/>
        <w:rPr>
          <w:sz w:val="4"/>
          <w:szCs w:val="4"/>
        </w:rPr>
      </w:pPr>
      <w:r w:rsidRPr="00965458">
        <w:rPr>
          <w:sz w:val="4"/>
          <w:szCs w:val="4"/>
        </w:rPr>
        <w:t>BRICS (5): Brazil, China, India, Russia and South Africa;</w:t>
      </w:r>
    </w:p>
    <w:p w14:paraId="1B572AAE" w14:textId="77777777" w:rsidR="00BF056F" w:rsidRPr="00965458" w:rsidRDefault="00BF056F" w:rsidP="00BF056F">
      <w:pPr>
        <w:ind w:left="720"/>
        <w:rPr>
          <w:sz w:val="4"/>
          <w:szCs w:val="4"/>
        </w:rPr>
      </w:pPr>
      <w:r w:rsidRPr="00965458">
        <w:rPr>
          <w:sz w:val="4"/>
          <w:szCs w:val="4"/>
        </w:rPr>
        <w:t>Latin America (10): Chile, Colombia, Dominican Republic, Guatemala, Mexico, Panama, Paraguay, Peru and Uruguay;</w:t>
      </w:r>
    </w:p>
    <w:p w14:paraId="7A0D04DD" w14:textId="77777777" w:rsidR="00BF056F" w:rsidRPr="00965458" w:rsidRDefault="00BF056F" w:rsidP="00BF056F">
      <w:pPr>
        <w:ind w:left="720"/>
        <w:rPr>
          <w:sz w:val="4"/>
          <w:szCs w:val="4"/>
        </w:rPr>
      </w:pPr>
      <w:r w:rsidRPr="00965458">
        <w:rPr>
          <w:sz w:val="4"/>
          <w:szCs w:val="4"/>
        </w:rPr>
        <w:t>Middle East (2): Egypt and Israel;</w:t>
      </w:r>
    </w:p>
    <w:p w14:paraId="60808034" w14:textId="77777777" w:rsidR="00BF056F" w:rsidRPr="00965458" w:rsidRDefault="00BF056F" w:rsidP="00BF056F">
      <w:pPr>
        <w:ind w:left="720"/>
        <w:rPr>
          <w:sz w:val="4"/>
          <w:szCs w:val="4"/>
        </w:rPr>
      </w:pPr>
      <w:r w:rsidRPr="00965458">
        <w:rPr>
          <w:sz w:val="4"/>
          <w:szCs w:val="4"/>
        </w:rPr>
        <w:t>South-East Asia (3): Japan, South Korea and Taiwan.</w:t>
      </w:r>
    </w:p>
    <w:p w14:paraId="3CC336B7" w14:textId="77777777" w:rsidR="00BF056F" w:rsidRPr="00965458" w:rsidRDefault="00BF056F" w:rsidP="00BF056F">
      <w:pPr>
        <w:rPr>
          <w:sz w:val="4"/>
          <w:szCs w:val="4"/>
        </w:rPr>
      </w:pPr>
      <w:r w:rsidRPr="00965458">
        <w:rPr>
          <w:sz w:val="4"/>
          <w:szCs w:val="4"/>
        </w:rPr>
        <w:t>The LIS staff implemented a major LIS Database template revision linked to the release of the Wave VII (centered on 2007) microdata. Most components of this revised template have also been applied, retroactively, to all earlier waves of the microdata. The revised template increased both comparability over-time and cross-national. As a result, most figures of our assembled dataset on poverty alleviation are – unfortunately - not directly comparable with the figures produced before. To obtain a consistent time-series, all calculations were done using the new 2011 LIS Template.</w:t>
      </w:r>
    </w:p>
    <w:p w14:paraId="2816CC92" w14:textId="77777777" w:rsidR="00BF056F" w:rsidRPr="00965458" w:rsidRDefault="00BF056F" w:rsidP="00BF056F">
      <w:pPr>
        <w:rPr>
          <w:sz w:val="4"/>
          <w:szCs w:val="4"/>
        </w:rPr>
      </w:pPr>
      <w:r w:rsidRPr="00965458">
        <w:rPr>
          <w:sz w:val="4"/>
          <w:szCs w:val="4"/>
        </w:rPr>
        <w:t>A decomposition of relative poverty rates by income source. A description of the decomposition method of relative poverty rates is given in Annex C.</w:t>
      </w:r>
    </w:p>
    <w:p w14:paraId="0DB2B876" w14:textId="77777777" w:rsidR="00BF056F" w:rsidRPr="00965458" w:rsidRDefault="00BF056F" w:rsidP="00BF056F">
      <w:pPr>
        <w:rPr>
          <w:sz w:val="4"/>
          <w:szCs w:val="4"/>
        </w:rPr>
      </w:pPr>
      <w:r w:rsidRPr="00965458">
        <w:rPr>
          <w:sz w:val="4"/>
          <w:szCs w:val="4"/>
        </w:rPr>
        <w:t>Based on the current assembled dataset, we explore how relative poverty rates have evolved across countries and over time and what effects of poverty alleviation via T/B-systems are. Our dataset offers a number of measures of relative poverty and poverty alleviation in developing and middle income countries, namely:</w:t>
      </w:r>
    </w:p>
    <w:p w14:paraId="1C5B3BEB" w14:textId="77777777" w:rsidR="00BF056F" w:rsidRPr="00965458" w:rsidRDefault="00BF056F" w:rsidP="00BF056F">
      <w:pPr>
        <w:ind w:left="720"/>
        <w:rPr>
          <w:sz w:val="4"/>
          <w:szCs w:val="4"/>
        </w:rPr>
      </w:pPr>
      <w:r w:rsidRPr="00965458">
        <w:rPr>
          <w:sz w:val="4"/>
          <w:szCs w:val="4"/>
        </w:rPr>
        <w:t>1) LIS descriptives: Median and mean equivalized income, gross versus net information of income and the number of observation for each wave (= 339 datasets; 49 countries over time; 6,588,391 disposable income observations).</w:t>
      </w:r>
    </w:p>
    <w:p w14:paraId="731670EC" w14:textId="77777777" w:rsidR="00BF056F" w:rsidRPr="00965458" w:rsidRDefault="00BF056F" w:rsidP="00BF056F">
      <w:pPr>
        <w:ind w:left="720"/>
        <w:rPr>
          <w:sz w:val="4"/>
          <w:szCs w:val="4"/>
        </w:rPr>
      </w:pPr>
      <w:r w:rsidRPr="00965458">
        <w:rPr>
          <w:sz w:val="4"/>
          <w:szCs w:val="4"/>
        </w:rPr>
        <w:t>[Table A1 in Excel Spreadsheet; a pivot table allows users to select countries and/or specific data years]</w:t>
      </w:r>
    </w:p>
    <w:p w14:paraId="3EF703AC" w14:textId="77777777" w:rsidR="00BF056F" w:rsidRPr="00965458" w:rsidRDefault="00BF056F" w:rsidP="00BF056F">
      <w:pPr>
        <w:ind w:left="720"/>
        <w:rPr>
          <w:sz w:val="4"/>
          <w:szCs w:val="4"/>
        </w:rPr>
      </w:pPr>
      <w:r w:rsidRPr="00965458">
        <w:rPr>
          <w:sz w:val="4"/>
          <w:szCs w:val="4"/>
        </w:rPr>
        <w:t>2) A measure of the extent of people lifted out of poverty by fiscal redistribution, as reflected in the difference between the poverty rate of pre-tax-transfer primary income and post-tax- transfer disposable income. We offer measures of both absolute poverty alleviation (Poverty pri</w:t>
      </w:r>
    </w:p>
    <w:p w14:paraId="2554B3BB" w14:textId="77777777" w:rsidR="00BF056F" w:rsidRPr="00965458" w:rsidRDefault="00BF056F" w:rsidP="00BF056F">
      <w:pPr>
        <w:ind w:left="720"/>
        <w:rPr>
          <w:sz w:val="4"/>
          <w:szCs w:val="4"/>
        </w:rPr>
      </w:pPr>
      <w:r w:rsidRPr="00965458">
        <w:rPr>
          <w:sz w:val="4"/>
          <w:szCs w:val="4"/>
        </w:rPr>
        <w:t>- Poverty dhi) and relative poverty alleviation ((Poverty pri - Poverty dhi)/ Poverty pri). All figures</w:t>
      </w:r>
    </w:p>
    <w:p w14:paraId="3D7FC308" w14:textId="77777777" w:rsidR="00BF056F" w:rsidRPr="00965458" w:rsidRDefault="00BF056F" w:rsidP="00BF056F">
      <w:pPr>
        <w:ind w:left="720"/>
        <w:rPr>
          <w:sz w:val="4"/>
          <w:szCs w:val="4"/>
        </w:rPr>
      </w:pPr>
      <w:r w:rsidRPr="00965458">
        <w:rPr>
          <w:sz w:val="4"/>
          <w:szCs w:val="4"/>
        </w:rPr>
        <w:t>are presented for several poverty thresholds (PL40, PL50 and PL60). Moreover, figures for the average normalized poverty gap (FGT(1)) are presented, applied to a threshold of 60 percent of median income.</w:t>
      </w:r>
    </w:p>
    <w:p w14:paraId="6969E94A" w14:textId="77777777" w:rsidR="00BF056F" w:rsidRPr="00965458" w:rsidRDefault="00BF056F" w:rsidP="00BF056F">
      <w:pPr>
        <w:ind w:left="720"/>
        <w:rPr>
          <w:sz w:val="4"/>
          <w:szCs w:val="4"/>
        </w:rPr>
      </w:pPr>
      <w:r w:rsidRPr="00965458">
        <w:rPr>
          <w:sz w:val="4"/>
          <w:szCs w:val="4"/>
        </w:rPr>
        <w:t>[Table A2 in Excel Spreadsheet; a pivot table allows users to select countries and/or specific data years]</w:t>
      </w:r>
    </w:p>
    <w:p w14:paraId="1F279E7E" w14:textId="77777777" w:rsidR="00BF056F" w:rsidRPr="00965458" w:rsidRDefault="00BF056F" w:rsidP="00BF056F">
      <w:pPr>
        <w:ind w:left="720"/>
        <w:rPr>
          <w:sz w:val="4"/>
          <w:szCs w:val="4"/>
        </w:rPr>
      </w:pPr>
      <w:r w:rsidRPr="00965458">
        <w:rPr>
          <w:sz w:val="4"/>
          <w:szCs w:val="4"/>
        </w:rPr>
        <w:t>3) Poverty rates (pre-tax-transfer primary income and post-tax-transfer disposable income) are presented for age-groups: Total population, Working-age population, Children and the Elderly.</w:t>
      </w:r>
    </w:p>
    <w:p w14:paraId="4DF7FCBF" w14:textId="77777777" w:rsidR="00BF056F" w:rsidRPr="00965458" w:rsidRDefault="00BF056F" w:rsidP="00BF056F">
      <w:pPr>
        <w:ind w:left="720"/>
        <w:rPr>
          <w:sz w:val="4"/>
          <w:szCs w:val="4"/>
        </w:rPr>
      </w:pPr>
      <w:r w:rsidRPr="00965458">
        <w:rPr>
          <w:sz w:val="4"/>
          <w:szCs w:val="4"/>
        </w:rPr>
        <w:t>[Table A3 in Excel Spreadsheet; a pivot table allows users to select countries and/or specific data years]</w:t>
      </w:r>
    </w:p>
    <w:p w14:paraId="3DA81556" w14:textId="77777777" w:rsidR="00BF056F" w:rsidRPr="00965458" w:rsidRDefault="00BF056F" w:rsidP="00BF056F">
      <w:pPr>
        <w:ind w:left="720"/>
        <w:rPr>
          <w:sz w:val="4"/>
          <w:szCs w:val="4"/>
        </w:rPr>
      </w:pPr>
      <w:r w:rsidRPr="00965458">
        <w:rPr>
          <w:sz w:val="4"/>
          <w:szCs w:val="4"/>
        </w:rPr>
        <w:t>4) Poverty rates of disposable income are presented for males and females as well.</w:t>
      </w:r>
    </w:p>
    <w:p w14:paraId="744757EF" w14:textId="77777777" w:rsidR="00BF056F" w:rsidRPr="00965458" w:rsidRDefault="00BF056F" w:rsidP="00BF056F">
      <w:pPr>
        <w:ind w:left="720"/>
        <w:rPr>
          <w:sz w:val="4"/>
          <w:szCs w:val="4"/>
        </w:rPr>
      </w:pPr>
      <w:r w:rsidRPr="00965458">
        <w:rPr>
          <w:sz w:val="4"/>
          <w:szCs w:val="4"/>
        </w:rPr>
        <w:t>[Table A4 in Excel Spreadsheet; a pivot table allows users to select countries and/or specific data years]</w:t>
      </w:r>
    </w:p>
    <w:p w14:paraId="700567E7" w14:textId="77777777" w:rsidR="00BF056F" w:rsidRPr="00965458" w:rsidRDefault="00BF056F" w:rsidP="00BF056F">
      <w:pPr>
        <w:ind w:left="720"/>
        <w:rPr>
          <w:sz w:val="4"/>
          <w:szCs w:val="4"/>
        </w:rPr>
      </w:pPr>
      <w:r w:rsidRPr="00965458">
        <w:rPr>
          <w:sz w:val="4"/>
          <w:szCs w:val="4"/>
        </w:rPr>
        <w:t>5) The average size of social transfers as a proportion of households’ pre-tax income (gross income), and a summary index of the degree to which transfers are targeted toward low- income groups. Our measure ranges from -1.0 (the poorest recipient receives all transfer income) to +1.0 (the richest recipient receives all transfer income).</w:t>
      </w:r>
    </w:p>
    <w:p w14:paraId="1A700155" w14:textId="77777777" w:rsidR="00BF056F" w:rsidRPr="00965458" w:rsidRDefault="00BF056F" w:rsidP="00BF056F">
      <w:pPr>
        <w:ind w:left="720"/>
        <w:rPr>
          <w:sz w:val="4"/>
          <w:szCs w:val="4"/>
        </w:rPr>
      </w:pPr>
      <w:r w:rsidRPr="00965458">
        <w:rPr>
          <w:sz w:val="4"/>
          <w:szCs w:val="4"/>
        </w:rPr>
        <w:t>[Table A5 in Excel Spreadsheet; a pivot table allows users to select countries and/or specific data years]</w:t>
      </w:r>
    </w:p>
    <w:p w14:paraId="55EFC975" w14:textId="77777777" w:rsidR="00BF056F" w:rsidRPr="00965458" w:rsidRDefault="00BF056F" w:rsidP="00BF056F">
      <w:pPr>
        <w:rPr>
          <w:rStyle w:val="StyleUnderline"/>
        </w:rPr>
      </w:pPr>
      <w:r w:rsidRPr="00965458">
        <w:rPr>
          <w:sz w:val="16"/>
        </w:rPr>
        <w:t xml:space="preserve">In order to disentangle relative poverty even further by income source two </w:t>
      </w:r>
      <w:r w:rsidRPr="00965458">
        <w:rPr>
          <w:rStyle w:val="StyleUnderline"/>
        </w:rPr>
        <w:t xml:space="preserve">additional </w:t>
      </w:r>
      <w:r w:rsidRPr="003756C8">
        <w:rPr>
          <w:rStyle w:val="Emphasis"/>
        </w:rPr>
        <w:t>stat</w:t>
      </w:r>
      <w:r w:rsidRPr="00965458">
        <w:rPr>
          <w:rStyle w:val="StyleUnderline"/>
        </w:rPr>
        <w:t>istic</w:t>
      </w:r>
      <w:r w:rsidRPr="003756C8">
        <w:rPr>
          <w:rStyle w:val="Emphasis"/>
        </w:rPr>
        <w:t>s</w:t>
      </w:r>
      <w:r w:rsidRPr="00965458">
        <w:rPr>
          <w:rStyle w:val="StyleUnderline"/>
        </w:rPr>
        <w:t xml:space="preserve"> are provided for:</w:t>
      </w:r>
    </w:p>
    <w:p w14:paraId="6B107474" w14:textId="77777777" w:rsidR="00BF056F" w:rsidRPr="00965458" w:rsidRDefault="00BF056F" w:rsidP="00BF056F">
      <w:pPr>
        <w:ind w:left="720"/>
        <w:rPr>
          <w:sz w:val="16"/>
        </w:rPr>
      </w:pPr>
      <w:r w:rsidRPr="00965458">
        <w:rPr>
          <w:sz w:val="16"/>
        </w:rPr>
        <w:t>6) The budget size that is associated with several social transfers. The average size of a social transfer is defined as a proportion of households’ gross income (codes refer to LIS Household Income Components List; see Annex A for details):</w:t>
      </w:r>
    </w:p>
    <w:p w14:paraId="71507602" w14:textId="77777777" w:rsidR="00BF056F" w:rsidRPr="00965458" w:rsidRDefault="00BF056F" w:rsidP="00BF056F">
      <w:pPr>
        <w:ind w:left="720"/>
        <w:rPr>
          <w:sz w:val="16"/>
        </w:rPr>
      </w:pPr>
      <w:r w:rsidRPr="00965458">
        <w:rPr>
          <w:sz w:val="16"/>
        </w:rPr>
        <w:t>a) Old-age/disability/survivor transfers (hitsil+hitsup+hitsudi+hitsap)</w:t>
      </w:r>
    </w:p>
    <w:p w14:paraId="36CC0BE9" w14:textId="77777777" w:rsidR="00BF056F" w:rsidRPr="00965458" w:rsidRDefault="00BF056F" w:rsidP="00BF056F">
      <w:pPr>
        <w:ind w:left="720"/>
        <w:rPr>
          <w:sz w:val="16"/>
        </w:rPr>
      </w:pPr>
      <w:r w:rsidRPr="00965458">
        <w:rPr>
          <w:sz w:val="16"/>
        </w:rPr>
        <w:t>b) Sickness transfers (hitsissi+hitsiswi)</w:t>
      </w:r>
    </w:p>
    <w:p w14:paraId="4CF1B3C0" w14:textId="77777777" w:rsidR="00BF056F" w:rsidRPr="00965458" w:rsidRDefault="00BF056F" w:rsidP="00BF056F">
      <w:pPr>
        <w:ind w:left="720"/>
        <w:rPr>
          <w:sz w:val="16"/>
        </w:rPr>
      </w:pPr>
      <w:r w:rsidRPr="00965458">
        <w:rPr>
          <w:sz w:val="16"/>
        </w:rPr>
        <w:t>c) Family/children transfers (hitsisma+hitsufa+hitsafa)</w:t>
      </w:r>
    </w:p>
    <w:p w14:paraId="6F8998E0" w14:textId="77777777" w:rsidR="00BF056F" w:rsidRPr="00965458" w:rsidRDefault="00BF056F" w:rsidP="00BF056F">
      <w:pPr>
        <w:ind w:left="720"/>
        <w:rPr>
          <w:sz w:val="16"/>
        </w:rPr>
      </w:pPr>
      <w:r w:rsidRPr="00965458">
        <w:rPr>
          <w:sz w:val="16"/>
        </w:rPr>
        <w:t>d) Education transfers (hitsued+hitsaed)</w:t>
      </w:r>
    </w:p>
    <w:p w14:paraId="0CBAB833" w14:textId="77777777" w:rsidR="00BF056F" w:rsidRPr="00965458" w:rsidRDefault="00BF056F" w:rsidP="00BF056F">
      <w:pPr>
        <w:ind w:left="720"/>
        <w:rPr>
          <w:sz w:val="16"/>
        </w:rPr>
      </w:pPr>
      <w:r w:rsidRPr="00965458">
        <w:rPr>
          <w:sz w:val="16"/>
        </w:rPr>
        <w:t>e) Unemployment transfers (hitsisun+hitsuun+hitsaun)</w:t>
      </w:r>
    </w:p>
    <w:p w14:paraId="72392283" w14:textId="77777777" w:rsidR="00BF056F" w:rsidRPr="00965458" w:rsidRDefault="00BF056F" w:rsidP="00BF056F">
      <w:pPr>
        <w:ind w:left="720"/>
        <w:rPr>
          <w:sz w:val="16"/>
        </w:rPr>
      </w:pPr>
      <w:r w:rsidRPr="00965458">
        <w:rPr>
          <w:sz w:val="16"/>
        </w:rPr>
        <w:t>f) Housing transfers (hitsaho+hitsahe)</w:t>
      </w:r>
    </w:p>
    <w:p w14:paraId="14EDFF51" w14:textId="77777777" w:rsidR="00BF056F" w:rsidRPr="00965458" w:rsidRDefault="00BF056F" w:rsidP="00BF056F">
      <w:pPr>
        <w:ind w:left="720"/>
        <w:rPr>
          <w:sz w:val="16"/>
        </w:rPr>
      </w:pPr>
      <w:r w:rsidRPr="00965458">
        <w:rPr>
          <w:sz w:val="16"/>
        </w:rPr>
        <w:t>g) General/food/medical assistance transfers (hitsagen+hitsafo+hitsame)</w:t>
      </w:r>
    </w:p>
    <w:p w14:paraId="0968867E" w14:textId="77777777" w:rsidR="00BF056F" w:rsidRPr="00965458" w:rsidRDefault="00BF056F" w:rsidP="00BF056F">
      <w:pPr>
        <w:ind w:left="720"/>
        <w:rPr>
          <w:sz w:val="16"/>
        </w:rPr>
      </w:pPr>
      <w:r w:rsidRPr="00965458">
        <w:rPr>
          <w:sz w:val="16"/>
        </w:rPr>
        <w:t>h) Other transfers (all social transfers minus transfers a to g)</w:t>
      </w:r>
    </w:p>
    <w:p w14:paraId="09FC4EDE" w14:textId="77777777" w:rsidR="00BF056F" w:rsidRPr="00965458" w:rsidRDefault="00BF056F" w:rsidP="00BF056F">
      <w:pPr>
        <w:ind w:left="720"/>
        <w:rPr>
          <w:sz w:val="16"/>
        </w:rPr>
      </w:pPr>
      <w:r w:rsidRPr="00965458">
        <w:rPr>
          <w:sz w:val="16"/>
        </w:rPr>
        <w:t>i) Income taxes and social security contributions (hxit)</w:t>
      </w:r>
    </w:p>
    <w:p w14:paraId="2F6A4BE1" w14:textId="77777777" w:rsidR="00BF056F" w:rsidRPr="00965458" w:rsidRDefault="00BF056F" w:rsidP="00BF056F">
      <w:pPr>
        <w:ind w:left="720"/>
        <w:rPr>
          <w:sz w:val="16"/>
        </w:rPr>
      </w:pPr>
      <w:r w:rsidRPr="00965458">
        <w:rPr>
          <w:sz w:val="16"/>
        </w:rPr>
        <w:t>[Table A6 in Excel Spreadsheet; a pivot table allows users to select countries and/or specific data years]</w:t>
      </w:r>
    </w:p>
    <w:p w14:paraId="1BEDB72E" w14:textId="77777777" w:rsidR="00BF056F" w:rsidRPr="00965458" w:rsidRDefault="00BF056F" w:rsidP="00BF056F">
      <w:pPr>
        <w:ind w:left="720"/>
        <w:rPr>
          <w:sz w:val="16"/>
        </w:rPr>
      </w:pPr>
      <w:r w:rsidRPr="00965458">
        <w:rPr>
          <w:sz w:val="16"/>
        </w:rPr>
        <w:t xml:space="preserve">7) </w:t>
      </w:r>
      <w:r w:rsidRPr="003756C8">
        <w:rPr>
          <w:rStyle w:val="StyleUnderline"/>
          <w:highlight w:val="cyan"/>
        </w:rPr>
        <w:t>A measure of the extent of</w:t>
      </w:r>
      <w:r w:rsidRPr="0002696E">
        <w:rPr>
          <w:rStyle w:val="StyleUnderline"/>
        </w:rPr>
        <w:t xml:space="preserve"> people lifted out of poverty by </w:t>
      </w:r>
      <w:r w:rsidRPr="003756C8">
        <w:rPr>
          <w:rStyle w:val="Emphasis"/>
          <w:highlight w:val="cyan"/>
        </w:rPr>
        <w:t>fiscal redistribution</w:t>
      </w:r>
      <w:r w:rsidRPr="00965458">
        <w:rPr>
          <w:sz w:val="16"/>
        </w:rPr>
        <w:t xml:space="preserve"> that is </w:t>
      </w:r>
      <w:r w:rsidRPr="003756C8">
        <w:rPr>
          <w:rStyle w:val="StyleUnderline"/>
          <w:highlight w:val="cyan"/>
        </w:rPr>
        <w:t xml:space="preserve">associated with </w:t>
      </w:r>
      <w:r w:rsidRPr="003756C8">
        <w:rPr>
          <w:rStyle w:val="Emphasis"/>
          <w:highlight w:val="cyan"/>
        </w:rPr>
        <w:t>several</w:t>
      </w:r>
      <w:r w:rsidRPr="00965458">
        <w:rPr>
          <w:sz w:val="16"/>
        </w:rPr>
        <w:t xml:space="preserve"> social </w:t>
      </w:r>
      <w:r w:rsidRPr="003756C8">
        <w:rPr>
          <w:rStyle w:val="StyleUnderline"/>
          <w:highlight w:val="cyan"/>
        </w:rPr>
        <w:t>transfers and</w:t>
      </w:r>
      <w:r w:rsidRPr="00965458">
        <w:rPr>
          <w:sz w:val="16"/>
        </w:rPr>
        <w:t xml:space="preserve"> income </w:t>
      </w:r>
      <w:r w:rsidRPr="003756C8">
        <w:rPr>
          <w:rStyle w:val="StyleUnderline"/>
          <w:highlight w:val="cyan"/>
        </w:rPr>
        <w:t>taxes</w:t>
      </w:r>
      <w:r w:rsidRPr="00965458">
        <w:rPr>
          <w:rStyle w:val="StyleUnderline"/>
        </w:rPr>
        <w:t xml:space="preserve"> and social security contributions</w:t>
      </w:r>
      <w:r w:rsidRPr="00965458">
        <w:rPr>
          <w:sz w:val="16"/>
        </w:rPr>
        <w:t xml:space="preserve"> (codes refer to LIS Household Income Components List; see Annex A for details):</w:t>
      </w:r>
    </w:p>
    <w:p w14:paraId="09991B48" w14:textId="77777777" w:rsidR="00BF056F" w:rsidRPr="00965458" w:rsidRDefault="00BF056F" w:rsidP="00BF056F">
      <w:pPr>
        <w:ind w:left="720"/>
        <w:rPr>
          <w:sz w:val="16"/>
        </w:rPr>
      </w:pPr>
      <w:r w:rsidRPr="00965458">
        <w:rPr>
          <w:sz w:val="16"/>
        </w:rPr>
        <w:t xml:space="preserve">a) </w:t>
      </w:r>
      <w:r w:rsidRPr="003756C8">
        <w:rPr>
          <w:rStyle w:val="StyleUnderline"/>
          <w:highlight w:val="cyan"/>
        </w:rPr>
        <w:t>Old-age/disability/survivor</w:t>
      </w:r>
      <w:r w:rsidRPr="0002696E">
        <w:rPr>
          <w:rStyle w:val="StyleUnderline"/>
        </w:rPr>
        <w:t xml:space="preserve"> transfers</w:t>
      </w:r>
      <w:r w:rsidRPr="0002696E">
        <w:rPr>
          <w:sz w:val="16"/>
        </w:rPr>
        <w:t xml:space="preserve"> (hi</w:t>
      </w:r>
      <w:r w:rsidRPr="00965458">
        <w:rPr>
          <w:sz w:val="16"/>
        </w:rPr>
        <w:t>tsil+hitsup+hitsudi+hitsap)</w:t>
      </w:r>
    </w:p>
    <w:p w14:paraId="51B85C24" w14:textId="77777777" w:rsidR="00BF056F" w:rsidRPr="00965458" w:rsidRDefault="00BF056F" w:rsidP="00BF056F">
      <w:pPr>
        <w:ind w:left="720"/>
        <w:rPr>
          <w:sz w:val="16"/>
        </w:rPr>
      </w:pPr>
      <w:r w:rsidRPr="00965458">
        <w:rPr>
          <w:sz w:val="16"/>
        </w:rPr>
        <w:t xml:space="preserve">b) </w:t>
      </w:r>
      <w:r w:rsidRPr="003756C8">
        <w:rPr>
          <w:rStyle w:val="StyleUnderline"/>
          <w:highlight w:val="cyan"/>
        </w:rPr>
        <w:t>Sickness</w:t>
      </w:r>
      <w:r w:rsidRPr="00965458">
        <w:rPr>
          <w:rStyle w:val="StyleUnderline"/>
        </w:rPr>
        <w:t xml:space="preserve"> transfers</w:t>
      </w:r>
      <w:r w:rsidRPr="00965458">
        <w:rPr>
          <w:sz w:val="16"/>
        </w:rPr>
        <w:t xml:space="preserve"> (hitsissi+hitsiswi)</w:t>
      </w:r>
    </w:p>
    <w:p w14:paraId="28B3B9C1" w14:textId="77777777" w:rsidR="00BF056F" w:rsidRPr="00965458" w:rsidRDefault="00BF056F" w:rsidP="00BF056F">
      <w:pPr>
        <w:ind w:left="720"/>
        <w:rPr>
          <w:sz w:val="16"/>
        </w:rPr>
      </w:pPr>
      <w:r w:rsidRPr="00965458">
        <w:rPr>
          <w:sz w:val="16"/>
        </w:rPr>
        <w:t xml:space="preserve">c) </w:t>
      </w:r>
      <w:r w:rsidRPr="003756C8">
        <w:rPr>
          <w:rStyle w:val="StyleUnderline"/>
          <w:highlight w:val="cyan"/>
        </w:rPr>
        <w:t>Family</w:t>
      </w:r>
      <w:r w:rsidRPr="00965458">
        <w:rPr>
          <w:rStyle w:val="StyleUnderline"/>
        </w:rPr>
        <w:t>/children transfers</w:t>
      </w:r>
      <w:r w:rsidRPr="00965458">
        <w:rPr>
          <w:sz w:val="16"/>
        </w:rPr>
        <w:t xml:space="preserve"> (hitsisma+hitsufa+hitsafa)</w:t>
      </w:r>
    </w:p>
    <w:p w14:paraId="11E9F171" w14:textId="77777777" w:rsidR="00BF056F" w:rsidRPr="00965458" w:rsidRDefault="00BF056F" w:rsidP="00BF056F">
      <w:pPr>
        <w:ind w:left="720"/>
        <w:rPr>
          <w:sz w:val="16"/>
        </w:rPr>
      </w:pPr>
      <w:r w:rsidRPr="00965458">
        <w:rPr>
          <w:sz w:val="16"/>
        </w:rPr>
        <w:t xml:space="preserve">d) </w:t>
      </w:r>
      <w:r w:rsidRPr="003756C8">
        <w:rPr>
          <w:rStyle w:val="StyleUnderline"/>
          <w:highlight w:val="cyan"/>
        </w:rPr>
        <w:t>Education</w:t>
      </w:r>
      <w:r w:rsidRPr="00965458">
        <w:rPr>
          <w:rStyle w:val="StyleUnderline"/>
        </w:rPr>
        <w:t xml:space="preserve"> transfers</w:t>
      </w:r>
      <w:r w:rsidRPr="00965458">
        <w:rPr>
          <w:sz w:val="16"/>
        </w:rPr>
        <w:t xml:space="preserve"> (hitsued+hitsaed)</w:t>
      </w:r>
    </w:p>
    <w:p w14:paraId="56E024BC" w14:textId="77777777" w:rsidR="00BF056F" w:rsidRPr="00965458" w:rsidRDefault="00BF056F" w:rsidP="00BF056F">
      <w:pPr>
        <w:ind w:left="720"/>
        <w:rPr>
          <w:sz w:val="16"/>
        </w:rPr>
      </w:pPr>
      <w:r w:rsidRPr="00965458">
        <w:rPr>
          <w:sz w:val="16"/>
        </w:rPr>
        <w:t xml:space="preserve">e) </w:t>
      </w:r>
      <w:r w:rsidRPr="003756C8">
        <w:rPr>
          <w:rStyle w:val="StyleUnderline"/>
          <w:highlight w:val="cyan"/>
        </w:rPr>
        <w:t>Unemployment</w:t>
      </w:r>
      <w:r w:rsidRPr="00965458">
        <w:rPr>
          <w:rStyle w:val="StyleUnderline"/>
        </w:rPr>
        <w:t xml:space="preserve"> transfers</w:t>
      </w:r>
      <w:r w:rsidRPr="00965458">
        <w:rPr>
          <w:sz w:val="16"/>
        </w:rPr>
        <w:t xml:space="preserve"> (hitsisun+hitsuun+hitsaun)</w:t>
      </w:r>
    </w:p>
    <w:p w14:paraId="6FEE3256" w14:textId="77777777" w:rsidR="00BF056F" w:rsidRPr="00965458" w:rsidRDefault="00BF056F" w:rsidP="00BF056F">
      <w:pPr>
        <w:ind w:left="720"/>
        <w:rPr>
          <w:sz w:val="16"/>
        </w:rPr>
      </w:pPr>
      <w:r w:rsidRPr="00965458">
        <w:rPr>
          <w:sz w:val="16"/>
        </w:rPr>
        <w:t xml:space="preserve">f) </w:t>
      </w:r>
      <w:r w:rsidRPr="003756C8">
        <w:rPr>
          <w:rStyle w:val="StyleUnderline"/>
          <w:highlight w:val="cyan"/>
        </w:rPr>
        <w:t>Housing</w:t>
      </w:r>
      <w:r w:rsidRPr="00965458">
        <w:rPr>
          <w:rStyle w:val="StyleUnderline"/>
        </w:rPr>
        <w:t xml:space="preserve"> transfers</w:t>
      </w:r>
      <w:r w:rsidRPr="00965458">
        <w:rPr>
          <w:sz w:val="16"/>
        </w:rPr>
        <w:t xml:space="preserve"> (hitsaho+hitsahe)</w:t>
      </w:r>
    </w:p>
    <w:p w14:paraId="200DF89E" w14:textId="77777777" w:rsidR="00BF056F" w:rsidRPr="00965458" w:rsidRDefault="00BF056F" w:rsidP="00BF056F">
      <w:pPr>
        <w:ind w:left="720"/>
        <w:rPr>
          <w:sz w:val="16"/>
        </w:rPr>
      </w:pPr>
      <w:r w:rsidRPr="00965458">
        <w:rPr>
          <w:sz w:val="16"/>
        </w:rPr>
        <w:t xml:space="preserve">g) </w:t>
      </w:r>
      <w:r w:rsidRPr="0002696E">
        <w:rPr>
          <w:rStyle w:val="StyleUnderline"/>
        </w:rPr>
        <w:t>General</w:t>
      </w:r>
      <w:r w:rsidRPr="00965458">
        <w:rPr>
          <w:rStyle w:val="StyleUnderline"/>
        </w:rPr>
        <w:t>/food/</w:t>
      </w:r>
      <w:r w:rsidRPr="003756C8">
        <w:rPr>
          <w:rStyle w:val="StyleUnderline"/>
          <w:highlight w:val="cyan"/>
        </w:rPr>
        <w:t>medical</w:t>
      </w:r>
      <w:r w:rsidRPr="00965458">
        <w:rPr>
          <w:rStyle w:val="StyleUnderline"/>
        </w:rPr>
        <w:t xml:space="preserve"> assistance transfers</w:t>
      </w:r>
      <w:r w:rsidRPr="00965458">
        <w:rPr>
          <w:sz w:val="16"/>
        </w:rPr>
        <w:t xml:space="preserve"> (hitsagen+hitsafo+hitsame)</w:t>
      </w:r>
    </w:p>
    <w:p w14:paraId="5307841D" w14:textId="77777777" w:rsidR="00BF056F" w:rsidRPr="00965458" w:rsidRDefault="00BF056F" w:rsidP="00BF056F">
      <w:pPr>
        <w:ind w:left="720"/>
        <w:rPr>
          <w:sz w:val="16"/>
        </w:rPr>
      </w:pPr>
      <w:r w:rsidRPr="00965458">
        <w:rPr>
          <w:sz w:val="16"/>
        </w:rPr>
        <w:t xml:space="preserve">h) </w:t>
      </w:r>
      <w:r w:rsidRPr="003756C8">
        <w:rPr>
          <w:rStyle w:val="StyleUnderline"/>
          <w:highlight w:val="cyan"/>
        </w:rPr>
        <w:t>Other transfers</w:t>
      </w:r>
      <w:r w:rsidRPr="00965458">
        <w:rPr>
          <w:sz w:val="16"/>
        </w:rPr>
        <w:t xml:space="preserve"> (all social transfers minus transfers a to g)</w:t>
      </w:r>
    </w:p>
    <w:p w14:paraId="626427A5" w14:textId="77777777" w:rsidR="00BF056F" w:rsidRPr="00965458" w:rsidRDefault="00BF056F" w:rsidP="00BF056F">
      <w:pPr>
        <w:ind w:left="720"/>
        <w:rPr>
          <w:sz w:val="16"/>
        </w:rPr>
      </w:pPr>
      <w:r w:rsidRPr="00965458">
        <w:rPr>
          <w:sz w:val="16"/>
        </w:rPr>
        <w:t xml:space="preserve">i) </w:t>
      </w:r>
      <w:r w:rsidRPr="00965458">
        <w:rPr>
          <w:rStyle w:val="StyleUnderline"/>
        </w:rPr>
        <w:t xml:space="preserve">Income </w:t>
      </w:r>
      <w:r w:rsidRPr="003756C8">
        <w:rPr>
          <w:rStyle w:val="StyleUnderline"/>
          <w:highlight w:val="cyan"/>
        </w:rPr>
        <w:t>taxes</w:t>
      </w:r>
      <w:r w:rsidRPr="00965458">
        <w:rPr>
          <w:rStyle w:val="StyleUnderline"/>
        </w:rPr>
        <w:t xml:space="preserve"> and social security contributions</w:t>
      </w:r>
      <w:r w:rsidRPr="00965458">
        <w:rPr>
          <w:sz w:val="16"/>
        </w:rPr>
        <w:t xml:space="preserve"> (hxit)</w:t>
      </w:r>
    </w:p>
    <w:p w14:paraId="3751E059" w14:textId="77777777" w:rsidR="00BF056F" w:rsidRPr="00965458" w:rsidRDefault="00BF056F" w:rsidP="00BF056F">
      <w:pPr>
        <w:ind w:left="720"/>
        <w:rPr>
          <w:sz w:val="16"/>
        </w:rPr>
      </w:pPr>
      <w:r w:rsidRPr="00965458">
        <w:rPr>
          <w:sz w:val="16"/>
        </w:rPr>
        <w:t>All results are presented for age-groups: Total population, Working-age population, Children and the Elderly.</w:t>
      </w:r>
    </w:p>
    <w:p w14:paraId="5B189664" w14:textId="77777777" w:rsidR="00BF056F" w:rsidRPr="00965458" w:rsidRDefault="00BF056F" w:rsidP="00BF056F">
      <w:pPr>
        <w:ind w:left="720"/>
        <w:rPr>
          <w:sz w:val="16"/>
        </w:rPr>
      </w:pPr>
      <w:r w:rsidRPr="00965458">
        <w:rPr>
          <w:sz w:val="16"/>
        </w:rPr>
        <w:t>[Table A7 in Excel Spreadsheet; a pivot table allows users to select countries and/or specific data years]</w:t>
      </w:r>
    </w:p>
    <w:p w14:paraId="594E4EEC" w14:textId="77777777" w:rsidR="00BF056F" w:rsidRPr="008858D6" w:rsidRDefault="00BF056F" w:rsidP="00BF056F">
      <w:pPr>
        <w:rPr>
          <w:sz w:val="16"/>
        </w:rPr>
      </w:pPr>
      <w:r w:rsidRPr="00965458">
        <w:rPr>
          <w:sz w:val="16"/>
        </w:rPr>
        <w:t>A description of the decomposition method of relative poverty rates is given in Annex C.</w:t>
      </w:r>
    </w:p>
    <w:p w14:paraId="2C369059" w14:textId="77777777" w:rsidR="00BF056F" w:rsidRDefault="00BF056F" w:rsidP="00BF056F">
      <w:pPr>
        <w:pStyle w:val="Heading4"/>
      </w:pPr>
      <w:r>
        <w:t xml:space="preserve">‘Taxes’ and ‘transfers’ are disaggregated, and transfers are more prominent than taxes. </w:t>
      </w:r>
    </w:p>
    <w:p w14:paraId="444C6D4A" w14:textId="77777777" w:rsidR="00BF056F" w:rsidRDefault="00BF056F" w:rsidP="00BF056F">
      <w:r w:rsidRPr="008D77CF">
        <w:rPr>
          <w:rStyle w:val="Style13ptBold"/>
        </w:rPr>
        <w:t>Jesuit ’</w:t>
      </w:r>
      <w:r>
        <w:rPr>
          <w:rStyle w:val="Style13ptBold"/>
        </w:rPr>
        <w:t xml:space="preserve">4 </w:t>
      </w:r>
      <w:r>
        <w:t>[David K. Jesuit and Vincent A. Mahler; November; Director of the School of Public Service and Global Citizenship and a Professor of Political Science at Central Michigan University; professor of Political Science at Loyola University Chicago; Luxembourg Income Study Working Paper Series, “State Redistribution in Comparative Perspective: A Cross-National Analysis of the Developed Countries,” Working Paper No. 392]</w:t>
      </w:r>
    </w:p>
    <w:p w14:paraId="43098A3F" w14:textId="77777777" w:rsidR="00BF056F" w:rsidRPr="00CA707D" w:rsidRDefault="00BF056F" w:rsidP="00BF056F">
      <w:pPr>
        <w:rPr>
          <w:sz w:val="16"/>
        </w:rPr>
      </w:pPr>
      <w:r w:rsidRPr="009C2697">
        <w:rPr>
          <w:rStyle w:val="StyleUnderline"/>
        </w:rPr>
        <w:t xml:space="preserve">Before beginning our discussion of </w:t>
      </w:r>
      <w:r w:rsidRPr="003756C8">
        <w:rPr>
          <w:rStyle w:val="Emphasis"/>
        </w:rPr>
        <w:t>fiscal redistribution</w:t>
      </w:r>
      <w:r w:rsidRPr="00CA707D">
        <w:rPr>
          <w:sz w:val="16"/>
        </w:rPr>
        <w:t xml:space="preserve">, it </w:t>
      </w:r>
      <w:r w:rsidRPr="009C2697">
        <w:rPr>
          <w:rStyle w:val="StyleUnderline"/>
        </w:rPr>
        <w:t>is necessary to briefly mention a few technical details</w:t>
      </w:r>
      <w:r w:rsidRPr="00CA707D">
        <w:rPr>
          <w:sz w:val="16"/>
        </w:rPr>
        <w:t xml:space="preserve">.3 </w:t>
      </w:r>
      <w:r w:rsidRPr="009C2697">
        <w:rPr>
          <w:rStyle w:val="StyleUnderline"/>
        </w:rPr>
        <w:t>Unlike most social indicators, the basic unit in measuring income is ordinarily not the individual but the household</w:t>
      </w:r>
      <w:r w:rsidRPr="00CA707D">
        <w:rPr>
          <w:sz w:val="16"/>
        </w:rPr>
        <w:t>, whose members (or single member) live together and pool their income. Since households vary in size, it is desirable to construct an "equivalency scale" that accounts for the number of household members, while at the same time accounting for economies of scale in supporting progressively larger households. In accordance with most work using the LIS data base, we have "equivalized" income by dividing household size by the square root of the number of household members, weighting households by the number of members they include. We thus compare income at the level of individuals, but in a way that accounts for the structure of the household in which they live. As to missing data, we have included households which report zero private sector income (i.e., all of their income is derived from the state) but have excluded the small number of households that report zero disposable (post-government) income, on the assumption that these households must</w:t>
      </w:r>
    </w:p>
    <w:p w14:paraId="60096EF9" w14:textId="77777777" w:rsidR="00BF056F" w:rsidRPr="00CA707D" w:rsidRDefault="00BF056F" w:rsidP="00BF056F">
      <w:pPr>
        <w:rPr>
          <w:sz w:val="16"/>
        </w:rPr>
      </w:pPr>
      <w:r w:rsidRPr="00CA707D">
        <w:rPr>
          <w:sz w:val="16"/>
        </w:rPr>
        <w:t>receive at least some income from unreported sources.</w:t>
      </w:r>
    </w:p>
    <w:p w14:paraId="64F3295C" w14:textId="77777777" w:rsidR="00BF056F" w:rsidRPr="00CA707D" w:rsidRDefault="00BF056F" w:rsidP="00BF056F">
      <w:pPr>
        <w:rPr>
          <w:sz w:val="16"/>
        </w:rPr>
      </w:pPr>
      <w:r w:rsidRPr="00CA707D">
        <w:rPr>
          <w:sz w:val="16"/>
        </w:rPr>
        <w:t>A second issue arises from the practice of some income surveys to, for reasons of confidentiality, "top code" the very highest incomes at some maximum value that varies from survey to survey, and the fact that there are some national differences in the underreporting of very high incomes. To account for this, we have employed the standard LIS conventions in this area, which top-code household income at 10 times the median of non-equivalized income (and also bottom-code income at 1 % of equivalized mean income) (Gottschalk and Smeeding, 1997).</w:t>
      </w:r>
    </w:p>
    <w:p w14:paraId="5F86A5A2" w14:textId="77777777" w:rsidR="00BF056F" w:rsidRPr="00CA707D" w:rsidRDefault="00BF056F" w:rsidP="00BF056F">
      <w:pPr>
        <w:rPr>
          <w:sz w:val="16"/>
        </w:rPr>
      </w:pPr>
      <w:r w:rsidRPr="009C2697">
        <w:rPr>
          <w:rStyle w:val="StyleUnderline"/>
        </w:rPr>
        <w:t>A third issue concerns the choice of a summary indicator of income inequality</w:t>
      </w:r>
      <w:r w:rsidRPr="00CA707D">
        <w:rPr>
          <w:sz w:val="16"/>
        </w:rPr>
        <w:t xml:space="preserve">. </w:t>
      </w:r>
      <w:r w:rsidRPr="009C2697">
        <w:rPr>
          <w:rStyle w:val="StyleUnderline"/>
        </w:rPr>
        <w:t>Although there are many available measures, each with its</w:t>
      </w:r>
      <w:r w:rsidRPr="00CA707D">
        <w:rPr>
          <w:sz w:val="16"/>
        </w:rPr>
        <w:t xml:space="preserve"> </w:t>
      </w:r>
      <w:r w:rsidRPr="009C2697">
        <w:rPr>
          <w:rStyle w:val="StyleUnderline"/>
        </w:rPr>
        <w:t xml:space="preserve">own advantages and disadvantages, by far the most common is the </w:t>
      </w:r>
      <w:r w:rsidRPr="003756C8">
        <w:rPr>
          <w:rStyle w:val="Emphasis"/>
        </w:rPr>
        <w:t>Gini index</w:t>
      </w:r>
      <w:r w:rsidRPr="00CA707D">
        <w:rPr>
          <w:sz w:val="16"/>
        </w:rPr>
        <w:t xml:space="preserve">, which ranges from 0 (all recipients receive exactly the same income) to 1.0 (one recipient receives all income).4 </w:t>
      </w:r>
      <w:r w:rsidRPr="009C2697">
        <w:rPr>
          <w:rStyle w:val="StyleUnderline"/>
        </w:rPr>
        <w:t xml:space="preserve">This is the indicator we will employ to summarize overall inequality </w:t>
      </w:r>
      <w:r w:rsidRPr="00CA707D">
        <w:rPr>
          <w:sz w:val="16"/>
        </w:rPr>
        <w:t>in pre- or post- government income. In addition, w</w:t>
      </w:r>
      <w:r w:rsidRPr="009C2697">
        <w:rPr>
          <w:rStyle w:val="StyleUnderline"/>
        </w:rPr>
        <w:t>e have calculated figures that focus specifically on the very lowest income groups</w:t>
      </w:r>
      <w:r w:rsidRPr="00CA707D">
        <w:rPr>
          <w:sz w:val="16"/>
        </w:rPr>
        <w:t>, employing a measure that taps both the number of those in poverty and the depth of their poverty.</w:t>
      </w:r>
    </w:p>
    <w:p w14:paraId="4B8D1151" w14:textId="77777777" w:rsidR="00BF056F" w:rsidRPr="00CA707D" w:rsidRDefault="00BF056F" w:rsidP="00BF056F">
      <w:pPr>
        <w:rPr>
          <w:sz w:val="16"/>
        </w:rPr>
      </w:pPr>
      <w:r w:rsidRPr="00CA707D">
        <w:rPr>
          <w:sz w:val="16"/>
        </w:rPr>
        <w:t>LIS surveys are organized into 5 "waves," centering on 1980, 1985, 1990, 1995 and 2000. Within each wave, the years of individual surveys vary slightly and national surveys are occasionally unavailable for a particular wave. In this study, we have focused on 59 LIS surveys for 13 developed countries covering the period between 1979 and 2000. In the interest of reporting only the most reliable and comparable data, we have intentionally chosen not to incorporate a number of other LIS surveys that have commonly been employed by those using the LIS data set in cross-national work. These include surveys for Austria, Italy, Ireland, Luxembourg and Spain, and the 1985, 1988, 1996 and 2000 Belgian surveys, all of which report income net of taxes and are thus unsuitable for assessing state redistribution;5 several "historical" surveys from the 1960s and 1970s, which offer data that cover an earlier period and are not as consistent</w:t>
      </w:r>
    </w:p>
    <w:p w14:paraId="7DDE259E" w14:textId="77777777" w:rsidR="00BF056F" w:rsidRPr="00CA707D" w:rsidRDefault="00BF056F" w:rsidP="00BF056F">
      <w:pPr>
        <w:rPr>
          <w:sz w:val="16"/>
        </w:rPr>
      </w:pPr>
      <w:r w:rsidRPr="00CA707D">
        <w:rPr>
          <w:sz w:val="16"/>
        </w:rPr>
        <w:t>definitionally as later surveys; the 1981 French survey, whose design is not completely consistent definitionally with that of earlier or later French surveys; the 1995 and 1997 Danish surveys, which were withdrawn by the LIS because of data problems in July, 2004; and surveys for Eastern European, Latin American and Asian countries.6</w:t>
      </w:r>
    </w:p>
    <w:p w14:paraId="4E560C65" w14:textId="77777777" w:rsidR="00BF056F" w:rsidRPr="009C2697" w:rsidRDefault="00BF056F" w:rsidP="00BF056F">
      <w:pPr>
        <w:rPr>
          <w:rStyle w:val="StyleUnderline"/>
        </w:rPr>
      </w:pPr>
      <w:r w:rsidRPr="003756C8">
        <w:rPr>
          <w:rStyle w:val="Emphasis"/>
        </w:rPr>
        <w:t>Fiscal redistribution</w:t>
      </w:r>
      <w:r w:rsidRPr="00CA707D">
        <w:rPr>
          <w:sz w:val="16"/>
        </w:rPr>
        <w:t xml:space="preserve">. </w:t>
      </w:r>
      <w:r w:rsidRPr="003756C8">
        <w:rPr>
          <w:rStyle w:val="StyleUnderline"/>
          <w:highlight w:val="cyan"/>
        </w:rPr>
        <w:t xml:space="preserve">The </w:t>
      </w:r>
      <w:r w:rsidRPr="003756C8">
        <w:rPr>
          <w:rStyle w:val="Emphasis"/>
          <w:highlight w:val="cyan"/>
        </w:rPr>
        <w:t>starting point</w:t>
      </w:r>
      <w:r w:rsidRPr="003756C8">
        <w:rPr>
          <w:rStyle w:val="StyleUnderline"/>
          <w:highlight w:val="cyan"/>
        </w:rPr>
        <w:t xml:space="preserve"> in computing</w:t>
      </w:r>
      <w:r w:rsidRPr="009C2697">
        <w:rPr>
          <w:rStyle w:val="StyleUnderline"/>
        </w:rPr>
        <w:t xml:space="preserve"> summary figures for income </w:t>
      </w:r>
      <w:r w:rsidRPr="003756C8">
        <w:rPr>
          <w:rStyle w:val="Emphasis"/>
          <w:highlight w:val="cyan"/>
        </w:rPr>
        <w:t>redistribution</w:t>
      </w:r>
      <w:r w:rsidRPr="003756C8">
        <w:rPr>
          <w:rStyle w:val="StyleUnderline"/>
          <w:highlight w:val="cyan"/>
        </w:rPr>
        <w:t xml:space="preserve"> is to measure</w:t>
      </w:r>
      <w:r w:rsidRPr="009C2697">
        <w:rPr>
          <w:rStyle w:val="StyleUnderline"/>
        </w:rPr>
        <w:t xml:space="preserve"> the distribution of </w:t>
      </w:r>
      <w:r w:rsidRPr="003756C8">
        <w:rPr>
          <w:rStyle w:val="StyleUnderline"/>
          <w:highlight w:val="cyan"/>
        </w:rPr>
        <w:t>pre-government income</w:t>
      </w:r>
      <w:r w:rsidRPr="00CA707D">
        <w:rPr>
          <w:sz w:val="16"/>
        </w:rPr>
        <w:t xml:space="preserve">. </w:t>
      </w:r>
      <w:r w:rsidRPr="009C2697">
        <w:rPr>
          <w:rStyle w:val="StyleUnderline"/>
        </w:rPr>
        <w:t>The</w:t>
      </w:r>
      <w:r w:rsidRPr="00CA707D">
        <w:rPr>
          <w:sz w:val="16"/>
        </w:rPr>
        <w:t xml:space="preserve"> first and </w:t>
      </w:r>
      <w:r w:rsidRPr="009C2697">
        <w:rPr>
          <w:rStyle w:val="StyleUnderline"/>
        </w:rPr>
        <w:t>most important source</w:t>
      </w:r>
      <w:r w:rsidRPr="00CA707D">
        <w:rPr>
          <w:sz w:val="16"/>
        </w:rPr>
        <w:t xml:space="preserve"> of pre-government income </w:t>
      </w:r>
      <w:r w:rsidRPr="009C2697">
        <w:rPr>
          <w:rStyle w:val="StyleUnderline"/>
        </w:rPr>
        <w:t>is earnings, which are comprised of wages and</w:t>
      </w:r>
      <w:r w:rsidRPr="00CA707D">
        <w:rPr>
          <w:sz w:val="16"/>
        </w:rPr>
        <w:t xml:space="preserve"> </w:t>
      </w:r>
      <w:r w:rsidRPr="009C2697">
        <w:rPr>
          <w:rStyle w:val="StyleUnderline"/>
        </w:rPr>
        <w:t>salaries, and income from self-</w:t>
      </w:r>
      <w:r w:rsidRPr="00CA707D">
        <w:rPr>
          <w:sz w:val="16"/>
        </w:rPr>
        <w:t xml:space="preserve">employment. </w:t>
      </w:r>
      <w:r w:rsidRPr="009C2697">
        <w:rPr>
          <w:rStyle w:val="StyleUnderline"/>
        </w:rPr>
        <w:t>To this figure we add income from property and from pensions</w:t>
      </w:r>
      <w:r w:rsidRPr="00CA707D">
        <w:rPr>
          <w:sz w:val="16"/>
        </w:rPr>
        <w:t xml:space="preserve"> of private and public sector employees to arrive at "market income" (LIS summary variable MI). Next, we add to market income three additional, relatively minor, sources of income: </w:t>
      </w:r>
      <w:r w:rsidRPr="009C2697">
        <w:rPr>
          <w:rStyle w:val="StyleUnderline"/>
        </w:rPr>
        <w:t>alimony and child support; "other regular private income</w:t>
      </w:r>
      <w:r w:rsidRPr="00CA707D">
        <w:rPr>
          <w:sz w:val="16"/>
        </w:rPr>
        <w:t>" (mainly income from relatives or private charities); and "</w:t>
      </w:r>
      <w:r w:rsidRPr="009C2697">
        <w:rPr>
          <w:rStyle w:val="StyleUnderline"/>
        </w:rPr>
        <w:t>other cash income</w:t>
      </w:r>
      <w:r w:rsidRPr="00CA707D">
        <w:rPr>
          <w:sz w:val="16"/>
        </w:rPr>
        <w:t>" (a miscellaneous category that reflects income from private sources). We call the total "private sector income," defined simply as pre-tax income that derives from the private sector.</w:t>
      </w:r>
    </w:p>
    <w:p w14:paraId="56264B0B" w14:textId="77777777" w:rsidR="00BF056F" w:rsidRPr="009C2697" w:rsidRDefault="00BF056F" w:rsidP="00BF056F">
      <w:pPr>
        <w:rPr>
          <w:rStyle w:val="StyleUnderline"/>
        </w:rPr>
      </w:pPr>
      <w:r w:rsidRPr="009C2697">
        <w:rPr>
          <w:rStyle w:val="StyleUnderline"/>
        </w:rPr>
        <w:t>In measuring the effect of direct state redistribution via taxes and transfers, it is first necessary to add to private sector income a number of social transfers.</w:t>
      </w:r>
      <w:r w:rsidRPr="00CA707D">
        <w:rPr>
          <w:sz w:val="16"/>
        </w:rPr>
        <w:t xml:space="preserve"> In LIS income surveys, </w:t>
      </w:r>
      <w:r w:rsidRPr="009C2697">
        <w:rPr>
          <w:rStyle w:val="StyleUnderline"/>
        </w:rPr>
        <w:t xml:space="preserve">the coverage of social benefits is quite extensive. </w:t>
      </w:r>
      <w:r w:rsidRPr="003756C8">
        <w:rPr>
          <w:rStyle w:val="StyleUnderline"/>
          <w:highlight w:val="cyan"/>
        </w:rPr>
        <w:t>The main categories are</w:t>
      </w:r>
      <w:r w:rsidRPr="009C2697">
        <w:rPr>
          <w:rStyle w:val="StyleUnderline"/>
        </w:rPr>
        <w:t xml:space="preserve"> social </w:t>
      </w:r>
      <w:r w:rsidRPr="003756C8">
        <w:rPr>
          <w:rStyle w:val="StyleUnderline"/>
          <w:highlight w:val="cyan"/>
        </w:rPr>
        <w:t>retirement</w:t>
      </w:r>
      <w:r w:rsidRPr="009C2697">
        <w:rPr>
          <w:rStyle w:val="StyleUnderline"/>
        </w:rPr>
        <w:t xml:space="preserve"> </w:t>
      </w:r>
      <w:r w:rsidRPr="003756C8">
        <w:rPr>
          <w:rStyle w:val="StyleUnderline"/>
          <w:highlight w:val="cyan"/>
        </w:rPr>
        <w:t>benefits</w:t>
      </w:r>
      <w:r w:rsidRPr="00CA707D">
        <w:rPr>
          <w:sz w:val="16"/>
        </w:rPr>
        <w:t xml:space="preserve">; universal child and family allowances; </w:t>
      </w:r>
      <w:r w:rsidRPr="009C2697">
        <w:rPr>
          <w:rStyle w:val="StyleUnderline"/>
        </w:rPr>
        <w:t>unemployment compensation</w:t>
      </w:r>
      <w:r w:rsidRPr="00CA707D">
        <w:rPr>
          <w:sz w:val="16"/>
        </w:rPr>
        <w:t>; sick pay; accident pay; disability pay; maternity pay; military/veterans/ war benefits; "other social insurance"; "</w:t>
      </w:r>
      <w:r w:rsidRPr="009C2697">
        <w:rPr>
          <w:rStyle w:val="StyleUnderline"/>
        </w:rPr>
        <w:t>near-cash benefits</w:t>
      </w:r>
      <w:r w:rsidRPr="00CA707D">
        <w:rPr>
          <w:sz w:val="16"/>
        </w:rPr>
        <w:t>" (</w:t>
      </w:r>
      <w:r w:rsidRPr="003756C8">
        <w:rPr>
          <w:rStyle w:val="Emphasis"/>
          <w:highlight w:val="cyan"/>
        </w:rPr>
        <w:t>in-kind transfers</w:t>
      </w:r>
      <w:r w:rsidRPr="00CA707D">
        <w:rPr>
          <w:sz w:val="16"/>
        </w:rPr>
        <w:t xml:space="preserve"> </w:t>
      </w:r>
      <w:r w:rsidRPr="009C2697">
        <w:rPr>
          <w:rStyle w:val="StyleUnderline"/>
        </w:rPr>
        <w:t>whose value is easy to determine</w:t>
      </w:r>
      <w:r w:rsidRPr="00CA707D">
        <w:rPr>
          <w:sz w:val="16"/>
        </w:rPr>
        <w:t xml:space="preserve">, such as food, medical, housing, heating, </w:t>
      </w:r>
      <w:r w:rsidRPr="009C2697">
        <w:rPr>
          <w:rStyle w:val="StyleUnderline"/>
        </w:rPr>
        <w:t>educational</w:t>
      </w:r>
      <w:r w:rsidRPr="00CA707D">
        <w:rPr>
          <w:sz w:val="16"/>
        </w:rPr>
        <w:t xml:space="preserve"> or child care allowances); </w:t>
      </w:r>
      <w:r w:rsidRPr="003756C8">
        <w:rPr>
          <w:rStyle w:val="StyleUnderline"/>
          <w:highlight w:val="cyan"/>
        </w:rPr>
        <w:t>and</w:t>
      </w:r>
      <w:r w:rsidRPr="00CA707D">
        <w:rPr>
          <w:sz w:val="16"/>
        </w:rPr>
        <w:t xml:space="preserve"> </w:t>
      </w:r>
      <w:r w:rsidRPr="003756C8">
        <w:rPr>
          <w:rStyle w:val="StyleUnderline"/>
          <w:highlight w:val="cyan"/>
        </w:rPr>
        <w:t>means-tested cash benefits</w:t>
      </w:r>
      <w:r w:rsidRPr="00CA707D">
        <w:rPr>
          <w:sz w:val="16"/>
        </w:rPr>
        <w:t xml:space="preserve"> of various </w:t>
      </w:r>
      <w:r w:rsidRPr="009C2697">
        <w:rPr>
          <w:rStyle w:val="StyleUnderline"/>
        </w:rPr>
        <w:t xml:space="preserve">kinds. After summing all of these private and public sources of income, </w:t>
      </w:r>
      <w:r w:rsidRPr="003756C8">
        <w:rPr>
          <w:rStyle w:val="StyleUnderline"/>
          <w:highlight w:val="cyan"/>
        </w:rPr>
        <w:t>we arrive at "total gross income."</w:t>
      </w:r>
      <w:r w:rsidRPr="009C2697">
        <w:rPr>
          <w:rStyle w:val="StyleUnderline"/>
        </w:rPr>
        <w:t xml:space="preserve"> </w:t>
      </w:r>
      <w:r w:rsidRPr="003756C8">
        <w:rPr>
          <w:rStyle w:val="StyleUnderline"/>
          <w:highlight w:val="cyan"/>
        </w:rPr>
        <w:t>The next</w:t>
      </w:r>
      <w:r w:rsidRPr="009C2697">
        <w:rPr>
          <w:rStyle w:val="StyleUnderline"/>
        </w:rPr>
        <w:t xml:space="preserve"> and final </w:t>
      </w:r>
      <w:r w:rsidRPr="003756C8">
        <w:rPr>
          <w:rStyle w:val="StyleUnderline"/>
          <w:highlight w:val="cyan"/>
        </w:rPr>
        <w:t>step is to deduct</w:t>
      </w:r>
      <w:r w:rsidRPr="009C2697">
        <w:rPr>
          <w:rStyle w:val="StyleUnderline"/>
        </w:rPr>
        <w:t xml:space="preserve"> from total gross income the most important </w:t>
      </w:r>
      <w:r w:rsidRPr="003756C8">
        <w:rPr>
          <w:rStyle w:val="Emphasis"/>
          <w:highlight w:val="cyan"/>
        </w:rPr>
        <w:t>taxes</w:t>
      </w:r>
      <w:r w:rsidRPr="00CA707D">
        <w:rPr>
          <w:sz w:val="16"/>
        </w:rPr>
        <w:t xml:space="preserve"> that are </w:t>
      </w:r>
      <w:r w:rsidRPr="003756C8">
        <w:rPr>
          <w:rStyle w:val="StyleUnderline"/>
          <w:highlight w:val="cyan"/>
        </w:rPr>
        <w:t>paid</w:t>
      </w:r>
      <w:r w:rsidRPr="00CA707D">
        <w:rPr>
          <w:sz w:val="16"/>
        </w:rPr>
        <w:t xml:space="preserve"> directly </w:t>
      </w:r>
      <w:r w:rsidRPr="003756C8">
        <w:rPr>
          <w:rStyle w:val="StyleUnderline"/>
          <w:highlight w:val="cyan"/>
        </w:rPr>
        <w:t>by households</w:t>
      </w:r>
      <w:r w:rsidRPr="00CA707D">
        <w:rPr>
          <w:sz w:val="16"/>
        </w:rPr>
        <w:t xml:space="preserve"> at the source: </w:t>
      </w:r>
      <w:r w:rsidRPr="009C2697">
        <w:rPr>
          <w:rStyle w:val="StyleUnderline"/>
        </w:rPr>
        <w:t>income taxes and mandatory social insurance contributions</w:t>
      </w:r>
      <w:r w:rsidRPr="00CA707D">
        <w:rPr>
          <w:sz w:val="16"/>
        </w:rPr>
        <w:t xml:space="preserve">. </w:t>
      </w:r>
      <w:r w:rsidRPr="003756C8">
        <w:rPr>
          <w:rStyle w:val="StyleUnderline"/>
          <w:highlight w:val="cyan"/>
        </w:rPr>
        <w:t>We have now arrived at</w:t>
      </w:r>
      <w:r w:rsidRPr="009C2697">
        <w:rPr>
          <w:rStyle w:val="StyleUnderline"/>
        </w:rPr>
        <w:t xml:space="preserve"> our measure of post-tax and -transfer income, called "</w:t>
      </w:r>
      <w:r w:rsidRPr="003756C8">
        <w:rPr>
          <w:rStyle w:val="Emphasis"/>
          <w:highlight w:val="cyan"/>
        </w:rPr>
        <w:t>disposable income</w:t>
      </w:r>
      <w:r w:rsidRPr="00CA707D">
        <w:rPr>
          <w:sz w:val="16"/>
        </w:rPr>
        <w:t xml:space="preserve">." This is, of course, </w:t>
      </w:r>
      <w:r w:rsidRPr="009C2697">
        <w:rPr>
          <w:rStyle w:val="StyleUnderline"/>
        </w:rPr>
        <w:t>the income households actually receive.</w:t>
      </w:r>
    </w:p>
    <w:p w14:paraId="1619C25C" w14:textId="77777777" w:rsidR="00BF056F" w:rsidRPr="00CA707D" w:rsidRDefault="00BF056F" w:rsidP="00BF056F">
      <w:pPr>
        <w:rPr>
          <w:sz w:val="16"/>
        </w:rPr>
      </w:pPr>
      <w:r w:rsidRPr="003756C8">
        <w:rPr>
          <w:rStyle w:val="StyleUnderline"/>
          <w:highlight w:val="cyan"/>
        </w:rPr>
        <w:t xml:space="preserve">The </w:t>
      </w:r>
      <w:r w:rsidRPr="003756C8">
        <w:rPr>
          <w:rStyle w:val="Emphasis"/>
          <w:highlight w:val="cyan"/>
        </w:rPr>
        <w:t>traditional</w:t>
      </w:r>
      <w:r w:rsidRPr="003756C8">
        <w:rPr>
          <w:rStyle w:val="StyleUnderline"/>
          <w:highlight w:val="cyan"/>
        </w:rPr>
        <w:t xml:space="preserve"> way of measuring </w:t>
      </w:r>
      <w:r w:rsidRPr="003756C8">
        <w:rPr>
          <w:rStyle w:val="Emphasis"/>
          <w:highlight w:val="cyan"/>
        </w:rPr>
        <w:t>f</w:t>
      </w:r>
      <w:r w:rsidRPr="009C2697">
        <w:rPr>
          <w:rStyle w:val="StyleUnderline"/>
        </w:rPr>
        <w:t xml:space="preserve">iscal </w:t>
      </w:r>
      <w:r w:rsidRPr="003756C8">
        <w:rPr>
          <w:rStyle w:val="Emphasis"/>
          <w:highlight w:val="cyan"/>
        </w:rPr>
        <w:t>r</w:t>
      </w:r>
      <w:r w:rsidRPr="009C2697">
        <w:rPr>
          <w:rStyle w:val="StyleUnderline"/>
        </w:rPr>
        <w:t>edistribution</w:t>
      </w:r>
      <w:r w:rsidRPr="00CA707D">
        <w:rPr>
          <w:sz w:val="16"/>
        </w:rPr>
        <w:t xml:space="preserve"> </w:t>
      </w:r>
      <w:r w:rsidRPr="003756C8">
        <w:rPr>
          <w:rStyle w:val="StyleUnderline"/>
          <w:highlight w:val="cyan"/>
        </w:rPr>
        <w:t>is</w:t>
      </w:r>
      <w:r w:rsidRPr="009C2697">
        <w:rPr>
          <w:rStyle w:val="StyleUnderline"/>
        </w:rPr>
        <w:t xml:space="preserve"> to express it </w:t>
      </w:r>
      <w:r w:rsidRPr="003756C8">
        <w:rPr>
          <w:rStyle w:val="StyleUnderline"/>
          <w:highlight w:val="cyan"/>
        </w:rPr>
        <w:t xml:space="preserve">in </w:t>
      </w:r>
      <w:r w:rsidRPr="003756C8">
        <w:rPr>
          <w:rStyle w:val="Emphasis"/>
          <w:highlight w:val="cyan"/>
        </w:rPr>
        <w:t>relative terms</w:t>
      </w:r>
      <w:r w:rsidRPr="00CA707D">
        <w:rPr>
          <w:sz w:val="16"/>
        </w:rPr>
        <w:t xml:space="preserve">, that is, </w:t>
      </w:r>
      <w:r w:rsidRPr="009C2697">
        <w:rPr>
          <w:rStyle w:val="StyleUnderline"/>
        </w:rPr>
        <w:t xml:space="preserve">to </w:t>
      </w:r>
      <w:r w:rsidRPr="003756C8">
        <w:rPr>
          <w:rStyle w:val="StyleUnderline"/>
          <w:highlight w:val="cyan"/>
        </w:rPr>
        <w:t>calculate the Gini index of private</w:t>
      </w:r>
      <w:r w:rsidRPr="00CA707D">
        <w:rPr>
          <w:sz w:val="16"/>
        </w:rPr>
        <w:t xml:space="preserve"> </w:t>
      </w:r>
      <w:r w:rsidRPr="003756C8">
        <w:rPr>
          <w:rStyle w:val="StyleUnderline"/>
          <w:highlight w:val="cyan"/>
        </w:rPr>
        <w:t xml:space="preserve">sector income inequality, subtract from it the Gini index of disposable income inequality, </w:t>
      </w:r>
      <w:r w:rsidRPr="003756C8">
        <w:rPr>
          <w:rStyle w:val="Emphasis"/>
          <w:highlight w:val="cyan"/>
        </w:rPr>
        <w:t>divide</w:t>
      </w:r>
      <w:r w:rsidRPr="003756C8">
        <w:rPr>
          <w:rStyle w:val="StyleUnderline"/>
          <w:highlight w:val="cyan"/>
        </w:rPr>
        <w:t xml:space="preserve"> by the private sector Gini, and </w:t>
      </w:r>
      <w:r w:rsidRPr="003756C8">
        <w:rPr>
          <w:rStyle w:val="Emphasis"/>
          <w:highlight w:val="cyan"/>
        </w:rPr>
        <w:t>convert</w:t>
      </w:r>
      <w:r w:rsidRPr="003756C8">
        <w:rPr>
          <w:rStyle w:val="StyleUnderline"/>
          <w:highlight w:val="cyan"/>
        </w:rPr>
        <w:t xml:space="preserve"> the result to a</w:t>
      </w:r>
      <w:r w:rsidRPr="003756C8">
        <w:rPr>
          <w:sz w:val="16"/>
          <w:highlight w:val="cyan"/>
        </w:rPr>
        <w:t xml:space="preserve"> </w:t>
      </w:r>
      <w:r w:rsidRPr="003756C8">
        <w:rPr>
          <w:rStyle w:val="Emphasis"/>
          <w:highlight w:val="cyan"/>
        </w:rPr>
        <w:t>percentage</w:t>
      </w:r>
      <w:r w:rsidRPr="00CA707D">
        <w:rPr>
          <w:sz w:val="16"/>
        </w:rPr>
        <w:t xml:space="preserve"> (see, e.g., Bradley et al., 2003; Ferrarini and Nelson, 2003). However, as Kenworthy and Pontusson (forthcoming, 2005: 35-37) have recently argued, there is much to be said for focusing on the absolute rather than the relative difference between the Gini indexes of pre- and post-government income, especially if one is measuring variation over time. Not only is this formulation more straightforward; it also allows one to compare the extent of state redistribution in a way that is not affected by trends in market income inequality. In accordance with Kenworthy and Pontusson's arguments, we will focus on the absolute change in the Gini index of private sector income inequality before and after taxes and transfers have been taken into account. We will, however, also report the more traditional relative-change figures in our full 59-survey dataset.</w:t>
      </w:r>
    </w:p>
    <w:p w14:paraId="75420355" w14:textId="77777777" w:rsidR="00BF056F" w:rsidRPr="00CA707D" w:rsidRDefault="00BF056F" w:rsidP="00BF056F">
      <w:pPr>
        <w:rPr>
          <w:sz w:val="16"/>
        </w:rPr>
      </w:pPr>
      <w:r w:rsidRPr="003756C8">
        <w:rPr>
          <w:rStyle w:val="Emphasis"/>
        </w:rPr>
        <w:t>Overall redistribution</w:t>
      </w:r>
      <w:r w:rsidRPr="00CA707D">
        <w:rPr>
          <w:sz w:val="16"/>
        </w:rPr>
        <w:t>. At this point, it is useful to refer to some actual figures. Unfortunately, the complete figures for various aspects of state redistribution that have been computed for this paper are too extensive to be made available in printed form. Instead, they are available for download by interested researchers at http://www.lisproject.org/publications/fiscalredistdata/fiscred.htm .</w:t>
      </w:r>
    </w:p>
    <w:p w14:paraId="0086D1C3" w14:textId="77777777" w:rsidR="00BF056F" w:rsidRPr="00CA707D" w:rsidRDefault="00BF056F" w:rsidP="00BF056F">
      <w:pPr>
        <w:rPr>
          <w:sz w:val="16"/>
        </w:rPr>
      </w:pPr>
      <w:r w:rsidRPr="00CA707D">
        <w:rPr>
          <w:sz w:val="16"/>
        </w:rPr>
        <w:t xml:space="preserve">Although we cannot present our full 59-survey data set in printed form, </w:t>
      </w:r>
      <w:r w:rsidRPr="009C2697">
        <w:rPr>
          <w:rStyle w:val="StyleUnderline"/>
        </w:rPr>
        <w:t>we have averaged individual survey results for each LIS country</w:t>
      </w:r>
      <w:r w:rsidRPr="00CA707D">
        <w:rPr>
          <w:sz w:val="16"/>
        </w:rPr>
        <w:t xml:space="preserve"> and listed them in a series of country-level tables. </w:t>
      </w:r>
      <w:r w:rsidRPr="009C2697">
        <w:rPr>
          <w:rStyle w:val="StyleUnderline"/>
        </w:rPr>
        <w:t>The first of these, table 1, offers data on a number of aspects of fiscal redistribution</w:t>
      </w:r>
      <w:r w:rsidRPr="00CA707D">
        <w:rPr>
          <w:sz w:val="16"/>
        </w:rPr>
        <w:t xml:space="preserve">. (A graphical representation is offered in figure 1.) As can be seen in section A, the most extensive overall fiscal redistribution occurs in Belgium, Sweden, the Netherlands and Finland, while households in Switzerland, the United States, Canada and Australia experience the least extensive state redistribution. As is evident in the table, the distribution of disposable income is a product both of private sector income and of state redistribution. Even such egalitarian countries as Belgium, Sweden or the Netherlands do not start with a particularly egalitarian distribution of private sector income; in each case, in fact, </w:t>
      </w:r>
      <w:r w:rsidRPr="009C2697">
        <w:rPr>
          <w:rStyle w:val="StyleUnderline"/>
        </w:rPr>
        <w:t>their Gini index of private-sector income inequality is above the 13-country average</w:t>
      </w:r>
      <w:r w:rsidRPr="00CA707D">
        <w:rPr>
          <w:sz w:val="16"/>
        </w:rPr>
        <w:t>. Instead,</w:t>
      </w:r>
      <w:r w:rsidRPr="009C2697">
        <w:rPr>
          <w:rStyle w:val="StyleUnderline"/>
        </w:rPr>
        <w:t xml:space="preserve"> the egalitarian distribution of post-government income in these countries is primarily a product of extensive state redistribution</w:t>
      </w:r>
      <w:r w:rsidRPr="00CA707D">
        <w:rPr>
          <w:sz w:val="16"/>
        </w:rPr>
        <w:t>. Conversely, the relatively inegalitarian distribution of disposable income in Switzerland, the U.S., Canada and Australia is more a result of limited state redistribution than of a highly inegalitarian distribution of private sector income. Indeed, in three of these countries private-sector income inequality is below the 13-country average, while in the fourth, the U.S., pre- government inequality is no higher than in a number of other countries with a much more egalitarian distribution of post-government income.</w:t>
      </w:r>
    </w:p>
    <w:p w14:paraId="4F29DF4F" w14:textId="77777777" w:rsidR="00BF056F" w:rsidRDefault="00BF056F" w:rsidP="00BF056F">
      <w:r>
        <w:rPr>
          <w:noProof/>
        </w:rPr>
        <w:drawing>
          <wp:inline distT="0" distB="0" distL="0" distR="0" wp14:anchorId="008360AC" wp14:editId="4B206905">
            <wp:extent cx="7141388" cy="5000419"/>
            <wp:effectExtent l="0" t="0" r="0" b="0"/>
            <wp:docPr id="563161974" name="Picture 1" descr="A picture containing text, parallel, number,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161974" name="Picture 1" descr="A picture containing text, parallel, number, line&#10;&#10;Description automatically generated"/>
                    <pic:cNvPicPr/>
                  </pic:nvPicPr>
                  <pic:blipFill>
                    <a:blip r:embed="rId31"/>
                    <a:stretch>
                      <a:fillRect/>
                    </a:stretch>
                  </pic:blipFill>
                  <pic:spPr>
                    <a:xfrm>
                      <a:off x="0" y="0"/>
                      <a:ext cx="7168120" cy="5019137"/>
                    </a:xfrm>
                    <a:prstGeom prst="rect">
                      <a:avLst/>
                    </a:prstGeom>
                  </pic:spPr>
                </pic:pic>
              </a:graphicData>
            </a:graphic>
          </wp:inline>
        </w:drawing>
      </w:r>
    </w:p>
    <w:p w14:paraId="1468BFC1" w14:textId="77777777" w:rsidR="00BF056F" w:rsidRPr="00CA707D" w:rsidRDefault="00BF056F" w:rsidP="00BF056F">
      <w:pPr>
        <w:rPr>
          <w:sz w:val="16"/>
        </w:rPr>
      </w:pPr>
      <w:r w:rsidRPr="009C2697">
        <w:rPr>
          <w:rStyle w:val="StyleUnderline"/>
        </w:rPr>
        <w:t>Disaggregating</w:t>
      </w:r>
      <w:r w:rsidRPr="00CA707D">
        <w:rPr>
          <w:sz w:val="16"/>
        </w:rPr>
        <w:t xml:space="preserve"> </w:t>
      </w:r>
      <w:r w:rsidRPr="003756C8">
        <w:rPr>
          <w:rStyle w:val="Emphasis"/>
          <w:highlight w:val="cyan"/>
        </w:rPr>
        <w:t>tax and transfer</w:t>
      </w:r>
      <w:r w:rsidRPr="00CA707D">
        <w:rPr>
          <w:sz w:val="16"/>
        </w:rPr>
        <w:t xml:space="preserve"> redistribution. Most of the few empirical studies that have measured fiscal redistribution at all have stopped at this point. However, </w:t>
      </w:r>
      <w:r w:rsidRPr="003756C8">
        <w:rPr>
          <w:rStyle w:val="StyleUnderline"/>
          <w:highlight w:val="cyan"/>
        </w:rPr>
        <w:t xml:space="preserve">the obvious next step is to </w:t>
      </w:r>
      <w:r w:rsidRPr="003756C8">
        <w:rPr>
          <w:rStyle w:val="Emphasis"/>
          <w:highlight w:val="cyan"/>
        </w:rPr>
        <w:t>disaggregate</w:t>
      </w:r>
      <w:r w:rsidRPr="009C2697">
        <w:rPr>
          <w:rStyle w:val="StyleUnderline"/>
        </w:rPr>
        <w:t xml:space="preserve"> the </w:t>
      </w:r>
      <w:r w:rsidRPr="003756C8">
        <w:rPr>
          <w:rStyle w:val="StyleUnderline"/>
          <w:highlight w:val="cyan"/>
        </w:rPr>
        <w:t>effects of taxes and transfers</w:t>
      </w:r>
      <w:r w:rsidRPr="00CA707D">
        <w:rPr>
          <w:sz w:val="16"/>
        </w:rPr>
        <w:t xml:space="preserve">, </w:t>
      </w:r>
      <w:r w:rsidRPr="003756C8">
        <w:rPr>
          <w:rStyle w:val="StyleUnderline"/>
          <w:highlight w:val="cyan"/>
        </w:rPr>
        <w:t>the two vehicles whereby the state directly affects private income</w:t>
      </w:r>
      <w:r w:rsidRPr="00CA707D">
        <w:rPr>
          <w:sz w:val="16"/>
        </w:rPr>
        <w:t xml:space="preserve">. Unfortunately, </w:t>
      </w:r>
      <w:r w:rsidRPr="003756C8">
        <w:rPr>
          <w:rStyle w:val="StyleUnderline"/>
          <w:highlight w:val="cyan"/>
        </w:rPr>
        <w:t>determining the relative prominence</w:t>
      </w:r>
      <w:r w:rsidRPr="00CA707D">
        <w:rPr>
          <w:sz w:val="16"/>
        </w:rPr>
        <w:t xml:space="preserve"> </w:t>
      </w:r>
      <w:r w:rsidRPr="00CA707D">
        <w:rPr>
          <w:rStyle w:val="StyleUnderline"/>
        </w:rPr>
        <w:t xml:space="preserve">of taxes and transfers </w:t>
      </w:r>
      <w:r w:rsidRPr="003756C8">
        <w:rPr>
          <w:rStyle w:val="StyleUnderline"/>
          <w:highlight w:val="cyan"/>
        </w:rPr>
        <w:t xml:space="preserve">in overall </w:t>
      </w:r>
      <w:r w:rsidRPr="003756C8">
        <w:rPr>
          <w:rStyle w:val="Emphasis"/>
          <w:highlight w:val="cyan"/>
        </w:rPr>
        <w:t>f</w:t>
      </w:r>
      <w:r w:rsidRPr="00CA707D">
        <w:rPr>
          <w:rStyle w:val="StyleUnderline"/>
        </w:rPr>
        <w:t xml:space="preserve">iscal </w:t>
      </w:r>
      <w:r w:rsidRPr="003756C8">
        <w:rPr>
          <w:rStyle w:val="Emphasis"/>
          <w:highlight w:val="cyan"/>
        </w:rPr>
        <w:t>r</w:t>
      </w:r>
      <w:r w:rsidRPr="00CA707D">
        <w:rPr>
          <w:rStyle w:val="StyleUnderline"/>
        </w:rPr>
        <w:t>edistribution</w:t>
      </w:r>
      <w:r w:rsidRPr="00CA707D">
        <w:rPr>
          <w:sz w:val="16"/>
        </w:rPr>
        <w:t xml:space="preserve"> using LIS data is not an entirely straightforward task. The most immediate problem is that LIS figures for transfers do not account for any taxes on those transfers; instead, these are deducted later, after private income and transfers have been added. Ideally one would prefer to distinguish between taxes on transfers and on private sector income, but the national income surveys on which the LIS relies do not permit this. With this in mind, we have first measured the redistributive effect of gross transfers and then measured the redistributive effect of all taxes. Specifically, we have employed the following formulas:</w:t>
      </w:r>
    </w:p>
    <w:p w14:paraId="11911D31" w14:textId="77777777" w:rsidR="00BF056F" w:rsidRPr="00CA707D" w:rsidRDefault="00BF056F" w:rsidP="00BF056F">
      <w:pPr>
        <w:rPr>
          <w:sz w:val="16"/>
        </w:rPr>
      </w:pPr>
      <w:r w:rsidRPr="00CA707D">
        <w:rPr>
          <w:sz w:val="16"/>
        </w:rPr>
        <w:t>Transfer reduction = Gini private - Gini private + transfers; and tax reduction = Gini private + transfers</w:t>
      </w:r>
    </w:p>
    <w:p w14:paraId="07199E9F" w14:textId="77777777" w:rsidR="00BF056F" w:rsidRPr="00CA707D" w:rsidRDefault="00BF056F" w:rsidP="00BF056F">
      <w:pPr>
        <w:rPr>
          <w:sz w:val="16"/>
        </w:rPr>
      </w:pPr>
      <w:r w:rsidRPr="00CA707D">
        <w:rPr>
          <w:sz w:val="16"/>
        </w:rPr>
        <w:t xml:space="preserve">- Gini private+transfers - taxes. In doing so, however, we have of necessity overstated the redistributive effect of transfers in countries in which they are taxed (Ferrarini and Nelson, 2003).7 Beyond this, it must be noted that not all taxes are accounted for in LIS income surveys. In particular, LIS figures do not reflect indirect taxes, such as sales and value added taxes, the exact amount of which is rarely known precisely even by those paying them and whose incidence is thus very difficult to measure. Complete figures for all 59 LIS surveys are available in our downloadable data set, while averages for our 13 countries are reported in table 1, section B, and expressed graphically in figure 1. </w:t>
      </w:r>
      <w:r w:rsidRPr="003756C8">
        <w:rPr>
          <w:rStyle w:val="StyleUnderline"/>
          <w:highlight w:val="cyan"/>
        </w:rPr>
        <w:t>Across</w:t>
      </w:r>
      <w:r w:rsidRPr="00CA707D">
        <w:rPr>
          <w:sz w:val="16"/>
        </w:rPr>
        <w:t xml:space="preserve"> our </w:t>
      </w:r>
      <w:r w:rsidRPr="003756C8">
        <w:rPr>
          <w:rStyle w:val="StyleUnderline"/>
          <w:highlight w:val="cyan"/>
        </w:rPr>
        <w:t>13 countries, direct taxes account for an average of 25</w:t>
      </w:r>
      <w:r w:rsidRPr="00CA707D">
        <w:rPr>
          <w:sz w:val="16"/>
        </w:rPr>
        <w:t xml:space="preserve">.4 % </w:t>
      </w:r>
      <w:r w:rsidRPr="003756C8">
        <w:rPr>
          <w:rStyle w:val="Emphasis"/>
          <w:highlight w:val="cyan"/>
        </w:rPr>
        <w:t>of total f</w:t>
      </w:r>
      <w:r w:rsidRPr="00CA707D">
        <w:rPr>
          <w:sz w:val="16"/>
        </w:rPr>
        <w:t xml:space="preserve">iscal </w:t>
      </w:r>
      <w:r w:rsidRPr="003756C8">
        <w:rPr>
          <w:rStyle w:val="Emphasis"/>
          <w:highlight w:val="cyan"/>
        </w:rPr>
        <w:t>r</w:t>
      </w:r>
      <w:r w:rsidRPr="00CA707D">
        <w:rPr>
          <w:sz w:val="16"/>
        </w:rPr>
        <w:t xml:space="preserve">edistribution </w:t>
      </w:r>
      <w:r w:rsidRPr="003756C8">
        <w:rPr>
          <w:rStyle w:val="StyleUnderline"/>
          <w:highlight w:val="cyan"/>
        </w:rPr>
        <w:t>while transfers account for an average of 74.6 %.</w:t>
      </w:r>
      <w:r w:rsidRPr="00CA707D">
        <w:rPr>
          <w:sz w:val="16"/>
        </w:rPr>
        <w:t xml:space="preserve"> These overall figures are, however, averages of fairly diverse national values on this variable. This is clearly evident in the figures for individual countries. As can be seen, </w:t>
      </w:r>
      <w:r w:rsidRPr="00CA707D">
        <w:rPr>
          <w:rStyle w:val="StyleUnderline"/>
        </w:rPr>
        <w:t>Sweden</w:t>
      </w:r>
      <w:r w:rsidRPr="00CA707D">
        <w:rPr>
          <w:sz w:val="16"/>
        </w:rPr>
        <w:t xml:space="preserve">, among the most egalitarian OECD countries, </w:t>
      </w:r>
      <w:r w:rsidRPr="00CA707D">
        <w:rPr>
          <w:rStyle w:val="StyleUnderline"/>
        </w:rPr>
        <w:t>accomplishes the vast majority</w:t>
      </w:r>
      <w:r w:rsidRPr="00CA707D">
        <w:rPr>
          <w:sz w:val="16"/>
        </w:rPr>
        <w:t xml:space="preserve"> </w:t>
      </w:r>
      <w:r w:rsidRPr="00CA707D">
        <w:rPr>
          <w:rStyle w:val="StyleUnderline"/>
        </w:rPr>
        <w:t>of its total f</w:t>
      </w:r>
      <w:r w:rsidRPr="00CA707D">
        <w:rPr>
          <w:sz w:val="16"/>
        </w:rPr>
        <w:t xml:space="preserve">iscal </w:t>
      </w:r>
      <w:r w:rsidRPr="00CA707D">
        <w:rPr>
          <w:rStyle w:val="StyleUnderline"/>
        </w:rPr>
        <w:t>r</w:t>
      </w:r>
      <w:r w:rsidRPr="00CA707D">
        <w:rPr>
          <w:sz w:val="16"/>
        </w:rPr>
        <w:t xml:space="preserve">edistribution </w:t>
      </w:r>
      <w:r w:rsidRPr="00CA707D">
        <w:rPr>
          <w:rStyle w:val="StyleUnderline"/>
        </w:rPr>
        <w:t>via transfers</w:t>
      </w:r>
      <w:r w:rsidRPr="00CA707D">
        <w:rPr>
          <w:sz w:val="16"/>
        </w:rPr>
        <w:t xml:space="preserve">, relying only to a limited extent on direct taxes (Steinmo, 1993). This is also true of France, Switzerland, the U.K., the Netherlands and several Scandinavian countries. On the other hand, some of the less egalitarian OECD countries, including the U.S., Australia and Canada, rely to a much greater extent on direct taxes to accomplish the fiscal redistribution that does occur. </w:t>
      </w:r>
    </w:p>
    <w:p w14:paraId="7CE6E79D" w14:textId="77777777" w:rsidR="00BF056F" w:rsidRPr="005512B2" w:rsidRDefault="00BF056F" w:rsidP="00BF056F">
      <w:pPr>
        <w:pStyle w:val="Heading4"/>
      </w:pPr>
      <w:r>
        <w:t>‘Fiscal redistribution’ can be increased by ‘</w:t>
      </w:r>
      <w:r>
        <w:rPr>
          <w:u w:val="single"/>
        </w:rPr>
        <w:t>either</w:t>
      </w:r>
      <w:r>
        <w:t>’ taxes ‘</w:t>
      </w:r>
      <w:r>
        <w:rPr>
          <w:u w:val="single"/>
        </w:rPr>
        <w:t>or</w:t>
      </w:r>
      <w:r>
        <w:t>’ transfers.</w:t>
      </w:r>
    </w:p>
    <w:p w14:paraId="41507888" w14:textId="77777777" w:rsidR="00BF056F" w:rsidRPr="008A38D3" w:rsidRDefault="00BF056F" w:rsidP="00BF056F">
      <w:r w:rsidRPr="008A38D3">
        <w:rPr>
          <w:rStyle w:val="Style13ptBold"/>
        </w:rPr>
        <w:t>Davenport ’82</w:t>
      </w:r>
      <w:r>
        <w:t xml:space="preserve"> [Paul Davenport; Autumn 1982; Economics Professor at McGill University;</w:t>
      </w:r>
      <w:r w:rsidRPr="008A38D3">
        <w:t xml:space="preserve"> </w:t>
      </w:r>
      <w:r>
        <w:t>Law and Contemporary Problems, “The Constitution and the Sharing of Wealth in Canada,” vol. 45, no. 4]</w:t>
      </w:r>
    </w:p>
    <w:p w14:paraId="472CD50B" w14:textId="77777777" w:rsidR="00BF056F" w:rsidRPr="003A26E4" w:rsidRDefault="00BF056F" w:rsidP="00BF056F">
      <w:pPr>
        <w:rPr>
          <w:sz w:val="16"/>
        </w:rPr>
      </w:pPr>
      <w:r w:rsidRPr="008A38D3">
        <w:rPr>
          <w:rStyle w:val="StyleUnderline"/>
        </w:rPr>
        <w:t xml:space="preserve">An </w:t>
      </w:r>
      <w:r w:rsidRPr="003756C8">
        <w:rPr>
          <w:rStyle w:val="Emphasis"/>
        </w:rPr>
        <w:t>alternative goal</w:t>
      </w:r>
      <w:r w:rsidRPr="008A38D3">
        <w:rPr>
          <w:rStyle w:val="StyleUnderline"/>
        </w:rPr>
        <w:t xml:space="preserve"> to tax equity is the </w:t>
      </w:r>
      <w:r w:rsidRPr="003756C8">
        <w:rPr>
          <w:rStyle w:val="StyleUnderline"/>
          <w:highlight w:val="cyan"/>
        </w:rPr>
        <w:t>redistribution of revenues from high-</w:t>
      </w:r>
      <w:r w:rsidRPr="008A38D3">
        <w:rPr>
          <w:rStyle w:val="StyleUnderline"/>
        </w:rPr>
        <w:t>income</w:t>
      </w:r>
      <w:r w:rsidRPr="003A26E4">
        <w:rPr>
          <w:sz w:val="16"/>
        </w:rPr>
        <w:t xml:space="preserve"> provinces </w:t>
      </w:r>
      <w:r w:rsidRPr="003756C8">
        <w:rPr>
          <w:rStyle w:val="StyleUnderline"/>
          <w:highlight w:val="cyan"/>
        </w:rPr>
        <w:t>to low-income</w:t>
      </w:r>
      <w:r w:rsidRPr="003A26E4">
        <w:rPr>
          <w:sz w:val="16"/>
        </w:rPr>
        <w:t xml:space="preserve"> provinces, </w:t>
      </w:r>
      <w:r w:rsidRPr="003756C8">
        <w:rPr>
          <w:rStyle w:val="StyleUnderline"/>
          <w:highlight w:val="cyan"/>
        </w:rPr>
        <w:t xml:space="preserve">which we may call </w:t>
      </w:r>
      <w:r w:rsidRPr="003756C8">
        <w:rPr>
          <w:rStyle w:val="Emphasis"/>
          <w:highlight w:val="cyan"/>
        </w:rPr>
        <w:t>fiscal redistribution</w:t>
      </w:r>
      <w:r w:rsidRPr="003A26E4">
        <w:rPr>
          <w:sz w:val="16"/>
        </w:rPr>
        <w:t xml:space="preserve">, with high and low income defined in terms not of government revenue, but of the total income available to provincial residents. The purpose of fiscal redistribution would be to reduce the sacrifice of private consumption necessary to achieve a given level of public services in poor provinces. Thus </w:t>
      </w:r>
      <w:r w:rsidRPr="008A38D3">
        <w:rPr>
          <w:rStyle w:val="StyleUnderline"/>
        </w:rPr>
        <w:t xml:space="preserve">while tax equity is based on </w:t>
      </w:r>
      <w:r w:rsidRPr="003756C8">
        <w:rPr>
          <w:rStyle w:val="Emphasis"/>
        </w:rPr>
        <w:t>horizontal</w:t>
      </w:r>
      <w:r w:rsidRPr="008A38D3">
        <w:rPr>
          <w:rStyle w:val="StyleUnderline"/>
        </w:rPr>
        <w:t xml:space="preserve"> equity, </w:t>
      </w:r>
      <w:r w:rsidRPr="003756C8">
        <w:rPr>
          <w:rStyle w:val="StyleUnderline"/>
          <w:highlight w:val="cyan"/>
        </w:rPr>
        <w:t>fiscal redistribution is concerned with</w:t>
      </w:r>
      <w:r w:rsidRPr="008A38D3">
        <w:rPr>
          <w:rStyle w:val="StyleUnderline"/>
        </w:rPr>
        <w:t xml:space="preserve"> </w:t>
      </w:r>
      <w:r w:rsidRPr="003756C8">
        <w:rPr>
          <w:rStyle w:val="Emphasis"/>
        </w:rPr>
        <w:t>vertical</w:t>
      </w:r>
      <w:r w:rsidRPr="008A38D3">
        <w:rPr>
          <w:rStyle w:val="StyleUnderline"/>
        </w:rPr>
        <w:t xml:space="preserve"> equity. Equalization grants based on </w:t>
      </w:r>
      <w:r w:rsidRPr="003756C8">
        <w:rPr>
          <w:rStyle w:val="Emphasis"/>
        </w:rPr>
        <w:t>either</w:t>
      </w:r>
      <w:r w:rsidRPr="008A38D3">
        <w:rPr>
          <w:rStyle w:val="StyleUnderline"/>
        </w:rPr>
        <w:t xml:space="preserve"> tax equity </w:t>
      </w:r>
      <w:r w:rsidRPr="003756C8">
        <w:rPr>
          <w:rStyle w:val="Emphasis"/>
        </w:rPr>
        <w:t>or</w:t>
      </w:r>
      <w:r w:rsidRPr="008A38D3">
        <w:rPr>
          <w:rStyle w:val="StyleUnderline"/>
        </w:rPr>
        <w:t xml:space="preserve"> fiscal redistribution would allow </w:t>
      </w:r>
      <w:r w:rsidRPr="003756C8">
        <w:rPr>
          <w:rStyle w:val="Emphasis"/>
        </w:rPr>
        <w:t>recipient</w:t>
      </w:r>
      <w:r w:rsidRPr="003A26E4">
        <w:rPr>
          <w:sz w:val="16"/>
        </w:rPr>
        <w:t xml:space="preserve"> province</w:t>
      </w:r>
      <w:r w:rsidRPr="003756C8">
        <w:rPr>
          <w:rStyle w:val="Emphasis"/>
        </w:rPr>
        <w:t>s</w:t>
      </w:r>
      <w:r w:rsidRPr="008A38D3">
        <w:rPr>
          <w:rStyle w:val="StyleUnderline"/>
        </w:rPr>
        <w:t xml:space="preserve"> to devote</w:t>
      </w:r>
      <w:r w:rsidRPr="003A26E4">
        <w:rPr>
          <w:sz w:val="16"/>
        </w:rPr>
        <w:t xml:space="preserve"> the </w:t>
      </w:r>
      <w:r w:rsidRPr="008A38D3">
        <w:rPr>
          <w:rStyle w:val="StyleUnderline"/>
        </w:rPr>
        <w:t>grants</w:t>
      </w:r>
      <w:r w:rsidRPr="003A26E4">
        <w:rPr>
          <w:sz w:val="16"/>
        </w:rPr>
        <w:t xml:space="preserve"> either </w:t>
      </w:r>
      <w:r w:rsidRPr="008A38D3">
        <w:rPr>
          <w:rStyle w:val="StyleUnderline"/>
        </w:rPr>
        <w:t xml:space="preserve">to </w:t>
      </w:r>
      <w:r w:rsidRPr="003756C8">
        <w:rPr>
          <w:rStyle w:val="StyleUnderline"/>
          <w:highlight w:val="cyan"/>
        </w:rPr>
        <w:t xml:space="preserve">increasing services </w:t>
      </w:r>
      <w:r w:rsidRPr="003756C8">
        <w:rPr>
          <w:rStyle w:val="Emphasis"/>
          <w:highlight w:val="cyan"/>
        </w:rPr>
        <w:t>or</w:t>
      </w:r>
      <w:r w:rsidRPr="003A26E4">
        <w:rPr>
          <w:sz w:val="16"/>
        </w:rPr>
        <w:t xml:space="preserve"> reducing </w:t>
      </w:r>
      <w:r w:rsidRPr="003756C8">
        <w:rPr>
          <w:rStyle w:val="StyleUnderline"/>
          <w:highlight w:val="cyan"/>
        </w:rPr>
        <w:t>taxes</w:t>
      </w:r>
      <w:r w:rsidRPr="003A26E4">
        <w:rPr>
          <w:sz w:val="16"/>
        </w:rPr>
        <w:t>, so that the ultimate beneficiaries are the individuals in the recipient provinces. But equalization based on fiscal redistribution would be designed to increase the economic well-being of individuals in low-income provinces, rather than to equalize tax rates. Milton Moore argues strongly for a macroeconomic approach, with the objective of redistributing income "to reduce the inequality of welfare of persons." 79</w:t>
      </w:r>
    </w:p>
    <w:p w14:paraId="1DF5E675" w14:textId="77777777" w:rsidR="00BF056F" w:rsidRDefault="00BF056F" w:rsidP="00BF056F">
      <w:pPr>
        <w:pStyle w:val="Heading4"/>
      </w:pPr>
      <w:r>
        <w:t>‘Taxes and transfers’ are some of the ‘various channels’ of fiscal redistribution.</w:t>
      </w:r>
    </w:p>
    <w:p w14:paraId="7D96D9B6" w14:textId="77777777" w:rsidR="00BF056F" w:rsidRPr="005234CD" w:rsidRDefault="00BF056F" w:rsidP="00BF056F">
      <w:r w:rsidRPr="005234CD">
        <w:rPr>
          <w:rStyle w:val="Style13ptBold"/>
        </w:rPr>
        <w:t>Coelho ’19</w:t>
      </w:r>
      <w:r>
        <w:t xml:space="preserve"> [André Felipe Canuto Coelho and José André Wanderley Dantas de Oliveira; 2019; Post-doctorate in Tax Law from the Universidad de Granada, Political Science PhD from the Federal University of Pernambuco; Tax Law PhD at the University of Salamanca, Adjunct Finance Professor at the University of Salamanca;</w:t>
      </w:r>
      <w:r w:rsidRPr="005234CD">
        <w:t xml:space="preserve"> </w:t>
      </w:r>
      <w:r>
        <w:t>Revista Brasileira de Estudos Politicos, “How to Fight Tax Evasion: Real Progressivity,” vol. 118]</w:t>
      </w:r>
    </w:p>
    <w:p w14:paraId="1F2B18B3" w14:textId="77777777" w:rsidR="00BF056F" w:rsidRPr="005234CD" w:rsidRDefault="00BF056F" w:rsidP="00BF056F">
      <w:pPr>
        <w:rPr>
          <w:sz w:val="16"/>
        </w:rPr>
      </w:pPr>
      <w:r w:rsidRPr="005234CD">
        <w:rPr>
          <w:sz w:val="16"/>
        </w:rPr>
        <w:t xml:space="preserve">It's observed that </w:t>
      </w:r>
      <w:r w:rsidRPr="003756C8">
        <w:rPr>
          <w:rStyle w:val="StyleUnderline"/>
          <w:highlight w:val="cyan"/>
        </w:rPr>
        <w:t>fiscal policy can</w:t>
      </w:r>
      <w:r w:rsidRPr="005234CD">
        <w:rPr>
          <w:sz w:val="16"/>
        </w:rPr>
        <w:t xml:space="preserve"> help </w:t>
      </w:r>
      <w:r w:rsidRPr="003756C8">
        <w:rPr>
          <w:rStyle w:val="StyleUnderline"/>
          <w:highlight w:val="cyan"/>
        </w:rPr>
        <w:t>reduce</w:t>
      </w:r>
      <w:r w:rsidRPr="005234CD">
        <w:rPr>
          <w:rStyle w:val="StyleUnderline"/>
        </w:rPr>
        <w:t xml:space="preserve"> income </w:t>
      </w:r>
      <w:r w:rsidRPr="003756C8">
        <w:rPr>
          <w:rStyle w:val="StyleUnderline"/>
          <w:highlight w:val="cyan"/>
        </w:rPr>
        <w:t xml:space="preserve">inequality through </w:t>
      </w:r>
      <w:r w:rsidRPr="003756C8">
        <w:rPr>
          <w:rStyle w:val="Emphasis"/>
          <w:highlight w:val="cyan"/>
        </w:rPr>
        <w:t>various channels</w:t>
      </w:r>
      <w:r w:rsidRPr="005234CD">
        <w:rPr>
          <w:sz w:val="16"/>
        </w:rPr>
        <w:t xml:space="preserve">. First, </w:t>
      </w:r>
      <w:r w:rsidRPr="005234CD">
        <w:rPr>
          <w:rStyle w:val="StyleUnderline"/>
        </w:rPr>
        <w:t xml:space="preserve">progressive direct </w:t>
      </w:r>
      <w:r w:rsidRPr="003756C8">
        <w:rPr>
          <w:rStyle w:val="StyleUnderline"/>
          <w:highlight w:val="cyan"/>
        </w:rPr>
        <w:t xml:space="preserve">taxes </w:t>
      </w:r>
      <w:r w:rsidRPr="003756C8">
        <w:rPr>
          <w:rStyle w:val="Emphasis"/>
          <w:highlight w:val="cyan"/>
        </w:rPr>
        <w:t>and</w:t>
      </w:r>
      <w:r w:rsidRPr="003756C8">
        <w:rPr>
          <w:rStyle w:val="StyleUnderline"/>
          <w:highlight w:val="cyan"/>
        </w:rPr>
        <w:t xml:space="preserve"> transfers</w:t>
      </w:r>
      <w:r w:rsidRPr="005234CD">
        <w:rPr>
          <w:rStyle w:val="StyleUnderline"/>
        </w:rPr>
        <w:t xml:space="preserve"> can reduce disposable income inequality</w:t>
      </w:r>
      <w:r w:rsidRPr="005234CD">
        <w:rPr>
          <w:sz w:val="16"/>
        </w:rPr>
        <w:t xml:space="preserve"> (inequality of income after taxes and transfers) so that it is less than market income inequality (inequality of income before taxes and transfers). Second, it can affect "real" disposable income inequality via consumption taxes. Third, through in-kind transfer spending (such as on education and health), it can reduce the inequality of "full income" (disposable income adjusted for in-kind transfers). In-kind transfers such as those for education and health also affect market income inequality over time by changing the distribution of human capital, including across generations by promoting social mobility. </w:t>
      </w:r>
      <w:r w:rsidRPr="003756C8">
        <w:rPr>
          <w:rStyle w:val="StyleUnderline"/>
          <w:highlight w:val="cyan"/>
        </w:rPr>
        <w:t xml:space="preserve">The extent of </w:t>
      </w:r>
      <w:r w:rsidRPr="003756C8">
        <w:rPr>
          <w:rStyle w:val="Emphasis"/>
          <w:highlight w:val="cyan"/>
        </w:rPr>
        <w:t>fiscal redistribution</w:t>
      </w:r>
      <w:r w:rsidRPr="003756C8">
        <w:rPr>
          <w:rStyle w:val="StyleUnderline"/>
          <w:highlight w:val="cyan"/>
        </w:rPr>
        <w:t xml:space="preserve"> will depend on</w:t>
      </w:r>
      <w:r w:rsidRPr="005234CD">
        <w:rPr>
          <w:sz w:val="16"/>
        </w:rPr>
        <w:t xml:space="preserve"> both </w:t>
      </w:r>
      <w:r w:rsidRPr="003756C8">
        <w:rPr>
          <w:rStyle w:val="StyleUnderline"/>
          <w:highlight w:val="cyan"/>
        </w:rPr>
        <w:t>the</w:t>
      </w:r>
      <w:r w:rsidRPr="005234CD">
        <w:rPr>
          <w:sz w:val="16"/>
        </w:rPr>
        <w:t xml:space="preserve"> magnitude of </w:t>
      </w:r>
      <w:r w:rsidRPr="003756C8">
        <w:rPr>
          <w:rStyle w:val="StyleUnderline"/>
          <w:highlight w:val="cyan"/>
        </w:rPr>
        <w:t xml:space="preserve">taxes </w:t>
      </w:r>
      <w:r w:rsidRPr="003756C8">
        <w:rPr>
          <w:rStyle w:val="Emphasis"/>
          <w:highlight w:val="cyan"/>
        </w:rPr>
        <w:t>and</w:t>
      </w:r>
      <w:r w:rsidRPr="003756C8">
        <w:rPr>
          <w:rStyle w:val="StyleUnderline"/>
          <w:highlight w:val="cyan"/>
        </w:rPr>
        <w:t xml:space="preserve"> transfers</w:t>
      </w:r>
      <w:r w:rsidRPr="005234CD">
        <w:rPr>
          <w:rStyle w:val="StyleUnderline"/>
        </w:rPr>
        <w:t xml:space="preserve"> and their </w:t>
      </w:r>
      <w:r w:rsidRPr="003756C8">
        <w:rPr>
          <w:rStyle w:val="Emphasis"/>
        </w:rPr>
        <w:t>progressivity</w:t>
      </w:r>
      <w:r w:rsidRPr="005234CD">
        <w:rPr>
          <w:sz w:val="16"/>
        </w:rPr>
        <w:t>.</w:t>
      </w:r>
    </w:p>
    <w:p w14:paraId="535F4EFD" w14:textId="77777777" w:rsidR="00BF056F" w:rsidRPr="005234CD" w:rsidRDefault="00BF056F" w:rsidP="00BF056F">
      <w:pPr>
        <w:rPr>
          <w:sz w:val="16"/>
        </w:rPr>
      </w:pPr>
      <w:r w:rsidRPr="005234CD">
        <w:rPr>
          <w:sz w:val="16"/>
        </w:rPr>
        <w:t>Since the progressiveness of a country's tax system can make a great difference in reducing inequality in the distribution of final income, the more the income is perceived to be concentrated, the unfairest the taxation system is considered. This is particularly relevant when one does not have a large share of progressive taxes in the total tax burden, as is the case in most Latin American countries, making the sense of inequity in income distribution more perceived.</w:t>
      </w:r>
    </w:p>
    <w:p w14:paraId="0A661016" w14:textId="77777777" w:rsidR="00BF056F" w:rsidRDefault="00BF056F" w:rsidP="00BF056F">
      <w:pPr>
        <w:rPr>
          <w:sz w:val="16"/>
        </w:rPr>
      </w:pPr>
      <w:r w:rsidRPr="005234CD">
        <w:rPr>
          <w:sz w:val="16"/>
        </w:rPr>
        <w:t xml:space="preserve">These countries rely more heavily on indirect taxes as a source of revenue. Overall, indirect taxes in these countries tend to be either slightly progressive or slightly regressive and therefore have only a small impact on income </w:t>
      </w:r>
      <w:r w:rsidRPr="004D3C22">
        <w:rPr>
          <w:sz w:val="16"/>
        </w:rPr>
        <w:t xml:space="preserve">inequality57. </w:t>
      </w:r>
      <w:r w:rsidRPr="004D3C22">
        <w:rPr>
          <w:rStyle w:val="StyleUnderline"/>
        </w:rPr>
        <w:t xml:space="preserve">The </w:t>
      </w:r>
      <w:r w:rsidRPr="003756C8">
        <w:rPr>
          <w:rStyle w:val="Emphasis"/>
        </w:rPr>
        <w:t>low level</w:t>
      </w:r>
      <w:r w:rsidRPr="004D3C22">
        <w:rPr>
          <w:rStyle w:val="StyleUnderline"/>
        </w:rPr>
        <w:t xml:space="preserve"> of direct transfers</w:t>
      </w:r>
      <w:r w:rsidRPr="004D3C22">
        <w:rPr>
          <w:sz w:val="16"/>
        </w:rPr>
        <w:t xml:space="preserve"> also </w:t>
      </w:r>
      <w:r w:rsidRPr="004D3C22">
        <w:rPr>
          <w:rStyle w:val="StyleUnderline"/>
        </w:rPr>
        <w:t>limits the</w:t>
      </w:r>
      <w:r w:rsidRPr="005234CD">
        <w:rPr>
          <w:rStyle w:val="StyleUnderline"/>
        </w:rPr>
        <w:t xml:space="preserve"> extent of </w:t>
      </w:r>
      <w:r w:rsidRPr="003756C8">
        <w:rPr>
          <w:rStyle w:val="Emphasis"/>
        </w:rPr>
        <w:t>fiscal redistribution</w:t>
      </w:r>
      <w:r w:rsidRPr="005234CD">
        <w:rPr>
          <w:rStyle w:val="StyleUnderline"/>
        </w:rPr>
        <w:t xml:space="preserve"> that can be achieved on the </w:t>
      </w:r>
      <w:r w:rsidRPr="003756C8">
        <w:rPr>
          <w:rStyle w:val="Emphasis"/>
        </w:rPr>
        <w:t>spending side</w:t>
      </w:r>
      <w:r w:rsidRPr="005234CD">
        <w:rPr>
          <w:rStyle w:val="StyleUnderline"/>
        </w:rPr>
        <w:t xml:space="preserve"> of the budget</w:t>
      </w:r>
      <w:r w:rsidRPr="005234CD">
        <w:rPr>
          <w:sz w:val="16"/>
        </w:rPr>
        <w:t>.</w:t>
      </w:r>
    </w:p>
    <w:p w14:paraId="0883DD1C" w14:textId="77777777" w:rsidR="00BF056F" w:rsidRDefault="00BF056F" w:rsidP="00BF056F">
      <w:pPr>
        <w:pStyle w:val="Heading4"/>
      </w:pPr>
      <w:r>
        <w:t xml:space="preserve">‘Fiscal redistribution’ means </w:t>
      </w:r>
      <w:r>
        <w:rPr>
          <w:u w:val="single"/>
        </w:rPr>
        <w:t>net</w:t>
      </w:r>
      <w:r>
        <w:t xml:space="preserve"> transfers.</w:t>
      </w:r>
    </w:p>
    <w:p w14:paraId="45C628BA" w14:textId="77777777" w:rsidR="00BF056F" w:rsidRPr="00554855" w:rsidRDefault="00BF056F" w:rsidP="00BF056F">
      <w:r w:rsidRPr="00554855">
        <w:rPr>
          <w:rStyle w:val="Style13ptBold"/>
        </w:rPr>
        <w:t>Coady ’22</w:t>
      </w:r>
      <w:r>
        <w:t xml:space="preserve"> [David Coady, Devin D’Angelo, and Brooks Evans; Lead Social Spending Expert at the Fiscal Affairs Department in the International Monetary Fund (IMF); Research Analyst at the IMF; Senior Economist at the IMF; Applied Economics, “Fiscal Redistribution, Social Welfare and Income Inequality: ‘Doing More’ or ‘More to Do’?” vol. 54, no. 21]</w:t>
      </w:r>
    </w:p>
    <w:p w14:paraId="5E155231" w14:textId="77777777" w:rsidR="00BF056F" w:rsidRPr="00703731" w:rsidRDefault="00BF056F" w:rsidP="00BF056F">
      <w:pPr>
        <w:rPr>
          <w:rStyle w:val="StyleUnderline"/>
          <w:sz w:val="16"/>
          <w:u w:val="none"/>
        </w:rPr>
      </w:pPr>
      <w:r w:rsidRPr="003756C8">
        <w:rPr>
          <w:rStyle w:val="StyleUnderline"/>
          <w:highlight w:val="cyan"/>
        </w:rPr>
        <w:t xml:space="preserve">The empirical </w:t>
      </w:r>
      <w:r w:rsidRPr="003756C8">
        <w:rPr>
          <w:rStyle w:val="Emphasis"/>
          <w:highlight w:val="cyan"/>
        </w:rPr>
        <w:t>lit</w:t>
      </w:r>
      <w:r w:rsidRPr="00F15140">
        <w:rPr>
          <w:rStyle w:val="StyleUnderline"/>
        </w:rPr>
        <w:t xml:space="preserve">erature </w:t>
      </w:r>
      <w:r w:rsidRPr="003756C8">
        <w:rPr>
          <w:rStyle w:val="StyleUnderline"/>
          <w:highlight w:val="cyan"/>
        </w:rPr>
        <w:t>on</w:t>
      </w:r>
      <w:r w:rsidRPr="00554855">
        <w:rPr>
          <w:sz w:val="16"/>
        </w:rPr>
        <w:t xml:space="preserve"> the redistributive impact of </w:t>
      </w:r>
      <w:r w:rsidRPr="003756C8">
        <w:rPr>
          <w:rStyle w:val="StyleUnderline"/>
          <w:highlight w:val="cyan"/>
        </w:rPr>
        <w:t>tax and transfer policies</w:t>
      </w:r>
      <w:r w:rsidRPr="00554855">
        <w:rPr>
          <w:sz w:val="16"/>
        </w:rPr>
        <w:t xml:space="preserve"> in advanced economies </w:t>
      </w:r>
      <w:r w:rsidRPr="003756C8">
        <w:rPr>
          <w:rStyle w:val="StyleUnderline"/>
          <w:highlight w:val="cyan"/>
        </w:rPr>
        <w:t xml:space="preserve">has </w:t>
      </w:r>
      <w:r w:rsidRPr="003756C8">
        <w:rPr>
          <w:rStyle w:val="Emphasis"/>
          <w:highlight w:val="cyan"/>
        </w:rPr>
        <w:t>grown</w:t>
      </w:r>
      <w:r w:rsidRPr="003756C8">
        <w:rPr>
          <w:rStyle w:val="Emphasis"/>
        </w:rPr>
        <w:t xml:space="preserve"> substantially</w:t>
      </w:r>
      <w:r w:rsidRPr="00554855">
        <w:rPr>
          <w:sz w:val="16"/>
        </w:rPr>
        <w:t xml:space="preserve"> over recent decades </w:t>
      </w:r>
      <w:r w:rsidRPr="00F15140">
        <w:rPr>
          <w:rStyle w:val="StyleUnderline"/>
        </w:rPr>
        <w:t>reflecting the increased availability of</w:t>
      </w:r>
      <w:r w:rsidRPr="00554855">
        <w:rPr>
          <w:sz w:val="16"/>
        </w:rPr>
        <w:t xml:space="preserve"> household survey </w:t>
      </w:r>
      <w:r w:rsidRPr="00F15140">
        <w:rPr>
          <w:rStyle w:val="StyleUnderline"/>
        </w:rPr>
        <w:t>data and</w:t>
      </w:r>
      <w:r w:rsidRPr="00554855">
        <w:rPr>
          <w:sz w:val="16"/>
        </w:rPr>
        <w:t xml:space="preserve"> micro</w:t>
      </w:r>
      <w:r w:rsidRPr="00F15140">
        <w:rPr>
          <w:rStyle w:val="StyleUnderline"/>
        </w:rPr>
        <w:t>simulation tools</w:t>
      </w:r>
      <w:r w:rsidRPr="00554855">
        <w:rPr>
          <w:sz w:val="16"/>
        </w:rPr>
        <w:t xml:space="preserve">.1 Existing </w:t>
      </w:r>
      <w:r w:rsidRPr="003756C8">
        <w:rPr>
          <w:rStyle w:val="StyleUnderline"/>
          <w:highlight w:val="cyan"/>
        </w:rPr>
        <w:t xml:space="preserve">analyses of </w:t>
      </w:r>
      <w:r w:rsidRPr="003756C8">
        <w:rPr>
          <w:rStyle w:val="Emphasis"/>
          <w:highlight w:val="cyan"/>
        </w:rPr>
        <w:t>fiscal redistribution</w:t>
      </w:r>
      <w:r w:rsidRPr="003756C8">
        <w:rPr>
          <w:rStyle w:val="StyleUnderline"/>
          <w:highlight w:val="cyan"/>
        </w:rPr>
        <w:t xml:space="preserve"> are</w:t>
      </w:r>
      <w:r w:rsidRPr="00554855">
        <w:rPr>
          <w:rStyle w:val="StyleUnderline"/>
        </w:rPr>
        <w:t xml:space="preserve"> </w:t>
      </w:r>
      <w:r w:rsidRPr="003756C8">
        <w:rPr>
          <w:rStyle w:val="Emphasis"/>
        </w:rPr>
        <w:t xml:space="preserve">typically </w:t>
      </w:r>
      <w:r w:rsidRPr="003756C8">
        <w:rPr>
          <w:rStyle w:val="Emphasis"/>
          <w:highlight w:val="cyan"/>
        </w:rPr>
        <w:t>based</w:t>
      </w:r>
      <w:r w:rsidRPr="003756C8">
        <w:rPr>
          <w:rStyle w:val="StyleUnderline"/>
          <w:highlight w:val="cyan"/>
        </w:rPr>
        <w:t xml:space="preserve"> on</w:t>
      </w:r>
      <w:r w:rsidRPr="00554855">
        <w:rPr>
          <w:sz w:val="16"/>
        </w:rPr>
        <w:t xml:space="preserve"> comparisons of </w:t>
      </w:r>
      <w:r w:rsidRPr="00554855">
        <w:rPr>
          <w:rStyle w:val="StyleUnderline"/>
        </w:rPr>
        <w:t xml:space="preserve">inequality </w:t>
      </w:r>
      <w:r w:rsidRPr="003756C8">
        <w:rPr>
          <w:rStyle w:val="StyleUnderline"/>
          <w:highlight w:val="cyan"/>
        </w:rPr>
        <w:t xml:space="preserve">indices </w:t>
      </w:r>
      <w:r w:rsidRPr="003756C8">
        <w:rPr>
          <w:rStyle w:val="Emphasis"/>
          <w:highlight w:val="cyan"/>
        </w:rPr>
        <w:t>before and after</w:t>
      </w:r>
      <w:r w:rsidRPr="00554855">
        <w:rPr>
          <w:sz w:val="16"/>
        </w:rPr>
        <w:t xml:space="preserve"> direct </w:t>
      </w:r>
      <w:r w:rsidRPr="003756C8">
        <w:rPr>
          <w:rStyle w:val="StyleUnderline"/>
          <w:highlight w:val="cyan"/>
        </w:rPr>
        <w:t>taxes and transfers</w:t>
      </w:r>
      <w:r w:rsidRPr="00554855">
        <w:rPr>
          <w:sz w:val="16"/>
        </w:rPr>
        <w:t xml:space="preserve">. This paper embeds the analysis of fiscal redistribution within the standard social welfare framework, which lends itself to a transparent and practical evaluation of the determinants of fiscal redistribution and of differences across countries and time. </w:t>
      </w:r>
      <w:r w:rsidRPr="003756C8">
        <w:rPr>
          <w:rStyle w:val="StyleUnderline"/>
          <w:highlight w:val="cyan"/>
        </w:rPr>
        <w:t xml:space="preserve">Differences in </w:t>
      </w:r>
      <w:r w:rsidRPr="003756C8">
        <w:rPr>
          <w:rStyle w:val="Emphasis"/>
          <w:highlight w:val="cyan"/>
        </w:rPr>
        <w:t>fiscal redistribution</w:t>
      </w:r>
      <w:r w:rsidRPr="003756C8">
        <w:rPr>
          <w:rStyle w:val="StyleUnderline"/>
          <w:highlight w:val="cyan"/>
        </w:rPr>
        <w:t xml:space="preserve"> are </w:t>
      </w:r>
      <w:r w:rsidRPr="003756C8">
        <w:rPr>
          <w:rStyle w:val="Emphasis"/>
          <w:highlight w:val="cyan"/>
        </w:rPr>
        <w:t>decomposed</w:t>
      </w:r>
      <w:r w:rsidRPr="00060FB0">
        <w:rPr>
          <w:rStyle w:val="StyleUnderline"/>
        </w:rPr>
        <w:t xml:space="preserve"> into differences in fiscal effort, </w:t>
      </w:r>
      <w:r w:rsidRPr="003756C8">
        <w:rPr>
          <w:rStyle w:val="StyleUnderline"/>
          <w:highlight w:val="cyan"/>
        </w:rPr>
        <w:t xml:space="preserve">as reflected in the </w:t>
      </w:r>
      <w:r w:rsidRPr="003756C8">
        <w:rPr>
          <w:rStyle w:val="Emphasis"/>
          <w:highlight w:val="cyan"/>
        </w:rPr>
        <w:t>magnitude</w:t>
      </w:r>
      <w:r w:rsidRPr="003756C8">
        <w:rPr>
          <w:rStyle w:val="StyleUnderline"/>
          <w:highlight w:val="cyan"/>
        </w:rPr>
        <w:t xml:space="preserve"> of</w:t>
      </w:r>
      <w:r w:rsidRPr="00554855">
        <w:rPr>
          <w:sz w:val="16"/>
        </w:rPr>
        <w:t xml:space="preserve"> redistributive </w:t>
      </w:r>
      <w:r w:rsidRPr="003756C8">
        <w:rPr>
          <w:rStyle w:val="StyleUnderline"/>
          <w:highlight w:val="cyan"/>
        </w:rPr>
        <w:t>tax and transfer (i.e. net tax) systems</w:t>
      </w:r>
      <w:r w:rsidRPr="00554855">
        <w:rPr>
          <w:sz w:val="16"/>
        </w:rPr>
        <w:t xml:space="preserve">, and differences in fiscal progressivity, </w:t>
      </w:r>
      <w:r w:rsidRPr="003756C8">
        <w:rPr>
          <w:rStyle w:val="StyleUnderline"/>
          <w:highlight w:val="cyan"/>
        </w:rPr>
        <w:t xml:space="preserve">reflecting the distribution of </w:t>
      </w:r>
      <w:r w:rsidRPr="003756C8">
        <w:rPr>
          <w:rStyle w:val="Emphasis"/>
          <w:highlight w:val="cyan"/>
        </w:rPr>
        <w:t>net transfers</w:t>
      </w:r>
      <w:r w:rsidRPr="00060FB0">
        <w:rPr>
          <w:sz w:val="16"/>
          <w:szCs w:val="16"/>
        </w:rPr>
        <w:t xml:space="preserve"> across</w:t>
      </w:r>
      <w:r w:rsidRPr="00554855">
        <w:rPr>
          <w:sz w:val="16"/>
        </w:rPr>
        <w:t xml:space="preserve"> different income groups. Fiscal progressivity is further decomposed into targeting performance, reflecting the share of net transfers accruing to lower-income groups, and targeting returns, reflecting the social returns to targeting due to differences in initial income inequality.</w:t>
      </w:r>
    </w:p>
    <w:p w14:paraId="72FF0DD8" w14:textId="77777777" w:rsidR="00BF056F" w:rsidRDefault="00BF056F" w:rsidP="00BF056F">
      <w:pPr>
        <w:pStyle w:val="Heading3"/>
      </w:pPr>
      <w:r>
        <w:t>FR---Taxes and Transfers---Taxes and Transfers CI---XT</w:t>
      </w:r>
    </w:p>
    <w:p w14:paraId="3DC314D3" w14:textId="77777777" w:rsidR="00BF056F" w:rsidRPr="00E12A00" w:rsidRDefault="00BF056F" w:rsidP="00BF056F">
      <w:pPr>
        <w:pStyle w:val="Heading4"/>
      </w:pPr>
      <w:r>
        <w:t>‘Fiscal redistribution’ means both transfers and taxes.</w:t>
      </w:r>
    </w:p>
    <w:p w14:paraId="0002B826" w14:textId="77777777" w:rsidR="00BF056F" w:rsidRPr="00D04E21" w:rsidRDefault="00BF056F" w:rsidP="00BF056F">
      <w:r w:rsidRPr="00315EF9">
        <w:rPr>
          <w:rStyle w:val="Style13ptBold"/>
        </w:rPr>
        <w:t>Coady ’20</w:t>
      </w:r>
      <w:r>
        <w:t xml:space="preserve"> [David Coady and Nghia-Piotr Le; June 2020; Lead Social Spending Expert at the Fiscal Affairs Department in the IMF; Research Officer at the International Monetary Fund; IMF Working Paper in the Fiscal Affairs Department, “Designing Fiscal Redistribution: The Role of Universal and Targeted Transfers,” https://www.elibrary.imf.org/view/journals/001/2020/105/article-A001-en.xml]</w:t>
      </w:r>
    </w:p>
    <w:p w14:paraId="035F46F3" w14:textId="77777777" w:rsidR="00BF056F" w:rsidRPr="00D04E21" w:rsidRDefault="00BF056F" w:rsidP="00BF056F">
      <w:pPr>
        <w:rPr>
          <w:sz w:val="16"/>
        </w:rPr>
      </w:pPr>
      <w:r w:rsidRPr="00D04E21">
        <w:rPr>
          <w:sz w:val="16"/>
        </w:rPr>
        <w:t xml:space="preserve">Although increasing income inequality has been observed in many countries, the varying experiences across countries, with inequality even decreasing in a sizeable share of countries, suggests that public policy and institutions play and important role in determining such outcomes.2 In this respect, </w:t>
      </w:r>
      <w:r w:rsidRPr="003756C8">
        <w:rPr>
          <w:rStyle w:val="StyleUnderline"/>
          <w:highlight w:val="cyan"/>
        </w:rPr>
        <w:t>fiscal redistribution (</w:t>
      </w:r>
      <w:r w:rsidRPr="003756C8">
        <w:rPr>
          <w:rStyle w:val="Emphasis"/>
          <w:highlight w:val="cyan"/>
        </w:rPr>
        <w:t>i.e.</w:t>
      </w:r>
      <w:r w:rsidRPr="003756C8">
        <w:rPr>
          <w:rStyle w:val="StyleUnderline"/>
          <w:highlight w:val="cyan"/>
        </w:rPr>
        <w:t xml:space="preserve">, the </w:t>
      </w:r>
      <w:r w:rsidRPr="003756C8">
        <w:rPr>
          <w:rStyle w:val="Emphasis"/>
          <w:highlight w:val="cyan"/>
        </w:rPr>
        <w:t>transfer</w:t>
      </w:r>
      <w:r w:rsidRPr="003756C8">
        <w:rPr>
          <w:rStyle w:val="StyleUnderline"/>
          <w:highlight w:val="cyan"/>
        </w:rPr>
        <w:t xml:space="preserve"> of income</w:t>
      </w:r>
      <w:r w:rsidRPr="001564A3">
        <w:rPr>
          <w:rStyle w:val="StyleUnderline"/>
        </w:rPr>
        <w:t xml:space="preserve"> from higher to lower income households </w:t>
      </w:r>
      <w:r w:rsidRPr="003756C8">
        <w:rPr>
          <w:rStyle w:val="Emphasis"/>
          <w:highlight w:val="cyan"/>
        </w:rPr>
        <w:t>via</w:t>
      </w:r>
      <w:r w:rsidRPr="003756C8">
        <w:rPr>
          <w:rStyle w:val="StyleUnderline"/>
          <w:highlight w:val="cyan"/>
        </w:rPr>
        <w:t xml:space="preserve"> tax </w:t>
      </w:r>
      <w:r w:rsidRPr="003756C8">
        <w:rPr>
          <w:rStyle w:val="Emphasis"/>
          <w:highlight w:val="cyan"/>
        </w:rPr>
        <w:t>and</w:t>
      </w:r>
      <w:r w:rsidRPr="003756C8">
        <w:rPr>
          <w:rStyle w:val="StyleUnderline"/>
          <w:highlight w:val="cyan"/>
        </w:rPr>
        <w:t xml:space="preserve"> transfer schemes</w:t>
      </w:r>
      <w:r w:rsidRPr="00D04E21">
        <w:rPr>
          <w:sz w:val="16"/>
        </w:rPr>
        <w:t>) has a key role to play in addressing income inequality. For instance, evidence from studies of fiscal redistribution shows that over threequarters of the difference in average disposable income inequality between advanced and Latin American countries (with the lowest and highest average disposable income inequality, respectively) is accounted for by differences in the extent of fiscal redistribution rather than by differences in market incomes (Bastagli, Coady and Gupta, 2015).</w:t>
      </w:r>
    </w:p>
    <w:p w14:paraId="79319425" w14:textId="77777777" w:rsidR="00BF056F" w:rsidRDefault="00BF056F" w:rsidP="00BF056F">
      <w:pPr>
        <w:pStyle w:val="Heading4"/>
      </w:pPr>
      <w:r>
        <w:t>‘Fiscal redistribution’ is a goal achieved by taxes and transfers.</w:t>
      </w:r>
    </w:p>
    <w:p w14:paraId="7E0D3C21" w14:textId="77777777" w:rsidR="00BF056F" w:rsidRDefault="00BF056F" w:rsidP="00BF056F">
      <w:r w:rsidRPr="00E12A00">
        <w:rPr>
          <w:rStyle w:val="Style13ptBold"/>
        </w:rPr>
        <w:t>Sheffield ’16</w:t>
      </w:r>
      <w:r>
        <w:t xml:space="preserve"> [Sheffield Economic Research; February 4, 2016; research from the Department of Economics, University of Sheffield, citing a paper by Pantelis Kammas and V. Sarantides, Economics and Business Professors at Athens University; Medium, “Fiscal redistribution ahead of elections to bolster democracy,” https://medium.com/@sheffeconomics/democratic-government-policies-tackling-inequality-before-elections-supports-democracy-17006e6eb29]</w:t>
      </w:r>
    </w:p>
    <w:p w14:paraId="5CC8CC6D" w14:textId="77777777" w:rsidR="00BF056F" w:rsidRPr="00E12A00" w:rsidRDefault="00BF056F" w:rsidP="00BF056F">
      <w:pPr>
        <w:rPr>
          <w:sz w:val="16"/>
        </w:rPr>
      </w:pPr>
      <w:r w:rsidRPr="003756C8">
        <w:rPr>
          <w:rStyle w:val="StyleUnderline"/>
          <w:highlight w:val="cyan"/>
        </w:rPr>
        <w:t xml:space="preserve">Fiscal redistribution is </w:t>
      </w:r>
      <w:r w:rsidRPr="003756C8">
        <w:rPr>
          <w:rStyle w:val="Emphasis"/>
          <w:highlight w:val="cyan"/>
        </w:rPr>
        <w:t>defined</w:t>
      </w:r>
      <w:r w:rsidRPr="003756C8">
        <w:rPr>
          <w:rStyle w:val="StyleUnderline"/>
          <w:highlight w:val="cyan"/>
        </w:rPr>
        <w:t xml:space="preserve"> as</w:t>
      </w:r>
      <w:r w:rsidRPr="00E12A00">
        <w:rPr>
          <w:rStyle w:val="StyleUnderline"/>
        </w:rPr>
        <w:t xml:space="preserve"> the </w:t>
      </w:r>
      <w:r w:rsidRPr="003756C8">
        <w:rPr>
          <w:rStyle w:val="StyleUnderline"/>
          <w:highlight w:val="cyan"/>
        </w:rPr>
        <w:t>reduction in income inequality, brought</w:t>
      </w:r>
      <w:r w:rsidRPr="00E12A00">
        <w:rPr>
          <w:rStyle w:val="StyleUnderline"/>
        </w:rPr>
        <w:t xml:space="preserve"> about </w:t>
      </w:r>
      <w:r w:rsidRPr="003756C8">
        <w:rPr>
          <w:rStyle w:val="StyleUnderline"/>
          <w:highlight w:val="cyan"/>
        </w:rPr>
        <w:t xml:space="preserve">by government </w:t>
      </w:r>
      <w:r w:rsidRPr="003756C8">
        <w:rPr>
          <w:rStyle w:val="Emphasis"/>
          <w:highlight w:val="cyan"/>
        </w:rPr>
        <w:t>via</w:t>
      </w:r>
      <w:r w:rsidRPr="003756C8">
        <w:rPr>
          <w:rStyle w:val="StyleUnderline"/>
          <w:highlight w:val="cyan"/>
        </w:rPr>
        <w:t xml:space="preserve"> taxes </w:t>
      </w:r>
      <w:r w:rsidRPr="003756C8">
        <w:rPr>
          <w:rStyle w:val="Emphasis"/>
          <w:highlight w:val="cyan"/>
        </w:rPr>
        <w:t>and</w:t>
      </w:r>
      <w:r w:rsidRPr="003756C8">
        <w:rPr>
          <w:rStyle w:val="StyleUnderline"/>
          <w:highlight w:val="cyan"/>
        </w:rPr>
        <w:t xml:space="preserve"> transfers</w:t>
      </w:r>
      <w:r w:rsidRPr="00E12A00">
        <w:rPr>
          <w:sz w:val="16"/>
        </w:rPr>
        <w:t>. Their findings indicate that only in countries characterized as young democracies do elections exert a positive impact on fiscal redistribution.</w:t>
      </w:r>
    </w:p>
    <w:p w14:paraId="1E5756FA" w14:textId="77777777" w:rsidR="00BF056F" w:rsidRDefault="00BF056F" w:rsidP="00BF056F">
      <w:pPr>
        <w:pStyle w:val="Heading4"/>
      </w:pPr>
      <w:r>
        <w:t>‘Fiscal redistribution’ means taxes collections transferred to households.</w:t>
      </w:r>
    </w:p>
    <w:p w14:paraId="17B08572" w14:textId="77777777" w:rsidR="00BF056F" w:rsidRPr="00D74728" w:rsidRDefault="00BF056F" w:rsidP="00BF056F">
      <w:r w:rsidRPr="00353DF2">
        <w:rPr>
          <w:rStyle w:val="Style13ptBold"/>
        </w:rPr>
        <w:t>Pantelis ’19</w:t>
      </w:r>
      <w:r>
        <w:t xml:space="preserve"> [Pantelis Kammas and V. Sarantides; March 2019; Pantelis Kammas and V. Sarantides, Economics and Business Professors at Athens University; Journal of Comparative Economics, “Do dictatorships redistribute more?” vol. 47, no. 1]</w:t>
      </w:r>
    </w:p>
    <w:p w14:paraId="69FC2AF9" w14:textId="77777777" w:rsidR="00BF056F" w:rsidRPr="00D74728" w:rsidRDefault="00BF056F" w:rsidP="00BF056F">
      <w:pPr>
        <w:rPr>
          <w:sz w:val="16"/>
        </w:rPr>
      </w:pPr>
      <w:r w:rsidRPr="00D74728">
        <w:rPr>
          <w:sz w:val="16"/>
        </w:rPr>
        <w:t xml:space="preserve">Governing authorities can affect the distribution of income through a wide range of policy instruments, but most directly through implemented </w:t>
      </w:r>
      <w:r w:rsidRPr="003756C8">
        <w:rPr>
          <w:rStyle w:val="StyleUnderline"/>
          <w:highlight w:val="cyan"/>
        </w:rPr>
        <w:t>fiscal redistribution—</w:t>
      </w:r>
      <w:r w:rsidRPr="003756C8">
        <w:rPr>
          <w:rStyle w:val="Emphasis"/>
          <w:highlight w:val="cyan"/>
        </w:rPr>
        <w:t>i.e.</w:t>
      </w:r>
      <w:r w:rsidRPr="003756C8">
        <w:rPr>
          <w:rStyle w:val="StyleUnderline"/>
          <w:highlight w:val="cyan"/>
        </w:rPr>
        <w:t xml:space="preserve">, taxes collected </w:t>
      </w:r>
      <w:r w:rsidRPr="003756C8">
        <w:rPr>
          <w:rStyle w:val="Emphasis"/>
          <w:highlight w:val="cyan"/>
        </w:rPr>
        <w:t>from</w:t>
      </w:r>
      <w:r w:rsidRPr="003756C8">
        <w:rPr>
          <w:rStyle w:val="StyleUnderline"/>
          <w:highlight w:val="cyan"/>
        </w:rPr>
        <w:t xml:space="preserve"> households </w:t>
      </w:r>
      <w:r w:rsidRPr="003756C8">
        <w:rPr>
          <w:rStyle w:val="Emphasis"/>
          <w:highlight w:val="cyan"/>
        </w:rPr>
        <w:t>and</w:t>
      </w:r>
      <w:r w:rsidRPr="003756C8">
        <w:rPr>
          <w:rStyle w:val="StyleUnderline"/>
          <w:highlight w:val="cyan"/>
        </w:rPr>
        <w:t xml:space="preserve"> cash transfers distributed </w:t>
      </w:r>
      <w:r w:rsidRPr="003756C8">
        <w:rPr>
          <w:rStyle w:val="Emphasis"/>
          <w:highlight w:val="cyan"/>
        </w:rPr>
        <w:t>to</w:t>
      </w:r>
      <w:r w:rsidRPr="003756C8">
        <w:rPr>
          <w:rStyle w:val="StyleUnderline"/>
          <w:highlight w:val="cyan"/>
        </w:rPr>
        <w:t xml:space="preserve"> them</w:t>
      </w:r>
      <w:r w:rsidRPr="00D74728">
        <w:rPr>
          <w:sz w:val="16"/>
        </w:rPr>
        <w:t>. Since the political system is a crucial determinant of every governmental policy, a large number of theoretical and empirical studies have investigated the interplay between political institutions and fiscal redistribution (Acemoglu and Robinson, 2006, Boix, 2003, Lizzeri and Persico, 2004).</w:t>
      </w:r>
    </w:p>
    <w:p w14:paraId="0A097404" w14:textId="77777777" w:rsidR="00BF056F" w:rsidRDefault="00BF056F" w:rsidP="00BF056F">
      <w:pPr>
        <w:pStyle w:val="Heading3"/>
      </w:pPr>
      <w:r>
        <w:t>FR---AT: Taxes---Progressivity CI---1AR</w:t>
      </w:r>
    </w:p>
    <w:p w14:paraId="27B483F6" w14:textId="77777777" w:rsidR="00BF056F" w:rsidRPr="003B018E" w:rsidRDefault="00BF056F" w:rsidP="00BF056F">
      <w:pPr>
        <w:pStyle w:val="Heading4"/>
      </w:pPr>
      <w:r>
        <w:t xml:space="preserve">Fiscal redistribution’s </w:t>
      </w:r>
      <w:r>
        <w:rPr>
          <w:u w:val="single"/>
        </w:rPr>
        <w:t>standard</w:t>
      </w:r>
      <w:r>
        <w:t xml:space="preserve"> definition is a tax or transfer policy that measurably decreases inequality. </w:t>
      </w:r>
    </w:p>
    <w:p w14:paraId="53374B48" w14:textId="77777777" w:rsidR="00BF056F" w:rsidRDefault="00BF056F" w:rsidP="00BF056F">
      <w:r w:rsidRPr="0049510F">
        <w:rPr>
          <w:rStyle w:val="Style13ptBold"/>
        </w:rPr>
        <w:t>Caminada ’14</w:t>
      </w:r>
      <w:r>
        <w:t xml:space="preserve"> [Koen; April 14; Professor of Empirical Analysis of Social and Tax Policy; Leiden Law Blog, “Facts &amp; Figures: Income inequality and fiscal redistribution in 29 countries,” cache, https://www.leidenlawblog.nl/articles/facts-figures-income-inequality-and-fiscal-redistribution-in-39-countries]</w:t>
      </w:r>
    </w:p>
    <w:p w14:paraId="0B4FFDF9" w14:textId="77777777" w:rsidR="00BF056F" w:rsidRPr="0049510F" w:rsidRDefault="00BF056F" w:rsidP="00BF056F">
      <w:pPr>
        <w:rPr>
          <w:sz w:val="16"/>
        </w:rPr>
      </w:pPr>
      <w:r w:rsidRPr="003756C8">
        <w:rPr>
          <w:rStyle w:val="StyleUnderline"/>
          <w:highlight w:val="cyan"/>
        </w:rPr>
        <w:t>Different</w:t>
      </w:r>
      <w:r w:rsidRPr="0049510F">
        <w:rPr>
          <w:sz w:val="16"/>
        </w:rPr>
        <w:t xml:space="preserve"> social </w:t>
      </w:r>
      <w:r w:rsidRPr="003756C8">
        <w:rPr>
          <w:rStyle w:val="StyleUnderline"/>
          <w:highlight w:val="cyan"/>
        </w:rPr>
        <w:t>policies</w:t>
      </w:r>
      <w:r w:rsidRPr="0049510F">
        <w:rPr>
          <w:sz w:val="16"/>
        </w:rPr>
        <w:t xml:space="preserve"> bring different types of welfare systems, </w:t>
      </w:r>
      <w:r w:rsidRPr="003756C8">
        <w:rPr>
          <w:rStyle w:val="StyleUnderline"/>
          <w:highlight w:val="cyan"/>
        </w:rPr>
        <w:t>lead</w:t>
      </w:r>
      <w:r w:rsidRPr="0049510F">
        <w:rPr>
          <w:sz w:val="16"/>
        </w:rPr>
        <w:t xml:space="preserve">ing </w:t>
      </w:r>
      <w:r w:rsidRPr="003756C8">
        <w:rPr>
          <w:rStyle w:val="StyleUnderline"/>
          <w:highlight w:val="cyan"/>
        </w:rPr>
        <w:t>to various outcomes in</w:t>
      </w:r>
      <w:r w:rsidRPr="0049510F">
        <w:rPr>
          <w:sz w:val="16"/>
        </w:rPr>
        <w:t xml:space="preserve"> the </w:t>
      </w:r>
      <w:r w:rsidRPr="003756C8">
        <w:rPr>
          <w:rStyle w:val="StyleUnderline"/>
          <w:highlight w:val="cyan"/>
        </w:rPr>
        <w:t>income distribution</w:t>
      </w:r>
      <w:r w:rsidRPr="0049510F">
        <w:rPr>
          <w:sz w:val="16"/>
        </w:rPr>
        <w:t xml:space="preserve">. Since one of the functions of many national social protection systems is </w:t>
      </w:r>
      <w:r w:rsidRPr="003756C8">
        <w:rPr>
          <w:rStyle w:val="StyleUnderline"/>
          <w:highlight w:val="cyan"/>
        </w:rPr>
        <w:t>to reduce income inequality</w:t>
      </w:r>
      <w:r w:rsidRPr="0049510F">
        <w:rPr>
          <w:sz w:val="16"/>
        </w:rPr>
        <w:t xml:space="preserve">, </w:t>
      </w:r>
      <w:r w:rsidRPr="0049510F">
        <w:rPr>
          <w:rStyle w:val="StyleUnderline"/>
        </w:rPr>
        <w:t>this</w:t>
      </w:r>
      <w:r w:rsidRPr="0049510F">
        <w:rPr>
          <w:sz w:val="16"/>
        </w:rPr>
        <w:t xml:space="preserve"> blog may provide relevant information for policy makers. Chen Wang and I updated our </w:t>
      </w:r>
      <w:r w:rsidRPr="003756C8">
        <w:rPr>
          <w:rStyle w:val="Emphasis"/>
        </w:rPr>
        <w:t>L</w:t>
      </w:r>
      <w:r w:rsidRPr="0049510F">
        <w:rPr>
          <w:sz w:val="16"/>
        </w:rPr>
        <w:t xml:space="preserve">eiden </w:t>
      </w:r>
      <w:r w:rsidRPr="003756C8">
        <w:rPr>
          <w:rStyle w:val="Emphasis"/>
        </w:rPr>
        <w:t>B</w:t>
      </w:r>
      <w:r w:rsidRPr="0049510F">
        <w:rPr>
          <w:sz w:val="16"/>
        </w:rPr>
        <w:t xml:space="preserve">udget </w:t>
      </w:r>
      <w:r w:rsidRPr="003756C8">
        <w:rPr>
          <w:rStyle w:val="Emphasis"/>
        </w:rPr>
        <w:t>I</w:t>
      </w:r>
      <w:r w:rsidRPr="0049510F">
        <w:rPr>
          <w:sz w:val="16"/>
        </w:rPr>
        <w:t xml:space="preserve">ncidence </w:t>
      </w:r>
      <w:r w:rsidRPr="003756C8">
        <w:rPr>
          <w:rStyle w:val="Emphasis"/>
          <w:highlight w:val="cyan"/>
        </w:rPr>
        <w:t>Fiscal Redistribution Database</w:t>
      </w:r>
      <w:r w:rsidRPr="00CA43EE">
        <w:rPr>
          <w:rStyle w:val="StyleUnderline"/>
          <w:highlight w:val="cyan"/>
        </w:rPr>
        <w:t>, b</w:t>
      </w:r>
      <w:r w:rsidRPr="003756C8">
        <w:rPr>
          <w:rStyle w:val="StyleUnderline"/>
          <w:highlight w:val="cyan"/>
        </w:rPr>
        <w:t>ased on</w:t>
      </w:r>
      <w:r w:rsidRPr="00482026">
        <w:rPr>
          <w:rStyle w:val="StyleUnderline"/>
        </w:rPr>
        <w:t xml:space="preserve"> the</w:t>
      </w:r>
      <w:r w:rsidRPr="0049510F">
        <w:rPr>
          <w:sz w:val="16"/>
        </w:rPr>
        <w:t xml:space="preserve"> the Luxembourg Income Study (</w:t>
      </w:r>
      <w:r w:rsidRPr="003756C8">
        <w:rPr>
          <w:rStyle w:val="Emphasis"/>
        </w:rPr>
        <w:t>LIS</w:t>
      </w:r>
      <w:r w:rsidRPr="0049510F">
        <w:rPr>
          <w:sz w:val="16"/>
        </w:rPr>
        <w:t xml:space="preserve">) in </w:t>
      </w:r>
      <w:r w:rsidRPr="0049510F">
        <w:rPr>
          <w:rStyle w:val="StyleUnderline"/>
        </w:rPr>
        <w:t>which micro</w:t>
      </w:r>
      <w:r w:rsidRPr="003756C8">
        <w:rPr>
          <w:rStyle w:val="StyleUnderline"/>
          <w:highlight w:val="cyan"/>
        </w:rPr>
        <w:t>data</w:t>
      </w:r>
      <w:r w:rsidRPr="0049510F">
        <w:rPr>
          <w:rStyle w:val="StyleUnderline"/>
        </w:rPr>
        <w:t xml:space="preserve">sets </w:t>
      </w:r>
      <w:r w:rsidRPr="003756C8">
        <w:rPr>
          <w:rStyle w:val="StyleUnderline"/>
          <w:highlight w:val="cyan"/>
        </w:rPr>
        <w:t>from</w:t>
      </w:r>
      <w:r w:rsidRPr="0049510F">
        <w:rPr>
          <w:rStyle w:val="StyleUnderline"/>
        </w:rPr>
        <w:t xml:space="preserve"> nearly </w:t>
      </w:r>
      <w:r w:rsidRPr="003756C8">
        <w:rPr>
          <w:rStyle w:val="StyleUnderline"/>
          <w:highlight w:val="cyan"/>
        </w:rPr>
        <w:t>forty countries have been</w:t>
      </w:r>
      <w:r w:rsidRPr="0049510F">
        <w:rPr>
          <w:rStyle w:val="StyleUnderline"/>
        </w:rPr>
        <w:t xml:space="preserve"> harmonised</w:t>
      </w:r>
      <w:r w:rsidRPr="0049510F">
        <w:rPr>
          <w:sz w:val="16"/>
        </w:rPr>
        <w:t>. Consequently it is possible to study income inequality and fiscal redistribution across countries.</w:t>
      </w:r>
    </w:p>
    <w:p w14:paraId="16CEF3C1" w14:textId="77777777" w:rsidR="00BF056F" w:rsidRPr="0049510F" w:rsidRDefault="00BF056F" w:rsidP="00BF056F">
      <w:pPr>
        <w:rPr>
          <w:sz w:val="16"/>
        </w:rPr>
      </w:pPr>
      <w:r w:rsidRPr="003756C8">
        <w:rPr>
          <w:rStyle w:val="StyleUnderline"/>
          <w:highlight w:val="cyan"/>
        </w:rPr>
        <w:t xml:space="preserve">A </w:t>
      </w:r>
      <w:r w:rsidRPr="003756C8">
        <w:rPr>
          <w:rStyle w:val="Emphasis"/>
          <w:highlight w:val="cyan"/>
        </w:rPr>
        <w:t>standard analysis</w:t>
      </w:r>
      <w:r w:rsidRPr="003756C8">
        <w:rPr>
          <w:rStyle w:val="StyleUnderline"/>
          <w:highlight w:val="cyan"/>
        </w:rPr>
        <w:t xml:space="preserve"> of </w:t>
      </w:r>
      <w:r w:rsidRPr="003756C8">
        <w:rPr>
          <w:rStyle w:val="Emphasis"/>
          <w:highlight w:val="cyan"/>
        </w:rPr>
        <w:t>f</w:t>
      </w:r>
      <w:r w:rsidRPr="003756C8">
        <w:rPr>
          <w:rStyle w:val="Emphasis"/>
        </w:rPr>
        <w:t xml:space="preserve">iscal </w:t>
      </w:r>
      <w:r w:rsidRPr="003756C8">
        <w:rPr>
          <w:rStyle w:val="Emphasis"/>
          <w:highlight w:val="cyan"/>
        </w:rPr>
        <w:t>r</w:t>
      </w:r>
      <w:r w:rsidRPr="003756C8">
        <w:rPr>
          <w:rStyle w:val="Emphasis"/>
        </w:rPr>
        <w:t>edistribution</w:t>
      </w:r>
      <w:r w:rsidRPr="0049510F">
        <w:rPr>
          <w:sz w:val="16"/>
        </w:rPr>
        <w:t xml:space="preserve"> </w:t>
      </w:r>
      <w:r w:rsidRPr="003756C8">
        <w:rPr>
          <w:rStyle w:val="StyleUnderline"/>
          <w:highlight w:val="cyan"/>
        </w:rPr>
        <w:t xml:space="preserve">is to </w:t>
      </w:r>
      <w:r w:rsidRPr="003756C8">
        <w:rPr>
          <w:rStyle w:val="Emphasis"/>
          <w:highlight w:val="cyan"/>
        </w:rPr>
        <w:t>compare</w:t>
      </w:r>
      <w:r w:rsidRPr="003756C8">
        <w:rPr>
          <w:sz w:val="16"/>
          <w:highlight w:val="cyan"/>
        </w:rPr>
        <w:t xml:space="preserve"> </w:t>
      </w:r>
      <w:r w:rsidRPr="003756C8">
        <w:rPr>
          <w:rStyle w:val="Emphasis"/>
          <w:highlight w:val="cyan"/>
        </w:rPr>
        <w:t>pre-tax-transfer</w:t>
      </w:r>
      <w:r w:rsidRPr="003756C8">
        <w:rPr>
          <w:sz w:val="16"/>
          <w:highlight w:val="cyan"/>
        </w:rPr>
        <w:t xml:space="preserve"> </w:t>
      </w:r>
      <w:r w:rsidRPr="003756C8">
        <w:rPr>
          <w:rStyle w:val="Emphasis"/>
          <w:highlight w:val="cyan"/>
        </w:rPr>
        <w:t>income inequality</w:t>
      </w:r>
      <w:r w:rsidRPr="003756C8">
        <w:rPr>
          <w:sz w:val="16"/>
          <w:highlight w:val="cyan"/>
        </w:rPr>
        <w:t xml:space="preserve"> </w:t>
      </w:r>
      <w:r w:rsidRPr="003756C8">
        <w:rPr>
          <w:rStyle w:val="StyleUnderline"/>
          <w:highlight w:val="cyan"/>
        </w:rPr>
        <w:t xml:space="preserve">and post-tax-transfer </w:t>
      </w:r>
      <w:r w:rsidRPr="003756C8">
        <w:rPr>
          <w:rStyle w:val="Emphasis"/>
          <w:highlight w:val="cyan"/>
        </w:rPr>
        <w:t>income inequality</w:t>
      </w:r>
      <w:r w:rsidRPr="003756C8">
        <w:rPr>
          <w:sz w:val="16"/>
          <w:highlight w:val="cyan"/>
        </w:rPr>
        <w:t>.</w:t>
      </w:r>
      <w:r w:rsidRPr="0049510F">
        <w:rPr>
          <w:sz w:val="16"/>
        </w:rPr>
        <w:t xml:space="preserve"> </w:t>
      </w:r>
      <w:r w:rsidRPr="0049510F">
        <w:rPr>
          <w:rStyle w:val="StyleUnderline"/>
        </w:rPr>
        <w:t xml:space="preserve">Primary income inequality is </w:t>
      </w:r>
      <w:r w:rsidRPr="003756C8">
        <w:rPr>
          <w:rStyle w:val="StyleUnderline"/>
          <w:highlight w:val="cyan"/>
        </w:rPr>
        <w:t>given by a summary statistic</w:t>
      </w:r>
      <w:r w:rsidRPr="0049510F">
        <w:rPr>
          <w:rStyle w:val="StyleUnderline"/>
        </w:rPr>
        <w:t xml:space="preserve"> of pre-tax, pre-transfer incomes and disposable income inequality is given by the same summary statistic of disposable equivalent incomes.</w:t>
      </w:r>
      <w:r w:rsidRPr="0049510F">
        <w:rPr>
          <w:sz w:val="16"/>
        </w:rPr>
        <w:t xml:space="preserve"> </w:t>
      </w:r>
      <w:r w:rsidRPr="003756C8">
        <w:rPr>
          <w:rStyle w:val="StyleUnderline"/>
          <w:highlight w:val="cyan"/>
        </w:rPr>
        <w:t xml:space="preserve">Inequality is </w:t>
      </w:r>
      <w:r w:rsidRPr="003756C8">
        <w:rPr>
          <w:rStyle w:val="Emphasis"/>
          <w:highlight w:val="cyan"/>
        </w:rPr>
        <w:t>measured</w:t>
      </w:r>
      <w:r w:rsidRPr="003756C8">
        <w:rPr>
          <w:rStyle w:val="StyleUnderline"/>
          <w:highlight w:val="cyan"/>
        </w:rPr>
        <w:t xml:space="preserve"> by the </w:t>
      </w:r>
      <w:r w:rsidRPr="003756C8">
        <w:rPr>
          <w:rStyle w:val="Emphasis"/>
          <w:highlight w:val="cyan"/>
        </w:rPr>
        <w:t>Gini coefficient</w:t>
      </w:r>
      <w:r w:rsidRPr="003756C8">
        <w:rPr>
          <w:sz w:val="16"/>
          <w:highlight w:val="cyan"/>
        </w:rPr>
        <w:t xml:space="preserve"> </w:t>
      </w:r>
      <w:r w:rsidRPr="003756C8">
        <w:rPr>
          <w:rStyle w:val="StyleUnderline"/>
          <w:highlight w:val="cyan"/>
        </w:rPr>
        <w:t>which ranges from 0</w:t>
      </w:r>
      <w:r w:rsidRPr="0049510F">
        <w:rPr>
          <w:sz w:val="16"/>
        </w:rPr>
        <w:t xml:space="preserve"> </w:t>
      </w:r>
      <w:r w:rsidRPr="003756C8">
        <w:rPr>
          <w:rStyle w:val="StyleUnderline"/>
          <w:highlight w:val="cyan"/>
        </w:rPr>
        <w:t>(all households have equal incomes</w:t>
      </w:r>
      <w:r w:rsidRPr="0049510F">
        <w:rPr>
          <w:sz w:val="16"/>
        </w:rPr>
        <w:t xml:space="preserve">) </w:t>
      </w:r>
      <w:r w:rsidRPr="003756C8">
        <w:rPr>
          <w:rStyle w:val="StyleUnderline"/>
          <w:highlight w:val="cyan"/>
        </w:rPr>
        <w:t>to 1.0</w:t>
      </w:r>
      <w:r w:rsidRPr="0049510F">
        <w:rPr>
          <w:sz w:val="16"/>
        </w:rPr>
        <w:t xml:space="preserve"> </w:t>
      </w:r>
      <w:r w:rsidRPr="003756C8">
        <w:rPr>
          <w:rStyle w:val="StyleUnderline"/>
          <w:highlight w:val="cyan"/>
        </w:rPr>
        <w:t>(the richest household receives all income</w:t>
      </w:r>
      <w:r w:rsidRPr="0049510F">
        <w:rPr>
          <w:sz w:val="16"/>
        </w:rPr>
        <w:t>). Table 1 presents the framework for accounting income inequality and redistribution through various income sources. From nearly 300 variables in the dataset, we chose those related to household income (all kinds of income sources), total number of persons in a household and household weight (in order to correct sample bias or non-sampling errors) to measure income inequality and fiscal redistribution across countries.</w:t>
      </w:r>
    </w:p>
    <w:p w14:paraId="1C69F2BB" w14:textId="77777777" w:rsidR="00BF056F" w:rsidRPr="00C96E02" w:rsidRDefault="00BF056F" w:rsidP="00BF056F">
      <w:pPr>
        <w:pStyle w:val="Heading4"/>
      </w:pPr>
      <w:r>
        <w:t xml:space="preserve">LIS data sets are the gold standard. </w:t>
      </w:r>
    </w:p>
    <w:p w14:paraId="2791AB94" w14:textId="77777777" w:rsidR="00BF056F" w:rsidRDefault="00BF056F" w:rsidP="00BF056F">
      <w:r w:rsidRPr="00DC033B">
        <w:rPr>
          <w:rStyle w:val="Style13ptBold"/>
        </w:rPr>
        <w:t>Caminada ’19</w:t>
      </w:r>
      <w:r>
        <w:t xml:space="preserve"> [Koen, Kees Goudswaard, Chen Wang, and Jinxian Wang; January 25; Professor of Empirical Analysis of Tax and Social Policy at Leiden University; affiliated with Netspar (Network for Studies on Pensions, Aging and Retirement); Business Department at South Central University; International Social Security Review, “Has the redistributive effect of social transfers and taxes changed over time across countries?,” Volume 72, Issue 1]</w:t>
      </w:r>
    </w:p>
    <w:p w14:paraId="1A7016B9" w14:textId="77777777" w:rsidR="00BF056F" w:rsidRPr="004507CC" w:rsidRDefault="00BF056F" w:rsidP="00BF056F">
      <w:pPr>
        <w:rPr>
          <w:sz w:val="16"/>
        </w:rPr>
      </w:pPr>
      <w:r w:rsidRPr="004507CC">
        <w:rPr>
          <w:sz w:val="16"/>
        </w:rPr>
        <w:t xml:space="preserve">The growing interest in national and cross-national differences in earnings and income inequality has produced a wide range of studies. An important development has been the launching of </w:t>
      </w:r>
      <w:r w:rsidRPr="004507CC">
        <w:rPr>
          <w:rStyle w:val="StyleUnderline"/>
        </w:rPr>
        <w:t>the LIS Cross-National Data Center in Luxembourg</w:t>
      </w:r>
      <w:r w:rsidRPr="004507CC">
        <w:rPr>
          <w:sz w:val="16"/>
        </w:rPr>
        <w:t xml:space="preserve"> (</w:t>
      </w:r>
      <w:r w:rsidRPr="003756C8">
        <w:rPr>
          <w:rStyle w:val="Emphasis"/>
          <w:highlight w:val="cyan"/>
        </w:rPr>
        <w:t>LIS</w:t>
      </w:r>
      <w:r w:rsidRPr="004507CC">
        <w:rPr>
          <w:rStyle w:val="StyleUnderline"/>
        </w:rPr>
        <w:t xml:space="preserve">), through which </w:t>
      </w:r>
      <w:r w:rsidRPr="003756C8">
        <w:rPr>
          <w:rStyle w:val="StyleUnderline"/>
          <w:highlight w:val="cyan"/>
        </w:rPr>
        <w:t>microdata-sets</w:t>
      </w:r>
      <w:r w:rsidRPr="004507CC">
        <w:rPr>
          <w:rStyle w:val="StyleUnderline"/>
        </w:rPr>
        <w:t xml:space="preserve"> from various countries have been “harmonized”.</w:t>
      </w:r>
      <w:r w:rsidRPr="004507CC">
        <w:rPr>
          <w:sz w:val="16"/>
        </w:rPr>
        <w:t xml:space="preserve"> 2 Consequently, </w:t>
      </w:r>
      <w:r w:rsidRPr="003756C8">
        <w:rPr>
          <w:rStyle w:val="StyleUnderline"/>
          <w:highlight w:val="cyan"/>
        </w:rPr>
        <w:t>it is possible to study</w:t>
      </w:r>
      <w:r w:rsidRPr="00F4344C">
        <w:rPr>
          <w:rStyle w:val="StyleUnderline"/>
        </w:rPr>
        <w:t xml:space="preserve"> income inequality across </w:t>
      </w:r>
      <w:r w:rsidRPr="004507CC">
        <w:rPr>
          <w:rStyle w:val="StyleUnderline"/>
        </w:rPr>
        <w:t>countries and years</w:t>
      </w:r>
      <w:r w:rsidRPr="004507CC">
        <w:rPr>
          <w:sz w:val="16"/>
        </w:rPr>
        <w:t xml:space="preserve"> (see Atkinson, Rainwater and Smeeding, 1995). However, the improvement in methods of measurement and in empirical knowledge sits in contrast with the lack of insight into the causes of changes in equality over time. 3 This should perhaps not come as a surprise, as the distribution of income in a country is the outcome of numerous decisions made over time by households, enterprises, organizations and the public sector (Gottschalk and Smeeding, 2000). For many countries, important forces behind growing disposable income inequality are the growth of inequality of earned primary income, demographic changes, changes in household size and composition, and other endogenous factors. The evolution of income inequality is not simply the product of common economic forces: it also represents the impact of institutions and national policies (Atkinson, 2000).</w:t>
      </w:r>
    </w:p>
    <w:p w14:paraId="59247565" w14:textId="77777777" w:rsidR="00BF056F" w:rsidRPr="004507CC" w:rsidRDefault="00BF056F" w:rsidP="00BF056F">
      <w:pPr>
        <w:rPr>
          <w:sz w:val="16"/>
        </w:rPr>
      </w:pPr>
      <w:r w:rsidRPr="004507CC">
        <w:rPr>
          <w:rStyle w:val="StyleUnderline"/>
        </w:rPr>
        <w:t>Our analysis of</w:t>
      </w:r>
      <w:r w:rsidRPr="004507CC">
        <w:rPr>
          <w:sz w:val="16"/>
        </w:rPr>
        <w:t xml:space="preserve"> the level and the evolution of income distribution and </w:t>
      </w:r>
      <w:r w:rsidRPr="003756C8">
        <w:rPr>
          <w:rStyle w:val="Emphasis"/>
          <w:highlight w:val="cyan"/>
        </w:rPr>
        <w:t>f</w:t>
      </w:r>
      <w:r w:rsidRPr="004507CC">
        <w:rPr>
          <w:sz w:val="16"/>
        </w:rPr>
        <w:t>iscal</w:t>
      </w:r>
      <w:r w:rsidRPr="004507CC">
        <w:t xml:space="preserve"> </w:t>
      </w:r>
      <w:r w:rsidRPr="003756C8">
        <w:rPr>
          <w:rStyle w:val="Emphasis"/>
          <w:highlight w:val="cyan"/>
        </w:rPr>
        <w:t>r</w:t>
      </w:r>
      <w:r w:rsidRPr="004507CC">
        <w:rPr>
          <w:sz w:val="16"/>
        </w:rPr>
        <w:t xml:space="preserve">edistribution </w:t>
      </w:r>
      <w:r w:rsidRPr="004507CC">
        <w:rPr>
          <w:rStyle w:val="StyleUnderline"/>
        </w:rPr>
        <w:t>uses LIS data</w:t>
      </w:r>
      <w:r w:rsidRPr="004507CC">
        <w:rPr>
          <w:sz w:val="16"/>
        </w:rPr>
        <w:t xml:space="preserve"> on income in a standardized way across countries and over time. </w:t>
      </w:r>
      <w:r w:rsidRPr="00AA082C">
        <w:rPr>
          <w:rStyle w:val="StyleUnderline"/>
        </w:rPr>
        <w:t>We focus here on the effect of several social transfers and income taxes</w:t>
      </w:r>
      <w:r w:rsidRPr="004507CC">
        <w:rPr>
          <w:sz w:val="16"/>
        </w:rPr>
        <w:t xml:space="preserve"> (including social contributions) in redistributing income, and we analyse trends for the period 1982–2014 with the most recent data. </w:t>
      </w:r>
      <w:r w:rsidRPr="004507CC">
        <w:rPr>
          <w:rStyle w:val="StyleUnderline"/>
        </w:rPr>
        <w:t>We use the traditional budget incidence approach</w:t>
      </w:r>
      <w:r w:rsidRPr="004507CC">
        <w:rPr>
          <w:sz w:val="16"/>
        </w:rPr>
        <w:t xml:space="preserve"> – despite some methodological problems that we will address – to study the combined effects of income taxes and transfers on income (re)distribution. The distribution of primary income is compared with the distribution of income after taxes and after social transfers. The change in summary measures of inequality between pre- and post-government income represents direct government redistribution.</w:t>
      </w:r>
    </w:p>
    <w:p w14:paraId="66B89AC0" w14:textId="77777777" w:rsidR="00BF056F" w:rsidRDefault="00BF056F" w:rsidP="00BF056F">
      <w:pPr>
        <w:rPr>
          <w:sz w:val="16"/>
        </w:rPr>
      </w:pPr>
      <w:r w:rsidRPr="004507CC">
        <w:rPr>
          <w:sz w:val="16"/>
        </w:rPr>
        <w:t xml:space="preserve">In this article, we elaborate on the work of Mahler and Jesuit (2006) and Wang, Caminada and Goudswaard (2014). We offer a user-friendly dataset, the </w:t>
      </w:r>
      <w:r w:rsidRPr="00F4344C">
        <w:rPr>
          <w:rStyle w:val="StyleUnderline"/>
        </w:rPr>
        <w:t>Leiden LIS budget incidence fiscal redistribution dataset</w:t>
      </w:r>
      <w:r w:rsidRPr="004507CC">
        <w:rPr>
          <w:sz w:val="16"/>
        </w:rPr>
        <w:t xml:space="preserve"> on income inequality (Wang and Caminada, 2017). A new database was asked for, because the </w:t>
      </w:r>
      <w:r w:rsidRPr="003756C8">
        <w:rPr>
          <w:rStyle w:val="Emphasis"/>
        </w:rPr>
        <w:t>LIS</w:t>
      </w:r>
      <w:r w:rsidRPr="004507CC">
        <w:rPr>
          <w:sz w:val="16"/>
        </w:rPr>
        <w:t xml:space="preserve"> staff </w:t>
      </w:r>
      <w:r w:rsidRPr="00F4344C">
        <w:rPr>
          <w:rStyle w:val="StyleUnderline"/>
        </w:rPr>
        <w:t>implemented a major database template revision</w:t>
      </w:r>
      <w:r w:rsidRPr="004507CC">
        <w:rPr>
          <w:sz w:val="16"/>
        </w:rPr>
        <w:t>. Most components of this revised template have been applied, retroactively, to all earlier waves of the microdata.</w:t>
      </w:r>
      <w:r w:rsidRPr="00F4344C">
        <w:rPr>
          <w:rStyle w:val="StyleUnderline"/>
        </w:rPr>
        <w:t xml:space="preserve"> The revised template increases comparability both over time and cross-nationally</w:t>
      </w:r>
      <w:r w:rsidRPr="004507CC">
        <w:rPr>
          <w:sz w:val="16"/>
        </w:rPr>
        <w:t>. The updated dataset covers all 47 LIS-countries and a longer period (1967–2014).</w:t>
      </w:r>
    </w:p>
    <w:p w14:paraId="5315A9A4" w14:textId="77777777" w:rsidR="00BF056F" w:rsidRDefault="00BF056F" w:rsidP="00BF056F">
      <w:pPr>
        <w:rPr>
          <w:sz w:val="16"/>
        </w:rPr>
      </w:pPr>
      <w:r w:rsidRPr="004507CC">
        <w:rPr>
          <w:sz w:val="16"/>
        </w:rPr>
        <w:t>The remainder of the article is organized as follows. First, we summarize the literature on the redistributive effect of taxes and transfers in LIS countries. We then present our research method and our empirical results before offering conclusions.</w:t>
      </w:r>
    </w:p>
    <w:p w14:paraId="0119D605" w14:textId="77777777" w:rsidR="00BF056F" w:rsidRPr="004507CC" w:rsidRDefault="00BF056F" w:rsidP="00BF056F">
      <w:pPr>
        <w:rPr>
          <w:sz w:val="16"/>
        </w:rPr>
      </w:pPr>
      <w:r w:rsidRPr="004507CC">
        <w:rPr>
          <w:sz w:val="16"/>
        </w:rPr>
        <w:t>Income inequality and the redistributive effects of taxes and transfers across countries</w:t>
      </w:r>
    </w:p>
    <w:p w14:paraId="57341E56" w14:textId="77777777" w:rsidR="00BF056F" w:rsidRDefault="00BF056F" w:rsidP="00BF056F">
      <w:pPr>
        <w:rPr>
          <w:sz w:val="16"/>
        </w:rPr>
      </w:pPr>
      <w:r w:rsidRPr="004507CC">
        <w:rPr>
          <w:sz w:val="16"/>
        </w:rPr>
        <w:t>The relationship between income inequality and redistribution in a cross-country perspective is far from transparent (Lambert, Nesbakken and Thoresen, 2010). The main reason for this stems from differences in measurement strategies. Indeed, with three distributions involved (pre-tax-transfer income, post-tax-transfer income, and the tax-benefit system), and with different inequality measures to sum up these distributions, it is unsurprising that the literature offers a plethora of research methods and empirical results. We shall briefly review a number of studies, restricting ourselves to the Gini-based literature and its application, which is by far the most prevalent.</w:t>
      </w:r>
    </w:p>
    <w:p w14:paraId="057C9CA4" w14:textId="77777777" w:rsidR="00BF056F" w:rsidRDefault="00BF056F" w:rsidP="00BF056F">
      <w:pPr>
        <w:rPr>
          <w:sz w:val="16"/>
        </w:rPr>
      </w:pPr>
      <w:r w:rsidRPr="004507CC">
        <w:rPr>
          <w:sz w:val="16"/>
        </w:rPr>
        <w:t>Several studies analyse income distribution across countries, indicating that the role of social policy (taxes and transfers) is important in the magnitude of income redistribution. 4 Kenworthy and Pontusson (2005) examined the trend in primary income inequality and redistribution in OECD countries in the 1980s and 1990s, indicating that redistribution increased in most countries. Welfare state policies compensated for the rise in primary income inequality across countries.</w:t>
      </w:r>
    </w:p>
    <w:p w14:paraId="189204E4" w14:textId="77777777" w:rsidR="00BF056F" w:rsidRDefault="00BF056F" w:rsidP="00BF056F">
      <w:pPr>
        <w:rPr>
          <w:sz w:val="16"/>
        </w:rPr>
      </w:pPr>
      <w:r w:rsidRPr="004507CC">
        <w:rPr>
          <w:sz w:val="16"/>
        </w:rPr>
        <w:t>A recent study by the OECD (Causa and Hermansen, 2017) using data up to 2014 concludes that redistribution through income taxes and cash transfers cushions income inequality among the working-age population on average by slightly more than one quarter in OECD countries (see also Immervoll and Richardson, 2011). In all countries, cash transfers account for the largest part of redistribution and taxes for a smaller part. Social security contributions have weak regressive effects in a number of countries. However, the OECD study also finds that redistribution has declined on average and in the majority of the countries since the mid-1990s, especially between the mid-1990s and the mid-2000s. In particular, in some Nordic countries redistribution has reduced substantially. The decline in total redistribution is attributable mainly to transfers, with taxes playing a less important role.</w:t>
      </w:r>
    </w:p>
    <w:p w14:paraId="34D252FB" w14:textId="77777777" w:rsidR="00BF056F" w:rsidRDefault="00BF056F" w:rsidP="00BF056F">
      <w:pPr>
        <w:rPr>
          <w:sz w:val="16"/>
        </w:rPr>
      </w:pPr>
      <w:r w:rsidRPr="004507CC">
        <w:rPr>
          <w:sz w:val="16"/>
        </w:rPr>
        <w:t>Bargain et al. (2017) analyse the impact on inequality of the reform of tax-benefit programmes in response to the Great Recession, using microsimulation and household surveys. For the first stage of the crisis, they find that policy responses contributed to stabilizing or even decreasing inequality in the United Kingdom, France and Ireland. In Germany, policy effects on inequality were small. In the later stage of the crisis, policy reforms had mixed effects. During this period, tax-benefit changes increased inequality, especially in Ireland.</w:t>
      </w:r>
    </w:p>
    <w:p w14:paraId="03C62AD9" w14:textId="77777777" w:rsidR="00BF056F" w:rsidRDefault="00BF056F" w:rsidP="00BF056F">
      <w:pPr>
        <w:rPr>
          <w:sz w:val="16"/>
        </w:rPr>
      </w:pPr>
      <w:r w:rsidRPr="00F4344C">
        <w:rPr>
          <w:rStyle w:val="StyleUnderline"/>
        </w:rPr>
        <w:t>Most studies focus on overall redistribution</w:t>
      </w:r>
      <w:r w:rsidRPr="004507CC">
        <w:rPr>
          <w:sz w:val="16"/>
        </w:rPr>
        <w:t xml:space="preserve">; others have examined in more detail the impact of income components on overall inequality (Shorrocks, 1983; Lerman and Yitzhaki, 1985; Jenkins, 1995; Breen, García-Peñalosa and Orgiazzi, 2008). These suggest that income taxes and social benefits are important to reduce household income inequality. Plotnick (1984) calculates the redistributive impact of cash transfers in the United States in 1967 and in 1974. Caminada and Goudswaard (2001) performed a budget incidence analysis for the Netherlands to investigate the effect of transfers and taxes in 1981, 1991 and 1997. Ferrarini and Nelson (2003) focus on the effects of taxation and social insurance in ten countries around 1995, analysing inter- and intra- country comparisons of income (re)distribution. Mahler and Jesuit (2006) divide government redistribution into several components: the redistributive effects from unemployment benefits, from pensions, and from taxes. They applied their empirical exercise for 13 countries with LIS-data around the years 1999/2000. Caminada, Goudswaard and Wang (2012) and Wang, Caminada and Goudswaard (2012 and 2014) updated and extended the analyses of Mahler and Jesuit (2006) by taking into account many more benefits and taxes, and applied a budget incidence analysis to a wider range of 36 countries with LIS data up to around 2004. They conclude that transfers account for 75 per cent of redistribution, while direct taxes account for 25 per cent. </w:t>
      </w:r>
      <w:r w:rsidRPr="004507CC">
        <w:rPr>
          <w:rStyle w:val="StyleUnderline"/>
        </w:rPr>
        <w:t>More than half of the total redistribution owing to transfers comes from</w:t>
      </w:r>
      <w:r w:rsidRPr="004507CC">
        <w:rPr>
          <w:sz w:val="16"/>
        </w:rPr>
        <w:t xml:space="preserve"> pension benefits, although the redistributive character of pension benefits varies across countries. </w:t>
      </w:r>
      <w:r w:rsidRPr="004507CC">
        <w:rPr>
          <w:rStyle w:val="StyleUnderline"/>
        </w:rPr>
        <w:t>Unemployment benefits are the second most important programme in terms of redistribution</w:t>
      </w:r>
      <w:r w:rsidRPr="004507CC">
        <w:rPr>
          <w:sz w:val="16"/>
        </w:rPr>
        <w:t>, but their redistributive impact is only one fifth of the effect of pension benefits. Another finding of Mahler and Jesuit (2006) is that redistribution relates more strongly to the size of social benefits than to the extent to which benefits target lower income groups (targeting efficiency). Studies that apply tax-benefit instruments sequentially suggest that the redistributive effect of transfers is much more important than taxes (e.g. Immervoll et al., 2005; Mahler and Jesuit, 2006; Wang, Caminada and Goudswaard, 2012, 2014).</w:t>
      </w:r>
    </w:p>
    <w:p w14:paraId="64667B21" w14:textId="77777777" w:rsidR="00BF056F" w:rsidRDefault="00BF056F" w:rsidP="00BF056F">
      <w:pPr>
        <w:rPr>
          <w:sz w:val="16"/>
        </w:rPr>
      </w:pPr>
      <w:r w:rsidRPr="004507CC">
        <w:rPr>
          <w:sz w:val="16"/>
        </w:rPr>
        <w:t>A number of studies use the EUROMOD microsimulation model for the European Union 5 to analyse the distributional impact of transfers and taxes. De Agostini et al. (2014) analyse tax-benefit policy reforms implemented since the Great Recession. They find that the changes in direct taxes, pensions and cash benefits have had, broadly, inequality reducing effects, except in Germany. However, after including VAT, the policy package appears to have been more regressive. Hills et al. (2014) point out that most of the structural policy changes, especially those introduced in the 2007–2011 period of the crisis, had inequality increasing effects. Avram, Levy and Sutherland (2014) analyse different types of policies in reducing income disparities. They conclude that pension benefits and direct taxes have the strongest impact on redistribution, despite the low progressivity of these programmes in some countries. Thus, the size of the programmes matters more than their targeting on lower income groups. As suggested by Figari and Paulus (2015), the overall redistributive effect of the tax-benefit systems depends heavily on the income concept concerned. They introduce an extended income concept, which also includes indirect taxes, imputed rent and in-kind benefits. Applying this concept to three European countries (Belgium, Greece and the United Kingdom), they find that differences in redistribution across countries become smaller.</w:t>
      </w:r>
    </w:p>
    <w:p w14:paraId="4A8E98F3" w14:textId="77777777" w:rsidR="00BF056F" w:rsidRPr="004507CC" w:rsidRDefault="00BF056F" w:rsidP="00BF056F">
      <w:pPr>
        <w:rPr>
          <w:sz w:val="16"/>
        </w:rPr>
      </w:pPr>
      <w:r w:rsidRPr="004507CC">
        <w:rPr>
          <w:sz w:val="16"/>
        </w:rPr>
        <w:t>Research method</w:t>
      </w:r>
    </w:p>
    <w:p w14:paraId="5B8E74B2" w14:textId="77777777" w:rsidR="00BF056F" w:rsidRPr="00AA082C" w:rsidRDefault="00BF056F" w:rsidP="00BF056F">
      <w:pPr>
        <w:rPr>
          <w:rStyle w:val="StyleUnderline"/>
        </w:rPr>
      </w:pPr>
      <w:r w:rsidRPr="003756C8">
        <w:rPr>
          <w:rStyle w:val="Emphasis"/>
          <w:highlight w:val="cyan"/>
        </w:rPr>
        <w:t>Measuring the redistributive</w:t>
      </w:r>
      <w:r w:rsidRPr="00AA082C">
        <w:rPr>
          <w:rStyle w:val="StyleUnderline"/>
        </w:rPr>
        <w:t xml:space="preserve"> effects of income </w:t>
      </w:r>
      <w:r w:rsidRPr="003756C8">
        <w:rPr>
          <w:rStyle w:val="Emphasis"/>
        </w:rPr>
        <w:t>taxes</w:t>
      </w:r>
      <w:r w:rsidRPr="00AA082C">
        <w:rPr>
          <w:rStyle w:val="StyleUnderline"/>
        </w:rPr>
        <w:t xml:space="preserve"> and social </w:t>
      </w:r>
      <w:r w:rsidRPr="003756C8">
        <w:rPr>
          <w:rStyle w:val="Emphasis"/>
        </w:rPr>
        <w:t>transfers</w:t>
      </w:r>
    </w:p>
    <w:p w14:paraId="031FC961" w14:textId="77777777" w:rsidR="00BF056F" w:rsidRDefault="00BF056F" w:rsidP="00BF056F">
      <w:pPr>
        <w:rPr>
          <w:sz w:val="16"/>
        </w:rPr>
      </w:pPr>
      <w:r w:rsidRPr="004507CC">
        <w:rPr>
          <w:rStyle w:val="StyleUnderline"/>
        </w:rPr>
        <w:t xml:space="preserve">The standard method to calculate the impact of </w:t>
      </w:r>
      <w:r w:rsidRPr="003756C8">
        <w:rPr>
          <w:rStyle w:val="StyleUnderline"/>
          <w:highlight w:val="cyan"/>
        </w:rPr>
        <w:t>social</w:t>
      </w:r>
      <w:r w:rsidRPr="004507CC">
        <w:rPr>
          <w:rStyle w:val="StyleUnderline"/>
        </w:rPr>
        <w:t xml:space="preserve"> </w:t>
      </w:r>
      <w:r w:rsidRPr="003756C8">
        <w:rPr>
          <w:rStyle w:val="Emphasis"/>
        </w:rPr>
        <w:t>transfers</w:t>
      </w:r>
      <w:r w:rsidRPr="004507CC">
        <w:rPr>
          <w:rStyle w:val="StyleUnderline"/>
        </w:rPr>
        <w:t xml:space="preserve"> on </w:t>
      </w:r>
      <w:r w:rsidRPr="003756C8">
        <w:rPr>
          <w:rStyle w:val="Emphasis"/>
        </w:rPr>
        <w:t>income inequality</w:t>
      </w:r>
      <w:r w:rsidRPr="004507CC">
        <w:rPr>
          <w:rStyle w:val="StyleUnderline"/>
        </w:rPr>
        <w:t xml:space="preserve"> is the statutory or budget incidence analysis</w:t>
      </w:r>
      <w:r w:rsidRPr="004507CC">
        <w:rPr>
          <w:sz w:val="16"/>
        </w:rPr>
        <w:t xml:space="preserve"> (Musgrave, Case and Leonard, 1974). </w:t>
      </w:r>
      <w:r w:rsidRPr="003756C8">
        <w:rPr>
          <w:rStyle w:val="StyleUnderline"/>
          <w:highlight w:val="cyan"/>
        </w:rPr>
        <w:t>Through comparing pre-</w:t>
      </w:r>
      <w:r w:rsidRPr="004507CC">
        <w:rPr>
          <w:rStyle w:val="StyleUnderline"/>
        </w:rPr>
        <w:t xml:space="preserve">tax-transfer income inequality </w:t>
      </w:r>
      <w:r w:rsidRPr="003756C8">
        <w:rPr>
          <w:rStyle w:val="StyleUnderline"/>
          <w:highlight w:val="cyan"/>
        </w:rPr>
        <w:t>and post-tax-transfer income</w:t>
      </w:r>
      <w:r w:rsidRPr="004507CC">
        <w:rPr>
          <w:rStyle w:val="StyleUnderline"/>
        </w:rPr>
        <w:t xml:space="preserve"> inequality, </w:t>
      </w:r>
      <w:r w:rsidRPr="003756C8">
        <w:rPr>
          <w:rStyle w:val="StyleUnderline"/>
          <w:highlight w:val="cyan"/>
        </w:rPr>
        <w:t xml:space="preserve">the </w:t>
      </w:r>
      <w:r w:rsidRPr="003756C8">
        <w:rPr>
          <w:rStyle w:val="Emphasis"/>
          <w:highlight w:val="cyan"/>
        </w:rPr>
        <w:t>redistributive effect</w:t>
      </w:r>
      <w:r w:rsidRPr="003756C8">
        <w:rPr>
          <w:rStyle w:val="StyleUnderline"/>
          <w:highlight w:val="cyan"/>
        </w:rPr>
        <w:t xml:space="preserve"> of taxes and income transfers can be assessed</w:t>
      </w:r>
      <w:r w:rsidRPr="004507CC">
        <w:rPr>
          <w:sz w:val="16"/>
        </w:rPr>
        <w:t xml:space="preserve"> (OECD, 2008, p. 98). </w:t>
      </w:r>
      <w:r w:rsidRPr="004507CC">
        <w:rPr>
          <w:rStyle w:val="StyleUnderline"/>
        </w:rPr>
        <w:t xml:space="preserve">Redistribution is simply the difference between primary income inequality and disposable income inequality. In this type of analysis, income inequality is </w:t>
      </w:r>
      <w:r w:rsidRPr="003756C8">
        <w:rPr>
          <w:rStyle w:val="StyleUnderline"/>
          <w:highlight w:val="cyan"/>
        </w:rPr>
        <w:t>measured by the Gini index</w:t>
      </w:r>
      <w:r w:rsidRPr="004507CC">
        <w:rPr>
          <w:rStyle w:val="StyleUnderline"/>
        </w:rPr>
        <w:t>.</w:t>
      </w:r>
      <w:r w:rsidRPr="004507CC">
        <w:rPr>
          <w:sz w:val="16"/>
        </w:rPr>
        <w:t xml:space="preserve"> However, there are several indicators of income inequality, and these do not always tell the same story (see Atkinson, Rainwater and Smeeding, 1995).</w:t>
      </w:r>
    </w:p>
    <w:p w14:paraId="757D3340" w14:textId="77777777" w:rsidR="00BF056F" w:rsidRDefault="00BF056F" w:rsidP="00BF056F">
      <w:pPr>
        <w:rPr>
          <w:sz w:val="16"/>
        </w:rPr>
      </w:pPr>
      <w:r w:rsidRPr="004507CC">
        <w:rPr>
          <w:sz w:val="16"/>
        </w:rPr>
        <w:t>There is a critical literature on budget incidence analyses; see Smolensky, Hoyt and Danziger (1987) for a critical assessment of efforts to measure budget incidence. For example, analyses on budget incidence ignore the important issue of behavioural responses, and tax/transfer shifting in particular. Both the generosity and efficiency of the tax-transfer system may influence the level of pre-tax-transfer income inequality. However, models that include all behavioural links are beyond the scope of existing empirical work (Gottschalk and Smeeding, 2000). Therefore, researchers have restricted themselves largely to accounting exercises that decompose changes in overall inequality into a set of components (see Kristjánsson, 2011; Fuest, Niehues and Peichl, 2010; Paul, 2004). The criticisms leave the stylized conclusions of budget incidence analyses intact.</w:t>
      </w:r>
    </w:p>
    <w:p w14:paraId="5F24141D" w14:textId="77777777" w:rsidR="00BF056F" w:rsidRDefault="00BF056F" w:rsidP="00BF056F">
      <w:pPr>
        <w:rPr>
          <w:sz w:val="16"/>
        </w:rPr>
      </w:pPr>
      <w:r w:rsidRPr="004507CC">
        <w:rPr>
          <w:sz w:val="16"/>
        </w:rPr>
        <w:t>To assess the partial effects of specific social benefits and taxes on overall redistribution, we apply a sequential accounting decomposition technique to the Gini. It should be noted, however, that this procedure is somewhat arbitrary since the choice of benchmark income affects the outcome. Applying the redistribution from, say, taxes on gross income rather than primary income alters the outcome to some extent. Since taxes are levied on gross income (primary income plus social benefits), the redistributive effects may be underestimated. Nevertheless, the logic of this decomposition of the Gini is that taxes are applied to gross income and benefits to primary income. This approach has been, among others, advocated by Kakwani (1986).</w:t>
      </w:r>
    </w:p>
    <w:p w14:paraId="062482AB" w14:textId="77777777" w:rsidR="00BF056F" w:rsidRDefault="00BF056F" w:rsidP="00BF056F">
      <w:pPr>
        <w:rPr>
          <w:sz w:val="16"/>
        </w:rPr>
      </w:pPr>
      <w:r w:rsidRPr="004507CC">
        <w:rPr>
          <w:sz w:val="16"/>
        </w:rPr>
        <w:t>Our sequential accounting decomposition approach of income inequality follows studies by Mahler and Jesuit (2006), Kristjánsson (2011) and Kammer, Niehues and Peichl (2012), with inequality indices accounted sequentially in order to determine the effective distributional impact of different income sources. Other techniques of the decomposition of the Gini coefficient by income source are found in the literature as well, 6 but the sequential accounting approach is the most straightforward.</w:t>
      </w:r>
    </w:p>
    <w:p w14:paraId="41B57D56" w14:textId="77777777" w:rsidR="00BF056F" w:rsidRPr="004507CC" w:rsidRDefault="00BF056F" w:rsidP="00BF056F">
      <w:pPr>
        <w:rPr>
          <w:sz w:val="16"/>
        </w:rPr>
      </w:pPr>
      <w:r w:rsidRPr="004507CC">
        <w:rPr>
          <w:sz w:val="16"/>
        </w:rPr>
        <w:t>Disentangling inequality by income source could be affected by the ordering effect. For example, the partial redistributive effect of a specific social transfer will be highest (smallest) when computed as the first (last) social programme. The order of the calculations affects the results. We correct for this as follows: we first consider every specific social transfer as the first programme to be added to primary income and then the last programme following all other transfer programmes. Consequently, we get two results for the Gini. When we take the mean of the decomposition results across countries, the sum of all partial redistributive effects amount to (a little) over 100 per cent due to missing observations. We rescaled the redistributive effects of each programme by applying an adjustment factor to correct for this effect; see Caminada et al. (2017) for details.</w:t>
      </w:r>
    </w:p>
    <w:p w14:paraId="6A963451" w14:textId="77777777" w:rsidR="00BF056F" w:rsidRPr="004507CC" w:rsidRDefault="00BF056F" w:rsidP="00BF056F">
      <w:pPr>
        <w:rPr>
          <w:sz w:val="16"/>
        </w:rPr>
      </w:pPr>
      <w:r w:rsidRPr="004507CC">
        <w:rPr>
          <w:sz w:val="16"/>
        </w:rPr>
        <w:t>Data</w:t>
      </w:r>
    </w:p>
    <w:p w14:paraId="1F61ECBB" w14:textId="77777777" w:rsidR="00BF056F" w:rsidRPr="004507CC" w:rsidRDefault="00BF056F" w:rsidP="00BF056F">
      <w:pPr>
        <w:rPr>
          <w:sz w:val="16"/>
        </w:rPr>
      </w:pPr>
      <w:r w:rsidRPr="003756C8">
        <w:rPr>
          <w:rStyle w:val="Emphasis"/>
          <w:highlight w:val="cyan"/>
        </w:rPr>
        <w:t>LIS</w:t>
      </w:r>
      <w:r w:rsidRPr="004507CC">
        <w:rPr>
          <w:sz w:val="16"/>
        </w:rPr>
        <w:t xml:space="preserve"> </w:t>
      </w:r>
      <w:r w:rsidRPr="003756C8">
        <w:rPr>
          <w:rStyle w:val="StyleUnderline"/>
          <w:highlight w:val="cyan"/>
        </w:rPr>
        <w:t>is the largest available income database of harmonized microdata</w:t>
      </w:r>
      <w:r w:rsidRPr="003756C8">
        <w:rPr>
          <w:sz w:val="16"/>
          <w:highlight w:val="cyan"/>
        </w:rPr>
        <w:t xml:space="preserve"> </w:t>
      </w:r>
      <w:r w:rsidRPr="003756C8">
        <w:rPr>
          <w:rStyle w:val="StyleUnderline"/>
          <w:highlight w:val="cyan"/>
        </w:rPr>
        <w:t>collected from 47 countries</w:t>
      </w:r>
      <w:r w:rsidRPr="0085708A">
        <w:rPr>
          <w:rStyle w:val="StyleUnderline"/>
        </w:rPr>
        <w:t xml:space="preserve"> in Europe, North America, Latin America, Africa, Asia, and Australasia</w:t>
      </w:r>
      <w:r w:rsidRPr="004507CC">
        <w:rPr>
          <w:sz w:val="16"/>
        </w:rPr>
        <w:t xml:space="preserve"> </w:t>
      </w:r>
      <w:r w:rsidRPr="003756C8">
        <w:rPr>
          <w:rStyle w:val="StyleUnderline"/>
          <w:highlight w:val="cyan"/>
        </w:rPr>
        <w:t>spanning five decades</w:t>
      </w:r>
      <w:r w:rsidRPr="004507CC">
        <w:rPr>
          <w:sz w:val="16"/>
        </w:rPr>
        <w:t xml:space="preserve">. </w:t>
      </w:r>
      <w:r w:rsidRPr="0085708A">
        <w:rPr>
          <w:rStyle w:val="StyleUnderline"/>
        </w:rPr>
        <w:t>LIS data are available for ten waves</w:t>
      </w:r>
      <w:r w:rsidRPr="004507CC">
        <w:rPr>
          <w:sz w:val="16"/>
        </w:rPr>
        <w:t xml:space="preserve">, centred on 1970, 1975, 1980, 1985, 1990, 1995, 2000, 2004, 2007 and 2010. However, not every country is represented in every wave and some countries include more than one year in a single wave. </w:t>
      </w:r>
      <w:r w:rsidRPr="003756C8">
        <w:rPr>
          <w:rStyle w:val="StyleUnderline"/>
          <w:highlight w:val="cyan"/>
        </w:rPr>
        <w:t>Harmonized into a common framework</w:t>
      </w:r>
      <w:r w:rsidRPr="004507CC">
        <w:rPr>
          <w:sz w:val="16"/>
        </w:rPr>
        <w:t xml:space="preserve">, </w:t>
      </w:r>
      <w:r w:rsidRPr="003756C8">
        <w:rPr>
          <w:rStyle w:val="StyleUnderline"/>
          <w:highlight w:val="cyan"/>
        </w:rPr>
        <w:t>LIS datasets contain</w:t>
      </w:r>
      <w:r w:rsidRPr="004507CC">
        <w:rPr>
          <w:sz w:val="16"/>
        </w:rPr>
        <w:t xml:space="preserve"> </w:t>
      </w:r>
      <w:r w:rsidRPr="003756C8">
        <w:rPr>
          <w:rStyle w:val="StyleUnderline"/>
          <w:highlight w:val="cyan"/>
        </w:rPr>
        <w:t>household- and person-level data o</w:t>
      </w:r>
      <w:r w:rsidRPr="004507CC">
        <w:rPr>
          <w:sz w:val="16"/>
        </w:rPr>
        <w:t xml:space="preserve">n </w:t>
      </w:r>
      <w:r w:rsidRPr="0085708A">
        <w:rPr>
          <w:rStyle w:val="StyleUnderline"/>
        </w:rPr>
        <w:t>labour</w:t>
      </w:r>
      <w:r w:rsidRPr="004507CC">
        <w:rPr>
          <w:sz w:val="16"/>
        </w:rPr>
        <w:t xml:space="preserve"> income, </w:t>
      </w:r>
      <w:r w:rsidRPr="0085708A">
        <w:rPr>
          <w:rStyle w:val="StyleUnderline"/>
        </w:rPr>
        <w:t>capital income</w:t>
      </w:r>
      <w:r w:rsidRPr="004507CC">
        <w:rPr>
          <w:sz w:val="16"/>
        </w:rPr>
        <w:t xml:space="preserve">, </w:t>
      </w:r>
      <w:r w:rsidRPr="003756C8">
        <w:rPr>
          <w:rStyle w:val="StyleUnderline"/>
          <w:highlight w:val="cyan"/>
        </w:rPr>
        <w:t>social security</w:t>
      </w:r>
      <w:r w:rsidRPr="004507CC">
        <w:rPr>
          <w:sz w:val="16"/>
        </w:rPr>
        <w:t xml:space="preserve"> and </w:t>
      </w:r>
      <w:r w:rsidRPr="0085708A">
        <w:rPr>
          <w:rStyle w:val="StyleUnderline"/>
        </w:rPr>
        <w:t xml:space="preserve">private </w:t>
      </w:r>
      <w:r w:rsidRPr="003756C8">
        <w:rPr>
          <w:rStyle w:val="StyleUnderline"/>
          <w:highlight w:val="cyan"/>
        </w:rPr>
        <w:t>transfers</w:t>
      </w:r>
      <w:r w:rsidRPr="004507CC">
        <w:rPr>
          <w:sz w:val="16"/>
        </w:rPr>
        <w:t xml:space="preserve">, income </w:t>
      </w:r>
      <w:r w:rsidRPr="003756C8">
        <w:rPr>
          <w:rStyle w:val="StyleUnderline"/>
          <w:highlight w:val="cyan"/>
        </w:rPr>
        <w:t>taxes</w:t>
      </w:r>
      <w:r w:rsidRPr="004507CC">
        <w:rPr>
          <w:sz w:val="16"/>
        </w:rPr>
        <w:t xml:space="preserve"> and contributions, </w:t>
      </w:r>
      <w:r w:rsidRPr="0085708A">
        <w:rPr>
          <w:rStyle w:val="StyleUnderline"/>
        </w:rPr>
        <w:t>demography</w:t>
      </w:r>
      <w:r w:rsidRPr="004507CC">
        <w:rPr>
          <w:sz w:val="16"/>
        </w:rPr>
        <w:t xml:space="preserve">, </w:t>
      </w:r>
      <w:r w:rsidRPr="0085708A">
        <w:rPr>
          <w:rStyle w:val="StyleUnderline"/>
        </w:rPr>
        <w:t>employment</w:t>
      </w:r>
      <w:r w:rsidRPr="004507CC">
        <w:rPr>
          <w:sz w:val="16"/>
        </w:rPr>
        <w:t xml:space="preserve">, </w:t>
      </w:r>
      <w:r w:rsidRPr="003756C8">
        <w:rPr>
          <w:rStyle w:val="StyleUnderline"/>
          <w:highlight w:val="cyan"/>
        </w:rPr>
        <w:t>and expenditures</w:t>
      </w:r>
      <w:r w:rsidRPr="004507CC">
        <w:rPr>
          <w:sz w:val="16"/>
        </w:rPr>
        <w:t xml:space="preserve"> (Ravallion, 2015). </w:t>
      </w:r>
      <w:r w:rsidRPr="0085708A">
        <w:rPr>
          <w:rStyle w:val="StyleUnderline"/>
        </w:rPr>
        <w:t xml:space="preserve">The </w:t>
      </w:r>
      <w:r w:rsidRPr="003756C8">
        <w:rPr>
          <w:rStyle w:val="StyleUnderline"/>
          <w:highlight w:val="cyan"/>
        </w:rPr>
        <w:t xml:space="preserve">LIS </w:t>
      </w:r>
      <w:r w:rsidRPr="0085708A">
        <w:rPr>
          <w:rStyle w:val="StyleUnderline"/>
        </w:rPr>
        <w:t xml:space="preserve">database </w:t>
      </w:r>
      <w:r w:rsidRPr="003756C8">
        <w:rPr>
          <w:rStyle w:val="StyleUnderline"/>
          <w:highlight w:val="cyan"/>
        </w:rPr>
        <w:t xml:space="preserve">allows scholars to </w:t>
      </w:r>
      <w:r w:rsidRPr="0085708A">
        <w:rPr>
          <w:rStyle w:val="StyleUnderline"/>
        </w:rPr>
        <w:t>access</w:t>
      </w:r>
      <w:r w:rsidRPr="004507CC">
        <w:rPr>
          <w:sz w:val="16"/>
        </w:rPr>
        <w:t xml:space="preserve"> </w:t>
      </w:r>
      <w:r w:rsidRPr="0085708A">
        <w:rPr>
          <w:rStyle w:val="StyleUnderline"/>
        </w:rPr>
        <w:t xml:space="preserve">the microdata, so that income inequality </w:t>
      </w:r>
      <w:r w:rsidRPr="003756C8">
        <w:rPr>
          <w:rStyle w:val="StyleUnderline"/>
          <w:highlight w:val="cyan"/>
        </w:rPr>
        <w:t>measure</w:t>
      </w:r>
      <w:r w:rsidRPr="0085708A">
        <w:rPr>
          <w:rStyle w:val="StyleUnderline"/>
        </w:rPr>
        <w:t xml:space="preserve">s and </w:t>
      </w:r>
      <w:r w:rsidRPr="003756C8">
        <w:rPr>
          <w:rStyle w:val="Emphasis"/>
          <w:highlight w:val="cyan"/>
        </w:rPr>
        <w:t>f</w:t>
      </w:r>
      <w:r w:rsidRPr="0085708A">
        <w:rPr>
          <w:rStyle w:val="StyleUnderline"/>
        </w:rPr>
        <w:t xml:space="preserve">iscal </w:t>
      </w:r>
      <w:r w:rsidRPr="003756C8">
        <w:rPr>
          <w:rStyle w:val="Emphasis"/>
          <w:highlight w:val="cyan"/>
        </w:rPr>
        <w:t>r</w:t>
      </w:r>
      <w:r w:rsidRPr="0085708A">
        <w:rPr>
          <w:rStyle w:val="StyleUnderline"/>
        </w:rPr>
        <w:t>edistribution</w:t>
      </w:r>
      <w:r w:rsidRPr="004507CC">
        <w:rPr>
          <w:sz w:val="16"/>
        </w:rPr>
        <w:t xml:space="preserve"> (</w:t>
      </w:r>
      <w:r w:rsidRPr="0085708A">
        <w:rPr>
          <w:rStyle w:val="StyleUnderline"/>
        </w:rPr>
        <w:t>and the partial effect per social programme</w:t>
      </w:r>
      <w:r w:rsidRPr="004507CC">
        <w:rPr>
          <w:sz w:val="16"/>
        </w:rPr>
        <w:t xml:space="preserve">) can be derived </w:t>
      </w:r>
      <w:r w:rsidRPr="003756C8">
        <w:rPr>
          <w:rStyle w:val="StyleUnderline"/>
          <w:highlight w:val="cyan"/>
        </w:rPr>
        <w:t>consistently</w:t>
      </w:r>
      <w:r w:rsidRPr="004507CC">
        <w:rPr>
          <w:sz w:val="16"/>
        </w:rPr>
        <w:t xml:space="preserve"> from the underlying data at the individual and household level. </w:t>
      </w:r>
      <w:r w:rsidRPr="003756C8">
        <w:rPr>
          <w:rStyle w:val="StyleUnderline"/>
          <w:highlight w:val="cyan"/>
        </w:rPr>
        <w:t>LIS</w:t>
      </w:r>
      <w:r w:rsidRPr="004507CC">
        <w:rPr>
          <w:sz w:val="16"/>
        </w:rPr>
        <w:t xml:space="preserve"> micro</w:t>
      </w:r>
      <w:r w:rsidRPr="003756C8">
        <w:rPr>
          <w:rStyle w:val="StyleUnderline"/>
          <w:highlight w:val="cyan"/>
        </w:rPr>
        <w:t>data seem</w:t>
      </w:r>
      <w:r w:rsidRPr="0085708A">
        <w:rPr>
          <w:rStyle w:val="StyleUnderline"/>
        </w:rPr>
        <w:t xml:space="preserve"> to be </w:t>
      </w:r>
      <w:r w:rsidRPr="003756C8">
        <w:rPr>
          <w:rStyle w:val="Emphasis"/>
          <w:highlight w:val="cyan"/>
        </w:rPr>
        <w:t>the best available</w:t>
      </w:r>
      <w:r w:rsidRPr="004507CC">
        <w:rPr>
          <w:sz w:val="16"/>
        </w:rPr>
        <w:t xml:space="preserve"> </w:t>
      </w:r>
      <w:r w:rsidRPr="0085708A">
        <w:rPr>
          <w:rStyle w:val="StyleUnderline"/>
        </w:rPr>
        <w:t xml:space="preserve">data </w:t>
      </w:r>
      <w:r w:rsidRPr="003756C8">
        <w:rPr>
          <w:rStyle w:val="StyleUnderline"/>
          <w:highlight w:val="cyan"/>
        </w:rPr>
        <w:t>for</w:t>
      </w:r>
      <w:r w:rsidRPr="0085708A">
        <w:rPr>
          <w:rStyle w:val="StyleUnderline"/>
        </w:rPr>
        <w:t xml:space="preserve"> describing how income inequality and the </w:t>
      </w:r>
      <w:r w:rsidRPr="003756C8">
        <w:rPr>
          <w:rStyle w:val="Emphasis"/>
          <w:highlight w:val="cyan"/>
        </w:rPr>
        <w:t>redistributive</w:t>
      </w:r>
      <w:r w:rsidRPr="003756C8">
        <w:rPr>
          <w:rStyle w:val="StyleUnderline"/>
          <w:highlight w:val="cyan"/>
        </w:rPr>
        <w:t xml:space="preserve"> effects of</w:t>
      </w:r>
      <w:r w:rsidRPr="004507CC">
        <w:rPr>
          <w:sz w:val="16"/>
        </w:rPr>
        <w:t xml:space="preserve"> </w:t>
      </w:r>
      <w:r w:rsidRPr="0085708A">
        <w:rPr>
          <w:rStyle w:val="StyleUnderline"/>
        </w:rPr>
        <w:t xml:space="preserve">income </w:t>
      </w:r>
      <w:r w:rsidRPr="003756C8">
        <w:rPr>
          <w:rStyle w:val="StyleUnderline"/>
          <w:highlight w:val="cyan"/>
        </w:rPr>
        <w:t>taxes and</w:t>
      </w:r>
      <w:r w:rsidRPr="0085708A">
        <w:rPr>
          <w:rStyle w:val="StyleUnderline"/>
        </w:rPr>
        <w:t xml:space="preserve"> social </w:t>
      </w:r>
      <w:r w:rsidRPr="003756C8">
        <w:rPr>
          <w:rStyle w:val="StyleUnderline"/>
          <w:highlight w:val="cyan"/>
        </w:rPr>
        <w:t>transfers</w:t>
      </w:r>
      <w:r w:rsidRPr="004507CC">
        <w:rPr>
          <w:sz w:val="16"/>
        </w:rPr>
        <w:t xml:space="preserve"> vary across countries and over time (Nolan and Marx, 2009; Smeeding and Latner, 2015; Nieuwenhuis, Munzi and Gornick, 2016). We apply a cross-national analysis using comparable income surveys for all countries of LIS from 1982–2014. From nearly 300 variables in the dataset, we choose those related to household income (all kinds of income sources), total number of persons in a household and household weight (in order to correct sample bias or non-sampling errors) to measure income inequality and the redistributive effect across countries. In line with LIS convention and the work of Mahler and Jesuit (2006) and Wang and Caminada (2011), we have eliminated observations with a zero or a missing value of disposable income from LIS data. Household weights are applied for the calculation of Gini coefficients.</w:t>
      </w:r>
    </w:p>
    <w:p w14:paraId="0AC38B97" w14:textId="77777777" w:rsidR="00BF056F" w:rsidRPr="00AD61AE" w:rsidRDefault="00BF056F" w:rsidP="00BF056F"/>
    <w:p w14:paraId="0ACEE88A" w14:textId="77777777" w:rsidR="00BF056F" w:rsidRDefault="00BF056F" w:rsidP="00BF056F">
      <w:pPr>
        <w:pStyle w:val="Heading3"/>
      </w:pPr>
      <w:r>
        <w:t>FR---Taxes and Transfers---‘And’ CI---1AR</w:t>
      </w:r>
    </w:p>
    <w:p w14:paraId="3EBBB0F4" w14:textId="77777777" w:rsidR="00BF056F" w:rsidRDefault="00BF056F" w:rsidP="00BF056F">
      <w:pPr>
        <w:pStyle w:val="Heading4"/>
      </w:pPr>
      <w:r>
        <w:t>‘And’ is joint or distributive based on which interpretation is more debatable.</w:t>
      </w:r>
    </w:p>
    <w:p w14:paraId="41804AAC" w14:textId="77777777" w:rsidR="00BF056F" w:rsidRPr="0025300C" w:rsidRDefault="00BF056F" w:rsidP="00BF056F">
      <w:r w:rsidRPr="00696EB3">
        <w:rPr>
          <w:rStyle w:val="Style13ptBold"/>
        </w:rPr>
        <w:t>Kethledge ’22</w:t>
      </w:r>
      <w:r>
        <w:t xml:space="preserve"> [Raymond M. Kethledge; December 19, 2022; Federal Judge on the Court of Appeals for the Sixth Circuit; Westlaw, “United States v. Haynes,” 55 F.4th 1075]</w:t>
      </w:r>
    </w:p>
    <w:p w14:paraId="71BD6DA4" w14:textId="77777777" w:rsidR="00BF056F" w:rsidRPr="0025300C" w:rsidRDefault="00BF056F" w:rsidP="00BF056F">
      <w:pPr>
        <w:rPr>
          <w:sz w:val="16"/>
        </w:rPr>
      </w:pPr>
      <w:r w:rsidRPr="0025300C">
        <w:rPr>
          <w:sz w:val="16"/>
        </w:rPr>
        <w:t xml:space="preserve">The question presented is whether—as the government argues and the district court held—this provision requires the defendant to show that he has none of the criminal history described in subsections (A)-(C); or whether instead—as Haynes argues—the defendant must show only that he lacks the criminal history described in any one of those subsections. </w:t>
      </w:r>
      <w:r w:rsidRPr="00C07BCB">
        <w:rPr>
          <w:rStyle w:val="StyleUnderline"/>
        </w:rPr>
        <w:t>The answer</w:t>
      </w:r>
      <w:r w:rsidRPr="0025300C">
        <w:rPr>
          <w:sz w:val="16"/>
        </w:rPr>
        <w:t xml:space="preserve"> to that question, </w:t>
      </w:r>
      <w:r w:rsidRPr="00C07BCB">
        <w:rPr>
          <w:rStyle w:val="StyleUnderline"/>
        </w:rPr>
        <w:t xml:space="preserve">everyone </w:t>
      </w:r>
      <w:r w:rsidRPr="0046512C">
        <w:rPr>
          <w:rStyle w:val="StyleUnderline"/>
        </w:rPr>
        <w:t xml:space="preserve">agrees, depends on </w:t>
      </w:r>
      <w:r w:rsidRPr="00C07BCB">
        <w:rPr>
          <w:rStyle w:val="StyleUnderline"/>
        </w:rPr>
        <w:t xml:space="preserve">the </w:t>
      </w:r>
      <w:r w:rsidRPr="003756C8">
        <w:rPr>
          <w:rStyle w:val="Emphasis"/>
        </w:rPr>
        <w:t>meaning</w:t>
      </w:r>
      <w:r w:rsidRPr="00C07BCB">
        <w:rPr>
          <w:rStyle w:val="StyleUnderline"/>
        </w:rPr>
        <w:t xml:space="preserve"> of the </w:t>
      </w:r>
      <w:r w:rsidRPr="003756C8">
        <w:rPr>
          <w:rStyle w:val="Emphasis"/>
        </w:rPr>
        <w:t>word</w:t>
      </w:r>
      <w:r w:rsidRPr="00C07BCB">
        <w:rPr>
          <w:rStyle w:val="StyleUnderline"/>
        </w:rPr>
        <w:t xml:space="preserve"> “and”</w:t>
      </w:r>
      <w:r w:rsidRPr="0025300C">
        <w:rPr>
          <w:sz w:val="16"/>
        </w:rPr>
        <w:t xml:space="preserve"> as used in § 3553(f)(1)(B).</w:t>
      </w:r>
    </w:p>
    <w:p w14:paraId="0B241F86" w14:textId="77777777" w:rsidR="00BF056F" w:rsidRPr="0025300C" w:rsidRDefault="00BF056F" w:rsidP="00BF056F">
      <w:pPr>
        <w:rPr>
          <w:sz w:val="16"/>
        </w:rPr>
      </w:pPr>
      <w:r w:rsidRPr="00C07BCB">
        <w:rPr>
          <w:rStyle w:val="StyleUnderline"/>
        </w:rPr>
        <w:t>It turns out that “and” has more meanings than one might suppose</w:t>
      </w:r>
      <w:r w:rsidRPr="0025300C">
        <w:rPr>
          <w:sz w:val="16"/>
        </w:rPr>
        <w:t>. By way of background, grammatical rules are an archetype of rules of conduct with which we often comply without conscious awareness of doing so. Small children comply with any number of grammatical rules without awareness even of their existence; and adults comply with rules concerning the pluperfect and subjunctive tenses, for example, without consciously knowing what those rules are. We likewise understand language according to these same grammatical rules, again often without awareness of their existence. Thus, a particular grammatical rule might strike us as impossibly esoteric, and yet shape our understanding of language every day. The task of determining the ordinary meaning of a word or phrase, therefore, is sometimes one of excavating—and taking conscious account of—rules as to which our compliance is often unconscious.</w:t>
      </w:r>
    </w:p>
    <w:p w14:paraId="03D9FD5F" w14:textId="77777777" w:rsidR="00BF056F" w:rsidRPr="0025300C" w:rsidRDefault="00BF056F" w:rsidP="00BF056F">
      <w:pPr>
        <w:rPr>
          <w:sz w:val="16"/>
        </w:rPr>
      </w:pPr>
      <w:r w:rsidRPr="0025300C">
        <w:rPr>
          <w:sz w:val="16"/>
        </w:rPr>
        <w:t xml:space="preserve">For all but seasoned grammarians, such is the case here. </w:t>
      </w:r>
      <w:r w:rsidRPr="003756C8">
        <w:rPr>
          <w:rStyle w:val="Emphasis"/>
        </w:rPr>
        <w:t>Everyone agrees</w:t>
      </w:r>
      <w:r w:rsidRPr="0025300C">
        <w:rPr>
          <w:sz w:val="16"/>
        </w:rPr>
        <w:t xml:space="preserve"> that, as used in § 3553(f)(1), </w:t>
      </w:r>
      <w:r w:rsidRPr="00C07BCB">
        <w:rPr>
          <w:rStyle w:val="StyleUnderline"/>
        </w:rPr>
        <w:t xml:space="preserve">the word </w:t>
      </w:r>
      <w:r w:rsidRPr="003756C8">
        <w:rPr>
          <w:rStyle w:val="StyleUnderline"/>
          <w:highlight w:val="cyan"/>
        </w:rPr>
        <w:t>“and”</w:t>
      </w:r>
      <w:r w:rsidRPr="00C07BCB">
        <w:rPr>
          <w:rStyle w:val="StyleUnderline"/>
        </w:rPr>
        <w:t xml:space="preserve"> is </w:t>
      </w:r>
      <w:r w:rsidRPr="003756C8">
        <w:rPr>
          <w:rStyle w:val="Emphasis"/>
        </w:rPr>
        <w:t>conjunctive</w:t>
      </w:r>
      <w:r w:rsidRPr="00C07BCB">
        <w:rPr>
          <w:rStyle w:val="StyleUnderline"/>
        </w:rPr>
        <w:t xml:space="preserve"> rather than </w:t>
      </w:r>
      <w:r w:rsidRPr="003756C8">
        <w:rPr>
          <w:rStyle w:val="Emphasis"/>
        </w:rPr>
        <w:t>disjunctive</w:t>
      </w:r>
      <w:r w:rsidRPr="00C07BCB">
        <w:rPr>
          <w:rStyle w:val="StyleUnderline"/>
        </w:rPr>
        <w:t xml:space="preserve">. The relevant grammatical rule is that, “[w]hen used as a conjunctive, the word ‘and’ </w:t>
      </w:r>
      <w:r w:rsidRPr="003756C8">
        <w:rPr>
          <w:rStyle w:val="StyleUnderline"/>
          <w:highlight w:val="cyan"/>
        </w:rPr>
        <w:t>has</w:t>
      </w:r>
      <w:r w:rsidRPr="000A10FC">
        <w:rPr>
          <w:rStyle w:val="StyleUnderline"/>
        </w:rPr>
        <w:t xml:space="preserve"> ‘</w:t>
      </w:r>
      <w:r w:rsidRPr="003756C8">
        <w:rPr>
          <w:rStyle w:val="StyleUnderline"/>
          <w:highlight w:val="cyan"/>
        </w:rPr>
        <w:t xml:space="preserve">a </w:t>
      </w:r>
      <w:r w:rsidRPr="003756C8">
        <w:rPr>
          <w:rStyle w:val="Emphasis"/>
          <w:highlight w:val="cyan"/>
        </w:rPr>
        <w:t>distributive</w:t>
      </w:r>
      <w:r w:rsidRPr="0025300C">
        <w:rPr>
          <w:sz w:val="16"/>
        </w:rPr>
        <w:t xml:space="preserve"> (or several) </w:t>
      </w:r>
      <w:r w:rsidRPr="003756C8">
        <w:rPr>
          <w:rStyle w:val="Emphasis"/>
          <w:highlight w:val="cyan"/>
        </w:rPr>
        <w:t>sense</w:t>
      </w:r>
      <w:r w:rsidRPr="00C07BCB">
        <w:rPr>
          <w:rStyle w:val="StyleUnderline"/>
        </w:rPr>
        <w:t xml:space="preserve"> as well as a joint sense.’”</w:t>
      </w:r>
      <w:r w:rsidRPr="0025300C">
        <w:rPr>
          <w:sz w:val="16"/>
        </w:rPr>
        <w:t xml:space="preserve"> United States v. Pulsifer, 39 F.4th 1018, 1021 (8th Cir. 2022) (quoting Garner's Dictionary of Legal Usage 639 (3d ed. 2011)). The specific question here is which sense of “and”—distributive or joint—is used in § 3553(f)(1)(B).</w:t>
      </w:r>
    </w:p>
    <w:p w14:paraId="5CD9E6FF" w14:textId="77777777" w:rsidR="00BF056F" w:rsidRPr="0025300C" w:rsidRDefault="00BF056F" w:rsidP="00BF056F">
      <w:pPr>
        <w:rPr>
          <w:sz w:val="16"/>
        </w:rPr>
      </w:pPr>
      <w:r w:rsidRPr="00C07BCB">
        <w:rPr>
          <w:rStyle w:val="StyleUnderline"/>
        </w:rPr>
        <w:t>Judge Rogers</w:t>
      </w:r>
      <w:r w:rsidRPr="0025300C">
        <w:rPr>
          <w:sz w:val="16"/>
        </w:rPr>
        <w:t xml:space="preserve"> has </w:t>
      </w:r>
      <w:r w:rsidRPr="00C07BCB">
        <w:rPr>
          <w:rStyle w:val="StyleUnderline"/>
        </w:rPr>
        <w:t xml:space="preserve">provided an </w:t>
      </w:r>
      <w:r w:rsidRPr="003756C8">
        <w:rPr>
          <w:rStyle w:val="Emphasis"/>
        </w:rPr>
        <w:t>excellent illustration</w:t>
      </w:r>
      <w:r w:rsidRPr="00C07BCB">
        <w:rPr>
          <w:rStyle w:val="StyleUnderline"/>
        </w:rPr>
        <w:t xml:space="preserve"> of the distributive and joint senses of “and.” Suppose </w:t>
      </w:r>
      <w:r w:rsidRPr="003756C8">
        <w:rPr>
          <w:rStyle w:val="StyleUnderline"/>
          <w:highlight w:val="cyan"/>
        </w:rPr>
        <w:t>a host asks two guests what they like to drink. One</w:t>
      </w:r>
      <w:r w:rsidRPr="00C07BCB">
        <w:rPr>
          <w:rStyle w:val="StyleUnderline"/>
        </w:rPr>
        <w:t xml:space="preserve"> guest </w:t>
      </w:r>
      <w:r w:rsidRPr="003756C8">
        <w:rPr>
          <w:rStyle w:val="StyleUnderline"/>
          <w:highlight w:val="cyan"/>
        </w:rPr>
        <w:t>answers</w:t>
      </w:r>
      <w:r w:rsidRPr="00C07BCB">
        <w:rPr>
          <w:rStyle w:val="StyleUnderline"/>
        </w:rPr>
        <w:t xml:space="preserve"> “bourbon and water”; the other, </w:t>
      </w:r>
      <w:r w:rsidRPr="003756C8">
        <w:rPr>
          <w:rStyle w:val="StyleUnderline"/>
          <w:highlight w:val="cyan"/>
        </w:rPr>
        <w:t>“beer and wine.”</w:t>
      </w:r>
      <w:r w:rsidRPr="00C07BCB">
        <w:rPr>
          <w:rStyle w:val="StyleUnderline"/>
        </w:rPr>
        <w:t xml:space="preserve"> For both answers the distributive and joint senses of the word “and” are </w:t>
      </w:r>
      <w:r w:rsidRPr="003756C8">
        <w:rPr>
          <w:rStyle w:val="Emphasis"/>
        </w:rPr>
        <w:t>grammatically</w:t>
      </w:r>
      <w:r w:rsidRPr="00C07BCB">
        <w:rPr>
          <w:rStyle w:val="StyleUnderline"/>
        </w:rPr>
        <w:t xml:space="preserve"> sound. But the guest who likes “bourbon and water” will </w:t>
      </w:r>
      <w:r w:rsidRPr="003756C8">
        <w:rPr>
          <w:rStyle w:val="Emphasis"/>
        </w:rPr>
        <w:t>probably be disappointed</w:t>
      </w:r>
      <w:r w:rsidRPr="00C07BCB">
        <w:rPr>
          <w:rStyle w:val="StyleUnderline"/>
        </w:rPr>
        <w:t xml:space="preserve"> if the host hands her a glass of water alone. That is because her answer</w:t>
      </w:r>
      <w:r w:rsidRPr="0025300C">
        <w:rPr>
          <w:sz w:val="16"/>
        </w:rPr>
        <w:t xml:space="preserve"> very likely </w:t>
      </w:r>
      <w:r w:rsidRPr="00C07BCB">
        <w:rPr>
          <w:rStyle w:val="StyleUnderline"/>
        </w:rPr>
        <w:t xml:space="preserve">uses “and” in the </w:t>
      </w:r>
      <w:r w:rsidRPr="003756C8">
        <w:rPr>
          <w:rStyle w:val="Emphasis"/>
        </w:rPr>
        <w:t>joint sense</w:t>
      </w:r>
      <w:r w:rsidRPr="00C07BCB">
        <w:rPr>
          <w:rStyle w:val="StyleUnderline"/>
        </w:rPr>
        <w:t xml:space="preserve">, meaning she likes bourbon and water </w:t>
      </w:r>
      <w:r w:rsidRPr="003756C8">
        <w:rPr>
          <w:rStyle w:val="Emphasis"/>
        </w:rPr>
        <w:t>together</w:t>
      </w:r>
      <w:r w:rsidRPr="00C07BCB">
        <w:rPr>
          <w:rStyle w:val="StyleUnderline"/>
        </w:rPr>
        <w:t xml:space="preserve">. Yet </w:t>
      </w:r>
      <w:r w:rsidRPr="003756C8">
        <w:rPr>
          <w:rStyle w:val="StyleUnderline"/>
          <w:highlight w:val="cyan"/>
        </w:rPr>
        <w:t>the</w:t>
      </w:r>
      <w:r w:rsidRPr="00C07BCB">
        <w:rPr>
          <w:rStyle w:val="StyleUnderline"/>
        </w:rPr>
        <w:t xml:space="preserve"> latter </w:t>
      </w:r>
      <w:r w:rsidRPr="003756C8">
        <w:rPr>
          <w:rStyle w:val="StyleUnderline"/>
          <w:highlight w:val="cyan"/>
        </w:rPr>
        <w:t>guest will</w:t>
      </w:r>
      <w:r w:rsidRPr="0025300C">
        <w:rPr>
          <w:sz w:val="16"/>
        </w:rPr>
        <w:t xml:space="preserve"> likely </w:t>
      </w:r>
      <w:r w:rsidRPr="003756C8">
        <w:rPr>
          <w:rStyle w:val="StyleUnderline"/>
          <w:highlight w:val="cyan"/>
        </w:rPr>
        <w:t xml:space="preserve">be </w:t>
      </w:r>
      <w:r w:rsidRPr="003756C8">
        <w:rPr>
          <w:rStyle w:val="Emphasis"/>
          <w:highlight w:val="cyan"/>
        </w:rPr>
        <w:t>revolted</w:t>
      </w:r>
      <w:r w:rsidRPr="003756C8">
        <w:rPr>
          <w:rStyle w:val="StyleUnderline"/>
          <w:highlight w:val="cyan"/>
        </w:rPr>
        <w:t xml:space="preserve"> if the host hands him a glass of Bud</w:t>
      </w:r>
      <w:r w:rsidRPr="000A10FC">
        <w:rPr>
          <w:rStyle w:val="StyleUnderline"/>
        </w:rPr>
        <w:t>weiser</w:t>
      </w:r>
      <w:r w:rsidRPr="00C07BCB">
        <w:rPr>
          <w:rStyle w:val="StyleUnderline"/>
        </w:rPr>
        <w:t xml:space="preserve"> </w:t>
      </w:r>
      <w:r w:rsidRPr="003756C8">
        <w:rPr>
          <w:rStyle w:val="StyleUnderline"/>
          <w:highlight w:val="cyan"/>
        </w:rPr>
        <w:t xml:space="preserve">and Bordeaux </w:t>
      </w:r>
      <w:r w:rsidRPr="003756C8">
        <w:rPr>
          <w:rStyle w:val="Emphasis"/>
          <w:highlight w:val="cyan"/>
        </w:rPr>
        <w:t>combined</w:t>
      </w:r>
      <w:r w:rsidRPr="00C07BCB">
        <w:rPr>
          <w:rStyle w:val="StyleUnderline"/>
        </w:rPr>
        <w:t xml:space="preserve">; for </w:t>
      </w:r>
      <w:r w:rsidRPr="003756C8">
        <w:rPr>
          <w:rStyle w:val="StyleUnderline"/>
          <w:highlight w:val="cyan"/>
        </w:rPr>
        <w:t>his answer</w:t>
      </w:r>
      <w:r w:rsidRPr="0025300C">
        <w:rPr>
          <w:sz w:val="16"/>
        </w:rPr>
        <w:t xml:space="preserve"> very likely </w:t>
      </w:r>
      <w:r w:rsidRPr="003756C8">
        <w:rPr>
          <w:rStyle w:val="StyleUnderline"/>
          <w:highlight w:val="cyan"/>
        </w:rPr>
        <w:t xml:space="preserve">uses “and” in the </w:t>
      </w:r>
      <w:r w:rsidRPr="003756C8">
        <w:rPr>
          <w:rStyle w:val="Emphasis"/>
          <w:highlight w:val="cyan"/>
        </w:rPr>
        <w:t>distributive</w:t>
      </w:r>
      <w:r w:rsidRPr="0025300C">
        <w:rPr>
          <w:sz w:val="16"/>
        </w:rPr>
        <w:t xml:space="preserve"> (or several) </w:t>
      </w:r>
      <w:r w:rsidRPr="003756C8">
        <w:rPr>
          <w:rStyle w:val="Emphasis"/>
          <w:highlight w:val="cyan"/>
        </w:rPr>
        <w:t>sense</w:t>
      </w:r>
      <w:r w:rsidRPr="003756C8">
        <w:rPr>
          <w:rStyle w:val="StyleUnderline"/>
          <w:highlight w:val="cyan"/>
        </w:rPr>
        <w:t xml:space="preserve">, meaning “I like beer </w:t>
      </w:r>
      <w:r w:rsidRPr="003756C8">
        <w:rPr>
          <w:rStyle w:val="Emphasis"/>
          <w:highlight w:val="cyan"/>
        </w:rPr>
        <w:t>and</w:t>
      </w:r>
      <w:r w:rsidRPr="003756C8">
        <w:rPr>
          <w:rStyle w:val="StyleUnderline"/>
          <w:highlight w:val="cyan"/>
        </w:rPr>
        <w:t xml:space="preserve"> I like wine.”</w:t>
      </w:r>
      <w:r w:rsidRPr="0025300C">
        <w:rPr>
          <w:sz w:val="16"/>
        </w:rPr>
        <w:t xml:space="preserve"> See OfficeMax, Inc. v. United States, 428 F.3d 583, 600 (6th Cir. 2005) (Rogers, J., dissenting); see also, e.g., R. Huddleston &amp; G. Pullum, The Cambridge Grammar of the English Language, ch. 15, § 1.3, pp. 1280-82 (2002). </w:t>
      </w:r>
      <w:r w:rsidRPr="003756C8">
        <w:rPr>
          <w:rStyle w:val="Emphasis"/>
          <w:highlight w:val="cyan"/>
        </w:rPr>
        <w:t>No rule</w:t>
      </w:r>
      <w:r w:rsidRPr="0025300C">
        <w:rPr>
          <w:sz w:val="16"/>
        </w:rPr>
        <w:t xml:space="preserve"> of construction </w:t>
      </w:r>
      <w:r w:rsidRPr="003756C8">
        <w:rPr>
          <w:rStyle w:val="StyleUnderline"/>
          <w:highlight w:val="cyan"/>
        </w:rPr>
        <w:t xml:space="preserve">tells the host </w:t>
      </w:r>
      <w:r w:rsidRPr="003756C8">
        <w:rPr>
          <w:rStyle w:val="Emphasis"/>
          <w:highlight w:val="cyan"/>
        </w:rPr>
        <w:t>which</w:t>
      </w:r>
      <w:r w:rsidRPr="003756C8">
        <w:rPr>
          <w:rStyle w:val="StyleUnderline"/>
          <w:highlight w:val="cyan"/>
        </w:rPr>
        <w:t xml:space="preserve"> meaning each</w:t>
      </w:r>
      <w:r w:rsidRPr="00C07BCB">
        <w:rPr>
          <w:rStyle w:val="StyleUnderline"/>
        </w:rPr>
        <w:t xml:space="preserve"> guest </w:t>
      </w:r>
      <w:r w:rsidRPr="003756C8">
        <w:rPr>
          <w:rStyle w:val="StyleUnderline"/>
          <w:highlight w:val="cyan"/>
        </w:rPr>
        <w:t>intends; yet</w:t>
      </w:r>
      <w:r w:rsidRPr="0025300C">
        <w:rPr>
          <w:sz w:val="16"/>
        </w:rPr>
        <w:t xml:space="preserve"> virtually </w:t>
      </w:r>
      <w:r w:rsidRPr="003756C8">
        <w:rPr>
          <w:rStyle w:val="Emphasis"/>
          <w:highlight w:val="cyan"/>
        </w:rPr>
        <w:t>no one</w:t>
      </w:r>
      <w:r w:rsidRPr="003756C8">
        <w:rPr>
          <w:rStyle w:val="StyleUnderline"/>
          <w:highlight w:val="cyan"/>
        </w:rPr>
        <w:t xml:space="preserve"> would say</w:t>
      </w:r>
      <w:r w:rsidRPr="00C07BCB">
        <w:rPr>
          <w:rStyle w:val="StyleUnderline"/>
        </w:rPr>
        <w:t xml:space="preserve"> that either </w:t>
      </w:r>
      <w:r w:rsidRPr="003756C8">
        <w:rPr>
          <w:rStyle w:val="StyleUnderline"/>
          <w:highlight w:val="cyan"/>
        </w:rPr>
        <w:t>answer is ambiguous. That is</w:t>
      </w:r>
      <w:r w:rsidRPr="00C07BCB">
        <w:rPr>
          <w:rStyle w:val="StyleUnderline"/>
        </w:rPr>
        <w:t xml:space="preserve"> simply </w:t>
      </w:r>
      <w:r w:rsidRPr="003756C8">
        <w:rPr>
          <w:rStyle w:val="StyleUnderline"/>
          <w:highlight w:val="cyan"/>
        </w:rPr>
        <w:t>because of</w:t>
      </w:r>
      <w:r w:rsidRPr="00C07BCB">
        <w:rPr>
          <w:rStyle w:val="StyleUnderline"/>
        </w:rPr>
        <w:t xml:space="preserve"> the </w:t>
      </w:r>
      <w:r w:rsidRPr="003756C8">
        <w:rPr>
          <w:rStyle w:val="Emphasis"/>
          <w:highlight w:val="cyan"/>
        </w:rPr>
        <w:t>content</w:t>
      </w:r>
      <w:r w:rsidRPr="003756C8">
        <w:rPr>
          <w:rStyle w:val="Emphasis"/>
        </w:rPr>
        <w:t xml:space="preserve"> of each answer</w:t>
      </w:r>
      <w:r w:rsidRPr="0025300C">
        <w:rPr>
          <w:sz w:val="16"/>
        </w:rPr>
        <w:t>: for the bourbon-and-water answer, as a matter of common sense or experience, the joint sense of “and” is more plausible than the distributive; and for the beer-and-wine answer, the opposite is true.</w:t>
      </w:r>
    </w:p>
    <w:p w14:paraId="2E7FBB66" w14:textId="77777777" w:rsidR="00BF056F" w:rsidRPr="0025300C" w:rsidRDefault="00BF056F" w:rsidP="00BF056F">
      <w:pPr>
        <w:rPr>
          <w:sz w:val="16"/>
        </w:rPr>
      </w:pPr>
      <w:r w:rsidRPr="0025300C">
        <w:rPr>
          <w:sz w:val="16"/>
        </w:rPr>
        <w:t>Here, the situation is similar. As a grammatical matter, § 3553(f)(1) could require, as Haynes argues, that the “defendant *1079 does not have” “more than 4 criminal history points” and “a prior 3-point offense” and “a prior 2-point violent offense” together in his criminal record—which would be the joint sense of the word “and.” Thus, on that reading, a defendant is eligible for safety-valve relief if his record lacks any of those things. Or, as the government argues, § 3553(f)(1) could use the word “and” in the distributive sense, so that “and” serves as a shorthand for repeating (or “distributing”) the prefatory clause before each of the subsections that follows. Thus, on that reading, a defendant is eligible for safety-valve relief only if the defendant does not have “more than 4 criminal history points” and the defendant does not have “a prior 3-point offense” and the defendant does not have “a prior 2-point violent offense[.]”</w:t>
      </w:r>
    </w:p>
    <w:p w14:paraId="75450E12" w14:textId="77777777" w:rsidR="00BF056F" w:rsidRPr="0025300C" w:rsidRDefault="00BF056F" w:rsidP="00BF056F">
      <w:pPr>
        <w:rPr>
          <w:sz w:val="16"/>
        </w:rPr>
      </w:pPr>
      <w:r w:rsidRPr="00C07BCB">
        <w:rPr>
          <w:rStyle w:val="StyleUnderline"/>
        </w:rPr>
        <w:t xml:space="preserve">Both meanings are </w:t>
      </w:r>
      <w:r w:rsidRPr="003756C8">
        <w:rPr>
          <w:rStyle w:val="Emphasis"/>
        </w:rPr>
        <w:t>grammatically sound</w:t>
      </w:r>
      <w:r w:rsidRPr="0025300C">
        <w:rPr>
          <w:sz w:val="16"/>
        </w:rPr>
        <w:t>. Moreover—with one important exception, discussed below—no rule of construction strongly favors one meaning over the other. Consider, for example, the presumption that “identical words used in different parts of the same act are intended to have the same meaning.” Utility Air Regulatory Group v. EPA, 573 U.S. 302, 319, 134 S.Ct. 2427, 189 L.Ed.2d 372 (2014) (cleaned up). That rule is useless here because (as Judge Rogers's example illustrates) one can toggle between the joint and distributive senses of “and” in close proximity to each other. In this respect, the word “and” is simply different from the more specialized words to which that presumption is typically applied.</w:t>
      </w:r>
    </w:p>
    <w:p w14:paraId="7539B675" w14:textId="77777777" w:rsidR="00BF056F" w:rsidRPr="0025300C" w:rsidRDefault="00BF056F" w:rsidP="00BF056F">
      <w:pPr>
        <w:rPr>
          <w:sz w:val="16"/>
        </w:rPr>
      </w:pPr>
      <w:r w:rsidRPr="0025300C">
        <w:rPr>
          <w:sz w:val="16"/>
        </w:rPr>
        <w:t>The reality is that—as with Judge Rogers's example—the respective content of each proposed meaning of § 3553(f)(1) shows that one sense of the word “and” is more plausible than the other. In making that judgment, of course, we must be careful not to conflate plausibility with our own sense of good policy. The interpretive question, rather, is how the words of § 3553(f)(1) would be understood by an ordinary reader. And—whatever the underlying policy reflected in each interpretation—an ordinary reader would favor a logically coherent interpretation over a seemingly arbitrary one.</w:t>
      </w:r>
    </w:p>
    <w:p w14:paraId="42199253" w14:textId="77777777" w:rsidR="00BF056F" w:rsidRPr="0025300C" w:rsidRDefault="00BF056F" w:rsidP="00BF056F">
      <w:pPr>
        <w:rPr>
          <w:sz w:val="16"/>
        </w:rPr>
      </w:pPr>
      <w:r w:rsidRPr="0025300C">
        <w:rPr>
          <w:sz w:val="16"/>
        </w:rPr>
        <w:t>Here, the government's interpretation of § 3553(f)(1) is logically coherent. Again by way of background, when § 3553(f)(1) was first enacted in 1994, it provided that any defendant with “more than one criminal history point” was ineligible for safety-valve relief. See 18 U.S.C. § 3553(f)(1) (1994). Congress amended § 3553(f)(1) in the First Step Act of 2018 to read as it does now. Under the government's interpretation—for a defendant to obtain relief from an otherwise mandatory-minimum sentence—the defendant must not have any of three disqualifying conditions in his criminal record: first, “more than 4 criminal history points,” itself a fourfold increase over the prior cap; second, a prior offense serious enough to add three points to his criminal record; and third, a prior 2-point “violent offense[.]” Each of those conditions on its face is quite plausibly an independent ground to deny a defendant the extraordinary relief afforded by the safety valve—which means this reading is logically coherent.</w:t>
      </w:r>
    </w:p>
    <w:p w14:paraId="6A0F62AD" w14:textId="77777777" w:rsidR="00BF056F" w:rsidRPr="0025300C" w:rsidRDefault="00BF056F" w:rsidP="00BF056F">
      <w:pPr>
        <w:rPr>
          <w:sz w:val="16"/>
        </w:rPr>
      </w:pPr>
      <w:r w:rsidRPr="0025300C">
        <w:rPr>
          <w:sz w:val="16"/>
        </w:rPr>
        <w:t>The same is not true of Haynes's interpretation, which would require that all these conditions be present for a defendant to be ineligible for safety-valve relief. Consider, for example, a defendant with 25 criminal history points, generated in part by six convictions for assault with a deadly weapon and six convictions for domestic assault. (Both can be two-point violent offenses. See, e.g., United States v. Delgado-Hernandez, 646 F.3d 562, 564 (8th Cir. 2011).) Under Haynes's interpretation, this defendant would qualify for safety-valve relief because of the fortuity that his criminal record lacks “a prior 3-point offense[.]” *1080 18 U.S.C. § 3553(f)(1)(B). Or consider an incorrigible recidivist with, say, 24 criminal-history points, comprising a half-dozen convictions for robbery and two convictions for possession of explosives with intent to terrorize. (Both are often three-point offenses. See, e.g., United States v. Henderson, 209 F.3d 614, 616 (6th Cir. 2000); United States v. Priest, 447 F. App'x 682, 684 (6th Cir. 2011).) This defendant too would be eligible for safety-valve relief, for want of a prior two-point violent offense. Results like these appear arbitrary enough to be implausible—which makes Haynes's interpretation akin to an interpretation of beer-and-wine in the joint sense rather than the distributive one. Haynes does offer a thoughtful response: namely that the district court serves as a gatekeeper in cases where § 3553(f)(1) generates results as bizarre as these. But an ordinary reader would expect that § 3553(f)(1) itself would serve as a gatekeeper—and not an arbitrary one. That indeed is the whole point of the provision. The government's reading of § 3553(f)(1) is therefore better than Haynes's reading.</w:t>
      </w:r>
    </w:p>
    <w:p w14:paraId="6B496F98" w14:textId="77777777" w:rsidR="00BF056F" w:rsidRPr="0025300C" w:rsidRDefault="00BF056F" w:rsidP="00BF056F">
      <w:pPr>
        <w:rPr>
          <w:sz w:val="16"/>
        </w:rPr>
      </w:pPr>
      <w:r w:rsidRPr="0025300C">
        <w:rPr>
          <w:sz w:val="16"/>
        </w:rPr>
        <w:t xml:space="preserve">That conclusion is confirmed by a rule of statutory construction, namely the “cardinal principle” that courts “must give effect, if possible, to every clause and word of a statute.” Williams v. Taylor, 529 U.S. 362, 404, 120 S.Ct. 1495, 146 L.Ed.2d 389 (2000). </w:t>
      </w:r>
      <w:r w:rsidRPr="003756C8">
        <w:rPr>
          <w:rStyle w:val="StyleUnderline"/>
          <w:highlight w:val="cyan"/>
        </w:rPr>
        <w:t xml:space="preserve">We </w:t>
      </w:r>
      <w:r w:rsidRPr="003756C8">
        <w:rPr>
          <w:rStyle w:val="Emphasis"/>
          <w:highlight w:val="cyan"/>
        </w:rPr>
        <w:t>agree</w:t>
      </w:r>
      <w:r w:rsidRPr="003756C8">
        <w:rPr>
          <w:rStyle w:val="StyleUnderline"/>
          <w:highlight w:val="cyan"/>
        </w:rPr>
        <w:t xml:space="preserve"> with the</w:t>
      </w:r>
      <w:r w:rsidRPr="0025300C">
        <w:rPr>
          <w:rStyle w:val="StyleUnderline"/>
        </w:rPr>
        <w:t xml:space="preserve"> Eighth Circuit</w:t>
      </w:r>
      <w:r w:rsidRPr="0025300C">
        <w:rPr>
          <w:sz w:val="16"/>
        </w:rPr>
        <w:t xml:space="preserve"> that, of the </w:t>
      </w:r>
      <w:r w:rsidRPr="0025300C">
        <w:rPr>
          <w:rStyle w:val="StyleUnderline"/>
        </w:rPr>
        <w:t>interpretation</w:t>
      </w:r>
      <w:r w:rsidRPr="0025300C">
        <w:rPr>
          <w:sz w:val="16"/>
        </w:rPr>
        <w:t xml:space="preserve">s on </w:t>
      </w:r>
      <w:r w:rsidRPr="0025300C">
        <w:rPr>
          <w:rStyle w:val="StyleUnderline"/>
        </w:rPr>
        <w:t>o</w:t>
      </w:r>
      <w:r w:rsidRPr="0025300C">
        <w:rPr>
          <w:sz w:val="16"/>
        </w:rPr>
        <w:t xml:space="preserve">ffer here, “[o]nly </w:t>
      </w:r>
      <w:r w:rsidRPr="0025300C">
        <w:rPr>
          <w:rStyle w:val="StyleUnderline"/>
        </w:rPr>
        <w:t xml:space="preserve">the </w:t>
      </w:r>
      <w:r w:rsidRPr="003756C8">
        <w:rPr>
          <w:rStyle w:val="Emphasis"/>
          <w:highlight w:val="cyan"/>
        </w:rPr>
        <w:t>distributive interpretation</w:t>
      </w:r>
      <w:r w:rsidRPr="0025300C">
        <w:rPr>
          <w:sz w:val="16"/>
        </w:rPr>
        <w:t xml:space="preserve"> avoids surplusage.” Pulsifer, 39 F.4th at 1022. A defendant with “a prior 2-point violent offense” and “a prior 3-point offense” by definition would have “more than 4 criminal history points”—meaning that, under Haynes's interpretation, § 3553(f)(1)(A) would lack any practical effect. Haynes responds that a defendant might have a prior 2-point violent offense or 3-point offense that is too old to count toward his criminal-history points. See U.S.S.G. § 4A1.2(e) (providing that certain prior sentences imposed more than ten or fifteen years before the current offense do not count toward the defendant's criminal history). But § 3553(f)(1) refers only to “prior 3-point” and “prior 2-point violent” offenses “as determined under the sentencing guidelines”—which means all the Guidelines, including § 4A1.2(e). And a prior offense that counts for zero points under that guideline is not a “3-point” or “2-point” offense “as determined under the sentencing guidelines[.]” 18 U.S.C. § 3553(f)(1)(B), (C). The district court was correct to find Haynes ineligible for safety-valve relief.</w:t>
      </w:r>
    </w:p>
    <w:p w14:paraId="7B4B17DF" w14:textId="77777777" w:rsidR="00BF056F" w:rsidRDefault="00BF056F" w:rsidP="00BF056F">
      <w:pPr>
        <w:pStyle w:val="Heading4"/>
      </w:pPr>
      <w:r>
        <w:t>‘And’ distributes in the right context.</w:t>
      </w:r>
    </w:p>
    <w:p w14:paraId="0ADFB762" w14:textId="77777777" w:rsidR="00BF056F" w:rsidRPr="00136233" w:rsidRDefault="00BF056F" w:rsidP="00BF056F">
      <w:r w:rsidRPr="00136233">
        <w:rPr>
          <w:rStyle w:val="Style13ptBold"/>
        </w:rPr>
        <w:t>Rogers ’5</w:t>
      </w:r>
      <w:r>
        <w:t xml:space="preserve"> [John M. Rogers; November 2, 2005; Federal Judge for the Sixth Circuit Court of Appeals, dissenting; Westlaw, “OfficeMax, Inc. v. United States, 428 F.3d 583]</w:t>
      </w:r>
    </w:p>
    <w:p w14:paraId="438AD755" w14:textId="77777777" w:rsidR="00BF056F" w:rsidRPr="00136233" w:rsidRDefault="00BF056F" w:rsidP="00BF056F">
      <w:pPr>
        <w:rPr>
          <w:rStyle w:val="StyleUnderline"/>
        </w:rPr>
      </w:pPr>
      <w:r w:rsidRPr="00136233">
        <w:rPr>
          <w:rStyle w:val="StyleUnderline"/>
        </w:rPr>
        <w:t>A host</w:t>
      </w:r>
      <w:r w:rsidRPr="00136233">
        <w:rPr>
          <w:sz w:val="16"/>
        </w:rPr>
        <w:t xml:space="preserve"> separately </w:t>
      </w:r>
      <w:r w:rsidRPr="00136233">
        <w:rPr>
          <w:rStyle w:val="StyleUnderline"/>
        </w:rPr>
        <w:t>asked</w:t>
      </w:r>
      <w:r w:rsidRPr="00136233">
        <w:rPr>
          <w:sz w:val="16"/>
        </w:rPr>
        <w:t xml:space="preserve"> two prospective </w:t>
      </w:r>
      <w:r w:rsidRPr="00136233">
        <w:rPr>
          <w:rStyle w:val="StyleUnderline"/>
        </w:rPr>
        <w:t>guests what they liked to drink. One said</w:t>
      </w:r>
      <w:r w:rsidRPr="00136233">
        <w:rPr>
          <w:sz w:val="16"/>
        </w:rPr>
        <w:t xml:space="preserve">, “I like bourbon and water.” The other said, </w:t>
      </w:r>
      <w:r w:rsidRPr="00136233">
        <w:rPr>
          <w:rStyle w:val="StyleUnderline"/>
        </w:rPr>
        <w:t xml:space="preserve">“I like beer </w:t>
      </w:r>
      <w:r w:rsidRPr="003756C8">
        <w:rPr>
          <w:rStyle w:val="Emphasis"/>
        </w:rPr>
        <w:t>and</w:t>
      </w:r>
      <w:r w:rsidRPr="00136233">
        <w:rPr>
          <w:rStyle w:val="StyleUnderline"/>
        </w:rPr>
        <w:t xml:space="preserve"> wine.”</w:t>
      </w:r>
      <w:r w:rsidRPr="00136233">
        <w:rPr>
          <w:sz w:val="16"/>
        </w:rPr>
        <w:t xml:space="preserve"> When the second guest arrived at the event, </w:t>
      </w:r>
      <w:r w:rsidRPr="00136233">
        <w:rPr>
          <w:rStyle w:val="StyleUnderline"/>
        </w:rPr>
        <w:t xml:space="preserve">the host served the guest a glass of beer </w:t>
      </w:r>
      <w:r w:rsidRPr="003756C8">
        <w:rPr>
          <w:rStyle w:val="Emphasis"/>
        </w:rPr>
        <w:t>mixed</w:t>
      </w:r>
      <w:r w:rsidRPr="00136233">
        <w:rPr>
          <w:rStyle w:val="StyleUnderline"/>
        </w:rPr>
        <w:t xml:space="preserve"> with wine. “What's that </w:t>
      </w:r>
      <w:r w:rsidRPr="003756C8">
        <w:rPr>
          <w:rStyle w:val="Emphasis"/>
        </w:rPr>
        <w:t>awful drink</w:t>
      </w:r>
      <w:r w:rsidRPr="00136233">
        <w:rPr>
          <w:rStyle w:val="StyleUnderline"/>
        </w:rPr>
        <w:t xml:space="preserve">?” said the guest, to which the host answered, “You said you liked beer </w:t>
      </w:r>
      <w:r w:rsidRPr="003756C8">
        <w:rPr>
          <w:rStyle w:val="Emphasis"/>
        </w:rPr>
        <w:t>and</w:t>
      </w:r>
      <w:r w:rsidRPr="00136233">
        <w:rPr>
          <w:rStyle w:val="StyleUnderline"/>
        </w:rPr>
        <w:t xml:space="preserve"> wine.” Replied the guest: “Pfui! You know what I meant. Quit playing word games and get me something I can drink.”</w:t>
      </w:r>
    </w:p>
    <w:p w14:paraId="4073C294" w14:textId="77777777" w:rsidR="00BF056F" w:rsidRPr="00136233" w:rsidRDefault="00BF056F" w:rsidP="00BF056F">
      <w:pPr>
        <w:rPr>
          <w:sz w:val="16"/>
        </w:rPr>
      </w:pPr>
      <w:r w:rsidRPr="00136233">
        <w:rPr>
          <w:sz w:val="16"/>
        </w:rPr>
        <w:t xml:space="preserve">Of course the host was “playing word games,” because the meanings of both “I like bourbon and water” and of “I like beer and wine” are clear. In the first sentence “I like” applies to “bourbon and water” together, whereas in the second sentence </w:t>
      </w:r>
      <w:r w:rsidRPr="00136233">
        <w:rPr>
          <w:rStyle w:val="StyleUnderline"/>
        </w:rPr>
        <w:t xml:space="preserve">“I like” applies to </w:t>
      </w:r>
      <w:r w:rsidRPr="003756C8">
        <w:rPr>
          <w:rStyle w:val="Emphasis"/>
        </w:rPr>
        <w:t>each</w:t>
      </w:r>
      <w:r w:rsidRPr="00136233">
        <w:rPr>
          <w:rStyle w:val="StyleUnderline"/>
        </w:rPr>
        <w:t xml:space="preserve"> of “beer” and “wine” </w:t>
      </w:r>
      <w:r w:rsidRPr="003756C8">
        <w:rPr>
          <w:rStyle w:val="Emphasis"/>
        </w:rPr>
        <w:t>separately</w:t>
      </w:r>
      <w:r w:rsidRPr="00136233">
        <w:rPr>
          <w:sz w:val="16"/>
        </w:rPr>
        <w:t xml:space="preserve">. Stated differently, </w:t>
      </w:r>
      <w:r w:rsidRPr="00136233">
        <w:rPr>
          <w:rStyle w:val="StyleUnderline"/>
        </w:rPr>
        <w:t xml:space="preserve">the preceding words are </w:t>
      </w:r>
      <w:r w:rsidRPr="003756C8">
        <w:rPr>
          <w:rStyle w:val="Emphasis"/>
        </w:rPr>
        <w:t>distributed</w:t>
      </w:r>
      <w:r w:rsidRPr="00136233">
        <w:rPr>
          <w:rStyle w:val="StyleUnderline"/>
        </w:rPr>
        <w:t xml:space="preserve"> over the conjoined elements in the second sentence</w:t>
      </w:r>
      <w:r w:rsidRPr="00136233">
        <w:rPr>
          <w:sz w:val="16"/>
        </w:rPr>
        <w:t xml:space="preserve">, so that </w:t>
      </w:r>
      <w:r w:rsidRPr="00136233">
        <w:rPr>
          <w:rStyle w:val="StyleUnderline"/>
        </w:rPr>
        <w:t xml:space="preserve">the meaning is “I like beer </w:t>
      </w:r>
      <w:r w:rsidRPr="003756C8">
        <w:rPr>
          <w:rStyle w:val="Emphasis"/>
        </w:rPr>
        <w:t>and [I like]</w:t>
      </w:r>
      <w:r w:rsidRPr="00136233">
        <w:rPr>
          <w:rStyle w:val="StyleUnderline"/>
        </w:rPr>
        <w:t xml:space="preserve"> wine.”</w:t>
      </w:r>
      <w:r w:rsidRPr="00136233">
        <w:rPr>
          <w:sz w:val="16"/>
        </w:rPr>
        <w:t xml:space="preserve"> But the preceding words are not distributed over the conjoined elements in the first sentence, so that the meaning is “I like (bourbon and water).” </w:t>
      </w:r>
      <w:r w:rsidRPr="00136233">
        <w:rPr>
          <w:rStyle w:val="StyleUnderline"/>
        </w:rPr>
        <w:t xml:space="preserve">In each sentence the word “and” has the </w:t>
      </w:r>
      <w:r w:rsidRPr="003756C8">
        <w:rPr>
          <w:rStyle w:val="Emphasis"/>
        </w:rPr>
        <w:t>same conjunctive meaning</w:t>
      </w:r>
      <w:r w:rsidRPr="00136233">
        <w:rPr>
          <w:rStyle w:val="StyleUnderline"/>
        </w:rPr>
        <w:t xml:space="preserve">—the difference lies in whether the preceding words are </w:t>
      </w:r>
      <w:r w:rsidRPr="003756C8">
        <w:rPr>
          <w:rStyle w:val="Emphasis"/>
        </w:rPr>
        <w:t>distributed</w:t>
      </w:r>
      <w:r w:rsidRPr="00136233">
        <w:rPr>
          <w:rStyle w:val="StyleUnderline"/>
        </w:rPr>
        <w:t xml:space="preserve"> over the conjoined elements or not.</w:t>
      </w:r>
      <w:r w:rsidRPr="00136233">
        <w:rPr>
          <w:sz w:val="16"/>
        </w:rPr>
        <w:t xml:space="preserve"> Whether to interpret the preceding words as distributed over the conjoined elements or not depends on the context of the sentence, and what we externally know about the conjoined elements. Given what we know about the social context, and what we know about bourbon, water, beer and wine, the meanings of the two sentences are not at all ambiguous.</w:t>
      </w:r>
    </w:p>
    <w:p w14:paraId="33FC746B" w14:textId="77777777" w:rsidR="00BF056F" w:rsidRPr="00136233" w:rsidRDefault="00BF056F" w:rsidP="00BF056F">
      <w:pPr>
        <w:rPr>
          <w:sz w:val="16"/>
        </w:rPr>
      </w:pPr>
      <w:r w:rsidRPr="00136233">
        <w:rPr>
          <w:sz w:val="16"/>
        </w:rPr>
        <w:t>I respectfully dissent in this case because it is similarly clear—from the regulatory context and what we know about telephone toll charges—that the words preceding the conjoined elements of “distance and elapsed transmission time” in the definition of “toll telephone service” are to be distributed over the two conjoined elements. That is, “a telephonic quality communication for which there is a toll charge which varies in amount with the distance and elapsed transmission time of each individual communication” means “a telephonic quality communication for which there is a toll charge which varies in amount with the distance and (a telephonic quality communication for which there is a toll charge which varies in amount with *601 the) elapsed transmission time of each individual communication.” This natural language interpretation of the statutory language entirely disposes of OfficeMax's contention that it does not owe a 3% excise tax on telephone toll charges that vary based on elapsed time, but do not vary based on distance. The tax is obviously owed.</w:t>
      </w:r>
    </w:p>
    <w:p w14:paraId="770AFFBD" w14:textId="77777777" w:rsidR="00BF056F" w:rsidRPr="00136233" w:rsidRDefault="00BF056F" w:rsidP="00BF056F">
      <w:pPr>
        <w:rPr>
          <w:sz w:val="16"/>
        </w:rPr>
      </w:pPr>
      <w:r w:rsidRPr="00136233">
        <w:rPr>
          <w:sz w:val="16"/>
        </w:rPr>
        <w:t>What we know about the context and about the nature of the conjoined elements strongly supports this interpretation. It is undisputed that, at the time of enactment of the language in question, the excise tax covered all home and business telephone charges, with the exception of an itemized list of special categories, such as services to certain news services and to state and local governments. It strains credulity that Congress intended that the phone company could unilaterally repeal a substantial tax on its customers by the simple expedient of combining its 6 or 7 long distance bands into one single band. It also strains credulity that Congress repeatedly refrained from repealing the excise tax on telephone charges, presumably because it counted on the revenue, while simultaneously intending to effect a repeal of the tax on the simple condition that phone companies find it practical to combine their long distance charging bands into one band.</w:t>
      </w:r>
    </w:p>
    <w:p w14:paraId="7C01F1D0" w14:textId="77777777" w:rsidR="00BF056F" w:rsidRPr="00136233" w:rsidRDefault="00BF056F" w:rsidP="00BF056F">
      <w:pPr>
        <w:rPr>
          <w:sz w:val="16"/>
        </w:rPr>
      </w:pPr>
      <w:r w:rsidRPr="00136233">
        <w:rPr>
          <w:sz w:val="16"/>
        </w:rPr>
        <w:t>Of course without context or external knowledge, it is just as possible that all taxable toll charges have to vary both by distance and elapsed time. Maybe the second guest really wanted beer and wine in the same glass. Such a possibility at most creates an ambiguity. In the presence of an ambiguity, however, we are instructed by cases such as Skidmore v. Swift &amp; Co. generally to defer to a long-standing agency interpretation. See Skidmore, 323 U.S. 134, 139–40, 65 S.Ct. 161, 89 L.Ed. 124 (1944). This is not Chevron deference, which if applicable would unquestionably require a ruling in the government's favor.1 Instead, it is deference based on two powerful underlying considerations: (1) the agency is better positioned than the court to interpret specialized language, given its greater familiarity with the context in which the words are to be effectuated, and (2) congressional acquiescence in the agency interpretation may be inferred from Congress's inaction in the face of agency application of the challenged interpretation. These two considerations, to the extent that they are warranted, support the idea that the agency properly interpreted what Congress wanted.2</w:t>
      </w:r>
    </w:p>
    <w:p w14:paraId="71A6B803" w14:textId="77777777" w:rsidR="00BF056F" w:rsidRPr="00136233" w:rsidRDefault="00BF056F" w:rsidP="00BF056F">
      <w:pPr>
        <w:rPr>
          <w:sz w:val="16"/>
        </w:rPr>
      </w:pPr>
      <w:r w:rsidRPr="00136233">
        <w:rPr>
          <w:sz w:val="16"/>
        </w:rPr>
        <w:t>While the first of these considerations is reasonably strong in this case, the second *602 is exceptionally powerful. Skidmore states that the weight of an agency interpretive opinion depends in part on “its consistency with earlier and later pronouncements.” 323 U.S. at 140, 65 S.Ct. 161. The logical basis for taking consistency into account is perforce that Congress must have acquiesced in the agency's interpretation where it has been consistently applied. In contrast, where the agency has gone back and forth on an interpretation, there is much less reason to expect Congress to step in and fix the interpretation. See Gen. Elec. Co. v. Gilbert, 429 U.S. 125, 142–43, 97 S.Ct. 401, 50 L.Ed.2d 343 (1976). In the mine run of administrative interpretations, of course, this analysis has a fictional air to it. It is hard to say with confidence that members of Congress are really tracking the interpretive determinations of agencies, even when such determinations are consistent. Instead, the most we can say is that a consistent interpretation that adversely affects certain interests would be drawn to congressional attention in a way that might provoke a congressional response. In the absence of such a response, Congress can be assumed to be satisfied with the consistent interpretation, in the sense that Congress is politically comfortable with the results of the interpretation.</w:t>
      </w:r>
    </w:p>
    <w:p w14:paraId="23EE4A3F" w14:textId="77777777" w:rsidR="00BF056F" w:rsidRPr="00136233" w:rsidRDefault="00BF056F" w:rsidP="00BF056F">
      <w:pPr>
        <w:rPr>
          <w:sz w:val="16"/>
        </w:rPr>
      </w:pPr>
      <w:r w:rsidRPr="00136233">
        <w:rPr>
          <w:sz w:val="16"/>
        </w:rPr>
        <w:t>This case is far from the mine run of administrative cases in this respect, however. This is not a case where the agency interpretation has been consistently applied to a series of five or ten administrative litigants around the country. And it is not a case where the politically relevant repercussions have not been felt. Instead, based squarely on the interpretation at issue in this case, millions of phone bills have charged the excise tax, and billions of dollars have been paid. Virtually every congressperson, every congressional staff member, every tax lobbyist, every accountant, and every person familiar with the terms of the statute received phone bills for years reflecting an excise tax on phone charges that varied only by elapsed time. Even more compelling is the political reality that the Government took and spent the money, and Congress, in making revenue determinations, took into account the money so taken in. When Congress debated whether to repeal the excise tax on telephone calls in 2000, at least one member of the House expressed concern over the impending loss of revenue.3 The inference that Congress acquiesced in the agency's interpretation is thus not fictional, but compelling. Congress not only acquiesced in the interpretation, it relied upon it in a very concrete and substantial way. Skidmore accordingly strongly supports the conclusion that an ambiguity should be construed in favor of the agency in this case.</w:t>
      </w:r>
    </w:p>
    <w:p w14:paraId="07A30FCF" w14:textId="77777777" w:rsidR="00BF056F" w:rsidRPr="00136233" w:rsidRDefault="00BF056F" w:rsidP="00BF056F">
      <w:pPr>
        <w:rPr>
          <w:sz w:val="16"/>
        </w:rPr>
      </w:pPr>
      <w:r w:rsidRPr="00136233">
        <w:rPr>
          <w:sz w:val="16"/>
        </w:rPr>
        <w:t>The Government's position in this litigation has doubtless been weakened by the remarkably counterintuitive nature of some its arguments. The Government argues among other things that “and” means “or,” that “local” means nationwide, and that “distance” means “toll rate.” None of *603 these anomalous contentions, however, is necessary to conclude that “toll telephone service” includes a toll charge varying solely by elapsed time.</w:t>
      </w:r>
    </w:p>
    <w:p w14:paraId="15A21F2A" w14:textId="77777777" w:rsidR="00BF056F" w:rsidRPr="00136233" w:rsidRDefault="00BF056F" w:rsidP="00BF056F">
      <w:pPr>
        <w:rPr>
          <w:sz w:val="16"/>
        </w:rPr>
      </w:pPr>
      <w:r w:rsidRPr="00136233">
        <w:rPr>
          <w:sz w:val="16"/>
        </w:rPr>
        <w:t xml:space="preserve">In particular, it is absolutely not necessary for the Government to argue that “and” means “or” in this case, or that “and” has a disjunctive meaning. </w:t>
      </w:r>
      <w:r w:rsidRPr="00136233">
        <w:rPr>
          <w:rStyle w:val="StyleUnderline"/>
        </w:rPr>
        <w:t xml:space="preserve">Two meanings may be possible when elements are conjoined by “and” because of </w:t>
      </w:r>
      <w:r w:rsidRPr="003756C8">
        <w:rPr>
          <w:rStyle w:val="Emphasis"/>
        </w:rPr>
        <w:t>ambiguity</w:t>
      </w:r>
      <w:r w:rsidRPr="00136233">
        <w:rPr>
          <w:rStyle w:val="StyleUnderline"/>
        </w:rPr>
        <w:t xml:space="preserve"> as to whether the surrounding words apply to the conjoined elements separately or only together. But under both possibilities the elements are conjoined, added, cumulative. There is </w:t>
      </w:r>
      <w:r w:rsidRPr="003756C8">
        <w:rPr>
          <w:rStyle w:val="Emphasis"/>
        </w:rPr>
        <w:t>nothing</w:t>
      </w:r>
      <w:r w:rsidRPr="00136233">
        <w:rPr>
          <w:rStyle w:val="StyleUnderline"/>
        </w:rPr>
        <w:t xml:space="preserve"> disjunctive about it</w:t>
      </w:r>
      <w:r w:rsidRPr="00136233">
        <w:rPr>
          <w:sz w:val="16"/>
        </w:rPr>
        <w:t xml:space="preserve">. Thus </w:t>
      </w:r>
      <w:r w:rsidRPr="00136233">
        <w:rPr>
          <w:rStyle w:val="StyleUnderline"/>
        </w:rPr>
        <w:t xml:space="preserve">any discussion of whether “and” should be interpreted conjunctively or disjunctively is </w:t>
      </w:r>
      <w:r w:rsidRPr="003756C8">
        <w:rPr>
          <w:rStyle w:val="Emphasis"/>
        </w:rPr>
        <w:t>beside the point</w:t>
      </w:r>
      <w:r w:rsidRPr="00136233">
        <w:rPr>
          <w:sz w:val="16"/>
        </w:rPr>
        <w:t>.</w:t>
      </w:r>
    </w:p>
    <w:p w14:paraId="0792531F" w14:textId="77777777" w:rsidR="00BF056F" w:rsidRPr="00136233" w:rsidRDefault="00BF056F" w:rsidP="00BF056F">
      <w:pPr>
        <w:rPr>
          <w:sz w:val="16"/>
        </w:rPr>
      </w:pPr>
      <w:r w:rsidRPr="00136233">
        <w:rPr>
          <w:sz w:val="16"/>
        </w:rPr>
        <w:t>An argument could be made that Congress, if it desired to tax telephone charges based only on elapsed time, could have used the disjunctive. That is, Congress could have said, “varies in amount with the distance or elapsed transmission time of each individual communication.” While Congress could have used such language, that language has the potential for a different set of possible interpretations. Some would argue that such language excludes charges that vary on both bases.</w:t>
      </w:r>
    </w:p>
    <w:p w14:paraId="138B7CF8" w14:textId="77777777" w:rsidR="00BF056F" w:rsidRPr="00136233" w:rsidRDefault="00BF056F" w:rsidP="00BF056F">
      <w:pPr>
        <w:rPr>
          <w:sz w:val="16"/>
        </w:rPr>
      </w:pPr>
      <w:r w:rsidRPr="00136233">
        <w:rPr>
          <w:rStyle w:val="StyleUnderline"/>
        </w:rPr>
        <w:t>The argument</w:t>
      </w:r>
      <w:r w:rsidRPr="00136233">
        <w:rPr>
          <w:sz w:val="16"/>
        </w:rPr>
        <w:t xml:space="preserve">, moreover, </w:t>
      </w:r>
      <w:r w:rsidRPr="00136233">
        <w:rPr>
          <w:rStyle w:val="StyleUnderline"/>
        </w:rPr>
        <w:t xml:space="preserve">is the equivalent of the social host giving the </w:t>
      </w:r>
      <w:r w:rsidRPr="003756C8">
        <w:rPr>
          <w:rStyle w:val="Emphasis"/>
        </w:rPr>
        <w:t>following retort</w:t>
      </w:r>
      <w:r w:rsidRPr="00136233">
        <w:rPr>
          <w:sz w:val="16"/>
        </w:rPr>
        <w:t xml:space="preserve"> to the second guest: </w:t>
      </w:r>
      <w:r w:rsidRPr="00136233">
        <w:rPr>
          <w:rStyle w:val="StyleUnderline"/>
        </w:rPr>
        <w:t xml:space="preserve">“If you wanted beer or wine, you should have said ‘or.’” </w:t>
      </w:r>
      <w:r w:rsidRPr="00136233">
        <w:rPr>
          <w:sz w:val="16"/>
        </w:rPr>
        <w:t>In another case involving a long-standing agency interpretation asserted to be contrary to plain statutory meaning, the Supreme Court rejected a comparable argument. In Young v. Community Nutrition Institute, the Court was asked to determine whether, under 21 U.S.C. § 346, the Food and Drug Administration (“FDA”) had a mandatory or discretionary duty to promulgate regulations determining the tolerance levels for harmful, but unavoidable, substances in food. 476 U.S. 974, 978, 106 S.Ct. 2360, 90 L.Ed.2d 959 (1986). Section 346 provided that “the Secretary shall promulgate regulations limiting the quantity therein or thereon to such extent as he finds necessary for the protection of the public health.” Id. at 977, 106 S.Ct. 2360. The FDA had long interpreted the phrase “to such extent as he finds necessary” as modifying the word “shall.” Id. at 979, 106 S.Ct. 2360. A consumer and two public interest groups argued that “to such extent” modifies only “the quantity therein or thereon,” thereby requiring the FDA to promulgate tolerance levels. Id. at 980, 106 S.Ct. 2360. The Court reasoned as follows:</w:t>
      </w:r>
    </w:p>
    <w:p w14:paraId="6945EC1D" w14:textId="77777777" w:rsidR="00BF056F" w:rsidRDefault="00BF056F" w:rsidP="00BF056F">
      <w:pPr>
        <w:pStyle w:val="Heading3"/>
      </w:pPr>
      <w:r>
        <w:t>FR---Taxes and Transfers---AT: ‘Your Ev Is About Comparing Countries’---1AR</w:t>
      </w:r>
    </w:p>
    <w:p w14:paraId="3A801351" w14:textId="77777777" w:rsidR="00BF056F" w:rsidRPr="003A3B44" w:rsidRDefault="00BF056F" w:rsidP="00BF056F">
      <w:pPr>
        <w:pStyle w:val="Heading4"/>
      </w:pPr>
      <w:r>
        <w:t xml:space="preserve">When applying that to a given intervention like the plan, of course a given fiscal policy can be either a tax, or a transfer, or any combination thereof. </w:t>
      </w:r>
    </w:p>
    <w:p w14:paraId="5E71CACA" w14:textId="77777777" w:rsidR="00BF056F" w:rsidRDefault="00BF056F" w:rsidP="00BF056F">
      <w:r w:rsidRPr="00750C0E">
        <w:rPr>
          <w:rStyle w:val="Style13ptBold"/>
        </w:rPr>
        <w:t>Lustig ’1</w:t>
      </w:r>
      <w:r>
        <w:rPr>
          <w:rStyle w:val="Style13ptBold"/>
        </w:rPr>
        <w:t>6</w:t>
      </w:r>
      <w:r>
        <w:t xml:space="preserve"> [Nora; August 11; Samuel Z. Stone Professor of Latin American Economics and Director of the Commitment to Equity Institute (CEQ), Tulane University and nonresident senior fellow of the Center for Global Development and the Inter- American Dialogue, and non-resident senior research fellow at UNU-WIDER; Journal of Globalization and Development, “Inequality and Fiscal Redistribution in Middle Income Countries: Brazil, Chile, Colombia, Indonesia, Mexico, Peru and South Africa, https://doi.org/10.1515/jgd-2016-0015]</w:t>
      </w:r>
    </w:p>
    <w:p w14:paraId="4E7D8258" w14:textId="77777777" w:rsidR="00BF056F" w:rsidRPr="00C96E02" w:rsidRDefault="00BF056F" w:rsidP="00BF056F">
      <w:pPr>
        <w:rPr>
          <w:sz w:val="16"/>
        </w:rPr>
      </w:pPr>
      <w:r w:rsidRPr="00C96E02">
        <w:rPr>
          <w:sz w:val="16"/>
        </w:rPr>
        <w:t xml:space="preserve">On average, advanced countries are less unequal than other regions of the world. Around 2010, the average Gini coefficient for advanced economies was roughly equal to 0.30 while the Gini coefficient for the rest of the world was approximately equal to 0.40.[1] Advanced countries, however, are not “born” less unequal. </w:t>
      </w:r>
      <w:r w:rsidRPr="0089666E">
        <w:rPr>
          <w:rStyle w:val="StyleUnderline"/>
        </w:rPr>
        <w:t xml:space="preserve">Relatively low inequality is the result of </w:t>
      </w:r>
      <w:r w:rsidRPr="003756C8">
        <w:rPr>
          <w:rStyle w:val="Emphasis"/>
        </w:rPr>
        <w:t>fiscal redistribution</w:t>
      </w:r>
      <w:r w:rsidRPr="0089666E">
        <w:rPr>
          <w:rStyle w:val="StyleUnderline"/>
        </w:rPr>
        <w:t xml:space="preserve"> on a large scale</w:t>
      </w:r>
      <w:r w:rsidRPr="00C96E02">
        <w:rPr>
          <w:sz w:val="16"/>
        </w:rPr>
        <w:t>. In the European Union, for example</w:t>
      </w:r>
      <w:r w:rsidRPr="0089666E">
        <w:rPr>
          <w:rStyle w:val="StyleUnderline"/>
        </w:rPr>
        <w:t>, the reduction in the Gini coefficient induced by direct taxes and transfers hovers around 21 percentage points</w:t>
      </w:r>
      <w:r w:rsidRPr="00C96E02">
        <w:rPr>
          <w:sz w:val="16"/>
        </w:rPr>
        <w:t xml:space="preserve"> if social insurance pensions are considered a transfer and 9 percentage points if pensions are assumed to be deferred income (EUROMOD 2015).[2]Higgins et al. (2015) find that in the United States, the figures are 11 and 7 percentage points, respectively.[3]</w:t>
      </w:r>
    </w:p>
    <w:p w14:paraId="3FFE5770" w14:textId="77777777" w:rsidR="00BF056F" w:rsidRPr="00C96E02" w:rsidRDefault="00BF056F" w:rsidP="00BF056F">
      <w:pPr>
        <w:rPr>
          <w:sz w:val="16"/>
        </w:rPr>
      </w:pPr>
      <w:r w:rsidRPr="003756C8">
        <w:rPr>
          <w:rStyle w:val="Emphasis"/>
          <w:highlight w:val="cyan"/>
        </w:rPr>
        <w:t>How much f</w:t>
      </w:r>
      <w:r w:rsidRPr="003756C8">
        <w:rPr>
          <w:rStyle w:val="StyleUnderline"/>
          <w:highlight w:val="cyan"/>
        </w:rPr>
        <w:t>i</w:t>
      </w:r>
      <w:r w:rsidRPr="0089666E">
        <w:rPr>
          <w:rStyle w:val="StyleUnderline"/>
        </w:rPr>
        <w:t xml:space="preserve">scal </w:t>
      </w:r>
      <w:r w:rsidRPr="003756C8">
        <w:rPr>
          <w:rStyle w:val="Emphasis"/>
          <w:highlight w:val="cyan"/>
        </w:rPr>
        <w:t>r</w:t>
      </w:r>
      <w:r w:rsidRPr="0089666E">
        <w:rPr>
          <w:rStyle w:val="StyleUnderline"/>
        </w:rPr>
        <w:t xml:space="preserve">edistribution </w:t>
      </w:r>
      <w:r w:rsidRPr="003756C8">
        <w:rPr>
          <w:rStyle w:val="StyleUnderline"/>
          <w:highlight w:val="cyan"/>
        </w:rPr>
        <w:t>takes place</w:t>
      </w:r>
      <w:r w:rsidRPr="00C96E02">
        <w:rPr>
          <w:sz w:val="16"/>
        </w:rPr>
        <w:t xml:space="preserve"> in middle-income countries? In this paper, </w:t>
      </w:r>
      <w:r w:rsidRPr="003756C8">
        <w:rPr>
          <w:rStyle w:val="Emphasis"/>
          <w:highlight w:val="cyan"/>
        </w:rPr>
        <w:t>I examine the redistributive impact of fiscal policy</w:t>
      </w:r>
      <w:r w:rsidRPr="00C96E02">
        <w:rPr>
          <w:sz w:val="16"/>
        </w:rPr>
        <w:t xml:space="preserve"> in Brazil, Chile, Colombia, Indonesia, Mexico, Peru and South Africa, seven middle-income countries that were available in the commitment to equity (CEQ) project.[4] In particular, I address the following questions: What is the impact of </w:t>
      </w:r>
      <w:r w:rsidRPr="003756C8">
        <w:rPr>
          <w:rStyle w:val="StyleUnderline"/>
          <w:highlight w:val="cyan"/>
        </w:rPr>
        <w:t>fiscal policy</w:t>
      </w:r>
      <w:r w:rsidRPr="00C96E02">
        <w:rPr>
          <w:sz w:val="16"/>
        </w:rPr>
        <w:t xml:space="preserve"> on inequality and poverty? What </w:t>
      </w:r>
      <w:r w:rsidRPr="003756C8">
        <w:rPr>
          <w:rStyle w:val="StyleUnderline"/>
          <w:highlight w:val="cyan"/>
        </w:rPr>
        <w:t>is the contribution of direct taxes and transfers</w:t>
      </w:r>
      <w:r w:rsidRPr="00C96E02">
        <w:rPr>
          <w:sz w:val="16"/>
        </w:rPr>
        <w:t xml:space="preserve">, </w:t>
      </w:r>
      <w:r w:rsidRPr="003756C8">
        <w:rPr>
          <w:rStyle w:val="StyleUnderline"/>
          <w:highlight w:val="cyan"/>
        </w:rPr>
        <w:t>net indirect taxes and spending on education and health to the overall reduction in inequality</w:t>
      </w:r>
      <w:r w:rsidRPr="00C96E02">
        <w:rPr>
          <w:sz w:val="16"/>
        </w:rPr>
        <w:t>? How pro-poor is spending on education and health? To put the fiscal redistribution efforts in context, I start by presenting a brief overview of the evolution of inequality (measured by the Gini coefficient) by region and income per capita categories.</w:t>
      </w:r>
    </w:p>
    <w:p w14:paraId="1B6D4BFE" w14:textId="77777777" w:rsidR="00BF056F" w:rsidRPr="00C96E02" w:rsidRDefault="00BF056F" w:rsidP="00BF056F">
      <w:pPr>
        <w:rPr>
          <w:sz w:val="16"/>
        </w:rPr>
      </w:pPr>
      <w:r w:rsidRPr="00C96E02">
        <w:rPr>
          <w:sz w:val="16"/>
        </w:rPr>
        <w:t>The information used here is based on the following fiscal incidence analyses: Brazil (Higgins and Pereira 2014), Chile (Martinez-Aguilar et al. 2016), Colombia (Lustig and Melendez 2015), Indonesia (Afkar et al. 2016), Mexico (Scott 2014), Peru (Jaramillo 2014) and South Africa (Inchauste et al. 2015). Lustig et al. (2014) and Lustig (2015a,b)[5] provide syntheses of the results. These studies use a common fiscal incidence method described in detail in Lustig and Higgins (2013) and of which a brief summary is included below. Known in the literature as the “accounting approach” because it ignores behavioral responses and general equilibrium effects, incidence analysis of public spending and taxation is designed to respond to the question of who benefits from government transfers and who ultimately bears the burden of taxes in the economy. With a long tradition in applied public finance, tax and benefit incidence analysis is an efficient instrument to evaluate whether fiscal policy has the desired effect on poverty and inequality (Musgrave 1959; Pechman 1985; Martínez-Vazquez 2008). The increasing availability of household surveys containing sufficient information to assess the effects of fiscal policy on incomes and their distribution, has increased considerably the number of empirical studies in this area.</w:t>
      </w:r>
    </w:p>
    <w:p w14:paraId="4B08FCC1" w14:textId="77777777" w:rsidR="00BF056F" w:rsidRPr="00C96E02" w:rsidRDefault="00BF056F" w:rsidP="00BF056F">
      <w:pPr>
        <w:rPr>
          <w:sz w:val="16"/>
        </w:rPr>
      </w:pPr>
      <w:r w:rsidRPr="003756C8">
        <w:rPr>
          <w:rStyle w:val="StyleUnderline"/>
          <w:highlight w:val="cyan"/>
        </w:rPr>
        <w:t>The contribution of specific fiscal interventions is calculated using the marginal contribution method</w:t>
      </w:r>
      <w:r w:rsidRPr="00C96E02">
        <w:rPr>
          <w:sz w:val="16"/>
        </w:rPr>
        <w:t xml:space="preserve">. </w:t>
      </w:r>
      <w:r w:rsidRPr="00E71D77">
        <w:rPr>
          <w:rStyle w:val="StyleUnderline"/>
        </w:rPr>
        <w:t xml:space="preserve">This method is equivalent to </w:t>
      </w:r>
      <w:r w:rsidRPr="003756C8">
        <w:rPr>
          <w:rStyle w:val="StyleUnderline"/>
          <w:highlight w:val="cyan"/>
        </w:rPr>
        <w:t>asking</w:t>
      </w:r>
      <w:r w:rsidRPr="00C96E02">
        <w:rPr>
          <w:sz w:val="16"/>
        </w:rPr>
        <w:t xml:space="preserve"> </w:t>
      </w:r>
      <w:r w:rsidRPr="00E71D77">
        <w:rPr>
          <w:rStyle w:val="StyleUnderline"/>
        </w:rPr>
        <w:t>the question</w:t>
      </w:r>
      <w:r w:rsidRPr="00C96E02">
        <w:rPr>
          <w:sz w:val="16"/>
        </w:rPr>
        <w:t xml:space="preserve">: </w:t>
      </w:r>
      <w:r w:rsidRPr="003756C8">
        <w:rPr>
          <w:rStyle w:val="Emphasis"/>
          <w:highlight w:val="cyan"/>
        </w:rPr>
        <w:t>how much would have inequality changed</w:t>
      </w:r>
      <w:r w:rsidRPr="003756C8">
        <w:rPr>
          <w:rStyle w:val="StyleUnderline"/>
          <w:highlight w:val="cyan"/>
        </w:rPr>
        <w:t xml:space="preserve"> </w:t>
      </w:r>
      <w:r w:rsidRPr="003756C8">
        <w:rPr>
          <w:rStyle w:val="Emphasis"/>
          <w:highlight w:val="cyan"/>
        </w:rPr>
        <w:t>if the</w:t>
      </w:r>
      <w:r w:rsidRPr="003756C8">
        <w:rPr>
          <w:rStyle w:val="Emphasis"/>
        </w:rPr>
        <w:t xml:space="preserve"> fiscal </w:t>
      </w:r>
      <w:r w:rsidRPr="003756C8">
        <w:rPr>
          <w:rStyle w:val="Emphasis"/>
          <w:highlight w:val="cyan"/>
        </w:rPr>
        <w:t>intervention</w:t>
      </w:r>
      <w:r w:rsidRPr="003756C8">
        <w:rPr>
          <w:rStyle w:val="Emphasis"/>
        </w:rPr>
        <w:t xml:space="preserve"> of interest </w:t>
      </w:r>
      <w:r w:rsidRPr="003756C8">
        <w:rPr>
          <w:rStyle w:val="Emphasis"/>
          <w:highlight w:val="cyan"/>
        </w:rPr>
        <w:t>had not been there</w:t>
      </w:r>
      <w:r w:rsidRPr="00C96E02">
        <w:rPr>
          <w:sz w:val="16"/>
        </w:rPr>
        <w:t xml:space="preserve"> (</w:t>
      </w:r>
      <w:r w:rsidRPr="00E71D77">
        <w:rPr>
          <w:rStyle w:val="StyleUnderline"/>
        </w:rPr>
        <w:t>keeping the rest of the fiscal system in place)?[</w:t>
      </w:r>
      <w:r w:rsidRPr="00C96E02">
        <w:rPr>
          <w:sz w:val="16"/>
        </w:rPr>
        <w:t xml:space="preserve">6] </w:t>
      </w:r>
      <w:r w:rsidRPr="00586B45">
        <w:rPr>
          <w:rStyle w:val="StyleUnderline"/>
        </w:rPr>
        <w:t>The progressivity and pro-poorness of education and health spending are determined based on the size and sign of the relevant concentration coefficient. In keeping with ge</w:t>
      </w:r>
      <w:r w:rsidRPr="00E71D77">
        <w:rPr>
          <w:rStyle w:val="StyleUnderline"/>
        </w:rPr>
        <w:t>nerally accepted convention, spending is regressive when the concentration coefficient is higher than the market-income Gini. Spending is progressive, when the concentration coefficient is lower than the market-income Gini</w:t>
      </w:r>
      <w:r w:rsidRPr="00C96E02">
        <w:rPr>
          <w:sz w:val="16"/>
        </w:rPr>
        <w:t>. Spending is pro-poor when the concentration coefficient is not only lower than the market-income Gini, but also has a negative value.[7] A negative concentration coefficient implies that per capita spending tends to be higher the poorer the individual.[8] When the concentration coefficient equals zero, per capita spending is the same across the distribution: spending is neutral in absolute terms. By definition, government spending that is pro-poor (or neutral in absolute terms) is also progressive. However, not all government spending that is progressive is pro-poor.</w:t>
      </w:r>
    </w:p>
    <w:p w14:paraId="32D55BC5" w14:textId="77777777" w:rsidR="00BF056F" w:rsidRPr="00C96E02" w:rsidRDefault="00BF056F" w:rsidP="00BF056F">
      <w:pPr>
        <w:rPr>
          <w:sz w:val="16"/>
        </w:rPr>
      </w:pPr>
      <w:r w:rsidRPr="00C96E02">
        <w:rPr>
          <w:sz w:val="16"/>
        </w:rPr>
        <w:t xml:space="preserve">This article makes three important contributions. First, </w:t>
      </w:r>
      <w:r w:rsidRPr="00E71D77">
        <w:rPr>
          <w:rStyle w:val="StyleUnderline"/>
        </w:rPr>
        <w:t>because the fiscal incidence analysis</w:t>
      </w:r>
      <w:r w:rsidRPr="0089666E">
        <w:rPr>
          <w:rStyle w:val="StyleUnderline"/>
        </w:rPr>
        <w:t xml:space="preserve"> is comprehensive, one can estimate both the overall impact of the “fiscal system” as well as the marginal contribution of the main fiscal interventions</w:t>
      </w:r>
      <w:r w:rsidRPr="00C96E02">
        <w:rPr>
          <w:sz w:val="16"/>
        </w:rPr>
        <w:t xml:space="preserve"> to the overall reduction in inequality. </w:t>
      </w:r>
      <w:r w:rsidRPr="003756C8">
        <w:rPr>
          <w:rStyle w:val="StyleUnderline"/>
          <w:highlight w:val="cyan"/>
        </w:rPr>
        <w:t>The main fiscal interventions included</w:t>
      </w:r>
      <w:r w:rsidRPr="0089666E">
        <w:rPr>
          <w:rStyle w:val="StyleUnderline"/>
        </w:rPr>
        <w:t xml:space="preserve"> here </w:t>
      </w:r>
      <w:r w:rsidRPr="003756C8">
        <w:rPr>
          <w:rStyle w:val="StyleUnderline"/>
          <w:highlight w:val="cyan"/>
        </w:rPr>
        <w:t>are</w:t>
      </w:r>
      <w:r w:rsidRPr="0089666E">
        <w:rPr>
          <w:rStyle w:val="StyleUnderline"/>
        </w:rPr>
        <w:t xml:space="preserve">: </w:t>
      </w:r>
      <w:r w:rsidRPr="003756C8">
        <w:rPr>
          <w:rStyle w:val="Emphasis"/>
          <w:highlight w:val="cyan"/>
        </w:rPr>
        <w:t>direct taxes</w:t>
      </w:r>
      <w:r w:rsidRPr="003756C8">
        <w:rPr>
          <w:sz w:val="16"/>
          <w:highlight w:val="cyan"/>
        </w:rPr>
        <w:t xml:space="preserve">, </w:t>
      </w:r>
      <w:r w:rsidRPr="003756C8">
        <w:rPr>
          <w:rStyle w:val="Emphasis"/>
          <w:highlight w:val="cyan"/>
        </w:rPr>
        <w:t>direct transfers</w:t>
      </w:r>
      <w:r w:rsidRPr="003756C8">
        <w:rPr>
          <w:rStyle w:val="Emphasis"/>
        </w:rPr>
        <w:t>,</w:t>
      </w:r>
      <w:r w:rsidRPr="00C96E02">
        <w:rPr>
          <w:sz w:val="16"/>
        </w:rPr>
        <w:t xml:space="preserve"> net </w:t>
      </w:r>
      <w:r w:rsidRPr="00E71D77">
        <w:rPr>
          <w:u w:val="single"/>
        </w:rPr>
        <w:t xml:space="preserve">indirect taxes </w:t>
      </w:r>
      <w:r w:rsidRPr="003756C8">
        <w:rPr>
          <w:highlight w:val="cyan"/>
          <w:u w:val="single"/>
        </w:rPr>
        <w:t>and transfers in-kind</w:t>
      </w:r>
      <w:r w:rsidRPr="003756C8">
        <w:rPr>
          <w:sz w:val="16"/>
          <w:highlight w:val="cyan"/>
        </w:rPr>
        <w:t xml:space="preserve"> (</w:t>
      </w:r>
      <w:r w:rsidRPr="003756C8">
        <w:rPr>
          <w:rStyle w:val="StyleUnderline"/>
          <w:highlight w:val="cyan"/>
        </w:rPr>
        <w:t xml:space="preserve">in the form of </w:t>
      </w:r>
      <w:r w:rsidRPr="003756C8">
        <w:rPr>
          <w:rStyle w:val="Emphasis"/>
          <w:highlight w:val="cyan"/>
        </w:rPr>
        <w:t>education</w:t>
      </w:r>
      <w:r w:rsidRPr="003756C8">
        <w:rPr>
          <w:sz w:val="16"/>
          <w:highlight w:val="cyan"/>
        </w:rPr>
        <w:t xml:space="preserve"> </w:t>
      </w:r>
      <w:r w:rsidRPr="003756C8">
        <w:rPr>
          <w:rStyle w:val="StyleUnderline"/>
          <w:highlight w:val="cyan"/>
        </w:rPr>
        <w:t>and</w:t>
      </w:r>
      <w:r w:rsidRPr="003756C8">
        <w:rPr>
          <w:sz w:val="16"/>
          <w:highlight w:val="cyan"/>
        </w:rPr>
        <w:t xml:space="preserve"> </w:t>
      </w:r>
      <w:r w:rsidRPr="003756C8">
        <w:rPr>
          <w:rStyle w:val="Emphasis"/>
          <w:highlight w:val="cyan"/>
        </w:rPr>
        <w:t>healthcare</w:t>
      </w:r>
      <w:r w:rsidRPr="00C96E02">
        <w:rPr>
          <w:sz w:val="16"/>
        </w:rPr>
        <w:t xml:space="preserve"> services). Second, the analysis includes the effects of fiscal policy not only on inequality but also on poverty. Third, because the seven studies apply a common methodology, results are comparable across countries.</w:t>
      </w:r>
    </w:p>
    <w:p w14:paraId="3E2E5E5F" w14:textId="77777777" w:rsidR="00BF056F" w:rsidRDefault="00BF056F" w:rsidP="00BF056F">
      <w:pPr>
        <w:pStyle w:val="Heading3"/>
      </w:pPr>
      <w:r>
        <w:t>FR---Taxes and Transfers---AT: MMT Violates---1AR</w:t>
      </w:r>
    </w:p>
    <w:p w14:paraId="13E73922" w14:textId="77777777" w:rsidR="00BF056F" w:rsidRDefault="00BF056F" w:rsidP="00BF056F">
      <w:pPr>
        <w:pStyle w:val="Heading4"/>
      </w:pPr>
      <w:r>
        <w:t xml:space="preserve">MMT is redistributive. </w:t>
      </w:r>
    </w:p>
    <w:p w14:paraId="28877FEE" w14:textId="77777777" w:rsidR="00BF056F" w:rsidRPr="000B46A6" w:rsidRDefault="00BF056F" w:rsidP="00BF056F">
      <w:r>
        <w:t xml:space="preserve">Fergus </w:t>
      </w:r>
      <w:r w:rsidRPr="000B46A6">
        <w:rPr>
          <w:rStyle w:val="Style13ptBold"/>
        </w:rPr>
        <w:t>Hodgson 19</w:t>
      </w:r>
      <w:r>
        <w:t>, founding editor in chief of the PanAm Post and is the founder and director of Econ Americas, research associate for the Frontier Centre in Canada, a columnist for the Epoch Times, and managing editor of the Impunity Observer, “Modern Monetary Theory: A Fairy Tale for Social Engineers,” Frontier Centre for Public Policy, 8/12/19, https://fcpp.org/2019/08/12/modern-monetary-theory-a-fairy-tale-for-social-engineers/</w:t>
      </w:r>
    </w:p>
    <w:p w14:paraId="7143983D" w14:textId="77777777" w:rsidR="00BF056F" w:rsidRDefault="00BF056F" w:rsidP="00BF056F">
      <w:pPr>
        <w:rPr>
          <w:sz w:val="16"/>
        </w:rPr>
      </w:pPr>
      <w:r w:rsidRPr="00857438">
        <w:rPr>
          <w:sz w:val="16"/>
        </w:rPr>
        <w:t xml:space="preserve">Limited </w:t>
      </w:r>
      <w:r w:rsidRPr="003E2743">
        <w:rPr>
          <w:rStyle w:val="Emphasis"/>
          <w:highlight w:val="cyan"/>
        </w:rPr>
        <w:t>fiscal</w:t>
      </w:r>
      <w:r w:rsidRPr="003E2743">
        <w:rPr>
          <w:sz w:val="16"/>
          <w:highlight w:val="cyan"/>
        </w:rPr>
        <w:t xml:space="preserve"> </w:t>
      </w:r>
      <w:r w:rsidRPr="003E2743">
        <w:rPr>
          <w:rStyle w:val="StyleUnderline"/>
          <w:highlight w:val="cyan"/>
        </w:rPr>
        <w:t>and</w:t>
      </w:r>
      <w:r w:rsidRPr="003E2743">
        <w:rPr>
          <w:sz w:val="16"/>
          <w:highlight w:val="cyan"/>
        </w:rPr>
        <w:t xml:space="preserve"> </w:t>
      </w:r>
      <w:r w:rsidRPr="003E2743">
        <w:rPr>
          <w:rStyle w:val="Emphasis"/>
          <w:highlight w:val="cyan"/>
        </w:rPr>
        <w:t>monetary expansion</w:t>
      </w:r>
      <w:r w:rsidRPr="003E2743">
        <w:rPr>
          <w:sz w:val="16"/>
          <w:highlight w:val="cyan"/>
        </w:rPr>
        <w:t xml:space="preserve"> </w:t>
      </w:r>
      <w:r w:rsidRPr="003E2743">
        <w:rPr>
          <w:rStyle w:val="StyleUnderline"/>
          <w:highlight w:val="cyan"/>
        </w:rPr>
        <w:t>might be</w:t>
      </w:r>
      <w:r w:rsidRPr="003E2743">
        <w:rPr>
          <w:sz w:val="16"/>
          <w:highlight w:val="cyan"/>
        </w:rPr>
        <w:t xml:space="preserve"> </w:t>
      </w:r>
      <w:r w:rsidRPr="003E2743">
        <w:rPr>
          <w:rStyle w:val="Emphasis"/>
          <w:highlight w:val="cyan"/>
        </w:rPr>
        <w:t>acceptable</w:t>
      </w:r>
      <w:r w:rsidRPr="00857438">
        <w:rPr>
          <w:sz w:val="16"/>
        </w:rPr>
        <w:t xml:space="preserve"> during crises when unemployment is high and output is low. In the United States, however, the economy is growing faster than expected and unemployment is below 4 per cent. </w:t>
      </w:r>
      <w:r w:rsidRPr="003E2743">
        <w:rPr>
          <w:rStyle w:val="StyleUnderline"/>
          <w:highlight w:val="cyan"/>
        </w:rPr>
        <w:t>A</w:t>
      </w:r>
      <w:r w:rsidRPr="003E2743">
        <w:rPr>
          <w:sz w:val="16"/>
          <w:highlight w:val="cyan"/>
        </w:rPr>
        <w:t xml:space="preserve"> </w:t>
      </w:r>
      <w:r w:rsidRPr="003E2743">
        <w:rPr>
          <w:rStyle w:val="Emphasis"/>
          <w:highlight w:val="cyan"/>
        </w:rPr>
        <w:t>boost in federal spending</w:t>
      </w:r>
      <w:r w:rsidRPr="00857438">
        <w:rPr>
          <w:sz w:val="16"/>
        </w:rPr>
        <w:t xml:space="preserve"> would neither stimulate nor stabilize GDP. It would only divert labour and capital to the government’s hand-picked winners, as Steve Ambler from the C.D. Howe Institute points out. That </w:t>
      </w:r>
      <w:r w:rsidRPr="003E2743">
        <w:rPr>
          <w:rStyle w:val="StyleUnderline"/>
          <w:highlight w:val="cyan"/>
        </w:rPr>
        <w:t>is</w:t>
      </w:r>
      <w:r w:rsidRPr="00857438">
        <w:rPr>
          <w:sz w:val="16"/>
        </w:rPr>
        <w:t xml:space="preserve"> </w:t>
      </w:r>
      <w:r w:rsidRPr="003E2743">
        <w:rPr>
          <w:rStyle w:val="Emphasis"/>
        </w:rPr>
        <w:t>exactly</w:t>
      </w:r>
      <w:r w:rsidRPr="00857438">
        <w:rPr>
          <w:rStyle w:val="Emphasis"/>
        </w:rPr>
        <w:t xml:space="preserve"> </w:t>
      </w:r>
      <w:r w:rsidRPr="003E2743">
        <w:rPr>
          <w:rStyle w:val="Emphasis"/>
          <w:highlight w:val="cyan"/>
        </w:rPr>
        <w:t>what MMT proponents want</w:t>
      </w:r>
      <w:r w:rsidRPr="003E2743">
        <w:rPr>
          <w:sz w:val="16"/>
          <w:highlight w:val="cyan"/>
        </w:rPr>
        <w:t xml:space="preserve"> </w:t>
      </w:r>
      <w:r w:rsidRPr="003E2743">
        <w:rPr>
          <w:rStyle w:val="StyleUnderline"/>
          <w:highlight w:val="cyan"/>
        </w:rPr>
        <w:t>and</w:t>
      </w:r>
      <w:r w:rsidRPr="00857438">
        <w:rPr>
          <w:rStyle w:val="StyleUnderline"/>
        </w:rPr>
        <w:t xml:space="preserve"> is </w:t>
      </w:r>
      <w:r w:rsidRPr="003E2743">
        <w:rPr>
          <w:rStyle w:val="StyleUnderline"/>
          <w:highlight w:val="cyan"/>
        </w:rPr>
        <w:t>why it</w:t>
      </w:r>
      <w:r w:rsidRPr="00857438">
        <w:rPr>
          <w:rStyle w:val="StyleUnderline"/>
        </w:rPr>
        <w:t>s most</w:t>
      </w:r>
      <w:r w:rsidRPr="00857438">
        <w:rPr>
          <w:sz w:val="16"/>
        </w:rPr>
        <w:t xml:space="preserve"> </w:t>
      </w:r>
      <w:r w:rsidRPr="00857438">
        <w:rPr>
          <w:rStyle w:val="Emphasis"/>
        </w:rPr>
        <w:t xml:space="preserve">vocal </w:t>
      </w:r>
      <w:r w:rsidRPr="003E2743">
        <w:rPr>
          <w:rStyle w:val="Emphasis"/>
          <w:highlight w:val="cyan"/>
        </w:rPr>
        <w:t>support</w:t>
      </w:r>
      <w:r w:rsidRPr="00857438">
        <w:rPr>
          <w:rStyle w:val="Emphasis"/>
        </w:rPr>
        <w:t>er</w:t>
      </w:r>
      <w:r w:rsidRPr="003E2743">
        <w:rPr>
          <w:rStyle w:val="Emphasis"/>
          <w:highlight w:val="cyan"/>
        </w:rPr>
        <w:t>s</w:t>
      </w:r>
      <w:r w:rsidRPr="00857438">
        <w:rPr>
          <w:sz w:val="16"/>
        </w:rPr>
        <w:t xml:space="preserve"> </w:t>
      </w:r>
      <w:r w:rsidRPr="00857438">
        <w:rPr>
          <w:rStyle w:val="StyleUnderline"/>
        </w:rPr>
        <w:t>endorse the</w:t>
      </w:r>
      <w:r w:rsidRPr="00857438">
        <w:rPr>
          <w:sz w:val="16"/>
        </w:rPr>
        <w:t xml:space="preserve"> </w:t>
      </w:r>
      <w:r w:rsidRPr="003E2743">
        <w:rPr>
          <w:rStyle w:val="Emphasis"/>
          <w:highlight w:val="cyan"/>
        </w:rPr>
        <w:t>GND</w:t>
      </w:r>
      <w:r w:rsidRPr="00857438">
        <w:rPr>
          <w:rStyle w:val="Emphasis"/>
        </w:rPr>
        <w:t>, Medicare for All</w:t>
      </w:r>
      <w:r w:rsidRPr="00857438">
        <w:rPr>
          <w:rStyle w:val="StyleUnderline"/>
        </w:rPr>
        <w:t xml:space="preserve">, </w:t>
      </w:r>
      <w:r w:rsidRPr="003E2743">
        <w:rPr>
          <w:rStyle w:val="StyleUnderline"/>
          <w:highlight w:val="cyan"/>
        </w:rPr>
        <w:t>and</w:t>
      </w:r>
      <w:r w:rsidRPr="00857438">
        <w:rPr>
          <w:sz w:val="16"/>
        </w:rPr>
        <w:t xml:space="preserve"> </w:t>
      </w:r>
      <w:r w:rsidRPr="00857438">
        <w:rPr>
          <w:rStyle w:val="Emphasis"/>
        </w:rPr>
        <w:t xml:space="preserve">other </w:t>
      </w:r>
      <w:r w:rsidRPr="003E2743">
        <w:rPr>
          <w:rStyle w:val="Emphasis"/>
          <w:highlight w:val="cyan"/>
        </w:rPr>
        <w:t>programs</w:t>
      </w:r>
      <w:r w:rsidRPr="003E2743">
        <w:rPr>
          <w:sz w:val="16"/>
          <w:highlight w:val="cyan"/>
        </w:rPr>
        <w:t xml:space="preserve"> </w:t>
      </w:r>
      <w:r w:rsidRPr="003E2743">
        <w:rPr>
          <w:rStyle w:val="StyleUnderline"/>
          <w:highlight w:val="cyan"/>
        </w:rPr>
        <w:t>that</w:t>
      </w:r>
      <w:r w:rsidRPr="003E2743">
        <w:rPr>
          <w:sz w:val="16"/>
          <w:highlight w:val="cyan"/>
        </w:rPr>
        <w:t xml:space="preserve"> </w:t>
      </w:r>
      <w:r w:rsidRPr="003E2743">
        <w:rPr>
          <w:rStyle w:val="Emphasis"/>
          <w:highlight w:val="cyan"/>
        </w:rPr>
        <w:t>require massive fiscal redistribution</w:t>
      </w:r>
      <w:r w:rsidRPr="00857438">
        <w:rPr>
          <w:sz w:val="16"/>
        </w:rPr>
        <w:t xml:space="preserve">. </w:t>
      </w:r>
    </w:p>
    <w:p w14:paraId="493440A4" w14:textId="77777777" w:rsidR="00BF056F" w:rsidRPr="00AD61AE" w:rsidRDefault="00BF056F" w:rsidP="00BF056F"/>
    <w:p w14:paraId="74A09D61" w14:textId="77777777" w:rsidR="00BF056F" w:rsidRDefault="00BF056F" w:rsidP="00BF056F">
      <w:pPr>
        <w:pStyle w:val="Heading2"/>
      </w:pPr>
      <w:r>
        <w:t>‘Fiscal Redistribution’---Aff (Other)</w:t>
      </w:r>
    </w:p>
    <w:p w14:paraId="50C28F38" w14:textId="77777777" w:rsidR="00BF056F" w:rsidRDefault="00BF056F" w:rsidP="00BF056F">
      <w:pPr>
        <w:pStyle w:val="Heading3"/>
      </w:pPr>
      <w:r>
        <w:t>FR---Broad CI---2AC</w:t>
      </w:r>
    </w:p>
    <w:p w14:paraId="52FD3048" w14:textId="77777777" w:rsidR="00BF056F" w:rsidRPr="00C96E02" w:rsidRDefault="00BF056F" w:rsidP="00BF056F">
      <w:pPr>
        <w:pStyle w:val="Heading4"/>
      </w:pPr>
      <w:r>
        <w:t>Fiscal redistribution is broad --- includes all entitlements and minimum wage</w:t>
      </w:r>
    </w:p>
    <w:p w14:paraId="56322B4C" w14:textId="77777777" w:rsidR="00BF056F" w:rsidRDefault="00BF056F" w:rsidP="00BF056F">
      <w:r w:rsidRPr="00DF0BAD">
        <w:rPr>
          <w:rStyle w:val="Style13ptBold"/>
        </w:rPr>
        <w:t>Miron ’11</w:t>
      </w:r>
      <w:r>
        <w:t xml:space="preserve"> [Jeffrey; Winter; senior lecturer and director of undergraduate studies in the Department of Economics at Harvard University, and a senior fellow at the Cato Institute; National Affairs, “Rethinking Redistribution,” Number 6]</w:t>
      </w:r>
    </w:p>
    <w:p w14:paraId="5DB3E716" w14:textId="77777777" w:rsidR="00BF056F" w:rsidRPr="00C96E02" w:rsidRDefault="00BF056F" w:rsidP="00BF056F">
      <w:pPr>
        <w:rPr>
          <w:sz w:val="16"/>
        </w:rPr>
      </w:pPr>
      <w:r w:rsidRPr="00C96E02">
        <w:rPr>
          <w:sz w:val="16"/>
        </w:rPr>
        <w:t>Too often, the ends that policymakers pursue are poorly served by the means through which they pursue them. Examples of this problem abound today — but the clearest must surely be federal policymakers' efforts to combat poverty through the redistribution of income.</w:t>
      </w:r>
    </w:p>
    <w:p w14:paraId="59B52715" w14:textId="77777777" w:rsidR="00BF056F" w:rsidRPr="00C96E02" w:rsidRDefault="00BF056F" w:rsidP="00BF056F">
      <w:pPr>
        <w:rPr>
          <w:sz w:val="16"/>
        </w:rPr>
      </w:pPr>
      <w:r w:rsidRPr="00C96E02">
        <w:rPr>
          <w:sz w:val="16"/>
        </w:rPr>
        <w:t>Like the governments of all other modern democracies, the United States government redistributes the incomes of its citizens on a massive scale. And in America, as elsewhere, the public generally supports such redistribution in principle, on the understanding that it is intended to help the poor. The lives of the needy, the argument goes, would be far worse without this aid, and presumably such redistribution is designed to avoid undue harm to everyone else.</w:t>
      </w:r>
    </w:p>
    <w:p w14:paraId="15A946A5" w14:textId="77777777" w:rsidR="00BF056F" w:rsidRPr="00C96E02" w:rsidRDefault="00BF056F" w:rsidP="00BF056F">
      <w:pPr>
        <w:rPr>
          <w:sz w:val="16"/>
        </w:rPr>
      </w:pPr>
      <w:r w:rsidRPr="00C96E02">
        <w:rPr>
          <w:sz w:val="16"/>
        </w:rPr>
        <w:t xml:space="preserve">Whether one agrees with it or not, this popular understanding of </w:t>
      </w:r>
      <w:r w:rsidRPr="003756C8">
        <w:rPr>
          <w:rStyle w:val="Emphasis"/>
          <w:highlight w:val="cyan"/>
        </w:rPr>
        <w:t>redistribution</w:t>
      </w:r>
      <w:r w:rsidRPr="003756C8">
        <w:rPr>
          <w:rStyle w:val="StyleUnderline"/>
          <w:highlight w:val="cyan"/>
        </w:rPr>
        <w:t>'s</w:t>
      </w:r>
      <w:r w:rsidRPr="00C96E02">
        <w:rPr>
          <w:sz w:val="16"/>
        </w:rPr>
        <w:t xml:space="preserve"> purpose yields some useful criteria for assessing the degree to which our redistribution programs are actually succeeding. The aims of helping the poor and minimizing harm to everyone else, in other words, offer some specific ends against which our means of redistribution can be tested.</w:t>
      </w:r>
    </w:p>
    <w:p w14:paraId="1A07DEA4" w14:textId="77777777" w:rsidR="00BF056F" w:rsidRPr="00C96E02" w:rsidRDefault="00BF056F" w:rsidP="00BF056F">
      <w:pPr>
        <w:rPr>
          <w:sz w:val="16"/>
        </w:rPr>
      </w:pPr>
      <w:r w:rsidRPr="00C96E02">
        <w:rPr>
          <w:sz w:val="16"/>
        </w:rPr>
        <w:t xml:space="preserve">By and large, those </w:t>
      </w:r>
      <w:r w:rsidRPr="001F72E7">
        <w:rPr>
          <w:rStyle w:val="StyleUnderline"/>
        </w:rPr>
        <w:t>means</w:t>
      </w:r>
      <w:r w:rsidRPr="00C96E02">
        <w:rPr>
          <w:sz w:val="16"/>
        </w:rPr>
        <w:t xml:space="preserve"> </w:t>
      </w:r>
      <w:r w:rsidRPr="003756C8">
        <w:rPr>
          <w:rStyle w:val="Emphasis"/>
          <w:highlight w:val="cyan"/>
        </w:rPr>
        <w:t>take three forms</w:t>
      </w:r>
      <w:r w:rsidRPr="00C96E02">
        <w:rPr>
          <w:sz w:val="16"/>
        </w:rPr>
        <w:t xml:space="preserve">. </w:t>
      </w:r>
      <w:r w:rsidRPr="00195D33">
        <w:rPr>
          <w:rStyle w:val="StyleUnderline"/>
        </w:rPr>
        <w:t xml:space="preserve">First, there are direct </w:t>
      </w:r>
      <w:r w:rsidRPr="003756C8">
        <w:rPr>
          <w:rStyle w:val="StyleUnderline"/>
          <w:highlight w:val="cyan"/>
        </w:rPr>
        <w:t>anti-poverty programs</w:t>
      </w:r>
      <w:r w:rsidRPr="003756C8">
        <w:rPr>
          <w:sz w:val="16"/>
          <w:highlight w:val="cyan"/>
        </w:rPr>
        <w:t xml:space="preserve">, </w:t>
      </w:r>
      <w:r w:rsidRPr="003756C8">
        <w:rPr>
          <w:rStyle w:val="StyleUnderline"/>
          <w:highlight w:val="cyan"/>
        </w:rPr>
        <w:t>like</w:t>
      </w:r>
      <w:r w:rsidRPr="00C96E02">
        <w:rPr>
          <w:sz w:val="16"/>
        </w:rPr>
        <w:t xml:space="preserve"> Temporary Assistance to Needy Families (</w:t>
      </w:r>
      <w:r w:rsidRPr="00195D33">
        <w:rPr>
          <w:rStyle w:val="StyleUnderline"/>
        </w:rPr>
        <w:t xml:space="preserve">what we commonly think of as </w:t>
      </w:r>
      <w:r w:rsidRPr="003756C8">
        <w:rPr>
          <w:rStyle w:val="Emphasis"/>
          <w:highlight w:val="cyan"/>
        </w:rPr>
        <w:t>welfare</w:t>
      </w:r>
      <w:r w:rsidRPr="00C96E02">
        <w:rPr>
          <w:sz w:val="16"/>
        </w:rPr>
        <w:t xml:space="preserve">), </w:t>
      </w:r>
      <w:r w:rsidRPr="003756C8">
        <w:rPr>
          <w:rStyle w:val="Emphasis"/>
          <w:highlight w:val="cyan"/>
        </w:rPr>
        <w:t>food stamps</w:t>
      </w:r>
      <w:r w:rsidRPr="00C96E02">
        <w:rPr>
          <w:sz w:val="16"/>
        </w:rPr>
        <w:t xml:space="preserve">, </w:t>
      </w:r>
      <w:r w:rsidRPr="003756C8">
        <w:rPr>
          <w:rStyle w:val="Emphasis"/>
          <w:highlight w:val="cyan"/>
        </w:rPr>
        <w:t>Medicaid</w:t>
      </w:r>
      <w:r w:rsidRPr="00C96E02">
        <w:rPr>
          <w:sz w:val="16"/>
        </w:rPr>
        <w:t xml:space="preserve">, </w:t>
      </w:r>
      <w:r w:rsidRPr="003756C8">
        <w:rPr>
          <w:rStyle w:val="StyleUnderline"/>
          <w:highlight w:val="cyan"/>
        </w:rPr>
        <w:t>and the E</w:t>
      </w:r>
      <w:r w:rsidRPr="00C96E02">
        <w:rPr>
          <w:sz w:val="16"/>
        </w:rPr>
        <w:t xml:space="preserve">arned </w:t>
      </w:r>
      <w:r w:rsidRPr="003756C8">
        <w:rPr>
          <w:rStyle w:val="StyleUnderline"/>
          <w:highlight w:val="cyan"/>
        </w:rPr>
        <w:t>I</w:t>
      </w:r>
      <w:r w:rsidRPr="00C96E02">
        <w:rPr>
          <w:sz w:val="16"/>
        </w:rPr>
        <w:t xml:space="preserve">ncome </w:t>
      </w:r>
      <w:r w:rsidRPr="003756C8">
        <w:rPr>
          <w:rStyle w:val="StyleUnderline"/>
          <w:highlight w:val="cyan"/>
        </w:rPr>
        <w:t>T</w:t>
      </w:r>
      <w:r w:rsidRPr="00C96E02">
        <w:rPr>
          <w:sz w:val="16"/>
        </w:rPr>
        <w:t xml:space="preserve">ax </w:t>
      </w:r>
      <w:r w:rsidRPr="003756C8">
        <w:rPr>
          <w:rStyle w:val="StyleUnderline"/>
          <w:highlight w:val="cyan"/>
        </w:rPr>
        <w:t>C</w:t>
      </w:r>
      <w:r w:rsidRPr="00C96E02">
        <w:rPr>
          <w:sz w:val="16"/>
        </w:rPr>
        <w:t xml:space="preserve">redit. </w:t>
      </w:r>
      <w:r w:rsidRPr="00195D33">
        <w:rPr>
          <w:rStyle w:val="StyleUnderline"/>
        </w:rPr>
        <w:t xml:space="preserve">Second, there is </w:t>
      </w:r>
      <w:r w:rsidRPr="003756C8">
        <w:rPr>
          <w:rStyle w:val="Emphasis"/>
          <w:highlight w:val="cyan"/>
        </w:rPr>
        <w:t>progressive taxation</w:t>
      </w:r>
      <w:r w:rsidRPr="00195D33">
        <w:rPr>
          <w:rStyle w:val="StyleUnderline"/>
        </w:rPr>
        <w:t>, which transfers wealth from richer to poorer Americans</w:t>
      </w:r>
      <w:r w:rsidRPr="00C96E02">
        <w:rPr>
          <w:sz w:val="16"/>
        </w:rPr>
        <w:t xml:space="preserve"> across the income distribution. </w:t>
      </w:r>
      <w:r w:rsidRPr="003756C8">
        <w:rPr>
          <w:rStyle w:val="StyleUnderline"/>
          <w:highlight w:val="cyan"/>
        </w:rPr>
        <w:t>And</w:t>
      </w:r>
      <w:r w:rsidRPr="00C96E02">
        <w:rPr>
          <w:sz w:val="16"/>
        </w:rPr>
        <w:t xml:space="preserve"> </w:t>
      </w:r>
      <w:r w:rsidRPr="00195D33">
        <w:rPr>
          <w:rStyle w:val="StyleUnderline"/>
        </w:rPr>
        <w:t xml:space="preserve">third, there are </w:t>
      </w:r>
      <w:r w:rsidRPr="003756C8">
        <w:rPr>
          <w:rStyle w:val="StyleUnderline"/>
          <w:highlight w:val="cyan"/>
        </w:rPr>
        <w:t>policies that tilt</w:t>
      </w:r>
      <w:r w:rsidRPr="00195D33">
        <w:rPr>
          <w:rStyle w:val="StyleUnderline"/>
        </w:rPr>
        <w:t xml:space="preserve"> economic </w:t>
      </w:r>
      <w:r w:rsidRPr="003756C8">
        <w:rPr>
          <w:rStyle w:val="StyleUnderline"/>
          <w:highlight w:val="cyan"/>
        </w:rPr>
        <w:t>outcomes in specific markets</w:t>
      </w:r>
      <w:r w:rsidRPr="00195D33">
        <w:rPr>
          <w:rStyle w:val="StyleUnderline"/>
        </w:rPr>
        <w:t xml:space="preserve"> to benefit people with lower incomes</w:t>
      </w:r>
      <w:r w:rsidRPr="00C96E02">
        <w:rPr>
          <w:sz w:val="16"/>
        </w:rPr>
        <w:t xml:space="preserve"> (</w:t>
      </w:r>
      <w:r w:rsidRPr="003756C8">
        <w:rPr>
          <w:rStyle w:val="StyleUnderline"/>
          <w:highlight w:val="cyan"/>
        </w:rPr>
        <w:t xml:space="preserve">minimum-wage </w:t>
      </w:r>
      <w:r w:rsidRPr="001F72E7">
        <w:rPr>
          <w:rStyle w:val="StyleUnderline"/>
        </w:rPr>
        <w:t>laws</w:t>
      </w:r>
      <w:r w:rsidRPr="00195D33">
        <w:rPr>
          <w:rStyle w:val="StyleUnderline"/>
        </w:rPr>
        <w:t xml:space="preserve"> are a classic example</w:t>
      </w:r>
      <w:r w:rsidRPr="00C96E02">
        <w:rPr>
          <w:sz w:val="16"/>
        </w:rPr>
        <w:t>).</w:t>
      </w:r>
    </w:p>
    <w:p w14:paraId="3AF503FC" w14:textId="77777777" w:rsidR="00BF056F" w:rsidRPr="00C96E02" w:rsidRDefault="00BF056F" w:rsidP="00BF056F">
      <w:pPr>
        <w:rPr>
          <w:sz w:val="16"/>
        </w:rPr>
      </w:pPr>
      <w:r w:rsidRPr="00C96E02">
        <w:rPr>
          <w:sz w:val="16"/>
        </w:rPr>
        <w:t>These programs are well entrenched in our public life, and each has its own assertive army of supporters. But when these programs are measured against the goals for which they are employed, they reveal an approach to redistribution that is both misguided and excessive. Almost all of our means of redistribution today lack convincing philosophical or empirical justification. They are poorly targeted, expensive, economically inefficient, and in many cases do more harm than good.</w:t>
      </w:r>
    </w:p>
    <w:p w14:paraId="64A69C2F" w14:textId="77777777" w:rsidR="00BF056F" w:rsidRPr="00C96E02" w:rsidRDefault="00BF056F" w:rsidP="00BF056F">
      <w:pPr>
        <w:rPr>
          <w:sz w:val="16"/>
        </w:rPr>
      </w:pPr>
      <w:r w:rsidRPr="00C96E02">
        <w:rPr>
          <w:sz w:val="16"/>
        </w:rPr>
        <w:t>Our approach to redistribution thus requires a profound re-orientation. We need to think through the relationship between what such programs should aim to do and what the programs we now have actually do. We need to get back to basics, and ask what a straightforward and economically rational approach to alleviating poverty would look like. Above all, the federal government must focus its anti-poverty efforts on the people most deserving of help, while minimizing the cost to everyone else. Though this sounds like common sense, it is far from today's reality.</w:t>
      </w:r>
    </w:p>
    <w:p w14:paraId="66C29568" w14:textId="77777777" w:rsidR="00BF056F" w:rsidRPr="00C96E02" w:rsidRDefault="00BF056F" w:rsidP="00BF056F">
      <w:pPr>
        <w:rPr>
          <w:sz w:val="16"/>
        </w:rPr>
      </w:pPr>
      <w:r w:rsidRPr="00C96E02">
        <w:rPr>
          <w:sz w:val="16"/>
        </w:rPr>
        <w:t>MEANS AND ENDS</w:t>
      </w:r>
    </w:p>
    <w:p w14:paraId="51EAAAEB" w14:textId="77777777" w:rsidR="00BF056F" w:rsidRPr="00C96E02" w:rsidRDefault="00BF056F" w:rsidP="00BF056F">
      <w:pPr>
        <w:rPr>
          <w:sz w:val="16"/>
        </w:rPr>
      </w:pPr>
      <w:r w:rsidRPr="003756C8">
        <w:rPr>
          <w:rStyle w:val="StyleUnderline"/>
          <w:highlight w:val="cyan"/>
        </w:rPr>
        <w:t xml:space="preserve">The </w:t>
      </w:r>
      <w:r w:rsidRPr="003756C8">
        <w:rPr>
          <w:rStyle w:val="Emphasis"/>
          <w:highlight w:val="cyan"/>
        </w:rPr>
        <w:t>scope</w:t>
      </w:r>
      <w:r w:rsidRPr="003756C8">
        <w:rPr>
          <w:rStyle w:val="StyleUnderline"/>
          <w:highlight w:val="cyan"/>
        </w:rPr>
        <w:t xml:space="preserve"> of</w:t>
      </w:r>
      <w:r w:rsidRPr="003756C8">
        <w:rPr>
          <w:sz w:val="16"/>
          <w:highlight w:val="cyan"/>
        </w:rPr>
        <w:t xml:space="preserve"> </w:t>
      </w:r>
      <w:r w:rsidRPr="003756C8">
        <w:rPr>
          <w:rStyle w:val="Emphasis"/>
          <w:highlight w:val="cyan"/>
        </w:rPr>
        <w:t>income redistribution</w:t>
      </w:r>
      <w:r w:rsidRPr="00C96E02">
        <w:rPr>
          <w:sz w:val="16"/>
        </w:rPr>
        <w:t xml:space="preserve"> in America </w:t>
      </w:r>
      <w:r w:rsidRPr="003756C8">
        <w:rPr>
          <w:rStyle w:val="StyleUnderline"/>
          <w:highlight w:val="cyan"/>
        </w:rPr>
        <w:t>is</w:t>
      </w:r>
      <w:r w:rsidRPr="00DB63A5">
        <w:rPr>
          <w:rStyle w:val="StyleUnderline"/>
        </w:rPr>
        <w:t xml:space="preserve"> truly </w:t>
      </w:r>
      <w:r w:rsidRPr="003756C8">
        <w:rPr>
          <w:rStyle w:val="Emphasis"/>
          <w:highlight w:val="cyan"/>
        </w:rPr>
        <w:t>immense</w:t>
      </w:r>
      <w:r w:rsidRPr="00C96E02">
        <w:rPr>
          <w:sz w:val="16"/>
        </w:rPr>
        <w:t>. In 2007, the last year not significantly affected by the Great Recession, the federal government spent about $</w:t>
      </w:r>
      <w:r w:rsidRPr="003756C8">
        <w:rPr>
          <w:rStyle w:val="Emphasis"/>
        </w:rPr>
        <w:t>1</w:t>
      </w:r>
      <w:r w:rsidRPr="00C96E02">
        <w:rPr>
          <w:sz w:val="16"/>
        </w:rPr>
        <w:t xml:space="preserve">.45 </w:t>
      </w:r>
      <w:r w:rsidRPr="003756C8">
        <w:rPr>
          <w:rStyle w:val="Emphasis"/>
        </w:rPr>
        <w:t>trillion</w:t>
      </w:r>
      <w:r w:rsidRPr="00C96E02">
        <w:rPr>
          <w:sz w:val="16"/>
        </w:rPr>
        <w:t xml:space="preserve"> (roughly half of its total spending) </w:t>
      </w:r>
      <w:r w:rsidRPr="00DB63A5">
        <w:rPr>
          <w:rStyle w:val="StyleUnderline"/>
        </w:rPr>
        <w:t xml:space="preserve">on programs aimed at </w:t>
      </w:r>
      <w:r w:rsidRPr="003756C8">
        <w:rPr>
          <w:rStyle w:val="Emphasis"/>
        </w:rPr>
        <w:t>redistributing income</w:t>
      </w:r>
      <w:r w:rsidRPr="00DB63A5">
        <w:rPr>
          <w:rStyle w:val="StyleUnderline"/>
        </w:rPr>
        <w:t xml:space="preserve"> from more wealthy Americans to the less wealthy</w:t>
      </w:r>
      <w:r w:rsidRPr="00C96E02">
        <w:rPr>
          <w:sz w:val="16"/>
        </w:rPr>
        <w:t xml:space="preserve">. </w:t>
      </w:r>
      <w:r w:rsidRPr="00DB63A5">
        <w:rPr>
          <w:rStyle w:val="StyleUnderline"/>
        </w:rPr>
        <w:t>These ranged fro</w:t>
      </w:r>
      <w:r w:rsidRPr="00C96E02">
        <w:rPr>
          <w:sz w:val="16"/>
        </w:rPr>
        <w:t xml:space="preserve">m </w:t>
      </w:r>
      <w:r w:rsidRPr="003756C8">
        <w:rPr>
          <w:rStyle w:val="Emphasis"/>
        </w:rPr>
        <w:t>means-tested entitlement programs</w:t>
      </w:r>
      <w:r w:rsidRPr="00C96E02">
        <w:rPr>
          <w:sz w:val="16"/>
        </w:rPr>
        <w:t xml:space="preserve"> </w:t>
      </w:r>
      <w:r w:rsidRPr="00DB63A5">
        <w:rPr>
          <w:rStyle w:val="StyleUnderline"/>
        </w:rPr>
        <w:t xml:space="preserve">like </w:t>
      </w:r>
      <w:r w:rsidRPr="003756C8">
        <w:rPr>
          <w:rStyle w:val="Emphasis"/>
        </w:rPr>
        <w:t>Medicaid</w:t>
      </w:r>
      <w:r w:rsidRPr="00DB63A5">
        <w:rPr>
          <w:rStyle w:val="StyleUnderline"/>
        </w:rPr>
        <w:t xml:space="preserve">, </w:t>
      </w:r>
      <w:r w:rsidRPr="003756C8">
        <w:rPr>
          <w:rStyle w:val="Emphasis"/>
        </w:rPr>
        <w:t>housing</w:t>
      </w:r>
      <w:r w:rsidRPr="00C96E02">
        <w:rPr>
          <w:sz w:val="16"/>
        </w:rPr>
        <w:t xml:space="preserve"> assistance, unemployment compensation, </w:t>
      </w:r>
      <w:r w:rsidRPr="00DB63A5">
        <w:rPr>
          <w:rStyle w:val="StyleUnderline"/>
        </w:rPr>
        <w:t xml:space="preserve">and </w:t>
      </w:r>
      <w:r w:rsidRPr="003756C8">
        <w:rPr>
          <w:rStyle w:val="Emphasis"/>
        </w:rPr>
        <w:t>food stamps</w:t>
      </w:r>
      <w:r w:rsidRPr="00DB63A5">
        <w:rPr>
          <w:rStyle w:val="StyleUnderline"/>
        </w:rPr>
        <w:t xml:space="preserve"> to </w:t>
      </w:r>
      <w:r w:rsidRPr="003756C8">
        <w:rPr>
          <w:rStyle w:val="Emphasis"/>
        </w:rPr>
        <w:t>broad</w:t>
      </w:r>
      <w:r w:rsidRPr="00DB63A5">
        <w:rPr>
          <w:rStyle w:val="StyleUnderline"/>
        </w:rPr>
        <w:t xml:space="preserve">er </w:t>
      </w:r>
      <w:r w:rsidRPr="003756C8">
        <w:rPr>
          <w:rStyle w:val="Emphasis"/>
        </w:rPr>
        <w:t>entitlements</w:t>
      </w:r>
      <w:r w:rsidRPr="00C96E02">
        <w:rPr>
          <w:sz w:val="16"/>
        </w:rPr>
        <w:t xml:space="preserve"> </w:t>
      </w:r>
      <w:r w:rsidRPr="00DB63A5">
        <w:rPr>
          <w:rStyle w:val="StyleUnderline"/>
        </w:rPr>
        <w:t xml:space="preserve">like Medicare and </w:t>
      </w:r>
      <w:r w:rsidRPr="003756C8">
        <w:rPr>
          <w:rStyle w:val="Emphasis"/>
        </w:rPr>
        <w:t>Social Security</w:t>
      </w:r>
      <w:r w:rsidRPr="00C96E02">
        <w:rPr>
          <w:sz w:val="16"/>
        </w:rPr>
        <w:t xml:space="preserve"> (</w:t>
      </w:r>
      <w:r w:rsidRPr="00DB63A5">
        <w:rPr>
          <w:rStyle w:val="StyleUnderline"/>
        </w:rPr>
        <w:t>which</w:t>
      </w:r>
      <w:r w:rsidRPr="00C96E02">
        <w:rPr>
          <w:sz w:val="16"/>
        </w:rPr>
        <w:t xml:space="preserve"> are not means-tested, but nonetheless </w:t>
      </w:r>
      <w:r w:rsidRPr="00DB63A5">
        <w:rPr>
          <w:rStyle w:val="StyleUnderline"/>
        </w:rPr>
        <w:t>transfer income on a mass scale</w:t>
      </w:r>
      <w:r w:rsidRPr="00C96E02">
        <w:rPr>
          <w:sz w:val="16"/>
        </w:rPr>
        <w:t xml:space="preserve"> and are generally justified on the grounds that they reduce poverty among the elderly).</w:t>
      </w:r>
    </w:p>
    <w:p w14:paraId="32ABE80B" w14:textId="77777777" w:rsidR="00BF056F" w:rsidRPr="00C96E02" w:rsidRDefault="00BF056F" w:rsidP="00BF056F">
      <w:pPr>
        <w:rPr>
          <w:sz w:val="16"/>
        </w:rPr>
      </w:pPr>
      <w:r w:rsidRPr="003756C8">
        <w:rPr>
          <w:rStyle w:val="Emphasis"/>
        </w:rPr>
        <w:t>Beyond these</w:t>
      </w:r>
      <w:r w:rsidRPr="00DB63A5">
        <w:rPr>
          <w:rStyle w:val="StyleUnderline"/>
        </w:rPr>
        <w:t xml:space="preserve"> direct anti-poverty initiatives, the </w:t>
      </w:r>
      <w:r w:rsidRPr="003756C8">
        <w:rPr>
          <w:rStyle w:val="Emphasis"/>
        </w:rPr>
        <w:t>progressive</w:t>
      </w:r>
      <w:r w:rsidRPr="00DB63A5">
        <w:rPr>
          <w:rStyle w:val="StyleUnderline"/>
        </w:rPr>
        <w:t xml:space="preserve"> federal income </w:t>
      </w:r>
      <w:r w:rsidRPr="003756C8">
        <w:rPr>
          <w:rStyle w:val="Emphasis"/>
        </w:rPr>
        <w:t>tax redistributes income even</w:t>
      </w:r>
      <w:r w:rsidRPr="00DB63A5">
        <w:rPr>
          <w:rStyle w:val="StyleUnderline"/>
        </w:rPr>
        <w:t xml:space="preserve"> further</w:t>
      </w:r>
      <w:r w:rsidRPr="00C96E02">
        <w:rPr>
          <w:sz w:val="16"/>
        </w:rPr>
        <w:t>. Progressive taxation means that the tax rate increases along with a taxpayer's income; a person earning $50,000 per year, for example, might pay $10,000 in taxes while a person earning $100,000 per year might pay $30,000. The higher-income person not only pays more taxes in total: He also pays a larger portion of his income (30% versus 20% in the preceding example). The wealthier give up a greater share of their earnings so that the less wealthy can forfeit a smaller portion of theirs; in this way, our progressive tax code is redistributive. The table below displays the effective tax rate (defined as total federal taxes paid — including payroll taxes to fund Social Security and Medicare — divided by total income earned) for different segments of the income distribution. It also shows the share of the nation's total federal tax burden shouldered by each income group.</w:t>
      </w:r>
    </w:p>
    <w:p w14:paraId="07F1AC57" w14:textId="77777777" w:rsidR="00BF056F" w:rsidRPr="00DB63A5" w:rsidRDefault="00BF056F" w:rsidP="00BF056F"/>
    <w:p w14:paraId="5D6D3DE0" w14:textId="77777777" w:rsidR="00BF056F" w:rsidRPr="007C70B8" w:rsidRDefault="00BF056F" w:rsidP="00BF056F">
      <w:pPr>
        <w:pStyle w:val="Heading4"/>
      </w:pPr>
      <w:r>
        <w:t xml:space="preserve">‘Fiscal redistribution’ refers to redistributions of </w:t>
      </w:r>
      <w:r>
        <w:rPr>
          <w:u w:val="single"/>
        </w:rPr>
        <w:t>resources</w:t>
      </w:r>
      <w:r>
        <w:t xml:space="preserve"> in an economy.</w:t>
      </w:r>
    </w:p>
    <w:p w14:paraId="42EBA406" w14:textId="77777777" w:rsidR="00BF056F" w:rsidRDefault="00BF056F" w:rsidP="00BF056F">
      <w:pPr>
        <w:rPr>
          <w:rStyle w:val="StyleUnderline"/>
        </w:rPr>
      </w:pPr>
      <w:r>
        <w:rPr>
          <w:rStyle w:val="Style13ptBold"/>
        </w:rPr>
        <w:t>Savkova</w:t>
      </w:r>
      <w:r w:rsidRPr="002057AD">
        <w:rPr>
          <w:rStyle w:val="Style13ptBold"/>
        </w:rPr>
        <w:t xml:space="preserve"> ’21</w:t>
      </w:r>
      <w:r>
        <w:t xml:space="preserve"> [Mariella Savkola; 2021; Ph.D. student at the Department of European Studies of Sofia University “St. Kliment Ohridski” Bulgaria; Perspectives of Sustainable Development, Climate Change and Health – Globally and Locally – Thematic Compendium, “Lessons Learned From The Last Enlargement Of The European Union,” Ch. 2]</w:t>
      </w:r>
    </w:p>
    <w:p w14:paraId="6500585D" w14:textId="77777777" w:rsidR="00BF056F" w:rsidRDefault="00BF056F" w:rsidP="00BF056F">
      <w:pPr>
        <w:rPr>
          <w:sz w:val="16"/>
        </w:rPr>
      </w:pPr>
      <w:r w:rsidRPr="001A7065">
        <w:rPr>
          <w:rStyle w:val="StyleUnderline"/>
        </w:rPr>
        <w:t>Fiscal redistribution</w:t>
      </w:r>
      <w:r w:rsidRPr="002057AD">
        <w:rPr>
          <w:sz w:val="16"/>
        </w:rPr>
        <w:t xml:space="preserve"> – in regional science, </w:t>
      </w:r>
      <w:r w:rsidRPr="001A7065">
        <w:rPr>
          <w:rStyle w:val="StyleUnderline"/>
        </w:rPr>
        <w:t xml:space="preserve">the </w:t>
      </w:r>
      <w:r w:rsidRPr="003756C8">
        <w:rPr>
          <w:rStyle w:val="Emphasis"/>
          <w:highlight w:val="cyan"/>
        </w:rPr>
        <w:t>term</w:t>
      </w:r>
      <w:r w:rsidRPr="003756C8">
        <w:rPr>
          <w:rStyle w:val="StyleUnderline"/>
          <w:highlight w:val="cyan"/>
        </w:rPr>
        <w:t xml:space="preserve"> "fiscal redistribution" means the </w:t>
      </w:r>
      <w:r w:rsidRPr="003756C8">
        <w:rPr>
          <w:rStyle w:val="Emphasis"/>
          <w:highlight w:val="cyan"/>
        </w:rPr>
        <w:t>redistribution of resources</w:t>
      </w:r>
      <w:r w:rsidRPr="003756C8">
        <w:rPr>
          <w:rStyle w:val="StyleUnderline"/>
          <w:highlight w:val="cyan"/>
        </w:rPr>
        <w:t xml:space="preserve"> generated by the economy</w:t>
      </w:r>
      <w:r w:rsidRPr="002057AD">
        <w:rPr>
          <w:sz w:val="16"/>
        </w:rPr>
        <w:t>. There is a proportionate correlation between the percentage of public resources (investments) and the weight of the public sector in the economy. (Inchauste, G., Karver, 2019, p.646)</w:t>
      </w:r>
    </w:p>
    <w:p w14:paraId="594ACDFC" w14:textId="77777777" w:rsidR="00BF056F" w:rsidRDefault="00BF056F" w:rsidP="00BF056F">
      <w:pPr>
        <w:rPr>
          <w:rFonts w:asciiTheme="minorHAnsi" w:hAnsiTheme="minorHAnsi" w:cstheme="minorBidi"/>
        </w:rPr>
      </w:pPr>
    </w:p>
    <w:p w14:paraId="25CD3376" w14:textId="77777777" w:rsidR="00BF056F" w:rsidRDefault="00BF056F" w:rsidP="00BF056F">
      <w:pPr>
        <w:pStyle w:val="Heading3"/>
      </w:pPr>
      <w:r>
        <w:t>FR---AT: Cash Benefits Only/Excludes In-Kind---2AC</w:t>
      </w:r>
    </w:p>
    <w:p w14:paraId="4C3BF375" w14:textId="77777777" w:rsidR="00BF056F" w:rsidRPr="00C96E02" w:rsidRDefault="00BF056F" w:rsidP="00BF056F">
      <w:pPr>
        <w:pStyle w:val="Heading4"/>
      </w:pPr>
      <w:r>
        <w:t xml:space="preserve">Fiscal redistribution occurs via spending </w:t>
      </w:r>
    </w:p>
    <w:p w14:paraId="32F7B52F" w14:textId="77777777" w:rsidR="00BF056F" w:rsidRDefault="00BF056F" w:rsidP="00BF056F">
      <w:r w:rsidRPr="00750C0E">
        <w:rPr>
          <w:rStyle w:val="Style13ptBold"/>
        </w:rPr>
        <w:t>Lustig ’17</w:t>
      </w:r>
      <w:r>
        <w:t xml:space="preserve"> [Nora; 2017; Samuel Z. Stone Professor of Latin American Economics and Director of the Commitment to Equity Institute (CEQ), Tulane University and nonresident senior fellow of the Center for Global Development and the Inter- American Dialogue, and non-resident senior research fellow at UNU-WIDER; CGD Working Paper, “Fiscal Policy, Income Redistribution, and Poverty Reduction in Low and Middle-Income Countries, 448]</w:t>
      </w:r>
    </w:p>
    <w:p w14:paraId="63EE9235" w14:textId="77777777" w:rsidR="00BF056F" w:rsidRPr="00D7332A" w:rsidRDefault="00BF056F" w:rsidP="00BF056F">
      <w:pPr>
        <w:rPr>
          <w:sz w:val="16"/>
        </w:rPr>
      </w:pPr>
      <w:r w:rsidRPr="00D7332A">
        <w:rPr>
          <w:sz w:val="16"/>
        </w:rPr>
        <w:t>1. Introduction</w:t>
      </w:r>
    </w:p>
    <w:p w14:paraId="526BD5B1" w14:textId="77777777" w:rsidR="00BF056F" w:rsidRPr="004C294E" w:rsidRDefault="00BF056F" w:rsidP="00BF056F">
      <w:pPr>
        <w:rPr>
          <w:rStyle w:val="StyleUnderline"/>
        </w:rPr>
      </w:pPr>
      <w:r w:rsidRPr="00D7332A">
        <w:rPr>
          <w:sz w:val="16"/>
        </w:rPr>
        <w:t xml:space="preserve">Two key indicators of a government’s (or society’s) commitment to equalizing opportunities and reducing poverty and social exclusion are the share of total income devoted to social spending and how equalizing and pro-poor this spending is.3 Typically, </w:t>
      </w:r>
      <w:r w:rsidRPr="003756C8">
        <w:rPr>
          <w:rStyle w:val="Emphasis"/>
        </w:rPr>
        <w:t>redistributive</w:t>
      </w:r>
      <w:r w:rsidRPr="00D7332A">
        <w:rPr>
          <w:sz w:val="16"/>
        </w:rPr>
        <w:t xml:space="preserve"> social </w:t>
      </w:r>
      <w:r w:rsidRPr="004C294E">
        <w:rPr>
          <w:rStyle w:val="StyleUnderline"/>
        </w:rPr>
        <w:t xml:space="preserve">spending </w:t>
      </w:r>
      <w:r w:rsidRPr="003756C8">
        <w:rPr>
          <w:rStyle w:val="Emphasis"/>
        </w:rPr>
        <w:t>includes cash</w:t>
      </w:r>
      <w:r w:rsidRPr="004C294E">
        <w:rPr>
          <w:rStyle w:val="StyleUnderline"/>
        </w:rPr>
        <w:t xml:space="preserve"> benefits</w:t>
      </w:r>
      <w:r w:rsidRPr="00D7332A">
        <w:rPr>
          <w:sz w:val="16"/>
        </w:rPr>
        <w:t xml:space="preserve">4 </w:t>
      </w:r>
      <w:r w:rsidRPr="004C294E">
        <w:rPr>
          <w:rStyle w:val="StyleUnderline"/>
        </w:rPr>
        <w:t xml:space="preserve">and </w:t>
      </w:r>
      <w:r w:rsidRPr="003756C8">
        <w:rPr>
          <w:rStyle w:val="Emphasis"/>
        </w:rPr>
        <w:t>benefits in kind</w:t>
      </w:r>
      <w:r w:rsidRPr="00D7332A">
        <w:rPr>
          <w:sz w:val="16"/>
        </w:rPr>
        <w:t xml:space="preserve"> </w:t>
      </w:r>
      <w:r w:rsidRPr="004C294E">
        <w:rPr>
          <w:rStyle w:val="StyleUnderline"/>
        </w:rPr>
        <w:t xml:space="preserve">such as </w:t>
      </w:r>
      <w:r w:rsidRPr="003756C8">
        <w:rPr>
          <w:rStyle w:val="Emphasis"/>
        </w:rPr>
        <w:t>spending on education</w:t>
      </w:r>
      <w:r w:rsidRPr="004C294E">
        <w:rPr>
          <w:rStyle w:val="StyleUnderline"/>
        </w:rPr>
        <w:t xml:space="preserve"> and </w:t>
      </w:r>
      <w:r w:rsidRPr="003756C8">
        <w:rPr>
          <w:rStyle w:val="Emphasis"/>
        </w:rPr>
        <w:t>health</w:t>
      </w:r>
      <w:r w:rsidRPr="00D7332A">
        <w:rPr>
          <w:sz w:val="16"/>
        </w:rPr>
        <w:t xml:space="preserve">.5 As shown in Enami, Lustig, and Aranda (2018) and Enami (2018), </w:t>
      </w:r>
      <w:r w:rsidRPr="004C294E">
        <w:rPr>
          <w:rStyle w:val="StyleUnderline"/>
        </w:rPr>
        <w:t>the</w:t>
      </w:r>
      <w:r w:rsidRPr="00D7332A">
        <w:rPr>
          <w:sz w:val="16"/>
        </w:rPr>
        <w:t xml:space="preserve"> </w:t>
      </w:r>
      <w:r w:rsidRPr="004C294E">
        <w:rPr>
          <w:rStyle w:val="StyleUnderline"/>
        </w:rPr>
        <w:t>redistributive potential of a country does indeed depend on the size and composition of government spending and how it is financed, as well as the progressivity of all the taxes and government spending combined.</w:t>
      </w:r>
    </w:p>
    <w:p w14:paraId="0DF1CA5C" w14:textId="77777777" w:rsidR="00BF056F" w:rsidRPr="00D7332A" w:rsidRDefault="00BF056F" w:rsidP="00BF056F">
      <w:pPr>
        <w:rPr>
          <w:sz w:val="16"/>
        </w:rPr>
      </w:pPr>
      <w:r w:rsidRPr="00D7332A">
        <w:rPr>
          <w:sz w:val="16"/>
        </w:rPr>
        <w:t xml:space="preserve">Analogously, </w:t>
      </w:r>
      <w:r w:rsidRPr="004C294E">
        <w:rPr>
          <w:rStyle w:val="StyleUnderline"/>
        </w:rPr>
        <w:t>the impact of fiscal policy</w:t>
      </w:r>
      <w:r w:rsidRPr="00D7332A">
        <w:rPr>
          <w:sz w:val="16"/>
        </w:rPr>
        <w:t xml:space="preserve"> on poverty </w:t>
      </w:r>
      <w:r w:rsidRPr="004C294E">
        <w:rPr>
          <w:rStyle w:val="StyleUnderline"/>
        </w:rPr>
        <w:t>will depend on the size and incidence of government spending</w:t>
      </w:r>
      <w:r w:rsidRPr="00D7332A">
        <w:rPr>
          <w:sz w:val="16"/>
        </w:rPr>
        <w:t xml:space="preserve"> and revenues. Recall that, in theory, a fiscal system can be inequality-reducing but povertyincreasing. How so</w:t>
      </w:r>
      <w:r w:rsidRPr="004C294E">
        <w:rPr>
          <w:rStyle w:val="StyleUnderline"/>
        </w:rPr>
        <w:t>? If every individual in the system pays more in taxes than he or she receives in transfers but the proportion of net tax</w:t>
      </w:r>
      <w:r w:rsidRPr="00D7332A">
        <w:rPr>
          <w:sz w:val="16"/>
        </w:rPr>
        <w:t xml:space="preserve"> </w:t>
      </w:r>
      <w:r w:rsidRPr="004C294E">
        <w:rPr>
          <w:rStyle w:val="StyleUnderline"/>
        </w:rPr>
        <w:t>payments</w:t>
      </w:r>
      <w:r w:rsidRPr="00D7332A">
        <w:rPr>
          <w:sz w:val="16"/>
        </w:rPr>
        <w:t xml:space="preserve"> (as a share of prefiscal or Market Income) </w:t>
      </w:r>
      <w:r w:rsidRPr="004C294E">
        <w:rPr>
          <w:rStyle w:val="StyleUnderline"/>
        </w:rPr>
        <w:t>is higher for the rich than for the poor, the system would be inequality-reducing but poverty-increasing</w:t>
      </w:r>
      <w:r w:rsidRPr="00D7332A">
        <w:rPr>
          <w:sz w:val="16"/>
        </w:rPr>
        <w:t>. As we shall see, this result is not uncommon in actual fiscal systems, especially when we focus on the cash portion of the fiscal systems (the analysis that does not include the impact of the monetized value of government services). Given the importance of the size and composition of government revenues and spending, we start by showing the patterns observed in the twenty-nine countries analyzed here.</w:t>
      </w:r>
    </w:p>
    <w:p w14:paraId="0FECE3D9" w14:textId="77777777" w:rsidR="00BF056F" w:rsidRPr="00D7332A" w:rsidRDefault="00BF056F" w:rsidP="00BF056F">
      <w:pPr>
        <w:rPr>
          <w:sz w:val="16"/>
        </w:rPr>
      </w:pPr>
      <w:r w:rsidRPr="00D7332A">
        <w:rPr>
          <w:sz w:val="16"/>
        </w:rPr>
        <w:t xml:space="preserve">The main objective here is to analyze the impact of fiscal policy on inequality and poverty in twenty-nine low- and middle-income countries from around 2010.6 The studies apply the same fiscal incidence methodology described in detail in chapters 1, 6, 7, and 8 in this Handbook.7With a long tradition in applied public finance, fiscal incidence analysis is designed to respond to the question of who benefits from government transfers and who ultimately bears the burden of taxes in the economy.8 The </w:t>
      </w:r>
      <w:r w:rsidRPr="00D7332A">
        <w:rPr>
          <w:rStyle w:val="StyleUnderline"/>
        </w:rPr>
        <w:t xml:space="preserve">fiscal policy instruments included here are: personal income and payroll taxes, </w:t>
      </w:r>
      <w:r w:rsidRPr="004C294E">
        <w:rPr>
          <w:rStyle w:val="StyleUnderline"/>
        </w:rPr>
        <w:t>direct transfers</w:t>
      </w:r>
      <w:r w:rsidRPr="00D7332A">
        <w:rPr>
          <w:sz w:val="16"/>
        </w:rPr>
        <w:t xml:space="preserve">, </w:t>
      </w:r>
      <w:r w:rsidRPr="004C294E">
        <w:rPr>
          <w:rStyle w:val="StyleUnderline"/>
        </w:rPr>
        <w:t>consumption taxes</w:t>
      </w:r>
      <w:r w:rsidRPr="00D7332A">
        <w:rPr>
          <w:sz w:val="16"/>
        </w:rPr>
        <w:t xml:space="preserve">, </w:t>
      </w:r>
      <w:r w:rsidRPr="003756C8">
        <w:rPr>
          <w:rStyle w:val="Emphasis"/>
        </w:rPr>
        <w:t>direct transfers</w:t>
      </w:r>
      <w:r w:rsidRPr="00D7332A">
        <w:rPr>
          <w:sz w:val="16"/>
        </w:rPr>
        <w:t xml:space="preserve">, consumption taxes, </w:t>
      </w:r>
      <w:r w:rsidRPr="00D7332A">
        <w:rPr>
          <w:rStyle w:val="StyleUnderline"/>
        </w:rPr>
        <w:t>consumptions subsidies</w:t>
      </w:r>
      <w:r w:rsidRPr="00D7332A">
        <w:rPr>
          <w:sz w:val="16"/>
        </w:rPr>
        <w:t xml:space="preserve"> and </w:t>
      </w:r>
      <w:r w:rsidRPr="003756C8">
        <w:rPr>
          <w:rStyle w:val="Emphasis"/>
        </w:rPr>
        <w:t>transfers in-kind</w:t>
      </w:r>
      <w:r w:rsidRPr="00D7332A">
        <w:rPr>
          <w:sz w:val="16"/>
        </w:rPr>
        <w:t xml:space="preserve"> (</w:t>
      </w:r>
      <w:r w:rsidRPr="00D7332A">
        <w:rPr>
          <w:rStyle w:val="StyleUnderline"/>
        </w:rPr>
        <w:t>in the form of education</w:t>
      </w:r>
      <w:r w:rsidRPr="00D7332A">
        <w:rPr>
          <w:sz w:val="16"/>
        </w:rPr>
        <w:t xml:space="preserve"> and healthcare services).</w:t>
      </w:r>
    </w:p>
    <w:p w14:paraId="0DEDA6B2" w14:textId="77777777" w:rsidR="00BF056F" w:rsidRPr="00C96E02" w:rsidRDefault="00BF056F" w:rsidP="00BF056F">
      <w:pPr>
        <w:pStyle w:val="Heading4"/>
      </w:pPr>
      <w:r>
        <w:t xml:space="preserve">FR occurs primarily via non-cash transfers like healthcare or education. </w:t>
      </w:r>
    </w:p>
    <w:p w14:paraId="7120AA3E" w14:textId="77777777" w:rsidR="00BF056F" w:rsidRDefault="00BF056F" w:rsidP="00BF056F">
      <w:r w:rsidRPr="00750C0E">
        <w:rPr>
          <w:rStyle w:val="Style13ptBold"/>
        </w:rPr>
        <w:t>Lustig ’1</w:t>
      </w:r>
      <w:r>
        <w:rPr>
          <w:rStyle w:val="Style13ptBold"/>
        </w:rPr>
        <w:t>6</w:t>
      </w:r>
      <w:r>
        <w:t xml:space="preserve"> [Nora; August 11; Samuel Z. Stone Professor of Latin American Economics and Director of the Commitment to Equity Institute (CEQ), Tulane University and nonresident senior fellow of the Center for Global Development and the Inter- American Dialogue, and non-resident senior research fellow at UNU-WIDER; Journal of Globalization and Development, “Inequality and Fiscal Redistribution in Middle Income Countries: Brazil, Chile, Colombia, Indonesia, Mexico, Peru and South Africa, https://doi.org/10.1515/jgd-2016-0015]</w:t>
      </w:r>
    </w:p>
    <w:p w14:paraId="0D2FF37A" w14:textId="77777777" w:rsidR="00BF056F" w:rsidRPr="00C96E02" w:rsidRDefault="00BF056F" w:rsidP="00BF056F">
      <w:pPr>
        <w:rPr>
          <w:sz w:val="16"/>
        </w:rPr>
      </w:pPr>
      <w:r w:rsidRPr="00C96E02">
        <w:rPr>
          <w:sz w:val="16"/>
        </w:rPr>
        <w:t xml:space="preserve">On average, advanced countries are less unequal than other regions of the world. Around 2010, the average Gini coefficient for advanced economies was roughly equal to 0.30 while the Gini coefficient for the rest of the world was approximately equal to 0.40.[1] Advanced countries, however, are not “born” less unequal. </w:t>
      </w:r>
      <w:r w:rsidRPr="0089666E">
        <w:rPr>
          <w:rStyle w:val="StyleUnderline"/>
        </w:rPr>
        <w:t xml:space="preserve">Relatively low inequality is the result of </w:t>
      </w:r>
      <w:r w:rsidRPr="003756C8">
        <w:rPr>
          <w:rStyle w:val="Emphasis"/>
        </w:rPr>
        <w:t>fiscal redistribution</w:t>
      </w:r>
      <w:r w:rsidRPr="0089666E">
        <w:rPr>
          <w:rStyle w:val="StyleUnderline"/>
        </w:rPr>
        <w:t xml:space="preserve"> on a large scale</w:t>
      </w:r>
      <w:r w:rsidRPr="00C96E02">
        <w:rPr>
          <w:sz w:val="16"/>
        </w:rPr>
        <w:t>. In the European Union, for example</w:t>
      </w:r>
      <w:r w:rsidRPr="0089666E">
        <w:rPr>
          <w:rStyle w:val="StyleUnderline"/>
        </w:rPr>
        <w:t>, the reduction in the Gini coefficient induced by direct taxes and transfers hovers around 21 percentage points</w:t>
      </w:r>
      <w:r w:rsidRPr="00C96E02">
        <w:rPr>
          <w:sz w:val="16"/>
        </w:rPr>
        <w:t xml:space="preserve"> if social insurance pensions are considered a transfer and 9 percentage points if pensions are assumed to be deferred income (EUROMOD 2015).[2]Higgins et al. (2015) find that in the United States, the figures are 11 and 7 percentage points, respectively.[3]</w:t>
      </w:r>
    </w:p>
    <w:p w14:paraId="039C58FB" w14:textId="77777777" w:rsidR="00BF056F" w:rsidRPr="00C96E02" w:rsidRDefault="00BF056F" w:rsidP="00BF056F">
      <w:pPr>
        <w:rPr>
          <w:sz w:val="16"/>
        </w:rPr>
      </w:pPr>
      <w:r w:rsidRPr="003756C8">
        <w:rPr>
          <w:rStyle w:val="Emphasis"/>
          <w:highlight w:val="cyan"/>
        </w:rPr>
        <w:t>How much f</w:t>
      </w:r>
      <w:r w:rsidRPr="003756C8">
        <w:rPr>
          <w:rStyle w:val="StyleUnderline"/>
          <w:highlight w:val="cyan"/>
        </w:rPr>
        <w:t>i</w:t>
      </w:r>
      <w:r w:rsidRPr="0089666E">
        <w:rPr>
          <w:rStyle w:val="StyleUnderline"/>
        </w:rPr>
        <w:t xml:space="preserve">scal </w:t>
      </w:r>
      <w:r w:rsidRPr="003756C8">
        <w:rPr>
          <w:rStyle w:val="Emphasis"/>
          <w:highlight w:val="cyan"/>
        </w:rPr>
        <w:t>r</w:t>
      </w:r>
      <w:r w:rsidRPr="0089666E">
        <w:rPr>
          <w:rStyle w:val="StyleUnderline"/>
        </w:rPr>
        <w:t xml:space="preserve">edistribution </w:t>
      </w:r>
      <w:r w:rsidRPr="003756C8">
        <w:rPr>
          <w:rStyle w:val="StyleUnderline"/>
          <w:highlight w:val="cyan"/>
        </w:rPr>
        <w:t>takes place</w:t>
      </w:r>
      <w:r w:rsidRPr="00C96E02">
        <w:rPr>
          <w:sz w:val="16"/>
        </w:rPr>
        <w:t xml:space="preserve"> in middle-income countries? In this paper, </w:t>
      </w:r>
      <w:r w:rsidRPr="003756C8">
        <w:rPr>
          <w:rStyle w:val="Emphasis"/>
          <w:highlight w:val="cyan"/>
        </w:rPr>
        <w:t>I examine the redistributive impact of fiscal policy</w:t>
      </w:r>
      <w:r w:rsidRPr="00C96E02">
        <w:rPr>
          <w:sz w:val="16"/>
        </w:rPr>
        <w:t xml:space="preserve"> in Brazil, Chile, Colombia, Indonesia, Mexico, Peru and South Africa, seven middle-income countries that were available in the commitment to equity (CEQ) project.[4] In particular, I address the following questions: What is the impact of </w:t>
      </w:r>
      <w:r w:rsidRPr="003756C8">
        <w:rPr>
          <w:rStyle w:val="StyleUnderline"/>
          <w:highlight w:val="cyan"/>
        </w:rPr>
        <w:t>fiscal policy</w:t>
      </w:r>
      <w:r w:rsidRPr="00C96E02">
        <w:rPr>
          <w:sz w:val="16"/>
        </w:rPr>
        <w:t xml:space="preserve"> on inequality and poverty? What </w:t>
      </w:r>
      <w:r w:rsidRPr="003756C8">
        <w:rPr>
          <w:rStyle w:val="StyleUnderline"/>
          <w:highlight w:val="cyan"/>
        </w:rPr>
        <w:t>is the contribution of direct taxes and transfers</w:t>
      </w:r>
      <w:r w:rsidRPr="00C96E02">
        <w:rPr>
          <w:sz w:val="16"/>
        </w:rPr>
        <w:t xml:space="preserve">, </w:t>
      </w:r>
      <w:r w:rsidRPr="003756C8">
        <w:rPr>
          <w:rStyle w:val="StyleUnderline"/>
          <w:highlight w:val="cyan"/>
        </w:rPr>
        <w:t>net indirect taxes and spending on education and health to the overall reduction in inequality</w:t>
      </w:r>
      <w:r w:rsidRPr="00C96E02">
        <w:rPr>
          <w:sz w:val="16"/>
        </w:rPr>
        <w:t>? How pro-poor is spending on education and health? To put the fiscal redistribution efforts in context, I start by presenting a brief overview of the evolution of inequality (measured by the Gini coefficient) by region and income per capita categories.</w:t>
      </w:r>
    </w:p>
    <w:p w14:paraId="200E3781" w14:textId="77777777" w:rsidR="00BF056F" w:rsidRPr="00C96E02" w:rsidRDefault="00BF056F" w:rsidP="00BF056F">
      <w:pPr>
        <w:rPr>
          <w:sz w:val="16"/>
        </w:rPr>
      </w:pPr>
      <w:r w:rsidRPr="00C96E02">
        <w:rPr>
          <w:sz w:val="16"/>
        </w:rPr>
        <w:t>The information used here is based on the following fiscal incidence analyses: Brazil (Higgins and Pereira 2014), Chile (Martinez-Aguilar et al. 2016), Colombia (Lustig and Melendez 2015), Indonesia (Afkar et al. 2016), Mexico (Scott 2014), Peru (Jaramillo 2014) and South Africa (Inchauste et al. 2015). Lustig et al. (2014) and Lustig (2015a,b)[5] provide syntheses of the results. These studies use a common fiscal incidence method described in detail in Lustig and Higgins (2013) and of which a brief summary is included below. Known in the literature as the “accounting approach” because it ignores behavioral responses and general equilibrium effects, incidence analysis of public spending and taxation is designed to respond to the question of who benefits from government transfers and who ultimately bears the burden of taxes in the economy. With a long tradition in applied public finance, tax and benefit incidence analysis is an efficient instrument to evaluate whether fiscal policy has the desired effect on poverty and inequality (Musgrave 1959; Pechman 1985; Martínez-Vazquez 2008). The increasing availability of household surveys containing sufficient information to assess the effects of fiscal policy on incomes and their distribution, has increased considerably the number of empirical studies in this area.</w:t>
      </w:r>
    </w:p>
    <w:p w14:paraId="5C740AAE" w14:textId="77777777" w:rsidR="00BF056F" w:rsidRPr="00C96E02" w:rsidRDefault="00BF056F" w:rsidP="00BF056F">
      <w:pPr>
        <w:rPr>
          <w:sz w:val="16"/>
        </w:rPr>
      </w:pPr>
      <w:r w:rsidRPr="003756C8">
        <w:rPr>
          <w:rStyle w:val="StyleUnderline"/>
          <w:highlight w:val="cyan"/>
        </w:rPr>
        <w:t>The contribution of specific fiscal interventions is calculated using the marginal contribution method</w:t>
      </w:r>
      <w:r w:rsidRPr="00C96E02">
        <w:rPr>
          <w:sz w:val="16"/>
        </w:rPr>
        <w:t xml:space="preserve">. </w:t>
      </w:r>
      <w:r w:rsidRPr="00E71D77">
        <w:rPr>
          <w:rStyle w:val="StyleUnderline"/>
        </w:rPr>
        <w:t xml:space="preserve">This method is equivalent to </w:t>
      </w:r>
      <w:r w:rsidRPr="003756C8">
        <w:rPr>
          <w:rStyle w:val="StyleUnderline"/>
          <w:highlight w:val="cyan"/>
        </w:rPr>
        <w:t>asking</w:t>
      </w:r>
      <w:r w:rsidRPr="00C96E02">
        <w:rPr>
          <w:sz w:val="16"/>
        </w:rPr>
        <w:t xml:space="preserve"> </w:t>
      </w:r>
      <w:r w:rsidRPr="00E71D77">
        <w:rPr>
          <w:rStyle w:val="StyleUnderline"/>
        </w:rPr>
        <w:t>the question</w:t>
      </w:r>
      <w:r w:rsidRPr="00C96E02">
        <w:rPr>
          <w:sz w:val="16"/>
        </w:rPr>
        <w:t xml:space="preserve">: </w:t>
      </w:r>
      <w:r w:rsidRPr="003756C8">
        <w:rPr>
          <w:rStyle w:val="Emphasis"/>
          <w:highlight w:val="cyan"/>
        </w:rPr>
        <w:t>how much would have inequality changed</w:t>
      </w:r>
      <w:r w:rsidRPr="003756C8">
        <w:rPr>
          <w:rStyle w:val="StyleUnderline"/>
          <w:highlight w:val="cyan"/>
        </w:rPr>
        <w:t xml:space="preserve"> </w:t>
      </w:r>
      <w:r w:rsidRPr="003756C8">
        <w:rPr>
          <w:rStyle w:val="Emphasis"/>
          <w:highlight w:val="cyan"/>
        </w:rPr>
        <w:t>if the</w:t>
      </w:r>
      <w:r w:rsidRPr="003756C8">
        <w:rPr>
          <w:rStyle w:val="Emphasis"/>
        </w:rPr>
        <w:t xml:space="preserve"> fiscal </w:t>
      </w:r>
      <w:r w:rsidRPr="003756C8">
        <w:rPr>
          <w:rStyle w:val="Emphasis"/>
          <w:highlight w:val="cyan"/>
        </w:rPr>
        <w:t>intervention</w:t>
      </w:r>
      <w:r w:rsidRPr="003756C8">
        <w:rPr>
          <w:rStyle w:val="Emphasis"/>
        </w:rPr>
        <w:t xml:space="preserve"> of interest </w:t>
      </w:r>
      <w:r w:rsidRPr="003756C8">
        <w:rPr>
          <w:rStyle w:val="Emphasis"/>
          <w:highlight w:val="cyan"/>
        </w:rPr>
        <w:t>had not been there</w:t>
      </w:r>
      <w:r w:rsidRPr="00C96E02">
        <w:rPr>
          <w:sz w:val="16"/>
        </w:rPr>
        <w:t xml:space="preserve"> (</w:t>
      </w:r>
      <w:r w:rsidRPr="00E71D77">
        <w:rPr>
          <w:rStyle w:val="StyleUnderline"/>
        </w:rPr>
        <w:t>keeping the rest of the fiscal system in place)?[</w:t>
      </w:r>
      <w:r w:rsidRPr="00C96E02">
        <w:rPr>
          <w:sz w:val="16"/>
        </w:rPr>
        <w:t xml:space="preserve">6] The progressivity and pro-poorness of education and health spending are determined based on the size and sign of the relevant concentration coefficient. </w:t>
      </w:r>
      <w:r w:rsidRPr="00E71D77">
        <w:rPr>
          <w:rStyle w:val="StyleUnderline"/>
        </w:rPr>
        <w:t>In keeping with generally accepted convention, spending is regressive when the concentration coefficient is higher than the market-income Gini. Spending is progressive, when the concentration coefficient is lower than the market-income Gini</w:t>
      </w:r>
      <w:r w:rsidRPr="00C96E02">
        <w:rPr>
          <w:sz w:val="16"/>
        </w:rPr>
        <w:t>. Spending is pro-poor when the concentration coefficient is not only lower than the market-income Gini, but also has a negative value.[7] A negative concentration coefficient implies that per capita spending tends to be higher the poorer the individual.[8] When the concentration coefficient equals zero, per capita spending is the same across the distribution: spending is neutral in absolute terms. By definition, government spending that is pro-poor (or neutral in absolute terms) is also progressive. However, not all government spending that is progressive is pro-poor.</w:t>
      </w:r>
    </w:p>
    <w:p w14:paraId="6ACAA59A" w14:textId="77777777" w:rsidR="00BF056F" w:rsidRPr="00C96E02" w:rsidRDefault="00BF056F" w:rsidP="00BF056F">
      <w:pPr>
        <w:rPr>
          <w:sz w:val="16"/>
        </w:rPr>
      </w:pPr>
      <w:r w:rsidRPr="00C96E02">
        <w:rPr>
          <w:sz w:val="16"/>
        </w:rPr>
        <w:t xml:space="preserve">This article makes three important contributions. First, </w:t>
      </w:r>
      <w:r w:rsidRPr="00E71D77">
        <w:rPr>
          <w:rStyle w:val="StyleUnderline"/>
        </w:rPr>
        <w:t>because the fiscal incidence analysis</w:t>
      </w:r>
      <w:r w:rsidRPr="0089666E">
        <w:rPr>
          <w:rStyle w:val="StyleUnderline"/>
        </w:rPr>
        <w:t xml:space="preserve"> is comprehensive, one can estimate both the overall impact of the “fiscal system” as well as the marginal contribution of the main fiscal interventions</w:t>
      </w:r>
      <w:r w:rsidRPr="00C96E02">
        <w:rPr>
          <w:sz w:val="16"/>
        </w:rPr>
        <w:t xml:space="preserve"> to the overall reduction in inequality. </w:t>
      </w:r>
      <w:r w:rsidRPr="003756C8">
        <w:rPr>
          <w:rStyle w:val="StyleUnderline"/>
          <w:highlight w:val="cyan"/>
        </w:rPr>
        <w:t>The main fiscal interventions included</w:t>
      </w:r>
      <w:r w:rsidRPr="0089666E">
        <w:rPr>
          <w:rStyle w:val="StyleUnderline"/>
        </w:rPr>
        <w:t xml:space="preserve"> here </w:t>
      </w:r>
      <w:r w:rsidRPr="003756C8">
        <w:rPr>
          <w:rStyle w:val="StyleUnderline"/>
          <w:highlight w:val="cyan"/>
        </w:rPr>
        <w:t>are</w:t>
      </w:r>
      <w:r w:rsidRPr="0089666E">
        <w:rPr>
          <w:rStyle w:val="StyleUnderline"/>
        </w:rPr>
        <w:t xml:space="preserve">: </w:t>
      </w:r>
      <w:r w:rsidRPr="003756C8">
        <w:rPr>
          <w:rStyle w:val="Emphasis"/>
          <w:highlight w:val="cyan"/>
        </w:rPr>
        <w:t>direct taxes</w:t>
      </w:r>
      <w:r w:rsidRPr="003756C8">
        <w:rPr>
          <w:sz w:val="16"/>
          <w:highlight w:val="cyan"/>
        </w:rPr>
        <w:t xml:space="preserve">, </w:t>
      </w:r>
      <w:r w:rsidRPr="003756C8">
        <w:rPr>
          <w:rStyle w:val="Emphasis"/>
          <w:highlight w:val="cyan"/>
        </w:rPr>
        <w:t>direct transfers</w:t>
      </w:r>
      <w:r w:rsidRPr="003756C8">
        <w:rPr>
          <w:rStyle w:val="Emphasis"/>
        </w:rPr>
        <w:t>,</w:t>
      </w:r>
      <w:r w:rsidRPr="00C96E02">
        <w:rPr>
          <w:sz w:val="16"/>
        </w:rPr>
        <w:t xml:space="preserve"> net </w:t>
      </w:r>
      <w:r w:rsidRPr="00E71D77">
        <w:rPr>
          <w:u w:val="single"/>
        </w:rPr>
        <w:t xml:space="preserve">indirect taxes </w:t>
      </w:r>
      <w:r w:rsidRPr="003756C8">
        <w:rPr>
          <w:highlight w:val="cyan"/>
          <w:u w:val="single"/>
        </w:rPr>
        <w:t>and transfers in-kind</w:t>
      </w:r>
      <w:r w:rsidRPr="003756C8">
        <w:rPr>
          <w:sz w:val="16"/>
          <w:highlight w:val="cyan"/>
        </w:rPr>
        <w:t xml:space="preserve"> (</w:t>
      </w:r>
      <w:r w:rsidRPr="003756C8">
        <w:rPr>
          <w:rStyle w:val="StyleUnderline"/>
          <w:highlight w:val="cyan"/>
        </w:rPr>
        <w:t xml:space="preserve">in the form of </w:t>
      </w:r>
      <w:r w:rsidRPr="003756C8">
        <w:rPr>
          <w:rStyle w:val="Emphasis"/>
          <w:highlight w:val="cyan"/>
        </w:rPr>
        <w:t>education</w:t>
      </w:r>
      <w:r w:rsidRPr="003756C8">
        <w:rPr>
          <w:sz w:val="16"/>
          <w:highlight w:val="cyan"/>
        </w:rPr>
        <w:t xml:space="preserve"> </w:t>
      </w:r>
      <w:r w:rsidRPr="003756C8">
        <w:rPr>
          <w:rStyle w:val="StyleUnderline"/>
          <w:highlight w:val="cyan"/>
        </w:rPr>
        <w:t>and</w:t>
      </w:r>
      <w:r w:rsidRPr="003756C8">
        <w:rPr>
          <w:sz w:val="16"/>
          <w:highlight w:val="cyan"/>
        </w:rPr>
        <w:t xml:space="preserve"> </w:t>
      </w:r>
      <w:r w:rsidRPr="003756C8">
        <w:rPr>
          <w:rStyle w:val="Emphasis"/>
          <w:highlight w:val="cyan"/>
        </w:rPr>
        <w:t>healthcare</w:t>
      </w:r>
      <w:r w:rsidRPr="00C96E02">
        <w:rPr>
          <w:sz w:val="16"/>
        </w:rPr>
        <w:t xml:space="preserve"> services). Second, the analysis includes the effects of fiscal policy not only on inequality but also on poverty. Third, because the seven studies apply a common methodology, results are comparable across countries.</w:t>
      </w:r>
    </w:p>
    <w:p w14:paraId="7B3FF077" w14:textId="77777777" w:rsidR="00BF056F" w:rsidRDefault="00BF056F" w:rsidP="00BF056F"/>
    <w:p w14:paraId="5EF8F83E" w14:textId="77777777" w:rsidR="00BF056F" w:rsidRPr="00C96E02" w:rsidRDefault="00BF056F" w:rsidP="00BF056F">
      <w:pPr>
        <w:pStyle w:val="Heading4"/>
      </w:pPr>
      <w:r>
        <w:t xml:space="preserve">Includes all in-kind and cash transfers. </w:t>
      </w:r>
    </w:p>
    <w:p w14:paraId="10585BD6" w14:textId="77777777" w:rsidR="00BF056F" w:rsidRDefault="00BF056F" w:rsidP="00BF056F">
      <w:r w:rsidRPr="00DF0BAD">
        <w:rPr>
          <w:rStyle w:val="Style13ptBold"/>
        </w:rPr>
        <w:t>Sala ’19</w:t>
      </w:r>
      <w:r>
        <w:t xml:space="preserve"> [Hector; August 19; Departament d'Economia Aplicada, Universitat Autònoma de Barcelona; Journal of Behavioral and Experimental Economics, “A fresh look at fiscal redistribution and inequality in the US across electoral cycles,” Volume 81]</w:t>
      </w:r>
    </w:p>
    <w:p w14:paraId="28C7D724" w14:textId="77777777" w:rsidR="00BF056F" w:rsidRPr="00E71D77" w:rsidRDefault="00BF056F" w:rsidP="00BF056F">
      <w:pPr>
        <w:rPr>
          <w:sz w:val="16"/>
        </w:rPr>
      </w:pPr>
      <w:r w:rsidRPr="00E71D77">
        <w:rPr>
          <w:sz w:val="16"/>
        </w:rPr>
        <w:t>2.1. Variables</w:t>
      </w:r>
    </w:p>
    <w:p w14:paraId="159554FA" w14:textId="77777777" w:rsidR="00BF056F" w:rsidRPr="00E71D77" w:rsidRDefault="00BF056F" w:rsidP="00BF056F">
      <w:pPr>
        <w:rPr>
          <w:rStyle w:val="StyleUnderline"/>
        </w:rPr>
      </w:pPr>
      <w:r w:rsidRPr="00E71D77">
        <w:rPr>
          <w:rStyle w:val="StyleUnderline"/>
        </w:rPr>
        <w:t>Data on post-tax and pre-tax income shares for the B50, M40 and T10 groups is obtained from Piketty</w:t>
      </w:r>
      <w:r w:rsidRPr="00E71D77">
        <w:rPr>
          <w:sz w:val="16"/>
        </w:rPr>
        <w:t xml:space="preserve"> et al. (2018</w:t>
      </w:r>
      <w:r w:rsidRPr="00E71D77">
        <w:rPr>
          <w:rStyle w:val="StyleUnderline"/>
        </w:rPr>
        <w:t>). To evaluate how redistributive public action is we subtract these series from one another so as to have a measure of how government intervention affects each</w:t>
      </w:r>
      <w:r w:rsidRPr="00E71D77">
        <w:rPr>
          <w:sz w:val="16"/>
        </w:rPr>
        <w:t xml:space="preserve"> of the groups. This is done in the spirit of </w:t>
      </w:r>
      <w:r w:rsidRPr="00E71D77">
        <w:rPr>
          <w:rStyle w:val="StyleUnderline"/>
        </w:rPr>
        <w:t>Solt</w:t>
      </w:r>
      <w:r w:rsidRPr="00E71D77">
        <w:rPr>
          <w:sz w:val="16"/>
        </w:rPr>
        <w:t xml:space="preserve"> (2016), who</w:t>
      </w:r>
      <w:r w:rsidRPr="00F4344C">
        <w:rPr>
          <w:rStyle w:val="StyleUnderline"/>
        </w:rPr>
        <w:t xml:space="preserve"> defines the concept of absolute redistribution as the difference between market income inequality</w:t>
      </w:r>
      <w:r w:rsidRPr="00E71D77">
        <w:rPr>
          <w:sz w:val="16"/>
        </w:rPr>
        <w:t xml:space="preserve"> (</w:t>
      </w:r>
      <w:r w:rsidRPr="003756C8">
        <w:rPr>
          <w:rStyle w:val="Emphasis"/>
        </w:rPr>
        <w:t>pre-tax, pre-transfer</w:t>
      </w:r>
      <w:r w:rsidRPr="00E71D77">
        <w:rPr>
          <w:sz w:val="16"/>
        </w:rPr>
        <w:t xml:space="preserve">) </w:t>
      </w:r>
      <w:r w:rsidRPr="00F4344C">
        <w:rPr>
          <w:rStyle w:val="StyleUnderline"/>
        </w:rPr>
        <w:t>and net income inequality</w:t>
      </w:r>
      <w:r w:rsidRPr="00E71D77">
        <w:rPr>
          <w:sz w:val="16"/>
        </w:rPr>
        <w:t xml:space="preserve"> (</w:t>
      </w:r>
      <w:r w:rsidRPr="003756C8">
        <w:rPr>
          <w:rStyle w:val="Emphasis"/>
        </w:rPr>
        <w:t>post-tax, post-transfer</w:t>
      </w:r>
      <w:r w:rsidRPr="00E71D77">
        <w:rPr>
          <w:sz w:val="16"/>
        </w:rPr>
        <w:t xml:space="preserve">), </w:t>
      </w:r>
      <w:r w:rsidRPr="00E71D77">
        <w:rPr>
          <w:rStyle w:val="StyleUnderline"/>
        </w:rPr>
        <w:t>where income inequality is measured by the Gini coefficient.</w:t>
      </w:r>
    </w:p>
    <w:p w14:paraId="1CE9A695" w14:textId="77777777" w:rsidR="00BF056F" w:rsidRPr="00E71D77" w:rsidRDefault="00BF056F" w:rsidP="00BF056F">
      <w:pPr>
        <w:rPr>
          <w:sz w:val="16"/>
        </w:rPr>
      </w:pPr>
      <w:r w:rsidRPr="00E71D77">
        <w:rPr>
          <w:sz w:val="16"/>
        </w:rPr>
        <w:t xml:space="preserve">In our case, </w:t>
      </w:r>
      <w:r w:rsidRPr="0089666E">
        <w:rPr>
          <w:rStyle w:val="StyleUnderline"/>
        </w:rPr>
        <w:t>given that taxes and transfers have a different impact across groups, we distinguish different measures of redistribution</w:t>
      </w:r>
      <w:r w:rsidRPr="00E71D77">
        <w:rPr>
          <w:sz w:val="16"/>
        </w:rPr>
        <w:t xml:space="preserve">. Two measures of positive redistribution ([images of equations deleted]) are defined as the post-tax income share of, respectively, the B50 and M40 groups, minus the corresponding pre-tax income shares.6 [Footnote 6] Post-tax here is along the lines of Piketty et al. (2018). </w:t>
      </w:r>
      <w:r w:rsidRPr="00E71D77">
        <w:rPr>
          <w:rStyle w:val="StyleUnderline"/>
        </w:rPr>
        <w:t>It refers to the situation</w:t>
      </w:r>
      <w:r w:rsidRPr="0089666E">
        <w:rPr>
          <w:rStyle w:val="StyleUnderline"/>
        </w:rPr>
        <w:t xml:space="preserve"> once the public sector has undertaken all its redistributive action through taxes</w:t>
      </w:r>
      <w:r w:rsidRPr="00E71D77">
        <w:rPr>
          <w:sz w:val="16"/>
        </w:rPr>
        <w:t xml:space="preserve"> (all taxes) </w:t>
      </w:r>
      <w:r w:rsidRPr="0089666E">
        <w:rPr>
          <w:rStyle w:val="StyleUnderline"/>
        </w:rPr>
        <w:t>and spending (</w:t>
      </w:r>
      <w:r w:rsidRPr="003756C8">
        <w:rPr>
          <w:rStyle w:val="Emphasis"/>
        </w:rPr>
        <w:t>all included</w:t>
      </w:r>
      <w:r w:rsidRPr="0089666E">
        <w:rPr>
          <w:rStyle w:val="StyleUnderline"/>
        </w:rPr>
        <w:t xml:space="preserve">: </w:t>
      </w:r>
      <w:r w:rsidRPr="003756C8">
        <w:rPr>
          <w:rStyle w:val="Emphasis"/>
        </w:rPr>
        <w:t>cash transfers</w:t>
      </w:r>
      <w:r w:rsidRPr="00E71D77">
        <w:rPr>
          <w:sz w:val="16"/>
        </w:rPr>
        <w:t xml:space="preserve">, </w:t>
      </w:r>
      <w:r w:rsidRPr="003756C8">
        <w:rPr>
          <w:rStyle w:val="Emphasis"/>
        </w:rPr>
        <w:t>in-kind transfers</w:t>
      </w:r>
      <w:r w:rsidRPr="00E71D77">
        <w:rPr>
          <w:sz w:val="16"/>
        </w:rPr>
        <w:t xml:space="preserve"> and collective consumption expenditures). [End Footnote 6]</w:t>
      </w:r>
    </w:p>
    <w:p w14:paraId="4AA8589A" w14:textId="77777777" w:rsidR="00BF056F" w:rsidRPr="00543962" w:rsidRDefault="00BF056F" w:rsidP="00BF056F">
      <w:pPr>
        <w:rPr>
          <w:sz w:val="16"/>
        </w:rPr>
      </w:pPr>
      <w:r w:rsidRPr="00E71D77">
        <w:rPr>
          <w:sz w:val="16"/>
        </w:rPr>
        <w:t xml:space="preserve">Then, </w:t>
      </w:r>
      <w:r w:rsidRPr="003B018E">
        <w:rPr>
          <w:rStyle w:val="StyleUnderline"/>
        </w:rPr>
        <w:t>a measure of negative redistribution</w:t>
      </w:r>
      <w:r w:rsidRPr="00E71D77">
        <w:rPr>
          <w:sz w:val="16"/>
        </w:rPr>
        <w:t xml:space="preserve"> ([image of equation deleted]) </w:t>
      </w:r>
      <w:r w:rsidRPr="003B018E">
        <w:rPr>
          <w:rStyle w:val="StyleUnderline"/>
        </w:rPr>
        <w:t xml:space="preserve">is defined as the pre-tax income share </w:t>
      </w:r>
      <w:r w:rsidRPr="00E71D77">
        <w:rPr>
          <w:sz w:val="16"/>
        </w:rPr>
        <w:t xml:space="preserve">of the T10 minus </w:t>
      </w:r>
      <w:r w:rsidRPr="00E71D77">
        <w:rPr>
          <w:rStyle w:val="StyleUnderline"/>
        </w:rPr>
        <w:t>the corresponding post-tax income share</w:t>
      </w:r>
      <w:r w:rsidRPr="00E71D77">
        <w:rPr>
          <w:sz w:val="16"/>
        </w:rPr>
        <w:t>. These two ways of defining redistribution will be useful in the interpretation of the empirical analysis.</w:t>
      </w:r>
    </w:p>
    <w:p w14:paraId="375BE7CF" w14:textId="77777777" w:rsidR="00BF056F" w:rsidRPr="00195D33" w:rsidRDefault="00BF056F" w:rsidP="00BF056F">
      <w:pPr>
        <w:pStyle w:val="Heading4"/>
        <w:rPr>
          <w:rFonts w:cs="Times New Roman"/>
        </w:rPr>
      </w:pPr>
      <w:r w:rsidRPr="00195D33">
        <w:rPr>
          <w:rFonts w:cs="Times New Roman"/>
        </w:rPr>
        <w:t>The “transfer” part of tax and transfer allows for spending on education and health, in addition to cash transfers</w:t>
      </w:r>
    </w:p>
    <w:p w14:paraId="5BD8BE33" w14:textId="77777777" w:rsidR="00BF056F" w:rsidRPr="00195D33" w:rsidRDefault="00BF056F" w:rsidP="00BF056F">
      <w:r w:rsidRPr="004433D3">
        <w:rPr>
          <w:rStyle w:val="Style13ptBold"/>
        </w:rPr>
        <w:t>Lustig ‘18</w:t>
      </w:r>
      <w:r w:rsidRPr="00195D33">
        <w:t xml:space="preserve"> </w:t>
      </w:r>
      <w:r>
        <w:t>[</w:t>
      </w:r>
      <w:r w:rsidRPr="00195D33">
        <w:t>Nora Lustig; Sean Higgins;</w:t>
      </w:r>
      <w:r>
        <w:t xml:space="preserve"> 2018;</w:t>
      </w:r>
      <w:r w:rsidRPr="00195D33">
        <w:t xml:space="preserve"> “Commitment to Equity Handbook: Estimating the Impact of Fiscal Policy on Inequality and Poverty”; </w:t>
      </w:r>
      <w:r w:rsidRPr="00195D33">
        <w:rPr>
          <w:i/>
          <w:iCs/>
        </w:rPr>
        <w:t>Brookings Institution</w:t>
      </w:r>
      <w:r w:rsidRPr="00195D33">
        <w:t>, ISBN: 978-0-8157-3221-1, Chapter 1: THE CEQ ASSESSMENT Measuring the Impact of Fiscal Policy on Inequality and Poverty; Springer</w:t>
      </w:r>
      <w:r>
        <w:t>]</w:t>
      </w:r>
    </w:p>
    <w:p w14:paraId="250587BD" w14:textId="77777777" w:rsidR="00BF056F" w:rsidRPr="00195D33" w:rsidRDefault="00BF056F" w:rsidP="00BF056F">
      <w:pPr>
        <w:rPr>
          <w:sz w:val="14"/>
          <w:szCs w:val="14"/>
        </w:rPr>
      </w:pPr>
      <w:r w:rsidRPr="00195D33">
        <w:rPr>
          <w:sz w:val="14"/>
          <w:szCs w:val="14"/>
        </w:rPr>
        <w:t>1 The Theory of Fiscal Redistribution: Key Analytical Insights</w:t>
      </w:r>
    </w:p>
    <w:p w14:paraId="60353600" w14:textId="77777777" w:rsidR="00BF056F" w:rsidRPr="00DA20C9" w:rsidRDefault="00BF056F" w:rsidP="00BF056F">
      <w:pPr>
        <w:rPr>
          <w:sz w:val="16"/>
        </w:rPr>
      </w:pPr>
      <w:r w:rsidRPr="00DA20C9">
        <w:rPr>
          <w:sz w:val="16"/>
        </w:rPr>
        <w:t xml:space="preserve">In this Handbook, </w:t>
      </w:r>
      <w:r w:rsidRPr="003756C8">
        <w:rPr>
          <w:rStyle w:val="Emphasis"/>
        </w:rPr>
        <w:t>“</w:t>
      </w:r>
      <w:r w:rsidRPr="003756C8">
        <w:rPr>
          <w:rStyle w:val="Emphasis"/>
          <w:highlight w:val="cyan"/>
        </w:rPr>
        <w:t>fiscal redistribution</w:t>
      </w:r>
      <w:r w:rsidRPr="003756C8">
        <w:rPr>
          <w:rStyle w:val="Emphasis"/>
        </w:rPr>
        <w:t>”</w:t>
      </w:r>
      <w:r w:rsidRPr="00DA20C9">
        <w:rPr>
          <w:sz w:val="16"/>
        </w:rPr>
        <w:t xml:space="preserve"> </w:t>
      </w:r>
      <w:r w:rsidRPr="00195D33">
        <w:rPr>
          <w:rStyle w:val="StyleUnderline"/>
        </w:rPr>
        <w:t xml:space="preserve">refers to </w:t>
      </w:r>
      <w:r w:rsidRPr="003756C8">
        <w:rPr>
          <w:rStyle w:val="StyleUnderline"/>
          <w:highlight w:val="cyan"/>
        </w:rPr>
        <w:t>the process by which</w:t>
      </w:r>
      <w:r w:rsidRPr="00195D33">
        <w:rPr>
          <w:rStyle w:val="StyleUnderline"/>
        </w:rPr>
        <w:t xml:space="preserve"> the </w:t>
      </w:r>
      <w:r w:rsidRPr="003756C8">
        <w:rPr>
          <w:rStyle w:val="StyleUnderline"/>
          <w:highlight w:val="cyan"/>
        </w:rPr>
        <w:t xml:space="preserve">state </w:t>
      </w:r>
      <w:r w:rsidRPr="003756C8">
        <w:rPr>
          <w:rStyle w:val="Emphasis"/>
          <w:highlight w:val="cyan"/>
        </w:rPr>
        <w:t>collects revenues</w:t>
      </w:r>
      <w:r w:rsidRPr="00195D33">
        <w:rPr>
          <w:rStyle w:val="StyleUnderline"/>
        </w:rPr>
        <w:t xml:space="preserve"> from individuals and households</w:t>
      </w:r>
      <w:r w:rsidRPr="00DA20C9">
        <w:rPr>
          <w:sz w:val="16"/>
        </w:rPr>
        <w:t xml:space="preserve"> </w:t>
      </w:r>
      <w:r w:rsidRPr="00195D33">
        <w:rPr>
          <w:rStyle w:val="StyleUnderline"/>
        </w:rPr>
        <w:t xml:space="preserve">(primarily </w:t>
      </w:r>
      <w:r w:rsidRPr="003756C8">
        <w:rPr>
          <w:rStyle w:val="Emphasis"/>
          <w:highlight w:val="cyan"/>
        </w:rPr>
        <w:t>through taxes</w:t>
      </w:r>
      <w:r w:rsidRPr="00195D33">
        <w:rPr>
          <w:rStyle w:val="StyleUnderline"/>
        </w:rPr>
        <w:t xml:space="preserve">) </w:t>
      </w:r>
      <w:r w:rsidRPr="003756C8">
        <w:rPr>
          <w:rStyle w:val="StyleUnderline"/>
          <w:highlight w:val="cyan"/>
        </w:rPr>
        <w:t>and spends</w:t>
      </w:r>
      <w:r w:rsidRPr="00195D33">
        <w:rPr>
          <w:rStyle w:val="StyleUnderline"/>
        </w:rPr>
        <w:t xml:space="preserve"> these </w:t>
      </w:r>
      <w:r w:rsidRPr="003756C8">
        <w:rPr>
          <w:rStyle w:val="Emphasis"/>
          <w:highlight w:val="cyan"/>
        </w:rPr>
        <w:t>revenues</w:t>
      </w:r>
      <w:r w:rsidRPr="003756C8">
        <w:rPr>
          <w:rStyle w:val="StyleUnderline"/>
          <w:highlight w:val="cyan"/>
        </w:rPr>
        <w:t xml:space="preserve"> on</w:t>
      </w:r>
      <w:r w:rsidRPr="00195D33">
        <w:rPr>
          <w:rStyle w:val="StyleUnderline"/>
        </w:rPr>
        <w:t xml:space="preserve"> benefits (</w:t>
      </w:r>
      <w:r w:rsidRPr="003756C8">
        <w:rPr>
          <w:rStyle w:val="StyleUnderline"/>
          <w:highlight w:val="cyan"/>
        </w:rPr>
        <w:t>for example</w:t>
      </w:r>
      <w:r w:rsidRPr="00195D33">
        <w:rPr>
          <w:rStyle w:val="StyleUnderline"/>
        </w:rPr>
        <w:t xml:space="preserve">, </w:t>
      </w:r>
      <w:r w:rsidRPr="003756C8">
        <w:rPr>
          <w:rStyle w:val="Emphasis"/>
          <w:highlight w:val="cyan"/>
        </w:rPr>
        <w:t>cash transfers</w:t>
      </w:r>
      <w:r w:rsidRPr="00195D33">
        <w:rPr>
          <w:rStyle w:val="StyleUnderline"/>
        </w:rPr>
        <w:t xml:space="preserve">, </w:t>
      </w:r>
      <w:r w:rsidRPr="003756C8">
        <w:rPr>
          <w:rStyle w:val="StyleUnderline"/>
          <w:highlight w:val="cyan"/>
        </w:rPr>
        <w:t xml:space="preserve">price </w:t>
      </w:r>
      <w:r w:rsidRPr="003756C8">
        <w:rPr>
          <w:rStyle w:val="Emphasis"/>
          <w:highlight w:val="cyan"/>
        </w:rPr>
        <w:t>subsidies</w:t>
      </w:r>
      <w:r w:rsidRPr="00195D33">
        <w:rPr>
          <w:rStyle w:val="StyleUnderline"/>
        </w:rPr>
        <w:t xml:space="preserve">, </w:t>
      </w:r>
      <w:r w:rsidRPr="003756C8">
        <w:rPr>
          <w:rStyle w:val="StyleUnderline"/>
          <w:highlight w:val="cyan"/>
        </w:rPr>
        <w:t>and</w:t>
      </w:r>
      <w:r w:rsidRPr="00195D33">
        <w:rPr>
          <w:rStyle w:val="StyleUnderline"/>
        </w:rPr>
        <w:t xml:space="preserve"> in-kind </w:t>
      </w:r>
      <w:r w:rsidRPr="003756C8">
        <w:rPr>
          <w:rStyle w:val="Emphasis"/>
          <w:highlight w:val="cyan"/>
        </w:rPr>
        <w:t>benefits</w:t>
      </w:r>
      <w:r w:rsidRPr="003756C8">
        <w:rPr>
          <w:rStyle w:val="StyleUnderline"/>
          <w:highlight w:val="cyan"/>
        </w:rPr>
        <w:t xml:space="preserve"> such as </w:t>
      </w:r>
      <w:r w:rsidRPr="003756C8">
        <w:rPr>
          <w:rStyle w:val="Emphasis"/>
          <w:highlight w:val="cyan"/>
        </w:rPr>
        <w:t>education</w:t>
      </w:r>
      <w:r w:rsidRPr="003756C8">
        <w:rPr>
          <w:rStyle w:val="StyleUnderline"/>
          <w:highlight w:val="cyan"/>
        </w:rPr>
        <w:t xml:space="preserve"> and </w:t>
      </w:r>
      <w:r w:rsidRPr="003756C8">
        <w:rPr>
          <w:rStyle w:val="Emphasis"/>
          <w:highlight w:val="cyan"/>
        </w:rPr>
        <w:t>health</w:t>
      </w:r>
      <w:r w:rsidRPr="00195D33">
        <w:rPr>
          <w:rStyle w:val="StyleUnderline"/>
        </w:rPr>
        <w:t>)</w:t>
      </w:r>
      <w:r w:rsidRPr="00DA20C9">
        <w:rPr>
          <w:sz w:val="16"/>
        </w:rPr>
        <w:t xml:space="preserve"> </w:t>
      </w:r>
      <w:r w:rsidRPr="00195D33">
        <w:rPr>
          <w:rStyle w:val="StyleUnderline"/>
        </w:rPr>
        <w:t xml:space="preserve">intended </w:t>
      </w:r>
      <w:r w:rsidRPr="003756C8">
        <w:rPr>
          <w:rStyle w:val="StyleUnderline"/>
          <w:highlight w:val="cyan"/>
        </w:rPr>
        <w:t xml:space="preserve">for </w:t>
      </w:r>
      <w:r w:rsidRPr="003756C8">
        <w:rPr>
          <w:rStyle w:val="Emphasis"/>
          <w:highlight w:val="cyan"/>
        </w:rPr>
        <w:t>specific</w:t>
      </w:r>
      <w:r w:rsidRPr="00195D33">
        <w:rPr>
          <w:rStyle w:val="StyleUnderline"/>
        </w:rPr>
        <w:t xml:space="preserve"> individuals and </w:t>
      </w:r>
      <w:r w:rsidRPr="003756C8">
        <w:rPr>
          <w:rStyle w:val="StyleUnderline"/>
          <w:highlight w:val="cyan"/>
        </w:rPr>
        <w:t>households</w:t>
      </w:r>
      <w:r w:rsidRPr="00DA20C9">
        <w:rPr>
          <w:sz w:val="16"/>
        </w:rPr>
        <w:t xml:space="preserve">. </w:t>
      </w:r>
      <w:r w:rsidRPr="003756C8">
        <w:rPr>
          <w:rStyle w:val="StyleUnderline"/>
          <w:highlight w:val="cyan"/>
        </w:rPr>
        <w:t>In so doing</w:t>
      </w:r>
      <w:r w:rsidRPr="00DA20C9">
        <w:rPr>
          <w:sz w:val="16"/>
        </w:rPr>
        <w:t xml:space="preserve">, </w:t>
      </w:r>
      <w:r w:rsidRPr="003756C8">
        <w:rPr>
          <w:rStyle w:val="StyleUnderline"/>
          <w:highlight w:val="cyan"/>
        </w:rPr>
        <w:t>the state changes</w:t>
      </w:r>
      <w:r w:rsidRPr="00DA20C9">
        <w:rPr>
          <w:sz w:val="16"/>
        </w:rPr>
        <w:t xml:space="preserve"> the postfiscal </w:t>
      </w:r>
      <w:r w:rsidRPr="003756C8">
        <w:rPr>
          <w:rStyle w:val="StyleUnderline"/>
          <w:highlight w:val="cyan"/>
        </w:rPr>
        <w:t xml:space="preserve">income </w:t>
      </w:r>
      <w:r w:rsidRPr="003756C8">
        <w:rPr>
          <w:rStyle w:val="Emphasis"/>
          <w:highlight w:val="cyan"/>
        </w:rPr>
        <w:t>distribution</w:t>
      </w:r>
      <w:r w:rsidRPr="003756C8">
        <w:rPr>
          <w:rStyle w:val="StyleUnderline"/>
          <w:highlight w:val="cyan"/>
        </w:rPr>
        <w:t xml:space="preserve"> and </w:t>
      </w:r>
      <w:r w:rsidRPr="003756C8">
        <w:rPr>
          <w:rStyle w:val="Emphasis"/>
          <w:highlight w:val="cyan"/>
        </w:rPr>
        <w:t>poverty</w:t>
      </w:r>
      <w:r w:rsidRPr="003756C8">
        <w:rPr>
          <w:rStyle w:val="StyleUnderline"/>
          <w:highlight w:val="cyan"/>
        </w:rPr>
        <w:t xml:space="preserve"> rates</w:t>
      </w:r>
      <w:r w:rsidRPr="00DA20C9">
        <w:rPr>
          <w:sz w:val="16"/>
        </w:rPr>
        <w:t xml:space="preserve"> that would have prevailed in the absence of fiscal policy. Because of behavioral responses and general equilibrium effects, fiscal policy can also change the prefiscal income distribution and poverty rates. While at this point the CEQ Assessments do not estimate the counterfactual prefiscal income with these second-round effects in place, it is important to note that the analytical insights presented here and in chapters 2 (Enami, Lustig, and Aranda), 3 (Enami), 4 (Higgins and Lustig), and 5 (Enami) apply to fiscally included income redistribution regardless of the method used to estimate its extent. That is, </w:t>
      </w:r>
      <w:r w:rsidRPr="003756C8">
        <w:rPr>
          <w:rStyle w:val="StyleUnderline"/>
          <w:highlight w:val="cyan"/>
        </w:rPr>
        <w:t>regardless of whether</w:t>
      </w:r>
      <w:r w:rsidRPr="00195D33">
        <w:rPr>
          <w:rStyle w:val="StyleUnderline"/>
        </w:rPr>
        <w:t xml:space="preserve"> </w:t>
      </w:r>
      <w:r w:rsidRPr="003756C8">
        <w:rPr>
          <w:rStyle w:val="Emphasis"/>
        </w:rPr>
        <w:t>fiscal redistribution</w:t>
      </w:r>
      <w:r w:rsidRPr="00DA20C9">
        <w:rPr>
          <w:sz w:val="16"/>
        </w:rPr>
        <w:t xml:space="preserve"> </w:t>
      </w:r>
      <w:r w:rsidRPr="00195D33">
        <w:rPr>
          <w:rStyle w:val="StyleUnderline"/>
        </w:rPr>
        <w:t xml:space="preserve">is </w:t>
      </w:r>
      <w:r w:rsidRPr="003756C8">
        <w:rPr>
          <w:rStyle w:val="StyleUnderline"/>
          <w:highlight w:val="cyan"/>
        </w:rPr>
        <w:t>calculated</w:t>
      </w:r>
      <w:r w:rsidRPr="00195D33">
        <w:rPr>
          <w:rStyle w:val="StyleUnderline"/>
        </w:rPr>
        <w:t xml:space="preserve"> using </w:t>
      </w:r>
      <w:r w:rsidRPr="003756C8">
        <w:rPr>
          <w:rStyle w:val="Emphasis"/>
        </w:rPr>
        <w:t>run-of-the-mill</w:t>
      </w:r>
      <w:r w:rsidRPr="00195D33">
        <w:rPr>
          <w:rStyle w:val="StyleUnderline"/>
        </w:rPr>
        <w:t xml:space="preserve"> fiscal incidence analysis</w:t>
      </w:r>
      <w:r w:rsidRPr="00DA20C9">
        <w:rPr>
          <w:sz w:val="16"/>
        </w:rPr>
        <w:t xml:space="preserve">, </w:t>
      </w:r>
      <w:r w:rsidRPr="00195D33">
        <w:rPr>
          <w:rStyle w:val="StyleUnderline"/>
        </w:rPr>
        <w:t>microsimulation methods</w:t>
      </w:r>
      <w:r w:rsidRPr="00DA20C9">
        <w:rPr>
          <w:sz w:val="16"/>
        </w:rPr>
        <w:t xml:space="preserve">, </w:t>
      </w:r>
      <w:r w:rsidRPr="00195D33">
        <w:rPr>
          <w:rStyle w:val="StyleUnderline"/>
        </w:rPr>
        <w:t xml:space="preserve">or partial or general </w:t>
      </w:r>
      <w:r w:rsidRPr="003756C8">
        <w:rPr>
          <w:rStyle w:val="Emphasis"/>
        </w:rPr>
        <w:t>equilibrium</w:t>
      </w:r>
      <w:r w:rsidRPr="00195D33">
        <w:rPr>
          <w:rStyle w:val="StyleUnderline"/>
        </w:rPr>
        <w:t xml:space="preserve"> modeling</w:t>
      </w:r>
      <w:r w:rsidRPr="00DA20C9">
        <w:rPr>
          <w:sz w:val="16"/>
        </w:rPr>
        <w:t>, the theoretical results discussed below and in the next four chapters apply.</w:t>
      </w:r>
    </w:p>
    <w:p w14:paraId="74657DC1" w14:textId="77777777" w:rsidR="00BF056F" w:rsidRPr="00DA20C9" w:rsidRDefault="00BF056F" w:rsidP="00BF056F">
      <w:pPr>
        <w:rPr>
          <w:sz w:val="16"/>
        </w:rPr>
      </w:pPr>
      <w:r w:rsidRPr="00195D33">
        <w:rPr>
          <w:rStyle w:val="StyleUnderline"/>
        </w:rPr>
        <w:t xml:space="preserve">In addition to the </w:t>
      </w:r>
      <w:r w:rsidRPr="003756C8">
        <w:rPr>
          <w:rStyle w:val="Emphasis"/>
        </w:rPr>
        <w:t>taxes</w:t>
      </w:r>
      <w:r w:rsidRPr="00195D33">
        <w:rPr>
          <w:rStyle w:val="StyleUnderline"/>
        </w:rPr>
        <w:t xml:space="preserve"> and </w:t>
      </w:r>
      <w:r w:rsidRPr="003756C8">
        <w:rPr>
          <w:rStyle w:val="Emphasis"/>
        </w:rPr>
        <w:t>benefits</w:t>
      </w:r>
      <w:r w:rsidRPr="00DA20C9">
        <w:rPr>
          <w:sz w:val="16"/>
        </w:rPr>
        <w:t xml:space="preserve"> currently included in the CEQ Assessments, </w:t>
      </w:r>
      <w:r w:rsidRPr="003756C8">
        <w:rPr>
          <w:rStyle w:val="StyleUnderline"/>
          <w:highlight w:val="cyan"/>
        </w:rPr>
        <w:t>the state</w:t>
      </w:r>
      <w:r w:rsidRPr="00DA20C9">
        <w:rPr>
          <w:sz w:val="16"/>
        </w:rPr>
        <w:t xml:space="preserve">, or course, </w:t>
      </w:r>
      <w:r w:rsidRPr="003756C8">
        <w:rPr>
          <w:rStyle w:val="StyleUnderline"/>
          <w:highlight w:val="cyan"/>
        </w:rPr>
        <w:t>also spends on</w:t>
      </w:r>
      <w:r w:rsidRPr="00195D33">
        <w:rPr>
          <w:rStyle w:val="StyleUnderline"/>
        </w:rPr>
        <w:t xml:space="preserve"> </w:t>
      </w:r>
      <w:r w:rsidRPr="003756C8">
        <w:rPr>
          <w:rStyle w:val="Emphasis"/>
        </w:rPr>
        <w:t xml:space="preserve">public </w:t>
      </w:r>
      <w:r w:rsidRPr="003756C8">
        <w:rPr>
          <w:rStyle w:val="Emphasis"/>
          <w:highlight w:val="cyan"/>
        </w:rPr>
        <w:t>goods</w:t>
      </w:r>
      <w:r w:rsidRPr="00DA20C9">
        <w:rPr>
          <w:sz w:val="16"/>
        </w:rPr>
        <w:t xml:space="preserve">, </w:t>
      </w:r>
      <w:r w:rsidRPr="00195D33">
        <w:rPr>
          <w:rStyle w:val="StyleUnderline"/>
        </w:rPr>
        <w:t xml:space="preserve">and collects </w:t>
      </w:r>
      <w:r w:rsidRPr="003756C8">
        <w:rPr>
          <w:rStyle w:val="Emphasis"/>
        </w:rPr>
        <w:t>revenues</w:t>
      </w:r>
      <w:r w:rsidRPr="00195D33">
        <w:rPr>
          <w:rStyle w:val="StyleUnderline"/>
        </w:rPr>
        <w:t xml:space="preserve"> from </w:t>
      </w:r>
      <w:r w:rsidRPr="003756C8">
        <w:rPr>
          <w:rStyle w:val="StyleUnderline"/>
          <w:highlight w:val="cyan"/>
        </w:rPr>
        <w:t>and</w:t>
      </w:r>
      <w:r w:rsidRPr="00195D33">
        <w:rPr>
          <w:rStyle w:val="StyleUnderline"/>
        </w:rPr>
        <w:t xml:space="preserve"> spends on </w:t>
      </w:r>
      <w:r w:rsidRPr="003756C8">
        <w:rPr>
          <w:rStyle w:val="Emphasis"/>
          <w:highlight w:val="cyan"/>
        </w:rPr>
        <w:t>subsidies</w:t>
      </w:r>
      <w:r w:rsidRPr="003756C8">
        <w:rPr>
          <w:rStyle w:val="StyleUnderline"/>
          <w:highlight w:val="cyan"/>
        </w:rPr>
        <w:t xml:space="preserve"> that benefit </w:t>
      </w:r>
      <w:r w:rsidRPr="003756C8">
        <w:rPr>
          <w:rStyle w:val="Emphasis"/>
          <w:highlight w:val="cyan"/>
        </w:rPr>
        <w:t>corporations</w:t>
      </w:r>
      <w:r w:rsidRPr="00195D33">
        <w:rPr>
          <w:rStyle w:val="StyleUnderline"/>
        </w:rPr>
        <w:t xml:space="preserve"> as well</w:t>
      </w:r>
      <w:r w:rsidRPr="00DA20C9">
        <w:rPr>
          <w:sz w:val="16"/>
        </w:rPr>
        <w:t xml:space="preserve">. While </w:t>
      </w:r>
      <w:r w:rsidRPr="00195D33">
        <w:rPr>
          <w:rStyle w:val="StyleUnderline"/>
        </w:rPr>
        <w:t xml:space="preserve">spending on </w:t>
      </w:r>
      <w:r w:rsidRPr="003756C8">
        <w:rPr>
          <w:rStyle w:val="Emphasis"/>
        </w:rPr>
        <w:t>public goods</w:t>
      </w:r>
      <w:r w:rsidRPr="00DA20C9">
        <w:rPr>
          <w:sz w:val="16"/>
        </w:rPr>
        <w:t xml:space="preserve"> </w:t>
      </w:r>
      <w:r w:rsidRPr="00195D33">
        <w:rPr>
          <w:rStyle w:val="StyleUnderline"/>
        </w:rPr>
        <w:t xml:space="preserve">and </w:t>
      </w:r>
      <w:r w:rsidRPr="003756C8">
        <w:rPr>
          <w:rStyle w:val="Emphasis"/>
          <w:highlight w:val="cyan"/>
        </w:rPr>
        <w:t>taxing</w:t>
      </w:r>
      <w:r w:rsidRPr="003756C8">
        <w:rPr>
          <w:rStyle w:val="StyleUnderline"/>
          <w:highlight w:val="cyan"/>
        </w:rPr>
        <w:t xml:space="preserve"> and </w:t>
      </w:r>
      <w:r w:rsidRPr="003756C8">
        <w:rPr>
          <w:rStyle w:val="Emphasis"/>
          <w:highlight w:val="cyan"/>
        </w:rPr>
        <w:t>subsidizing</w:t>
      </w:r>
      <w:r w:rsidRPr="003756C8">
        <w:rPr>
          <w:rStyle w:val="StyleUnderline"/>
          <w:highlight w:val="cyan"/>
        </w:rPr>
        <w:t xml:space="preserve"> corporations</w:t>
      </w:r>
      <w:r w:rsidRPr="003756C8">
        <w:rPr>
          <w:sz w:val="16"/>
          <w:highlight w:val="cyan"/>
        </w:rPr>
        <w:t xml:space="preserve"> </w:t>
      </w:r>
      <w:r w:rsidRPr="003756C8">
        <w:rPr>
          <w:rStyle w:val="StyleUnderline"/>
          <w:highlight w:val="cyan"/>
        </w:rPr>
        <w:t xml:space="preserve">also have </w:t>
      </w:r>
      <w:r w:rsidRPr="003756C8">
        <w:rPr>
          <w:rStyle w:val="Emphasis"/>
          <w:highlight w:val="cyan"/>
        </w:rPr>
        <w:t>redistributive effects</w:t>
      </w:r>
      <w:r w:rsidRPr="00DA20C9">
        <w:rPr>
          <w:sz w:val="16"/>
        </w:rPr>
        <w:t>, these forms of revenue collection and spending are not considered in the CEQ Assessment tool (at least, not for the moment).</w:t>
      </w:r>
    </w:p>
    <w:p w14:paraId="74965A8F" w14:textId="77777777" w:rsidR="00BF056F" w:rsidRDefault="00BF056F" w:rsidP="00BF056F">
      <w:pPr>
        <w:pStyle w:val="Heading3"/>
      </w:pPr>
      <w:r>
        <w:t>FR---AT: Cash Benefits Only/Excludes In-Kind---AT: Investopedia---2AC</w:t>
      </w:r>
    </w:p>
    <w:p w14:paraId="471D0D1F" w14:textId="77777777" w:rsidR="00BF056F" w:rsidRPr="00F46022" w:rsidRDefault="00BF056F" w:rsidP="00BF056F">
      <w:pPr>
        <w:pStyle w:val="Heading4"/>
      </w:pPr>
      <w:r>
        <w:t>Their card concludes education and job training are transfers---we read green</w:t>
      </w:r>
    </w:p>
    <w:p w14:paraId="408D2AC4" w14:textId="77777777" w:rsidR="00BF056F" w:rsidRDefault="00BF056F" w:rsidP="00BF056F">
      <w:r w:rsidRPr="00DF0BAD">
        <w:rPr>
          <w:rStyle w:val="Style13ptBold"/>
        </w:rPr>
        <w:t>Investopedia ’21</w:t>
      </w:r>
      <w:r>
        <w:t xml:space="preserve"> [Troy Segal; September 15; reviewed by Charles Potters, and fact checked by Katrina Munichiello; “Transfer Payment: Definition, Types of Transfers, and Examples,” https://www.investopedia.com/terms/t/transferpayment.asp]</w:t>
      </w:r>
    </w:p>
    <w:p w14:paraId="02AE6624" w14:textId="77777777" w:rsidR="00BF056F" w:rsidRPr="00F46022" w:rsidRDefault="00BF056F" w:rsidP="00BF056F">
      <w:pPr>
        <w:rPr>
          <w:b/>
          <w:bCs/>
        </w:rPr>
      </w:pPr>
      <w:r>
        <w:t>&lt;&lt;&lt;</w:t>
      </w:r>
      <w:r>
        <w:rPr>
          <w:b/>
          <w:bCs/>
        </w:rPr>
        <w:t>Their card&gt;&gt;&gt;</w:t>
      </w:r>
    </w:p>
    <w:p w14:paraId="77912ABF" w14:textId="77777777" w:rsidR="00BF056F" w:rsidRPr="00F46022" w:rsidRDefault="00BF056F" w:rsidP="00BF056F">
      <w:pPr>
        <w:rPr>
          <w:sz w:val="8"/>
          <w:szCs w:val="8"/>
        </w:rPr>
      </w:pPr>
      <w:r w:rsidRPr="00F46022">
        <w:rPr>
          <w:sz w:val="8"/>
          <w:szCs w:val="8"/>
        </w:rPr>
        <w:t>What Is a Transfer Payment?</w:t>
      </w:r>
    </w:p>
    <w:p w14:paraId="1721E005" w14:textId="77777777" w:rsidR="00BF056F" w:rsidRPr="00F46022" w:rsidRDefault="00BF056F" w:rsidP="00BF056F">
      <w:pPr>
        <w:rPr>
          <w:sz w:val="8"/>
          <w:szCs w:val="8"/>
        </w:rPr>
      </w:pPr>
      <w:r w:rsidRPr="00F46022">
        <w:rPr>
          <w:rStyle w:val="StyleUnderline"/>
          <w:sz w:val="8"/>
          <w:szCs w:val="8"/>
        </w:rPr>
        <w:t>A transfer payment is a one-way payment to a person or organization</w:t>
      </w:r>
      <w:r w:rsidRPr="00F46022">
        <w:rPr>
          <w:sz w:val="8"/>
          <w:szCs w:val="8"/>
        </w:rPr>
        <w:t xml:space="preserve"> which has given or exchanged no goods or services for it. This contrasts with a simple "payment," which in economics refers to a transfer of money in exchange for a product or service.</w:t>
      </w:r>
    </w:p>
    <w:p w14:paraId="099BE953" w14:textId="77777777" w:rsidR="00BF056F" w:rsidRPr="00532803" w:rsidRDefault="00BF056F" w:rsidP="00BF056F">
      <w:pPr>
        <w:rPr>
          <w:sz w:val="8"/>
          <w:szCs w:val="8"/>
        </w:rPr>
      </w:pPr>
      <w:r w:rsidRPr="00F46022">
        <w:rPr>
          <w:sz w:val="8"/>
          <w:szCs w:val="8"/>
        </w:rPr>
        <w:t xml:space="preserve">Generally, </w:t>
      </w:r>
      <w:r w:rsidRPr="00532803">
        <w:rPr>
          <w:rStyle w:val="StyleUnderline"/>
          <w:sz w:val="8"/>
          <w:szCs w:val="8"/>
        </w:rPr>
        <w:t>the phrase</w:t>
      </w:r>
      <w:r w:rsidRPr="00532803">
        <w:rPr>
          <w:sz w:val="8"/>
          <w:szCs w:val="8"/>
        </w:rPr>
        <w:t xml:space="preserve"> "</w:t>
      </w:r>
      <w:r w:rsidRPr="00532803">
        <w:rPr>
          <w:rStyle w:val="Emphasis"/>
        </w:rPr>
        <w:t>transfer payment</w:t>
      </w:r>
      <w:r w:rsidRPr="00532803">
        <w:rPr>
          <w:sz w:val="8"/>
          <w:szCs w:val="8"/>
        </w:rPr>
        <w:t xml:space="preserve">" </w:t>
      </w:r>
      <w:r w:rsidRPr="00532803">
        <w:rPr>
          <w:rStyle w:val="StyleUnderline"/>
          <w:sz w:val="8"/>
          <w:szCs w:val="8"/>
        </w:rPr>
        <w:t>is used to describe government payments to individuals through social</w:t>
      </w:r>
      <w:r w:rsidRPr="00532803">
        <w:rPr>
          <w:sz w:val="8"/>
          <w:szCs w:val="8"/>
        </w:rPr>
        <w:t xml:space="preserve"> </w:t>
      </w:r>
      <w:r w:rsidRPr="00532803">
        <w:rPr>
          <w:rStyle w:val="StyleUnderline"/>
          <w:sz w:val="8"/>
          <w:szCs w:val="8"/>
        </w:rPr>
        <w:t>programs such as</w:t>
      </w:r>
      <w:r w:rsidRPr="00532803">
        <w:rPr>
          <w:sz w:val="8"/>
          <w:szCs w:val="8"/>
        </w:rPr>
        <w:t xml:space="preserve"> </w:t>
      </w:r>
      <w:r w:rsidRPr="00532803">
        <w:rPr>
          <w:rStyle w:val="StyleUnderline"/>
          <w:sz w:val="8"/>
          <w:szCs w:val="8"/>
        </w:rPr>
        <w:t>welfare</w:t>
      </w:r>
      <w:r w:rsidRPr="00532803">
        <w:rPr>
          <w:sz w:val="8"/>
          <w:szCs w:val="8"/>
        </w:rPr>
        <w:t xml:space="preserve">, </w:t>
      </w:r>
      <w:r w:rsidRPr="00532803">
        <w:rPr>
          <w:rStyle w:val="StyleUnderline"/>
          <w:sz w:val="8"/>
          <w:szCs w:val="8"/>
        </w:rPr>
        <w:t>student grants, and</w:t>
      </w:r>
      <w:r w:rsidRPr="00532803">
        <w:rPr>
          <w:sz w:val="8"/>
          <w:szCs w:val="8"/>
        </w:rPr>
        <w:t xml:space="preserve"> even </w:t>
      </w:r>
      <w:r w:rsidRPr="00532803">
        <w:rPr>
          <w:rStyle w:val="Emphasis"/>
        </w:rPr>
        <w:t>Social Security</w:t>
      </w:r>
      <w:r w:rsidRPr="00532803">
        <w:rPr>
          <w:sz w:val="8"/>
          <w:szCs w:val="8"/>
        </w:rPr>
        <w:t xml:space="preserve">. However, government payments to corporations—including unconditional </w:t>
      </w:r>
      <w:r w:rsidRPr="00532803">
        <w:rPr>
          <w:rStyle w:val="StyleUnderline"/>
          <w:sz w:val="8"/>
          <w:szCs w:val="8"/>
        </w:rPr>
        <w:t>bailouts and subsidies</w:t>
      </w:r>
      <w:r w:rsidRPr="00532803">
        <w:rPr>
          <w:sz w:val="8"/>
          <w:szCs w:val="8"/>
        </w:rPr>
        <w:t>—</w:t>
      </w:r>
      <w:r w:rsidRPr="00532803">
        <w:rPr>
          <w:rStyle w:val="StyleUnderline"/>
          <w:sz w:val="8"/>
          <w:szCs w:val="8"/>
        </w:rPr>
        <w:t>are not</w:t>
      </w:r>
      <w:r w:rsidRPr="00532803">
        <w:rPr>
          <w:sz w:val="8"/>
          <w:szCs w:val="8"/>
        </w:rPr>
        <w:t xml:space="preserve"> commonly described as </w:t>
      </w:r>
      <w:r w:rsidRPr="00532803">
        <w:rPr>
          <w:rStyle w:val="StyleUnderline"/>
          <w:sz w:val="8"/>
          <w:szCs w:val="8"/>
        </w:rPr>
        <w:t>transfer</w:t>
      </w:r>
      <w:r w:rsidRPr="00532803">
        <w:rPr>
          <w:sz w:val="8"/>
          <w:szCs w:val="8"/>
        </w:rPr>
        <w:t xml:space="preserve"> payment</w:t>
      </w:r>
      <w:r w:rsidRPr="00532803">
        <w:rPr>
          <w:rStyle w:val="StyleUnderline"/>
          <w:sz w:val="8"/>
          <w:szCs w:val="8"/>
        </w:rPr>
        <w:t>s</w:t>
      </w:r>
      <w:r w:rsidRPr="00532803">
        <w:rPr>
          <w:sz w:val="8"/>
          <w:szCs w:val="8"/>
        </w:rPr>
        <w:t>.</w:t>
      </w:r>
    </w:p>
    <w:p w14:paraId="3D52CFE6" w14:textId="77777777" w:rsidR="00BF056F" w:rsidRPr="00532803" w:rsidRDefault="00BF056F" w:rsidP="00BF056F">
      <w:pPr>
        <w:rPr>
          <w:sz w:val="8"/>
          <w:szCs w:val="8"/>
        </w:rPr>
      </w:pPr>
      <w:r w:rsidRPr="00532803">
        <w:rPr>
          <w:sz w:val="8"/>
          <w:szCs w:val="8"/>
        </w:rPr>
        <w:t>KEY TAKEAWAYS</w:t>
      </w:r>
    </w:p>
    <w:p w14:paraId="2CFE6D9E" w14:textId="77777777" w:rsidR="00BF056F" w:rsidRPr="00532803" w:rsidRDefault="00BF056F" w:rsidP="00BF056F">
      <w:pPr>
        <w:rPr>
          <w:rStyle w:val="StyleUnderline"/>
          <w:sz w:val="8"/>
          <w:szCs w:val="8"/>
        </w:rPr>
      </w:pPr>
      <w:r w:rsidRPr="00532803">
        <w:rPr>
          <w:rStyle w:val="StyleUnderline"/>
          <w:sz w:val="8"/>
          <w:szCs w:val="8"/>
        </w:rPr>
        <w:t xml:space="preserve">A </w:t>
      </w:r>
      <w:r w:rsidRPr="00532803">
        <w:rPr>
          <w:rStyle w:val="Emphasis"/>
        </w:rPr>
        <w:t>transfer payment</w:t>
      </w:r>
      <w:r w:rsidRPr="00532803">
        <w:rPr>
          <w:rStyle w:val="StyleUnderline"/>
          <w:sz w:val="8"/>
          <w:szCs w:val="8"/>
        </w:rPr>
        <w:t xml:space="preserve"> is a </w:t>
      </w:r>
      <w:r w:rsidRPr="00532803">
        <w:rPr>
          <w:rStyle w:val="Emphasis"/>
        </w:rPr>
        <w:t>payment of money</w:t>
      </w:r>
      <w:r w:rsidRPr="00532803">
        <w:rPr>
          <w:sz w:val="8"/>
          <w:szCs w:val="8"/>
        </w:rPr>
        <w:t xml:space="preserve"> </w:t>
      </w:r>
      <w:r w:rsidRPr="00532803">
        <w:rPr>
          <w:rStyle w:val="StyleUnderline"/>
          <w:sz w:val="8"/>
          <w:szCs w:val="8"/>
        </w:rPr>
        <w:t xml:space="preserve">for which there are </w:t>
      </w:r>
      <w:r w:rsidRPr="00532803">
        <w:rPr>
          <w:rStyle w:val="Emphasis"/>
        </w:rPr>
        <w:t>no goods or services exchanged</w:t>
      </w:r>
      <w:r w:rsidRPr="00532803">
        <w:rPr>
          <w:rStyle w:val="StyleUnderline"/>
          <w:sz w:val="8"/>
          <w:szCs w:val="8"/>
        </w:rPr>
        <w:t>.</w:t>
      </w:r>
    </w:p>
    <w:p w14:paraId="37C00FAE" w14:textId="77777777" w:rsidR="00BF056F" w:rsidRPr="00532803" w:rsidRDefault="00BF056F" w:rsidP="00BF056F">
      <w:pPr>
        <w:rPr>
          <w:sz w:val="8"/>
          <w:szCs w:val="8"/>
        </w:rPr>
      </w:pPr>
      <w:r w:rsidRPr="00532803">
        <w:rPr>
          <w:rStyle w:val="StyleUnderline"/>
          <w:sz w:val="8"/>
          <w:szCs w:val="8"/>
        </w:rPr>
        <w:t>Transfer payments commonly refer to efforts by</w:t>
      </w:r>
      <w:r w:rsidRPr="00532803">
        <w:rPr>
          <w:sz w:val="8"/>
          <w:szCs w:val="8"/>
        </w:rPr>
        <w:t xml:space="preserve"> local, state, and federal </w:t>
      </w:r>
      <w:r w:rsidRPr="00532803">
        <w:rPr>
          <w:rStyle w:val="StyleUnderline"/>
          <w:sz w:val="8"/>
          <w:szCs w:val="8"/>
        </w:rPr>
        <w:t xml:space="preserve">governments to </w:t>
      </w:r>
      <w:r w:rsidRPr="00532803">
        <w:rPr>
          <w:rStyle w:val="Emphasis"/>
        </w:rPr>
        <w:t>redistribute</w:t>
      </w:r>
      <w:r w:rsidRPr="00532803">
        <w:rPr>
          <w:rStyle w:val="StyleUnderline"/>
          <w:sz w:val="8"/>
          <w:szCs w:val="8"/>
        </w:rPr>
        <w:t xml:space="preserve"> money</w:t>
      </w:r>
      <w:r w:rsidRPr="00532803">
        <w:rPr>
          <w:sz w:val="8"/>
          <w:szCs w:val="8"/>
        </w:rPr>
        <w:t xml:space="preserve"> to </w:t>
      </w:r>
      <w:r w:rsidRPr="00532803">
        <w:rPr>
          <w:rStyle w:val="StyleUnderline"/>
          <w:sz w:val="8"/>
          <w:szCs w:val="8"/>
        </w:rPr>
        <w:t>those in need.</w:t>
      </w:r>
    </w:p>
    <w:p w14:paraId="5E265269" w14:textId="77777777" w:rsidR="00BF056F" w:rsidRPr="00532803" w:rsidRDefault="00BF056F" w:rsidP="00BF056F">
      <w:pPr>
        <w:rPr>
          <w:rStyle w:val="StyleUnderline"/>
          <w:sz w:val="8"/>
          <w:szCs w:val="8"/>
        </w:rPr>
      </w:pPr>
      <w:r w:rsidRPr="00532803">
        <w:rPr>
          <w:sz w:val="8"/>
          <w:szCs w:val="8"/>
        </w:rPr>
        <w:t xml:space="preserve">In the U.S., </w:t>
      </w:r>
      <w:r w:rsidRPr="00532803">
        <w:rPr>
          <w:rStyle w:val="Emphasis"/>
        </w:rPr>
        <w:t>Social Security</w:t>
      </w:r>
      <w:r w:rsidRPr="00532803">
        <w:rPr>
          <w:sz w:val="8"/>
          <w:szCs w:val="8"/>
        </w:rPr>
        <w:t xml:space="preserve"> </w:t>
      </w:r>
      <w:r w:rsidRPr="00532803">
        <w:rPr>
          <w:rStyle w:val="StyleUnderline"/>
          <w:sz w:val="8"/>
          <w:szCs w:val="8"/>
        </w:rPr>
        <w:t>and unemployment insurance are common types of transfer payments.</w:t>
      </w:r>
    </w:p>
    <w:p w14:paraId="7F347BEE" w14:textId="77777777" w:rsidR="00BF056F" w:rsidRPr="00532803" w:rsidRDefault="00BF056F" w:rsidP="00BF056F">
      <w:pPr>
        <w:rPr>
          <w:rStyle w:val="StyleUnderline"/>
          <w:sz w:val="8"/>
          <w:szCs w:val="8"/>
        </w:rPr>
      </w:pPr>
      <w:r w:rsidRPr="00532803">
        <w:rPr>
          <w:sz w:val="8"/>
          <w:szCs w:val="8"/>
        </w:rPr>
        <w:t xml:space="preserve">Corporate bailouts and </w:t>
      </w:r>
      <w:r w:rsidRPr="00532803">
        <w:rPr>
          <w:rStyle w:val="StyleUnderline"/>
          <w:sz w:val="8"/>
          <w:szCs w:val="8"/>
        </w:rPr>
        <w:t>subsidies are not commonly referred to as transfer payments.</w:t>
      </w:r>
    </w:p>
    <w:p w14:paraId="1B8347FC" w14:textId="77777777" w:rsidR="00BF056F" w:rsidRPr="00532803" w:rsidRDefault="00BF056F" w:rsidP="00BF056F">
      <w:pPr>
        <w:rPr>
          <w:sz w:val="8"/>
          <w:szCs w:val="8"/>
        </w:rPr>
      </w:pPr>
      <w:r w:rsidRPr="00532803">
        <w:rPr>
          <w:sz w:val="8"/>
          <w:szCs w:val="8"/>
        </w:rPr>
        <w:t>Understanding Transfer Payments</w:t>
      </w:r>
    </w:p>
    <w:p w14:paraId="166D3F07" w14:textId="77777777" w:rsidR="00BF056F" w:rsidRPr="00532803" w:rsidRDefault="00BF056F" w:rsidP="00BF056F">
      <w:pPr>
        <w:rPr>
          <w:sz w:val="8"/>
          <w:szCs w:val="8"/>
        </w:rPr>
      </w:pPr>
      <w:r w:rsidRPr="00532803">
        <w:rPr>
          <w:sz w:val="8"/>
          <w:szCs w:val="8"/>
        </w:rPr>
        <w:t xml:space="preserve">In the U.S., </w:t>
      </w:r>
      <w:r w:rsidRPr="00532803">
        <w:rPr>
          <w:rStyle w:val="StyleUnderline"/>
          <w:sz w:val="8"/>
          <w:szCs w:val="8"/>
        </w:rPr>
        <w:t>transfer payments usually refer to payments made to individuals by the federal government through various social programs.</w:t>
      </w:r>
      <w:r w:rsidRPr="00532803">
        <w:rPr>
          <w:sz w:val="8"/>
          <w:szCs w:val="8"/>
        </w:rPr>
        <w:t xml:space="preserve"> </w:t>
      </w:r>
      <w:r w:rsidRPr="00532803">
        <w:rPr>
          <w:rStyle w:val="StyleUnderline"/>
          <w:sz w:val="8"/>
          <w:szCs w:val="8"/>
        </w:rPr>
        <w:t xml:space="preserve">These payments are considered a </w:t>
      </w:r>
      <w:r w:rsidRPr="00532803">
        <w:rPr>
          <w:rStyle w:val="Emphasis"/>
        </w:rPr>
        <w:t>redistribution of wealth</w:t>
      </w:r>
      <w:r w:rsidRPr="00532803">
        <w:rPr>
          <w:sz w:val="8"/>
          <w:szCs w:val="8"/>
        </w:rPr>
        <w:t xml:space="preserve"> </w:t>
      </w:r>
      <w:r w:rsidRPr="00532803">
        <w:rPr>
          <w:rStyle w:val="StyleUnderline"/>
          <w:sz w:val="8"/>
          <w:szCs w:val="8"/>
        </w:rPr>
        <w:t>from the well-compensated to the poorly compensated</w:t>
      </w:r>
      <w:r w:rsidRPr="00532803">
        <w:rPr>
          <w:sz w:val="8"/>
          <w:szCs w:val="8"/>
        </w:rPr>
        <w:t>. They are made both for humanitarian reasons and, at times of economic distress, to help stimulate the economy by putting more money into people's hands.</w:t>
      </w:r>
    </w:p>
    <w:p w14:paraId="7817B705" w14:textId="77777777" w:rsidR="00BF056F" w:rsidRPr="00532803" w:rsidRDefault="00BF056F" w:rsidP="00BF056F">
      <w:pPr>
        <w:rPr>
          <w:sz w:val="8"/>
          <w:szCs w:val="8"/>
        </w:rPr>
      </w:pPr>
      <w:r w:rsidRPr="00532803">
        <w:rPr>
          <w:sz w:val="8"/>
          <w:szCs w:val="8"/>
        </w:rPr>
        <w:t>Types of Transfer Payments</w:t>
      </w:r>
    </w:p>
    <w:p w14:paraId="40D545F5" w14:textId="77777777" w:rsidR="00BF056F" w:rsidRPr="00F46022" w:rsidRDefault="00BF056F" w:rsidP="00BF056F">
      <w:pPr>
        <w:rPr>
          <w:rStyle w:val="StyleUnderline"/>
          <w:sz w:val="8"/>
          <w:szCs w:val="8"/>
        </w:rPr>
      </w:pPr>
      <w:r w:rsidRPr="00532803">
        <w:rPr>
          <w:rStyle w:val="StyleUnderline"/>
          <w:sz w:val="8"/>
          <w:szCs w:val="8"/>
        </w:rPr>
        <w:t>The most well-known form of transfer payment is likely Social Security payments</w:t>
      </w:r>
      <w:r w:rsidRPr="00532803">
        <w:rPr>
          <w:sz w:val="8"/>
          <w:szCs w:val="8"/>
        </w:rPr>
        <w:t>, whether for retirement or disability. These are considered transfer payments even though most</w:t>
      </w:r>
      <w:r w:rsidRPr="00F46022">
        <w:rPr>
          <w:sz w:val="8"/>
          <w:szCs w:val="8"/>
        </w:rPr>
        <w:t xml:space="preserve"> recipients have paid into the system during their working lives. Similarly, </w:t>
      </w:r>
      <w:r w:rsidRPr="00F46022">
        <w:rPr>
          <w:rStyle w:val="StyleUnderline"/>
          <w:sz w:val="8"/>
          <w:szCs w:val="8"/>
        </w:rPr>
        <w:t>unemployment payments are also considered transfer payments.</w:t>
      </w:r>
    </w:p>
    <w:p w14:paraId="50E9ADAE" w14:textId="77777777" w:rsidR="00BF056F" w:rsidRPr="00F46022" w:rsidRDefault="00BF056F" w:rsidP="00BF056F">
      <w:pPr>
        <w:rPr>
          <w:sz w:val="8"/>
          <w:szCs w:val="8"/>
        </w:rPr>
      </w:pPr>
      <w:r w:rsidRPr="00F46022">
        <w:rPr>
          <w:sz w:val="8"/>
          <w:szCs w:val="8"/>
        </w:rPr>
        <w:t>There are many other types of transfer payments. They can be made from one person to another or even from an individual to an organization. These can include individual donations to charities or non-profit organizations, or even a simple cash gift from one person to another.</w:t>
      </w:r>
    </w:p>
    <w:p w14:paraId="2FB8D8B5" w14:textId="77777777" w:rsidR="00BF056F" w:rsidRPr="00F46022" w:rsidRDefault="00BF056F" w:rsidP="00BF056F">
      <w:pPr>
        <w:rPr>
          <w:b/>
          <w:bCs/>
        </w:rPr>
      </w:pPr>
      <w:r>
        <w:rPr>
          <w:b/>
          <w:bCs/>
        </w:rPr>
        <w:t>&lt;&lt;&lt;Their card ends&gt;&gt;&gt;</w:t>
      </w:r>
    </w:p>
    <w:p w14:paraId="615E7231" w14:textId="77777777" w:rsidR="00BF056F" w:rsidRDefault="00BF056F" w:rsidP="00BF056F">
      <w:r w:rsidRPr="003756C8">
        <w:rPr>
          <w:rStyle w:val="StyleUnderline"/>
          <w:highlight w:val="cyan"/>
        </w:rPr>
        <w:t>Subsidies for education and training are also</w:t>
      </w:r>
      <w:r w:rsidRPr="00F57ECF">
        <w:rPr>
          <w:rStyle w:val="StyleUnderline"/>
        </w:rPr>
        <w:t xml:space="preserve"> considered </w:t>
      </w:r>
      <w:r w:rsidRPr="003756C8">
        <w:rPr>
          <w:rStyle w:val="StyleUnderline"/>
          <w:highlight w:val="cyan"/>
        </w:rPr>
        <w:t>a</w:t>
      </w:r>
      <w:r w:rsidRPr="00F57ECF">
        <w:rPr>
          <w:rStyle w:val="StyleUnderline"/>
        </w:rPr>
        <w:t xml:space="preserve"> type of government </w:t>
      </w:r>
      <w:r w:rsidRPr="003756C8">
        <w:rPr>
          <w:rStyle w:val="Emphasis"/>
          <w:highlight w:val="cyan"/>
        </w:rPr>
        <w:t>transfer</w:t>
      </w:r>
      <w:r w:rsidRPr="00F57ECF">
        <w:rPr>
          <w:rStyle w:val="StyleUnderline"/>
        </w:rPr>
        <w:t xml:space="preserve"> payment</w:t>
      </w:r>
      <w:r>
        <w:t xml:space="preserve">. </w:t>
      </w:r>
      <w:r w:rsidRPr="00D000B6">
        <w:rPr>
          <w:rStyle w:val="StyleUnderline"/>
        </w:rPr>
        <w:t>This includes transfers to companies or labor groups that provide educational services or operate apprenticeship programs</w:t>
      </w:r>
      <w:r>
        <w:t>.</w:t>
      </w:r>
    </w:p>
    <w:p w14:paraId="7F4FA4DA" w14:textId="77777777" w:rsidR="00BF056F" w:rsidRPr="00F46022" w:rsidRDefault="00BF056F" w:rsidP="00BF056F"/>
    <w:p w14:paraId="2D744458" w14:textId="77777777" w:rsidR="00BF056F" w:rsidRPr="00477AD8" w:rsidRDefault="00BF056F" w:rsidP="00BF056F"/>
    <w:p w14:paraId="606EB544" w14:textId="77777777" w:rsidR="00BF056F" w:rsidRDefault="00BF056F" w:rsidP="00BF056F">
      <w:pPr>
        <w:rPr>
          <w:rFonts w:asciiTheme="minorHAnsi" w:hAnsiTheme="minorHAnsi" w:cstheme="minorBidi"/>
        </w:rPr>
      </w:pPr>
    </w:p>
    <w:p w14:paraId="122CCE9E" w14:textId="77777777" w:rsidR="00BF056F" w:rsidRDefault="00BF056F" w:rsidP="00BF056F">
      <w:pPr>
        <w:pStyle w:val="Heading3"/>
      </w:pPr>
      <w:r>
        <w:t>FR---AT: Excludes Intergov---2AC</w:t>
      </w:r>
    </w:p>
    <w:p w14:paraId="5BFF3FDD" w14:textId="77777777" w:rsidR="00BF056F" w:rsidRDefault="00BF056F" w:rsidP="00BF056F">
      <w:pPr>
        <w:pStyle w:val="Heading4"/>
      </w:pPr>
      <w:r>
        <w:t xml:space="preserve">Intergovernmental transfers based on states’ tax capacity, economic activity, or the average income of residents are an example of ‘horizontal fiscal redistribution. </w:t>
      </w:r>
    </w:p>
    <w:p w14:paraId="6A41F187" w14:textId="77777777" w:rsidR="00BF056F" w:rsidRPr="00482883" w:rsidRDefault="00BF056F" w:rsidP="00BF056F">
      <w:r>
        <w:t xml:space="preserve">Richard B. </w:t>
      </w:r>
      <w:r w:rsidRPr="00482883">
        <w:rPr>
          <w:rStyle w:val="Style13ptBold"/>
        </w:rPr>
        <w:t>Stewart 85</w:t>
      </w:r>
      <w:r>
        <w:t>, Byrne Professor of Administrative Law, Harvard University, “Federalism and Rights,” 19 Ga. L. Rev. 917, Summer 1985, Lexis</w:t>
      </w:r>
    </w:p>
    <w:p w14:paraId="7EDBA5A0" w14:textId="77777777" w:rsidR="00BF056F" w:rsidRPr="008B6B40" w:rsidRDefault="00BF056F" w:rsidP="00BF056F">
      <w:pPr>
        <w:rPr>
          <w:rStyle w:val="Emphasis"/>
        </w:rPr>
      </w:pPr>
      <w:r w:rsidRPr="008B6B40">
        <w:rPr>
          <w:sz w:val="16"/>
        </w:rPr>
        <w:t xml:space="preserve">F. </w:t>
      </w:r>
      <w:r w:rsidRPr="008B6B40">
        <w:rPr>
          <w:rStyle w:val="Emphasis"/>
        </w:rPr>
        <w:t>Horizontal Fiscal Redistribution</w:t>
      </w:r>
    </w:p>
    <w:p w14:paraId="4B6DE64F" w14:textId="77777777" w:rsidR="00BF056F" w:rsidRPr="008B6B40" w:rsidRDefault="00BF056F" w:rsidP="00BF056F">
      <w:pPr>
        <w:rPr>
          <w:sz w:val="16"/>
        </w:rPr>
      </w:pPr>
      <w:r w:rsidRPr="008B6B40">
        <w:rPr>
          <w:rStyle w:val="StyleUnderline"/>
        </w:rPr>
        <w:t xml:space="preserve">Horizontal fiscal redistribution -- a </w:t>
      </w:r>
      <w:r w:rsidRPr="008B6B40">
        <w:rPr>
          <w:rStyle w:val="Emphasis"/>
        </w:rPr>
        <w:t>federal</w:t>
      </w:r>
      <w:r w:rsidRPr="008B6B40">
        <w:rPr>
          <w:rStyle w:val="StyleUnderline"/>
        </w:rPr>
        <w:t xml:space="preserve"> system</w:t>
      </w:r>
      <w:r w:rsidRPr="008B6B40">
        <w:rPr>
          <w:sz w:val="16"/>
        </w:rPr>
        <w:t xml:space="preserve"> </w:t>
      </w:r>
      <w:r w:rsidRPr="008B6B40">
        <w:rPr>
          <w:rStyle w:val="StyleUnderline"/>
        </w:rPr>
        <w:t>of</w:t>
      </w:r>
      <w:r w:rsidRPr="008B6B40">
        <w:rPr>
          <w:sz w:val="16"/>
        </w:rPr>
        <w:t xml:space="preserve"> </w:t>
      </w:r>
      <w:r w:rsidRPr="008B6B40">
        <w:rPr>
          <w:rStyle w:val="Emphasis"/>
        </w:rPr>
        <w:t>wealth transfers</w:t>
      </w:r>
      <w:r w:rsidRPr="008B6B40">
        <w:rPr>
          <w:sz w:val="16"/>
        </w:rPr>
        <w:t xml:space="preserve"> </w:t>
      </w:r>
      <w:r w:rsidRPr="008B6B40">
        <w:rPr>
          <w:rStyle w:val="StyleUnderline"/>
        </w:rPr>
        <w:t>from</w:t>
      </w:r>
      <w:r w:rsidRPr="008B6B40">
        <w:rPr>
          <w:sz w:val="16"/>
        </w:rPr>
        <w:t xml:space="preserve"> </w:t>
      </w:r>
      <w:r w:rsidRPr="008B6B40">
        <w:rPr>
          <w:rStyle w:val="Emphasis"/>
        </w:rPr>
        <w:t>rich</w:t>
      </w:r>
      <w:r w:rsidRPr="008B6B40">
        <w:rPr>
          <w:sz w:val="16"/>
        </w:rPr>
        <w:t xml:space="preserve"> </w:t>
      </w:r>
      <w:r w:rsidRPr="008B6B40">
        <w:rPr>
          <w:rStyle w:val="StyleUnderline"/>
        </w:rPr>
        <w:t>to</w:t>
      </w:r>
      <w:r w:rsidRPr="008B6B40">
        <w:rPr>
          <w:sz w:val="16"/>
        </w:rPr>
        <w:t xml:space="preserve"> </w:t>
      </w:r>
      <w:r w:rsidRPr="008B6B40">
        <w:rPr>
          <w:rStyle w:val="Emphasis"/>
        </w:rPr>
        <w:t>poor</w:t>
      </w:r>
      <w:r w:rsidRPr="008B6B40">
        <w:rPr>
          <w:sz w:val="16"/>
        </w:rPr>
        <w:t xml:space="preserve"> states -- </w:t>
      </w:r>
      <w:r w:rsidRPr="008B6B40">
        <w:rPr>
          <w:rStyle w:val="StyleUnderline"/>
        </w:rPr>
        <w:t>would</w:t>
      </w:r>
      <w:r w:rsidRPr="008B6B40">
        <w:rPr>
          <w:sz w:val="16"/>
        </w:rPr>
        <w:t xml:space="preserve"> </w:t>
      </w:r>
      <w:r w:rsidRPr="008B6B40">
        <w:rPr>
          <w:rStyle w:val="Emphasis"/>
        </w:rPr>
        <w:t>restore decisional choice</w:t>
      </w:r>
      <w:r w:rsidRPr="008B6B40">
        <w:rPr>
          <w:sz w:val="16"/>
        </w:rPr>
        <w:t xml:space="preserve"> </w:t>
      </w:r>
      <w:r w:rsidRPr="008B6B40">
        <w:rPr>
          <w:rStyle w:val="StyleUnderline"/>
        </w:rPr>
        <w:t>to</w:t>
      </w:r>
      <w:r w:rsidRPr="008B6B40">
        <w:rPr>
          <w:sz w:val="16"/>
        </w:rPr>
        <w:t xml:space="preserve"> </w:t>
      </w:r>
      <w:r w:rsidRPr="008B6B40">
        <w:rPr>
          <w:rStyle w:val="Emphasis"/>
        </w:rPr>
        <w:t>states</w:t>
      </w:r>
      <w:r w:rsidRPr="008B6B40">
        <w:rPr>
          <w:sz w:val="16"/>
        </w:rPr>
        <w:t xml:space="preserve"> </w:t>
      </w:r>
      <w:r w:rsidRPr="008B6B40">
        <w:rPr>
          <w:rStyle w:val="StyleUnderline"/>
        </w:rPr>
        <w:t>and</w:t>
      </w:r>
      <w:r w:rsidRPr="008B6B40">
        <w:rPr>
          <w:sz w:val="16"/>
        </w:rPr>
        <w:t xml:space="preserve"> </w:t>
      </w:r>
      <w:r w:rsidRPr="008B6B40">
        <w:rPr>
          <w:rStyle w:val="Emphasis"/>
        </w:rPr>
        <w:t>localities</w:t>
      </w:r>
      <w:r w:rsidRPr="008B6B40">
        <w:rPr>
          <w:sz w:val="16"/>
        </w:rPr>
        <w:t xml:space="preserve"> </w:t>
      </w:r>
      <w:r w:rsidRPr="008B6B40">
        <w:rPr>
          <w:rStyle w:val="StyleUnderline"/>
        </w:rPr>
        <w:t xml:space="preserve">while </w:t>
      </w:r>
      <w:r w:rsidRPr="008B6B40">
        <w:rPr>
          <w:rStyle w:val="Emphasis"/>
        </w:rPr>
        <w:t>honoring national concerns</w:t>
      </w:r>
      <w:r w:rsidRPr="008B6B40">
        <w:rPr>
          <w:sz w:val="16"/>
        </w:rPr>
        <w:t xml:space="preserve"> </w:t>
      </w:r>
      <w:r w:rsidRPr="008B6B40">
        <w:rPr>
          <w:rStyle w:val="StyleUnderline"/>
        </w:rPr>
        <w:t xml:space="preserve">about </w:t>
      </w:r>
      <w:r w:rsidRPr="008B6B40">
        <w:rPr>
          <w:rStyle w:val="Emphasis"/>
        </w:rPr>
        <w:t>distributional equity</w:t>
      </w:r>
      <w:r w:rsidRPr="008B6B40">
        <w:rPr>
          <w:rStyle w:val="StyleUnderline"/>
        </w:rPr>
        <w:t>. Such a scheme would correct the structural problems in a decentralized system of social services through a "wholesale" strategy of income transfers among jurisdictions rather than a "retail" strategy of targeted federal grants and conditions.</w:t>
      </w:r>
      <w:r w:rsidRPr="008B6B40">
        <w:rPr>
          <w:sz w:val="16"/>
        </w:rPr>
        <w:t xml:space="preserve"> 197</w:t>
      </w:r>
    </w:p>
    <w:p w14:paraId="52292FDA" w14:textId="77777777" w:rsidR="00BF056F" w:rsidRPr="008B6B40" w:rsidRDefault="00BF056F" w:rsidP="00BF056F">
      <w:pPr>
        <w:rPr>
          <w:sz w:val="16"/>
        </w:rPr>
      </w:pPr>
      <w:r w:rsidRPr="008B6B40">
        <w:rPr>
          <w:rStyle w:val="StyleUnderline"/>
        </w:rPr>
        <w:t>The current</w:t>
      </w:r>
      <w:r w:rsidRPr="008B6B40">
        <w:rPr>
          <w:sz w:val="16"/>
        </w:rPr>
        <w:t xml:space="preserve"> </w:t>
      </w:r>
      <w:r w:rsidRPr="008B6B40">
        <w:rPr>
          <w:rStyle w:val="Emphasis"/>
        </w:rPr>
        <w:t>patchwork</w:t>
      </w:r>
      <w:r w:rsidRPr="008B6B40">
        <w:rPr>
          <w:sz w:val="16"/>
        </w:rPr>
        <w:t xml:space="preserve"> </w:t>
      </w:r>
      <w:r w:rsidRPr="008B6B40">
        <w:rPr>
          <w:rStyle w:val="StyleUnderline"/>
        </w:rPr>
        <w:t>of conditional grants and revenue sharing measures would be</w:t>
      </w:r>
      <w:r w:rsidRPr="008B6B40">
        <w:rPr>
          <w:sz w:val="16"/>
        </w:rPr>
        <w:t xml:space="preserve"> </w:t>
      </w:r>
      <w:r w:rsidRPr="008B6B40">
        <w:rPr>
          <w:rStyle w:val="Emphasis"/>
        </w:rPr>
        <w:t>replaced</w:t>
      </w:r>
      <w:r w:rsidRPr="008B6B40">
        <w:rPr>
          <w:sz w:val="16"/>
        </w:rPr>
        <w:t xml:space="preserve"> </w:t>
      </w:r>
      <w:r w:rsidRPr="008B6B40">
        <w:rPr>
          <w:rStyle w:val="StyleUnderline"/>
        </w:rPr>
        <w:t>by a</w:t>
      </w:r>
      <w:r w:rsidRPr="008B6B40">
        <w:rPr>
          <w:sz w:val="16"/>
        </w:rPr>
        <w:t xml:space="preserve"> </w:t>
      </w:r>
      <w:r w:rsidRPr="008B6B40">
        <w:rPr>
          <w:rStyle w:val="Emphasis"/>
        </w:rPr>
        <w:t>single system</w:t>
      </w:r>
      <w:r w:rsidRPr="008B6B40">
        <w:rPr>
          <w:sz w:val="16"/>
        </w:rPr>
        <w:t xml:space="preserve"> </w:t>
      </w:r>
      <w:r w:rsidRPr="008B6B40">
        <w:rPr>
          <w:rStyle w:val="StyleUnderline"/>
        </w:rPr>
        <w:t>of</w:t>
      </w:r>
      <w:r w:rsidRPr="008B6B40">
        <w:rPr>
          <w:sz w:val="16"/>
        </w:rPr>
        <w:t xml:space="preserve"> </w:t>
      </w:r>
      <w:r w:rsidRPr="008B6B40">
        <w:rPr>
          <w:rStyle w:val="Emphasis"/>
        </w:rPr>
        <w:t>grants</w:t>
      </w:r>
      <w:r w:rsidRPr="008B6B40">
        <w:rPr>
          <w:sz w:val="16"/>
        </w:rPr>
        <w:t xml:space="preserve"> </w:t>
      </w:r>
      <w:r w:rsidRPr="008B6B40">
        <w:rPr>
          <w:rStyle w:val="StyleUnderline"/>
        </w:rPr>
        <w:t>to states</w:t>
      </w:r>
      <w:r w:rsidRPr="008B6B40">
        <w:rPr>
          <w:sz w:val="16"/>
        </w:rPr>
        <w:t xml:space="preserve"> or localities (a) </w:t>
      </w:r>
      <w:r w:rsidRPr="008B6B40">
        <w:rPr>
          <w:rStyle w:val="StyleUnderline"/>
        </w:rPr>
        <w:t>that have</w:t>
      </w:r>
      <w:r w:rsidRPr="008B6B40">
        <w:rPr>
          <w:sz w:val="16"/>
        </w:rPr>
        <w:t xml:space="preserve"> a </w:t>
      </w:r>
      <w:r w:rsidRPr="008B6B40">
        <w:rPr>
          <w:rStyle w:val="Emphasis"/>
        </w:rPr>
        <w:t>relatively lower revenue-raising capacity</w:t>
      </w:r>
      <w:r w:rsidRPr="008B6B40">
        <w:rPr>
          <w:sz w:val="16"/>
        </w:rPr>
        <w:t xml:space="preserve"> </w:t>
      </w:r>
      <w:r w:rsidRPr="008B6B40">
        <w:rPr>
          <w:rStyle w:val="StyleUnderline"/>
        </w:rPr>
        <w:t>than</w:t>
      </w:r>
      <w:r w:rsidRPr="008B6B40">
        <w:rPr>
          <w:sz w:val="16"/>
        </w:rPr>
        <w:t xml:space="preserve"> </w:t>
      </w:r>
      <w:r w:rsidRPr="008B6B40">
        <w:rPr>
          <w:rStyle w:val="Emphasis"/>
        </w:rPr>
        <w:t>other states</w:t>
      </w:r>
      <w:r w:rsidRPr="008B6B40">
        <w:rPr>
          <w:sz w:val="16"/>
        </w:rPr>
        <w:t xml:space="preserve"> (defined </w:t>
      </w:r>
      <w:r w:rsidRPr="008B6B40">
        <w:rPr>
          <w:rStyle w:val="StyleUnderline"/>
        </w:rPr>
        <w:t>in terms of</w:t>
      </w:r>
      <w:r w:rsidRPr="008B6B40">
        <w:rPr>
          <w:sz w:val="16"/>
        </w:rPr>
        <w:t xml:space="preserve"> </w:t>
      </w:r>
      <w:r w:rsidRPr="008B6B40">
        <w:rPr>
          <w:rStyle w:val="Emphasis"/>
        </w:rPr>
        <w:t>tax base</w:t>
      </w:r>
      <w:r w:rsidRPr="008B6B40">
        <w:rPr>
          <w:sz w:val="16"/>
        </w:rPr>
        <w:t xml:space="preserve"> </w:t>
      </w:r>
      <w:r w:rsidRPr="008B6B40">
        <w:rPr>
          <w:rStyle w:val="StyleUnderline"/>
        </w:rPr>
        <w:t>and</w:t>
      </w:r>
      <w:r w:rsidRPr="008B6B40">
        <w:rPr>
          <w:sz w:val="16"/>
        </w:rPr>
        <w:t xml:space="preserve"> </w:t>
      </w:r>
      <w:r w:rsidRPr="008B6B40">
        <w:rPr>
          <w:rStyle w:val="Emphasis"/>
        </w:rPr>
        <w:t>natural resources</w:t>
      </w:r>
      <w:r w:rsidRPr="008B6B40">
        <w:rPr>
          <w:sz w:val="16"/>
        </w:rPr>
        <w:t xml:space="preserve">) </w:t>
      </w:r>
      <w:r w:rsidRPr="008B6B40">
        <w:rPr>
          <w:rStyle w:val="StyleUnderline"/>
        </w:rPr>
        <w:t>or</w:t>
      </w:r>
      <w:r w:rsidRPr="008B6B40">
        <w:rPr>
          <w:sz w:val="16"/>
        </w:rPr>
        <w:t xml:space="preserve"> (b) </w:t>
      </w:r>
      <w:r w:rsidRPr="008B6B40">
        <w:rPr>
          <w:rStyle w:val="StyleUnderline"/>
        </w:rPr>
        <w:t>have a</w:t>
      </w:r>
      <w:r w:rsidRPr="008B6B40">
        <w:rPr>
          <w:sz w:val="16"/>
        </w:rPr>
        <w:t xml:space="preserve"> </w:t>
      </w:r>
      <w:r w:rsidRPr="008B6B40">
        <w:rPr>
          <w:rStyle w:val="Emphasis"/>
        </w:rPr>
        <w:t>relatively higher percentage</w:t>
      </w:r>
      <w:r w:rsidRPr="008B6B40">
        <w:rPr>
          <w:sz w:val="16"/>
        </w:rPr>
        <w:t xml:space="preserve"> </w:t>
      </w:r>
      <w:r w:rsidRPr="008B6B40">
        <w:rPr>
          <w:rStyle w:val="StyleUnderline"/>
        </w:rPr>
        <w:t>of</w:t>
      </w:r>
      <w:r w:rsidRPr="008B6B40">
        <w:rPr>
          <w:sz w:val="16"/>
        </w:rPr>
        <w:t xml:space="preserve"> </w:t>
      </w:r>
      <w:r w:rsidRPr="008B6B40">
        <w:rPr>
          <w:rStyle w:val="Emphasis"/>
        </w:rPr>
        <w:t>needy persons</w:t>
      </w:r>
      <w:r w:rsidRPr="008B6B40">
        <w:rPr>
          <w:sz w:val="16"/>
        </w:rPr>
        <w:t xml:space="preserve"> (defined in terms of handicap, poverty, and so on). </w:t>
      </w:r>
      <w:r w:rsidRPr="008B6B40">
        <w:rPr>
          <w:rStyle w:val="StyleUnderline"/>
        </w:rPr>
        <w:t>These</w:t>
      </w:r>
      <w:r w:rsidRPr="008B6B40">
        <w:rPr>
          <w:sz w:val="16"/>
        </w:rPr>
        <w:t xml:space="preserve"> grants </w:t>
      </w:r>
      <w:r w:rsidRPr="008B6B40">
        <w:rPr>
          <w:rStyle w:val="StyleUnderline"/>
        </w:rPr>
        <w:t>would be</w:t>
      </w:r>
      <w:r w:rsidRPr="008B6B40">
        <w:rPr>
          <w:sz w:val="16"/>
        </w:rPr>
        <w:t xml:space="preserve"> </w:t>
      </w:r>
      <w:r w:rsidRPr="008B6B40">
        <w:rPr>
          <w:rStyle w:val="Emphasis"/>
        </w:rPr>
        <w:t>funded</w:t>
      </w:r>
      <w:r w:rsidRPr="008B6B40">
        <w:rPr>
          <w:sz w:val="16"/>
        </w:rPr>
        <w:t xml:space="preserve"> </w:t>
      </w:r>
      <w:r w:rsidRPr="008B6B40">
        <w:rPr>
          <w:rStyle w:val="StyleUnderline"/>
        </w:rPr>
        <w:t>by</w:t>
      </w:r>
      <w:r w:rsidRPr="008B6B40">
        <w:rPr>
          <w:sz w:val="16"/>
        </w:rPr>
        <w:t xml:space="preserve"> general </w:t>
      </w:r>
      <w:r w:rsidRPr="008B6B40">
        <w:rPr>
          <w:rStyle w:val="Emphasis"/>
        </w:rPr>
        <w:t>federal revenues</w:t>
      </w:r>
      <w:r w:rsidRPr="008B6B40">
        <w:rPr>
          <w:rStyle w:val="StyleUnderline"/>
        </w:rPr>
        <w:t>. States with relatively</w:t>
      </w:r>
      <w:r w:rsidRPr="008B6B40">
        <w:rPr>
          <w:sz w:val="16"/>
        </w:rPr>
        <w:t xml:space="preserve"> </w:t>
      </w:r>
      <w:r w:rsidRPr="008B6B40">
        <w:rPr>
          <w:rStyle w:val="Emphasis"/>
        </w:rPr>
        <w:t>higher</w:t>
      </w:r>
      <w:r w:rsidRPr="008B6B40">
        <w:rPr>
          <w:sz w:val="16"/>
        </w:rPr>
        <w:t xml:space="preserve"> </w:t>
      </w:r>
      <w:r w:rsidRPr="008B6B40">
        <w:rPr>
          <w:rStyle w:val="StyleUnderline"/>
        </w:rPr>
        <w:t>revenue bases or</w:t>
      </w:r>
      <w:r w:rsidRPr="008B6B40">
        <w:rPr>
          <w:sz w:val="16"/>
        </w:rPr>
        <w:t xml:space="preserve"> </w:t>
      </w:r>
      <w:r w:rsidRPr="008B6B40">
        <w:rPr>
          <w:rStyle w:val="Emphasis"/>
        </w:rPr>
        <w:t>proportionately fewer</w:t>
      </w:r>
      <w:r w:rsidRPr="008B6B40">
        <w:rPr>
          <w:sz w:val="16"/>
        </w:rPr>
        <w:t xml:space="preserve"> </w:t>
      </w:r>
      <w:r w:rsidRPr="008B6B40">
        <w:rPr>
          <w:rStyle w:val="StyleUnderline"/>
        </w:rPr>
        <w:t>needy persons would receive</w:t>
      </w:r>
      <w:r w:rsidRPr="008B6B40">
        <w:rPr>
          <w:sz w:val="16"/>
        </w:rPr>
        <w:t xml:space="preserve"> </w:t>
      </w:r>
      <w:r w:rsidRPr="008B6B40">
        <w:rPr>
          <w:rStyle w:val="Emphasis"/>
        </w:rPr>
        <w:t>nothing</w:t>
      </w:r>
      <w:r w:rsidRPr="008B6B40">
        <w:rPr>
          <w:rStyle w:val="StyleUnderline"/>
        </w:rPr>
        <w:t>. Moreover, the</w:t>
      </w:r>
      <w:r w:rsidRPr="008B6B40">
        <w:rPr>
          <w:sz w:val="16"/>
        </w:rPr>
        <w:t xml:space="preserve"> </w:t>
      </w:r>
      <w:r w:rsidRPr="008B6B40">
        <w:rPr>
          <w:rStyle w:val="Emphasis"/>
        </w:rPr>
        <w:t>federal tax system</w:t>
      </w:r>
      <w:r w:rsidRPr="008B6B40">
        <w:rPr>
          <w:sz w:val="16"/>
        </w:rPr>
        <w:t xml:space="preserve"> </w:t>
      </w:r>
      <w:r w:rsidRPr="008B6B40">
        <w:rPr>
          <w:rStyle w:val="StyleUnderline"/>
        </w:rPr>
        <w:t>would raise</w:t>
      </w:r>
      <w:r w:rsidRPr="008B6B40">
        <w:rPr>
          <w:sz w:val="16"/>
        </w:rPr>
        <w:t xml:space="preserve"> </w:t>
      </w:r>
      <w:r w:rsidRPr="008B6B40">
        <w:rPr>
          <w:rStyle w:val="Emphasis"/>
        </w:rPr>
        <w:t>proportionately more</w:t>
      </w:r>
      <w:r w:rsidRPr="008B6B40">
        <w:rPr>
          <w:sz w:val="16"/>
        </w:rPr>
        <w:t xml:space="preserve"> </w:t>
      </w:r>
      <w:r w:rsidRPr="008B6B40">
        <w:rPr>
          <w:rStyle w:val="StyleUnderline"/>
        </w:rPr>
        <w:t>of the revenues used to fund such grants from</w:t>
      </w:r>
      <w:r w:rsidRPr="008B6B40">
        <w:rPr>
          <w:sz w:val="16"/>
        </w:rPr>
        <w:t xml:space="preserve"> </w:t>
      </w:r>
      <w:r w:rsidRPr="008B6B40">
        <w:rPr>
          <w:rStyle w:val="Emphasis"/>
        </w:rPr>
        <w:t>wealthier states</w:t>
      </w:r>
      <w:r w:rsidRPr="008B6B40">
        <w:rPr>
          <w:sz w:val="16"/>
        </w:rPr>
        <w:t xml:space="preserve"> </w:t>
      </w:r>
      <w:r w:rsidRPr="008B6B40">
        <w:rPr>
          <w:rStyle w:val="StyleUnderline"/>
        </w:rPr>
        <w:t>with higher levels of</w:t>
      </w:r>
      <w:r w:rsidRPr="008B6B40">
        <w:rPr>
          <w:sz w:val="16"/>
        </w:rPr>
        <w:t xml:space="preserve"> </w:t>
      </w:r>
      <w:r w:rsidRPr="008B6B40">
        <w:rPr>
          <w:rStyle w:val="Emphasis"/>
        </w:rPr>
        <w:t>economic activity</w:t>
      </w:r>
      <w:r w:rsidRPr="008B6B40">
        <w:rPr>
          <w:sz w:val="16"/>
        </w:rPr>
        <w:t xml:space="preserve"> </w:t>
      </w:r>
      <w:r w:rsidRPr="008B6B40">
        <w:rPr>
          <w:rStyle w:val="StyleUnderline"/>
        </w:rPr>
        <w:t>or</w:t>
      </w:r>
      <w:r w:rsidRPr="008B6B40">
        <w:rPr>
          <w:sz w:val="16"/>
        </w:rPr>
        <w:t xml:space="preserve"> </w:t>
      </w:r>
      <w:r w:rsidRPr="008B6B40">
        <w:rPr>
          <w:rStyle w:val="Emphasis"/>
        </w:rPr>
        <w:t>fewer poor people</w:t>
      </w:r>
      <w:r w:rsidRPr="008B6B40">
        <w:rPr>
          <w:rStyle w:val="StyleUnderline"/>
        </w:rPr>
        <w:t>. This</w:t>
      </w:r>
      <w:r w:rsidRPr="008B6B40">
        <w:rPr>
          <w:sz w:val="16"/>
        </w:rPr>
        <w:t xml:space="preserve"> system </w:t>
      </w:r>
      <w:r w:rsidRPr="008B6B40">
        <w:rPr>
          <w:rStyle w:val="StyleUnderline"/>
        </w:rPr>
        <w:t>would</w:t>
      </w:r>
      <w:r w:rsidRPr="008B6B40">
        <w:rPr>
          <w:sz w:val="16"/>
        </w:rPr>
        <w:t xml:space="preserve"> </w:t>
      </w:r>
      <w:r w:rsidRPr="008B6B40">
        <w:rPr>
          <w:rStyle w:val="Emphasis"/>
        </w:rPr>
        <w:t>reduce disparities</w:t>
      </w:r>
      <w:r w:rsidRPr="008B6B40">
        <w:rPr>
          <w:rStyle w:val="StyleUnderline"/>
        </w:rPr>
        <w:t>, on a</w:t>
      </w:r>
      <w:r w:rsidRPr="008B6B40">
        <w:rPr>
          <w:sz w:val="16"/>
        </w:rPr>
        <w:t xml:space="preserve"> </w:t>
      </w:r>
      <w:r w:rsidRPr="008B6B40">
        <w:rPr>
          <w:rStyle w:val="Emphasis"/>
        </w:rPr>
        <w:t>need-weighted basis</w:t>
      </w:r>
      <w:r w:rsidRPr="008B6B40">
        <w:rPr>
          <w:rStyle w:val="StyleUnderline"/>
        </w:rPr>
        <w:t>, in state or local fiscal power through horizontal redistribution. A further refinement would adjust the</w:t>
      </w:r>
      <w:r w:rsidRPr="008B6B40">
        <w:rPr>
          <w:sz w:val="16"/>
        </w:rPr>
        <w:t xml:space="preserve">  [*976]  </w:t>
      </w:r>
      <w:r w:rsidRPr="008B6B40">
        <w:rPr>
          <w:rStyle w:val="StyleUnderline"/>
        </w:rPr>
        <w:t>amount of transfer grants to the receiving jurisdiction's tax</w:t>
      </w:r>
      <w:r w:rsidRPr="008B6B40">
        <w:rPr>
          <w:sz w:val="16"/>
        </w:rPr>
        <w:t xml:space="preserve"> </w:t>
      </w:r>
      <w:r w:rsidRPr="008B6B40">
        <w:rPr>
          <w:rStyle w:val="Emphasis"/>
        </w:rPr>
        <w:t>effort</w:t>
      </w:r>
      <w:r w:rsidRPr="008B6B40">
        <w:rPr>
          <w:sz w:val="16"/>
        </w:rPr>
        <w:t xml:space="preserve"> -- a move toward equalization of state or municipal fiscal power.</w:t>
      </w:r>
    </w:p>
    <w:p w14:paraId="111D9F28" w14:textId="77777777" w:rsidR="00BF056F" w:rsidRPr="008B6B40" w:rsidRDefault="00BF056F" w:rsidP="00BF056F">
      <w:pPr>
        <w:rPr>
          <w:sz w:val="16"/>
        </w:rPr>
      </w:pPr>
      <w:r w:rsidRPr="008B6B40">
        <w:rPr>
          <w:rStyle w:val="StyleUnderline"/>
        </w:rPr>
        <w:t>Similar systems</w:t>
      </w:r>
      <w:r w:rsidRPr="008B6B40">
        <w:rPr>
          <w:sz w:val="16"/>
        </w:rPr>
        <w:t xml:space="preserve"> of fiscal redistribution </w:t>
      </w:r>
      <w:r w:rsidRPr="008B6B40">
        <w:rPr>
          <w:rStyle w:val="StyleUnderline"/>
        </w:rPr>
        <w:t>have been</w:t>
      </w:r>
      <w:r w:rsidRPr="008B6B40">
        <w:rPr>
          <w:sz w:val="16"/>
        </w:rPr>
        <w:t xml:space="preserve"> </w:t>
      </w:r>
      <w:r w:rsidRPr="008B6B40">
        <w:rPr>
          <w:rStyle w:val="Emphasis"/>
        </w:rPr>
        <w:t>successfully adopted</w:t>
      </w:r>
      <w:r w:rsidRPr="008B6B40">
        <w:rPr>
          <w:sz w:val="16"/>
        </w:rPr>
        <w:t xml:space="preserve"> </w:t>
      </w:r>
      <w:r w:rsidRPr="008B6B40">
        <w:rPr>
          <w:rStyle w:val="StyleUnderline"/>
        </w:rPr>
        <w:t>by</w:t>
      </w:r>
      <w:r w:rsidRPr="008B6B40">
        <w:rPr>
          <w:sz w:val="16"/>
        </w:rPr>
        <w:t xml:space="preserve"> </w:t>
      </w:r>
      <w:r w:rsidRPr="008B6B40">
        <w:rPr>
          <w:rStyle w:val="Emphasis"/>
        </w:rPr>
        <w:t>other federal democracies</w:t>
      </w:r>
      <w:r w:rsidRPr="008B6B40">
        <w:rPr>
          <w:sz w:val="16"/>
        </w:rPr>
        <w:t>, including Canada and West Germany. 198 The Canadian system, for example, uses federal funds to augment the tax revenues of provinces whose revenue base (including government-owned natural resources) is lower than the national average. The amount of federal payment is equal to the difference between a province's actual revenues and the revenues that it would raise by applying the average provincial tax rate to the average per capita revenue base. The transfers are indirectly funded from the wealthier provinces through the federal tax system. Canada has thus adopted a version of provincial fiscal equalization. 199 While its details are complex and sometimes controversial, the system in general has broad political support. The scheme was adopted as an explicit alternative to an earlier emerging system of federal conditional grants analagous to that which has mushroomed in the United States.</w:t>
      </w:r>
    </w:p>
    <w:p w14:paraId="386F76A8" w14:textId="77777777" w:rsidR="00BF056F" w:rsidRPr="008B6B40" w:rsidRDefault="00BF056F" w:rsidP="00BF056F">
      <w:pPr>
        <w:rPr>
          <w:sz w:val="16"/>
        </w:rPr>
      </w:pPr>
      <w:r w:rsidRPr="008B6B40">
        <w:rPr>
          <w:sz w:val="16"/>
        </w:rPr>
        <w:t>A system that totally equalized state or local fiscal power would hardly be adopted by Congress and might not be desirable anyway. But a more moderate program based on formulae weighted in part to reduce disparities in fiscal resources and in part on need for social services might be politically feasible, particularly if it were vigorously championed by the President as a substitute for the existing conditional grant patchwork.</w:t>
      </w:r>
    </w:p>
    <w:p w14:paraId="2727DC8E" w14:textId="77777777" w:rsidR="00BF056F" w:rsidRPr="008B6B40" w:rsidRDefault="00BF056F" w:rsidP="00BF056F">
      <w:pPr>
        <w:rPr>
          <w:sz w:val="16"/>
        </w:rPr>
      </w:pPr>
      <w:r w:rsidRPr="008B6B40">
        <w:rPr>
          <w:sz w:val="16"/>
        </w:rPr>
        <w:t>A horizontal redistribution system would help protect states against the consequences of interjurisdictional mobility. A state or locality that opted for generosity would be partially protected by equalization payments against loss of its revenue base through exit of wealth. The need-based element of the formula would address the entry side of the mobility problem. Moreover, a national system  [*977]  of income and health maintenance would remove from the states the benefit programs that probably have the greatest mobility-inducing potential. Finally, Congress might provide that states could validly limit for a period of time the benefits provided to new residents to the level of benefits provided in the state from which they came. 200 This would create a favorable climate for the Supreme Court to sustain such an arrangement by distinguishing or limiting Shapiro v. Thompson.</w:t>
      </w:r>
    </w:p>
    <w:p w14:paraId="3F44FF0A" w14:textId="77777777" w:rsidR="00BF056F" w:rsidRPr="008B6B40" w:rsidRDefault="00BF056F" w:rsidP="00BF056F">
      <w:pPr>
        <w:rPr>
          <w:sz w:val="16"/>
        </w:rPr>
      </w:pPr>
      <w:r w:rsidRPr="008B6B40">
        <w:rPr>
          <w:sz w:val="16"/>
        </w:rPr>
        <w:t>The proposed system would only provide partial insurance against the consequences of mobility, however. Some jurisdictions might still seek to compete for investment and avoid an influx of the needy by adopting penurious social service programs. But the root problem of a decentralized, fifty-state social welfare system may not be the calculated struggle for comparative advantage so much as uncertainty. 201 In the face of uncertainty concerning the responses of other states and aversion to the risk of serious competitive disadvantages, states may well err on the side of stinginess. 202 The provision of a national insurance umbrella will reduce uncertainty, assuage-risk aversion, and potentially go far to prevent a contagion of beggar-thy-neighbor policies that lead all jurisdictions to be less generous than they would prefer.</w:t>
      </w:r>
    </w:p>
    <w:p w14:paraId="54F8F919" w14:textId="77777777" w:rsidR="00BF056F" w:rsidRPr="008B6B40" w:rsidRDefault="00BF056F" w:rsidP="00BF056F">
      <w:pPr>
        <w:rPr>
          <w:sz w:val="16"/>
        </w:rPr>
      </w:pPr>
      <w:r w:rsidRPr="008B6B40">
        <w:rPr>
          <w:sz w:val="16"/>
        </w:rPr>
        <w:t>This horizontal redistributional system would impose no conditions, or only the most general of limitations, on the purposes for which state and localities spend grants. Specific conditions would undermine decentralized self-determination, which this strategy seeks to restore. It may be feared, however, that an absence of federal conditions will trigger a fierce struggle for limited funds for services at the state and local level, in which the poor and vulnerable will be the losers. This complaint, itself, shows how far the current situation has departed from federalism values. Such struggles, and the debate and discussion which they provoke, are the very essence of politics. The notion that we must preserve existing rights-based federal legal-bureaucratic controls to avoid such fights also betrays a profound lack of confidence in the corpus of federal  [*978]  judicial rulings designed to promote democratic accountability in state and local government. To make decentralized self-government possible, one must at some point renounce the effort to control all outcomes from the center.</w:t>
      </w:r>
    </w:p>
    <w:p w14:paraId="6E792572" w14:textId="77777777" w:rsidR="00BF056F" w:rsidRPr="008B6B40" w:rsidRDefault="00BF056F" w:rsidP="00BF056F">
      <w:pPr>
        <w:rPr>
          <w:sz w:val="16"/>
        </w:rPr>
      </w:pPr>
      <w:r w:rsidRPr="008B6B40">
        <w:rPr>
          <w:sz w:val="16"/>
        </w:rPr>
        <w:t>The supposition that the thousand or so conditions presently imposed on federal grants must be retained to prevent state and local oppression is grotesquesly overbroad. The "local political failure" justification for federal intervention remains compelling in the case of institutions such as mental hospitals and prisons, whose inhabitants are almost wholly lacking in state or local political rights or power. But many groups, such as the handicapped and their private and public provider allies, who have successfully sought enactment and judicial enforcement of federal statutory conditions, also have considerable political power at the state level. This power is manifest in the very fact that Congress has enacted programs to protect their interests while doing very little, if anything, for others, such as prisoners or the mentally ill, who are more obviously dependent upon judicial protection. Why should groups that have exerted sufficient power at the federal level to secure passage of conditional grant programs not be expected to participate effectively at the state and local level under the umbrella of a system of horizontal redistribution insurance? 203</w:t>
      </w:r>
    </w:p>
    <w:p w14:paraId="389E7FCC" w14:textId="77777777" w:rsidR="00BF056F" w:rsidRPr="008B6B40" w:rsidRDefault="00BF056F" w:rsidP="00BF056F">
      <w:pPr>
        <w:rPr>
          <w:sz w:val="16"/>
        </w:rPr>
      </w:pPr>
      <w:r w:rsidRPr="008B6B40">
        <w:rPr>
          <w:rStyle w:val="StyleUnderline"/>
        </w:rPr>
        <w:t>The proposed system of</w:t>
      </w:r>
      <w:r w:rsidRPr="008B6B40">
        <w:rPr>
          <w:sz w:val="16"/>
        </w:rPr>
        <w:t xml:space="preserve"> horizontal </w:t>
      </w:r>
      <w:r w:rsidRPr="008B6B40">
        <w:rPr>
          <w:rStyle w:val="Emphasis"/>
        </w:rPr>
        <w:t>redistribution</w:t>
      </w:r>
      <w:r w:rsidRPr="008B6B40">
        <w:rPr>
          <w:sz w:val="16"/>
        </w:rPr>
        <w:t xml:space="preserve"> </w:t>
      </w:r>
      <w:r w:rsidRPr="008B6B40">
        <w:rPr>
          <w:rStyle w:val="StyleUnderline"/>
        </w:rPr>
        <w:t>would</w:t>
      </w:r>
      <w:r w:rsidRPr="008B6B40">
        <w:rPr>
          <w:sz w:val="16"/>
        </w:rPr>
        <w:t xml:space="preserve"> </w:t>
      </w:r>
      <w:r w:rsidRPr="008B6B40">
        <w:rPr>
          <w:rStyle w:val="StyleUnderline"/>
        </w:rPr>
        <w:t>channel</w:t>
      </w:r>
      <w:r w:rsidRPr="008B6B40">
        <w:rPr>
          <w:sz w:val="16"/>
        </w:rPr>
        <w:t xml:space="preserve"> </w:t>
      </w:r>
      <w:r w:rsidRPr="008B6B40">
        <w:rPr>
          <w:rStyle w:val="Emphasis"/>
        </w:rPr>
        <w:t>far more federal funds</w:t>
      </w:r>
      <w:r w:rsidRPr="008B6B40">
        <w:rPr>
          <w:sz w:val="16"/>
        </w:rPr>
        <w:t xml:space="preserve"> </w:t>
      </w:r>
      <w:r w:rsidRPr="008B6B40">
        <w:rPr>
          <w:rStyle w:val="StyleUnderline"/>
        </w:rPr>
        <w:t>to</w:t>
      </w:r>
      <w:r w:rsidRPr="008B6B40">
        <w:rPr>
          <w:sz w:val="16"/>
        </w:rPr>
        <w:t xml:space="preserve"> </w:t>
      </w:r>
      <w:r w:rsidRPr="008B6B40">
        <w:rPr>
          <w:rStyle w:val="Emphasis"/>
        </w:rPr>
        <w:t>poor states</w:t>
      </w:r>
      <w:r w:rsidRPr="008B6B40">
        <w:rPr>
          <w:sz w:val="16"/>
        </w:rPr>
        <w:t xml:space="preserve"> </w:t>
      </w:r>
      <w:r w:rsidRPr="008B6B40">
        <w:rPr>
          <w:rStyle w:val="StyleUnderline"/>
        </w:rPr>
        <w:t>than the</w:t>
      </w:r>
      <w:r w:rsidRPr="008B6B40">
        <w:rPr>
          <w:sz w:val="16"/>
        </w:rPr>
        <w:t xml:space="preserve"> </w:t>
      </w:r>
      <w:r w:rsidRPr="008B6B40">
        <w:rPr>
          <w:rStyle w:val="Emphasis"/>
        </w:rPr>
        <w:t>current</w:t>
      </w:r>
      <w:r w:rsidRPr="008B6B40">
        <w:rPr>
          <w:sz w:val="16"/>
        </w:rPr>
        <w:t xml:space="preserve"> conditional </w:t>
      </w:r>
      <w:r w:rsidRPr="008B6B40">
        <w:rPr>
          <w:rStyle w:val="StyleUnderline"/>
        </w:rPr>
        <w:t>grant system</w:t>
      </w:r>
      <w:r w:rsidRPr="008B6B40">
        <w:rPr>
          <w:sz w:val="16"/>
        </w:rPr>
        <w:t xml:space="preserve">, whose myriad programs mask the fact that it achieves in the aggregate little or nothing in the way of such redistribution. 204 But </w:t>
      </w:r>
      <w:r w:rsidRPr="008B6B40">
        <w:rPr>
          <w:rStyle w:val="StyleUnderline"/>
        </w:rPr>
        <w:t>the</w:t>
      </w:r>
      <w:r w:rsidRPr="008B6B40">
        <w:rPr>
          <w:sz w:val="16"/>
        </w:rPr>
        <w:t xml:space="preserve"> </w:t>
      </w:r>
      <w:r w:rsidRPr="008B6B40">
        <w:rPr>
          <w:rStyle w:val="Emphasis"/>
        </w:rPr>
        <w:t>redistributive</w:t>
      </w:r>
      <w:r w:rsidRPr="008B6B40">
        <w:rPr>
          <w:sz w:val="16"/>
        </w:rPr>
        <w:t xml:space="preserve"> </w:t>
      </w:r>
      <w:r w:rsidRPr="008B6B40">
        <w:rPr>
          <w:rStyle w:val="StyleUnderline"/>
        </w:rPr>
        <w:t>feature of the proposed system also gives rise to a potential drawback: it may discourage the interstate mobility of labor from poor states to wealthy states by enabling poor states to provide their residents with a higher level of</w:t>
      </w:r>
      <w:r w:rsidRPr="008B6B40">
        <w:rPr>
          <w:sz w:val="16"/>
        </w:rPr>
        <w:t xml:space="preserve"> </w:t>
      </w:r>
      <w:r w:rsidRPr="008B6B40">
        <w:rPr>
          <w:rStyle w:val="Emphasis"/>
        </w:rPr>
        <w:t>benefits</w:t>
      </w:r>
      <w:r w:rsidRPr="008B6B40">
        <w:rPr>
          <w:sz w:val="16"/>
        </w:rPr>
        <w:t xml:space="preserve"> </w:t>
      </w:r>
      <w:r w:rsidRPr="008B6B40">
        <w:rPr>
          <w:rStyle w:val="StyleUnderline"/>
        </w:rPr>
        <w:t>than they could</w:t>
      </w:r>
      <w:r w:rsidRPr="008B6B40">
        <w:rPr>
          <w:sz w:val="16"/>
        </w:rPr>
        <w:t xml:space="preserve"> otherwise provide. Over the past seventy-five years, income disparities among residents of different states and regions have been greatly reduced. These reductions have  [*979]  largely been achieved, not by federal transfer payments or grant programs, but by labor moving from relatively stagnant or declining areas to economically developing ones. 205 Horizontal redistribution would reduce the economic incentives for relocation and thus retard productive adaptation to changed economic conditions.</w:t>
      </w:r>
    </w:p>
    <w:p w14:paraId="339998D7" w14:textId="77777777" w:rsidR="00BF056F" w:rsidRDefault="00BF056F" w:rsidP="00BF056F"/>
    <w:p w14:paraId="268940E1" w14:textId="77777777" w:rsidR="00BF056F" w:rsidRPr="003A602D" w:rsidRDefault="00BF056F" w:rsidP="00BF056F"/>
    <w:p w14:paraId="7A8ACA3B" w14:textId="77777777" w:rsidR="00BF056F" w:rsidRDefault="00BF056F" w:rsidP="00BF056F">
      <w:pPr>
        <w:pStyle w:val="Heading3"/>
      </w:pPr>
      <w:r>
        <w:t>FR---AT: Progressive---2AC</w:t>
      </w:r>
    </w:p>
    <w:p w14:paraId="397D391D" w14:textId="77777777" w:rsidR="00BF056F" w:rsidRDefault="00BF056F" w:rsidP="00BF056F">
      <w:pPr>
        <w:pStyle w:val="Heading4"/>
      </w:pPr>
      <w:r>
        <w:t xml:space="preserve">Redistribution doesn’t specify a direction---can be progressive or regressive. </w:t>
      </w:r>
    </w:p>
    <w:p w14:paraId="1404D4CC" w14:textId="77777777" w:rsidR="00BF056F" w:rsidRDefault="00BF056F" w:rsidP="00BF056F">
      <w:r w:rsidRPr="002B2D34">
        <w:rPr>
          <w:rStyle w:val="Style13ptBold"/>
        </w:rPr>
        <w:t>Dyck ‘5</w:t>
      </w:r>
      <w:r>
        <w:t xml:space="preserve"> [Dagmar; 2005; Department of Finance, Government of Canada; “Fiscal Redistribution in Canada, 1994-2000,” Canadian Tax Journal, Vol. 53, No. 4]</w:t>
      </w:r>
    </w:p>
    <w:p w14:paraId="18643F9F" w14:textId="77777777" w:rsidR="00BF056F" w:rsidRPr="00A83542" w:rsidRDefault="00BF056F" w:rsidP="00BF056F">
      <w:pPr>
        <w:rPr>
          <w:sz w:val="16"/>
        </w:rPr>
      </w:pPr>
      <w:r w:rsidRPr="00A83542">
        <w:rPr>
          <w:rStyle w:val="StyleUnderline"/>
        </w:rPr>
        <w:t xml:space="preserve">The </w:t>
      </w:r>
      <w:r w:rsidRPr="002B2D34">
        <w:rPr>
          <w:rStyle w:val="StyleUnderline"/>
        </w:rPr>
        <w:t>policy</w:t>
      </w:r>
      <w:r w:rsidRPr="00A83542">
        <w:rPr>
          <w:rStyle w:val="StyleUnderline"/>
        </w:rPr>
        <w:t xml:space="preserve"> decisions of governments, whether</w:t>
      </w:r>
      <w:r w:rsidRPr="00A83542">
        <w:rPr>
          <w:sz w:val="16"/>
        </w:rPr>
        <w:t xml:space="preserve"> at the </w:t>
      </w:r>
      <w:r w:rsidRPr="00A83542">
        <w:rPr>
          <w:rStyle w:val="StyleUnderline"/>
        </w:rPr>
        <w:t>federal, provincial, or local</w:t>
      </w:r>
      <w:r w:rsidRPr="00A83542">
        <w:rPr>
          <w:sz w:val="16"/>
        </w:rPr>
        <w:t xml:space="preserve"> level or in the public pension sector (Canada Pension Plan/Quebec Pension Plan (C/QPP]) </w:t>
      </w:r>
      <w:r w:rsidRPr="00A83542">
        <w:rPr>
          <w:rStyle w:val="StyleUnderline"/>
        </w:rPr>
        <w:t>have an impact on</w:t>
      </w:r>
      <w:r w:rsidRPr="00A83542">
        <w:rPr>
          <w:sz w:val="16"/>
        </w:rPr>
        <w:t xml:space="preserve"> Canadians' </w:t>
      </w:r>
      <w:r w:rsidRPr="00A83542">
        <w:rPr>
          <w:rStyle w:val="StyleUnderline"/>
        </w:rPr>
        <w:t xml:space="preserve">pocketbooks. </w:t>
      </w:r>
      <w:r w:rsidRPr="002B2D34">
        <w:rPr>
          <w:rStyle w:val="StyleUnderline"/>
          <w:highlight w:val="cyan"/>
        </w:rPr>
        <w:t xml:space="preserve">Families </w:t>
      </w:r>
      <w:r w:rsidRPr="002B2D34">
        <w:rPr>
          <w:rStyle w:val="Emphasis"/>
          <w:highlight w:val="cyan"/>
        </w:rPr>
        <w:t>pay taxes</w:t>
      </w:r>
      <w:r w:rsidRPr="002B2D34">
        <w:rPr>
          <w:sz w:val="16"/>
          <w:highlight w:val="cyan"/>
        </w:rPr>
        <w:t xml:space="preserve"> </w:t>
      </w:r>
      <w:r w:rsidRPr="002B2D34">
        <w:rPr>
          <w:rStyle w:val="StyleUnderline"/>
          <w:highlight w:val="cyan"/>
        </w:rPr>
        <w:t>in exchange for</w:t>
      </w:r>
      <w:r w:rsidRPr="00A83542">
        <w:rPr>
          <w:rStyle w:val="StyleUnderline"/>
        </w:rPr>
        <w:t xml:space="preserve"> the</w:t>
      </w:r>
      <w:r w:rsidRPr="00A83542">
        <w:rPr>
          <w:sz w:val="16"/>
        </w:rPr>
        <w:t xml:space="preserve"> </w:t>
      </w:r>
      <w:r w:rsidRPr="002B2D34">
        <w:rPr>
          <w:rStyle w:val="Emphasis"/>
          <w:highlight w:val="cyan"/>
        </w:rPr>
        <w:t>benefits</w:t>
      </w:r>
      <w:r w:rsidRPr="00A83542">
        <w:rPr>
          <w:sz w:val="16"/>
        </w:rPr>
        <w:t xml:space="preserve"> </w:t>
      </w:r>
      <w:r w:rsidRPr="00A83542">
        <w:rPr>
          <w:rStyle w:val="StyleUnderline"/>
        </w:rPr>
        <w:t>of</w:t>
      </w:r>
      <w:r w:rsidRPr="00A83542">
        <w:rPr>
          <w:sz w:val="16"/>
        </w:rPr>
        <w:t xml:space="preserve"> </w:t>
      </w:r>
      <w:r w:rsidRPr="00A83542">
        <w:rPr>
          <w:rStyle w:val="Emphasis"/>
        </w:rPr>
        <w:t>government expenditure</w:t>
      </w:r>
      <w:r w:rsidRPr="00A83542">
        <w:rPr>
          <w:rStyle w:val="StyleUnderline"/>
        </w:rPr>
        <w:t>, such as</w:t>
      </w:r>
      <w:r w:rsidRPr="00A83542">
        <w:rPr>
          <w:sz w:val="16"/>
        </w:rPr>
        <w:t xml:space="preserve"> </w:t>
      </w:r>
      <w:r w:rsidRPr="00A83542">
        <w:rPr>
          <w:rStyle w:val="Emphasis"/>
        </w:rPr>
        <w:t>unemployment insurance</w:t>
      </w:r>
      <w:r w:rsidRPr="00A83542">
        <w:rPr>
          <w:rStyle w:val="StyleUnderline"/>
        </w:rPr>
        <w:t xml:space="preserve">, </w:t>
      </w:r>
      <w:r w:rsidRPr="00A83542">
        <w:rPr>
          <w:rStyle w:val="Emphasis"/>
        </w:rPr>
        <w:t>health care</w:t>
      </w:r>
      <w:r w:rsidRPr="00A83542">
        <w:rPr>
          <w:rStyle w:val="StyleUnderline"/>
        </w:rPr>
        <w:t>, or</w:t>
      </w:r>
      <w:r w:rsidRPr="00A83542">
        <w:rPr>
          <w:sz w:val="16"/>
        </w:rPr>
        <w:t xml:space="preserve"> </w:t>
      </w:r>
      <w:r w:rsidRPr="00A83542">
        <w:rPr>
          <w:rStyle w:val="Emphasis"/>
        </w:rPr>
        <w:t>defence</w:t>
      </w:r>
      <w:r w:rsidRPr="00A83542">
        <w:rPr>
          <w:rStyle w:val="StyleUnderline"/>
        </w:rPr>
        <w:t>. Of course, the exchange</w:t>
      </w:r>
      <w:r w:rsidRPr="00A83542">
        <w:rPr>
          <w:sz w:val="16"/>
        </w:rPr>
        <w:t xml:space="preserve"> </w:t>
      </w:r>
      <w:r w:rsidRPr="00A83542">
        <w:rPr>
          <w:rStyle w:val="StyleUnderline"/>
        </w:rPr>
        <w:t>is</w:t>
      </w:r>
      <w:r w:rsidRPr="00A83542">
        <w:rPr>
          <w:sz w:val="16"/>
        </w:rPr>
        <w:t xml:space="preserve"> </w:t>
      </w:r>
      <w:r w:rsidRPr="00A83542">
        <w:rPr>
          <w:rStyle w:val="Emphasis"/>
        </w:rPr>
        <w:t>not exact</w:t>
      </w:r>
      <w:r w:rsidRPr="00A83542">
        <w:rPr>
          <w:sz w:val="16"/>
        </w:rPr>
        <w:t xml:space="preserve"> </w:t>
      </w:r>
      <w:r w:rsidRPr="00A83542">
        <w:rPr>
          <w:rStyle w:val="StyleUnderline"/>
        </w:rPr>
        <w:t>for</w:t>
      </w:r>
      <w:r w:rsidRPr="00A83542">
        <w:rPr>
          <w:sz w:val="16"/>
        </w:rPr>
        <w:t xml:space="preserve"> </w:t>
      </w:r>
      <w:r w:rsidRPr="00A83542">
        <w:rPr>
          <w:rStyle w:val="Emphasis"/>
        </w:rPr>
        <w:t>all</w:t>
      </w:r>
      <w:r w:rsidRPr="00A83542">
        <w:rPr>
          <w:sz w:val="16"/>
        </w:rPr>
        <w:t xml:space="preserve"> families—</w:t>
      </w:r>
      <w:r w:rsidRPr="00A83542">
        <w:rPr>
          <w:rStyle w:val="StyleUnderline"/>
        </w:rPr>
        <w:t>taxes may be</w:t>
      </w:r>
      <w:r w:rsidRPr="00A83542">
        <w:rPr>
          <w:sz w:val="16"/>
        </w:rPr>
        <w:t xml:space="preserve"> either </w:t>
      </w:r>
      <w:r w:rsidRPr="00A83542">
        <w:rPr>
          <w:rStyle w:val="Emphasis"/>
        </w:rPr>
        <w:t>more or less</w:t>
      </w:r>
      <w:r w:rsidRPr="00A83542">
        <w:rPr>
          <w:sz w:val="16"/>
        </w:rPr>
        <w:t xml:space="preserve"> </w:t>
      </w:r>
      <w:r w:rsidRPr="00A83542">
        <w:rPr>
          <w:rStyle w:val="StyleUnderline"/>
        </w:rPr>
        <w:t>than</w:t>
      </w:r>
      <w:r w:rsidRPr="00A83542">
        <w:rPr>
          <w:sz w:val="16"/>
        </w:rPr>
        <w:t xml:space="preserve"> </w:t>
      </w:r>
      <w:r w:rsidRPr="00A83542">
        <w:rPr>
          <w:rStyle w:val="Emphasis"/>
        </w:rPr>
        <w:t>benefits</w:t>
      </w:r>
      <w:r w:rsidRPr="00A83542">
        <w:rPr>
          <w:sz w:val="16"/>
        </w:rPr>
        <w:t xml:space="preserve"> received— and </w:t>
      </w:r>
      <w:r w:rsidRPr="00A83542">
        <w:rPr>
          <w:rStyle w:val="StyleUnderline"/>
        </w:rPr>
        <w:t xml:space="preserve">so </w:t>
      </w:r>
      <w:r w:rsidRPr="002B2D34">
        <w:rPr>
          <w:rStyle w:val="StyleUnderline"/>
          <w:highlight w:val="cyan"/>
        </w:rPr>
        <w:t>there may be a</w:t>
      </w:r>
      <w:r w:rsidRPr="00A83542">
        <w:rPr>
          <w:sz w:val="16"/>
        </w:rPr>
        <w:t xml:space="preserve"> broad </w:t>
      </w:r>
      <w:r w:rsidRPr="002B2D34">
        <w:rPr>
          <w:rStyle w:val="StyleUnderline"/>
          <w:highlight w:val="cyan"/>
        </w:rPr>
        <w:t>relationship between a family's</w:t>
      </w:r>
      <w:r w:rsidRPr="002B2D34">
        <w:rPr>
          <w:sz w:val="16"/>
          <w:highlight w:val="cyan"/>
        </w:rPr>
        <w:t xml:space="preserve"> </w:t>
      </w:r>
      <w:r w:rsidRPr="002B2D34">
        <w:rPr>
          <w:rStyle w:val="Emphasis"/>
          <w:highlight w:val="cyan"/>
        </w:rPr>
        <w:t>income</w:t>
      </w:r>
      <w:r w:rsidRPr="002B2D34">
        <w:rPr>
          <w:sz w:val="16"/>
          <w:highlight w:val="cyan"/>
        </w:rPr>
        <w:t xml:space="preserve"> </w:t>
      </w:r>
      <w:r w:rsidRPr="002B2D34">
        <w:rPr>
          <w:rStyle w:val="StyleUnderline"/>
          <w:highlight w:val="cyan"/>
        </w:rPr>
        <w:t>and its</w:t>
      </w:r>
      <w:r w:rsidRPr="002B2D34">
        <w:rPr>
          <w:sz w:val="16"/>
          <w:highlight w:val="cyan"/>
        </w:rPr>
        <w:t xml:space="preserve"> </w:t>
      </w:r>
      <w:r w:rsidRPr="002B2D34">
        <w:rPr>
          <w:rStyle w:val="Emphasis"/>
          <w:highlight w:val="cyan"/>
        </w:rPr>
        <w:t>gain or loss</w:t>
      </w:r>
      <w:r w:rsidRPr="002B2D34">
        <w:rPr>
          <w:sz w:val="16"/>
          <w:highlight w:val="cyan"/>
        </w:rPr>
        <w:t xml:space="preserve"> </w:t>
      </w:r>
      <w:r w:rsidRPr="002B2D34">
        <w:rPr>
          <w:rStyle w:val="StyleUnderline"/>
          <w:highlight w:val="cyan"/>
        </w:rPr>
        <w:t>from</w:t>
      </w:r>
      <w:r w:rsidRPr="00A83542">
        <w:rPr>
          <w:sz w:val="16"/>
        </w:rPr>
        <w:t xml:space="preserve"> the </w:t>
      </w:r>
      <w:r w:rsidRPr="002B2D34">
        <w:rPr>
          <w:rStyle w:val="Emphasis"/>
          <w:highlight w:val="cyan"/>
        </w:rPr>
        <w:t>fiscal</w:t>
      </w:r>
      <w:r w:rsidRPr="00A83542">
        <w:rPr>
          <w:rStyle w:val="Emphasis"/>
        </w:rPr>
        <w:t xml:space="preserve"> </w:t>
      </w:r>
      <w:r w:rsidRPr="002B2D34">
        <w:rPr>
          <w:rStyle w:val="Emphasis"/>
          <w:highlight w:val="cyan"/>
        </w:rPr>
        <w:t>operations</w:t>
      </w:r>
      <w:r w:rsidRPr="00A83542">
        <w:rPr>
          <w:rStyle w:val="Emphasis"/>
        </w:rPr>
        <w:t xml:space="preserve"> of government</w:t>
      </w:r>
      <w:r w:rsidRPr="00A83542">
        <w:rPr>
          <w:rStyle w:val="StyleUnderline"/>
        </w:rPr>
        <w:t>. This gain or loss may be called</w:t>
      </w:r>
      <w:r w:rsidRPr="00A83542">
        <w:rPr>
          <w:sz w:val="16"/>
        </w:rPr>
        <w:t xml:space="preserve"> </w:t>
      </w:r>
      <w:r w:rsidRPr="00A83542">
        <w:rPr>
          <w:rStyle w:val="Emphasis"/>
        </w:rPr>
        <w:t>"fiscal redistribution."</w:t>
      </w:r>
      <w:r w:rsidRPr="00A83542">
        <w:rPr>
          <w:sz w:val="16"/>
        </w:rPr>
        <w:t xml:space="preserve"> </w:t>
      </w:r>
      <w:r w:rsidRPr="002B2D34">
        <w:rPr>
          <w:rStyle w:val="Emphasis"/>
          <w:highlight w:val="cyan"/>
        </w:rPr>
        <w:t>Fiscal redistribution</w:t>
      </w:r>
      <w:r w:rsidRPr="002B2D34">
        <w:rPr>
          <w:rStyle w:val="StyleUnderline"/>
          <w:highlight w:val="cyan"/>
        </w:rPr>
        <w:t xml:space="preserve"> could</w:t>
      </w:r>
      <w:r w:rsidRPr="002B2D34">
        <w:rPr>
          <w:sz w:val="16"/>
          <w:highlight w:val="cyan"/>
        </w:rPr>
        <w:t xml:space="preserve"> </w:t>
      </w:r>
      <w:r w:rsidRPr="002B2D34">
        <w:rPr>
          <w:rStyle w:val="Emphasis"/>
          <w:highlight w:val="cyan"/>
        </w:rPr>
        <w:t>vary from</w:t>
      </w:r>
      <w:r w:rsidRPr="00A83542">
        <w:rPr>
          <w:rStyle w:val="Emphasis"/>
        </w:rPr>
        <w:t xml:space="preserve"> the situation</w:t>
      </w:r>
      <w:r w:rsidRPr="00A83542">
        <w:rPr>
          <w:rStyle w:val="StyleUnderline"/>
        </w:rPr>
        <w:t>, at</w:t>
      </w:r>
      <w:r w:rsidRPr="00A83542">
        <w:rPr>
          <w:sz w:val="16"/>
        </w:rPr>
        <w:t xml:space="preserve"> </w:t>
      </w:r>
      <w:r w:rsidRPr="002B2D34">
        <w:rPr>
          <w:rStyle w:val="Emphasis"/>
          <w:highlight w:val="cyan"/>
        </w:rPr>
        <w:t>one</w:t>
      </w:r>
      <w:r w:rsidRPr="002B2D34">
        <w:rPr>
          <w:sz w:val="16"/>
          <w:highlight w:val="cyan"/>
        </w:rPr>
        <w:t xml:space="preserve"> </w:t>
      </w:r>
      <w:r w:rsidRPr="002B2D34">
        <w:rPr>
          <w:rStyle w:val="StyleUnderline"/>
          <w:highlight w:val="cyan"/>
        </w:rPr>
        <w:t>extreme, where</w:t>
      </w:r>
      <w:r w:rsidRPr="002B2D34">
        <w:rPr>
          <w:sz w:val="16"/>
          <w:highlight w:val="cyan"/>
        </w:rPr>
        <w:t xml:space="preserve"> </w:t>
      </w:r>
      <w:r w:rsidRPr="002B2D34">
        <w:rPr>
          <w:rStyle w:val="Emphasis"/>
          <w:highlight w:val="cyan"/>
        </w:rPr>
        <w:t>all tax revenues are collected from higher income groups</w:t>
      </w:r>
      <w:r w:rsidRPr="002B2D34">
        <w:rPr>
          <w:sz w:val="16"/>
          <w:highlight w:val="cyan"/>
        </w:rPr>
        <w:t xml:space="preserve"> </w:t>
      </w:r>
      <w:r w:rsidRPr="002B2D34">
        <w:rPr>
          <w:rStyle w:val="StyleUnderline"/>
          <w:highlight w:val="cyan"/>
        </w:rPr>
        <w:t xml:space="preserve">and </w:t>
      </w:r>
      <w:r w:rsidRPr="002B2D34">
        <w:rPr>
          <w:rStyle w:val="Emphasis"/>
          <w:highlight w:val="cyan"/>
        </w:rPr>
        <w:t>all benefits</w:t>
      </w:r>
      <w:r w:rsidRPr="002B2D34">
        <w:rPr>
          <w:sz w:val="16"/>
          <w:highlight w:val="cyan"/>
        </w:rPr>
        <w:t xml:space="preserve"> </w:t>
      </w:r>
      <w:r w:rsidRPr="002B2D34">
        <w:rPr>
          <w:rStyle w:val="StyleUnderline"/>
          <w:highlight w:val="cyan"/>
        </w:rPr>
        <w:t>are distributed to</w:t>
      </w:r>
      <w:r w:rsidRPr="00A83542">
        <w:rPr>
          <w:sz w:val="16"/>
        </w:rPr>
        <w:t xml:space="preserve"> </w:t>
      </w:r>
      <w:r w:rsidRPr="002B2D34">
        <w:rPr>
          <w:rStyle w:val="Emphasis"/>
          <w:highlight w:val="cyan"/>
        </w:rPr>
        <w:t>lower income</w:t>
      </w:r>
      <w:r w:rsidRPr="002B2D34">
        <w:rPr>
          <w:sz w:val="16"/>
          <w:highlight w:val="cyan"/>
        </w:rPr>
        <w:t xml:space="preserve"> </w:t>
      </w:r>
      <w:r w:rsidRPr="002B2D34">
        <w:rPr>
          <w:rStyle w:val="StyleUnderline"/>
          <w:highlight w:val="cyan"/>
        </w:rPr>
        <w:t>groups</w:t>
      </w:r>
      <w:r w:rsidRPr="00A83542">
        <w:rPr>
          <w:sz w:val="16"/>
        </w:rPr>
        <w:t xml:space="preserve"> </w:t>
      </w:r>
      <w:r w:rsidRPr="00A83542">
        <w:rPr>
          <w:rStyle w:val="StyleUnderline"/>
        </w:rPr>
        <w:t>("government as</w:t>
      </w:r>
      <w:r w:rsidRPr="00A83542">
        <w:rPr>
          <w:sz w:val="16"/>
        </w:rPr>
        <w:t xml:space="preserve"> </w:t>
      </w:r>
      <w:r w:rsidRPr="00A83542">
        <w:rPr>
          <w:rStyle w:val="Emphasis"/>
        </w:rPr>
        <w:t>Robin Hood</w:t>
      </w:r>
      <w:r w:rsidRPr="00A83542">
        <w:rPr>
          <w:rStyle w:val="StyleUnderline"/>
        </w:rPr>
        <w:t xml:space="preserve">") </w:t>
      </w:r>
      <w:r w:rsidRPr="002B2D34">
        <w:rPr>
          <w:rStyle w:val="StyleUnderline"/>
          <w:highlight w:val="cyan"/>
        </w:rPr>
        <w:t>to the</w:t>
      </w:r>
      <w:r w:rsidRPr="002B2D34">
        <w:rPr>
          <w:sz w:val="16"/>
          <w:highlight w:val="cyan"/>
        </w:rPr>
        <w:t xml:space="preserve"> </w:t>
      </w:r>
      <w:r w:rsidRPr="002B2D34">
        <w:rPr>
          <w:rStyle w:val="Emphasis"/>
          <w:highlight w:val="cyan"/>
        </w:rPr>
        <w:t>other extreme</w:t>
      </w:r>
      <w:r w:rsidRPr="00A83542">
        <w:rPr>
          <w:rStyle w:val="StyleUnderline"/>
        </w:rPr>
        <w:t>, where</w:t>
      </w:r>
      <w:r w:rsidRPr="00A83542">
        <w:rPr>
          <w:sz w:val="16"/>
        </w:rPr>
        <w:t xml:space="preserve"> </w:t>
      </w:r>
      <w:r w:rsidRPr="00A83542">
        <w:rPr>
          <w:rStyle w:val="Emphasis"/>
        </w:rPr>
        <w:t>lower</w:t>
      </w:r>
      <w:r w:rsidRPr="00A83542">
        <w:rPr>
          <w:sz w:val="16"/>
        </w:rPr>
        <w:t xml:space="preserve"> </w:t>
      </w:r>
      <w:r w:rsidRPr="00A83542">
        <w:rPr>
          <w:rStyle w:val="StyleUnderline"/>
        </w:rPr>
        <w:t>income groups</w:t>
      </w:r>
      <w:r w:rsidRPr="00A83542">
        <w:rPr>
          <w:sz w:val="16"/>
        </w:rPr>
        <w:t xml:space="preserve"> </w:t>
      </w:r>
      <w:r w:rsidRPr="00A83542">
        <w:rPr>
          <w:rStyle w:val="StyleUnderline"/>
        </w:rPr>
        <w:t>pay</w:t>
      </w:r>
      <w:r w:rsidRPr="00A83542">
        <w:rPr>
          <w:sz w:val="16"/>
        </w:rPr>
        <w:t xml:space="preserve"> </w:t>
      </w:r>
      <w:r w:rsidRPr="00A83542">
        <w:rPr>
          <w:rStyle w:val="Emphasis"/>
        </w:rPr>
        <w:t>all</w:t>
      </w:r>
      <w:r w:rsidRPr="00A83542">
        <w:rPr>
          <w:sz w:val="16"/>
        </w:rPr>
        <w:t xml:space="preserve"> of the </w:t>
      </w:r>
      <w:r w:rsidRPr="00A83542">
        <w:rPr>
          <w:rStyle w:val="StyleUnderline"/>
        </w:rPr>
        <w:t>taxes while</w:t>
      </w:r>
      <w:r w:rsidRPr="00A83542">
        <w:rPr>
          <w:sz w:val="16"/>
        </w:rPr>
        <w:t xml:space="preserve"> </w:t>
      </w:r>
      <w:r w:rsidRPr="00A83542">
        <w:rPr>
          <w:rStyle w:val="Emphasis"/>
        </w:rPr>
        <w:t>higher</w:t>
      </w:r>
      <w:r w:rsidRPr="00A83542">
        <w:rPr>
          <w:sz w:val="16"/>
        </w:rPr>
        <w:t xml:space="preserve"> </w:t>
      </w:r>
      <w:r w:rsidRPr="00A83542">
        <w:rPr>
          <w:rStyle w:val="StyleUnderline"/>
        </w:rPr>
        <w:t>income groups receive</w:t>
      </w:r>
      <w:r w:rsidRPr="00A83542">
        <w:rPr>
          <w:sz w:val="16"/>
        </w:rPr>
        <w:t xml:space="preserve"> </w:t>
      </w:r>
      <w:r w:rsidRPr="00A83542">
        <w:rPr>
          <w:rStyle w:val="Emphasis"/>
        </w:rPr>
        <w:t>all</w:t>
      </w:r>
      <w:r w:rsidRPr="00A83542">
        <w:rPr>
          <w:sz w:val="16"/>
        </w:rPr>
        <w:t xml:space="preserve"> of the </w:t>
      </w:r>
      <w:r w:rsidRPr="00A83542">
        <w:rPr>
          <w:rStyle w:val="Emphasis"/>
        </w:rPr>
        <w:t>benefits</w:t>
      </w:r>
      <w:r w:rsidRPr="00A83542">
        <w:rPr>
          <w:sz w:val="16"/>
        </w:rPr>
        <w:t xml:space="preserve"> </w:t>
      </w:r>
      <w:r w:rsidRPr="00A83542">
        <w:rPr>
          <w:rStyle w:val="StyleUnderline"/>
        </w:rPr>
        <w:t xml:space="preserve">("government </w:t>
      </w:r>
      <w:r w:rsidRPr="002B2D34">
        <w:rPr>
          <w:rStyle w:val="StyleUnderline"/>
          <w:highlight w:val="cyan"/>
        </w:rPr>
        <w:t>as</w:t>
      </w:r>
      <w:r w:rsidRPr="002B2D34">
        <w:rPr>
          <w:sz w:val="16"/>
          <w:highlight w:val="cyan"/>
        </w:rPr>
        <w:t xml:space="preserve"> </w:t>
      </w:r>
      <w:r w:rsidRPr="002B2D34">
        <w:rPr>
          <w:rStyle w:val="Emphasis"/>
          <w:highlight w:val="cyan"/>
        </w:rPr>
        <w:t>reverse Robin Hood</w:t>
      </w:r>
      <w:r w:rsidRPr="00A83542">
        <w:rPr>
          <w:rStyle w:val="Emphasis"/>
        </w:rPr>
        <w:t>"</w:t>
      </w:r>
      <w:r w:rsidRPr="00A83542">
        <w:rPr>
          <w:sz w:val="16"/>
        </w:rPr>
        <w:t>).' This article examines where the Canadian public sector fits on this continuum by first apportioning, across all family income groups, both the amount of taxes paid and the amount of benefits received, and then attempting to determine the impact of fiscal redistribution across and between income groups.</w:t>
      </w:r>
    </w:p>
    <w:p w14:paraId="58E9825D" w14:textId="77777777" w:rsidR="00BF056F" w:rsidRPr="002610C9" w:rsidRDefault="00BF056F" w:rsidP="00BF056F"/>
    <w:p w14:paraId="113B0E31" w14:textId="77777777" w:rsidR="00BF056F" w:rsidRDefault="00BF056F" w:rsidP="00BF056F">
      <w:pPr>
        <w:pStyle w:val="Heading3"/>
      </w:pPr>
      <w:r>
        <w:t>FR---AT: Universal---2AC</w:t>
      </w:r>
    </w:p>
    <w:p w14:paraId="219C3090" w14:textId="77777777" w:rsidR="00BF056F" w:rsidRPr="00C96E02" w:rsidRDefault="00BF056F" w:rsidP="00BF056F">
      <w:pPr>
        <w:pStyle w:val="Heading4"/>
      </w:pPr>
      <w:r>
        <w:t xml:space="preserve">Doesn’t have to be universal. </w:t>
      </w:r>
    </w:p>
    <w:p w14:paraId="7FFFD814" w14:textId="77777777" w:rsidR="00BF056F" w:rsidRPr="0055460D" w:rsidRDefault="00BF056F" w:rsidP="00BF056F">
      <w:r w:rsidRPr="00554855">
        <w:rPr>
          <w:rStyle w:val="Style13ptBold"/>
        </w:rPr>
        <w:t>Coady ’22</w:t>
      </w:r>
      <w:r>
        <w:t xml:space="preserve"> [David Coady, Devin D’Angelo, and Brooks Evans; Lead Social Spending Expert at the Fiscal Affairs Department in the International Monetary Fund (IMF); Research Analyst at the IMF; Senior Economist at the IMF; Applied Economics, “Fiscal Redistribution, Social Welfare and Income Inequality: ‘Doing More’ or ‘More to Do’?” vol. 54, no. 21]</w:t>
      </w:r>
    </w:p>
    <w:p w14:paraId="15117A51" w14:textId="77777777" w:rsidR="00BF056F" w:rsidRPr="009A072E" w:rsidRDefault="00BF056F" w:rsidP="00BF056F">
      <w:pPr>
        <w:rPr>
          <w:sz w:val="16"/>
        </w:rPr>
      </w:pPr>
      <w:r w:rsidRPr="009A072E">
        <w:rPr>
          <w:sz w:val="16"/>
        </w:rPr>
        <w:t xml:space="preserve">Income inequality has been rising over recent decades in a large share of countries worldwide. Between 1985 and 2015, disposable income inequality1 increased in more than half of all countries for which data are available, including in large countries such as China, India and the United States. In many cases these increases were driven by sharp increases in the share of income accruing to top income groups (IMF, 2017; Chancel, 2019). There is also evidence of growing concerns about inequality among the public and policy makers, along with decreasing trust in political elites and rising social discontent and political polarization (Clements and others, 2015). Many scholars have argued that high inequality is constraining aggregate economic growth through, for example, decreasing opportunities for low-income and middle-income groups and the capturing of monopolistic rents by the rich where workers’ bargaining power is low and income tax systems less progressive (Chancel, 2019; Rajan, 2011; Kumhof and Rancière, 2010). </w:t>
      </w:r>
      <w:r w:rsidRPr="009A072E">
        <w:rPr>
          <w:rStyle w:val="StyleUnderline"/>
        </w:rPr>
        <w:t>Income inequality has also been linked to aggregate demand</w:t>
      </w:r>
      <w:r w:rsidRPr="009A072E">
        <w:rPr>
          <w:sz w:val="16"/>
        </w:rPr>
        <w:t xml:space="preserve"> weaknesses (Rachel and Summers 2019), </w:t>
      </w:r>
      <w:r w:rsidRPr="009A072E">
        <w:rPr>
          <w:rStyle w:val="StyleUnderline"/>
        </w:rPr>
        <w:t>and progressive tax and transfer systems can be designed as “automatic stabilizers” to play an important stabilization role</w:t>
      </w:r>
      <w:r w:rsidRPr="009A072E">
        <w:rPr>
          <w:sz w:val="16"/>
        </w:rPr>
        <w:t xml:space="preserve"> (IMF, 2020; McKay and Reis 2016). Recent evidence also suggests that inequality increases in the aftermath of economic crises (Furceri and others, 2020), including in the context of health pandemics, so that concerns about inequality are likely to become even more prominent as countries emerge from the current Covid-19 pandemic.</w:t>
      </w:r>
    </w:p>
    <w:p w14:paraId="5A8E436D" w14:textId="77777777" w:rsidR="00BF056F" w:rsidRPr="009A072E" w:rsidRDefault="00BF056F" w:rsidP="00BF056F">
      <w:pPr>
        <w:rPr>
          <w:sz w:val="16"/>
        </w:rPr>
      </w:pPr>
      <w:r w:rsidRPr="009A072E">
        <w:rPr>
          <w:sz w:val="16"/>
        </w:rPr>
        <w:t xml:space="preserve">Although increasing income inequality has been observed in many countries, the varying experiences across countries, with inequality even decreasing in a sizeable share of countries, suggests that public policy and institutions play and important role in determining such outcomes.2 In this respect, </w:t>
      </w:r>
      <w:r w:rsidRPr="003756C8">
        <w:rPr>
          <w:rStyle w:val="Emphasis"/>
          <w:highlight w:val="cyan"/>
        </w:rPr>
        <w:t>fiscal redistribution</w:t>
      </w:r>
      <w:r w:rsidRPr="009A072E">
        <w:rPr>
          <w:sz w:val="16"/>
        </w:rPr>
        <w:t xml:space="preserve"> (i.e., </w:t>
      </w:r>
      <w:r w:rsidRPr="009A072E">
        <w:rPr>
          <w:rStyle w:val="StyleUnderline"/>
        </w:rPr>
        <w:t xml:space="preserve">the </w:t>
      </w:r>
      <w:r w:rsidRPr="003756C8">
        <w:rPr>
          <w:rStyle w:val="Emphasis"/>
          <w:highlight w:val="cyan"/>
        </w:rPr>
        <w:t>transfer of income</w:t>
      </w:r>
      <w:r w:rsidRPr="003756C8">
        <w:rPr>
          <w:rStyle w:val="StyleUnderline"/>
          <w:highlight w:val="cyan"/>
        </w:rPr>
        <w:t xml:space="preserve"> from </w:t>
      </w:r>
      <w:r w:rsidRPr="003756C8">
        <w:rPr>
          <w:rStyle w:val="Emphasis"/>
          <w:highlight w:val="cyan"/>
        </w:rPr>
        <w:t>higher to lower</w:t>
      </w:r>
      <w:r w:rsidRPr="003756C8">
        <w:rPr>
          <w:rStyle w:val="Emphasis"/>
        </w:rPr>
        <w:t xml:space="preserve"> income </w:t>
      </w:r>
      <w:r w:rsidRPr="003756C8">
        <w:rPr>
          <w:rStyle w:val="Emphasis"/>
          <w:highlight w:val="cyan"/>
        </w:rPr>
        <w:t>households</w:t>
      </w:r>
      <w:r w:rsidRPr="003756C8">
        <w:rPr>
          <w:rStyle w:val="StyleUnderline"/>
          <w:highlight w:val="cyan"/>
        </w:rPr>
        <w:t xml:space="preserve"> via </w:t>
      </w:r>
      <w:r w:rsidRPr="003756C8">
        <w:rPr>
          <w:rStyle w:val="Emphasis"/>
          <w:highlight w:val="cyan"/>
        </w:rPr>
        <w:t>tax and transfer schemes</w:t>
      </w:r>
      <w:r w:rsidRPr="003756C8">
        <w:rPr>
          <w:sz w:val="16"/>
          <w:highlight w:val="cyan"/>
        </w:rPr>
        <w:t>)</w:t>
      </w:r>
      <w:r w:rsidRPr="009A072E">
        <w:rPr>
          <w:sz w:val="16"/>
        </w:rPr>
        <w:t xml:space="preserve"> </w:t>
      </w:r>
      <w:r w:rsidRPr="009A072E">
        <w:rPr>
          <w:rStyle w:val="StyleUnderline"/>
        </w:rPr>
        <w:t>has a key role to play in addressing income inequality</w:t>
      </w:r>
      <w:r w:rsidRPr="009A072E">
        <w:rPr>
          <w:sz w:val="16"/>
        </w:rPr>
        <w:t>. For instance, evidence from studies of fiscal redistribution shows that over threequarters of the difference in average disposable income inequality between advanced and Latin American countries (with the lowest and highest average disposable income inequality, respectively) is accounted for by differences in the extent of fiscal redistribution rather than by differences in market incomes (Bastagli, Coady and Gupta, 2015).</w:t>
      </w:r>
    </w:p>
    <w:p w14:paraId="1EBD89D0" w14:textId="77777777" w:rsidR="00BF056F" w:rsidRPr="009A072E" w:rsidRDefault="00BF056F" w:rsidP="00BF056F">
      <w:pPr>
        <w:rPr>
          <w:sz w:val="16"/>
        </w:rPr>
      </w:pPr>
      <w:r w:rsidRPr="001F72E7">
        <w:rPr>
          <w:rStyle w:val="StyleUnderline"/>
        </w:rPr>
        <w:t>This paper focuses on the design of fiscal redistribution through income taxes and transfers in advanced and developing countries</w:t>
      </w:r>
      <w:r w:rsidRPr="009A072E">
        <w:rPr>
          <w:sz w:val="16"/>
        </w:rPr>
        <w:t>.3 In particular, it focuses on the growing debate on the relative merits of universal and targeted social assistance transfers in achieving income redistribution objectives (Atkinson, 2015; Brown, Ravallion, and van de Walle, 2017; Gentilini et al., 2020). It argues that the fixation of the policy debate on the narrow targeting of transfers to lower-income groups (i.e., avoiding leakage of transfers to higher-income groups) in large part reflects an unbalanced framing of the issue with an undesirably narrow focus on the transfer side of fiscal redistribution neglecting the potential redistributive role of taxes. It also reflects an overly narrow focus on incentive (or efficiency) costs with insufficient attention to the administrative, social and political costs of targeting that in practice affect the feasible set of redistributive taxes and transfers available to governments and which need to be balanced against efficiency costs.</w:t>
      </w:r>
    </w:p>
    <w:p w14:paraId="685CA28A" w14:textId="77777777" w:rsidR="00BF056F" w:rsidRPr="009A072E" w:rsidRDefault="00BF056F" w:rsidP="00BF056F">
      <w:pPr>
        <w:rPr>
          <w:sz w:val="16"/>
        </w:rPr>
      </w:pPr>
      <w:r w:rsidRPr="009A072E">
        <w:rPr>
          <w:sz w:val="16"/>
        </w:rPr>
        <w:t>The format of the paper is as follows. Section II defines what we mean by universal and targeted transfers; this is important since much of the debate is confounded by the very loose and inconsistent use of these concepts. Section III focuses on the benefits of targeting and defines key targeting concepts. Section IV discusses the trade-offs that need to be addressed when designing fiscal redistribution in the presence of incentive (or efficiency) costs. Section V expands the discussion to incorporate administrative, social, and political costs, which can introduce additional equity-efficiency trade-offs. Section VI presents a brief discussion of policy options for strengthening fiscal redistribution in advanced and developing countries, including through expanding transfer coverage4 and progressive tax financing. Section VII concludes.</w:t>
      </w:r>
    </w:p>
    <w:p w14:paraId="44D467E4" w14:textId="77777777" w:rsidR="00BF056F" w:rsidRPr="009A072E" w:rsidRDefault="00BF056F" w:rsidP="00BF056F">
      <w:pPr>
        <w:rPr>
          <w:sz w:val="16"/>
        </w:rPr>
      </w:pPr>
      <w:r w:rsidRPr="009A072E">
        <w:rPr>
          <w:sz w:val="16"/>
        </w:rPr>
        <w:t>II. TARGETED AND UNIVERSAL TRANSFERS</w:t>
      </w:r>
    </w:p>
    <w:p w14:paraId="23A274EA" w14:textId="77777777" w:rsidR="00BF056F" w:rsidRPr="009A072E" w:rsidRDefault="00BF056F" w:rsidP="00BF056F">
      <w:pPr>
        <w:rPr>
          <w:sz w:val="16"/>
        </w:rPr>
      </w:pPr>
      <w:r w:rsidRPr="009A072E">
        <w:rPr>
          <w:rStyle w:val="StyleUnderline"/>
        </w:rPr>
        <w:t>The distinction between targeted and universal transfers relates to the former’s use of eligibility conditions</w:t>
      </w:r>
      <w:r w:rsidRPr="009A072E">
        <w:rPr>
          <w:sz w:val="16"/>
        </w:rPr>
        <w:t xml:space="preserve"> (or “targeting” criteria) for receiving benefits. It is useful to distinguish between the following concepts:</w:t>
      </w:r>
    </w:p>
    <w:p w14:paraId="2A6BFBBE" w14:textId="65E3E7A6" w:rsidR="00BF056F" w:rsidRPr="009A072E" w:rsidRDefault="00AE14A7" w:rsidP="00BF056F">
      <w:pPr>
        <w:rPr>
          <w:rStyle w:val="StyleUnderline"/>
        </w:rPr>
      </w:pPr>
      <w:r>
        <w:rPr>
          <w:sz w:val="16"/>
        </w:rPr>
        <w:t>●</w:t>
      </w:r>
      <w:r w:rsidR="00BF056F" w:rsidRPr="009A072E">
        <w:rPr>
          <w:sz w:val="16"/>
        </w:rPr>
        <w:t xml:space="preserve"> </w:t>
      </w:r>
      <w:r w:rsidR="00BF056F" w:rsidRPr="003756C8">
        <w:rPr>
          <w:rStyle w:val="Emphasis"/>
          <w:highlight w:val="cyan"/>
        </w:rPr>
        <w:t>Universal transfers</w:t>
      </w:r>
      <w:r w:rsidR="00BF056F" w:rsidRPr="009A072E">
        <w:rPr>
          <w:sz w:val="16"/>
        </w:rPr>
        <w:t xml:space="preserve">. </w:t>
      </w:r>
      <w:r w:rsidR="00BF056F" w:rsidRPr="009A072E">
        <w:rPr>
          <w:rStyle w:val="StyleUnderline"/>
        </w:rPr>
        <w:t xml:space="preserve">These are transfers that </w:t>
      </w:r>
      <w:r w:rsidR="00BF056F" w:rsidRPr="003756C8">
        <w:rPr>
          <w:rStyle w:val="StyleUnderline"/>
          <w:highlight w:val="cyan"/>
        </w:rPr>
        <w:t xml:space="preserve">are available to </w:t>
      </w:r>
      <w:r w:rsidR="00BF056F" w:rsidRPr="003756C8">
        <w:rPr>
          <w:rStyle w:val="Emphasis"/>
          <w:highlight w:val="cyan"/>
        </w:rPr>
        <w:t>everyone</w:t>
      </w:r>
      <w:r w:rsidR="00BF056F" w:rsidRPr="003756C8">
        <w:rPr>
          <w:sz w:val="16"/>
          <w:highlight w:val="cyan"/>
        </w:rPr>
        <w:t xml:space="preserve"> </w:t>
      </w:r>
      <w:r w:rsidR="00BF056F" w:rsidRPr="003756C8">
        <w:rPr>
          <w:rStyle w:val="StyleUnderline"/>
          <w:highlight w:val="cyan"/>
        </w:rPr>
        <w:t xml:space="preserve">without </w:t>
      </w:r>
      <w:r w:rsidR="00BF056F" w:rsidRPr="003756C8">
        <w:rPr>
          <w:rStyle w:val="Emphasis"/>
          <w:highlight w:val="cyan"/>
        </w:rPr>
        <w:t>any eligibility conditions</w:t>
      </w:r>
      <w:r w:rsidR="00BF056F" w:rsidRPr="009A072E">
        <w:rPr>
          <w:sz w:val="16"/>
        </w:rPr>
        <w:t xml:space="preserve"> (i.e., no targeting). For example, </w:t>
      </w:r>
      <w:r w:rsidR="00BF056F" w:rsidRPr="003756C8">
        <w:rPr>
          <w:rStyle w:val="StyleUnderline"/>
          <w:highlight w:val="cyan"/>
        </w:rPr>
        <w:t>a</w:t>
      </w:r>
      <w:r w:rsidR="00BF056F" w:rsidRPr="009A072E">
        <w:rPr>
          <w:sz w:val="16"/>
        </w:rPr>
        <w:t xml:space="preserve"> Universal Basic Income (</w:t>
      </w:r>
      <w:r w:rsidR="00BF056F" w:rsidRPr="003756C8">
        <w:rPr>
          <w:rStyle w:val="Emphasis"/>
          <w:highlight w:val="cyan"/>
        </w:rPr>
        <w:t>UBI</w:t>
      </w:r>
      <w:r w:rsidR="00BF056F" w:rsidRPr="003756C8">
        <w:rPr>
          <w:sz w:val="16"/>
          <w:highlight w:val="cyan"/>
        </w:rPr>
        <w:t xml:space="preserve">) </w:t>
      </w:r>
      <w:r w:rsidR="00BF056F" w:rsidRPr="003756C8">
        <w:rPr>
          <w:rStyle w:val="StyleUnderline"/>
          <w:highlight w:val="cyan"/>
        </w:rPr>
        <w:t>is</w:t>
      </w:r>
      <w:r w:rsidR="00BF056F" w:rsidRPr="009A072E">
        <w:rPr>
          <w:rStyle w:val="StyleUnderline"/>
        </w:rPr>
        <w:t xml:space="preserve"> typically defined as </w:t>
      </w:r>
      <w:r w:rsidR="00BF056F" w:rsidRPr="003756C8">
        <w:rPr>
          <w:rStyle w:val="StyleUnderline"/>
          <w:highlight w:val="cyan"/>
        </w:rPr>
        <w:t>a uniform cash transfer</w:t>
      </w:r>
      <w:r w:rsidR="00BF056F" w:rsidRPr="009A072E">
        <w:rPr>
          <w:rStyle w:val="StyleUnderline"/>
        </w:rPr>
        <w:t>, set at a level that covers basic needs</w:t>
      </w:r>
      <w:r w:rsidR="00BF056F" w:rsidRPr="009A072E">
        <w:rPr>
          <w:sz w:val="16"/>
        </w:rPr>
        <w:t xml:space="preserve">, </w:t>
      </w:r>
      <w:r w:rsidR="00BF056F" w:rsidRPr="003756C8">
        <w:rPr>
          <w:rStyle w:val="StyleUnderline"/>
          <w:highlight w:val="cyan"/>
        </w:rPr>
        <w:t>that every person is entitled t</w:t>
      </w:r>
      <w:r w:rsidR="00BF056F" w:rsidRPr="009A072E">
        <w:rPr>
          <w:sz w:val="16"/>
        </w:rPr>
        <w:t xml:space="preserve">o regardless of income or other conditions such as age, gender, or location.5 A </w:t>
      </w:r>
      <w:r w:rsidR="00BF056F" w:rsidRPr="009A072E">
        <w:rPr>
          <w:rStyle w:val="StyleUnderline"/>
        </w:rPr>
        <w:t>transfer program under which every person gets a common</w:t>
      </w:r>
      <w:r w:rsidR="00BF056F" w:rsidRPr="009A072E">
        <w:rPr>
          <w:sz w:val="16"/>
        </w:rPr>
        <w:t xml:space="preserve"> (or uniform) </w:t>
      </w:r>
      <w:r w:rsidR="00BF056F" w:rsidRPr="009A072E">
        <w:rPr>
          <w:rStyle w:val="StyleUnderline"/>
        </w:rPr>
        <w:t>transfer</w:t>
      </w:r>
      <w:r w:rsidR="00BF056F" w:rsidRPr="009A072E">
        <w:rPr>
          <w:sz w:val="16"/>
        </w:rPr>
        <w:t xml:space="preserve">, not necessarily set to cover basic needs, </w:t>
      </w:r>
      <w:r w:rsidR="00BF056F" w:rsidRPr="009A072E">
        <w:rPr>
          <w:rStyle w:val="StyleUnderline"/>
        </w:rPr>
        <w:t>is also an unconditional universal transfer.</w:t>
      </w:r>
    </w:p>
    <w:p w14:paraId="0BA56D7C" w14:textId="6A83E9C4" w:rsidR="00BF056F" w:rsidRPr="009A072E" w:rsidRDefault="00AE14A7" w:rsidP="00BF056F">
      <w:pPr>
        <w:rPr>
          <w:sz w:val="16"/>
        </w:rPr>
      </w:pPr>
      <w:r>
        <w:rPr>
          <w:sz w:val="16"/>
        </w:rPr>
        <w:t>●</w:t>
      </w:r>
      <w:r w:rsidR="00BF056F" w:rsidRPr="009A072E">
        <w:rPr>
          <w:sz w:val="16"/>
        </w:rPr>
        <w:t xml:space="preserve"> </w:t>
      </w:r>
      <w:r w:rsidR="00BF056F" w:rsidRPr="003756C8">
        <w:rPr>
          <w:rStyle w:val="Emphasis"/>
        </w:rPr>
        <w:t>Quasi-universal transfers.</w:t>
      </w:r>
      <w:r w:rsidR="00BF056F" w:rsidRPr="009A072E">
        <w:rPr>
          <w:sz w:val="16"/>
        </w:rPr>
        <w:t xml:space="preserve"> These </w:t>
      </w:r>
      <w:r w:rsidR="00BF056F" w:rsidRPr="009A072E">
        <w:rPr>
          <w:rStyle w:val="StyleUnderline"/>
        </w:rPr>
        <w:t>are</w:t>
      </w:r>
      <w:r w:rsidR="00BF056F" w:rsidRPr="009A072E">
        <w:rPr>
          <w:sz w:val="16"/>
        </w:rPr>
        <w:t xml:space="preserve"> “</w:t>
      </w:r>
      <w:r w:rsidR="00BF056F" w:rsidRPr="003756C8">
        <w:rPr>
          <w:rStyle w:val="StyleUnderline"/>
          <w:highlight w:val="cyan"/>
        </w:rPr>
        <w:t>categorical</w:t>
      </w:r>
      <w:r w:rsidR="00BF056F" w:rsidRPr="003756C8">
        <w:rPr>
          <w:sz w:val="16"/>
          <w:highlight w:val="cyan"/>
        </w:rPr>
        <w:t xml:space="preserve">” </w:t>
      </w:r>
      <w:r w:rsidR="00BF056F" w:rsidRPr="003756C8">
        <w:rPr>
          <w:rStyle w:val="StyleUnderline"/>
          <w:highlight w:val="cyan"/>
        </w:rPr>
        <w:t>transfers where eligibility is defined according to criteria</w:t>
      </w:r>
      <w:r w:rsidR="00BF056F" w:rsidRPr="009A072E">
        <w:rPr>
          <w:rStyle w:val="StyleUnderline"/>
        </w:rPr>
        <w:t xml:space="preserve"> that are typically </w:t>
      </w:r>
      <w:r w:rsidR="00BF056F" w:rsidRPr="003756C8">
        <w:rPr>
          <w:rStyle w:val="StyleUnderline"/>
          <w:highlight w:val="cyan"/>
        </w:rPr>
        <w:t>viewed as</w:t>
      </w:r>
      <w:r w:rsidR="00BF056F" w:rsidRPr="009A072E">
        <w:rPr>
          <w:rStyle w:val="StyleUnderline"/>
        </w:rPr>
        <w:t xml:space="preserve"> being highly</w:t>
      </w:r>
      <w:r w:rsidR="00BF056F" w:rsidRPr="009A072E">
        <w:rPr>
          <w:sz w:val="16"/>
        </w:rPr>
        <w:t xml:space="preserve"> (although not perfectly) </w:t>
      </w:r>
      <w:r w:rsidR="00BF056F" w:rsidRPr="003756C8">
        <w:rPr>
          <w:rStyle w:val="Emphasis"/>
          <w:highlight w:val="cyan"/>
        </w:rPr>
        <w:t>correlated</w:t>
      </w:r>
      <w:r w:rsidR="00BF056F" w:rsidRPr="003756C8">
        <w:rPr>
          <w:sz w:val="16"/>
          <w:highlight w:val="cyan"/>
        </w:rPr>
        <w:t xml:space="preserve"> </w:t>
      </w:r>
      <w:r w:rsidR="00BF056F" w:rsidRPr="003756C8">
        <w:rPr>
          <w:rStyle w:val="StyleUnderline"/>
          <w:highlight w:val="cyan"/>
        </w:rPr>
        <w:t>with having low income</w:t>
      </w:r>
      <w:r w:rsidR="00BF056F" w:rsidRPr="009A072E">
        <w:rPr>
          <w:rStyle w:val="StyleUnderline"/>
        </w:rPr>
        <w:t>.</w:t>
      </w:r>
      <w:r w:rsidR="00BF056F" w:rsidRPr="009A072E">
        <w:rPr>
          <w:sz w:val="16"/>
        </w:rPr>
        <w:t xml:space="preserve">6 All households in a given “category” would receive a transfer regardless of income. For instance, </w:t>
      </w:r>
      <w:r w:rsidR="00BF056F" w:rsidRPr="009A072E">
        <w:rPr>
          <w:rStyle w:val="StyleUnderline"/>
        </w:rPr>
        <w:t>households with children</w:t>
      </w:r>
      <w:r w:rsidR="00BF056F" w:rsidRPr="009A072E">
        <w:rPr>
          <w:sz w:val="16"/>
        </w:rPr>
        <w:t xml:space="preserve"> or elderly </w:t>
      </w:r>
      <w:r w:rsidR="00BF056F" w:rsidRPr="009A072E">
        <w:rPr>
          <w:rStyle w:val="StyleUnderline"/>
        </w:rPr>
        <w:t>may be deemed more likely to be poor. Therefore, basing</w:t>
      </w:r>
      <w:r w:rsidR="00BF056F" w:rsidRPr="009A072E">
        <w:rPr>
          <w:sz w:val="16"/>
        </w:rPr>
        <w:t xml:space="preserve"> (“targeting”) </w:t>
      </w:r>
      <w:r w:rsidR="00BF056F" w:rsidRPr="009A072E">
        <w:rPr>
          <w:rStyle w:val="StyleUnderline"/>
        </w:rPr>
        <w:t>eligibility for transfers on such criteria will result in poor households receiving a relatively high share of total transfers</w:t>
      </w:r>
      <w:r w:rsidR="00BF056F" w:rsidRPr="009A072E">
        <w:rPr>
          <w:sz w:val="16"/>
        </w:rPr>
        <w:t xml:space="preserve"> and thus have a bigger poverty impact compared to a universal transfer with the same transfer budget.</w:t>
      </w:r>
    </w:p>
    <w:p w14:paraId="6465F022" w14:textId="1F7F77F7" w:rsidR="00BF056F" w:rsidRPr="009A072E" w:rsidRDefault="00AE14A7" w:rsidP="00BF056F">
      <w:pPr>
        <w:rPr>
          <w:sz w:val="16"/>
        </w:rPr>
      </w:pPr>
      <w:r>
        <w:rPr>
          <w:sz w:val="16"/>
        </w:rPr>
        <w:t>●</w:t>
      </w:r>
      <w:r w:rsidR="00BF056F" w:rsidRPr="009A072E">
        <w:rPr>
          <w:sz w:val="16"/>
        </w:rPr>
        <w:t xml:space="preserve"> </w:t>
      </w:r>
      <w:r w:rsidR="00BF056F" w:rsidRPr="003756C8">
        <w:rPr>
          <w:rStyle w:val="Emphasis"/>
          <w:highlight w:val="cyan"/>
        </w:rPr>
        <w:t>Means-tested transfers</w:t>
      </w:r>
      <w:r w:rsidR="00BF056F" w:rsidRPr="003756C8">
        <w:rPr>
          <w:sz w:val="16"/>
          <w:highlight w:val="cyan"/>
        </w:rPr>
        <w:t>.</w:t>
      </w:r>
      <w:r w:rsidR="00BF056F" w:rsidRPr="009A072E">
        <w:rPr>
          <w:sz w:val="16"/>
        </w:rPr>
        <w:t xml:space="preserve"> </w:t>
      </w:r>
      <w:r w:rsidR="00BF056F" w:rsidRPr="009A072E">
        <w:rPr>
          <w:rStyle w:val="StyleUnderline"/>
        </w:rPr>
        <w:t>These are benefits where eligibility is based on income</w:t>
      </w:r>
      <w:r w:rsidR="00BF056F" w:rsidRPr="009A072E">
        <w:rPr>
          <w:sz w:val="16"/>
        </w:rPr>
        <w:t xml:space="preserve"> (or “means”). </w:t>
      </w:r>
      <w:r w:rsidR="00BF056F" w:rsidRPr="009A072E">
        <w:rPr>
          <w:rStyle w:val="StyleUnderline"/>
        </w:rPr>
        <w:t>This requires a capacity to define, measure and verify “means”.</w:t>
      </w:r>
      <w:r w:rsidR="00BF056F" w:rsidRPr="009A072E">
        <w:rPr>
          <w:sz w:val="16"/>
        </w:rPr>
        <w:t xml:space="preserve"> For instance, General Minimum Income (GMI) programs will typically base “means” on total household income and assets. The benefit for a household is then based on the gap between “means” and “needs”, where the latter reflects family composition and some concept of basic needs, and the transfer partially or fully closes this gap.</w:t>
      </w:r>
    </w:p>
    <w:p w14:paraId="35BA2A22" w14:textId="77777777" w:rsidR="00BF056F" w:rsidRPr="009A072E" w:rsidRDefault="00BF056F" w:rsidP="00BF056F">
      <w:pPr>
        <w:rPr>
          <w:sz w:val="16"/>
        </w:rPr>
      </w:pPr>
      <w:r w:rsidRPr="009A072E">
        <w:rPr>
          <w:sz w:val="16"/>
        </w:rPr>
        <w:t xml:space="preserve">In practice, </w:t>
      </w:r>
      <w:r w:rsidRPr="001F72E7">
        <w:rPr>
          <w:rStyle w:val="StyleUnderline"/>
        </w:rPr>
        <w:t>safety net programs can use a combination of targeting criteria</w:t>
      </w:r>
      <w:r w:rsidRPr="009A072E">
        <w:rPr>
          <w:sz w:val="16"/>
        </w:rPr>
        <w:t xml:space="preserve"> (Annex 1). For example, child benefits for children of lower age groups may be universal while for some older children may be means tested. Similarly, social pensions for the elderly can be means tested. Or universal child benefits and social pensions can be complemented by a means-tested GMI-type program. Any evaluation of social safety net systems therefore needs to address the whole range of programs being used. Note also that, in practice, </w:t>
      </w:r>
      <w:r w:rsidRPr="001F72E7">
        <w:rPr>
          <w:rStyle w:val="StyleUnderline"/>
        </w:rPr>
        <w:t>all transfer programs outside of a universal transfer typically involve some sort of targeting, so that targeting is typically the norm rather than the exception</w:t>
      </w:r>
      <w:r w:rsidRPr="009A072E">
        <w:rPr>
          <w:sz w:val="16"/>
        </w:rPr>
        <w:t xml:space="preserve">. </w:t>
      </w:r>
    </w:p>
    <w:p w14:paraId="41EF35C4" w14:textId="77777777" w:rsidR="00BF056F" w:rsidRPr="009C58C9" w:rsidRDefault="00BF056F" w:rsidP="00BF056F"/>
    <w:p w14:paraId="10EE6AC3" w14:textId="77777777" w:rsidR="00BF056F" w:rsidRDefault="00BF056F" w:rsidP="00BF056F">
      <w:pPr>
        <w:rPr>
          <w:rFonts w:asciiTheme="minorHAnsi" w:hAnsiTheme="minorHAnsi" w:cstheme="minorBidi"/>
        </w:rPr>
      </w:pPr>
    </w:p>
    <w:p w14:paraId="2582640D" w14:textId="77777777" w:rsidR="00BF056F" w:rsidRDefault="00BF056F" w:rsidP="00BF056F">
      <w:pPr>
        <w:rPr>
          <w:rFonts w:asciiTheme="minorHAnsi" w:hAnsiTheme="minorHAnsi" w:cstheme="minorBidi"/>
        </w:rPr>
      </w:pPr>
    </w:p>
    <w:p w14:paraId="6289DC1F" w14:textId="07D0CEBA" w:rsidR="001240FE" w:rsidRDefault="00BF056F" w:rsidP="001240FE">
      <w:pPr>
        <w:pStyle w:val="Heading2"/>
      </w:pPr>
      <w:r>
        <w:t>‘</w:t>
      </w:r>
      <w:r w:rsidR="001240FE" w:rsidRPr="0084138E">
        <w:t>In</w:t>
      </w:r>
      <w:r w:rsidR="001240FE">
        <w:t xml:space="preserve"> The United States</w:t>
      </w:r>
      <w:r>
        <w:t>’</w:t>
      </w:r>
    </w:p>
    <w:p w14:paraId="5DCE6D6C" w14:textId="77777777" w:rsidR="001240FE" w:rsidRPr="0084138E" w:rsidRDefault="001240FE" w:rsidP="001240FE">
      <w:pPr>
        <w:pStyle w:val="Heading3"/>
      </w:pPr>
      <w:r>
        <w:t>In---</w:t>
      </w:r>
      <w:r w:rsidRPr="0084138E">
        <w:t>Throughout---1NC</w:t>
      </w:r>
    </w:p>
    <w:p w14:paraId="5348B21B" w14:textId="1A5CDD49" w:rsidR="001240FE" w:rsidRPr="0084138E" w:rsidRDefault="006D0DEF" w:rsidP="001240FE">
      <w:pPr>
        <w:pStyle w:val="Heading4"/>
      </w:pPr>
      <w:r>
        <w:t>‘</w:t>
      </w:r>
      <w:r w:rsidR="001240FE" w:rsidRPr="0084138E">
        <w:t>In</w:t>
      </w:r>
      <w:r>
        <w:t>’</w:t>
      </w:r>
      <w:r w:rsidR="001240FE" w:rsidRPr="0084138E">
        <w:t xml:space="preserve"> means throughout.</w:t>
      </w:r>
    </w:p>
    <w:p w14:paraId="7FBD5127" w14:textId="047481A1" w:rsidR="001240FE" w:rsidRPr="00A46D4F" w:rsidRDefault="001240FE" w:rsidP="001240FE">
      <w:pPr>
        <w:rPr>
          <w:rFonts w:eastAsia="Cambria"/>
        </w:rPr>
      </w:pPr>
      <w:r w:rsidRPr="0084138E">
        <w:rPr>
          <w:rStyle w:val="Style13ptBold"/>
        </w:rPr>
        <w:t>Words and Phrases ’4</w:t>
      </w:r>
      <w:r w:rsidRPr="0084138E">
        <w:t xml:space="preserve"> [Words and Phrases Dictionary; 1904; written by Members of the Editorial Staff of the National Reporter System, citing Joseph Church Helm, Justice on the Supreme Court of Colorado in the case </w:t>
      </w:r>
      <w:r w:rsidRPr="0084138E">
        <w:rPr>
          <w:i/>
          <w:iCs/>
        </w:rPr>
        <w:t xml:space="preserve">Reynolds v. </w:t>
      </w:r>
      <w:r>
        <w:rPr>
          <w:i/>
          <w:iCs/>
        </w:rPr>
        <w:t>L</w:t>
      </w:r>
      <w:r w:rsidRPr="0084138E">
        <w:rPr>
          <w:i/>
          <w:iCs/>
        </w:rPr>
        <w:t>arkin</w:t>
      </w:r>
      <w:r w:rsidRPr="0084138E">
        <w:t>; Volume 4, “Freeze/Kept,” p. 3445]</w:t>
      </w:r>
    </w:p>
    <w:p w14:paraId="1CDF4765" w14:textId="77777777" w:rsidR="001240FE" w:rsidRPr="00A46D4F" w:rsidRDefault="001240FE" w:rsidP="001240FE">
      <w:pPr>
        <w:rPr>
          <w:rFonts w:eastAsia="Cambria"/>
          <w:sz w:val="16"/>
        </w:rPr>
      </w:pPr>
      <w:r w:rsidRPr="00A46D4F">
        <w:rPr>
          <w:rFonts w:eastAsia="Cambria"/>
          <w:sz w:val="16"/>
        </w:rPr>
        <w:t>As throughout.</w:t>
      </w:r>
    </w:p>
    <w:p w14:paraId="3CC2BBD8" w14:textId="77777777" w:rsidR="001240FE" w:rsidRDefault="001240FE" w:rsidP="001240FE">
      <w:pPr>
        <w:rPr>
          <w:rFonts w:eastAsia="Cambria"/>
          <w:sz w:val="16"/>
        </w:rPr>
      </w:pPr>
      <w:r w:rsidRPr="00A46D4F">
        <w:rPr>
          <w:rFonts w:eastAsia="Cambria"/>
          <w:sz w:val="16"/>
        </w:rPr>
        <w:t xml:space="preserve">In the act of 1861 providing that Justices of the peace shall have jurisdiction 'In" their respective counties to hear and determine all complaints, etc., </w:t>
      </w:r>
      <w:r w:rsidRPr="00A46D4F">
        <w:rPr>
          <w:rFonts w:eastAsia="Cambria"/>
          <w:u w:val="single"/>
        </w:rPr>
        <w:t xml:space="preserve">the word </w:t>
      </w:r>
      <w:r w:rsidRPr="00C51D5B">
        <w:rPr>
          <w:rFonts w:eastAsia="Cambria"/>
          <w:highlight w:val="cyan"/>
          <w:u w:val="single"/>
        </w:rPr>
        <w:t>"In" should be construed to mean "</w:t>
      </w:r>
      <w:r w:rsidRPr="00C51D5B">
        <w:rPr>
          <w:rFonts w:eastAsia="Cambria"/>
          <w:b/>
          <w:iCs/>
          <w:sz w:val="24"/>
          <w:highlight w:val="cyan"/>
          <w:u w:val="single"/>
          <w:bdr w:val="single" w:sz="8" w:space="0" w:color="auto"/>
        </w:rPr>
        <w:t>throughout</w:t>
      </w:r>
      <w:r w:rsidRPr="00C51D5B">
        <w:rPr>
          <w:rFonts w:eastAsia="Cambria"/>
          <w:highlight w:val="cyan"/>
          <w:u w:val="single"/>
        </w:rPr>
        <w:t>"</w:t>
      </w:r>
      <w:r w:rsidRPr="00A46D4F">
        <w:rPr>
          <w:rFonts w:eastAsia="Cambria"/>
          <w:sz w:val="16"/>
        </w:rPr>
        <w:t xml:space="preserve"> such counties. </w:t>
      </w:r>
      <w:r w:rsidRPr="00A46D4F">
        <w:rPr>
          <w:rFonts w:eastAsia="Cambria"/>
          <w:u w:val="single"/>
        </w:rPr>
        <w:t>Reynolds v. Larkin</w:t>
      </w:r>
      <w:r w:rsidRPr="00A46D4F">
        <w:rPr>
          <w:rFonts w:eastAsia="Cambria"/>
          <w:sz w:val="16"/>
        </w:rPr>
        <w:t>, 14 Pac. 114, 117, 10 Colo. 126.</w:t>
      </w:r>
    </w:p>
    <w:p w14:paraId="762A4E2C" w14:textId="77777777" w:rsidR="001240FE" w:rsidRPr="006377DE" w:rsidRDefault="001240FE" w:rsidP="001240FE">
      <w:pPr>
        <w:pStyle w:val="Heading3"/>
      </w:pPr>
      <w:r>
        <w:t>In---AT: Throughout---2AC</w:t>
      </w:r>
    </w:p>
    <w:p w14:paraId="65897441" w14:textId="77777777" w:rsidR="001240FE" w:rsidRDefault="001240FE" w:rsidP="001240FE">
      <w:pPr>
        <w:pStyle w:val="Heading4"/>
      </w:pPr>
      <w:r>
        <w:t>‘In’ means within.</w:t>
      </w:r>
    </w:p>
    <w:p w14:paraId="653DC08C" w14:textId="77777777" w:rsidR="001240FE" w:rsidRPr="00054BCB" w:rsidRDefault="001240FE" w:rsidP="001240FE">
      <w:r w:rsidRPr="00054BCB">
        <w:rPr>
          <w:rStyle w:val="Style13ptBold"/>
        </w:rPr>
        <w:t>Bea ’21</w:t>
      </w:r>
      <w:r>
        <w:t xml:space="preserve"> [Carlos T. Bea; July 7, 2021; Federal Court of Appeals Judge for the Ninth Circuit; Westlaw, “Salisbury v. City of Santa Monica,” 998 F.3d 852]</w:t>
      </w:r>
    </w:p>
    <w:p w14:paraId="0D109A06" w14:textId="77777777" w:rsidR="001240FE" w:rsidRPr="001D6FAC" w:rsidRDefault="001240FE" w:rsidP="001240FE">
      <w:pPr>
        <w:rPr>
          <w:sz w:val="16"/>
        </w:rPr>
      </w:pPr>
      <w:r w:rsidRPr="008D782A">
        <w:rPr>
          <w:rStyle w:val="StyleUnderline"/>
        </w:rPr>
        <w:t xml:space="preserve">“It is a </w:t>
      </w:r>
      <w:r w:rsidRPr="008D782A">
        <w:rPr>
          <w:rStyle w:val="Emphasis"/>
        </w:rPr>
        <w:t>fundamental canon</w:t>
      </w:r>
      <w:r w:rsidRPr="008D782A">
        <w:rPr>
          <w:rStyle w:val="StyleUnderline"/>
        </w:rPr>
        <w:t xml:space="preserve"> that where the ‘statutory text is plain and unambiguous,’ a court ‘must apply the statute according to its terms.’”</w:t>
      </w:r>
      <w:r w:rsidRPr="008D782A">
        <w:rPr>
          <w:sz w:val="16"/>
        </w:rPr>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w:t>
      </w:r>
      <w:r w:rsidRPr="00C51D5B">
        <w:rPr>
          <w:sz w:val="16"/>
        </w:rPr>
        <w:t xml:space="preserve">in the provision of services or facilities in connection with such dwelling.” 42 U.S.C. § 3604(f)(1)–(2) (emphases added). </w:t>
      </w:r>
      <w:r w:rsidRPr="00C51D5B">
        <w:rPr>
          <w:rStyle w:val="StyleUnderline"/>
          <w:highlight w:val="cyan"/>
        </w:rPr>
        <w:t xml:space="preserve">The </w:t>
      </w:r>
      <w:r w:rsidRPr="00C51D5B">
        <w:rPr>
          <w:rStyle w:val="Emphasis"/>
          <w:highlight w:val="cyan"/>
        </w:rPr>
        <w:t>preposition</w:t>
      </w:r>
      <w:r w:rsidRPr="00C51D5B">
        <w:rPr>
          <w:rStyle w:val="StyleUnderline"/>
          <w:highlight w:val="cyan"/>
        </w:rPr>
        <w:t xml:space="preserve"> “in” </w:t>
      </w:r>
      <w:r w:rsidRPr="00C51D5B">
        <w:rPr>
          <w:rStyle w:val="Emphasis"/>
          <w:highlight w:val="cyan"/>
        </w:rPr>
        <w:t>limits</w:t>
      </w:r>
      <w:r w:rsidRPr="00C51D5B">
        <w:rPr>
          <w:rStyle w:val="StyleUnderline"/>
        </w:rPr>
        <w:t xml:space="preserve"> the scope of the preceding </w:t>
      </w:r>
      <w:r w:rsidRPr="00C51D5B">
        <w:rPr>
          <w:rStyle w:val="StyleUnderline"/>
          <w:highlight w:val="cyan"/>
        </w:rPr>
        <w:t>term</w:t>
      </w:r>
      <w:r w:rsidRPr="00C51D5B">
        <w:rPr>
          <w:rStyle w:val="StyleUnderline"/>
        </w:rPr>
        <w:t xml:space="preserve"> “</w:t>
      </w:r>
      <w:r w:rsidRPr="00C51D5B">
        <w:rPr>
          <w:rStyle w:val="StyleUnderline"/>
          <w:highlight w:val="cyan"/>
        </w:rPr>
        <w:t>[w]ithin the</w:t>
      </w:r>
      <w:r w:rsidRPr="00C51D5B">
        <w:rPr>
          <w:rStyle w:val="StyleUnderline"/>
        </w:rPr>
        <w:t xml:space="preserve"> limits</w:t>
      </w:r>
      <w:r w:rsidRPr="008D782A">
        <w:rPr>
          <w:rStyle w:val="StyleUnderline"/>
        </w:rPr>
        <w:t xml:space="preserve"> or bounds of” the “</w:t>
      </w:r>
      <w:r w:rsidRPr="00C51D5B">
        <w:rPr>
          <w:rStyle w:val="StyleUnderline"/>
          <w:highlight w:val="cyan"/>
        </w:rPr>
        <w:t>place</w:t>
      </w:r>
      <w:r w:rsidRPr="008D782A">
        <w:rPr>
          <w:rStyle w:val="StyleUnderline"/>
        </w:rPr>
        <w:t xml:space="preserve"> or thing” </w:t>
      </w:r>
      <w:r w:rsidRPr="00C51D5B">
        <w:rPr>
          <w:rStyle w:val="StyleUnderline"/>
          <w:highlight w:val="cyan"/>
        </w:rPr>
        <w:t xml:space="preserve">that </w:t>
      </w:r>
      <w:r w:rsidRPr="00C51D5B">
        <w:rPr>
          <w:rStyle w:val="Emphasis"/>
          <w:highlight w:val="cyan"/>
        </w:rPr>
        <w:t>follows</w:t>
      </w:r>
      <w:r w:rsidRPr="008D782A">
        <w:rPr>
          <w:sz w:val="16"/>
        </w:rPr>
        <w:t>. Oxford English Dictionary (2d ed. 1989); see also Simonoff v. Expedia, Inc., 643 F.3d 1202, 1206 (9th Cir. 2011) (</w:t>
      </w:r>
      <w:r w:rsidRPr="008D782A">
        <w:rPr>
          <w:rStyle w:val="StyleUnderline"/>
        </w:rPr>
        <w:t xml:space="preserve">“The </w:t>
      </w:r>
      <w:r w:rsidRPr="008D782A">
        <w:rPr>
          <w:rStyle w:val="Emphasis"/>
        </w:rPr>
        <w:t>word</w:t>
      </w:r>
      <w:r w:rsidRPr="008D782A">
        <w:rPr>
          <w:rStyle w:val="StyleUnderline"/>
        </w:rPr>
        <w:t xml:space="preserve"> ‘in’ </w:t>
      </w:r>
      <w:r w:rsidRPr="008D782A">
        <w:rPr>
          <w:rStyle w:val="Emphasis"/>
        </w:rPr>
        <w:t>means</w:t>
      </w:r>
      <w:r w:rsidRPr="008D782A">
        <w:rPr>
          <w:rStyle w:val="StyleUnderline"/>
        </w:rPr>
        <w:t xml:space="preserve"> </w:t>
      </w:r>
      <w:r w:rsidRPr="00C51D5B">
        <w:rPr>
          <w:rStyle w:val="StyleUnderline"/>
          <w:highlight w:val="cyan"/>
        </w:rPr>
        <w:t>to</w:t>
      </w:r>
      <w:r w:rsidRPr="008D782A">
        <w:rPr>
          <w:rStyle w:val="StyleUnderline"/>
        </w:rPr>
        <w:t xml:space="preserve"> ‘</w:t>
      </w:r>
      <w:r w:rsidRPr="00C51D5B">
        <w:rPr>
          <w:rStyle w:val="StyleUnderline"/>
          <w:highlight w:val="cyan"/>
        </w:rPr>
        <w:t>express</w:t>
      </w:r>
      <w:r w:rsidRPr="008D782A">
        <w:rPr>
          <w:rStyle w:val="StyleUnderline"/>
        </w:rPr>
        <w:t xml:space="preserve">[ ] </w:t>
      </w:r>
      <w:r w:rsidRPr="00C51D5B">
        <w:rPr>
          <w:rStyle w:val="Emphasis"/>
          <w:highlight w:val="cyan"/>
        </w:rPr>
        <w:t>relation</w:t>
      </w:r>
      <w:r w:rsidRPr="00C51D5B">
        <w:rPr>
          <w:rStyle w:val="StyleUnderline"/>
          <w:highlight w:val="cyan"/>
        </w:rPr>
        <w:t xml:space="preserve"> of presence</w:t>
      </w:r>
      <w:r w:rsidRPr="008D782A">
        <w:rPr>
          <w:sz w:val="16"/>
        </w:rPr>
        <w:t xml:space="preserve">, existence, situation, inclusion ...; </w:t>
      </w:r>
      <w:r w:rsidRPr="00C51D5B">
        <w:rPr>
          <w:rStyle w:val="StyleUnderline"/>
          <w:highlight w:val="cyan"/>
        </w:rPr>
        <w:t>inclosed or surround by limits, as in a room</w:t>
      </w:r>
      <w:r w:rsidRPr="008D782A">
        <w:rPr>
          <w:rStyle w:val="StyleUnderline"/>
        </w:rPr>
        <w:t>.’”</w:t>
      </w:r>
      <w:r w:rsidRPr="008D782A">
        <w:rPr>
          <w:sz w:val="16"/>
        </w:rPr>
        <w:t xml:space="preserve"> (citation omitted)). The prohibitions and duties enumerated in the following subsection, 42 U.S.C. § 3604(f)(3), modify the meaning of “[t]o discriminate” in the preceding subsections and are subject to the same “sale” or “rental” limitation.</w:t>
      </w:r>
    </w:p>
    <w:p w14:paraId="43EE0CB8" w14:textId="77777777" w:rsidR="001240FE" w:rsidRPr="006377DE" w:rsidRDefault="001240FE" w:rsidP="001240FE">
      <w:pPr>
        <w:pStyle w:val="Heading4"/>
      </w:pPr>
      <w:r w:rsidRPr="006377DE">
        <w:t xml:space="preserve">“In” means </w:t>
      </w:r>
      <w:r w:rsidRPr="006377DE">
        <w:rPr>
          <w:u w:val="single"/>
        </w:rPr>
        <w:t>within</w:t>
      </w:r>
      <w:r w:rsidRPr="006377DE">
        <w:t>, not “throughout”</w:t>
      </w:r>
    </w:p>
    <w:p w14:paraId="1E6ACDB5" w14:textId="77777777" w:rsidR="001240FE" w:rsidRPr="006377DE" w:rsidRDefault="001240FE" w:rsidP="001240FE">
      <w:r w:rsidRPr="006377DE">
        <w:rPr>
          <w:rStyle w:val="Style13ptBold"/>
        </w:rPr>
        <w:t>Cullen ’52</w:t>
      </w:r>
      <w:r>
        <w:t xml:space="preserve"> [</w:t>
      </w:r>
      <w:r w:rsidRPr="006377DE">
        <w:t>Court of Appeals of Kentucky, Commissioner, Court of Appeals of Kentucky, November 13, 1952</w:t>
      </w:r>
      <w:r>
        <w:t xml:space="preserve">, </w:t>
      </w:r>
      <w:r w:rsidRPr="006377DE">
        <w:t>Riehl et al. V. Kentucky unemployment compensation commission; the judgment is affirmed. Rehearing denied; COMBS, J., and SIMS, C. J., dissenting</w:t>
      </w:r>
      <w:r>
        <w:t xml:space="preserve">, </w:t>
      </w:r>
      <w:hyperlink r:id="rId32" w:history="1">
        <w:r w:rsidRPr="00A0210B">
          <w:rPr>
            <w:rStyle w:val="Hyperlink"/>
          </w:rPr>
          <w:t>http://ky.findacase.com/research/wfrmDocViewer.aspx/xq/fac.19521113_0040095.KY.htm/qx</w:t>
        </w:r>
      </w:hyperlink>
      <w:r>
        <w:t>]</w:t>
      </w:r>
    </w:p>
    <w:p w14:paraId="02624A96" w14:textId="77777777" w:rsidR="001240FE" w:rsidRPr="006377DE" w:rsidRDefault="001240FE" w:rsidP="001240FE">
      <w:pPr>
        <w:rPr>
          <w:sz w:val="16"/>
        </w:rPr>
      </w:pPr>
      <w:r w:rsidRPr="006377DE">
        <w:rPr>
          <w:sz w:val="16"/>
        </w:rPr>
        <w:t xml:space="preserve">We do not find any ambiguity in KRS 341.070(1). It is our opinion that </w:t>
      </w:r>
      <w:r w:rsidRPr="006377DE">
        <w:rPr>
          <w:u w:val="single"/>
        </w:rPr>
        <w:t xml:space="preserve">the key word in the statute is the word </w:t>
      </w:r>
      <w:r w:rsidRPr="005C0239">
        <w:rPr>
          <w:highlight w:val="cyan"/>
          <w:u w:val="single"/>
        </w:rPr>
        <w:t>'in</w:t>
      </w:r>
      <w:r w:rsidRPr="006377DE">
        <w:rPr>
          <w:u w:val="single"/>
        </w:rPr>
        <w:t>,' preceding the words 'each of three calendar quarters',</w:t>
      </w:r>
      <w:r w:rsidRPr="006377DE">
        <w:rPr>
          <w:sz w:val="16"/>
        </w:rPr>
        <w:t xml:space="preserve"> and if the word is accorded its ordinary and common meaning, </w:t>
      </w:r>
      <w:r w:rsidRPr="006377DE">
        <w:rPr>
          <w:u w:val="single"/>
        </w:rPr>
        <w:t>the statute does not require simultaneous employment. According to Webster's</w:t>
      </w:r>
      <w:r w:rsidRPr="006377DE">
        <w:rPr>
          <w:sz w:val="16"/>
        </w:rPr>
        <w:t xml:space="preserve"> New International </w:t>
      </w:r>
      <w:r w:rsidRPr="006377DE">
        <w:rPr>
          <w:u w:val="single"/>
        </w:rPr>
        <w:t>Dictionary, the word 'in,' used with relation to a period of time, means 'during the course of.'</w:t>
      </w:r>
      <w:r w:rsidRPr="006377DE">
        <w:rPr>
          <w:sz w:val="16"/>
        </w:rPr>
        <w:t xml:space="preserve"> The same meaning, expressed in another way, would be </w:t>
      </w:r>
      <w:r w:rsidRPr="006377DE">
        <w:rPr>
          <w:u w:val="single"/>
        </w:rPr>
        <w:t>'within the limits or duration of.'</w:t>
      </w:r>
      <w:r w:rsidRPr="006377DE">
        <w:rPr>
          <w:sz w:val="16"/>
        </w:rPr>
        <w:t xml:space="preserve"> Employing this meaning, the statute says that an employer is subject to the Act if, during the course of, or within the limits or duration of each of three calendar quarters, he had in covered employment four or more workers, to each of whom the required amount of wages was paid. This clearly means that the employment need not be simultaneous. </w:t>
      </w:r>
      <w:r w:rsidRPr="005C0239">
        <w:rPr>
          <w:rStyle w:val="Emphasis"/>
          <w:highlight w:val="cyan"/>
        </w:rPr>
        <w:t>Obviously, the word 'in' does not mean 'throughout'</w:t>
      </w:r>
      <w:r w:rsidRPr="006377DE">
        <w:rPr>
          <w:u w:val="single"/>
        </w:rPr>
        <w:t xml:space="preserve"> or 'for the entire period of,' because then there would be no point in adding the requirement of the payment of a minimum of $50 in wages. </w:t>
      </w:r>
      <w:r w:rsidRPr="006377DE">
        <w:rPr>
          <w:sz w:val="16"/>
        </w:rPr>
        <w:t xml:space="preserve">In these times, no worker employed for a full calendar quarter would be paid less than $50 in wages. The appellant seeks to read into the statute the words 'at the same time,' following the words 'had in covered employment'. There is no justification for this, unless the word 'in' means 'during any one period of time in.' </w:t>
      </w:r>
      <w:r w:rsidRPr="006377DE">
        <w:rPr>
          <w:u w:val="single"/>
        </w:rPr>
        <w:t xml:space="preserve">We are </w:t>
      </w:r>
      <w:r w:rsidRPr="005C0239">
        <w:rPr>
          <w:highlight w:val="cyan"/>
          <w:u w:val="single"/>
        </w:rPr>
        <w:t xml:space="preserve">not aware of </w:t>
      </w:r>
      <w:r w:rsidRPr="005C0239">
        <w:rPr>
          <w:rStyle w:val="Emphasis"/>
          <w:highlight w:val="cyan"/>
        </w:rPr>
        <w:t>any authority</w:t>
      </w:r>
      <w:r w:rsidRPr="005C0239">
        <w:rPr>
          <w:sz w:val="26"/>
          <w:highlight w:val="cyan"/>
          <w:u w:val="single"/>
        </w:rPr>
        <w:t xml:space="preserve"> </w:t>
      </w:r>
      <w:r w:rsidRPr="005C0239">
        <w:rPr>
          <w:highlight w:val="cyan"/>
          <w:u w:val="single"/>
        </w:rPr>
        <w:t>for ascribing such a meaning to the word 'in'</w:t>
      </w:r>
      <w:r w:rsidRPr="006377DE">
        <w:rPr>
          <w:sz w:val="16"/>
        </w:rPr>
        <w:t xml:space="preserve">. </w:t>
      </w:r>
    </w:p>
    <w:p w14:paraId="18AA6203" w14:textId="77777777" w:rsidR="001240FE" w:rsidRDefault="001240FE" w:rsidP="001240FE">
      <w:pPr>
        <w:pStyle w:val="Heading4"/>
      </w:pPr>
      <w:r>
        <w:t>‘In’ within the interior.</w:t>
      </w:r>
    </w:p>
    <w:p w14:paraId="5B7EBAB8" w14:textId="77777777" w:rsidR="001240FE" w:rsidRPr="00E05093" w:rsidRDefault="001240FE" w:rsidP="001240FE">
      <w:r w:rsidRPr="00E05093">
        <w:rPr>
          <w:rStyle w:val="Style13ptBold"/>
        </w:rPr>
        <w:t>May ’4</w:t>
      </w:r>
      <w:r>
        <w:t xml:space="preserve"> [Melanie G. May; May 12, 2004; Judge on the District Court of Appeal of Florida for the Fourth District; Westlaw, “Shields v. Andros Isle Prop. Owners Ass'n, Inc.,” 872 So. 2d 1003]</w:t>
      </w:r>
    </w:p>
    <w:p w14:paraId="27CE1670" w14:textId="77777777" w:rsidR="001240FE" w:rsidRPr="00E05093" w:rsidRDefault="001240FE" w:rsidP="001240FE">
      <w:pPr>
        <w:rPr>
          <w:sz w:val="16"/>
        </w:rPr>
      </w:pPr>
      <w:r w:rsidRPr="00E05093">
        <w:rPr>
          <w:sz w:val="16"/>
        </w:rPr>
        <w:t xml:space="preserve">The question then becomes whether section 11 encompasses signs located within the interior of an automobile. Section 11 states that “[n]o vehicles, except four wheeled passenger automobiles ... with no lettering or signage thereon, shall be placed, parked or stored upon any Lot....” The homeowner argues that section 11, which specifically applies to automobiles and signage thereon, only prohibits signage “thereon,” not “therein”. Riser v. Fed. Life Ins. Co., 207 Iowa 1101, 224 N.W. 67, 68 (1929) </w:t>
      </w:r>
      <w:r w:rsidRPr="00E05093">
        <w:rPr>
          <w:rStyle w:val="StyleUnderline"/>
        </w:rPr>
        <w:t xml:space="preserve">(When used to designate location, </w:t>
      </w:r>
      <w:r w:rsidRPr="004307FD">
        <w:rPr>
          <w:rStyle w:val="StyleUnderline"/>
          <w:highlight w:val="cyan"/>
        </w:rPr>
        <w:t xml:space="preserve">the prepositions “in” and “on” are </w:t>
      </w:r>
      <w:r w:rsidRPr="004307FD">
        <w:rPr>
          <w:rStyle w:val="Emphasis"/>
          <w:highlight w:val="cyan"/>
        </w:rPr>
        <w:t>never synonymous</w:t>
      </w:r>
      <w:r w:rsidRPr="004307FD">
        <w:rPr>
          <w:rStyle w:val="StyleUnderline"/>
          <w:highlight w:val="cyan"/>
        </w:rPr>
        <w:t xml:space="preserve">. “In” </w:t>
      </w:r>
      <w:r w:rsidRPr="004307FD">
        <w:rPr>
          <w:rStyle w:val="Emphasis"/>
          <w:highlight w:val="cyan"/>
        </w:rPr>
        <w:t>means</w:t>
      </w:r>
      <w:r w:rsidRPr="004307FD">
        <w:rPr>
          <w:rStyle w:val="StyleUnderline"/>
          <w:highlight w:val="cyan"/>
        </w:rPr>
        <w:t xml:space="preserve"> within the interior, “on” mean upon the surface</w:t>
      </w:r>
      <w:r w:rsidRPr="00E05093">
        <w:rPr>
          <w:rStyle w:val="StyleUnderline"/>
        </w:rPr>
        <w:t>.</w:t>
      </w:r>
      <w:r w:rsidRPr="00E05093">
        <w:rPr>
          <w:sz w:val="16"/>
        </w:rPr>
        <w:t>) The association responds that section 11 prohibits signs anywhere on the vehicle. Once again, we agree with the homeowner.</w:t>
      </w:r>
    </w:p>
    <w:p w14:paraId="2C5B2665" w14:textId="77777777" w:rsidR="001240FE" w:rsidRDefault="001240FE" w:rsidP="001240FE">
      <w:pPr>
        <w:pStyle w:val="Heading4"/>
      </w:pPr>
      <w:r>
        <w:t>‘In’ is a geographic limitation.</w:t>
      </w:r>
    </w:p>
    <w:p w14:paraId="3FDCCAD5" w14:textId="77777777" w:rsidR="001240FE" w:rsidRPr="00D429B2" w:rsidRDefault="001240FE" w:rsidP="001240FE">
      <w:r w:rsidRPr="00D429B2">
        <w:rPr>
          <w:rStyle w:val="Style13ptBold"/>
        </w:rPr>
        <w:t>McKeown ’11</w:t>
      </w:r>
      <w:r>
        <w:t xml:space="preserve"> [M. Margaret McKeown; May 24, 2011; Federal Court of Appeals Judge for the Ninth Circuit; Westlaw, “Simonoff v. Expedia, Inc.,” 643 F.3d 1202]</w:t>
      </w:r>
    </w:p>
    <w:p w14:paraId="145E22F3" w14:textId="77777777" w:rsidR="001240FE" w:rsidRPr="00D429B2" w:rsidRDefault="001240FE" w:rsidP="001240FE">
      <w:pPr>
        <w:rPr>
          <w:sz w:val="16"/>
        </w:rPr>
      </w:pPr>
      <w:r w:rsidRPr="00D429B2">
        <w:rPr>
          <w:sz w:val="16"/>
        </w:rPr>
        <w:t xml:space="preserve">By way of contrast, however, we observed in Doe 1 that a forum selection *1206 clause referring to “courts </w:t>
      </w:r>
      <w:r w:rsidRPr="004307FD">
        <w:rPr>
          <w:rStyle w:val="StyleUnderline"/>
          <w:highlight w:val="cyan"/>
        </w:rPr>
        <w:t>in</w:t>
      </w:r>
      <w:r w:rsidRPr="00D429B2">
        <w:rPr>
          <w:sz w:val="16"/>
        </w:rPr>
        <w:t xml:space="preserve">” a state </w:t>
      </w:r>
      <w:r w:rsidRPr="004307FD">
        <w:rPr>
          <w:rStyle w:val="StyleUnderline"/>
          <w:highlight w:val="cyan"/>
        </w:rPr>
        <w:t xml:space="preserve">imposes a </w:t>
      </w:r>
      <w:r w:rsidRPr="004307FD">
        <w:rPr>
          <w:rStyle w:val="Emphasis"/>
          <w:highlight w:val="cyan"/>
        </w:rPr>
        <w:t>geographic limitation</w:t>
      </w:r>
      <w:r w:rsidRPr="004307FD">
        <w:rPr>
          <w:rStyle w:val="StyleUnderline"/>
          <w:highlight w:val="cyan"/>
        </w:rPr>
        <w:t>, not</w:t>
      </w:r>
      <w:r w:rsidRPr="00D429B2">
        <w:rPr>
          <w:rStyle w:val="StyleUnderline"/>
        </w:rPr>
        <w:t xml:space="preserve"> one of </w:t>
      </w:r>
      <w:r w:rsidRPr="004307FD">
        <w:rPr>
          <w:rStyle w:val="Emphasis"/>
          <w:highlight w:val="cyan"/>
        </w:rPr>
        <w:t>sovereignty</w:t>
      </w:r>
      <w:r w:rsidRPr="00D429B2">
        <w:rPr>
          <w:sz w:val="16"/>
        </w:rPr>
        <w:t xml:space="preserve">. Id. at 1082 &amp; n. 8. </w:t>
      </w:r>
      <w:r w:rsidRPr="00D429B2">
        <w:rPr>
          <w:rStyle w:val="StyleUnderline"/>
        </w:rPr>
        <w:t xml:space="preserve">The </w:t>
      </w:r>
      <w:r w:rsidRPr="00D429B2">
        <w:rPr>
          <w:rStyle w:val="Emphasis"/>
        </w:rPr>
        <w:t>word</w:t>
      </w:r>
      <w:r w:rsidRPr="00D429B2">
        <w:rPr>
          <w:rStyle w:val="StyleUnderline"/>
        </w:rPr>
        <w:t xml:space="preserve"> </w:t>
      </w:r>
      <w:r w:rsidRPr="004307FD">
        <w:rPr>
          <w:rStyle w:val="StyleUnderline"/>
          <w:highlight w:val="cyan"/>
        </w:rPr>
        <w:t>“in” means to “‘express</w:t>
      </w:r>
      <w:r w:rsidRPr="00D429B2">
        <w:rPr>
          <w:rStyle w:val="StyleUnderline"/>
        </w:rPr>
        <w:t xml:space="preserve">[ ] relation of </w:t>
      </w:r>
      <w:r w:rsidRPr="004307FD">
        <w:rPr>
          <w:rStyle w:val="StyleUnderline"/>
          <w:highlight w:val="cyan"/>
        </w:rPr>
        <w:t>presence</w:t>
      </w:r>
      <w:r w:rsidRPr="00D429B2">
        <w:rPr>
          <w:rStyle w:val="StyleUnderline"/>
        </w:rPr>
        <w:t xml:space="preserve">, existence, situation, </w:t>
      </w:r>
      <w:r w:rsidRPr="004307FD">
        <w:rPr>
          <w:rStyle w:val="StyleUnderline"/>
          <w:highlight w:val="cyan"/>
        </w:rPr>
        <w:t>inclusion</w:t>
      </w:r>
      <w:r w:rsidRPr="00D429B2">
        <w:rPr>
          <w:sz w:val="16"/>
        </w:rPr>
        <w:t xml:space="preserve"> ...; inclosed or surround by limits, </w:t>
      </w:r>
      <w:r w:rsidRPr="004307FD">
        <w:rPr>
          <w:rStyle w:val="StyleUnderline"/>
          <w:highlight w:val="cyan"/>
        </w:rPr>
        <w:t>as in a room.’”</w:t>
      </w:r>
      <w:r w:rsidRPr="00D429B2">
        <w:rPr>
          <w:sz w:val="16"/>
        </w:rPr>
        <w:t xml:space="preserve"> Id. at 1082 n. 8 (quoting Black's Law Dictionary 758 (6th ed.1990)). Hence </w:t>
      </w:r>
      <w:r w:rsidRPr="00D429B2">
        <w:rPr>
          <w:rStyle w:val="StyleUnderline"/>
        </w:rPr>
        <w:t xml:space="preserve">the </w:t>
      </w:r>
      <w:r w:rsidRPr="00D429B2">
        <w:rPr>
          <w:rStyle w:val="Emphasis"/>
        </w:rPr>
        <w:t>phrase</w:t>
      </w:r>
      <w:r w:rsidRPr="00D429B2">
        <w:rPr>
          <w:rStyle w:val="StyleUnderline"/>
        </w:rPr>
        <w:t xml:space="preserve"> “courts </w:t>
      </w:r>
      <w:r w:rsidRPr="004307FD">
        <w:rPr>
          <w:rStyle w:val="StyleUnderline"/>
          <w:highlight w:val="cyan"/>
        </w:rPr>
        <w:t>in</w:t>
      </w:r>
      <w:r w:rsidRPr="00D429B2">
        <w:rPr>
          <w:rStyle w:val="StyleUnderline"/>
        </w:rPr>
        <w:t xml:space="preserve">” a state </w:t>
      </w:r>
      <w:r w:rsidRPr="004307FD">
        <w:rPr>
          <w:rStyle w:val="Emphasis"/>
          <w:highlight w:val="cyan"/>
        </w:rPr>
        <w:t>includes</w:t>
      </w:r>
      <w:r w:rsidRPr="00D429B2">
        <w:rPr>
          <w:rStyle w:val="StyleUnderline"/>
        </w:rPr>
        <w:t xml:space="preserve"> any court within the </w:t>
      </w:r>
      <w:r w:rsidRPr="004307FD">
        <w:rPr>
          <w:rStyle w:val="Emphasis"/>
          <w:highlight w:val="cyan"/>
        </w:rPr>
        <w:t>physical boundaries</w:t>
      </w:r>
      <w:r w:rsidRPr="00D429B2">
        <w:rPr>
          <w:rStyle w:val="StyleUnderline"/>
        </w:rPr>
        <w:t xml:space="preserve"> of the state</w:t>
      </w:r>
      <w:r w:rsidRPr="00D429B2">
        <w:rPr>
          <w:sz w:val="16"/>
        </w:rPr>
        <w:t>, even if the court does not derive its power and authority from the sovereignty of the state. See id. at 1082 &amp; n. 8. In short, the rule we adopted in Doe 1 is that a forum selection clause that specifies “courts of” a state limits jurisdiction to state courts, but specification of “courts in” a state includes both state and federal courts.1</w:t>
      </w:r>
    </w:p>
    <w:p w14:paraId="4F83294D" w14:textId="77777777" w:rsidR="001240FE" w:rsidRDefault="001240FE" w:rsidP="001240FE">
      <w:pPr>
        <w:pStyle w:val="Heading4"/>
      </w:pPr>
      <w:r>
        <w:t>‘In’ expresses a place.</w:t>
      </w:r>
    </w:p>
    <w:p w14:paraId="75D43FF8" w14:textId="77777777" w:rsidR="001240FE" w:rsidRPr="00ED0BE8" w:rsidRDefault="001240FE" w:rsidP="001240FE">
      <w:r w:rsidRPr="00ED0BE8">
        <w:rPr>
          <w:rStyle w:val="Style13ptBold"/>
        </w:rPr>
        <w:t>Nelson ’9</w:t>
      </w:r>
      <w:r>
        <w:t xml:space="preserve"> [Dorothy W. Nelson, Stephen Roy Reinhardt, and Carlos T. Bea; January 16, 2009; Federal Court of Appeals Judges for the Ninth Circuit, writing a per curiam decision; Westlaw, “Doe 1 v. AOL LLC,” 552 F.3d 1077]</w:t>
      </w:r>
    </w:p>
    <w:p w14:paraId="6AA6F47E" w14:textId="77777777" w:rsidR="001240FE" w:rsidRPr="00D429B2" w:rsidRDefault="001240FE" w:rsidP="001240FE">
      <w:pPr>
        <w:rPr>
          <w:sz w:val="16"/>
        </w:rPr>
      </w:pPr>
      <w:r w:rsidRPr="00D429B2">
        <w:rPr>
          <w:sz w:val="16"/>
        </w:rPr>
        <w:t xml:space="preserve">The district court, without discussion, interpreted the forum selection clause to refer to state and federal courts of Virginia. We determine the meaning of the phrase “courts of Virginia” de novo, Hunt Wesson Foods, Inc., 817 F.2d at 77, and look first to its plain meaning. </w:t>
      </w:r>
      <w:r w:rsidRPr="00D429B2">
        <w:rPr>
          <w:rStyle w:val="StyleUnderline"/>
        </w:rPr>
        <w:t xml:space="preserve">We have </w:t>
      </w:r>
      <w:r w:rsidRPr="00D429B2">
        <w:rPr>
          <w:rStyle w:val="Emphasis"/>
        </w:rPr>
        <w:t>not</w:t>
      </w:r>
      <w:r w:rsidRPr="00D429B2">
        <w:rPr>
          <w:sz w:val="16"/>
        </w:rPr>
        <w:t xml:space="preserve"> previously </w:t>
      </w:r>
      <w:r w:rsidRPr="00D429B2">
        <w:rPr>
          <w:rStyle w:val="StyleUnderline"/>
        </w:rPr>
        <w:t>addressed the meaning of</w:t>
      </w:r>
      <w:r w:rsidRPr="00D429B2">
        <w:rPr>
          <w:sz w:val="16"/>
        </w:rPr>
        <w:t xml:space="preserve"> a forum selection clause designating the courts </w:t>
      </w:r>
      <w:r w:rsidRPr="00D429B2">
        <w:rPr>
          <w:rStyle w:val="StyleUnderline"/>
        </w:rPr>
        <w:t>“of,” rather than “in,” a state</w:t>
      </w:r>
      <w:r w:rsidRPr="00D429B2">
        <w:rPr>
          <w:sz w:val="16"/>
        </w:rPr>
        <w:t>. We hold that the forum selection clause at issue here—designating the courts of Virginia—means the state courts of Virginia *1082 only; it does not also refer to federal courts in Virginia.</w:t>
      </w:r>
    </w:p>
    <w:p w14:paraId="21FE7917" w14:textId="77777777" w:rsidR="001240FE" w:rsidRPr="00D429B2" w:rsidRDefault="001240FE" w:rsidP="001240FE">
      <w:pPr>
        <w:rPr>
          <w:sz w:val="16"/>
        </w:rPr>
      </w:pPr>
      <w:r w:rsidRPr="00D429B2">
        <w:rPr>
          <w:rStyle w:val="StyleUnderline"/>
        </w:rPr>
        <w:t xml:space="preserve">The clause's </w:t>
      </w:r>
      <w:r w:rsidRPr="004307FD">
        <w:rPr>
          <w:rStyle w:val="StyleUnderline"/>
          <w:highlight w:val="cyan"/>
        </w:rPr>
        <w:t>use of</w:t>
      </w:r>
      <w:r w:rsidRPr="00D429B2">
        <w:rPr>
          <w:rStyle w:val="StyleUnderline"/>
        </w:rPr>
        <w:t xml:space="preserve"> the preposition </w:t>
      </w:r>
      <w:r w:rsidRPr="004307FD">
        <w:rPr>
          <w:rStyle w:val="StyleUnderline"/>
          <w:highlight w:val="cyan"/>
        </w:rPr>
        <w:t xml:space="preserve">“of”—rather than “in”—is </w:t>
      </w:r>
      <w:r w:rsidRPr="004307FD">
        <w:rPr>
          <w:rStyle w:val="Emphasis"/>
          <w:highlight w:val="cyan"/>
        </w:rPr>
        <w:t>determinativ</w:t>
      </w:r>
      <w:r w:rsidRPr="00D429B2">
        <w:rPr>
          <w:rStyle w:val="Emphasis"/>
        </w:rPr>
        <w:t>e</w:t>
      </w:r>
      <w:r w:rsidRPr="00D429B2">
        <w:rPr>
          <w:rStyle w:val="StyleUnderline"/>
        </w:rPr>
        <w:t>. Black's Law Dictionary defines “of” as a term “denoting that from which anything proceeds; indicating</w:t>
      </w:r>
      <w:r w:rsidRPr="00D429B2">
        <w:rPr>
          <w:sz w:val="16"/>
        </w:rPr>
        <w:t xml:space="preserve"> origin, </w:t>
      </w:r>
      <w:r w:rsidRPr="00D429B2">
        <w:rPr>
          <w:rStyle w:val="StyleUnderline"/>
        </w:rPr>
        <w:t>source</w:t>
      </w:r>
      <w:r w:rsidRPr="00D429B2">
        <w:rPr>
          <w:sz w:val="16"/>
        </w:rPr>
        <w:t xml:space="preserve">, descent, </w:t>
      </w:r>
      <w:r w:rsidRPr="00D429B2">
        <w:rPr>
          <w:rStyle w:val="StyleUnderline"/>
        </w:rPr>
        <w:t>and the like....”8</w:t>
      </w:r>
      <w:r w:rsidRPr="00D429B2">
        <w:rPr>
          <w:sz w:val="16"/>
        </w:rPr>
        <w:t xml:space="preserve"> Black's Law Dictionary 1080 (6th ed.1990). Thus, courts “of” Virginia refers to courts proceeding from, with their origin in, Virginia—i.e., the state courts of Virginia. Federal district courts, in contrast, proceed from, and find their origin in, the federal government.9</w:t>
      </w:r>
    </w:p>
    <w:p w14:paraId="3A782FBD" w14:textId="77777777" w:rsidR="001240FE" w:rsidRPr="00D429B2" w:rsidRDefault="001240FE" w:rsidP="001240FE">
      <w:pPr>
        <w:rPr>
          <w:sz w:val="16"/>
        </w:rPr>
      </w:pPr>
      <w:r w:rsidRPr="00D429B2">
        <w:rPr>
          <w:sz w:val="16"/>
        </w:rPr>
        <w:t>&lt;&lt;FOOTNOTE 8&gt;&gt;</w:t>
      </w:r>
    </w:p>
    <w:p w14:paraId="2FCC2AF8" w14:textId="77777777" w:rsidR="001240FE" w:rsidRPr="00D429B2" w:rsidRDefault="001240FE" w:rsidP="001240FE">
      <w:pPr>
        <w:rPr>
          <w:sz w:val="16"/>
        </w:rPr>
      </w:pPr>
      <w:r w:rsidRPr="00D429B2">
        <w:rPr>
          <w:rStyle w:val="Emphasis"/>
        </w:rPr>
        <w:t>In contrast</w:t>
      </w:r>
      <w:r w:rsidRPr="00D429B2">
        <w:rPr>
          <w:rStyle w:val="StyleUnderline"/>
        </w:rPr>
        <w:t xml:space="preserve">, </w:t>
      </w:r>
      <w:r w:rsidRPr="004307FD">
        <w:rPr>
          <w:rStyle w:val="StyleUnderline"/>
          <w:highlight w:val="cyan"/>
        </w:rPr>
        <w:t xml:space="preserve">the </w:t>
      </w:r>
      <w:r w:rsidRPr="004307FD">
        <w:rPr>
          <w:rStyle w:val="Emphasis"/>
          <w:highlight w:val="cyan"/>
        </w:rPr>
        <w:t>proposition</w:t>
      </w:r>
      <w:r w:rsidRPr="004307FD">
        <w:rPr>
          <w:rStyle w:val="StyleUnderline"/>
          <w:highlight w:val="cyan"/>
        </w:rPr>
        <w:t xml:space="preserve"> “in” “express[es]</w:t>
      </w:r>
      <w:r w:rsidRPr="00D429B2">
        <w:rPr>
          <w:rStyle w:val="StyleUnderline"/>
        </w:rPr>
        <w:t xml:space="preserve"> relation of </w:t>
      </w:r>
      <w:r w:rsidRPr="004307FD">
        <w:rPr>
          <w:rStyle w:val="StyleUnderline"/>
          <w:highlight w:val="cyan"/>
        </w:rPr>
        <w:t>presence</w:t>
      </w:r>
      <w:r w:rsidRPr="00D429B2">
        <w:rPr>
          <w:rStyle w:val="StyleUnderline"/>
        </w:rPr>
        <w:t>, existence, situation, inclusion, action, etc.</w:t>
      </w:r>
      <w:r w:rsidRPr="00D429B2">
        <w:rPr>
          <w:sz w:val="16"/>
        </w:rPr>
        <w:t xml:space="preserve">; inclosed or surrounded by limits, </w:t>
      </w:r>
      <w:r w:rsidRPr="004307FD">
        <w:rPr>
          <w:rStyle w:val="StyleUnderline"/>
          <w:highlight w:val="cyan"/>
        </w:rPr>
        <w:t>as in a room</w:t>
      </w:r>
      <w:r w:rsidRPr="00D429B2">
        <w:rPr>
          <w:rStyle w:val="StyleUnderline"/>
        </w:rPr>
        <w:t>; also meaning for, in and about, on, within etc. ....”</w:t>
      </w:r>
      <w:r w:rsidRPr="00D429B2">
        <w:rPr>
          <w:sz w:val="16"/>
        </w:rPr>
        <w:t xml:space="preserve"> Black's Law Dictionary 758 (6th ed.1990).</w:t>
      </w:r>
    </w:p>
    <w:p w14:paraId="4699469B" w14:textId="77777777" w:rsidR="001240FE" w:rsidRPr="00B01D2B" w:rsidRDefault="001240FE" w:rsidP="001240FE">
      <w:pPr>
        <w:rPr>
          <w:sz w:val="16"/>
        </w:rPr>
      </w:pPr>
      <w:r w:rsidRPr="00D429B2">
        <w:rPr>
          <w:sz w:val="16"/>
        </w:rPr>
        <w:t>&lt;&lt;FOOTNOTE 8 ENDS&gt;&gt;</w:t>
      </w:r>
    </w:p>
    <w:p w14:paraId="1BA1CE0E" w14:textId="073DF493" w:rsidR="001240FE" w:rsidRPr="006377DE" w:rsidRDefault="001240FE" w:rsidP="001240FE">
      <w:pPr>
        <w:pStyle w:val="Heading3"/>
      </w:pPr>
      <w:r>
        <w:t xml:space="preserve">In---Not Completely </w:t>
      </w:r>
      <w:r w:rsidR="00894D0B">
        <w:t>Within</w:t>
      </w:r>
    </w:p>
    <w:p w14:paraId="296ABE70" w14:textId="77777777" w:rsidR="001240FE" w:rsidRPr="006377DE" w:rsidRDefault="001240FE" w:rsidP="001240FE">
      <w:pPr>
        <w:pStyle w:val="Heading4"/>
      </w:pPr>
      <w:bookmarkStart w:id="7" w:name="_Hlk74773094"/>
      <w:r w:rsidRPr="006377DE">
        <w:t xml:space="preserve">In doesn’t require something to be </w:t>
      </w:r>
      <w:r w:rsidRPr="006377DE">
        <w:rPr>
          <w:u w:val="single"/>
        </w:rPr>
        <w:t>completely</w:t>
      </w:r>
      <w:r w:rsidRPr="006377DE">
        <w:t xml:space="preserve"> within</w:t>
      </w:r>
    </w:p>
    <w:p w14:paraId="7F188FDF" w14:textId="77777777" w:rsidR="001240FE" w:rsidRPr="006377DE" w:rsidRDefault="001240FE" w:rsidP="001240FE">
      <w:r w:rsidRPr="006377DE">
        <w:rPr>
          <w:rStyle w:val="Style13ptBold"/>
        </w:rPr>
        <w:t>Rader, 97</w:t>
      </w:r>
      <w:r w:rsidRPr="006377DE">
        <w:t xml:space="preserve"> – US Circuit Judge for the Federal Circuit (Foster v. Hallco Mfg. Co., 1997 U.S. App. LEXIS 18989 (United States Court of Appeals for the Federal Circuit July 14, 1997, Decided ).</w:t>
      </w:r>
    </w:p>
    <w:p w14:paraId="6C545F43" w14:textId="77777777" w:rsidR="001240FE" w:rsidRPr="006377DE" w:rsidRDefault="001240FE" w:rsidP="001240FE">
      <w:pPr>
        <w:rPr>
          <w:sz w:val="16"/>
        </w:rPr>
      </w:pPr>
      <w:r w:rsidRPr="006377DE">
        <w:rPr>
          <w:sz w:val="16"/>
        </w:rPr>
        <w:t xml:space="preserve">Next, the district court construed the claim language "in," "within," and "between." Each of these claim construction issues is similar to the interpretation of "between" discussed above in relation to claims 5 and 33-36 The district court construed these words more narrowly than required by the claim language and context. </w:t>
      </w:r>
      <w:r w:rsidRPr="006377DE">
        <w:rPr>
          <w:rStyle w:val="StyleUnderline"/>
        </w:rPr>
        <w:t xml:space="preserve">The </w:t>
      </w:r>
      <w:r w:rsidRPr="005C0239">
        <w:rPr>
          <w:rStyle w:val="StyleUnderline"/>
          <w:highlight w:val="cyan"/>
        </w:rPr>
        <w:t>word "in" does not require that something be completely and continuously inside of something</w:t>
      </w:r>
      <w:r w:rsidRPr="006377DE">
        <w:rPr>
          <w:rStyle w:val="StyleUnderline"/>
        </w:rPr>
        <w:t xml:space="preserve"> </w:t>
      </w:r>
      <w:r w:rsidRPr="006377DE">
        <w:rPr>
          <w:sz w:val="16"/>
        </w:rPr>
        <w:t>else. The word "within" does not require that something be completely and continuously within something else. Further, as discussed above in more detail, the word "between" does not require that something be completely and continuously between two things.</w:t>
      </w:r>
    </w:p>
    <w:p w14:paraId="7BD773EA" w14:textId="77777777" w:rsidR="001240FE" w:rsidRPr="006377DE" w:rsidRDefault="001240FE" w:rsidP="001240FE">
      <w:bookmarkStart w:id="8" w:name="_Hlk74773269"/>
      <w:bookmarkEnd w:id="7"/>
      <w:r w:rsidRPr="006377DE">
        <w:rPr>
          <w:sz w:val="16"/>
        </w:rPr>
        <w:t xml:space="preserve"> </w:t>
      </w:r>
      <w:bookmarkEnd w:id="8"/>
    </w:p>
    <w:p w14:paraId="1386CB7A" w14:textId="77777777" w:rsidR="001240FE" w:rsidRPr="006377DE" w:rsidRDefault="001240FE" w:rsidP="001240FE">
      <w:pPr>
        <w:pStyle w:val="Heading3"/>
      </w:pPr>
      <w:r>
        <w:t>In---Enclosed Within</w:t>
      </w:r>
    </w:p>
    <w:p w14:paraId="3538B75A" w14:textId="77777777" w:rsidR="001240FE" w:rsidRPr="001240FE" w:rsidRDefault="001240FE" w:rsidP="001240FE">
      <w:pPr>
        <w:pStyle w:val="Heading4"/>
      </w:pPr>
      <w:r w:rsidRPr="001240FE">
        <w:t>In means enclosed within</w:t>
      </w:r>
    </w:p>
    <w:p w14:paraId="5BDEBBBB" w14:textId="77777777" w:rsidR="001240FE" w:rsidRPr="006377DE" w:rsidRDefault="001240FE" w:rsidP="001240FE">
      <w:r w:rsidRPr="006377DE">
        <w:rPr>
          <w:rStyle w:val="Style13ptBold"/>
        </w:rPr>
        <w:t>Smith</w:t>
      </w:r>
      <w:r>
        <w:rPr>
          <w:rStyle w:val="Style13ptBold"/>
        </w:rPr>
        <w:t xml:space="preserve"> ’60 </w:t>
      </w:r>
      <w:r w:rsidRPr="006377DE">
        <w:t>[Gen. Am. Indem</w:t>
      </w:r>
      <w:r>
        <w:t xml:space="preserve">; Oct 25; Judge for the Supreme Court of Texas; </w:t>
      </w:r>
      <w:r w:rsidRPr="006377DE">
        <w:t>Co. v. Pepper, 161 Tex. 263, 339 S.W.2d 660, 1960 Tex. LEXIS 612, 4 Tex. Sup. J. 79</w:t>
      </w:r>
      <w:r>
        <w:t>]</w:t>
      </w:r>
    </w:p>
    <w:p w14:paraId="0AD4CC14" w14:textId="77777777" w:rsidR="001240FE" w:rsidRPr="006377DE" w:rsidRDefault="001240FE" w:rsidP="001240FE">
      <w:pPr>
        <w:rPr>
          <w:sz w:val="16"/>
        </w:rPr>
      </w:pPr>
      <w:r w:rsidRPr="006377DE">
        <w:rPr>
          <w:rStyle w:val="StyleUnderline"/>
        </w:rPr>
        <w:t>The word "</w:t>
      </w:r>
      <w:r w:rsidRPr="005C0239">
        <w:rPr>
          <w:rStyle w:val="StyleUnderline"/>
          <w:highlight w:val="cyan"/>
        </w:rPr>
        <w:t>in" means</w:t>
      </w:r>
      <w:r w:rsidRPr="006377DE">
        <w:rPr>
          <w:sz w:val="16"/>
        </w:rPr>
        <w:t xml:space="preserve"> inside of, </w:t>
      </w:r>
      <w:r w:rsidRPr="005C0239">
        <w:rPr>
          <w:rStyle w:val="StyleUnderline"/>
          <w:highlight w:val="cyan"/>
        </w:rPr>
        <w:t>within the bounds</w:t>
      </w:r>
      <w:r w:rsidRPr="006377DE">
        <w:rPr>
          <w:sz w:val="16"/>
        </w:rPr>
        <w:t xml:space="preserve"> or limits of. "In" is defines to mean: primarily, </w:t>
      </w:r>
      <w:r w:rsidRPr="006377DE">
        <w:rPr>
          <w:rStyle w:val="StyleUnderline"/>
        </w:rPr>
        <w:t>in denotes</w:t>
      </w:r>
      <w:r w:rsidRPr="006377DE">
        <w:rPr>
          <w:sz w:val="16"/>
        </w:rPr>
        <w:t xml:space="preserve"> situation or </w:t>
      </w:r>
      <w:r w:rsidRPr="006377DE">
        <w:rPr>
          <w:rStyle w:val="StyleUnderline"/>
        </w:rPr>
        <w:t xml:space="preserve">position with respect to </w:t>
      </w:r>
      <w:r w:rsidRPr="006377DE">
        <w:rPr>
          <w:sz w:val="16"/>
        </w:rPr>
        <w:t xml:space="preserve">a surrounding, encompassment, or </w:t>
      </w:r>
      <w:r w:rsidRPr="006377DE">
        <w:rPr>
          <w:rStyle w:val="StyleUnderline"/>
        </w:rPr>
        <w:t>enclosure</w:t>
      </w:r>
      <w:r w:rsidRPr="006377DE">
        <w:rPr>
          <w:sz w:val="16"/>
        </w:rPr>
        <w:t>, indicating being within</w:t>
      </w:r>
      <w:r w:rsidRPr="006377DE">
        <w:rPr>
          <w:rStyle w:val="StyleUnderline"/>
        </w:rPr>
        <w:t>, as a bounded place</w:t>
      </w:r>
      <w:r w:rsidRPr="006377DE">
        <w:rPr>
          <w:sz w:val="16"/>
        </w:rPr>
        <w:t xml:space="preserve">, a limited time, an encompassing </w:t>
      </w:r>
      <w:r w:rsidRPr="006377DE">
        <w:rPr>
          <w:rStyle w:val="StyleUnderline"/>
        </w:rPr>
        <w:t xml:space="preserve">material. The word "in" is said in </w:t>
      </w:r>
      <w:r w:rsidRPr="005C0239">
        <w:rPr>
          <w:rStyle w:val="StyleUnderline"/>
          <w:highlight w:val="cyan"/>
        </w:rPr>
        <w:t>its most usual significance</w:t>
      </w:r>
      <w:r w:rsidRPr="006377DE">
        <w:rPr>
          <w:rStyle w:val="StyleUnderline"/>
        </w:rPr>
        <w:t xml:space="preserve"> and popular use to </w:t>
      </w:r>
      <w:r w:rsidRPr="005C0239">
        <w:rPr>
          <w:rStyle w:val="StyleUnderline"/>
          <w:highlight w:val="cyan"/>
        </w:rPr>
        <w:t xml:space="preserve">mean </w:t>
      </w:r>
      <w:r w:rsidRPr="005C0239">
        <w:rPr>
          <w:rStyle w:val="Emphasis"/>
          <w:highlight w:val="cyan"/>
        </w:rPr>
        <w:t>enclosed or surrounded by limits</w:t>
      </w:r>
      <w:r w:rsidRPr="006377DE">
        <w:rPr>
          <w:sz w:val="16"/>
        </w:rPr>
        <w:t>, as in a room. A person may be said to be traveling in a carriage, while alighting therefrom, until he completely disconnects himself and lands.</w:t>
      </w:r>
    </w:p>
    <w:p w14:paraId="5FBB8332" w14:textId="77777777" w:rsidR="001240FE" w:rsidRPr="006377DE" w:rsidRDefault="001240FE" w:rsidP="001240FE">
      <w:pPr>
        <w:pStyle w:val="Heading4"/>
      </w:pPr>
      <w:r w:rsidRPr="006377DE">
        <w:t>“In” means within the limits of</w:t>
      </w:r>
    </w:p>
    <w:p w14:paraId="37A506AE" w14:textId="77777777" w:rsidR="001240FE" w:rsidRPr="006377DE" w:rsidRDefault="001240FE" w:rsidP="001240FE">
      <w:r w:rsidRPr="006377DE">
        <w:rPr>
          <w:rStyle w:val="Style13ptBold"/>
        </w:rPr>
        <w:t>Webster’s</w:t>
      </w:r>
      <w:r>
        <w:rPr>
          <w:rStyle w:val="Style13ptBold"/>
        </w:rPr>
        <w:t xml:space="preserve"> ‘6 </w:t>
      </w:r>
      <w:r w:rsidRPr="006377DE">
        <w:t xml:space="preserve">[Merriam Webster Online Dictionary, </w:t>
      </w:r>
      <w:r>
        <w:t xml:space="preserve">2006, </w:t>
      </w:r>
      <w:hyperlink r:id="rId33" w:history="1">
        <w:r w:rsidRPr="006377DE">
          <w:t>http://www.m-w.com/cgi-bin/dictionary?book=Dictionary&amp;va=in</w:t>
        </w:r>
      </w:hyperlink>
      <w:r>
        <w:t>]</w:t>
      </w:r>
    </w:p>
    <w:p w14:paraId="50FE222B" w14:textId="77777777" w:rsidR="001240FE" w:rsidRPr="006377DE" w:rsidRDefault="001240FE" w:rsidP="001240FE">
      <w:pPr>
        <w:rPr>
          <w:sz w:val="16"/>
        </w:rPr>
      </w:pPr>
      <w:r w:rsidRPr="006377DE">
        <w:rPr>
          <w:sz w:val="16"/>
        </w:rPr>
        <w:t xml:space="preserve">Main Entry: 1in </w:t>
      </w:r>
    </w:p>
    <w:p w14:paraId="4071A71C" w14:textId="77777777" w:rsidR="001240FE" w:rsidRPr="006377DE" w:rsidRDefault="001240FE" w:rsidP="001240FE">
      <w:pPr>
        <w:rPr>
          <w:sz w:val="16"/>
        </w:rPr>
      </w:pPr>
      <w:r w:rsidRPr="006377DE">
        <w:rPr>
          <w:sz w:val="16"/>
        </w:rPr>
        <w:t>Pronunciation: 'in, &amp;n, &amp;n</w:t>
      </w:r>
    </w:p>
    <w:p w14:paraId="6324AEB1" w14:textId="77777777" w:rsidR="001240FE" w:rsidRPr="006377DE" w:rsidRDefault="001240FE" w:rsidP="001240FE">
      <w:pPr>
        <w:rPr>
          <w:sz w:val="16"/>
        </w:rPr>
      </w:pPr>
      <w:r w:rsidRPr="006377DE">
        <w:rPr>
          <w:sz w:val="16"/>
        </w:rPr>
        <w:t>Function: preposition</w:t>
      </w:r>
    </w:p>
    <w:p w14:paraId="114EAE1F" w14:textId="77777777" w:rsidR="001240FE" w:rsidRPr="006377DE" w:rsidRDefault="001240FE" w:rsidP="001240FE">
      <w:pPr>
        <w:rPr>
          <w:sz w:val="16"/>
        </w:rPr>
      </w:pPr>
      <w:r w:rsidRPr="006377DE">
        <w:rPr>
          <w:sz w:val="16"/>
        </w:rPr>
        <w:t>Etymology: Middle English, from Old English; akin to Old High German in in, Latin in, Greek en</w:t>
      </w:r>
    </w:p>
    <w:p w14:paraId="127A8B5E" w14:textId="77777777" w:rsidR="001240FE" w:rsidRPr="006377DE" w:rsidRDefault="001240FE" w:rsidP="001240FE">
      <w:pPr>
        <w:rPr>
          <w:sz w:val="16"/>
        </w:rPr>
      </w:pPr>
      <w:r w:rsidRPr="006377DE">
        <w:rPr>
          <w:sz w:val="16"/>
        </w:rPr>
        <w:t xml:space="preserve">1 a -- </w:t>
      </w:r>
      <w:r w:rsidRPr="005C0239">
        <w:rPr>
          <w:rStyle w:val="TitleChar"/>
          <w:highlight w:val="cyan"/>
        </w:rPr>
        <w:t>used</w:t>
      </w:r>
      <w:r w:rsidRPr="006377DE">
        <w:rPr>
          <w:sz w:val="16"/>
        </w:rPr>
        <w:t xml:space="preserve"> as a function word </w:t>
      </w:r>
      <w:r w:rsidRPr="005C0239">
        <w:rPr>
          <w:rStyle w:val="TitleChar"/>
          <w:highlight w:val="cyan"/>
        </w:rPr>
        <w:t>to indicate inclusion, location, or position within limits</w:t>
      </w:r>
      <w:r w:rsidRPr="006377DE">
        <w:rPr>
          <w:sz w:val="16"/>
        </w:rPr>
        <w:t xml:space="preserve"> &lt;in the lake&gt; &lt;wounded in the leg&gt; &lt;in the summer&gt;</w:t>
      </w:r>
    </w:p>
    <w:p w14:paraId="44DC8596" w14:textId="6394134B" w:rsidR="00881FCE" w:rsidRPr="00881FCE" w:rsidRDefault="001240FE" w:rsidP="00881FCE">
      <w:pPr>
        <w:pStyle w:val="Heading3"/>
      </w:pPr>
      <w:r>
        <w:t>US---Anywhere</w:t>
      </w:r>
    </w:p>
    <w:p w14:paraId="1F5CA7F3" w14:textId="1ABF7DA8" w:rsidR="00170D1C" w:rsidRDefault="00881FCE" w:rsidP="00C3377F">
      <w:pPr>
        <w:pStyle w:val="Heading4"/>
      </w:pPr>
      <w:r>
        <w:t xml:space="preserve">‘United States’ means </w:t>
      </w:r>
      <w:r>
        <w:rPr>
          <w:u w:val="single"/>
        </w:rPr>
        <w:t>anywhere</w:t>
      </w:r>
      <w:r>
        <w:t xml:space="preserve"> in the United States</w:t>
      </w:r>
      <w:r w:rsidR="00C3377F">
        <w:t>.</w:t>
      </w:r>
    </w:p>
    <w:p w14:paraId="65F0152E" w14:textId="29C57DF1" w:rsidR="005E499B" w:rsidRDefault="00A46073" w:rsidP="00C3377F">
      <w:r w:rsidRPr="005E499B">
        <w:rPr>
          <w:rStyle w:val="Style13ptBold"/>
        </w:rPr>
        <w:t>Coffin ’87</w:t>
      </w:r>
      <w:r>
        <w:t xml:space="preserve"> [Frank F. Coffin; September 18, 1987; </w:t>
      </w:r>
      <w:r w:rsidR="0072203F">
        <w:t xml:space="preserve">Federal </w:t>
      </w:r>
      <w:r>
        <w:t xml:space="preserve">Judge on the First Circuit Court of Appeals; </w:t>
      </w:r>
      <w:r w:rsidR="005E499B">
        <w:t>Westlaw, “Grinspoon v. Drug Enf't Admin.,” 828 F.2d 881]</w:t>
      </w:r>
    </w:p>
    <w:p w14:paraId="7394A582" w14:textId="5BD3C316" w:rsidR="00C3377F" w:rsidRPr="005E499B" w:rsidRDefault="00C3377F" w:rsidP="00C3377F">
      <w:r w:rsidRPr="00C3377F">
        <w:rPr>
          <w:sz w:val="16"/>
        </w:rPr>
        <w:t xml:space="preserve">The Administrator begins by arguing that the language of the CSA itself is evidence of congressional intent favoring his construction of the statute. His argument is based on the definitions of terms chosen by Congress in drafting the relevant provisions of the CSA. He first cites the definition of the term </w:t>
      </w:r>
      <w:r w:rsidRPr="00C3377F">
        <w:rPr>
          <w:rStyle w:val="StyleUnderline"/>
        </w:rPr>
        <w:t>“United States”</w:t>
      </w:r>
      <w:r w:rsidRPr="00C3377F">
        <w:rPr>
          <w:sz w:val="16"/>
        </w:rPr>
        <w:t xml:space="preserve"> as used in “accepted medical use in treatment in the United States.” 21 U.S.C. § 812(b)(1)(B). This term is the only portion of the Schedule I criteria that </w:t>
      </w:r>
      <w:r w:rsidRPr="00C3377F">
        <w:rPr>
          <w:rStyle w:val="StyleUnderline"/>
        </w:rPr>
        <w:t>Congress</w:t>
      </w:r>
      <w:r w:rsidRPr="00C3377F">
        <w:rPr>
          <w:sz w:val="16"/>
        </w:rPr>
        <w:t xml:space="preserve"> has </w:t>
      </w:r>
      <w:r w:rsidRPr="00C3377F">
        <w:rPr>
          <w:rStyle w:val="Emphasis"/>
        </w:rPr>
        <w:t>expressly defined</w:t>
      </w:r>
      <w:r w:rsidRPr="00C3377F">
        <w:rPr>
          <w:sz w:val="16"/>
        </w:rPr>
        <w:t xml:space="preserve"> in the CSA, providing that </w:t>
      </w:r>
      <w:r w:rsidRPr="00C3377F">
        <w:rPr>
          <w:rStyle w:val="StyleUnderline"/>
        </w:rPr>
        <w:t xml:space="preserve">“[t]he term ‘United States,’ when used in a </w:t>
      </w:r>
      <w:r w:rsidRPr="00C3377F">
        <w:rPr>
          <w:rStyle w:val="Emphasis"/>
        </w:rPr>
        <w:t>geographic sense</w:t>
      </w:r>
      <w:r w:rsidRPr="00C3377F">
        <w:rPr>
          <w:rStyle w:val="StyleUnderline"/>
        </w:rPr>
        <w:t xml:space="preserve">, means </w:t>
      </w:r>
      <w:r w:rsidRPr="00C3377F">
        <w:rPr>
          <w:rStyle w:val="Emphasis"/>
          <w:i/>
          <w:iCs w:val="0"/>
        </w:rPr>
        <w:t>all places</w:t>
      </w:r>
      <w:r w:rsidRPr="00C3377F">
        <w:rPr>
          <w:rStyle w:val="StyleUnderline"/>
        </w:rPr>
        <w:t xml:space="preserve"> ... subject</w:t>
      </w:r>
      <w:r w:rsidRPr="00C3377F">
        <w:rPr>
          <w:sz w:val="16"/>
        </w:rPr>
        <w:t xml:space="preserve"> *886 </w:t>
      </w:r>
      <w:r w:rsidRPr="00C3377F">
        <w:rPr>
          <w:rStyle w:val="StyleUnderline"/>
        </w:rPr>
        <w:t>to the jurisdiction of the United States.”</w:t>
      </w:r>
      <w:r w:rsidRPr="00C3377F">
        <w:rPr>
          <w:sz w:val="16"/>
        </w:rPr>
        <w:t xml:space="preserve"> 21 U.S.C. § 802(28) (emphasis supplied). Coupling this statutory definition of “United States” with the dictionary definition of “accepted”—which means “generally approved” or “generally agreed upon”—</w:t>
      </w:r>
      <w:r w:rsidRPr="00C3377F">
        <w:rPr>
          <w:rStyle w:val="StyleUnderline"/>
        </w:rPr>
        <w:t>the Administrator argues</w:t>
      </w:r>
      <w:r w:rsidRPr="00C3377F">
        <w:rPr>
          <w:sz w:val="16"/>
        </w:rPr>
        <w:t xml:space="preserve"> that </w:t>
      </w:r>
      <w:r w:rsidRPr="00C3377F">
        <w:rPr>
          <w:rStyle w:val="StyleUnderline"/>
        </w:rPr>
        <w:t>the phrase</w:t>
      </w:r>
      <w:r w:rsidRPr="00C3377F">
        <w:rPr>
          <w:sz w:val="16"/>
        </w:rPr>
        <w:t xml:space="preserve"> “accepted medical use in treatment in the United States, ” 21 U.S.C. § 812(b)(1)(B), </w:t>
      </w:r>
      <w:r w:rsidRPr="00C3377F">
        <w:rPr>
          <w:rStyle w:val="StyleUnderline"/>
        </w:rPr>
        <w:t>must contemplate</w:t>
      </w:r>
      <w:r w:rsidRPr="00C3377F">
        <w:rPr>
          <w:sz w:val="16"/>
        </w:rPr>
        <w:t xml:space="preserve"> an administrative determination that the substance has been “generally approved” for use in treatment in “all places” subject to United States jurisdiction. In other words, FDA interstate marketing approval is necessary to satisfy this criterion because, otherwise, the substance could not be deemed to be “generally approved” </w:t>
      </w:r>
      <w:r w:rsidRPr="00C3377F">
        <w:rPr>
          <w:rStyle w:val="Emphasis"/>
          <w:i/>
          <w:iCs w:val="0"/>
        </w:rPr>
        <w:t>everywhere</w:t>
      </w:r>
      <w:r w:rsidRPr="00C3377F">
        <w:rPr>
          <w:rStyle w:val="Emphasis"/>
        </w:rPr>
        <w:t xml:space="preserve"> in the United States</w:t>
      </w:r>
      <w:r w:rsidRPr="00C3377F">
        <w:rPr>
          <w:sz w:val="16"/>
        </w:rPr>
        <w:t>.7</w:t>
      </w:r>
    </w:p>
    <w:p w14:paraId="48B950B9" w14:textId="77777777" w:rsidR="00C3377F" w:rsidRDefault="00C3377F" w:rsidP="00C3377F">
      <w:pPr>
        <w:rPr>
          <w:sz w:val="16"/>
        </w:rPr>
      </w:pPr>
      <w:r w:rsidRPr="00C3377F">
        <w:rPr>
          <w:rStyle w:val="StyleUnderline"/>
        </w:rPr>
        <w:t xml:space="preserve">We find this </w:t>
      </w:r>
      <w:r w:rsidRPr="00C3377F">
        <w:rPr>
          <w:rStyle w:val="Emphasis"/>
        </w:rPr>
        <w:t>arg</w:t>
      </w:r>
      <w:r w:rsidRPr="00C3377F">
        <w:rPr>
          <w:rStyle w:val="StyleUnderline"/>
        </w:rPr>
        <w:t xml:space="preserve">ument to be </w:t>
      </w:r>
      <w:r w:rsidRPr="00C3377F">
        <w:rPr>
          <w:rStyle w:val="Emphasis"/>
        </w:rPr>
        <w:t>strained and unpersuasive</w:t>
      </w:r>
      <w:r w:rsidRPr="00C3377F">
        <w:rPr>
          <w:sz w:val="16"/>
        </w:rPr>
        <w:t xml:space="preserve">. The CSA's definition of “United States” plainly does not require the conclusion asserted by the Administrator simply because section 802(28) defines “United States” as “all places subject to the jurisdiction of the United States.” 21 U.S.C. § 802(28) (emphasis supplied). </w:t>
      </w:r>
      <w:r w:rsidRPr="00C3377F">
        <w:rPr>
          <w:rStyle w:val="StyleUnderline"/>
        </w:rPr>
        <w:t>Congress</w:t>
      </w:r>
      <w:r w:rsidRPr="00C3377F">
        <w:rPr>
          <w:sz w:val="16"/>
        </w:rPr>
        <w:t xml:space="preserve"> surely </w:t>
      </w:r>
      <w:r w:rsidRPr="00C3377F">
        <w:rPr>
          <w:rStyle w:val="StyleUnderline"/>
        </w:rPr>
        <w:t>intended the reference to “all places”</w:t>
      </w:r>
      <w:r w:rsidRPr="00C3377F">
        <w:rPr>
          <w:sz w:val="16"/>
        </w:rPr>
        <w:t xml:space="preserve"> in section 802(28) </w:t>
      </w:r>
      <w:r w:rsidRPr="00C3377F">
        <w:rPr>
          <w:rStyle w:val="StyleUnderline"/>
        </w:rPr>
        <w:t>to delineate</w:t>
      </w:r>
      <w:r w:rsidRPr="00C3377F">
        <w:rPr>
          <w:sz w:val="16"/>
        </w:rPr>
        <w:t xml:space="preserve"> the broad jurisdictional scope of the CSA and to clarify that the CSA regulates </w:t>
      </w:r>
      <w:r w:rsidRPr="00C3377F">
        <w:rPr>
          <w:rStyle w:val="StyleUnderline"/>
        </w:rPr>
        <w:t xml:space="preserve">conduct occurring </w:t>
      </w:r>
      <w:r w:rsidRPr="00C3377F">
        <w:rPr>
          <w:rStyle w:val="Emphasis"/>
          <w:i/>
          <w:iCs w:val="0"/>
        </w:rPr>
        <w:t>any place</w:t>
      </w:r>
      <w:r w:rsidRPr="00C3377F">
        <w:rPr>
          <w:rStyle w:val="StyleUnderline"/>
        </w:rPr>
        <w:t xml:space="preserve">, as opposed to </w:t>
      </w:r>
      <w:r w:rsidRPr="00C3377F">
        <w:rPr>
          <w:rStyle w:val="Emphasis"/>
          <w:i/>
          <w:iCs w:val="0"/>
        </w:rPr>
        <w:t>every place</w:t>
      </w:r>
      <w:r w:rsidRPr="00C3377F">
        <w:rPr>
          <w:rStyle w:val="StyleUnderline"/>
        </w:rPr>
        <w:t>, within the United States</w:t>
      </w:r>
      <w:r w:rsidRPr="00C3377F">
        <w:rPr>
          <w:sz w:val="16"/>
        </w:rPr>
        <w:t>. As petitioner aptly notes, a defendant charged with violating the CSA by selling controlled substances in only two states would not have a defense based on section 802(28) if he contended that his activity had not occurred in “all places” subject to United States jurisdiction. We add, moreover, that the Administrator's clever argument conveniently omits any reference to the fact that the pertinent phrase in section 812(b)(1)(B) reads “in the United States,” (emphasis supplied). We find this language to be further evidence that the Congress did not intend “accepted medical use in treatment in the United States” to require a finding of recognized medical use in every state or, as the Administrator contends, approval for interstate marketing of the substance.</w:t>
      </w:r>
    </w:p>
    <w:p w14:paraId="4F203747" w14:textId="77777777" w:rsidR="000B5B61" w:rsidRDefault="000B5B61" w:rsidP="000B5B61">
      <w:pPr>
        <w:pStyle w:val="Heading4"/>
      </w:pPr>
      <w:r>
        <w:t>‘Any’ territory under American jurisdiction is ‘in the United States.’</w:t>
      </w:r>
    </w:p>
    <w:p w14:paraId="21F589F1" w14:textId="77777777" w:rsidR="000B5B61" w:rsidRPr="0072203F" w:rsidRDefault="000B5B61" w:rsidP="000B5B61">
      <w:r w:rsidRPr="00A0353B">
        <w:rPr>
          <w:rStyle w:val="Style13ptBold"/>
        </w:rPr>
        <w:t>Ripple ’7</w:t>
      </w:r>
      <w:r>
        <w:t xml:space="preserve"> [Kenneth F. Ripple; January 16; Federal Judge on the Seventh Circuit Court of Appeals; Westlaw, “Arnett v. Comm'r,” 473 F.3d 790]</w:t>
      </w:r>
    </w:p>
    <w:p w14:paraId="63B9B2A6" w14:textId="77777777" w:rsidR="000B5B61" w:rsidRPr="007229DD" w:rsidRDefault="000B5B61" w:rsidP="000B5B61">
      <w:pPr>
        <w:rPr>
          <w:sz w:val="16"/>
        </w:rPr>
      </w:pPr>
      <w:r w:rsidRPr="007229DD">
        <w:rPr>
          <w:sz w:val="16"/>
        </w:rPr>
        <w:t xml:space="preserve">Indeed, with respect to the word “includes,” the definition of “foreign country” largely mirrors the rule's definition of “United States” in its usage of “includes.” See 26 C.F.R. § 1.911–2(g). </w:t>
      </w:r>
      <w:r w:rsidRPr="0072203F">
        <w:rPr>
          <w:rStyle w:val="StyleUnderline"/>
        </w:rPr>
        <w:t xml:space="preserve">The rule </w:t>
      </w:r>
      <w:r w:rsidRPr="0072203F">
        <w:rPr>
          <w:rStyle w:val="Emphasis"/>
        </w:rPr>
        <w:t>defines</w:t>
      </w:r>
      <w:r w:rsidRPr="0072203F">
        <w:rPr>
          <w:rStyle w:val="StyleUnderline"/>
        </w:rPr>
        <w:t xml:space="preserve"> the “United States” as:</w:t>
      </w:r>
    </w:p>
    <w:p w14:paraId="31561995" w14:textId="4599859A" w:rsidR="000B5B61" w:rsidRDefault="000B5B61" w:rsidP="00C3377F">
      <w:pPr>
        <w:rPr>
          <w:sz w:val="16"/>
        </w:rPr>
      </w:pPr>
      <w:r w:rsidRPr="007229DD">
        <w:rPr>
          <w:sz w:val="16"/>
        </w:rPr>
        <w:t xml:space="preserve">United States. </w:t>
      </w:r>
      <w:r w:rsidRPr="0072203F">
        <w:rPr>
          <w:rStyle w:val="StyleUnderline"/>
        </w:rPr>
        <w:t xml:space="preserve">The term “United States” when used in a </w:t>
      </w:r>
      <w:r w:rsidRPr="0072203F">
        <w:rPr>
          <w:rStyle w:val="Emphasis"/>
        </w:rPr>
        <w:t>geographical sense</w:t>
      </w:r>
      <w:r w:rsidRPr="0072203F">
        <w:rPr>
          <w:rStyle w:val="StyleUnderline"/>
        </w:rPr>
        <w:t xml:space="preserve"> includes </w:t>
      </w:r>
      <w:r w:rsidRPr="0072203F">
        <w:rPr>
          <w:rStyle w:val="Emphasis"/>
        </w:rPr>
        <w:t>any territory</w:t>
      </w:r>
      <w:r w:rsidRPr="0072203F">
        <w:rPr>
          <w:rStyle w:val="StyleUnderline"/>
        </w:rPr>
        <w:t xml:space="preserve"> under the </w:t>
      </w:r>
      <w:r w:rsidRPr="0072203F">
        <w:rPr>
          <w:rStyle w:val="Emphasis"/>
        </w:rPr>
        <w:t>sovereignty</w:t>
      </w:r>
      <w:r w:rsidRPr="0072203F">
        <w:rPr>
          <w:rStyle w:val="StyleUnderline"/>
        </w:rPr>
        <w:t xml:space="preserve"> of the United States. It </w:t>
      </w:r>
      <w:r w:rsidRPr="004A62C8">
        <w:rPr>
          <w:rStyle w:val="Emphasis"/>
        </w:rPr>
        <w:t>includes</w:t>
      </w:r>
      <w:r w:rsidRPr="0072203F">
        <w:rPr>
          <w:rStyle w:val="StyleUnderline"/>
        </w:rPr>
        <w:t xml:space="preserve"> the states</w:t>
      </w:r>
      <w:r w:rsidRPr="007229DD">
        <w:rPr>
          <w:sz w:val="16"/>
        </w:rPr>
        <w:t xml:space="preserve">, the </w:t>
      </w:r>
      <w:r w:rsidRPr="0072203F">
        <w:rPr>
          <w:rStyle w:val="StyleUnderline"/>
        </w:rPr>
        <w:t>D</w:t>
      </w:r>
      <w:r w:rsidRPr="007229DD">
        <w:rPr>
          <w:sz w:val="16"/>
        </w:rPr>
        <w:t xml:space="preserve">istrict of </w:t>
      </w:r>
      <w:r w:rsidRPr="0072203F">
        <w:rPr>
          <w:rStyle w:val="StyleUnderline"/>
        </w:rPr>
        <w:t>C</w:t>
      </w:r>
      <w:r w:rsidRPr="007229DD">
        <w:rPr>
          <w:sz w:val="16"/>
        </w:rPr>
        <w:t xml:space="preserve">olumbia, the </w:t>
      </w:r>
      <w:r w:rsidRPr="0072203F">
        <w:rPr>
          <w:rStyle w:val="StyleUnderline"/>
        </w:rPr>
        <w:t xml:space="preserve">possessions </w:t>
      </w:r>
      <w:r w:rsidRPr="0072203F">
        <w:rPr>
          <w:rStyle w:val="Emphasis"/>
        </w:rPr>
        <w:t>and</w:t>
      </w:r>
      <w:r w:rsidRPr="0072203F">
        <w:rPr>
          <w:rStyle w:val="StyleUnderline"/>
        </w:rPr>
        <w:t xml:space="preserve"> territories of the United States</w:t>
      </w:r>
      <w:r w:rsidRPr="007229DD">
        <w:rPr>
          <w:sz w:val="16"/>
        </w:rPr>
        <w:t>, the territorial waters of the United States, the air space over the United States, and the seabed and subsoil of those submarine areas which are adjacent to the territorial waters of the United States and over which the United States has exclusive rights, in accordance with international law, with respect to the exploration and exploitation of natural resources.</w:t>
      </w:r>
    </w:p>
    <w:p w14:paraId="3CDE2E34" w14:textId="2A076364" w:rsidR="00881FCE" w:rsidRPr="00C3377F" w:rsidRDefault="001240FE" w:rsidP="00881FCE">
      <w:pPr>
        <w:pStyle w:val="Heading3"/>
      </w:pPr>
      <w:r>
        <w:t>US---Everywhere</w:t>
      </w:r>
    </w:p>
    <w:p w14:paraId="3E433FFE" w14:textId="2D71EC63" w:rsidR="008B444C" w:rsidRPr="004A62C8" w:rsidRDefault="004A62C8" w:rsidP="008B444C">
      <w:pPr>
        <w:pStyle w:val="Heading4"/>
      </w:pPr>
      <w:r>
        <w:t xml:space="preserve">‘United States’ refers to </w:t>
      </w:r>
      <w:r>
        <w:rPr>
          <w:u w:val="single"/>
        </w:rPr>
        <w:t>all places</w:t>
      </w:r>
      <w:r>
        <w:t xml:space="preserve"> under American jurisdiction.</w:t>
      </w:r>
    </w:p>
    <w:p w14:paraId="29FD5B48" w14:textId="4F6D5AE2" w:rsidR="003B37D5" w:rsidRPr="003B37D5" w:rsidRDefault="003B37D5" w:rsidP="003B37D5">
      <w:r w:rsidRPr="00881FCE">
        <w:rPr>
          <w:rStyle w:val="Style13ptBold"/>
        </w:rPr>
        <w:t>Kravitch ’88</w:t>
      </w:r>
      <w:r>
        <w:t xml:space="preserve"> [Phyllis Adele Kravitch; August 29, 1988; Federal Judge on the Eleventh Circuit Court of Appeals; Westlaw, “United States v. Goggin,” 853 F.2d 843]</w:t>
      </w:r>
    </w:p>
    <w:p w14:paraId="10AC4CE4" w14:textId="77777777" w:rsidR="003B37D5" w:rsidRPr="003B37D5" w:rsidRDefault="003B37D5" w:rsidP="003B37D5">
      <w:pPr>
        <w:rPr>
          <w:sz w:val="16"/>
        </w:rPr>
      </w:pPr>
      <w:r w:rsidRPr="003B37D5">
        <w:rPr>
          <w:sz w:val="16"/>
        </w:rPr>
        <w:t xml:space="preserve">The government strenuously maintains that the district court's instruction was not erroneous at all, as the district court simply combined the Eleventh Circuit Pattern Jury Instruction on 21 U.S.C. § 952(a) with </w:t>
      </w:r>
      <w:r w:rsidRPr="003B37D5">
        <w:rPr>
          <w:rStyle w:val="StyleUnderline"/>
        </w:rPr>
        <w:t xml:space="preserve">the </w:t>
      </w:r>
      <w:r w:rsidRPr="003B37D5">
        <w:rPr>
          <w:rStyle w:val="Emphasis"/>
        </w:rPr>
        <w:t>statutory definition</w:t>
      </w:r>
      <w:r w:rsidRPr="003B37D5">
        <w:rPr>
          <w:rStyle w:val="StyleUnderline"/>
        </w:rPr>
        <w:t xml:space="preserve"> of the </w:t>
      </w:r>
      <w:r w:rsidRPr="003B37D5">
        <w:rPr>
          <w:rStyle w:val="Emphasis"/>
        </w:rPr>
        <w:t>term</w:t>
      </w:r>
      <w:r w:rsidRPr="003B37D5">
        <w:rPr>
          <w:rStyle w:val="StyleUnderline"/>
        </w:rPr>
        <w:t xml:space="preserve"> “United States,”</w:t>
      </w:r>
      <w:r w:rsidRPr="003B37D5">
        <w:rPr>
          <w:sz w:val="16"/>
        </w:rPr>
        <w:t xml:space="preserve"> 21 U.S.C. § 802(28).5 We note, however, that appellants' disagreement, closely analyzed, is not with the district court's definition of the term “United States,” but rather with its lack of explanation of the term “outside.” Assuming arguendo that the district court's instruction on the term “outside” was incomplete, the error, if any occurred, was not “plain.”</w:t>
      </w:r>
    </w:p>
    <w:p w14:paraId="70656945" w14:textId="5F6AAE05" w:rsidR="003B37D5" w:rsidRPr="003B37D5" w:rsidRDefault="003B37D5" w:rsidP="003B37D5">
      <w:pPr>
        <w:rPr>
          <w:sz w:val="16"/>
        </w:rPr>
      </w:pPr>
      <w:r w:rsidRPr="003B37D5">
        <w:rPr>
          <w:sz w:val="16"/>
        </w:rPr>
        <w:t>&lt;&lt;FOOTNOTE 5&gt;&gt;</w:t>
      </w:r>
    </w:p>
    <w:p w14:paraId="73782C87" w14:textId="0F44261C" w:rsidR="003B37D5" w:rsidRPr="003B37D5" w:rsidRDefault="003B37D5" w:rsidP="003B37D5">
      <w:pPr>
        <w:rPr>
          <w:sz w:val="16"/>
        </w:rPr>
      </w:pPr>
      <w:r w:rsidRPr="003B37D5">
        <w:rPr>
          <w:rStyle w:val="StyleUnderline"/>
        </w:rPr>
        <w:t>“The term ‘United States</w:t>
      </w:r>
      <w:r>
        <w:rPr>
          <w:rStyle w:val="StyleUnderline"/>
        </w:rPr>
        <w:t>’</w:t>
      </w:r>
      <w:r w:rsidRPr="003B37D5">
        <w:rPr>
          <w:sz w:val="16"/>
        </w:rPr>
        <w:t xml:space="preserve">, when used in a geographic sense, </w:t>
      </w:r>
      <w:r w:rsidRPr="003B37D5">
        <w:rPr>
          <w:rStyle w:val="StyleUnderline"/>
        </w:rPr>
        <w:t xml:space="preserve">means </w:t>
      </w:r>
      <w:r w:rsidRPr="003B37D5">
        <w:rPr>
          <w:rStyle w:val="Emphasis"/>
        </w:rPr>
        <w:t>all places</w:t>
      </w:r>
      <w:r w:rsidRPr="003B37D5">
        <w:rPr>
          <w:sz w:val="16"/>
        </w:rPr>
        <w:t xml:space="preserve"> and waters, continental or insular, </w:t>
      </w:r>
      <w:r w:rsidRPr="003B37D5">
        <w:rPr>
          <w:rStyle w:val="StyleUnderline"/>
        </w:rPr>
        <w:t>subject to the jurisdiction of the United States.”</w:t>
      </w:r>
      <w:r w:rsidRPr="003B37D5">
        <w:rPr>
          <w:sz w:val="16"/>
        </w:rPr>
        <w:t xml:space="preserve"> 21 U.S.C. § 802(28).</w:t>
      </w:r>
    </w:p>
    <w:p w14:paraId="636610A3" w14:textId="3DA4D853" w:rsidR="00A34360" w:rsidRDefault="00793271" w:rsidP="00A34360">
      <w:pPr>
        <w:pStyle w:val="Heading2"/>
      </w:pPr>
      <w:r>
        <w:t>‘</w:t>
      </w:r>
      <w:r w:rsidR="00A34360">
        <w:t>By</w:t>
      </w:r>
      <w:r>
        <w:t>’</w:t>
      </w:r>
    </w:p>
    <w:p w14:paraId="71DC7547" w14:textId="46CE5466" w:rsidR="002169DF" w:rsidRPr="002169DF" w:rsidRDefault="000D66B1" w:rsidP="002169DF">
      <w:pPr>
        <w:pStyle w:val="Heading3"/>
      </w:pPr>
      <w:r>
        <w:t>Excludes</w:t>
      </w:r>
    </w:p>
    <w:p w14:paraId="2C15CD76" w14:textId="40B38177" w:rsidR="00B67088" w:rsidRPr="002169DF" w:rsidRDefault="002169DF" w:rsidP="00B67088">
      <w:pPr>
        <w:pStyle w:val="Heading4"/>
      </w:pPr>
      <w:r>
        <w:t xml:space="preserve">‘By’ excludes all actions </w:t>
      </w:r>
      <w:r>
        <w:rPr>
          <w:u w:val="single"/>
        </w:rPr>
        <w:t>but</w:t>
      </w:r>
      <w:r>
        <w:t xml:space="preserve"> what follows</w:t>
      </w:r>
      <w:r w:rsidR="00B67088">
        <w:t>.</w:t>
      </w:r>
      <w:r>
        <w:t xml:space="preserve"> It is a </w:t>
      </w:r>
      <w:r>
        <w:rPr>
          <w:u w:val="single"/>
        </w:rPr>
        <w:t>preposition</w:t>
      </w:r>
      <w:r>
        <w:t xml:space="preserve"> that adds a </w:t>
      </w:r>
      <w:r>
        <w:rPr>
          <w:u w:val="single"/>
        </w:rPr>
        <w:t>limiting condition</w:t>
      </w:r>
      <w:r>
        <w:t>.</w:t>
      </w:r>
    </w:p>
    <w:p w14:paraId="6AA5BA9C" w14:textId="70C5881D" w:rsidR="00B67088" w:rsidRPr="00B67088" w:rsidRDefault="00B67088" w:rsidP="00B67088">
      <w:r w:rsidRPr="00B67088">
        <w:rPr>
          <w:rStyle w:val="Style13ptBold"/>
        </w:rPr>
        <w:t>Prewitt ’2k</w:t>
      </w:r>
      <w:r w:rsidRPr="00B67088">
        <w:t xml:space="preserve"> [</w:t>
      </w:r>
      <w:r>
        <w:t>James K. Prewitt, Philip R. Garrison, and Robert S. Barney; July 27, 2000; Westlaw, “Little Portion Franciscan Sisters, Inc. v. Boatright,” 26 S.W.3d 443]</w:t>
      </w:r>
    </w:p>
    <w:p w14:paraId="2A7A9A3D" w14:textId="7F3D384C" w:rsidR="00B67088" w:rsidRPr="002169DF" w:rsidRDefault="00B67088" w:rsidP="00B67088">
      <w:pPr>
        <w:rPr>
          <w:sz w:val="16"/>
        </w:rPr>
      </w:pPr>
      <w:r w:rsidRPr="002169DF">
        <w:rPr>
          <w:sz w:val="16"/>
        </w:rPr>
        <w:t xml:space="preserve">In so concluding, </w:t>
      </w:r>
      <w:r w:rsidRPr="00B67088">
        <w:rPr>
          <w:rStyle w:val="StyleUnderline"/>
        </w:rPr>
        <w:t>we no</w:t>
      </w:r>
      <w:r w:rsidRPr="002169DF">
        <w:rPr>
          <w:rStyle w:val="StyleUnderline"/>
        </w:rPr>
        <w:t>te</w:t>
      </w:r>
      <w:r w:rsidRPr="002169DF">
        <w:rPr>
          <w:sz w:val="16"/>
        </w:rPr>
        <w:t xml:space="preserve"> that </w:t>
      </w:r>
      <w:r w:rsidRPr="002169DF">
        <w:rPr>
          <w:rStyle w:val="StyleUnderline"/>
        </w:rPr>
        <w:t xml:space="preserve">the </w:t>
      </w:r>
      <w:r w:rsidRPr="002169DF">
        <w:rPr>
          <w:rStyle w:val="Emphasis"/>
        </w:rPr>
        <w:t>preposition</w:t>
      </w:r>
      <w:r w:rsidRPr="002169DF">
        <w:rPr>
          <w:rStyle w:val="StyleUnderline"/>
        </w:rPr>
        <w:t xml:space="preserve"> </w:t>
      </w:r>
      <w:r w:rsidRPr="002169DF">
        <w:rPr>
          <w:rStyle w:val="StyleUnderline"/>
          <w:highlight w:val="cyan"/>
        </w:rPr>
        <w:t xml:space="preserve">“by” is </w:t>
      </w:r>
      <w:r w:rsidRPr="002169DF">
        <w:rPr>
          <w:rStyle w:val="Emphasis"/>
          <w:highlight w:val="cyan"/>
        </w:rPr>
        <w:t>defined</w:t>
      </w:r>
      <w:r w:rsidRPr="002169DF">
        <w:rPr>
          <w:rStyle w:val="StyleUnderline"/>
          <w:highlight w:val="cyan"/>
        </w:rPr>
        <w:t xml:space="preserve"> as</w:t>
      </w:r>
      <w:r w:rsidRPr="00B67088">
        <w:rPr>
          <w:rStyle w:val="StyleUnderline"/>
        </w:rPr>
        <w:t xml:space="preserve"> “[w]ith the use of</w:t>
      </w:r>
      <w:r w:rsidRPr="002169DF">
        <w:rPr>
          <w:sz w:val="16"/>
        </w:rPr>
        <w:t>; through,” “</w:t>
      </w:r>
      <w:r w:rsidRPr="002169DF">
        <w:rPr>
          <w:rStyle w:val="StyleUnderline"/>
          <w:highlight w:val="cyan"/>
        </w:rPr>
        <w:t xml:space="preserve">[t]o the </w:t>
      </w:r>
      <w:r w:rsidRPr="002169DF">
        <w:rPr>
          <w:rStyle w:val="Emphasis"/>
          <w:highlight w:val="cyan"/>
        </w:rPr>
        <w:t>extent</w:t>
      </w:r>
      <w:r w:rsidRPr="002169DF">
        <w:rPr>
          <w:rStyle w:val="StyleUnderline"/>
          <w:highlight w:val="cyan"/>
        </w:rPr>
        <w:t xml:space="preserve"> of</w:t>
      </w:r>
      <w:r w:rsidRPr="002169DF">
        <w:rPr>
          <w:sz w:val="16"/>
        </w:rPr>
        <w:t xml:space="preserve">,” </w:t>
      </w:r>
      <w:r w:rsidRPr="002169DF">
        <w:rPr>
          <w:rStyle w:val="StyleUnderline"/>
          <w:highlight w:val="cyan"/>
        </w:rPr>
        <w:t>or</w:t>
      </w:r>
      <w:r w:rsidRPr="002169DF">
        <w:rPr>
          <w:sz w:val="16"/>
        </w:rPr>
        <w:t xml:space="preserve"> “</w:t>
      </w:r>
      <w:r w:rsidRPr="002169DF">
        <w:rPr>
          <w:rStyle w:val="StyleUnderline"/>
          <w:highlight w:val="cyan"/>
        </w:rPr>
        <w:t>[t]hrough the</w:t>
      </w:r>
      <w:r w:rsidRPr="002169DF">
        <w:rPr>
          <w:sz w:val="16"/>
        </w:rPr>
        <w:t xml:space="preserve"> agency or </w:t>
      </w:r>
      <w:r w:rsidRPr="002169DF">
        <w:rPr>
          <w:rStyle w:val="StyleUnderline"/>
          <w:highlight w:val="cyan"/>
        </w:rPr>
        <w:t>action of.”</w:t>
      </w:r>
      <w:r w:rsidRPr="002169DF">
        <w:rPr>
          <w:sz w:val="16"/>
        </w:rPr>
        <w:t xml:space="preserve"> THE AMERICAN HERITAGE DICTIONARY OF THE ENGLISH LANGUAGE (1978). The same source states that </w:t>
      </w:r>
      <w:r w:rsidRPr="002169DF">
        <w:rPr>
          <w:rStyle w:val="StyleUnderline"/>
        </w:rPr>
        <w:t xml:space="preserve">a </w:t>
      </w:r>
      <w:r w:rsidRPr="002169DF">
        <w:rPr>
          <w:rStyle w:val="Emphasis"/>
        </w:rPr>
        <w:t>synonym</w:t>
      </w:r>
      <w:r w:rsidRPr="002169DF">
        <w:rPr>
          <w:rStyle w:val="StyleUnderline"/>
        </w:rPr>
        <w:t xml:space="preserve"> for “by” is “through”</w:t>
      </w:r>
      <w:r w:rsidRPr="002169DF">
        <w:rPr>
          <w:sz w:val="16"/>
        </w:rPr>
        <w:t xml:space="preserve"> and that </w:t>
      </w:r>
      <w:r w:rsidRPr="00B67088">
        <w:rPr>
          <w:rStyle w:val="StyleUnderline"/>
        </w:rPr>
        <w:t xml:space="preserve">the </w:t>
      </w:r>
      <w:r w:rsidRPr="00B67088">
        <w:rPr>
          <w:rStyle w:val="Emphasis"/>
        </w:rPr>
        <w:t>preposition</w:t>
      </w:r>
      <w:r w:rsidRPr="00B67088">
        <w:rPr>
          <w:rStyle w:val="StyleUnderline"/>
        </w:rPr>
        <w:t xml:space="preserve"> </w:t>
      </w:r>
      <w:r w:rsidRPr="002169DF">
        <w:rPr>
          <w:rStyle w:val="StyleUnderline"/>
          <w:highlight w:val="cyan"/>
        </w:rPr>
        <w:t>“by” indicates the</w:t>
      </w:r>
      <w:r w:rsidRPr="002169DF">
        <w:rPr>
          <w:sz w:val="16"/>
        </w:rPr>
        <w:t xml:space="preserve"> agency or </w:t>
      </w:r>
      <w:r w:rsidRPr="002169DF">
        <w:rPr>
          <w:rStyle w:val="Emphasis"/>
          <w:highlight w:val="cyan"/>
        </w:rPr>
        <w:t>means</w:t>
      </w:r>
      <w:r w:rsidRPr="002169DF">
        <w:rPr>
          <w:rStyle w:val="StyleUnderline"/>
          <w:highlight w:val="cyan"/>
        </w:rPr>
        <w:t xml:space="preserve"> by which something is accomplished</w:t>
      </w:r>
      <w:r w:rsidRPr="002169DF">
        <w:rPr>
          <w:sz w:val="16"/>
        </w:rPr>
        <w:t xml:space="preserve">. WEBSTER'S THIRD NEW INTERNATIONAL DICTIONARY (1976) defines </w:t>
      </w:r>
      <w:r w:rsidRPr="002169DF">
        <w:rPr>
          <w:rStyle w:val="StyleUnderline"/>
          <w:highlight w:val="cyan"/>
        </w:rPr>
        <w:t>“by”</w:t>
      </w:r>
      <w:r w:rsidRPr="002169DF">
        <w:rPr>
          <w:sz w:val="16"/>
        </w:rPr>
        <w:t xml:space="preserve"> as “through the means or instrumentality of,” “through the direct agency of,” “through the medium of,” or “through the work or operation of,” and that it </w:t>
      </w:r>
      <w:r w:rsidRPr="002169DF">
        <w:rPr>
          <w:rStyle w:val="StyleUnderline"/>
          <w:highlight w:val="cyan"/>
        </w:rPr>
        <w:t>is</w:t>
      </w:r>
      <w:r w:rsidRPr="00B67088">
        <w:rPr>
          <w:rStyle w:val="StyleUnderline"/>
        </w:rPr>
        <w:t xml:space="preserve"> “used as </w:t>
      </w:r>
      <w:r w:rsidRPr="002169DF">
        <w:rPr>
          <w:rStyle w:val="StyleUnderline"/>
          <w:highlight w:val="cyan"/>
        </w:rPr>
        <w:t xml:space="preserve">a </w:t>
      </w:r>
      <w:r w:rsidRPr="002169DF">
        <w:rPr>
          <w:rStyle w:val="Emphasis"/>
          <w:highlight w:val="cyan"/>
        </w:rPr>
        <w:t>function word</w:t>
      </w:r>
      <w:r w:rsidRPr="002169DF">
        <w:rPr>
          <w:rStyle w:val="StyleUnderline"/>
          <w:highlight w:val="cyan"/>
        </w:rPr>
        <w:t xml:space="preserve"> to indicate</w:t>
      </w:r>
      <w:r w:rsidRPr="002169DF">
        <w:rPr>
          <w:sz w:val="16"/>
        </w:rPr>
        <w:t xml:space="preserve"> something that forms </w:t>
      </w:r>
      <w:r w:rsidRPr="002169DF">
        <w:rPr>
          <w:rStyle w:val="StyleUnderline"/>
          <w:highlight w:val="cyan"/>
        </w:rPr>
        <w:t xml:space="preserve">an </w:t>
      </w:r>
      <w:r w:rsidRPr="002169DF">
        <w:rPr>
          <w:rStyle w:val="Emphasis"/>
          <w:highlight w:val="cyan"/>
        </w:rPr>
        <w:t>accompanying</w:t>
      </w:r>
      <w:r w:rsidRPr="002169DF">
        <w:rPr>
          <w:sz w:val="16"/>
        </w:rPr>
        <w:t xml:space="preserve"> setting or </w:t>
      </w:r>
      <w:r w:rsidRPr="002169DF">
        <w:rPr>
          <w:rStyle w:val="Emphasis"/>
          <w:highlight w:val="cyan"/>
        </w:rPr>
        <w:t>condition</w:t>
      </w:r>
      <w:r w:rsidRPr="002169DF">
        <w:rPr>
          <w:sz w:val="16"/>
        </w:rPr>
        <w:t xml:space="preserve"> ... </w:t>
      </w:r>
      <w:r w:rsidRPr="00B67088">
        <w:rPr>
          <w:rStyle w:val="StyleUnderline"/>
        </w:rPr>
        <w:t xml:space="preserve">or </w:t>
      </w:r>
      <w:r w:rsidRPr="002169DF">
        <w:rPr>
          <w:rStyle w:val="StyleUnderline"/>
          <w:highlight w:val="cyan"/>
        </w:rPr>
        <w:t xml:space="preserve">that constitutes a </w:t>
      </w:r>
      <w:r w:rsidRPr="002169DF">
        <w:rPr>
          <w:rStyle w:val="Emphasis"/>
          <w:highlight w:val="cyan"/>
        </w:rPr>
        <w:t>manner</w:t>
      </w:r>
      <w:r w:rsidRPr="002169DF">
        <w:rPr>
          <w:sz w:val="16"/>
        </w:rPr>
        <w:t xml:space="preserve"> ... often </w:t>
      </w:r>
      <w:r w:rsidRPr="002169DF">
        <w:rPr>
          <w:rStyle w:val="StyleUnderline"/>
          <w:highlight w:val="cyan"/>
        </w:rPr>
        <w:t xml:space="preserve">with an </w:t>
      </w:r>
      <w:r w:rsidRPr="002169DF">
        <w:rPr>
          <w:rStyle w:val="Emphasis"/>
          <w:highlight w:val="cyan"/>
        </w:rPr>
        <w:t>added</w:t>
      </w:r>
      <w:r w:rsidRPr="002169DF">
        <w:rPr>
          <w:sz w:val="16"/>
        </w:rPr>
        <w:t xml:space="preserve"> sense of </w:t>
      </w:r>
      <w:r w:rsidRPr="002169DF">
        <w:rPr>
          <w:rStyle w:val="Emphasis"/>
          <w:highlight w:val="cyan"/>
        </w:rPr>
        <w:t>means</w:t>
      </w:r>
      <w:r w:rsidRPr="002169DF">
        <w:rPr>
          <w:rStyle w:val="StyleUnderline"/>
          <w:highlight w:val="cyan"/>
        </w:rPr>
        <w:t>.”</w:t>
      </w:r>
      <w:r w:rsidRPr="002169DF">
        <w:rPr>
          <w:sz w:val="16"/>
        </w:rPr>
        <w:t xml:space="preserve"> For the ballot proposition to have had the meaning espoused by Defendants, the voter would have had to ignore the important word “by.” To do so is to ignore the plain and ordinary reading of the words used.</w:t>
      </w:r>
    </w:p>
    <w:p w14:paraId="76AECC5E" w14:textId="62124C83" w:rsidR="00515B4E" w:rsidRDefault="00465A3D" w:rsidP="00515B4E">
      <w:pPr>
        <w:pStyle w:val="Heading4"/>
      </w:pPr>
      <w:r>
        <w:t xml:space="preserve">It is </w:t>
      </w:r>
      <w:r>
        <w:rPr>
          <w:u w:val="single"/>
        </w:rPr>
        <w:t>irrelevant</w:t>
      </w:r>
      <w:r>
        <w:t xml:space="preserve"> </w:t>
      </w:r>
      <w:r w:rsidR="00F6066D">
        <w:t>what</w:t>
      </w:r>
      <w:r>
        <w:t xml:space="preserve"> ‘fiscal redistribution’ </w:t>
      </w:r>
      <w:r>
        <w:rPr>
          <w:u w:val="single"/>
        </w:rPr>
        <w:t>includes</w:t>
      </w:r>
      <w:r>
        <w:t xml:space="preserve">, as the following clauses </w:t>
      </w:r>
      <w:r w:rsidR="00F611DD">
        <w:rPr>
          <w:u w:val="single"/>
        </w:rPr>
        <w:t>exclude</w:t>
      </w:r>
      <w:r>
        <w:t xml:space="preserve"> </w:t>
      </w:r>
      <w:r w:rsidR="00F6066D">
        <w:t>it</w:t>
      </w:r>
      <w:r w:rsidR="00515B4E">
        <w:t>.</w:t>
      </w:r>
    </w:p>
    <w:p w14:paraId="6A0A03FC" w14:textId="3EA7AD16" w:rsidR="004574A2" w:rsidRPr="004574A2" w:rsidRDefault="004574A2" w:rsidP="004574A2">
      <w:r w:rsidRPr="00415E44">
        <w:rPr>
          <w:rStyle w:val="Style13ptBold"/>
        </w:rPr>
        <w:t>Walker ’22</w:t>
      </w:r>
      <w:r>
        <w:t xml:space="preserve"> [Lance; February 8, 2022; Federal District Court Judge for the District of Maine; Westlaw, “Mundell v. Acadia Hosp. Corp.,</w:t>
      </w:r>
      <w:r w:rsidR="00706EAC">
        <w:t>”</w:t>
      </w:r>
      <w:r>
        <w:t xml:space="preserve"> 585 F. Supp. 3d 86]</w:t>
      </w:r>
    </w:p>
    <w:p w14:paraId="2DC97FEA" w14:textId="75C5B918" w:rsidR="00515B4E" w:rsidRPr="000D6B27" w:rsidRDefault="00515B4E" w:rsidP="00515B4E">
      <w:pPr>
        <w:rPr>
          <w:sz w:val="16"/>
        </w:rPr>
      </w:pPr>
      <w:r w:rsidRPr="00515B4E">
        <w:rPr>
          <w:rStyle w:val="StyleUnderline"/>
        </w:rPr>
        <w:t xml:space="preserve">I look first to the </w:t>
      </w:r>
      <w:r w:rsidRPr="00515B4E">
        <w:rPr>
          <w:rStyle w:val="Emphasis"/>
        </w:rPr>
        <w:t>plain language</w:t>
      </w:r>
      <w:r w:rsidRPr="00515B4E">
        <w:rPr>
          <w:rStyle w:val="StyleUnderline"/>
        </w:rPr>
        <w:t xml:space="preserve"> of the statute</w:t>
      </w:r>
      <w:r w:rsidRPr="000D6B27">
        <w:rPr>
          <w:sz w:val="16"/>
        </w:rPr>
        <w:t xml:space="preserve">. MEPL states, in relevant part: </w:t>
      </w:r>
      <w:r w:rsidRPr="00515B4E">
        <w:rPr>
          <w:rStyle w:val="StyleUnderline"/>
        </w:rPr>
        <w:t>“An employer may not discriminate between employees</w:t>
      </w:r>
      <w:r w:rsidRPr="000D6B27">
        <w:rPr>
          <w:sz w:val="16"/>
        </w:rPr>
        <w:t xml:space="preserve"> ... </w:t>
      </w:r>
      <w:r w:rsidRPr="00515B4E">
        <w:rPr>
          <w:rStyle w:val="StyleUnderline"/>
        </w:rPr>
        <w:t xml:space="preserve">on the basis of sex </w:t>
      </w:r>
      <w:r w:rsidRPr="00515B4E">
        <w:rPr>
          <w:rStyle w:val="Emphasis"/>
          <w:i/>
          <w:iCs w:val="0"/>
        </w:rPr>
        <w:t>by</w:t>
      </w:r>
      <w:r w:rsidRPr="00515B4E">
        <w:rPr>
          <w:rStyle w:val="StyleUnderline"/>
        </w:rPr>
        <w:t xml:space="preserve"> paying [unequal wages] for comparable work ....”</w:t>
      </w:r>
      <w:r w:rsidRPr="000D6B27">
        <w:rPr>
          <w:sz w:val="16"/>
        </w:rPr>
        <w:t xml:space="preserve"> 26 M.R.S. § 628 (emphasis added).2 This sentence contains two clauses *92 connected by a preposition. The first clause states that employers may not discriminate on the basis of sex. The second clause establishes how an employer discriminates on the basis of sex for purposes of the statute: by paying unequal wages. </w:t>
      </w:r>
      <w:r w:rsidRPr="00B0089A">
        <w:rPr>
          <w:rStyle w:val="StyleUnderline"/>
          <w:highlight w:val="cyan"/>
        </w:rPr>
        <w:t xml:space="preserve">The </w:t>
      </w:r>
      <w:r w:rsidRPr="00B0089A">
        <w:rPr>
          <w:rStyle w:val="Emphasis"/>
          <w:highlight w:val="cyan"/>
        </w:rPr>
        <w:t>syntactical sinew</w:t>
      </w:r>
      <w:r w:rsidRPr="00B0089A">
        <w:rPr>
          <w:rStyle w:val="StyleUnderline"/>
          <w:highlight w:val="cyan"/>
        </w:rPr>
        <w:t xml:space="preserve"> lashing the</w:t>
      </w:r>
      <w:r w:rsidRPr="0053395C">
        <w:rPr>
          <w:rStyle w:val="StyleUnderline"/>
        </w:rPr>
        <w:t xml:space="preserve"> two </w:t>
      </w:r>
      <w:r w:rsidRPr="00B0089A">
        <w:rPr>
          <w:rStyle w:val="StyleUnderline"/>
          <w:highlight w:val="cyan"/>
        </w:rPr>
        <w:t>clauses together is</w:t>
      </w:r>
      <w:r w:rsidRPr="0053395C">
        <w:rPr>
          <w:rStyle w:val="StyleUnderline"/>
        </w:rPr>
        <w:t xml:space="preserve"> the </w:t>
      </w:r>
      <w:r w:rsidRPr="0053395C">
        <w:rPr>
          <w:rStyle w:val="Emphasis"/>
        </w:rPr>
        <w:t>preposition</w:t>
      </w:r>
      <w:r w:rsidRPr="0053395C">
        <w:rPr>
          <w:rStyle w:val="StyleUnderline"/>
        </w:rPr>
        <w:t xml:space="preserve"> </w:t>
      </w:r>
      <w:r w:rsidRPr="00B0089A">
        <w:rPr>
          <w:rStyle w:val="StyleUnderline"/>
          <w:highlight w:val="cyan"/>
        </w:rPr>
        <w:t xml:space="preserve">“by,” which is </w:t>
      </w:r>
      <w:r w:rsidRPr="00B0089A">
        <w:rPr>
          <w:rStyle w:val="Emphasis"/>
          <w:highlight w:val="cyan"/>
        </w:rPr>
        <w:t>defined</w:t>
      </w:r>
      <w:r w:rsidRPr="00B0089A">
        <w:rPr>
          <w:rStyle w:val="StyleUnderline"/>
          <w:highlight w:val="cyan"/>
        </w:rPr>
        <w:t xml:space="preserve"> as “through the means</w:t>
      </w:r>
      <w:r w:rsidRPr="0053395C">
        <w:rPr>
          <w:rStyle w:val="StyleUnderline"/>
        </w:rPr>
        <w:t xml:space="preserve"> or instrumentality </w:t>
      </w:r>
      <w:r w:rsidRPr="00B0089A">
        <w:rPr>
          <w:rStyle w:val="StyleUnderline"/>
          <w:highlight w:val="cyan"/>
        </w:rPr>
        <w:t>of,”</w:t>
      </w:r>
      <w:r w:rsidRPr="0053395C">
        <w:rPr>
          <w:rStyle w:val="StyleUnderline"/>
        </w:rPr>
        <w:t xml:space="preserve"> or “through the work or operation of.”</w:t>
      </w:r>
      <w:r w:rsidRPr="000D6B27">
        <w:rPr>
          <w:sz w:val="16"/>
        </w:rPr>
        <w:t xml:space="preserve"> By, WEBSTER'S THIRD NEW INTERNATIONAL DICTIONARY 307 (1961). Thus the means through which discrimination is achieved, for the purpose of MEPL, is the payment of unequal wages for comparable work. </w:t>
      </w:r>
      <w:r w:rsidRPr="00B0089A">
        <w:rPr>
          <w:rStyle w:val="StyleUnderline"/>
          <w:highlight w:val="cyan"/>
        </w:rPr>
        <w:t xml:space="preserve">It is </w:t>
      </w:r>
      <w:r w:rsidRPr="00B0089A">
        <w:rPr>
          <w:rStyle w:val="Emphasis"/>
          <w:highlight w:val="cyan"/>
        </w:rPr>
        <w:t>irrelevant</w:t>
      </w:r>
      <w:r w:rsidRPr="000D6B27">
        <w:rPr>
          <w:sz w:val="16"/>
        </w:rPr>
        <w:t xml:space="preserve"> that </w:t>
      </w:r>
      <w:r w:rsidRPr="00B0089A">
        <w:rPr>
          <w:rStyle w:val="StyleUnderline"/>
          <w:highlight w:val="cyan"/>
        </w:rPr>
        <w:t>the phrase</w:t>
      </w:r>
      <w:r w:rsidRPr="0053395C">
        <w:rPr>
          <w:rStyle w:val="StyleUnderline"/>
        </w:rPr>
        <w:t xml:space="preserve"> “discriminate on the basis of sex” </w:t>
      </w:r>
      <w:r w:rsidRPr="00B0089A">
        <w:rPr>
          <w:rStyle w:val="StyleUnderline"/>
          <w:highlight w:val="cyan"/>
        </w:rPr>
        <w:t xml:space="preserve">in </w:t>
      </w:r>
      <w:r w:rsidRPr="00B0089A">
        <w:rPr>
          <w:rStyle w:val="Emphasis"/>
          <w:highlight w:val="cyan"/>
        </w:rPr>
        <w:t>other contexts</w:t>
      </w:r>
      <w:r w:rsidRPr="00B0089A">
        <w:rPr>
          <w:rStyle w:val="StyleUnderline"/>
          <w:highlight w:val="cyan"/>
        </w:rPr>
        <w:t xml:space="preserve"> may </w:t>
      </w:r>
      <w:r w:rsidRPr="00B0089A">
        <w:rPr>
          <w:rStyle w:val="Emphasis"/>
          <w:highlight w:val="cyan"/>
        </w:rPr>
        <w:t>sometimes</w:t>
      </w:r>
      <w:r w:rsidRPr="00B0089A">
        <w:rPr>
          <w:rStyle w:val="StyleUnderline"/>
          <w:highlight w:val="cyan"/>
        </w:rPr>
        <w:t xml:space="preserve"> require a showing</w:t>
      </w:r>
      <w:r w:rsidRPr="0053395C">
        <w:rPr>
          <w:rStyle w:val="StyleUnderline"/>
        </w:rPr>
        <w:t xml:space="preserve"> of intentional discrimination, because MEPL </w:t>
      </w:r>
      <w:r w:rsidRPr="0053395C">
        <w:rPr>
          <w:rStyle w:val="Emphasis"/>
        </w:rPr>
        <w:t>defines</w:t>
      </w:r>
      <w:r w:rsidRPr="0053395C">
        <w:rPr>
          <w:rStyle w:val="StyleUnderline"/>
        </w:rPr>
        <w:t xml:space="preserve"> discrimination to mean</w:t>
      </w:r>
      <w:r w:rsidRPr="000D6B27">
        <w:rPr>
          <w:sz w:val="16"/>
        </w:rPr>
        <w:t xml:space="preserve"> any unjustified </w:t>
      </w:r>
      <w:r w:rsidRPr="0053395C">
        <w:rPr>
          <w:rStyle w:val="StyleUnderline"/>
        </w:rPr>
        <w:t xml:space="preserve">pay disparity. </w:t>
      </w:r>
      <w:r w:rsidRPr="00B0089A">
        <w:rPr>
          <w:rStyle w:val="Emphasis"/>
          <w:highlight w:val="cyan"/>
        </w:rPr>
        <w:t>Likewise</w:t>
      </w:r>
      <w:r w:rsidRPr="00B0089A">
        <w:rPr>
          <w:rStyle w:val="StyleUnderline"/>
          <w:highlight w:val="cyan"/>
        </w:rPr>
        <w:t>, if a referee at a football game were to instruct</w:t>
      </w:r>
      <w:r w:rsidRPr="0053395C">
        <w:rPr>
          <w:rStyle w:val="StyleUnderline"/>
        </w:rPr>
        <w:t xml:space="preserve"> that </w:t>
      </w:r>
      <w:r w:rsidRPr="00B0089A">
        <w:rPr>
          <w:rStyle w:val="StyleUnderline"/>
          <w:highlight w:val="cyan"/>
        </w:rPr>
        <w:t xml:space="preserve">“players may not engage in unsportsmanlike conduct </w:t>
      </w:r>
      <w:r w:rsidRPr="00B0089A">
        <w:rPr>
          <w:rStyle w:val="Emphasis"/>
          <w:highlight w:val="cyan"/>
        </w:rPr>
        <w:t>by</w:t>
      </w:r>
      <w:r w:rsidRPr="00B0089A">
        <w:rPr>
          <w:rStyle w:val="StyleUnderline"/>
          <w:highlight w:val="cyan"/>
        </w:rPr>
        <w:t xml:space="preserve"> celebrating after a touchdown,” it would be </w:t>
      </w:r>
      <w:r w:rsidRPr="00B0089A">
        <w:rPr>
          <w:rStyle w:val="Emphasis"/>
          <w:highlight w:val="cyan"/>
        </w:rPr>
        <w:t>beside the point</w:t>
      </w:r>
      <w:r w:rsidRPr="00B0089A">
        <w:rPr>
          <w:rStyle w:val="StyleUnderline"/>
          <w:highlight w:val="cyan"/>
        </w:rPr>
        <w:t xml:space="preserve"> to argue about whether a </w:t>
      </w:r>
      <w:r w:rsidRPr="00B0089A">
        <w:rPr>
          <w:rStyle w:val="Emphasis"/>
          <w:highlight w:val="cyan"/>
        </w:rPr>
        <w:t>particular</w:t>
      </w:r>
      <w:r w:rsidRPr="00B0089A">
        <w:rPr>
          <w:rStyle w:val="StyleUnderline"/>
          <w:highlight w:val="cyan"/>
        </w:rPr>
        <w:t xml:space="preserve"> celebration was </w:t>
      </w:r>
      <w:r w:rsidRPr="00B0089A">
        <w:rPr>
          <w:rStyle w:val="Emphasis"/>
          <w:highlight w:val="cyan"/>
        </w:rPr>
        <w:t>unsportsmanlike</w:t>
      </w:r>
      <w:r w:rsidRPr="00B0089A">
        <w:rPr>
          <w:rStyle w:val="StyleUnderline"/>
          <w:highlight w:val="cyan"/>
        </w:rPr>
        <w:t xml:space="preserve">—the referee </w:t>
      </w:r>
      <w:r w:rsidRPr="00B0089A">
        <w:rPr>
          <w:rStyle w:val="Emphasis"/>
          <w:highlight w:val="cyan"/>
        </w:rPr>
        <w:t>removed all ambiguity</w:t>
      </w:r>
      <w:r w:rsidRPr="00B0089A">
        <w:rPr>
          <w:rStyle w:val="StyleUnderline"/>
          <w:highlight w:val="cyan"/>
        </w:rPr>
        <w:t xml:space="preserve"> by </w:t>
      </w:r>
      <w:r w:rsidRPr="00B0089A">
        <w:rPr>
          <w:rStyle w:val="Emphasis"/>
          <w:highlight w:val="cyan"/>
        </w:rPr>
        <w:t>defining the conduct</w:t>
      </w:r>
      <w:r w:rsidRPr="00B0089A">
        <w:rPr>
          <w:rStyle w:val="StyleUnderline"/>
          <w:highlight w:val="cyan"/>
        </w:rPr>
        <w:t xml:space="preserve"> that is </w:t>
      </w:r>
      <w:r w:rsidRPr="00B0089A">
        <w:rPr>
          <w:rStyle w:val="Emphasis"/>
          <w:highlight w:val="cyan"/>
        </w:rPr>
        <w:t>deemed unsportsmanlike</w:t>
      </w:r>
      <w:r w:rsidRPr="0053395C">
        <w:rPr>
          <w:rStyle w:val="StyleUnderline"/>
        </w:rPr>
        <w:t xml:space="preserve">. Just </w:t>
      </w:r>
      <w:r w:rsidRPr="00B0089A">
        <w:rPr>
          <w:rStyle w:val="StyleUnderline"/>
        </w:rPr>
        <w:t>so here</w:t>
      </w:r>
      <w:r w:rsidRPr="000D6B27">
        <w:rPr>
          <w:sz w:val="16"/>
        </w:rPr>
        <w:t>: the act of paying unequal wages for comparable work establishes discrimination on the basis of sex under the statute.</w:t>
      </w:r>
    </w:p>
    <w:p w14:paraId="66DDD834" w14:textId="2D3EE66E" w:rsidR="003F265C" w:rsidRDefault="00A8419E" w:rsidP="008777C6">
      <w:pPr>
        <w:pStyle w:val="Heading4"/>
      </w:pPr>
      <w:r>
        <w:t xml:space="preserve">‘By’ </w:t>
      </w:r>
      <w:r>
        <w:rPr>
          <w:u w:val="single"/>
        </w:rPr>
        <w:t>specifies</w:t>
      </w:r>
      <w:r>
        <w:t xml:space="preserve"> the manner and means</w:t>
      </w:r>
      <w:r w:rsidR="00007966">
        <w:t xml:space="preserve">---that is, </w:t>
      </w:r>
      <w:r w:rsidR="00007966">
        <w:rPr>
          <w:u w:val="single"/>
        </w:rPr>
        <w:t>precisely how</w:t>
      </w:r>
      <w:r w:rsidR="00007966">
        <w:t xml:space="preserve"> the action is done</w:t>
      </w:r>
      <w:r w:rsidR="003F265C">
        <w:t>.</w:t>
      </w:r>
    </w:p>
    <w:p w14:paraId="35CD05A0" w14:textId="2D37E710" w:rsidR="003F265C" w:rsidRPr="003F265C" w:rsidRDefault="003F265C" w:rsidP="003F265C">
      <w:r w:rsidRPr="00B56DBA">
        <w:rPr>
          <w:rStyle w:val="Style13ptBold"/>
        </w:rPr>
        <w:t>Cochran ’6</w:t>
      </w:r>
      <w:r>
        <w:t xml:space="preserve"> [Cathy Cochran; April 12, 2006; Judge on the Texas Court of Criminal Appeals, concurring, joined by Judges Tom Price and Cheryl Johnson; Westlaw, “Jefferson v. State,” 189 S.W.3d 305]</w:t>
      </w:r>
    </w:p>
    <w:p w14:paraId="51757A4C" w14:textId="77777777" w:rsidR="003F265C" w:rsidRPr="00B56DBA" w:rsidRDefault="003F265C" w:rsidP="003F265C">
      <w:pPr>
        <w:rPr>
          <w:sz w:val="16"/>
        </w:rPr>
      </w:pPr>
      <w:r w:rsidRPr="00B56DBA">
        <w:rPr>
          <w:sz w:val="16"/>
        </w:rPr>
        <w:t xml:space="preserve">I join the majority opinion. I write separately only because </w:t>
      </w:r>
      <w:r w:rsidRPr="003F265C">
        <w:rPr>
          <w:rStyle w:val="StyleUnderline"/>
        </w:rPr>
        <w:t xml:space="preserve">the </w:t>
      </w:r>
      <w:r w:rsidRPr="003816A8">
        <w:rPr>
          <w:rStyle w:val="StyleUnderline"/>
          <w:highlight w:val="cyan"/>
        </w:rPr>
        <w:t>resolution</w:t>
      </w:r>
      <w:r w:rsidRPr="00B56DBA">
        <w:rPr>
          <w:sz w:val="16"/>
        </w:rPr>
        <w:t xml:space="preserve"> of cases of this nature </w:t>
      </w:r>
      <w:r w:rsidRPr="003816A8">
        <w:rPr>
          <w:rStyle w:val="StyleUnderline"/>
          <w:highlight w:val="cyan"/>
        </w:rPr>
        <w:t>may not be</w:t>
      </w:r>
      <w:r w:rsidRPr="00B56DBA">
        <w:rPr>
          <w:sz w:val="16"/>
        </w:rPr>
        <w:t xml:space="preserve"> intuitively </w:t>
      </w:r>
      <w:r w:rsidRPr="003816A8">
        <w:rPr>
          <w:rStyle w:val="Emphasis"/>
          <w:highlight w:val="cyan"/>
        </w:rPr>
        <w:t>obvious</w:t>
      </w:r>
      <w:r w:rsidRPr="00B56DBA">
        <w:rPr>
          <w:sz w:val="16"/>
        </w:rPr>
        <w:t xml:space="preserve"> to the discerning reader, </w:t>
      </w:r>
      <w:r w:rsidRPr="003816A8">
        <w:rPr>
          <w:rStyle w:val="StyleUnderline"/>
          <w:highlight w:val="cyan"/>
        </w:rPr>
        <w:t>except</w:t>
      </w:r>
      <w:r w:rsidRPr="00B56DBA">
        <w:rPr>
          <w:sz w:val="16"/>
        </w:rPr>
        <w:t xml:space="preserve"> perhaps </w:t>
      </w:r>
      <w:r w:rsidRPr="003816A8">
        <w:rPr>
          <w:rStyle w:val="StyleUnderline"/>
          <w:highlight w:val="cyan"/>
        </w:rPr>
        <w:t>to one's eighth-grade English teacher</w:t>
      </w:r>
      <w:r w:rsidRPr="003F265C">
        <w:rPr>
          <w:rStyle w:val="StyleUnderline"/>
        </w:rPr>
        <w:t xml:space="preserve"> who is </w:t>
      </w:r>
      <w:r w:rsidRPr="003816A8">
        <w:rPr>
          <w:rStyle w:val="Emphasis"/>
          <w:highlight w:val="cyan"/>
        </w:rPr>
        <w:t>accustomed</w:t>
      </w:r>
      <w:r w:rsidRPr="003816A8">
        <w:rPr>
          <w:rStyle w:val="StyleUnderline"/>
          <w:highlight w:val="cyan"/>
        </w:rPr>
        <w:t xml:space="preserve"> to parsing sentences</w:t>
      </w:r>
      <w:r w:rsidRPr="003F265C">
        <w:rPr>
          <w:rStyle w:val="StyleUnderline"/>
        </w:rPr>
        <w:t xml:space="preserve"> and diagraming </w:t>
      </w:r>
      <w:r w:rsidRPr="003F265C">
        <w:rPr>
          <w:rStyle w:val="Emphasis"/>
        </w:rPr>
        <w:t>adverbial phrases</w:t>
      </w:r>
      <w:r w:rsidRPr="00B56DBA">
        <w:rPr>
          <w:sz w:val="16"/>
        </w:rPr>
        <w:t>.</w:t>
      </w:r>
    </w:p>
    <w:p w14:paraId="072CA1EA" w14:textId="77777777" w:rsidR="003F265C" w:rsidRPr="00B56DBA" w:rsidRDefault="003F265C" w:rsidP="003F265C">
      <w:pPr>
        <w:rPr>
          <w:sz w:val="16"/>
        </w:rPr>
      </w:pPr>
      <w:r w:rsidRPr="00B56DBA">
        <w:rPr>
          <w:sz w:val="16"/>
        </w:rPr>
        <w:t>As the majority correctly holds, the unanimity requirement is directed toward that act which makes the conduct criminal. To determine the forbidden conduct, we look to the statute defining the penal offense. In defining the offense of injury to a child, the legislature (perhaps inelegantly) stated:</w:t>
      </w:r>
    </w:p>
    <w:p w14:paraId="54F695DB" w14:textId="77777777" w:rsidR="003F265C" w:rsidRPr="00B56DBA" w:rsidRDefault="003F265C" w:rsidP="003F265C">
      <w:pPr>
        <w:ind w:left="720"/>
        <w:rPr>
          <w:sz w:val="16"/>
        </w:rPr>
      </w:pPr>
      <w:r w:rsidRPr="00B56DBA">
        <w:rPr>
          <w:sz w:val="16"/>
        </w:rPr>
        <w:t>(a) A person commits an offense if he intentionally, knowingly, recklessly, or with criminal negligence, by act or intentionally, knowingly, or recklessly by omission, causes to a child, elderly individual, or disabled individual:</w:t>
      </w:r>
    </w:p>
    <w:p w14:paraId="315A7814" w14:textId="77777777" w:rsidR="003F265C" w:rsidRPr="00B56DBA" w:rsidRDefault="003F265C" w:rsidP="003F265C">
      <w:pPr>
        <w:ind w:left="720"/>
        <w:rPr>
          <w:sz w:val="16"/>
        </w:rPr>
      </w:pPr>
      <w:r w:rsidRPr="00B56DBA">
        <w:rPr>
          <w:sz w:val="16"/>
        </w:rPr>
        <w:t>(1) serious bodily injury;</w:t>
      </w:r>
    </w:p>
    <w:p w14:paraId="59F429A6" w14:textId="77777777" w:rsidR="003F265C" w:rsidRPr="00B56DBA" w:rsidRDefault="003F265C" w:rsidP="003F265C">
      <w:pPr>
        <w:ind w:left="720"/>
        <w:rPr>
          <w:sz w:val="16"/>
        </w:rPr>
      </w:pPr>
      <w:r w:rsidRPr="00B56DBA">
        <w:rPr>
          <w:sz w:val="16"/>
        </w:rPr>
        <w:t>(2) serious mental deficiency, impairment, or injury; or</w:t>
      </w:r>
    </w:p>
    <w:p w14:paraId="0AA9E823" w14:textId="77777777" w:rsidR="003F265C" w:rsidRPr="00B56DBA" w:rsidRDefault="003F265C" w:rsidP="003F265C">
      <w:pPr>
        <w:ind w:left="720"/>
        <w:rPr>
          <w:sz w:val="16"/>
        </w:rPr>
      </w:pPr>
      <w:r w:rsidRPr="00B56DBA">
        <w:rPr>
          <w:sz w:val="16"/>
        </w:rPr>
        <w:t>(3) bodily injury.1</w:t>
      </w:r>
    </w:p>
    <w:p w14:paraId="0C864210" w14:textId="77777777" w:rsidR="003F265C" w:rsidRPr="00B56DBA" w:rsidRDefault="003F265C" w:rsidP="003F265C">
      <w:pPr>
        <w:rPr>
          <w:sz w:val="16"/>
        </w:rPr>
      </w:pPr>
      <w:r w:rsidRPr="00B56DBA">
        <w:rPr>
          <w:sz w:val="16"/>
        </w:rPr>
        <w:t>To determine what conduct the jury must be unanimous about, we look for the main (transitive) verb in the statute. It is “causes.” Because the verb “causes” requires a direct object, the full description of the prohibited conduct, under section 22.04(a)(1) as alleged in this case, is “causes serious bodily injury.” The other elements that require unanimity are: the defendant; the person who suffered serious bodily injury; and the specific occasion on which the act occurred (usually designated by a given date, but, as recent cases have shown, this element is a moveable feast).2</w:t>
      </w:r>
    </w:p>
    <w:p w14:paraId="0308BD75" w14:textId="77777777" w:rsidR="003F265C" w:rsidRPr="00B56DBA" w:rsidRDefault="003F265C" w:rsidP="003F265C">
      <w:pPr>
        <w:rPr>
          <w:sz w:val="16"/>
        </w:rPr>
      </w:pPr>
      <w:r w:rsidRPr="00B56DBA">
        <w:rPr>
          <w:sz w:val="16"/>
        </w:rPr>
        <w:t>*315 But, one might reasonably ask, aren't “striking Raysate Knight with his foot,” “causing Raysate Knight's head to strike an unknown object,” “failing to intercede or stop the physical abuse of Raysate Knight by Connie Knight,” and “failing to provide proper medical care to Raysate Knight,” all very different acts? Yes, of course they are. But the specifics of how the defendant caused serious bodily injury are not the gravamen of the offense and not the statutorily prohibited conduct. In this statute, the legislature was concerned about the result of the defendant's conduct; he caused serious bodily injury. It really doesn't matter, for purposes of criminal liability, how he did it. He may have done it with an affirmative act; he may have done it by failing to act when he should have acted. He may have hit her, bitten her, poisoned her, or failed to stop someone else from hitting her, biting her, or poisoning her. It would be nice to know exactly what the defendant did—precisely what act he performed or failed to performed that caused serious bodily injury—but the legislature did not predicate criminal liability for injury to child on the specific act the defendant performed. It is enough, for purposes of criminal liability, that the defendant did “something” or failed to do “something,” and that act, whate‘er it may be, caused serious bodily injury.</w:t>
      </w:r>
    </w:p>
    <w:p w14:paraId="534A120F" w14:textId="77777777" w:rsidR="003F265C" w:rsidRPr="00B56DBA" w:rsidRDefault="003F265C" w:rsidP="003F265C">
      <w:pPr>
        <w:rPr>
          <w:sz w:val="16"/>
        </w:rPr>
      </w:pPr>
      <w:r w:rsidRPr="00B56DBA">
        <w:rPr>
          <w:sz w:val="16"/>
        </w:rPr>
        <w:t xml:space="preserve">Returning to our eighth-grade English teacher, how does she know the distinction between the “main” verb which defines the prohibited conduct and to which the jury unanimity requirement applies, and descriptive phrases that define the “manner and means” by which the defendant commits the prohibited act? Usually, those descriptive averments are adverbial phrases introduced by the preposition “by.” Thus, </w:t>
      </w:r>
      <w:r w:rsidRPr="003F265C">
        <w:rPr>
          <w:rStyle w:val="StyleUnderline"/>
        </w:rPr>
        <w:t xml:space="preserve">“by striking Raysate Knight with his foot,” “by causing Raysate Knight's head to strike an unknown object,” “by failing to intercede or stop the physical abuse of Raysate Knight by Connie Knight,” and “by failing to provide proper medical care to Raysate Knight,” are all </w:t>
      </w:r>
      <w:r w:rsidRPr="003816A8">
        <w:rPr>
          <w:rStyle w:val="Emphasis"/>
          <w:highlight w:val="cyan"/>
        </w:rPr>
        <w:t>adverbial phrases</w:t>
      </w:r>
      <w:r w:rsidRPr="003816A8">
        <w:rPr>
          <w:rStyle w:val="StyleUnderline"/>
          <w:highlight w:val="cyan"/>
        </w:rPr>
        <w:t xml:space="preserve"> describing</w:t>
      </w:r>
      <w:r w:rsidRPr="003F265C">
        <w:rPr>
          <w:rStyle w:val="StyleUnderline"/>
        </w:rPr>
        <w:t xml:space="preserve"> </w:t>
      </w:r>
      <w:r w:rsidRPr="003F265C">
        <w:rPr>
          <w:rStyle w:val="Emphasis"/>
        </w:rPr>
        <w:t xml:space="preserve">precisely </w:t>
      </w:r>
      <w:r w:rsidRPr="003816A8">
        <w:rPr>
          <w:rStyle w:val="Emphasis"/>
          <w:highlight w:val="cyan"/>
        </w:rPr>
        <w:t>how</w:t>
      </w:r>
      <w:r w:rsidRPr="003F265C">
        <w:rPr>
          <w:rStyle w:val="StyleUnderline"/>
        </w:rPr>
        <w:t xml:space="preserve"> the defendant caused</w:t>
      </w:r>
      <w:r w:rsidRPr="003816A8">
        <w:t xml:space="preserve"> </w:t>
      </w:r>
      <w:r w:rsidRPr="00B56DBA">
        <w:rPr>
          <w:sz w:val="16"/>
        </w:rPr>
        <w:t xml:space="preserve">serious bodily </w:t>
      </w:r>
      <w:r w:rsidRPr="003F265C">
        <w:rPr>
          <w:rStyle w:val="StyleUnderline"/>
        </w:rPr>
        <w:t>injury</w:t>
      </w:r>
      <w:r w:rsidRPr="00B56DBA">
        <w:rPr>
          <w:sz w:val="16"/>
        </w:rPr>
        <w:t xml:space="preserve"> to Raysate.3</w:t>
      </w:r>
    </w:p>
    <w:p w14:paraId="2BCD85B6" w14:textId="77777777" w:rsidR="003F265C" w:rsidRPr="00B56DBA" w:rsidRDefault="003F265C" w:rsidP="003F265C">
      <w:pPr>
        <w:rPr>
          <w:sz w:val="16"/>
        </w:rPr>
      </w:pPr>
      <w:r w:rsidRPr="003F265C">
        <w:rPr>
          <w:rStyle w:val="StyleUnderline"/>
        </w:rPr>
        <w:t xml:space="preserve">The use </w:t>
      </w:r>
      <w:r w:rsidRPr="003816A8">
        <w:rPr>
          <w:rStyle w:val="StyleUnderline"/>
        </w:rPr>
        <w:t>of the prepositional word “by”</w:t>
      </w:r>
      <w:r w:rsidRPr="003816A8">
        <w:rPr>
          <w:sz w:val="16"/>
        </w:rPr>
        <w:t xml:space="preserve"> in either a statute or an indictment </w:t>
      </w:r>
      <w:r w:rsidRPr="003816A8">
        <w:rPr>
          <w:rStyle w:val="StyleUnderline"/>
        </w:rPr>
        <w:t>is a tip-off</w:t>
      </w:r>
      <w:r w:rsidRPr="003F265C">
        <w:rPr>
          <w:rStyle w:val="StyleUnderline"/>
        </w:rPr>
        <w:t xml:space="preserve"> that</w:t>
      </w:r>
      <w:r w:rsidRPr="00B56DBA">
        <w:rPr>
          <w:sz w:val="16"/>
        </w:rPr>
        <w:t xml:space="preserve"> probably (eighth-grade teachers are rarely dogmatic and always leave the door open for idiosyncracies)4 </w:t>
      </w:r>
      <w:r w:rsidRPr="003F265C">
        <w:rPr>
          <w:rStyle w:val="StyleUnderline"/>
        </w:rPr>
        <w:t xml:space="preserve">the phrase will be a description of </w:t>
      </w:r>
      <w:r w:rsidRPr="003F265C">
        <w:rPr>
          <w:rStyle w:val="Emphasis"/>
        </w:rPr>
        <w:t>how</w:t>
      </w:r>
      <w:r w:rsidRPr="00B56DBA">
        <w:rPr>
          <w:sz w:val="16"/>
        </w:rPr>
        <w:t xml:space="preserve"> the offense was committed. But that phrase is not the gravamen of the offense, and it is not the legislative definition of the prohibited conduct for which jury unanimity is required.</w:t>
      </w:r>
    </w:p>
    <w:p w14:paraId="4C23C07A" w14:textId="77777777" w:rsidR="003F265C" w:rsidRPr="00B56DBA" w:rsidRDefault="003F265C" w:rsidP="003F265C">
      <w:pPr>
        <w:rPr>
          <w:sz w:val="16"/>
        </w:rPr>
      </w:pPr>
      <w:r w:rsidRPr="00B56DBA">
        <w:rPr>
          <w:sz w:val="16"/>
        </w:rPr>
        <w:t xml:space="preserve">In sum, </w:t>
      </w:r>
      <w:r w:rsidRPr="003816A8">
        <w:rPr>
          <w:rStyle w:val="StyleUnderline"/>
          <w:highlight w:val="cyan"/>
        </w:rPr>
        <w:t xml:space="preserve">we must return to </w:t>
      </w:r>
      <w:r w:rsidRPr="003816A8">
        <w:rPr>
          <w:rStyle w:val="Emphasis"/>
          <w:highlight w:val="cyan"/>
        </w:rPr>
        <w:t>eighth-grade grammar</w:t>
      </w:r>
      <w:r w:rsidRPr="00B56DBA">
        <w:rPr>
          <w:sz w:val="16"/>
        </w:rPr>
        <w:t xml:space="preserve"> to determine what elements the jury must unanimously find beyond a reasonable *316 doubt. At a minimum, these are: the subject (the defendant); the main verb; and the direct object if the main verb requires a direct object (i.e., the offense is a result-oriented crime); and the specific occasion (the date phrase within the indictment, but narrowed down to one specific incident regardless of the date alleged5). </w:t>
      </w:r>
      <w:r w:rsidRPr="003816A8">
        <w:rPr>
          <w:rStyle w:val="Emphasis"/>
          <w:highlight w:val="cyan"/>
        </w:rPr>
        <w:t>Generally</w:t>
      </w:r>
      <w:r w:rsidRPr="003816A8">
        <w:rPr>
          <w:rStyle w:val="StyleUnderline"/>
          <w:highlight w:val="cyan"/>
        </w:rPr>
        <w:t>, adverbial phrases, introduced by</w:t>
      </w:r>
      <w:r w:rsidRPr="003F265C">
        <w:rPr>
          <w:rStyle w:val="StyleUnderline"/>
        </w:rPr>
        <w:t xml:space="preserve"> the preposition </w:t>
      </w:r>
      <w:r w:rsidRPr="003816A8">
        <w:rPr>
          <w:rStyle w:val="StyleUnderline"/>
          <w:highlight w:val="cyan"/>
        </w:rPr>
        <w:t xml:space="preserve">“by,” describe the </w:t>
      </w:r>
      <w:r w:rsidRPr="003816A8">
        <w:rPr>
          <w:rStyle w:val="Emphasis"/>
          <w:highlight w:val="cyan"/>
        </w:rPr>
        <w:t>manner and means</w:t>
      </w:r>
      <w:r w:rsidRPr="00B56DBA">
        <w:rPr>
          <w:sz w:val="16"/>
        </w:rPr>
        <w:t xml:space="preserve"> of committing the offense. They are not the gravamen of the offense, nor elements on which the jury must be unanimous.</w:t>
      </w:r>
    </w:p>
    <w:p w14:paraId="0223265B" w14:textId="77777777" w:rsidR="003F265C" w:rsidRDefault="003F265C" w:rsidP="003F265C">
      <w:pPr>
        <w:rPr>
          <w:sz w:val="16"/>
        </w:rPr>
      </w:pPr>
      <w:r w:rsidRPr="00B56DBA">
        <w:rPr>
          <w:sz w:val="16"/>
        </w:rPr>
        <w:t>With these comments, I join the majority opinion.</w:t>
      </w:r>
    </w:p>
    <w:p w14:paraId="42AAB13E" w14:textId="28A49753" w:rsidR="00A8493C" w:rsidRDefault="00495795" w:rsidP="00A8493C">
      <w:pPr>
        <w:pStyle w:val="Heading4"/>
      </w:pPr>
      <w:r>
        <w:t xml:space="preserve">‘By’ </w:t>
      </w:r>
      <w:r>
        <w:rPr>
          <w:u w:val="single"/>
        </w:rPr>
        <w:t>designates</w:t>
      </w:r>
      <w:r>
        <w:t xml:space="preserve"> the procedure</w:t>
      </w:r>
      <w:r w:rsidR="00A8493C">
        <w:t>.</w:t>
      </w:r>
    </w:p>
    <w:p w14:paraId="7B949EF5" w14:textId="38B8E568" w:rsidR="00A8493C" w:rsidRPr="00A8493C" w:rsidRDefault="00A8493C" w:rsidP="00A8493C">
      <w:r w:rsidRPr="007C3DAD">
        <w:rPr>
          <w:rStyle w:val="Style13ptBold"/>
        </w:rPr>
        <w:t>Watters ’22</w:t>
      </w:r>
      <w:r>
        <w:t xml:space="preserve"> [</w:t>
      </w:r>
      <w:r w:rsidR="007C3DAD">
        <w:t xml:space="preserve">Susan Watters; September 28, 2022; Federal District Court Judge for the Federal District of Montana; </w:t>
      </w:r>
      <w:r>
        <w:t>Westlaw, “Pride Energy Co. v. Long Trusts,” 2022 WL 4533764]</w:t>
      </w:r>
    </w:p>
    <w:p w14:paraId="1FAFC2BF" w14:textId="77777777" w:rsidR="00A8493C" w:rsidRPr="00A8493C" w:rsidRDefault="00A8493C" w:rsidP="00A8493C">
      <w:pPr>
        <w:rPr>
          <w:sz w:val="16"/>
        </w:rPr>
      </w:pPr>
      <w:r w:rsidRPr="00A8493C">
        <w:rPr>
          <w:sz w:val="16"/>
        </w:rPr>
        <w:t xml:space="preserve">First, the phrase “only by” is not recognized by courts as common condition precedent language. Microsoft, 2019 WL 3859035, at *5; Nomadix, 2017 WL 7240765, at *5. Further, the term “only by” in the context of the JOA provision is not clearly and unambiguously conditional. </w:t>
      </w:r>
      <w:r w:rsidRPr="006D4677">
        <w:rPr>
          <w:rStyle w:val="StyleUnderline"/>
          <w:highlight w:val="cyan"/>
        </w:rPr>
        <w:t>The preposition “by”</w:t>
      </w:r>
      <w:r w:rsidRPr="00A8493C">
        <w:rPr>
          <w:sz w:val="16"/>
        </w:rPr>
        <w:t xml:space="preserve"> in this context </w:t>
      </w:r>
      <w:r w:rsidRPr="00A8493C">
        <w:rPr>
          <w:rStyle w:val="StyleUnderline"/>
        </w:rPr>
        <w:t xml:space="preserve">serves to </w:t>
      </w:r>
      <w:r w:rsidRPr="006D4677">
        <w:rPr>
          <w:rStyle w:val="Emphasis"/>
          <w:highlight w:val="cyan"/>
        </w:rPr>
        <w:t>designate the procedure</w:t>
      </w:r>
      <w:r w:rsidRPr="00A8493C">
        <w:rPr>
          <w:sz w:val="16"/>
        </w:rPr>
        <w:t xml:space="preserve"> by which Pride must request payment, not to trigger its right to payment. By, Merriam-Webster, https://www.merriam-webster.com/dictionary/by (last visited Sept. 26, 2022) (</w:t>
      </w:r>
      <w:r w:rsidRPr="006D4677">
        <w:rPr>
          <w:rStyle w:val="StyleUnderline"/>
          <w:highlight w:val="cyan"/>
        </w:rPr>
        <w:t>defining “by” as “through the instrumentality of”</w:t>
      </w:r>
      <w:r w:rsidRPr="00A8493C">
        <w:rPr>
          <w:sz w:val="16"/>
        </w:rPr>
        <w:t xml:space="preserve">); Microsoft, 2019 WL 3859035, at *5 (agreement clause “simply describes process by which royalties are to be determined and paid.”). Combining </w:t>
      </w:r>
      <w:r w:rsidRPr="006D4677">
        <w:rPr>
          <w:rStyle w:val="StyleUnderline"/>
          <w:highlight w:val="cyan"/>
        </w:rPr>
        <w:t>“by”</w:t>
      </w:r>
      <w:r w:rsidRPr="00A8493C">
        <w:rPr>
          <w:sz w:val="16"/>
        </w:rPr>
        <w:t xml:space="preserve"> with “only” </w:t>
      </w:r>
      <w:r w:rsidRPr="00A8493C">
        <w:rPr>
          <w:rStyle w:val="StyleUnderline"/>
        </w:rPr>
        <w:t xml:space="preserve">does </w:t>
      </w:r>
      <w:r w:rsidRPr="00A8493C">
        <w:rPr>
          <w:rStyle w:val="Emphasis"/>
        </w:rPr>
        <w:t>not</w:t>
      </w:r>
      <w:r w:rsidRPr="00A8493C">
        <w:rPr>
          <w:rStyle w:val="StyleUnderline"/>
        </w:rPr>
        <w:t xml:space="preserve"> transform the phrase into a condition precedent</w:t>
      </w:r>
      <w:r w:rsidRPr="00A8493C">
        <w:rPr>
          <w:sz w:val="16"/>
        </w:rPr>
        <w:t xml:space="preserve">, as Long asserts, </w:t>
      </w:r>
      <w:r w:rsidRPr="00A8493C">
        <w:rPr>
          <w:rStyle w:val="StyleUnderline"/>
        </w:rPr>
        <w:t xml:space="preserve">but rather </w:t>
      </w:r>
      <w:r w:rsidRPr="006D4677">
        <w:rPr>
          <w:rStyle w:val="StyleUnderline"/>
          <w:highlight w:val="cyan"/>
        </w:rPr>
        <w:t>specifies</w:t>
      </w:r>
      <w:r w:rsidRPr="00A8493C">
        <w:rPr>
          <w:sz w:val="16"/>
        </w:rPr>
        <w:t xml:space="preserve"> that </w:t>
      </w:r>
      <w:r w:rsidRPr="006D4677">
        <w:rPr>
          <w:rStyle w:val="StyleUnderline"/>
          <w:highlight w:val="cyan"/>
        </w:rPr>
        <w:t>the</w:t>
      </w:r>
      <w:r w:rsidRPr="00A8493C">
        <w:rPr>
          <w:rStyle w:val="StyleUnderline"/>
        </w:rPr>
        <w:t xml:space="preserve"> </w:t>
      </w:r>
      <w:r w:rsidRPr="00A8493C">
        <w:rPr>
          <w:rStyle w:val="Emphasis"/>
        </w:rPr>
        <w:t xml:space="preserve">single </w:t>
      </w:r>
      <w:r w:rsidRPr="006D4677">
        <w:rPr>
          <w:rStyle w:val="Emphasis"/>
          <w:highlight w:val="cyan"/>
        </w:rPr>
        <w:t>agreed upon method</w:t>
      </w:r>
      <w:r w:rsidRPr="00A8493C">
        <w:rPr>
          <w:sz w:val="16"/>
        </w:rPr>
        <w:t xml:space="preserve"> of requesting payment is by invoice.</w:t>
      </w:r>
    </w:p>
    <w:p w14:paraId="6DEC0A40" w14:textId="15EC3226" w:rsidR="002169DF" w:rsidRDefault="00495795" w:rsidP="008E67D5">
      <w:pPr>
        <w:pStyle w:val="Heading4"/>
      </w:pPr>
      <w:r>
        <w:t xml:space="preserve">It is </w:t>
      </w:r>
      <w:r>
        <w:rPr>
          <w:u w:val="single"/>
        </w:rPr>
        <w:t>differentiated</w:t>
      </w:r>
      <w:r>
        <w:t xml:space="preserve"> from ‘with</w:t>
      </w:r>
      <w:r w:rsidR="00A61B5B">
        <w:t>,’ which is permissive</w:t>
      </w:r>
      <w:r w:rsidR="008E67D5">
        <w:t>.</w:t>
      </w:r>
    </w:p>
    <w:p w14:paraId="7A77FD3E" w14:textId="4782CEBF" w:rsidR="008E67D5" w:rsidRPr="008E67D5" w:rsidRDefault="008E67D5" w:rsidP="008E67D5">
      <w:r w:rsidRPr="008E67D5">
        <w:rPr>
          <w:rStyle w:val="Style13ptBold"/>
        </w:rPr>
        <w:t>Fine ’91</w:t>
      </w:r>
      <w:r>
        <w:t xml:space="preserve"> [Ralph A. Fine; March 5, 1991; Judge on the Wisconsin Court of Appeals, overruled on other grounds by the Wisconsin Supreme Court (no disagreement on the definition of ‘by’); Westlaw, “State v. Bonds,” 161 Wis. 2d 605]</w:t>
      </w:r>
    </w:p>
    <w:p w14:paraId="374C79F7" w14:textId="77777777" w:rsidR="008E67D5" w:rsidRPr="008E67D5" w:rsidRDefault="008E67D5" w:rsidP="008E67D5">
      <w:pPr>
        <w:rPr>
          <w:sz w:val="16"/>
        </w:rPr>
      </w:pPr>
      <w:r w:rsidRPr="008E67D5">
        <w:rPr>
          <w:sz w:val="16"/>
        </w:rPr>
        <w:t xml:space="preserve">As the dissent notes, </w:t>
      </w:r>
      <w:r w:rsidRPr="008E67D5">
        <w:rPr>
          <w:rStyle w:val="StyleUnderline"/>
        </w:rPr>
        <w:t xml:space="preserve">the </w:t>
      </w:r>
      <w:r w:rsidRPr="008E67D5">
        <w:rPr>
          <w:rStyle w:val="Emphasis"/>
        </w:rPr>
        <w:t>word</w:t>
      </w:r>
      <w:r w:rsidRPr="008E67D5">
        <w:rPr>
          <w:rStyle w:val="StyleUnderline"/>
        </w:rPr>
        <w:t xml:space="preserve"> “by” is a preposition</w:t>
      </w:r>
      <w:r w:rsidRPr="008E67D5">
        <w:rPr>
          <w:sz w:val="16"/>
        </w:rPr>
        <w:t xml:space="preserve">. But this fact, by itself, proves nothing. There are approximately sixty prepositions in the English language. F.X. Braun, English Grammar for Language Students 15 (1947). </w:t>
      </w:r>
      <w:r w:rsidRPr="008E67D5">
        <w:rPr>
          <w:rStyle w:val="StyleUnderline"/>
        </w:rPr>
        <w:t>“A preposition</w:t>
      </w:r>
      <w:r w:rsidRPr="008E67D5">
        <w:rPr>
          <w:sz w:val="16"/>
        </w:rPr>
        <w:t xml:space="preserve"> is a word that </w:t>
      </w:r>
      <w:r w:rsidRPr="008E67D5">
        <w:rPr>
          <w:rStyle w:val="StyleUnderline"/>
        </w:rPr>
        <w:t>shows the relationship of a noun</w:t>
      </w:r>
      <w:r w:rsidRPr="008E67D5">
        <w:rPr>
          <w:sz w:val="16"/>
        </w:rPr>
        <w:t xml:space="preserve"> or a pronoun </w:t>
      </w:r>
      <w:r w:rsidRPr="008E67D5">
        <w:rPr>
          <w:rStyle w:val="StyleUnderline"/>
        </w:rPr>
        <w:t>to some other word in a sentence.”</w:t>
      </w:r>
      <w:r w:rsidRPr="008E67D5">
        <w:rPr>
          <w:sz w:val="16"/>
        </w:rPr>
        <w:t xml:space="preserve"> J.E. Warriner, W. Renison, F. Griffith, English Grammar and Composition 21 (1965) (emphasis in original). The specific relationship that is shown by a preposition depends on the preposition's meaning. Thus, </w:t>
      </w:r>
      <w:r w:rsidRPr="008E67D5">
        <w:rPr>
          <w:rStyle w:val="StyleUnderline"/>
        </w:rPr>
        <w:t xml:space="preserve">the preposition </w:t>
      </w:r>
      <w:r w:rsidRPr="006D4677">
        <w:rPr>
          <w:rStyle w:val="StyleUnderline"/>
          <w:highlight w:val="cyan"/>
        </w:rPr>
        <w:t>“by”</w:t>
      </w:r>
      <w:r w:rsidRPr="008E67D5">
        <w:rPr>
          <w:sz w:val="16"/>
        </w:rPr>
        <w:t>—used by the legislature in formulating section 940.225(2)(a), Stats.—</w:t>
      </w:r>
      <w:r w:rsidRPr="006D4677">
        <w:rPr>
          <w:rStyle w:val="StyleUnderline"/>
          <w:highlight w:val="cyan"/>
        </w:rPr>
        <w:t xml:space="preserve">has a </w:t>
      </w:r>
      <w:r w:rsidRPr="006D4677">
        <w:rPr>
          <w:rStyle w:val="Emphasis"/>
          <w:highlight w:val="cyan"/>
        </w:rPr>
        <w:t>different meaning</w:t>
      </w:r>
      <w:r w:rsidRPr="006D4677">
        <w:rPr>
          <w:rStyle w:val="StyleUnderline"/>
          <w:highlight w:val="cyan"/>
        </w:rPr>
        <w:t xml:space="preserve"> than</w:t>
      </w:r>
      <w:r w:rsidRPr="008E67D5">
        <w:rPr>
          <w:rStyle w:val="StyleUnderline"/>
        </w:rPr>
        <w:t xml:space="preserve"> the preposition </w:t>
      </w:r>
      <w:r w:rsidRPr="006D4677">
        <w:rPr>
          <w:rStyle w:val="StyleUnderline"/>
          <w:highlight w:val="cyan"/>
        </w:rPr>
        <w:t xml:space="preserve">“with”—which the legislature </w:t>
      </w:r>
      <w:r w:rsidRPr="006D4677">
        <w:rPr>
          <w:rStyle w:val="Emphasis"/>
          <w:highlight w:val="cyan"/>
        </w:rPr>
        <w:t>could</w:t>
      </w:r>
      <w:r w:rsidRPr="006D4677">
        <w:rPr>
          <w:rStyle w:val="StyleUnderline"/>
          <w:highlight w:val="cyan"/>
        </w:rPr>
        <w:t xml:space="preserve"> have used but </w:t>
      </w:r>
      <w:r w:rsidRPr="006D4677">
        <w:rPr>
          <w:rStyle w:val="Emphasis"/>
          <w:highlight w:val="cyan"/>
        </w:rPr>
        <w:t>did not</w:t>
      </w:r>
      <w:r w:rsidRPr="008E67D5">
        <w:rPr>
          <w:sz w:val="16"/>
        </w:rPr>
        <w:t>.</w:t>
      </w:r>
    </w:p>
    <w:p w14:paraId="5AD87630" w14:textId="44BFE01F" w:rsidR="008A413A" w:rsidRPr="00DE20C4" w:rsidRDefault="008E67D5" w:rsidP="00E50634">
      <w:pPr>
        <w:rPr>
          <w:sz w:val="16"/>
        </w:rPr>
      </w:pPr>
      <w:r w:rsidRPr="008E67D5">
        <w:rPr>
          <w:rStyle w:val="StyleUnderline"/>
        </w:rPr>
        <w:t>If the legislature had intended the meaning given</w:t>
      </w:r>
      <w:r w:rsidRPr="008E67D5">
        <w:rPr>
          <w:sz w:val="16"/>
        </w:rPr>
        <w:t xml:space="preserve"> to section 940.225(2)(a) </w:t>
      </w:r>
      <w:r w:rsidRPr="008E67D5">
        <w:rPr>
          <w:rStyle w:val="StyleUnderline"/>
        </w:rPr>
        <w:t>by the dissent</w:t>
      </w:r>
      <w:r w:rsidRPr="008E67D5">
        <w:rPr>
          <w:sz w:val="16"/>
        </w:rPr>
        <w:t xml:space="preserve"> (namely, that the “use or threat of force of violence” need only be concurren</w:t>
      </w:r>
      <w:r w:rsidRPr="007C1FF1">
        <w:rPr>
          <w:sz w:val="16"/>
        </w:rPr>
        <w:t xml:space="preserve">t with the sexual contact or intercourse) </w:t>
      </w:r>
      <w:r w:rsidRPr="007C1FF1">
        <w:rPr>
          <w:rStyle w:val="StyleUnderline"/>
        </w:rPr>
        <w:t>the legislature would have chosen the preposition “with.”</w:t>
      </w:r>
      <w:r w:rsidRPr="007C1FF1">
        <w:rPr>
          <w:sz w:val="16"/>
        </w:rPr>
        <w:t xml:space="preserve"> The provision would then have read: “Whoever ... [h]as sexual contact or sexual intercourse with another person without consent by that person with use or threat of force or violence” is guilty of a Class C felony. </w:t>
      </w:r>
      <w:r w:rsidRPr="007C1FF1">
        <w:rPr>
          <w:rStyle w:val="StyleUnderline"/>
        </w:rPr>
        <w:t>Th</w:t>
      </w:r>
      <w:r w:rsidRPr="008E67D5">
        <w:rPr>
          <w:rStyle w:val="StyleUnderline"/>
        </w:rPr>
        <w:t xml:space="preserve">e legislature's use of the </w:t>
      </w:r>
      <w:r w:rsidRPr="008E67D5">
        <w:rPr>
          <w:rStyle w:val="Emphasis"/>
        </w:rPr>
        <w:t>preposition</w:t>
      </w:r>
      <w:r w:rsidRPr="008E67D5">
        <w:rPr>
          <w:rStyle w:val="StyleUnderline"/>
        </w:rPr>
        <w:t xml:space="preserve"> </w:t>
      </w:r>
      <w:r w:rsidRPr="007C1FF1">
        <w:rPr>
          <w:rStyle w:val="StyleUnderline"/>
          <w:highlight w:val="cyan"/>
        </w:rPr>
        <w:t>“by” rather than</w:t>
      </w:r>
      <w:r w:rsidRPr="008E67D5">
        <w:rPr>
          <w:rStyle w:val="StyleUnderline"/>
        </w:rPr>
        <w:t xml:space="preserve"> the </w:t>
      </w:r>
      <w:r w:rsidRPr="008E67D5">
        <w:rPr>
          <w:rStyle w:val="Emphasis"/>
        </w:rPr>
        <w:t>preposition</w:t>
      </w:r>
      <w:r w:rsidRPr="008E67D5">
        <w:rPr>
          <w:rStyle w:val="StyleUnderline"/>
        </w:rPr>
        <w:t xml:space="preserve"> </w:t>
      </w:r>
      <w:r w:rsidRPr="007C1FF1">
        <w:rPr>
          <w:rStyle w:val="StyleUnderline"/>
          <w:highlight w:val="cyan"/>
        </w:rPr>
        <w:t>“with”</w:t>
      </w:r>
      <w:r w:rsidRPr="008E67D5">
        <w:rPr>
          <w:rStyle w:val="StyleUnderline"/>
        </w:rPr>
        <w:t xml:space="preserve"> </w:t>
      </w:r>
      <w:r w:rsidRPr="008E67D5">
        <w:rPr>
          <w:rStyle w:val="Emphasis"/>
        </w:rPr>
        <w:t xml:space="preserve">clearly </w:t>
      </w:r>
      <w:r w:rsidRPr="007C1FF1">
        <w:rPr>
          <w:rStyle w:val="Emphasis"/>
          <w:highlight w:val="cyan"/>
        </w:rPr>
        <w:t>indicates</w:t>
      </w:r>
      <w:r w:rsidRPr="008E67D5">
        <w:rPr>
          <w:sz w:val="16"/>
        </w:rPr>
        <w:t xml:space="preserve"> that </w:t>
      </w:r>
      <w:r w:rsidRPr="007C1FF1">
        <w:rPr>
          <w:rStyle w:val="StyleUnderline"/>
          <w:highlight w:val="cyan"/>
        </w:rPr>
        <w:t>the</w:t>
      </w:r>
      <w:r w:rsidRPr="008E67D5">
        <w:rPr>
          <w:sz w:val="16"/>
        </w:rPr>
        <w:t xml:space="preserve"> “use or threat” must be the </w:t>
      </w:r>
      <w:r w:rsidRPr="007C1FF1">
        <w:rPr>
          <w:rStyle w:val="Emphasis"/>
          <w:highlight w:val="cyan"/>
        </w:rPr>
        <w:t>mechanism</w:t>
      </w:r>
      <w:r w:rsidRPr="007C1FF1">
        <w:rPr>
          <w:rStyle w:val="StyleUnderline"/>
          <w:highlight w:val="cyan"/>
        </w:rPr>
        <w:t xml:space="preserve"> by which</w:t>
      </w:r>
      <w:r w:rsidRPr="007C1FF1">
        <w:rPr>
          <w:rStyle w:val="StyleUnderline"/>
        </w:rPr>
        <w:t xml:space="preserve"> the</w:t>
      </w:r>
      <w:r w:rsidRPr="007C1FF1">
        <w:rPr>
          <w:sz w:val="16"/>
        </w:rPr>
        <w:t xml:space="preserve"> sexual</w:t>
      </w:r>
      <w:r w:rsidRPr="008E67D5">
        <w:rPr>
          <w:sz w:val="16"/>
        </w:rPr>
        <w:t xml:space="preserve"> contact or inter</w:t>
      </w:r>
      <w:r w:rsidRPr="008E67D5">
        <w:rPr>
          <w:rStyle w:val="StyleUnderline"/>
        </w:rPr>
        <w:t xml:space="preserve">course is </w:t>
      </w:r>
      <w:r w:rsidRPr="008E67D5">
        <w:rPr>
          <w:rStyle w:val="Emphasis"/>
        </w:rPr>
        <w:t>accomplished</w:t>
      </w:r>
      <w:r w:rsidRPr="008E67D5">
        <w:rPr>
          <w:sz w:val="16"/>
        </w:rPr>
        <w:t>.</w:t>
      </w:r>
    </w:p>
    <w:p w14:paraId="29C5D068" w14:textId="5BF62F30" w:rsidR="000B3A4E" w:rsidRPr="000B3A4E" w:rsidRDefault="00DE20C4" w:rsidP="000B3A4E">
      <w:pPr>
        <w:pStyle w:val="Heading4"/>
      </w:pPr>
      <w:r>
        <w:t xml:space="preserve">‘By’ is </w:t>
      </w:r>
      <w:r>
        <w:rPr>
          <w:u w:val="single"/>
        </w:rPr>
        <w:t>naturally narrow</w:t>
      </w:r>
      <w:r>
        <w:t xml:space="preserve">---other interpretations are </w:t>
      </w:r>
      <w:r>
        <w:rPr>
          <w:u w:val="single"/>
        </w:rPr>
        <w:t>linguistic revisionism</w:t>
      </w:r>
      <w:r w:rsidR="000B3A4E">
        <w:t>.</w:t>
      </w:r>
    </w:p>
    <w:p w14:paraId="57225B3B" w14:textId="6AD8E8CA" w:rsidR="00896E88" w:rsidRPr="00896E88" w:rsidRDefault="00896E88" w:rsidP="00896E88">
      <w:r w:rsidRPr="000B3A4E">
        <w:rPr>
          <w:rStyle w:val="Style13ptBold"/>
        </w:rPr>
        <w:t>Foley ’19</w:t>
      </w:r>
      <w:r>
        <w:t xml:space="preserve"> [Maurice Foley; February 25, 2019; Chief Judge on the United States Tax Court; Westlaw, “Eaton Corp. v. Comm'r of Internal Revenue,” 152 T.C. 43]</w:t>
      </w:r>
    </w:p>
    <w:p w14:paraId="537D3DBA" w14:textId="77777777" w:rsidR="00896E88" w:rsidRPr="000B3A4E" w:rsidRDefault="00896E88" w:rsidP="00896E88">
      <w:pPr>
        <w:rPr>
          <w:sz w:val="16"/>
        </w:rPr>
      </w:pPr>
      <w:r w:rsidRPr="000B3A4E">
        <w:rPr>
          <w:sz w:val="16"/>
        </w:rPr>
        <w:t xml:space="preserve">Section 964(a) delegates broad regulatory authority to the Secretary, and he exercised that authority by promulgating section 1.964-1(a)(1), Income Tax Regs., which states: “[E]xcept as otherwise provided in the Code and regulations, the earnings and profits * * * of a foreign corporation for its taxable year shall be computed for all federal income tax purposes substantially as if such corporation were a domestic corporation by” following a specific three-step process. </w:t>
      </w:r>
      <w:r w:rsidRPr="000B3A4E">
        <w:rPr>
          <w:rStyle w:val="StyleUnderline"/>
        </w:rPr>
        <w:t>The opinion of the Court states</w:t>
      </w:r>
      <w:r w:rsidRPr="000B3A4E">
        <w:rPr>
          <w:sz w:val="16"/>
        </w:rPr>
        <w:t xml:space="preserve"> that </w:t>
      </w:r>
      <w:r w:rsidRPr="000B3A4E">
        <w:rPr>
          <w:rStyle w:val="StyleUnderline"/>
        </w:rPr>
        <w:t xml:space="preserve">“[p]etitioner interprets the preposition ‘by’ in an </w:t>
      </w:r>
      <w:r w:rsidRPr="000B3A4E">
        <w:rPr>
          <w:rStyle w:val="Emphasis"/>
        </w:rPr>
        <w:t>extremely narrow sense</w:t>
      </w:r>
      <w:r w:rsidRPr="000B3A4E">
        <w:rPr>
          <w:rStyle w:val="StyleUnderline"/>
        </w:rPr>
        <w:t>, to mean ‘by doing these three things and nothing else.’ ”</w:t>
      </w:r>
      <w:r w:rsidRPr="000B3A4E">
        <w:rPr>
          <w:sz w:val="16"/>
        </w:rPr>
        <w:t xml:space="preserve"> See op. Ct. p. 21. </w:t>
      </w:r>
      <w:r w:rsidRPr="000B3A4E">
        <w:rPr>
          <w:rStyle w:val="StyleUnderline"/>
        </w:rPr>
        <w:t xml:space="preserve">Yet that is </w:t>
      </w:r>
      <w:r w:rsidRPr="000B3A4E">
        <w:rPr>
          <w:rStyle w:val="Emphasis"/>
        </w:rPr>
        <w:t>precisely what</w:t>
      </w:r>
      <w:r w:rsidRPr="000B3A4E">
        <w:rPr>
          <w:rStyle w:val="StyleUnderline"/>
        </w:rPr>
        <w:t xml:space="preserve"> the regulation </w:t>
      </w:r>
      <w:r w:rsidRPr="000B3A4E">
        <w:rPr>
          <w:rStyle w:val="Emphasis"/>
        </w:rPr>
        <w:t>dictates</w:t>
      </w:r>
      <w:r w:rsidRPr="000B3A4E">
        <w:rPr>
          <w:sz w:val="16"/>
        </w:rPr>
        <w:t xml:space="preserve">. Indeed, the prior version of section 1.964-1, Income Tax Regs., provided that a foreign corporation's E &amp; P shall be computed according to a five-step process. See T.D. 6764, 1964-3 C.B. 260, 260-261. The regulation's first three steps were identical to the three steps in the current regulation. The last two steps, made obsolete by the enactment of section 985, provided rules for converting a foreign corporation's E &amp; P calculation to U.S. dollars. The first three steps of the prior regulation were not preliminary or subject to additional revision under section 312. The calculation was complete upon the conversion to U.S. dollars and, like the current version of section 1.964-1(a), Income Tax Regs., section 312 played no part in that calculation. See T.D. 6764, 1964-3 C.B. 260. Similarly, the E &amp; P calculation process in the current regulation is self-contained and complete. </w:t>
      </w:r>
      <w:r w:rsidRPr="000B3A4E">
        <w:rPr>
          <w:rStyle w:val="StyleUnderline"/>
        </w:rPr>
        <w:t>The Secretary</w:t>
      </w:r>
      <w:r w:rsidRPr="000B3A4E">
        <w:rPr>
          <w:sz w:val="16"/>
        </w:rPr>
        <w:t xml:space="preserve"> certainly </w:t>
      </w:r>
      <w:r w:rsidRPr="000B3A4E">
        <w:rPr>
          <w:rStyle w:val="StyleUnderline"/>
        </w:rPr>
        <w:t>had, and</w:t>
      </w:r>
      <w:r w:rsidRPr="000B3A4E">
        <w:rPr>
          <w:sz w:val="16"/>
        </w:rPr>
        <w:t xml:space="preserve"> *61 </w:t>
      </w:r>
      <w:r w:rsidRPr="000B3A4E">
        <w:rPr>
          <w:rStyle w:val="StyleUnderline"/>
        </w:rPr>
        <w:t>still has, the authority to promulgate regulations</w:t>
      </w:r>
      <w:r w:rsidRPr="000B3A4E">
        <w:rPr>
          <w:sz w:val="16"/>
        </w:rPr>
        <w:t xml:space="preserve"> incorporating the rules of, or similar to, section 312. </w:t>
      </w:r>
      <w:r w:rsidRPr="000B3A4E">
        <w:rPr>
          <w:rStyle w:val="StyleUnderline"/>
        </w:rPr>
        <w:t xml:space="preserve">He has </w:t>
      </w:r>
      <w:r w:rsidRPr="000B3A4E">
        <w:rPr>
          <w:rStyle w:val="Emphasis"/>
        </w:rPr>
        <w:t>not</w:t>
      </w:r>
      <w:r w:rsidRPr="000B3A4E">
        <w:rPr>
          <w:sz w:val="16"/>
        </w:rPr>
        <w:t>.1</w:t>
      </w:r>
    </w:p>
    <w:p w14:paraId="0405F0F6" w14:textId="1661084B" w:rsidR="00896E88" w:rsidRPr="000B3A4E" w:rsidRDefault="00896E88" w:rsidP="00896E88">
      <w:pPr>
        <w:rPr>
          <w:sz w:val="16"/>
        </w:rPr>
      </w:pPr>
      <w:r w:rsidRPr="000B3A4E">
        <w:rPr>
          <w:rStyle w:val="StyleUnderline"/>
        </w:rPr>
        <w:t xml:space="preserve">We need not opine on whether the Secretary's </w:t>
      </w:r>
      <w:r w:rsidRPr="000B3A4E">
        <w:rPr>
          <w:rStyle w:val="Emphasis"/>
        </w:rPr>
        <w:t>inaction</w:t>
      </w:r>
      <w:r w:rsidRPr="000B3A4E">
        <w:rPr>
          <w:rStyle w:val="StyleUnderline"/>
        </w:rPr>
        <w:t xml:space="preserve"> is the result of bureaucratic indolence or inertia, but we know this: The Secretary has </w:t>
      </w:r>
      <w:r w:rsidRPr="000B3A4E">
        <w:rPr>
          <w:rStyle w:val="Emphasis"/>
        </w:rPr>
        <w:t>not</w:t>
      </w:r>
      <w:r w:rsidRPr="000B3A4E">
        <w:rPr>
          <w:rStyle w:val="StyleUnderline"/>
        </w:rPr>
        <w:t xml:space="preserve"> promulgated the rule respondent </w:t>
      </w:r>
      <w:r w:rsidRPr="000B3A4E">
        <w:rPr>
          <w:rStyle w:val="Emphasis"/>
        </w:rPr>
        <w:t>espouses</w:t>
      </w:r>
      <w:r w:rsidRPr="000B3A4E">
        <w:rPr>
          <w:rStyle w:val="StyleUnderline"/>
        </w:rPr>
        <w:t xml:space="preserve"> and is now </w:t>
      </w:r>
      <w:r w:rsidRPr="000B3A4E">
        <w:rPr>
          <w:rStyle w:val="Emphasis"/>
        </w:rPr>
        <w:t>imploring us</w:t>
      </w:r>
      <w:r w:rsidRPr="000B3A4E">
        <w:rPr>
          <w:rStyle w:val="StyleUnderline"/>
        </w:rPr>
        <w:t xml:space="preserve"> to do his bidding. The opinion of the Court </w:t>
      </w:r>
      <w:r w:rsidRPr="000B3A4E">
        <w:rPr>
          <w:rStyle w:val="Emphasis"/>
        </w:rPr>
        <w:t>acquiesces</w:t>
      </w:r>
      <w:r w:rsidRPr="000B3A4E">
        <w:rPr>
          <w:rStyle w:val="StyleUnderline"/>
        </w:rPr>
        <w:t xml:space="preserve">. We should </w:t>
      </w:r>
      <w:r w:rsidRPr="000B3A4E">
        <w:rPr>
          <w:rStyle w:val="Emphasis"/>
        </w:rPr>
        <w:t>decline</w:t>
      </w:r>
      <w:r w:rsidRPr="000B3A4E">
        <w:rPr>
          <w:rStyle w:val="StyleUnderline"/>
        </w:rPr>
        <w:t xml:space="preserve">. Our role is to </w:t>
      </w:r>
      <w:r w:rsidRPr="000B3A4E">
        <w:rPr>
          <w:rStyle w:val="Emphasis"/>
        </w:rPr>
        <w:t>review and construe</w:t>
      </w:r>
      <w:r w:rsidRPr="000B3A4E">
        <w:rPr>
          <w:rStyle w:val="StyleUnderline"/>
        </w:rPr>
        <w:t xml:space="preserve">, not </w:t>
      </w:r>
      <w:r w:rsidRPr="000B3A4E">
        <w:rPr>
          <w:rStyle w:val="Emphasis"/>
        </w:rPr>
        <w:t>adjust and reconstruct</w:t>
      </w:r>
      <w:r w:rsidRPr="000B3A4E">
        <w:rPr>
          <w:sz w:val="16"/>
        </w:rPr>
        <w:t xml:space="preserve">, the statute and the regulations. See Dodd v. United States, 545 U.S. 353, 359 (2005) (stating that courts “are not free to rewrite the statute that Congress has enacted”). </w:t>
      </w:r>
      <w:r w:rsidRPr="000B3A4E">
        <w:rPr>
          <w:rStyle w:val="StyleUnderline"/>
        </w:rPr>
        <w:t xml:space="preserve">The Secretary is bound by the </w:t>
      </w:r>
      <w:r w:rsidRPr="000B3A4E">
        <w:rPr>
          <w:rStyle w:val="Emphasis"/>
        </w:rPr>
        <w:t>terms</w:t>
      </w:r>
      <w:r w:rsidRPr="000B3A4E">
        <w:rPr>
          <w:rStyle w:val="StyleUnderline"/>
        </w:rPr>
        <w:t xml:space="preserve"> of the rules he created</w:t>
      </w:r>
      <w:r w:rsidRPr="000B3A4E">
        <w:rPr>
          <w:sz w:val="16"/>
        </w:rPr>
        <w:t xml:space="preserve">. Similarly, taxpayers are bound by the applicable rules, but they are not required to employ their imagination to divine them. Petitioner may have found a hole in the dike, but the closing of the hole “calls for the application of the * * * [Secretary's] thumb, not the court's.” Fabreeka Prods. Co. v. Commissioner, 294 F.2d 876, 879 (1st Cir. 1961), vacating and remanding 34 T.C. 290 (1960), Friedman v. Commissioner, 34 T.C. 456 (1960), and Sherman v. Commissioner, 34 T.C. 303 (1960). In short, </w:t>
      </w:r>
      <w:r w:rsidRPr="000B3A4E">
        <w:rPr>
          <w:rStyle w:val="StyleUnderline"/>
        </w:rPr>
        <w:t>we must interpret, not make, the law</w:t>
      </w:r>
      <w:r w:rsidRPr="000B3A4E">
        <w:rPr>
          <w:sz w:val="16"/>
        </w:rPr>
        <w:t>.</w:t>
      </w:r>
    </w:p>
    <w:p w14:paraId="0EA591F4" w14:textId="10B9E831" w:rsidR="00390709" w:rsidRDefault="00E9471A" w:rsidP="00390709">
      <w:pPr>
        <w:pStyle w:val="Heading4"/>
      </w:pPr>
      <w:r>
        <w:t>‘By’ specifies means</w:t>
      </w:r>
      <w:r w:rsidR="00390709">
        <w:t>.</w:t>
      </w:r>
    </w:p>
    <w:p w14:paraId="00DD04C0" w14:textId="77777777" w:rsidR="00390709" w:rsidRPr="00A601C4" w:rsidRDefault="00390709" w:rsidP="00390709">
      <w:r w:rsidRPr="00397C9A">
        <w:rPr>
          <w:rStyle w:val="Style13ptBold"/>
        </w:rPr>
        <w:t>Wilson ’16</w:t>
      </w:r>
      <w:r>
        <w:t xml:space="preserve"> [Paul; January 26, 2016; Justice of the Supreme Court of Missouri, writing en banc; Westlaw, “State v. Jones,” 479 S.W.3d 100]</w:t>
      </w:r>
    </w:p>
    <w:p w14:paraId="3A0BFBB0" w14:textId="77777777" w:rsidR="00390709" w:rsidRPr="008777C6" w:rsidRDefault="00390709" w:rsidP="00390709">
      <w:pPr>
        <w:rPr>
          <w:sz w:val="16"/>
        </w:rPr>
      </w:pPr>
      <w:r w:rsidRPr="00A601C4">
        <w:rPr>
          <w:rStyle w:val="StyleUnderline"/>
        </w:rPr>
        <w:t xml:space="preserve">The legislature did </w:t>
      </w:r>
      <w:r w:rsidRPr="00A601C4">
        <w:rPr>
          <w:rStyle w:val="Emphasis"/>
        </w:rPr>
        <w:t>not</w:t>
      </w:r>
      <w:r w:rsidRPr="00A601C4">
        <w:rPr>
          <w:rStyle w:val="StyleUnderline"/>
        </w:rPr>
        <w:t xml:space="preserve"> define the word</w:t>
      </w:r>
      <w:r w:rsidRPr="008777C6">
        <w:rPr>
          <w:sz w:val="16"/>
        </w:rPr>
        <w:t xml:space="preserve">s </w:t>
      </w:r>
      <w:r w:rsidRPr="00A601C4">
        <w:rPr>
          <w:rStyle w:val="StyleUnderline"/>
        </w:rPr>
        <w:t>“by,”</w:t>
      </w:r>
      <w:r w:rsidRPr="008777C6">
        <w:rPr>
          <w:sz w:val="16"/>
        </w:rPr>
        <w:t xml:space="preserve"> “through,” “with,” “use,” “aid,” or “assistance” for purposes of section 571.015 </w:t>
      </w:r>
      <w:r w:rsidRPr="00A601C4">
        <w:rPr>
          <w:rStyle w:val="StyleUnderline"/>
        </w:rPr>
        <w:t xml:space="preserve">but, in “the </w:t>
      </w:r>
      <w:r w:rsidRPr="00A601C4">
        <w:rPr>
          <w:rStyle w:val="Emphasis"/>
        </w:rPr>
        <w:t>absence</w:t>
      </w:r>
      <w:r w:rsidRPr="00A601C4">
        <w:rPr>
          <w:rStyle w:val="StyleUnderline"/>
        </w:rPr>
        <w:t xml:space="preserve"> of a statutory definition, words will be given their </w:t>
      </w:r>
      <w:r w:rsidRPr="00A601C4">
        <w:rPr>
          <w:rStyle w:val="Emphasis"/>
        </w:rPr>
        <w:t>plain and ordinary meaning</w:t>
      </w:r>
      <w:r w:rsidRPr="00A601C4">
        <w:rPr>
          <w:rStyle w:val="StyleUnderline"/>
        </w:rPr>
        <w:t xml:space="preserve"> as derived from the </w:t>
      </w:r>
      <w:r w:rsidRPr="00A601C4">
        <w:rPr>
          <w:rStyle w:val="Emphasis"/>
        </w:rPr>
        <w:t>dictionary</w:t>
      </w:r>
      <w:r w:rsidRPr="00A601C4">
        <w:rPr>
          <w:rStyle w:val="StyleUnderline"/>
        </w:rPr>
        <w:t>.”</w:t>
      </w:r>
      <w:r w:rsidRPr="008777C6">
        <w:rPr>
          <w:sz w:val="16"/>
        </w:rPr>
        <w:t xml:space="preserve"> State v. Oliver, 293 S.W.3d 437, 446 (Mo. banc 2009). </w:t>
      </w:r>
      <w:r w:rsidRPr="00A601C4">
        <w:rPr>
          <w:rStyle w:val="StyleUnderline"/>
        </w:rPr>
        <w:t>The prepositions “by,”</w:t>
      </w:r>
      <w:r w:rsidRPr="008777C6">
        <w:rPr>
          <w:sz w:val="16"/>
        </w:rPr>
        <w:t xml:space="preserve"> “through,” and “with” </w:t>
      </w:r>
      <w:r w:rsidRPr="00A601C4">
        <w:rPr>
          <w:rStyle w:val="StyleUnderline"/>
        </w:rPr>
        <w:t xml:space="preserve">are defined as function words used to indicate the </w:t>
      </w:r>
      <w:r w:rsidRPr="00A601C4">
        <w:rPr>
          <w:rStyle w:val="Emphasis"/>
        </w:rPr>
        <w:t>means</w:t>
      </w:r>
      <w:r w:rsidRPr="008777C6">
        <w:rPr>
          <w:sz w:val="16"/>
        </w:rPr>
        <w:t xml:space="preserve">, agency, or instrumentality </w:t>
      </w:r>
      <w:r w:rsidRPr="00A601C4">
        <w:rPr>
          <w:rStyle w:val="StyleUnderline"/>
        </w:rPr>
        <w:t>of something else</w:t>
      </w:r>
      <w:r w:rsidRPr="008777C6">
        <w:rPr>
          <w:sz w:val="16"/>
        </w:rPr>
        <w:t>.4 “Use” means “the act or practice of employing something.” WEBSTER'S THIRD NEW INTERNATIONAL DICTIONARY 2523 (3d ed.1993).</w:t>
      </w:r>
    </w:p>
    <w:p w14:paraId="78C362C8" w14:textId="77777777" w:rsidR="00390709" w:rsidRPr="008777C6" w:rsidRDefault="00390709" w:rsidP="00390709">
      <w:pPr>
        <w:rPr>
          <w:sz w:val="16"/>
        </w:rPr>
      </w:pPr>
      <w:r w:rsidRPr="008777C6">
        <w:rPr>
          <w:sz w:val="16"/>
        </w:rPr>
        <w:t>&lt;&lt;FOOTNOTE 4&gt;&gt;</w:t>
      </w:r>
    </w:p>
    <w:p w14:paraId="527C8921" w14:textId="06CC7129" w:rsidR="00390709" w:rsidRPr="00390709" w:rsidRDefault="00390709" w:rsidP="00390709">
      <w:pPr>
        <w:rPr>
          <w:sz w:val="16"/>
        </w:rPr>
      </w:pPr>
      <w:r w:rsidRPr="00A601C4">
        <w:rPr>
          <w:rStyle w:val="StyleUnderline"/>
        </w:rPr>
        <w:t>“By” means “through the means or instrumentality of,”</w:t>
      </w:r>
      <w:r w:rsidRPr="008777C6">
        <w:rPr>
          <w:sz w:val="16"/>
        </w:rPr>
        <w:t xml:space="preserve"> “through the direct agency of,” </w:t>
      </w:r>
      <w:r w:rsidRPr="00A601C4">
        <w:rPr>
          <w:rStyle w:val="StyleUnderline"/>
        </w:rPr>
        <w:t>or “through the medium of.”</w:t>
      </w:r>
      <w:r w:rsidRPr="008777C6">
        <w:rPr>
          <w:sz w:val="16"/>
        </w:rPr>
        <w:t xml:space="preserve"> WEBSTER'S THIRD NEW INTERNATIONAL DICTIONARY 307 (3d ed.1993). “With” means “by means of” or “by the use or agency of.” Id. at 2626. “Through” also means “by means of” or “by the use or agency of.” Id. at 2384.</w:t>
      </w:r>
    </w:p>
    <w:p w14:paraId="2907D6E7" w14:textId="79A98ED0" w:rsidR="00E268C9" w:rsidRDefault="00E9471A" w:rsidP="00E268C9">
      <w:pPr>
        <w:pStyle w:val="Heading4"/>
      </w:pPr>
      <w:r>
        <w:t>‘By’ describes manner and means---that’s eighth grade grammar</w:t>
      </w:r>
      <w:r w:rsidR="00E268C9">
        <w:t>.</w:t>
      </w:r>
    </w:p>
    <w:p w14:paraId="2CCC3143" w14:textId="77777777" w:rsidR="00E268C9" w:rsidRPr="008777C6" w:rsidRDefault="00E268C9" w:rsidP="00E268C9">
      <w:r w:rsidRPr="003F265C">
        <w:rPr>
          <w:rStyle w:val="Style13ptBold"/>
        </w:rPr>
        <w:t>Price ’7</w:t>
      </w:r>
      <w:r>
        <w:t xml:space="preserve"> [Tom Price; January 24, 2007; Judge on the Texas Court of Criminal Appeals; Westlaw, “Stuhler v. State,” 218 S.W.3d 706]</w:t>
      </w:r>
    </w:p>
    <w:p w14:paraId="308AACE9" w14:textId="77777777" w:rsidR="00E268C9" w:rsidRPr="008777C6" w:rsidRDefault="00E268C9" w:rsidP="00E268C9">
      <w:pPr>
        <w:rPr>
          <w:sz w:val="16"/>
        </w:rPr>
      </w:pPr>
      <w:r w:rsidRPr="008777C6">
        <w:rPr>
          <w:sz w:val="16"/>
        </w:rPr>
        <w:t>In a concurring opinion that joined the majority, Judge Cochran suggested a general rule of thumb for making this determination of legislative intent:</w:t>
      </w:r>
    </w:p>
    <w:p w14:paraId="53182AC1" w14:textId="77777777" w:rsidR="00E268C9" w:rsidRPr="008777C6" w:rsidRDefault="00E268C9" w:rsidP="00E268C9">
      <w:pPr>
        <w:ind w:left="720"/>
        <w:rPr>
          <w:sz w:val="16"/>
        </w:rPr>
      </w:pPr>
      <w:r w:rsidRPr="008777C6">
        <w:rPr>
          <w:sz w:val="16"/>
        </w:rPr>
        <w:t xml:space="preserve">In sum, </w:t>
      </w:r>
      <w:r w:rsidRPr="0028282B">
        <w:rPr>
          <w:rStyle w:val="StyleUnderline"/>
          <w:highlight w:val="cyan"/>
        </w:rPr>
        <w:t xml:space="preserve">we must return to </w:t>
      </w:r>
      <w:r w:rsidRPr="0028282B">
        <w:rPr>
          <w:rStyle w:val="Emphasis"/>
          <w:highlight w:val="cyan"/>
        </w:rPr>
        <w:t>eighth-grade grammar</w:t>
      </w:r>
      <w:r w:rsidRPr="008777C6">
        <w:rPr>
          <w:sz w:val="16"/>
        </w:rPr>
        <w:t xml:space="preserve"> to determine what elements the jury must unanimously find beyond a reasonable doubt. At a minimum, these are: the subject (the defendant); the main verb; and the direct object if the main verb requires a direct object (i.e., the offense is a result-oriented crime).... </w:t>
      </w:r>
      <w:r w:rsidRPr="0028282B">
        <w:rPr>
          <w:rStyle w:val="StyleUnderline"/>
          <w:highlight w:val="cyan"/>
        </w:rPr>
        <w:t xml:space="preserve">Generally, </w:t>
      </w:r>
      <w:r w:rsidRPr="0028282B">
        <w:rPr>
          <w:rStyle w:val="Emphasis"/>
          <w:highlight w:val="cyan"/>
        </w:rPr>
        <w:t>adverbial phrases</w:t>
      </w:r>
      <w:r w:rsidRPr="0028282B">
        <w:rPr>
          <w:rStyle w:val="StyleUnderline"/>
          <w:highlight w:val="cyan"/>
        </w:rPr>
        <w:t xml:space="preserve">, introduced by the </w:t>
      </w:r>
      <w:r w:rsidRPr="0028282B">
        <w:rPr>
          <w:rStyle w:val="Emphasis"/>
          <w:highlight w:val="cyan"/>
        </w:rPr>
        <w:t>preposition</w:t>
      </w:r>
      <w:r w:rsidRPr="0028282B">
        <w:rPr>
          <w:rStyle w:val="StyleUnderline"/>
          <w:highlight w:val="cyan"/>
        </w:rPr>
        <w:t xml:space="preserve"> “by,” describe the manner and means</w:t>
      </w:r>
      <w:r w:rsidRPr="008777C6">
        <w:rPr>
          <w:sz w:val="16"/>
        </w:rPr>
        <w:t xml:space="preserve"> of committing the offense. They are not the gravamen of the offense, nor elements on which the jury must be unanimous.31</w:t>
      </w:r>
    </w:p>
    <w:p w14:paraId="612D0C39" w14:textId="77777777" w:rsidR="00E268C9" w:rsidRPr="008777C6" w:rsidRDefault="00E268C9" w:rsidP="00E268C9">
      <w:pPr>
        <w:rPr>
          <w:sz w:val="16"/>
        </w:rPr>
      </w:pPr>
      <w:r w:rsidRPr="008777C6">
        <w:rPr>
          <w:sz w:val="16"/>
        </w:rPr>
        <w:t>Applying this rule of thumb in the instant case, we conclude that the jury charge should have required a unanimous verdict whether the appellant caused serious mental deficiency, impairment, or injury.</w:t>
      </w:r>
    </w:p>
    <w:p w14:paraId="7C409DE9" w14:textId="5AF63B98" w:rsidR="00E268C9" w:rsidRDefault="00E9471A" w:rsidP="00E268C9">
      <w:pPr>
        <w:pStyle w:val="Heading4"/>
      </w:pPr>
      <w:r>
        <w:t xml:space="preserve">Prefer </w:t>
      </w:r>
      <w:r>
        <w:rPr>
          <w:u w:val="single"/>
        </w:rPr>
        <w:t>syntactical choices</w:t>
      </w:r>
      <w:r>
        <w:t xml:space="preserve"> made by the resolution</w:t>
      </w:r>
      <w:r w:rsidR="00E268C9">
        <w:t>.</w:t>
      </w:r>
    </w:p>
    <w:p w14:paraId="55F6FB44" w14:textId="77777777" w:rsidR="00E268C9" w:rsidRPr="00936CE3" w:rsidRDefault="00E268C9" w:rsidP="00E268C9">
      <w:r w:rsidRPr="008777C6">
        <w:rPr>
          <w:rStyle w:val="Style13ptBold"/>
        </w:rPr>
        <w:t>Rodriguez ’22</w:t>
      </w:r>
      <w:r>
        <w:t xml:space="preserve"> [Liza A. Rodriguez; Oct. 29, 2022; Justice on the Texas Fourth Court of Appeals; Westlaw, “Williams v. State,” 2022 WL 10758660]</w:t>
      </w:r>
    </w:p>
    <w:p w14:paraId="7F1230D9" w14:textId="77777777" w:rsidR="00E268C9" w:rsidRPr="00C72470" w:rsidRDefault="00E268C9" w:rsidP="00E268C9">
      <w:pPr>
        <w:rPr>
          <w:sz w:val="16"/>
        </w:rPr>
      </w:pPr>
      <w:r w:rsidRPr="00C72470">
        <w:rPr>
          <w:sz w:val="16"/>
        </w:rPr>
        <w:t xml:space="preserve">As noted above, a person commits aggravated promotion of prostitution if he (1) knowingly (2) owns, invests in, finances, controls, supervises, or manages (3) a prostitution enterprise (4) that uses two or more prostitutes. See TEX. PENAL CODE § 43.04(a). “The term ‘manner and means’ refers to the actus reus of the crime.” Sanchez v. State, 376 S.W.3d 767, 773 (Tex. Crim. App. 2012) (citation omitted). </w:t>
      </w:r>
      <w:r w:rsidRPr="00936CE3">
        <w:rPr>
          <w:rStyle w:val="StyleUnderline"/>
        </w:rPr>
        <w:t>“Syntax can</w:t>
      </w:r>
      <w:r w:rsidRPr="00C72470">
        <w:rPr>
          <w:sz w:val="16"/>
        </w:rPr>
        <w:t xml:space="preserve"> help </w:t>
      </w:r>
      <w:r w:rsidRPr="00936CE3">
        <w:rPr>
          <w:rStyle w:val="Emphasis"/>
        </w:rPr>
        <w:t>identify</w:t>
      </w:r>
      <w:r w:rsidRPr="00936CE3">
        <w:rPr>
          <w:rStyle w:val="StyleUnderline"/>
        </w:rPr>
        <w:t xml:space="preserve"> manner and means: ‘[g]enerally, </w:t>
      </w:r>
      <w:r w:rsidRPr="00936CE3">
        <w:rPr>
          <w:rStyle w:val="Emphasis"/>
        </w:rPr>
        <w:t>adverbial phrases</w:t>
      </w:r>
      <w:r w:rsidRPr="00936CE3">
        <w:rPr>
          <w:rStyle w:val="StyleUnderline"/>
        </w:rPr>
        <w:t xml:space="preserve">, introduced by the </w:t>
      </w:r>
      <w:r w:rsidRPr="00936CE3">
        <w:rPr>
          <w:rStyle w:val="Emphasis"/>
        </w:rPr>
        <w:t>preposition</w:t>
      </w:r>
      <w:r w:rsidRPr="00936CE3">
        <w:rPr>
          <w:rStyle w:val="StyleUnderline"/>
        </w:rPr>
        <w:t xml:space="preserve"> “by,” describe the </w:t>
      </w:r>
      <w:r w:rsidRPr="00936CE3">
        <w:rPr>
          <w:rStyle w:val="Emphasis"/>
        </w:rPr>
        <w:t>manner and means</w:t>
      </w:r>
      <w:r w:rsidRPr="00C72470">
        <w:rPr>
          <w:sz w:val="16"/>
        </w:rPr>
        <w:t xml:space="preserve"> of committing the offense.’ ” Id. (quoting Jefferson v. State, 189 S.W.3d 305, 316 (Tex. Crim. App. 2006) (Cochran, J., concurring)). We conclude the prohibited conduct in section 43.04(a) is statutorily defined to include more than one manner or means of commission; that is, one can commit the offense by owning, investing in, financing, controlling, supervising, or managing a prostitution enterprise. See TEX. PENAL CODE § 43.04(a).</w:t>
      </w:r>
    </w:p>
    <w:p w14:paraId="1CA1A19F" w14:textId="220DB0AF" w:rsidR="0087335B" w:rsidRDefault="00E9471A" w:rsidP="0087335B">
      <w:pPr>
        <w:pStyle w:val="Heading4"/>
      </w:pPr>
      <w:r>
        <w:t xml:space="preserve">This is the </w:t>
      </w:r>
      <w:r>
        <w:rPr>
          <w:u w:val="single"/>
        </w:rPr>
        <w:t>only</w:t>
      </w:r>
      <w:r>
        <w:t xml:space="preserve"> acceptable definition of ‘by</w:t>
      </w:r>
      <w:r w:rsidR="0087335B">
        <w:t>.</w:t>
      </w:r>
      <w:r>
        <w:t>’</w:t>
      </w:r>
    </w:p>
    <w:p w14:paraId="7FC2056F" w14:textId="77777777" w:rsidR="0087335B" w:rsidRPr="00DD2CE1" w:rsidRDefault="0087335B" w:rsidP="0087335B">
      <w:r w:rsidRPr="00F0719A">
        <w:rPr>
          <w:rStyle w:val="Style13ptBold"/>
        </w:rPr>
        <w:t>Phelps ’50</w:t>
      </w:r>
      <w:r>
        <w:t xml:space="preserve"> [Marlin T. Phelps; April 25, 1950; Justice on the Supreme Court of Arizona, writing the majority that was later overruled in part; Westlaw, “Jones v. Industrial Commission,” 70 Ariz. 145]</w:t>
      </w:r>
    </w:p>
    <w:p w14:paraId="515767C3" w14:textId="77777777" w:rsidR="0087335B" w:rsidRDefault="0087335B" w:rsidP="0087335B">
      <w:pPr>
        <w:rPr>
          <w:sz w:val="16"/>
        </w:rPr>
      </w:pPr>
      <w:r w:rsidRPr="00DD2CE1">
        <w:rPr>
          <w:sz w:val="16"/>
        </w:rPr>
        <w:t xml:space="preserve">Was there any accident, any unforeseen, unexpected happening or event to which we may ascribe the blood clot? Under the rule laid down in Pierce v. Phelps Dodge Corp., 42 Ariz. 436, 26 P.2d 1017, 1020, the cause and the result are not to be confused in attempting to interpret the language ‘injured * * * by accident.’ In that case the court used the following language which we adopt: ‘It is obvious that while ‘injured’ always implies a result, the word ‘accident’ may mean either a cause or a result, and which it is must be determined by the context. </w:t>
      </w:r>
      <w:r w:rsidRPr="00DD2CE1">
        <w:rPr>
          <w:rStyle w:val="StyleUnderline"/>
        </w:rPr>
        <w:t xml:space="preserve">The </w:t>
      </w:r>
      <w:r w:rsidRPr="00DD2CE1">
        <w:rPr>
          <w:rStyle w:val="Emphasis"/>
        </w:rPr>
        <w:t>preposition</w:t>
      </w:r>
      <w:r w:rsidRPr="00F0719A">
        <w:rPr>
          <w:rStyle w:val="StyleUnderline"/>
        </w:rPr>
        <w:t xml:space="preserve"> </w:t>
      </w:r>
      <w:r w:rsidRPr="00DD2CE1">
        <w:rPr>
          <w:rStyle w:val="StyleUnderline"/>
        </w:rPr>
        <w:t>‘by,’</w:t>
      </w:r>
      <w:r w:rsidRPr="00DD2CE1">
        <w:rPr>
          <w:sz w:val="16"/>
        </w:rPr>
        <w:t xml:space="preserve"> which is found between the word ‘injured’ and the word ‘accident,’ </w:t>
      </w:r>
      <w:r w:rsidRPr="00DD2CE1">
        <w:rPr>
          <w:rStyle w:val="StyleUnderline"/>
        </w:rPr>
        <w:t>supplies the answer</w:t>
      </w:r>
      <w:r w:rsidRPr="00DD2CE1">
        <w:rPr>
          <w:sz w:val="16"/>
        </w:rPr>
        <w:t xml:space="preserve">. Used as it is, </w:t>
      </w:r>
      <w:r w:rsidRPr="00DD2CE1">
        <w:rPr>
          <w:rStyle w:val="StyleUnderline"/>
        </w:rPr>
        <w:t xml:space="preserve">it can </w:t>
      </w:r>
      <w:r w:rsidRPr="00DD2CE1">
        <w:rPr>
          <w:rStyle w:val="Emphasis"/>
        </w:rPr>
        <w:t>only mean</w:t>
      </w:r>
      <w:r w:rsidRPr="00DD2CE1">
        <w:rPr>
          <w:rStyle w:val="StyleUnderline"/>
        </w:rPr>
        <w:t xml:space="preserve"> ‘by medium of, in consequence of, or through the agency of,’</w:t>
      </w:r>
      <w:r w:rsidRPr="00DD2CE1">
        <w:rPr>
          <w:sz w:val="16"/>
        </w:rPr>
        <w:t xml:space="preserve"> and the ‘accident’ is therefore the cause of the injury * * *.'</w:t>
      </w:r>
    </w:p>
    <w:p w14:paraId="77E8EA2B" w14:textId="378EC6D9" w:rsidR="00E268C9" w:rsidRDefault="00E50634" w:rsidP="00BE220E">
      <w:pPr>
        <w:pStyle w:val="Heading3"/>
      </w:pPr>
      <w:r>
        <w:t>Includes</w:t>
      </w:r>
    </w:p>
    <w:p w14:paraId="30C2D439" w14:textId="3837C45D" w:rsidR="0065033C" w:rsidRDefault="00B5126C" w:rsidP="0065033C">
      <w:pPr>
        <w:pStyle w:val="Heading4"/>
      </w:pPr>
      <w:r>
        <w:t>‘By’ is not so narrow---‘increase fiscal redistribution’ is the controlling action</w:t>
      </w:r>
      <w:r w:rsidR="0065033C">
        <w:t>.</w:t>
      </w:r>
    </w:p>
    <w:p w14:paraId="136EAF94" w14:textId="65383283" w:rsidR="0065033C" w:rsidRPr="0065033C" w:rsidRDefault="0065033C" w:rsidP="0065033C">
      <w:r w:rsidRPr="008A413A">
        <w:rPr>
          <w:rStyle w:val="Style13ptBold"/>
        </w:rPr>
        <w:t>Kerrigan ’19</w:t>
      </w:r>
      <w:r>
        <w:t xml:space="preserve"> [Kathleen Kerrigan; February 25, 2019; Judge on the United States Tax Court; Westlaw, “Eaton Corp. v. Comm'r of Internal Revenue,” 152 T.C. 43]</w:t>
      </w:r>
    </w:p>
    <w:p w14:paraId="6B0C67D7" w14:textId="77777777" w:rsidR="00BE220E" w:rsidRPr="0065033C" w:rsidRDefault="00BE220E" w:rsidP="00BE220E">
      <w:pPr>
        <w:rPr>
          <w:sz w:val="16"/>
        </w:rPr>
      </w:pPr>
      <w:r w:rsidRPr="0065033C">
        <w:rPr>
          <w:sz w:val="16"/>
        </w:rPr>
        <w:t xml:space="preserve">Petitioner's primary argument, reduced to its essentials, is that the section 964 regulations supply a freestanding, self-contained, and comprehensive system for determining the E &amp; P of a foreign corporation, without any need to refer to or incorporate the rules set forth in section 312 and the regulations thereunder. As discussed earlier section 1.964-1(a)(1), Income Tax Regs., states that a foreign corporation's E &amp; P shall be computed “substantially as if such corporation were a domestic corporation by” doing three things: taking the foreign corporation's P &amp; L statement and making U.S. accounting and tax adjustments to it. </w:t>
      </w:r>
      <w:r w:rsidRPr="00BE220E">
        <w:rPr>
          <w:rStyle w:val="StyleUnderline"/>
        </w:rPr>
        <w:t xml:space="preserve">Petitioner interprets the preposition “by” in an </w:t>
      </w:r>
      <w:r w:rsidRPr="00BE220E">
        <w:rPr>
          <w:rStyle w:val="Emphasis"/>
        </w:rPr>
        <w:t>extremely narrow sense</w:t>
      </w:r>
      <w:r w:rsidRPr="00BE220E">
        <w:rPr>
          <w:rStyle w:val="StyleUnderline"/>
        </w:rPr>
        <w:t xml:space="preserve">, to mean “by doing these three things </w:t>
      </w:r>
      <w:r w:rsidRPr="00BE220E">
        <w:rPr>
          <w:rStyle w:val="Emphasis"/>
        </w:rPr>
        <w:t>and nothing else</w:t>
      </w:r>
      <w:r w:rsidRPr="00BE220E">
        <w:rPr>
          <w:rStyle w:val="StyleUnderline"/>
        </w:rPr>
        <w:t>.”</w:t>
      </w:r>
    </w:p>
    <w:p w14:paraId="76E80DFE" w14:textId="77777777" w:rsidR="00BE220E" w:rsidRPr="0065033C" w:rsidRDefault="00BE220E" w:rsidP="00BE220E">
      <w:pPr>
        <w:rPr>
          <w:sz w:val="16"/>
        </w:rPr>
      </w:pPr>
      <w:r w:rsidRPr="0065033C">
        <w:rPr>
          <w:sz w:val="16"/>
        </w:rPr>
        <w:t>Petitioner contends that the upper tier CFC partners did the three required things by making the adjustments specified in paragraphs (b) and (c) of the regulation. That having been done, petitioner says, the E &amp; P computation was complete. Petitioner's view of section 1.964-1(a), Income Tax Regs., forecloses resort to the general rules of section 312 for determining the E &amp; P of a foreign corporation--in particular, to the requirement that E &amp; P shall be determined by taking into account “all items includible in gross income under section 61”. Sec. 1.312-6(b), Income Tax Regs.</w:t>
      </w:r>
    </w:p>
    <w:p w14:paraId="742FCE1E" w14:textId="77777777" w:rsidR="00BE220E" w:rsidRDefault="00BE220E" w:rsidP="00BE220E">
      <w:pPr>
        <w:rPr>
          <w:sz w:val="16"/>
        </w:rPr>
      </w:pPr>
      <w:r w:rsidRPr="0065033C">
        <w:rPr>
          <w:sz w:val="16"/>
        </w:rPr>
        <w:t xml:space="preserve">Petitioner's </w:t>
      </w:r>
      <w:r w:rsidRPr="00BE220E">
        <w:rPr>
          <w:rStyle w:val="Emphasis"/>
        </w:rPr>
        <w:t>arg</w:t>
      </w:r>
      <w:r w:rsidRPr="00BE220E">
        <w:rPr>
          <w:rStyle w:val="StyleUnderline"/>
        </w:rPr>
        <w:t xml:space="preserve">ument is </w:t>
      </w:r>
      <w:r w:rsidRPr="00BE220E">
        <w:rPr>
          <w:rStyle w:val="Emphasis"/>
        </w:rPr>
        <w:t>unpersuasive</w:t>
      </w:r>
      <w:r w:rsidRPr="0065033C">
        <w:rPr>
          <w:sz w:val="16"/>
        </w:rPr>
        <w:t>. The section 964 regulations set forth preliminary steps that must be taken to *56 conform a foreign corporation's P &amp; L statement to that of a domestic corporation. By its terms, section 1.964-1(a)(1), Income Tax Regs., refers only to the “profit and loss statement” and “the adjustments necessary to conform such statement” to U.S. accounting and tax principles. The section 964 regulations do not tell the taxpayer how to compute E &amp; P. They simply require that the foreign corporation's P &amp; L statement first be adjusted to U.S. standards before the E &amp; P rules of section 312 can be applied.</w:t>
      </w:r>
    </w:p>
    <w:p w14:paraId="0286CEC4" w14:textId="790C43FD" w:rsidR="007C7CEB" w:rsidRPr="00EA6757" w:rsidRDefault="00B5126C" w:rsidP="007C7CEB">
      <w:pPr>
        <w:pStyle w:val="Heading4"/>
      </w:pPr>
      <w:r>
        <w:t>‘By…’ lacks independent significance</w:t>
      </w:r>
      <w:r w:rsidR="007C7CEB">
        <w:t>.</w:t>
      </w:r>
      <w:r w:rsidR="00EA6757">
        <w:t xml:space="preserve"> It simply enumerates </w:t>
      </w:r>
      <w:r w:rsidR="00EA6757">
        <w:rPr>
          <w:u w:val="single"/>
        </w:rPr>
        <w:t>examples</w:t>
      </w:r>
      <w:r w:rsidR="00EA6757">
        <w:t xml:space="preserve"> of ‘increas[ing] fiscal redistribution.’</w:t>
      </w:r>
    </w:p>
    <w:p w14:paraId="08B6F472" w14:textId="77777777" w:rsidR="007C7CEB" w:rsidRPr="006816BD" w:rsidRDefault="007C7CEB" w:rsidP="007C7CEB">
      <w:r w:rsidRPr="007C7CEB">
        <w:rPr>
          <w:rStyle w:val="Style13ptBold"/>
        </w:rPr>
        <w:t>Dolliver ’93</w:t>
      </w:r>
      <w:r>
        <w:t xml:space="preserve"> [James D. Dolliver; December 9, 1993; Justice on the Supreme Court of Washington; Westlaw, “State v. McGee,” 122 Wash. 2d 783]</w:t>
      </w:r>
    </w:p>
    <w:p w14:paraId="21277A2D" w14:textId="583ABB51" w:rsidR="007C7CEB" w:rsidRPr="00E773C3" w:rsidRDefault="007C7CEB" w:rsidP="00BE220E">
      <w:pPr>
        <w:rPr>
          <w:sz w:val="16"/>
        </w:rPr>
      </w:pPr>
      <w:r w:rsidRPr="00E773C3">
        <w:rPr>
          <w:sz w:val="16"/>
        </w:rPr>
        <w:t xml:space="preserve">*788 RCW 69.50.435(a) mandates an enhanced penalty for “[a]ny person who violates RCW 69.50.401(a) ... within one thousand feet of the perimeter of the school grounds”. </w:t>
      </w:r>
      <w:r w:rsidRPr="006816BD">
        <w:rPr>
          <w:rStyle w:val="StyleUnderline"/>
        </w:rPr>
        <w:t xml:space="preserve">This reading </w:t>
      </w:r>
      <w:r w:rsidRPr="006816BD">
        <w:rPr>
          <w:rStyle w:val="Emphasis"/>
        </w:rPr>
        <w:t>omits</w:t>
      </w:r>
      <w:r w:rsidRPr="00E773C3">
        <w:rPr>
          <w:sz w:val="16"/>
        </w:rPr>
        <w:t xml:space="preserve"> the interim phrase “</w:t>
      </w:r>
      <w:r w:rsidRPr="006816BD">
        <w:rPr>
          <w:rStyle w:val="StyleUnderline"/>
        </w:rPr>
        <w:t>by</w:t>
      </w:r>
      <w:r w:rsidRPr="00E773C3">
        <w:rPr>
          <w:sz w:val="16"/>
        </w:rPr>
        <w:t xml:space="preserve"> manufacturing, selling, delivering, or possessing with the intent to manufacture, sell, or deliver a controlled substance listed under that subsection to a person”. </w:t>
      </w:r>
      <w:r w:rsidRPr="006816BD">
        <w:rPr>
          <w:rStyle w:val="StyleUnderline"/>
        </w:rPr>
        <w:t>The preposition “</w:t>
      </w:r>
      <w:r w:rsidRPr="006816BD">
        <w:rPr>
          <w:rStyle w:val="Emphasis"/>
        </w:rPr>
        <w:t>by</w:t>
      </w:r>
      <w:r w:rsidRPr="006816BD">
        <w:rPr>
          <w:rStyle w:val="StyleUnderline"/>
        </w:rPr>
        <w:t xml:space="preserve">”, which begins the omitted phrase, indicates the succeeding enumerated actions </w:t>
      </w:r>
      <w:r w:rsidRPr="006816BD">
        <w:rPr>
          <w:rStyle w:val="Emphasis"/>
        </w:rPr>
        <w:t>merely constitute the manner in which</w:t>
      </w:r>
      <w:r w:rsidRPr="006816BD">
        <w:rPr>
          <w:rStyle w:val="StyleUnderline"/>
        </w:rPr>
        <w:t xml:space="preserve"> RCW 69.50.401(a) </w:t>
      </w:r>
      <w:r w:rsidRPr="006816BD">
        <w:rPr>
          <w:rStyle w:val="Emphasis"/>
        </w:rPr>
        <w:t>may</w:t>
      </w:r>
      <w:r w:rsidRPr="006816BD">
        <w:rPr>
          <w:rStyle w:val="StyleUnderline"/>
        </w:rPr>
        <w:t xml:space="preserve"> be violated</w:t>
      </w:r>
      <w:r w:rsidRPr="00E773C3">
        <w:rPr>
          <w:sz w:val="16"/>
        </w:rPr>
        <w:t xml:space="preserve">. See Webster's Third New International Dictionary 307 (1971) </w:t>
      </w:r>
      <w:r w:rsidRPr="006816BD">
        <w:rPr>
          <w:rStyle w:val="StyleUnderline"/>
        </w:rPr>
        <w:t>(defining “by” as “through the means or instrumentality of”)</w:t>
      </w:r>
      <w:r w:rsidRPr="00E773C3">
        <w:rPr>
          <w:sz w:val="16"/>
        </w:rPr>
        <w:t xml:space="preserve">. Thus, </w:t>
      </w:r>
      <w:r w:rsidRPr="006816BD">
        <w:rPr>
          <w:rStyle w:val="StyleUnderline"/>
        </w:rPr>
        <w:t xml:space="preserve">the omitted phrase </w:t>
      </w:r>
      <w:r w:rsidRPr="007C7CEB">
        <w:rPr>
          <w:rStyle w:val="Emphasis"/>
        </w:rPr>
        <w:t>lacks independent</w:t>
      </w:r>
      <w:r w:rsidRPr="006816BD">
        <w:rPr>
          <w:rStyle w:val="Emphasis"/>
        </w:rPr>
        <w:t xml:space="preserve"> significance</w:t>
      </w:r>
      <w:r w:rsidRPr="00E773C3">
        <w:rPr>
          <w:sz w:val="16"/>
        </w:rPr>
        <w:t>.</w:t>
      </w:r>
    </w:p>
    <w:p w14:paraId="215BD0DA" w14:textId="43D76EBC" w:rsidR="00DD2CE1" w:rsidRDefault="00793271" w:rsidP="00CB76AE">
      <w:pPr>
        <w:pStyle w:val="Heading3"/>
      </w:pPr>
      <w:r>
        <w:t>‘</w:t>
      </w:r>
      <w:r w:rsidR="00E50634">
        <w:t>Includes Subsets</w:t>
      </w:r>
      <w:r>
        <w:t>’</w:t>
      </w:r>
      <w:r w:rsidR="00894D0B">
        <w:t>---2AC</w:t>
      </w:r>
    </w:p>
    <w:p w14:paraId="7ECF6442" w14:textId="7B22F659" w:rsidR="00457C63" w:rsidRPr="00457C63" w:rsidRDefault="00252F92" w:rsidP="00457C63">
      <w:pPr>
        <w:pStyle w:val="Heading4"/>
      </w:pPr>
      <w:r>
        <w:t xml:space="preserve">‘By’ </w:t>
      </w:r>
      <w:r w:rsidR="00983F02">
        <w:t>permits</w:t>
      </w:r>
      <w:r>
        <w:t xml:space="preserve"> picking </w:t>
      </w:r>
      <w:r>
        <w:rPr>
          <w:u w:val="single"/>
        </w:rPr>
        <w:t>just one</w:t>
      </w:r>
      <w:r>
        <w:t xml:space="preserve"> of the stems---not all 3</w:t>
      </w:r>
      <w:r w:rsidR="00457C63">
        <w:t>.</w:t>
      </w:r>
    </w:p>
    <w:p w14:paraId="0191EF0E" w14:textId="046B141E" w:rsidR="0019584C" w:rsidRPr="0019584C" w:rsidRDefault="0019584C" w:rsidP="0019584C">
      <w:r w:rsidRPr="00457C63">
        <w:rPr>
          <w:rStyle w:val="Style13ptBold"/>
        </w:rPr>
        <w:t>Browning ’20</w:t>
      </w:r>
      <w:r>
        <w:t xml:space="preserve"> [James O. Browning; November 2, 2020; Federal District Court Judge for the District of New Mexico; Westlaw, “United States v. Eccleston,”</w:t>
      </w:r>
      <w:r w:rsidRPr="0019584C">
        <w:t xml:space="preserve"> </w:t>
      </w:r>
      <w:r>
        <w:t>2020 WL 6392821]</w:t>
      </w:r>
    </w:p>
    <w:p w14:paraId="10485FFA" w14:textId="77777777" w:rsidR="00CB76AE" w:rsidRPr="0019584C" w:rsidRDefault="00CB76AE" w:rsidP="00CB76AE">
      <w:pPr>
        <w:rPr>
          <w:sz w:val="16"/>
        </w:rPr>
      </w:pPr>
      <w:r w:rsidRPr="0019584C">
        <w:rPr>
          <w:sz w:val="16"/>
        </w:rPr>
        <w:t xml:space="preserve">MOO, 480 F.Supp.3d at 1255–56. </w:t>
      </w:r>
      <w:r w:rsidRPr="00CB76AE">
        <w:rPr>
          <w:rStyle w:val="StyleUnderline"/>
        </w:rPr>
        <w:t xml:space="preserve">Eccleston </w:t>
      </w:r>
      <w:r w:rsidRPr="00CB76AE">
        <w:rPr>
          <w:rStyle w:val="Emphasis"/>
        </w:rPr>
        <w:t>contends</w:t>
      </w:r>
      <w:r w:rsidRPr="0019584C">
        <w:rPr>
          <w:sz w:val="16"/>
        </w:rPr>
        <w:t xml:space="preserve">, however, that </w:t>
      </w:r>
      <w:r w:rsidRPr="00CB76AE">
        <w:rPr>
          <w:rStyle w:val="StyleUnderline"/>
        </w:rPr>
        <w:t xml:space="preserve">the Court </w:t>
      </w:r>
      <w:r w:rsidRPr="00CB76AE">
        <w:rPr>
          <w:rStyle w:val="Emphasis"/>
        </w:rPr>
        <w:t>errs</w:t>
      </w:r>
      <w:r w:rsidRPr="00CB76AE">
        <w:rPr>
          <w:rStyle w:val="StyleUnderline"/>
        </w:rPr>
        <w:t xml:space="preserve"> because the Hobbs Act is only comprised of </w:t>
      </w:r>
      <w:r w:rsidRPr="00CB76AE">
        <w:rPr>
          <w:rStyle w:val="Emphasis"/>
        </w:rPr>
        <w:t>one crime</w:t>
      </w:r>
      <w:r w:rsidRPr="0019584C">
        <w:rPr>
          <w:sz w:val="16"/>
        </w:rPr>
        <w:t xml:space="preserve"> -- interference with commerce -- and that robbery and extortion are the means by which it is committed. See Motion to Reconsider at 10 (citing 18 U.S.C. § 1951(a)). </w:t>
      </w:r>
      <w:r w:rsidRPr="00CB76AE">
        <w:rPr>
          <w:rStyle w:val="StyleUnderline"/>
        </w:rPr>
        <w:t xml:space="preserve">Eccleston's argument </w:t>
      </w:r>
      <w:r w:rsidRPr="00CB76AE">
        <w:rPr>
          <w:rStyle w:val="Emphasis"/>
        </w:rPr>
        <w:t>hinges</w:t>
      </w:r>
      <w:r w:rsidRPr="00CB76AE">
        <w:rPr>
          <w:rStyle w:val="StyleUnderline"/>
        </w:rPr>
        <w:t xml:space="preserve"> on the</w:t>
      </w:r>
      <w:r w:rsidRPr="0019584C">
        <w:rPr>
          <w:sz w:val="16"/>
        </w:rPr>
        <w:t xml:space="preserve"> Hobbs Act's </w:t>
      </w:r>
      <w:r w:rsidRPr="00CB76AE">
        <w:rPr>
          <w:rStyle w:val="StyleUnderline"/>
        </w:rPr>
        <w:t xml:space="preserve">use of the </w:t>
      </w:r>
      <w:r w:rsidRPr="00CB76AE">
        <w:rPr>
          <w:rStyle w:val="Emphasis"/>
        </w:rPr>
        <w:t>word</w:t>
      </w:r>
      <w:r w:rsidRPr="00CB76AE">
        <w:rPr>
          <w:rStyle w:val="StyleUnderline"/>
        </w:rPr>
        <w:t xml:space="preserve"> “by”</w:t>
      </w:r>
      <w:r w:rsidRPr="0019584C">
        <w:rPr>
          <w:sz w:val="16"/>
        </w:rPr>
        <w:t>: Eccleston argues that “it is impossible to ascertain if the Hobbs Act outlines means or elements due to the use of the preposition ‘by.’ ” Motion to Reconsider at 10. Eccleston cites the Shorter Oxford English Dictionary to define the preposition “by” as “indicating agency, means, cause, attendant circumstance, conditions, manners, effects.” Motion to Reconsider at 10 (quoting By, Shorter Oxford English Dictionary (6th ed. 2007))(emphasis in Motion to Reconsider, but not in the Dictionary). Eccleston also argues that the Hobbs Act “does not have clearly different subsections and is only one sentence, with the alternatives separated by commas,” meaning it describes only a single offense. Motion to Reconsider at 12.</w:t>
      </w:r>
    </w:p>
    <w:p w14:paraId="6513CBEA" w14:textId="77777777" w:rsidR="00CB76AE" w:rsidRPr="0019584C" w:rsidRDefault="00CB76AE" w:rsidP="00CB76AE">
      <w:pPr>
        <w:rPr>
          <w:sz w:val="16"/>
        </w:rPr>
      </w:pPr>
      <w:r w:rsidRPr="0019584C">
        <w:rPr>
          <w:sz w:val="16"/>
        </w:rPr>
        <w:t xml:space="preserve">The Hobbs Act's use of the preposition “by” is not necessarily determinative of its meaning. </w:t>
      </w:r>
      <w:r w:rsidRPr="00CB76AE">
        <w:rPr>
          <w:rStyle w:val="StyleUnderline"/>
        </w:rPr>
        <w:t xml:space="preserve">The Court looks to the </w:t>
      </w:r>
      <w:r w:rsidRPr="00CB76AE">
        <w:rPr>
          <w:rStyle w:val="Emphasis"/>
        </w:rPr>
        <w:t>statute</w:t>
      </w:r>
      <w:r w:rsidRPr="00CB76AE">
        <w:rPr>
          <w:rStyle w:val="StyleUnderline"/>
        </w:rPr>
        <w:t xml:space="preserve"> as a whole to determine its meaning</w:t>
      </w:r>
      <w:r w:rsidRPr="0019584C">
        <w:rPr>
          <w:sz w:val="16"/>
        </w:rPr>
        <w:t xml:space="preserve">. See Corley v. United States, 556 U.S. 303, 314, 129 S.Ct. 1558, 173 L.Ed.2d 443 (2009)(reiterating that </w:t>
      </w:r>
      <w:r w:rsidRPr="00CB76AE">
        <w:rPr>
          <w:rStyle w:val="StyleUnderline"/>
        </w:rPr>
        <w:t xml:space="preserve">“one of the </w:t>
      </w:r>
      <w:r w:rsidRPr="00CB76AE">
        <w:rPr>
          <w:rStyle w:val="Emphasis"/>
        </w:rPr>
        <w:t>most basic interpretive canons</w:t>
      </w:r>
      <w:r w:rsidRPr="00CB76AE">
        <w:rPr>
          <w:rStyle w:val="StyleUnderline"/>
        </w:rPr>
        <w:t>, [is]</w:t>
      </w:r>
      <w:r w:rsidRPr="0019584C">
        <w:rPr>
          <w:sz w:val="16"/>
        </w:rPr>
        <w:t xml:space="preserve"> that ‘</w:t>
      </w:r>
      <w:r w:rsidRPr="00CB76AE">
        <w:rPr>
          <w:rStyle w:val="StyleUnderline"/>
        </w:rPr>
        <w:t xml:space="preserve">[a] statute should be construed so that effect is given to </w:t>
      </w:r>
      <w:r w:rsidRPr="00CB76AE">
        <w:rPr>
          <w:rStyle w:val="Emphasis"/>
        </w:rPr>
        <w:t>all its provisions</w:t>
      </w:r>
      <w:r w:rsidRPr="00CB76AE">
        <w:rPr>
          <w:rStyle w:val="StyleUnderline"/>
        </w:rPr>
        <w:t xml:space="preserve">, so that no part will be </w:t>
      </w:r>
      <w:r w:rsidRPr="00CB76AE">
        <w:rPr>
          <w:rStyle w:val="Emphasis"/>
        </w:rPr>
        <w:t>inoperative</w:t>
      </w:r>
      <w:r w:rsidRPr="00CB76AE">
        <w:rPr>
          <w:rStyle w:val="StyleUnderline"/>
        </w:rPr>
        <w:t xml:space="preserve"> or </w:t>
      </w:r>
      <w:r w:rsidRPr="00CB76AE">
        <w:rPr>
          <w:rStyle w:val="Emphasis"/>
        </w:rPr>
        <w:t>superfluous</w:t>
      </w:r>
      <w:r w:rsidRPr="00CB76AE">
        <w:rPr>
          <w:rStyle w:val="StyleUnderline"/>
        </w:rPr>
        <w:t xml:space="preserve">, </w:t>
      </w:r>
      <w:r w:rsidRPr="00CB76AE">
        <w:rPr>
          <w:rStyle w:val="Emphasis"/>
        </w:rPr>
        <w:t>void</w:t>
      </w:r>
      <w:r w:rsidRPr="00CB76AE">
        <w:rPr>
          <w:rStyle w:val="StyleUnderline"/>
        </w:rPr>
        <w:t xml:space="preserve"> or </w:t>
      </w:r>
      <w:r w:rsidRPr="00CB76AE">
        <w:rPr>
          <w:rStyle w:val="Emphasis"/>
        </w:rPr>
        <w:t>insignificant</w:t>
      </w:r>
      <w:r w:rsidRPr="0019584C">
        <w:rPr>
          <w:sz w:val="16"/>
        </w:rPr>
        <w:t xml:space="preserve"> ....’ ”)(quoting Hibbs v. Winn, 542 U.S. 88, 101, 124 S.Ct. 2276, 159 L.Ed.2d 172 (2004)). Even though § 1951(a) uses “by,” the statute “list[s] potential offense elements in the alternative,” Descamps v. United States, 570 U.S. 254, 260, 133 S.Ct. 2276, 186 L.Ed.2d 438 (2013): “robbery or extortion or attempts or conspires so to do,” 18 U.S.C. § 1951(a). As the Court explained in its MOO:</w:t>
      </w:r>
    </w:p>
    <w:p w14:paraId="3F8730BA" w14:textId="77777777" w:rsidR="00CB76AE" w:rsidRPr="0019584C" w:rsidRDefault="00CB76AE" w:rsidP="00CB76AE">
      <w:pPr>
        <w:ind w:left="720"/>
        <w:rPr>
          <w:sz w:val="16"/>
        </w:rPr>
      </w:pPr>
      <w:r w:rsidRPr="0019584C">
        <w:rPr>
          <w:sz w:val="16"/>
        </w:rPr>
        <w:t>*38 [T]he statute's subparts describe alternative crimes as opposed to different ways of committing the same offense. United States v. Pam, 867 F.3d at 1203 (citing Descamps v. United States, 133 S. Ct. at 2281). Specifically, conspiracy to commit Hobbs Act robbery includes elements that substantive or attempted Hobbs Act robbery do not. A conviction under § 1951(b)(1) for substantive robbery requires a finding of “actual or threatened force, or violence, or fear of injury, immediate or future.” 18 U.S.C. § 1951(b)(1). Under § 1951(a), conspiracy to commit Hobbs Act robbery requires: (i) that two or more persons agreed to commit Hobbs Act robbery; (ii) the defendant knew the conspiracy's “essential objectives”; (iii) the defendant knowingly and voluntarily “took part in the conspiracy”; and (iv) “the conspirators were interdependent.” United States v. Wright, 506 F.3d 1293, 1297-98 (10th Cir. 2007). The Hobbs Act therefore “list[s] elements in the alternative, and thereby define[s] multiple crimes,” rendering it a divisible statute. Mathis v. United States, 136 S. Ct. at 2249.</w:t>
      </w:r>
    </w:p>
    <w:p w14:paraId="4A05EB69" w14:textId="77777777" w:rsidR="00CB76AE" w:rsidRPr="0019584C" w:rsidRDefault="00CB76AE" w:rsidP="00CB76AE">
      <w:pPr>
        <w:rPr>
          <w:sz w:val="16"/>
        </w:rPr>
      </w:pPr>
      <w:r w:rsidRPr="0019584C">
        <w:rPr>
          <w:sz w:val="16"/>
        </w:rPr>
        <w:t>MOO, 480 F.Supp.3d at 1255.</w:t>
      </w:r>
    </w:p>
    <w:p w14:paraId="0621CA5A" w14:textId="77777777" w:rsidR="00CB76AE" w:rsidRPr="0019584C" w:rsidRDefault="00CB76AE" w:rsidP="00CB76AE">
      <w:pPr>
        <w:rPr>
          <w:sz w:val="16"/>
        </w:rPr>
      </w:pPr>
      <w:r w:rsidRPr="0019584C">
        <w:rPr>
          <w:sz w:val="16"/>
        </w:rPr>
        <w:t xml:space="preserve">Other </w:t>
      </w:r>
      <w:r w:rsidRPr="0019584C">
        <w:rPr>
          <w:rStyle w:val="StyleUnderline"/>
        </w:rPr>
        <w:t>courts</w:t>
      </w:r>
      <w:r w:rsidRPr="0019584C">
        <w:rPr>
          <w:sz w:val="16"/>
        </w:rPr>
        <w:t xml:space="preserve"> have </w:t>
      </w:r>
      <w:r w:rsidRPr="0019584C">
        <w:rPr>
          <w:rStyle w:val="StyleUnderline"/>
        </w:rPr>
        <w:t xml:space="preserve">found statutes that use the proposition “by” to be </w:t>
      </w:r>
      <w:r w:rsidRPr="0019584C">
        <w:rPr>
          <w:rStyle w:val="Emphasis"/>
        </w:rPr>
        <w:t>divisible</w:t>
      </w:r>
      <w:r w:rsidRPr="0019584C">
        <w:rPr>
          <w:rStyle w:val="StyleUnderline"/>
        </w:rPr>
        <w:t xml:space="preserve">. For instance, the United States Court of Appeals for the Ninth Circuit has found an Arizona statute that uses the word “by” is </w:t>
      </w:r>
      <w:r w:rsidRPr="0019584C">
        <w:rPr>
          <w:rStyle w:val="Emphasis"/>
        </w:rPr>
        <w:t>divisible</w:t>
      </w:r>
      <w:r w:rsidRPr="0019584C">
        <w:rPr>
          <w:sz w:val="16"/>
        </w:rPr>
        <w:t>:</w:t>
      </w:r>
    </w:p>
    <w:p w14:paraId="369CB83C" w14:textId="77777777" w:rsidR="00CB76AE" w:rsidRPr="0019584C" w:rsidRDefault="00CB76AE" w:rsidP="00CB76AE">
      <w:pPr>
        <w:ind w:left="720"/>
        <w:rPr>
          <w:sz w:val="16"/>
        </w:rPr>
      </w:pPr>
      <w:r w:rsidRPr="0019584C">
        <w:rPr>
          <w:sz w:val="16"/>
        </w:rPr>
        <w:t>Under ARS § 13-1404, “[a] person commits sexual abuse by intentionally or knowingly engaging in sexual contact with any person who is fifteen or more years of age without consent of that person or with any person who is under fifteen years of age if the sexual contact involves only the female breast.” As this language demonstrates, a defendant can violate the statute in two distinct ways. First, a defendant violates the statute if he “intentionally or knowingly engag[es] in sexual contact with any person who is fifteen or more years of age without consent of that person.” Id. Alternatively, a defendant also violates the statute if he “intentionally or knowingly engag[es] in sexual contact ... with any person who is under fifteen years of age if the sexual contact involves only the female breast.” Id.</w:t>
      </w:r>
    </w:p>
    <w:p w14:paraId="044E5FCC" w14:textId="77777777" w:rsidR="00CB76AE" w:rsidRPr="0019584C" w:rsidRDefault="00CB76AE" w:rsidP="00CB76AE">
      <w:pPr>
        <w:ind w:left="720"/>
        <w:rPr>
          <w:sz w:val="16"/>
        </w:rPr>
      </w:pPr>
      <w:r w:rsidRPr="0019584C">
        <w:rPr>
          <w:sz w:val="16"/>
        </w:rPr>
        <w:t>Because the Arizona statute “list[s] potential offense elements in the alternative,” it is divisible, and the modified categorical approach may be applied to discern the prong under which Quintero-Junco was convicted. See Descamps, 133 S. Ct. at 2283.</w:t>
      </w:r>
    </w:p>
    <w:p w14:paraId="7686CA7C" w14:textId="77777777" w:rsidR="00E07D01" w:rsidRDefault="00CB76AE" w:rsidP="00DD2CE1">
      <w:pPr>
        <w:rPr>
          <w:sz w:val="16"/>
        </w:rPr>
      </w:pPr>
      <w:r w:rsidRPr="0019584C">
        <w:rPr>
          <w:sz w:val="16"/>
        </w:rPr>
        <w:t xml:space="preserve">United States v. Quintero-Junco, 754 F.3d 746, 752 (9th Cir. 2014). Under Eccleston's reading, the statute at issue in United States v. Quintero-Junco, where the word “by” controls, would have one offense -- “sexual abuse” -- committed by various means. The Ninth Circuit, however, explained that A.R.S. § 13-1404 is divisible into two distinct elements. See United States v. Quintero-Junco, 754 F.3d at 752. The Hobbs Act has a similar, elemental, structure: “Whoever in any way or degree obstructs, delays, or affects commerce ... by robbery or extortion or attempts or conspires so to do ....” 18 U.S.C. § 1951(a). Furthermore, a number of jurisdictions have found the Hobbs Act to be divisible, including the Tenth Circuit. See, e.g., United States v. O'Connor, 874 F.3d 1147, 1152 (10th Cir. 2017)(“The Hobbs Act, for example, is a divisible statute setting out two separate crimes -- Hobbs Act robbery and Hobbs Act extortion.”);19 United States v. Gooch, 850 F.3d 285, 291 (6th Cir. 2017)(“[W]e conclude that § 1951 is a divisible statute setting out separate crimes of Hobbs Act robbery and Hobbs Act extortion.”); United States v. Mendez, 992 F.2d 1488, 1490 (9th Cir. 1993)(“A person may be convicted for violating § 1951 if he interferes with interstate commerce by robbery, extortion, attempting or conspiring to rob or extort, or committing or threatening violence in furtherance of a plan or purpose to violate the statute.”); Harrison Johnson v. United States, No. 2:12-cr-00336-JAD-CWH, 2018 WL 3518448, at *3 (D. Nev. July 19, 2018)(Dorsey, J.)(concluding that the Hobbs Act is divisible into six parts); United States v. Hancock, 168 F. Supp. 3d 817, 820 (D. Md. 2016)(Hazel, J.); United States v. Hancock, 168 F. Supp. 3d 817, 821 (D. Md. 2016), aff'd, 788 F. App'x 899 (4th Cir. 2019)(“[T]he Hobbs Act is divisible as there are two or more alternative sets of elements.”). Eccleston's focus on the preposition “by” in his Motion to Reconsider, does not persuade the Court that it mistakenly found that the Hobbs Act is divisible. </w:t>
      </w:r>
      <w:r w:rsidRPr="0019584C">
        <w:rPr>
          <w:rStyle w:val="StyleUnderline"/>
        </w:rPr>
        <w:t>The Court reiterates</w:t>
      </w:r>
      <w:r w:rsidRPr="0019584C">
        <w:rPr>
          <w:sz w:val="16"/>
        </w:rPr>
        <w:t xml:space="preserve"> that </w:t>
      </w:r>
      <w:r w:rsidRPr="0019584C">
        <w:rPr>
          <w:rStyle w:val="StyleUnderline"/>
        </w:rPr>
        <w:t>the</w:t>
      </w:r>
      <w:r w:rsidRPr="0019584C">
        <w:rPr>
          <w:sz w:val="16"/>
        </w:rPr>
        <w:t xml:space="preserve"> Hobbs </w:t>
      </w:r>
      <w:r w:rsidRPr="0019584C">
        <w:rPr>
          <w:rStyle w:val="StyleUnderline"/>
        </w:rPr>
        <w:t>Act “is</w:t>
      </w:r>
      <w:r w:rsidRPr="0019584C">
        <w:rPr>
          <w:sz w:val="16"/>
        </w:rPr>
        <w:t xml:space="preserve"> a </w:t>
      </w:r>
      <w:r w:rsidRPr="0019584C">
        <w:rPr>
          <w:rStyle w:val="Emphasis"/>
        </w:rPr>
        <w:t>divisible</w:t>
      </w:r>
      <w:r w:rsidRPr="0019584C">
        <w:rPr>
          <w:sz w:val="16"/>
        </w:rPr>
        <w:t xml:space="preserve"> statute </w:t>
      </w:r>
      <w:r w:rsidRPr="0019584C">
        <w:rPr>
          <w:rStyle w:val="StyleUnderline"/>
        </w:rPr>
        <w:t>because it ‘sets out</w:t>
      </w:r>
      <w:r w:rsidRPr="0019584C">
        <w:rPr>
          <w:sz w:val="16"/>
        </w:rPr>
        <w:t xml:space="preserve"> one or more </w:t>
      </w:r>
      <w:r w:rsidRPr="0019584C">
        <w:rPr>
          <w:rStyle w:val="StyleUnderline"/>
        </w:rPr>
        <w:t>elements</w:t>
      </w:r>
      <w:r w:rsidRPr="0019584C">
        <w:rPr>
          <w:sz w:val="16"/>
        </w:rPr>
        <w:t xml:space="preserve"> of the offense </w:t>
      </w:r>
      <w:r w:rsidRPr="0019584C">
        <w:rPr>
          <w:rStyle w:val="StyleUnderline"/>
        </w:rPr>
        <w:t xml:space="preserve">in the </w:t>
      </w:r>
      <w:r w:rsidRPr="0019584C">
        <w:rPr>
          <w:rStyle w:val="Emphasis"/>
        </w:rPr>
        <w:t>alternative</w:t>
      </w:r>
      <w:r w:rsidRPr="0019584C">
        <w:rPr>
          <w:rStyle w:val="StyleUnderline"/>
        </w:rPr>
        <w:t>.’”</w:t>
      </w:r>
      <w:r w:rsidRPr="0019584C">
        <w:rPr>
          <w:sz w:val="16"/>
        </w:rPr>
        <w:t xml:space="preserve"> United States v. Pam, 867 F.3d 1191, 1203 (10th Cir. 2017)(quoting Descamps v. United States, 570 U.S. 254, 257, 133 S.Ct. 2276, 186 L.Ed.2d 438 (2013)).</w:t>
      </w:r>
    </w:p>
    <w:p w14:paraId="0A6670B4" w14:textId="15DF968C" w:rsidR="00A34360" w:rsidRDefault="00793271" w:rsidP="00A34360">
      <w:pPr>
        <w:pStyle w:val="Heading2"/>
      </w:pPr>
      <w:r>
        <w:t>‘</w:t>
      </w:r>
      <w:r w:rsidR="00A34360">
        <w:t>Adopting</w:t>
      </w:r>
      <w:r>
        <w:t>’</w:t>
      </w:r>
    </w:p>
    <w:p w14:paraId="7A8BB361" w14:textId="58400E04" w:rsidR="004475C4" w:rsidRPr="004475C4" w:rsidRDefault="004475C4" w:rsidP="004475C4">
      <w:pPr>
        <w:pStyle w:val="Heading3"/>
      </w:pPr>
      <w:r>
        <w:t>Vote to Accept</w:t>
      </w:r>
      <w:r w:rsidR="00894D0B">
        <w:t>---1NC</w:t>
      </w:r>
    </w:p>
    <w:p w14:paraId="6F3FF3FC" w14:textId="0A7FDF75" w:rsidR="000C3A0B" w:rsidRDefault="00CD44A6" w:rsidP="000C3A0B">
      <w:pPr>
        <w:pStyle w:val="Heading4"/>
      </w:pPr>
      <w:r>
        <w:t>‘Adopt’ means voting to accept</w:t>
      </w:r>
      <w:r w:rsidR="000C3A0B">
        <w:t>.</w:t>
      </w:r>
    </w:p>
    <w:p w14:paraId="00E16AA4" w14:textId="290AC16E" w:rsidR="000C3A0B" w:rsidRPr="000C3A0B" w:rsidRDefault="000C3A0B" w:rsidP="000C3A0B">
      <w:r w:rsidRPr="00A8198E">
        <w:rPr>
          <w:rStyle w:val="Style13ptBold"/>
        </w:rPr>
        <w:t>Kline ’1</w:t>
      </w:r>
      <w:r>
        <w:t xml:space="preserve"> [Roger L. Kline; January 4, 2001; Judge on the Court of Appeals of Ohio for the Fourth District in Pike County; Westlaw, “Mathews v. E. Loc. Sch. Dist., 2001-Ohio-2372]</w:t>
      </w:r>
    </w:p>
    <w:p w14:paraId="711D2B7D" w14:textId="77777777" w:rsidR="000C3A0B" w:rsidRDefault="000C3A0B" w:rsidP="000C3A0B">
      <w:pPr>
        <w:rPr>
          <w:sz w:val="16"/>
        </w:rPr>
      </w:pPr>
      <w:r w:rsidRPr="000C3A0B">
        <w:rPr>
          <w:sz w:val="16"/>
        </w:rPr>
        <w:t xml:space="preserve">R.C. 121.22(H) provides that a resolution, rule, or formal action of any kind is invalid unless adopted in an open meeting of the public body. (Emphasis added.) </w:t>
      </w:r>
      <w:r w:rsidRPr="000C3A0B">
        <w:rPr>
          <w:rStyle w:val="StyleUnderline"/>
        </w:rPr>
        <w:t xml:space="preserve">At issue is the </w:t>
      </w:r>
      <w:r w:rsidRPr="000C3A0B">
        <w:rPr>
          <w:rStyle w:val="Emphasis"/>
        </w:rPr>
        <w:t>meaning</w:t>
      </w:r>
      <w:r w:rsidRPr="000C3A0B">
        <w:rPr>
          <w:rStyle w:val="StyleUnderline"/>
        </w:rPr>
        <w:t xml:space="preserve"> of the word </w:t>
      </w:r>
      <w:r w:rsidRPr="000C3A0B">
        <w:rPr>
          <w:rStyle w:val="Emphasis"/>
        </w:rPr>
        <w:t>adopted</w:t>
      </w:r>
      <w:r w:rsidRPr="000C3A0B">
        <w:rPr>
          <w:rStyle w:val="StyleUnderline"/>
        </w:rPr>
        <w:t xml:space="preserve">. </w:t>
      </w:r>
      <w:r w:rsidRPr="00EB3C70">
        <w:rPr>
          <w:rStyle w:val="StyleUnderline"/>
          <w:highlight w:val="cyan"/>
        </w:rPr>
        <w:t xml:space="preserve">The </w:t>
      </w:r>
      <w:r w:rsidRPr="00EB3C70">
        <w:rPr>
          <w:rStyle w:val="Emphasis"/>
          <w:highlight w:val="cyan"/>
        </w:rPr>
        <w:t>verb</w:t>
      </w:r>
      <w:r w:rsidRPr="00EB3C70">
        <w:rPr>
          <w:rStyle w:val="StyleUnderline"/>
          <w:highlight w:val="cyan"/>
        </w:rPr>
        <w:t xml:space="preserve"> adopt means to</w:t>
      </w:r>
      <w:r w:rsidRPr="000C3A0B">
        <w:rPr>
          <w:sz w:val="16"/>
        </w:rPr>
        <w:t xml:space="preserve"> choose or take as one's own and to </w:t>
      </w:r>
      <w:r w:rsidRPr="00EB3C70">
        <w:rPr>
          <w:rStyle w:val="Emphasis"/>
          <w:highlight w:val="cyan"/>
        </w:rPr>
        <w:t>vote to accept</w:t>
      </w:r>
      <w:r w:rsidRPr="000C3A0B">
        <w:rPr>
          <w:rStyle w:val="StyleUnderline"/>
        </w:rPr>
        <w:t>: The House adopted the report</w:t>
      </w:r>
      <w:r w:rsidRPr="000C3A0B">
        <w:rPr>
          <w:sz w:val="16"/>
        </w:rPr>
        <w:t>. Webster's New Universal Unabridged Dictionary (1996), 27. Reading the statute as a whole, the second meaning, i.e., to vote or accept, is the meaning intended by the General Assembly. Thus, the Board was permitted to discuss Mathews' grievance in the executive session, but was required to take its formal action by voting on it in an open meeting.</w:t>
      </w:r>
    </w:p>
    <w:p w14:paraId="023AAF00" w14:textId="061E2483" w:rsidR="003128C8" w:rsidRDefault="00CD44A6" w:rsidP="003128C8">
      <w:pPr>
        <w:pStyle w:val="Heading4"/>
      </w:pPr>
      <w:r>
        <w:t>‘Adopt’ unambiguously requires a vote</w:t>
      </w:r>
      <w:r w:rsidR="003128C8">
        <w:t>.</w:t>
      </w:r>
    </w:p>
    <w:p w14:paraId="20584DD2" w14:textId="77777777" w:rsidR="003128C8" w:rsidRDefault="003128C8" w:rsidP="003128C8">
      <w:r w:rsidRPr="00E63C14">
        <w:rPr>
          <w:rStyle w:val="Style13ptBold"/>
        </w:rPr>
        <w:t>Eichelbaum ’20</w:t>
      </w:r>
      <w:r>
        <w:t xml:space="preserve"> [Dennis J. Eichelbaum, Andrea L. Mooney, and Scott W. Thomas; July 2, 2020; education lawyer, JD at Northern Illinois University College of Law; JD at Texas Tech University; JD at SMU Dedman School of Law; Westlaw, “Appellant's Brief” in Kilgore Independent School District v. Anderson, 2020 WL 4738324]</w:t>
      </w:r>
    </w:p>
    <w:p w14:paraId="6BC86795" w14:textId="152694F4" w:rsidR="003128C8" w:rsidRPr="000C3A0B" w:rsidRDefault="003128C8" w:rsidP="000C3A0B">
      <w:pPr>
        <w:rPr>
          <w:sz w:val="16"/>
        </w:rPr>
      </w:pPr>
      <w:r w:rsidRPr="001E74F4">
        <w:rPr>
          <w:rStyle w:val="StyleUnderline"/>
        </w:rPr>
        <w:t>“The place to look for the ordinary meaning of words is... a dictionary.”</w:t>
      </w:r>
      <w:r w:rsidRPr="001E74F4">
        <w:rPr>
          <w:sz w:val="16"/>
        </w:rPr>
        <w:t xml:space="preserve"> Id. (citing Epps v. Fowler, 351 S.W.3d 862, 873 (Tex. 2011) (Hecht, J., dissenting)). </w:t>
      </w:r>
      <w:r w:rsidRPr="001E74F4">
        <w:rPr>
          <w:rStyle w:val="StyleUnderline"/>
        </w:rPr>
        <w:t xml:space="preserve">The Texas Tax Code does </w:t>
      </w:r>
      <w:r w:rsidRPr="001E74F4">
        <w:rPr>
          <w:rStyle w:val="Emphasis"/>
        </w:rPr>
        <w:t>not define</w:t>
      </w:r>
      <w:r w:rsidRPr="001E74F4">
        <w:rPr>
          <w:sz w:val="16"/>
        </w:rPr>
        <w:t xml:space="preserve"> </w:t>
      </w:r>
      <w:r w:rsidRPr="001E74F4">
        <w:rPr>
          <w:rStyle w:val="StyleUnderline"/>
        </w:rPr>
        <w:t xml:space="preserve">the word ‘adopt.’ Dictionary.com </w:t>
      </w:r>
      <w:r w:rsidRPr="001E74F4">
        <w:rPr>
          <w:rStyle w:val="Emphasis"/>
        </w:rPr>
        <w:t>defines</w:t>
      </w:r>
      <w:r w:rsidRPr="001E74F4">
        <w:rPr>
          <w:rStyle w:val="StyleUnderline"/>
        </w:rPr>
        <w:t xml:space="preserve"> adopt as “to vote to accept” and lists as an example, “The House adopted the report.”</w:t>
      </w:r>
      <w:r w:rsidRPr="001E74F4">
        <w:rPr>
          <w:sz w:val="16"/>
        </w:rPr>
        <w:t xml:space="preserve"> https://www.dictionary.com/browse/adopt. </w:t>
      </w:r>
      <w:r w:rsidRPr="001E74F4">
        <w:rPr>
          <w:rStyle w:val="StyleUnderline"/>
        </w:rPr>
        <w:t xml:space="preserve">To interpret ‘adopt’ as </w:t>
      </w:r>
      <w:r w:rsidRPr="001E74F4">
        <w:rPr>
          <w:rStyle w:val="Emphasis"/>
        </w:rPr>
        <w:t>anything but a vote</w:t>
      </w:r>
      <w:r w:rsidRPr="001E74F4">
        <w:rPr>
          <w:rStyle w:val="StyleUnderline"/>
        </w:rPr>
        <w:t xml:space="preserve"> is to try and </w:t>
      </w:r>
      <w:r w:rsidRPr="001E74F4">
        <w:rPr>
          <w:rStyle w:val="Emphasis"/>
        </w:rPr>
        <w:t>create ambiguity where none exists</w:t>
      </w:r>
      <w:r w:rsidRPr="001E74F4">
        <w:rPr>
          <w:rStyle w:val="StyleUnderline"/>
        </w:rPr>
        <w:t xml:space="preserve">, a </w:t>
      </w:r>
      <w:r w:rsidRPr="001E74F4">
        <w:rPr>
          <w:rStyle w:val="Emphasis"/>
        </w:rPr>
        <w:t>blatant rejection</w:t>
      </w:r>
      <w:r w:rsidRPr="001E74F4">
        <w:rPr>
          <w:rStyle w:val="StyleUnderline"/>
        </w:rPr>
        <w:t xml:space="preserve"> of the U.S. Supreme Court's holding as well as plain English</w:t>
      </w:r>
      <w:r w:rsidRPr="001E74F4">
        <w:rPr>
          <w:sz w:val="16"/>
        </w:rPr>
        <w:t>.</w:t>
      </w:r>
    </w:p>
    <w:p w14:paraId="169AA73D" w14:textId="5473CE68" w:rsidR="000C3A0B" w:rsidRDefault="004475C4" w:rsidP="004475C4">
      <w:pPr>
        <w:pStyle w:val="Heading3"/>
      </w:pPr>
      <w:r>
        <w:t>Refers to Policy</w:t>
      </w:r>
      <w:r w:rsidR="00894D0B">
        <w:t>---1NC</w:t>
      </w:r>
    </w:p>
    <w:p w14:paraId="349425F3" w14:textId="5E3147DB" w:rsidR="000C3A0B" w:rsidRDefault="005F7296" w:rsidP="00A8198E">
      <w:pPr>
        <w:pStyle w:val="Heading4"/>
      </w:pPr>
      <w:r>
        <w:t>‘Adopt’ requires a policy</w:t>
      </w:r>
      <w:r w:rsidR="00A8198E">
        <w:t>.</w:t>
      </w:r>
    </w:p>
    <w:p w14:paraId="7FB2F0E2" w14:textId="411D8C18" w:rsidR="00A8198E" w:rsidRPr="00A8198E" w:rsidRDefault="00A8198E" w:rsidP="00A8198E">
      <w:r w:rsidRPr="00932197">
        <w:rPr>
          <w:rStyle w:val="Style13ptBold"/>
        </w:rPr>
        <w:t>McGee ’18</w:t>
      </w:r>
      <w:r>
        <w:t xml:space="preserve"> [Linda McGee; September 18, 2018; Chief Judge on the Court of Appeals of North Carolina, writing an opinion that was affirmed by the North Carolina Supreme Court; Westlaw, “Cabarrus Cnty. Bd. of Educ. v. Dep't of State Treasurer,” 261 N.C. App. 325]</w:t>
      </w:r>
    </w:p>
    <w:p w14:paraId="04EB5CD9" w14:textId="77777777" w:rsidR="00A8198E" w:rsidRPr="00070619" w:rsidRDefault="00A8198E" w:rsidP="00A8198E">
      <w:pPr>
        <w:rPr>
          <w:sz w:val="16"/>
        </w:rPr>
      </w:pPr>
      <w:r w:rsidRPr="00070619">
        <w:rPr>
          <w:sz w:val="16"/>
        </w:rPr>
        <w:t xml:space="preserve">The definitions section of Article 1, N.C.G.S. § 135-1, does not define the word “adopt.” However, </w:t>
      </w:r>
      <w:r w:rsidRPr="00EB3C70">
        <w:rPr>
          <w:rStyle w:val="StyleUnderline"/>
          <w:highlight w:val="cyan"/>
        </w:rPr>
        <w:t xml:space="preserve">the </w:t>
      </w:r>
      <w:r w:rsidRPr="00EB3C70">
        <w:rPr>
          <w:rStyle w:val="Emphasis"/>
          <w:highlight w:val="cyan"/>
        </w:rPr>
        <w:t>word</w:t>
      </w:r>
      <w:r w:rsidRPr="00EB3C70">
        <w:rPr>
          <w:rStyle w:val="StyleUnderline"/>
          <w:highlight w:val="cyan"/>
        </w:rPr>
        <w:t xml:space="preserve"> “adopt” is </w:t>
      </w:r>
      <w:r w:rsidRPr="00EB3C70">
        <w:rPr>
          <w:rStyle w:val="Emphasis"/>
          <w:highlight w:val="cyan"/>
        </w:rPr>
        <w:t>defined</w:t>
      </w:r>
      <w:r w:rsidRPr="00A8198E">
        <w:rPr>
          <w:rStyle w:val="StyleUnderline"/>
        </w:rPr>
        <w:t xml:space="preserve"> in the APA: “ </w:t>
      </w:r>
      <w:r w:rsidRPr="00EB3C70">
        <w:rPr>
          <w:rStyle w:val="StyleUnderline"/>
          <w:highlight w:val="cyan"/>
        </w:rPr>
        <w:t xml:space="preserve">‘Adopt’ means to take </w:t>
      </w:r>
      <w:r w:rsidRPr="00EB3C70">
        <w:rPr>
          <w:rStyle w:val="Emphasis"/>
          <w:highlight w:val="cyan"/>
        </w:rPr>
        <w:t>final action</w:t>
      </w:r>
      <w:r w:rsidRPr="00EB3C70">
        <w:rPr>
          <w:rStyle w:val="StyleUnderline"/>
          <w:highlight w:val="cyan"/>
        </w:rPr>
        <w:t xml:space="preserve"> to create</w:t>
      </w:r>
      <w:r w:rsidRPr="00A8198E">
        <w:rPr>
          <w:rStyle w:val="StyleUnderline"/>
        </w:rPr>
        <w:t xml:space="preserve">, amend, or repeal </w:t>
      </w:r>
      <w:r w:rsidRPr="00EB3C70">
        <w:rPr>
          <w:rStyle w:val="StyleUnderline"/>
          <w:highlight w:val="cyan"/>
        </w:rPr>
        <w:t>a rule.”</w:t>
      </w:r>
      <w:r w:rsidRPr="00070619">
        <w:rPr>
          <w:sz w:val="16"/>
        </w:rPr>
        <w:t xml:space="preserve"> N.C.G.S. § 150B-2(1b) (emphasis added). We hold that </w:t>
      </w:r>
      <w:r w:rsidRPr="00A8198E">
        <w:rPr>
          <w:rStyle w:val="StyleUnderline"/>
        </w:rPr>
        <w:t xml:space="preserve">the </w:t>
      </w:r>
      <w:r w:rsidRPr="00A8198E">
        <w:rPr>
          <w:rStyle w:val="Emphasis"/>
        </w:rPr>
        <w:t>word</w:t>
      </w:r>
      <w:r w:rsidRPr="00A8198E">
        <w:rPr>
          <w:rStyle w:val="StyleUnderline"/>
        </w:rPr>
        <w:t xml:space="preserve"> “adopt”</w:t>
      </w:r>
      <w:r w:rsidRPr="00070619">
        <w:rPr>
          <w:sz w:val="16"/>
        </w:rPr>
        <w:t xml:space="preserve"> in N.C.G.S. § 135-5(a3) </w:t>
      </w:r>
      <w:r w:rsidRPr="00A8198E">
        <w:rPr>
          <w:rStyle w:val="StyleUnderline"/>
        </w:rPr>
        <w:t xml:space="preserve">has the </w:t>
      </w:r>
      <w:r w:rsidRPr="00A8198E">
        <w:rPr>
          <w:rStyle w:val="Emphasis"/>
        </w:rPr>
        <w:t>same meaning</w:t>
      </w:r>
      <w:r w:rsidRPr="00070619">
        <w:rPr>
          <w:sz w:val="16"/>
        </w:rPr>
        <w:t xml:space="preserve"> as that set forth in N.C.G.S. § 150B-2(1b). Further, Article 1 contains no definition for the word “rule.” The APA defines “rule” as follows:</w:t>
      </w:r>
    </w:p>
    <w:p w14:paraId="76E27897" w14:textId="77777777" w:rsidR="00A8198E" w:rsidRPr="00070619" w:rsidRDefault="00A8198E" w:rsidP="00A8198E">
      <w:pPr>
        <w:ind w:left="720"/>
        <w:rPr>
          <w:sz w:val="16"/>
        </w:rPr>
      </w:pPr>
      <w:r w:rsidRPr="00070619">
        <w:rPr>
          <w:sz w:val="16"/>
        </w:rPr>
        <w:t>“Rule” means any agency regulation, standard, or statement of general applicability that implements or interprets an enactment of the General Assembly ... or that describes the procedure or practice requirements of an agency. The term includes the establishment of a fee and the amendment or repeal of a prior rule.</w:t>
      </w:r>
    </w:p>
    <w:p w14:paraId="140C5C8D" w14:textId="663168E9" w:rsidR="00A8198E" w:rsidRPr="00070619" w:rsidRDefault="00A8198E" w:rsidP="00A8198E">
      <w:pPr>
        <w:rPr>
          <w:sz w:val="16"/>
        </w:rPr>
      </w:pPr>
      <w:r w:rsidRPr="00070619">
        <w:rPr>
          <w:sz w:val="16"/>
        </w:rPr>
        <w:t>N.C.G.S. § 150B-2(8a) (emphasis added). The General Assembly has included certain specific exceptions for regulations or standards that would otherwise fall under the definition of rule, for example, the “[e]stablishment of the interest rate that applies to tax assessments under G.S. 105-241.21” is expressly excluded from the APA definition of “rule.” N.C.G.S. § 150B-2(8a)(j.). The APA includes no exemption for the N.C.G.S. § 135-5(a3) “cap factor.” “ ‘Policy’ means any nonbinding interpretive statement within the delegated authority of an agency that merely defines, interprets, or explains the meaning of a statute or rule.” N.C.G.S. § 150B-2(7a). The cap factor is clearly not a “policy” as defined by the APA, as it is binding and non-interpretive. We agree with the trial court and hold that the cap factor falls within the APA definition of a “rule.”</w:t>
      </w:r>
      <w:r w:rsidR="00070619" w:rsidRPr="00070619">
        <w:rPr>
          <w:sz w:val="16"/>
        </w:rPr>
        <w:t xml:space="preserve"> </w:t>
      </w:r>
      <w:r w:rsidRPr="00070619">
        <w:rPr>
          <w:sz w:val="16"/>
        </w:rPr>
        <w:t>19</w:t>
      </w:r>
    </w:p>
    <w:p w14:paraId="2E817BB8" w14:textId="2508E35C" w:rsidR="00A8198E" w:rsidRDefault="00A8198E" w:rsidP="00A8198E">
      <w:pPr>
        <w:rPr>
          <w:sz w:val="16"/>
        </w:rPr>
      </w:pPr>
      <w:r w:rsidRPr="00070619">
        <w:rPr>
          <w:sz w:val="16"/>
        </w:rPr>
        <w:t xml:space="preserve">Further, </w:t>
      </w:r>
      <w:r w:rsidRPr="00A8198E">
        <w:rPr>
          <w:rStyle w:val="StyleUnderline"/>
        </w:rPr>
        <w:t xml:space="preserve">pursuant to the APA definition of “adopt,” </w:t>
      </w:r>
      <w:r w:rsidRPr="00EB3C70">
        <w:rPr>
          <w:rStyle w:val="Emphasis"/>
          <w:highlight w:val="cyan"/>
        </w:rPr>
        <w:t>any time the word</w:t>
      </w:r>
      <w:r w:rsidRPr="00EB3C70">
        <w:rPr>
          <w:rStyle w:val="StyleUnderline"/>
          <w:highlight w:val="cyan"/>
        </w:rPr>
        <w:t xml:space="preserve"> “adopt” is used, it</w:t>
      </w:r>
      <w:r w:rsidRPr="00A8198E">
        <w:rPr>
          <w:rStyle w:val="StyleUnderline"/>
        </w:rPr>
        <w:t xml:space="preserve"> </w:t>
      </w:r>
      <w:r w:rsidRPr="00A8198E">
        <w:rPr>
          <w:rStyle w:val="Emphasis"/>
        </w:rPr>
        <w:t xml:space="preserve">expressly and necessarily </w:t>
      </w:r>
      <w:r w:rsidRPr="00EB3C70">
        <w:rPr>
          <w:rStyle w:val="Emphasis"/>
          <w:highlight w:val="cyan"/>
        </w:rPr>
        <w:t>requires</w:t>
      </w:r>
      <w:r w:rsidRPr="00EB3C70">
        <w:rPr>
          <w:rStyle w:val="StyleUnderline"/>
          <w:highlight w:val="cyan"/>
        </w:rPr>
        <w:t xml:space="preserve"> a</w:t>
      </w:r>
      <w:r w:rsidRPr="00EB3C70">
        <w:rPr>
          <w:rStyle w:val="StyleUnderline"/>
        </w:rPr>
        <w:t>n</w:t>
      </w:r>
      <w:r w:rsidRPr="00A8198E">
        <w:rPr>
          <w:rStyle w:val="StyleUnderline"/>
        </w:rPr>
        <w:t xml:space="preserve"> associated </w:t>
      </w:r>
      <w:r w:rsidRPr="00EB3C70">
        <w:rPr>
          <w:rStyle w:val="StyleUnderline"/>
          <w:highlight w:val="cyan"/>
        </w:rPr>
        <w:t>rule</w:t>
      </w:r>
      <w:r w:rsidRPr="00070619">
        <w:rPr>
          <w:sz w:val="16"/>
        </w:rPr>
        <w:t>. N.C.G.S. § 150B-2(1b) (emphasis added) (“ ‘Adopt’ means to take final action to create, amend, or repeal a rule.”). Pursuant to the APA definition of adopt, the only thing that the Board in N.C.G.S. § 135-5(a3) could have possibly “adopted” was a “rule.” N.C.G.S. § 150B-2(1b). Therefore, treating the cap factor as a “rule,” the contested portion of N.C.G.S. § 135-5(a3) can be understood as stating:</w:t>
      </w:r>
    </w:p>
    <w:p w14:paraId="0D17F514" w14:textId="15322D1D" w:rsidR="005F7296" w:rsidRPr="005F7296" w:rsidRDefault="005F7296" w:rsidP="005F7296">
      <w:pPr>
        <w:pStyle w:val="Heading4"/>
      </w:pPr>
      <w:r>
        <w:t>‘Adopt’ is equivalent to ‘enact</w:t>
      </w:r>
      <w:r w:rsidR="00932197">
        <w:t>.</w:t>
      </w:r>
      <w:r>
        <w:t>’</w:t>
      </w:r>
    </w:p>
    <w:p w14:paraId="246E9DFA" w14:textId="185E4CF9" w:rsidR="00932197" w:rsidRPr="00932197" w:rsidRDefault="00932197" w:rsidP="00932197">
      <w:r w:rsidRPr="00AA6A82">
        <w:rPr>
          <w:rStyle w:val="Style13ptBold"/>
        </w:rPr>
        <w:t>Fay ’92</w:t>
      </w:r>
      <w:r>
        <w:t xml:space="preserve"> [Thomas F. Fay, Thomas f. Kelleher, Joseph R. Weisberger, Florence K. Murray, Donald F. Shea; </w:t>
      </w:r>
      <w:r w:rsidR="00AA6A82">
        <w:t>June 10, 1992; Justices on the Supreme Court of Rhode Island, which declined to expand the opinion’s reach on different grounds than the definition of the word ‘adopt’; Westlaw, “In re Advisory Opinion to Governor (Ethics Comm'n),” 612 A.2d]</w:t>
      </w:r>
    </w:p>
    <w:p w14:paraId="777FF901" w14:textId="77777777" w:rsidR="00932197" w:rsidRPr="00D413F6" w:rsidRDefault="00932197" w:rsidP="00932197">
      <w:pPr>
        <w:rPr>
          <w:sz w:val="16"/>
        </w:rPr>
      </w:pPr>
      <w:r w:rsidRPr="00D413F6">
        <w:rPr>
          <w:sz w:val="16"/>
        </w:rPr>
        <w:t>We are cognizant that definitionally “adopt” does not literally mean “enact,” “develop,” or “create.” However, we do not find the term to be the great source of ambiguity and confusion that the parties have envisioned. On the contrary, in adhering to the foregoing principles of constitutiona</w:t>
      </w:r>
      <w:r w:rsidRPr="00EB3C70">
        <w:rPr>
          <w:sz w:val="16"/>
        </w:rPr>
        <w:t xml:space="preserve">l construction, </w:t>
      </w:r>
      <w:r w:rsidRPr="00EB3C70">
        <w:rPr>
          <w:rStyle w:val="StyleUnderline"/>
        </w:rPr>
        <w:t>we are of the opinion that in app</w:t>
      </w:r>
      <w:r w:rsidRPr="00932197">
        <w:rPr>
          <w:rStyle w:val="StyleUnderline"/>
        </w:rPr>
        <w:t xml:space="preserve">lying a </w:t>
      </w:r>
      <w:r w:rsidRPr="00932197">
        <w:rPr>
          <w:rStyle w:val="Emphasis"/>
        </w:rPr>
        <w:t>plain and ordinary meaning</w:t>
      </w:r>
      <w:r w:rsidRPr="00932197">
        <w:rPr>
          <w:rStyle w:val="StyleUnderline"/>
        </w:rPr>
        <w:t xml:space="preserve"> to the term, </w:t>
      </w:r>
      <w:r w:rsidRPr="00EB3C70">
        <w:rPr>
          <w:rStyle w:val="StyleUnderline"/>
          <w:highlight w:val="cyan"/>
        </w:rPr>
        <w:t xml:space="preserve">it is </w:t>
      </w:r>
      <w:r w:rsidRPr="00EB3C70">
        <w:rPr>
          <w:rStyle w:val="Emphasis"/>
          <w:highlight w:val="cyan"/>
        </w:rPr>
        <w:t>clear</w:t>
      </w:r>
      <w:r w:rsidRPr="00EB3C70">
        <w:rPr>
          <w:rStyle w:val="StyleUnderline"/>
          <w:highlight w:val="cyan"/>
        </w:rPr>
        <w:t xml:space="preserve"> that “adopt”</w:t>
      </w:r>
      <w:r w:rsidRPr="00D413F6">
        <w:rPr>
          <w:sz w:val="16"/>
        </w:rPr>
        <w:t xml:space="preserve"> as it is used in article 3, section 8, </w:t>
      </w:r>
      <w:r w:rsidRPr="00EB3C70">
        <w:rPr>
          <w:rStyle w:val="StyleUnderline"/>
          <w:highlight w:val="cyan"/>
        </w:rPr>
        <w:t xml:space="preserve">was intended to </w:t>
      </w:r>
      <w:r w:rsidRPr="00EB3C70">
        <w:rPr>
          <w:rStyle w:val="Emphasis"/>
          <w:highlight w:val="cyan"/>
        </w:rPr>
        <w:t>bestow</w:t>
      </w:r>
      <w:r w:rsidRPr="00D413F6">
        <w:rPr>
          <w:sz w:val="16"/>
        </w:rPr>
        <w:t xml:space="preserve"> the </w:t>
      </w:r>
      <w:r w:rsidRPr="00932197">
        <w:rPr>
          <w:rStyle w:val="Emphasis"/>
        </w:rPr>
        <w:t>power</w:t>
      </w:r>
      <w:r w:rsidRPr="00932197">
        <w:rPr>
          <w:rStyle w:val="StyleUnderline"/>
        </w:rPr>
        <w:t xml:space="preserve"> to </w:t>
      </w:r>
      <w:r w:rsidRPr="00932197">
        <w:rPr>
          <w:rStyle w:val="Emphasis"/>
        </w:rPr>
        <w:t>enact</w:t>
      </w:r>
      <w:r w:rsidRPr="00D413F6">
        <w:rPr>
          <w:sz w:val="16"/>
        </w:rPr>
        <w:t xml:space="preserve"> substantive ethics </w:t>
      </w:r>
      <w:r w:rsidRPr="00EB3C70">
        <w:rPr>
          <w:rStyle w:val="Emphasis"/>
          <w:highlight w:val="cyan"/>
        </w:rPr>
        <w:t>laws</w:t>
      </w:r>
      <w:r w:rsidRPr="00D413F6">
        <w:rPr>
          <w:sz w:val="16"/>
        </w:rPr>
        <w:t xml:space="preserve"> upon the commission.</w:t>
      </w:r>
    </w:p>
    <w:p w14:paraId="2DE5C809" w14:textId="77777777" w:rsidR="00932197" w:rsidRPr="00D413F6" w:rsidRDefault="00932197" w:rsidP="00932197">
      <w:pPr>
        <w:rPr>
          <w:sz w:val="16"/>
        </w:rPr>
      </w:pPr>
      <w:r w:rsidRPr="00D413F6">
        <w:rPr>
          <w:sz w:val="16"/>
        </w:rPr>
        <w:t>In support we need only look to this state's historical treatment and understanding of the term. Most notably, the term “adopt” is included in the constitution itself. As previously indicated, article 15, section 4, directed that “on or before June 1, 1988, the general assembly shall adopt implementing legislation for Article III, Sections 7 and 8, and for Article IV, Section 10.” (Emphasis added.) The General Assembly, pursuant to this constitutional directive, terminated the pre-existing Conflicts of Interest Commission and established the Ethics Commission. Thereafter, the General Assembly enacted the code of ethics as contained in chapter 14 of title 36, which the commission subsequently adopted. Obviously, by taking the foregoing actions pursuant to this constitutional mandate, the General Assembly itself understood and construed the term “adopt” as requiring it to “develop,” “establish,” or “enact” legislation to create an ethics commission and, albeit erroneously, a code of ethics.</w:t>
      </w:r>
    </w:p>
    <w:p w14:paraId="04F0C3E5" w14:textId="77777777" w:rsidR="00932197" w:rsidRPr="00EB3C70" w:rsidRDefault="00932197" w:rsidP="00932197">
      <w:pPr>
        <w:rPr>
          <w:sz w:val="16"/>
        </w:rPr>
      </w:pPr>
      <w:r w:rsidRPr="00D413F6">
        <w:rPr>
          <w:sz w:val="16"/>
        </w:rPr>
        <w:t xml:space="preserve">Furthermore, </w:t>
      </w:r>
      <w:r w:rsidRPr="00EB3C70">
        <w:rPr>
          <w:rStyle w:val="StyleUnderline"/>
          <w:highlight w:val="cyan"/>
        </w:rPr>
        <w:t>this court has</w:t>
      </w:r>
      <w:r w:rsidRPr="00932197">
        <w:rPr>
          <w:rStyle w:val="StyleUnderline"/>
        </w:rPr>
        <w:t xml:space="preserve"> </w:t>
      </w:r>
      <w:r w:rsidRPr="00932197">
        <w:rPr>
          <w:rStyle w:val="Emphasis"/>
        </w:rPr>
        <w:t xml:space="preserve">consistently </w:t>
      </w:r>
      <w:r w:rsidRPr="00EB3C70">
        <w:rPr>
          <w:rStyle w:val="Emphasis"/>
          <w:highlight w:val="cyan"/>
        </w:rPr>
        <w:t>understood</w:t>
      </w:r>
      <w:r w:rsidRPr="00EB3C70">
        <w:rPr>
          <w:rStyle w:val="StyleUnderline"/>
          <w:highlight w:val="cyan"/>
        </w:rPr>
        <w:t xml:space="preserve"> “adopt” to mean</w:t>
      </w:r>
      <w:r w:rsidRPr="00932197">
        <w:rPr>
          <w:rStyle w:val="StyleUnderline"/>
        </w:rPr>
        <w:t xml:space="preserve"> </w:t>
      </w:r>
      <w:r w:rsidRPr="00D413F6">
        <w:rPr>
          <w:sz w:val="16"/>
        </w:rPr>
        <w:t xml:space="preserve">“create,” “develop,” and </w:t>
      </w:r>
      <w:r w:rsidRPr="00EB3C70">
        <w:rPr>
          <w:rStyle w:val="StyleUnderline"/>
          <w:highlight w:val="cyan"/>
        </w:rPr>
        <w:t>“enact.”</w:t>
      </w:r>
      <w:r w:rsidRPr="00D413F6">
        <w:rPr>
          <w:sz w:val="16"/>
        </w:rPr>
        <w:t xml:space="preserve"> As previously noted in expounding on the methodology to be employed regarding constitutional construction, we have held that it is indeed proper to “consult what extrinsic sources are available: not only the proceedings of the Constitutional Convention itself but also legislation relating to the constitutional provision in question adopted at the same time as the constitutional amendment or subsequently.” (Emphasis added.) Cianci, 591 A.2d at 1201 (citing In re Opinion to the Governor, 35 R.I. 166, 85 A. 1056 (1913)); see also Gorham v. Robinson, *9 57 R.I. 1, 186 A. 832 (1936). Moreover, we have adhered to the Supreme Court rules governing constitutional construction, which themselves apply the term “adopted.” Specifically, in Rhode Island v. Massachusetts, 37 U.S. (12 Pet.) 657, 723, 9 L.Ed. 1233 (1838), the Court stated that “ ‘[i]n the construction of the constitution, we must look to the history of the times, and examine the state of things existing when it was framed and adopted * * *.’ ” (Emphasis added.) In re Advisory Opinion (Chief Justice), 507 A.2d at 1320; Bailey, 120 R.I. at 391–92, 394 A.2d at 1339. See also Parcell v. State, 228 Kan. 794, 796, 620 P.2d 834, 836 (1980) (</w:t>
      </w:r>
      <w:r w:rsidRPr="00EB3C70">
        <w:rPr>
          <w:sz w:val="16"/>
        </w:rPr>
        <w:t>in upholding the validity of government ethics commission, the court noted that the commission is “empowered to adopt rules and regulations for the administration of the Campaign Finance Act”). (Emphasis added.)</w:t>
      </w:r>
    </w:p>
    <w:p w14:paraId="4DB7DFE0" w14:textId="3EAB5AA5" w:rsidR="00932197" w:rsidRDefault="00932197" w:rsidP="00932197">
      <w:pPr>
        <w:rPr>
          <w:sz w:val="16"/>
        </w:rPr>
      </w:pPr>
      <w:r w:rsidRPr="00EB3C70">
        <w:rPr>
          <w:sz w:val="16"/>
        </w:rPr>
        <w:t xml:space="preserve">Last, </w:t>
      </w:r>
      <w:r w:rsidRPr="00EB3C70">
        <w:rPr>
          <w:rStyle w:val="StyleUnderline"/>
        </w:rPr>
        <w:t xml:space="preserve">the </w:t>
      </w:r>
      <w:r w:rsidRPr="00EB3C70">
        <w:rPr>
          <w:rStyle w:val="Emphasis"/>
        </w:rPr>
        <w:t>term</w:t>
      </w:r>
      <w:r w:rsidRPr="00EB3C70">
        <w:rPr>
          <w:rStyle w:val="StyleUnderline"/>
        </w:rPr>
        <w:t xml:space="preserve"> “adopt” has been </w:t>
      </w:r>
      <w:r w:rsidRPr="00EB3C70">
        <w:rPr>
          <w:rStyle w:val="Emphasis"/>
        </w:rPr>
        <w:t>used extensively</w:t>
      </w:r>
      <w:r w:rsidRPr="00EB3C70">
        <w:rPr>
          <w:rStyle w:val="StyleUnderline"/>
        </w:rPr>
        <w:t xml:space="preserve"> in this jurisdiction throughout the provisions of the General Laws and</w:t>
      </w:r>
      <w:r w:rsidRPr="00EB3C70">
        <w:rPr>
          <w:sz w:val="16"/>
        </w:rPr>
        <w:t xml:space="preserve"> perhaps most frequently </w:t>
      </w:r>
      <w:r w:rsidRPr="00EB3C70">
        <w:rPr>
          <w:rStyle w:val="StyleUnderline"/>
        </w:rPr>
        <w:t>within the APA</w:t>
      </w:r>
      <w:r w:rsidRPr="00EB3C70">
        <w:rPr>
          <w:sz w:val="16"/>
        </w:rPr>
        <w:t>. In it the General Assembly provided specific procedures to which each “agency” must adhere in “adopting” rules and regulations.9 Specifically, § 42–35–2(a) provides in pertinent part that “each agency shall * * * (2) Adopt rules of practice * * * (3) Make available to public inspection all rules * * * adopted * * * by the agency.” (Emphasis added.) Section 42–35–3(c) states, “No rule hereafter adopted is valid unless adopted in substantial compliance with this section.” (Emphasis added.) Section 42–35–4(a) provides, “Upon adoption of a rule each agency shall file forthwith in the office of the secretary of state a certified copy of each such rule.”</w:t>
      </w:r>
      <w:r w:rsidRPr="00D413F6">
        <w:rPr>
          <w:sz w:val="16"/>
        </w:rPr>
        <w:t xml:space="preserve"> (Emphasis added.) In construing the foregoing provisions of the APA, </w:t>
      </w:r>
      <w:r w:rsidRPr="00EB3C70">
        <w:rPr>
          <w:rStyle w:val="StyleUnderline"/>
          <w:highlight w:val="cyan"/>
        </w:rPr>
        <w:t xml:space="preserve">this jurisdiction has </w:t>
      </w:r>
      <w:r w:rsidRPr="00EB3C70">
        <w:rPr>
          <w:rStyle w:val="Emphasis"/>
          <w:highlight w:val="cyan"/>
        </w:rPr>
        <w:t>consistently recognized</w:t>
      </w:r>
      <w:r w:rsidRPr="00EB3C70">
        <w:rPr>
          <w:sz w:val="16"/>
        </w:rPr>
        <w:t xml:space="preserve"> that </w:t>
      </w:r>
      <w:r w:rsidRPr="00EB3C70">
        <w:rPr>
          <w:rStyle w:val="StyleUnderline"/>
          <w:highlight w:val="cyan"/>
        </w:rPr>
        <w:t xml:space="preserve">“adopt” is </w:t>
      </w:r>
      <w:r w:rsidRPr="00EB3C70">
        <w:rPr>
          <w:rStyle w:val="Emphasis"/>
          <w:highlight w:val="cyan"/>
        </w:rPr>
        <w:t>synonymous</w:t>
      </w:r>
      <w:r w:rsidRPr="00EB3C70">
        <w:rPr>
          <w:rStyle w:val="StyleUnderline"/>
          <w:highlight w:val="cyan"/>
        </w:rPr>
        <w:t xml:space="preserve"> with “enact.”</w:t>
      </w:r>
      <w:r w:rsidRPr="00EB3C70">
        <w:rPr>
          <w:sz w:val="16"/>
        </w:rPr>
        <w:t>10 Further</w:t>
      </w:r>
      <w:r w:rsidRPr="00D413F6">
        <w:rPr>
          <w:sz w:val="16"/>
        </w:rPr>
        <w:t>more, it is interesting to note that the General Assembly has frequently interchanged alternative terms for “adopt” in conferring legislative power upon administrative agencies.11</w:t>
      </w:r>
    </w:p>
    <w:p w14:paraId="5C3A805D" w14:textId="35A3586B" w:rsidR="00A57366" w:rsidRDefault="00A57366" w:rsidP="00A57366">
      <w:pPr>
        <w:pStyle w:val="Heading3"/>
      </w:pPr>
      <w:r>
        <w:t>Requires Formality</w:t>
      </w:r>
      <w:r w:rsidR="00894D0B">
        <w:t>---1NC</w:t>
      </w:r>
    </w:p>
    <w:p w14:paraId="1E67439D" w14:textId="54C06627" w:rsidR="001C5000" w:rsidRDefault="00CC3452" w:rsidP="001C5000">
      <w:pPr>
        <w:pStyle w:val="Heading4"/>
      </w:pPr>
      <w:r>
        <w:t>‘Adopt’ requires accepting formally---tacit actions are not enough</w:t>
      </w:r>
      <w:r w:rsidR="001C5000">
        <w:t>.</w:t>
      </w:r>
    </w:p>
    <w:p w14:paraId="36FDF98A" w14:textId="52A0B6FE" w:rsidR="001C5000" w:rsidRPr="001C5000" w:rsidRDefault="001C5000" w:rsidP="001C5000">
      <w:r w:rsidRPr="006C4314">
        <w:rPr>
          <w:rStyle w:val="Style13ptBold"/>
        </w:rPr>
        <w:t>Matlock ’6</w:t>
      </w:r>
      <w:r>
        <w:t xml:space="preserve"> [Darrell R. Matlock; March 14, 2006; Chief Justice on the Cherokee Nation Supreme Court, writing a supplement to his previous dissent; Westlaw, “Allen v. Cherokee Nation Tribal Council,” 2006 WL 5953103]</w:t>
      </w:r>
    </w:p>
    <w:p w14:paraId="4C02850C" w14:textId="656000D8" w:rsidR="001C5000" w:rsidRPr="00EA14E0" w:rsidRDefault="001C5000" w:rsidP="001C5000">
      <w:pPr>
        <w:rPr>
          <w:sz w:val="16"/>
        </w:rPr>
      </w:pPr>
      <w:r w:rsidRPr="00EA14E0">
        <w:rPr>
          <w:sz w:val="16"/>
        </w:rPr>
        <w:t xml:space="preserve">4. That </w:t>
      </w:r>
      <w:r w:rsidRPr="00EB3C70">
        <w:rPr>
          <w:rStyle w:val="StyleUnderline"/>
          <w:highlight w:val="cyan"/>
        </w:rPr>
        <w:t xml:space="preserve">adoption is an </w:t>
      </w:r>
      <w:r w:rsidRPr="00EB3C70">
        <w:rPr>
          <w:rStyle w:val="Emphasis"/>
          <w:highlight w:val="cyan"/>
        </w:rPr>
        <w:t>express act</w:t>
      </w:r>
      <w:r w:rsidRPr="00EB3C70">
        <w:rPr>
          <w:rStyle w:val="StyleUnderline"/>
          <w:highlight w:val="cyan"/>
        </w:rPr>
        <w:t xml:space="preserve"> and</w:t>
      </w:r>
      <w:r w:rsidRPr="00EA14E0">
        <w:rPr>
          <w:sz w:val="16"/>
        </w:rPr>
        <w:t xml:space="preserve"> is not and </w:t>
      </w:r>
      <w:r w:rsidRPr="00EB3C70">
        <w:rPr>
          <w:rStyle w:val="StyleUnderline"/>
          <w:highlight w:val="cyan"/>
        </w:rPr>
        <w:t xml:space="preserve">can </w:t>
      </w:r>
      <w:r w:rsidRPr="00EB3C70">
        <w:rPr>
          <w:rStyle w:val="Emphasis"/>
          <w:highlight w:val="cyan"/>
        </w:rPr>
        <w:t>not</w:t>
      </w:r>
      <w:r w:rsidRPr="00EB3C70">
        <w:rPr>
          <w:rStyle w:val="StyleUnderline"/>
          <w:highlight w:val="cyan"/>
        </w:rPr>
        <w:t xml:space="preserve"> be inferred</w:t>
      </w:r>
      <w:r w:rsidRPr="00EA14E0">
        <w:rPr>
          <w:sz w:val="16"/>
        </w:rPr>
        <w:t xml:space="preserve"> or presumed. </w:t>
      </w:r>
      <w:r w:rsidRPr="001C5000">
        <w:rPr>
          <w:rStyle w:val="StyleUnderline"/>
        </w:rPr>
        <w:t xml:space="preserve">English </w:t>
      </w:r>
      <w:r w:rsidRPr="00EB3C70">
        <w:rPr>
          <w:rStyle w:val="StyleUnderline"/>
          <w:highlight w:val="cyan"/>
        </w:rPr>
        <w:t xml:space="preserve">dictionaries </w:t>
      </w:r>
      <w:r w:rsidRPr="00EB3C70">
        <w:rPr>
          <w:rStyle w:val="Emphasis"/>
          <w:highlight w:val="cyan"/>
        </w:rPr>
        <w:t>define</w:t>
      </w:r>
      <w:r w:rsidRPr="00EB3C70">
        <w:rPr>
          <w:rStyle w:val="StyleUnderline"/>
          <w:highlight w:val="cyan"/>
        </w:rPr>
        <w:t xml:space="preserve"> “adopt” as to</w:t>
      </w:r>
      <w:r w:rsidRPr="00EA14E0">
        <w:rPr>
          <w:sz w:val="16"/>
        </w:rPr>
        <w:t xml:space="preserve"> take by choice and/or to </w:t>
      </w:r>
      <w:r w:rsidRPr="00EB3C70">
        <w:rPr>
          <w:rStyle w:val="Emphasis"/>
          <w:highlight w:val="cyan"/>
        </w:rPr>
        <w:t xml:space="preserve">accept </w:t>
      </w:r>
      <w:r w:rsidRPr="00EB3C70">
        <w:rPr>
          <w:rStyle w:val="Emphasis"/>
          <w:i/>
          <w:iCs w:val="0"/>
          <w:highlight w:val="cyan"/>
        </w:rPr>
        <w:t>formally</w:t>
      </w:r>
      <w:r w:rsidRPr="00EA14E0">
        <w:rPr>
          <w:sz w:val="16"/>
        </w:rPr>
        <w:t xml:space="preserve"> (emphasis added)</w:t>
      </w:r>
    </w:p>
    <w:p w14:paraId="2BBFA325" w14:textId="1BE8DAF9" w:rsidR="00EA14E0" w:rsidRDefault="00EA14E0" w:rsidP="001C5000">
      <w:pPr>
        <w:rPr>
          <w:sz w:val="16"/>
        </w:rPr>
      </w:pPr>
      <w:r w:rsidRPr="00EA14E0">
        <w:rPr>
          <w:sz w:val="16"/>
        </w:rPr>
        <w:t xml:space="preserve">The framers, of the 1975 Cherokee Nation Constitution, while being cognizance of the four principles set forth herein, found it necessary to expressly include those adopted ethnic groups that were chosen by the Cherokee People to be included in the citizenship under the 1975 Cherokee Nation Constitution. </w:t>
      </w:r>
      <w:r w:rsidRPr="00EA14E0">
        <w:rPr>
          <w:rStyle w:val="StyleUnderline"/>
        </w:rPr>
        <w:t xml:space="preserve">This is the </w:t>
      </w:r>
      <w:r w:rsidRPr="00EA14E0">
        <w:rPr>
          <w:rStyle w:val="Emphasis"/>
        </w:rPr>
        <w:t>only logical conclusion</w:t>
      </w:r>
      <w:r w:rsidRPr="00EA14E0">
        <w:rPr>
          <w:sz w:val="16"/>
        </w:rPr>
        <w:t xml:space="preserve"> that can be drawn from the framers finding it necessary to expressly include the Delaware and Shawnee and not the Freedmen.</w:t>
      </w:r>
    </w:p>
    <w:p w14:paraId="52E2EF49" w14:textId="11937B45" w:rsidR="00D904C6" w:rsidRDefault="00CC3452" w:rsidP="00D904C6">
      <w:pPr>
        <w:pStyle w:val="Heading4"/>
      </w:pPr>
      <w:r>
        <w:t>‘Adopt’ requires formality</w:t>
      </w:r>
      <w:r w:rsidR="00D904C6">
        <w:t>.</w:t>
      </w:r>
    </w:p>
    <w:p w14:paraId="670299D6" w14:textId="77777777" w:rsidR="00D904C6" w:rsidRPr="00D41C3B" w:rsidRDefault="00D904C6" w:rsidP="00D904C6">
      <w:r w:rsidRPr="00134964">
        <w:rPr>
          <w:rStyle w:val="Style13ptBold"/>
        </w:rPr>
        <w:t>Tilleman ’20</w:t>
      </w:r>
      <w:r>
        <w:t xml:space="preserve"> [Karl M. Tilleman, Erin Bradham, and Douglas D. Janicik; September 25, 2020; partner and member of Dentons’ Litigation and Dispute Resolution practice, two-time Olympian, clerk to two Supreme Court justices; member of the Litigation and Dispute Resolution practice, J.D. at Duke; of Dentons' Litigation and Dispute Resolution practice, J.D. at Ohio State; Westlaw, “MD Helicopters, Inc.'s Supplemental Brief” in Netherlands v. MD Helicopters Inc., 2020 WL 8673193]</w:t>
      </w:r>
    </w:p>
    <w:p w14:paraId="13C049FB" w14:textId="19C59540" w:rsidR="00D904C6" w:rsidRDefault="00D904C6" w:rsidP="001C5000">
      <w:pPr>
        <w:rPr>
          <w:sz w:val="16"/>
        </w:rPr>
      </w:pPr>
      <w:r w:rsidRPr="00EB3C70">
        <w:rPr>
          <w:rStyle w:val="StyleUnderline"/>
          <w:highlight w:val="cyan"/>
        </w:rPr>
        <w:t xml:space="preserve">Webster's </w:t>
      </w:r>
      <w:r w:rsidRPr="00EB3C70">
        <w:rPr>
          <w:rStyle w:val="Emphasis"/>
          <w:highlight w:val="cyan"/>
        </w:rPr>
        <w:t>defines</w:t>
      </w:r>
      <w:r w:rsidRPr="00EB3C70">
        <w:rPr>
          <w:rStyle w:val="StyleUnderline"/>
          <w:highlight w:val="cyan"/>
        </w:rPr>
        <w:t xml:space="preserve"> “adopt” as “to accept </w:t>
      </w:r>
      <w:r w:rsidRPr="00EB3C70">
        <w:rPr>
          <w:rStyle w:val="Emphasis"/>
          <w:highlight w:val="cyan"/>
        </w:rPr>
        <w:t>formally</w:t>
      </w:r>
      <w:r w:rsidRPr="00EB3C70">
        <w:rPr>
          <w:rStyle w:val="StyleUnderline"/>
          <w:highlight w:val="cyan"/>
        </w:rPr>
        <w:t xml:space="preserve"> and </w:t>
      </w:r>
      <w:r w:rsidRPr="00EB3C70">
        <w:rPr>
          <w:rStyle w:val="Emphasis"/>
          <w:highlight w:val="cyan"/>
        </w:rPr>
        <w:t>put into effect</w:t>
      </w:r>
      <w:r w:rsidRPr="00EB3C70">
        <w:rPr>
          <w:rStyle w:val="StyleUnderline"/>
          <w:highlight w:val="cyan"/>
        </w:rPr>
        <w:t>.”</w:t>
      </w:r>
      <w:r w:rsidRPr="00134964">
        <w:rPr>
          <w:sz w:val="16"/>
        </w:rPr>
        <w:t xml:space="preserve"> See https://www.merriam-webster.com/dictionary/adopt (last accessed 9/22/20).</w:t>
      </w:r>
    </w:p>
    <w:p w14:paraId="490B0113" w14:textId="77777777" w:rsidR="00023E46" w:rsidRDefault="00023E46" w:rsidP="00023E46">
      <w:pPr>
        <w:pStyle w:val="Heading4"/>
      </w:pPr>
      <w:r>
        <w:t>‘Adopt’ means to formally accept or put into effect.</w:t>
      </w:r>
    </w:p>
    <w:p w14:paraId="46350C25" w14:textId="77777777" w:rsidR="00023E46" w:rsidRPr="0030075C" w:rsidRDefault="00023E46" w:rsidP="00023E46">
      <w:r w:rsidRPr="00E661D7">
        <w:rPr>
          <w:rStyle w:val="Style13ptBold"/>
        </w:rPr>
        <w:t>Gruber ’96</w:t>
      </w:r>
      <w:r>
        <w:t xml:space="preserve"> [Peter R. Gruber; May 6, 1996; Assistant City Attorney for the City of Des Plaines, Illinois; Westlaw, “Brief of Defendant-Appellants” in Roepke v. City of Des Plaines, 1996 WL 33650889]</w:t>
      </w:r>
    </w:p>
    <w:p w14:paraId="3CD4C15E" w14:textId="69AB544D" w:rsidR="00023E46" w:rsidRDefault="00023E46" w:rsidP="001C5000">
      <w:pPr>
        <w:rPr>
          <w:sz w:val="16"/>
        </w:rPr>
      </w:pPr>
      <w:r w:rsidRPr="00C07928">
        <w:rPr>
          <w:sz w:val="16"/>
        </w:rPr>
        <w:t xml:space="preserve">*37 The sentence “the compensation plan with annual rates for all positions is hereby </w:t>
      </w:r>
      <w:r w:rsidRPr="00A01AAC">
        <w:rPr>
          <w:rStyle w:val="StyleUnderline"/>
        </w:rPr>
        <w:t>adopted</w:t>
      </w:r>
      <w:r w:rsidRPr="00C07928">
        <w:rPr>
          <w:sz w:val="16"/>
        </w:rPr>
        <w:t xml:space="preserve"> ...” </w:t>
      </w:r>
      <w:r w:rsidRPr="00A01AAC">
        <w:rPr>
          <w:rStyle w:val="StyleUnderline"/>
        </w:rPr>
        <w:t xml:space="preserve">is </w:t>
      </w:r>
      <w:r w:rsidRPr="00A01AAC">
        <w:rPr>
          <w:rStyle w:val="Emphasis"/>
        </w:rPr>
        <w:t>critical</w:t>
      </w:r>
      <w:r w:rsidRPr="00C07928">
        <w:rPr>
          <w:sz w:val="16"/>
        </w:rPr>
        <w:t xml:space="preserve"> to interpreting Section 1-15-4 </w:t>
      </w:r>
      <w:r w:rsidRPr="00A01AAC">
        <w:rPr>
          <w:rStyle w:val="StyleUnderline"/>
        </w:rPr>
        <w:t>because it defines the</w:t>
      </w:r>
      <w:r w:rsidRPr="00C07928">
        <w:rPr>
          <w:sz w:val="16"/>
        </w:rPr>
        <w:t xml:space="preserve"> nature and </w:t>
      </w:r>
      <w:r w:rsidRPr="00A01AAC">
        <w:rPr>
          <w:rStyle w:val="Emphasis"/>
        </w:rPr>
        <w:t>limitations</w:t>
      </w:r>
      <w:r w:rsidRPr="00C07928">
        <w:rPr>
          <w:sz w:val="16"/>
        </w:rPr>
        <w:t xml:space="preserve"> of the schedules. The pivotal word in that sentence is the verb “adopt,” which describes how the schedules act upon the Compensation Plan. </w:t>
      </w:r>
      <w:r w:rsidRPr="00A01AAC">
        <w:rPr>
          <w:rStyle w:val="StyleUnderline"/>
        </w:rPr>
        <w:t xml:space="preserve">The </w:t>
      </w:r>
      <w:r w:rsidRPr="00A01AAC">
        <w:rPr>
          <w:rStyle w:val="Emphasis"/>
        </w:rPr>
        <w:t>word</w:t>
      </w:r>
      <w:r w:rsidRPr="00A01AAC">
        <w:rPr>
          <w:rStyle w:val="StyleUnderline"/>
        </w:rPr>
        <w:t xml:space="preserve"> </w:t>
      </w:r>
      <w:r w:rsidRPr="003D0C23">
        <w:rPr>
          <w:rStyle w:val="StyleUnderline"/>
          <w:highlight w:val="cyan"/>
        </w:rPr>
        <w:t xml:space="preserve">“adopt” is </w:t>
      </w:r>
      <w:r w:rsidRPr="003D0C23">
        <w:rPr>
          <w:rStyle w:val="Emphasis"/>
          <w:highlight w:val="cyan"/>
        </w:rPr>
        <w:t>defined</w:t>
      </w:r>
      <w:r w:rsidRPr="003D0C23">
        <w:rPr>
          <w:rStyle w:val="StyleUnderline"/>
          <w:highlight w:val="cyan"/>
        </w:rPr>
        <w:t xml:space="preserve"> as “to formally accept” or “to put into effect.”</w:t>
      </w:r>
      <w:r w:rsidRPr="00C07928">
        <w:rPr>
          <w:sz w:val="16"/>
        </w:rPr>
        <w:t xml:space="preserve"> WEBSTER'S COLLEGIATE DICTIONARY 9 (1976). Thus, the schedules found in Section 1-15-4 formally accept or put into effect the Compensation Plan, as created, adjusted and applied under Sections 1-15-5, 1-15-6 and 1-15-7.</w:t>
      </w:r>
    </w:p>
    <w:p w14:paraId="5FCBB870" w14:textId="17AE7446" w:rsidR="00E50634" w:rsidRDefault="00E50634" w:rsidP="00A57366">
      <w:pPr>
        <w:pStyle w:val="Heading3"/>
      </w:pPr>
      <w:r>
        <w:t>Requires Implementation</w:t>
      </w:r>
      <w:r w:rsidR="00894D0B">
        <w:t>---1NC</w:t>
      </w:r>
    </w:p>
    <w:p w14:paraId="631566BE" w14:textId="480108F7" w:rsidR="00E50634" w:rsidRDefault="00CC3452" w:rsidP="00E50634">
      <w:pPr>
        <w:pStyle w:val="Heading4"/>
      </w:pPr>
      <w:r>
        <w:t>‘Adopt’ requires implementation---it’s different from intent</w:t>
      </w:r>
      <w:r w:rsidR="00E50634">
        <w:t>.</w:t>
      </w:r>
    </w:p>
    <w:p w14:paraId="471361B0" w14:textId="77777777" w:rsidR="00E50634" w:rsidRDefault="00E50634" w:rsidP="00E50634">
      <w:r w:rsidRPr="00E50634">
        <w:rPr>
          <w:rStyle w:val="Style13ptBold"/>
        </w:rPr>
        <w:t>Hanes ’4</w:t>
      </w:r>
      <w:r>
        <w:t xml:space="preserve"> [Grayson P. Hanes, Benjamin Leigh, Deborah C. Welsh, and Marilyn Rust; October 25, 2004; Senior Counsel at Reed Smith, JD at George Washington University; attorney at Mims, Atwill &amp; Leigh, P.C., J.D. at the University of Richmond; attorney at Welsh &amp; Lanham, P.L.C., JD at the University of Richmond; attorney at Marilyn P. Waston, P.C.; “Opening Brief of Appellants” in Gas Mart Corp. v. Board of Supervisors of Londoun County, 2004 WL 3757706]</w:t>
      </w:r>
    </w:p>
    <w:p w14:paraId="4D976E89" w14:textId="77777777" w:rsidR="00E50634" w:rsidRPr="00C07928" w:rsidRDefault="00E50634" w:rsidP="00E50634">
      <w:pPr>
        <w:rPr>
          <w:sz w:val="16"/>
        </w:rPr>
      </w:pPr>
      <w:r w:rsidRPr="00C07928">
        <w:rPr>
          <w:rStyle w:val="StyleUnderline"/>
        </w:rPr>
        <w:t xml:space="preserve">The court was </w:t>
      </w:r>
      <w:r w:rsidRPr="00C07928">
        <w:rPr>
          <w:rStyle w:val="Emphasis"/>
        </w:rPr>
        <w:t>wrong</w:t>
      </w:r>
      <w:r w:rsidRPr="00C07928">
        <w:rPr>
          <w:rStyle w:val="StyleUnderline"/>
        </w:rPr>
        <w:t xml:space="preserve"> in concluding that “consideration” of a proposal is the </w:t>
      </w:r>
      <w:r w:rsidRPr="00C07928">
        <w:rPr>
          <w:rStyle w:val="Emphasis"/>
        </w:rPr>
        <w:t>functional equivalent</w:t>
      </w:r>
      <w:r w:rsidRPr="00C07928">
        <w:rPr>
          <w:rStyle w:val="StyleUnderline"/>
        </w:rPr>
        <w:t xml:space="preserve"> of an intention to adopt that proposal. </w:t>
      </w:r>
      <w:r w:rsidRPr="00C07928">
        <w:rPr>
          <w:rStyle w:val="Emphasis"/>
        </w:rPr>
        <w:t>Merely</w:t>
      </w:r>
      <w:r w:rsidRPr="00C07928">
        <w:rPr>
          <w:rStyle w:val="StyleUnderline"/>
        </w:rPr>
        <w:t xml:space="preserve"> </w:t>
      </w:r>
      <w:r w:rsidRPr="003D0C23">
        <w:rPr>
          <w:rStyle w:val="StyleUnderline"/>
          <w:highlight w:val="cyan"/>
        </w:rPr>
        <w:t xml:space="preserve">“considering” a proposed amendment is </w:t>
      </w:r>
      <w:r w:rsidRPr="003D0C23">
        <w:rPr>
          <w:rStyle w:val="Emphasis"/>
          <w:highlight w:val="cyan"/>
        </w:rPr>
        <w:t>not</w:t>
      </w:r>
      <w:r w:rsidRPr="003D0C23">
        <w:rPr>
          <w:rStyle w:val="StyleUnderline"/>
          <w:highlight w:val="cyan"/>
        </w:rPr>
        <w:t xml:space="preserve"> the same as “</w:t>
      </w:r>
      <w:r w:rsidRPr="003D0C23">
        <w:rPr>
          <w:rStyle w:val="Emphasis"/>
          <w:highlight w:val="cyan"/>
        </w:rPr>
        <w:t>intending</w:t>
      </w:r>
      <w:r w:rsidRPr="003D0C23">
        <w:rPr>
          <w:rStyle w:val="StyleUnderline"/>
          <w:highlight w:val="cyan"/>
        </w:rPr>
        <w:t>” to “adopt” it</w:t>
      </w:r>
      <w:r w:rsidRPr="00C07928">
        <w:rPr>
          <w:sz w:val="16"/>
        </w:rPr>
        <w:t>. This Court consulted dictionary definitions in Glazebrook when ascertaining the meaning of the terms “descriptive” and “summary,” and a *31 similar dictionary-based approach towards analyzing the meanings of “consider,” “intention,” and “adopt” is instructive.</w:t>
      </w:r>
    </w:p>
    <w:p w14:paraId="09823419" w14:textId="33A93A26" w:rsidR="00E50634" w:rsidRDefault="00E50634" w:rsidP="00E50634">
      <w:pPr>
        <w:rPr>
          <w:sz w:val="16"/>
        </w:rPr>
      </w:pPr>
      <w:r w:rsidRPr="00C07928">
        <w:rPr>
          <w:rStyle w:val="StyleUnderline"/>
        </w:rPr>
        <w:t xml:space="preserve">The verb </w:t>
      </w:r>
      <w:r w:rsidRPr="003D0C23">
        <w:rPr>
          <w:rStyle w:val="StyleUnderline"/>
          <w:highlight w:val="cyan"/>
        </w:rPr>
        <w:t>“to consider” means “to</w:t>
      </w:r>
      <w:r w:rsidRPr="00C07928">
        <w:rPr>
          <w:rStyle w:val="StyleUnderline"/>
        </w:rPr>
        <w:t xml:space="preserve"> observe, </w:t>
      </w:r>
      <w:r w:rsidRPr="003D0C23">
        <w:rPr>
          <w:rStyle w:val="StyleUnderline"/>
          <w:highlight w:val="cyan"/>
        </w:rPr>
        <w:t>think about.”</w:t>
      </w:r>
      <w:r w:rsidRPr="00C07928">
        <w:rPr>
          <w:sz w:val="16"/>
        </w:rPr>
        <w:t xml:space="preserve"> Merriam Webster's New Collegiate Dictionary at 246 (10th ed. 1997). </w:t>
      </w:r>
      <w:r w:rsidRPr="00C07928">
        <w:rPr>
          <w:rStyle w:val="Emphasis"/>
        </w:rPr>
        <w:t>By contrast</w:t>
      </w:r>
      <w:r w:rsidRPr="00C07928">
        <w:rPr>
          <w:rStyle w:val="StyleUnderline"/>
        </w:rPr>
        <w:t xml:space="preserve">, the </w:t>
      </w:r>
      <w:r w:rsidRPr="003D0C23">
        <w:rPr>
          <w:rStyle w:val="Emphasis"/>
          <w:highlight w:val="cyan"/>
        </w:rPr>
        <w:t>verb</w:t>
      </w:r>
      <w:r w:rsidRPr="003D0C23">
        <w:rPr>
          <w:rStyle w:val="StyleUnderline"/>
          <w:highlight w:val="cyan"/>
        </w:rPr>
        <w:t xml:space="preserve"> “to adopt” means “to</w:t>
      </w:r>
      <w:r w:rsidRPr="00C07928">
        <w:rPr>
          <w:rStyle w:val="StyleUnderline"/>
        </w:rPr>
        <w:t xml:space="preserve"> accept formally and </w:t>
      </w:r>
      <w:r w:rsidRPr="003D0C23">
        <w:rPr>
          <w:rStyle w:val="StyleUnderline"/>
          <w:highlight w:val="cyan"/>
        </w:rPr>
        <w:t>put into effect</w:t>
      </w:r>
      <w:r w:rsidRPr="00C07928">
        <w:rPr>
          <w:rStyle w:val="StyleUnderline"/>
        </w:rPr>
        <w:t xml:space="preserve"> &lt;a constitutional amendment&gt;.”</w:t>
      </w:r>
      <w:r w:rsidRPr="00C07928">
        <w:rPr>
          <w:sz w:val="16"/>
        </w:rPr>
        <w:t xml:space="preserve"> Id. at 16. Having an “intention” means having “a determination to act in a certain way.” Id. at 608. Based upon these definitions, </w:t>
      </w:r>
      <w:r w:rsidRPr="00C07928">
        <w:rPr>
          <w:rStyle w:val="StyleUnderline"/>
        </w:rPr>
        <w:t xml:space="preserve">it is </w:t>
      </w:r>
      <w:r w:rsidRPr="00C07928">
        <w:rPr>
          <w:rStyle w:val="Emphasis"/>
        </w:rPr>
        <w:t>readily apparent</w:t>
      </w:r>
      <w:r w:rsidRPr="00C07928">
        <w:rPr>
          <w:rStyle w:val="StyleUnderline"/>
        </w:rPr>
        <w:t xml:space="preserve"> that a notice</w:t>
      </w:r>
      <w:r w:rsidRPr="00C07928">
        <w:rPr>
          <w:sz w:val="16"/>
        </w:rPr>
        <w:t xml:space="preserve"> -- like the Public Hearing Notices at issue here -- </w:t>
      </w:r>
      <w:r w:rsidRPr="00C07928">
        <w:rPr>
          <w:rStyle w:val="StyleUnderline"/>
        </w:rPr>
        <w:t>which announces</w:t>
      </w:r>
      <w:r w:rsidRPr="00C07928">
        <w:rPr>
          <w:sz w:val="16"/>
        </w:rPr>
        <w:t xml:space="preserve"> that </w:t>
      </w:r>
      <w:r w:rsidRPr="00C07928">
        <w:rPr>
          <w:rStyle w:val="StyleUnderline"/>
        </w:rPr>
        <w:t xml:space="preserve">a governing body </w:t>
      </w:r>
      <w:r w:rsidRPr="00C07928">
        <w:rPr>
          <w:rStyle w:val="Emphasis"/>
        </w:rPr>
        <w:t>merely proposes</w:t>
      </w:r>
      <w:r w:rsidRPr="00C07928">
        <w:rPr>
          <w:rStyle w:val="StyleUnderline"/>
        </w:rPr>
        <w:t xml:space="preserve"> to “consider” legislative measures, is </w:t>
      </w:r>
      <w:r w:rsidRPr="00C07928">
        <w:rPr>
          <w:rStyle w:val="Emphasis"/>
        </w:rPr>
        <w:t>completely different</w:t>
      </w:r>
      <w:r w:rsidRPr="00C07928">
        <w:rPr>
          <w:rStyle w:val="StyleUnderline"/>
        </w:rPr>
        <w:t xml:space="preserve"> from</w:t>
      </w:r>
      <w:r w:rsidRPr="00C07928">
        <w:rPr>
          <w:sz w:val="16"/>
        </w:rPr>
        <w:t xml:space="preserve"> the statutorily-required notice of </w:t>
      </w:r>
      <w:r w:rsidRPr="00C07928">
        <w:rPr>
          <w:rStyle w:val="StyleUnderline"/>
        </w:rPr>
        <w:t>an “intention” to “</w:t>
      </w:r>
      <w:r w:rsidRPr="00C07928">
        <w:rPr>
          <w:rStyle w:val="Emphasis"/>
        </w:rPr>
        <w:t>adopt</w:t>
      </w:r>
      <w:r w:rsidRPr="00C07928">
        <w:rPr>
          <w:rStyle w:val="StyleUnderline"/>
        </w:rPr>
        <w:t>” those measures</w:t>
      </w:r>
      <w:r w:rsidRPr="00C07928">
        <w:rPr>
          <w:sz w:val="16"/>
        </w:rPr>
        <w:t>. See Glazebrook, 266 Va. at 555, 587 S.E.2d at 591 (relying on the dictionary definitions of the terms “descriptive” and “summary” to interpret the requirements of Va. Code Ann. § 15.2-2204(A)).</w:t>
      </w:r>
    </w:p>
    <w:p w14:paraId="125C66E3" w14:textId="0BB7BF24" w:rsidR="001074C6" w:rsidRDefault="00CC3452" w:rsidP="001074C6">
      <w:pPr>
        <w:pStyle w:val="Heading4"/>
      </w:pPr>
      <w:r>
        <w:t>‘Adopt’ unambiguously requires implementation</w:t>
      </w:r>
      <w:r w:rsidR="001074C6">
        <w:t>.</w:t>
      </w:r>
    </w:p>
    <w:p w14:paraId="7DE3CE7B" w14:textId="77777777" w:rsidR="001074C6" w:rsidRDefault="001074C6" w:rsidP="001074C6">
      <w:r w:rsidRPr="0084514A">
        <w:rPr>
          <w:rStyle w:val="Style13ptBold"/>
        </w:rPr>
        <w:t>Lockyer ’4</w:t>
      </w:r>
      <w:r>
        <w:t xml:space="preserve"> [Bill Lockyer, James M. Humes, Frank S. Furtek, and Julie Weng-Gutierrez; March 8, 2004; Attorney General of California; Senior Assistant Attorney General of California; Lead Supervising Deputy Attorney General of California; Deputy Attorney General of California; Westlaw, “Respondents Brief” in Modesto City Schools v. Education Audit Appeals Panel, 2004 WL 1064012]</w:t>
      </w:r>
    </w:p>
    <w:p w14:paraId="05185AB4" w14:textId="55F80BA2" w:rsidR="001074C6" w:rsidRPr="00E50634" w:rsidRDefault="001074C6" w:rsidP="00E50634">
      <w:pPr>
        <w:rPr>
          <w:sz w:val="16"/>
        </w:rPr>
      </w:pPr>
      <w:r w:rsidRPr="001E74F4">
        <w:rPr>
          <w:sz w:val="16"/>
        </w:rPr>
        <w:t xml:space="preserve">Section 51747 is </w:t>
      </w:r>
      <w:r w:rsidRPr="001E74F4">
        <w:rPr>
          <w:rStyle w:val="Emphasis"/>
        </w:rPr>
        <w:t>clear</w:t>
      </w:r>
      <w:r w:rsidRPr="001E74F4">
        <w:rPr>
          <w:rStyle w:val="StyleUnderline"/>
        </w:rPr>
        <w:t xml:space="preserve"> and </w:t>
      </w:r>
      <w:r w:rsidRPr="001E74F4">
        <w:rPr>
          <w:rStyle w:val="Emphasis"/>
        </w:rPr>
        <w:t>unamb</w:t>
      </w:r>
      <w:r w:rsidRPr="003D0C23">
        <w:rPr>
          <w:rStyle w:val="Emphasis"/>
        </w:rPr>
        <w:t>iguous on its face</w:t>
      </w:r>
      <w:r w:rsidRPr="003D0C23">
        <w:rPr>
          <w:sz w:val="16"/>
        </w:rPr>
        <w:t xml:space="preserve">. The </w:t>
      </w:r>
      <w:r w:rsidRPr="003D0C23">
        <w:rPr>
          <w:rStyle w:val="StyleUnderline"/>
        </w:rPr>
        <w:t>law requires that the written policy governing independent study be “</w:t>
      </w:r>
      <w:r w:rsidRPr="003D0C23">
        <w:rPr>
          <w:rStyle w:val="Emphasis"/>
        </w:rPr>
        <w:t>adopted</w:t>
      </w:r>
      <w:r w:rsidRPr="003D0C23">
        <w:rPr>
          <w:rStyle w:val="StyleUnderline"/>
        </w:rPr>
        <w:t>.”</w:t>
      </w:r>
      <w:r w:rsidRPr="003D0C23">
        <w:rPr>
          <w:sz w:val="16"/>
        </w:rPr>
        <w:t xml:space="preserve"> (Ed. Code</w:t>
      </w:r>
      <w:r w:rsidRPr="001E74F4">
        <w:rPr>
          <w:sz w:val="16"/>
        </w:rPr>
        <w:t xml:space="preserve">, § 51747.) </w:t>
      </w:r>
      <w:r w:rsidRPr="001E74F4">
        <w:rPr>
          <w:rStyle w:val="StyleUnderline"/>
        </w:rPr>
        <w:t xml:space="preserve">The word </w:t>
      </w:r>
      <w:r w:rsidRPr="003D0C23">
        <w:rPr>
          <w:rStyle w:val="StyleUnderline"/>
          <w:highlight w:val="cyan"/>
        </w:rPr>
        <w:t xml:space="preserve">“adopt” means </w:t>
      </w:r>
      <w:r w:rsidRPr="003D0C23">
        <w:rPr>
          <w:rStyle w:val="Emphasis"/>
          <w:highlight w:val="cyan"/>
        </w:rPr>
        <w:t>not only</w:t>
      </w:r>
      <w:r w:rsidRPr="003D0C23">
        <w:rPr>
          <w:rStyle w:val="StyleUnderline"/>
          <w:highlight w:val="cyan"/>
        </w:rPr>
        <w:t xml:space="preserve"> to enact a policy </w:t>
      </w:r>
      <w:r w:rsidRPr="003D0C23">
        <w:rPr>
          <w:rStyle w:val="Emphasis"/>
          <w:highlight w:val="cyan"/>
        </w:rPr>
        <w:t>but to implement it</w:t>
      </w:r>
      <w:r w:rsidRPr="001E74F4">
        <w:rPr>
          <w:rStyle w:val="StyleUnderline"/>
        </w:rPr>
        <w:t xml:space="preserve">. Webster's dictionary </w:t>
      </w:r>
      <w:r w:rsidRPr="001E74F4">
        <w:rPr>
          <w:rStyle w:val="Emphasis"/>
        </w:rPr>
        <w:t>defines</w:t>
      </w:r>
      <w:r w:rsidRPr="001E74F4">
        <w:rPr>
          <w:rStyle w:val="StyleUnderline"/>
        </w:rPr>
        <w:t xml:space="preserve"> “adopt” as to take up and practice or use, or to accept formally and put into effect</w:t>
      </w:r>
      <w:r w:rsidRPr="001E74F4">
        <w:rPr>
          <w:sz w:val="16"/>
        </w:rPr>
        <w:t xml:space="preserve">. (Merriam Webster's 10th Collegiate Dict. (1995) p.16.) </w:t>
      </w:r>
      <w:r w:rsidRPr="001E74F4">
        <w:rPr>
          <w:rStyle w:val="StyleUnderline"/>
        </w:rPr>
        <w:t xml:space="preserve">To adopt a policy means </w:t>
      </w:r>
      <w:r w:rsidRPr="001E74F4">
        <w:rPr>
          <w:rStyle w:val="Emphasis"/>
        </w:rPr>
        <w:t>not only</w:t>
      </w:r>
      <w:r w:rsidRPr="001E74F4">
        <w:rPr>
          <w:rStyle w:val="StyleUnderline"/>
        </w:rPr>
        <w:t xml:space="preserve"> to have a policy in place, </w:t>
      </w:r>
      <w:r w:rsidRPr="001E74F4">
        <w:rPr>
          <w:rStyle w:val="Emphasis"/>
        </w:rPr>
        <w:t>but also</w:t>
      </w:r>
      <w:r w:rsidRPr="001E74F4">
        <w:rPr>
          <w:rStyle w:val="StyleUnderline"/>
        </w:rPr>
        <w:t xml:space="preserve"> to put that policy into practice or effect</w:t>
      </w:r>
      <w:r w:rsidRPr="001E74F4">
        <w:rPr>
          <w:sz w:val="16"/>
        </w:rPr>
        <w:t>. Thus, adopting a board policy that imposes content-specific requirements on independent study agreements also entails having those agreements contain the required language. Therefore, *8 apportionments are not only contingent upon the mere existence of board policies, but also upon the implementation of those policies.</w:t>
      </w:r>
    </w:p>
    <w:p w14:paraId="1EC054F9" w14:textId="2A81AFCE" w:rsidR="00A57366" w:rsidRPr="00EA14E0" w:rsidRDefault="00A57366" w:rsidP="00A57366">
      <w:pPr>
        <w:pStyle w:val="Heading3"/>
      </w:pPr>
      <w:r>
        <w:t>Includes Implementation</w:t>
      </w:r>
      <w:r w:rsidR="00894D0B">
        <w:t>---1NC</w:t>
      </w:r>
    </w:p>
    <w:p w14:paraId="432BF930" w14:textId="1A1E35D1" w:rsidR="00EA14E0" w:rsidRDefault="00CC3452" w:rsidP="00EA14E0">
      <w:pPr>
        <w:pStyle w:val="Heading4"/>
      </w:pPr>
      <w:r>
        <w:t>‘Adopt’ includes implementation</w:t>
      </w:r>
      <w:r w:rsidR="00EA14E0">
        <w:t>.</w:t>
      </w:r>
    </w:p>
    <w:p w14:paraId="2E2B0163" w14:textId="308442B5" w:rsidR="002343BD" w:rsidRPr="002343BD" w:rsidRDefault="002343BD" w:rsidP="002343BD">
      <w:r w:rsidRPr="009C68BC">
        <w:rPr>
          <w:rStyle w:val="Style13ptBold"/>
        </w:rPr>
        <w:t>McClure ’97</w:t>
      </w:r>
      <w:r>
        <w:t xml:space="preserve"> [Ann Crawford McClure; September 25, 1997; Justice on the Texas Court of Appeals for El Paso; Westlaw, “Collins v. Cnty. of El Paso,” 954 S.W.2d 137]</w:t>
      </w:r>
    </w:p>
    <w:p w14:paraId="7C3F6850" w14:textId="77777777" w:rsidR="00EA14E0" w:rsidRPr="00EA14E0" w:rsidRDefault="00EA14E0" w:rsidP="00EA14E0">
      <w:pPr>
        <w:rPr>
          <w:sz w:val="16"/>
        </w:rPr>
      </w:pPr>
      <w:r w:rsidRPr="00EA14E0">
        <w:rPr>
          <w:sz w:val="16"/>
        </w:rPr>
        <w:t xml:space="preserve">Section 263.007 requires that county commissioners adopt a procedure to implement a sealed-bid or sealed-proposal procedure by which a county can sell real property, and that they determine a minimum bid amount based on the appraisal. The record before us does not reflect that Commissioners' Court ever adopted its own procedure whereby county-owned real property could be sold by sealed-bid. The County argues that the intention of the Commissioners to proceed under Section 263.007 could be inferred from their actions in attempting to sell the disputed property by a sealed bid procedure; however, Section 272.001(a) also contains provisions for sealed bids. The phrase “adopt a procedure” in Section 263.007(a) strongly suggests official action by a commissioners' court. </w:t>
      </w:r>
      <w:r w:rsidRPr="00EB3C70">
        <w:rPr>
          <w:rStyle w:val="StyleUnderline"/>
          <w:highlight w:val="cyan"/>
        </w:rPr>
        <w:t>BLACK'S LAW</w:t>
      </w:r>
      <w:r w:rsidRPr="00EB3C70">
        <w:rPr>
          <w:rStyle w:val="StyleUnderline"/>
        </w:rPr>
        <w:t xml:space="preserve"> DICTIONARY</w:t>
      </w:r>
      <w:r w:rsidRPr="00EB3C70">
        <w:rPr>
          <w:sz w:val="16"/>
        </w:rPr>
        <w:t xml:space="preserve"> (</w:t>
      </w:r>
      <w:r w:rsidRPr="00EA14E0">
        <w:rPr>
          <w:sz w:val="16"/>
        </w:rPr>
        <w:t xml:space="preserve">5th Ed.1979) </w:t>
      </w:r>
      <w:r w:rsidRPr="00EB3C70">
        <w:rPr>
          <w:rStyle w:val="Emphasis"/>
          <w:highlight w:val="cyan"/>
        </w:rPr>
        <w:t>defines</w:t>
      </w:r>
      <w:r w:rsidRPr="00EB3C70">
        <w:rPr>
          <w:rStyle w:val="StyleUnderline"/>
          <w:highlight w:val="cyan"/>
        </w:rPr>
        <w:t xml:space="preserve"> “adopt” as</w:t>
      </w:r>
      <w:r w:rsidRPr="00EA14E0">
        <w:rPr>
          <w:sz w:val="16"/>
        </w:rPr>
        <w:t xml:space="preserve"> follows:</w:t>
      </w:r>
    </w:p>
    <w:p w14:paraId="0230F14C" w14:textId="2AA59EC4" w:rsidR="00D904C6" w:rsidRDefault="00EA14E0" w:rsidP="00EA14E0">
      <w:pPr>
        <w:rPr>
          <w:sz w:val="16"/>
        </w:rPr>
      </w:pPr>
      <w:r w:rsidRPr="00EA14E0">
        <w:rPr>
          <w:sz w:val="16"/>
        </w:rPr>
        <w:t xml:space="preserve">To accept, appropriate, choose, or select. To make that one's own (property or act) which was not so originally. </w:t>
      </w:r>
      <w:r w:rsidRPr="00EB3C70">
        <w:rPr>
          <w:rStyle w:val="StyleUnderline"/>
          <w:highlight w:val="cyan"/>
        </w:rPr>
        <w:t>To</w:t>
      </w:r>
      <w:r w:rsidRPr="00EA14E0">
        <w:rPr>
          <w:sz w:val="16"/>
        </w:rPr>
        <w:t xml:space="preserve"> accept, consent to, and </w:t>
      </w:r>
      <w:r w:rsidRPr="00EB3C70">
        <w:rPr>
          <w:rStyle w:val="StyleUnderline"/>
          <w:highlight w:val="cyan"/>
        </w:rPr>
        <w:t>put into</w:t>
      </w:r>
      <w:r w:rsidRPr="00EA14E0">
        <w:rPr>
          <w:rStyle w:val="StyleUnderline"/>
        </w:rPr>
        <w:t xml:space="preserve"> </w:t>
      </w:r>
      <w:r w:rsidRPr="00EA14E0">
        <w:rPr>
          <w:rStyle w:val="Emphasis"/>
        </w:rPr>
        <w:t xml:space="preserve">effective </w:t>
      </w:r>
      <w:r w:rsidRPr="00EB3C70">
        <w:rPr>
          <w:rStyle w:val="Emphasis"/>
          <w:highlight w:val="cyan"/>
        </w:rPr>
        <w:t>operation</w:t>
      </w:r>
      <w:r w:rsidRPr="00EB3C70">
        <w:rPr>
          <w:rStyle w:val="StyleUnderline"/>
          <w:highlight w:val="cyan"/>
        </w:rPr>
        <w:t>; as in the case of</w:t>
      </w:r>
      <w:r w:rsidRPr="00EA14E0">
        <w:rPr>
          <w:rStyle w:val="StyleUnderline"/>
        </w:rPr>
        <w:t xml:space="preserve"> a constitution, constitutional amendment, ordinance, court rule, or by-</w:t>
      </w:r>
      <w:r w:rsidRPr="00EB3C70">
        <w:rPr>
          <w:rStyle w:val="StyleUnderline"/>
          <w:highlight w:val="cyan"/>
        </w:rPr>
        <w:t>law</w:t>
      </w:r>
      <w:r w:rsidRPr="00EA14E0">
        <w:rPr>
          <w:sz w:val="16"/>
        </w:rPr>
        <w:t>.</w:t>
      </w:r>
    </w:p>
    <w:p w14:paraId="491BAD43" w14:textId="7BBC6332" w:rsidR="006637F5" w:rsidRPr="006637F5" w:rsidRDefault="006637F5" w:rsidP="006637F5">
      <w:pPr>
        <w:pStyle w:val="Heading4"/>
      </w:pPr>
      <w:r>
        <w:t>‘Adopt’ ‘in reference to’ law ‘implies implementation</w:t>
      </w:r>
      <w:r w:rsidR="009C68BC">
        <w:t>.</w:t>
      </w:r>
      <w:r>
        <w:t>’</w:t>
      </w:r>
    </w:p>
    <w:p w14:paraId="17ECF222" w14:textId="5E2B8656" w:rsidR="009C68BC" w:rsidRPr="009C68BC" w:rsidRDefault="009C68BC" w:rsidP="009C68BC">
      <w:r w:rsidRPr="009C68BC">
        <w:rPr>
          <w:rStyle w:val="Style13ptBold"/>
        </w:rPr>
        <w:t>Lopez ’95</w:t>
      </w:r>
      <w:r>
        <w:t xml:space="preserve"> [Stephen Michael Lopez; July 25, 1995; attorney; Westlaw, “Appellant’s Opening Brief” in Bastonero v. City of Los Angeles, 1995 WL 17851317]</w:t>
      </w:r>
    </w:p>
    <w:p w14:paraId="52E4AB24" w14:textId="77777777" w:rsidR="006C0618" w:rsidRDefault="009C68BC" w:rsidP="009C68BC">
      <w:pPr>
        <w:rPr>
          <w:sz w:val="16"/>
        </w:rPr>
      </w:pPr>
      <w:r w:rsidRPr="00134964">
        <w:rPr>
          <w:sz w:val="16"/>
        </w:rPr>
        <w:t xml:space="preserve">Respondent failed to identify which “case law” it was referencing. §17004.7 uses </w:t>
      </w:r>
      <w:r w:rsidRPr="00EB3C70">
        <w:rPr>
          <w:rStyle w:val="StyleUnderline"/>
          <w:highlight w:val="cyan"/>
        </w:rPr>
        <w:t xml:space="preserve">the </w:t>
      </w:r>
      <w:r w:rsidRPr="00EB3C70">
        <w:rPr>
          <w:rStyle w:val="Emphasis"/>
          <w:highlight w:val="cyan"/>
        </w:rPr>
        <w:t>verb</w:t>
      </w:r>
      <w:r w:rsidRPr="00EB3C70">
        <w:rPr>
          <w:rStyle w:val="StyleUnderline"/>
          <w:highlight w:val="cyan"/>
        </w:rPr>
        <w:t xml:space="preserve"> “adopts” in reference to</w:t>
      </w:r>
      <w:r w:rsidRPr="00134964">
        <w:rPr>
          <w:sz w:val="16"/>
        </w:rPr>
        <w:t xml:space="preserve"> a pursuit </w:t>
      </w:r>
      <w:r w:rsidRPr="00EB3C70">
        <w:rPr>
          <w:rStyle w:val="StyleUnderline"/>
          <w:highlight w:val="cyan"/>
        </w:rPr>
        <w:t>policy</w:t>
      </w:r>
      <w:r w:rsidRPr="00134964">
        <w:rPr>
          <w:sz w:val="16"/>
        </w:rPr>
        <w:t xml:space="preserve">, which </w:t>
      </w:r>
      <w:r w:rsidRPr="00EB3C70">
        <w:rPr>
          <w:rStyle w:val="Emphasis"/>
          <w:highlight w:val="cyan"/>
        </w:rPr>
        <w:t>implies</w:t>
      </w:r>
      <w:r w:rsidRPr="00EB3C70">
        <w:rPr>
          <w:rStyle w:val="StyleUnderline"/>
          <w:highlight w:val="cyan"/>
        </w:rPr>
        <w:t xml:space="preserve"> implementation</w:t>
      </w:r>
      <w:r w:rsidRPr="00134964">
        <w:rPr>
          <w:sz w:val="16"/>
        </w:rPr>
        <w:t>.</w:t>
      </w:r>
    </w:p>
    <w:p w14:paraId="60E958E9" w14:textId="3BD6E04D" w:rsidR="00D904C6" w:rsidRPr="00134964" w:rsidRDefault="009B3342" w:rsidP="009B3342">
      <w:pPr>
        <w:pStyle w:val="Heading3"/>
      </w:pPr>
      <w:r>
        <w:t>Not Necessarily Written</w:t>
      </w:r>
      <w:r w:rsidR="00894D0B">
        <w:t>---2AC</w:t>
      </w:r>
    </w:p>
    <w:p w14:paraId="7419D1F3" w14:textId="6E2A62BC" w:rsidR="004608B9" w:rsidRDefault="00484ABC" w:rsidP="0033597A">
      <w:pPr>
        <w:pStyle w:val="Heading4"/>
      </w:pPr>
      <w:r>
        <w:t>‘Adopt’ doesn’t require written policies</w:t>
      </w:r>
      <w:r w:rsidR="0033597A">
        <w:t>.</w:t>
      </w:r>
    </w:p>
    <w:p w14:paraId="78BFB716" w14:textId="462864BB" w:rsidR="004608B9" w:rsidRDefault="000D6C57" w:rsidP="009C68BC">
      <w:r w:rsidRPr="00D12A27">
        <w:rPr>
          <w:rStyle w:val="Style13ptBold"/>
        </w:rPr>
        <w:t>Davis ’20</w:t>
      </w:r>
      <w:r>
        <w:t xml:space="preserve"> [</w:t>
      </w:r>
      <w:r w:rsidR="0033597A">
        <w:t xml:space="preserve">Ethan P. Davis, William C. Peachey, Erez Reuveni, </w:t>
      </w:r>
      <w:r>
        <w:t xml:space="preserve">and </w:t>
      </w:r>
      <w:r w:rsidR="0033597A">
        <w:t>Michael R. Sherwin;</w:t>
      </w:r>
      <w:r>
        <w:t xml:space="preserve"> July 17, 2020;</w:t>
      </w:r>
      <w:r w:rsidR="0033597A">
        <w:t xml:space="preserve"> Acting Assistant Attorney General of the United States; Director of the Office of Immigration Litigation; Assistant Director of the Office of Immigration Litigation; Acting United States Attorney; </w:t>
      </w:r>
      <w:r w:rsidR="008D136B">
        <w:t>Westlaw, “Brief for the Appellees” in M.M.V. v. Barr, 2020 WL 4039042]</w:t>
      </w:r>
    </w:p>
    <w:p w14:paraId="7D6EC239" w14:textId="4C9D8A62" w:rsidR="001D1CA2" w:rsidRPr="00D12A27" w:rsidRDefault="001D1CA2" w:rsidP="009C68BC">
      <w:pPr>
        <w:rPr>
          <w:sz w:val="16"/>
        </w:rPr>
      </w:pPr>
      <w:r w:rsidRPr="00D12A27">
        <w:rPr>
          <w:sz w:val="16"/>
        </w:rPr>
        <w:t xml:space="preserve">Next, </w:t>
      </w:r>
      <w:r w:rsidRPr="00D12A27">
        <w:rPr>
          <w:rStyle w:val="StyleUnderline"/>
        </w:rPr>
        <w:t>Plaintiffs contend</w:t>
      </w:r>
      <w:r w:rsidRPr="00D12A27">
        <w:rPr>
          <w:sz w:val="16"/>
        </w:rPr>
        <w:t xml:space="preserve"> that section 1252(a) and (e) do not apply because </w:t>
      </w:r>
      <w:r w:rsidRPr="00D12A27">
        <w:rPr>
          <w:rStyle w:val="StyleUnderline"/>
        </w:rPr>
        <w:t>unwritten policies are not formally “adopted”</w:t>
      </w:r>
      <w:r w:rsidRPr="00D12A27">
        <w:rPr>
          <w:sz w:val="16"/>
        </w:rPr>
        <w:t xml:space="preserve"> in writing, and so cannot be procedures and policies adopted by the Secretary to implement the provisions of section 1225(b)(1) under section 1252(a)(2)(A)(iv). Br. 34-35; see also Br. 35-38. </w:t>
      </w:r>
      <w:r w:rsidRPr="00D12A27">
        <w:rPr>
          <w:rStyle w:val="StyleUnderline"/>
        </w:rPr>
        <w:t xml:space="preserve">But as the district court </w:t>
      </w:r>
      <w:r w:rsidRPr="00D12A27">
        <w:rPr>
          <w:rStyle w:val="Emphasis"/>
        </w:rPr>
        <w:t>correctly held</w:t>
      </w:r>
      <w:r w:rsidRPr="00D12A27">
        <w:rPr>
          <w:sz w:val="16"/>
        </w:rPr>
        <w:t>, “</w:t>
      </w:r>
      <w:r w:rsidRPr="00EB3C70">
        <w:rPr>
          <w:rStyle w:val="StyleUnderline"/>
          <w:highlight w:val="cyan"/>
        </w:rPr>
        <w:t xml:space="preserve">a policy can </w:t>
      </w:r>
      <w:r w:rsidRPr="00EB3C70">
        <w:rPr>
          <w:rStyle w:val="Emphasis"/>
          <w:highlight w:val="cyan"/>
        </w:rPr>
        <w:t>certainly be ‘adopted’</w:t>
      </w:r>
      <w:r w:rsidRPr="00EB3C70">
        <w:rPr>
          <w:rStyle w:val="StyleUnderline"/>
          <w:highlight w:val="cyan"/>
        </w:rPr>
        <w:t xml:space="preserve"> without being </w:t>
      </w:r>
      <w:r w:rsidRPr="00EB3C70">
        <w:rPr>
          <w:rStyle w:val="Emphasis"/>
          <w:highlight w:val="cyan"/>
        </w:rPr>
        <w:t>reduced to writing</w:t>
      </w:r>
      <w:r w:rsidRPr="00D12A27">
        <w:rPr>
          <w:sz w:val="16"/>
        </w:rPr>
        <w:t xml:space="preserve">, and [section 1252(a)(2)(A)(iv)] itself does not include the word ‘formally’ or any other narrowing term.” Op. 22. Plaintiffs nevertheless contend that “adopting” a policy or procedure must require formally reducing that policy to writing, because </w:t>
      </w:r>
      <w:r w:rsidRPr="00D12A27">
        <w:rPr>
          <w:rStyle w:val="StyleUnderline"/>
        </w:rPr>
        <w:t>one definition of “adopt” is “to accept formally and put into effect.”</w:t>
      </w:r>
      <w:r w:rsidRPr="00D12A27">
        <w:rPr>
          <w:sz w:val="16"/>
        </w:rPr>
        <w:t xml:space="preserve"> Br. 34-35 (citing Merriam-Webster's Collegiate Dictionary 16 (10th ed. 1999). </w:t>
      </w:r>
      <w:r w:rsidRPr="00D12A27">
        <w:rPr>
          <w:rStyle w:val="StyleUnderline"/>
        </w:rPr>
        <w:t xml:space="preserve">But that is </w:t>
      </w:r>
      <w:r w:rsidRPr="00D12A27">
        <w:rPr>
          <w:rStyle w:val="Emphasis"/>
        </w:rPr>
        <w:t>not</w:t>
      </w:r>
      <w:r w:rsidRPr="00D12A27">
        <w:rPr>
          <w:rStyle w:val="StyleUnderline"/>
        </w:rPr>
        <w:t xml:space="preserve"> the </w:t>
      </w:r>
      <w:r w:rsidRPr="00D12A27">
        <w:rPr>
          <w:rStyle w:val="Emphasis"/>
        </w:rPr>
        <w:t>only</w:t>
      </w:r>
      <w:r w:rsidRPr="00D12A27">
        <w:rPr>
          <w:rStyle w:val="StyleUnderline"/>
        </w:rPr>
        <w:t xml:space="preserve"> definition. </w:t>
      </w:r>
      <w:r w:rsidRPr="00EB3C70">
        <w:rPr>
          <w:rStyle w:val="StyleUnderline"/>
        </w:rPr>
        <w:t>The</w:t>
      </w:r>
      <w:r w:rsidRPr="00D12A27">
        <w:rPr>
          <w:sz w:val="16"/>
        </w:rPr>
        <w:t xml:space="preserve"> very same </w:t>
      </w:r>
      <w:r w:rsidRPr="00D12A27">
        <w:rPr>
          <w:rStyle w:val="StyleUnderline"/>
        </w:rPr>
        <w:t>dictionary</w:t>
      </w:r>
      <w:r w:rsidRPr="00D12A27">
        <w:rPr>
          <w:sz w:val="16"/>
        </w:rPr>
        <w:t xml:space="preserve"> also </w:t>
      </w:r>
      <w:r w:rsidRPr="00D12A27">
        <w:rPr>
          <w:rStyle w:val="Emphasis"/>
        </w:rPr>
        <w:t>defines</w:t>
      </w:r>
      <w:r w:rsidRPr="00D12A27">
        <w:rPr>
          <w:sz w:val="16"/>
        </w:rPr>
        <w:t xml:space="preserve"> *27 </w:t>
      </w:r>
      <w:r w:rsidRPr="00D12A27">
        <w:rPr>
          <w:rStyle w:val="StyleUnderline"/>
        </w:rPr>
        <w:t>“adopt” as “to take up and practice or use.”</w:t>
      </w:r>
      <w:r w:rsidRPr="00D12A27">
        <w:rPr>
          <w:sz w:val="16"/>
        </w:rPr>
        <w:t xml:space="preserve"> Id. Indeed Plaintiffs' narrow focus on one of five definitions of “adopt” in their chosen dictionary ignores section 1252(e)(3)'s plain text, which restores review of what section 1252(a)(2)(A) bars only with respect to written policies. Moreover, even if the plain text of the provision is in some way ambiguous, as the district court recognized, it was “required [to] look at the term within the structure and context of the statute. Utility Air Regulatory Grp. v. EPA, 573 U.S. 302, 320 (2014).” Op. 22. The structure and context of section 1252 make clear that “Congress knew exactly how to differentiate between written and unwritten policies when it intended to do so” by phrasing section 1252(e)(3)(A)(ii) as it did. Id. The statute permits review only of “whether such regulation, or a written policy directive, written policy guideline, or written procedure issued by or under the authority of the Attorney General to implement such section” is lawful. 8 U.S.C. § 1252(e)(3)(A)(ii) (emphasis added). Congress's conscious decision to repeat the adjective “written” three times in a subsequent section of the same statute suggests that </w:t>
      </w:r>
      <w:r w:rsidRPr="00EB3C70">
        <w:rPr>
          <w:rStyle w:val="StyleUnderline"/>
          <w:highlight w:val="cyan"/>
        </w:rPr>
        <w:t xml:space="preserve">if Congress </w:t>
      </w:r>
      <w:r w:rsidRPr="00EB3C70">
        <w:rPr>
          <w:rStyle w:val="Emphasis"/>
          <w:highlight w:val="cyan"/>
        </w:rPr>
        <w:t>intended</w:t>
      </w:r>
      <w:r w:rsidRPr="00EB3C70">
        <w:rPr>
          <w:rStyle w:val="StyleUnderline"/>
          <w:highlight w:val="cyan"/>
        </w:rPr>
        <w:t xml:space="preserve"> the </w:t>
      </w:r>
      <w:r w:rsidRPr="00EB3C70">
        <w:rPr>
          <w:rStyle w:val="Emphasis"/>
          <w:highlight w:val="cyan"/>
        </w:rPr>
        <w:t>word</w:t>
      </w:r>
      <w:r w:rsidRPr="00EB3C70">
        <w:rPr>
          <w:rStyle w:val="StyleUnderline"/>
          <w:highlight w:val="cyan"/>
        </w:rPr>
        <w:t xml:space="preserve"> “adopted” to </w:t>
      </w:r>
      <w:r w:rsidRPr="00EB3C70">
        <w:rPr>
          <w:rStyle w:val="Emphasis"/>
          <w:highlight w:val="cyan"/>
        </w:rPr>
        <w:t>mean</w:t>
      </w:r>
      <w:r w:rsidRPr="00EB3C70">
        <w:rPr>
          <w:rStyle w:val="StyleUnderline"/>
          <w:highlight w:val="cyan"/>
        </w:rPr>
        <w:t xml:space="preserve"> “written,” Congress would have </w:t>
      </w:r>
      <w:r w:rsidRPr="00EB3C70">
        <w:rPr>
          <w:rStyle w:val="Emphasis"/>
          <w:highlight w:val="cyan"/>
        </w:rPr>
        <w:t>said so</w:t>
      </w:r>
      <w:r w:rsidRPr="00EB3C70">
        <w:rPr>
          <w:sz w:val="16"/>
        </w:rPr>
        <w:t>. See Con</w:t>
      </w:r>
      <w:r w:rsidRPr="00D12A27">
        <w:rPr>
          <w:sz w:val="16"/>
        </w:rPr>
        <w:t>necticut Nat'l Bank v. Germain, 503 U.S. 249, 253-54 (1992) (“courts must presume that a legislature says in a statute what it means and means in a statute what it says there”).</w:t>
      </w:r>
    </w:p>
    <w:p w14:paraId="7062327E" w14:textId="4DE0F974" w:rsidR="00137D99" w:rsidRDefault="00793271" w:rsidP="00A34360">
      <w:pPr>
        <w:pStyle w:val="Heading2"/>
      </w:pPr>
      <w:r>
        <w:t>‘</w:t>
      </w:r>
      <w:r w:rsidR="00137D99">
        <w:t>A</w:t>
      </w:r>
      <w:r>
        <w:t>’</w:t>
      </w:r>
    </w:p>
    <w:p w14:paraId="603B493D" w14:textId="2B8B5B07" w:rsidR="007E7797" w:rsidRDefault="007E7797" w:rsidP="007E7797">
      <w:pPr>
        <w:pStyle w:val="Heading3"/>
      </w:pPr>
      <w:r>
        <w:t>Countable Thing</w:t>
      </w:r>
    </w:p>
    <w:p w14:paraId="01297D6D" w14:textId="2B5B191C" w:rsidR="007E7797" w:rsidRDefault="007E7797" w:rsidP="007E7797">
      <w:pPr>
        <w:pStyle w:val="Heading4"/>
      </w:pPr>
      <w:r>
        <w:t>‘A’ precedes discrete, countable things rather than noncountable abstractions.</w:t>
      </w:r>
    </w:p>
    <w:p w14:paraId="4DB46327" w14:textId="77777777" w:rsidR="007E7797" w:rsidRPr="00E61D72" w:rsidRDefault="007E7797" w:rsidP="007E7797">
      <w:r w:rsidRPr="007130D2">
        <w:rPr>
          <w:rStyle w:val="Style13ptBold"/>
        </w:rPr>
        <w:t>Gorsuch ’21</w:t>
      </w:r>
      <w:r>
        <w:t xml:space="preserve"> [Neil; April 29, 2021; Justice on the Supreme Court of the United States, writing for the majority; Westlaw, “Niz-Chavez v. Garland,” 141 S. Ct. 1474]</w:t>
      </w:r>
    </w:p>
    <w:p w14:paraId="1C4CA749" w14:textId="77777777" w:rsidR="007E7797" w:rsidRPr="00D65435" w:rsidRDefault="007E7797" w:rsidP="007E7797">
      <w:pPr>
        <w:rPr>
          <w:sz w:val="16"/>
        </w:rPr>
      </w:pPr>
      <w:r w:rsidRPr="00D65435">
        <w:rPr>
          <w:sz w:val="16"/>
        </w:rPr>
        <w:t xml:space="preserve">Start with customary usage. Normally, </w:t>
      </w:r>
      <w:r w:rsidRPr="00E61D72">
        <w:rPr>
          <w:rStyle w:val="Emphasis"/>
        </w:rPr>
        <w:t>indefinite articles</w:t>
      </w:r>
      <w:r w:rsidRPr="00D65435">
        <w:rPr>
          <w:sz w:val="16"/>
        </w:rPr>
        <w:t xml:space="preserve"> (</w:t>
      </w:r>
      <w:r w:rsidRPr="00E61D72">
        <w:rPr>
          <w:rStyle w:val="StyleUnderline"/>
        </w:rPr>
        <w:t xml:space="preserve">like </w:t>
      </w:r>
      <w:r w:rsidRPr="003D0C23">
        <w:rPr>
          <w:rStyle w:val="StyleUnderline"/>
          <w:highlight w:val="cyan"/>
        </w:rPr>
        <w:t>“a”</w:t>
      </w:r>
      <w:r w:rsidRPr="00D65435">
        <w:rPr>
          <w:sz w:val="16"/>
        </w:rPr>
        <w:t xml:space="preserve"> or “an”) </w:t>
      </w:r>
      <w:r w:rsidRPr="003D0C23">
        <w:rPr>
          <w:rStyle w:val="StyleUnderline"/>
          <w:highlight w:val="cyan"/>
        </w:rPr>
        <w:t xml:space="preserve">precede </w:t>
      </w:r>
      <w:r w:rsidRPr="003D0C23">
        <w:rPr>
          <w:rStyle w:val="Emphasis"/>
          <w:i/>
          <w:iCs w:val="0"/>
          <w:highlight w:val="cyan"/>
        </w:rPr>
        <w:t>countable</w:t>
      </w:r>
      <w:r w:rsidRPr="003D0C23">
        <w:rPr>
          <w:rStyle w:val="Emphasis"/>
          <w:highlight w:val="cyan"/>
        </w:rPr>
        <w:t xml:space="preserve"> nouns</w:t>
      </w:r>
      <w:r w:rsidRPr="00D65435">
        <w:rPr>
          <w:sz w:val="16"/>
        </w:rPr>
        <w:t xml:space="preserve">. The examples above illustrate the point: </w:t>
      </w:r>
      <w:r w:rsidRPr="00E61D72">
        <w:rPr>
          <w:rStyle w:val="StyleUnderline"/>
        </w:rPr>
        <w:t xml:space="preserve">While you might say “she wrote a manuscript” or “he sent three job applications,” </w:t>
      </w:r>
      <w:r w:rsidRPr="00E61D72">
        <w:rPr>
          <w:rStyle w:val="Emphasis"/>
        </w:rPr>
        <w:t>no one</w:t>
      </w:r>
      <w:r w:rsidRPr="00E61D72">
        <w:rPr>
          <w:rStyle w:val="StyleUnderline"/>
        </w:rPr>
        <w:t xml:space="preserve"> would say “she wrote manuscript” or “he sent job application.”</w:t>
      </w:r>
      <w:r w:rsidRPr="00D65435">
        <w:rPr>
          <w:sz w:val="16"/>
        </w:rPr>
        <w:t xml:space="preserve"> See The Chicago Manual of Style § 5.7, p. 227 (17th ed. 2017); see also R. Huddleston &amp; G. Pullum, The Cambridge Grammar of the English Language § 3.1, p. 334 (2002). </w:t>
      </w:r>
      <w:r w:rsidRPr="00E61D72">
        <w:rPr>
          <w:rStyle w:val="StyleUnderline"/>
        </w:rPr>
        <w:t xml:space="preserve">By contrast, </w:t>
      </w:r>
      <w:r w:rsidRPr="00E61D72">
        <w:rPr>
          <w:rStyle w:val="Emphasis"/>
          <w:i/>
          <w:iCs w:val="0"/>
        </w:rPr>
        <w:t>noncountable</w:t>
      </w:r>
      <w:r w:rsidRPr="00E61D72">
        <w:rPr>
          <w:rStyle w:val="Emphasis"/>
        </w:rPr>
        <w:t xml:space="preserve"> nouns</w:t>
      </w:r>
      <w:r w:rsidRPr="00E61D72">
        <w:rPr>
          <w:rStyle w:val="StyleUnderline"/>
        </w:rPr>
        <w:t>—including abstractions like “cowardice” or “fun”—“almost never take indefinite articles.”</w:t>
      </w:r>
      <w:r w:rsidRPr="00D65435">
        <w:rPr>
          <w:sz w:val="16"/>
        </w:rPr>
        <w:t xml:space="preserve"> The Chicago Manual of Style § 5.7, at 227; see also Huddleston, supra, § 3.1, at 334. After all, few would speak of “a cowardice” or “three funs.”</w:t>
      </w:r>
    </w:p>
    <w:p w14:paraId="43BA665F" w14:textId="77777777" w:rsidR="007E7797" w:rsidRPr="00D65435" w:rsidRDefault="007E7797" w:rsidP="007E7797">
      <w:pPr>
        <w:rPr>
          <w:sz w:val="16"/>
        </w:rPr>
      </w:pPr>
      <w:r w:rsidRPr="00D65435">
        <w:rPr>
          <w:sz w:val="16"/>
        </w:rPr>
        <w:t xml:space="preserve">These customs matter because </w:t>
      </w:r>
      <w:r w:rsidRPr="00E61D72">
        <w:rPr>
          <w:rStyle w:val="StyleUnderline"/>
        </w:rPr>
        <w:t xml:space="preserve">the </w:t>
      </w:r>
      <w:r w:rsidRPr="00E61D72">
        <w:rPr>
          <w:rStyle w:val="Emphasis"/>
        </w:rPr>
        <w:t>key term</w:t>
      </w:r>
      <w:r w:rsidRPr="00D65435">
        <w:rPr>
          <w:sz w:val="16"/>
        </w:rPr>
        <w:t xml:space="preserve"> before us (notice) </w:t>
      </w:r>
      <w:r w:rsidRPr="00E61D72">
        <w:rPr>
          <w:rStyle w:val="StyleUnderline"/>
        </w:rPr>
        <w:t xml:space="preserve">can refer to </w:t>
      </w:r>
      <w:r w:rsidRPr="00E61D72">
        <w:rPr>
          <w:rStyle w:val="Emphasis"/>
        </w:rPr>
        <w:t>either</w:t>
      </w:r>
      <w:r w:rsidRPr="00E61D72">
        <w:rPr>
          <w:rStyle w:val="StyleUnderline"/>
        </w:rPr>
        <w:t xml:space="preserve"> a countable object</w:t>
      </w:r>
      <w:r w:rsidRPr="00D65435">
        <w:rPr>
          <w:sz w:val="16"/>
        </w:rPr>
        <w:t xml:space="preserve"> (“a notice,” “three notices”) </w:t>
      </w:r>
      <w:r w:rsidRPr="00E61D72">
        <w:rPr>
          <w:rStyle w:val="Emphasis"/>
        </w:rPr>
        <w:t>or</w:t>
      </w:r>
      <w:r w:rsidRPr="00E61D72">
        <w:rPr>
          <w:rStyle w:val="StyleUnderline"/>
        </w:rPr>
        <w:t xml:space="preserve"> a noncountable abstraction</w:t>
      </w:r>
      <w:r w:rsidRPr="00D65435">
        <w:rPr>
          <w:sz w:val="16"/>
        </w:rPr>
        <w:t xml:space="preserve"> (“sufficient notice,” “proper notice”). </w:t>
      </w:r>
      <w:r w:rsidRPr="00E61D72">
        <w:rPr>
          <w:rStyle w:val="StyleUnderline"/>
        </w:rPr>
        <w:t xml:space="preserve">Congress's </w:t>
      </w:r>
      <w:r w:rsidRPr="003D0C23">
        <w:rPr>
          <w:rStyle w:val="StyleUnderline"/>
          <w:highlight w:val="cyan"/>
        </w:rPr>
        <w:t>decision to use</w:t>
      </w:r>
      <w:r w:rsidRPr="00E61D72">
        <w:rPr>
          <w:rStyle w:val="StyleUnderline"/>
        </w:rPr>
        <w:t xml:space="preserve"> the </w:t>
      </w:r>
      <w:r w:rsidRPr="00E61D72">
        <w:rPr>
          <w:rStyle w:val="Emphasis"/>
        </w:rPr>
        <w:t>indefinite article</w:t>
      </w:r>
      <w:r w:rsidRPr="00E61D72">
        <w:rPr>
          <w:rStyle w:val="StyleUnderline"/>
        </w:rPr>
        <w:t xml:space="preserve"> </w:t>
      </w:r>
      <w:r w:rsidRPr="003D0C23">
        <w:rPr>
          <w:rStyle w:val="StyleUnderline"/>
          <w:highlight w:val="cyan"/>
        </w:rPr>
        <w:t>“a”</w:t>
      </w:r>
      <w:r w:rsidRPr="00D65435">
        <w:rPr>
          <w:sz w:val="16"/>
        </w:rPr>
        <w:t xml:space="preserve"> thus </w:t>
      </w:r>
      <w:r w:rsidRPr="003D0C23">
        <w:rPr>
          <w:rStyle w:val="StyleUnderline"/>
          <w:highlight w:val="cyan"/>
        </w:rPr>
        <w:t>supplies</w:t>
      </w:r>
      <w:r w:rsidRPr="00D65435">
        <w:rPr>
          <w:sz w:val="16"/>
        </w:rPr>
        <w:t xml:space="preserve"> some </w:t>
      </w:r>
      <w:r w:rsidRPr="003D0C23">
        <w:rPr>
          <w:rStyle w:val="Emphasis"/>
          <w:highlight w:val="cyan"/>
        </w:rPr>
        <w:t>evidence</w:t>
      </w:r>
      <w:r w:rsidRPr="00D65435">
        <w:rPr>
          <w:sz w:val="16"/>
        </w:rPr>
        <w:t xml:space="preserve"> that </w:t>
      </w:r>
      <w:r w:rsidRPr="003D0C23">
        <w:rPr>
          <w:rStyle w:val="StyleUnderline"/>
          <w:highlight w:val="cyan"/>
        </w:rPr>
        <w:t>it used the term</w:t>
      </w:r>
      <w:r w:rsidRPr="00D65435">
        <w:rPr>
          <w:sz w:val="16"/>
        </w:rPr>
        <w:t xml:space="preserve"> in the first of these senses—</w:t>
      </w:r>
      <w:r w:rsidRPr="003D0C23">
        <w:rPr>
          <w:rStyle w:val="StyleUnderline"/>
          <w:highlight w:val="cyan"/>
        </w:rPr>
        <w:t xml:space="preserve">as a </w:t>
      </w:r>
      <w:r w:rsidRPr="003D0C23">
        <w:rPr>
          <w:rStyle w:val="Emphasis"/>
          <w:highlight w:val="cyan"/>
        </w:rPr>
        <w:t>discrete, countable thing</w:t>
      </w:r>
      <w:r w:rsidRPr="00D65435">
        <w:rPr>
          <w:sz w:val="16"/>
        </w:rPr>
        <w:t>. All of which suggests that the government must issue a single statutorily compliant document to trigger the stop-time rule. If IIRIRA had meant to endow the government with the flexibility it supposes, we would have expected the law to use “notice” in its noncountable sense. A statute like that would have said the stop-time rule applies after the government provides “notice” (or perhaps “sufficient notice”) of the mandated information—indicating an indifference about whether notice should come all at once or by installment.</w:t>
      </w:r>
    </w:p>
    <w:p w14:paraId="60F635F5" w14:textId="77777777" w:rsidR="007E7797" w:rsidRPr="00D65435" w:rsidRDefault="007E7797" w:rsidP="007E7797">
      <w:pPr>
        <w:rPr>
          <w:sz w:val="16"/>
        </w:rPr>
      </w:pPr>
      <w:r w:rsidRPr="00D65435">
        <w:rPr>
          <w:sz w:val="16"/>
        </w:rPr>
        <w:t xml:space="preserve">Of course this is just a clue. Sometimes Congress's statutes stray a good way from ordinary English. Sometimes, too, Congress chooses to endow seemingly familiar words with specialized definitions. But until and unless someone points to *1482 evidence suggesting otherwise, affected individuals and </w:t>
      </w:r>
      <w:r w:rsidRPr="00E61D72">
        <w:rPr>
          <w:rStyle w:val="StyleUnderline"/>
        </w:rPr>
        <w:t>courts</w:t>
      </w:r>
      <w:r w:rsidRPr="00D65435">
        <w:rPr>
          <w:sz w:val="16"/>
        </w:rPr>
        <w:t xml:space="preserve"> alike </w:t>
      </w:r>
      <w:r w:rsidRPr="00E61D72">
        <w:rPr>
          <w:rStyle w:val="StyleUnderline"/>
        </w:rPr>
        <w:t>are entitled to assume statutory terms bear their ordinary meaning. And when it comes to discerning</w:t>
      </w:r>
      <w:r w:rsidRPr="00D65435">
        <w:rPr>
          <w:sz w:val="16"/>
        </w:rPr>
        <w:t xml:space="preserve"> the ordinary </w:t>
      </w:r>
      <w:r w:rsidRPr="00E61D72">
        <w:rPr>
          <w:rStyle w:val="StyleUnderline"/>
        </w:rPr>
        <w:t>meaning</w:t>
      </w:r>
      <w:r w:rsidRPr="00D65435">
        <w:rPr>
          <w:sz w:val="16"/>
        </w:rPr>
        <w:t xml:space="preserve"> of words, </w:t>
      </w:r>
      <w:r w:rsidRPr="00E61D72">
        <w:rPr>
          <w:rStyle w:val="StyleUnderline"/>
        </w:rPr>
        <w:t>there are</w:t>
      </w:r>
      <w:r w:rsidRPr="00D65435">
        <w:rPr>
          <w:sz w:val="16"/>
        </w:rPr>
        <w:t xml:space="preserve"> perhaps </w:t>
      </w:r>
      <w:r w:rsidRPr="00E61D72">
        <w:rPr>
          <w:rStyle w:val="Emphasis"/>
        </w:rPr>
        <w:t>few better places</w:t>
      </w:r>
      <w:r w:rsidRPr="00E61D72">
        <w:rPr>
          <w:rStyle w:val="StyleUnderline"/>
        </w:rPr>
        <w:t xml:space="preserve"> to start than the </w:t>
      </w:r>
      <w:r w:rsidRPr="00E61D72">
        <w:rPr>
          <w:rStyle w:val="Emphasis"/>
        </w:rPr>
        <w:t>rules governing their usage</w:t>
      </w:r>
      <w:r w:rsidRPr="00D65435">
        <w:rPr>
          <w:sz w:val="16"/>
        </w:rPr>
        <w:t>.</w:t>
      </w:r>
    </w:p>
    <w:p w14:paraId="26DB5309" w14:textId="77777777" w:rsidR="008D5360" w:rsidRDefault="008F06BE" w:rsidP="008F06BE">
      <w:pPr>
        <w:pStyle w:val="Heading3"/>
      </w:pPr>
      <w:r>
        <w:t>Any</w:t>
      </w:r>
    </w:p>
    <w:p w14:paraId="6B82FCD1" w14:textId="40917251" w:rsidR="00137D99" w:rsidRDefault="008F06BE" w:rsidP="00137D99">
      <w:pPr>
        <w:pStyle w:val="Heading4"/>
      </w:pPr>
      <w:r>
        <w:t>‘A’ means ‘any</w:t>
      </w:r>
      <w:r w:rsidR="00137D99">
        <w:t>.</w:t>
      </w:r>
      <w:r>
        <w:t>’</w:t>
      </w:r>
    </w:p>
    <w:p w14:paraId="396BEBAB" w14:textId="633517D0" w:rsidR="00137D99" w:rsidRPr="00137D99" w:rsidRDefault="00137D99" w:rsidP="00137D99">
      <w:r w:rsidRPr="005113AB">
        <w:rPr>
          <w:rStyle w:val="Style13ptBold"/>
        </w:rPr>
        <w:t>Beier ’9</w:t>
      </w:r>
      <w:r>
        <w:t xml:space="preserve"> [Carol A. Beier; June 26, 2009; Justice on the Supreme Court of Kansas, writing for the majority; Westlaw, “State v. Henning,” 289 Kan. 136</w:t>
      </w:r>
      <w:r w:rsidR="003F2E21">
        <w:t>]</w:t>
      </w:r>
    </w:p>
    <w:p w14:paraId="40FA0718" w14:textId="47A89C43" w:rsidR="00137D99" w:rsidRDefault="00137D99" w:rsidP="00137D99">
      <w:pPr>
        <w:rPr>
          <w:sz w:val="16"/>
        </w:rPr>
      </w:pPr>
      <w:r w:rsidRPr="003D0C23">
        <w:rPr>
          <w:rStyle w:val="StyleUnderline"/>
          <w:highlight w:val="cyan"/>
        </w:rPr>
        <w:t>“A”</w:t>
      </w:r>
      <w:r w:rsidRPr="003D0C23">
        <w:rPr>
          <w:rStyle w:val="StyleUnderline"/>
        </w:rPr>
        <w:t xml:space="preserve"> is</w:t>
      </w:r>
      <w:r w:rsidRPr="00137D99">
        <w:rPr>
          <w:sz w:val="16"/>
        </w:rPr>
        <w:t xml:space="preserve"> often referred to </w:t>
      </w:r>
      <w:r w:rsidRPr="003D0C23">
        <w:rPr>
          <w:sz w:val="16"/>
        </w:rPr>
        <w:t xml:space="preserve">as </w:t>
      </w:r>
      <w:r w:rsidRPr="003D0C23">
        <w:rPr>
          <w:rStyle w:val="StyleUnderline"/>
        </w:rPr>
        <w:t xml:space="preserve">an </w:t>
      </w:r>
      <w:r w:rsidRPr="003D0C23">
        <w:rPr>
          <w:rStyle w:val="Emphasis"/>
          <w:highlight w:val="cyan"/>
        </w:rPr>
        <w:t>indefinite</w:t>
      </w:r>
      <w:r w:rsidRPr="003D0C23">
        <w:rPr>
          <w:rStyle w:val="Emphasis"/>
        </w:rPr>
        <w:t xml:space="preserve"> article</w:t>
      </w:r>
      <w:r w:rsidRPr="003D0C23">
        <w:rPr>
          <w:rStyle w:val="StyleUnderline"/>
        </w:rPr>
        <w:t>, w</w:t>
      </w:r>
      <w:r w:rsidRPr="00137D99">
        <w:rPr>
          <w:rStyle w:val="StyleUnderline"/>
        </w:rPr>
        <w:t xml:space="preserve">hile </w:t>
      </w:r>
      <w:r w:rsidRPr="003D0C23">
        <w:rPr>
          <w:rStyle w:val="StyleUnderline"/>
          <w:highlight w:val="cyan"/>
        </w:rPr>
        <w:t>“the” is</w:t>
      </w:r>
      <w:r w:rsidRPr="00137D99">
        <w:rPr>
          <w:rStyle w:val="StyleUnderline"/>
        </w:rPr>
        <w:t xml:space="preserve"> denominated a </w:t>
      </w:r>
      <w:r w:rsidRPr="003D0C23">
        <w:rPr>
          <w:rStyle w:val="StyleUnderline"/>
          <w:highlight w:val="cyan"/>
        </w:rPr>
        <w:t>definite</w:t>
      </w:r>
      <w:r w:rsidRPr="00137D99">
        <w:rPr>
          <w:rStyle w:val="StyleUnderline"/>
        </w:rPr>
        <w:t xml:space="preserve"> article</w:t>
      </w:r>
      <w:r w:rsidRPr="00137D99">
        <w:rPr>
          <w:sz w:val="16"/>
        </w:rPr>
        <w:t xml:space="preserve">. See Garner's Modern American Usage 1, 785 (2nd ed.2003). </w:t>
      </w:r>
      <w:r w:rsidRPr="00137D99">
        <w:rPr>
          <w:rStyle w:val="StyleUnderline"/>
        </w:rPr>
        <w:t xml:space="preserve">The word “a” is “used as a </w:t>
      </w:r>
      <w:r w:rsidRPr="00137D99">
        <w:rPr>
          <w:rStyle w:val="Emphasis"/>
        </w:rPr>
        <w:t>function word</w:t>
      </w:r>
      <w:r w:rsidRPr="00137D99">
        <w:rPr>
          <w:rStyle w:val="StyleUnderline"/>
        </w:rPr>
        <w:t xml:space="preserve"> before </w:t>
      </w:r>
      <w:r w:rsidRPr="00137D99">
        <w:rPr>
          <w:rStyle w:val="Emphasis"/>
        </w:rPr>
        <w:t>singular nouns</w:t>
      </w:r>
      <w:r w:rsidRPr="00137D99">
        <w:rPr>
          <w:rStyle w:val="StyleUnderline"/>
        </w:rPr>
        <w:t xml:space="preserve"> when the referent is </w:t>
      </w:r>
      <w:r w:rsidRPr="00137D99">
        <w:rPr>
          <w:rStyle w:val="Emphasis"/>
        </w:rPr>
        <w:t>unspecified</w:t>
      </w:r>
      <w:r w:rsidRPr="00137D99">
        <w:rPr>
          <w:rStyle w:val="StyleUnderline"/>
        </w:rPr>
        <w:t>.”</w:t>
      </w:r>
      <w:r w:rsidRPr="00137D99">
        <w:rPr>
          <w:sz w:val="16"/>
        </w:rPr>
        <w:t xml:space="preserve"> Merriam Webster's Collegiate Dictionary 1 (11th ed.2003). </w:t>
      </w:r>
      <w:r w:rsidRPr="003D0C23">
        <w:rPr>
          <w:rStyle w:val="StyleUnderline"/>
          <w:highlight w:val="cyan"/>
        </w:rPr>
        <w:t>“A” can</w:t>
      </w:r>
      <w:r w:rsidRPr="00137D99">
        <w:rPr>
          <w:rStyle w:val="StyleUnderline"/>
        </w:rPr>
        <w:t xml:space="preserve"> also </w:t>
      </w:r>
      <w:r w:rsidRPr="003D0C23">
        <w:rPr>
          <w:rStyle w:val="StyleUnderline"/>
          <w:highlight w:val="cyan"/>
        </w:rPr>
        <w:t>mean “</w:t>
      </w:r>
      <w:r w:rsidRPr="003D0C23">
        <w:rPr>
          <w:rStyle w:val="Emphasis"/>
          <w:highlight w:val="cyan"/>
        </w:rPr>
        <w:t>any</w:t>
      </w:r>
      <w:r w:rsidRPr="003D0C23">
        <w:rPr>
          <w:rStyle w:val="StyleUnderline"/>
          <w:highlight w:val="cyan"/>
        </w:rPr>
        <w:t>.”</w:t>
      </w:r>
      <w:r w:rsidRPr="00137D99">
        <w:rPr>
          <w:sz w:val="16"/>
        </w:rPr>
        <w:t xml:space="preserve"> Merriam Webster's Collegiate Dictionary 1. </w:t>
      </w:r>
      <w:r w:rsidRPr="00137D99">
        <w:rPr>
          <w:rStyle w:val="StyleUnderline"/>
        </w:rPr>
        <w:t>“The” is “used as a function word to indicate that a following noun or noun equivalent is definite or has been previously specified by context or by circumstance.”</w:t>
      </w:r>
      <w:r w:rsidRPr="00137D99">
        <w:rPr>
          <w:sz w:val="16"/>
        </w:rPr>
        <w:t xml:space="preserve"> Merriam Webster's Collegiate Dictionary 1294.</w:t>
      </w:r>
    </w:p>
    <w:p w14:paraId="4E28C5CE" w14:textId="2C438C1E" w:rsidR="008F06BE" w:rsidRDefault="008F06BE" w:rsidP="008F06BE">
      <w:pPr>
        <w:pStyle w:val="Heading3"/>
      </w:pPr>
      <w:r>
        <w:t>One or More</w:t>
      </w:r>
    </w:p>
    <w:p w14:paraId="0D691439" w14:textId="578A0E23" w:rsidR="0089792F" w:rsidRDefault="0089792F" w:rsidP="0089792F">
      <w:pPr>
        <w:pStyle w:val="Heading4"/>
      </w:pPr>
      <w:r>
        <w:t xml:space="preserve">‘A’ means </w:t>
      </w:r>
      <w:r>
        <w:rPr>
          <w:u w:val="single"/>
        </w:rPr>
        <w:t>one or more</w:t>
      </w:r>
      <w:r>
        <w:t>.</w:t>
      </w:r>
    </w:p>
    <w:p w14:paraId="67EE0E2E" w14:textId="67D5FFBC" w:rsidR="00E61D72" w:rsidRPr="00E61D72" w:rsidRDefault="00E61D72" w:rsidP="00E61D72">
      <w:r w:rsidRPr="00E61D72">
        <w:rPr>
          <w:rStyle w:val="Style13ptBold"/>
        </w:rPr>
        <w:t>Rader ’2k</w:t>
      </w:r>
      <w:r>
        <w:t xml:space="preserve"> [Randall Ray Rader; August 18, 2000; Federal Court of Appeals Judge for the Federal Circuit, writing for the majority without dissent; Westlaw, “KCJ Corp. v. Kinetic Concepts, Inc.,” 223 F.3d 1351]</w:t>
      </w:r>
    </w:p>
    <w:p w14:paraId="74451BE8" w14:textId="386922DC" w:rsidR="0089792F" w:rsidRPr="0089792F" w:rsidRDefault="0089792F" w:rsidP="0089792F">
      <w:pPr>
        <w:rPr>
          <w:sz w:val="16"/>
        </w:rPr>
      </w:pPr>
      <w:r w:rsidRPr="0089792F">
        <w:rPr>
          <w:sz w:val="16"/>
        </w:rPr>
        <w:t xml:space="preserve">As noted before, the claim language itself governs claim scope. See Vitronics, 90 F.3d at 1582. </w:t>
      </w:r>
      <w:r w:rsidRPr="003D0C23">
        <w:rPr>
          <w:rStyle w:val="StyleUnderline"/>
          <w:highlight w:val="cyan"/>
        </w:rPr>
        <w:t>This court has</w:t>
      </w:r>
      <w:r w:rsidRPr="0089792F">
        <w:rPr>
          <w:rStyle w:val="StyleUnderline"/>
        </w:rPr>
        <w:t xml:space="preserve"> </w:t>
      </w:r>
      <w:r w:rsidRPr="0089792F">
        <w:rPr>
          <w:rStyle w:val="Emphasis"/>
        </w:rPr>
        <w:t xml:space="preserve">repeatedly </w:t>
      </w:r>
      <w:r w:rsidRPr="003D0C23">
        <w:rPr>
          <w:rStyle w:val="Emphasis"/>
          <w:highlight w:val="cyan"/>
        </w:rPr>
        <w:t>emphasized</w:t>
      </w:r>
      <w:r w:rsidRPr="0089792F">
        <w:rPr>
          <w:rStyle w:val="StyleUnderline"/>
        </w:rPr>
        <w:t xml:space="preserve"> that an </w:t>
      </w:r>
      <w:r w:rsidRPr="003D0C23">
        <w:rPr>
          <w:rStyle w:val="Emphasis"/>
          <w:highlight w:val="cyan"/>
        </w:rPr>
        <w:t>indefinite article</w:t>
      </w:r>
      <w:r w:rsidRPr="003D0C23">
        <w:rPr>
          <w:rStyle w:val="StyleUnderline"/>
          <w:highlight w:val="cyan"/>
        </w:rPr>
        <w:t xml:space="preserve"> “a”</w:t>
      </w:r>
      <w:r w:rsidRPr="0089792F">
        <w:rPr>
          <w:sz w:val="16"/>
        </w:rPr>
        <w:t xml:space="preserve"> or “an” in patent parlance </w:t>
      </w:r>
      <w:r w:rsidRPr="003D0C23">
        <w:rPr>
          <w:rStyle w:val="StyleUnderline"/>
          <w:highlight w:val="cyan"/>
        </w:rPr>
        <w:t>carries the meaning of “one or more”</w:t>
      </w:r>
      <w:r w:rsidRPr="0089792F">
        <w:rPr>
          <w:sz w:val="16"/>
        </w:rPr>
        <w:t xml:space="preserve"> in open-ended claims containing the transitional phrase “comprising.” See Elkay Mfg. Co. v. Ebco Mfg. Co., 192 F.3d 973, 977, 52 USPQ2d 1109, 1112 (Fed.Cir.1999); Abtox, Inc. v. Exitron Corp., 122 F.3d 1019, 1023, 43 USPQ2d 1545, 1548 (Fed.Cir.1997); North Am. Vaccine, Inc. v. American Cyanamid Co., 7 F.3d 1571, 1575–76, 28 USPQ2d 1333, 1336 (Fed.Cir.1993); see also Robert C. Faber, Landis on Mechanics of Patent Claim Drafting 531 (3d ed.1990). </w:t>
      </w:r>
      <w:r w:rsidRPr="0089792F">
        <w:rPr>
          <w:rStyle w:val="StyleUnderline"/>
        </w:rPr>
        <w:t xml:space="preserve">Unless the claim is </w:t>
      </w:r>
      <w:r w:rsidRPr="0089792F">
        <w:rPr>
          <w:rStyle w:val="Emphasis"/>
        </w:rPr>
        <w:t>specific</w:t>
      </w:r>
      <w:r w:rsidRPr="0089792F">
        <w:rPr>
          <w:rStyle w:val="StyleUnderline"/>
        </w:rPr>
        <w:t xml:space="preserve"> as to the number of elements, the article </w:t>
      </w:r>
      <w:r w:rsidRPr="003D0C23">
        <w:rPr>
          <w:rStyle w:val="StyleUnderline"/>
          <w:highlight w:val="cyan"/>
        </w:rPr>
        <w:t xml:space="preserve">“a” receives a singular interpretation </w:t>
      </w:r>
      <w:r w:rsidRPr="003D0C23">
        <w:rPr>
          <w:rStyle w:val="Emphasis"/>
          <w:highlight w:val="cyan"/>
        </w:rPr>
        <w:t>only in rare</w:t>
      </w:r>
      <w:r w:rsidRPr="0089792F">
        <w:rPr>
          <w:sz w:val="16"/>
        </w:rPr>
        <w:t xml:space="preserve"> circumstances when the patentee evinces a </w:t>
      </w:r>
      <w:r w:rsidRPr="003D0C23">
        <w:rPr>
          <w:rStyle w:val="Emphasis"/>
          <w:highlight w:val="cyan"/>
        </w:rPr>
        <w:t>clear intent</w:t>
      </w:r>
      <w:r w:rsidRPr="003D0C23">
        <w:rPr>
          <w:rStyle w:val="StyleUnderline"/>
          <w:highlight w:val="cyan"/>
        </w:rPr>
        <w:t xml:space="preserve"> to</w:t>
      </w:r>
      <w:r w:rsidRPr="0089792F">
        <w:rPr>
          <w:rStyle w:val="StyleUnderline"/>
        </w:rPr>
        <w:t xml:space="preserve"> so </w:t>
      </w:r>
      <w:r w:rsidRPr="003D0C23">
        <w:rPr>
          <w:rStyle w:val="StyleUnderline"/>
          <w:highlight w:val="cyan"/>
        </w:rPr>
        <w:t>limit the article</w:t>
      </w:r>
      <w:r w:rsidRPr="0089792F">
        <w:rPr>
          <w:sz w:val="16"/>
        </w:rPr>
        <w:t xml:space="preserve">. See Abtox, 122 F.3d at 1023, 43 USPQ2d at 1548. Under this conventional rule, the claim limitation </w:t>
      </w:r>
      <w:r w:rsidRPr="0089792F">
        <w:rPr>
          <w:rStyle w:val="StyleUnderline"/>
        </w:rPr>
        <w:t xml:space="preserve">“a,” without more, </w:t>
      </w:r>
      <w:r w:rsidRPr="0089792F">
        <w:rPr>
          <w:rStyle w:val="Emphasis"/>
        </w:rPr>
        <w:t>requires at least one</w:t>
      </w:r>
      <w:r w:rsidRPr="0089792F">
        <w:rPr>
          <w:sz w:val="16"/>
        </w:rPr>
        <w:t>.</w:t>
      </w:r>
    </w:p>
    <w:p w14:paraId="5F418EF3" w14:textId="662668D6" w:rsidR="0089792F" w:rsidRDefault="0089792F" w:rsidP="0089792F">
      <w:pPr>
        <w:rPr>
          <w:sz w:val="16"/>
        </w:rPr>
      </w:pPr>
      <w:r w:rsidRPr="003D0C23">
        <w:rPr>
          <w:rStyle w:val="StyleUnderline"/>
        </w:rPr>
        <w:t>This court has encountered “</w:t>
      </w:r>
      <w:r w:rsidRPr="003D0C23">
        <w:rPr>
          <w:rStyle w:val="Emphasis"/>
        </w:rPr>
        <w:t>a</w:t>
      </w:r>
      <w:r w:rsidRPr="003D0C23">
        <w:rPr>
          <w:rStyle w:val="StyleUnderline"/>
        </w:rPr>
        <w:t>”</w:t>
      </w:r>
      <w:r w:rsidRPr="003D0C23">
        <w:rPr>
          <w:sz w:val="16"/>
        </w:rPr>
        <w:t xml:space="preserve"> or</w:t>
      </w:r>
      <w:r w:rsidRPr="0089792F">
        <w:rPr>
          <w:sz w:val="16"/>
        </w:rPr>
        <w:t xml:space="preserve"> “an” </w:t>
      </w:r>
      <w:r w:rsidRPr="0089792F">
        <w:rPr>
          <w:rStyle w:val="StyleUnderline"/>
        </w:rPr>
        <w:t xml:space="preserve">in patent claims on several occasions. This court has </w:t>
      </w:r>
      <w:r w:rsidRPr="003D0C23">
        <w:rPr>
          <w:rStyle w:val="Emphasis"/>
          <w:highlight w:val="cyan"/>
        </w:rPr>
        <w:t>uniformly applied</w:t>
      </w:r>
      <w:r w:rsidRPr="003D0C23">
        <w:rPr>
          <w:rStyle w:val="StyleUnderline"/>
          <w:highlight w:val="cyan"/>
        </w:rPr>
        <w:t xml:space="preserve"> the</w:t>
      </w:r>
      <w:r w:rsidRPr="0089792F">
        <w:rPr>
          <w:rStyle w:val="StyleUnderline"/>
        </w:rPr>
        <w:t xml:space="preserve"> </w:t>
      </w:r>
      <w:r w:rsidRPr="0089792F">
        <w:rPr>
          <w:rStyle w:val="Emphasis"/>
        </w:rPr>
        <w:t xml:space="preserve">general </w:t>
      </w:r>
      <w:r w:rsidRPr="003D0C23">
        <w:rPr>
          <w:rStyle w:val="Emphasis"/>
          <w:highlight w:val="cyan"/>
        </w:rPr>
        <w:t>rule</w:t>
      </w:r>
      <w:r w:rsidRPr="0089792F">
        <w:rPr>
          <w:rStyle w:val="StyleUnderline"/>
        </w:rPr>
        <w:t xml:space="preserve"> for indefinite articles</w:t>
      </w:r>
      <w:r w:rsidRPr="0089792F">
        <w:rPr>
          <w:sz w:val="16"/>
        </w:rPr>
        <w:t>. For instance, in Abtox, this court applied the rule and amplified: “The written description supplies additional context for understanding whether the claim language limits the patent scope to a single unitary [element] or extends to encompass a device with multiple [elements].” Id. at 1024, 122 F.3d 1019, 43 USPQ2d at 1548. Moreover, standing alone, a disclosure of a preferred or exemplary embodiment encompassing a singular element does not disclaim a plural embodiment. “[A]lthough the specifications may well indicate that certain embodiments are preferred, particular embodiments appearing in a specification will not be read into the claims when the claim language is broader than such embodiments.” Electro Med. Sys., S.A. v. Cooper Life Sciences, Inc., 34 F.3d 1048, 1054, 32 USPQ2d 1017, 1021 (Fed.Cir.1994). Thus, as the rule dictates, when the claim language or context calls for further inquiry, this court consults the written description for a clear intent to limit the invention to a singular embodiment.</w:t>
      </w:r>
    </w:p>
    <w:p w14:paraId="282D8522" w14:textId="7BF36CB7" w:rsidR="00D65435" w:rsidRDefault="00B82F41" w:rsidP="00D65435">
      <w:pPr>
        <w:pStyle w:val="Heading4"/>
      </w:pPr>
      <w:r>
        <w:t>‘A’ means one or more</w:t>
      </w:r>
      <w:r w:rsidR="00D65435">
        <w:t>.</w:t>
      </w:r>
    </w:p>
    <w:p w14:paraId="6E25D2BF" w14:textId="43A53E3F" w:rsidR="00D65435" w:rsidRPr="00D65435" w:rsidRDefault="00D65435" w:rsidP="00D65435">
      <w:r w:rsidRPr="00E61D72">
        <w:rPr>
          <w:rStyle w:val="Style13ptBold"/>
        </w:rPr>
        <w:t>Rader ’</w:t>
      </w:r>
      <w:r>
        <w:rPr>
          <w:rStyle w:val="Style13ptBold"/>
        </w:rPr>
        <w:t>8</w:t>
      </w:r>
      <w:r>
        <w:t xml:space="preserve"> [Randall Ray Rader; January 15, 2008; Federal Court of Appeals Judge for the Federal Circuit, writing for the majority without dissent; Westlaw, “Baldwin Graphic Sys., Inc. v. Siebert, Inc.,” 512 F.3d 1338]</w:t>
      </w:r>
    </w:p>
    <w:p w14:paraId="360EA9A1" w14:textId="77777777" w:rsidR="00D65435" w:rsidRDefault="00D65435" w:rsidP="00D65435">
      <w:pPr>
        <w:rPr>
          <w:sz w:val="16"/>
        </w:rPr>
      </w:pPr>
      <w:r w:rsidRPr="00D65435">
        <w:rPr>
          <w:sz w:val="16"/>
        </w:rPr>
        <w:t xml:space="preserve">First, as to the Reissue patent, </w:t>
      </w:r>
      <w:r w:rsidRPr="00D65435">
        <w:rPr>
          <w:rStyle w:val="StyleUnderline"/>
        </w:rPr>
        <w:t xml:space="preserve">“[t]his court has </w:t>
      </w:r>
      <w:r w:rsidRPr="00D65435">
        <w:rPr>
          <w:rStyle w:val="Emphasis"/>
        </w:rPr>
        <w:t>repeatedly emphasized</w:t>
      </w:r>
      <w:r w:rsidRPr="00D65435">
        <w:rPr>
          <w:rStyle w:val="StyleUnderline"/>
        </w:rPr>
        <w:t xml:space="preserve"> that </w:t>
      </w:r>
      <w:r w:rsidRPr="003D0C23">
        <w:rPr>
          <w:rStyle w:val="StyleUnderline"/>
          <w:highlight w:val="cyan"/>
        </w:rPr>
        <w:t>an indefinite article ‘a’</w:t>
      </w:r>
      <w:r w:rsidRPr="00D65435">
        <w:rPr>
          <w:rStyle w:val="StyleUnderline"/>
        </w:rPr>
        <w:t xml:space="preserve"> or ‘an’</w:t>
      </w:r>
      <w:r w:rsidRPr="00D65435">
        <w:rPr>
          <w:sz w:val="16"/>
        </w:rPr>
        <w:t xml:space="preserve"> in patent parlance </w:t>
      </w:r>
      <w:r w:rsidRPr="00D65435">
        <w:rPr>
          <w:rStyle w:val="StyleUnderline"/>
        </w:rPr>
        <w:t xml:space="preserve">carries the </w:t>
      </w:r>
      <w:r w:rsidRPr="003D0C23">
        <w:rPr>
          <w:rStyle w:val="StyleUnderline"/>
          <w:highlight w:val="cyan"/>
        </w:rPr>
        <w:t>mean</w:t>
      </w:r>
      <w:r w:rsidRPr="00D65435">
        <w:rPr>
          <w:rStyle w:val="StyleUnderline"/>
        </w:rPr>
        <w:t xml:space="preserve">ing of </w:t>
      </w:r>
      <w:r w:rsidRPr="003D0C23">
        <w:rPr>
          <w:rStyle w:val="StyleUnderline"/>
          <w:highlight w:val="cyan"/>
        </w:rPr>
        <w:t>‘one or more’</w:t>
      </w:r>
      <w:r w:rsidRPr="00D65435">
        <w:rPr>
          <w:sz w:val="16"/>
        </w:rPr>
        <w:t xml:space="preserve"> in open-ended claims containing the transitional phrase ‘comprising.’ ” KCJ Corp. v. Kinetic Concepts, Inc., 223 F.3d 1351, 1356 (Fed.Cir.2000). </w:t>
      </w:r>
      <w:r w:rsidRPr="00D65435">
        <w:rPr>
          <w:rStyle w:val="StyleUnderline"/>
        </w:rPr>
        <w:t>That “a” or “an” can mean “one or more” is</w:t>
      </w:r>
      <w:r w:rsidRPr="00D65435">
        <w:rPr>
          <w:sz w:val="16"/>
        </w:rPr>
        <w:t xml:space="preserve"> best described as </w:t>
      </w:r>
      <w:r w:rsidRPr="003D0C23">
        <w:rPr>
          <w:rStyle w:val="Emphasis"/>
          <w:highlight w:val="cyan"/>
        </w:rPr>
        <w:t>a rule</w:t>
      </w:r>
      <w:r w:rsidRPr="003D0C23">
        <w:rPr>
          <w:rStyle w:val="StyleUnderline"/>
          <w:highlight w:val="cyan"/>
        </w:rPr>
        <w:t>, rather than</w:t>
      </w:r>
      <w:r w:rsidRPr="00D65435">
        <w:rPr>
          <w:rStyle w:val="StyleUnderline"/>
        </w:rPr>
        <w:t xml:space="preserve"> </w:t>
      </w:r>
      <w:r w:rsidRPr="00D65435">
        <w:rPr>
          <w:rStyle w:val="Emphasis"/>
        </w:rPr>
        <w:t>merely</w:t>
      </w:r>
      <w:r w:rsidRPr="00D65435">
        <w:rPr>
          <w:sz w:val="16"/>
        </w:rPr>
        <w:t xml:space="preserve"> as </w:t>
      </w:r>
      <w:r w:rsidRPr="00D65435">
        <w:rPr>
          <w:rStyle w:val="StyleUnderline"/>
        </w:rPr>
        <w:t xml:space="preserve">a presumption or even a </w:t>
      </w:r>
      <w:r w:rsidRPr="003D0C23">
        <w:rPr>
          <w:rStyle w:val="StyleUnderline"/>
          <w:highlight w:val="cyan"/>
        </w:rPr>
        <w:t>convention</w:t>
      </w:r>
      <w:r w:rsidRPr="00D65435">
        <w:rPr>
          <w:rStyle w:val="StyleUnderline"/>
        </w:rPr>
        <w:t xml:space="preserve">. The </w:t>
      </w:r>
      <w:r w:rsidRPr="003D0C23">
        <w:rPr>
          <w:rStyle w:val="StyleUnderline"/>
          <w:highlight w:val="cyan"/>
        </w:rPr>
        <w:t>exceptions</w:t>
      </w:r>
      <w:r w:rsidRPr="00D65435">
        <w:rPr>
          <w:rStyle w:val="StyleUnderline"/>
        </w:rPr>
        <w:t xml:space="preserve"> to this rule </w:t>
      </w:r>
      <w:r w:rsidRPr="003D0C23">
        <w:rPr>
          <w:rStyle w:val="StyleUnderline"/>
          <w:highlight w:val="cyan"/>
        </w:rPr>
        <w:t>are</w:t>
      </w:r>
      <w:r w:rsidRPr="00D65435">
        <w:rPr>
          <w:rStyle w:val="StyleUnderline"/>
        </w:rPr>
        <w:t xml:space="preserve"> </w:t>
      </w:r>
      <w:r w:rsidRPr="00D65435">
        <w:rPr>
          <w:rStyle w:val="Emphasis"/>
        </w:rPr>
        <w:t xml:space="preserve">extremely </w:t>
      </w:r>
      <w:r w:rsidRPr="003D0C23">
        <w:rPr>
          <w:rStyle w:val="Emphasis"/>
          <w:highlight w:val="cyan"/>
        </w:rPr>
        <w:t>limited</w:t>
      </w:r>
      <w:r w:rsidRPr="00D65435">
        <w:rPr>
          <w:sz w:val="16"/>
        </w:rPr>
        <w:t>: a patentee must “evince[ ] a clear intent” to limit “a” or “an” to “one.” Id. The subsequent use of definite articles “the” or “said” in a claim to refer back to the same claim term does not change the general plural rule, but simply reinvokes that non-singular meaning. An exception to the *1343 general rule that “a” or “an” means more than one only arises where the language of the claims themselves, the specification, or the prosecution history necessitate a departure from the rule. See, e.g., Abtox Inc. v. Exitron Corp., 122 F.3d 1019 (Fed.Cir.1997); Insituform Techs., Inc. v. Cat Contracting, Inc., 99 F.3d 1098 (Fed.Cir.1996).</w:t>
      </w:r>
    </w:p>
    <w:p w14:paraId="32BB6C45" w14:textId="714EDCA2" w:rsidR="00505E52" w:rsidRDefault="00505E52" w:rsidP="00505E52">
      <w:pPr>
        <w:pStyle w:val="Heading3"/>
      </w:pPr>
      <w:r>
        <w:t>Unspecified Particular</w:t>
      </w:r>
    </w:p>
    <w:p w14:paraId="78ED6E64" w14:textId="194C4343" w:rsidR="00C56B65" w:rsidRDefault="00505E52" w:rsidP="00C56B65">
      <w:pPr>
        <w:pStyle w:val="Heading4"/>
      </w:pPr>
      <w:r>
        <w:t xml:space="preserve">‘A’ </w:t>
      </w:r>
      <w:r w:rsidR="00B65089">
        <w:t>precedes an</w:t>
      </w:r>
      <w:r>
        <w:t xml:space="preserve"> undetermined particular</w:t>
      </w:r>
      <w:r w:rsidR="00C56B65">
        <w:t>.</w:t>
      </w:r>
    </w:p>
    <w:p w14:paraId="7E05F646" w14:textId="0AEC517B" w:rsidR="00C56B65" w:rsidRPr="00C56B65" w:rsidRDefault="00C56B65" w:rsidP="00C56B65">
      <w:r w:rsidRPr="00832194">
        <w:rPr>
          <w:rStyle w:val="Style13ptBold"/>
        </w:rPr>
        <w:t>Thomas ’15</w:t>
      </w:r>
      <w:r>
        <w:t xml:space="preserve"> [Clarence; June 18, 2015; Justice on the Supreme Court of the United States, writing for the majority; Westlaw, “McFadden v. United States,” 576 U.S. 186]</w:t>
      </w:r>
    </w:p>
    <w:p w14:paraId="2B1A6681" w14:textId="77777777" w:rsidR="00C56B65" w:rsidRPr="00C56B65" w:rsidRDefault="00C56B65" w:rsidP="00C56B65">
      <w:pPr>
        <w:rPr>
          <w:sz w:val="16"/>
        </w:rPr>
      </w:pPr>
      <w:r w:rsidRPr="00C56B65">
        <w:rPr>
          <w:sz w:val="16"/>
        </w:rPr>
        <w:t xml:space="preserve">The Analogue Act requires a controlled substance analogue, if intended for human consumption, to be treated “as a controlled substance in schedule I” for purposes of federal law. § 1201, 100 Stat. 3207–13, 21 U.S.C. § 813. We therefore must turn first to the statute that addresses controlled substances, the CSA. The CSA makes it “unlawful for any person knowingly or intentionally ... to manufacture, distribute, or dispense, or possess with intent to manufacture, distribute, or dispense, a controlled substance.” **2304 § 401(a)(1), 84 Stat. 1260, 21 U.S.C. § 841(a)(1). Under the most natural reading of this provision, the word “knowingly” applies not just to the statute's verbs but also to the object of those verbs—“a controlled substance.” See Flores–Figueroa v. United States, 556 U.S. 646, 650, 129 S.Ct. 1886, 173 L.Ed.2d 853 (2009); id., at 657, 129 S.Ct. 1886 (SCALIA, J., concurring in part and concurring in judgment); id., at 660–661, 129 S.Ct. 1886 (ALITO, J., concurring in part and concurring in judgment). </w:t>
      </w:r>
      <w:r w:rsidRPr="003D0C23">
        <w:rPr>
          <w:rStyle w:val="StyleUnderline"/>
          <w:highlight w:val="cyan"/>
        </w:rPr>
        <w:t xml:space="preserve">When used as an </w:t>
      </w:r>
      <w:r w:rsidRPr="003D0C23">
        <w:rPr>
          <w:rStyle w:val="Emphasis"/>
          <w:highlight w:val="cyan"/>
        </w:rPr>
        <w:t>indefinite article</w:t>
      </w:r>
      <w:r w:rsidRPr="003D0C23">
        <w:rPr>
          <w:rStyle w:val="StyleUnderline"/>
          <w:highlight w:val="cyan"/>
        </w:rPr>
        <w:t>, “a” means “[s]ome</w:t>
      </w:r>
      <w:r w:rsidRPr="00C56B65">
        <w:rPr>
          <w:rStyle w:val="StyleUnderline"/>
        </w:rPr>
        <w:t xml:space="preserve"> undetermined or </w:t>
      </w:r>
      <w:r w:rsidRPr="003D0C23">
        <w:rPr>
          <w:rStyle w:val="StyleUnderline"/>
          <w:highlight w:val="cyan"/>
        </w:rPr>
        <w:t>unspecified particular.”</w:t>
      </w:r>
      <w:r w:rsidRPr="00C56B65">
        <w:rPr>
          <w:sz w:val="16"/>
        </w:rPr>
        <w:t xml:space="preserve"> Webster's New International Dictionary 1 (2d ed. 1954). And the CSA defines “controlled substance” as “a drug or other substance, *192 or immediate precursor, included in schedule I, II, III, IV, or V.” § 802(6) (internal quotation marks omitted). The ordinary meaning of § 841(a)(1) thus requires a defendant to know only that the substance he is dealing with is some unspecified substance listed on the federal drug schedules. </w:t>
      </w:r>
      <w:r w:rsidRPr="00C56B65">
        <w:rPr>
          <w:rStyle w:val="StyleUnderline"/>
        </w:rPr>
        <w:t xml:space="preserve">The </w:t>
      </w:r>
      <w:r w:rsidRPr="003D0C23">
        <w:rPr>
          <w:rStyle w:val="StyleUnderline"/>
          <w:highlight w:val="cyan"/>
        </w:rPr>
        <w:t xml:space="preserve">Courts of Appeals have </w:t>
      </w:r>
      <w:r w:rsidRPr="003D0C23">
        <w:rPr>
          <w:rStyle w:val="Emphasis"/>
          <w:highlight w:val="cyan"/>
        </w:rPr>
        <w:t>recognized as much</w:t>
      </w:r>
      <w:r w:rsidRPr="00C56B65">
        <w:rPr>
          <w:sz w:val="16"/>
        </w:rPr>
        <w:t>. See, e.g., United States v. Andino, 627 F.3d 41, 45–46 (C.A.2 2010); United States v. Gamez–Gonzalez, 319 F.3d 695, 699 (C.A.5 2003); United States v. Martinez, 301 F.3d 860, 865 (C.A.7 2002).</w:t>
      </w:r>
    </w:p>
    <w:p w14:paraId="0AD8C9B9" w14:textId="48F9AADF" w:rsidR="0030419B" w:rsidRDefault="0030419B" w:rsidP="00A34360">
      <w:pPr>
        <w:pStyle w:val="Heading2"/>
      </w:pPr>
      <w:r>
        <w:t>‘Federal’</w:t>
      </w:r>
    </w:p>
    <w:p w14:paraId="4FDA8F83" w14:textId="3A42D338" w:rsidR="003B12CC" w:rsidRPr="00E00DC7" w:rsidRDefault="003B12CC" w:rsidP="003B12CC">
      <w:pPr>
        <w:pStyle w:val="Heading3"/>
      </w:pPr>
      <w:r>
        <w:t>Associated Governments</w:t>
      </w:r>
      <w:r w:rsidR="00894D0B">
        <w:t>---2AC</w:t>
      </w:r>
    </w:p>
    <w:p w14:paraId="0EC07686" w14:textId="77777777" w:rsidR="003B12CC" w:rsidRDefault="003B12CC" w:rsidP="003B12CC">
      <w:pPr>
        <w:pStyle w:val="Heading4"/>
      </w:pPr>
      <w:r>
        <w:t>‘Federal’ means divided across national and local governments.</w:t>
      </w:r>
    </w:p>
    <w:p w14:paraId="088FB5AB" w14:textId="77777777" w:rsidR="003B12CC" w:rsidRPr="00D23E52" w:rsidRDefault="003B12CC" w:rsidP="003B12CC">
      <w:r w:rsidRPr="001260B2">
        <w:rPr>
          <w:rStyle w:val="Style13ptBold"/>
        </w:rPr>
        <w:t>Garner ’19</w:t>
      </w:r>
      <w:r>
        <w:t xml:space="preserve"> [Bryan; 2019; American legal scholar and lexicographer; Westlaw, “Federal,” Black’s Law Dictionary (11th edition)]</w:t>
      </w:r>
    </w:p>
    <w:p w14:paraId="0C392370" w14:textId="77777777" w:rsidR="003B12CC" w:rsidRPr="001260B2" w:rsidRDefault="003B12CC" w:rsidP="003B12CC">
      <w:pPr>
        <w:rPr>
          <w:sz w:val="16"/>
        </w:rPr>
      </w:pPr>
      <w:r w:rsidRPr="001260B2">
        <w:rPr>
          <w:sz w:val="16"/>
        </w:rPr>
        <w:t xml:space="preserve">federal adj. (18c) </w:t>
      </w:r>
      <w:r w:rsidRPr="00D23E52">
        <w:rPr>
          <w:rStyle w:val="StyleUnderline"/>
        </w:rPr>
        <w:t xml:space="preserve">Of, relating to, or involving a </w:t>
      </w:r>
      <w:r w:rsidRPr="00D23E52">
        <w:rPr>
          <w:rStyle w:val="Emphasis"/>
        </w:rPr>
        <w:t>system</w:t>
      </w:r>
      <w:r w:rsidRPr="00D23E52">
        <w:rPr>
          <w:rStyle w:val="StyleUnderline"/>
        </w:rPr>
        <w:t xml:space="preserve"> of </w:t>
      </w:r>
      <w:r w:rsidRPr="00D23E52">
        <w:rPr>
          <w:rStyle w:val="Emphasis"/>
        </w:rPr>
        <w:t>associated governments</w:t>
      </w:r>
      <w:r w:rsidRPr="00D23E52">
        <w:rPr>
          <w:rStyle w:val="StyleUnderline"/>
        </w:rPr>
        <w:t xml:space="preserve"> with a </w:t>
      </w:r>
      <w:r w:rsidRPr="00D23E52">
        <w:rPr>
          <w:rStyle w:val="Emphasis"/>
        </w:rPr>
        <w:t>vertical division</w:t>
      </w:r>
      <w:r w:rsidRPr="00D23E52">
        <w:rPr>
          <w:rStyle w:val="StyleUnderline"/>
        </w:rPr>
        <w:t xml:space="preserve"> of governments into national </w:t>
      </w:r>
      <w:r w:rsidRPr="00D23E52">
        <w:rPr>
          <w:rStyle w:val="Emphasis"/>
        </w:rPr>
        <w:t>and</w:t>
      </w:r>
      <w:r w:rsidRPr="00D23E52">
        <w:rPr>
          <w:rStyle w:val="StyleUnderline"/>
        </w:rPr>
        <w:t xml:space="preserve"> regional components having different responsibilities; </w:t>
      </w:r>
      <w:r w:rsidRPr="00D23E52">
        <w:rPr>
          <w:rStyle w:val="Emphasis"/>
        </w:rPr>
        <w:t>esp.</w:t>
      </w:r>
      <w:r w:rsidRPr="00D23E52">
        <w:rPr>
          <w:rStyle w:val="StyleUnderline"/>
        </w:rPr>
        <w:t xml:space="preserve">, pertaining to the </w:t>
      </w:r>
      <w:r w:rsidRPr="00D23E52">
        <w:rPr>
          <w:rStyle w:val="Emphasis"/>
        </w:rPr>
        <w:t>national</w:t>
      </w:r>
      <w:r w:rsidRPr="00D23E52">
        <w:rPr>
          <w:rStyle w:val="StyleUnderline"/>
        </w:rPr>
        <w:t xml:space="preserve"> government of the </w:t>
      </w:r>
      <w:r w:rsidRPr="00D23E52">
        <w:rPr>
          <w:rStyle w:val="Emphasis"/>
        </w:rPr>
        <w:t>U</w:t>
      </w:r>
      <w:r w:rsidRPr="001260B2">
        <w:rPr>
          <w:sz w:val="16"/>
        </w:rPr>
        <w:t xml:space="preserve">nited </w:t>
      </w:r>
      <w:r w:rsidRPr="00D23E52">
        <w:rPr>
          <w:rStyle w:val="Emphasis"/>
        </w:rPr>
        <w:t>S</w:t>
      </w:r>
      <w:r w:rsidRPr="001260B2">
        <w:rPr>
          <w:sz w:val="16"/>
        </w:rPr>
        <w:t>tates. — Abbr. Fed.</w:t>
      </w:r>
    </w:p>
    <w:p w14:paraId="071129A7" w14:textId="77777777" w:rsidR="003B12CC" w:rsidRDefault="003B12CC" w:rsidP="003B12CC">
      <w:pPr>
        <w:pStyle w:val="Heading4"/>
      </w:pPr>
      <w:r>
        <w:t>‘Federal’ refers to the political unity between the states.</w:t>
      </w:r>
    </w:p>
    <w:p w14:paraId="3877945B" w14:textId="77777777" w:rsidR="003B12CC" w:rsidRPr="00BD6869" w:rsidRDefault="003B12CC" w:rsidP="003B12CC">
      <w:r w:rsidRPr="00BD6869">
        <w:rPr>
          <w:rStyle w:val="Style13ptBold"/>
        </w:rPr>
        <w:t>Sciullo ’6</w:t>
      </w:r>
      <w:r>
        <w:t xml:space="preserve"> [Nick J. Sciullo; 2006; J.D. Candidate at the West Virginia University College of Law; Howard Scroll: The Social Justice Law Review, “Regionalism, the Supreme Court, and Effective Governance: Healing Problems That Know No Bounds,” vol. 8]</w:t>
      </w:r>
    </w:p>
    <w:p w14:paraId="5E8332BC" w14:textId="77777777" w:rsidR="003B12CC" w:rsidRPr="00BD6869" w:rsidRDefault="003B12CC" w:rsidP="003B12CC">
      <w:pPr>
        <w:rPr>
          <w:sz w:val="16"/>
        </w:rPr>
      </w:pPr>
      <w:r w:rsidRPr="00BD6869">
        <w:rPr>
          <w:sz w:val="16"/>
        </w:rPr>
        <w:t xml:space="preserve">The Oxford English Dictionary defines “federalism” as the “[t]he federal principle or system of political organization (see FEDERAL a. 2a); advocacy of this principle. In U.S. Hist. the principles of the Federal party: see FEDERAL 3a.” Federalism, (1989), available at Oxford English Dictionary (2nd ed.), http://80-dictionary.oed.com.www.libproxy.wvu.edu/entrance.dtl (on file with author). This definition includes a focus on geography and decentralized decision-making, both major tenants of regionalism. </w:t>
      </w:r>
      <w:r w:rsidRPr="00BD6869">
        <w:rPr>
          <w:rStyle w:val="StyleUnderline"/>
        </w:rPr>
        <w:t xml:space="preserve">The OED </w:t>
      </w:r>
      <w:r w:rsidRPr="00BD6869">
        <w:rPr>
          <w:rStyle w:val="Emphasis"/>
        </w:rPr>
        <w:t>defines</w:t>
      </w:r>
      <w:r w:rsidRPr="00BD6869">
        <w:rPr>
          <w:rStyle w:val="StyleUnderline"/>
        </w:rPr>
        <w:t xml:space="preserve"> “federal” as “[o]f or pertaining to, or of the nature of, that form of government in which two or more states constitute a </w:t>
      </w:r>
      <w:r w:rsidRPr="00BD6869">
        <w:rPr>
          <w:rStyle w:val="Emphasis"/>
        </w:rPr>
        <w:t>political unity</w:t>
      </w:r>
      <w:r w:rsidRPr="00BD6869">
        <w:rPr>
          <w:rStyle w:val="StyleUnderline"/>
        </w:rPr>
        <w:t xml:space="preserve"> while remaining </w:t>
      </w:r>
      <w:r w:rsidRPr="00BD6869">
        <w:rPr>
          <w:rStyle w:val="Emphasis"/>
        </w:rPr>
        <w:t>more or less independent</w:t>
      </w:r>
      <w:r w:rsidRPr="00BD6869">
        <w:rPr>
          <w:rStyle w:val="StyleUnderline"/>
        </w:rPr>
        <w:t xml:space="preserve"> with regard to their </w:t>
      </w:r>
      <w:r w:rsidRPr="00BD6869">
        <w:rPr>
          <w:rStyle w:val="Emphasis"/>
        </w:rPr>
        <w:t>internal affairs</w:t>
      </w:r>
      <w:r w:rsidRPr="00BD6869">
        <w:rPr>
          <w:rStyle w:val="StyleUnderline"/>
        </w:rPr>
        <w:t>.”</w:t>
      </w:r>
      <w:r w:rsidRPr="00BD6869">
        <w:rPr>
          <w:sz w:val="16"/>
        </w:rPr>
        <w:t xml:space="preserve"> Federal, (1989), available at Id.</w:t>
      </w:r>
    </w:p>
    <w:p w14:paraId="6A3E41AB" w14:textId="77777777" w:rsidR="003B12CC" w:rsidRDefault="003B12CC" w:rsidP="003B12CC">
      <w:pPr>
        <w:pStyle w:val="Heading4"/>
      </w:pPr>
      <w:r>
        <w:t>‘Federal’ refers to the political unity between the states.</w:t>
      </w:r>
    </w:p>
    <w:p w14:paraId="716A221F" w14:textId="77777777" w:rsidR="003B12CC" w:rsidRPr="00BD6869" w:rsidRDefault="003B12CC" w:rsidP="003B12CC">
      <w:r w:rsidRPr="00BD6869">
        <w:rPr>
          <w:rStyle w:val="Style13ptBold"/>
        </w:rPr>
        <w:t>McKinney ’12</w:t>
      </w:r>
      <w:r>
        <w:t xml:space="preserve"> [Steven G. McKinney and Stephen Gidiere; Summer 2012; partners in the Environmental &amp; Natural Resources Section of Balch &amp; Bingham LLP; Natural Resources &amp; Environment, “A (Mostly) Civil War over Clean Air Act Sips,” vol. 27]</w:t>
      </w:r>
    </w:p>
    <w:p w14:paraId="0FABF9C6" w14:textId="77777777" w:rsidR="003B12CC" w:rsidRPr="00BD6869" w:rsidRDefault="003B12CC" w:rsidP="003B12CC">
      <w:pPr>
        <w:rPr>
          <w:sz w:val="16"/>
        </w:rPr>
      </w:pPr>
      <w:r w:rsidRPr="00BD6869">
        <w:rPr>
          <w:rStyle w:val="StyleUnderline"/>
        </w:rPr>
        <w:t>The Oxford English Dictionary</w:t>
      </w:r>
      <w:r w:rsidRPr="00BD6869">
        <w:rPr>
          <w:sz w:val="16"/>
        </w:rPr>
        <w:t xml:space="preserve"> defines “federalism” as “the federal principle or system of government” and </w:t>
      </w:r>
      <w:r w:rsidRPr="00BD6869">
        <w:rPr>
          <w:rStyle w:val="Emphasis"/>
        </w:rPr>
        <w:t>defines</w:t>
      </w:r>
      <w:r w:rsidRPr="00BD6869">
        <w:rPr>
          <w:rStyle w:val="StyleUnderline"/>
        </w:rPr>
        <w:t xml:space="preserve"> “federal” as “having or relating to a system of government in which several states form a unity but remain independent in internal affairs.”</w:t>
      </w:r>
      <w:r w:rsidRPr="00BD6869">
        <w:rPr>
          <w:sz w:val="16"/>
        </w:rPr>
        <w:t xml:space="preserve"> As Thomas Jefferson said of the federalism structure of government:</w:t>
      </w:r>
    </w:p>
    <w:p w14:paraId="5399D3CE" w14:textId="77777777" w:rsidR="003B12CC" w:rsidRPr="00BD6869" w:rsidRDefault="003B12CC" w:rsidP="003B12CC">
      <w:pPr>
        <w:ind w:left="720"/>
        <w:rPr>
          <w:sz w:val="16"/>
        </w:rPr>
      </w:pPr>
      <w:r w:rsidRPr="00BD6869">
        <w:rPr>
          <w:sz w:val="16"/>
        </w:rPr>
        <w:t>[t]he several states, composing the United States of America, are not united on the principle of unlimited submission to their General Government; but that, by a compact under the style and title of a Constitution for the United States, and of amendments thereto, they constituted a General Government for special purposes [and] delegated to that government certain definite powers ... and that whensoever the General Government assumes undelegated powers, its acts are unauthoritative, void, and of no force ....” Thomas Jefferson, The Kentucky Resolutions of 1798 (Nov. 10, 1798).</w:t>
      </w:r>
    </w:p>
    <w:p w14:paraId="4F5F6C7D" w14:textId="77777777" w:rsidR="003B12CC" w:rsidRDefault="003B12CC" w:rsidP="003B12CC">
      <w:pPr>
        <w:pStyle w:val="Heading4"/>
      </w:pPr>
      <w:r>
        <w:t>‘Federal’ refers to a system administered by a central authority and local governments.</w:t>
      </w:r>
    </w:p>
    <w:p w14:paraId="1AD1CB68" w14:textId="77777777" w:rsidR="003B12CC" w:rsidRPr="004D1669" w:rsidRDefault="003B12CC" w:rsidP="003B12CC">
      <w:r w:rsidRPr="004D755B">
        <w:rPr>
          <w:rStyle w:val="Style13ptBold"/>
        </w:rPr>
        <w:t>Calderin ’2</w:t>
      </w:r>
      <w:r>
        <w:t xml:space="preserve"> [Carlos A. Calderin; 2002; Legal Consultant at Ceridian Corp.,</w:t>
      </w:r>
      <w:r w:rsidRPr="004D1669">
        <w:t xml:space="preserve"> </w:t>
      </w:r>
      <w:r>
        <w:t>Executive Committee member of the Florida Chapter of REP America, J.D. at American University Washington College of Law; U.C. Davis Journal of International Law and Policy, “The Emergence of a Responsible Green World Trade Organization: Why Creating a World Environment Organization Would Hinder This Goal,” vol. 8]</w:t>
      </w:r>
    </w:p>
    <w:p w14:paraId="7D752001" w14:textId="77777777" w:rsidR="003B12CC" w:rsidRPr="004D1669" w:rsidRDefault="003B12CC" w:rsidP="003B12CC">
      <w:pPr>
        <w:rPr>
          <w:sz w:val="16"/>
        </w:rPr>
      </w:pPr>
      <w:r w:rsidRPr="004D1669">
        <w:rPr>
          <w:rStyle w:val="StyleUnderline"/>
        </w:rPr>
        <w:t xml:space="preserve">Black's Law Dictionary </w:t>
      </w:r>
      <w:r w:rsidRPr="004D1669">
        <w:rPr>
          <w:rStyle w:val="Emphasis"/>
        </w:rPr>
        <w:t>defines</w:t>
      </w:r>
      <w:r w:rsidRPr="004D1669">
        <w:rPr>
          <w:rStyle w:val="StyleUnderline"/>
        </w:rPr>
        <w:t xml:space="preserve"> “federal” as: “Of</w:t>
      </w:r>
      <w:r w:rsidRPr="004D1669">
        <w:rPr>
          <w:sz w:val="16"/>
        </w:rPr>
        <w:t xml:space="preserve"> or constituting </w:t>
      </w:r>
      <w:r w:rsidRPr="004D1669">
        <w:rPr>
          <w:rStyle w:val="StyleUnderline"/>
        </w:rPr>
        <w:t xml:space="preserve">a government in which power is </w:t>
      </w:r>
      <w:r w:rsidRPr="004D1669">
        <w:rPr>
          <w:rStyle w:val="Emphasis"/>
        </w:rPr>
        <w:t>distributed</w:t>
      </w:r>
      <w:r w:rsidRPr="004D1669">
        <w:rPr>
          <w:rStyle w:val="StyleUnderline"/>
        </w:rPr>
        <w:t xml:space="preserve"> between a central authority (i.e., federal government) </w:t>
      </w:r>
      <w:r w:rsidRPr="004D1669">
        <w:rPr>
          <w:rStyle w:val="Emphasis"/>
        </w:rPr>
        <w:t>and</w:t>
      </w:r>
      <w:r w:rsidRPr="004D1669">
        <w:rPr>
          <w:rStyle w:val="StyleUnderline"/>
        </w:rPr>
        <w:t xml:space="preserve"> a number of constituent territorial units (i.e., states)</w:t>
      </w:r>
      <w:r w:rsidRPr="004D1669">
        <w:rPr>
          <w:sz w:val="16"/>
        </w:rPr>
        <w:t>. Black's Law Dictionary 610 (6th ed. 1990).</w:t>
      </w:r>
    </w:p>
    <w:p w14:paraId="1159D4A8" w14:textId="77777777" w:rsidR="003B12CC" w:rsidRDefault="003B12CC" w:rsidP="003B12CC">
      <w:pPr>
        <w:pStyle w:val="Heading4"/>
      </w:pPr>
      <w:r>
        <w:t>‘Federal’ refers to the United States.</w:t>
      </w:r>
    </w:p>
    <w:p w14:paraId="3E3FE21C" w14:textId="77777777" w:rsidR="003B12CC" w:rsidRPr="00011A53" w:rsidRDefault="003B12CC" w:rsidP="003B12CC">
      <w:r w:rsidRPr="00FB6459">
        <w:rPr>
          <w:rStyle w:val="Style13ptBold"/>
        </w:rPr>
        <w:t>Kentucky ’23</w:t>
      </w:r>
      <w:r>
        <w:t xml:space="preserve"> [Kentucky’s Revised Statutes; effective January 1, 2023; Title XLI: Laws, Chapter 446: Construction of Statutes, “Section 446.010 Definitions for Statutes Generally,” Ky. Rev. Stat. § 446.010]</w:t>
      </w:r>
    </w:p>
    <w:p w14:paraId="33D2250A" w14:textId="77777777" w:rsidR="003B12CC" w:rsidRDefault="003B12CC" w:rsidP="003B12CC">
      <w:r>
        <w:t xml:space="preserve">(17) </w:t>
      </w:r>
      <w:r w:rsidRPr="00D735A6">
        <w:rPr>
          <w:rStyle w:val="StyleUnderline"/>
        </w:rPr>
        <w:t xml:space="preserve">“Federal” refers to the </w:t>
      </w:r>
      <w:r w:rsidRPr="00D735A6">
        <w:rPr>
          <w:rStyle w:val="Emphasis"/>
        </w:rPr>
        <w:t>U</w:t>
      </w:r>
      <w:r w:rsidRPr="00D735A6">
        <w:rPr>
          <w:rStyle w:val="StyleUnderline"/>
        </w:rPr>
        <w:t xml:space="preserve">nited </w:t>
      </w:r>
      <w:r w:rsidRPr="00D735A6">
        <w:rPr>
          <w:rStyle w:val="Emphasis"/>
        </w:rPr>
        <w:t>S</w:t>
      </w:r>
      <w:r w:rsidRPr="00D735A6">
        <w:rPr>
          <w:rStyle w:val="StyleUnderline"/>
        </w:rPr>
        <w:t>tates</w:t>
      </w:r>
      <w:r>
        <w:t>;</w:t>
      </w:r>
    </w:p>
    <w:p w14:paraId="10F24D08" w14:textId="62BDDF69" w:rsidR="00924B17" w:rsidRDefault="00924B17" w:rsidP="00E00DC7">
      <w:pPr>
        <w:pStyle w:val="Heading3"/>
      </w:pPr>
      <w:r>
        <w:t>Not Private</w:t>
      </w:r>
      <w:r w:rsidR="00894D0B">
        <w:t>---1NC</w:t>
      </w:r>
    </w:p>
    <w:p w14:paraId="73F11B44" w14:textId="75EA0D93" w:rsidR="00924B17" w:rsidRDefault="00924B17" w:rsidP="00924B17">
      <w:pPr>
        <w:pStyle w:val="Heading4"/>
      </w:pPr>
      <w:r>
        <w:t xml:space="preserve">‘Federal’ </w:t>
      </w:r>
      <w:r w:rsidRPr="00924B17">
        <w:rPr>
          <w:u w:val="single"/>
        </w:rPr>
        <w:t>excludes</w:t>
      </w:r>
      <w:r>
        <w:t xml:space="preserve"> </w:t>
      </w:r>
      <w:r w:rsidRPr="00924B17">
        <w:t>private action</w:t>
      </w:r>
      <w:r>
        <w:t>.</w:t>
      </w:r>
    </w:p>
    <w:p w14:paraId="03AFFC3D" w14:textId="77777777" w:rsidR="00924B17" w:rsidRPr="00CB518F" w:rsidRDefault="00924B17" w:rsidP="00924B17">
      <w:r w:rsidRPr="00CB518F">
        <w:rPr>
          <w:rStyle w:val="Style13ptBold"/>
        </w:rPr>
        <w:t>Borghesan ’22</w:t>
      </w:r>
      <w:r>
        <w:t xml:space="preserve"> [Dario Borghesan; November 18, 2022; Justice on the Supreme Court of Alaska; Westlaw, “Knolmayer v. McCollum,” 520 P.3d 634]</w:t>
      </w:r>
    </w:p>
    <w:p w14:paraId="116C5F71" w14:textId="77777777" w:rsidR="00924B17" w:rsidRDefault="00924B17" w:rsidP="00924B17">
      <w:pPr>
        <w:rPr>
          <w:sz w:val="16"/>
        </w:rPr>
      </w:pPr>
      <w:r w:rsidRPr="00CB518F">
        <w:rPr>
          <w:sz w:val="16"/>
        </w:rPr>
        <w:t xml:space="preserve">According to the plain meaning of the statutory text, the Lowe's Plan is not a federal program. </w:t>
      </w:r>
      <w:r w:rsidRPr="00CB518F">
        <w:rPr>
          <w:rStyle w:val="StyleUnderline"/>
        </w:rPr>
        <w:t xml:space="preserve">“Federal” refers to the </w:t>
      </w:r>
      <w:r w:rsidRPr="00CB518F">
        <w:rPr>
          <w:rStyle w:val="Emphasis"/>
        </w:rPr>
        <w:t>federal government</w:t>
      </w:r>
      <w:r w:rsidRPr="00CB518F">
        <w:rPr>
          <w:sz w:val="16"/>
        </w:rPr>
        <w:t>;53 “program” is defined by Merriam-Webster as “a plan or system under which action may be taken toward a goal.”54 The United States Supreme Court has referred to Medicare and Medicaid — each an amalgamation of federal legislation and regulations that provide for federal funding of individual health benefits through administration by federal agencies — as “federal programs.”55 By contrast, the Lowe's Plan is created and funded by Lowe's Companies, Inc., a private corporation, and is administered by its agent. “[N]o agency of the United States administers ERISA plans; private employers may administer their own ERISA plans or may contract for administration of plans from an independent company.”56 A privately funded and operated entity does not fall within the common understanding of the term “federal program.”</w:t>
      </w:r>
    </w:p>
    <w:p w14:paraId="05963D22" w14:textId="77777777" w:rsidR="00924B17" w:rsidRDefault="00924B17" w:rsidP="00924B17">
      <w:pPr>
        <w:rPr>
          <w:sz w:val="16"/>
        </w:rPr>
      </w:pPr>
      <w:r>
        <w:rPr>
          <w:sz w:val="16"/>
        </w:rPr>
        <w:t>&lt;&lt;FOOTNOTE 53&gt;&gt;</w:t>
      </w:r>
    </w:p>
    <w:p w14:paraId="6FB3F4F9" w14:textId="77777777" w:rsidR="00924B17" w:rsidRDefault="00924B17" w:rsidP="00924B17">
      <w:pPr>
        <w:rPr>
          <w:sz w:val="16"/>
        </w:rPr>
      </w:pPr>
      <w:r>
        <w:rPr>
          <w:sz w:val="16"/>
        </w:rPr>
        <w:t>See Federal, BLACK'S LAW DICTIONARY (11th ed. 2019).</w:t>
      </w:r>
    </w:p>
    <w:p w14:paraId="65C9FA6D" w14:textId="77777777" w:rsidR="00924B17" w:rsidRPr="00CB518F" w:rsidRDefault="00924B17" w:rsidP="00924B17">
      <w:pPr>
        <w:rPr>
          <w:sz w:val="16"/>
        </w:rPr>
      </w:pPr>
      <w:r>
        <w:rPr>
          <w:sz w:val="16"/>
        </w:rPr>
        <w:t>&lt;&lt;FOOTNOTE 53 ENDS&gt;&gt;</w:t>
      </w:r>
    </w:p>
    <w:p w14:paraId="10991F1D" w14:textId="77777777" w:rsidR="00924B17" w:rsidRPr="00CB518F" w:rsidRDefault="00924B17" w:rsidP="00924B17">
      <w:pPr>
        <w:rPr>
          <w:sz w:val="16"/>
        </w:rPr>
      </w:pPr>
      <w:r w:rsidRPr="00CB518F">
        <w:rPr>
          <w:sz w:val="16"/>
        </w:rPr>
        <w:t>McCollum offers an array of arguments for why the Lowe's Plan is a “federal program.” First, she argues that if the legislature intended to limit the exception to Medicaid, it would have done so explicitly. Although true that the phrase “federal program” is broader than Medicaid alone, that does not mean that the legislature intended it to encompass an entity that was not created, funded, or administered by the federal government.</w:t>
      </w:r>
    </w:p>
    <w:p w14:paraId="5D4B4425" w14:textId="77777777" w:rsidR="00924B17" w:rsidRDefault="00924B17" w:rsidP="00924B17">
      <w:pPr>
        <w:rPr>
          <w:sz w:val="16"/>
        </w:rPr>
      </w:pPr>
      <w:r w:rsidRPr="00CB518F">
        <w:rPr>
          <w:sz w:val="16"/>
        </w:rPr>
        <w:t xml:space="preserve">Second, </w:t>
      </w:r>
      <w:r w:rsidRPr="00CB518F">
        <w:rPr>
          <w:rStyle w:val="StyleUnderline"/>
        </w:rPr>
        <w:t xml:space="preserve">it is </w:t>
      </w:r>
      <w:r w:rsidRPr="00CB518F">
        <w:rPr>
          <w:rStyle w:val="Emphasis"/>
        </w:rPr>
        <w:t>not</w:t>
      </w:r>
      <w:r w:rsidRPr="00CB518F">
        <w:rPr>
          <w:rStyle w:val="StyleUnderline"/>
        </w:rPr>
        <w:t xml:space="preserve"> the case</w:t>
      </w:r>
      <w:r w:rsidRPr="00CB518F">
        <w:rPr>
          <w:sz w:val="16"/>
        </w:rPr>
        <w:t xml:space="preserve">, as McCollum argues, </w:t>
      </w:r>
      <w:r w:rsidRPr="00CB518F">
        <w:rPr>
          <w:rStyle w:val="StyleUnderline"/>
        </w:rPr>
        <w:t>that the</w:t>
      </w:r>
      <w:r w:rsidRPr="00CB518F">
        <w:rPr>
          <w:sz w:val="16"/>
        </w:rPr>
        <w:t xml:space="preserve"> Lowe's </w:t>
      </w:r>
      <w:r w:rsidRPr="00CB518F">
        <w:rPr>
          <w:rStyle w:val="StyleUnderline"/>
        </w:rPr>
        <w:t>Plan is</w:t>
      </w:r>
      <w:r w:rsidRPr="00CB518F">
        <w:rPr>
          <w:sz w:val="16"/>
        </w:rPr>
        <w:t xml:space="preserve"> a “</w:t>
      </w:r>
      <w:r w:rsidRPr="00CB518F">
        <w:rPr>
          <w:rStyle w:val="StyleUnderline"/>
        </w:rPr>
        <w:t>federal</w:t>
      </w:r>
      <w:r w:rsidRPr="00CB518F">
        <w:rPr>
          <w:sz w:val="16"/>
        </w:rPr>
        <w:t xml:space="preserve"> program” </w:t>
      </w:r>
      <w:r w:rsidRPr="00CB518F">
        <w:rPr>
          <w:rStyle w:val="Emphasis"/>
        </w:rPr>
        <w:t>simply by virtue</w:t>
      </w:r>
      <w:r w:rsidRPr="00CB518F">
        <w:rPr>
          <w:rStyle w:val="StyleUnderline"/>
        </w:rPr>
        <w:t xml:space="preserve"> of being governed by ERISA. ERISA </w:t>
      </w:r>
      <w:r w:rsidRPr="00CB518F">
        <w:rPr>
          <w:rStyle w:val="Emphasis"/>
        </w:rPr>
        <w:t>is</w:t>
      </w:r>
      <w:r w:rsidRPr="00CB518F">
        <w:rPr>
          <w:rStyle w:val="StyleUnderline"/>
        </w:rPr>
        <w:t xml:space="preserve"> a federal law, but that does </w:t>
      </w:r>
      <w:r w:rsidRPr="00CB518F">
        <w:rPr>
          <w:rStyle w:val="Emphasis"/>
        </w:rPr>
        <w:t>not</w:t>
      </w:r>
      <w:r w:rsidRPr="00CB518F">
        <w:rPr>
          <w:rStyle w:val="StyleUnderline"/>
        </w:rPr>
        <w:t xml:space="preserve"> mean that </w:t>
      </w:r>
      <w:r w:rsidRPr="00CB518F">
        <w:rPr>
          <w:rStyle w:val="Emphasis"/>
        </w:rPr>
        <w:t>every plan</w:t>
      </w:r>
      <w:r w:rsidRPr="00CB518F">
        <w:rPr>
          <w:sz w:val="16"/>
        </w:rPr>
        <w:t xml:space="preserve"> or “program” </w:t>
      </w:r>
      <w:r w:rsidRPr="00CB518F">
        <w:rPr>
          <w:rStyle w:val="StyleUnderline"/>
        </w:rPr>
        <w:t>established under its authority is</w:t>
      </w:r>
      <w:r w:rsidRPr="00CB518F">
        <w:rPr>
          <w:sz w:val="16"/>
        </w:rPr>
        <w:t xml:space="preserve"> a “</w:t>
      </w:r>
      <w:r w:rsidRPr="00CB518F">
        <w:rPr>
          <w:rStyle w:val="Emphasis"/>
        </w:rPr>
        <w:t>federal</w:t>
      </w:r>
      <w:r w:rsidRPr="00CB518F">
        <w:rPr>
          <w:sz w:val="16"/>
        </w:rPr>
        <w:t xml:space="preserve"> program” </w:t>
      </w:r>
      <w:r w:rsidRPr="00CB518F">
        <w:rPr>
          <w:rStyle w:val="StyleUnderline"/>
        </w:rPr>
        <w:t xml:space="preserve">in the straightforward sense of the term: a program </w:t>
      </w:r>
      <w:r w:rsidRPr="00CB518F">
        <w:rPr>
          <w:rStyle w:val="Emphasis"/>
        </w:rPr>
        <w:t>of</w:t>
      </w:r>
      <w:r w:rsidRPr="00CB518F">
        <w:rPr>
          <w:rStyle w:val="StyleUnderline"/>
        </w:rPr>
        <w:t xml:space="preserve"> the federal government. </w:t>
      </w:r>
      <w:r w:rsidRPr="00CB518F">
        <w:rPr>
          <w:rStyle w:val="Emphasis"/>
        </w:rPr>
        <w:t>Many</w:t>
      </w:r>
      <w:r w:rsidRPr="00CB518F">
        <w:rPr>
          <w:rStyle w:val="StyleUnderline"/>
        </w:rPr>
        <w:t xml:space="preserve"> private actors are comprehensively regulated by the federal government </w:t>
      </w:r>
      <w:r w:rsidRPr="00CB518F">
        <w:rPr>
          <w:sz w:val="16"/>
        </w:rPr>
        <w:t xml:space="preserve">— airlines, auto manufacturers, banks — </w:t>
      </w:r>
      <w:r w:rsidRPr="00CB518F">
        <w:rPr>
          <w:rStyle w:val="StyleUnderline"/>
        </w:rPr>
        <w:t xml:space="preserve">yet are not themselves </w:t>
      </w:r>
      <w:r w:rsidRPr="00CB518F">
        <w:rPr>
          <w:rStyle w:val="Emphasis"/>
        </w:rPr>
        <w:t>commonly thought</w:t>
      </w:r>
      <w:r w:rsidRPr="00CB518F">
        <w:rPr>
          <w:rStyle w:val="StyleUnderline"/>
        </w:rPr>
        <w:t xml:space="preserve"> of as</w:t>
      </w:r>
      <w:r w:rsidRPr="00CB518F">
        <w:rPr>
          <w:sz w:val="16"/>
        </w:rPr>
        <w:t xml:space="preserve"> “</w:t>
      </w:r>
      <w:r w:rsidRPr="00CB518F">
        <w:rPr>
          <w:rStyle w:val="StyleUnderline"/>
        </w:rPr>
        <w:t>federal</w:t>
      </w:r>
      <w:r w:rsidRPr="00CB518F">
        <w:rPr>
          <w:sz w:val="16"/>
        </w:rPr>
        <w:t xml:space="preserve"> programs.” McCollum argues that the Lowe's Plan is a federal program because ERISA gives it “the force of federal law.” She points to the fact that ERISA allows insured parties, fiduciaries, and plan administrators to sue to enforce the terms of ERISA and of specific ERISA plans.57 Yet the existence of a federal cause of action to enforce a contract does not make the parties to the contract themselves “federal program[s].” Ultimately, </w:t>
      </w:r>
      <w:r w:rsidRPr="00CB518F">
        <w:rPr>
          <w:rStyle w:val="StyleUnderline"/>
        </w:rPr>
        <w:t>the</w:t>
      </w:r>
      <w:r w:rsidRPr="00CB518F">
        <w:rPr>
          <w:sz w:val="16"/>
        </w:rPr>
        <w:t xml:space="preserve"> ordinary </w:t>
      </w:r>
      <w:r w:rsidRPr="00CB518F">
        <w:rPr>
          <w:rStyle w:val="Emphasis"/>
        </w:rPr>
        <w:t>meaning</w:t>
      </w:r>
      <w:r w:rsidRPr="00CB518F">
        <w:rPr>
          <w:rStyle w:val="StyleUnderline"/>
        </w:rPr>
        <w:t xml:space="preserve"> of</w:t>
      </w:r>
      <w:r w:rsidRPr="00CB518F">
        <w:rPr>
          <w:sz w:val="16"/>
        </w:rPr>
        <w:t xml:space="preserve"> the phrase “</w:t>
      </w:r>
      <w:r w:rsidRPr="00CB518F">
        <w:rPr>
          <w:rStyle w:val="StyleUnderline"/>
        </w:rPr>
        <w:t>federal</w:t>
      </w:r>
      <w:r w:rsidRPr="00CB518F">
        <w:rPr>
          <w:sz w:val="16"/>
        </w:rPr>
        <w:t xml:space="preserve"> program” </w:t>
      </w:r>
      <w:r w:rsidRPr="00CB518F">
        <w:rPr>
          <w:rStyle w:val="StyleUnderline"/>
        </w:rPr>
        <w:t xml:space="preserve">does </w:t>
      </w:r>
      <w:r w:rsidRPr="00CB518F">
        <w:rPr>
          <w:rStyle w:val="Emphasis"/>
        </w:rPr>
        <w:t>not</w:t>
      </w:r>
      <w:r w:rsidRPr="00CB518F">
        <w:rPr>
          <w:rStyle w:val="StyleUnderline"/>
        </w:rPr>
        <w:t xml:space="preserve"> encompass a privately funded and administered</w:t>
      </w:r>
      <w:r w:rsidRPr="00CB518F">
        <w:rPr>
          <w:sz w:val="16"/>
        </w:rPr>
        <w:t xml:space="preserve"> health benefit </w:t>
      </w:r>
      <w:r w:rsidRPr="00CB518F">
        <w:rPr>
          <w:rStyle w:val="StyleUnderline"/>
        </w:rPr>
        <w:t>plan</w:t>
      </w:r>
      <w:r w:rsidRPr="00CB518F">
        <w:rPr>
          <w:sz w:val="16"/>
        </w:rPr>
        <w:t>.</w:t>
      </w:r>
    </w:p>
    <w:p w14:paraId="59C33BDB" w14:textId="77777777" w:rsidR="00BF056F" w:rsidRDefault="00BF056F" w:rsidP="00BF056F">
      <w:pPr>
        <w:pStyle w:val="Heading2"/>
      </w:pPr>
      <w:r>
        <w:t>‘Jobs Guarantee’---Neg</w:t>
      </w:r>
    </w:p>
    <w:p w14:paraId="31DC1A8C" w14:textId="77777777" w:rsidR="00BF056F" w:rsidRDefault="00BF056F" w:rsidP="00BF056F">
      <w:pPr>
        <w:pStyle w:val="Heading3"/>
      </w:pPr>
      <w:r>
        <w:t>JG---Excludes Welfare Work Requirements---1NC</w:t>
      </w:r>
    </w:p>
    <w:p w14:paraId="63F34C77" w14:textId="77777777" w:rsidR="00BF056F" w:rsidRDefault="00BF056F" w:rsidP="00BF056F">
      <w:pPr>
        <w:pStyle w:val="Heading4"/>
      </w:pPr>
      <w:r>
        <w:t xml:space="preserve">‘Jobs guarantee’ is </w:t>
      </w:r>
      <w:r>
        <w:rPr>
          <w:u w:val="single"/>
        </w:rPr>
        <w:t>not</w:t>
      </w:r>
      <w:r>
        <w:t xml:space="preserve"> work requirements for welfare.</w:t>
      </w:r>
    </w:p>
    <w:p w14:paraId="07C968BF" w14:textId="77777777" w:rsidR="00BF056F" w:rsidRDefault="00BF056F" w:rsidP="00BF056F">
      <w:r w:rsidRPr="00893E18">
        <w:rPr>
          <w:rStyle w:val="Style13ptBold"/>
        </w:rPr>
        <w:t>Gordon ’97</w:t>
      </w:r>
      <w:r>
        <w:t xml:space="preserve"> [Wendell Gordon; 1997; economist and professor at the University of Texas (Austin); Journal of Economic Issues, “Job Assurance—The Job Guarantee Revisited,” vol. 31, no. 3]</w:t>
      </w:r>
    </w:p>
    <w:p w14:paraId="54C40FFF" w14:textId="77777777" w:rsidR="00BF056F" w:rsidRPr="00893E18" w:rsidRDefault="00BF056F" w:rsidP="00BF056F">
      <w:pPr>
        <w:rPr>
          <w:sz w:val="16"/>
        </w:rPr>
      </w:pPr>
      <w:r w:rsidRPr="00893E18">
        <w:rPr>
          <w:sz w:val="16"/>
        </w:rPr>
        <w:t xml:space="preserve">It is worth noting that </w:t>
      </w:r>
      <w:r w:rsidRPr="00CB73E4">
        <w:rPr>
          <w:rStyle w:val="StyleUnderline"/>
          <w:highlight w:val="cyan"/>
        </w:rPr>
        <w:t xml:space="preserve">the job guarantee is </w:t>
      </w:r>
      <w:r w:rsidRPr="00CB73E4">
        <w:rPr>
          <w:rStyle w:val="Emphasis"/>
          <w:highlight w:val="cyan"/>
        </w:rPr>
        <w:t>not</w:t>
      </w:r>
      <w:r w:rsidRPr="00BE3492">
        <w:rPr>
          <w:rStyle w:val="StyleUnderline"/>
        </w:rPr>
        <w:t xml:space="preserve"> the same thing as </w:t>
      </w:r>
      <w:r w:rsidRPr="00CB73E4">
        <w:rPr>
          <w:rStyle w:val="StyleUnderline"/>
          <w:highlight w:val="cyan"/>
        </w:rPr>
        <w:t>requiring an unemployed person</w:t>
      </w:r>
      <w:r w:rsidRPr="00893E18">
        <w:rPr>
          <w:sz w:val="16"/>
        </w:rPr>
        <w:t xml:space="preserve">, who appears at the welfare office hoping for assistance, </w:t>
      </w:r>
      <w:r w:rsidRPr="00CB73E4">
        <w:rPr>
          <w:rStyle w:val="StyleUnderline"/>
          <w:highlight w:val="cyan"/>
        </w:rPr>
        <w:t>to</w:t>
      </w:r>
      <w:r w:rsidRPr="00BE3492">
        <w:rPr>
          <w:rStyle w:val="StyleUnderline"/>
        </w:rPr>
        <w:t xml:space="preserve"> go somewhere to </w:t>
      </w:r>
      <w:r w:rsidRPr="00CB73E4">
        <w:rPr>
          <w:rStyle w:val="StyleUnderline"/>
          <w:highlight w:val="cyan"/>
        </w:rPr>
        <w:t>perform</w:t>
      </w:r>
      <w:r w:rsidRPr="00893E18">
        <w:rPr>
          <w:sz w:val="16"/>
        </w:rPr>
        <w:t xml:space="preserve"> some assigned menial </w:t>
      </w:r>
      <w:r w:rsidRPr="00CB73E4">
        <w:rPr>
          <w:rStyle w:val="StyleUnderline"/>
          <w:highlight w:val="cyan"/>
        </w:rPr>
        <w:t xml:space="preserve">work </w:t>
      </w:r>
      <w:r w:rsidRPr="00CB73E4">
        <w:rPr>
          <w:rStyle w:val="Emphasis"/>
          <w:highlight w:val="cyan"/>
        </w:rPr>
        <w:t>before</w:t>
      </w:r>
      <w:r w:rsidRPr="00893E18">
        <w:rPr>
          <w:sz w:val="16"/>
        </w:rPr>
        <w:t xml:space="preserve"> he/</w:t>
      </w:r>
      <w:r w:rsidRPr="00BE3492">
        <w:rPr>
          <w:rStyle w:val="StyleUnderline"/>
        </w:rPr>
        <w:t>she can obtain</w:t>
      </w:r>
      <w:r w:rsidRPr="00893E18">
        <w:rPr>
          <w:sz w:val="16"/>
        </w:rPr>
        <w:t xml:space="preserve"> the </w:t>
      </w:r>
      <w:r w:rsidRPr="00BE3492">
        <w:rPr>
          <w:rStyle w:val="StyleUnderline"/>
        </w:rPr>
        <w:t xml:space="preserve">needed </w:t>
      </w:r>
      <w:r w:rsidRPr="00CB73E4">
        <w:rPr>
          <w:rStyle w:val="StyleUnderline"/>
          <w:highlight w:val="cyan"/>
        </w:rPr>
        <w:t>assistance</w:t>
      </w:r>
      <w:r w:rsidRPr="00893E18">
        <w:rPr>
          <w:sz w:val="16"/>
        </w:rPr>
        <w:t>. There is a difference between a dignified solution to a problem and a degrading temporary quick fix. We should beware of what the politicians call "work-based welfare reform. "</w:t>
      </w:r>
    </w:p>
    <w:p w14:paraId="00A694B7" w14:textId="77777777" w:rsidR="00BF056F" w:rsidRDefault="00BF056F" w:rsidP="00BF056F">
      <w:pPr>
        <w:pStyle w:val="Heading3"/>
      </w:pPr>
      <w:r>
        <w:t>JG---Requires Livable Wage---1NC</w:t>
      </w:r>
    </w:p>
    <w:p w14:paraId="11A3D340" w14:textId="02E8AFC5" w:rsidR="00BF056F" w:rsidRDefault="00BF056F" w:rsidP="00BF056F">
      <w:pPr>
        <w:pStyle w:val="Heading4"/>
      </w:pPr>
      <w:r>
        <w:t xml:space="preserve">A ‘federal </w:t>
      </w:r>
      <w:r w:rsidR="00B36CC0">
        <w:t xml:space="preserve">jobs guarantee’ </w:t>
      </w:r>
      <w:r>
        <w:t xml:space="preserve">requiring a </w:t>
      </w:r>
      <w:r>
        <w:rPr>
          <w:u w:val="single"/>
        </w:rPr>
        <w:t>livable wage</w:t>
      </w:r>
      <w:r>
        <w:t>.</w:t>
      </w:r>
    </w:p>
    <w:p w14:paraId="54EBFC84" w14:textId="77777777" w:rsidR="00BF056F" w:rsidRPr="00250B5C" w:rsidRDefault="00BF056F" w:rsidP="00BF056F">
      <w:r w:rsidRPr="00FC7EDB">
        <w:rPr>
          <w:rStyle w:val="Style13ptBold"/>
        </w:rPr>
        <w:t>Banks ’19</w:t>
      </w:r>
      <w:r>
        <w:t xml:space="preserve"> [Nina Banks; February 22, 2019; Associate Professor of Economics at Bucknell University; Institute for New Economic Thinking, “The Black Woman Economist Who Pioneered a Federal Jobs Guarantee,” https://www.ineteconomics.org/perspectives/blog/the-black-woman-economist-who-pioneered-a-federal-jobs-guarantee#:~:text=A%20federal%20job%20guarantee%20means,willing%20and%20able%20to%20work.]</w:t>
      </w:r>
    </w:p>
    <w:p w14:paraId="7C43371E" w14:textId="77777777" w:rsidR="00BF056F" w:rsidRDefault="00BF056F" w:rsidP="00BF056F">
      <w:pPr>
        <w:rPr>
          <w:sz w:val="16"/>
        </w:rPr>
      </w:pPr>
      <w:r w:rsidRPr="00941C8E">
        <w:rPr>
          <w:sz w:val="16"/>
        </w:rPr>
        <w:t xml:space="preserve">The topic of government job guarantees has generated increased discussion since the 2016 presidential campaign. More recently, a number of policymakers—especially 2020 election hopefuls Bernie Sanders, Cory Booker, Kamala Harris, Elizabeth Warren, and Kirsten Gillibrand—have endorsed the idea. </w:t>
      </w:r>
      <w:r w:rsidRPr="003372A7">
        <w:rPr>
          <w:rStyle w:val="StyleUnderline"/>
          <w:highlight w:val="cyan"/>
        </w:rPr>
        <w:t>A federal job guarantee means</w:t>
      </w:r>
      <w:r w:rsidRPr="00941C8E">
        <w:rPr>
          <w:sz w:val="16"/>
        </w:rPr>
        <w:t xml:space="preserve"> that </w:t>
      </w:r>
      <w:r w:rsidRPr="003372A7">
        <w:rPr>
          <w:rStyle w:val="StyleUnderline"/>
          <w:highlight w:val="cyan"/>
        </w:rPr>
        <w:t xml:space="preserve">the government would provide jobs at </w:t>
      </w:r>
      <w:r w:rsidRPr="003372A7">
        <w:rPr>
          <w:rStyle w:val="Emphasis"/>
          <w:highlight w:val="cyan"/>
        </w:rPr>
        <w:t>livable wages</w:t>
      </w:r>
      <w:r w:rsidRPr="003372A7">
        <w:rPr>
          <w:rStyle w:val="StyleUnderline"/>
          <w:highlight w:val="cyan"/>
        </w:rPr>
        <w:t xml:space="preserve"> to </w:t>
      </w:r>
      <w:r w:rsidRPr="003372A7">
        <w:rPr>
          <w:rStyle w:val="Emphasis"/>
          <w:highlight w:val="cyan"/>
        </w:rPr>
        <w:t>all people</w:t>
      </w:r>
      <w:r w:rsidRPr="00941C8E">
        <w:rPr>
          <w:rStyle w:val="StyleUnderline"/>
        </w:rPr>
        <w:t xml:space="preserve"> who are willing </w:t>
      </w:r>
      <w:r w:rsidRPr="00941C8E">
        <w:rPr>
          <w:rStyle w:val="Emphasis"/>
        </w:rPr>
        <w:t>and</w:t>
      </w:r>
      <w:r w:rsidRPr="00941C8E">
        <w:rPr>
          <w:rStyle w:val="StyleUnderline"/>
        </w:rPr>
        <w:t xml:space="preserve"> able to work</w:t>
      </w:r>
      <w:r w:rsidRPr="00941C8E">
        <w:rPr>
          <w:sz w:val="16"/>
        </w:rPr>
        <w:t>. The jobs program would address a number of problems including involuntary unemployment, low compensation levels, and labor market discrimination.</w:t>
      </w:r>
    </w:p>
    <w:p w14:paraId="39A67648" w14:textId="77777777" w:rsidR="00BF056F" w:rsidRPr="002516B4" w:rsidRDefault="00BF056F" w:rsidP="00BF056F">
      <w:pPr>
        <w:pStyle w:val="Heading3"/>
        <w:rPr>
          <w:rStyle w:val="Style13ptBold"/>
        </w:rPr>
      </w:pPr>
      <w:r>
        <w:t>JG---Requires Livable Wage---2NC</w:t>
      </w:r>
    </w:p>
    <w:p w14:paraId="42146FB7" w14:textId="6CA84273" w:rsidR="00BF056F" w:rsidRDefault="00BF056F" w:rsidP="00BF056F">
      <w:pPr>
        <w:pStyle w:val="Heading4"/>
      </w:pPr>
      <w:r>
        <w:t xml:space="preserve">A ‘federal </w:t>
      </w:r>
      <w:r w:rsidR="00B36CC0">
        <w:t xml:space="preserve">jobs guarantee’ </w:t>
      </w:r>
      <w:r>
        <w:t>means jobs and benefits paid for by the feds</w:t>
      </w:r>
    </w:p>
    <w:p w14:paraId="250E84DE" w14:textId="77777777" w:rsidR="00BF056F" w:rsidRPr="00200EBF" w:rsidRDefault="00BF056F" w:rsidP="00BF056F">
      <w:r w:rsidRPr="00200EBF">
        <w:rPr>
          <w:rStyle w:val="Style13ptBold"/>
        </w:rPr>
        <w:t>Bhandari</w:t>
      </w:r>
      <w:r>
        <w:t xml:space="preserve"> </w:t>
      </w:r>
      <w:r w:rsidRPr="00200EBF">
        <w:rPr>
          <w:rStyle w:val="Style13ptBold"/>
        </w:rPr>
        <w:t>’19</w:t>
      </w:r>
      <w:r>
        <w:t xml:space="preserve"> [Ryan Bhandari; March 25, 2019; Senior Policy Advisor at Thirdway’s Economic Program; Thirdway, “What Is the “Federal Jobs Guarantee” and What Are People Saying About It?” https://www.thirdway.org/memo/what-is-the-federal-jobs-guarantee-and-what-are-people-saying-about-it]</w:t>
      </w:r>
    </w:p>
    <w:p w14:paraId="390BF3C5" w14:textId="77777777" w:rsidR="00BF056F" w:rsidRPr="00200EBF" w:rsidRDefault="00BF056F" w:rsidP="00BF056F">
      <w:pPr>
        <w:rPr>
          <w:sz w:val="16"/>
        </w:rPr>
      </w:pPr>
      <w:r w:rsidRPr="00CB73E4">
        <w:rPr>
          <w:rStyle w:val="StyleUnderline"/>
          <w:highlight w:val="cyan"/>
        </w:rPr>
        <w:t xml:space="preserve">What </w:t>
      </w:r>
      <w:r w:rsidRPr="00CB73E4">
        <w:rPr>
          <w:rStyle w:val="Emphasis"/>
          <w:highlight w:val="cyan"/>
        </w:rPr>
        <w:t>is</w:t>
      </w:r>
      <w:r w:rsidRPr="00CB73E4">
        <w:rPr>
          <w:rStyle w:val="StyleUnderline"/>
          <w:highlight w:val="cyan"/>
        </w:rPr>
        <w:t xml:space="preserve"> the federal jobs guarantee?</w:t>
      </w:r>
    </w:p>
    <w:p w14:paraId="1A938C1C" w14:textId="77777777" w:rsidR="00BF056F" w:rsidRPr="00200EBF" w:rsidRDefault="00BF056F" w:rsidP="00BF056F">
      <w:pPr>
        <w:rPr>
          <w:rStyle w:val="StyleUnderline"/>
        </w:rPr>
      </w:pPr>
      <w:r w:rsidRPr="00CB73E4">
        <w:rPr>
          <w:rStyle w:val="StyleUnderline"/>
          <w:highlight w:val="cyan"/>
        </w:rPr>
        <w:t>A federal jobs guarantee is</w:t>
      </w:r>
      <w:r w:rsidRPr="00200EBF">
        <w:rPr>
          <w:sz w:val="16"/>
        </w:rPr>
        <w:t xml:space="preserve"> as simple as it sounds on the surface: </w:t>
      </w:r>
      <w:r w:rsidRPr="00CB73E4">
        <w:rPr>
          <w:rStyle w:val="Emphasis"/>
          <w:highlight w:val="cyan"/>
        </w:rPr>
        <w:t>everyone</w:t>
      </w:r>
      <w:r w:rsidRPr="00CB73E4">
        <w:rPr>
          <w:rStyle w:val="StyleUnderline"/>
          <w:highlight w:val="cyan"/>
        </w:rPr>
        <w:t xml:space="preserve"> in the country will be </w:t>
      </w:r>
      <w:r w:rsidRPr="00CB73E4">
        <w:rPr>
          <w:rStyle w:val="Emphasis"/>
          <w:highlight w:val="cyan"/>
        </w:rPr>
        <w:t>guaranteed</w:t>
      </w:r>
      <w:r w:rsidRPr="00CB73E4">
        <w:rPr>
          <w:rStyle w:val="StyleUnderline"/>
          <w:highlight w:val="cyan"/>
        </w:rPr>
        <w:t xml:space="preserve"> a job by the</w:t>
      </w:r>
      <w:r w:rsidRPr="00200EBF">
        <w:rPr>
          <w:rStyle w:val="StyleUnderline"/>
        </w:rPr>
        <w:t xml:space="preserve"> </w:t>
      </w:r>
      <w:r w:rsidRPr="00200EBF">
        <w:rPr>
          <w:rStyle w:val="Emphasis"/>
        </w:rPr>
        <w:t xml:space="preserve">US </w:t>
      </w:r>
      <w:r w:rsidRPr="00CB73E4">
        <w:rPr>
          <w:rStyle w:val="Emphasis"/>
          <w:highlight w:val="cyan"/>
        </w:rPr>
        <w:t>government</w:t>
      </w:r>
      <w:r w:rsidRPr="00200EBF">
        <w:rPr>
          <w:rStyle w:val="StyleUnderline"/>
        </w:rPr>
        <w:t xml:space="preserve"> should they desire one</w:t>
      </w:r>
      <w:r w:rsidRPr="00200EBF">
        <w:rPr>
          <w:sz w:val="16"/>
        </w:rPr>
        <w:t xml:space="preserve">. There are two versions right now gaining attention. One plan is written by academics Mark Paul, Sandy Darity, and Darrick Hamilton. The other was written by Pavlina Tcherneva. In general, </w:t>
      </w:r>
      <w:r w:rsidRPr="00200EBF">
        <w:rPr>
          <w:rStyle w:val="StyleUnderline"/>
        </w:rPr>
        <w:t xml:space="preserve">these </w:t>
      </w:r>
      <w:r w:rsidRPr="00CB73E4">
        <w:rPr>
          <w:rStyle w:val="StyleUnderline"/>
          <w:highlight w:val="cyan"/>
        </w:rPr>
        <w:t xml:space="preserve">plans </w:t>
      </w:r>
      <w:r w:rsidRPr="00CB73E4">
        <w:rPr>
          <w:rStyle w:val="Emphasis"/>
          <w:highlight w:val="cyan"/>
        </w:rPr>
        <w:t>promise</w:t>
      </w:r>
      <w:r w:rsidRPr="00CB73E4">
        <w:rPr>
          <w:rStyle w:val="StyleUnderline"/>
          <w:highlight w:val="cyan"/>
        </w:rPr>
        <w:t>:</w:t>
      </w:r>
    </w:p>
    <w:p w14:paraId="2972C2D9" w14:textId="77777777" w:rsidR="00BF056F" w:rsidRPr="00200EBF" w:rsidRDefault="00BF056F" w:rsidP="00BF056F">
      <w:pPr>
        <w:pStyle w:val="ListParagraph"/>
        <w:numPr>
          <w:ilvl w:val="0"/>
          <w:numId w:val="48"/>
        </w:numPr>
        <w:rPr>
          <w:sz w:val="16"/>
        </w:rPr>
      </w:pPr>
      <w:r w:rsidRPr="00CB73E4">
        <w:rPr>
          <w:rStyle w:val="StyleUnderline"/>
          <w:highlight w:val="cyan"/>
        </w:rPr>
        <w:t>Guaranteed jobs</w:t>
      </w:r>
      <w:r w:rsidRPr="00CB73E4">
        <w:rPr>
          <w:sz w:val="16"/>
        </w:rPr>
        <w:t xml:space="preserve"> in infr</w:t>
      </w:r>
      <w:r w:rsidRPr="00200EBF">
        <w:rPr>
          <w:sz w:val="16"/>
        </w:rPr>
        <w:t>astructure repair, ecological restoration, caregiving, and community development projects.</w:t>
      </w:r>
    </w:p>
    <w:p w14:paraId="32A9CCE9" w14:textId="77777777" w:rsidR="00BF056F" w:rsidRPr="00200EBF" w:rsidRDefault="00BF056F" w:rsidP="00BF056F">
      <w:pPr>
        <w:pStyle w:val="ListParagraph"/>
        <w:numPr>
          <w:ilvl w:val="0"/>
          <w:numId w:val="48"/>
        </w:numPr>
        <w:rPr>
          <w:sz w:val="16"/>
        </w:rPr>
      </w:pPr>
      <w:r w:rsidRPr="00CB73E4">
        <w:rPr>
          <w:rStyle w:val="StyleUnderline"/>
          <w:highlight w:val="cyan"/>
        </w:rPr>
        <w:t>Benefits</w:t>
      </w:r>
      <w:r w:rsidRPr="00200EBF">
        <w:rPr>
          <w:sz w:val="16"/>
        </w:rPr>
        <w:t xml:space="preserve"> like health insurance, paid sick leave/vacation, and retirement plans.</w:t>
      </w:r>
    </w:p>
    <w:p w14:paraId="3726C476" w14:textId="77777777" w:rsidR="00BF056F" w:rsidRPr="00200EBF" w:rsidRDefault="00BF056F" w:rsidP="00BF056F">
      <w:pPr>
        <w:pStyle w:val="ListParagraph"/>
        <w:numPr>
          <w:ilvl w:val="0"/>
          <w:numId w:val="48"/>
        </w:numPr>
        <w:rPr>
          <w:sz w:val="16"/>
        </w:rPr>
      </w:pPr>
      <w:r w:rsidRPr="00EF4D4C">
        <w:rPr>
          <w:rStyle w:val="StyleUnderline"/>
        </w:rPr>
        <w:t xml:space="preserve">Control for state and </w:t>
      </w:r>
      <w:r w:rsidRPr="00EF4D4C">
        <w:rPr>
          <w:rStyle w:val="Emphasis"/>
        </w:rPr>
        <w:t>local</w:t>
      </w:r>
      <w:r w:rsidRPr="00EF4D4C">
        <w:rPr>
          <w:rStyle w:val="StyleUnderline"/>
        </w:rPr>
        <w:t xml:space="preserve"> government</w:t>
      </w:r>
      <w:r w:rsidRPr="00EF4D4C">
        <w:rPr>
          <w:rStyle w:val="Emphasis"/>
        </w:rPr>
        <w:t>s</w:t>
      </w:r>
      <w:r w:rsidRPr="00EF4D4C">
        <w:rPr>
          <w:sz w:val="16"/>
        </w:rPr>
        <w:t xml:space="preserve"> that</w:t>
      </w:r>
      <w:r w:rsidRPr="00200EBF">
        <w:rPr>
          <w:sz w:val="16"/>
        </w:rPr>
        <w:t xml:space="preserve"> will decide which kinds of jobs to create.</w:t>
      </w:r>
    </w:p>
    <w:p w14:paraId="654BB716" w14:textId="77777777" w:rsidR="00BF056F" w:rsidRPr="00200EBF" w:rsidRDefault="00BF056F" w:rsidP="00BF056F">
      <w:pPr>
        <w:pStyle w:val="ListParagraph"/>
        <w:numPr>
          <w:ilvl w:val="0"/>
          <w:numId w:val="48"/>
        </w:numPr>
        <w:rPr>
          <w:sz w:val="16"/>
        </w:rPr>
      </w:pPr>
      <w:r w:rsidRPr="00200EBF">
        <w:rPr>
          <w:rStyle w:val="StyleUnderline"/>
        </w:rPr>
        <w:t>A reduced uptake of welfare programs and unemployment insurance</w:t>
      </w:r>
      <w:r w:rsidRPr="00200EBF">
        <w:rPr>
          <w:sz w:val="16"/>
        </w:rPr>
        <w:t xml:space="preserve"> as well as decreased criminal justice costs.</w:t>
      </w:r>
    </w:p>
    <w:p w14:paraId="24BBA721" w14:textId="77777777" w:rsidR="00BF056F" w:rsidRPr="00AE745D" w:rsidRDefault="00BF056F" w:rsidP="00BF056F">
      <w:pPr>
        <w:rPr>
          <w:sz w:val="16"/>
        </w:rPr>
      </w:pPr>
      <w:r w:rsidRPr="00200EBF">
        <w:rPr>
          <w:sz w:val="16"/>
        </w:rPr>
        <w:t xml:space="preserve">The key difference between the two plans is the minimum wage for the new jobs. The Tcherneva plan establishes a $15 minimum wage and the Paul et al. plan calls for an $11.80 minimum wage for all federally guaranteed jobs. Yet, both have the same underlying goal: Permanently solve the problem of involuntary unemployment by making the federal government </w:t>
      </w:r>
      <w:r>
        <w:rPr>
          <w:sz w:val="16"/>
        </w:rPr>
        <w:t>he federal government the employer of last resort.</w:t>
      </w:r>
    </w:p>
    <w:p w14:paraId="4E075230" w14:textId="1887688F" w:rsidR="00BF056F" w:rsidRDefault="00BF056F" w:rsidP="00BF056F">
      <w:pPr>
        <w:pStyle w:val="Heading4"/>
      </w:pPr>
      <w:r>
        <w:t xml:space="preserve">A ‘federal </w:t>
      </w:r>
      <w:r w:rsidR="00B36CC0">
        <w:t xml:space="preserve">jobs guarantee’ </w:t>
      </w:r>
      <w:r>
        <w:t>is a public option with livable wages and full benefits.</w:t>
      </w:r>
    </w:p>
    <w:p w14:paraId="09E8D3EE" w14:textId="77777777" w:rsidR="00BF056F" w:rsidRPr="00C71C64" w:rsidRDefault="00BF056F" w:rsidP="00BF056F">
      <w:r w:rsidRPr="00C71C64">
        <w:rPr>
          <w:rStyle w:val="Style13ptBold"/>
        </w:rPr>
        <w:t>Blackwell ’20</w:t>
      </w:r>
      <w:r>
        <w:t xml:space="preserve"> [Sarah Treuhaft and Angela Glover Blackwell; January 2, 2020; Senior Director at the Institute on Race, Power, and Political Economy; attorney, civil rights advocate, and author, JD at UC Berkeley; Inequality, “A Federal Job Guarantee Is a Crucial Tool to Fight Inequality,” https://inequality.org/research/federal-job-guarantee/]</w:t>
      </w:r>
    </w:p>
    <w:p w14:paraId="441718CB" w14:textId="77777777" w:rsidR="00BF056F" w:rsidRDefault="00BF056F" w:rsidP="00BF056F">
      <w:pPr>
        <w:rPr>
          <w:sz w:val="16"/>
        </w:rPr>
      </w:pPr>
      <w:r w:rsidRPr="00B0174D">
        <w:rPr>
          <w:sz w:val="16"/>
        </w:rPr>
        <w:t xml:space="preserve">One crucial tool that would go a long way toward establishing a new baseline of economic security for all is </w:t>
      </w:r>
      <w:r w:rsidRPr="003372A7">
        <w:rPr>
          <w:rStyle w:val="Emphasis"/>
          <w:highlight w:val="cyan"/>
        </w:rPr>
        <w:t>a Federal Job Guarantee:</w:t>
      </w:r>
      <w:r w:rsidRPr="003372A7">
        <w:rPr>
          <w:rStyle w:val="StyleUnderline"/>
          <w:highlight w:val="cyan"/>
        </w:rPr>
        <w:t xml:space="preserve"> a public option</w:t>
      </w:r>
      <w:r w:rsidRPr="003B12CC">
        <w:rPr>
          <w:rStyle w:val="StyleUnderline"/>
        </w:rPr>
        <w:t xml:space="preserve"> for a good job </w:t>
      </w:r>
      <w:r w:rsidRPr="003372A7">
        <w:rPr>
          <w:rStyle w:val="StyleUnderline"/>
          <w:highlight w:val="cyan"/>
        </w:rPr>
        <w:t xml:space="preserve">that pays a </w:t>
      </w:r>
      <w:r w:rsidRPr="003372A7">
        <w:rPr>
          <w:rStyle w:val="Emphasis"/>
          <w:highlight w:val="cyan"/>
        </w:rPr>
        <w:t>living-wage</w:t>
      </w:r>
      <w:r w:rsidRPr="003372A7">
        <w:rPr>
          <w:rStyle w:val="StyleUnderline"/>
          <w:highlight w:val="cyan"/>
        </w:rPr>
        <w:t xml:space="preserve"> and offers </w:t>
      </w:r>
      <w:r w:rsidRPr="003372A7">
        <w:rPr>
          <w:rStyle w:val="Emphasis"/>
          <w:highlight w:val="cyan"/>
        </w:rPr>
        <w:t>full benefits</w:t>
      </w:r>
      <w:r w:rsidRPr="003B12CC">
        <w:rPr>
          <w:rStyle w:val="StyleUnderline"/>
        </w:rPr>
        <w:t xml:space="preserve"> on projects that address</w:t>
      </w:r>
      <w:r w:rsidRPr="00B0174D">
        <w:rPr>
          <w:sz w:val="16"/>
        </w:rPr>
        <w:t xml:space="preserve"> long-neglected </w:t>
      </w:r>
      <w:r w:rsidRPr="003B12CC">
        <w:rPr>
          <w:rStyle w:val="StyleUnderline"/>
        </w:rPr>
        <w:t>community needs and produce public benefits</w:t>
      </w:r>
      <w:r w:rsidRPr="00B0174D">
        <w:rPr>
          <w:sz w:val="16"/>
        </w:rPr>
        <w:t>.</w:t>
      </w:r>
    </w:p>
    <w:p w14:paraId="451EFA97" w14:textId="38285B3A" w:rsidR="00BF056F" w:rsidRDefault="00BF056F" w:rsidP="00BF056F">
      <w:pPr>
        <w:pStyle w:val="Heading4"/>
      </w:pPr>
      <w:r>
        <w:t xml:space="preserve">A ‘federal </w:t>
      </w:r>
      <w:r w:rsidR="00B36CC0">
        <w:t xml:space="preserve">jobs guarantee’ </w:t>
      </w:r>
      <w:r>
        <w:t>is universal and includes wages and benefits.</w:t>
      </w:r>
    </w:p>
    <w:p w14:paraId="50803A56" w14:textId="77777777" w:rsidR="00BF056F" w:rsidRDefault="00BF056F" w:rsidP="00BF056F">
      <w:r w:rsidRPr="006F0482">
        <w:rPr>
          <w:rStyle w:val="Style13ptBold"/>
        </w:rPr>
        <w:t>Paddison ’18</w:t>
      </w:r>
      <w:r>
        <w:t xml:space="preserve"> [Laura Paddison; July 6, 2018; editor; Huffington Post, “What Is a Federal Jobs Guarantee?” https://www.huffpost.com/entry/federal-job-guarantee-explained_n_5b363f4ae4b007aa2f7f59fc]</w:t>
      </w:r>
    </w:p>
    <w:p w14:paraId="624ADA05" w14:textId="77777777" w:rsidR="00BF056F" w:rsidRPr="00100E56" w:rsidRDefault="00BF056F" w:rsidP="00BF056F">
      <w:pPr>
        <w:rPr>
          <w:sz w:val="16"/>
        </w:rPr>
      </w:pPr>
      <w:r w:rsidRPr="00100E56">
        <w:rPr>
          <w:sz w:val="16"/>
        </w:rPr>
        <w:t xml:space="preserve">In the era of Donald Trump, ambitious progressive policies that were dismissed as fringe a few years ago are increasingly finding a foothold. One of these is </w:t>
      </w:r>
      <w:r w:rsidRPr="004E7E5E">
        <w:rPr>
          <w:rStyle w:val="StyleUnderline"/>
          <w:highlight w:val="cyan"/>
        </w:rPr>
        <w:t>the idea</w:t>
      </w:r>
      <w:r w:rsidRPr="00044480">
        <w:rPr>
          <w:rStyle w:val="StyleUnderline"/>
        </w:rPr>
        <w:t xml:space="preserve"> that </w:t>
      </w:r>
      <w:r w:rsidRPr="004E7E5E">
        <w:rPr>
          <w:rStyle w:val="Emphasis"/>
          <w:highlight w:val="cyan"/>
        </w:rPr>
        <w:t>every</w:t>
      </w:r>
      <w:r w:rsidRPr="004E7E5E">
        <w:rPr>
          <w:rStyle w:val="StyleUnderline"/>
          <w:highlight w:val="cyan"/>
        </w:rPr>
        <w:t xml:space="preserve"> American</w:t>
      </w:r>
      <w:r w:rsidRPr="00044480">
        <w:rPr>
          <w:rStyle w:val="StyleUnderline"/>
        </w:rPr>
        <w:t xml:space="preserve"> who needs and wants a job has </w:t>
      </w:r>
      <w:r w:rsidRPr="004E7E5E">
        <w:rPr>
          <w:rStyle w:val="StyleUnderline"/>
          <w:highlight w:val="cyan"/>
        </w:rPr>
        <w:t xml:space="preserve">the </w:t>
      </w:r>
      <w:r w:rsidRPr="004E7E5E">
        <w:rPr>
          <w:rStyle w:val="Emphasis"/>
          <w:highlight w:val="cyan"/>
        </w:rPr>
        <w:t>right to one</w:t>
      </w:r>
      <w:r w:rsidRPr="004E7E5E">
        <w:rPr>
          <w:rStyle w:val="StyleUnderline"/>
          <w:highlight w:val="cyan"/>
        </w:rPr>
        <w:t xml:space="preserve">, at a </w:t>
      </w:r>
      <w:r w:rsidRPr="004E7E5E">
        <w:rPr>
          <w:rStyle w:val="Emphasis"/>
          <w:highlight w:val="cyan"/>
        </w:rPr>
        <w:t>livable wage</w:t>
      </w:r>
      <w:r w:rsidRPr="004E7E5E">
        <w:rPr>
          <w:rStyle w:val="StyleUnderline"/>
          <w:highlight w:val="cyan"/>
        </w:rPr>
        <w:t xml:space="preserve">, with </w:t>
      </w:r>
      <w:r w:rsidRPr="004E7E5E">
        <w:rPr>
          <w:rStyle w:val="Emphasis"/>
          <w:highlight w:val="cyan"/>
        </w:rPr>
        <w:t>decent benefits</w:t>
      </w:r>
      <w:r w:rsidRPr="00100E56">
        <w:rPr>
          <w:sz w:val="16"/>
        </w:rPr>
        <w:t>.</w:t>
      </w:r>
    </w:p>
    <w:p w14:paraId="6C9AD76B" w14:textId="77777777" w:rsidR="00BF056F" w:rsidRPr="00100E56" w:rsidRDefault="00BF056F" w:rsidP="00BF056F">
      <w:pPr>
        <w:rPr>
          <w:sz w:val="16"/>
        </w:rPr>
      </w:pPr>
      <w:r w:rsidRPr="004E7E5E">
        <w:rPr>
          <w:rStyle w:val="StyleUnderline"/>
          <w:highlight w:val="cyan"/>
        </w:rPr>
        <w:t xml:space="preserve">It’s called </w:t>
      </w:r>
      <w:r w:rsidRPr="004E7E5E">
        <w:rPr>
          <w:rStyle w:val="Emphasis"/>
          <w:highlight w:val="cyan"/>
        </w:rPr>
        <w:t>a federal jobs guarantee</w:t>
      </w:r>
      <w:r w:rsidRPr="00100E56">
        <w:rPr>
          <w:sz w:val="16"/>
        </w:rPr>
        <w:t>, and it has some heavyweight support. Sen. Bernie Sanders (I-Vt.) backs the idea and has said he will release a detailed plan in the fall. Sen. Cory Booker (D-N.J.) has introduced legislation that would see a three-year pilot project set up to guarantee jobs in 15 regions of high unemployment. Among the bill’s co-sponsors is Sen. Kirsten Gillibrand (D-N.Y.), who tweeted in support of the policy in April.</w:t>
      </w:r>
    </w:p>
    <w:p w14:paraId="0B470967" w14:textId="77777777" w:rsidR="00BF056F" w:rsidRPr="005D388F" w:rsidRDefault="00BF056F" w:rsidP="00BF056F"/>
    <w:p w14:paraId="3F406CB1" w14:textId="77777777" w:rsidR="00BF056F" w:rsidRPr="00F5450A" w:rsidRDefault="00BF056F" w:rsidP="00BF056F"/>
    <w:p w14:paraId="25968597" w14:textId="77777777" w:rsidR="00BF056F" w:rsidRPr="00B0174D" w:rsidRDefault="00BF056F" w:rsidP="00BF056F">
      <w:pPr>
        <w:rPr>
          <w:sz w:val="16"/>
        </w:rPr>
      </w:pPr>
    </w:p>
    <w:p w14:paraId="1A8FA9AE" w14:textId="77777777" w:rsidR="00BF056F" w:rsidRDefault="00BF056F" w:rsidP="00BF056F">
      <w:pPr>
        <w:pStyle w:val="Heading3"/>
      </w:pPr>
      <w:r>
        <w:t>JG---Requires Taxes for FR---1NC/2NC</w:t>
      </w:r>
    </w:p>
    <w:p w14:paraId="146D380E" w14:textId="77777777" w:rsidR="00BF056F" w:rsidRPr="00C96E02" w:rsidRDefault="00BF056F" w:rsidP="00BF056F">
      <w:pPr>
        <w:pStyle w:val="Heading4"/>
      </w:pPr>
      <w:r>
        <w:t>FR excludes job guarantees funded via deficit-spending or from cutting other programs</w:t>
      </w:r>
    </w:p>
    <w:p w14:paraId="3D0C1B45" w14:textId="77777777" w:rsidR="00BF056F" w:rsidRPr="00E14E07" w:rsidRDefault="00BF056F" w:rsidP="00BF056F">
      <w:r w:rsidRPr="00E14E07">
        <w:rPr>
          <w:rStyle w:val="Style13ptBold"/>
        </w:rPr>
        <w:t>Harvey ‘6</w:t>
      </w:r>
      <w:r>
        <w:t xml:space="preserve"> [Phillip; 2006; Associate Professor of Law and Economics at Rutgers School of Law – Camden, PhD in economics from the New School for Social Research, and JD from Yale; Int. J. Environment, Workplace and Employment, “Funding a Job Guarantee,” Vol. 2, No. 1]</w:t>
      </w:r>
    </w:p>
    <w:p w14:paraId="147F0A06" w14:textId="77777777" w:rsidR="00BF056F" w:rsidRPr="00735B6A" w:rsidRDefault="00BF056F" w:rsidP="00BF056F">
      <w:pPr>
        <w:rPr>
          <w:sz w:val="16"/>
        </w:rPr>
      </w:pPr>
      <w:r w:rsidRPr="00735B6A">
        <w:rPr>
          <w:sz w:val="16"/>
        </w:rPr>
        <w:t>5 The redistributive cost of a job guarantee programme</w:t>
      </w:r>
    </w:p>
    <w:p w14:paraId="68B0477E" w14:textId="77777777" w:rsidR="00BF056F" w:rsidRPr="00735B6A" w:rsidRDefault="00BF056F" w:rsidP="00BF056F">
      <w:pPr>
        <w:rPr>
          <w:sz w:val="16"/>
        </w:rPr>
      </w:pPr>
      <w:r w:rsidRPr="003756C8">
        <w:rPr>
          <w:rStyle w:val="StyleUnderline"/>
          <w:highlight w:val="cyan"/>
        </w:rPr>
        <w:t>Most</w:t>
      </w:r>
      <w:r w:rsidRPr="008F1066">
        <w:rPr>
          <w:rStyle w:val="StyleUnderline"/>
        </w:rPr>
        <w:t xml:space="preserve"> social </w:t>
      </w:r>
      <w:r w:rsidRPr="003756C8">
        <w:rPr>
          <w:rStyle w:val="StyleUnderline"/>
          <w:highlight w:val="cyan"/>
        </w:rPr>
        <w:t xml:space="preserve">welfare benefits </w:t>
      </w:r>
      <w:r w:rsidRPr="003756C8">
        <w:rPr>
          <w:rStyle w:val="Emphasis"/>
          <w:highlight w:val="cyan"/>
        </w:rPr>
        <w:t>redistribute</w:t>
      </w:r>
      <w:r w:rsidRPr="008F1066">
        <w:rPr>
          <w:rStyle w:val="StyleUnderline"/>
        </w:rPr>
        <w:t xml:space="preserve"> real </w:t>
      </w:r>
      <w:r w:rsidRPr="003756C8">
        <w:rPr>
          <w:rStyle w:val="Emphasis"/>
          <w:highlight w:val="cyan"/>
        </w:rPr>
        <w:t>income</w:t>
      </w:r>
      <w:r w:rsidRPr="00735B6A">
        <w:rPr>
          <w:sz w:val="16"/>
        </w:rPr>
        <w:t xml:space="preserve">, and although opponents of social welfare initiatives rarely focus on this fact, there is little doubt that it contributes to opposition to social welfare spending in market societies. For this reason it is important for discussions of the cost of social welfare initiatives to consider not only the question of how the proposed benefit could be funded but also how much redistribution of income that funding mechanism would entail. Viewed from this perspective, the appropriate question to ask is not where the funds necessary to pay for a JG programme would come from but </w:t>
      </w:r>
      <w:r w:rsidRPr="003756C8">
        <w:rPr>
          <w:rStyle w:val="Emphasis"/>
          <w:highlight w:val="cyan"/>
        </w:rPr>
        <w:t>how much income redistribution</w:t>
      </w:r>
      <w:r w:rsidRPr="003756C8">
        <w:rPr>
          <w:sz w:val="16"/>
          <w:highlight w:val="cyan"/>
        </w:rPr>
        <w:t xml:space="preserve"> </w:t>
      </w:r>
      <w:r w:rsidRPr="003756C8">
        <w:rPr>
          <w:rStyle w:val="StyleUnderline"/>
          <w:highlight w:val="cyan"/>
        </w:rPr>
        <w:t>would be required</w:t>
      </w:r>
      <w:r w:rsidRPr="008F1066">
        <w:rPr>
          <w:rStyle w:val="StyleUnderline"/>
        </w:rPr>
        <w:t xml:space="preserve"> to achieve the programme's social welfare goals</w:t>
      </w:r>
      <w:r w:rsidRPr="00735B6A">
        <w:rPr>
          <w:sz w:val="16"/>
        </w:rPr>
        <w:t>.</w:t>
      </w:r>
    </w:p>
    <w:p w14:paraId="4DB39945" w14:textId="77777777" w:rsidR="00BF056F" w:rsidRPr="00735B6A" w:rsidRDefault="00BF056F" w:rsidP="00BF056F">
      <w:pPr>
        <w:rPr>
          <w:u w:val="single"/>
        </w:rPr>
      </w:pPr>
      <w:r w:rsidRPr="00735B6A">
        <w:rPr>
          <w:sz w:val="16"/>
        </w:rPr>
        <w:t xml:space="preserve">The implications of both my own and </w:t>
      </w:r>
      <w:r w:rsidRPr="003756C8">
        <w:rPr>
          <w:rStyle w:val="StyleUnderline"/>
          <w:highlight w:val="cyan"/>
        </w:rPr>
        <w:t>the</w:t>
      </w:r>
      <w:r w:rsidRPr="00735B6A">
        <w:rPr>
          <w:sz w:val="16"/>
        </w:rPr>
        <w:t xml:space="preserve"> Post Keynesian analysis of </w:t>
      </w:r>
      <w:r w:rsidRPr="003756C8">
        <w:rPr>
          <w:rStyle w:val="StyleUnderline"/>
          <w:highlight w:val="cyan"/>
        </w:rPr>
        <w:t>JG</w:t>
      </w:r>
      <w:r w:rsidRPr="00735B6A">
        <w:rPr>
          <w:sz w:val="16"/>
        </w:rPr>
        <w:t xml:space="preserve"> programme funding is that </w:t>
      </w:r>
      <w:r w:rsidRPr="00735B6A">
        <w:rPr>
          <w:rStyle w:val="StyleUnderline"/>
        </w:rPr>
        <w:t>such</w:t>
      </w:r>
      <w:r w:rsidRPr="00735B6A">
        <w:rPr>
          <w:sz w:val="16"/>
        </w:rPr>
        <w:t xml:space="preserve"> </w:t>
      </w:r>
      <w:r w:rsidRPr="00735B6A">
        <w:rPr>
          <w:rStyle w:val="StyleUnderline"/>
        </w:rPr>
        <w:t xml:space="preserve">a programme </w:t>
      </w:r>
      <w:r w:rsidRPr="003756C8">
        <w:rPr>
          <w:rStyle w:val="StyleUnderline"/>
          <w:highlight w:val="cyan"/>
        </w:rPr>
        <w:t>could</w:t>
      </w:r>
      <w:r w:rsidRPr="008F1066">
        <w:rPr>
          <w:rStyle w:val="StyleUnderline"/>
        </w:rPr>
        <w:t xml:space="preserve"> </w:t>
      </w:r>
      <w:r w:rsidRPr="003756C8">
        <w:rPr>
          <w:rStyle w:val="StyleUnderline"/>
          <w:highlight w:val="cyan"/>
        </w:rPr>
        <w:t>be established</w:t>
      </w:r>
      <w:r w:rsidRPr="008F1066">
        <w:rPr>
          <w:rStyle w:val="StyleUnderline"/>
        </w:rPr>
        <w:t xml:space="preserve"> in developed market economies </w:t>
      </w:r>
      <w:r w:rsidRPr="003756C8">
        <w:rPr>
          <w:rStyle w:val="Emphasis"/>
          <w:highlight w:val="cyan"/>
        </w:rPr>
        <w:t>without any</w:t>
      </w:r>
      <w:r w:rsidRPr="008F1066">
        <w:rPr>
          <w:rStyle w:val="StyleUnderline"/>
        </w:rPr>
        <w:t xml:space="preserve"> additional </w:t>
      </w:r>
      <w:r w:rsidRPr="003756C8">
        <w:rPr>
          <w:rStyle w:val="Emphasis"/>
          <w:highlight w:val="cyan"/>
        </w:rPr>
        <w:t>redistribution of income</w:t>
      </w:r>
      <w:r w:rsidRPr="00735B6A">
        <w:rPr>
          <w:sz w:val="16"/>
        </w:rPr>
        <w:t xml:space="preserve">. The Post Keynesian analysis supports this conclusion </w:t>
      </w:r>
      <w:r w:rsidRPr="00972CAF">
        <w:rPr>
          <w:rStyle w:val="StyleUnderline"/>
        </w:rPr>
        <w:t xml:space="preserve">provided </w:t>
      </w:r>
      <w:r w:rsidRPr="003756C8">
        <w:rPr>
          <w:rStyle w:val="StyleUnderline"/>
          <w:highlight w:val="cyan"/>
        </w:rPr>
        <w:t xml:space="preserve">the </w:t>
      </w:r>
      <w:r w:rsidRPr="003756C8">
        <w:rPr>
          <w:rStyle w:val="Emphasis"/>
          <w:highlight w:val="cyan"/>
        </w:rPr>
        <w:t>JG</w:t>
      </w:r>
      <w:r w:rsidRPr="00972CAF">
        <w:rPr>
          <w:rStyle w:val="StyleUnderline"/>
        </w:rPr>
        <w:t xml:space="preserve"> initiative </w:t>
      </w:r>
      <w:r w:rsidRPr="003756C8">
        <w:rPr>
          <w:rStyle w:val="StyleUnderline"/>
          <w:highlight w:val="cyan"/>
        </w:rPr>
        <w:t xml:space="preserve">is funded with additional </w:t>
      </w:r>
      <w:r w:rsidRPr="003756C8">
        <w:rPr>
          <w:rStyle w:val="Emphasis"/>
          <w:highlight w:val="cyan"/>
        </w:rPr>
        <w:t>deficit spending</w:t>
      </w:r>
      <w:r w:rsidRPr="003756C8">
        <w:rPr>
          <w:rStyle w:val="StyleUnderline"/>
          <w:highlight w:val="cyan"/>
        </w:rPr>
        <w:t xml:space="preserve"> since</w:t>
      </w:r>
      <w:r w:rsidRPr="00735B6A">
        <w:rPr>
          <w:rStyle w:val="StyleUnderline"/>
        </w:rPr>
        <w:t xml:space="preserve"> in that case </w:t>
      </w:r>
      <w:r w:rsidRPr="003756C8">
        <w:rPr>
          <w:rStyle w:val="StyleUnderline"/>
          <w:highlight w:val="cyan"/>
        </w:rPr>
        <w:t>the</w:t>
      </w:r>
      <w:r w:rsidRPr="00735B6A">
        <w:rPr>
          <w:rStyle w:val="StyleUnderline"/>
        </w:rPr>
        <w:t xml:space="preserve"> programme's real </w:t>
      </w:r>
      <w:r w:rsidRPr="003756C8">
        <w:rPr>
          <w:rStyle w:val="StyleUnderline"/>
          <w:highlight w:val="cyan"/>
        </w:rPr>
        <w:t>cost would be</w:t>
      </w:r>
      <w:r w:rsidRPr="008F1066">
        <w:rPr>
          <w:rStyle w:val="StyleUnderline"/>
        </w:rPr>
        <w:t xml:space="preserve"> totally </w:t>
      </w:r>
      <w:r w:rsidRPr="003756C8">
        <w:rPr>
          <w:rStyle w:val="StyleUnderline"/>
          <w:highlight w:val="cyan"/>
        </w:rPr>
        <w:t>covered by the</w:t>
      </w:r>
      <w:r w:rsidRPr="008F1066">
        <w:rPr>
          <w:rStyle w:val="StyleUnderline"/>
        </w:rPr>
        <w:t xml:space="preserve"> programme's </w:t>
      </w:r>
      <w:r w:rsidRPr="003756C8">
        <w:rPr>
          <w:rStyle w:val="StyleUnderline"/>
          <w:highlight w:val="cyan"/>
        </w:rPr>
        <w:t>contribution to increased aggregate</w:t>
      </w:r>
      <w:r w:rsidRPr="008F1066">
        <w:rPr>
          <w:rStyle w:val="StyleUnderline"/>
        </w:rPr>
        <w:t xml:space="preserve"> demand</w:t>
      </w:r>
      <w:r w:rsidRPr="00735B6A">
        <w:rPr>
          <w:sz w:val="16"/>
        </w:rPr>
        <w:t xml:space="preserve"> and, hence, to increased aggregate real income. </w:t>
      </w:r>
      <w:r w:rsidRPr="008F1066">
        <w:rPr>
          <w:rStyle w:val="StyleUnderline"/>
        </w:rPr>
        <w:t>Neither present nor future tax payers would suffer any reduction in their real income to pay for the programme</w:t>
      </w:r>
      <w:r w:rsidRPr="00735B6A">
        <w:rPr>
          <w:sz w:val="16"/>
        </w:rPr>
        <w:t>. My own analysis supports the same conclusion even if the JG programme is funded without engaging in additional deficit spending, because of the savings in existing government expenditures the programme would permit and the additional government revenue it could generate.</w:t>
      </w:r>
    </w:p>
    <w:p w14:paraId="7E0BC680" w14:textId="77777777" w:rsidR="00BF056F" w:rsidRPr="008B445F" w:rsidRDefault="00BF056F" w:rsidP="00BF056F">
      <w:pPr>
        <w:rPr>
          <w:sz w:val="16"/>
        </w:rPr>
      </w:pPr>
      <w:r w:rsidRPr="00735B6A">
        <w:rPr>
          <w:sz w:val="16"/>
        </w:rPr>
        <w:t xml:space="preserve">This does not mean that any interest-based opposition to the JG idea would be irrational. As explained above, </w:t>
      </w:r>
      <w:r w:rsidRPr="003756C8">
        <w:rPr>
          <w:rStyle w:val="StyleUnderline"/>
          <w:highlight w:val="cyan"/>
        </w:rPr>
        <w:t>a JG programme would strengthen the bargaining power</w:t>
      </w:r>
      <w:r w:rsidRPr="00735B6A">
        <w:rPr>
          <w:sz w:val="16"/>
        </w:rPr>
        <w:t xml:space="preserve"> of wage earners by reducing the in terrorem effect of unemployment. This </w:t>
      </w:r>
      <w:r w:rsidRPr="008F1066">
        <w:rPr>
          <w:rStyle w:val="StyleUnderline"/>
        </w:rPr>
        <w:t>would likely tilt the wage/profit tradeoff more in favor of wage-earners</w:t>
      </w:r>
      <w:r w:rsidRPr="00735B6A">
        <w:rPr>
          <w:sz w:val="16"/>
        </w:rPr>
        <w:t xml:space="preserve"> over the long run, and in this way, </w:t>
      </w:r>
      <w:r w:rsidRPr="003756C8">
        <w:rPr>
          <w:rStyle w:val="StyleUnderline"/>
          <w:highlight w:val="cyan"/>
        </w:rPr>
        <w:t xml:space="preserve">a </w:t>
      </w:r>
      <w:r w:rsidRPr="003756C8">
        <w:rPr>
          <w:rStyle w:val="Emphasis"/>
          <w:highlight w:val="cyan"/>
        </w:rPr>
        <w:t>JG</w:t>
      </w:r>
      <w:r w:rsidRPr="00735B6A">
        <w:rPr>
          <w:sz w:val="16"/>
        </w:rPr>
        <w:t xml:space="preserve"> programme probably </w:t>
      </w:r>
      <w:r w:rsidRPr="003756C8">
        <w:rPr>
          <w:rStyle w:val="StyleUnderline"/>
          <w:highlight w:val="cyan"/>
        </w:rPr>
        <w:t>would</w:t>
      </w:r>
      <w:r w:rsidRPr="008F1066">
        <w:rPr>
          <w:rStyle w:val="StyleUnderline"/>
        </w:rPr>
        <w:t xml:space="preserve"> cause some </w:t>
      </w:r>
      <w:r w:rsidRPr="003756C8">
        <w:rPr>
          <w:rStyle w:val="Emphasis"/>
        </w:rPr>
        <w:t>redistribution of income over time</w:t>
      </w:r>
      <w:r w:rsidRPr="00735B6A">
        <w:rPr>
          <w:sz w:val="16"/>
        </w:rPr>
        <w:t xml:space="preserve">, </w:t>
      </w:r>
      <w:r w:rsidRPr="008F1066">
        <w:rPr>
          <w:rStyle w:val="StyleUnderline"/>
        </w:rPr>
        <w:t>even if the</w:t>
      </w:r>
      <w:r w:rsidRPr="00735B6A">
        <w:rPr>
          <w:sz w:val="16"/>
        </w:rPr>
        <w:t xml:space="preserve"> </w:t>
      </w:r>
      <w:r w:rsidRPr="008F1066">
        <w:rPr>
          <w:rStyle w:val="StyleUnderline"/>
        </w:rPr>
        <w:t>funding mechanism used to pay for the programme had no such effect in the short-run. This long-term</w:t>
      </w:r>
      <w:r w:rsidRPr="00735B6A">
        <w:rPr>
          <w:sz w:val="16"/>
        </w:rPr>
        <w:t xml:space="preserve"> </w:t>
      </w:r>
      <w:r w:rsidRPr="008F1066">
        <w:rPr>
          <w:rStyle w:val="StyleUnderline"/>
        </w:rPr>
        <w:t>redistributive effect would be likely to fuel employer opposition</w:t>
      </w:r>
      <w:r w:rsidRPr="00735B6A">
        <w:rPr>
          <w:sz w:val="16"/>
        </w:rPr>
        <w:t xml:space="preserve"> to the idea even if they were satisfied that a JG programme could be funded without any additional redistribution in the short run, but it would be hard for employers to mobilise opposition to the JG idea among tax payers in general if the idea could be promoted without relying on additional income redistribution to pay for it.</w:t>
      </w:r>
    </w:p>
    <w:p w14:paraId="24CB25EC" w14:textId="77777777" w:rsidR="00BF056F" w:rsidRPr="00C96E02" w:rsidRDefault="00BF056F" w:rsidP="00BF056F">
      <w:pPr>
        <w:pStyle w:val="Heading4"/>
      </w:pPr>
      <w:r>
        <w:t xml:space="preserve">Without increasing progressive taxes, JG only meets effectually. </w:t>
      </w:r>
    </w:p>
    <w:p w14:paraId="207A874F" w14:textId="77777777" w:rsidR="00BF056F" w:rsidRDefault="00BF056F" w:rsidP="00BF056F">
      <w:r w:rsidRPr="00AF6930">
        <w:rPr>
          <w:rStyle w:val="Style13ptBold"/>
        </w:rPr>
        <w:t>Tcherneva ’</w:t>
      </w:r>
      <w:r>
        <w:rPr>
          <w:rStyle w:val="Style13ptBold"/>
        </w:rPr>
        <w:t>1</w:t>
      </w:r>
      <w:r w:rsidRPr="00AF6930">
        <w:rPr>
          <w:rStyle w:val="Style13ptBold"/>
        </w:rPr>
        <w:t>2</w:t>
      </w:r>
      <w:r>
        <w:t xml:space="preserve"> [Pavlina; December 31; PhD Economics, associate professor of economics at Bard College, research associate at the Levy Economics Institute and expert at the Institute for New Economic Thinking; The Case for a Job Guarantee, Basic Income Studies, “The Job Guarantee: Delivering the Benefits That Basic Income Only Promises – A Response to Guy Standing,” vol. 7, iss. 2; </w:t>
      </w:r>
    </w:p>
    <w:p w14:paraId="17A59A7F" w14:textId="77777777" w:rsidR="00BF056F" w:rsidRDefault="00BF056F" w:rsidP="00BF056F">
      <w:r>
        <w:t xml:space="preserve">Note on evidence: </w:t>
      </w:r>
      <w:r>
        <w:br/>
        <w:t xml:space="preserve">BIG = Basic Income Guarantee </w:t>
      </w:r>
    </w:p>
    <w:p w14:paraId="4724C7D6" w14:textId="77777777" w:rsidR="00BF056F" w:rsidRDefault="00BF056F" w:rsidP="00BF056F">
      <w:r>
        <w:t>JG = Job Guarantee]</w:t>
      </w:r>
    </w:p>
    <w:p w14:paraId="69134471" w14:textId="77777777" w:rsidR="00BF056F" w:rsidRDefault="00BF056F" w:rsidP="00BF056F">
      <w:pPr>
        <w:rPr>
          <w:sz w:val="16"/>
        </w:rPr>
      </w:pPr>
      <w:r w:rsidRPr="00E14E07">
        <w:rPr>
          <w:sz w:val="16"/>
        </w:rPr>
        <w:t xml:space="preserve">In short, </w:t>
      </w:r>
      <w:r w:rsidRPr="00E14E07">
        <w:rPr>
          <w:rStyle w:val="StyleUnderline"/>
        </w:rPr>
        <w:t>whether BIG is financed through</w:t>
      </w:r>
      <w:r w:rsidRPr="00E14E07">
        <w:rPr>
          <w:sz w:val="16"/>
        </w:rPr>
        <w:t xml:space="preserve"> an on-going policy of </w:t>
      </w:r>
      <w:r w:rsidRPr="00E14E07">
        <w:rPr>
          <w:rStyle w:val="StyleUnderline"/>
        </w:rPr>
        <w:t>taxing</w:t>
      </w:r>
      <w:r w:rsidRPr="00E14E07">
        <w:rPr>
          <w:sz w:val="16"/>
        </w:rPr>
        <w:t xml:space="preserve"> production </w:t>
      </w:r>
      <w:r w:rsidRPr="00E14E07">
        <w:rPr>
          <w:rStyle w:val="StyleUnderline"/>
        </w:rPr>
        <w:t xml:space="preserve">and </w:t>
      </w:r>
      <w:r w:rsidRPr="003756C8">
        <w:rPr>
          <w:rStyle w:val="Emphasis"/>
        </w:rPr>
        <w:t>redistributing income</w:t>
      </w:r>
      <w:r w:rsidRPr="00E14E07">
        <w:rPr>
          <w:rStyle w:val="StyleUnderline"/>
        </w:rPr>
        <w:t xml:space="preserve"> or by</w:t>
      </w:r>
      <w:r w:rsidRPr="00E14E07">
        <w:rPr>
          <w:sz w:val="16"/>
        </w:rPr>
        <w:t xml:space="preserve"> </w:t>
      </w:r>
      <w:r w:rsidRPr="00E14E07">
        <w:rPr>
          <w:rStyle w:val="StyleUnderline"/>
        </w:rPr>
        <w:t>supplying helicopter drops of money</w:t>
      </w:r>
      <w:r w:rsidRPr="00E14E07">
        <w:rPr>
          <w:sz w:val="16"/>
        </w:rPr>
        <w:t xml:space="preserve">, in either case </w:t>
      </w:r>
      <w:r w:rsidRPr="00E14E07">
        <w:rPr>
          <w:rStyle w:val="StyleUnderline"/>
        </w:rPr>
        <w:t>it will have devastating</w:t>
      </w:r>
      <w:r w:rsidRPr="00E14E07">
        <w:rPr>
          <w:sz w:val="16"/>
        </w:rPr>
        <w:t xml:space="preserve"> macro</w:t>
      </w:r>
      <w:r w:rsidRPr="00E14E07">
        <w:rPr>
          <w:rStyle w:val="StyleUnderline"/>
        </w:rPr>
        <w:t>economic consequences</w:t>
      </w:r>
      <w:r w:rsidRPr="00E14E07">
        <w:rPr>
          <w:sz w:val="16"/>
        </w:rPr>
        <w:t xml:space="preserve">. Macroeconomic instability always inflicts the greatest harm on the most disadvantaged and vulnerable members of society. Perversely, </w:t>
      </w:r>
      <w:r w:rsidRPr="003756C8">
        <w:rPr>
          <w:rStyle w:val="Emphasis"/>
        </w:rPr>
        <w:t>BIG</w:t>
      </w:r>
      <w:r w:rsidRPr="00E14E07">
        <w:rPr>
          <w:sz w:val="16"/>
        </w:rPr>
        <w:t xml:space="preserve"> is a policy that </w:t>
      </w:r>
      <w:r w:rsidRPr="00E14E07">
        <w:rPr>
          <w:rStyle w:val="StyleUnderline"/>
        </w:rPr>
        <w:t>harms</w:t>
      </w:r>
      <w:r w:rsidRPr="00E14E07">
        <w:rPr>
          <w:sz w:val="16"/>
        </w:rPr>
        <w:t xml:space="preserve"> those </w:t>
      </w:r>
      <w:r w:rsidRPr="00E14E07">
        <w:rPr>
          <w:rStyle w:val="StyleUnderline"/>
        </w:rPr>
        <w:t>recipients which it intends to help the most</w:t>
      </w:r>
      <w:r w:rsidRPr="00E14E07">
        <w:rPr>
          <w:sz w:val="16"/>
        </w:rPr>
        <w:t>.</w:t>
      </w:r>
    </w:p>
    <w:p w14:paraId="23358BE1" w14:textId="77777777" w:rsidR="00BF056F" w:rsidRPr="00E14E07" w:rsidRDefault="00BF056F" w:rsidP="00BF056F">
      <w:pPr>
        <w:rPr>
          <w:sz w:val="16"/>
        </w:rPr>
      </w:pPr>
      <w:r w:rsidRPr="00E14E07">
        <w:rPr>
          <w:rStyle w:val="StyleUnderline"/>
        </w:rPr>
        <w:t xml:space="preserve">There are </w:t>
      </w:r>
      <w:r w:rsidRPr="003756C8">
        <w:rPr>
          <w:rStyle w:val="Emphasis"/>
        </w:rPr>
        <w:t>better redistribution policies</w:t>
      </w:r>
      <w:r w:rsidRPr="00E14E07">
        <w:rPr>
          <w:sz w:val="16"/>
        </w:rPr>
        <w:t xml:space="preserve"> than the conventional ones, which tax and redistribute income after it has been generated within the existing structure of production. The alternative would be </w:t>
      </w:r>
      <w:r w:rsidRPr="003756C8">
        <w:rPr>
          <w:rStyle w:val="Emphasis"/>
        </w:rPr>
        <w:t>to change the very processes and structures</w:t>
      </w:r>
      <w:r w:rsidRPr="00E14E07">
        <w:rPr>
          <w:sz w:val="16"/>
        </w:rPr>
        <w:t xml:space="preserve"> </w:t>
      </w:r>
      <w:r w:rsidRPr="00E14E07">
        <w:rPr>
          <w:rStyle w:val="StyleUnderline"/>
        </w:rPr>
        <w:t>that generate</w:t>
      </w:r>
      <w:r w:rsidRPr="00E14E07">
        <w:rPr>
          <w:sz w:val="16"/>
        </w:rPr>
        <w:t xml:space="preserve"> that </w:t>
      </w:r>
      <w:r w:rsidRPr="00E14E07">
        <w:rPr>
          <w:rStyle w:val="StyleUnderline"/>
        </w:rPr>
        <w:t>income</w:t>
      </w:r>
      <w:r w:rsidRPr="00E14E07">
        <w:rPr>
          <w:sz w:val="16"/>
        </w:rPr>
        <w:t xml:space="preserve">. This </w:t>
      </w:r>
      <w:r w:rsidRPr="00E14E07">
        <w:rPr>
          <w:rStyle w:val="StyleUnderline"/>
        </w:rPr>
        <w:t xml:space="preserve">is the task of the </w:t>
      </w:r>
      <w:r w:rsidRPr="003756C8">
        <w:rPr>
          <w:rStyle w:val="Emphasis"/>
        </w:rPr>
        <w:t>JG</w:t>
      </w:r>
      <w:r w:rsidRPr="00E14E07">
        <w:rPr>
          <w:sz w:val="16"/>
        </w:rPr>
        <w:t xml:space="preserve"> proposal. Indeed, conventional income support policies do not garner wide support and are eventually reformed, as most evident in the Welfare Reform in the U.S. during the late 1990s, which resulted in an even more punitive and unjust program. A better and more sustainable redistribution policy would be one that alters the way income is generated in the first place. The best way to do this is through </w:t>
      </w:r>
      <w:r w:rsidRPr="00E14E07">
        <w:rPr>
          <w:rStyle w:val="StyleUnderline"/>
        </w:rPr>
        <w:t>a “bottom up” approach that prioritizes full employment and improves the work</w:t>
      </w:r>
      <w:r w:rsidRPr="00E14E07">
        <w:rPr>
          <w:sz w:val="16"/>
        </w:rPr>
        <w:t xml:space="preserve"> </w:t>
      </w:r>
      <w:r w:rsidRPr="00E14E07">
        <w:rPr>
          <w:rStyle w:val="StyleUnderline"/>
        </w:rPr>
        <w:t>and pay conditions</w:t>
      </w:r>
      <w:r w:rsidRPr="00E14E07">
        <w:rPr>
          <w:sz w:val="16"/>
        </w:rPr>
        <w:t xml:space="preserve"> at the bottom of the socio-economic ladder (Tcherneva, 2012). By securing true full employment through a public employment safety-net, </w:t>
      </w:r>
      <w:r w:rsidRPr="003756C8">
        <w:rPr>
          <w:rStyle w:val="Emphasis"/>
        </w:rPr>
        <w:t>the JG</w:t>
      </w:r>
      <w:r w:rsidRPr="00E14E07">
        <w:rPr>
          <w:sz w:val="16"/>
        </w:rPr>
        <w:t xml:space="preserve"> not only </w:t>
      </w:r>
      <w:r w:rsidRPr="00E14E07">
        <w:rPr>
          <w:rStyle w:val="StyleUnderline"/>
        </w:rPr>
        <w:t>improves the distribution of income</w:t>
      </w:r>
      <w:r w:rsidRPr="00E14E07">
        <w:rPr>
          <w:sz w:val="16"/>
        </w:rPr>
        <w:t xml:space="preserve"> between capital and labor, but also addresses within labor income inequality, as </w:t>
      </w:r>
      <w:r w:rsidRPr="00E14E07">
        <w:rPr>
          <w:rStyle w:val="StyleUnderline"/>
        </w:rPr>
        <w:t>it stabilizes incomes at the bottom and improves them faster than those at the top of the income distribution</w:t>
      </w:r>
      <w:r w:rsidRPr="00E14E07">
        <w:rPr>
          <w:sz w:val="16"/>
        </w:rPr>
        <w:t>.</w:t>
      </w:r>
    </w:p>
    <w:p w14:paraId="5843EEA2" w14:textId="77777777" w:rsidR="00BF056F" w:rsidRDefault="00BF056F" w:rsidP="00BF056F">
      <w:pPr>
        <w:pStyle w:val="Heading3"/>
      </w:pPr>
      <w:r>
        <w:t>JG---State-Administered---1NC</w:t>
      </w:r>
    </w:p>
    <w:p w14:paraId="4126AA06" w14:textId="1A6495FA" w:rsidR="00BF056F" w:rsidRDefault="00BF056F" w:rsidP="00BF056F">
      <w:pPr>
        <w:pStyle w:val="Heading4"/>
      </w:pPr>
      <w:r>
        <w:t xml:space="preserve">A ‘federal </w:t>
      </w:r>
      <w:r w:rsidR="00B744F7">
        <w:t xml:space="preserve">jobs guarantee’ </w:t>
      </w:r>
      <w:r>
        <w:t>means jobs and benefits paid for by the feds, administered by state and local governments.</w:t>
      </w:r>
    </w:p>
    <w:p w14:paraId="0355749C" w14:textId="77777777" w:rsidR="00BF056F" w:rsidRPr="00200EBF" w:rsidRDefault="00BF056F" w:rsidP="00BF056F">
      <w:r w:rsidRPr="00200EBF">
        <w:rPr>
          <w:rStyle w:val="Style13ptBold"/>
        </w:rPr>
        <w:t>Bhandari</w:t>
      </w:r>
      <w:r>
        <w:t xml:space="preserve"> </w:t>
      </w:r>
      <w:r w:rsidRPr="00200EBF">
        <w:rPr>
          <w:rStyle w:val="Style13ptBold"/>
        </w:rPr>
        <w:t>’19</w:t>
      </w:r>
      <w:r>
        <w:t xml:space="preserve"> [Ryan Bhandari; March 25, 2019; Senior Policy Advisor at Thirdway’s Economic Program; Thirdway, “What Is the “Federal Jobs Guarantee” and What Are People Saying About It?” https://www.thirdway.org/memo/what-is-the-federal-jobs-guarantee-and-what-are-people-saying-about-it]</w:t>
      </w:r>
    </w:p>
    <w:p w14:paraId="006742A4" w14:textId="77777777" w:rsidR="00BF056F" w:rsidRPr="00200EBF" w:rsidRDefault="00BF056F" w:rsidP="00BF056F">
      <w:pPr>
        <w:rPr>
          <w:sz w:val="16"/>
        </w:rPr>
      </w:pPr>
      <w:r w:rsidRPr="00CB73E4">
        <w:rPr>
          <w:rStyle w:val="StyleUnderline"/>
          <w:highlight w:val="cyan"/>
        </w:rPr>
        <w:t xml:space="preserve">What </w:t>
      </w:r>
      <w:r w:rsidRPr="00CB73E4">
        <w:rPr>
          <w:rStyle w:val="Emphasis"/>
          <w:highlight w:val="cyan"/>
        </w:rPr>
        <w:t>is</w:t>
      </w:r>
      <w:r w:rsidRPr="00CB73E4">
        <w:rPr>
          <w:rStyle w:val="StyleUnderline"/>
          <w:highlight w:val="cyan"/>
        </w:rPr>
        <w:t xml:space="preserve"> the federal jobs guarantee?</w:t>
      </w:r>
    </w:p>
    <w:p w14:paraId="14744960" w14:textId="77777777" w:rsidR="00BF056F" w:rsidRPr="00200EBF" w:rsidRDefault="00BF056F" w:rsidP="00BF056F">
      <w:pPr>
        <w:rPr>
          <w:rStyle w:val="StyleUnderline"/>
        </w:rPr>
      </w:pPr>
      <w:r w:rsidRPr="00CB73E4">
        <w:rPr>
          <w:rStyle w:val="StyleUnderline"/>
          <w:highlight w:val="cyan"/>
        </w:rPr>
        <w:t>A federal jobs guarantee is</w:t>
      </w:r>
      <w:r w:rsidRPr="00200EBF">
        <w:rPr>
          <w:sz w:val="16"/>
        </w:rPr>
        <w:t xml:space="preserve"> as simple as it sounds on the surface: </w:t>
      </w:r>
      <w:r w:rsidRPr="00CB73E4">
        <w:rPr>
          <w:rStyle w:val="Emphasis"/>
          <w:highlight w:val="cyan"/>
        </w:rPr>
        <w:t>everyone</w:t>
      </w:r>
      <w:r w:rsidRPr="00CB73E4">
        <w:rPr>
          <w:rStyle w:val="StyleUnderline"/>
          <w:highlight w:val="cyan"/>
        </w:rPr>
        <w:t xml:space="preserve"> in the country will be </w:t>
      </w:r>
      <w:r w:rsidRPr="00CB73E4">
        <w:rPr>
          <w:rStyle w:val="Emphasis"/>
          <w:highlight w:val="cyan"/>
        </w:rPr>
        <w:t>guaranteed</w:t>
      </w:r>
      <w:r w:rsidRPr="00CB73E4">
        <w:rPr>
          <w:rStyle w:val="StyleUnderline"/>
          <w:highlight w:val="cyan"/>
        </w:rPr>
        <w:t xml:space="preserve"> a job by the</w:t>
      </w:r>
      <w:r w:rsidRPr="00200EBF">
        <w:rPr>
          <w:rStyle w:val="StyleUnderline"/>
        </w:rPr>
        <w:t xml:space="preserve"> </w:t>
      </w:r>
      <w:r w:rsidRPr="00200EBF">
        <w:rPr>
          <w:rStyle w:val="Emphasis"/>
        </w:rPr>
        <w:t xml:space="preserve">US </w:t>
      </w:r>
      <w:r w:rsidRPr="00CB73E4">
        <w:rPr>
          <w:rStyle w:val="Emphasis"/>
          <w:highlight w:val="cyan"/>
        </w:rPr>
        <w:t>government</w:t>
      </w:r>
      <w:r w:rsidRPr="00200EBF">
        <w:rPr>
          <w:rStyle w:val="StyleUnderline"/>
        </w:rPr>
        <w:t xml:space="preserve"> should they desire one</w:t>
      </w:r>
      <w:r w:rsidRPr="00200EBF">
        <w:rPr>
          <w:sz w:val="16"/>
        </w:rPr>
        <w:t xml:space="preserve">. There are two versions right now gaining attention. One plan is written by academics Mark Paul, Sandy Darity, and Darrick Hamilton. The other was written by Pavlina Tcherneva. In general, </w:t>
      </w:r>
      <w:r w:rsidRPr="00200EBF">
        <w:rPr>
          <w:rStyle w:val="StyleUnderline"/>
        </w:rPr>
        <w:t xml:space="preserve">these </w:t>
      </w:r>
      <w:r w:rsidRPr="00CB73E4">
        <w:rPr>
          <w:rStyle w:val="StyleUnderline"/>
          <w:highlight w:val="cyan"/>
        </w:rPr>
        <w:t xml:space="preserve">plans </w:t>
      </w:r>
      <w:r w:rsidRPr="00CB73E4">
        <w:rPr>
          <w:rStyle w:val="Emphasis"/>
          <w:highlight w:val="cyan"/>
        </w:rPr>
        <w:t>promise</w:t>
      </w:r>
      <w:r w:rsidRPr="00CB73E4">
        <w:rPr>
          <w:rStyle w:val="StyleUnderline"/>
          <w:highlight w:val="cyan"/>
        </w:rPr>
        <w:t>:</w:t>
      </w:r>
    </w:p>
    <w:p w14:paraId="4C2F9967" w14:textId="77777777" w:rsidR="00BF056F" w:rsidRPr="00200EBF" w:rsidRDefault="00BF056F" w:rsidP="00BF056F">
      <w:pPr>
        <w:pStyle w:val="ListParagraph"/>
        <w:numPr>
          <w:ilvl w:val="0"/>
          <w:numId w:val="48"/>
        </w:numPr>
        <w:rPr>
          <w:sz w:val="16"/>
        </w:rPr>
      </w:pPr>
      <w:r w:rsidRPr="00CB73E4">
        <w:rPr>
          <w:rStyle w:val="StyleUnderline"/>
          <w:highlight w:val="cyan"/>
        </w:rPr>
        <w:t>Guaranteed jobs</w:t>
      </w:r>
      <w:r w:rsidRPr="00CB73E4">
        <w:rPr>
          <w:sz w:val="16"/>
        </w:rPr>
        <w:t xml:space="preserve"> in infr</w:t>
      </w:r>
      <w:r w:rsidRPr="00200EBF">
        <w:rPr>
          <w:sz w:val="16"/>
        </w:rPr>
        <w:t>astructure repair, ecological restoration, caregiving, and community development projects.</w:t>
      </w:r>
    </w:p>
    <w:p w14:paraId="591CEF19" w14:textId="77777777" w:rsidR="00BF056F" w:rsidRPr="00200EBF" w:rsidRDefault="00BF056F" w:rsidP="00BF056F">
      <w:pPr>
        <w:pStyle w:val="ListParagraph"/>
        <w:numPr>
          <w:ilvl w:val="0"/>
          <w:numId w:val="48"/>
        </w:numPr>
        <w:rPr>
          <w:sz w:val="16"/>
        </w:rPr>
      </w:pPr>
      <w:r w:rsidRPr="00974377">
        <w:rPr>
          <w:rStyle w:val="StyleUnderline"/>
        </w:rPr>
        <w:t>Benefits</w:t>
      </w:r>
      <w:r w:rsidRPr="00974377">
        <w:rPr>
          <w:sz w:val="16"/>
        </w:rPr>
        <w:t xml:space="preserve"> like health</w:t>
      </w:r>
      <w:r w:rsidRPr="00200EBF">
        <w:rPr>
          <w:sz w:val="16"/>
        </w:rPr>
        <w:t xml:space="preserve"> insurance, paid sick leave/vacation, and retirement plans.</w:t>
      </w:r>
    </w:p>
    <w:p w14:paraId="460D669A" w14:textId="77777777" w:rsidR="00BF056F" w:rsidRPr="00200EBF" w:rsidRDefault="00BF056F" w:rsidP="00BF056F">
      <w:pPr>
        <w:pStyle w:val="ListParagraph"/>
        <w:numPr>
          <w:ilvl w:val="0"/>
          <w:numId w:val="48"/>
        </w:numPr>
        <w:rPr>
          <w:sz w:val="16"/>
        </w:rPr>
      </w:pPr>
      <w:r w:rsidRPr="00974377">
        <w:rPr>
          <w:rStyle w:val="StyleUnderline"/>
          <w:highlight w:val="cyan"/>
        </w:rPr>
        <w:t xml:space="preserve">Control for state and </w:t>
      </w:r>
      <w:r w:rsidRPr="00974377">
        <w:rPr>
          <w:rStyle w:val="Emphasis"/>
          <w:highlight w:val="cyan"/>
        </w:rPr>
        <w:t>local</w:t>
      </w:r>
      <w:r w:rsidRPr="00974377">
        <w:rPr>
          <w:rStyle w:val="StyleUnderline"/>
          <w:highlight w:val="cyan"/>
        </w:rPr>
        <w:t xml:space="preserve"> government</w:t>
      </w:r>
      <w:r w:rsidRPr="00974377">
        <w:rPr>
          <w:rStyle w:val="Emphasis"/>
          <w:highlight w:val="cyan"/>
        </w:rPr>
        <w:t>s</w:t>
      </w:r>
      <w:r w:rsidRPr="00974377">
        <w:rPr>
          <w:sz w:val="16"/>
          <w:highlight w:val="cyan"/>
        </w:rPr>
        <w:t xml:space="preserve"> </w:t>
      </w:r>
      <w:r w:rsidRPr="00974377">
        <w:rPr>
          <w:rStyle w:val="StyleUnderline"/>
          <w:highlight w:val="cyan"/>
        </w:rPr>
        <w:t>that will decide which kinds of jobs to create</w:t>
      </w:r>
      <w:r w:rsidRPr="00200EBF">
        <w:rPr>
          <w:sz w:val="16"/>
        </w:rPr>
        <w:t>.</w:t>
      </w:r>
    </w:p>
    <w:p w14:paraId="0B25F798" w14:textId="77777777" w:rsidR="00BF056F" w:rsidRPr="00200EBF" w:rsidRDefault="00BF056F" w:rsidP="00BF056F">
      <w:pPr>
        <w:pStyle w:val="ListParagraph"/>
        <w:numPr>
          <w:ilvl w:val="0"/>
          <w:numId w:val="48"/>
        </w:numPr>
        <w:rPr>
          <w:sz w:val="16"/>
        </w:rPr>
      </w:pPr>
      <w:r w:rsidRPr="00200EBF">
        <w:rPr>
          <w:rStyle w:val="StyleUnderline"/>
        </w:rPr>
        <w:t>A reduced uptake of welfare programs and unemployment insurance</w:t>
      </w:r>
      <w:r w:rsidRPr="00200EBF">
        <w:rPr>
          <w:sz w:val="16"/>
        </w:rPr>
        <w:t xml:space="preserve"> as well as decreased criminal justice costs.</w:t>
      </w:r>
    </w:p>
    <w:p w14:paraId="4A9826EF" w14:textId="77777777" w:rsidR="00BF056F" w:rsidRPr="00AE745D" w:rsidRDefault="00BF056F" w:rsidP="00BF056F">
      <w:pPr>
        <w:rPr>
          <w:sz w:val="16"/>
        </w:rPr>
      </w:pPr>
      <w:r w:rsidRPr="00200EBF">
        <w:rPr>
          <w:sz w:val="16"/>
        </w:rPr>
        <w:t xml:space="preserve">The key difference between the two plans is the minimum wage for the new jobs. The Tcherneva plan establishes a $15 minimum wage and the Paul et al. plan calls for an $11.80 minimum wage for all federally guaranteed jobs. Yet, both have the same underlying goal: Permanently solve the problem of involuntary unemployment by making the federal government </w:t>
      </w:r>
      <w:r>
        <w:rPr>
          <w:sz w:val="16"/>
        </w:rPr>
        <w:t>he federal government the employer of last resort.</w:t>
      </w:r>
    </w:p>
    <w:p w14:paraId="4A1A78D0" w14:textId="77777777" w:rsidR="00BF056F" w:rsidRPr="00974377" w:rsidRDefault="00BF056F" w:rsidP="00BF056F"/>
    <w:p w14:paraId="7499A32B" w14:textId="77777777" w:rsidR="00BF056F" w:rsidRDefault="00BF056F" w:rsidP="00BF056F">
      <w:pPr>
        <w:pStyle w:val="Heading3"/>
      </w:pPr>
      <w:r>
        <w:t>JG---Universal---1NC</w:t>
      </w:r>
    </w:p>
    <w:p w14:paraId="4515A022" w14:textId="24E9D35A" w:rsidR="00BF056F" w:rsidRDefault="00BF056F" w:rsidP="00BF056F">
      <w:pPr>
        <w:pStyle w:val="Heading4"/>
      </w:pPr>
      <w:r>
        <w:t xml:space="preserve">A ‘federal </w:t>
      </w:r>
      <w:r w:rsidR="00B744F7">
        <w:t xml:space="preserve">jobs guarantee’ </w:t>
      </w:r>
      <w:r>
        <w:t>is universal.</w:t>
      </w:r>
    </w:p>
    <w:p w14:paraId="69AD0766" w14:textId="77777777" w:rsidR="00BF056F" w:rsidRPr="004D2C0E" w:rsidRDefault="00BF056F" w:rsidP="00BF056F">
      <w:r w:rsidRPr="004D2C0E">
        <w:rPr>
          <w:rStyle w:val="Style13ptBold"/>
        </w:rPr>
        <w:t>O’Neill ’2</w:t>
      </w:r>
      <w:r>
        <w:rPr>
          <w:rStyle w:val="Style13ptBold"/>
        </w:rPr>
        <w:t>0</w:t>
      </w:r>
      <w:r>
        <w:t xml:space="preserve"> [Thomas O’Neill; December 29, 2020; author at Brown Political Review, probably an undergrad; Brown Political Review, “Radical or Reasonable? The Case for a Federal Jobs Guarantee,” https://brownpoliticalreview.org/2020/12/radical-or-reasonable-the-case-for-a-federal-jobs-guarantee/]</w:t>
      </w:r>
    </w:p>
    <w:p w14:paraId="2E01C619" w14:textId="77777777" w:rsidR="00BF056F" w:rsidRPr="007F2031" w:rsidRDefault="00BF056F" w:rsidP="00BF056F">
      <w:pPr>
        <w:rPr>
          <w:sz w:val="16"/>
        </w:rPr>
      </w:pPr>
      <w:r w:rsidRPr="007F2031">
        <w:rPr>
          <w:sz w:val="16"/>
        </w:rPr>
        <w:t xml:space="preserve">Now, </w:t>
      </w:r>
      <w:r w:rsidRPr="004E7E5E">
        <w:rPr>
          <w:rStyle w:val="StyleUnderline"/>
          <w:highlight w:val="cyan"/>
        </w:rPr>
        <w:t xml:space="preserve">what </w:t>
      </w:r>
      <w:r w:rsidRPr="004E7E5E">
        <w:rPr>
          <w:rStyle w:val="Emphasis"/>
          <w:highlight w:val="cyan"/>
        </w:rPr>
        <w:t>is</w:t>
      </w:r>
      <w:r w:rsidRPr="004E7E5E">
        <w:rPr>
          <w:rStyle w:val="StyleUnderline"/>
          <w:highlight w:val="cyan"/>
        </w:rPr>
        <w:t xml:space="preserve"> a federal jobs guarantee</w:t>
      </w:r>
      <w:r w:rsidRPr="004E7E5E">
        <w:rPr>
          <w:rStyle w:val="StyleUnderline"/>
        </w:rPr>
        <w:t xml:space="preserve"> (FJG)</w:t>
      </w:r>
      <w:r w:rsidRPr="004E7E5E">
        <w:rPr>
          <w:rStyle w:val="Emphasis"/>
          <w:highlight w:val="cyan"/>
        </w:rPr>
        <w:t>?</w:t>
      </w:r>
      <w:r w:rsidRPr="004E7E5E">
        <w:rPr>
          <w:sz w:val="16"/>
        </w:rPr>
        <w:t xml:space="preserve"> In esse</w:t>
      </w:r>
      <w:r w:rsidRPr="007F2031">
        <w:rPr>
          <w:sz w:val="16"/>
        </w:rPr>
        <w:t xml:space="preserve">nce, </w:t>
      </w:r>
      <w:r w:rsidRPr="00100E56">
        <w:rPr>
          <w:rStyle w:val="Emphasis"/>
        </w:rPr>
        <w:t xml:space="preserve">each and </w:t>
      </w:r>
      <w:r w:rsidRPr="004E7E5E">
        <w:rPr>
          <w:rStyle w:val="Emphasis"/>
          <w:highlight w:val="cyan"/>
        </w:rPr>
        <w:t>every</w:t>
      </w:r>
      <w:r w:rsidRPr="004E7E5E">
        <w:rPr>
          <w:rStyle w:val="StyleUnderline"/>
          <w:highlight w:val="cyan"/>
        </w:rPr>
        <w:t xml:space="preserve"> American is </w:t>
      </w:r>
      <w:r w:rsidRPr="004E7E5E">
        <w:rPr>
          <w:rStyle w:val="Emphasis"/>
          <w:highlight w:val="cyan"/>
        </w:rPr>
        <w:t>guaranteed</w:t>
      </w:r>
      <w:r w:rsidRPr="004E7E5E">
        <w:rPr>
          <w:rStyle w:val="StyleUnderline"/>
          <w:highlight w:val="cyan"/>
        </w:rPr>
        <w:t xml:space="preserve"> a job managed by the government</w:t>
      </w:r>
      <w:r w:rsidRPr="007F2031">
        <w:rPr>
          <w:sz w:val="16"/>
        </w:rPr>
        <w:t xml:space="preserve">. These jobs range from infrastructure construction and maintenance to community development projects. Along with these employment opportunities comes the benefits expected of a decent job: health insurance, paid leave, and investment plans for retirement. </w:t>
      </w:r>
      <w:r w:rsidRPr="007F2031">
        <w:rPr>
          <w:rStyle w:val="StyleUnderline"/>
        </w:rPr>
        <w:t>Plans vary, but popular propositions recommend a bureaucratic structure that matches people to jobs needed at the state and local levels</w:t>
      </w:r>
      <w:r w:rsidRPr="007F2031">
        <w:rPr>
          <w:sz w:val="16"/>
        </w:rPr>
        <w:t xml:space="preserve"> – prioritizing the needs and desires of communities in determining production.</w:t>
      </w:r>
    </w:p>
    <w:p w14:paraId="15197218" w14:textId="77777777" w:rsidR="00BF056F" w:rsidRDefault="00BF056F" w:rsidP="00BF056F">
      <w:pPr>
        <w:pStyle w:val="Heading3"/>
      </w:pPr>
      <w:r>
        <w:t>JG---Universal---2NC</w:t>
      </w:r>
    </w:p>
    <w:p w14:paraId="0C3AC15D" w14:textId="77777777" w:rsidR="00BF056F" w:rsidRPr="00974377" w:rsidRDefault="00BF056F" w:rsidP="00BF056F">
      <w:pPr>
        <w:pStyle w:val="Heading4"/>
      </w:pPr>
      <w:r>
        <w:t xml:space="preserve">Our interp includes PSE, ELR, and guaranteed jobs programs---core theme for all is offering employment to </w:t>
      </w:r>
      <w:r>
        <w:rPr>
          <w:u w:val="single"/>
        </w:rPr>
        <w:t>anyone</w:t>
      </w:r>
      <w:r>
        <w:t xml:space="preserve"> willing to work at a certain wage</w:t>
      </w:r>
    </w:p>
    <w:p w14:paraId="4518BA91" w14:textId="77777777" w:rsidR="00BF056F" w:rsidRPr="00C33E34" w:rsidRDefault="00BF056F" w:rsidP="00BF056F">
      <w:r w:rsidRPr="00C33E34">
        <w:rPr>
          <w:rStyle w:val="Style13ptBold"/>
        </w:rPr>
        <w:t xml:space="preserve">Hasdenteufel </w:t>
      </w:r>
      <w:r>
        <w:rPr>
          <w:rStyle w:val="Style13ptBold"/>
        </w:rPr>
        <w:t xml:space="preserve">’21 </w:t>
      </w:r>
      <w:r w:rsidRPr="00C21E5C">
        <w:t>[</w:t>
      </w:r>
      <w:r>
        <w:t xml:space="preserve">Marie; November; </w:t>
      </w:r>
      <w:r w:rsidRPr="00C21E5C">
        <w:t>M</w:t>
      </w:r>
      <w:r>
        <w:t>aster in Economics, Vienna University of Economics and Business; “Modelling a Job Guarantee for Germany using a Job Search Model,” https://www.momentum-institut.at/system/files/2022-02/2022-Hasdenteufel-Marie-Masterarbeit-Modelling%20a%20Job%20Guarantee%20for%20Germany%20using%20a%20Job%20Search%20Model.pdf]</w:t>
      </w:r>
    </w:p>
    <w:p w14:paraId="60BA25D7" w14:textId="77777777" w:rsidR="00BF056F" w:rsidRPr="00285C0A" w:rsidRDefault="00BF056F" w:rsidP="00BF056F">
      <w:pPr>
        <w:rPr>
          <w:sz w:val="16"/>
        </w:rPr>
      </w:pPr>
      <w:r w:rsidRPr="00285C0A">
        <w:rPr>
          <w:sz w:val="16"/>
        </w:rPr>
        <w:t>4 The concept of a Job Guarantee</w:t>
      </w:r>
    </w:p>
    <w:p w14:paraId="604A88CA" w14:textId="77777777" w:rsidR="00BF056F" w:rsidRPr="00285C0A" w:rsidRDefault="00BF056F" w:rsidP="00BF056F">
      <w:pPr>
        <w:rPr>
          <w:sz w:val="16"/>
        </w:rPr>
      </w:pPr>
      <w:r w:rsidRPr="00285C0A">
        <w:rPr>
          <w:sz w:val="16"/>
        </w:rPr>
        <w:t>4.1 The general idea</w:t>
      </w:r>
    </w:p>
    <w:p w14:paraId="266E8580" w14:textId="77777777" w:rsidR="00BF056F" w:rsidRPr="00C21E5C" w:rsidRDefault="00BF056F" w:rsidP="00BF056F">
      <w:pPr>
        <w:rPr>
          <w:sz w:val="16"/>
          <w:szCs w:val="16"/>
        </w:rPr>
      </w:pPr>
      <w:r w:rsidRPr="00C21E5C">
        <w:rPr>
          <w:sz w:val="16"/>
          <w:szCs w:val="16"/>
        </w:rPr>
        <w:t>To overcome the problem of involuntary unemployment, which can cause societal and personal issues as shown in the forgone chapters, the idea of a Job Guarantee is prominent in the economic literature.</w:t>
      </w:r>
      <w:r w:rsidRPr="00285C0A">
        <w:rPr>
          <w:sz w:val="16"/>
        </w:rPr>
        <w:t xml:space="preserve"> </w:t>
      </w:r>
      <w:r w:rsidRPr="000A37DA">
        <w:rPr>
          <w:rStyle w:val="StyleUnderline"/>
        </w:rPr>
        <w:t xml:space="preserve">A variety of papers approached this topic using a </w:t>
      </w:r>
      <w:r w:rsidRPr="000A37DA">
        <w:rPr>
          <w:rStyle w:val="Emphasis"/>
        </w:rPr>
        <w:t xml:space="preserve">multitude of </w:t>
      </w:r>
      <w:r w:rsidRPr="00C21E5C">
        <w:rPr>
          <w:rStyle w:val="Emphasis"/>
          <w:highlight w:val="cyan"/>
        </w:rPr>
        <w:t>labels</w:t>
      </w:r>
      <w:r w:rsidRPr="000A37DA">
        <w:rPr>
          <w:rStyle w:val="StyleUnderline"/>
        </w:rPr>
        <w:t>, including</w:t>
      </w:r>
      <w:r w:rsidRPr="00285C0A">
        <w:rPr>
          <w:sz w:val="16"/>
        </w:rPr>
        <w:t xml:space="preserve"> </w:t>
      </w:r>
      <w:r w:rsidRPr="000A37DA">
        <w:rPr>
          <w:rStyle w:val="Emphasis"/>
        </w:rPr>
        <w:t>“</w:t>
      </w:r>
      <w:r w:rsidRPr="00AD567E">
        <w:rPr>
          <w:rStyle w:val="Emphasis"/>
          <w:highlight w:val="cyan"/>
        </w:rPr>
        <w:t>buffer stock</w:t>
      </w:r>
      <w:r w:rsidRPr="00285C0A">
        <w:rPr>
          <w:sz w:val="16"/>
        </w:rPr>
        <w:t xml:space="preserve"> </w:t>
      </w:r>
      <w:r w:rsidRPr="000A37DA">
        <w:rPr>
          <w:rStyle w:val="StyleUnderline"/>
        </w:rPr>
        <w:t>employment</w:t>
      </w:r>
      <w:r w:rsidRPr="00285C0A">
        <w:rPr>
          <w:sz w:val="16"/>
        </w:rPr>
        <w:t>” (Mitchell, 1998), “</w:t>
      </w:r>
      <w:r w:rsidRPr="00AD567E">
        <w:rPr>
          <w:rStyle w:val="Emphasis"/>
          <w:highlight w:val="cyan"/>
        </w:rPr>
        <w:t>p</w:t>
      </w:r>
      <w:r w:rsidRPr="000A37DA">
        <w:rPr>
          <w:rStyle w:val="Emphasis"/>
        </w:rPr>
        <w:t xml:space="preserve">ublic </w:t>
      </w:r>
      <w:r w:rsidRPr="00AD567E">
        <w:rPr>
          <w:rStyle w:val="Emphasis"/>
          <w:highlight w:val="cyan"/>
        </w:rPr>
        <w:t>s</w:t>
      </w:r>
      <w:r w:rsidRPr="000A37DA">
        <w:rPr>
          <w:rStyle w:val="Emphasis"/>
        </w:rPr>
        <w:t>ervice</w:t>
      </w:r>
      <w:r w:rsidRPr="00285C0A">
        <w:rPr>
          <w:sz w:val="16"/>
        </w:rPr>
        <w:t xml:space="preserve"> </w:t>
      </w:r>
      <w:r w:rsidRPr="00AD567E">
        <w:rPr>
          <w:rStyle w:val="StyleUnderline"/>
          <w:highlight w:val="cyan"/>
        </w:rPr>
        <w:t>e</w:t>
      </w:r>
      <w:r w:rsidRPr="000A37DA">
        <w:rPr>
          <w:rStyle w:val="StyleUnderline"/>
        </w:rPr>
        <w:t>mployment</w:t>
      </w:r>
      <w:r w:rsidRPr="00285C0A">
        <w:rPr>
          <w:sz w:val="16"/>
        </w:rPr>
        <w:t>” (Forstater, 2003),“</w:t>
      </w:r>
      <w:r w:rsidRPr="00AD567E">
        <w:rPr>
          <w:rStyle w:val="Emphasis"/>
          <w:highlight w:val="cyan"/>
        </w:rPr>
        <w:t>e</w:t>
      </w:r>
      <w:r w:rsidRPr="000A37DA">
        <w:rPr>
          <w:rStyle w:val="StyleUnderline"/>
        </w:rPr>
        <w:t>mployment of</w:t>
      </w:r>
      <w:r w:rsidRPr="00285C0A">
        <w:rPr>
          <w:sz w:val="16"/>
        </w:rPr>
        <w:t xml:space="preserve"> </w:t>
      </w:r>
      <w:r w:rsidRPr="00AD567E">
        <w:rPr>
          <w:rStyle w:val="Emphasis"/>
          <w:highlight w:val="cyan"/>
        </w:rPr>
        <w:t>l</w:t>
      </w:r>
      <w:r w:rsidRPr="000A37DA">
        <w:rPr>
          <w:rStyle w:val="Emphasis"/>
        </w:rPr>
        <w:t xml:space="preserve">ast </w:t>
      </w:r>
      <w:r w:rsidRPr="00AD567E">
        <w:rPr>
          <w:rStyle w:val="Emphasis"/>
          <w:highlight w:val="cyan"/>
        </w:rPr>
        <w:t>r</w:t>
      </w:r>
      <w:r w:rsidRPr="000A37DA">
        <w:rPr>
          <w:rStyle w:val="Emphasis"/>
        </w:rPr>
        <w:t>esort</w:t>
      </w:r>
      <w:r w:rsidRPr="00285C0A">
        <w:rPr>
          <w:sz w:val="16"/>
        </w:rPr>
        <w:t xml:space="preserve">” (Wray, 2006) </w:t>
      </w:r>
      <w:r w:rsidRPr="00AD567E">
        <w:rPr>
          <w:rStyle w:val="StyleUnderline"/>
          <w:highlight w:val="cyan"/>
        </w:rPr>
        <w:t>or</w:t>
      </w:r>
      <w:r w:rsidRPr="00AD567E">
        <w:rPr>
          <w:sz w:val="16"/>
          <w:highlight w:val="cyan"/>
        </w:rPr>
        <w:t xml:space="preserve"> “</w:t>
      </w:r>
      <w:r w:rsidRPr="00AD567E">
        <w:rPr>
          <w:rStyle w:val="Emphasis"/>
          <w:highlight w:val="cyan"/>
        </w:rPr>
        <w:t>guaranteed job program</w:t>
      </w:r>
      <w:r w:rsidRPr="00285C0A">
        <w:rPr>
          <w:sz w:val="16"/>
        </w:rPr>
        <w:t xml:space="preserve">” (Wisman, 2010). In this thesis, </w:t>
      </w:r>
      <w:r w:rsidRPr="00AD567E">
        <w:rPr>
          <w:rStyle w:val="StyleUnderline"/>
          <w:highlight w:val="cyan"/>
        </w:rPr>
        <w:t>the</w:t>
      </w:r>
      <w:r w:rsidRPr="00AD567E">
        <w:rPr>
          <w:sz w:val="16"/>
          <w:highlight w:val="cyan"/>
        </w:rPr>
        <w:t xml:space="preserve"> </w:t>
      </w:r>
      <w:r w:rsidRPr="00AD567E">
        <w:rPr>
          <w:rStyle w:val="Emphasis"/>
          <w:highlight w:val="cyan"/>
        </w:rPr>
        <w:t>underlying concept</w:t>
      </w:r>
      <w:r w:rsidRPr="00AD567E">
        <w:rPr>
          <w:sz w:val="16"/>
          <w:highlight w:val="cyan"/>
        </w:rPr>
        <w:t xml:space="preserve"> </w:t>
      </w:r>
      <w:r w:rsidRPr="00AD567E">
        <w:rPr>
          <w:rStyle w:val="StyleUnderline"/>
          <w:highlight w:val="cyan"/>
        </w:rPr>
        <w:t>is coined by the term</w:t>
      </w:r>
      <w:r w:rsidRPr="00AD567E">
        <w:rPr>
          <w:sz w:val="16"/>
          <w:highlight w:val="cyan"/>
        </w:rPr>
        <w:t xml:space="preserve"> </w:t>
      </w:r>
      <w:r w:rsidRPr="00AD567E">
        <w:rPr>
          <w:rStyle w:val="Emphasis"/>
          <w:highlight w:val="cyan"/>
        </w:rPr>
        <w:t>Job Guarantee</w:t>
      </w:r>
      <w:r w:rsidRPr="00AD567E">
        <w:rPr>
          <w:rStyle w:val="StyleUnderline"/>
          <w:highlight w:val="cyan"/>
        </w:rPr>
        <w:t>. All of these</w:t>
      </w:r>
      <w:r w:rsidRPr="00D540D5">
        <w:rPr>
          <w:rStyle w:val="StyleUnderline"/>
        </w:rPr>
        <w:t xml:space="preserve"> concepts</w:t>
      </w:r>
      <w:r w:rsidRPr="00285C0A">
        <w:rPr>
          <w:sz w:val="16"/>
        </w:rPr>
        <w:t xml:space="preserve"> </w:t>
      </w:r>
      <w:r w:rsidRPr="00AD567E">
        <w:rPr>
          <w:rStyle w:val="Emphasis"/>
          <w:highlight w:val="cyan"/>
        </w:rPr>
        <w:t>share the same idea</w:t>
      </w:r>
      <w:r w:rsidRPr="00AD567E">
        <w:rPr>
          <w:rStyle w:val="StyleUnderline"/>
          <w:highlight w:val="cyan"/>
        </w:rPr>
        <w:t xml:space="preserve">: </w:t>
      </w:r>
      <w:r w:rsidRPr="00AD567E">
        <w:rPr>
          <w:rStyle w:val="Emphasis"/>
          <w:highlight w:val="cyan"/>
        </w:rPr>
        <w:t>overcoming involuntary unemployment</w:t>
      </w:r>
      <w:r w:rsidRPr="00AD567E">
        <w:rPr>
          <w:sz w:val="16"/>
          <w:highlight w:val="cyan"/>
        </w:rPr>
        <w:t xml:space="preserve"> </w:t>
      </w:r>
      <w:r w:rsidRPr="00AD567E">
        <w:rPr>
          <w:rStyle w:val="StyleUnderline"/>
          <w:highlight w:val="cyan"/>
        </w:rPr>
        <w:t>by creating</w:t>
      </w:r>
      <w:r w:rsidRPr="00D540D5">
        <w:rPr>
          <w:rStyle w:val="StyleUnderline"/>
        </w:rPr>
        <w:t xml:space="preserve"> an</w:t>
      </w:r>
      <w:r w:rsidRPr="00285C0A">
        <w:rPr>
          <w:sz w:val="16"/>
        </w:rPr>
        <w:t xml:space="preserve"> </w:t>
      </w:r>
      <w:r w:rsidRPr="00AD567E">
        <w:rPr>
          <w:rStyle w:val="Emphasis"/>
          <w:highlight w:val="cyan"/>
        </w:rPr>
        <w:t>infinitely elastic demand for labor</w:t>
      </w:r>
      <w:r w:rsidRPr="00D540D5">
        <w:rPr>
          <w:rStyle w:val="Emphasis"/>
        </w:rPr>
        <w:t xml:space="preserve"> by the state</w:t>
      </w:r>
      <w:r w:rsidRPr="00285C0A">
        <w:rPr>
          <w:sz w:val="16"/>
        </w:rPr>
        <w:t xml:space="preserve">. </w:t>
      </w:r>
      <w:r w:rsidRPr="00C21E5C">
        <w:rPr>
          <w:sz w:val="16"/>
          <w:szCs w:val="16"/>
        </w:rPr>
        <w:t>It is important to note is that it is not a ’workfare’ program, implying that people would have to work in order to receive their social benefits, but rather have an option to exit unemployment. The goal is further to enable social inclusion through a job (Kaboub, 2007).</w:t>
      </w:r>
    </w:p>
    <w:p w14:paraId="79044A5A" w14:textId="77777777" w:rsidR="00BF056F" w:rsidRPr="00285C0A" w:rsidRDefault="00BF056F" w:rsidP="00BF056F">
      <w:pPr>
        <w:rPr>
          <w:sz w:val="16"/>
        </w:rPr>
      </w:pPr>
      <w:r w:rsidRPr="000450CC">
        <w:rPr>
          <w:rStyle w:val="StyleUnderline"/>
        </w:rPr>
        <w:t xml:space="preserve">With </w:t>
      </w:r>
      <w:r w:rsidRPr="00AD567E">
        <w:rPr>
          <w:rStyle w:val="Emphasis"/>
          <w:highlight w:val="cyan"/>
        </w:rPr>
        <w:t>a Jo</w:t>
      </w:r>
      <w:r w:rsidRPr="000450CC">
        <w:rPr>
          <w:rStyle w:val="StyleUnderline"/>
        </w:rPr>
        <w:t xml:space="preserve">b </w:t>
      </w:r>
      <w:r w:rsidRPr="00AD567E">
        <w:rPr>
          <w:rStyle w:val="Emphasis"/>
          <w:highlight w:val="cyan"/>
        </w:rPr>
        <w:t>G</w:t>
      </w:r>
      <w:r w:rsidRPr="000450CC">
        <w:rPr>
          <w:rStyle w:val="StyleUnderline"/>
        </w:rPr>
        <w:t xml:space="preserve">uarantee, the state </w:t>
      </w:r>
      <w:r w:rsidRPr="00AD567E">
        <w:rPr>
          <w:rStyle w:val="StyleUnderline"/>
          <w:highlight w:val="cyan"/>
        </w:rPr>
        <w:t>offers employment to</w:t>
      </w:r>
      <w:r w:rsidRPr="00AD567E">
        <w:rPr>
          <w:sz w:val="16"/>
          <w:highlight w:val="cyan"/>
        </w:rPr>
        <w:t xml:space="preserve"> </w:t>
      </w:r>
      <w:r w:rsidRPr="00AD567E">
        <w:rPr>
          <w:rStyle w:val="Emphasis"/>
          <w:highlight w:val="cyan"/>
        </w:rPr>
        <w:t>anyone</w:t>
      </w:r>
      <w:r w:rsidRPr="00AD567E">
        <w:rPr>
          <w:sz w:val="16"/>
          <w:highlight w:val="cyan"/>
        </w:rPr>
        <w:t xml:space="preserve"> </w:t>
      </w:r>
      <w:r w:rsidRPr="00AD567E">
        <w:rPr>
          <w:rStyle w:val="StyleUnderline"/>
          <w:highlight w:val="cyan"/>
        </w:rPr>
        <w:t>willing to work at a certain wage</w:t>
      </w:r>
      <w:r w:rsidRPr="000450CC">
        <w:rPr>
          <w:rStyle w:val="StyleUnderline"/>
        </w:rPr>
        <w:t>. By this, a</w:t>
      </w:r>
      <w:r w:rsidRPr="00285C0A">
        <w:rPr>
          <w:sz w:val="16"/>
        </w:rPr>
        <w:t xml:space="preserve"> </w:t>
      </w:r>
      <w:r w:rsidRPr="000450CC">
        <w:rPr>
          <w:rStyle w:val="Emphasis"/>
        </w:rPr>
        <w:t>lower limit</w:t>
      </w:r>
      <w:r w:rsidRPr="00285C0A">
        <w:rPr>
          <w:sz w:val="16"/>
        </w:rPr>
        <w:t xml:space="preserve"> </w:t>
      </w:r>
      <w:r w:rsidRPr="000450CC">
        <w:rPr>
          <w:rStyle w:val="StyleUnderline"/>
        </w:rPr>
        <w:t>to the</w:t>
      </w:r>
      <w:r w:rsidRPr="00285C0A">
        <w:rPr>
          <w:sz w:val="16"/>
        </w:rPr>
        <w:t xml:space="preserve"> </w:t>
      </w:r>
      <w:r w:rsidRPr="000450CC">
        <w:rPr>
          <w:rStyle w:val="Emphasis"/>
        </w:rPr>
        <w:t>price of labor</w:t>
      </w:r>
      <w:r w:rsidRPr="00285C0A">
        <w:rPr>
          <w:sz w:val="16"/>
        </w:rPr>
        <w:t xml:space="preserve"> </w:t>
      </w:r>
      <w:r w:rsidRPr="000450CC">
        <w:rPr>
          <w:rStyle w:val="StyleUnderline"/>
        </w:rPr>
        <w:t>is being set</w:t>
      </w:r>
      <w:r w:rsidRPr="00285C0A">
        <w:rPr>
          <w:sz w:val="16"/>
        </w:rPr>
        <w:t xml:space="preserve"> (Kaboub, 2007). </w:t>
      </w:r>
      <w:r w:rsidRPr="000450CC">
        <w:rPr>
          <w:rStyle w:val="StyleUnderline"/>
        </w:rPr>
        <w:t>This can have an impact on the</w:t>
      </w:r>
      <w:r w:rsidRPr="00285C0A">
        <w:rPr>
          <w:sz w:val="16"/>
        </w:rPr>
        <w:t xml:space="preserve"> </w:t>
      </w:r>
      <w:r w:rsidRPr="000450CC">
        <w:rPr>
          <w:rStyle w:val="Emphasis"/>
        </w:rPr>
        <w:t>private economy</w:t>
      </w:r>
      <w:r w:rsidRPr="000450CC">
        <w:rPr>
          <w:rStyle w:val="StyleUnderline"/>
        </w:rPr>
        <w:t>, especially</w:t>
      </w:r>
      <w:r w:rsidRPr="00285C0A">
        <w:rPr>
          <w:sz w:val="16"/>
        </w:rPr>
        <w:t xml:space="preserve"> in the </w:t>
      </w:r>
      <w:r w:rsidRPr="000450CC">
        <w:rPr>
          <w:rStyle w:val="Emphasis"/>
        </w:rPr>
        <w:t>low-wage</w:t>
      </w:r>
      <w:r w:rsidRPr="00285C0A">
        <w:rPr>
          <w:sz w:val="16"/>
        </w:rPr>
        <w:t xml:space="preserve"> sector. </w:t>
      </w:r>
      <w:r w:rsidRPr="000450CC">
        <w:rPr>
          <w:rStyle w:val="StyleUnderline"/>
        </w:rPr>
        <w:t>As workers</w:t>
      </w:r>
      <w:r w:rsidRPr="00285C0A">
        <w:rPr>
          <w:sz w:val="16"/>
        </w:rPr>
        <w:t xml:space="preserve"> do </w:t>
      </w:r>
      <w:r w:rsidRPr="000450CC">
        <w:rPr>
          <w:rStyle w:val="StyleUnderline"/>
        </w:rPr>
        <w:t>have an</w:t>
      </w:r>
      <w:r w:rsidRPr="00285C0A">
        <w:rPr>
          <w:sz w:val="16"/>
        </w:rPr>
        <w:t xml:space="preserve"> </w:t>
      </w:r>
      <w:r w:rsidRPr="000450CC">
        <w:rPr>
          <w:rStyle w:val="Emphasis"/>
        </w:rPr>
        <w:t>outside option</w:t>
      </w:r>
      <w:r w:rsidRPr="000450CC">
        <w:rPr>
          <w:rStyle w:val="StyleUnderline"/>
        </w:rPr>
        <w:t>, it is</w:t>
      </w:r>
      <w:r w:rsidRPr="00285C0A">
        <w:rPr>
          <w:sz w:val="16"/>
        </w:rPr>
        <w:t xml:space="preserve"> being argued that </w:t>
      </w:r>
      <w:r w:rsidRPr="000450CC">
        <w:rPr>
          <w:rStyle w:val="StyleUnderline"/>
        </w:rPr>
        <w:t>an increase in the</w:t>
      </w:r>
      <w:r w:rsidRPr="00285C0A">
        <w:rPr>
          <w:sz w:val="16"/>
        </w:rPr>
        <w:t xml:space="preserve"> </w:t>
      </w:r>
      <w:r w:rsidRPr="000450CC">
        <w:rPr>
          <w:rStyle w:val="Emphasis"/>
        </w:rPr>
        <w:t>bargaining power of workers</w:t>
      </w:r>
      <w:r w:rsidRPr="00285C0A">
        <w:rPr>
          <w:sz w:val="16"/>
        </w:rPr>
        <w:t xml:space="preserve"> takes place (Kaboub, 2007). </w:t>
      </w:r>
      <w:r w:rsidRPr="000450CC">
        <w:rPr>
          <w:rStyle w:val="StyleUnderline"/>
        </w:rPr>
        <w:t>In an economy</w:t>
      </w:r>
      <w:r w:rsidRPr="00285C0A">
        <w:rPr>
          <w:sz w:val="16"/>
        </w:rPr>
        <w:t xml:space="preserve"> </w:t>
      </w:r>
      <w:r w:rsidRPr="000450CC">
        <w:rPr>
          <w:rStyle w:val="Emphasis"/>
        </w:rPr>
        <w:t>without JG</w:t>
      </w:r>
      <w:r w:rsidRPr="000450CC">
        <w:rPr>
          <w:rStyle w:val="StyleUnderline"/>
        </w:rPr>
        <w:t>, the hiring behavior of</w:t>
      </w:r>
      <w:r w:rsidRPr="00285C0A">
        <w:rPr>
          <w:sz w:val="16"/>
        </w:rPr>
        <w:t xml:space="preserve"> </w:t>
      </w:r>
      <w:r w:rsidRPr="000450CC">
        <w:rPr>
          <w:rStyle w:val="Emphasis"/>
        </w:rPr>
        <w:t>firms</w:t>
      </w:r>
      <w:r w:rsidRPr="00285C0A">
        <w:rPr>
          <w:sz w:val="16"/>
        </w:rPr>
        <w:t xml:space="preserve"> </w:t>
      </w:r>
      <w:r w:rsidRPr="000450CC">
        <w:rPr>
          <w:rStyle w:val="StyleUnderline"/>
        </w:rPr>
        <w:t>depends on the</w:t>
      </w:r>
      <w:r w:rsidRPr="00285C0A">
        <w:rPr>
          <w:sz w:val="16"/>
        </w:rPr>
        <w:t xml:space="preserve"> </w:t>
      </w:r>
      <w:r w:rsidRPr="000450CC">
        <w:rPr>
          <w:rStyle w:val="Emphasis"/>
        </w:rPr>
        <w:t>business cycle</w:t>
      </w:r>
      <w:r w:rsidRPr="00285C0A">
        <w:rPr>
          <w:sz w:val="16"/>
        </w:rPr>
        <w:t xml:space="preserve"> </w:t>
      </w:r>
      <w:r w:rsidRPr="000450CC">
        <w:rPr>
          <w:rStyle w:val="StyleUnderline"/>
        </w:rPr>
        <w:t>and</w:t>
      </w:r>
      <w:r w:rsidRPr="00285C0A">
        <w:rPr>
          <w:sz w:val="16"/>
        </w:rPr>
        <w:t xml:space="preserve"> </w:t>
      </w:r>
      <w:r w:rsidRPr="000450CC">
        <w:rPr>
          <w:rStyle w:val="Emphasis"/>
        </w:rPr>
        <w:t>profit expectations</w:t>
      </w:r>
      <w:r w:rsidRPr="00285C0A">
        <w:rPr>
          <w:sz w:val="16"/>
        </w:rPr>
        <w:t xml:space="preserve">, </w:t>
      </w:r>
      <w:r w:rsidRPr="000450CC">
        <w:rPr>
          <w:rStyle w:val="Emphasis"/>
        </w:rPr>
        <w:t>workers suffer</w:t>
      </w:r>
      <w:r w:rsidRPr="00285C0A">
        <w:rPr>
          <w:sz w:val="16"/>
        </w:rPr>
        <w:t xml:space="preserve"> </w:t>
      </w:r>
      <w:r w:rsidRPr="000450CC">
        <w:rPr>
          <w:rStyle w:val="StyleUnderline"/>
        </w:rPr>
        <w:t xml:space="preserve">from </w:t>
      </w:r>
      <w:r w:rsidRPr="000450CC">
        <w:rPr>
          <w:rStyle w:val="Emphasis"/>
        </w:rPr>
        <w:t>recessions</w:t>
      </w:r>
      <w:r w:rsidRPr="00285C0A">
        <w:rPr>
          <w:sz w:val="16"/>
        </w:rPr>
        <w:t xml:space="preserve"> (Minsky and Kaufman, 2008). </w:t>
      </w:r>
      <w:r w:rsidRPr="000450CC">
        <w:rPr>
          <w:rStyle w:val="Emphasis"/>
        </w:rPr>
        <w:t>With</w:t>
      </w:r>
      <w:r w:rsidRPr="00285C0A">
        <w:rPr>
          <w:sz w:val="16"/>
        </w:rPr>
        <w:t xml:space="preserve"> </w:t>
      </w:r>
      <w:r w:rsidRPr="000450CC">
        <w:rPr>
          <w:rStyle w:val="StyleUnderline"/>
        </w:rPr>
        <w:t xml:space="preserve">a Job Guarantee, the pool of workers in the </w:t>
      </w:r>
      <w:r w:rsidRPr="000450CC">
        <w:rPr>
          <w:rStyle w:val="Emphasis"/>
        </w:rPr>
        <w:t>public</w:t>
      </w:r>
      <w:r w:rsidRPr="00285C0A">
        <w:rPr>
          <w:sz w:val="16"/>
        </w:rPr>
        <w:t xml:space="preserve"> </w:t>
      </w:r>
      <w:r w:rsidRPr="000450CC">
        <w:rPr>
          <w:rStyle w:val="StyleUnderline"/>
        </w:rPr>
        <w:t>program will</w:t>
      </w:r>
      <w:r w:rsidRPr="00285C0A">
        <w:rPr>
          <w:sz w:val="16"/>
        </w:rPr>
        <w:t xml:space="preserve"> </w:t>
      </w:r>
      <w:r w:rsidRPr="000450CC">
        <w:rPr>
          <w:rStyle w:val="Emphasis"/>
        </w:rPr>
        <w:t>increase during recession</w:t>
      </w:r>
      <w:r w:rsidRPr="000450CC">
        <w:rPr>
          <w:rStyle w:val="StyleUnderline"/>
        </w:rPr>
        <w:t>; in times of economical booming, the pool will get smaller</w:t>
      </w:r>
      <w:r w:rsidRPr="00285C0A">
        <w:rPr>
          <w:sz w:val="16"/>
        </w:rPr>
        <w:t xml:space="preserve"> (Kaboub, 2007).</w:t>
      </w:r>
    </w:p>
    <w:p w14:paraId="34A54A25" w14:textId="77777777" w:rsidR="00BF056F" w:rsidRPr="00C21E5C" w:rsidRDefault="00BF056F" w:rsidP="00BF056F"/>
    <w:p w14:paraId="441A3333" w14:textId="77777777" w:rsidR="00BF056F" w:rsidRDefault="00BF056F" w:rsidP="00BF056F">
      <w:pPr>
        <w:pStyle w:val="Heading4"/>
      </w:pPr>
      <w:r>
        <w:t xml:space="preserve">A ‘federal Jobs Guarantee’ </w:t>
      </w:r>
      <w:r>
        <w:rPr>
          <w:u w:val="single"/>
        </w:rPr>
        <w:t>directly</w:t>
      </w:r>
      <w:r>
        <w:t xml:space="preserve"> employs </w:t>
      </w:r>
      <w:r w:rsidRPr="00EE65A0">
        <w:rPr>
          <w:u w:val="single"/>
        </w:rPr>
        <w:t>any</w:t>
      </w:r>
      <w:r>
        <w:t xml:space="preserve"> American.</w:t>
      </w:r>
    </w:p>
    <w:p w14:paraId="3C2B097D" w14:textId="77777777" w:rsidR="00BF056F" w:rsidRPr="00F65724" w:rsidRDefault="00BF056F" w:rsidP="00BF056F">
      <w:r w:rsidRPr="00F65724">
        <w:rPr>
          <w:rStyle w:val="Style13ptBold"/>
        </w:rPr>
        <w:t>Prakash ’18</w:t>
      </w:r>
      <w:r>
        <w:t xml:space="preserve"> [Varshini Prakash and Sarah Meyerhoff; May 24, 2018; an organizer in the climate justice movement for over 5 years, Communications Director at the Sunrise Movement; policy and communications analyst for the Sunrise Movement; In these Times, “It’s Time for the Climate Movement to Embrace a Federal Jobs Guarantee,” https://inthesetimes.com/article/climate-movement-federal-jobs-guarantee-bernie-sanders-2018]</w:t>
      </w:r>
    </w:p>
    <w:p w14:paraId="5A17D1B5" w14:textId="77777777" w:rsidR="00BF056F" w:rsidRPr="005D23D0" w:rsidRDefault="00BF056F" w:rsidP="00BF056F">
      <w:pPr>
        <w:rPr>
          <w:sz w:val="16"/>
        </w:rPr>
      </w:pPr>
      <w:r w:rsidRPr="005D23D0">
        <w:rPr>
          <w:sz w:val="16"/>
        </w:rPr>
        <w:t xml:space="preserve">A centerpiece of that vision is </w:t>
      </w:r>
      <w:r w:rsidRPr="00835610">
        <w:rPr>
          <w:rStyle w:val="StyleUnderline"/>
          <w:highlight w:val="cyan"/>
        </w:rPr>
        <w:t xml:space="preserve">a federal jobs guarantee, a </w:t>
      </w:r>
      <w:r w:rsidRPr="00835610">
        <w:rPr>
          <w:rStyle w:val="Emphasis"/>
          <w:highlight w:val="cyan"/>
        </w:rPr>
        <w:t>policy</w:t>
      </w:r>
      <w:r w:rsidRPr="00835610">
        <w:rPr>
          <w:rStyle w:val="StyleUnderline"/>
          <w:highlight w:val="cyan"/>
        </w:rPr>
        <w:t xml:space="preserve"> through which the government </w:t>
      </w:r>
      <w:r w:rsidRPr="00835610">
        <w:rPr>
          <w:rStyle w:val="Emphasis"/>
          <w:highlight w:val="cyan"/>
        </w:rPr>
        <w:t>directly employs anyone</w:t>
      </w:r>
      <w:r w:rsidRPr="00835610">
        <w:rPr>
          <w:rStyle w:val="StyleUnderline"/>
          <w:highlight w:val="cyan"/>
        </w:rPr>
        <w:t xml:space="preserve"> who wants a job but doesn’t have one</w:t>
      </w:r>
      <w:r w:rsidRPr="005D23D0">
        <w:rPr>
          <w:sz w:val="16"/>
        </w:rPr>
        <w:t>. The jobs guarantee has deep roots in the U.S. progressive tradition and is seeing growing support from scholars and movement leaders who tout its potential to put Americans to work while helping to rebuild our infrastructure, schools and healthcare system. With Sen. Bernie Sanders developing a jobs guarantee proposal, as well as a score of down-ballot candidates and Democratic presidential hopefuls also voicing support, the policy is sure to feature prominently in the 2018 and 2020 election cycles.</w:t>
      </w:r>
    </w:p>
    <w:p w14:paraId="5ED4E9AA" w14:textId="77777777" w:rsidR="00BF056F" w:rsidRDefault="00BF056F" w:rsidP="00BF056F">
      <w:pPr>
        <w:pStyle w:val="Heading4"/>
      </w:pPr>
      <w:r>
        <w:t>A ‘federal Jobs Guarantee’ is universal and includes wages and benefits.</w:t>
      </w:r>
    </w:p>
    <w:p w14:paraId="29150197" w14:textId="77777777" w:rsidR="00BF056F" w:rsidRDefault="00BF056F" w:rsidP="00BF056F">
      <w:r w:rsidRPr="006F0482">
        <w:rPr>
          <w:rStyle w:val="Style13ptBold"/>
        </w:rPr>
        <w:t>Paddison ’18</w:t>
      </w:r>
      <w:r>
        <w:t xml:space="preserve"> [Laura Paddison; July 6, 2018; editor; Huffington Post, “What Is a Federal Jobs Guarantee?” https://www.huffpost.com/entry/federal-job-guarantee-explained_n_5b363f4ae4b007aa2f7f59fc]</w:t>
      </w:r>
    </w:p>
    <w:p w14:paraId="25EAC7BD" w14:textId="77777777" w:rsidR="00BF056F" w:rsidRPr="00100E56" w:rsidRDefault="00BF056F" w:rsidP="00BF056F">
      <w:pPr>
        <w:rPr>
          <w:sz w:val="16"/>
        </w:rPr>
      </w:pPr>
      <w:r w:rsidRPr="00100E56">
        <w:rPr>
          <w:sz w:val="16"/>
        </w:rPr>
        <w:t xml:space="preserve">In the era of Donald Trump, ambitious progressive policies that were dismissed as fringe a few years ago are increasingly finding a foothold. One of these is </w:t>
      </w:r>
      <w:r w:rsidRPr="004E7E5E">
        <w:rPr>
          <w:rStyle w:val="StyleUnderline"/>
          <w:highlight w:val="cyan"/>
        </w:rPr>
        <w:t>the idea</w:t>
      </w:r>
      <w:r w:rsidRPr="00044480">
        <w:rPr>
          <w:rStyle w:val="StyleUnderline"/>
        </w:rPr>
        <w:t xml:space="preserve"> that </w:t>
      </w:r>
      <w:r w:rsidRPr="004E7E5E">
        <w:rPr>
          <w:rStyle w:val="Emphasis"/>
          <w:highlight w:val="cyan"/>
        </w:rPr>
        <w:t>every</w:t>
      </w:r>
      <w:r w:rsidRPr="004E7E5E">
        <w:rPr>
          <w:rStyle w:val="StyleUnderline"/>
          <w:highlight w:val="cyan"/>
        </w:rPr>
        <w:t xml:space="preserve"> American</w:t>
      </w:r>
      <w:r w:rsidRPr="00044480">
        <w:rPr>
          <w:rStyle w:val="StyleUnderline"/>
        </w:rPr>
        <w:t xml:space="preserve"> who needs and wants a job has </w:t>
      </w:r>
      <w:r w:rsidRPr="004E7E5E">
        <w:rPr>
          <w:rStyle w:val="StyleUnderline"/>
          <w:highlight w:val="cyan"/>
        </w:rPr>
        <w:t xml:space="preserve">the </w:t>
      </w:r>
      <w:r w:rsidRPr="004E7E5E">
        <w:rPr>
          <w:rStyle w:val="Emphasis"/>
          <w:highlight w:val="cyan"/>
        </w:rPr>
        <w:t>right to one</w:t>
      </w:r>
      <w:r w:rsidRPr="004E7E5E">
        <w:rPr>
          <w:rStyle w:val="StyleUnderline"/>
          <w:highlight w:val="cyan"/>
        </w:rPr>
        <w:t xml:space="preserve">, at a </w:t>
      </w:r>
      <w:r w:rsidRPr="004E7E5E">
        <w:rPr>
          <w:rStyle w:val="Emphasis"/>
          <w:highlight w:val="cyan"/>
        </w:rPr>
        <w:t>livable wage</w:t>
      </w:r>
      <w:r w:rsidRPr="004E7E5E">
        <w:rPr>
          <w:rStyle w:val="StyleUnderline"/>
          <w:highlight w:val="cyan"/>
        </w:rPr>
        <w:t xml:space="preserve">, with </w:t>
      </w:r>
      <w:r w:rsidRPr="004E7E5E">
        <w:rPr>
          <w:rStyle w:val="Emphasis"/>
          <w:highlight w:val="cyan"/>
        </w:rPr>
        <w:t>decent benefits</w:t>
      </w:r>
      <w:r w:rsidRPr="00100E56">
        <w:rPr>
          <w:sz w:val="16"/>
        </w:rPr>
        <w:t>.</w:t>
      </w:r>
    </w:p>
    <w:p w14:paraId="3AFD54E2" w14:textId="77777777" w:rsidR="00BF056F" w:rsidRPr="00100E56" w:rsidRDefault="00BF056F" w:rsidP="00BF056F">
      <w:pPr>
        <w:rPr>
          <w:sz w:val="16"/>
        </w:rPr>
      </w:pPr>
      <w:r w:rsidRPr="004E7E5E">
        <w:rPr>
          <w:rStyle w:val="StyleUnderline"/>
          <w:highlight w:val="cyan"/>
        </w:rPr>
        <w:t xml:space="preserve">It’s called </w:t>
      </w:r>
      <w:r w:rsidRPr="004E7E5E">
        <w:rPr>
          <w:rStyle w:val="Emphasis"/>
          <w:highlight w:val="cyan"/>
        </w:rPr>
        <w:t>a federal jobs guarantee</w:t>
      </w:r>
      <w:r w:rsidRPr="00100E56">
        <w:rPr>
          <w:sz w:val="16"/>
        </w:rPr>
        <w:t>, and it has some heavyweight support. Sen. Bernie Sanders (I-Vt.) backs the idea and has said he will release a detailed plan in the fall. Sen. Cory Booker (D-N.J.) has introduced legislation that would see a three-year pilot project set up to guarantee jobs in 15 regions of high unemployment. Among the bill’s co-sponsors is Sen. Kirsten Gillibrand (D-N.Y.), who tweeted in support of the policy in April.</w:t>
      </w:r>
    </w:p>
    <w:p w14:paraId="23AE36EC" w14:textId="77777777" w:rsidR="00BF056F" w:rsidRPr="005D388F" w:rsidRDefault="00BF056F" w:rsidP="00BF056F"/>
    <w:p w14:paraId="6D7DC6E3" w14:textId="77777777" w:rsidR="00BF056F" w:rsidRPr="00F5450A" w:rsidRDefault="00BF056F" w:rsidP="00BF056F"/>
    <w:p w14:paraId="0D43D36D" w14:textId="77777777" w:rsidR="00BF056F" w:rsidRDefault="00BF056F" w:rsidP="00BF056F">
      <w:pPr>
        <w:pStyle w:val="Heading3"/>
      </w:pPr>
      <w:r>
        <w:t>JG---Universal---Excludes Indirect Programs---2NC</w:t>
      </w:r>
    </w:p>
    <w:p w14:paraId="7E12B1DE" w14:textId="77777777" w:rsidR="00BF056F" w:rsidRPr="00612501" w:rsidRDefault="00BF056F" w:rsidP="00BF056F">
      <w:pPr>
        <w:pStyle w:val="Heading4"/>
      </w:pPr>
      <w:r>
        <w:t xml:space="preserve">Our interp excludes indirect programs like the 35-hour work week or job training absent a guarantee </w:t>
      </w:r>
    </w:p>
    <w:p w14:paraId="2E3E9779" w14:textId="77777777" w:rsidR="00BF056F" w:rsidRPr="00612501" w:rsidRDefault="00BF056F" w:rsidP="00BF056F">
      <w:r w:rsidRPr="00612501">
        <w:rPr>
          <w:rStyle w:val="Style13ptBold"/>
        </w:rPr>
        <w:t>Alcott ’13</w:t>
      </w:r>
      <w:r>
        <w:t xml:space="preserve"> [Blake; January; ecological economist from the University of Leeds; Journal of Cleaner Production, “Should degrowth embrace the Job Guarantee?,” Volume 38]</w:t>
      </w:r>
    </w:p>
    <w:p w14:paraId="3245C052" w14:textId="77777777" w:rsidR="00BF056F" w:rsidRPr="002516B4" w:rsidRDefault="00BF056F" w:rsidP="00BF056F">
      <w:pPr>
        <w:rPr>
          <w:sz w:val="16"/>
        </w:rPr>
      </w:pPr>
      <w:r w:rsidRPr="002516B4">
        <w:rPr>
          <w:sz w:val="16"/>
        </w:rPr>
        <w:t>3. What is the Job Guarantee?</w:t>
      </w:r>
    </w:p>
    <w:p w14:paraId="38EFC894" w14:textId="77777777" w:rsidR="00BF056F" w:rsidRPr="002516B4" w:rsidRDefault="00BF056F" w:rsidP="00BF056F">
      <w:pPr>
        <w:rPr>
          <w:sz w:val="16"/>
        </w:rPr>
      </w:pPr>
      <w:r w:rsidRPr="002516B4">
        <w:rPr>
          <w:sz w:val="16"/>
        </w:rPr>
        <w:t>Article 23.1 of the Universal Declaration of Human Rights states: “Everyone has the right to work, to free choice of employment, to just and favourable conditions of work and to protection against unemployment.” (UN, 1948, Shklar, 1991) A guarantee means the right to paid work, no longer contingent on the growth rate and employer-employee details of a given economy. An unemployed work force would for instance no longer be an instrument serving either structural flexibility or low interest rates. Job guarantor is the state or ‘employer of last resort’ (ELR).2</w:t>
      </w:r>
    </w:p>
    <w:p w14:paraId="61EEB7D8" w14:textId="77777777" w:rsidR="00BF056F" w:rsidRPr="002516B4" w:rsidRDefault="00BF056F" w:rsidP="00BF056F">
      <w:pPr>
        <w:rPr>
          <w:sz w:val="16"/>
        </w:rPr>
      </w:pPr>
      <w:r w:rsidRPr="002516B4">
        <w:rPr>
          <w:sz w:val="16"/>
        </w:rPr>
        <w:t>The type of goods and services produced by ‘guaranteed’ jobs is not restricted to public goods, presently unpaid services or ‘green’ infrastructure. Whether the state would produce in presently private economic branches would have to be negotiated with workers and businesses in these fields, but some degree of socialisation of production might result. Concerning wage rates the only assumption is that the wage, with or without GI, is at least a socially-defined minimum (Wray, 2007, pp. 10, 18) – superceding minimum-wage laws and countering fears of inadequate wages expressed by Tinbergen (1956, p. 192) and Sawyer (2005, p. 256). Otherwise, contracts would be standard, there being for instance no assumption that the ELR is a ‘soft touch’ – the “freedom to fire” (Gordon, 1997, p. 832) should be incorporated, especially since financial support for the non-working is assumed. A considerable literature treats these three issues as well as inflationary danger and anti-cyclical fiscal policy (e.g. Mitchell, 1998, Sawyer, 2003, Sawyer, 2005, Mitchell and Wray, 2005, Wray, 2007, Harvey, 2008).</w:t>
      </w:r>
    </w:p>
    <w:p w14:paraId="1E0FD0C2" w14:textId="77777777" w:rsidR="00BF056F" w:rsidRPr="002516B4" w:rsidRDefault="00BF056F" w:rsidP="00BF056F">
      <w:pPr>
        <w:rPr>
          <w:sz w:val="16"/>
        </w:rPr>
      </w:pPr>
      <w:r w:rsidRPr="002516B4">
        <w:rPr>
          <w:sz w:val="16"/>
        </w:rPr>
        <w:t>A right, as a strong claim on society, can only be something the honouring of which can cost something. Think of basic education, criminal justice, national defence, the amenties of public space and basic health care: nobody expects these activities to ‘pay their own way’, and neither must JG. However, fretting about ‘how to finance’ JG often misses the point that the goods and services could and should generate revenue for the ELR. They could be sold on the market, or booked as public goods (benefits), perhaps including ones presently falling to voluntary and charitable efforts (Gordon, 1997, p. 831) Cost-benefit analysis of JG would book administration and physical overhead as costs covered by normal taxes, but would count on the benefits side income support payments no longer necessary (Karst, 1997, Forstater, 1998, Harvey, 2008) Yet even benefits must not be quantified: in the words of Karst, “What I value most in the state’s employment of these [mentally impaired] people is not that the parks are clean and pleasant, but that the workers are afforded the dignity of work. This is not a market calculation; rather, it is an evaluation that gives weight to the inclusion of a group of Californians in our community” (1997, p. 563).</w:t>
      </w:r>
    </w:p>
    <w:p w14:paraId="5FC85C8B" w14:textId="77777777" w:rsidR="00BF056F" w:rsidRPr="002516B4" w:rsidRDefault="00BF056F" w:rsidP="00BF056F">
      <w:pPr>
        <w:rPr>
          <w:sz w:val="16"/>
        </w:rPr>
      </w:pPr>
      <w:r w:rsidRPr="002516B4">
        <w:rPr>
          <w:sz w:val="16"/>
        </w:rPr>
        <w:t>4. Real-life attempts at JG</w:t>
      </w:r>
    </w:p>
    <w:p w14:paraId="249337EF" w14:textId="77777777" w:rsidR="00BF056F" w:rsidRPr="002516B4" w:rsidRDefault="00BF056F" w:rsidP="00BF056F">
      <w:pPr>
        <w:rPr>
          <w:sz w:val="16"/>
        </w:rPr>
      </w:pPr>
      <w:r w:rsidRPr="002516B4">
        <w:rPr>
          <w:sz w:val="16"/>
        </w:rPr>
        <w:t>The United States’ experience during the 1930s with the Works Progress Administration, on which an enormous literature exists, fell short of a right to work but did offer a huge number of public-sector jobs (Harvey, 2008)Most countries of the Soviet bloc knew the right to a job, but I have no competence to describe or evaluate that experience. Since however practically all countries that today stand under the degrowth imperative function much less socialistically, comparisons must be cautious. Hopefully, though, degrowth researchers who lived in the Soviet bloc will subject JG to the hard test of its fairness over against non-JG jobholders, the prospect of a huge socialised sector, and more.</w:t>
      </w:r>
    </w:p>
    <w:p w14:paraId="3ED593D5" w14:textId="77777777" w:rsidR="00BF056F" w:rsidRPr="002516B4" w:rsidRDefault="00BF056F" w:rsidP="00BF056F">
      <w:pPr>
        <w:rPr>
          <w:sz w:val="16"/>
        </w:rPr>
      </w:pPr>
      <w:r w:rsidRPr="002516B4">
        <w:rPr>
          <w:sz w:val="16"/>
        </w:rPr>
        <w:t>Three present-day trials, in Switzerland, India and Argentina, can be briefly mentioned. In Zürich, where I lived for 36 years, the city government offers a subsidised job to any jobless person who wants it and whose unemployment insurance payments have ceased. Obligatory for these long-term unemployed is a 4-week course to assess work capability. Some employment is by bespoke ‘social firms’ partly under state ownership and some is in the extant private sector, employers in all cases paying a part-wage. As of June 2008, 30% of people targeted by the program were working at 531 jobs delivering goods and services. It is only a few years old and is complementary to traditional policies of re-training and job placement (Zürich, 2011).</w:t>
      </w:r>
    </w:p>
    <w:p w14:paraId="22951B36" w14:textId="77777777" w:rsidR="00BF056F" w:rsidRPr="002516B4" w:rsidRDefault="00BF056F" w:rsidP="00BF056F">
      <w:pPr>
        <w:rPr>
          <w:sz w:val="16"/>
        </w:rPr>
      </w:pPr>
      <w:r w:rsidRPr="002516B4">
        <w:rPr>
          <w:sz w:val="16"/>
        </w:rPr>
        <w:t>A similarly small scheme, moreover embodying only a de facto but not de jure right to work, is the UK’s alliterative ‘welfare-to-work’ program. It pays private companies such as Working Links for instance £1500 per person successfully guided back into paid work (Guardian, 2010). About 13,000 people per year over the last decade have been so placed, and one has the right to join the program. There can in such schemes be ‘leakages’ such as non-additionality, replacing current employees, and corruption (Wray, 2007, pp. 7, 14, 34).</w:t>
      </w:r>
    </w:p>
    <w:p w14:paraId="4D41AF5F" w14:textId="77777777" w:rsidR="00BF056F" w:rsidRPr="002516B4" w:rsidRDefault="00BF056F" w:rsidP="00BF056F">
      <w:pPr>
        <w:rPr>
          <w:sz w:val="16"/>
        </w:rPr>
      </w:pPr>
      <w:r w:rsidRPr="002516B4">
        <w:rPr>
          <w:sz w:val="16"/>
        </w:rPr>
        <w:t>In the Indian State of Maharastra the National Rural Employment Guarantee Act of 1965 (expanded in 2005 to include all of India) enabled for instance in 1984–1985 the hiring of 600,000 rural workers for traditional public works. A study of the program claimed it has universal support because it stems the flow of migrants to cities and furthers political peace generally and concluded: “Employment becomes a political as well as an economic issue, and the articulation of political demands becomes a means of securing a livelihood.” (Echeverri-Gent, 1988, p. 1304) Wray notes however that this scheme, like the similar Argentinian Plan Jefes de Hogar program, is open only to certain poor people, while he himself advocates universality. (2007, p. 10) A detailed evaluation of the Argentine experience is in Tcherneva and Wray (2011).</w:t>
      </w:r>
    </w:p>
    <w:p w14:paraId="6BF1B7A9" w14:textId="77777777" w:rsidR="00BF056F" w:rsidRPr="002516B4" w:rsidRDefault="00BF056F" w:rsidP="00BF056F">
      <w:pPr>
        <w:rPr>
          <w:sz w:val="16"/>
        </w:rPr>
      </w:pPr>
      <w:r w:rsidRPr="002516B4">
        <w:rPr>
          <w:sz w:val="16"/>
        </w:rPr>
        <w:t>5. Other paths to full employment</w:t>
      </w:r>
    </w:p>
    <w:p w14:paraId="331FBAAB" w14:textId="77777777" w:rsidR="00BF056F" w:rsidRPr="002516B4" w:rsidRDefault="00BF056F" w:rsidP="00BF056F">
      <w:pPr>
        <w:rPr>
          <w:sz w:val="16"/>
        </w:rPr>
      </w:pPr>
      <w:r w:rsidRPr="002516B4">
        <w:rPr>
          <w:sz w:val="16"/>
        </w:rPr>
        <w:t xml:space="preserve">Assuming a JG scheme is workable –the proof is in the pudding – one argument in its favour is that it by definition reaches its goal: it is a direct policy, its effectiveness, if you will, guaranteed. </w:t>
      </w:r>
      <w:r w:rsidRPr="00612501">
        <w:rPr>
          <w:rStyle w:val="Emphasis"/>
          <w:highlight w:val="cyan"/>
        </w:rPr>
        <w:t>In contrast</w:t>
      </w:r>
      <w:r w:rsidRPr="002516B4">
        <w:rPr>
          <w:sz w:val="16"/>
        </w:rPr>
        <w:t xml:space="preserve"> at least five </w:t>
      </w:r>
      <w:r w:rsidRPr="00612501">
        <w:rPr>
          <w:rStyle w:val="Emphasis"/>
          <w:highlight w:val="cyan"/>
        </w:rPr>
        <w:t>indirect policies</w:t>
      </w:r>
      <w:r w:rsidRPr="002516B4">
        <w:rPr>
          <w:sz w:val="16"/>
        </w:rPr>
        <w:t xml:space="preserve"> </w:t>
      </w:r>
      <w:r w:rsidRPr="00612501">
        <w:rPr>
          <w:rStyle w:val="StyleUnderline"/>
          <w:highlight w:val="cyan"/>
        </w:rPr>
        <w:t>can be identified</w:t>
      </w:r>
      <w:r w:rsidRPr="002516B4">
        <w:rPr>
          <w:sz w:val="16"/>
        </w:rPr>
        <w:t xml:space="preserve">: 1) economic growth; 2) deficit or </w:t>
      </w:r>
      <w:r w:rsidRPr="00612501">
        <w:rPr>
          <w:rStyle w:val="StyleUnderline"/>
          <w:highlight w:val="cyan"/>
        </w:rPr>
        <w:t>anti-cyclical spending</w:t>
      </w:r>
      <w:r w:rsidRPr="002516B4">
        <w:rPr>
          <w:sz w:val="16"/>
        </w:rPr>
        <w:t xml:space="preserve">; 3) </w:t>
      </w:r>
      <w:r w:rsidRPr="00612501">
        <w:rPr>
          <w:rStyle w:val="StyleUnderline"/>
        </w:rPr>
        <w:t>job training</w:t>
      </w:r>
      <w:r w:rsidRPr="002516B4">
        <w:rPr>
          <w:sz w:val="16"/>
        </w:rPr>
        <w:t xml:space="preserve"> and brokering; 4) </w:t>
      </w:r>
      <w:r w:rsidRPr="00612501">
        <w:rPr>
          <w:rStyle w:val="StyleUnderline"/>
        </w:rPr>
        <w:t>working time reduction (</w:t>
      </w:r>
      <w:r w:rsidRPr="00612501">
        <w:rPr>
          <w:rStyle w:val="Emphasis"/>
        </w:rPr>
        <w:t>WTR</w:t>
      </w:r>
      <w:r w:rsidRPr="002516B4">
        <w:rPr>
          <w:sz w:val="16"/>
        </w:rPr>
        <w:t>); and 5) a laissez-faire labour market.</w:t>
      </w:r>
    </w:p>
    <w:p w14:paraId="6348F7BA" w14:textId="77777777" w:rsidR="00BF056F" w:rsidRPr="002516B4" w:rsidRDefault="00BF056F" w:rsidP="00BF056F">
      <w:pPr>
        <w:rPr>
          <w:sz w:val="16"/>
        </w:rPr>
      </w:pPr>
      <w:r w:rsidRPr="002516B4">
        <w:rPr>
          <w:sz w:val="16"/>
        </w:rPr>
        <w:t>1)</w:t>
      </w:r>
    </w:p>
    <w:p w14:paraId="015490F6" w14:textId="77777777" w:rsidR="00BF056F" w:rsidRPr="002516B4" w:rsidRDefault="00BF056F" w:rsidP="00BF056F">
      <w:pPr>
        <w:rPr>
          <w:sz w:val="16"/>
        </w:rPr>
      </w:pPr>
      <w:r w:rsidRPr="002516B4">
        <w:rPr>
          <w:sz w:val="16"/>
        </w:rPr>
        <w:t>Growth of production and consumption will raise the number of jobs under present mixed systems unless work-hour productivity outstrips labour supply. Neither the actual success nor the theoretical merits of this path are relevant because, in the absence of any decoupling of throughput from the quantity of goods and services, it contradicts the essence of degrowth.</w:t>
      </w:r>
    </w:p>
    <w:p w14:paraId="2449E08C" w14:textId="77777777" w:rsidR="00BF056F" w:rsidRPr="002516B4" w:rsidRDefault="00BF056F" w:rsidP="00BF056F">
      <w:pPr>
        <w:rPr>
          <w:sz w:val="16"/>
        </w:rPr>
      </w:pPr>
      <w:r w:rsidRPr="002516B4">
        <w:rPr>
          <w:sz w:val="16"/>
        </w:rPr>
        <w:t>2)</w:t>
      </w:r>
    </w:p>
    <w:p w14:paraId="413810A9" w14:textId="77777777" w:rsidR="00BF056F" w:rsidRPr="002516B4" w:rsidRDefault="00BF056F" w:rsidP="00BF056F">
      <w:pPr>
        <w:rPr>
          <w:sz w:val="16"/>
        </w:rPr>
      </w:pPr>
      <w:r w:rsidRPr="002516B4">
        <w:rPr>
          <w:sz w:val="16"/>
        </w:rPr>
        <w:t xml:space="preserve">When needed, </w:t>
      </w:r>
      <w:r w:rsidRPr="00612501">
        <w:rPr>
          <w:rStyle w:val="StyleUnderline"/>
          <w:highlight w:val="cyan"/>
        </w:rPr>
        <w:t>governments can raise their borrowing, or drawdown reserves, to hire people for public tasks,</w:t>
      </w:r>
      <w:r w:rsidRPr="002516B4">
        <w:rPr>
          <w:sz w:val="16"/>
        </w:rPr>
        <w:t xml:space="preserve"> deemed necessary </w:t>
      </w:r>
      <w:r w:rsidRPr="00612501">
        <w:rPr>
          <w:rStyle w:val="StyleUnderline"/>
          <w:highlight w:val="cyan"/>
        </w:rPr>
        <w:t>when the jobless rate rises above some determined leve</w:t>
      </w:r>
      <w:r w:rsidRPr="002516B4">
        <w:rPr>
          <w:sz w:val="16"/>
        </w:rPr>
        <w:t xml:space="preserve">l. </w:t>
      </w:r>
      <w:r w:rsidRPr="00612501">
        <w:rPr>
          <w:rStyle w:val="StyleUnderline"/>
        </w:rPr>
        <w:t>That is, a certain ‘frictional unemployment’ caused by structural change or geographical relocation of production is traditionally accepted</w:t>
      </w:r>
      <w:r w:rsidRPr="002516B4">
        <w:rPr>
          <w:sz w:val="16"/>
        </w:rPr>
        <w:t xml:space="preserve">3 – as is an even higher unemployment rate when the goal of price stability or the interests of powerful employers are simultaneously pursued. (Karst, 1997, Sawyer, 2003, Sawyer, 2005, Mitchell and Wray, 2005) See Forstater (1998) for </w:t>
      </w:r>
      <w:r w:rsidRPr="00612501">
        <w:rPr>
          <w:rStyle w:val="StyleUnderline"/>
        </w:rPr>
        <w:t>an attempt within the JG tradition to resolve the need for full employment with the need to avoid rigidity in the labour market detrimental to economic efficiency.</w:t>
      </w:r>
      <w:r w:rsidRPr="002516B4">
        <w:rPr>
          <w:sz w:val="16"/>
        </w:rPr>
        <w:t>4 This path thus does not necessarily lead to, or even strive for, full employment, and specific programs are by nature ad hoc.</w:t>
      </w:r>
    </w:p>
    <w:p w14:paraId="1EE3F269" w14:textId="77777777" w:rsidR="00BF056F" w:rsidRPr="002516B4" w:rsidRDefault="00BF056F" w:rsidP="00BF056F">
      <w:pPr>
        <w:rPr>
          <w:sz w:val="16"/>
        </w:rPr>
      </w:pPr>
      <w:r w:rsidRPr="002516B4">
        <w:rPr>
          <w:sz w:val="16"/>
        </w:rPr>
        <w:t>3)</w:t>
      </w:r>
    </w:p>
    <w:p w14:paraId="29D75B32" w14:textId="77777777" w:rsidR="00BF056F" w:rsidRPr="002516B4" w:rsidRDefault="00BF056F" w:rsidP="00BF056F">
      <w:pPr>
        <w:rPr>
          <w:sz w:val="16"/>
        </w:rPr>
      </w:pPr>
      <w:r w:rsidRPr="00612501">
        <w:rPr>
          <w:rStyle w:val="StyleUnderline"/>
          <w:highlight w:val="cyan"/>
        </w:rPr>
        <w:t>Most rich countries offer job training</w:t>
      </w:r>
      <w:r w:rsidRPr="002516B4">
        <w:rPr>
          <w:sz w:val="16"/>
        </w:rPr>
        <w:t xml:space="preserve"> and brokering </w:t>
      </w:r>
      <w:r w:rsidRPr="00612501">
        <w:rPr>
          <w:rStyle w:val="StyleUnderline"/>
          <w:highlight w:val="cyan"/>
        </w:rPr>
        <w:t>as</w:t>
      </w:r>
      <w:r w:rsidRPr="002516B4">
        <w:rPr>
          <w:sz w:val="16"/>
        </w:rPr>
        <w:t xml:space="preserve"> a sort of </w:t>
      </w:r>
      <w:r w:rsidRPr="00612501">
        <w:rPr>
          <w:rStyle w:val="StyleUnderline"/>
          <w:highlight w:val="cyan"/>
        </w:rPr>
        <w:t>public service, whether paid out of unemployment insurance funds or</w:t>
      </w:r>
      <w:r w:rsidRPr="002516B4">
        <w:rPr>
          <w:sz w:val="16"/>
        </w:rPr>
        <w:t xml:space="preserve"> </w:t>
      </w:r>
      <w:r w:rsidRPr="00612501">
        <w:rPr>
          <w:rStyle w:val="StyleUnderline"/>
          <w:highlight w:val="cyan"/>
        </w:rPr>
        <w:t>general taxes.</w:t>
      </w:r>
      <w:r w:rsidRPr="002516B4">
        <w:rPr>
          <w:sz w:val="16"/>
        </w:rPr>
        <w:t xml:space="preserve"> </w:t>
      </w:r>
      <w:r w:rsidRPr="00612501">
        <w:rPr>
          <w:rStyle w:val="StyleUnderline"/>
        </w:rPr>
        <w:t>They have at best dampened unemployment, and do not regard jobs as a right. Some of this is compatible with JG, but what</w:t>
      </w:r>
      <w:r w:rsidRPr="002516B4">
        <w:rPr>
          <w:sz w:val="16"/>
        </w:rPr>
        <w:t xml:space="preserve"> </w:t>
      </w:r>
      <w:r w:rsidRPr="00612501">
        <w:rPr>
          <w:rStyle w:val="StyleUnderline"/>
        </w:rPr>
        <w:t>JG/ELR is not is stop-gap</w:t>
      </w:r>
      <w:r w:rsidRPr="002516B4">
        <w:rPr>
          <w:sz w:val="16"/>
        </w:rPr>
        <w:t>. Small programs such as the Sheffield or Newcastle Employment Bonds in the UK, or huge ones such as the U.S. Works Progress Administration in the 1930s, are cut from a different cloth – fire-fighting instead of fire prevention; they are non-universal, temporary and usually dripping with free-market rhetoric.5</w:t>
      </w:r>
    </w:p>
    <w:p w14:paraId="45D257B8" w14:textId="77777777" w:rsidR="00BF056F" w:rsidRPr="002516B4" w:rsidRDefault="00BF056F" w:rsidP="00BF056F">
      <w:pPr>
        <w:rPr>
          <w:sz w:val="16"/>
        </w:rPr>
      </w:pPr>
      <w:r w:rsidRPr="002516B4">
        <w:rPr>
          <w:sz w:val="16"/>
        </w:rPr>
        <w:t>4)</w:t>
      </w:r>
    </w:p>
    <w:p w14:paraId="317BFD6B" w14:textId="77777777" w:rsidR="00BF056F" w:rsidRPr="002516B4" w:rsidRDefault="00BF056F" w:rsidP="00BF056F">
      <w:pPr>
        <w:rPr>
          <w:sz w:val="16"/>
        </w:rPr>
      </w:pPr>
      <w:r w:rsidRPr="002516B4">
        <w:rPr>
          <w:sz w:val="16"/>
        </w:rPr>
        <w:t xml:space="preserve">In degrowth research the idea of each person’s working fewer paid hours over his or her lifetime, theoretically increasing the number of employed, attracts deserved attention (Spangenberg, 2010) and accepts unemployment as a real personal and social nuisance. (nef, 2010, ONeill et al., 2010) One real application of this is </w:t>
      </w:r>
      <w:r w:rsidRPr="00612501">
        <w:rPr>
          <w:rStyle w:val="StyleUnderline"/>
          <w:highlight w:val="cyan"/>
        </w:rPr>
        <w:t>the</w:t>
      </w:r>
      <w:r w:rsidRPr="002516B4">
        <w:rPr>
          <w:sz w:val="16"/>
        </w:rPr>
        <w:t xml:space="preserve"> famous </w:t>
      </w:r>
      <w:r w:rsidRPr="00612501">
        <w:rPr>
          <w:rStyle w:val="StyleUnderline"/>
        </w:rPr>
        <w:t>French</w:t>
      </w:r>
      <w:r w:rsidRPr="002516B4">
        <w:rPr>
          <w:sz w:val="16"/>
        </w:rPr>
        <w:t xml:space="preserve"> </w:t>
      </w:r>
      <w:r w:rsidRPr="00612501">
        <w:rPr>
          <w:rStyle w:val="Emphasis"/>
          <w:highlight w:val="cyan"/>
        </w:rPr>
        <w:t>35-h week</w:t>
      </w:r>
      <w:r w:rsidRPr="002516B4">
        <w:rPr>
          <w:sz w:val="16"/>
        </w:rPr>
        <w:t xml:space="preserve">, </w:t>
      </w:r>
      <w:r w:rsidRPr="00612501">
        <w:rPr>
          <w:rStyle w:val="StyleUnderline"/>
        </w:rPr>
        <w:t>on which an extensive literature exists. It does not</w:t>
      </w:r>
      <w:r w:rsidRPr="002516B4">
        <w:rPr>
          <w:sz w:val="16"/>
        </w:rPr>
        <w:t xml:space="preserve"> specifically </w:t>
      </w:r>
      <w:r w:rsidRPr="00612501">
        <w:rPr>
          <w:rStyle w:val="StyleUnderline"/>
        </w:rPr>
        <w:t>treat paid work as a right, yet the pure maths show that full employment must be the consequence</w:t>
      </w:r>
      <w:r w:rsidRPr="002516B4">
        <w:rPr>
          <w:sz w:val="16"/>
        </w:rPr>
        <w:t>. Like JG, many questions of program design must be tackled, but unlike JG, policing a ‘black market’ is needed. Comparing the pros and cons of the two schemes is ripe for degrowth research.</w:t>
      </w:r>
    </w:p>
    <w:p w14:paraId="7CB5C7F6" w14:textId="77777777" w:rsidR="00BF056F" w:rsidRPr="002516B4" w:rsidRDefault="00BF056F" w:rsidP="00BF056F">
      <w:pPr>
        <w:rPr>
          <w:sz w:val="16"/>
        </w:rPr>
      </w:pPr>
      <w:r w:rsidRPr="002516B4">
        <w:rPr>
          <w:sz w:val="16"/>
        </w:rPr>
        <w:t>5)</w:t>
      </w:r>
    </w:p>
    <w:p w14:paraId="64C51D41" w14:textId="77777777" w:rsidR="00BF056F" w:rsidRPr="002516B4" w:rsidRDefault="00BF056F" w:rsidP="00BF056F">
      <w:pPr>
        <w:rPr>
          <w:sz w:val="16"/>
        </w:rPr>
      </w:pPr>
      <w:r w:rsidRPr="002516B4">
        <w:rPr>
          <w:sz w:val="16"/>
        </w:rPr>
        <w:t>Although a conceptual minefield, please consider that in theory a totally libertarian, laissez-faire labour market would result in work for all due to the tried and trusted laws of supply and demand: lower price (wages) raises demand to meet supply. Minimum wages, much less somewhat higher ‘living wages’, as well as barriers to self-employment, would be abandoned. (Rothbard, 1983, pp. 21, 43; Hayek, 1984, pp. 16–19) While no purely laissez-faire economy has ever existed (except usually the world economy) there are theoretical reasons why in relatively private enterprise-oriented economies powerful economic actors, including business-friendly governments or even rival groups of workers, can restrict entry into the labour market.</w:t>
      </w:r>
    </w:p>
    <w:p w14:paraId="79002E3C" w14:textId="77777777" w:rsidR="00BF056F" w:rsidRPr="00612501" w:rsidRDefault="00BF056F" w:rsidP="00BF056F"/>
    <w:p w14:paraId="16FABC05" w14:textId="77777777" w:rsidR="00BF056F" w:rsidRDefault="00BF056F" w:rsidP="00BF056F">
      <w:pPr>
        <w:pStyle w:val="Heading2"/>
      </w:pPr>
      <w:r>
        <w:t>‘Jobs Guarantee’---Aff</w:t>
      </w:r>
    </w:p>
    <w:p w14:paraId="2C0BC7FC" w14:textId="77777777" w:rsidR="00BF056F" w:rsidRDefault="00BF056F" w:rsidP="00BF056F">
      <w:pPr>
        <w:pStyle w:val="Heading3"/>
      </w:pPr>
      <w:r>
        <w:t>JG---General CI---No Consensus---2AC</w:t>
      </w:r>
    </w:p>
    <w:p w14:paraId="5B03E2EA" w14:textId="77777777" w:rsidR="00BF056F" w:rsidRDefault="00BF056F" w:rsidP="00BF056F">
      <w:pPr>
        <w:pStyle w:val="Heading4"/>
      </w:pPr>
      <w:r>
        <w:t>No consensus on the term</w:t>
      </w:r>
    </w:p>
    <w:p w14:paraId="3F251914" w14:textId="77777777" w:rsidR="00BF056F" w:rsidRDefault="00BF056F" w:rsidP="00BF056F">
      <w:r w:rsidRPr="00C21E5C">
        <w:rPr>
          <w:rStyle w:val="Style13ptBold"/>
        </w:rPr>
        <w:t>Bruenig ’18</w:t>
      </w:r>
      <w:r>
        <w:t xml:space="preserve"> [Matt; March 22; founder of the People’s Policy Project, a think tank specializing in income distribution, taxation, and welfare, former attorney at the National Labor Relations Board, JD from Boston Law School; People’s Policy Project, “Some Notes on Federal Job Guarantee Proposals,” https://www.peoplespolicyproject.org/2018/03/22/some-notes-on-federal-job-guarantee-proposals]</w:t>
      </w:r>
    </w:p>
    <w:p w14:paraId="0D3FE797" w14:textId="77777777" w:rsidR="00BF056F" w:rsidRPr="00631965" w:rsidRDefault="00BF056F" w:rsidP="00BF056F">
      <w:pPr>
        <w:rPr>
          <w:sz w:val="16"/>
        </w:rPr>
      </w:pPr>
      <w:r w:rsidRPr="00631965">
        <w:rPr>
          <w:rStyle w:val="StyleUnderline"/>
        </w:rPr>
        <w:t>Discussion around the</w:t>
      </w:r>
      <w:r w:rsidRPr="00631965">
        <w:rPr>
          <w:sz w:val="16"/>
        </w:rPr>
        <w:t xml:space="preserve"> idea of a </w:t>
      </w:r>
      <w:r w:rsidRPr="00631965">
        <w:rPr>
          <w:rStyle w:val="StyleUnderline"/>
        </w:rPr>
        <w:t>job guarantee has</w:t>
      </w:r>
      <w:r w:rsidRPr="00631965">
        <w:rPr>
          <w:sz w:val="16"/>
        </w:rPr>
        <w:t xml:space="preserve"> </w:t>
      </w:r>
      <w:r w:rsidRPr="00631965">
        <w:rPr>
          <w:rStyle w:val="Emphasis"/>
        </w:rPr>
        <w:t>picked up</w:t>
      </w:r>
      <w:r w:rsidRPr="00631965">
        <w:rPr>
          <w:sz w:val="16"/>
        </w:rPr>
        <w:t xml:space="preserve"> of late (CBPP, The Nation, Sanders Institute I, II). </w:t>
      </w:r>
      <w:r w:rsidRPr="00631965">
        <w:rPr>
          <w:rStyle w:val="StyleUnderline"/>
        </w:rPr>
        <w:t>As with any idea that attracts a sizable number of adherents,</w:t>
      </w:r>
      <w:r w:rsidRPr="00631965">
        <w:rPr>
          <w:sz w:val="16"/>
        </w:rPr>
        <w:t xml:space="preserve"> </w:t>
      </w:r>
      <w:r w:rsidRPr="00631965">
        <w:rPr>
          <w:rStyle w:val="Emphasis"/>
        </w:rPr>
        <w:t>the term “job guarantee”</w:t>
      </w:r>
      <w:r w:rsidRPr="00631965">
        <w:rPr>
          <w:sz w:val="16"/>
        </w:rPr>
        <w:t xml:space="preserve"> </w:t>
      </w:r>
      <w:r w:rsidRPr="00631965">
        <w:rPr>
          <w:rStyle w:val="StyleUnderline"/>
        </w:rPr>
        <w:t>means</w:t>
      </w:r>
      <w:r w:rsidRPr="00631965">
        <w:rPr>
          <w:sz w:val="16"/>
        </w:rPr>
        <w:t xml:space="preserve"> </w:t>
      </w:r>
      <w:r w:rsidRPr="00631965">
        <w:rPr>
          <w:rStyle w:val="Emphasis"/>
        </w:rPr>
        <w:t>lots of different things</w:t>
      </w:r>
      <w:r w:rsidRPr="00631965">
        <w:rPr>
          <w:sz w:val="16"/>
        </w:rPr>
        <w:t xml:space="preserve"> </w:t>
      </w:r>
      <w:r w:rsidRPr="00631965">
        <w:rPr>
          <w:rStyle w:val="StyleUnderline"/>
        </w:rPr>
        <w:t>to a</w:t>
      </w:r>
      <w:r w:rsidRPr="00631965">
        <w:rPr>
          <w:sz w:val="16"/>
        </w:rPr>
        <w:t xml:space="preserve"> </w:t>
      </w:r>
      <w:r w:rsidRPr="00631965">
        <w:rPr>
          <w:rStyle w:val="Emphasis"/>
        </w:rPr>
        <w:t>lot of different people</w:t>
      </w:r>
      <w:r w:rsidRPr="00631965">
        <w:rPr>
          <w:rStyle w:val="StyleUnderline"/>
        </w:rPr>
        <w:t>, which makes it</w:t>
      </w:r>
      <w:r w:rsidRPr="00631965">
        <w:rPr>
          <w:sz w:val="16"/>
        </w:rPr>
        <w:t xml:space="preserve"> a </w:t>
      </w:r>
      <w:r w:rsidRPr="00631965">
        <w:rPr>
          <w:rStyle w:val="Emphasis"/>
        </w:rPr>
        <w:t>difficult</w:t>
      </w:r>
      <w:r w:rsidRPr="00631965">
        <w:rPr>
          <w:sz w:val="16"/>
        </w:rPr>
        <w:t xml:space="preserve"> thing </w:t>
      </w:r>
      <w:r w:rsidRPr="00631965">
        <w:rPr>
          <w:rStyle w:val="Emphasis"/>
        </w:rPr>
        <w:t>to talk about</w:t>
      </w:r>
      <w:r w:rsidRPr="00631965">
        <w:rPr>
          <w:sz w:val="16"/>
        </w:rPr>
        <w:t xml:space="preserve"> </w:t>
      </w:r>
      <w:r w:rsidRPr="00631965">
        <w:rPr>
          <w:rStyle w:val="StyleUnderline"/>
        </w:rPr>
        <w:t>in a</w:t>
      </w:r>
      <w:r w:rsidRPr="00631965">
        <w:rPr>
          <w:sz w:val="16"/>
        </w:rPr>
        <w:t xml:space="preserve"> </w:t>
      </w:r>
      <w:r w:rsidRPr="00631965">
        <w:rPr>
          <w:rStyle w:val="Emphasis"/>
        </w:rPr>
        <w:t>comprehensive way</w:t>
      </w:r>
      <w:r w:rsidRPr="00631965">
        <w:rPr>
          <w:sz w:val="16"/>
        </w:rPr>
        <w:t>. But with that limitation recognized, I thought it might be worthwhile to share some notes about the recent burst.</w:t>
      </w:r>
    </w:p>
    <w:p w14:paraId="67A43EBB" w14:textId="77777777" w:rsidR="00BF056F" w:rsidRDefault="00BF056F" w:rsidP="00BF056F">
      <w:pPr>
        <w:rPr>
          <w:rFonts w:asciiTheme="minorHAnsi" w:hAnsiTheme="minorHAnsi" w:cstheme="minorBidi"/>
        </w:rPr>
      </w:pPr>
    </w:p>
    <w:p w14:paraId="23077296" w14:textId="77777777" w:rsidR="00BF056F" w:rsidRDefault="00BF056F" w:rsidP="00BF056F">
      <w:pPr>
        <w:pStyle w:val="Heading3"/>
      </w:pPr>
      <w:r>
        <w:t>JG---AT: Requires Taxes for FR---2AC/1AR</w:t>
      </w:r>
    </w:p>
    <w:p w14:paraId="6FC3B87C" w14:textId="77777777" w:rsidR="00BF056F" w:rsidRPr="00F963C0" w:rsidRDefault="00BF056F" w:rsidP="00BF056F">
      <w:pPr>
        <w:pStyle w:val="Heading4"/>
      </w:pPr>
      <w:r>
        <w:t>Job training and educational elements of the program meet any definition of ‘direct’ fiscal redistribution</w:t>
      </w:r>
    </w:p>
    <w:p w14:paraId="42895EA3" w14:textId="77777777" w:rsidR="00BF056F" w:rsidRDefault="00BF056F" w:rsidP="00BF056F">
      <w:r w:rsidRPr="00DF0BAD">
        <w:rPr>
          <w:rStyle w:val="Style13ptBold"/>
        </w:rPr>
        <w:t>Larson ’21</w:t>
      </w:r>
      <w:r>
        <w:t xml:space="preserve"> [Sven; February 20; Ph.D., Economics writer with the European Conservative; “The American Welfare State Today,” in Democracy or Socialism, Palgrave Macmillan, Cham. https://doi.org/10.1007/978-3-030-65643-0_5]</w:t>
      </w:r>
    </w:p>
    <w:p w14:paraId="2B007B24" w14:textId="77777777" w:rsidR="00BF056F" w:rsidRPr="00D000B6" w:rsidRDefault="00BF056F" w:rsidP="00BF056F">
      <w:pPr>
        <w:rPr>
          <w:sz w:val="16"/>
        </w:rPr>
      </w:pPr>
      <w:r w:rsidRPr="00D000B6">
        <w:rPr>
          <w:rStyle w:val="StyleUnderline"/>
        </w:rPr>
        <w:t>European programs are in general more redistributive in nature</w:t>
      </w:r>
      <w:r w:rsidRPr="00D000B6">
        <w:rPr>
          <w:sz w:val="16"/>
        </w:rPr>
        <w:t xml:space="preserve">. </w:t>
      </w:r>
      <w:r w:rsidRPr="00F46022">
        <w:rPr>
          <w:sz w:val="16"/>
        </w:rPr>
        <w:t xml:space="preserve">However, </w:t>
      </w:r>
      <w:r w:rsidRPr="00F46022">
        <w:rPr>
          <w:rStyle w:val="StyleUnderline"/>
        </w:rPr>
        <w:t xml:space="preserve">it matters less to what degree a program is redistributive, than the fact that it is redistributive in the first place. </w:t>
      </w:r>
      <w:r w:rsidRPr="00F46022">
        <w:rPr>
          <w:rStyle w:val="StyleUnderline"/>
          <w:highlight w:val="cyan"/>
        </w:rPr>
        <w:t xml:space="preserve">Once </w:t>
      </w:r>
      <w:r w:rsidRPr="00F46022">
        <w:rPr>
          <w:rStyle w:val="StyleUnderline"/>
        </w:rPr>
        <w:t xml:space="preserve">the architecture of economic </w:t>
      </w:r>
      <w:r w:rsidRPr="00F46022">
        <w:rPr>
          <w:rStyle w:val="StyleUnderline"/>
          <w:highlight w:val="cyan"/>
        </w:rPr>
        <w:t>redistribution is there</w:t>
      </w:r>
      <w:r w:rsidRPr="008F1066">
        <w:rPr>
          <w:rStyle w:val="StyleUnderline"/>
        </w:rPr>
        <w:t xml:space="preserve">, </w:t>
      </w:r>
      <w:r w:rsidRPr="00F46022">
        <w:rPr>
          <w:rStyle w:val="StyleUnderline"/>
          <w:highlight w:val="cyan"/>
        </w:rPr>
        <w:t>the quantity</w:t>
      </w:r>
      <w:r w:rsidRPr="008F1066">
        <w:rPr>
          <w:rStyle w:val="StyleUnderline"/>
        </w:rPr>
        <w:t xml:space="preserve"> of redistribution </w:t>
      </w:r>
      <w:r w:rsidRPr="00F46022">
        <w:rPr>
          <w:rStyle w:val="StyleUnderline"/>
          <w:highlight w:val="cyan"/>
        </w:rPr>
        <w:t>is</w:t>
      </w:r>
      <w:r w:rsidRPr="008F1066">
        <w:rPr>
          <w:rStyle w:val="StyleUnderline"/>
        </w:rPr>
        <w:t xml:space="preserve"> more of </w:t>
      </w:r>
      <w:r w:rsidRPr="00F46022">
        <w:rPr>
          <w:rStyle w:val="StyleUnderline"/>
          <w:highlight w:val="cyan"/>
        </w:rPr>
        <w:t xml:space="preserve">a technical </w:t>
      </w:r>
      <w:r w:rsidRPr="00F46022">
        <w:rPr>
          <w:rStyle w:val="StyleUnderline"/>
        </w:rPr>
        <w:t>legislative</w:t>
      </w:r>
      <w:r w:rsidRPr="00F46022">
        <w:rPr>
          <w:sz w:val="16"/>
        </w:rPr>
        <w:t xml:space="preserve"> </w:t>
      </w:r>
      <w:r w:rsidRPr="00F46022">
        <w:rPr>
          <w:rStyle w:val="StyleUnderline"/>
          <w:highlight w:val="cyan"/>
        </w:rPr>
        <w:t>matter</w:t>
      </w:r>
      <w:r w:rsidRPr="00D000B6">
        <w:rPr>
          <w:sz w:val="16"/>
        </w:rPr>
        <w:t xml:space="preserve"> than a principled one. Again, as the three rules of entitlement expansion prescribe, it is easier to expand an already existing program for economic redistribution than it is to create one.</w:t>
      </w:r>
    </w:p>
    <w:p w14:paraId="4C80EB72" w14:textId="77777777" w:rsidR="00BF056F" w:rsidRPr="00D000B6" w:rsidRDefault="00BF056F" w:rsidP="00BF056F">
      <w:pPr>
        <w:rPr>
          <w:sz w:val="16"/>
        </w:rPr>
      </w:pPr>
      <w:r w:rsidRPr="00D000B6">
        <w:rPr>
          <w:sz w:val="16"/>
        </w:rPr>
        <w:t>Welfare-State Consensus</w:t>
      </w:r>
    </w:p>
    <w:p w14:paraId="08D54650" w14:textId="77777777" w:rsidR="00BF056F" w:rsidRPr="00D000B6" w:rsidRDefault="00BF056F" w:rsidP="00BF056F">
      <w:pPr>
        <w:rPr>
          <w:sz w:val="16"/>
        </w:rPr>
      </w:pPr>
      <w:r w:rsidRPr="00F46022">
        <w:rPr>
          <w:rStyle w:val="Emphasis"/>
          <w:highlight w:val="cyan"/>
        </w:rPr>
        <w:t>Entitlements</w:t>
      </w:r>
      <w:r w:rsidRPr="00F46022">
        <w:rPr>
          <w:rStyle w:val="StyleUnderline"/>
          <w:highlight w:val="cyan"/>
        </w:rPr>
        <w:t xml:space="preserve"> fall in</w:t>
      </w:r>
      <w:r w:rsidRPr="00F46022">
        <w:rPr>
          <w:rStyle w:val="StyleUnderline"/>
        </w:rPr>
        <w:t>to</w:t>
      </w:r>
      <w:r w:rsidRPr="00F46022">
        <w:rPr>
          <w:rStyle w:val="StyleUnderline"/>
          <w:highlight w:val="cyan"/>
        </w:rPr>
        <w:t xml:space="preserve"> two categories</w:t>
      </w:r>
      <w:r w:rsidRPr="00D000B6">
        <w:rPr>
          <w:sz w:val="16"/>
        </w:rPr>
        <w:t>:</w:t>
      </w:r>
    </w:p>
    <w:p w14:paraId="78F732FE" w14:textId="77777777" w:rsidR="00BF056F" w:rsidRPr="00D000B6" w:rsidRDefault="00BF056F" w:rsidP="00BF056F">
      <w:pPr>
        <w:rPr>
          <w:sz w:val="16"/>
        </w:rPr>
      </w:pPr>
      <w:r w:rsidRPr="00F46022">
        <w:rPr>
          <w:rStyle w:val="StyleUnderline"/>
          <w:highlight w:val="cyan"/>
        </w:rPr>
        <w:t>In-kind benefits</w:t>
      </w:r>
      <w:r w:rsidRPr="00F46022">
        <w:rPr>
          <w:sz w:val="16"/>
          <w:highlight w:val="cyan"/>
        </w:rPr>
        <w:t xml:space="preserve"> </w:t>
      </w:r>
      <w:r w:rsidRPr="00F46022">
        <w:rPr>
          <w:rStyle w:val="StyleUnderline"/>
          <w:highlight w:val="cyan"/>
        </w:rPr>
        <w:t>such as</w:t>
      </w:r>
      <w:r w:rsidRPr="00F46022">
        <w:rPr>
          <w:sz w:val="16"/>
          <w:highlight w:val="cyan"/>
        </w:rPr>
        <w:t xml:space="preserve"> </w:t>
      </w:r>
      <w:r w:rsidRPr="00F46022">
        <w:rPr>
          <w:rStyle w:val="StyleUnderline"/>
        </w:rPr>
        <w:t>single-payer</w:t>
      </w:r>
      <w:r w:rsidRPr="00D000B6">
        <w:rPr>
          <w:sz w:val="16"/>
        </w:rPr>
        <w:t xml:space="preserve"> </w:t>
      </w:r>
      <w:r w:rsidRPr="00F46022">
        <w:rPr>
          <w:rStyle w:val="Emphasis"/>
          <w:highlight w:val="cyan"/>
        </w:rPr>
        <w:t xml:space="preserve">health </w:t>
      </w:r>
      <w:r w:rsidRPr="00F46022">
        <w:rPr>
          <w:rStyle w:val="Emphasis"/>
        </w:rPr>
        <w:t>care</w:t>
      </w:r>
      <w:r w:rsidRPr="00F46022">
        <w:rPr>
          <w:rStyle w:val="Emphasis"/>
          <w:highlight w:val="cyan"/>
        </w:rPr>
        <w:t>,</w:t>
      </w:r>
      <w:r w:rsidRPr="00D000B6">
        <w:rPr>
          <w:sz w:val="16"/>
        </w:rPr>
        <w:t xml:space="preserve"> </w:t>
      </w:r>
      <w:r w:rsidRPr="00D000B6">
        <w:rPr>
          <w:rStyle w:val="StyleUnderline"/>
        </w:rPr>
        <w:t xml:space="preserve">universal </w:t>
      </w:r>
      <w:r w:rsidRPr="00F46022">
        <w:rPr>
          <w:rStyle w:val="StyleUnderline"/>
          <w:highlight w:val="cyan"/>
        </w:rPr>
        <w:t>childcare</w:t>
      </w:r>
      <w:r w:rsidRPr="00D000B6">
        <w:rPr>
          <w:rStyle w:val="StyleUnderline"/>
        </w:rPr>
        <w:t xml:space="preserve">, </w:t>
      </w:r>
      <w:r w:rsidRPr="00F46022">
        <w:rPr>
          <w:rStyle w:val="StyleUnderline"/>
          <w:highlight w:val="cyan"/>
        </w:rPr>
        <w:t>and</w:t>
      </w:r>
      <w:r w:rsidRPr="00F46022">
        <w:rPr>
          <w:rStyle w:val="StyleUnderline"/>
        </w:rPr>
        <w:t xml:space="preserve"> tuition</w:t>
      </w:r>
      <w:r w:rsidRPr="00F46022">
        <w:rPr>
          <w:rStyle w:val="StyleUnderline"/>
          <w:highlight w:val="cyan"/>
        </w:rPr>
        <w:t>-free college</w:t>
      </w:r>
      <w:r w:rsidRPr="00F46022">
        <w:rPr>
          <w:sz w:val="16"/>
          <w:highlight w:val="cyan"/>
        </w:rPr>
        <w:t>;</w:t>
      </w:r>
    </w:p>
    <w:p w14:paraId="3E6C2280" w14:textId="77777777" w:rsidR="00BF056F" w:rsidRDefault="00BF056F" w:rsidP="00BF056F">
      <w:pPr>
        <w:rPr>
          <w:rStyle w:val="StyleUnderline"/>
        </w:rPr>
      </w:pPr>
      <w:r w:rsidRPr="00F46022">
        <w:rPr>
          <w:rStyle w:val="Emphasis"/>
          <w:highlight w:val="cyan"/>
        </w:rPr>
        <w:t>Cash benefits</w:t>
      </w:r>
      <w:r w:rsidRPr="00F46022">
        <w:rPr>
          <w:rStyle w:val="StyleUnderline"/>
          <w:highlight w:val="cyan"/>
        </w:rPr>
        <w:t xml:space="preserve"> under the banners of</w:t>
      </w:r>
      <w:r w:rsidRPr="008F1066">
        <w:rPr>
          <w:rStyle w:val="StyleUnderline"/>
        </w:rPr>
        <w:t xml:space="preserve"> </w:t>
      </w:r>
      <w:r w:rsidRPr="00D000B6">
        <w:rPr>
          <w:rStyle w:val="Emphasis"/>
        </w:rPr>
        <w:t xml:space="preserve">universal basic </w:t>
      </w:r>
      <w:r w:rsidRPr="00F46022">
        <w:rPr>
          <w:rStyle w:val="Emphasis"/>
          <w:highlight w:val="cyan"/>
        </w:rPr>
        <w:t>income</w:t>
      </w:r>
      <w:r w:rsidRPr="00F46022">
        <w:rPr>
          <w:rStyle w:val="StyleUnderline"/>
          <w:highlight w:val="cyan"/>
        </w:rPr>
        <w:t xml:space="preserve"> or a </w:t>
      </w:r>
      <w:r w:rsidRPr="00F46022">
        <w:rPr>
          <w:rStyle w:val="Emphasis"/>
          <w:highlight w:val="cyan"/>
        </w:rPr>
        <w:t>job guarantee</w:t>
      </w:r>
      <w:r w:rsidRPr="00F46022">
        <w:rPr>
          <w:rStyle w:val="StyleUnderline"/>
          <w:highlight w:val="cyan"/>
        </w:rPr>
        <w:t>.</w:t>
      </w:r>
    </w:p>
    <w:p w14:paraId="55745573" w14:textId="77777777" w:rsidR="00BF056F" w:rsidRPr="00D000B6" w:rsidRDefault="00BF056F" w:rsidP="00BF056F">
      <w:pPr>
        <w:rPr>
          <w:sz w:val="16"/>
        </w:rPr>
      </w:pPr>
      <w:r w:rsidRPr="00D000B6">
        <w:rPr>
          <w:sz w:val="16"/>
        </w:rPr>
        <w:t xml:space="preserve">The American welfare state is split about evenly between the two categories, but that may change. Congress has not yet copied all the in-kind programs that exist in European welfare states—single-payer health care and universal childcare being two of them—but while such new programs are likely, the debate also continues regarding cash benefits. In addition to paid family leave, the idea of a universal basic income has gained considerable momentum in recent years. This entitlement has been proposed under different labels, one of them being a job guarantee (Murray and Forstater 2013). In this format, every person in America would be entitled to a government job: </w:t>
      </w:r>
      <w:r w:rsidRPr="00F46022">
        <w:rPr>
          <w:rStyle w:val="Emphasis"/>
          <w:highlight w:val="cyan"/>
        </w:rPr>
        <w:t>since the job is guaranteed</w:t>
      </w:r>
      <w:r w:rsidRPr="00D000B6">
        <w:rPr>
          <w:sz w:val="16"/>
        </w:rPr>
        <w:t>—the person is entitled to it—</w:t>
      </w:r>
      <w:r w:rsidRPr="00F46022">
        <w:rPr>
          <w:rStyle w:val="StyleUnderline"/>
          <w:highlight w:val="cyan"/>
        </w:rPr>
        <w:t>government cannot deny</w:t>
      </w:r>
      <w:r w:rsidRPr="00D000B6">
        <w:rPr>
          <w:rStyle w:val="StyleUnderline"/>
        </w:rPr>
        <w:t xml:space="preserve"> to put </w:t>
      </w:r>
      <w:r w:rsidRPr="00F46022">
        <w:rPr>
          <w:rStyle w:val="StyleUnderline"/>
          <w:highlight w:val="cyan"/>
        </w:rPr>
        <w:t>anyone</w:t>
      </w:r>
      <w:r w:rsidRPr="00D000B6">
        <w:rPr>
          <w:rStyle w:val="StyleUnderline"/>
        </w:rPr>
        <w:t xml:space="preserve"> on its payroll.</w:t>
      </w:r>
      <w:r w:rsidRPr="00D000B6">
        <w:rPr>
          <w:sz w:val="16"/>
        </w:rPr>
        <w:t xml:space="preserve"> Even if government has no projects to do for a person applying for the job guarantee,</w:t>
      </w:r>
      <w:r w:rsidRPr="00D000B6">
        <w:rPr>
          <w:rStyle w:val="StyleUnderline"/>
        </w:rPr>
        <w:t xml:space="preserve"> it must employ that person and put him or her on its payroll</w:t>
      </w:r>
      <w:r w:rsidRPr="00D000B6">
        <w:rPr>
          <w:sz w:val="16"/>
        </w:rPr>
        <w:t xml:space="preserve">. This, however, is only a formality; since there does not have to be a need for the labor that the person provides, </w:t>
      </w:r>
      <w:r w:rsidRPr="00F46022">
        <w:rPr>
          <w:rStyle w:val="StyleUnderline"/>
          <w:highlight w:val="cyan"/>
        </w:rPr>
        <w:t>the job guarantee is in reality an income guarantee in disguise</w:t>
      </w:r>
      <w:r w:rsidRPr="00D000B6">
        <w:rPr>
          <w:sz w:val="16"/>
        </w:rPr>
        <w:t>.</w:t>
      </w:r>
    </w:p>
    <w:p w14:paraId="6AFF0B85" w14:textId="77777777" w:rsidR="00BF056F" w:rsidRPr="00D000B6" w:rsidRDefault="00BF056F" w:rsidP="00BF056F">
      <w:pPr>
        <w:rPr>
          <w:sz w:val="16"/>
        </w:rPr>
      </w:pPr>
      <w:r w:rsidRPr="00D000B6">
        <w:rPr>
          <w:sz w:val="16"/>
        </w:rPr>
        <w:t>While the job-guarantee idea enjoys support exclusively from the left, an income guarantee—a cash benefit without a formal job mandate attached to it–is viewed favorably by a broader audience. Curiously, its transparently redistributive nature has not deterred libertarian support. Gary Johnson, former governor of New Mexico and a 2016 libertarian presidential candidate, is said to have expressed openness to the idea.Footnote10 In 2019, Matthew Feeney with the libertarian Reason Foundation presented what he saw as a libertarian argument for a basic-income entitlement program.Footnote11 A similar argument comes from Matt Zwolinski at Libertarianism.org.Footnote12</w:t>
      </w:r>
    </w:p>
    <w:p w14:paraId="5569D8FD" w14:textId="77777777" w:rsidR="00BF056F" w:rsidRPr="00D000B6" w:rsidRDefault="00BF056F" w:rsidP="00BF056F">
      <w:pPr>
        <w:rPr>
          <w:sz w:val="16"/>
        </w:rPr>
      </w:pPr>
      <w:r w:rsidRPr="00D000B6">
        <w:rPr>
          <w:sz w:val="16"/>
        </w:rPr>
        <w:t xml:space="preserve">Hemel and Fleischer (2017) make a scholarly effort at establishing the libertarian case for an income guarantee. Their contribution is telling of how there is consensus on the welfare state across formal ideological boundaries. Growing, nominally non-socialist support for a basic-income entitlement reveals how pervasive the idea of the socialist end goal has become; </w:t>
      </w:r>
      <w:r w:rsidRPr="00F46022">
        <w:rPr>
          <w:rStyle w:val="StyleUnderline"/>
          <w:highlight w:val="cyan"/>
        </w:rPr>
        <w:t>it is</w:t>
      </w:r>
      <w:r w:rsidRPr="00D000B6">
        <w:rPr>
          <w:rStyle w:val="StyleUnderline"/>
        </w:rPr>
        <w:t xml:space="preserve"> widely accepted that government ought to </w:t>
      </w:r>
      <w:r w:rsidRPr="00D000B6">
        <w:rPr>
          <w:rStyle w:val="Emphasis"/>
        </w:rPr>
        <w:t>engage</w:t>
      </w:r>
      <w:r w:rsidRPr="00D000B6">
        <w:rPr>
          <w:rStyle w:val="StyleUnderline"/>
        </w:rPr>
        <w:t xml:space="preserve"> in </w:t>
      </w:r>
      <w:r w:rsidRPr="00F46022">
        <w:rPr>
          <w:rStyle w:val="Emphasis"/>
          <w:highlight w:val="cyan"/>
        </w:rPr>
        <w:t>economic redistribution</w:t>
      </w:r>
      <w:r w:rsidRPr="00D000B6">
        <w:rPr>
          <w:sz w:val="16"/>
        </w:rPr>
        <w:t>.</w:t>
      </w:r>
    </w:p>
    <w:p w14:paraId="58B63C7F" w14:textId="77777777" w:rsidR="00BF056F" w:rsidRPr="00A12646" w:rsidRDefault="00BF056F" w:rsidP="00BF056F"/>
    <w:p w14:paraId="623BC520" w14:textId="77777777" w:rsidR="00BF056F" w:rsidRDefault="00BF056F" w:rsidP="00BF056F">
      <w:pPr>
        <w:pStyle w:val="Heading4"/>
      </w:pPr>
      <w:r>
        <w:t xml:space="preserve">Deficit spending can be redistributive. </w:t>
      </w:r>
    </w:p>
    <w:p w14:paraId="2A065988" w14:textId="77777777" w:rsidR="00BF056F" w:rsidRDefault="00BF056F" w:rsidP="00BF056F">
      <w:r w:rsidRPr="00C40E1F">
        <w:rPr>
          <w:rStyle w:val="Style13ptBold"/>
        </w:rPr>
        <w:t>Tcherneva ’7</w:t>
      </w:r>
      <w:r w:rsidRPr="00C40E1F">
        <w:t xml:space="preserve"> [Pavlina; October; PhD Economics, associate professor of economics at Bard College, research associate at the Levy Economics Institute and expert at the Institute for New Economic Thinking; Levy Economics Institute, “What Are the Relative Macroeconomic Merits and Environmental Impacts of Direct Job Creation and Basic Income Guarantees?,” Working Paper No. 517]</w:t>
      </w:r>
      <w:r>
        <w:t>.</w:t>
      </w:r>
    </w:p>
    <w:p w14:paraId="50A58861" w14:textId="77777777" w:rsidR="00BF056F" w:rsidRPr="005C1216" w:rsidRDefault="00BF056F" w:rsidP="00BF056F">
      <w:pPr>
        <w:rPr>
          <w:sz w:val="16"/>
        </w:rPr>
      </w:pPr>
      <w:r w:rsidRPr="005C1216">
        <w:rPr>
          <w:sz w:val="16"/>
        </w:rPr>
        <w:t>4.3 ELR Enhances Price Stability</w:t>
      </w:r>
    </w:p>
    <w:p w14:paraId="796DC022" w14:textId="77777777" w:rsidR="00BF056F" w:rsidRPr="005C1216" w:rsidRDefault="00BF056F" w:rsidP="00BF056F">
      <w:pPr>
        <w:rPr>
          <w:sz w:val="16"/>
        </w:rPr>
      </w:pPr>
      <w:r w:rsidRPr="005C1216">
        <w:rPr>
          <w:sz w:val="16"/>
        </w:rPr>
        <w:t xml:space="preserve">Policies of "priming the pump," such as military Keynesianism, are inflationary, as they primarily hire "off the top" by competing for the most desirable workers (Wray 1998). </w:t>
      </w:r>
      <w:r w:rsidRPr="00950208">
        <w:rPr>
          <w:rStyle w:val="Emphasis"/>
          <w:highlight w:val="cyan"/>
        </w:rPr>
        <w:t>ELR</w:t>
      </w:r>
      <w:r w:rsidRPr="005C1216">
        <w:rPr>
          <w:sz w:val="16"/>
        </w:rPr>
        <w:t xml:space="preserve">, by contrast, </w:t>
      </w:r>
      <w:r w:rsidRPr="00950208">
        <w:rPr>
          <w:rStyle w:val="StyleUnderline"/>
          <w:highlight w:val="cyan"/>
        </w:rPr>
        <w:t>hires "</w:t>
      </w:r>
      <w:r w:rsidRPr="00950208">
        <w:rPr>
          <w:rStyle w:val="Emphasis"/>
          <w:highlight w:val="cyan"/>
        </w:rPr>
        <w:t>off the bottom</w:t>
      </w:r>
      <w:r w:rsidRPr="005C1216">
        <w:rPr>
          <w:sz w:val="16"/>
          <w:highlight w:val="cyan"/>
        </w:rPr>
        <w:t>"</w:t>
      </w:r>
      <w:r w:rsidRPr="005C1216">
        <w:rPr>
          <w:sz w:val="16"/>
        </w:rPr>
        <w:t xml:space="preserve"> </w:t>
      </w:r>
      <w:r w:rsidRPr="001F55FD">
        <w:rPr>
          <w:rStyle w:val="StyleUnderline"/>
        </w:rPr>
        <w:t xml:space="preserve">and </w:t>
      </w:r>
      <w:r w:rsidRPr="001F55FD">
        <w:rPr>
          <w:rStyle w:val="Emphasis"/>
        </w:rPr>
        <w:t>does not</w:t>
      </w:r>
      <w:r w:rsidRPr="001F55FD">
        <w:rPr>
          <w:rStyle w:val="StyleUnderline"/>
        </w:rPr>
        <w:t xml:space="preserve"> introduce these inflationary pressures</w:t>
      </w:r>
      <w:r w:rsidRPr="005C1216">
        <w:rPr>
          <w:sz w:val="16"/>
        </w:rPr>
        <w:t>. In fact, it enhances price stability for two main reasons. First, ELR is a buffer stock program that operates on a fixed price/floating quantity rule, and second, deficit spending on public service employment is always at the right level.</w:t>
      </w:r>
    </w:p>
    <w:p w14:paraId="0270E2D3" w14:textId="77777777" w:rsidR="00BF056F" w:rsidRPr="005C1216" w:rsidRDefault="00BF056F" w:rsidP="00BF056F">
      <w:pPr>
        <w:rPr>
          <w:sz w:val="16"/>
        </w:rPr>
      </w:pPr>
      <w:r w:rsidRPr="005C1216">
        <w:rPr>
          <w:sz w:val="16"/>
        </w:rPr>
        <w:t>ELR is a Buffer Stock Program Operating on a Fixed Price/Floating Quantity Rule Economists usually fear that high levels of employment can introduce wage-price spirals. Therefore, it is necessary to show how the ELR contributes to wage stability, which, in turn, promotes price stability. As Mitchell (1998) and Wray (1998) have stressed, the key is that the ELR is designed as a buffer stock program that operates on a fixed price/floating quantity rule. The idea is to utilize labor as a buffer stock, and, as is the case with any buffer stock commodity, the program will stabilize that commodity's price.</w:t>
      </w:r>
    </w:p>
    <w:p w14:paraId="3FBA5F8A" w14:textId="77777777" w:rsidR="00BF056F" w:rsidRPr="005C1216" w:rsidRDefault="00BF056F" w:rsidP="00BF056F">
      <w:pPr>
        <w:rPr>
          <w:sz w:val="16"/>
        </w:rPr>
      </w:pPr>
      <w:r w:rsidRPr="005C1216">
        <w:rPr>
          <w:sz w:val="16"/>
        </w:rPr>
        <w:t xml:space="preserve">In a nutshell, </w:t>
      </w:r>
      <w:r w:rsidRPr="001F55FD">
        <w:rPr>
          <w:rStyle w:val="StyleUnderline"/>
        </w:rPr>
        <w:t>during recessions</w:t>
      </w:r>
      <w:r w:rsidRPr="005C1216">
        <w:rPr>
          <w:sz w:val="16"/>
        </w:rPr>
        <w:t xml:space="preserve">, </w:t>
      </w:r>
      <w:r w:rsidRPr="001F55FD">
        <w:rPr>
          <w:rStyle w:val="StyleUnderline"/>
        </w:rPr>
        <w:t>jobless workers find employment</w:t>
      </w:r>
      <w:r w:rsidRPr="005C1216">
        <w:rPr>
          <w:sz w:val="16"/>
        </w:rPr>
        <w:t xml:space="preserve"> in the public sector at the fixed ELR wage. </w:t>
      </w:r>
      <w:r w:rsidRPr="001F55FD">
        <w:rPr>
          <w:rStyle w:val="StyleUnderline"/>
        </w:rPr>
        <w:t>Total government spending</w:t>
      </w:r>
      <w:r w:rsidRPr="005C1216">
        <w:rPr>
          <w:sz w:val="16"/>
        </w:rPr>
        <w:t xml:space="preserve"> </w:t>
      </w:r>
      <w:r w:rsidRPr="001F55FD">
        <w:rPr>
          <w:rStyle w:val="StyleUnderline"/>
        </w:rPr>
        <w:t>rises to relieve deflationary pressures</w:t>
      </w:r>
      <w:r w:rsidRPr="005C1216">
        <w:rPr>
          <w:sz w:val="16"/>
        </w:rPr>
        <w:t>. Alternatively, when the economy recovers and nongovernment demand for labor increases, ELR workers are hired into private sector jobs at a premium over the ELR wage. Government spending automatically contracts, relieving these inflationary pressures. In other words, when there is an upward pressure on the buffer stock's price, the commodity is sold, and when there are deflationary forces, it is bought. Public sector employment thus acts as a buffer stock that shrinks and expands countercyclically.</w:t>
      </w:r>
    </w:p>
    <w:p w14:paraId="6BF01563" w14:textId="77777777" w:rsidR="00BF056F" w:rsidRPr="005C1216" w:rsidRDefault="00BF056F" w:rsidP="00BF056F">
      <w:pPr>
        <w:rPr>
          <w:sz w:val="16"/>
        </w:rPr>
      </w:pPr>
      <w:r w:rsidRPr="005C1216">
        <w:rPr>
          <w:sz w:val="16"/>
        </w:rPr>
        <w:t>The program operates on a fixed price/floating quantity rule, because the price of the buffer stock (the public sector wage) is fixed and the quantity of the commodity (public sector employment) is allowed to float. The exogenous public sector wage is internally stable and, since labor is a basic commodity (employed directly and indirectly in the production of every other kind of commodity), it serves as a perfect benchmark for all other commodity prices. It is in this sense that the public sector wage provides a stable anchor for prices in the economy. This important inbuilt feature of the ELR program has no comparable counterpart in income guarantee proposals.</w:t>
      </w:r>
    </w:p>
    <w:p w14:paraId="74716927" w14:textId="77777777" w:rsidR="00BF056F" w:rsidRPr="00950208" w:rsidRDefault="00BF056F" w:rsidP="00BF056F">
      <w:pPr>
        <w:rPr>
          <w:rStyle w:val="Emphasis"/>
          <w:highlight w:val="cyan"/>
        </w:rPr>
      </w:pPr>
      <w:r w:rsidRPr="00950208">
        <w:rPr>
          <w:rStyle w:val="Emphasis"/>
          <w:highlight w:val="cyan"/>
        </w:rPr>
        <w:t>Deficit Spending</w:t>
      </w:r>
      <w:r w:rsidRPr="005C1216">
        <w:rPr>
          <w:sz w:val="16"/>
        </w:rPr>
        <w:t xml:space="preserve"> </w:t>
      </w:r>
      <w:r w:rsidRPr="00950208">
        <w:rPr>
          <w:rStyle w:val="StyleUnderline"/>
          <w:highlight w:val="cyan"/>
        </w:rPr>
        <w:t xml:space="preserve">on ELR is </w:t>
      </w:r>
      <w:r w:rsidRPr="00950208">
        <w:rPr>
          <w:rStyle w:val="Emphasis"/>
          <w:highlight w:val="cyan"/>
        </w:rPr>
        <w:t>Always</w:t>
      </w:r>
      <w:r w:rsidRPr="00950208">
        <w:rPr>
          <w:rStyle w:val="StyleUnderline"/>
          <w:highlight w:val="cyan"/>
        </w:rPr>
        <w:t xml:space="preserve"> at the </w:t>
      </w:r>
      <w:r w:rsidRPr="00950208">
        <w:rPr>
          <w:rStyle w:val="Emphasis"/>
          <w:highlight w:val="cyan"/>
        </w:rPr>
        <w:t>Right Level</w:t>
      </w:r>
    </w:p>
    <w:p w14:paraId="3DDBF67A" w14:textId="77777777" w:rsidR="00BF056F" w:rsidRPr="007B2525" w:rsidRDefault="00BF056F" w:rsidP="00BF056F">
      <w:pPr>
        <w:rPr>
          <w:rStyle w:val="StyleUnderline"/>
        </w:rPr>
      </w:pPr>
      <w:r w:rsidRPr="00950208">
        <w:rPr>
          <w:rStyle w:val="StyleUnderline"/>
          <w:highlight w:val="cyan"/>
        </w:rPr>
        <w:t>This buffer</w:t>
      </w:r>
      <w:r w:rsidRPr="00950208">
        <w:rPr>
          <w:rStyle w:val="StyleUnderline"/>
        </w:rPr>
        <w:t xml:space="preserve"> stock mechanism ensures that government spending</w:t>
      </w:r>
      <w:r w:rsidRPr="005C1216">
        <w:rPr>
          <w:sz w:val="16"/>
        </w:rPr>
        <w:t xml:space="preserve"> is (as Lerner had instructed) </w:t>
      </w:r>
      <w:r w:rsidRPr="00950208">
        <w:rPr>
          <w:rStyle w:val="StyleUnderline"/>
        </w:rPr>
        <w:t>always at the "right" level</w:t>
      </w:r>
      <w:r w:rsidRPr="005C1216">
        <w:rPr>
          <w:sz w:val="16"/>
        </w:rPr>
        <w:t xml:space="preserve">. The tax-driven approach to money explains that </w:t>
      </w:r>
      <w:r w:rsidRPr="00950208">
        <w:rPr>
          <w:rStyle w:val="StyleUnderline"/>
        </w:rPr>
        <w:t>there is nothing inherently wrong with running deficits</w:t>
      </w:r>
      <w:r w:rsidRPr="005C1216">
        <w:rPr>
          <w:sz w:val="16"/>
        </w:rPr>
        <w:t xml:space="preserve">. </w:t>
      </w:r>
      <w:r w:rsidRPr="007B2525">
        <w:rPr>
          <w:rStyle w:val="StyleUnderline"/>
        </w:rPr>
        <w:t>For ELR advocates, the "right" level of deficit spending is that which ensures full employment</w:t>
      </w:r>
      <w:r w:rsidRPr="005C1216">
        <w:rPr>
          <w:sz w:val="16"/>
        </w:rPr>
        <w:t xml:space="preserve">. However, </w:t>
      </w:r>
      <w:r w:rsidRPr="00950208">
        <w:rPr>
          <w:rStyle w:val="StyleUnderline"/>
        </w:rPr>
        <w:t>the countercyclical design of the job guarantee program also ensures that</w:t>
      </w:r>
      <w:r w:rsidRPr="005C1216">
        <w:rPr>
          <w:sz w:val="16"/>
        </w:rPr>
        <w:t xml:space="preserve"> </w:t>
      </w:r>
      <w:r w:rsidRPr="00950208">
        <w:rPr>
          <w:rStyle w:val="Emphasis"/>
          <w:highlight w:val="cyan"/>
        </w:rPr>
        <w:t>deficit spending</w:t>
      </w:r>
      <w:r w:rsidRPr="005C1216">
        <w:rPr>
          <w:sz w:val="16"/>
          <w:highlight w:val="cyan"/>
        </w:rPr>
        <w:t xml:space="preserve"> </w:t>
      </w:r>
      <w:r w:rsidRPr="00950208">
        <w:rPr>
          <w:rStyle w:val="StyleUnderline"/>
          <w:highlight w:val="cyan"/>
        </w:rPr>
        <w:t>will counteract inflationary</w:t>
      </w:r>
      <w:r w:rsidRPr="007B2525">
        <w:rPr>
          <w:rStyle w:val="StyleUnderline"/>
        </w:rPr>
        <w:t xml:space="preserve"> or deflationary </w:t>
      </w:r>
      <w:r w:rsidRPr="00950208">
        <w:rPr>
          <w:rStyle w:val="StyleUnderline"/>
          <w:highlight w:val="cyan"/>
        </w:rPr>
        <w:t>pressures</w:t>
      </w:r>
      <w:r w:rsidRPr="007B2525">
        <w:rPr>
          <w:rStyle w:val="StyleUnderline"/>
        </w:rPr>
        <w:t>.</w:t>
      </w:r>
    </w:p>
    <w:p w14:paraId="3A8B8328" w14:textId="77777777" w:rsidR="00BF056F" w:rsidRPr="00950208" w:rsidRDefault="00BF056F" w:rsidP="00BF056F">
      <w:pPr>
        <w:rPr>
          <w:rStyle w:val="StyleUnderline"/>
        </w:rPr>
      </w:pPr>
      <w:r w:rsidRPr="00950208">
        <w:rPr>
          <w:rStyle w:val="StyleUnderline"/>
          <w:highlight w:val="cyan"/>
        </w:rPr>
        <w:t>Inflations</w:t>
      </w:r>
      <w:r w:rsidRPr="005C1216">
        <w:rPr>
          <w:sz w:val="16"/>
        </w:rPr>
        <w:t xml:space="preserve"> or deflations </w:t>
      </w:r>
      <w:r w:rsidRPr="00950208">
        <w:rPr>
          <w:rStyle w:val="StyleUnderline"/>
          <w:highlight w:val="cyan"/>
        </w:rPr>
        <w:t>occur when aggregate demand is too large</w:t>
      </w:r>
      <w:r w:rsidRPr="005C1216">
        <w:rPr>
          <w:sz w:val="16"/>
        </w:rPr>
        <w:t xml:space="preserve"> or too small </w:t>
      </w:r>
      <w:r w:rsidRPr="00950208">
        <w:rPr>
          <w:rStyle w:val="StyleUnderline"/>
          <w:highlight w:val="cyan"/>
        </w:rPr>
        <w:t>relative to aggregate production</w:t>
      </w:r>
      <w:r w:rsidRPr="005C1216">
        <w:rPr>
          <w:sz w:val="16"/>
        </w:rPr>
        <w:t xml:space="preserve"> and the productive capacity of the economy. </w:t>
      </w:r>
      <w:r w:rsidRPr="00950208">
        <w:rPr>
          <w:rStyle w:val="StyleUnderline"/>
        </w:rPr>
        <w:t>The key to offsetting these</w:t>
      </w:r>
      <w:r w:rsidRPr="005C1216">
        <w:rPr>
          <w:sz w:val="16"/>
        </w:rPr>
        <w:t xml:space="preserve"> pressures is to boost income and spending just to that level sufficient to purchase the entire full-employment level of output, not more and not less. By design, </w:t>
      </w:r>
      <w:r w:rsidRPr="00950208">
        <w:rPr>
          <w:rStyle w:val="StyleUnderline"/>
          <w:highlight w:val="cyan"/>
        </w:rPr>
        <w:t xml:space="preserve">the ELR </w:t>
      </w:r>
      <w:r w:rsidRPr="00950208">
        <w:rPr>
          <w:rStyle w:val="StyleUnderline"/>
        </w:rPr>
        <w:t>program</w:t>
      </w:r>
      <w:r w:rsidRPr="005C1216">
        <w:rPr>
          <w:sz w:val="16"/>
        </w:rPr>
        <w:t xml:space="preserve"> </w:t>
      </w:r>
      <w:r w:rsidRPr="00950208">
        <w:rPr>
          <w:rStyle w:val="StyleUnderline"/>
          <w:highlight w:val="cyan"/>
        </w:rPr>
        <w:t>guarantees</w:t>
      </w:r>
      <w:r w:rsidRPr="005C1216">
        <w:rPr>
          <w:sz w:val="16"/>
        </w:rPr>
        <w:t xml:space="preserve"> that </w:t>
      </w:r>
      <w:r w:rsidRPr="00950208">
        <w:rPr>
          <w:rStyle w:val="StyleUnderline"/>
          <w:highlight w:val="cyan"/>
        </w:rPr>
        <w:t>any</w:t>
      </w:r>
      <w:r w:rsidRPr="005C1216">
        <w:rPr>
          <w:sz w:val="16"/>
        </w:rPr>
        <w:t xml:space="preserve"> resulting budget </w:t>
      </w:r>
      <w:r w:rsidRPr="00950208">
        <w:rPr>
          <w:rStyle w:val="StyleUnderline"/>
          <w:highlight w:val="cyan"/>
        </w:rPr>
        <w:t>deficit is</w:t>
      </w:r>
      <w:r w:rsidRPr="005C1216">
        <w:rPr>
          <w:sz w:val="16"/>
        </w:rPr>
        <w:t xml:space="preserve"> </w:t>
      </w:r>
      <w:r w:rsidRPr="00950208">
        <w:rPr>
          <w:rStyle w:val="StyleUnderline"/>
          <w:highlight w:val="cyan"/>
        </w:rPr>
        <w:t>never too big or too small.</w:t>
      </w:r>
    </w:p>
    <w:p w14:paraId="15337165" w14:textId="77777777" w:rsidR="00BF056F" w:rsidRPr="005C1216" w:rsidRDefault="00BF056F" w:rsidP="00BF056F">
      <w:pPr>
        <w:rPr>
          <w:sz w:val="16"/>
        </w:rPr>
      </w:pPr>
      <w:r w:rsidRPr="00950208">
        <w:rPr>
          <w:rStyle w:val="StyleUnderline"/>
          <w:highlight w:val="cyan"/>
        </w:rPr>
        <w:t xml:space="preserve">Government spending will increase until </w:t>
      </w:r>
      <w:r w:rsidRPr="00950208">
        <w:rPr>
          <w:rStyle w:val="Emphasis"/>
          <w:highlight w:val="cyan"/>
        </w:rPr>
        <w:t>unemployment is eliminated</w:t>
      </w:r>
      <w:r w:rsidRPr="005C1216">
        <w:rPr>
          <w:sz w:val="16"/>
          <w:highlight w:val="cyan"/>
        </w:rPr>
        <w:t xml:space="preserve">, </w:t>
      </w:r>
      <w:r w:rsidRPr="00950208">
        <w:rPr>
          <w:rStyle w:val="StyleUnderline"/>
          <w:highlight w:val="cyan"/>
        </w:rPr>
        <w:t xml:space="preserve">at which point </w:t>
      </w:r>
      <w:r w:rsidRPr="00950208">
        <w:rPr>
          <w:rStyle w:val="Emphasis"/>
          <w:highlight w:val="cyan"/>
        </w:rPr>
        <w:t>deficits will stop growing</w:t>
      </w:r>
      <w:r w:rsidRPr="005C1216">
        <w:rPr>
          <w:sz w:val="16"/>
          <w:highlight w:val="cyan"/>
        </w:rPr>
        <w:t>,</w:t>
      </w:r>
      <w:r w:rsidRPr="005C1216">
        <w:rPr>
          <w:sz w:val="16"/>
        </w:rPr>
        <w:t xml:space="preserve"> </w:t>
      </w:r>
      <w:r w:rsidRPr="00950208">
        <w:rPr>
          <w:rStyle w:val="StyleUnderline"/>
          <w:highlight w:val="cyan"/>
        </w:rPr>
        <w:t>ensuring</w:t>
      </w:r>
      <w:r w:rsidRPr="005C1216">
        <w:rPr>
          <w:sz w:val="16"/>
        </w:rPr>
        <w:t xml:space="preserve"> that </w:t>
      </w:r>
      <w:r w:rsidRPr="00950208">
        <w:rPr>
          <w:rStyle w:val="StyleUnderline"/>
          <w:highlight w:val="cyan"/>
        </w:rPr>
        <w:t>aggregate demand does not exceed</w:t>
      </w:r>
      <w:r w:rsidRPr="005C1216">
        <w:rPr>
          <w:sz w:val="16"/>
        </w:rPr>
        <w:t xml:space="preserve"> the </w:t>
      </w:r>
      <w:r w:rsidRPr="00950208">
        <w:rPr>
          <w:rStyle w:val="StyleUnderline"/>
          <w:highlight w:val="cyan"/>
        </w:rPr>
        <w:t>full- employment</w:t>
      </w:r>
      <w:r w:rsidRPr="005C1216">
        <w:rPr>
          <w:sz w:val="16"/>
        </w:rPr>
        <w:t xml:space="preserve"> level of aggregate supply. Conversely, </w:t>
      </w:r>
      <w:r w:rsidRPr="007B2525">
        <w:rPr>
          <w:rStyle w:val="StyleUnderline"/>
        </w:rPr>
        <w:t>if unemployment grows again, so will</w:t>
      </w:r>
      <w:r w:rsidRPr="005C1216">
        <w:rPr>
          <w:sz w:val="16"/>
        </w:rPr>
        <w:t xml:space="preserve"> </w:t>
      </w:r>
      <w:r w:rsidRPr="007B2525">
        <w:rPr>
          <w:rStyle w:val="StyleUnderline"/>
        </w:rPr>
        <w:t>deficit spending</w:t>
      </w:r>
      <w:r w:rsidRPr="005C1216">
        <w:rPr>
          <w:sz w:val="16"/>
        </w:rPr>
        <w:t xml:space="preserve">, bringing the two into equilibrium. In other words, </w:t>
      </w:r>
      <w:r w:rsidRPr="007B2525">
        <w:rPr>
          <w:rStyle w:val="StyleUnderline"/>
        </w:rPr>
        <w:t>the</w:t>
      </w:r>
      <w:r w:rsidRPr="005C1216">
        <w:rPr>
          <w:sz w:val="16"/>
        </w:rPr>
        <w:t xml:space="preserve"> automatic countercyclical and </w:t>
      </w:r>
      <w:r w:rsidRPr="007B2525">
        <w:rPr>
          <w:rStyle w:val="Emphasis"/>
        </w:rPr>
        <w:t>stabilizing</w:t>
      </w:r>
      <w:r w:rsidRPr="007B2525">
        <w:rPr>
          <w:rStyle w:val="StyleUnderline"/>
        </w:rPr>
        <w:t xml:space="preserve"> feature of the ELR</w:t>
      </w:r>
      <w:r w:rsidRPr="005C1216">
        <w:rPr>
          <w:sz w:val="16"/>
        </w:rPr>
        <w:t xml:space="preserve"> </w:t>
      </w:r>
      <w:r w:rsidRPr="007B2525">
        <w:rPr>
          <w:rStyle w:val="StyleUnderline"/>
        </w:rPr>
        <w:t>program guarantees that spending will grow only up to the full-employment level of output</w:t>
      </w:r>
      <w:r w:rsidRPr="005C1216">
        <w:rPr>
          <w:sz w:val="16"/>
        </w:rPr>
        <w:t>. By contrast, basic income programs cannot claim any such countervailing force to price demand changes.</w:t>
      </w:r>
    </w:p>
    <w:p w14:paraId="7191FDB0" w14:textId="77777777" w:rsidR="00BF056F" w:rsidRDefault="00BF056F" w:rsidP="00BF056F"/>
    <w:p w14:paraId="08BE4C84" w14:textId="77777777" w:rsidR="00BF056F" w:rsidRDefault="00BF056F" w:rsidP="00BF056F">
      <w:pPr>
        <w:pStyle w:val="Heading4"/>
      </w:pPr>
      <w:bookmarkStart w:id="9" w:name="_Hlk137967242"/>
      <w:r>
        <w:t xml:space="preserve">The plan is fiscally redistributive with deficit spending. </w:t>
      </w:r>
    </w:p>
    <w:p w14:paraId="078A15EF" w14:textId="77777777" w:rsidR="00BF056F" w:rsidRDefault="00BF056F" w:rsidP="00BF056F">
      <w:r w:rsidRPr="004A1B1C">
        <w:rPr>
          <w:rStyle w:val="Style13ptBold"/>
        </w:rPr>
        <w:t>Paddison ’18</w:t>
      </w:r>
      <w:r>
        <w:t xml:space="preserve"> [Laura; July 6 editor based in London who commissions and writes about climate change, biodiversity, inequality, the affordable housing crisis, among other topics, won a Gold Lovie Award for reporting on the palm oil industry and was a 2019 fellow on the CUNY Resilience Journalism Fellowship program; Huffington Post, “What Is A Federal Jobs Guarantee?,” https://www.huffpost.com/entry/federal-job-guarantee-explained_n_5b363f4ae4b007aa2f7f59fc]</w:t>
      </w:r>
    </w:p>
    <w:p w14:paraId="57782B38" w14:textId="77777777" w:rsidR="00BF056F" w:rsidRPr="00C865FB" w:rsidRDefault="00BF056F" w:rsidP="00BF056F">
      <w:pPr>
        <w:rPr>
          <w:sz w:val="16"/>
        </w:rPr>
      </w:pPr>
      <w:r w:rsidRPr="00C865FB">
        <w:rPr>
          <w:sz w:val="16"/>
        </w:rPr>
        <w:t>The aim</w:t>
      </w:r>
    </w:p>
    <w:p w14:paraId="381EE26E" w14:textId="77777777" w:rsidR="00BF056F" w:rsidRPr="00C865FB" w:rsidRDefault="00BF056F" w:rsidP="00BF056F">
      <w:pPr>
        <w:rPr>
          <w:sz w:val="16"/>
        </w:rPr>
      </w:pPr>
      <w:r w:rsidRPr="00C865FB">
        <w:rPr>
          <w:sz w:val="16"/>
        </w:rPr>
        <w:t>To eliminate involuntary unemployment by creating living-wage, socially beneficial jobs for the millions of Americans who want and need work ― essentially making employment a fundamental right.</w:t>
      </w:r>
    </w:p>
    <w:p w14:paraId="13E15CB2" w14:textId="77777777" w:rsidR="00BF056F" w:rsidRPr="00C865FB" w:rsidRDefault="00BF056F" w:rsidP="00BF056F">
      <w:pPr>
        <w:rPr>
          <w:sz w:val="16"/>
        </w:rPr>
      </w:pPr>
      <w:r w:rsidRPr="00C865FB">
        <w:rPr>
          <w:sz w:val="16"/>
        </w:rPr>
        <w:t>It’s not exclusively tailored to address a certain section of the population ― “it’s the whole gamut of potential people who come through the door,” Kelton says ― but one benefit would be the chance to address people marginalized from the workforce, who are disproportionately women and people of color.</w:t>
      </w:r>
    </w:p>
    <w:p w14:paraId="47ADDE1F" w14:textId="77777777" w:rsidR="00BF056F" w:rsidRPr="00C865FB" w:rsidRDefault="00BF056F" w:rsidP="00BF056F">
      <w:pPr>
        <w:rPr>
          <w:sz w:val="16"/>
        </w:rPr>
      </w:pPr>
      <w:r w:rsidRPr="004A1B1C">
        <w:rPr>
          <w:rStyle w:val="StyleUnderline"/>
          <w:highlight w:val="cyan"/>
        </w:rPr>
        <w:t xml:space="preserve">It could have a </w:t>
      </w:r>
      <w:r w:rsidRPr="004A1B1C">
        <w:rPr>
          <w:rStyle w:val="Emphasis"/>
          <w:highlight w:val="cyan"/>
        </w:rPr>
        <w:t>significant</w:t>
      </w:r>
      <w:r w:rsidRPr="004A1B1C">
        <w:rPr>
          <w:rStyle w:val="StyleUnderline"/>
          <w:highlight w:val="cyan"/>
        </w:rPr>
        <w:t xml:space="preserve"> effect on </w:t>
      </w:r>
      <w:r w:rsidRPr="004A1B1C">
        <w:rPr>
          <w:rStyle w:val="Emphasis"/>
          <w:highlight w:val="cyan"/>
        </w:rPr>
        <w:t>poverty levels</w:t>
      </w:r>
      <w:r w:rsidRPr="00C865FB">
        <w:rPr>
          <w:sz w:val="16"/>
        </w:rPr>
        <w:t>. In 2016, around 9.5 million people in America who spent more than half the year working or looking for work were nevertheless in poverty. A full-time worker at $15 an hour could lift a family of up to five out of poverty, according to the Levy report.</w:t>
      </w:r>
    </w:p>
    <w:p w14:paraId="742F33B5" w14:textId="77777777" w:rsidR="00BF056F" w:rsidRPr="00C865FB" w:rsidRDefault="00BF056F" w:rsidP="00BF056F">
      <w:pPr>
        <w:rPr>
          <w:sz w:val="16"/>
        </w:rPr>
      </w:pPr>
      <w:r w:rsidRPr="00C865FB">
        <w:rPr>
          <w:sz w:val="16"/>
        </w:rPr>
        <w:t>The wage and benefits package would set a minimum standard for private businesses, supporters say, as they would have to match the government offer. But the policy would not compete with the private sector beyond setting that minimum floor, suggests Kelton, who says that the program would be elastic depending on the state of the economy ― growing in downturns and shrinking during recoveries.</w:t>
      </w:r>
    </w:p>
    <w:p w14:paraId="51DFAEE6" w14:textId="77777777" w:rsidR="00BF056F" w:rsidRPr="00C865FB" w:rsidRDefault="00BF056F" w:rsidP="00BF056F">
      <w:pPr>
        <w:rPr>
          <w:sz w:val="16"/>
        </w:rPr>
      </w:pPr>
      <w:r w:rsidRPr="00C865FB">
        <w:rPr>
          <w:sz w:val="16"/>
        </w:rPr>
        <w:t>It would be for the community to determine the type of jobs they want and need. These could be jobs in infrastructure, teaching, caring for the young and elderly, environmental restoration or green energy, to name a few. In Sanders’ draft proposal for a jobs guarantee, he writes: “People working under the federal job guarantee will be serving their communities and their country, uniting us together in a common purpose, rebuilding the social fabric of our nation.”</w:t>
      </w:r>
    </w:p>
    <w:p w14:paraId="0D45890C" w14:textId="77777777" w:rsidR="00BF056F" w:rsidRPr="00C865FB" w:rsidRDefault="00BF056F" w:rsidP="00BF056F">
      <w:pPr>
        <w:rPr>
          <w:sz w:val="16"/>
        </w:rPr>
      </w:pPr>
      <w:r w:rsidRPr="00C865FB">
        <w:rPr>
          <w:sz w:val="16"/>
        </w:rPr>
        <w:t>Why now?</w:t>
      </w:r>
    </w:p>
    <w:p w14:paraId="3FA73C85" w14:textId="77777777" w:rsidR="00BF056F" w:rsidRPr="00C865FB" w:rsidRDefault="00BF056F" w:rsidP="00BF056F">
      <w:pPr>
        <w:rPr>
          <w:sz w:val="16"/>
        </w:rPr>
      </w:pPr>
      <w:r w:rsidRPr="00C865FB">
        <w:rPr>
          <w:sz w:val="16"/>
        </w:rPr>
        <w:t>The idea of a jobs guarantee is not new. “This is a revival of the kind of thing that FDR fought for, that Martin Luther King fought for,” Kelton said. And the era of Trump and right-wing populism has increased the appetite of some in the Democratic Party to run on big, progressive policies.</w:t>
      </w:r>
    </w:p>
    <w:p w14:paraId="0DC985C6" w14:textId="77777777" w:rsidR="00BF056F" w:rsidRPr="00C865FB" w:rsidRDefault="00BF056F" w:rsidP="00BF056F">
      <w:pPr>
        <w:rPr>
          <w:sz w:val="16"/>
        </w:rPr>
      </w:pPr>
      <w:r w:rsidRPr="00C865FB">
        <w:rPr>
          <w:sz w:val="16"/>
        </w:rPr>
        <w:t>It may seem odd that a jobs guarantee is gaining mainstream political attention at a time when unemployment is at 3.8 percent, the lowest level since 2000. But critics say that figure doesn’t reflect the reality that many Americans who want to work are unable to, and feel left behind. Kelton estimates this group includes some 16 to 17 million people.</w:t>
      </w:r>
    </w:p>
    <w:p w14:paraId="071DAD0A" w14:textId="77777777" w:rsidR="00BF056F" w:rsidRPr="00C865FB" w:rsidRDefault="00BF056F" w:rsidP="00BF056F">
      <w:pPr>
        <w:rPr>
          <w:sz w:val="16"/>
        </w:rPr>
      </w:pPr>
      <w:r w:rsidRPr="00C865FB">
        <w:rPr>
          <w:sz w:val="16"/>
        </w:rPr>
        <w:t>The figures, for example, do not count as unemployed those who are not looking for work or those who want work but hadn’t searched for a job in the four weeks prior to the survey. And they do include those who are working part-time only because they are unable to find full-time work (an estimated 4.9 million people). Then there’s pay. An increase in employment has not corresponded with a marked increase in wages ― as might be expected in a hotter labor market.</w:t>
      </w:r>
    </w:p>
    <w:p w14:paraId="1883FD47" w14:textId="77777777" w:rsidR="00BF056F" w:rsidRPr="00C865FB" w:rsidRDefault="00BF056F" w:rsidP="00BF056F">
      <w:pPr>
        <w:rPr>
          <w:sz w:val="16"/>
        </w:rPr>
      </w:pPr>
      <w:r w:rsidRPr="00C865FB">
        <w:rPr>
          <w:sz w:val="16"/>
        </w:rPr>
        <w:t xml:space="preserve">And even if employment levels are improving, supporters say </w:t>
      </w:r>
      <w:r w:rsidRPr="004A1B1C">
        <w:rPr>
          <w:rStyle w:val="StyleUnderline"/>
          <w:highlight w:val="cyan"/>
        </w:rPr>
        <w:t>guaranteed</w:t>
      </w:r>
      <w:r w:rsidRPr="00C865FB">
        <w:rPr>
          <w:sz w:val="16"/>
        </w:rPr>
        <w:t xml:space="preserve"> public </w:t>
      </w:r>
      <w:r w:rsidRPr="004A1B1C">
        <w:rPr>
          <w:rStyle w:val="StyleUnderline"/>
          <w:highlight w:val="cyan"/>
        </w:rPr>
        <w:t>employment</w:t>
      </w:r>
      <w:r w:rsidRPr="00C865FB">
        <w:rPr>
          <w:sz w:val="16"/>
        </w:rPr>
        <w:t xml:space="preserve"> </w:t>
      </w:r>
      <w:r w:rsidRPr="004A1B1C">
        <w:rPr>
          <w:rStyle w:val="StyleUnderline"/>
          <w:highlight w:val="cyan"/>
        </w:rPr>
        <w:t>could help safeguard people against</w:t>
      </w:r>
      <w:r w:rsidRPr="00C865FB">
        <w:rPr>
          <w:sz w:val="16"/>
        </w:rPr>
        <w:t xml:space="preserve"> the next crisis ― whether that’s </w:t>
      </w:r>
      <w:r w:rsidRPr="004A1B1C">
        <w:rPr>
          <w:rStyle w:val="StyleUnderline"/>
          <w:highlight w:val="cyan"/>
        </w:rPr>
        <w:t>a</w:t>
      </w:r>
      <w:r w:rsidRPr="00C865FB">
        <w:rPr>
          <w:sz w:val="16"/>
        </w:rPr>
        <w:t xml:space="preserve">nother </w:t>
      </w:r>
      <w:r w:rsidRPr="004A1B1C">
        <w:rPr>
          <w:rStyle w:val="StyleUnderline"/>
          <w:highlight w:val="cyan"/>
        </w:rPr>
        <w:t>financial crash</w:t>
      </w:r>
      <w:r w:rsidRPr="00C865FB">
        <w:rPr>
          <w:sz w:val="16"/>
        </w:rPr>
        <w:t xml:space="preserve">, mass </w:t>
      </w:r>
      <w:r w:rsidRPr="004A1B1C">
        <w:rPr>
          <w:rStyle w:val="StyleUnderline"/>
          <w:highlight w:val="cyan"/>
        </w:rPr>
        <w:t>job loss due to automation</w:t>
      </w:r>
      <w:r w:rsidRPr="00C865FB">
        <w:rPr>
          <w:sz w:val="16"/>
        </w:rPr>
        <w:t>, or something else.</w:t>
      </w:r>
    </w:p>
    <w:p w14:paraId="1A983974" w14:textId="77777777" w:rsidR="00BF056F" w:rsidRPr="00C865FB" w:rsidRDefault="00BF056F" w:rsidP="00BF056F">
      <w:pPr>
        <w:rPr>
          <w:sz w:val="16"/>
        </w:rPr>
      </w:pPr>
      <w:r w:rsidRPr="00C865FB">
        <w:rPr>
          <w:sz w:val="16"/>
        </w:rPr>
        <w:t>Finally, Americans seem keen on the idea of guaranteed jobs. Recent polling commissioned from Civis Analytics by The Nation found 52 percent of people in favor of the idea. Polling from the Center for American Progress found even more positive results, with 79 percent of people in favor of guaranteed jobs.</w:t>
      </w:r>
    </w:p>
    <w:p w14:paraId="5CE0D481" w14:textId="77777777" w:rsidR="00BF056F" w:rsidRPr="00C865FB" w:rsidRDefault="00BF056F" w:rsidP="00BF056F">
      <w:pPr>
        <w:rPr>
          <w:sz w:val="16"/>
        </w:rPr>
      </w:pPr>
      <w:r w:rsidRPr="00C865FB">
        <w:rPr>
          <w:sz w:val="16"/>
        </w:rPr>
        <w:t>How much would it cost?</w:t>
      </w:r>
    </w:p>
    <w:p w14:paraId="38455000" w14:textId="77777777" w:rsidR="00BF056F" w:rsidRPr="00C865FB" w:rsidRDefault="00BF056F" w:rsidP="00BF056F">
      <w:pPr>
        <w:rPr>
          <w:sz w:val="16"/>
        </w:rPr>
      </w:pPr>
      <w:r w:rsidRPr="00C865FB">
        <w:rPr>
          <w:sz w:val="16"/>
        </w:rPr>
        <w:t>It depends on which version you look at ― and costs would obviously fluctuate based on participation ― but whichever way you cut it, the figures are high.</w:t>
      </w:r>
    </w:p>
    <w:p w14:paraId="561AE27F" w14:textId="77777777" w:rsidR="00BF056F" w:rsidRPr="00C865FB" w:rsidRDefault="00BF056F" w:rsidP="00BF056F">
      <w:pPr>
        <w:rPr>
          <w:sz w:val="16"/>
        </w:rPr>
      </w:pPr>
      <w:r w:rsidRPr="00C865FB">
        <w:rPr>
          <w:sz w:val="16"/>
        </w:rPr>
        <w:t>The Levy plan would come in at around $378 billion a year in the first five years, rising to $415 billion in the second five years. A broadly similar jobs guarantee set out in a paper by William Darity Jr. and Mark Paul of Duke University and Darrick Hamilton of the Milano School of International Affairs, commissioned by the Center on Budget and Policy Priorities, would cost around $543 billion a year, or just under 3 percent of the gross domestic product.</w:t>
      </w:r>
    </w:p>
    <w:p w14:paraId="606FFB73" w14:textId="77777777" w:rsidR="00BF056F" w:rsidRPr="00C865FB" w:rsidRDefault="00BF056F" w:rsidP="00BF056F">
      <w:pPr>
        <w:rPr>
          <w:sz w:val="16"/>
        </w:rPr>
      </w:pPr>
      <w:r w:rsidRPr="00C865FB">
        <w:rPr>
          <w:sz w:val="16"/>
        </w:rPr>
        <w:t>The Center for American Progress has a more limited but cheaper version. Its proposal would focus purely on providing guaranteed, $15-an-hour jobs to people without college degrees. The center estimates this would scoop up around 4.4 million workers at a rough cost of $158 billion, “approximately one-quarter of Trump’s proposed tax cut for the wealthy on an annual basis.”</w:t>
      </w:r>
    </w:p>
    <w:p w14:paraId="430E5866" w14:textId="77777777" w:rsidR="00BF056F" w:rsidRPr="00C865FB" w:rsidRDefault="00BF056F" w:rsidP="00BF056F">
      <w:pPr>
        <w:rPr>
          <w:sz w:val="16"/>
        </w:rPr>
      </w:pPr>
      <w:r w:rsidRPr="00C865FB">
        <w:rPr>
          <w:sz w:val="16"/>
        </w:rPr>
        <w:t xml:space="preserve">But all of these plans say the costs would be substantially offset by increases in tax revenue as </w:t>
      </w:r>
      <w:r w:rsidRPr="004A1B1C">
        <w:rPr>
          <w:rStyle w:val="StyleUnderline"/>
          <w:highlight w:val="cyan"/>
        </w:rPr>
        <w:t>more people entered the workforce</w:t>
      </w:r>
      <w:r w:rsidRPr="00C865FB">
        <w:rPr>
          <w:sz w:val="16"/>
        </w:rPr>
        <w:t>, and decreases in the uptake of Social Security programs as well as GDP growth and increased productivity.</w:t>
      </w:r>
    </w:p>
    <w:p w14:paraId="186210EE" w14:textId="77777777" w:rsidR="00BF056F" w:rsidRPr="00C865FB" w:rsidRDefault="00BF056F" w:rsidP="00BF056F">
      <w:pPr>
        <w:rPr>
          <w:sz w:val="16"/>
        </w:rPr>
      </w:pPr>
      <w:r w:rsidRPr="00C865FB">
        <w:rPr>
          <w:sz w:val="16"/>
        </w:rPr>
        <w:t>How would we pay for it?</w:t>
      </w:r>
    </w:p>
    <w:p w14:paraId="05304611" w14:textId="77777777" w:rsidR="00BF056F" w:rsidRPr="00C865FB" w:rsidRDefault="00BF056F" w:rsidP="00BF056F">
      <w:pPr>
        <w:rPr>
          <w:sz w:val="16"/>
        </w:rPr>
      </w:pPr>
      <w:r w:rsidRPr="00C865FB">
        <w:rPr>
          <w:sz w:val="16"/>
        </w:rPr>
        <w:t>“</w:t>
      </w:r>
      <w:r w:rsidRPr="004A1B1C">
        <w:rPr>
          <w:rStyle w:val="StyleUnderline"/>
          <w:highlight w:val="cyan"/>
        </w:rPr>
        <w:t xml:space="preserve">It would be funded the way everything </w:t>
      </w:r>
      <w:r w:rsidRPr="004A1B1C">
        <w:rPr>
          <w:rStyle w:val="StyleUnderline"/>
        </w:rPr>
        <w:t xml:space="preserve">else </w:t>
      </w:r>
      <w:r w:rsidRPr="004A1B1C">
        <w:rPr>
          <w:rStyle w:val="StyleUnderline"/>
          <w:highlight w:val="cyan"/>
        </w:rPr>
        <w:t xml:space="preserve">is </w:t>
      </w:r>
      <w:r w:rsidRPr="004A1B1C">
        <w:rPr>
          <w:rStyle w:val="StyleUnderline"/>
        </w:rPr>
        <w:t>funded</w:t>
      </w:r>
      <w:r w:rsidRPr="00C865FB">
        <w:rPr>
          <w:sz w:val="16"/>
        </w:rPr>
        <w:t>,” Kelton said. “</w:t>
      </w:r>
      <w:r w:rsidRPr="004A1B1C">
        <w:rPr>
          <w:rStyle w:val="StyleUnderline"/>
          <w:highlight w:val="cyan"/>
        </w:rPr>
        <w:t xml:space="preserve">The government will </w:t>
      </w:r>
      <w:r w:rsidRPr="004A1B1C">
        <w:rPr>
          <w:rStyle w:val="StyleUnderline"/>
        </w:rPr>
        <w:t>pay for it</w:t>
      </w:r>
      <w:r w:rsidRPr="00C865FB">
        <w:rPr>
          <w:sz w:val="16"/>
        </w:rPr>
        <w:t xml:space="preserve">.” The Levy report doesn’t include new taxes to fund the project, but analyzes what would happen to the </w:t>
      </w:r>
      <w:r w:rsidRPr="004A1B1C">
        <w:rPr>
          <w:rStyle w:val="StyleUnderline"/>
        </w:rPr>
        <w:t>economy if the government simply</w:t>
      </w:r>
      <w:r w:rsidRPr="00C865FB">
        <w:rPr>
          <w:sz w:val="16"/>
        </w:rPr>
        <w:t xml:space="preserve"> </w:t>
      </w:r>
      <w:r w:rsidRPr="004A1B1C">
        <w:rPr>
          <w:rStyle w:val="StyleUnderline"/>
          <w:highlight w:val="cyan"/>
        </w:rPr>
        <w:t>cut a check</w:t>
      </w:r>
      <w:r w:rsidRPr="00C865FB">
        <w:rPr>
          <w:sz w:val="16"/>
        </w:rPr>
        <w:t xml:space="preserve"> for the program. “What the </w:t>
      </w:r>
      <w:r w:rsidRPr="004A1B1C">
        <w:rPr>
          <w:rStyle w:val="StyleUnderline"/>
          <w:highlight w:val="cyan"/>
        </w:rPr>
        <w:t>models show</w:t>
      </w:r>
      <w:r w:rsidRPr="00C865FB">
        <w:rPr>
          <w:sz w:val="16"/>
        </w:rPr>
        <w:t xml:space="preserve"> is that </w:t>
      </w:r>
      <w:r w:rsidRPr="004A1B1C">
        <w:rPr>
          <w:rStyle w:val="StyleUnderline"/>
          <w:highlight w:val="cyan"/>
        </w:rPr>
        <w:t>you can do this without</w:t>
      </w:r>
      <w:r w:rsidRPr="00C865FB">
        <w:rPr>
          <w:sz w:val="16"/>
        </w:rPr>
        <w:t xml:space="preserve"> </w:t>
      </w:r>
      <w:r w:rsidRPr="004A1B1C">
        <w:rPr>
          <w:rStyle w:val="StyleUnderline"/>
        </w:rPr>
        <w:t>creating a</w:t>
      </w:r>
      <w:r w:rsidRPr="00C865FB">
        <w:rPr>
          <w:sz w:val="16"/>
        </w:rPr>
        <w:t xml:space="preserve">n </w:t>
      </w:r>
      <w:r w:rsidRPr="004A1B1C">
        <w:rPr>
          <w:rStyle w:val="StyleUnderline"/>
          <w:highlight w:val="cyan"/>
        </w:rPr>
        <w:t>inflation</w:t>
      </w:r>
      <w:r w:rsidRPr="00C865FB">
        <w:rPr>
          <w:sz w:val="16"/>
        </w:rPr>
        <w:t xml:space="preserve"> problem,” Kelton said, “and therefore </w:t>
      </w:r>
      <w:r w:rsidRPr="004A1B1C">
        <w:rPr>
          <w:rStyle w:val="StyleUnderline"/>
          <w:highlight w:val="cyan"/>
        </w:rPr>
        <w:t>why would you pay for it with</w:t>
      </w:r>
      <w:r w:rsidRPr="00C865FB">
        <w:rPr>
          <w:sz w:val="16"/>
        </w:rPr>
        <w:t xml:space="preserve"> </w:t>
      </w:r>
      <w:r w:rsidRPr="004A1B1C">
        <w:rPr>
          <w:rStyle w:val="Emphasis"/>
          <w:highlight w:val="cyan"/>
        </w:rPr>
        <w:t>tax increases</w:t>
      </w:r>
      <w:r w:rsidRPr="00C865FB">
        <w:rPr>
          <w:sz w:val="16"/>
        </w:rPr>
        <w:t xml:space="preserve"> of one kind or another?”</w:t>
      </w:r>
    </w:p>
    <w:p w14:paraId="27FCB838" w14:textId="77777777" w:rsidR="00BF056F" w:rsidRPr="00C865FB" w:rsidRDefault="00BF056F" w:rsidP="00BF056F">
      <w:pPr>
        <w:rPr>
          <w:sz w:val="16"/>
        </w:rPr>
      </w:pPr>
      <w:r w:rsidRPr="004A1B1C">
        <w:rPr>
          <w:rStyle w:val="StyleUnderline"/>
          <w:highlight w:val="cyan"/>
        </w:rPr>
        <w:t>The program could</w:t>
      </w:r>
      <w:r w:rsidRPr="00C865FB">
        <w:rPr>
          <w:sz w:val="16"/>
        </w:rPr>
        <w:t xml:space="preserve"> even “</w:t>
      </w:r>
      <w:r w:rsidRPr="004A1B1C">
        <w:rPr>
          <w:rStyle w:val="Emphasis"/>
          <w:highlight w:val="cyan"/>
        </w:rPr>
        <w:t>pay for itself</w:t>
      </w:r>
      <w:r w:rsidRPr="00C865FB">
        <w:rPr>
          <w:sz w:val="16"/>
        </w:rPr>
        <w:t>,” the Levy report says, taking into account reduction in crime, better health, better social and economic stability and reductions in Social Security spending.</w:t>
      </w:r>
    </w:p>
    <w:p w14:paraId="2533FF1B" w14:textId="77777777" w:rsidR="00BF056F" w:rsidRPr="00C865FB" w:rsidRDefault="00BF056F" w:rsidP="00BF056F">
      <w:pPr>
        <w:rPr>
          <w:sz w:val="16"/>
        </w:rPr>
      </w:pPr>
    </w:p>
    <w:bookmarkEnd w:id="9"/>
    <w:p w14:paraId="56CE8294" w14:textId="77777777" w:rsidR="00BF056F" w:rsidRPr="00F46022" w:rsidRDefault="00BF056F" w:rsidP="00BF056F">
      <w:pPr>
        <w:pStyle w:val="Heading4"/>
      </w:pPr>
      <w:r>
        <w:t xml:space="preserve">Even if they win ‘taxes’, the IRS can administer the plan without raising a specific tax. </w:t>
      </w:r>
    </w:p>
    <w:p w14:paraId="4B744474" w14:textId="77777777" w:rsidR="00BF056F" w:rsidRDefault="00BF056F" w:rsidP="00BF056F">
      <w:r w:rsidRPr="00735B6A">
        <w:rPr>
          <w:rStyle w:val="Style13ptBold"/>
        </w:rPr>
        <w:t>Lu ’21</w:t>
      </w:r>
      <w:r>
        <w:t xml:space="preserve"> [Lynn; Spring; Associate Professor of Law and Co-Director, Economic Justice Project, CUNY School of Law; “FROM STIGMA TO DIGNITY? TRANSFORMING WORKFARE WITH UNIVERSAL BASIC INCOME AND A FEDERAL JOB GUARANTEE,” 72 S.C. L. Rev. 703, lexis]</w:t>
      </w:r>
    </w:p>
    <w:p w14:paraId="4672E411" w14:textId="77777777" w:rsidR="00BF056F" w:rsidRPr="00F46022" w:rsidRDefault="00BF056F" w:rsidP="00BF056F">
      <w:pPr>
        <w:rPr>
          <w:sz w:val="16"/>
        </w:rPr>
      </w:pPr>
      <w:r w:rsidRPr="008F1066">
        <w:rPr>
          <w:rStyle w:val="StyleUnderline"/>
        </w:rPr>
        <w:t>Significant policy making</w:t>
      </w:r>
      <w:r w:rsidRPr="00F46022">
        <w:rPr>
          <w:sz w:val="16"/>
        </w:rPr>
        <w:t xml:space="preserve"> or other </w:t>
      </w:r>
      <w:r w:rsidRPr="008F1066">
        <w:rPr>
          <w:rStyle w:val="StyleUnderline"/>
        </w:rPr>
        <w:t>substantive expertise would be required to identify and define the kinds of</w:t>
      </w:r>
      <w:r w:rsidRPr="00F46022">
        <w:rPr>
          <w:sz w:val="16"/>
        </w:rPr>
        <w:t xml:space="preserve"> </w:t>
      </w:r>
      <w:r w:rsidRPr="008F1066">
        <w:rPr>
          <w:rStyle w:val="StyleUnderline"/>
        </w:rPr>
        <w:t xml:space="preserve">activities that would qualify for a paid </w:t>
      </w:r>
      <w:r w:rsidRPr="008F1066">
        <w:rPr>
          <w:rStyle w:val="Emphasis"/>
        </w:rPr>
        <w:t>JG</w:t>
      </w:r>
      <w:r w:rsidRPr="00F46022">
        <w:rPr>
          <w:sz w:val="16"/>
        </w:rPr>
        <w:t xml:space="preserve">--for example caregiving or maintenance work that might be done regardless of whether compensation was available. </w:t>
      </w:r>
      <w:r w:rsidRPr="008F1066">
        <w:rPr>
          <w:rStyle w:val="StyleUnderline"/>
        </w:rPr>
        <w:t xml:space="preserve">Restrictions on </w:t>
      </w:r>
      <w:r w:rsidRPr="008F1066">
        <w:rPr>
          <w:rStyle w:val="Emphasis"/>
        </w:rPr>
        <w:t>educational</w:t>
      </w:r>
      <w:r w:rsidRPr="008F1066">
        <w:rPr>
          <w:rStyle w:val="StyleUnderline"/>
        </w:rPr>
        <w:t xml:space="preserve"> and </w:t>
      </w:r>
      <w:r w:rsidRPr="008F1066">
        <w:rPr>
          <w:rStyle w:val="Emphasis"/>
        </w:rPr>
        <w:t>training activities</w:t>
      </w:r>
      <w:r w:rsidRPr="00F46022">
        <w:rPr>
          <w:sz w:val="16"/>
        </w:rPr>
        <w:t xml:space="preserve">, such as participation in college coursework, currently </w:t>
      </w:r>
      <w:r w:rsidRPr="008F1066">
        <w:rPr>
          <w:rStyle w:val="StyleUnderline"/>
        </w:rPr>
        <w:t>consign many TANF</w:t>
      </w:r>
      <w:r w:rsidRPr="00F46022">
        <w:rPr>
          <w:sz w:val="16"/>
        </w:rPr>
        <w:t xml:space="preserve"> </w:t>
      </w:r>
      <w:r w:rsidRPr="008F1066">
        <w:rPr>
          <w:rStyle w:val="StyleUnderline"/>
        </w:rPr>
        <w:t>recipients to low-wage</w:t>
      </w:r>
      <w:r w:rsidRPr="00F46022">
        <w:rPr>
          <w:sz w:val="16"/>
        </w:rPr>
        <w:t xml:space="preserve">, </w:t>
      </w:r>
      <w:r w:rsidRPr="00735B6A">
        <w:rPr>
          <w:rStyle w:val="StyleUnderline"/>
        </w:rPr>
        <w:t>dead-end jobs that disappear</w:t>
      </w:r>
      <w:r w:rsidRPr="00F46022">
        <w:rPr>
          <w:sz w:val="16"/>
        </w:rPr>
        <w:t xml:space="preserve"> in times of economic recession thus necessitating a return to public assistance. 171</w:t>
      </w:r>
      <w:r w:rsidRPr="008F1066">
        <w:rPr>
          <w:rStyle w:val="StyleUnderline"/>
        </w:rPr>
        <w:t>Any JG must fully account for and</w:t>
      </w:r>
      <w:r w:rsidRPr="00F46022">
        <w:rPr>
          <w:sz w:val="16"/>
        </w:rPr>
        <w:t xml:space="preserve">, indeed, </w:t>
      </w:r>
      <w:r w:rsidRPr="008F1066">
        <w:rPr>
          <w:rStyle w:val="StyleUnderline"/>
        </w:rPr>
        <w:t>affirmatively support participation in postsecondary education and caregiving</w:t>
      </w:r>
      <w:r w:rsidRPr="00F46022">
        <w:rPr>
          <w:sz w:val="16"/>
        </w:rPr>
        <w:t xml:space="preserve"> work, as well as in other occupations that confer a public benefit. 172Again, </w:t>
      </w:r>
      <w:r w:rsidRPr="008F1066">
        <w:rPr>
          <w:rStyle w:val="Emphasis"/>
        </w:rPr>
        <w:t>tax administration</w:t>
      </w:r>
      <w:r w:rsidRPr="00F46022">
        <w:rPr>
          <w:sz w:val="16"/>
        </w:rPr>
        <w:t xml:space="preserve"> </w:t>
      </w:r>
      <w:r w:rsidRPr="008F1066">
        <w:rPr>
          <w:rStyle w:val="StyleUnderline"/>
        </w:rPr>
        <w:t xml:space="preserve">could be part of the solution as treatment of </w:t>
      </w:r>
      <w:r w:rsidRPr="008F1066">
        <w:rPr>
          <w:rStyle w:val="Emphasis"/>
        </w:rPr>
        <w:t>income or benefits</w:t>
      </w:r>
      <w:r w:rsidRPr="00F46022">
        <w:rPr>
          <w:sz w:val="16"/>
        </w:rPr>
        <w:t xml:space="preserve"> </w:t>
      </w:r>
      <w:r w:rsidRPr="008F1066">
        <w:rPr>
          <w:rStyle w:val="StyleUnderline"/>
        </w:rPr>
        <w:t xml:space="preserve">from a </w:t>
      </w:r>
      <w:r w:rsidRPr="008F1066">
        <w:rPr>
          <w:rStyle w:val="Emphasis"/>
        </w:rPr>
        <w:t>range of sources</w:t>
      </w:r>
      <w:r w:rsidRPr="00F46022">
        <w:rPr>
          <w:sz w:val="16"/>
        </w:rPr>
        <w:t xml:space="preserve"> </w:t>
      </w:r>
      <w:r w:rsidRPr="00735B6A">
        <w:rPr>
          <w:rStyle w:val="StyleUnderline"/>
        </w:rPr>
        <w:t>is already a task of the</w:t>
      </w:r>
      <w:r w:rsidRPr="00F46022">
        <w:rPr>
          <w:sz w:val="16"/>
        </w:rPr>
        <w:t xml:space="preserve"> </w:t>
      </w:r>
      <w:r w:rsidRPr="00735B6A">
        <w:rPr>
          <w:rStyle w:val="Emphasis"/>
        </w:rPr>
        <w:t>D</w:t>
      </w:r>
      <w:r w:rsidRPr="00F46022">
        <w:rPr>
          <w:sz w:val="16"/>
        </w:rPr>
        <w:t xml:space="preserve">epartment </w:t>
      </w:r>
      <w:r w:rsidRPr="00735B6A">
        <w:rPr>
          <w:rStyle w:val="StyleUnderline"/>
        </w:rPr>
        <w:t>o</w:t>
      </w:r>
      <w:r w:rsidRPr="00F46022">
        <w:rPr>
          <w:sz w:val="16"/>
        </w:rPr>
        <w:t xml:space="preserve">f </w:t>
      </w:r>
      <w:r w:rsidRPr="00735B6A">
        <w:rPr>
          <w:rStyle w:val="Emphasis"/>
        </w:rPr>
        <w:t>T</w:t>
      </w:r>
      <w:r w:rsidRPr="00F46022">
        <w:rPr>
          <w:sz w:val="16"/>
        </w:rPr>
        <w:t xml:space="preserve">reasury. For good or ill, </w:t>
      </w:r>
      <w:r w:rsidRPr="008F1066">
        <w:rPr>
          <w:rStyle w:val="Emphasis"/>
        </w:rPr>
        <w:t>the tax arena</w:t>
      </w:r>
      <w:r w:rsidRPr="00F46022">
        <w:rPr>
          <w:sz w:val="16"/>
        </w:rPr>
        <w:t xml:space="preserve"> already </w:t>
      </w:r>
      <w:r w:rsidRPr="008F1066">
        <w:rPr>
          <w:rStyle w:val="StyleUnderline"/>
        </w:rPr>
        <w:t>operates as a default system for determining which activities confer sufficient public over private benefit</w:t>
      </w:r>
      <w:r w:rsidRPr="00F46022">
        <w:rPr>
          <w:sz w:val="16"/>
        </w:rPr>
        <w:t xml:space="preserve"> or which advocacy efforts cross the line into impermissible political activity, </w:t>
      </w:r>
      <w:r w:rsidRPr="008F1066">
        <w:rPr>
          <w:rStyle w:val="StyleUnderline"/>
        </w:rPr>
        <w:t xml:space="preserve">and it could </w:t>
      </w:r>
      <w:r w:rsidRPr="008F1066">
        <w:rPr>
          <w:rStyle w:val="Emphasis"/>
        </w:rPr>
        <w:t>perform</w:t>
      </w:r>
      <w:r w:rsidRPr="008F1066">
        <w:rPr>
          <w:rStyle w:val="StyleUnderline"/>
        </w:rPr>
        <w:t xml:space="preserve"> this </w:t>
      </w:r>
      <w:r w:rsidRPr="008F1066">
        <w:rPr>
          <w:rStyle w:val="Emphasis"/>
        </w:rPr>
        <w:t>function</w:t>
      </w:r>
      <w:r w:rsidRPr="008F1066">
        <w:rPr>
          <w:rStyle w:val="StyleUnderline"/>
        </w:rPr>
        <w:t xml:space="preserve"> for </w:t>
      </w:r>
      <w:r w:rsidRPr="008F1066">
        <w:rPr>
          <w:rStyle w:val="Emphasis"/>
        </w:rPr>
        <w:t>JG job selection</w:t>
      </w:r>
      <w:r w:rsidRPr="008F1066">
        <w:rPr>
          <w:rStyle w:val="StyleUnderline"/>
        </w:rPr>
        <w:t xml:space="preserve"> as well</w:t>
      </w:r>
      <w:r w:rsidRPr="00F46022">
        <w:rPr>
          <w:sz w:val="16"/>
        </w:rPr>
        <w:t>. 173Meanwhile, workfare agencies currently tasked with administering punitive sanctions could adjudicate a broader range of employment-related issues in the vein of unemployment insurance benefit hearings.</w:t>
      </w:r>
    </w:p>
    <w:p w14:paraId="40A4366B" w14:textId="77777777" w:rsidR="00BF056F" w:rsidRPr="00FA13CD" w:rsidRDefault="00BF056F" w:rsidP="00BF056F"/>
    <w:p w14:paraId="76C88354" w14:textId="77777777" w:rsidR="00BF056F" w:rsidRPr="00E509C2" w:rsidRDefault="00BF056F" w:rsidP="00BF056F">
      <w:pPr>
        <w:pStyle w:val="Heading3"/>
      </w:pPr>
      <w:r>
        <w:t>JG---AT: State Administered---2AC</w:t>
      </w:r>
    </w:p>
    <w:p w14:paraId="05633344" w14:textId="77777777" w:rsidR="00BF056F" w:rsidRPr="00C56163" w:rsidRDefault="00BF056F" w:rsidP="00BF056F">
      <w:pPr>
        <w:pStyle w:val="Heading4"/>
      </w:pPr>
      <w:r>
        <w:t>A variety of administers can be used to select which jobs are offered and manage the program</w:t>
      </w:r>
    </w:p>
    <w:p w14:paraId="49B27405" w14:textId="77777777" w:rsidR="00BF056F" w:rsidRDefault="00BF056F" w:rsidP="00BF056F">
      <w:r w:rsidRPr="00C56163">
        <w:rPr>
          <w:rStyle w:val="Style13ptBold"/>
        </w:rPr>
        <w:t>Murray ’13</w:t>
      </w:r>
      <w:r>
        <w:t xml:space="preserve"> [Michael J. Murray and Mathew Forstater; 2013; Instructional Assistant Professor of Supply Chain Management in the department of Decision and Information Sciences at the University of Houston; associate professor of economics and black studies and director of the Center for Full Employment and Price Stability at the University of Missouri-Kansas City; The Job Guarantee: Toward Full Employment, “Introduction,” p. 1–2]</w:t>
      </w:r>
    </w:p>
    <w:p w14:paraId="5E19C61F" w14:textId="77777777" w:rsidR="00BF056F" w:rsidRPr="00915CCE" w:rsidRDefault="00BF056F" w:rsidP="00BF056F">
      <w:pPr>
        <w:rPr>
          <w:sz w:val="16"/>
        </w:rPr>
      </w:pPr>
      <w:r w:rsidRPr="00915CCE">
        <w:rPr>
          <w:sz w:val="16"/>
        </w:rPr>
        <w:t>The essays that make up this volume begin from a set of shared premises. Involuntary unemployment is a normal feature of capitalist economies. There is no “natural” rate of unemployment or NAIRU (nonaccelerating inflation rate of unemployment), so it is unnecessary for millions of workers to remain jobless in order to maintain price stability. Unemployment and underemployment are associated with tremendous social and economic costs, including loss of output and income, financial insecurity, and a host of social problems, including crime, family disruption, physical and mental health problems, drug addiction, and many others. Since the private sector will never create enough jobs to employ all tho</w:t>
      </w:r>
      <w:r w:rsidRPr="00073F13">
        <w:rPr>
          <w:sz w:val="16"/>
        </w:rPr>
        <w:t xml:space="preserve">se who want and need to be working, </w:t>
      </w:r>
      <w:r w:rsidRPr="00073F13">
        <w:rPr>
          <w:rStyle w:val="StyleUnderline"/>
        </w:rPr>
        <w:t xml:space="preserve">it is the </w:t>
      </w:r>
      <w:r w:rsidRPr="00073F13">
        <w:rPr>
          <w:rStyle w:val="Emphasis"/>
        </w:rPr>
        <w:t>responsibility</w:t>
      </w:r>
      <w:r w:rsidRPr="00073F13">
        <w:rPr>
          <w:rStyle w:val="StyleUnderline"/>
        </w:rPr>
        <w:t xml:space="preserve"> of government to use policy to promote </w:t>
      </w:r>
      <w:r w:rsidRPr="00073F13">
        <w:rPr>
          <w:rStyle w:val="Emphasis"/>
        </w:rPr>
        <w:t>true full employment</w:t>
      </w:r>
      <w:r w:rsidRPr="00073F13">
        <w:rPr>
          <w:rStyle w:val="StyleUnderline"/>
        </w:rPr>
        <w:t xml:space="preserve">, which means </w:t>
      </w:r>
      <w:r w:rsidRPr="00073F13">
        <w:rPr>
          <w:rStyle w:val="Emphasis"/>
        </w:rPr>
        <w:t>zero</w:t>
      </w:r>
      <w:r w:rsidRPr="00073F13">
        <w:rPr>
          <w:rStyle w:val="StyleUnderline"/>
        </w:rPr>
        <w:t xml:space="preserve"> involuntary unemployment</w:t>
      </w:r>
      <w:r w:rsidRPr="00073F13">
        <w:rPr>
          <w:sz w:val="16"/>
        </w:rPr>
        <w:t xml:space="preserve">. Conventional fiscal and monetary policies are incapable of attaining and maintaining true full employment with price stability. </w:t>
      </w:r>
      <w:r w:rsidRPr="00073F13">
        <w:rPr>
          <w:rStyle w:val="StyleUnderline"/>
          <w:highlight w:val="cyan"/>
        </w:rPr>
        <w:t>The policy approach known</w:t>
      </w:r>
      <w:r w:rsidRPr="00073F13">
        <w:rPr>
          <w:sz w:val="16"/>
        </w:rPr>
        <w:t xml:space="preserve"> var</w:t>
      </w:r>
      <w:r w:rsidRPr="00915CCE">
        <w:rPr>
          <w:sz w:val="16"/>
        </w:rPr>
        <w:t xml:space="preserve">iously </w:t>
      </w:r>
      <w:r w:rsidRPr="00073F13">
        <w:rPr>
          <w:rStyle w:val="StyleUnderline"/>
          <w:highlight w:val="cyan"/>
        </w:rPr>
        <w:t>as</w:t>
      </w:r>
      <w:r w:rsidRPr="00915CCE">
        <w:rPr>
          <w:sz w:val="16"/>
        </w:rPr>
        <w:t xml:space="preserve"> “Employer of Last Resort” (ELR), “Public Service Employment” (PSE), or </w:t>
      </w:r>
      <w:r w:rsidRPr="00915CCE">
        <w:rPr>
          <w:rStyle w:val="StyleUnderline"/>
        </w:rPr>
        <w:t xml:space="preserve">the </w:t>
      </w:r>
      <w:r w:rsidRPr="00073F13">
        <w:rPr>
          <w:rStyle w:val="StyleUnderline"/>
          <w:highlight w:val="cyan"/>
        </w:rPr>
        <w:t>“Job Guarantee”</w:t>
      </w:r>
      <w:r w:rsidRPr="00915CCE">
        <w:rPr>
          <w:rStyle w:val="StyleUnderline"/>
        </w:rPr>
        <w:t xml:space="preserve"> (JG)</w:t>
      </w:r>
      <w:r w:rsidRPr="00915CCE">
        <w:rPr>
          <w:sz w:val="16"/>
        </w:rPr>
        <w:t>, if properly designed, can provide for true full employment.</w:t>
      </w:r>
    </w:p>
    <w:p w14:paraId="1DD27917" w14:textId="77777777" w:rsidR="00BF056F" w:rsidRPr="00915CCE" w:rsidRDefault="00BF056F" w:rsidP="00BF056F">
      <w:pPr>
        <w:rPr>
          <w:sz w:val="16"/>
        </w:rPr>
      </w:pPr>
      <w:r w:rsidRPr="00915CCE">
        <w:rPr>
          <w:sz w:val="16"/>
        </w:rPr>
        <w:t>The idea of a government-sponsored job guarantee is not a new one. Since 1996, however, there has been a revival of the policy approach, with institutes in the United States, Australia, and Europe and a variety of conferences and publications developing, promoting and debating the JG. Much, though not all, of this work has been within a framework dubbed MMT (Modern Monetary Theory) combining the JG with the chartalist approach to monetary history, theory, and policy and the functional finance approach to managing government budgets and the national debt.</w:t>
      </w:r>
    </w:p>
    <w:p w14:paraId="2E7C3B6D" w14:textId="77777777" w:rsidR="00BF056F" w:rsidRDefault="00BF056F" w:rsidP="00BF056F">
      <w:pPr>
        <w:rPr>
          <w:sz w:val="16"/>
        </w:rPr>
      </w:pPr>
      <w:r w:rsidRPr="00073F13">
        <w:rPr>
          <w:rStyle w:val="StyleUnderline"/>
          <w:highlight w:val="cyan"/>
        </w:rPr>
        <w:t>There is</w:t>
      </w:r>
      <w:r w:rsidRPr="00915CCE">
        <w:rPr>
          <w:rStyle w:val="StyleUnderline"/>
        </w:rPr>
        <w:t xml:space="preserve"> </w:t>
      </w:r>
      <w:r w:rsidRPr="00915CCE">
        <w:rPr>
          <w:rStyle w:val="Emphasis"/>
        </w:rPr>
        <w:t xml:space="preserve">general </w:t>
      </w:r>
      <w:r w:rsidRPr="00073F13">
        <w:rPr>
          <w:rStyle w:val="Emphasis"/>
          <w:highlight w:val="cyan"/>
        </w:rPr>
        <w:t>agreement</w:t>
      </w:r>
      <w:r w:rsidRPr="00915CCE">
        <w:rPr>
          <w:sz w:val="16"/>
        </w:rPr>
        <w:t xml:space="preserve"> among supporters of the JG </w:t>
      </w:r>
      <w:r w:rsidRPr="00073F13">
        <w:rPr>
          <w:rStyle w:val="StyleUnderline"/>
          <w:highlight w:val="cyan"/>
        </w:rPr>
        <w:t>regarding the</w:t>
      </w:r>
      <w:r w:rsidRPr="00915CCE">
        <w:rPr>
          <w:rStyle w:val="StyleUnderline"/>
        </w:rPr>
        <w:t xml:space="preserve"> </w:t>
      </w:r>
      <w:r w:rsidRPr="00915CCE">
        <w:rPr>
          <w:rStyle w:val="Emphasis"/>
        </w:rPr>
        <w:t xml:space="preserve">basic </w:t>
      </w:r>
      <w:r w:rsidRPr="00073F13">
        <w:rPr>
          <w:rStyle w:val="Emphasis"/>
          <w:highlight w:val="cyan"/>
        </w:rPr>
        <w:t>outline</w:t>
      </w:r>
      <w:r w:rsidRPr="00915CCE">
        <w:rPr>
          <w:sz w:val="16"/>
        </w:rPr>
        <w:t xml:space="preserve"> of the program. </w:t>
      </w:r>
      <w:r w:rsidRPr="00073F13">
        <w:rPr>
          <w:rStyle w:val="StyleUnderline"/>
          <w:highlight w:val="cyan"/>
        </w:rPr>
        <w:t xml:space="preserve">Government offers a </w:t>
      </w:r>
      <w:r w:rsidRPr="00073F13">
        <w:rPr>
          <w:rStyle w:val="Emphasis"/>
          <w:highlight w:val="cyan"/>
        </w:rPr>
        <w:t>public service job</w:t>
      </w:r>
      <w:r w:rsidRPr="00073F13">
        <w:rPr>
          <w:rStyle w:val="StyleUnderline"/>
          <w:highlight w:val="cyan"/>
        </w:rPr>
        <w:t xml:space="preserve"> to </w:t>
      </w:r>
      <w:r w:rsidRPr="00073F13">
        <w:rPr>
          <w:rStyle w:val="Emphasis"/>
          <w:highlight w:val="cyan"/>
        </w:rPr>
        <w:t>anyone</w:t>
      </w:r>
      <w:r w:rsidRPr="00915CCE">
        <w:rPr>
          <w:rStyle w:val="StyleUnderline"/>
        </w:rPr>
        <w:t xml:space="preserve"> ready and </w:t>
      </w:r>
      <w:r w:rsidRPr="00073F13">
        <w:rPr>
          <w:rStyle w:val="StyleUnderline"/>
          <w:highlight w:val="cyan"/>
        </w:rPr>
        <w:t xml:space="preserve">willing to work, </w:t>
      </w:r>
      <w:r w:rsidRPr="00073F13">
        <w:rPr>
          <w:rStyle w:val="Emphasis"/>
          <w:highlight w:val="cyan"/>
        </w:rPr>
        <w:t>no</w:t>
      </w:r>
      <w:r w:rsidRPr="00915CCE">
        <w:rPr>
          <w:rStyle w:val="StyleUnderline"/>
        </w:rPr>
        <w:t xml:space="preserve"> means tests </w:t>
      </w:r>
      <w:r w:rsidRPr="00915CCE">
        <w:rPr>
          <w:rStyle w:val="Emphasis"/>
        </w:rPr>
        <w:t>or</w:t>
      </w:r>
      <w:r w:rsidRPr="00915CCE">
        <w:rPr>
          <w:rStyle w:val="StyleUnderline"/>
        </w:rPr>
        <w:t xml:space="preserve"> time </w:t>
      </w:r>
      <w:r w:rsidRPr="00073F13">
        <w:rPr>
          <w:rStyle w:val="StyleUnderline"/>
          <w:highlight w:val="cyan"/>
        </w:rPr>
        <w:t xml:space="preserve">limits. The federal government </w:t>
      </w:r>
      <w:r w:rsidRPr="00073F13">
        <w:rPr>
          <w:rStyle w:val="Emphasis"/>
          <w:highlight w:val="cyan"/>
        </w:rPr>
        <w:t>pays</w:t>
      </w:r>
      <w:r w:rsidRPr="00073F13">
        <w:rPr>
          <w:rStyle w:val="StyleUnderline"/>
          <w:highlight w:val="cyan"/>
        </w:rPr>
        <w:t xml:space="preserve"> the</w:t>
      </w:r>
      <w:r w:rsidRPr="00915CCE">
        <w:rPr>
          <w:rStyle w:val="StyleUnderline"/>
        </w:rPr>
        <w:t xml:space="preserve"> basic JG wage-benefits </w:t>
      </w:r>
      <w:r w:rsidRPr="00073F13">
        <w:rPr>
          <w:rStyle w:val="StyleUnderline"/>
          <w:highlight w:val="cyan"/>
        </w:rPr>
        <w:t xml:space="preserve">package, but </w:t>
      </w:r>
      <w:r w:rsidRPr="00073F13">
        <w:rPr>
          <w:rStyle w:val="Emphasis"/>
          <w:highlight w:val="cyan"/>
        </w:rPr>
        <w:t>community</w:t>
      </w:r>
      <w:r w:rsidRPr="00915CCE">
        <w:rPr>
          <w:rStyle w:val="StyleUnderline"/>
        </w:rPr>
        <w:t xml:space="preserve"> group</w:t>
      </w:r>
      <w:r w:rsidRPr="00073F13">
        <w:rPr>
          <w:rStyle w:val="Emphasis"/>
          <w:highlight w:val="cyan"/>
        </w:rPr>
        <w:t>s</w:t>
      </w:r>
      <w:r w:rsidRPr="00915CCE">
        <w:rPr>
          <w:rStyle w:val="StyleUnderline"/>
        </w:rPr>
        <w:t xml:space="preserve">, NGOs, </w:t>
      </w:r>
      <w:r w:rsidRPr="00073F13">
        <w:rPr>
          <w:rStyle w:val="Emphasis"/>
          <w:highlight w:val="cyan"/>
        </w:rPr>
        <w:t>nonprofit</w:t>
      </w:r>
      <w:r w:rsidRPr="00915CCE">
        <w:rPr>
          <w:rStyle w:val="StyleUnderline"/>
        </w:rPr>
        <w:t xml:space="preserve"> enterprise</w:t>
      </w:r>
      <w:r w:rsidRPr="00073F13">
        <w:rPr>
          <w:rStyle w:val="Emphasis"/>
          <w:highlight w:val="cyan"/>
        </w:rPr>
        <w:t>s</w:t>
      </w:r>
      <w:r w:rsidRPr="00073F13">
        <w:rPr>
          <w:rStyle w:val="StyleUnderline"/>
          <w:highlight w:val="cyan"/>
        </w:rPr>
        <w:t xml:space="preserve">, and </w:t>
      </w:r>
      <w:r w:rsidRPr="00073F13">
        <w:rPr>
          <w:rStyle w:val="Emphasis"/>
          <w:highlight w:val="cyan"/>
        </w:rPr>
        <w:t>local</w:t>
      </w:r>
      <w:r w:rsidRPr="00915CCE">
        <w:rPr>
          <w:rStyle w:val="StyleUnderline"/>
        </w:rPr>
        <w:t xml:space="preserve"> government</w:t>
      </w:r>
      <w:r w:rsidRPr="00073F13">
        <w:rPr>
          <w:rStyle w:val="Emphasis"/>
          <w:highlight w:val="cyan"/>
        </w:rPr>
        <w:t>s</w:t>
      </w:r>
      <w:r w:rsidRPr="00915CCE">
        <w:rPr>
          <w:rStyle w:val="StyleUnderline"/>
        </w:rPr>
        <w:t xml:space="preserve"> </w:t>
      </w:r>
      <w:r w:rsidRPr="00073F13">
        <w:rPr>
          <w:rStyle w:val="StyleUnderline"/>
          <w:highlight w:val="cyan"/>
        </w:rPr>
        <w:t>administer</w:t>
      </w:r>
      <w:r w:rsidRPr="00073F13">
        <w:rPr>
          <w:rStyle w:val="StyleUnderline"/>
        </w:rPr>
        <w:t xml:space="preserve"> and manage</w:t>
      </w:r>
      <w:r w:rsidRPr="00915CCE">
        <w:rPr>
          <w:rStyle w:val="StyleUnderline"/>
        </w:rPr>
        <w:t xml:space="preserve"> </w:t>
      </w:r>
      <w:r w:rsidRPr="00073F13">
        <w:rPr>
          <w:rStyle w:val="StyleUnderline"/>
          <w:highlight w:val="cyan"/>
        </w:rPr>
        <w:t>the program</w:t>
      </w:r>
      <w:r w:rsidRPr="00915CCE">
        <w:rPr>
          <w:sz w:val="16"/>
        </w:rPr>
        <w:t>. There are always enough jobs to employ all those who need one, as government provides an infinitely elastic demand for labor. The program creates a strong, countercyclical stabilizer, expanding when the economy goes into a downturn and contracting as the private sector demand for labor rises.</w:t>
      </w:r>
    </w:p>
    <w:p w14:paraId="6F0096CB" w14:textId="77777777" w:rsidR="00BF056F" w:rsidRDefault="00BF056F" w:rsidP="00BF056F">
      <w:pPr>
        <w:pStyle w:val="Heading4"/>
      </w:pPr>
      <w:r>
        <w:t>‘Jobs guarantee’ means the federal government pays for universal employment.</w:t>
      </w:r>
    </w:p>
    <w:p w14:paraId="04A5CD8E" w14:textId="77777777" w:rsidR="00BF056F" w:rsidRDefault="00BF056F" w:rsidP="00BF056F">
      <w:r w:rsidRPr="00C56163">
        <w:rPr>
          <w:rStyle w:val="Style13ptBold"/>
        </w:rPr>
        <w:t>Murray ’</w:t>
      </w:r>
      <w:r>
        <w:rPr>
          <w:rStyle w:val="Style13ptBold"/>
        </w:rPr>
        <w:t>17</w:t>
      </w:r>
      <w:r>
        <w:t xml:space="preserve"> [Michael J. Murray and Mathew Forstater; 2017; Instructional Assistant Professor of Supply Chain Management in the department of Decision and Information Sciences at the University of Houston; associate professor of economics and black studies and director of the Center for Full Employment and Price Stability at the University of Missouri-Kansas City; The Job Guarantee and Modern Money Theory: Realizing Keynes’s Labor Standard, “Introduction,” p. vi–vii]</w:t>
      </w:r>
    </w:p>
    <w:p w14:paraId="67CB71F6" w14:textId="77777777" w:rsidR="00BF056F" w:rsidRPr="00AC6D82" w:rsidRDefault="00BF056F" w:rsidP="00BF056F">
      <w:pPr>
        <w:rPr>
          <w:sz w:val="16"/>
        </w:rPr>
      </w:pPr>
      <w:r w:rsidRPr="00AC6D82">
        <w:rPr>
          <w:sz w:val="16"/>
        </w:rPr>
        <w:t xml:space="preserve">Beginning </w:t>
      </w:r>
      <w:r w:rsidRPr="009913B7">
        <w:rPr>
          <w:rStyle w:val="StyleUnderline"/>
        </w:rPr>
        <w:t>in 1996</w:t>
      </w:r>
      <w:r w:rsidRPr="00AC6D82">
        <w:rPr>
          <w:sz w:val="16"/>
        </w:rPr>
        <w:t xml:space="preserve">, a small group of </w:t>
      </w:r>
      <w:r w:rsidRPr="009913B7">
        <w:rPr>
          <w:rStyle w:val="StyleUnderline"/>
        </w:rPr>
        <w:t>economists began</w:t>
      </w:r>
      <w:r w:rsidRPr="00AC6D82">
        <w:rPr>
          <w:sz w:val="16"/>
        </w:rPr>
        <w:t xml:space="preserve"> work </w:t>
      </w:r>
      <w:r w:rsidRPr="009913B7">
        <w:rPr>
          <w:rStyle w:val="StyleUnderline"/>
        </w:rPr>
        <w:t>to</w:t>
      </w:r>
      <w:r w:rsidRPr="00AC6D82">
        <w:rPr>
          <w:sz w:val="16"/>
        </w:rPr>
        <w:t xml:space="preserve"> expand and </w:t>
      </w:r>
      <w:r w:rsidRPr="009913B7">
        <w:rPr>
          <w:rStyle w:val="StyleUnderline"/>
        </w:rPr>
        <w:t>elaborate</w:t>
      </w:r>
      <w:r w:rsidRPr="00AC6D82">
        <w:rPr>
          <w:sz w:val="16"/>
        </w:rPr>
        <w:t xml:space="preserve"> this idea of </w:t>
      </w:r>
      <w:r w:rsidRPr="009913B7">
        <w:rPr>
          <w:rStyle w:val="StyleUnderline"/>
        </w:rPr>
        <w:t xml:space="preserve">a </w:t>
      </w:r>
      <w:r w:rsidRPr="008B426C">
        <w:rPr>
          <w:rStyle w:val="StyleUnderline"/>
          <w:highlight w:val="cyan"/>
        </w:rPr>
        <w:t>Job Guarantee</w:t>
      </w:r>
      <w:r w:rsidRPr="009913B7">
        <w:rPr>
          <w:rStyle w:val="StyleUnderline"/>
        </w:rPr>
        <w:t xml:space="preserve"> (JG) program</w:t>
      </w:r>
      <w:r w:rsidRPr="00AC6D82">
        <w:rPr>
          <w:sz w:val="16"/>
        </w:rPr>
        <w:t xml:space="preserve"> designed to satisfy the requirements for a functioning labor standard. </w:t>
      </w:r>
      <w:r w:rsidRPr="009913B7">
        <w:rPr>
          <w:rStyle w:val="StyleUnderline"/>
        </w:rPr>
        <w:t>Under the Job Guarantee</w:t>
      </w:r>
      <w:r w:rsidRPr="00AC6D82">
        <w:rPr>
          <w:sz w:val="16"/>
        </w:rPr>
        <w:t xml:space="preserve"> program, governm</w:t>
      </w:r>
      <w:r w:rsidRPr="009913B7">
        <w:rPr>
          <w:rStyle w:val="StyleUnderline"/>
        </w:rPr>
        <w:t xml:space="preserve">ent </w:t>
      </w:r>
      <w:r w:rsidRPr="008B426C">
        <w:rPr>
          <w:rStyle w:val="StyleUnderline"/>
          <w:highlight w:val="cyan"/>
        </w:rPr>
        <w:t>offers</w:t>
      </w:r>
      <w:r w:rsidRPr="009913B7">
        <w:rPr>
          <w:rStyle w:val="StyleUnderline"/>
        </w:rPr>
        <w:t xml:space="preserve"> </w:t>
      </w:r>
      <w:r w:rsidRPr="009913B7">
        <w:rPr>
          <w:rStyle w:val="Emphasis"/>
        </w:rPr>
        <w:t xml:space="preserve">community service </w:t>
      </w:r>
      <w:r w:rsidRPr="008B426C">
        <w:rPr>
          <w:rStyle w:val="Emphasis"/>
          <w:highlight w:val="cyan"/>
        </w:rPr>
        <w:t>employment</w:t>
      </w:r>
      <w:r w:rsidRPr="008B426C">
        <w:rPr>
          <w:rStyle w:val="StyleUnderline"/>
          <w:highlight w:val="cyan"/>
        </w:rPr>
        <w:t xml:space="preserve"> to </w:t>
      </w:r>
      <w:r w:rsidRPr="008B426C">
        <w:rPr>
          <w:rStyle w:val="Emphasis"/>
          <w:highlight w:val="cyan"/>
        </w:rPr>
        <w:t>anyone</w:t>
      </w:r>
      <w:r w:rsidRPr="009913B7">
        <w:rPr>
          <w:rStyle w:val="StyleUnderline"/>
        </w:rPr>
        <w:t xml:space="preserve"> ready and willing to work who cannot find a job in the private sector or regular public sector, </w:t>
      </w:r>
      <w:r w:rsidRPr="008B426C">
        <w:rPr>
          <w:rStyle w:val="Emphasis"/>
          <w:highlight w:val="cyan"/>
        </w:rPr>
        <w:t>no</w:t>
      </w:r>
      <w:r w:rsidRPr="009913B7">
        <w:rPr>
          <w:rStyle w:val="Emphasis"/>
        </w:rPr>
        <w:t xml:space="preserve"> means </w:t>
      </w:r>
      <w:r w:rsidRPr="008B426C">
        <w:rPr>
          <w:rStyle w:val="Emphasis"/>
          <w:highlight w:val="cyan"/>
        </w:rPr>
        <w:t>tests</w:t>
      </w:r>
      <w:r w:rsidRPr="008B426C">
        <w:rPr>
          <w:rStyle w:val="StyleUnderline"/>
          <w:highlight w:val="cyan"/>
        </w:rPr>
        <w:t xml:space="preserve">, </w:t>
      </w:r>
      <w:r w:rsidRPr="008B426C">
        <w:rPr>
          <w:rStyle w:val="Emphasis"/>
          <w:highlight w:val="cyan"/>
        </w:rPr>
        <w:t>no</w:t>
      </w:r>
      <w:r w:rsidRPr="009913B7">
        <w:rPr>
          <w:rStyle w:val="Emphasis"/>
        </w:rPr>
        <w:t xml:space="preserve"> time </w:t>
      </w:r>
      <w:r w:rsidRPr="008B426C">
        <w:rPr>
          <w:rStyle w:val="Emphasis"/>
          <w:highlight w:val="cyan"/>
        </w:rPr>
        <w:t>limits</w:t>
      </w:r>
      <w:r w:rsidRPr="00AC6D82">
        <w:rPr>
          <w:sz w:val="16"/>
        </w:rPr>
        <w:t>. The program therefore acts as a powerful automatic stabilizer, with JG employment fluctuating counter-cyclically. When the economy is growing, the non-JG demand for labor increases and so the JG program will shrink as non-JG employers hire workers out of the JG program; if the economy should enter a recession, the non-JG demand for labor will fall, but instead of entering the ranks of the unemployed, workers will flow into the JG program. Full employment will always hold, with only the ratio of non-JG to JG employment varying over the business cycle. Instead of some workers alternating between employment and unemployment with the expansion and contraction of the macroeconomy, they will alternate between non-JG employment and JG employment.</w:t>
      </w:r>
    </w:p>
    <w:p w14:paraId="02DFDF1C" w14:textId="77777777" w:rsidR="00BF056F" w:rsidRPr="00AC6D82" w:rsidRDefault="00BF056F" w:rsidP="00BF056F">
      <w:pPr>
        <w:rPr>
          <w:sz w:val="16"/>
        </w:rPr>
      </w:pPr>
      <w:r w:rsidRPr="00AC6D82">
        <w:rPr>
          <w:sz w:val="16"/>
        </w:rPr>
        <w:t>JG experience prepares workers for post-JG work, whether in the private sector or in government. Thus, JG workers should learn relevant skills, and training and retraining should be an important component of every JG job. Actually, just remaining employed rather than entering the ranks of the unemployed will serve to maintain the skills and knowledge of workers, as unemployment has been demonstrated to result in the deterioration of skills and knowledge.</w:t>
      </w:r>
    </w:p>
    <w:p w14:paraId="617EE87F" w14:textId="77777777" w:rsidR="00BF056F" w:rsidRPr="00AC6D82" w:rsidRDefault="00BF056F" w:rsidP="00BF056F">
      <w:pPr>
        <w:rPr>
          <w:sz w:val="16"/>
        </w:rPr>
      </w:pPr>
      <w:r w:rsidRPr="009913B7">
        <w:rPr>
          <w:rStyle w:val="StyleUnderline"/>
        </w:rPr>
        <w:t>JG workers</w:t>
      </w:r>
      <w:r w:rsidRPr="00AC6D82">
        <w:rPr>
          <w:sz w:val="16"/>
        </w:rPr>
        <w:t xml:space="preserve"> will be engaged in socially useful activities, but they </w:t>
      </w:r>
      <w:r w:rsidRPr="009913B7">
        <w:rPr>
          <w:rStyle w:val="StyleUnderline"/>
        </w:rPr>
        <w:t xml:space="preserve">will </w:t>
      </w:r>
      <w:r w:rsidRPr="009913B7">
        <w:rPr>
          <w:rStyle w:val="Emphasis"/>
        </w:rPr>
        <w:t>not</w:t>
      </w:r>
      <w:r w:rsidRPr="009913B7">
        <w:rPr>
          <w:rStyle w:val="StyleUnderline"/>
        </w:rPr>
        <w:t xml:space="preserve"> duplicate things already being done in the private sector or regular public sector (unless there is a severe shortage of such services)</w:t>
      </w:r>
      <w:r w:rsidRPr="00AC6D82">
        <w:rPr>
          <w:sz w:val="16"/>
        </w:rPr>
        <w:t xml:space="preserve">. Importantly, </w:t>
      </w:r>
      <w:r w:rsidRPr="009913B7">
        <w:rPr>
          <w:rStyle w:val="StyleUnderline"/>
        </w:rPr>
        <w:t xml:space="preserve">JG activities will </w:t>
      </w:r>
      <w:r w:rsidRPr="009913B7">
        <w:rPr>
          <w:rStyle w:val="Emphasis"/>
        </w:rPr>
        <w:t>not</w:t>
      </w:r>
      <w:r w:rsidRPr="009913B7">
        <w:rPr>
          <w:rStyle w:val="StyleUnderline"/>
        </w:rPr>
        <w:t xml:space="preserve"> compete with the private sector and the public sector will not be permitted to substitute government employees with JG workers</w:t>
      </w:r>
      <w:r w:rsidRPr="00AC6D82">
        <w:rPr>
          <w:sz w:val="16"/>
        </w:rPr>
        <w:t>.</w:t>
      </w:r>
    </w:p>
    <w:p w14:paraId="5CAA3A3C" w14:textId="77777777" w:rsidR="00BF056F" w:rsidRPr="00AC6D82" w:rsidRDefault="00BF056F" w:rsidP="00BF056F">
      <w:pPr>
        <w:rPr>
          <w:sz w:val="16"/>
        </w:rPr>
      </w:pPr>
      <w:r w:rsidRPr="00AC6D82">
        <w:rPr>
          <w:sz w:val="16"/>
        </w:rPr>
        <w:t>The JG program provides full employment without the structural rigidities normally associated with high levels of employment and capacity utilization. With the JG, there is always a pool of labor available to be hired out of the JG program and into private firms. Currently, this kind of flexibility can only be maintained by keeping people unemployed. In other words, in the current system, flexibility comes at an unacceptably high cost. Firms will be much happier to hire out of the JG program rather than out of a pool of unemployed workers.</w:t>
      </w:r>
    </w:p>
    <w:p w14:paraId="0989086F" w14:textId="77777777" w:rsidR="00BF056F" w:rsidRPr="00AC6D82" w:rsidRDefault="00BF056F" w:rsidP="00BF056F">
      <w:pPr>
        <w:rPr>
          <w:sz w:val="16"/>
        </w:rPr>
      </w:pPr>
      <w:r w:rsidRPr="009913B7">
        <w:rPr>
          <w:rStyle w:val="StyleUnderline"/>
        </w:rPr>
        <w:t>The Job Guarantee</w:t>
      </w:r>
      <w:r w:rsidRPr="00AC6D82">
        <w:rPr>
          <w:sz w:val="16"/>
        </w:rPr>
        <w:t xml:space="preserve"> also </w:t>
      </w:r>
      <w:r w:rsidRPr="009913B7">
        <w:rPr>
          <w:rStyle w:val="StyleUnderline"/>
        </w:rPr>
        <w:t xml:space="preserve">allows for </w:t>
      </w:r>
      <w:r w:rsidRPr="009913B7">
        <w:rPr>
          <w:rStyle w:val="Emphasis"/>
        </w:rPr>
        <w:t>geographical flexibility</w:t>
      </w:r>
      <w:r w:rsidRPr="009913B7">
        <w:rPr>
          <w:rStyle w:val="StyleUnderline"/>
        </w:rPr>
        <w:t>, and</w:t>
      </w:r>
      <w:r w:rsidRPr="00AC6D82">
        <w:rPr>
          <w:sz w:val="16"/>
        </w:rPr>
        <w:t xml:space="preserve"> therefore </w:t>
      </w:r>
      <w:r w:rsidRPr="009913B7">
        <w:rPr>
          <w:rStyle w:val="StyleUnderline"/>
        </w:rPr>
        <w:t>minimal dislocation</w:t>
      </w:r>
      <w:r w:rsidRPr="00AC6D82">
        <w:rPr>
          <w:sz w:val="16"/>
        </w:rPr>
        <w:t xml:space="preserve"> for JG workers and their families, neighborhoods and communities. Firms are constrained by competitive pressures in their decisions concerning where to locate, but the same is not true of the public sector, including the JG program. Of course, there are still constraints on location for some public sector activities, and certain types of activities cannot be located just anywhere. However, many activities have no locational restrictions, and decreased costs of transportation and the expansion of information complexes have reduced such restrictions for many others.</w:t>
      </w:r>
    </w:p>
    <w:p w14:paraId="69154EBB" w14:textId="77777777" w:rsidR="00BF056F" w:rsidRPr="00AC6D82" w:rsidRDefault="00BF056F" w:rsidP="00BF056F">
      <w:pPr>
        <w:rPr>
          <w:sz w:val="16"/>
        </w:rPr>
      </w:pPr>
      <w:r w:rsidRPr="00AC6D82">
        <w:rPr>
          <w:sz w:val="16"/>
        </w:rPr>
        <w:t>There are significant regional and local differences in unemployment rates. Locational flexibility means that JG employment need not cause disruptive dislocation for workers. Rather, employment opportunities can be located where there are unemployed. The local administration of JG programs will facilitate this approach.</w:t>
      </w:r>
    </w:p>
    <w:p w14:paraId="717A55EA" w14:textId="77777777" w:rsidR="00BF056F" w:rsidRDefault="00BF056F" w:rsidP="00BF056F">
      <w:pPr>
        <w:rPr>
          <w:sz w:val="16"/>
        </w:rPr>
      </w:pPr>
      <w:r w:rsidRPr="008B426C">
        <w:rPr>
          <w:rStyle w:val="StyleUnderline"/>
          <w:highlight w:val="cyan"/>
        </w:rPr>
        <w:t>The national government pays the</w:t>
      </w:r>
      <w:r w:rsidRPr="009913B7">
        <w:rPr>
          <w:rStyle w:val="StyleUnderline"/>
        </w:rPr>
        <w:t xml:space="preserve"> </w:t>
      </w:r>
      <w:r w:rsidRPr="009913B7">
        <w:rPr>
          <w:rStyle w:val="Emphasis"/>
        </w:rPr>
        <w:t xml:space="preserve">basic JG wage-benefits </w:t>
      </w:r>
      <w:r w:rsidRPr="008B426C">
        <w:rPr>
          <w:rStyle w:val="Emphasis"/>
          <w:highlight w:val="cyan"/>
        </w:rPr>
        <w:t>package</w:t>
      </w:r>
      <w:r w:rsidRPr="009913B7">
        <w:rPr>
          <w:rStyle w:val="StyleUnderline"/>
        </w:rPr>
        <w:t xml:space="preserve">, but </w:t>
      </w:r>
      <w:r w:rsidRPr="008B426C">
        <w:rPr>
          <w:rStyle w:val="Emphasis"/>
          <w:highlight w:val="cyan"/>
        </w:rPr>
        <w:t>local</w:t>
      </w:r>
      <w:r w:rsidRPr="009913B7">
        <w:rPr>
          <w:rStyle w:val="StyleUnderline"/>
        </w:rPr>
        <w:t xml:space="preserve"> government</w:t>
      </w:r>
      <w:r w:rsidRPr="008B426C">
        <w:rPr>
          <w:rStyle w:val="Emphasis"/>
          <w:highlight w:val="cyan"/>
        </w:rPr>
        <w:t>s</w:t>
      </w:r>
      <w:r w:rsidRPr="009913B7">
        <w:rPr>
          <w:rStyle w:val="StyleUnderline"/>
        </w:rPr>
        <w:t xml:space="preserve"> and neighborhood associations </w:t>
      </w:r>
      <w:r w:rsidRPr="008B426C">
        <w:rPr>
          <w:rStyle w:val="Emphasis"/>
          <w:highlight w:val="cyan"/>
        </w:rPr>
        <w:t>administer the program</w:t>
      </w:r>
      <w:r w:rsidRPr="00AC6D82">
        <w:rPr>
          <w:sz w:val="16"/>
        </w:rPr>
        <w:t>. Local administration has a number of advantages over a centralized bureaucracy. Local communities know what needs should be prioritized, and local traditions will be respected. The program promotes increased interaction with one’s neighbors, and in this and other ways it can strengthen community ties. The program therefore promotes mutual aid and reciprocity. Family and neighborhood empowerment follows from a program based on cooperation and local development. Numerous environmental benefits are also possible.</w:t>
      </w:r>
    </w:p>
    <w:p w14:paraId="65A9A5A5" w14:textId="77777777" w:rsidR="00BF056F" w:rsidRDefault="00BF056F" w:rsidP="00BF056F">
      <w:pPr>
        <w:pStyle w:val="Heading2"/>
      </w:pPr>
      <w:r>
        <w:t>‘Expanding’</w:t>
      </w:r>
    </w:p>
    <w:p w14:paraId="3844A839" w14:textId="77777777" w:rsidR="00BF056F" w:rsidRDefault="00BF056F" w:rsidP="00BF056F">
      <w:pPr>
        <w:pStyle w:val="Heading3"/>
      </w:pPr>
      <w:r>
        <w:t>Expand---Change in the Law---1NC</w:t>
      </w:r>
    </w:p>
    <w:p w14:paraId="3CF66128" w14:textId="77777777" w:rsidR="00BF056F" w:rsidRPr="00587DC3" w:rsidRDefault="00BF056F" w:rsidP="00BF056F">
      <w:pPr>
        <w:pStyle w:val="Heading4"/>
      </w:pPr>
      <w:r>
        <w:t xml:space="preserve">‘Expand’ </w:t>
      </w:r>
      <w:r w:rsidRPr="00A96E88">
        <w:rPr>
          <w:u w:val="single"/>
        </w:rPr>
        <w:t>cannot codify</w:t>
      </w:r>
      <w:r>
        <w:t xml:space="preserve"> the status quo. It requires </w:t>
      </w:r>
      <w:r>
        <w:rPr>
          <w:u w:val="single"/>
        </w:rPr>
        <w:t>changing</w:t>
      </w:r>
      <w:r>
        <w:t xml:space="preserve">, rather than </w:t>
      </w:r>
      <w:r>
        <w:rPr>
          <w:u w:val="single"/>
        </w:rPr>
        <w:t>restating</w:t>
      </w:r>
      <w:r w:rsidRPr="005444D7">
        <w:t>,</w:t>
      </w:r>
      <w:r>
        <w:t xml:space="preserve"> law.</w:t>
      </w:r>
    </w:p>
    <w:p w14:paraId="52FA1C30" w14:textId="77777777" w:rsidR="00BF056F" w:rsidRPr="00A96E88" w:rsidRDefault="00BF056F" w:rsidP="00BF056F">
      <w:r w:rsidRPr="00A96E88">
        <w:rPr>
          <w:rStyle w:val="Style13ptBold"/>
        </w:rPr>
        <w:t>Hatter ’90</w:t>
      </w:r>
      <w:r>
        <w:t xml:space="preserve"> [Terry J Jr; March 20; January District Court Judge at the Central District of California; Westlaw, “In re Eastport Assocs.,” 114 B.R. 686]</w:t>
      </w:r>
    </w:p>
    <w:p w14:paraId="6018436A" w14:textId="77777777" w:rsidR="00BF056F" w:rsidRDefault="00BF056F" w:rsidP="00BF056F">
      <w:pPr>
        <w:rPr>
          <w:sz w:val="16"/>
        </w:rPr>
      </w:pPr>
      <w:r w:rsidRPr="00A96E88">
        <w:rPr>
          <w:sz w:val="16"/>
        </w:rPr>
        <w:t xml:space="preserve">Second, Eastport asserts that the presumption against retroactivity does not apply because the amendment was intended only as a clarification of existing law. Where an amendment to a statute is remedial in nature and merely serves to clarify existing law, no question of retroactivity is involved and the law will be applied to pending cases. City of Redlands v. Sorensen, 176 Cal.App.3d 202, 211, 221 Cal.Rptr. 728, 732 (1985). </w:t>
      </w:r>
      <w:r w:rsidRPr="00A96E88">
        <w:rPr>
          <w:rStyle w:val="Emphasis"/>
        </w:rPr>
        <w:t>The evidence</w:t>
      </w:r>
      <w:r w:rsidRPr="00A96E88">
        <w:rPr>
          <w:sz w:val="16"/>
        </w:rPr>
        <w:t xml:space="preserve"> in this case, however, </w:t>
      </w:r>
      <w:r w:rsidRPr="00A96E88">
        <w:rPr>
          <w:rStyle w:val="StyleUnderline"/>
        </w:rPr>
        <w:t>does not support</w:t>
      </w:r>
      <w:r w:rsidRPr="00A96E88">
        <w:rPr>
          <w:sz w:val="16"/>
        </w:rPr>
        <w:t xml:space="preserve"> the conclusion that the amendment to section 66452.6(f) was simply </w:t>
      </w:r>
      <w:r w:rsidRPr="00A96E88">
        <w:rPr>
          <w:rStyle w:val="Emphasis"/>
        </w:rPr>
        <w:t>a clarification of preexisting law</w:t>
      </w:r>
      <w:r w:rsidRPr="00A96E88">
        <w:rPr>
          <w:sz w:val="16"/>
        </w:rPr>
        <w:t xml:space="preserve">. The Legislative Counsel's Digest specifically states that “[t]he bill would expand the definition of development moratorium.” Senate Bill 186, Stats.1988, ch. 1330, at 3375 (emphasis added). Since the Legislative Counsel is a state official required by law to analyze pending legislation, it is reasonable to presume that the Legislature amended the statute with the intent and meaning expressed in the Counsel's digest. People v. Martinez, 194 Cal.App.3d 15, 22, 239 Cal.Rptr. 272, 276 (1987). </w:t>
      </w:r>
      <w:r w:rsidRPr="00A96E88">
        <w:rPr>
          <w:rStyle w:val="StyleUnderline"/>
          <w:highlight w:val="cyan"/>
        </w:rPr>
        <w:t>By</w:t>
      </w:r>
      <w:r w:rsidRPr="00A96E88">
        <w:rPr>
          <w:rStyle w:val="StyleUnderline"/>
        </w:rPr>
        <w:t xml:space="preserve"> </w:t>
      </w:r>
      <w:r w:rsidRPr="00A96E88">
        <w:rPr>
          <w:rStyle w:val="Emphasis"/>
        </w:rPr>
        <w:t xml:space="preserve">its </w:t>
      </w:r>
      <w:r w:rsidRPr="00A96E88">
        <w:rPr>
          <w:rStyle w:val="Emphasis"/>
          <w:highlight w:val="cyan"/>
        </w:rPr>
        <w:t>ordinary meaning</w:t>
      </w:r>
      <w:r w:rsidRPr="00A96E88">
        <w:rPr>
          <w:rStyle w:val="StyleUnderline"/>
        </w:rPr>
        <w:t xml:space="preserve">, the term </w:t>
      </w:r>
      <w:r w:rsidRPr="00A96E88">
        <w:rPr>
          <w:rStyle w:val="StyleUnderline"/>
          <w:highlight w:val="cyan"/>
        </w:rPr>
        <w:t>“</w:t>
      </w:r>
      <w:r w:rsidRPr="00A96E88">
        <w:rPr>
          <w:rStyle w:val="Emphasis"/>
          <w:highlight w:val="cyan"/>
        </w:rPr>
        <w:t>expand</w:t>
      </w:r>
      <w:r w:rsidRPr="00A96E88">
        <w:rPr>
          <w:rStyle w:val="StyleUnderline"/>
          <w:highlight w:val="cyan"/>
        </w:rPr>
        <w:t xml:space="preserve">” indicates </w:t>
      </w:r>
      <w:r w:rsidRPr="00A96E88">
        <w:rPr>
          <w:rStyle w:val="Emphasis"/>
          <w:highlight w:val="cyan"/>
        </w:rPr>
        <w:t>a change in the law</w:t>
      </w:r>
      <w:r w:rsidRPr="00A96E88">
        <w:rPr>
          <w:rStyle w:val="StyleUnderline"/>
          <w:highlight w:val="cyan"/>
        </w:rPr>
        <w:t>, rather than</w:t>
      </w:r>
      <w:r w:rsidRPr="00A96E88">
        <w:rPr>
          <w:rStyle w:val="StyleUnderline"/>
        </w:rPr>
        <w:t xml:space="preserve"> </w:t>
      </w:r>
      <w:r w:rsidRPr="00A96E88">
        <w:rPr>
          <w:rStyle w:val="Emphasis"/>
        </w:rPr>
        <w:t xml:space="preserve">a </w:t>
      </w:r>
      <w:r w:rsidRPr="00A96E88">
        <w:rPr>
          <w:rStyle w:val="Emphasis"/>
          <w:highlight w:val="cyan"/>
        </w:rPr>
        <w:t>restatement</w:t>
      </w:r>
      <w:r w:rsidRPr="00A96E88">
        <w:rPr>
          <w:rStyle w:val="StyleUnderline"/>
          <w:highlight w:val="cyan"/>
        </w:rPr>
        <w:t xml:space="preserve"> of </w:t>
      </w:r>
      <w:r w:rsidRPr="00A96E88">
        <w:rPr>
          <w:rStyle w:val="Emphasis"/>
          <w:highlight w:val="cyan"/>
        </w:rPr>
        <w:t>existing law</w:t>
      </w:r>
      <w:r w:rsidRPr="00A96E88">
        <w:rPr>
          <w:sz w:val="16"/>
        </w:rPr>
        <w:t>. In light of the Counsel's comment, Eastport's argument is unpersuasive.</w:t>
      </w:r>
    </w:p>
    <w:p w14:paraId="1DDF1B84" w14:textId="77777777" w:rsidR="00BF056F" w:rsidRDefault="00BF056F" w:rsidP="00BF056F">
      <w:pPr>
        <w:pStyle w:val="Heading3"/>
      </w:pPr>
      <w:r>
        <w:t>Expand---Not Courts---1NC</w:t>
      </w:r>
    </w:p>
    <w:p w14:paraId="132F60E9" w14:textId="77777777" w:rsidR="00BF056F" w:rsidRPr="00C92F6C" w:rsidRDefault="00BF056F" w:rsidP="00BF056F">
      <w:pPr>
        <w:pStyle w:val="Heading4"/>
      </w:pPr>
      <w:r>
        <w:t>‘Expand’ excludes overturning ‘long-standing judicial precedent.’</w:t>
      </w:r>
    </w:p>
    <w:p w14:paraId="1BA588D6" w14:textId="77777777" w:rsidR="00BF056F" w:rsidRPr="00453566" w:rsidRDefault="00BF056F" w:rsidP="00BF056F">
      <w:r w:rsidRPr="00C92F6C">
        <w:rPr>
          <w:rStyle w:val="Style13ptBold"/>
        </w:rPr>
        <w:t>Cameron ’98</w:t>
      </w:r>
      <w:r>
        <w:t xml:space="preserve"> [Donald B. Cameron, Julie C. Mendoza, R. Will Planert, John P. Healy, and Kaye Scholer Fierman; April 13, 1998; Attorneys at Hays &amp; Handler LLP; Westlaw, “Brief of Defendant-Appellees Dongbu Steel Co., Ltd., Hyundai Pipe Co., Ltd. Sĕah Steel Corporation, Shinho Steel Co., Ltd., and Union Steel Mfg. Co.” in Wheatlandd Tube Co. v. United States, 1998 WL 34099715]</w:t>
      </w:r>
    </w:p>
    <w:p w14:paraId="387F4A71" w14:textId="77777777" w:rsidR="00BF056F" w:rsidRPr="00E60C74" w:rsidRDefault="00BF056F" w:rsidP="00BF056F">
      <w:pPr>
        <w:rPr>
          <w:sz w:val="16"/>
        </w:rPr>
      </w:pPr>
      <w:r w:rsidRPr="00563AAA">
        <w:rPr>
          <w:rStyle w:val="StyleUnderline"/>
        </w:rPr>
        <w:t xml:space="preserve">There is </w:t>
      </w:r>
      <w:r w:rsidRPr="00563AAA">
        <w:rPr>
          <w:rStyle w:val="Emphasis"/>
        </w:rPr>
        <w:t>no support</w:t>
      </w:r>
      <w:r w:rsidRPr="00563AAA">
        <w:rPr>
          <w:rStyle w:val="StyleUnderline"/>
        </w:rPr>
        <w:t xml:space="preserve"> in the</w:t>
      </w:r>
      <w:r w:rsidRPr="00E60C74">
        <w:rPr>
          <w:sz w:val="16"/>
        </w:rPr>
        <w:t xml:space="preserve"> statutory </w:t>
      </w:r>
      <w:r w:rsidRPr="00563AAA">
        <w:rPr>
          <w:rStyle w:val="StyleUnderline"/>
        </w:rPr>
        <w:t>language</w:t>
      </w:r>
      <w:r w:rsidRPr="00E60C74">
        <w:rPr>
          <w:sz w:val="16"/>
        </w:rPr>
        <w:t xml:space="preserve"> or the legislative history for the proposition that Congress intended Commerce to expand, rather than clarify, the scope of existing orders in applying the minor alterations provision. Paragraph 1677j(c)(2) makes that clear. As the CIT correctly explained, if Commerce had intended to overturn long-standing judicial precedent and Commerce practice, it would have expressly said so. See Wheatland at 32, A34. It did not, and the mere fact that Wheatland can point to </w:t>
      </w:r>
      <w:r w:rsidRPr="00563AAA">
        <w:rPr>
          <w:rStyle w:val="StyleUnderline"/>
        </w:rPr>
        <w:t xml:space="preserve">the </w:t>
      </w:r>
      <w:r w:rsidRPr="00563AAA">
        <w:rPr>
          <w:rStyle w:val="Emphasis"/>
        </w:rPr>
        <w:t>use of the word</w:t>
      </w:r>
      <w:r w:rsidRPr="00563AAA">
        <w:rPr>
          <w:rStyle w:val="StyleUnderline"/>
        </w:rPr>
        <w:t xml:space="preserve"> “expand”</w:t>
      </w:r>
      <w:r w:rsidRPr="00E60C74">
        <w:rPr>
          <w:sz w:val="16"/>
        </w:rPr>
        <w:t xml:space="preserve"> in the introductory passages of the Senate Report addressing the entire anticircumvention provision, which included proposed sections *38 781(a) and (b) in addition to the minor alterations provision,10 </w:t>
      </w:r>
      <w:r w:rsidRPr="00563AAA">
        <w:rPr>
          <w:rStyle w:val="StyleUnderline"/>
        </w:rPr>
        <w:t xml:space="preserve">does </w:t>
      </w:r>
      <w:r w:rsidRPr="00453566">
        <w:rPr>
          <w:rStyle w:val="Emphasis"/>
        </w:rPr>
        <w:t>not</w:t>
      </w:r>
      <w:r w:rsidRPr="00563AAA">
        <w:rPr>
          <w:rStyle w:val="StyleUnderline"/>
        </w:rPr>
        <w:t xml:space="preserve"> suffice to </w:t>
      </w:r>
      <w:r w:rsidRPr="00453566">
        <w:rPr>
          <w:rStyle w:val="StyleUnderline"/>
        </w:rPr>
        <w:t xml:space="preserve">overturn </w:t>
      </w:r>
      <w:r w:rsidRPr="00453566">
        <w:rPr>
          <w:rStyle w:val="Emphasis"/>
        </w:rPr>
        <w:t>long-standing judicial precedent</w:t>
      </w:r>
      <w:r w:rsidRPr="00E60C74">
        <w:rPr>
          <w:sz w:val="16"/>
        </w:rPr>
        <w:t>. See Matias v. United States, 923 F.2d 821 (Fed. Cir. 1990) (rejecting interpretation of legislative history as abrogating prior judicial precedent).11</w:t>
      </w:r>
    </w:p>
    <w:p w14:paraId="06579C95" w14:textId="77777777" w:rsidR="00BF056F" w:rsidRDefault="00BF056F" w:rsidP="00BF056F">
      <w:pPr>
        <w:pStyle w:val="Heading3"/>
      </w:pPr>
      <w:r>
        <w:t>Expand---Not New---1NC</w:t>
      </w:r>
    </w:p>
    <w:p w14:paraId="6A1EB733" w14:textId="77777777" w:rsidR="00BF056F" w:rsidRPr="00BF4E40" w:rsidRDefault="00BF056F" w:rsidP="00BF056F">
      <w:pPr>
        <w:pStyle w:val="Heading4"/>
      </w:pPr>
      <w:r>
        <w:t xml:space="preserve">‘Expanding’ refers to an </w:t>
      </w:r>
      <w:r>
        <w:rPr>
          <w:u w:val="single"/>
        </w:rPr>
        <w:t>existing set of programs and objectives</w:t>
      </w:r>
      <w:r>
        <w:t xml:space="preserve">, which is distinct from ‘extending’ ‘social security’ to create </w:t>
      </w:r>
      <w:r>
        <w:rPr>
          <w:u w:val="single"/>
        </w:rPr>
        <w:t>new ones</w:t>
      </w:r>
      <w:r>
        <w:t>.</w:t>
      </w:r>
    </w:p>
    <w:p w14:paraId="37670CC6" w14:textId="77777777" w:rsidR="00BF056F" w:rsidRDefault="00BF056F" w:rsidP="00BF056F">
      <w:r w:rsidRPr="00BF4E40">
        <w:rPr>
          <w:rStyle w:val="Style13ptBold"/>
        </w:rPr>
        <w:t>Holm ’2</w:t>
      </w:r>
      <w:r>
        <w:t xml:space="preserve"> [Edward G. Holm and Jeffrey G. Gancher; May 9, 2002; Prosecuting Attorney from Thurston County; Deputy Prosecuting Attorney from Thurston County; Westlaw, “Supplemental Brief of Petitioner Thurston County” in Thurston County v. Western Washington Growth Management Hearings Board, 2002 WL 32859639]</w:t>
      </w:r>
    </w:p>
    <w:p w14:paraId="0761DB54" w14:textId="77777777" w:rsidR="00BF056F" w:rsidRPr="00340CE5" w:rsidRDefault="00BF056F" w:rsidP="00BF056F">
      <w:pPr>
        <w:rPr>
          <w:sz w:val="16"/>
        </w:rPr>
      </w:pPr>
      <w:r w:rsidRPr="00032582">
        <w:rPr>
          <w:sz w:val="16"/>
        </w:rPr>
        <w:t xml:space="preserve">Respondents have argued that the 4 inch sewer line is an *2 extension of sewer and not a replacement. This assertion ignores the plain meaning of RCW 36.70A.110(4) which includes the phrase,“... it is not appropriate that urban governmental services be extended to or expanded in rural areas...” RCW 36.70A.110(4). </w:t>
      </w:r>
      <w:r w:rsidRPr="00032582">
        <w:rPr>
          <w:rStyle w:val="StyleUnderline"/>
        </w:rPr>
        <w:t>The term “extend” applies to</w:t>
      </w:r>
      <w:r w:rsidRPr="00032582">
        <w:rPr>
          <w:sz w:val="16"/>
        </w:rPr>
        <w:t xml:space="preserve"> placing/constructing </w:t>
      </w:r>
      <w:r w:rsidRPr="00032582">
        <w:rPr>
          <w:rStyle w:val="Emphasis"/>
        </w:rPr>
        <w:t>new</w:t>
      </w:r>
      <w:r w:rsidRPr="00032582">
        <w:rPr>
          <w:sz w:val="16"/>
        </w:rPr>
        <w:t xml:space="preserve"> urban </w:t>
      </w:r>
      <w:r w:rsidRPr="00032582">
        <w:rPr>
          <w:rStyle w:val="Emphasis"/>
        </w:rPr>
        <w:t>services</w:t>
      </w:r>
      <w:r w:rsidRPr="00032582">
        <w:rPr>
          <w:sz w:val="16"/>
        </w:rPr>
        <w:t xml:space="preserve"> in the rural area </w:t>
      </w:r>
      <w:r w:rsidRPr="00032582">
        <w:rPr>
          <w:rStyle w:val="StyleUnderline"/>
        </w:rPr>
        <w:t xml:space="preserve">while the term “expand” applies to </w:t>
      </w:r>
      <w:r w:rsidRPr="00032582">
        <w:rPr>
          <w:rStyle w:val="Emphasis"/>
        </w:rPr>
        <w:t>existing services</w:t>
      </w:r>
      <w:r w:rsidRPr="00032582">
        <w:rPr>
          <w:sz w:val="16"/>
        </w:rPr>
        <w:t xml:space="preserve"> in the rural area. </w:t>
      </w:r>
      <w:r w:rsidRPr="00032582">
        <w:rPr>
          <w:rStyle w:val="StyleUnderline"/>
        </w:rPr>
        <w:t xml:space="preserve">This is the </w:t>
      </w:r>
      <w:r w:rsidRPr="00032582">
        <w:rPr>
          <w:rStyle w:val="Emphasis"/>
        </w:rPr>
        <w:t>plain meaning</w:t>
      </w:r>
      <w:r w:rsidRPr="00032582">
        <w:rPr>
          <w:sz w:val="16"/>
        </w:rPr>
        <w:t xml:space="preserve"> of the phrase as used in RCW 36.70A.110(4).</w:t>
      </w:r>
    </w:p>
    <w:p w14:paraId="5027DF5C" w14:textId="77777777" w:rsidR="00BF056F" w:rsidRDefault="00BF056F" w:rsidP="00BF056F">
      <w:pPr>
        <w:pStyle w:val="Heading4"/>
      </w:pPr>
      <w:r>
        <w:t xml:space="preserve">‘Expand’ means to make something </w:t>
      </w:r>
      <w:r>
        <w:rPr>
          <w:u w:val="single"/>
        </w:rPr>
        <w:t>more extensive</w:t>
      </w:r>
      <w:r>
        <w:t>, as opposed to new uses.</w:t>
      </w:r>
    </w:p>
    <w:p w14:paraId="24B0AEF4" w14:textId="77777777" w:rsidR="00BF056F" w:rsidRPr="00E80C60" w:rsidRDefault="00BF056F" w:rsidP="00BF056F">
      <w:r w:rsidRPr="002E4BE6">
        <w:rPr>
          <w:rStyle w:val="Style13ptBold"/>
        </w:rPr>
        <w:t>Portland ’22</w:t>
      </w:r>
      <w:r>
        <w:t xml:space="preserve"> [City of Portland; July 2022; Fossil Fuel Terminal Zoning Amendments, “Exhibit A: Findings of Fact Report,” </w:t>
      </w:r>
      <w:r w:rsidRPr="00E80C60">
        <w:t>https://www.portland.gov/sites/default/files/council-documents/2022/exhibit_a_findings_amended.pdf</w:t>
      </w:r>
      <w:r>
        <w:t>]</w:t>
      </w:r>
    </w:p>
    <w:p w14:paraId="29349B03" w14:textId="77777777" w:rsidR="00BF056F" w:rsidRPr="00E80C60" w:rsidRDefault="00BF056F" w:rsidP="00BF056F">
      <w:pPr>
        <w:rPr>
          <w:sz w:val="16"/>
        </w:rPr>
      </w:pPr>
      <w:r w:rsidRPr="00E80C60">
        <w:rPr>
          <w:sz w:val="16"/>
        </w:rPr>
        <w:t>168.</w:t>
      </w:r>
      <w:r w:rsidRPr="00E80C60">
        <w:rPr>
          <w:rStyle w:val="StyleUnderline"/>
        </w:rPr>
        <w:t>Finding: The</w:t>
      </w:r>
      <w:r w:rsidRPr="004014A8">
        <w:rPr>
          <w:rStyle w:val="StyleUnderline"/>
        </w:rPr>
        <w:t xml:space="preserve"> </w:t>
      </w:r>
      <w:r w:rsidRPr="004014A8">
        <w:rPr>
          <w:rStyle w:val="Emphasis"/>
        </w:rPr>
        <w:t>verb</w:t>
      </w:r>
      <w:r w:rsidRPr="004014A8">
        <w:rPr>
          <w:rStyle w:val="StyleUnderline"/>
        </w:rPr>
        <w:t xml:space="preserve"> “expand”, which is </w:t>
      </w:r>
      <w:r w:rsidRPr="00E80C60">
        <w:rPr>
          <w:rStyle w:val="Emphasis"/>
        </w:rPr>
        <w:t>defined</w:t>
      </w:r>
      <w:r w:rsidRPr="004014A8">
        <w:rPr>
          <w:rStyle w:val="StyleUnderline"/>
        </w:rPr>
        <w:t xml:space="preserve"> in the </w:t>
      </w:r>
      <w:r w:rsidRPr="004014A8">
        <w:rPr>
          <w:rStyle w:val="Emphasis"/>
        </w:rPr>
        <w:t>2035 Comprehensive Plan</w:t>
      </w:r>
      <w:r w:rsidRPr="004014A8">
        <w:rPr>
          <w:rStyle w:val="StyleUnderline"/>
        </w:rPr>
        <w:t xml:space="preserve">, means to make something that </w:t>
      </w:r>
      <w:r w:rsidRPr="004014A8">
        <w:rPr>
          <w:rStyle w:val="Emphasis"/>
        </w:rPr>
        <w:t>already exists more extensive</w:t>
      </w:r>
      <w:r w:rsidRPr="00E80C60">
        <w:rPr>
          <w:sz w:val="16"/>
        </w:rPr>
        <w:t>. The verb “improve”, which is defined in the 2035 Comprehensive Plan, means to make the current situation better. The City Council interprets this policy to apply to the city as whole and not to individual businesses or sectors of business. The City Council finds that this policy provides direction to support business growth that makes economic opportunity available to a more diverse and growing community. The City Council finds that an important factor in improving economic equity is to provide access to job opportunities across a wide range of wage scales, especially middle wage jobs such as those found in Portland’s industrial districts.</w:t>
      </w:r>
    </w:p>
    <w:p w14:paraId="622B89CB" w14:textId="77777777" w:rsidR="00BF056F" w:rsidRDefault="00BF056F" w:rsidP="00BF056F">
      <w:pPr>
        <w:rPr>
          <w:sz w:val="16"/>
        </w:rPr>
      </w:pPr>
      <w:r w:rsidRPr="00E80C60">
        <w:rPr>
          <w:rStyle w:val="StyleUnderline"/>
        </w:rPr>
        <w:t>The</w:t>
      </w:r>
      <w:r w:rsidRPr="00E80C60">
        <w:rPr>
          <w:sz w:val="16"/>
        </w:rPr>
        <w:t xml:space="preserve"> FFTZ </w:t>
      </w:r>
      <w:r w:rsidRPr="00E80C60">
        <w:rPr>
          <w:rStyle w:val="StyleUnderline"/>
        </w:rPr>
        <w:t xml:space="preserve">amendments do </w:t>
      </w:r>
      <w:r w:rsidRPr="00E80C60">
        <w:rPr>
          <w:rStyle w:val="Emphasis"/>
        </w:rPr>
        <w:t>not</w:t>
      </w:r>
      <w:r w:rsidRPr="00E80C60">
        <w:rPr>
          <w:sz w:val="16"/>
        </w:rPr>
        <w:t xml:space="preserve"> include map changes, nor do they </w:t>
      </w:r>
      <w:r w:rsidRPr="00E80C60">
        <w:rPr>
          <w:rStyle w:val="StyleUnderline"/>
        </w:rPr>
        <w:t xml:space="preserve">allow for </w:t>
      </w:r>
      <w:r w:rsidRPr="00E80C60">
        <w:rPr>
          <w:rStyle w:val="Emphasis"/>
        </w:rPr>
        <w:t>new</w:t>
      </w:r>
      <w:r w:rsidRPr="00E80C60">
        <w:rPr>
          <w:sz w:val="16"/>
        </w:rPr>
        <w:t xml:space="preserve"> incompatible land </w:t>
      </w:r>
      <w:r w:rsidRPr="00E80C60">
        <w:rPr>
          <w:rStyle w:val="Emphasis"/>
        </w:rPr>
        <w:t>uses</w:t>
      </w:r>
      <w:r w:rsidRPr="00E80C60">
        <w:rPr>
          <w:sz w:val="16"/>
        </w:rPr>
        <w:t>, therefore, these changes maintain Portland’s employment land supply to create opportunities for a growing economy in the industrial districts that are important to economic equity.</w:t>
      </w:r>
    </w:p>
    <w:p w14:paraId="3B522A6E" w14:textId="77777777" w:rsidR="00BF056F" w:rsidRDefault="00BF056F" w:rsidP="00BF056F">
      <w:pPr>
        <w:pStyle w:val="Heading4"/>
      </w:pPr>
      <w:r>
        <w:t xml:space="preserve">‘Expand’ means to make something </w:t>
      </w:r>
      <w:r>
        <w:rPr>
          <w:u w:val="single"/>
        </w:rPr>
        <w:t>more extensive</w:t>
      </w:r>
      <w:r>
        <w:t>.</w:t>
      </w:r>
    </w:p>
    <w:p w14:paraId="5A329733" w14:textId="77777777" w:rsidR="00BF056F" w:rsidRPr="002E4BE6" w:rsidRDefault="00BF056F" w:rsidP="00BF056F">
      <w:r w:rsidRPr="00A87BB3">
        <w:rPr>
          <w:rStyle w:val="Style13ptBold"/>
        </w:rPr>
        <w:t>Portland ’20</w:t>
      </w:r>
      <w:r>
        <w:t xml:space="preserve"> [City of Portland; March 2020; 2035 Comprehensive Plan (as amended), “Glossary,” </w:t>
      </w:r>
      <w:r w:rsidRPr="002E4BE6">
        <w:t>https://efiles.portlandoregon.gov/record/13555570</w:t>
      </w:r>
      <w:r>
        <w:t>]</w:t>
      </w:r>
    </w:p>
    <w:p w14:paraId="61DF662D" w14:textId="77777777" w:rsidR="00BF056F" w:rsidRDefault="00BF056F" w:rsidP="00BF056F">
      <w:pPr>
        <w:rPr>
          <w:sz w:val="16"/>
        </w:rPr>
      </w:pPr>
      <w:r w:rsidRPr="002E4BE6">
        <w:rPr>
          <w:rStyle w:val="StyleUnderline"/>
        </w:rPr>
        <w:t xml:space="preserve">Expand: Make something that </w:t>
      </w:r>
      <w:r w:rsidRPr="002E4BE6">
        <w:rPr>
          <w:rStyle w:val="Emphasis"/>
        </w:rPr>
        <w:t>already exists more extensive</w:t>
      </w:r>
      <w:r w:rsidRPr="002E4BE6">
        <w:rPr>
          <w:sz w:val="16"/>
        </w:rPr>
        <w:t>.</w:t>
      </w:r>
    </w:p>
    <w:p w14:paraId="525FC6B4" w14:textId="77777777" w:rsidR="00BF056F" w:rsidRDefault="00BF056F" w:rsidP="00BF056F">
      <w:pPr>
        <w:pStyle w:val="Heading3"/>
      </w:pPr>
      <w:r>
        <w:t>Expand---Not New---2NC</w:t>
      </w:r>
    </w:p>
    <w:p w14:paraId="3F56D8FB" w14:textId="77777777" w:rsidR="00BF056F" w:rsidRDefault="00BF056F" w:rsidP="00BF056F">
      <w:pPr>
        <w:pStyle w:val="Heading4"/>
        <w:rPr>
          <w:rFonts w:eastAsia="MS Gothic"/>
        </w:rPr>
      </w:pPr>
      <w:r w:rsidRPr="00CC26CF">
        <w:rPr>
          <w:rFonts w:eastAsia="MS Gothic"/>
        </w:rPr>
        <w:t>Expand must be preexisting</w:t>
      </w:r>
      <w:r>
        <w:rPr>
          <w:rFonts w:eastAsia="MS Gothic"/>
        </w:rPr>
        <w:t>.</w:t>
      </w:r>
    </w:p>
    <w:p w14:paraId="01CEFD1D" w14:textId="77777777" w:rsidR="00BF056F" w:rsidRPr="00CC26CF" w:rsidRDefault="00BF056F" w:rsidP="00BF056F">
      <w:r w:rsidRPr="00CC26CF">
        <w:rPr>
          <w:rStyle w:val="Style13ptBold"/>
        </w:rPr>
        <w:t>Spitz ’91</w:t>
      </w:r>
      <w:r>
        <w:t xml:space="preserve"> [Joseph R. Spitz; 1991; Illinois Appeals Court Judge for the Fourth District, Lexis, </w:t>
      </w:r>
      <w:r w:rsidRPr="00CC26CF">
        <w:rPr>
          <w:rFonts w:eastAsia="Calibri"/>
        </w:rPr>
        <w:t>“Toys "R" Us, Inc. v. Adelman,” 215 Ill. App. 3d 561</w:t>
      </w:r>
      <w:r>
        <w:rPr>
          <w:rFonts w:eastAsia="Calibri"/>
        </w:rPr>
        <w:t>]</w:t>
      </w:r>
    </w:p>
    <w:p w14:paraId="7CD0F289" w14:textId="77777777" w:rsidR="00BF056F" w:rsidRPr="00CC26CF" w:rsidRDefault="00BF056F" w:rsidP="00BF056F">
      <w:pPr>
        <w:rPr>
          <w:rFonts w:eastAsia="Calibri"/>
          <w:sz w:val="16"/>
        </w:rPr>
      </w:pPr>
      <w:r w:rsidRPr="00CC26CF">
        <w:rPr>
          <w:rFonts w:eastAsia="Calibri"/>
          <w:sz w:val="16"/>
        </w:rPr>
        <w:t xml:space="preserve">In this case </w:t>
      </w:r>
      <w:r w:rsidRPr="00CC26CF">
        <w:rPr>
          <w:rFonts w:eastAsia="Calibri"/>
          <w:u w:val="single"/>
        </w:rPr>
        <w:t xml:space="preserve">there is no </w:t>
      </w:r>
      <w:r w:rsidRPr="00CC26CF">
        <w:rPr>
          <w:rFonts w:eastAsia="Calibri"/>
          <w:b/>
          <w:iCs/>
          <w:sz w:val="24"/>
          <w:u w:val="single"/>
          <w:bdr w:val="single" w:sz="8" w:space="0" w:color="auto"/>
        </w:rPr>
        <w:t>preexisting</w:t>
      </w:r>
      <w:r w:rsidRPr="00CC26CF">
        <w:rPr>
          <w:rFonts w:eastAsia="Calibri"/>
          <w:sz w:val="16"/>
        </w:rPr>
        <w:t xml:space="preserve"> Toys "R" Us </w:t>
      </w:r>
      <w:r w:rsidRPr="00CC26CF">
        <w:rPr>
          <w:rFonts w:eastAsia="Calibri"/>
          <w:u w:val="single"/>
        </w:rPr>
        <w:t>establishment functioning on the</w:t>
      </w:r>
      <w:r w:rsidRPr="00CC26CF">
        <w:rPr>
          <w:rFonts w:eastAsia="Calibri"/>
          <w:sz w:val="16"/>
        </w:rPr>
        <w:t xml:space="preserve"> subject </w:t>
      </w:r>
      <w:r w:rsidRPr="00CC26CF">
        <w:rPr>
          <w:rFonts w:eastAsia="Calibri"/>
          <w:u w:val="single"/>
        </w:rPr>
        <w:t>property</w:t>
      </w:r>
      <w:r w:rsidRPr="00CC26CF">
        <w:rPr>
          <w:rFonts w:eastAsia="Calibri"/>
          <w:sz w:val="16"/>
        </w:rPr>
        <w:t xml:space="preserve"> or apparently on any property adjacent to the site. </w:t>
      </w:r>
      <w:r w:rsidRPr="00CC26CF">
        <w:rPr>
          <w:rFonts w:eastAsia="Calibri"/>
          <w:u w:val="single"/>
        </w:rPr>
        <w:t>The trial court reasoned that since there was</w:t>
      </w:r>
      <w:r w:rsidRPr="00CC26CF">
        <w:rPr>
          <w:rFonts w:eastAsia="Calibri"/>
          <w:sz w:val="16"/>
        </w:rPr>
        <w:t xml:space="preserve"> </w:t>
      </w:r>
      <w:r w:rsidRPr="00CC26CF">
        <w:rPr>
          <w:rFonts w:eastAsia="Calibri"/>
          <w:b/>
          <w:iCs/>
          <w:sz w:val="24"/>
          <w:u w:val="single"/>
          <w:bdr w:val="single" w:sz="8" w:space="0" w:color="auto"/>
        </w:rPr>
        <w:t>no</w:t>
      </w:r>
      <w:r w:rsidRPr="00CC26CF">
        <w:rPr>
          <w:rFonts w:eastAsia="Calibri"/>
          <w:sz w:val="16"/>
        </w:rPr>
        <w:t xml:space="preserve"> Toys "R"</w:t>
      </w:r>
      <w:r>
        <w:rPr>
          <w:rFonts w:eastAsia="Calibri"/>
          <w:sz w:val="16"/>
        </w:rPr>
        <w:t xml:space="preserve"> </w:t>
      </w:r>
      <w:r w:rsidRPr="00CC26CF">
        <w:rPr>
          <w:rFonts w:eastAsia="Calibri"/>
          <w:sz w:val="16"/>
        </w:rPr>
        <w:t>[***15]</w:t>
      </w:r>
      <w:r>
        <w:rPr>
          <w:rFonts w:eastAsia="Calibri"/>
          <w:sz w:val="16"/>
        </w:rPr>
        <w:t xml:space="preserve"> </w:t>
      </w:r>
      <w:r w:rsidRPr="00CC26CF">
        <w:rPr>
          <w:rFonts w:eastAsia="Calibri"/>
          <w:sz w:val="16"/>
        </w:rPr>
        <w:t xml:space="preserve">Us in </w:t>
      </w:r>
      <w:r w:rsidRPr="00CC26CF">
        <w:rPr>
          <w:rFonts w:eastAsia="Calibri"/>
          <w:b/>
          <w:iCs/>
          <w:sz w:val="24"/>
          <w:u w:val="single"/>
          <w:bdr w:val="single" w:sz="8" w:space="0" w:color="auto"/>
        </w:rPr>
        <w:t>operation</w:t>
      </w:r>
      <w:r w:rsidRPr="00CC26CF">
        <w:rPr>
          <w:rFonts w:eastAsia="Calibri"/>
          <w:sz w:val="16"/>
        </w:rPr>
        <w:t xml:space="preserve"> on the site, </w:t>
      </w:r>
      <w:r w:rsidRPr="00CC26CF">
        <w:rPr>
          <w:rFonts w:eastAsia="Calibri"/>
          <w:u w:val="single"/>
        </w:rPr>
        <w:t xml:space="preserve">plaintiff's project was </w:t>
      </w:r>
      <w:r w:rsidRPr="00CC26CF">
        <w:rPr>
          <w:rFonts w:eastAsia="Calibri"/>
          <w:b/>
          <w:iCs/>
          <w:sz w:val="24"/>
          <w:u w:val="single"/>
          <w:bdr w:val="single" w:sz="8" w:space="0" w:color="auto"/>
        </w:rPr>
        <w:t>not an expansion</w:t>
      </w:r>
      <w:r w:rsidRPr="00CC26CF">
        <w:rPr>
          <w:rFonts w:eastAsia="Calibri"/>
          <w:sz w:val="16"/>
        </w:rPr>
        <w:t xml:space="preserve"> of a previously existing facility. With one exception, </w:t>
      </w:r>
      <w:r w:rsidRPr="00CC26CF">
        <w:rPr>
          <w:rFonts w:eastAsia="Calibri"/>
          <w:u w:val="single"/>
        </w:rPr>
        <w:t>the ordinary meanings of the words employed in the statute</w:t>
      </w:r>
      <w:r w:rsidRPr="00CC26CF">
        <w:rPr>
          <w:rFonts w:eastAsia="Calibri"/>
          <w:sz w:val="16"/>
        </w:rPr>
        <w:t xml:space="preserve"> </w:t>
      </w:r>
      <w:r w:rsidRPr="00CC26CF">
        <w:rPr>
          <w:rFonts w:eastAsia="Calibri"/>
          <w:b/>
          <w:iCs/>
          <w:sz w:val="24"/>
          <w:u w:val="single"/>
          <w:bdr w:val="single" w:sz="8" w:space="0" w:color="auto"/>
        </w:rPr>
        <w:t>support this conclusion</w:t>
      </w:r>
      <w:r w:rsidRPr="00CC26CF">
        <w:rPr>
          <w:rFonts w:eastAsia="Calibri"/>
          <w:sz w:val="16"/>
        </w:rPr>
        <w:t xml:space="preserve"> by the trial court. The exception lies in that portion of the definition of the word "expand" which means "to increase in number."</w:t>
      </w:r>
    </w:p>
    <w:p w14:paraId="76F56A07" w14:textId="77777777" w:rsidR="00BF056F" w:rsidRDefault="00BF056F" w:rsidP="00BF056F">
      <w:pPr>
        <w:pStyle w:val="Heading4"/>
        <w:rPr>
          <w:rFonts w:eastAsia="MS Gothic"/>
        </w:rPr>
      </w:pPr>
      <w:r w:rsidRPr="00CC26CF">
        <w:rPr>
          <w:rFonts w:eastAsia="MS Gothic"/>
        </w:rPr>
        <w:t>Requires there to be a baseline</w:t>
      </w:r>
      <w:r>
        <w:rPr>
          <w:rFonts w:eastAsia="MS Gothic"/>
        </w:rPr>
        <w:t>.</w:t>
      </w:r>
    </w:p>
    <w:p w14:paraId="3FF193D7" w14:textId="77777777" w:rsidR="00BF056F" w:rsidRPr="00CC26CF" w:rsidRDefault="00BF056F" w:rsidP="00BF056F">
      <w:r w:rsidRPr="009C2F26">
        <w:rPr>
          <w:rStyle w:val="Style13ptBold"/>
        </w:rPr>
        <w:t>Barbier ’19</w:t>
      </w:r>
      <w:r>
        <w:t xml:space="preserve"> [Carl J. Barbier; 2019; Federal District Court Judge for the Eastern District of Illinois; Lexis,</w:t>
      </w:r>
      <w:r w:rsidRPr="00CC26CF">
        <w:rPr>
          <w:rFonts w:eastAsia="Calibri"/>
        </w:rPr>
        <w:t xml:space="preserve"> “Wightman v. Ameritas Life Ins. Corp.,” 426 F. Supp. 3d 258</w:t>
      </w:r>
      <w:r>
        <w:rPr>
          <w:rFonts w:eastAsia="Calibri"/>
        </w:rPr>
        <w:t>]</w:t>
      </w:r>
    </w:p>
    <w:p w14:paraId="31C17E57" w14:textId="77777777" w:rsidR="00BF056F" w:rsidRDefault="00BF056F" w:rsidP="00BF056F">
      <w:pPr>
        <w:rPr>
          <w:rFonts w:eastAsia="Calibri"/>
          <w:b/>
          <w:iCs/>
          <w:sz w:val="24"/>
          <w:u w:val="single"/>
          <w:bdr w:val="single" w:sz="8" w:space="0" w:color="auto"/>
        </w:rPr>
      </w:pPr>
      <w:r w:rsidRPr="00CC26CF">
        <w:rPr>
          <w:rFonts w:eastAsia="Calibri"/>
          <w:sz w:val="16"/>
        </w:rPr>
        <w:t xml:space="preserve">Second, </w:t>
      </w:r>
      <w:r w:rsidRPr="00CC26CF">
        <w:rPr>
          <w:rFonts w:eastAsia="Calibri"/>
          <w:u w:val="single"/>
        </w:rPr>
        <w:t xml:space="preserve">Defendants urge the Court </w:t>
      </w:r>
      <w:r w:rsidRPr="00CC26CF">
        <w:rPr>
          <w:rFonts w:eastAsia="Calibri"/>
          <w:b/>
          <w:iCs/>
          <w:sz w:val="24"/>
          <w:u w:val="single"/>
          <w:bdr w:val="single" w:sz="8" w:space="0" w:color="auto"/>
        </w:rPr>
        <w:t>not to</w:t>
      </w:r>
      <w:r w:rsidRPr="00CC26CF">
        <w:rPr>
          <w:rFonts w:eastAsia="Calibri"/>
          <w:sz w:val="16"/>
        </w:rPr>
        <w:t xml:space="preserve"> be the first "to judicially </w:t>
      </w:r>
      <w:r w:rsidRPr="00CC26CF">
        <w:rPr>
          <w:rFonts w:eastAsia="Calibri"/>
          <w:b/>
          <w:iCs/>
          <w:sz w:val="24"/>
          <w:u w:val="single"/>
          <w:bdr w:val="single" w:sz="8" w:space="0" w:color="auto"/>
        </w:rPr>
        <w:t>expand the scope</w:t>
      </w:r>
      <w:r w:rsidRPr="00CC26CF">
        <w:rPr>
          <w:rFonts w:eastAsia="Calibri"/>
          <w:sz w:val="16"/>
        </w:rPr>
        <w:t xml:space="preserve"> of this statute decades after enactment." (Rec. Doc. 8 at 12). </w:t>
      </w:r>
      <w:r w:rsidRPr="00CC26CF">
        <w:rPr>
          <w:rFonts w:eastAsia="Calibri"/>
          <w:u w:val="single"/>
        </w:rPr>
        <w:t>The question</w:t>
      </w:r>
      <w:r w:rsidRPr="00CC26CF">
        <w:rPr>
          <w:rFonts w:eastAsia="Calibri"/>
          <w:sz w:val="16"/>
        </w:rPr>
        <w:t xml:space="preserve"> before the Court </w:t>
      </w:r>
      <w:r w:rsidRPr="00CC26CF">
        <w:rPr>
          <w:rFonts w:eastAsia="Calibri"/>
          <w:u w:val="single"/>
        </w:rPr>
        <w:t xml:space="preserve">is the </w:t>
      </w:r>
      <w:r w:rsidRPr="00CC26CF">
        <w:rPr>
          <w:rFonts w:eastAsia="Calibri"/>
          <w:b/>
          <w:iCs/>
          <w:sz w:val="24"/>
          <w:u w:val="single"/>
          <w:bdr w:val="single" w:sz="8" w:space="0" w:color="auto"/>
        </w:rPr>
        <w:t>precise scope</w:t>
      </w:r>
      <w:r w:rsidRPr="00CC26CF">
        <w:rPr>
          <w:rFonts w:eastAsia="Calibri"/>
          <w:sz w:val="16"/>
        </w:rPr>
        <w:t xml:space="preserve"> of the statute, namely if the notice requirements of 40:2203.1 apply to dentists and dental services. </w:t>
      </w:r>
      <w:r w:rsidRPr="00CC26CF">
        <w:rPr>
          <w:rFonts w:eastAsia="Calibri"/>
          <w:u w:val="single"/>
        </w:rPr>
        <w:t>The use of the term "</w:t>
      </w:r>
      <w:r w:rsidRPr="00CC26CF">
        <w:rPr>
          <w:rFonts w:eastAsia="Calibri"/>
          <w:b/>
          <w:iCs/>
          <w:sz w:val="24"/>
          <w:u w:val="single"/>
          <w:bdr w:val="single" w:sz="8" w:space="0" w:color="auto"/>
        </w:rPr>
        <w:t>expand</w:t>
      </w:r>
      <w:r w:rsidRPr="00CC26CF">
        <w:rPr>
          <w:rFonts w:eastAsia="Calibri"/>
          <w:u w:val="single"/>
        </w:rPr>
        <w:t>"</w:t>
      </w:r>
      <w:r w:rsidRPr="00CC26CF">
        <w:rPr>
          <w:rStyle w:val="StyleUnderline"/>
        </w:rPr>
        <w:t xml:space="preserve"> i</w:t>
      </w:r>
      <w:r w:rsidRPr="00CC26CF">
        <w:rPr>
          <w:rFonts w:eastAsia="Calibri"/>
          <w:u w:val="single"/>
        </w:rPr>
        <w:t xml:space="preserve">s </w:t>
      </w:r>
      <w:r w:rsidRPr="00CC26CF">
        <w:rPr>
          <w:rFonts w:eastAsia="Calibri"/>
          <w:b/>
          <w:iCs/>
          <w:sz w:val="24"/>
          <w:u w:val="single"/>
          <w:bdr w:val="single" w:sz="8" w:space="0" w:color="auto"/>
        </w:rPr>
        <w:t>misleading</w:t>
      </w:r>
      <w:r w:rsidRPr="00CC26CF">
        <w:rPr>
          <w:rFonts w:eastAsia="Calibri"/>
          <w:u w:val="single"/>
        </w:rPr>
        <w:t xml:space="preserve">, as no court has </w:t>
      </w:r>
      <w:r w:rsidRPr="00CC26CF">
        <w:rPr>
          <w:rFonts w:eastAsia="Calibri"/>
          <w:b/>
          <w:iCs/>
          <w:sz w:val="24"/>
          <w:u w:val="single"/>
          <w:bdr w:val="single" w:sz="8" w:space="0" w:color="auto"/>
        </w:rPr>
        <w:t>previously</w:t>
      </w:r>
      <w:r w:rsidRPr="00CC26CF">
        <w:rPr>
          <w:rFonts w:eastAsia="Calibri"/>
          <w:u w:val="single"/>
        </w:rPr>
        <w:t xml:space="preserve"> addressed this issue</w:t>
      </w:r>
      <w:r w:rsidRPr="00CC26CF">
        <w:rPr>
          <w:rFonts w:eastAsia="Calibri"/>
          <w:sz w:val="16"/>
        </w:rPr>
        <w:t xml:space="preserve">. In fact, Defendants have not presented, nor has the Court's independent research revealed, any case analyzing in depth the scope of 40:2203.1. </w:t>
      </w:r>
      <w:r w:rsidRPr="00CC26CF">
        <w:rPr>
          <w:rFonts w:eastAsia="Calibri"/>
          <w:u w:val="single"/>
        </w:rPr>
        <w:t xml:space="preserve">Thus, there is </w:t>
      </w:r>
      <w:r w:rsidRPr="00CC26CF">
        <w:rPr>
          <w:rFonts w:eastAsia="Calibri"/>
          <w:b/>
          <w:iCs/>
          <w:sz w:val="24"/>
          <w:u w:val="single"/>
          <w:bdr w:val="single" w:sz="8" w:space="0" w:color="auto"/>
        </w:rPr>
        <w:t>no core precedent</w:t>
      </w:r>
      <w:r w:rsidRPr="00CC26CF">
        <w:rPr>
          <w:rFonts w:eastAsia="Calibri"/>
          <w:u w:val="single"/>
        </w:rPr>
        <w:t xml:space="preserve"> surrounding this issue </w:t>
      </w:r>
      <w:r w:rsidRPr="00CC26CF">
        <w:rPr>
          <w:rFonts w:eastAsia="Calibri"/>
          <w:b/>
          <w:iCs/>
          <w:sz w:val="24"/>
          <w:u w:val="single"/>
          <w:bdr w:val="single" w:sz="8" w:space="0" w:color="auto"/>
        </w:rPr>
        <w:t>from which the Court can "expand."</w:t>
      </w:r>
    </w:p>
    <w:p w14:paraId="6718A446" w14:textId="77777777" w:rsidR="00BF056F" w:rsidRDefault="00BF056F" w:rsidP="00BF056F">
      <w:pPr>
        <w:pStyle w:val="Heading4"/>
      </w:pPr>
      <w:r>
        <w:t xml:space="preserve">‘Expand’ refers to </w:t>
      </w:r>
      <w:r>
        <w:rPr>
          <w:u w:val="single"/>
        </w:rPr>
        <w:t>existing</w:t>
      </w:r>
      <w:r>
        <w:t xml:space="preserve"> ‘Social Security.’</w:t>
      </w:r>
    </w:p>
    <w:p w14:paraId="3762F503" w14:textId="77777777" w:rsidR="00BF056F" w:rsidRDefault="00BF056F" w:rsidP="00BF056F">
      <w:r w:rsidRPr="00621698">
        <w:rPr>
          <w:rStyle w:val="Style13ptBold"/>
        </w:rPr>
        <w:t>Chernak ’93</w:t>
      </w:r>
      <w:r>
        <w:t xml:space="preserve"> [Frank A. Chernak; 1993; Partner at Montgomery McCracken Walker &amp; Rhoads LLP; Westlaw, “Brief of Appellee” in Re Presidential Associates,</w:t>
      </w:r>
      <w:r w:rsidRPr="00621698">
        <w:t xml:space="preserve"> </w:t>
      </w:r>
      <w:r>
        <w:t>1993 WL 13121224]</w:t>
      </w:r>
    </w:p>
    <w:p w14:paraId="6A5E36EC" w14:textId="77777777" w:rsidR="00BF056F" w:rsidRDefault="00BF056F" w:rsidP="00BF056F">
      <w:pPr>
        <w:rPr>
          <w:sz w:val="16"/>
        </w:rPr>
      </w:pPr>
      <w:r w:rsidRPr="00621698">
        <w:rPr>
          <w:sz w:val="16"/>
        </w:rPr>
        <w:t xml:space="preserve">Furthermore, the word “expansion” means “the act or process of expanding,” “the quality or state of being expanded,” or “something that results from an act of expanding.” Webster's Ninth New Collegiate Dictionary 436 (1988). </w:t>
      </w:r>
      <w:r w:rsidRPr="00621698">
        <w:rPr>
          <w:rStyle w:val="StyleUnderline"/>
        </w:rPr>
        <w:t xml:space="preserve">The </w:t>
      </w:r>
      <w:r w:rsidRPr="00621698">
        <w:rPr>
          <w:rStyle w:val="Emphasis"/>
        </w:rPr>
        <w:t>verb</w:t>
      </w:r>
      <w:r w:rsidRPr="00621698">
        <w:rPr>
          <w:rStyle w:val="StyleUnderline"/>
        </w:rPr>
        <w:t xml:space="preserve"> “expand” </w:t>
      </w:r>
      <w:r w:rsidRPr="00621698">
        <w:rPr>
          <w:rStyle w:val="Emphasis"/>
        </w:rPr>
        <w:t>means</w:t>
      </w:r>
      <w:r w:rsidRPr="00621698">
        <w:rPr>
          <w:sz w:val="16"/>
        </w:rPr>
        <w:t xml:space="preserve"> “</w:t>
      </w:r>
      <w:r w:rsidRPr="00621698">
        <w:rPr>
          <w:rStyle w:val="StyleUnderline"/>
        </w:rPr>
        <w:t>to increase</w:t>
      </w:r>
      <w:r w:rsidRPr="00621698">
        <w:rPr>
          <w:sz w:val="16"/>
        </w:rPr>
        <w:t xml:space="preserve"> the extent, number, volume, or scope of,” </w:t>
      </w:r>
      <w:r w:rsidRPr="00621698">
        <w:rPr>
          <w:rStyle w:val="StyleUnderline"/>
        </w:rPr>
        <w:t>or</w:t>
      </w:r>
      <w:r w:rsidRPr="00621698">
        <w:rPr>
          <w:sz w:val="16"/>
        </w:rPr>
        <w:t xml:space="preserve"> “to </w:t>
      </w:r>
      <w:r w:rsidRPr="00621698">
        <w:rPr>
          <w:rStyle w:val="StyleUnderline"/>
        </w:rPr>
        <w:t>enlarge</w:t>
      </w:r>
      <w:r w:rsidRPr="00621698">
        <w:rPr>
          <w:sz w:val="16"/>
        </w:rPr>
        <w:t xml:space="preserve">.” Id. </w:t>
      </w:r>
      <w:r w:rsidRPr="00621698">
        <w:rPr>
          <w:rStyle w:val="StyleUnderline"/>
        </w:rPr>
        <w:t>The word</w:t>
      </w:r>
      <w:r w:rsidRPr="00621698">
        <w:rPr>
          <w:sz w:val="16"/>
        </w:rPr>
        <w:t xml:space="preserve"> generally </w:t>
      </w:r>
      <w:r w:rsidRPr="00621698">
        <w:rPr>
          <w:rStyle w:val="StyleUnderline"/>
        </w:rPr>
        <w:t xml:space="preserve">means an </w:t>
      </w:r>
      <w:r w:rsidRPr="00621698">
        <w:rPr>
          <w:rStyle w:val="Emphasis"/>
        </w:rPr>
        <w:t>enlargement</w:t>
      </w:r>
      <w:r w:rsidRPr="00621698">
        <w:rPr>
          <w:rStyle w:val="StyleUnderline"/>
        </w:rPr>
        <w:t xml:space="preserve"> of something. But it must be an enlargement of an </w:t>
      </w:r>
      <w:r w:rsidRPr="00621698">
        <w:rPr>
          <w:rStyle w:val="Emphasis"/>
        </w:rPr>
        <w:t>existing</w:t>
      </w:r>
      <w:r w:rsidRPr="00621698">
        <w:rPr>
          <w:rStyle w:val="StyleUnderline"/>
        </w:rPr>
        <w:t xml:space="preserve"> item</w:t>
      </w:r>
      <w:r w:rsidRPr="00621698">
        <w:rPr>
          <w:sz w:val="16"/>
        </w:rPr>
        <w:t>. In this case the use of the word expansion in the two letters, as generally used, cannot apply to “additional space not contracted for in the original lease” or to a new lease, because it would have to apply to an existing lease.</w:t>
      </w:r>
    </w:p>
    <w:p w14:paraId="3B6DFCD6" w14:textId="77777777" w:rsidR="00BF056F" w:rsidRPr="000B1B85" w:rsidRDefault="00BF056F" w:rsidP="00BF056F">
      <w:pPr>
        <w:pStyle w:val="Heading3"/>
      </w:pPr>
      <w:r>
        <w:t>Expand---Payments---1NC</w:t>
      </w:r>
    </w:p>
    <w:p w14:paraId="05897650" w14:textId="77777777" w:rsidR="00BF056F" w:rsidRDefault="00BF056F" w:rsidP="00BF056F">
      <w:pPr>
        <w:pStyle w:val="Heading4"/>
      </w:pPr>
      <w:r>
        <w:t>‘Expand’ means making expenditures.</w:t>
      </w:r>
    </w:p>
    <w:p w14:paraId="058C8301" w14:textId="77777777" w:rsidR="00BF056F" w:rsidRPr="00706392" w:rsidRDefault="00BF056F" w:rsidP="00BF056F">
      <w:r w:rsidRPr="006A6145">
        <w:rPr>
          <w:rStyle w:val="Style13ptBold"/>
        </w:rPr>
        <w:t>Oklahoma ’99</w:t>
      </w:r>
      <w:r>
        <w:t xml:space="preserve"> [Oklahoma Statutes; added to laws 1993, as amended in 2003; Title 62: Public Finance, Chapter 5A: Oklahoma Enterprise Zone Act, “§ 690.2. Definitions,” Okla. Stat. tit. 62, § 690.2]</w:t>
      </w:r>
    </w:p>
    <w:p w14:paraId="7A8A69B8" w14:textId="77777777" w:rsidR="00BF056F" w:rsidRDefault="00BF056F" w:rsidP="00BF056F">
      <w:pPr>
        <w:rPr>
          <w:sz w:val="16"/>
        </w:rPr>
      </w:pPr>
      <w:r w:rsidRPr="00706392">
        <w:rPr>
          <w:sz w:val="16"/>
        </w:rPr>
        <w:t xml:space="preserve">7. </w:t>
      </w:r>
      <w:r w:rsidRPr="00706392">
        <w:rPr>
          <w:rStyle w:val="StyleUnderline"/>
        </w:rPr>
        <w:t xml:space="preserve">“Expand” means to </w:t>
      </w:r>
      <w:r w:rsidRPr="00706392">
        <w:rPr>
          <w:rStyle w:val="Emphasis"/>
        </w:rPr>
        <w:t>make expenditures</w:t>
      </w:r>
      <w:r w:rsidRPr="00706392">
        <w:rPr>
          <w:sz w:val="16"/>
        </w:rPr>
        <w:t xml:space="preserve"> to add land, buildings, machinery, equipment or other materials, except inventory, to a facility that equal at least ten percent (10%) of the market value of the facility prior to such expenditures, as determined for the purposes of local property taxation;</w:t>
      </w:r>
      <w:r>
        <w:rPr>
          <w:sz w:val="16"/>
        </w:rPr>
        <w:t xml:space="preserve"> </w:t>
      </w:r>
    </w:p>
    <w:p w14:paraId="2B06A611" w14:textId="77777777" w:rsidR="00BF056F" w:rsidRDefault="00BF056F" w:rsidP="00BF056F">
      <w:pPr>
        <w:rPr>
          <w:sz w:val="16"/>
        </w:rPr>
      </w:pPr>
    </w:p>
    <w:p w14:paraId="391D9525" w14:textId="77777777" w:rsidR="00BF056F" w:rsidRPr="00621698" w:rsidRDefault="00BF056F" w:rsidP="00BF056F">
      <w:pPr>
        <w:pStyle w:val="Heading3"/>
      </w:pPr>
      <w:r>
        <w:t>Expand---Not Who’s Eligible---1NC</w:t>
      </w:r>
    </w:p>
    <w:p w14:paraId="3EEF8468" w14:textId="77777777" w:rsidR="00BF056F" w:rsidRDefault="00BF056F" w:rsidP="00BF056F">
      <w:pPr>
        <w:pStyle w:val="Heading4"/>
      </w:pPr>
      <w:r>
        <w:t xml:space="preserve">‘Expand’ doesn’t refer to </w:t>
      </w:r>
      <w:r>
        <w:rPr>
          <w:u w:val="single"/>
        </w:rPr>
        <w:t>who</w:t>
      </w:r>
      <w:r>
        <w:t xml:space="preserve"> can receive it.</w:t>
      </w:r>
    </w:p>
    <w:p w14:paraId="05B76D11" w14:textId="77777777" w:rsidR="00BF056F" w:rsidRPr="00621698" w:rsidRDefault="00BF056F" w:rsidP="00BF056F">
      <w:r w:rsidRPr="00621698">
        <w:rPr>
          <w:rStyle w:val="Style13ptBold"/>
        </w:rPr>
        <w:t>Berman ’14</w:t>
      </w:r>
      <w:r>
        <w:t xml:space="preserve"> [Steven C. Berman; March 31, 2014; attorney at Stoll Berne; Westlaw, “Petition to Review Ballot Title Certified by the Attorney General for Initiative Petition Number 58 (2014)” in McCann v. Rosenbaum, </w:t>
      </w:r>
      <w:r w:rsidRPr="00621698">
        <w:t>2014 WL 7210966</w:t>
      </w:r>
      <w:r>
        <w:t>]</w:t>
      </w:r>
    </w:p>
    <w:p w14:paraId="68DFCC23" w14:textId="77777777" w:rsidR="00BF056F" w:rsidRDefault="00BF056F" w:rsidP="00BF056F">
      <w:pPr>
        <w:rPr>
          <w:rStyle w:val="StyleUnderline"/>
        </w:rPr>
      </w:pPr>
      <w:r w:rsidRPr="00AE2DDE">
        <w:rPr>
          <w:sz w:val="16"/>
        </w:rPr>
        <w:t xml:space="preserve">● </w:t>
      </w:r>
      <w:r w:rsidRPr="00621698">
        <w:rPr>
          <w:rStyle w:val="StyleUnderline"/>
        </w:rPr>
        <w:t xml:space="preserve">The </w:t>
      </w:r>
      <w:r w:rsidRPr="00621698">
        <w:rPr>
          <w:rStyle w:val="Emphasis"/>
        </w:rPr>
        <w:t>word</w:t>
      </w:r>
      <w:r w:rsidRPr="00621698">
        <w:rPr>
          <w:rStyle w:val="StyleUnderline"/>
        </w:rPr>
        <w:t xml:space="preserve"> “expands” is </w:t>
      </w:r>
      <w:r w:rsidRPr="00621698">
        <w:rPr>
          <w:rStyle w:val="Emphasis"/>
        </w:rPr>
        <w:t>speculative</w:t>
      </w:r>
      <w:r w:rsidRPr="00621698">
        <w:rPr>
          <w:rStyle w:val="StyleUnderline"/>
        </w:rPr>
        <w:t xml:space="preserve"> and </w:t>
      </w:r>
      <w:r w:rsidRPr="00621698">
        <w:rPr>
          <w:rStyle w:val="Emphasis"/>
        </w:rPr>
        <w:t>inaccurate</w:t>
      </w:r>
      <w:r w:rsidRPr="00621698">
        <w:rPr>
          <w:rStyle w:val="StyleUnderline"/>
        </w:rPr>
        <w:t xml:space="preserve">. “Expand” </w:t>
      </w:r>
      <w:r w:rsidRPr="00621698">
        <w:rPr>
          <w:rStyle w:val="Emphasis"/>
        </w:rPr>
        <w:t>means</w:t>
      </w:r>
      <w:r w:rsidRPr="00AE2DDE">
        <w:rPr>
          <w:sz w:val="16"/>
        </w:rPr>
        <w:t xml:space="preserve"> “</w:t>
      </w:r>
      <w:r w:rsidRPr="00621698">
        <w:rPr>
          <w:rStyle w:val="StyleUnderline"/>
        </w:rPr>
        <w:t>to increase</w:t>
      </w:r>
      <w:r w:rsidRPr="00AE2DDE">
        <w:rPr>
          <w:sz w:val="16"/>
        </w:rPr>
        <w:t xml:space="preserve"> the extent, size, number, volume, or scope of.” Webster's at 798. </w:t>
      </w:r>
      <w:r w:rsidRPr="00621698">
        <w:rPr>
          <w:rStyle w:val="StyleUnderline"/>
        </w:rPr>
        <w:t xml:space="preserve">The Initiative does </w:t>
      </w:r>
      <w:r w:rsidRPr="00621698">
        <w:rPr>
          <w:rStyle w:val="Emphasis"/>
        </w:rPr>
        <w:t>not</w:t>
      </w:r>
      <w:r w:rsidRPr="00AE2DDE">
        <w:rPr>
          <w:sz w:val="16"/>
        </w:rPr>
        <w:t xml:space="preserve">, in itself, </w:t>
      </w:r>
      <w:r w:rsidRPr="00621698">
        <w:rPr>
          <w:rStyle w:val="StyleUnderline"/>
        </w:rPr>
        <w:t>increase</w:t>
      </w:r>
      <w:r w:rsidRPr="00AE2DDE">
        <w:rPr>
          <w:sz w:val="16"/>
        </w:rPr>
        <w:t xml:space="preserve"> either </w:t>
      </w:r>
      <w:r w:rsidRPr="00621698">
        <w:rPr>
          <w:rStyle w:val="StyleUnderline"/>
        </w:rPr>
        <w:t>the number of retailers selling alcohol</w:t>
      </w:r>
      <w:r w:rsidRPr="00AE2DDE">
        <w:rPr>
          <w:sz w:val="16"/>
        </w:rPr>
        <w:t xml:space="preserve"> in Oregon </w:t>
      </w:r>
      <w:r w:rsidRPr="00621698">
        <w:rPr>
          <w:rStyle w:val="StyleUnderline"/>
        </w:rPr>
        <w:t>or the volume of</w:t>
      </w:r>
      <w:r w:rsidRPr="00AE2DDE">
        <w:rPr>
          <w:sz w:val="16"/>
        </w:rPr>
        <w:t xml:space="preserve"> retail alcohol </w:t>
      </w:r>
      <w:r w:rsidRPr="00621698">
        <w:rPr>
          <w:rStyle w:val="StyleUnderline"/>
        </w:rPr>
        <w:t xml:space="preserve">sales. It changes who </w:t>
      </w:r>
      <w:r w:rsidRPr="00621698">
        <w:rPr>
          <w:rStyle w:val="Emphasis"/>
        </w:rPr>
        <w:t>can</w:t>
      </w:r>
      <w:r w:rsidRPr="00AE2DDE">
        <w:rPr>
          <w:sz w:val="16"/>
        </w:rPr>
        <w:t xml:space="preserve"> </w:t>
      </w:r>
      <w:r w:rsidRPr="00621698">
        <w:rPr>
          <w:rStyle w:val="StyleUnderline"/>
        </w:rPr>
        <w:t xml:space="preserve">and </w:t>
      </w:r>
      <w:r w:rsidRPr="00621698">
        <w:rPr>
          <w:rStyle w:val="Emphasis"/>
        </w:rPr>
        <w:t>cannot</w:t>
      </w:r>
      <w:r w:rsidRPr="00621698">
        <w:rPr>
          <w:rStyle w:val="StyleUnderline"/>
        </w:rPr>
        <w:t xml:space="preserve"> sell alcohol, but that is </w:t>
      </w:r>
      <w:r w:rsidRPr="00621698">
        <w:rPr>
          <w:rStyle w:val="Emphasis"/>
        </w:rPr>
        <w:t>not necessarily</w:t>
      </w:r>
      <w:r w:rsidRPr="00621698">
        <w:rPr>
          <w:rStyle w:val="StyleUnderline"/>
        </w:rPr>
        <w:t xml:space="preserve"> an “expansion.”</w:t>
      </w:r>
    </w:p>
    <w:p w14:paraId="6CA745EF" w14:textId="77777777" w:rsidR="00BF056F" w:rsidRDefault="00BF056F" w:rsidP="00BF056F">
      <w:pPr>
        <w:pStyle w:val="Heading3"/>
      </w:pPr>
      <w:r>
        <w:t>Expand---Substantial Increase---2AC</w:t>
      </w:r>
    </w:p>
    <w:p w14:paraId="6832DF41" w14:textId="77777777" w:rsidR="00BF056F" w:rsidRDefault="00BF056F" w:rsidP="00BF056F">
      <w:pPr>
        <w:pStyle w:val="Heading4"/>
      </w:pPr>
      <w:r>
        <w:t>‘Expand’ means to substantially increase.</w:t>
      </w:r>
    </w:p>
    <w:p w14:paraId="02AB9D27" w14:textId="77777777" w:rsidR="00BF056F" w:rsidRPr="00E706EA" w:rsidRDefault="00BF056F" w:rsidP="00BF056F">
      <w:r w:rsidRPr="004D4840">
        <w:rPr>
          <w:rStyle w:val="Style13ptBold"/>
        </w:rPr>
        <w:t>Sabatino ’21</w:t>
      </w:r>
      <w:r>
        <w:t xml:space="preserve"> [Jack M. Sabatino, Garry S. Rothstadt, and Jessica R. Mayer; November 24, 2021; Judges on the Superior Court of Appeals of New Jersey; Westlaw, “Matter of New Jersey Dep't of Env't Prot. Waterfront Dev. Permit,” 2021 WL 5500213]</w:t>
      </w:r>
    </w:p>
    <w:p w14:paraId="0CB8A129" w14:textId="77777777" w:rsidR="00BF056F" w:rsidRPr="009835D4" w:rsidRDefault="00BF056F" w:rsidP="00BF056F">
      <w:pPr>
        <w:rPr>
          <w:sz w:val="16"/>
        </w:rPr>
      </w:pPr>
      <w:r w:rsidRPr="00E706EA">
        <w:rPr>
          <w:rStyle w:val="StyleUnderline"/>
        </w:rPr>
        <w:t xml:space="preserve">A </w:t>
      </w:r>
      <w:r w:rsidRPr="00E706EA">
        <w:rPr>
          <w:rStyle w:val="Emphasis"/>
        </w:rPr>
        <w:t>substantial increase</w:t>
      </w:r>
      <w:r w:rsidRPr="009835D4">
        <w:rPr>
          <w:sz w:val="16"/>
        </w:rPr>
        <w:t xml:space="preserve"> in the above-ground height and overall volume capacity of a structure </w:t>
      </w:r>
      <w:r w:rsidRPr="00E706EA">
        <w:rPr>
          <w:rStyle w:val="StyleUnderline"/>
        </w:rPr>
        <w:t>would appear to comprise an “</w:t>
      </w:r>
      <w:r w:rsidRPr="00E706EA">
        <w:rPr>
          <w:rStyle w:val="Emphasis"/>
        </w:rPr>
        <w:t>expan[sion]</w:t>
      </w:r>
      <w:r w:rsidRPr="00E706EA">
        <w:rPr>
          <w:rStyle w:val="StyleUnderline"/>
        </w:rPr>
        <w:t>”</w:t>
      </w:r>
      <w:r w:rsidRPr="009835D4">
        <w:rPr>
          <w:sz w:val="16"/>
        </w:rPr>
        <w:t xml:space="preserve"> of that structure. Enlarging the height and volume of a structure would seem to be included among the various ways in which it can “expand.”</w:t>
      </w:r>
    </w:p>
    <w:p w14:paraId="220B5A05" w14:textId="77777777" w:rsidR="00BF056F" w:rsidRPr="009835D4" w:rsidRDefault="00BF056F" w:rsidP="00BF056F">
      <w:pPr>
        <w:rPr>
          <w:sz w:val="16"/>
        </w:rPr>
      </w:pPr>
      <w:r w:rsidRPr="009835D4">
        <w:rPr>
          <w:sz w:val="16"/>
        </w:rPr>
        <w:t xml:space="preserve">The term “expand,” as used within N.J.A.C. 7:7A-7.1(a)(2), is not defined in the DEP's regulations. Nevertheless, a common-sense understanding of “expand” would not confine the term to increases in only width and depth, but also would embrace increases in other dimensions, such as height and volume. </w:t>
      </w:r>
      <w:r w:rsidRPr="00E706EA">
        <w:rPr>
          <w:rStyle w:val="StyleUnderline"/>
        </w:rPr>
        <w:t xml:space="preserve">The </w:t>
      </w:r>
      <w:r w:rsidRPr="00E706EA">
        <w:rPr>
          <w:rStyle w:val="Emphasis"/>
        </w:rPr>
        <w:t>definition</w:t>
      </w:r>
      <w:r w:rsidRPr="00E706EA">
        <w:rPr>
          <w:rStyle w:val="StyleUnderline"/>
        </w:rPr>
        <w:t xml:space="preserve"> of “expand”</w:t>
      </w:r>
      <w:r w:rsidRPr="009835D4">
        <w:rPr>
          <w:sz w:val="16"/>
        </w:rPr>
        <w:t xml:space="preserve"> in Webster's II New College Dictionary 394 (1999) </w:t>
      </w:r>
      <w:r w:rsidRPr="00E706EA">
        <w:rPr>
          <w:rStyle w:val="StyleUnderline"/>
        </w:rPr>
        <w:t>includes “[t]o increase the</w:t>
      </w:r>
      <w:r w:rsidRPr="009835D4">
        <w:rPr>
          <w:sz w:val="16"/>
        </w:rPr>
        <w:t xml:space="preserve"> volume, size, or </w:t>
      </w:r>
      <w:r w:rsidRPr="00E706EA">
        <w:rPr>
          <w:rStyle w:val="StyleUnderline"/>
        </w:rPr>
        <w:t>scope of ....”</w:t>
      </w:r>
      <w:r w:rsidRPr="009835D4">
        <w:rPr>
          <w:sz w:val="16"/>
        </w:rPr>
        <w:t xml:space="preserve"> Otherwise, if height or volume did not matter, a property owner with a previously approved two-story building located in freshwater wetlands conceivably could avoid getting an Individual Permit when adding ten more stories and creating a massive tower, so long as the width of the building did not change.</w:t>
      </w:r>
    </w:p>
    <w:p w14:paraId="28893E29" w14:textId="77777777" w:rsidR="00BF056F" w:rsidRPr="00305B2B" w:rsidRDefault="00BF056F" w:rsidP="00BF056F">
      <w:pPr>
        <w:pStyle w:val="Heading3"/>
      </w:pPr>
      <w:r>
        <w:t>Expand---Includes Deleting Exemptions---2AC</w:t>
      </w:r>
    </w:p>
    <w:p w14:paraId="34227902" w14:textId="77777777" w:rsidR="00BF056F" w:rsidRDefault="00BF056F" w:rsidP="00BF056F">
      <w:pPr>
        <w:pStyle w:val="Heading4"/>
      </w:pPr>
      <w:r w:rsidRPr="00BA72B4">
        <w:rPr>
          <w:u w:val="single"/>
        </w:rPr>
        <w:t>Deleting</w:t>
      </w:r>
      <w:r>
        <w:t xml:space="preserve"> exemptions </w:t>
      </w:r>
      <w:r w:rsidRPr="00BA72B4">
        <w:rPr>
          <w:u w:val="single"/>
        </w:rPr>
        <w:t>can</w:t>
      </w:r>
      <w:r>
        <w:t xml:space="preserve"> ‘expand’ social security.</w:t>
      </w:r>
    </w:p>
    <w:p w14:paraId="29891636" w14:textId="77777777" w:rsidR="00BF056F" w:rsidRPr="00F4050F" w:rsidRDefault="00BF056F" w:rsidP="00BF056F">
      <w:r w:rsidRPr="00F4050F">
        <w:rPr>
          <w:rStyle w:val="Style13ptBold"/>
        </w:rPr>
        <w:t>Thomas ’21</w:t>
      </w:r>
      <w:r>
        <w:t xml:space="preserve"> [Clarence, joined by Samuel Alito and John Roberts; June 3; Justices on the Supreme Court; Westlaw, “Van Buren v. United States,” 141 S. Ct. 1648]</w:t>
      </w:r>
    </w:p>
    <w:p w14:paraId="0B25D499" w14:textId="77777777" w:rsidR="00BF056F" w:rsidRDefault="00BF056F" w:rsidP="00BF056F">
      <w:pPr>
        <w:rPr>
          <w:sz w:val="16"/>
        </w:rPr>
      </w:pPr>
      <w:r w:rsidRPr="00BA72B4">
        <w:rPr>
          <w:sz w:val="16"/>
        </w:rPr>
        <w:t xml:space="preserve">But the majority cannot so easily evade this history. True, the statute previously included the term “purpose” and now does not, but the majority fails to consider how that change affected the statute. </w:t>
      </w:r>
      <w:r w:rsidRPr="009E6B93">
        <w:rPr>
          <w:rStyle w:val="Emphasis"/>
        </w:rPr>
        <w:t>Often</w:t>
      </w:r>
      <w:r w:rsidRPr="009E6B93">
        <w:rPr>
          <w:rStyle w:val="StyleUnderline"/>
        </w:rPr>
        <w:t xml:space="preserve">, </w:t>
      </w:r>
      <w:r w:rsidRPr="009E6B93">
        <w:rPr>
          <w:rStyle w:val="StyleUnderline"/>
          <w:highlight w:val="cyan"/>
        </w:rPr>
        <w:t xml:space="preserve">deleting a word </w:t>
      </w:r>
      <w:r w:rsidRPr="00BA72B4">
        <w:rPr>
          <w:rStyle w:val="Emphasis"/>
          <w:highlight w:val="cyan"/>
        </w:rPr>
        <w:t>expands</w:t>
      </w:r>
      <w:r w:rsidRPr="00BA72B4">
        <w:rPr>
          <w:rStyle w:val="Emphasis"/>
        </w:rPr>
        <w:t>, rather than constricts</w:t>
      </w:r>
      <w:r w:rsidRPr="00BA72B4">
        <w:rPr>
          <w:rStyle w:val="StyleUnderline"/>
        </w:rPr>
        <w:t xml:space="preserve">, </w:t>
      </w:r>
      <w:r w:rsidRPr="00BA72B4">
        <w:rPr>
          <w:rStyle w:val="StyleUnderline"/>
          <w:highlight w:val="cyan"/>
        </w:rPr>
        <w:t xml:space="preserve">the </w:t>
      </w:r>
      <w:r w:rsidRPr="00F4050F">
        <w:rPr>
          <w:rStyle w:val="StyleUnderline"/>
          <w:highlight w:val="cyan"/>
        </w:rPr>
        <w:t xml:space="preserve">scope of a provision. If a </w:t>
      </w:r>
      <w:r w:rsidRPr="00BA72B4">
        <w:rPr>
          <w:rStyle w:val="StyleUnderline"/>
          <w:highlight w:val="cyan"/>
        </w:rPr>
        <w:t>city changes a sign</w:t>
      </w:r>
      <w:r w:rsidRPr="00BA72B4">
        <w:rPr>
          <w:rStyle w:val="StyleUnderline"/>
        </w:rPr>
        <w:t xml:space="preserve"> in a park </w:t>
      </w:r>
      <w:r w:rsidRPr="00BA72B4">
        <w:rPr>
          <w:rStyle w:val="StyleUnderline"/>
          <w:highlight w:val="cyan"/>
        </w:rPr>
        <w:t>from “</w:t>
      </w:r>
      <w:r w:rsidRPr="00BA72B4">
        <w:rPr>
          <w:rStyle w:val="Emphasis"/>
          <w:highlight w:val="cyan"/>
        </w:rPr>
        <w:t>no unleashed dogs</w:t>
      </w:r>
      <w:r w:rsidRPr="00BA72B4">
        <w:rPr>
          <w:rStyle w:val="StyleUnderline"/>
          <w:highlight w:val="cyan"/>
        </w:rPr>
        <w:t>” to “</w:t>
      </w:r>
      <w:r w:rsidRPr="00BA72B4">
        <w:rPr>
          <w:rStyle w:val="Emphasis"/>
          <w:highlight w:val="cyan"/>
        </w:rPr>
        <w:t>no dogs</w:t>
      </w:r>
      <w:r w:rsidRPr="00BA72B4">
        <w:rPr>
          <w:rStyle w:val="StyleUnderline"/>
          <w:highlight w:val="cyan"/>
        </w:rPr>
        <w:t xml:space="preserve">,” </w:t>
      </w:r>
      <w:r w:rsidRPr="00BA72B4">
        <w:rPr>
          <w:rStyle w:val="Emphasis"/>
          <w:highlight w:val="cyan"/>
        </w:rPr>
        <w:t>nobody</w:t>
      </w:r>
      <w:r w:rsidRPr="00BA72B4">
        <w:rPr>
          <w:rStyle w:val="StyleUnderline"/>
          <w:highlight w:val="cyan"/>
        </w:rPr>
        <w:t xml:space="preserve"> would presume</w:t>
      </w:r>
      <w:r w:rsidRPr="00BA72B4">
        <w:rPr>
          <w:sz w:val="16"/>
        </w:rPr>
        <w:t xml:space="preserve"> that </w:t>
      </w:r>
      <w:r w:rsidRPr="00BA72B4">
        <w:rPr>
          <w:rStyle w:val="StyleUnderline"/>
          <w:highlight w:val="cyan"/>
        </w:rPr>
        <w:t>unleashed dogs are</w:t>
      </w:r>
      <w:r w:rsidRPr="00BA72B4">
        <w:rPr>
          <w:rStyle w:val="StyleUnderline"/>
        </w:rPr>
        <w:t xml:space="preserve"> </w:t>
      </w:r>
      <w:r w:rsidRPr="00BA72B4">
        <w:rPr>
          <w:rStyle w:val="Emphasis"/>
        </w:rPr>
        <w:t xml:space="preserve">now </w:t>
      </w:r>
      <w:r w:rsidRPr="00BA72B4">
        <w:rPr>
          <w:rStyle w:val="Emphasis"/>
          <w:highlight w:val="cyan"/>
        </w:rPr>
        <w:t>allowed</w:t>
      </w:r>
      <w:r w:rsidRPr="00BA72B4">
        <w:rPr>
          <w:rStyle w:val="StyleUnderline"/>
        </w:rPr>
        <w:t xml:space="preserve">. The same is true when </w:t>
      </w:r>
      <w:r w:rsidRPr="00BA72B4">
        <w:rPr>
          <w:rStyle w:val="Emphasis"/>
        </w:rPr>
        <w:t>the specific</w:t>
      </w:r>
      <w:r w:rsidRPr="00BA72B4">
        <w:rPr>
          <w:rStyle w:val="StyleUnderline"/>
        </w:rPr>
        <w:t xml:space="preserve"> is replaced by </w:t>
      </w:r>
      <w:r w:rsidRPr="00BA72B4">
        <w:rPr>
          <w:rStyle w:val="Emphasis"/>
        </w:rPr>
        <w:t>the general</w:t>
      </w:r>
      <w:r w:rsidRPr="00BA72B4">
        <w:rPr>
          <w:rStyle w:val="StyleUnderline"/>
        </w:rPr>
        <w:t xml:space="preserve"> (“no dogs” to “no pets”)</w:t>
      </w:r>
      <w:r w:rsidRPr="00BA72B4">
        <w:rPr>
          <w:sz w:val="16"/>
        </w:rPr>
        <w:t>.</w:t>
      </w:r>
    </w:p>
    <w:p w14:paraId="4559AB8A" w14:textId="77777777" w:rsidR="00BF056F" w:rsidRDefault="00BF056F" w:rsidP="00BF056F">
      <w:pPr>
        <w:pStyle w:val="Heading3"/>
      </w:pPr>
      <w:r>
        <w:t>Expand---Includes Extensions---2AC</w:t>
      </w:r>
    </w:p>
    <w:p w14:paraId="1C16A6F0" w14:textId="77777777" w:rsidR="00BF056F" w:rsidRDefault="00BF056F" w:rsidP="00BF056F">
      <w:pPr>
        <w:pStyle w:val="Heading4"/>
      </w:pPr>
      <w:r>
        <w:t>Difficult to differentiate an expansion from an extension.</w:t>
      </w:r>
    </w:p>
    <w:p w14:paraId="2C0F003C" w14:textId="77777777" w:rsidR="00BF056F" w:rsidRPr="006A25E3" w:rsidRDefault="00BF056F" w:rsidP="00BF056F">
      <w:r w:rsidRPr="001E4EEF">
        <w:rPr>
          <w:rStyle w:val="Style13ptBold"/>
        </w:rPr>
        <w:t>Rittenband ’97</w:t>
      </w:r>
      <w:r>
        <w:t xml:space="preserve"> [Richard M. Rittenband; July 21, 1997; Judge on the Superior Court of Connecticut; Westlaw, “Van Dine v. Town of Bolton,” 1997 WL 430634]</w:t>
      </w:r>
    </w:p>
    <w:p w14:paraId="5688B65E" w14:textId="77777777" w:rsidR="00BF056F" w:rsidRPr="001E4EEF" w:rsidRDefault="00BF056F" w:rsidP="00BF056F">
      <w:pPr>
        <w:rPr>
          <w:sz w:val="16"/>
        </w:rPr>
      </w:pPr>
      <w:r w:rsidRPr="001E4EEF">
        <w:rPr>
          <w:sz w:val="16"/>
        </w:rPr>
        <w:t>&lt;&lt;FOOTNOTE 1&gt;&gt;</w:t>
      </w:r>
    </w:p>
    <w:p w14:paraId="55C9134E" w14:textId="77777777" w:rsidR="00BF056F" w:rsidRDefault="00BF056F" w:rsidP="00BF056F">
      <w:pPr>
        <w:rPr>
          <w:sz w:val="16"/>
        </w:rPr>
      </w:pPr>
      <w:r w:rsidRPr="006A25E3">
        <w:rPr>
          <w:rStyle w:val="StyleUnderline"/>
        </w:rPr>
        <w:t xml:space="preserve">Extend and expand are </w:t>
      </w:r>
      <w:r w:rsidRPr="006A25E3">
        <w:rPr>
          <w:rStyle w:val="Emphasis"/>
        </w:rPr>
        <w:t>almost interchangeable</w:t>
      </w:r>
      <w:r w:rsidRPr="006A25E3">
        <w:rPr>
          <w:rStyle w:val="StyleUnderline"/>
        </w:rPr>
        <w:t>. Webster's</w:t>
      </w:r>
      <w:r w:rsidRPr="001E4EEF">
        <w:rPr>
          <w:sz w:val="16"/>
        </w:rPr>
        <w:t xml:space="preserve"> Ninth Edition </w:t>
      </w:r>
      <w:r w:rsidRPr="006A25E3">
        <w:rPr>
          <w:rStyle w:val="Emphasis"/>
        </w:rPr>
        <w:t>defines</w:t>
      </w:r>
      <w:r w:rsidRPr="006A25E3">
        <w:rPr>
          <w:rStyle w:val="StyleUnderline"/>
        </w:rPr>
        <w:t xml:space="preserve"> expand as “to increase the </w:t>
      </w:r>
      <w:r w:rsidRPr="006A25E3">
        <w:rPr>
          <w:rStyle w:val="Emphasis"/>
          <w:i/>
          <w:iCs w:val="0"/>
        </w:rPr>
        <w:t>extent</w:t>
      </w:r>
      <w:r w:rsidRPr="006A25E3">
        <w:rPr>
          <w:rStyle w:val="StyleUnderline"/>
        </w:rPr>
        <w:t>, number, volume or scope thereof”</w:t>
      </w:r>
      <w:r w:rsidRPr="001E4EEF">
        <w:rPr>
          <w:sz w:val="16"/>
        </w:rPr>
        <w:t xml:space="preserve"> emphasis added. “... to increase in size or volume.” </w:t>
      </w:r>
      <w:r w:rsidRPr="006A25E3">
        <w:rPr>
          <w:rStyle w:val="StyleUnderline"/>
        </w:rPr>
        <w:t>That is exactly what is proposed here</w:t>
      </w:r>
      <w:r w:rsidRPr="001E4EEF">
        <w:rPr>
          <w:sz w:val="16"/>
        </w:rPr>
        <w:t>, increasing the extent or size by 140 feet. Even Mr. Fairbarren, the Applicant's radio communications consultant, uses the word “expansion” in the first sentence of paragraph two, page four of the transcript (RRV), as does Mr. Audette on page twenty-eight.</w:t>
      </w:r>
    </w:p>
    <w:p w14:paraId="1DF68B67" w14:textId="77777777" w:rsidR="00BF056F" w:rsidRDefault="00BF056F" w:rsidP="00BF056F">
      <w:pPr>
        <w:pStyle w:val="Heading3"/>
      </w:pPr>
      <w:r>
        <w:t>Expand---Increase---2AC</w:t>
      </w:r>
    </w:p>
    <w:p w14:paraId="164EAFC2" w14:textId="77777777" w:rsidR="00BF056F" w:rsidRDefault="00BF056F" w:rsidP="00BF056F">
      <w:pPr>
        <w:pStyle w:val="Heading4"/>
      </w:pPr>
      <w:r>
        <w:t>‘Expand’ means increasing the scope of.</w:t>
      </w:r>
    </w:p>
    <w:p w14:paraId="63B967F0" w14:textId="77777777" w:rsidR="00BF056F" w:rsidRDefault="00BF056F" w:rsidP="00BF056F">
      <w:r w:rsidRPr="009C670B">
        <w:rPr>
          <w:rStyle w:val="Style13ptBold"/>
        </w:rPr>
        <w:t>Fahey ’19</w:t>
      </w:r>
      <w:r>
        <w:t xml:space="preserve"> [Eugene; October 22; Judge on the Court of Appeals of New York, dissenting; Westlaw, “Adirondack Wild: Friends of the Forest Pres. v. New York State Adirondack Park Agency,” 34 N.Y.3d 184]</w:t>
      </w:r>
    </w:p>
    <w:p w14:paraId="5AD54072" w14:textId="77777777" w:rsidR="00BF056F" w:rsidRPr="009C670B" w:rsidRDefault="00BF056F" w:rsidP="00BF056F">
      <w:pPr>
        <w:rPr>
          <w:sz w:val="16"/>
        </w:rPr>
      </w:pPr>
      <w:r w:rsidRPr="009C670B">
        <w:rPr>
          <w:sz w:val="16"/>
        </w:rPr>
        <w:t xml:space="preserve">The Rivers Act does not define the word “expanded.” </w:t>
      </w:r>
      <w:r w:rsidRPr="009C670B">
        <w:rPr>
          <w:rStyle w:val="StyleUnderline"/>
        </w:rPr>
        <w:t xml:space="preserve">“In the absence of </w:t>
      </w:r>
      <w:r w:rsidRPr="009C670B">
        <w:rPr>
          <w:rStyle w:val="Emphasis"/>
        </w:rPr>
        <w:t>a statutory definition</w:t>
      </w:r>
      <w:r w:rsidRPr="009C670B">
        <w:rPr>
          <w:rStyle w:val="StyleUnderline"/>
        </w:rPr>
        <w:t xml:space="preserve">, ‘we construe words of ordinary import with </w:t>
      </w:r>
      <w:r w:rsidRPr="009C670B">
        <w:rPr>
          <w:rStyle w:val="Emphasis"/>
        </w:rPr>
        <w:t>their usual</w:t>
      </w:r>
      <w:r w:rsidRPr="009C670B">
        <w:rPr>
          <w:rStyle w:val="StyleUnderline"/>
        </w:rPr>
        <w:t xml:space="preserve"> and </w:t>
      </w:r>
      <w:r w:rsidRPr="009C670B">
        <w:rPr>
          <w:rStyle w:val="Emphasis"/>
        </w:rPr>
        <w:t>commonly understood meaning</w:t>
      </w:r>
      <w:r w:rsidRPr="009C670B">
        <w:rPr>
          <w:rStyle w:val="StyleUnderline"/>
        </w:rPr>
        <w:t xml:space="preserve">, and in that connection have regarded </w:t>
      </w:r>
      <w:r w:rsidRPr="009C670B">
        <w:rPr>
          <w:rStyle w:val="Emphasis"/>
        </w:rPr>
        <w:t>dictionary definitions</w:t>
      </w:r>
      <w:r w:rsidRPr="009C670B">
        <w:rPr>
          <w:rStyle w:val="StyleUnderline"/>
        </w:rPr>
        <w:t xml:space="preserve"> as </w:t>
      </w:r>
      <w:r w:rsidRPr="009C670B">
        <w:rPr>
          <w:rStyle w:val="Emphasis"/>
        </w:rPr>
        <w:t>useful guideposts</w:t>
      </w:r>
      <w:r w:rsidRPr="009C670B">
        <w:rPr>
          <w:rStyle w:val="StyleUnderline"/>
        </w:rPr>
        <w:t xml:space="preserve"> in determining the meaning of a word or phrase’ ”</w:t>
      </w:r>
      <w:r w:rsidRPr="009C670B">
        <w:rPr>
          <w:sz w:val="16"/>
        </w:rPr>
        <w:t xml:space="preserve"> (Yaniveth R. v LTD Realty Co., 27 NY3d 186, 192 [2016], quoting Rosner v Metropolitan Prop. &amp; Liab. Ins. Co., 96 NY2d 475, 479-480 [2001]). </w:t>
      </w:r>
      <w:r w:rsidRPr="009C670B">
        <w:rPr>
          <w:rStyle w:val="Emphasis"/>
        </w:rPr>
        <w:t>One ordinary meaning</w:t>
      </w:r>
      <w:r w:rsidRPr="009C670B">
        <w:rPr>
          <w:rStyle w:val="StyleUnderline"/>
        </w:rPr>
        <w:t xml:space="preserve"> of </w:t>
      </w:r>
      <w:r w:rsidRPr="00FD0269">
        <w:rPr>
          <w:rStyle w:val="StyleUnderline"/>
          <w:highlight w:val="cyan"/>
        </w:rPr>
        <w:t>“expand,”</w:t>
      </w:r>
      <w:r w:rsidRPr="009C670B">
        <w:rPr>
          <w:rStyle w:val="StyleUnderline"/>
        </w:rPr>
        <w:t xml:space="preserve"> and the one relevant here, </w:t>
      </w:r>
      <w:r w:rsidRPr="00FD0269">
        <w:rPr>
          <w:rStyle w:val="StyleUnderline"/>
          <w:highlight w:val="cyan"/>
        </w:rPr>
        <w:t xml:space="preserve">is “to increase </w:t>
      </w:r>
      <w:r w:rsidRPr="00FD0269">
        <w:rPr>
          <w:rStyle w:val="Emphasis"/>
          <w:highlight w:val="cyan"/>
        </w:rPr>
        <w:t>the</w:t>
      </w:r>
      <w:r w:rsidRPr="009C670B">
        <w:rPr>
          <w:rStyle w:val="Emphasis"/>
        </w:rPr>
        <w:t xml:space="preserve"> extent</w:t>
      </w:r>
      <w:r w:rsidRPr="009C670B">
        <w:rPr>
          <w:rStyle w:val="StyleUnderline"/>
        </w:rPr>
        <w:t xml:space="preserve">, </w:t>
      </w:r>
      <w:r w:rsidRPr="009C670B">
        <w:rPr>
          <w:rStyle w:val="Emphasis"/>
        </w:rPr>
        <w:t>number</w:t>
      </w:r>
      <w:r w:rsidRPr="009C670B">
        <w:rPr>
          <w:rStyle w:val="StyleUnderline"/>
        </w:rPr>
        <w:t xml:space="preserve">, </w:t>
      </w:r>
      <w:r w:rsidRPr="009C670B">
        <w:rPr>
          <w:rStyle w:val="Emphasis"/>
        </w:rPr>
        <w:t>volume</w:t>
      </w:r>
      <w:r w:rsidRPr="009C670B">
        <w:rPr>
          <w:rStyle w:val="StyleUnderline"/>
        </w:rPr>
        <w:t xml:space="preserve">, or </w:t>
      </w:r>
      <w:r w:rsidRPr="00FD0269">
        <w:rPr>
          <w:rStyle w:val="Emphasis"/>
          <w:highlight w:val="cyan"/>
        </w:rPr>
        <w:t>scope of</w:t>
      </w:r>
      <w:r w:rsidRPr="00FD0269">
        <w:rPr>
          <w:rStyle w:val="StyleUnderline"/>
        </w:rPr>
        <w:t>”</w:t>
      </w:r>
      <w:r w:rsidRPr="009C670B">
        <w:rPr>
          <w:sz w:val="16"/>
        </w:rPr>
        <w:t xml:space="preserve"> (</w:t>
      </w:r>
      <w:r w:rsidRPr="00FD0269">
        <w:rPr>
          <w:rStyle w:val="StyleUnderline"/>
        </w:rPr>
        <w:t>Merriam-Webster</w:t>
      </w:r>
      <w:r w:rsidRPr="009C670B">
        <w:rPr>
          <w:sz w:val="16"/>
        </w:rPr>
        <w:t xml:space="preserve"> Online Dictionary, expand [http://www.merriam-webster.com/dictionary/expand]; see also Webster's New Collegiate Dictionary 402 [1977] [“to increase the extent, number, volume, or scope of”]). Accordingly, for DEC's determination that motor vehicle use on the road would not “expand” to be rational, there must be some basis in the record upon which DEC could reasonably conclude that once the road is opened to the public, motor vehicle use on the road would not increase in extent, number, volume, or scope.</w:t>
      </w:r>
    </w:p>
    <w:p w14:paraId="42164296" w14:textId="77777777" w:rsidR="00BF056F" w:rsidRDefault="00BF056F" w:rsidP="00BF056F">
      <w:pPr>
        <w:pStyle w:val="Heading4"/>
      </w:pPr>
      <w:r>
        <w:t xml:space="preserve">‘Expand’ means to </w:t>
      </w:r>
      <w:r w:rsidRPr="0042267E">
        <w:rPr>
          <w:u w:val="single"/>
        </w:rPr>
        <w:t>increase</w:t>
      </w:r>
      <w:r>
        <w:t>.</w:t>
      </w:r>
    </w:p>
    <w:p w14:paraId="6B0540EB" w14:textId="77777777" w:rsidR="00BF056F" w:rsidRPr="00BA72B4" w:rsidRDefault="00BF056F" w:rsidP="00BF056F">
      <w:r w:rsidRPr="00BA72B4">
        <w:rPr>
          <w:rStyle w:val="Style13ptBold"/>
        </w:rPr>
        <w:t>Bench ’95</w:t>
      </w:r>
      <w:r>
        <w:t xml:space="preserve"> [Judges Bench, Davis, and Orme; March 7; the Court of Appeals of Utah; Westlaw, “Newspaper Agency Corporation v. Utah State Tax Commission, Auditing Division,” 892 P.2d 17]</w:t>
      </w:r>
    </w:p>
    <w:p w14:paraId="43985BB3" w14:textId="77777777" w:rsidR="00BF056F" w:rsidRPr="00FD0269" w:rsidRDefault="00BF056F" w:rsidP="00BF056F">
      <w:pPr>
        <w:rPr>
          <w:sz w:val="16"/>
        </w:rPr>
      </w:pPr>
      <w:r w:rsidRPr="00BA72B4">
        <w:rPr>
          <w:sz w:val="16"/>
        </w:rPr>
        <w:t xml:space="preserve">Nothing in section 59–12–104(16) requires that a business participate in activities “substantially different in nature, character, or purpose from prior activities” in order to be defined as a “new or expanding operation[].” In fact, </w:t>
      </w:r>
      <w:r w:rsidRPr="00BA72B4">
        <w:rPr>
          <w:rStyle w:val="StyleUnderline"/>
          <w:highlight w:val="cyan"/>
        </w:rPr>
        <w:t>“</w:t>
      </w:r>
      <w:r w:rsidRPr="00E3485A">
        <w:rPr>
          <w:rStyle w:val="StyleUnderline"/>
          <w:highlight w:val="cyan"/>
        </w:rPr>
        <w:t>expand</w:t>
      </w:r>
      <w:r w:rsidRPr="00BA72B4">
        <w:rPr>
          <w:rStyle w:val="StyleUnderline"/>
          <w:highlight w:val="cyan"/>
        </w:rPr>
        <w:t>”</w:t>
      </w:r>
      <w:r w:rsidRPr="00305B2B">
        <w:rPr>
          <w:rStyle w:val="StyleUnderline"/>
        </w:rPr>
        <w:t xml:space="preserve"> </w:t>
      </w:r>
      <w:r w:rsidRPr="00305B2B">
        <w:rPr>
          <w:rStyle w:val="Emphasis"/>
        </w:rPr>
        <w:t xml:space="preserve">commonly </w:t>
      </w:r>
      <w:r w:rsidRPr="00305B2B">
        <w:rPr>
          <w:rStyle w:val="Emphasis"/>
          <w:highlight w:val="cyan"/>
        </w:rPr>
        <w:t>means</w:t>
      </w:r>
      <w:r w:rsidRPr="00BA72B4">
        <w:rPr>
          <w:rStyle w:val="StyleUnderline"/>
          <w:highlight w:val="cyan"/>
        </w:rPr>
        <w:t xml:space="preserve"> “to increase</w:t>
      </w:r>
      <w:r w:rsidRPr="00BA72B4">
        <w:rPr>
          <w:rStyle w:val="StyleUnderline"/>
        </w:rPr>
        <w:t xml:space="preserve"> </w:t>
      </w:r>
      <w:r w:rsidRPr="00BA72B4">
        <w:rPr>
          <w:rStyle w:val="Emphasis"/>
        </w:rPr>
        <w:t>the extent</w:t>
      </w:r>
      <w:r w:rsidRPr="00BA72B4">
        <w:rPr>
          <w:rStyle w:val="StyleUnderline"/>
        </w:rPr>
        <w:t xml:space="preserve">, </w:t>
      </w:r>
      <w:r w:rsidRPr="00BA72B4">
        <w:rPr>
          <w:rStyle w:val="Emphasis"/>
        </w:rPr>
        <w:t>size</w:t>
      </w:r>
      <w:r w:rsidRPr="00BA72B4">
        <w:rPr>
          <w:rStyle w:val="StyleUnderline"/>
        </w:rPr>
        <w:t xml:space="preserve">, </w:t>
      </w:r>
      <w:r w:rsidRPr="00BA72B4">
        <w:rPr>
          <w:rStyle w:val="Emphasis"/>
        </w:rPr>
        <w:t>number</w:t>
      </w:r>
      <w:r w:rsidRPr="00BA72B4">
        <w:rPr>
          <w:rStyle w:val="StyleUnderline"/>
        </w:rPr>
        <w:t xml:space="preserve">, </w:t>
      </w:r>
      <w:r w:rsidRPr="00BA72B4">
        <w:rPr>
          <w:rStyle w:val="Emphasis"/>
        </w:rPr>
        <w:t>volume</w:t>
      </w:r>
      <w:r w:rsidRPr="00BA72B4">
        <w:rPr>
          <w:rStyle w:val="StyleUnderline"/>
        </w:rPr>
        <w:t xml:space="preserve">, or </w:t>
      </w:r>
      <w:r w:rsidRPr="00BA72B4">
        <w:rPr>
          <w:rStyle w:val="Emphasis"/>
          <w:highlight w:val="cyan"/>
        </w:rPr>
        <w:t>scope of</w:t>
      </w:r>
      <w:r w:rsidRPr="00BA72B4">
        <w:rPr>
          <w:rStyle w:val="StyleUnderline"/>
          <w:highlight w:val="cyan"/>
        </w:rPr>
        <w:t>.”</w:t>
      </w:r>
      <w:r w:rsidRPr="00BA72B4">
        <w:rPr>
          <w:rStyle w:val="StyleUnderline"/>
        </w:rPr>
        <w:t xml:space="preserve"> Webster's Third New International Dictionary 798 (3d ed. 1986)</w:t>
      </w:r>
      <w:r w:rsidRPr="00BA72B4">
        <w:rPr>
          <w:sz w:val="16"/>
        </w:rPr>
        <w:t>. Thus, a business might expand its operations consistent with the usually accepted meaning of “expand” (as the Commission's findings indicate NAC did) thereby qualifying for a sales tax exemption under section 59–12–104(16), but be denied the exemption under the Commission's rule. While section 59–12–104(16) authorizes the Commission to define by rule what constitutes “new or expanding operations,” it does not authorize the Commission to define terms contrary to their commonly accepted meaning. See Savage, 811 P.2d at 670. Nor does it authorize the Commission to “otherwise limit the availability of the exemption.” Sanders, 846 P.2d at 1306. We therefore hold that subpart (a) of the Commission's rule is invalid because it is contrary to section 59–12–104(16) and improperly restricts the availability of sales tax exemptions to new products or services.</w:t>
      </w:r>
    </w:p>
    <w:p w14:paraId="4702C442" w14:textId="77777777" w:rsidR="00BF056F" w:rsidRDefault="00BF056F" w:rsidP="00BF056F">
      <w:pPr>
        <w:pStyle w:val="Heading4"/>
      </w:pPr>
      <w:r w:rsidRPr="00002C36">
        <w:t>‘Expand’ must increase the extent.</w:t>
      </w:r>
    </w:p>
    <w:p w14:paraId="502FF6D6" w14:textId="77777777" w:rsidR="00BF056F" w:rsidRPr="00002C36" w:rsidRDefault="00BF056F" w:rsidP="00BF056F">
      <w:r w:rsidRPr="00002C36">
        <w:rPr>
          <w:rStyle w:val="Style13ptBold"/>
        </w:rPr>
        <w:t>Chernak ’93</w:t>
      </w:r>
      <w:r w:rsidRPr="00002C36">
        <w:t xml:space="preserve"> [Frank A; September 20; partner at Montgomery, McCracken, Walker &amp; Rhoads; Westlaw, Appellate Brief for “In re: Presidential Associates. Reed &amp; Stambaugh, Inc.,” WL 13121224]</w:t>
      </w:r>
    </w:p>
    <w:p w14:paraId="5B1D47EE" w14:textId="77777777" w:rsidR="00BF056F" w:rsidRDefault="00BF056F" w:rsidP="00BF056F">
      <w:pPr>
        <w:rPr>
          <w:sz w:val="16"/>
        </w:rPr>
      </w:pPr>
      <w:r w:rsidRPr="00A824F8">
        <w:rPr>
          <w:sz w:val="16"/>
        </w:rPr>
        <w:t xml:space="preserve">Furthermore, the word “expansion” means “the act or process of expanding,” “the quality or state of being expanded,” or “something that results from an act of expanding.” </w:t>
      </w:r>
      <w:r w:rsidRPr="00A824F8">
        <w:rPr>
          <w:rStyle w:val="StyleUnderline"/>
        </w:rPr>
        <w:t>Webster's Ninth New Collegiate Dictionary</w:t>
      </w:r>
      <w:r w:rsidRPr="00A824F8">
        <w:rPr>
          <w:sz w:val="16"/>
        </w:rPr>
        <w:t xml:space="preserve"> 436 (1988). </w:t>
      </w:r>
      <w:r w:rsidRPr="00A824F8">
        <w:rPr>
          <w:rStyle w:val="Emphasis"/>
        </w:rPr>
        <w:t>The verb</w:t>
      </w:r>
      <w:r w:rsidRPr="00A824F8">
        <w:rPr>
          <w:rStyle w:val="StyleUnderline"/>
        </w:rPr>
        <w:t xml:space="preserve"> </w:t>
      </w:r>
      <w:r w:rsidRPr="00A824F8">
        <w:rPr>
          <w:rStyle w:val="StyleUnderline"/>
          <w:highlight w:val="cyan"/>
        </w:rPr>
        <w:t xml:space="preserve">“expand” means “to </w:t>
      </w:r>
      <w:r w:rsidRPr="00A824F8">
        <w:rPr>
          <w:rStyle w:val="Emphasis"/>
          <w:highlight w:val="cyan"/>
        </w:rPr>
        <w:t>increase</w:t>
      </w:r>
      <w:r w:rsidRPr="00A824F8">
        <w:rPr>
          <w:rStyle w:val="StyleUnderline"/>
          <w:highlight w:val="cyan"/>
        </w:rPr>
        <w:t xml:space="preserve"> the </w:t>
      </w:r>
      <w:r w:rsidRPr="00A824F8">
        <w:rPr>
          <w:rStyle w:val="Emphasis"/>
          <w:highlight w:val="cyan"/>
        </w:rPr>
        <w:t>extent</w:t>
      </w:r>
      <w:r w:rsidRPr="00A824F8">
        <w:rPr>
          <w:sz w:val="16"/>
        </w:rPr>
        <w:t xml:space="preserve">, number, volume, </w:t>
      </w:r>
      <w:r w:rsidRPr="00A824F8">
        <w:rPr>
          <w:rStyle w:val="StyleUnderline"/>
          <w:highlight w:val="cyan"/>
        </w:rPr>
        <w:t xml:space="preserve">or </w:t>
      </w:r>
      <w:r w:rsidRPr="00A824F8">
        <w:rPr>
          <w:rStyle w:val="Emphasis"/>
          <w:highlight w:val="cyan"/>
        </w:rPr>
        <w:t>scope of</w:t>
      </w:r>
      <w:r w:rsidRPr="00A824F8">
        <w:rPr>
          <w:rStyle w:val="StyleUnderline"/>
          <w:highlight w:val="cyan"/>
        </w:rPr>
        <w:t>,” or “</w:t>
      </w:r>
      <w:r w:rsidRPr="00A824F8">
        <w:rPr>
          <w:rStyle w:val="Emphasis"/>
          <w:highlight w:val="cyan"/>
        </w:rPr>
        <w:t>to enlarge</w:t>
      </w:r>
      <w:r w:rsidRPr="00A824F8">
        <w:rPr>
          <w:rStyle w:val="StyleUnderline"/>
          <w:highlight w:val="cyan"/>
        </w:rPr>
        <w:t>.”</w:t>
      </w:r>
      <w:r w:rsidRPr="00A824F8">
        <w:rPr>
          <w:sz w:val="16"/>
        </w:rPr>
        <w:t xml:space="preserve"> Id. The word generally means an enlargement of something. But it must be an enlargement of an existing item. In this case the use of the word expansion in the two letters, as generally used, cannot apply to “additional space not contracted for in the original lease” or to a new lease, because it would have to apply to an existing lease.</w:t>
      </w:r>
    </w:p>
    <w:p w14:paraId="0D5D6DA6" w14:textId="77777777" w:rsidR="00BF056F" w:rsidRDefault="00BF056F" w:rsidP="00BF056F">
      <w:pPr>
        <w:pStyle w:val="Heading4"/>
      </w:pPr>
      <w:r>
        <w:t xml:space="preserve">‘Expand’ entails </w:t>
      </w:r>
      <w:r>
        <w:rPr>
          <w:u w:val="single"/>
        </w:rPr>
        <w:t>extending</w:t>
      </w:r>
      <w:r>
        <w:t xml:space="preserve"> or </w:t>
      </w:r>
      <w:r>
        <w:rPr>
          <w:u w:val="single"/>
        </w:rPr>
        <w:t>enlarging</w:t>
      </w:r>
      <w:r>
        <w:t>.</w:t>
      </w:r>
    </w:p>
    <w:p w14:paraId="54443A44" w14:textId="77777777" w:rsidR="00BF056F" w:rsidRPr="00305B2B" w:rsidRDefault="00BF056F" w:rsidP="00BF056F">
      <w:r w:rsidRPr="00305B2B">
        <w:rPr>
          <w:rStyle w:val="Style13ptBold"/>
        </w:rPr>
        <w:t>Murphy ’47</w:t>
      </w:r>
      <w:r>
        <w:t xml:space="preserve"> [Loren E; September 18; Chief Justice on the Supreme Court of Illinois; Westlaw, “Fed. Elec. Co. v. Zoning Bd. of Appeals of Vill. of Mt. Prospect,” 398 Ill. 142]</w:t>
      </w:r>
    </w:p>
    <w:p w14:paraId="587C2F0C" w14:textId="77777777" w:rsidR="00BF056F" w:rsidRDefault="00BF056F" w:rsidP="00BF056F">
      <w:pPr>
        <w:rPr>
          <w:sz w:val="16"/>
        </w:rPr>
      </w:pPr>
      <w:r w:rsidRPr="00305B2B">
        <w:rPr>
          <w:sz w:val="16"/>
        </w:rPr>
        <w:t xml:space="preserve">The question is squarely presented as to whether the placing of the neon signs on the towers expanded the use to which the property had been previously devoted. The restrictive part of the ordinance which prohibits expansion refers to the nonconforming **362 use of the property. Literally, it provides that the use may be continued but it cannot be *146 expanded. </w:t>
      </w:r>
      <w:r w:rsidRPr="00305B2B">
        <w:rPr>
          <w:rStyle w:val="StyleUnderline"/>
          <w:highlight w:val="cyan"/>
        </w:rPr>
        <w:t>Webste</w:t>
      </w:r>
      <w:r w:rsidRPr="00305B2B">
        <w:rPr>
          <w:rStyle w:val="StyleUnderline"/>
        </w:rPr>
        <w:t xml:space="preserve">r's International Unabridged Dictionary </w:t>
      </w:r>
      <w:r w:rsidRPr="00305B2B">
        <w:rPr>
          <w:rStyle w:val="Emphasis"/>
          <w:highlight w:val="cyan"/>
        </w:rPr>
        <w:t>defines</w:t>
      </w:r>
      <w:r w:rsidRPr="00E3485A">
        <w:rPr>
          <w:rStyle w:val="Emphasis"/>
        </w:rPr>
        <w:t xml:space="preserve"> the word</w:t>
      </w:r>
      <w:r w:rsidRPr="00E3485A">
        <w:rPr>
          <w:rStyle w:val="StyleUnderline"/>
        </w:rPr>
        <w:t xml:space="preserve"> </w:t>
      </w:r>
      <w:r w:rsidRPr="00305B2B">
        <w:rPr>
          <w:rStyle w:val="StyleUnderline"/>
          <w:highlight w:val="cyan"/>
        </w:rPr>
        <w:t xml:space="preserve">‘expand,’ to </w:t>
      </w:r>
      <w:r w:rsidRPr="00305B2B">
        <w:rPr>
          <w:rStyle w:val="Emphasis"/>
          <w:highlight w:val="cyan"/>
        </w:rPr>
        <w:t>extend</w:t>
      </w:r>
      <w:r w:rsidRPr="00305B2B">
        <w:rPr>
          <w:rStyle w:val="StyleUnderline"/>
          <w:highlight w:val="cyan"/>
        </w:rPr>
        <w:t xml:space="preserve">, to </w:t>
      </w:r>
      <w:r w:rsidRPr="00305B2B">
        <w:rPr>
          <w:rStyle w:val="Emphasis"/>
          <w:highlight w:val="cyan"/>
        </w:rPr>
        <w:t>enlarge</w:t>
      </w:r>
      <w:r w:rsidRPr="00305B2B">
        <w:rPr>
          <w:sz w:val="16"/>
        </w:rPr>
        <w:t>. The application of such definition to the word ‘expanded’ as contained in section 10 would mean that the use that was being conducted on the premises at the time of the adoption of the ordinance could not be extended or enlarged. The placing of the neon signs on the towers did not expand or enlarge the use to which the property was devoted. It may have been installed for advertising purposes, hoping that it would result in a gain of its business, but there is nothing in the record which indicates that such advertising would be followed by any expansion or enlargement of the laboratory experiments that were being conducted on the property. Zenith had the right to continue its nonconforming use and the right to advertise that use and the products it was handling, so long as it did not expand the use to which the property was devoted when the ordinance was adopted.</w:t>
      </w:r>
    </w:p>
    <w:p w14:paraId="2F25D23A" w14:textId="77777777" w:rsidR="00BF056F" w:rsidRDefault="00BF056F" w:rsidP="00BF056F">
      <w:pPr>
        <w:pStyle w:val="Heading3"/>
      </w:pPr>
      <w:r>
        <w:t>Expand---AT: Not New---2AC</w:t>
      </w:r>
    </w:p>
    <w:p w14:paraId="58FEC001" w14:textId="77777777" w:rsidR="00BF056F" w:rsidRPr="00A56EC8" w:rsidRDefault="00BF056F" w:rsidP="00BF056F">
      <w:pPr>
        <w:pStyle w:val="Heading4"/>
      </w:pPr>
      <w:r>
        <w:t>‘Expand’ can mean ‘create.’</w:t>
      </w:r>
    </w:p>
    <w:p w14:paraId="4018C466" w14:textId="77777777" w:rsidR="00BF056F" w:rsidRDefault="00BF056F" w:rsidP="00BF056F">
      <w:r w:rsidRPr="005D145C">
        <w:rPr>
          <w:rStyle w:val="Style13ptBold"/>
        </w:rPr>
        <w:t>Bondi ’18</w:t>
      </w:r>
      <w:r>
        <w:t xml:space="preserve"> [Pamela Jo Bondi, Karen A. Brodeen, Amit Agarwa, Edward M. Wenger, and Jordan Pratt; September 3, 2018; Attorney General of Florida; Senior Assistant Attorney General of Florida; Solicitor General of Florida; Chief Deputy Solicitor General of Florida; Deputy Solicitor General of Florida; Westlaw, “Petitioners' Reply Brief” in Department of State v. Hollander and Department of State v. Knowles, 2018 WL 4278297]</w:t>
      </w:r>
    </w:p>
    <w:p w14:paraId="11335553" w14:textId="77777777" w:rsidR="00BF056F" w:rsidRPr="005D145C" w:rsidRDefault="00BF056F" w:rsidP="00BF056F">
      <w:pPr>
        <w:rPr>
          <w:sz w:val="16"/>
        </w:rPr>
      </w:pPr>
      <w:r w:rsidRPr="005D145C">
        <w:rPr>
          <w:sz w:val="16"/>
        </w:rPr>
        <w:t xml:space="preserve">In the end, the Hollander Respondents' proffered cure to the supposed defects in the ballot language suggests that there is no real disease. In their view, the ballot *11 language should have “explained that the Amendment ‘expands' constitutional rights for victims,” rather than that it “creates” them. Hollander Br. 25. As Petitioners have explained, the ballot summary is entirely accurate, as the proposal will indeed “create nine wholly new rights for victims of crime and their families.” Pet. Br. 16. Regardless, </w:t>
      </w:r>
      <w:r w:rsidRPr="00346AFA">
        <w:rPr>
          <w:rStyle w:val="StyleUnderline"/>
        </w:rPr>
        <w:t xml:space="preserve">whether the language had used the word “expand” instead of “create” would have made </w:t>
      </w:r>
      <w:r w:rsidRPr="00346AFA">
        <w:rPr>
          <w:rStyle w:val="Emphasis"/>
        </w:rPr>
        <w:t>no difference</w:t>
      </w:r>
      <w:r w:rsidRPr="00346AFA">
        <w:rPr>
          <w:rStyle w:val="StyleUnderline"/>
        </w:rPr>
        <w:t>; a creation</w:t>
      </w:r>
      <w:r w:rsidRPr="005D145C">
        <w:rPr>
          <w:sz w:val="16"/>
        </w:rPr>
        <w:t xml:space="preserve"> of victims' rights </w:t>
      </w:r>
      <w:r w:rsidRPr="00346AFA">
        <w:rPr>
          <w:rStyle w:val="Emphasis"/>
        </w:rPr>
        <w:t>necessarily entails</w:t>
      </w:r>
      <w:r w:rsidRPr="00346AFA">
        <w:rPr>
          <w:rStyle w:val="StyleUnderline"/>
        </w:rPr>
        <w:t xml:space="preserve"> an expansion</w:t>
      </w:r>
      <w:r w:rsidRPr="005D145C">
        <w:rPr>
          <w:sz w:val="16"/>
        </w:rPr>
        <w:t xml:space="preserve"> of them.</w:t>
      </w:r>
    </w:p>
    <w:p w14:paraId="795D0393" w14:textId="77777777" w:rsidR="00BF056F" w:rsidRDefault="00BF056F" w:rsidP="00BF056F">
      <w:pPr>
        <w:pStyle w:val="Heading4"/>
      </w:pPr>
      <w:r>
        <w:t xml:space="preserve">‘Expand’ </w:t>
      </w:r>
      <w:r>
        <w:rPr>
          <w:u w:val="single"/>
        </w:rPr>
        <w:t>excludes</w:t>
      </w:r>
      <w:r>
        <w:t xml:space="preserve"> pre-existing uses.</w:t>
      </w:r>
    </w:p>
    <w:p w14:paraId="005F27FA" w14:textId="77777777" w:rsidR="00BF056F" w:rsidRPr="00067568" w:rsidRDefault="00BF056F" w:rsidP="00BF056F">
      <w:r w:rsidRPr="0079021F">
        <w:rPr>
          <w:rStyle w:val="Style13ptBold"/>
        </w:rPr>
        <w:t>Murphy ’95</w:t>
      </w:r>
      <w:r>
        <w:t xml:space="preserve"> [Mark J. Murphy, Ilene W. Shane, and Robin Resnick; November 4, 1995; Attorneys for the Disabilities Law Project; Westlaw, “Brief of Plaintiffs/Appellees Richard C., et al.” in Richard C. v. Houstoun, 1995 WL 17170751]</w:t>
      </w:r>
    </w:p>
    <w:p w14:paraId="5D8D41D0" w14:textId="77777777" w:rsidR="00BF056F" w:rsidRPr="0071183E" w:rsidRDefault="00BF056F" w:rsidP="00BF056F">
      <w:pPr>
        <w:rPr>
          <w:sz w:val="16"/>
        </w:rPr>
      </w:pPr>
      <w:r w:rsidRPr="0071183E">
        <w:rPr>
          <w:sz w:val="16"/>
        </w:rPr>
        <w:t>Contrary to DPW's assertion, the Settlement Agreement's reference to “</w:t>
      </w:r>
      <w:r w:rsidRPr="0071183E">
        <w:rPr>
          <w:rStyle w:val="StyleUnderline"/>
        </w:rPr>
        <w:t>expansion</w:t>
      </w:r>
      <w:r w:rsidRPr="0071183E">
        <w:rPr>
          <w:sz w:val="16"/>
        </w:rPr>
        <w:t xml:space="preserve"> of community mental retardation services” </w:t>
      </w:r>
      <w:r w:rsidRPr="0071183E">
        <w:rPr>
          <w:rStyle w:val="StyleUnderline"/>
        </w:rPr>
        <w:t xml:space="preserve">is </w:t>
      </w:r>
      <w:r w:rsidRPr="0071183E">
        <w:rPr>
          <w:rStyle w:val="Emphasis"/>
        </w:rPr>
        <w:t>not</w:t>
      </w:r>
      <w:r w:rsidRPr="0071183E">
        <w:rPr>
          <w:rStyle w:val="StyleUnderline"/>
        </w:rPr>
        <w:t xml:space="preserve"> ambiguous. The wording has </w:t>
      </w:r>
      <w:r w:rsidRPr="0071183E">
        <w:rPr>
          <w:rStyle w:val="Emphasis"/>
        </w:rPr>
        <w:t>only one rational</w:t>
      </w:r>
      <w:r w:rsidRPr="0071183E">
        <w:rPr>
          <w:sz w:val="16"/>
        </w:rPr>
        <w:t xml:space="preserve"> *18 </w:t>
      </w:r>
      <w:r w:rsidRPr="0071183E">
        <w:rPr>
          <w:rStyle w:val="Emphasis"/>
        </w:rPr>
        <w:t>interpretation</w:t>
      </w:r>
      <w:r w:rsidRPr="0071183E">
        <w:rPr>
          <w:rStyle w:val="StyleUnderline"/>
        </w:rPr>
        <w:t xml:space="preserve">, i.e., it refers to the </w:t>
      </w:r>
      <w:r w:rsidRPr="0071183E">
        <w:rPr>
          <w:rStyle w:val="Emphasis"/>
        </w:rPr>
        <w:t>total amount of funds</w:t>
      </w:r>
      <w:r w:rsidRPr="0071183E">
        <w:rPr>
          <w:sz w:val="16"/>
        </w:rPr>
        <w:t xml:space="preserve"> for community mental retardation services other than those funds used by DPW for maintenance (continuation of existing community services). Indeed, the term “expansion of community mental retardation services” is effectively defined by the Settlement Agreement itself. Paragraph 2(e) provides that “any remaining funds [appropriated by the General Assembly after allocation of sufficient funds for maintenance of existing services] shall be available to expand community mental retardation services ....” App. at 92a (Settlement Agreement </w:t>
      </w:r>
      <w:r w:rsidRPr="00F03963">
        <w:rPr>
          <w:sz w:val="12"/>
        </w:rPr>
        <w:t>¶</w:t>
      </w:r>
      <w:r w:rsidRPr="0071183E">
        <w:rPr>
          <w:sz w:val="16"/>
        </w:rPr>
        <w:t xml:space="preserve"> 2(e) (emphases added)). In other words, the General Assembly's appropriation of funds for community mental retardation services is divided into two categories -- “maintenance” funds and “expansion” funds. Any and all funds available after the deduction of “maintenance” funds from the General Assembly's total appropriation for community mental retardation services constitute “expansion” funds, regardless of whether DPW uses available expansion funds to comply with settlements, court orders, or statutory mandates.</w:t>
      </w:r>
    </w:p>
    <w:p w14:paraId="0F22B7E9" w14:textId="77777777" w:rsidR="00BF056F" w:rsidRDefault="00BF056F" w:rsidP="00BF056F">
      <w:pPr>
        <w:rPr>
          <w:sz w:val="16"/>
        </w:rPr>
      </w:pPr>
      <w:r w:rsidRPr="0071183E">
        <w:rPr>
          <w:rStyle w:val="StyleUnderline"/>
        </w:rPr>
        <w:t>This definition of “expansion” accords with</w:t>
      </w:r>
      <w:r w:rsidRPr="0071183E">
        <w:rPr>
          <w:sz w:val="16"/>
        </w:rPr>
        <w:t xml:space="preserve"> the </w:t>
      </w:r>
      <w:r w:rsidRPr="0071183E">
        <w:rPr>
          <w:rStyle w:val="Emphasis"/>
        </w:rPr>
        <w:t>well-settled</w:t>
      </w:r>
      <w:r w:rsidRPr="0071183E">
        <w:rPr>
          <w:sz w:val="16"/>
        </w:rPr>
        <w:t xml:space="preserve"> principle of contract </w:t>
      </w:r>
      <w:r w:rsidRPr="0071183E">
        <w:rPr>
          <w:rStyle w:val="Emphasis"/>
        </w:rPr>
        <w:t>interpretation</w:t>
      </w:r>
      <w:r w:rsidRPr="0071183E">
        <w:rPr>
          <w:sz w:val="16"/>
        </w:rPr>
        <w:t xml:space="preserve"> that “words in a contract are to be given their ordinary, intended meaning.' ” Emerson v. Adult Community Total Services, Inc., 842 F. Supp. at 155; Grant v. Southwestern Pennsylvania Water Authority, 144 Pa. Commw. 638, 601 A.2d 1359, 1361, allocatur den., 613 A.2d 1210 (Pa. 1992). The Court's “task is not to reveal the ‘subjective intention of the parties ‘but what [their] words would mean in the mouth of a normal *19 speaker of English using them in the circumstances in which they were used.’' ” Halderman v. Pennhurst State School &amp; Hospital, 901 F.2d at 319. </w:t>
      </w:r>
      <w:r w:rsidRPr="0071183E">
        <w:rPr>
          <w:rStyle w:val="Emphasis"/>
        </w:rPr>
        <w:t>The</w:t>
      </w:r>
      <w:r w:rsidRPr="0071183E">
        <w:rPr>
          <w:rStyle w:val="StyleUnderline"/>
        </w:rPr>
        <w:t xml:space="preserve"> word “expand” means “to</w:t>
      </w:r>
      <w:r w:rsidRPr="0071183E">
        <w:rPr>
          <w:sz w:val="16"/>
        </w:rPr>
        <w:t xml:space="preserve"> increase the extent, number, volume, or scope of: </w:t>
      </w:r>
      <w:r w:rsidRPr="0071183E">
        <w:rPr>
          <w:rStyle w:val="StyleUnderline"/>
        </w:rPr>
        <w:t>ENLARGE.”</w:t>
      </w:r>
      <w:r w:rsidRPr="0071183E">
        <w:rPr>
          <w:sz w:val="16"/>
        </w:rPr>
        <w:t xml:space="preserve"> Webster's New Collegiate Dictionary 398 (1979). Thus, </w:t>
      </w:r>
      <w:r w:rsidRPr="0071183E">
        <w:rPr>
          <w:rStyle w:val="StyleUnderline"/>
        </w:rPr>
        <w:t>expansion funds are</w:t>
      </w:r>
      <w:r w:rsidRPr="0071183E">
        <w:rPr>
          <w:sz w:val="16"/>
        </w:rPr>
        <w:t xml:space="preserve"> those </w:t>
      </w:r>
      <w:r w:rsidRPr="0071183E">
        <w:rPr>
          <w:rStyle w:val="Emphasis"/>
        </w:rPr>
        <w:t>funds</w:t>
      </w:r>
      <w:r w:rsidRPr="0071183E">
        <w:rPr>
          <w:rStyle w:val="StyleUnderline"/>
        </w:rPr>
        <w:t xml:space="preserve"> used to </w:t>
      </w:r>
      <w:r w:rsidRPr="0071183E">
        <w:rPr>
          <w:rStyle w:val="Emphasis"/>
        </w:rPr>
        <w:t>increase</w:t>
      </w:r>
      <w:r w:rsidRPr="0071183E">
        <w:rPr>
          <w:sz w:val="16"/>
        </w:rPr>
        <w:t xml:space="preserve"> the availability of community mental retardation </w:t>
      </w:r>
      <w:r w:rsidRPr="0071183E">
        <w:rPr>
          <w:rStyle w:val="StyleUnderline"/>
        </w:rPr>
        <w:t xml:space="preserve">services, </w:t>
      </w:r>
      <w:r w:rsidRPr="0071183E">
        <w:rPr>
          <w:rStyle w:val="Emphasis"/>
          <w:i/>
          <w:iCs w:val="0"/>
        </w:rPr>
        <w:t>i.e.</w:t>
      </w:r>
      <w:r w:rsidRPr="0071183E">
        <w:rPr>
          <w:rStyle w:val="StyleUnderline"/>
        </w:rPr>
        <w:t xml:space="preserve">, to create </w:t>
      </w:r>
      <w:r w:rsidRPr="0071183E">
        <w:rPr>
          <w:rStyle w:val="Emphasis"/>
        </w:rPr>
        <w:t>new services</w:t>
      </w:r>
      <w:r w:rsidRPr="0071183E">
        <w:rPr>
          <w:rStyle w:val="StyleUnderline"/>
        </w:rPr>
        <w:t xml:space="preserve"> as opposed to funds used to continue </w:t>
      </w:r>
      <w:r w:rsidRPr="0071183E">
        <w:rPr>
          <w:rStyle w:val="Emphasis"/>
        </w:rPr>
        <w:t>existing services</w:t>
      </w:r>
      <w:r w:rsidRPr="0071183E">
        <w:rPr>
          <w:sz w:val="16"/>
        </w:rPr>
        <w:t>. When a contract refers without qualification to a discrete item, it ordinarily should be construed to mean all of the item -- not part of it. If the parties do not intend to affect the whole item, they must say so explicitly in the contract's language. Here, the Settlement Agreement does not expressly limit or qualify the term “expansion of community mental retardation services,” so its ordinary meaning applies regardless of whether DPW is providing the new services pursuant to court order, settlement agreements, or statutory mandates.</w:t>
      </w:r>
    </w:p>
    <w:p w14:paraId="41F6245C" w14:textId="77777777" w:rsidR="00BF056F" w:rsidRPr="0071183E" w:rsidRDefault="00BF056F" w:rsidP="00BF056F">
      <w:pPr>
        <w:rPr>
          <w:sz w:val="16"/>
        </w:rPr>
      </w:pPr>
    </w:p>
    <w:p w14:paraId="1ADDB88A" w14:textId="77777777" w:rsidR="00BF056F" w:rsidRPr="00A34360" w:rsidRDefault="00BF056F" w:rsidP="00BF056F">
      <w:pPr>
        <w:pStyle w:val="Heading2"/>
      </w:pPr>
      <w:r>
        <w:t>‘Social Security’---Neg</w:t>
      </w:r>
    </w:p>
    <w:p w14:paraId="46FD34D0" w14:textId="77777777" w:rsidR="00BF056F" w:rsidRPr="00BF36F7" w:rsidRDefault="00BF056F" w:rsidP="00BF056F">
      <w:pPr>
        <w:pStyle w:val="Heading3"/>
      </w:pPr>
      <w:r>
        <w:t>SS---OASDI---1NC</w:t>
      </w:r>
    </w:p>
    <w:p w14:paraId="7ADFEF9E" w14:textId="77777777" w:rsidR="00BF056F" w:rsidRPr="00A65808" w:rsidRDefault="00BF056F" w:rsidP="00BF056F">
      <w:pPr>
        <w:pStyle w:val="Heading4"/>
      </w:pPr>
      <w:r>
        <w:t xml:space="preserve">‘Social Security’ includes </w:t>
      </w:r>
      <w:r>
        <w:rPr>
          <w:u w:val="single"/>
        </w:rPr>
        <w:t>only</w:t>
      </w:r>
      <w:r>
        <w:t xml:space="preserve"> elderly, survivor, and disability benefits. Excludes Medicare and other social insurance programs. </w:t>
      </w:r>
    </w:p>
    <w:p w14:paraId="7BF87B5A" w14:textId="77777777" w:rsidR="00BF056F" w:rsidRPr="00430F3C" w:rsidRDefault="00BF056F" w:rsidP="00BF056F">
      <w:r w:rsidRPr="000F12D9">
        <w:rPr>
          <w:rStyle w:val="Style13ptBold"/>
        </w:rPr>
        <w:t>LII ’23</w:t>
      </w:r>
      <w:r>
        <w:t xml:space="preserve"> [Legal Information Institute; “Social Security Law: An Overview,” page last updated May 22, 2023, https://www.law.cornell.edu/wex/social_security#:~:text=social%20security%20law%3A%20an%20overview,full%20burden%20of%20such%20occurrences.]</w:t>
      </w:r>
    </w:p>
    <w:p w14:paraId="06A12EC0" w14:textId="77777777" w:rsidR="00BF056F" w:rsidRPr="00DA597C" w:rsidRDefault="00BF056F" w:rsidP="00BF056F">
      <w:pPr>
        <w:rPr>
          <w:sz w:val="16"/>
        </w:rPr>
      </w:pPr>
      <w:r w:rsidRPr="00DA597C">
        <w:rPr>
          <w:sz w:val="16"/>
        </w:rPr>
        <w:t>Social Security</w:t>
      </w:r>
    </w:p>
    <w:p w14:paraId="708B2362" w14:textId="77777777" w:rsidR="00BF056F" w:rsidRPr="00DA597C" w:rsidRDefault="00BF056F" w:rsidP="00BF056F">
      <w:pPr>
        <w:rPr>
          <w:sz w:val="16"/>
        </w:rPr>
      </w:pPr>
      <w:r w:rsidRPr="00DA597C">
        <w:rPr>
          <w:sz w:val="16"/>
        </w:rPr>
        <w:t>social security law: an overview</w:t>
      </w:r>
    </w:p>
    <w:p w14:paraId="24D96A2D" w14:textId="77777777" w:rsidR="00BF056F" w:rsidRPr="00DA597C" w:rsidRDefault="00BF056F" w:rsidP="00BF056F">
      <w:pPr>
        <w:rPr>
          <w:sz w:val="16"/>
        </w:rPr>
      </w:pPr>
      <w:r w:rsidRPr="00DA597C">
        <w:rPr>
          <w:sz w:val="16"/>
        </w:rPr>
        <w:t>Social security is designed, as the title suggests, to provide security. To protect individuals from unforeseen catastrophes, the government spreads certain risks among all members of society so that no single family bears the full burden of such occurrences.</w:t>
      </w:r>
    </w:p>
    <w:p w14:paraId="43CB18B0" w14:textId="77777777" w:rsidR="00BF056F" w:rsidRPr="00DA597C" w:rsidRDefault="00BF056F" w:rsidP="00BF056F">
      <w:pPr>
        <w:rPr>
          <w:sz w:val="16"/>
        </w:rPr>
      </w:pPr>
      <w:r w:rsidRPr="00A153AA">
        <w:rPr>
          <w:rStyle w:val="Emphasis"/>
          <w:highlight w:val="cyan"/>
        </w:rPr>
        <w:t>In the U</w:t>
      </w:r>
      <w:r w:rsidRPr="00DA597C">
        <w:rPr>
          <w:sz w:val="16"/>
        </w:rPr>
        <w:t xml:space="preserve">nited </w:t>
      </w:r>
      <w:r w:rsidRPr="00A153AA">
        <w:rPr>
          <w:rStyle w:val="Emphasis"/>
          <w:highlight w:val="cyan"/>
        </w:rPr>
        <w:t>S</w:t>
      </w:r>
      <w:r w:rsidRPr="00DA597C">
        <w:rPr>
          <w:sz w:val="16"/>
        </w:rPr>
        <w:t xml:space="preserve">tates, </w:t>
      </w:r>
      <w:r w:rsidRPr="00DA597C">
        <w:rPr>
          <w:rStyle w:val="StyleUnderline"/>
          <w:highlight w:val="cyan"/>
        </w:rPr>
        <w:t>the Social Security</w:t>
      </w:r>
      <w:r w:rsidRPr="00DA597C">
        <w:rPr>
          <w:sz w:val="16"/>
        </w:rPr>
        <w:t xml:space="preserve"> Program </w:t>
      </w:r>
      <w:r w:rsidRPr="00DA597C">
        <w:rPr>
          <w:rStyle w:val="StyleUnderline"/>
          <w:highlight w:val="cyan"/>
        </w:rPr>
        <w:t>was created</w:t>
      </w:r>
      <w:r w:rsidRPr="00DA597C">
        <w:rPr>
          <w:sz w:val="16"/>
        </w:rPr>
        <w:t xml:space="preserve"> in 1935 (42 U.S.C. 401 et seq.) </w:t>
      </w:r>
      <w:r w:rsidRPr="00DA597C">
        <w:rPr>
          <w:rStyle w:val="StyleUnderline"/>
          <w:highlight w:val="cyan"/>
        </w:rPr>
        <w:t xml:space="preserve">to provide </w:t>
      </w:r>
      <w:r w:rsidRPr="00DA597C">
        <w:rPr>
          <w:rStyle w:val="Emphasis"/>
          <w:highlight w:val="cyan"/>
        </w:rPr>
        <w:t>o</w:t>
      </w:r>
      <w:r w:rsidRPr="00DA597C">
        <w:rPr>
          <w:rStyle w:val="StyleUnderline"/>
        </w:rPr>
        <w:t xml:space="preserve">ld </w:t>
      </w:r>
      <w:r w:rsidRPr="00DA597C">
        <w:rPr>
          <w:rStyle w:val="Emphasis"/>
          <w:highlight w:val="cyan"/>
        </w:rPr>
        <w:t>a</w:t>
      </w:r>
      <w:r w:rsidRPr="00DA597C">
        <w:rPr>
          <w:rStyle w:val="StyleUnderline"/>
        </w:rPr>
        <w:t xml:space="preserve">ge, </w:t>
      </w:r>
      <w:r w:rsidRPr="00DA597C">
        <w:rPr>
          <w:rStyle w:val="Emphasis"/>
          <w:highlight w:val="cyan"/>
        </w:rPr>
        <w:t>s</w:t>
      </w:r>
      <w:r w:rsidRPr="00DA597C">
        <w:rPr>
          <w:rStyle w:val="StyleUnderline"/>
        </w:rPr>
        <w:t xml:space="preserve">urvivors, and </w:t>
      </w:r>
      <w:r w:rsidRPr="00DA597C">
        <w:rPr>
          <w:rStyle w:val="Emphasis"/>
          <w:highlight w:val="cyan"/>
        </w:rPr>
        <w:t>d</w:t>
      </w:r>
      <w:r w:rsidRPr="00DA597C">
        <w:rPr>
          <w:rStyle w:val="StyleUnderline"/>
        </w:rPr>
        <w:t xml:space="preserve">isability </w:t>
      </w:r>
      <w:r w:rsidRPr="00DA597C">
        <w:rPr>
          <w:rStyle w:val="Emphasis"/>
          <w:highlight w:val="cyan"/>
        </w:rPr>
        <w:t>i</w:t>
      </w:r>
      <w:r w:rsidRPr="00DA597C">
        <w:rPr>
          <w:rStyle w:val="StyleUnderline"/>
        </w:rPr>
        <w:t>nsurance</w:t>
      </w:r>
      <w:r w:rsidRPr="00DA597C">
        <w:rPr>
          <w:sz w:val="16"/>
        </w:rPr>
        <w:t xml:space="preserve"> </w:t>
      </w:r>
      <w:r w:rsidRPr="00DA597C">
        <w:rPr>
          <w:rStyle w:val="StyleUnderline"/>
          <w:highlight w:val="cyan"/>
        </w:rPr>
        <w:t>benefits</w:t>
      </w:r>
      <w:r w:rsidRPr="00DA597C">
        <w:rPr>
          <w:sz w:val="16"/>
        </w:rPr>
        <w:t xml:space="preserve"> </w:t>
      </w:r>
      <w:r w:rsidRPr="00DA597C">
        <w:rPr>
          <w:rStyle w:val="StyleUnderline"/>
        </w:rPr>
        <w:t>to workers and their families</w:t>
      </w:r>
      <w:r w:rsidRPr="00DA597C">
        <w:rPr>
          <w:sz w:val="16"/>
        </w:rPr>
        <w:t xml:space="preserve">. </w:t>
      </w:r>
      <w:r w:rsidRPr="00DA597C">
        <w:rPr>
          <w:rStyle w:val="StyleUnderline"/>
        </w:rPr>
        <w:t>Unlike welfare, social security benefits are paid to an individual or his or her family at least in part on the basis of that person's employment record</w:t>
      </w:r>
      <w:r w:rsidRPr="00DA597C">
        <w:rPr>
          <w:sz w:val="16"/>
        </w:rPr>
        <w:t xml:space="preserve"> and prior contributions to the system. The program is </w:t>
      </w:r>
      <w:r w:rsidRPr="00DA597C">
        <w:rPr>
          <w:rStyle w:val="StyleUnderline"/>
          <w:highlight w:val="cyan"/>
        </w:rPr>
        <w:t>administered by the</w:t>
      </w:r>
      <w:r w:rsidRPr="00DA597C">
        <w:rPr>
          <w:sz w:val="16"/>
        </w:rPr>
        <w:t xml:space="preserve"> </w:t>
      </w:r>
      <w:r w:rsidRPr="00DA597C">
        <w:rPr>
          <w:rStyle w:val="StyleUnderline"/>
        </w:rPr>
        <w:t>Social Security Administration</w:t>
      </w:r>
      <w:r w:rsidRPr="00DA597C">
        <w:rPr>
          <w:sz w:val="16"/>
        </w:rPr>
        <w:t xml:space="preserve"> (</w:t>
      </w:r>
      <w:r w:rsidRPr="00DA597C">
        <w:rPr>
          <w:rStyle w:val="Emphasis"/>
          <w:highlight w:val="cyan"/>
        </w:rPr>
        <w:t>SSA</w:t>
      </w:r>
      <w:r w:rsidRPr="00DA597C">
        <w:rPr>
          <w:sz w:val="16"/>
        </w:rPr>
        <w:t xml:space="preserve">). Since the establishment of the Medicare program in 1965, it and Social Security have been closely linked. </w:t>
      </w:r>
      <w:r w:rsidRPr="00DA597C">
        <w:rPr>
          <w:rStyle w:val="StyleUnderline"/>
          <w:highlight w:val="cyan"/>
        </w:rPr>
        <w:t>While</w:t>
      </w:r>
      <w:r w:rsidRPr="00DA597C">
        <w:rPr>
          <w:sz w:val="16"/>
          <w:highlight w:val="cyan"/>
        </w:rPr>
        <w:t xml:space="preserve"> </w:t>
      </w:r>
      <w:r w:rsidRPr="00DA597C">
        <w:rPr>
          <w:rStyle w:val="StyleUnderline"/>
          <w:highlight w:val="cyan"/>
        </w:rPr>
        <w:t xml:space="preserve">the </w:t>
      </w:r>
      <w:r w:rsidRPr="00DA597C">
        <w:rPr>
          <w:rStyle w:val="Emphasis"/>
          <w:highlight w:val="cyan"/>
        </w:rPr>
        <w:t xml:space="preserve">original </w:t>
      </w:r>
      <w:r w:rsidRPr="00A153AA">
        <w:rPr>
          <w:rStyle w:val="Emphasis"/>
          <w:highlight w:val="cyan"/>
        </w:rPr>
        <w:t>act</w:t>
      </w:r>
      <w:r w:rsidRPr="00A153AA">
        <w:rPr>
          <w:rStyle w:val="StyleUnderline"/>
          <w:highlight w:val="cyan"/>
        </w:rPr>
        <w:t xml:space="preserve"> used "Social Security" in a broad</w:t>
      </w:r>
      <w:r w:rsidRPr="00A153AA">
        <w:rPr>
          <w:rStyle w:val="StyleUnderline"/>
        </w:rPr>
        <w:t xml:space="preserve">er </w:t>
      </w:r>
      <w:r w:rsidRPr="00A153AA">
        <w:rPr>
          <w:rStyle w:val="StyleUnderline"/>
          <w:highlight w:val="cyan"/>
        </w:rPr>
        <w:t>sense</w:t>
      </w:r>
      <w:r w:rsidRPr="00DA597C">
        <w:rPr>
          <w:sz w:val="16"/>
        </w:rPr>
        <w:t xml:space="preserve">, </w:t>
      </w:r>
      <w:r w:rsidRPr="00A153AA">
        <w:rPr>
          <w:rStyle w:val="StyleUnderline"/>
          <w:highlight w:val="cyan"/>
        </w:rPr>
        <w:t xml:space="preserve">including </w:t>
      </w:r>
      <w:r w:rsidRPr="00DA597C">
        <w:rPr>
          <w:rStyle w:val="StyleUnderline"/>
        </w:rPr>
        <w:t>federally funded</w:t>
      </w:r>
      <w:r w:rsidRPr="00DA597C">
        <w:rPr>
          <w:sz w:val="16"/>
        </w:rPr>
        <w:t xml:space="preserve"> </w:t>
      </w:r>
      <w:r w:rsidRPr="00DA597C">
        <w:rPr>
          <w:rStyle w:val="Emphasis"/>
          <w:highlight w:val="cyan"/>
        </w:rPr>
        <w:t>welfare</w:t>
      </w:r>
      <w:r w:rsidRPr="00DA597C">
        <w:rPr>
          <w:sz w:val="16"/>
        </w:rPr>
        <w:t xml:space="preserve"> </w:t>
      </w:r>
      <w:r w:rsidRPr="00DA597C">
        <w:rPr>
          <w:rStyle w:val="StyleUnderline"/>
        </w:rPr>
        <w:t xml:space="preserve">programs and </w:t>
      </w:r>
      <w:r w:rsidRPr="00DA597C">
        <w:rPr>
          <w:rStyle w:val="StyleUnderline"/>
          <w:highlight w:val="cyan"/>
        </w:rPr>
        <w:t>unemployment</w:t>
      </w:r>
      <w:r w:rsidRPr="00DA597C">
        <w:rPr>
          <w:rStyle w:val="StyleUnderline"/>
        </w:rPr>
        <w:t xml:space="preserve"> compensation</w:t>
      </w:r>
      <w:r w:rsidRPr="00DA597C">
        <w:rPr>
          <w:sz w:val="16"/>
        </w:rPr>
        <w:t xml:space="preserve"> within its scope, </w:t>
      </w:r>
      <w:r w:rsidRPr="00DA597C">
        <w:rPr>
          <w:rStyle w:val="StyleUnderline"/>
          <w:highlight w:val="cyan"/>
        </w:rPr>
        <w:t>and</w:t>
      </w:r>
      <w:r w:rsidRPr="00DA597C">
        <w:rPr>
          <w:sz w:val="16"/>
        </w:rPr>
        <w:t xml:space="preserve"> the </w:t>
      </w:r>
      <w:r w:rsidRPr="00DA597C">
        <w:rPr>
          <w:rStyle w:val="StyleUnderline"/>
          <w:highlight w:val="cyan"/>
        </w:rPr>
        <w:t>Medicare</w:t>
      </w:r>
      <w:r w:rsidRPr="00DA597C">
        <w:rPr>
          <w:sz w:val="16"/>
        </w:rPr>
        <w:t xml:space="preserve"> legislature took the form of amendments to that act, </w:t>
      </w:r>
      <w:r w:rsidRPr="00DA597C">
        <w:rPr>
          <w:rStyle w:val="Emphasis"/>
          <w:highlight w:val="cyan"/>
        </w:rPr>
        <w:t>current usage</w:t>
      </w:r>
      <w:r w:rsidRPr="00DA597C">
        <w:rPr>
          <w:sz w:val="16"/>
        </w:rPr>
        <w:t xml:space="preserve"> </w:t>
      </w:r>
      <w:r w:rsidRPr="00DA597C">
        <w:rPr>
          <w:rStyle w:val="Emphasis"/>
          <w:highlight w:val="cyan"/>
        </w:rPr>
        <w:t>associates the phrase with</w:t>
      </w:r>
      <w:r w:rsidRPr="00DA597C">
        <w:rPr>
          <w:sz w:val="16"/>
        </w:rPr>
        <w:t xml:space="preserve"> </w:t>
      </w:r>
      <w:r w:rsidRPr="00DA597C">
        <w:rPr>
          <w:rStyle w:val="Emphasis"/>
          <w:highlight w:val="cyan"/>
        </w:rPr>
        <w:t>o</w:t>
      </w:r>
      <w:r w:rsidRPr="00DA597C">
        <w:rPr>
          <w:sz w:val="16"/>
        </w:rPr>
        <w:t xml:space="preserve">ld </w:t>
      </w:r>
      <w:r w:rsidRPr="00DA597C">
        <w:rPr>
          <w:rStyle w:val="Emphasis"/>
          <w:highlight w:val="cyan"/>
        </w:rPr>
        <w:t>a</w:t>
      </w:r>
      <w:r w:rsidRPr="00DA597C">
        <w:rPr>
          <w:sz w:val="16"/>
        </w:rPr>
        <w:t xml:space="preserve">ge, </w:t>
      </w:r>
      <w:r w:rsidRPr="00DA597C">
        <w:rPr>
          <w:rStyle w:val="Emphasis"/>
          <w:highlight w:val="cyan"/>
        </w:rPr>
        <w:t>s</w:t>
      </w:r>
      <w:r w:rsidRPr="00DA597C">
        <w:rPr>
          <w:sz w:val="16"/>
        </w:rPr>
        <w:t xml:space="preserve">urvivors, and </w:t>
      </w:r>
      <w:r w:rsidRPr="00DA597C">
        <w:rPr>
          <w:rStyle w:val="Emphasis"/>
          <w:highlight w:val="cyan"/>
        </w:rPr>
        <w:t>d</w:t>
      </w:r>
      <w:r w:rsidRPr="00DA597C">
        <w:rPr>
          <w:sz w:val="16"/>
        </w:rPr>
        <w:t xml:space="preserve">isability </w:t>
      </w:r>
      <w:r w:rsidRPr="00DA597C">
        <w:rPr>
          <w:rStyle w:val="Emphasis"/>
          <w:highlight w:val="cyan"/>
        </w:rPr>
        <w:t>i</w:t>
      </w:r>
      <w:r w:rsidRPr="00DA597C">
        <w:rPr>
          <w:sz w:val="16"/>
        </w:rPr>
        <w:t>nsurance.</w:t>
      </w:r>
    </w:p>
    <w:p w14:paraId="617EF7B2" w14:textId="77777777" w:rsidR="00BF056F" w:rsidRDefault="00BF056F" w:rsidP="00BF056F">
      <w:pPr>
        <w:rPr>
          <w:sz w:val="16"/>
        </w:rPr>
      </w:pPr>
      <w:r w:rsidRPr="00DA597C">
        <w:rPr>
          <w:rStyle w:val="StyleUnderline"/>
        </w:rPr>
        <w:t>The Federal Old Age, Survivors, and Disability Insurance</w:t>
      </w:r>
      <w:r w:rsidRPr="00DA597C">
        <w:rPr>
          <w:sz w:val="16"/>
        </w:rPr>
        <w:t xml:space="preserve"> (</w:t>
      </w:r>
      <w:r w:rsidRPr="00DA597C">
        <w:rPr>
          <w:rStyle w:val="StyleUnderline"/>
        </w:rPr>
        <w:t>OASDI</w:t>
      </w:r>
      <w:r w:rsidRPr="00DA597C">
        <w:rPr>
          <w:sz w:val="16"/>
        </w:rPr>
        <w:t xml:space="preserve">) program </w:t>
      </w:r>
      <w:r w:rsidRPr="00DA597C">
        <w:rPr>
          <w:rStyle w:val="StyleUnderline"/>
        </w:rPr>
        <w:t>pays out monthly benefits to retired people</w:t>
      </w:r>
      <w:r w:rsidRPr="00DA597C">
        <w:rPr>
          <w:sz w:val="16"/>
        </w:rPr>
        <w:t>, to families whose wage earner has died, and to workers unemployed due to sickness or accident. Workers qualify for its protection by having been employed for a minimum amount of time and by having made contributions to the program. Once an individual has qualified for protection, certain other family members are, as well. Financial need is not a requirement but continuing to earn substantial sums is inconsistent with eligibility for certain benefits (disability insurance) and can reduce the benefit amount with others (including retirement or survivors benefits).</w:t>
      </w:r>
    </w:p>
    <w:p w14:paraId="5EF146BF" w14:textId="77777777" w:rsidR="00BF056F" w:rsidRDefault="00BF056F" w:rsidP="00BF056F">
      <w:pPr>
        <w:pStyle w:val="Heading4"/>
      </w:pPr>
      <w:r>
        <w:t xml:space="preserve">The Senate </w:t>
      </w:r>
      <w:r w:rsidRPr="00517881">
        <w:rPr>
          <w:u w:val="single"/>
        </w:rPr>
        <w:t>agrees</w:t>
      </w:r>
      <w:r>
        <w:t>.</w:t>
      </w:r>
    </w:p>
    <w:p w14:paraId="6933FA7B" w14:textId="77777777" w:rsidR="00BF056F" w:rsidRDefault="00BF056F" w:rsidP="00BF056F">
      <w:r w:rsidRPr="009F5236">
        <w:rPr>
          <w:rStyle w:val="Style13ptBold"/>
        </w:rPr>
        <w:t>Joint Committee on Taxation ’21</w:t>
      </w:r>
      <w:r>
        <w:t xml:space="preserve"> [Staff of the Joint Committee on Taxation; July 26, 2021; Westlaw, “Present Law And Background Relating To Retirement Plans Scheduled For A Public Hearing Before The Senate Committee On Finance On July 28, 2021,” JCX- 32-21]</w:t>
      </w:r>
    </w:p>
    <w:p w14:paraId="0A1D2C82" w14:textId="77777777" w:rsidR="00BF056F" w:rsidRPr="00A40037" w:rsidRDefault="00BF056F" w:rsidP="00BF056F">
      <w:pPr>
        <w:rPr>
          <w:sz w:val="16"/>
        </w:rPr>
      </w:pPr>
      <w:r w:rsidRPr="00C730AC">
        <w:rPr>
          <w:rStyle w:val="StyleUnderline"/>
        </w:rPr>
        <w:t>“</w:t>
      </w:r>
      <w:r w:rsidRPr="00517881">
        <w:rPr>
          <w:rStyle w:val="StyleUnderline"/>
          <w:highlight w:val="cyan"/>
        </w:rPr>
        <w:t xml:space="preserve">Social Security” </w:t>
      </w:r>
      <w:r w:rsidRPr="00517881">
        <w:rPr>
          <w:rStyle w:val="Emphasis"/>
          <w:highlight w:val="cyan"/>
        </w:rPr>
        <w:t>includes</w:t>
      </w:r>
      <w:r w:rsidRPr="00C730AC">
        <w:rPr>
          <w:rStyle w:val="StyleUnderline"/>
        </w:rPr>
        <w:t xml:space="preserve"> </w:t>
      </w:r>
      <w:r w:rsidRPr="00517881">
        <w:rPr>
          <w:rStyle w:val="StyleUnderline"/>
          <w:highlight w:val="cyan"/>
        </w:rPr>
        <w:t>retired</w:t>
      </w:r>
      <w:r w:rsidRPr="00C730AC">
        <w:rPr>
          <w:rStyle w:val="StyleUnderline"/>
        </w:rPr>
        <w:t xml:space="preserve">-worker </w:t>
      </w:r>
      <w:r w:rsidRPr="00517881">
        <w:rPr>
          <w:rStyle w:val="StyleUnderline"/>
          <w:highlight w:val="cyan"/>
        </w:rPr>
        <w:t>benefits</w:t>
      </w:r>
      <w:r w:rsidRPr="00C730AC">
        <w:rPr>
          <w:rStyle w:val="StyleUnderline"/>
        </w:rPr>
        <w:t xml:space="preserve">. dependents' or </w:t>
      </w:r>
      <w:r w:rsidRPr="00517881">
        <w:rPr>
          <w:rStyle w:val="StyleUnderline"/>
          <w:highlight w:val="cyan"/>
        </w:rPr>
        <w:t>survivor benefits</w:t>
      </w:r>
      <w:r w:rsidRPr="00C730AC">
        <w:rPr>
          <w:rStyle w:val="StyleUnderline"/>
        </w:rPr>
        <w:t xml:space="preserve">, </w:t>
      </w:r>
      <w:r w:rsidRPr="00517881">
        <w:rPr>
          <w:rStyle w:val="Emphasis"/>
          <w:highlight w:val="cyan"/>
        </w:rPr>
        <w:t>and</w:t>
      </w:r>
      <w:r w:rsidRPr="00517881">
        <w:rPr>
          <w:rStyle w:val="StyleUnderline"/>
          <w:highlight w:val="cyan"/>
        </w:rPr>
        <w:t xml:space="preserve"> disability benefits</w:t>
      </w:r>
      <w:r w:rsidRPr="00C730AC">
        <w:rPr>
          <w:rStyle w:val="StyleUnderline"/>
        </w:rPr>
        <w:t xml:space="preserve"> made by Social Security. </w:t>
      </w:r>
      <w:r w:rsidRPr="00517881">
        <w:rPr>
          <w:rStyle w:val="StyleUnderline"/>
          <w:highlight w:val="cyan"/>
        </w:rPr>
        <w:t xml:space="preserve">Medicare reimbursements are </w:t>
      </w:r>
      <w:r w:rsidRPr="00517881">
        <w:rPr>
          <w:rStyle w:val="Emphasis"/>
          <w:highlight w:val="cyan"/>
        </w:rPr>
        <w:t>not included</w:t>
      </w:r>
      <w:r w:rsidRPr="009F5236">
        <w:rPr>
          <w:sz w:val="16"/>
        </w:rPr>
        <w:t>.</w:t>
      </w:r>
    </w:p>
    <w:p w14:paraId="1C413951" w14:textId="77777777" w:rsidR="00BF056F" w:rsidRPr="00FB5790" w:rsidRDefault="00BF056F" w:rsidP="00BF056F">
      <w:pPr>
        <w:pStyle w:val="Heading4"/>
      </w:pPr>
      <w:r>
        <w:t xml:space="preserve">Voting issue---they allow tons of reform proposals to any social insurance program, like Medicare, welfare, or unemployment benefits. Any of these is a topic in and of themselves. That overstretches the neg research burden and undermines preparedness for all debates </w:t>
      </w:r>
    </w:p>
    <w:p w14:paraId="0D4093D9" w14:textId="77777777" w:rsidR="00BF056F" w:rsidRPr="00430F3C" w:rsidRDefault="00BF056F" w:rsidP="00BF056F"/>
    <w:p w14:paraId="0174A0E3" w14:textId="77777777" w:rsidR="00BF056F" w:rsidRDefault="00BF056F" w:rsidP="00BF056F">
      <w:pPr>
        <w:pStyle w:val="Heading3"/>
      </w:pPr>
      <w:bookmarkStart w:id="10" w:name="_Hlk135332793"/>
      <w:r>
        <w:t>SS---OASDI---2NC</w:t>
      </w:r>
    </w:p>
    <w:p w14:paraId="724CC8A7" w14:textId="77777777" w:rsidR="00BF056F" w:rsidRDefault="00BF056F" w:rsidP="00BF056F">
      <w:pPr>
        <w:pStyle w:val="Heading4"/>
      </w:pPr>
      <w:r>
        <w:t>‘Social security’ is OASDI, as per the Code of Federal Regulations.</w:t>
      </w:r>
    </w:p>
    <w:p w14:paraId="06BAA49C" w14:textId="77777777" w:rsidR="00BF056F" w:rsidRPr="00093D09" w:rsidRDefault="00BF056F" w:rsidP="00BF056F">
      <w:r w:rsidRPr="004838C3">
        <w:rPr>
          <w:rStyle w:val="Style13ptBold"/>
        </w:rPr>
        <w:t>CFR ’92</w:t>
      </w:r>
      <w:r>
        <w:t xml:space="preserve"> [Code of Federal Regulations; effective May 21, 1987, as amended on July 29, 1992; Title 5: Administrative Personnel, Chapter I: Office of Personnel Management, Subchapter B: Civil Service Regulations, Part 846: Federal Employees Retirement System—Elections of Coverage, Subpart A: General Provisions, “Section 846.102 Definitions,” 5 C.F.R. § 846.102]</w:t>
      </w:r>
    </w:p>
    <w:p w14:paraId="4149AFF1" w14:textId="77777777" w:rsidR="00BF056F" w:rsidRDefault="00BF056F" w:rsidP="00BF056F">
      <w:pPr>
        <w:rPr>
          <w:sz w:val="16"/>
        </w:rPr>
      </w:pPr>
      <w:r w:rsidRPr="00330C7F">
        <w:rPr>
          <w:rStyle w:val="StyleUnderline"/>
        </w:rPr>
        <w:t xml:space="preserve">Social security means </w:t>
      </w:r>
      <w:r w:rsidRPr="00093D09">
        <w:rPr>
          <w:rStyle w:val="Emphasis"/>
        </w:rPr>
        <w:t>coverage</w:t>
      </w:r>
      <w:r w:rsidRPr="00330C7F">
        <w:rPr>
          <w:rStyle w:val="StyleUnderline"/>
        </w:rPr>
        <w:t xml:space="preserve"> under the </w:t>
      </w:r>
      <w:r w:rsidRPr="00330C7F">
        <w:rPr>
          <w:rStyle w:val="Emphasis"/>
        </w:rPr>
        <w:t>O</w:t>
      </w:r>
      <w:r w:rsidRPr="00330C7F">
        <w:rPr>
          <w:rStyle w:val="StyleUnderline"/>
        </w:rPr>
        <w:t xml:space="preserve">ld </w:t>
      </w:r>
      <w:r w:rsidRPr="00330C7F">
        <w:rPr>
          <w:rStyle w:val="Emphasis"/>
        </w:rPr>
        <w:t>A</w:t>
      </w:r>
      <w:r w:rsidRPr="00330C7F">
        <w:rPr>
          <w:rStyle w:val="StyleUnderline"/>
        </w:rPr>
        <w:t xml:space="preserve">ge, </w:t>
      </w:r>
      <w:r w:rsidRPr="00330C7F">
        <w:rPr>
          <w:rStyle w:val="Emphasis"/>
        </w:rPr>
        <w:t>S</w:t>
      </w:r>
      <w:r w:rsidRPr="00330C7F">
        <w:rPr>
          <w:rStyle w:val="StyleUnderline"/>
        </w:rPr>
        <w:t xml:space="preserve">urvivors, and </w:t>
      </w:r>
      <w:r w:rsidRPr="00330C7F">
        <w:rPr>
          <w:rStyle w:val="Emphasis"/>
        </w:rPr>
        <w:t>D</w:t>
      </w:r>
      <w:r w:rsidRPr="00330C7F">
        <w:rPr>
          <w:rStyle w:val="StyleUnderline"/>
        </w:rPr>
        <w:t xml:space="preserve">isability </w:t>
      </w:r>
      <w:r w:rsidRPr="00330C7F">
        <w:rPr>
          <w:rStyle w:val="Emphasis"/>
        </w:rPr>
        <w:t>I</w:t>
      </w:r>
      <w:r w:rsidRPr="00330C7F">
        <w:rPr>
          <w:rStyle w:val="StyleUnderline"/>
        </w:rPr>
        <w:t>nsurance programs of the Social Security Act</w:t>
      </w:r>
      <w:r w:rsidRPr="00330C7F">
        <w:rPr>
          <w:sz w:val="16"/>
        </w:rPr>
        <w:t>.</w:t>
      </w:r>
    </w:p>
    <w:p w14:paraId="42EF7E07" w14:textId="77777777" w:rsidR="00BF056F" w:rsidRDefault="00BF056F" w:rsidP="00BF056F">
      <w:pPr>
        <w:pStyle w:val="Heading4"/>
      </w:pPr>
      <w:r>
        <w:t>CRS says ‘OASDI’ is ‘Social Security.’</w:t>
      </w:r>
    </w:p>
    <w:p w14:paraId="78C2A556" w14:textId="77777777" w:rsidR="00BF056F" w:rsidRPr="00933DDF" w:rsidRDefault="00BF056F" w:rsidP="00BF056F">
      <w:r w:rsidRPr="00933DDF">
        <w:rPr>
          <w:rStyle w:val="Style13ptBold"/>
        </w:rPr>
        <w:t>Li ’19</w:t>
      </w:r>
      <w:r>
        <w:t xml:space="preserve"> [Zhe Li and Joseph Dalaker; July 1, 2019; Analyst in Social Policy at the Congressional Research Service; Social Policy Analyst at Congressional Research Service, Masters in Public Policy at the University of Michigan; HeinOnline, “Poverty Among Americans Aged 65 and Older,” Congressional Research Service]</w:t>
      </w:r>
    </w:p>
    <w:p w14:paraId="5E4DC96E" w14:textId="77777777" w:rsidR="00BF056F" w:rsidRDefault="00BF056F" w:rsidP="00BF056F">
      <w:pPr>
        <w:rPr>
          <w:sz w:val="16"/>
        </w:rPr>
      </w:pPr>
      <w:r w:rsidRPr="009D47EA">
        <w:rPr>
          <w:sz w:val="16"/>
        </w:rPr>
        <w:t>Several government programs have contributed to older Americans' increased incomes, including Old Age, Survivor and Disability Insurance (</w:t>
      </w:r>
      <w:r w:rsidRPr="00933DDF">
        <w:rPr>
          <w:rStyle w:val="StyleUnderline"/>
        </w:rPr>
        <w:t xml:space="preserve">OASDI, </w:t>
      </w:r>
      <w:r w:rsidRPr="00933DDF">
        <w:rPr>
          <w:rStyle w:val="Emphasis"/>
        </w:rPr>
        <w:t>commonly known</w:t>
      </w:r>
      <w:r w:rsidRPr="00933DDF">
        <w:rPr>
          <w:rStyle w:val="StyleUnderline"/>
        </w:rPr>
        <w:t xml:space="preserve"> as Social Security</w:t>
      </w:r>
      <w:r w:rsidRPr="009D47EA">
        <w:rPr>
          <w:sz w:val="16"/>
        </w:rPr>
        <w:t>) and Supplemental Security Income (SSI). However, certain groups of older Americans, such as widows, divorced women, and never married men and women, are still vulnerable to poverty. Congress may be interested in the effect of existing programs that reduce poverty, as well as potential proposals aimed at improving income among vulnerable groups of older Americans.</w:t>
      </w:r>
    </w:p>
    <w:p w14:paraId="69355E18" w14:textId="77777777" w:rsidR="00BF056F" w:rsidRDefault="00BF056F" w:rsidP="00BF056F">
      <w:pPr>
        <w:pStyle w:val="Heading4"/>
      </w:pPr>
      <w:r>
        <w:t>So does the GAO</w:t>
      </w:r>
      <w:r w:rsidRPr="003D1827">
        <w:t>.</w:t>
      </w:r>
    </w:p>
    <w:p w14:paraId="3F67B674" w14:textId="77777777" w:rsidR="00BF056F" w:rsidRPr="003D1827" w:rsidRDefault="00BF056F" w:rsidP="00BF056F">
      <w:r w:rsidRPr="003D1827">
        <w:rPr>
          <w:rStyle w:val="Style13ptBold"/>
        </w:rPr>
        <w:t>Fagnoni ’98</w:t>
      </w:r>
      <w:r>
        <w:t xml:space="preserve"> [</w:t>
      </w:r>
      <w:r w:rsidRPr="003D1827">
        <w:t>Cynthia M. Fagnoni</w:t>
      </w:r>
      <w:r>
        <w:t>; August 26, 1998; Director of Income Security Issues of the GAO; HeinOnline, “SSA: The Agency's Relationship with the Office of Management and Budget Since Becoming an Independent Agency,” HEHS-98-235R 1]</w:t>
      </w:r>
    </w:p>
    <w:p w14:paraId="08CF6406" w14:textId="77777777" w:rsidR="00BF056F" w:rsidRPr="00462C5F" w:rsidRDefault="00BF056F" w:rsidP="00BF056F">
      <w:pPr>
        <w:rPr>
          <w:sz w:val="16"/>
        </w:rPr>
      </w:pPr>
      <w:r w:rsidRPr="003D1827">
        <w:rPr>
          <w:rStyle w:val="StyleUnderline"/>
        </w:rPr>
        <w:t xml:space="preserve">Social Security includes the </w:t>
      </w:r>
      <w:r w:rsidRPr="003D1827">
        <w:rPr>
          <w:rStyle w:val="Emphasis"/>
        </w:rPr>
        <w:t>O</w:t>
      </w:r>
      <w:r w:rsidRPr="00462C5F">
        <w:rPr>
          <w:sz w:val="16"/>
        </w:rPr>
        <w:t>ld-</w:t>
      </w:r>
      <w:r w:rsidRPr="003D1827">
        <w:rPr>
          <w:rStyle w:val="Emphasis"/>
        </w:rPr>
        <w:t>A</w:t>
      </w:r>
      <w:r w:rsidRPr="00462C5F">
        <w:rPr>
          <w:sz w:val="16"/>
        </w:rPr>
        <w:t xml:space="preserve">ge and </w:t>
      </w:r>
      <w:r w:rsidRPr="003D1827">
        <w:rPr>
          <w:rStyle w:val="Emphasis"/>
        </w:rPr>
        <w:t>S</w:t>
      </w:r>
      <w:r w:rsidRPr="00462C5F">
        <w:rPr>
          <w:sz w:val="16"/>
        </w:rPr>
        <w:t xml:space="preserve">urvivors Insurance and </w:t>
      </w:r>
      <w:r w:rsidRPr="003D1827">
        <w:rPr>
          <w:rStyle w:val="Emphasis"/>
        </w:rPr>
        <w:t>D</w:t>
      </w:r>
      <w:r w:rsidRPr="00462C5F">
        <w:rPr>
          <w:sz w:val="16"/>
        </w:rPr>
        <w:t xml:space="preserve">isability </w:t>
      </w:r>
      <w:r w:rsidRPr="003D1827">
        <w:rPr>
          <w:rStyle w:val="Emphasis"/>
        </w:rPr>
        <w:t>I</w:t>
      </w:r>
      <w:r w:rsidRPr="00462C5F">
        <w:rPr>
          <w:sz w:val="16"/>
        </w:rPr>
        <w:t xml:space="preserve">nsurance </w:t>
      </w:r>
      <w:r w:rsidRPr="003D1827">
        <w:rPr>
          <w:rStyle w:val="StyleUnderline"/>
        </w:rPr>
        <w:t>programs</w:t>
      </w:r>
      <w:r w:rsidRPr="00462C5F">
        <w:rPr>
          <w:sz w:val="16"/>
        </w:rPr>
        <w:t>.</w:t>
      </w:r>
    </w:p>
    <w:p w14:paraId="173CF287" w14:textId="77777777" w:rsidR="00BF056F" w:rsidRDefault="00BF056F" w:rsidP="00BF056F">
      <w:pPr>
        <w:pStyle w:val="Heading4"/>
      </w:pPr>
      <w:r>
        <w:t>Investopedia agrees.</w:t>
      </w:r>
    </w:p>
    <w:p w14:paraId="1830EF4D" w14:textId="77777777" w:rsidR="00BF056F" w:rsidRDefault="00BF056F" w:rsidP="00BF056F">
      <w:r w:rsidRPr="000436B3">
        <w:rPr>
          <w:rStyle w:val="Style13ptBold"/>
        </w:rPr>
        <w:t>Connectt ’23</w:t>
      </w:r>
      <w:r>
        <w:t xml:space="preserve"> [Wendy Connett; April 23, 2023; financial reporter, reviewed by Eric Estevez, an Owner of an Insurance Agency, and fact checked by Yarilet Perez, Master of Science in Journalism from the Medill School of Journalism; Investopedia, “Social Security Explained: How It Works, Types of Benefits,” </w:t>
      </w:r>
      <w:hyperlink r:id="rId34" w:history="1">
        <w:r w:rsidRPr="00562B1A">
          <w:rPr>
            <w:rStyle w:val="Hyperlink"/>
          </w:rPr>
          <w:t>https://www.investopedia.com/terms/s/socialsecurity.asp</w:t>
        </w:r>
      </w:hyperlink>
      <w:r>
        <w:t>]</w:t>
      </w:r>
    </w:p>
    <w:p w14:paraId="285910AD" w14:textId="77777777" w:rsidR="00BF056F" w:rsidRPr="000436B3" w:rsidRDefault="00BF056F" w:rsidP="00BF056F">
      <w:pPr>
        <w:rPr>
          <w:sz w:val="16"/>
        </w:rPr>
      </w:pPr>
      <w:r w:rsidRPr="000436B3">
        <w:rPr>
          <w:rStyle w:val="StyleUnderline"/>
        </w:rPr>
        <w:t xml:space="preserve">“Social Security” is the </w:t>
      </w:r>
      <w:r w:rsidRPr="000436B3">
        <w:rPr>
          <w:rStyle w:val="Emphasis"/>
        </w:rPr>
        <w:t>term</w:t>
      </w:r>
      <w:r w:rsidRPr="000436B3">
        <w:rPr>
          <w:rStyle w:val="StyleUnderline"/>
        </w:rPr>
        <w:t xml:space="preserve"> used for the</w:t>
      </w:r>
      <w:r w:rsidRPr="000436B3">
        <w:rPr>
          <w:sz w:val="16"/>
        </w:rPr>
        <w:t xml:space="preserve"> Old-Age, Survivors, and Disability Insurance (</w:t>
      </w:r>
      <w:r w:rsidRPr="000436B3">
        <w:rPr>
          <w:rStyle w:val="Emphasis"/>
        </w:rPr>
        <w:t>OASDI</w:t>
      </w:r>
      <w:r w:rsidRPr="000436B3">
        <w:rPr>
          <w:sz w:val="16"/>
        </w:rPr>
        <w:t xml:space="preserve">) </w:t>
      </w:r>
      <w:r w:rsidRPr="000436B3">
        <w:rPr>
          <w:rStyle w:val="StyleUnderline"/>
        </w:rPr>
        <w:t>program in the United States. It's run by the</w:t>
      </w:r>
      <w:r w:rsidRPr="000436B3">
        <w:rPr>
          <w:sz w:val="16"/>
        </w:rPr>
        <w:t xml:space="preserve"> Social Security Administration (</w:t>
      </w:r>
      <w:r w:rsidRPr="000436B3">
        <w:rPr>
          <w:rStyle w:val="StyleUnderline"/>
        </w:rPr>
        <w:t>SSA</w:t>
      </w:r>
      <w:r w:rsidRPr="000436B3">
        <w:rPr>
          <w:sz w:val="16"/>
        </w:rPr>
        <w:t>), a federal agency. It's best known for retirement benefits, but it also provides survivor benefits and income for workers who become disabled.</w:t>
      </w:r>
    </w:p>
    <w:p w14:paraId="7BE17D0F" w14:textId="77777777" w:rsidR="00BF056F" w:rsidRDefault="00BF056F" w:rsidP="00BF056F">
      <w:pPr>
        <w:pStyle w:val="Heading4"/>
      </w:pPr>
      <w:r>
        <w:t xml:space="preserve">It’s legally enshrined in </w:t>
      </w:r>
      <w:r w:rsidRPr="005A0ABA">
        <w:rPr>
          <w:u w:val="single"/>
        </w:rPr>
        <w:t>Connecticut</w:t>
      </w:r>
      <w:r>
        <w:t>.</w:t>
      </w:r>
    </w:p>
    <w:p w14:paraId="14879BD7" w14:textId="77777777" w:rsidR="00BF056F" w:rsidRPr="007871A9" w:rsidRDefault="00BF056F" w:rsidP="00BF056F">
      <w:r w:rsidRPr="00AA5FB0">
        <w:rPr>
          <w:rStyle w:val="Style13ptBold"/>
        </w:rPr>
        <w:t>Connecticut ’12</w:t>
      </w:r>
      <w:r>
        <w:t xml:space="preserve"> [Connecticut; effective June 12, 2012; Connecticut General Statutes, Title 5: State Employees, Chapter 66: State Employees Retirement Act, “Section 5-154 – Definitions,” Conn. Gen. Stat. § 5-154]</w:t>
      </w:r>
    </w:p>
    <w:p w14:paraId="31725675" w14:textId="77777777" w:rsidR="00BF056F" w:rsidRDefault="00BF056F" w:rsidP="00BF056F">
      <w:pPr>
        <w:rPr>
          <w:sz w:val="16"/>
        </w:rPr>
      </w:pPr>
      <w:r>
        <w:rPr>
          <w:sz w:val="16"/>
        </w:rPr>
        <w:t>For the purposes of this chapter:</w:t>
      </w:r>
    </w:p>
    <w:p w14:paraId="0A6B87B2" w14:textId="77777777" w:rsidR="00BF056F" w:rsidRPr="007871A9" w:rsidRDefault="00BF056F" w:rsidP="00BF056F">
      <w:pPr>
        <w:rPr>
          <w:rStyle w:val="StyleUnderline"/>
        </w:rPr>
      </w:pPr>
      <w:r w:rsidRPr="007871A9">
        <w:rPr>
          <w:sz w:val="16"/>
        </w:rPr>
        <w:t xml:space="preserve">(a) </w:t>
      </w:r>
      <w:r w:rsidRPr="007871A9">
        <w:rPr>
          <w:rStyle w:val="StyleUnderline"/>
        </w:rPr>
        <w:t>“Covered under Social Security” means</w:t>
      </w:r>
      <w:r w:rsidRPr="007871A9">
        <w:rPr>
          <w:sz w:val="16"/>
        </w:rPr>
        <w:t xml:space="preserve">, with regard to a state employee, that the state is required to make </w:t>
      </w:r>
      <w:r w:rsidRPr="007871A9">
        <w:rPr>
          <w:rStyle w:val="StyleUnderline"/>
        </w:rPr>
        <w:t>contributions</w:t>
      </w:r>
      <w:r w:rsidRPr="007871A9">
        <w:rPr>
          <w:sz w:val="16"/>
        </w:rPr>
        <w:t xml:space="preserve"> for the employee </w:t>
      </w:r>
      <w:r w:rsidRPr="007871A9">
        <w:rPr>
          <w:rStyle w:val="StyleUnderline"/>
        </w:rPr>
        <w:t>under the Social Security Agreement;</w:t>
      </w:r>
    </w:p>
    <w:p w14:paraId="5A416C30" w14:textId="77777777" w:rsidR="00BF056F" w:rsidRPr="007871A9" w:rsidRDefault="00BF056F" w:rsidP="00BF056F">
      <w:pPr>
        <w:rPr>
          <w:rStyle w:val="StyleUnderline"/>
        </w:rPr>
      </w:pPr>
      <w:r w:rsidRPr="007871A9">
        <w:rPr>
          <w:sz w:val="16"/>
        </w:rPr>
        <w:t>(b)</w:t>
      </w:r>
      <w:r w:rsidRPr="007871A9">
        <w:rPr>
          <w:rStyle w:val="StyleUnderline"/>
        </w:rPr>
        <w:t xml:space="preserve"> “Federal Insurance Contributions Act” means the chapter of the federal Internal </w:t>
      </w:r>
      <w:r w:rsidRPr="007871A9">
        <w:rPr>
          <w:rStyle w:val="Emphasis"/>
        </w:rPr>
        <w:t>Revenue Code</w:t>
      </w:r>
      <w:r w:rsidRPr="007871A9">
        <w:rPr>
          <w:sz w:val="16"/>
        </w:rPr>
        <w:t xml:space="preserve">1 officially cited by that name, 26 USC (IRC 1939) § 1400 et seq.,2 26 USC (IRC 1986) § 3100 et seq.,3 </w:t>
      </w:r>
      <w:r w:rsidRPr="007871A9">
        <w:rPr>
          <w:rStyle w:val="StyleUnderline"/>
        </w:rPr>
        <w:t>as</w:t>
      </w:r>
      <w:r w:rsidRPr="007871A9">
        <w:rPr>
          <w:sz w:val="16"/>
        </w:rPr>
        <w:t xml:space="preserve"> originally enacted and as </w:t>
      </w:r>
      <w:r w:rsidRPr="007871A9">
        <w:rPr>
          <w:rStyle w:val="StyleUnderline"/>
        </w:rPr>
        <w:t>amended from time to time;</w:t>
      </w:r>
    </w:p>
    <w:p w14:paraId="1AE053F1" w14:textId="77777777" w:rsidR="00BF056F" w:rsidRPr="007871A9" w:rsidRDefault="00BF056F" w:rsidP="00BF056F">
      <w:pPr>
        <w:rPr>
          <w:sz w:val="16"/>
        </w:rPr>
      </w:pPr>
      <w:r w:rsidRPr="007871A9">
        <w:rPr>
          <w:sz w:val="16"/>
        </w:rPr>
        <w:t>(c) “For retirement purposes” means for the purposes of the state employees retirement system;</w:t>
      </w:r>
    </w:p>
    <w:p w14:paraId="2B010A9C" w14:textId="77777777" w:rsidR="00BF056F" w:rsidRPr="007871A9" w:rsidRDefault="00BF056F" w:rsidP="00BF056F">
      <w:pPr>
        <w:rPr>
          <w:sz w:val="16"/>
        </w:rPr>
      </w:pPr>
      <w:r w:rsidRPr="007871A9">
        <w:rPr>
          <w:sz w:val="16"/>
        </w:rPr>
        <w:t>(d) “Member” means a member of the state employees retirement system;</w:t>
      </w:r>
    </w:p>
    <w:p w14:paraId="6200D624" w14:textId="77777777" w:rsidR="00BF056F" w:rsidRPr="007871A9" w:rsidRDefault="00BF056F" w:rsidP="00BF056F">
      <w:pPr>
        <w:rPr>
          <w:sz w:val="16"/>
        </w:rPr>
      </w:pPr>
      <w:r w:rsidRPr="007871A9">
        <w:rPr>
          <w:sz w:val="16"/>
        </w:rPr>
        <w:t>(e) “Retirement Commission” means the State Employees Retirement Commission;</w:t>
      </w:r>
    </w:p>
    <w:p w14:paraId="55240A41" w14:textId="77777777" w:rsidR="00BF056F" w:rsidRPr="007871A9" w:rsidRDefault="00BF056F" w:rsidP="00BF056F">
      <w:pPr>
        <w:rPr>
          <w:sz w:val="16"/>
        </w:rPr>
      </w:pPr>
      <w:r w:rsidRPr="007871A9">
        <w:rPr>
          <w:sz w:val="16"/>
        </w:rPr>
        <w:t>(f) “Retirement contributions” means contributions made by, or deducted from the salary of, a member in accordance with part III4 or part IV of this chapter;5</w:t>
      </w:r>
    </w:p>
    <w:p w14:paraId="62AA3E05" w14:textId="77777777" w:rsidR="00BF056F" w:rsidRPr="007871A9" w:rsidRDefault="00BF056F" w:rsidP="00BF056F">
      <w:pPr>
        <w:rPr>
          <w:sz w:val="16"/>
        </w:rPr>
      </w:pPr>
      <w:r w:rsidRPr="007871A9">
        <w:rPr>
          <w:sz w:val="16"/>
        </w:rPr>
        <w:t>(g) “Retirement system” means the state employees retirement system;</w:t>
      </w:r>
    </w:p>
    <w:p w14:paraId="381A40ED" w14:textId="77777777" w:rsidR="00BF056F" w:rsidRPr="007871A9" w:rsidRDefault="00BF056F" w:rsidP="00BF056F">
      <w:pPr>
        <w:rPr>
          <w:sz w:val="16"/>
        </w:rPr>
      </w:pPr>
      <w:r w:rsidRPr="007871A9">
        <w:rPr>
          <w:sz w:val="16"/>
        </w:rPr>
        <w:t>(h) “Salary” means (1) any payment, including longevity payments and payments for accrued vacation time under section 5-252, for state service made from a payroll submitted to the Comptroller; and (2) the cash value of maintenance furnished by the state; and (3) fees received from the state in whole or in part in lieu of or in addition to item (1) above and established to the satisfaction of the Retirement Commission, to the extent that the employee has made retirement contributions on such fees; and (4) compensation paid by the United States to state employees who are employees of the United States Purchasing and Finance Office; and (5) compensation paid to employees of the Connecticut Institute for Municipal Studies. Notwithstanding the provisions of section 5-208a, any state employee who is employed by more than one state agency during any week shall, for compensation earned on and after January 1, 1983, have all such compensation recognized for all purposes of the retirement program;</w:t>
      </w:r>
    </w:p>
    <w:p w14:paraId="62398848" w14:textId="77777777" w:rsidR="00BF056F" w:rsidRPr="007871A9" w:rsidRDefault="00BF056F" w:rsidP="00BF056F">
      <w:pPr>
        <w:rPr>
          <w:sz w:val="16"/>
        </w:rPr>
      </w:pPr>
      <w:r w:rsidRPr="007871A9">
        <w:rPr>
          <w:sz w:val="16"/>
        </w:rPr>
        <w:t xml:space="preserve">(i) </w:t>
      </w:r>
      <w:r w:rsidRPr="007871A9">
        <w:rPr>
          <w:rStyle w:val="StyleUnderline"/>
        </w:rPr>
        <w:t xml:space="preserve">“Social Security” means the </w:t>
      </w:r>
      <w:r w:rsidRPr="007871A9">
        <w:rPr>
          <w:rStyle w:val="Emphasis"/>
        </w:rPr>
        <w:t>O</w:t>
      </w:r>
      <w:r w:rsidRPr="007871A9">
        <w:rPr>
          <w:rStyle w:val="StyleUnderline"/>
        </w:rPr>
        <w:t xml:space="preserve">ld </w:t>
      </w:r>
      <w:r w:rsidRPr="007871A9">
        <w:rPr>
          <w:rStyle w:val="Emphasis"/>
        </w:rPr>
        <w:t>A</w:t>
      </w:r>
      <w:r w:rsidRPr="007871A9">
        <w:rPr>
          <w:rStyle w:val="StyleUnderline"/>
        </w:rPr>
        <w:t xml:space="preserve">ge and </w:t>
      </w:r>
      <w:r w:rsidRPr="007871A9">
        <w:rPr>
          <w:rStyle w:val="Emphasis"/>
        </w:rPr>
        <w:t>S</w:t>
      </w:r>
      <w:r w:rsidRPr="007871A9">
        <w:rPr>
          <w:rStyle w:val="StyleUnderline"/>
        </w:rPr>
        <w:t xml:space="preserve">urvivors </w:t>
      </w:r>
      <w:r w:rsidRPr="007871A9">
        <w:rPr>
          <w:rStyle w:val="Emphasis"/>
        </w:rPr>
        <w:t>I</w:t>
      </w:r>
      <w:r w:rsidRPr="007871A9">
        <w:rPr>
          <w:sz w:val="16"/>
        </w:rPr>
        <w:t xml:space="preserve">nsurance </w:t>
      </w:r>
      <w:r w:rsidRPr="007871A9">
        <w:rPr>
          <w:rStyle w:val="Emphasis"/>
        </w:rPr>
        <w:t>S</w:t>
      </w:r>
      <w:r w:rsidRPr="007871A9">
        <w:rPr>
          <w:sz w:val="16"/>
        </w:rPr>
        <w:t xml:space="preserve">ystem </w:t>
      </w:r>
      <w:r w:rsidRPr="007871A9">
        <w:rPr>
          <w:rStyle w:val="StyleUnderline"/>
        </w:rPr>
        <w:t>under Title II of the Social Security Act</w:t>
      </w:r>
      <w:r w:rsidRPr="007871A9">
        <w:rPr>
          <w:sz w:val="16"/>
        </w:rPr>
        <w:t>;6</w:t>
      </w:r>
    </w:p>
    <w:p w14:paraId="542E173C" w14:textId="77777777" w:rsidR="00BF056F" w:rsidRPr="007871A9" w:rsidRDefault="00BF056F" w:rsidP="00BF056F">
      <w:pPr>
        <w:rPr>
          <w:sz w:val="16"/>
        </w:rPr>
      </w:pPr>
      <w:r w:rsidRPr="007871A9">
        <w:rPr>
          <w:sz w:val="16"/>
        </w:rPr>
        <w:t xml:space="preserve">(j) </w:t>
      </w:r>
      <w:r w:rsidRPr="007871A9">
        <w:rPr>
          <w:rStyle w:val="StyleUnderline"/>
        </w:rPr>
        <w:t xml:space="preserve">“Social Security Act” means the federal act </w:t>
      </w:r>
      <w:r w:rsidRPr="007871A9">
        <w:rPr>
          <w:rStyle w:val="Emphasis"/>
        </w:rPr>
        <w:t>officially cited by that name</w:t>
      </w:r>
      <w:r w:rsidRPr="007871A9">
        <w:rPr>
          <w:sz w:val="16"/>
        </w:rPr>
        <w:t xml:space="preserve">, 42 USC § 301 et seq.,7 </w:t>
      </w:r>
      <w:r w:rsidRPr="007871A9">
        <w:rPr>
          <w:rStyle w:val="StyleUnderline"/>
        </w:rPr>
        <w:t>as</w:t>
      </w:r>
      <w:r w:rsidRPr="007871A9">
        <w:rPr>
          <w:sz w:val="16"/>
        </w:rPr>
        <w:t xml:space="preserve"> originally enacted and as </w:t>
      </w:r>
      <w:r w:rsidRPr="007871A9">
        <w:rPr>
          <w:rStyle w:val="Emphasis"/>
        </w:rPr>
        <w:t>amended from time to time</w:t>
      </w:r>
      <w:r w:rsidRPr="007871A9">
        <w:rPr>
          <w:sz w:val="16"/>
        </w:rPr>
        <w:t>;</w:t>
      </w:r>
    </w:p>
    <w:p w14:paraId="073E33EA" w14:textId="77777777" w:rsidR="00BF056F" w:rsidRDefault="00BF056F" w:rsidP="00BF056F">
      <w:pPr>
        <w:pStyle w:val="Heading4"/>
      </w:pPr>
      <w:r>
        <w:t>And Arkansas.</w:t>
      </w:r>
    </w:p>
    <w:p w14:paraId="785A46AF" w14:textId="77777777" w:rsidR="00BF056F" w:rsidRPr="00237094" w:rsidRDefault="00BF056F" w:rsidP="00BF056F">
      <w:r w:rsidRPr="007829D3">
        <w:rPr>
          <w:rStyle w:val="Style13ptBold"/>
        </w:rPr>
        <w:t>Arkansas ’23</w:t>
      </w:r>
      <w:r>
        <w:t xml:space="preserve"> [Arkansas Code; effective July 1, 2023; Title 24: Retirement and Pensions, Chapter 7: Retirement of Employees of Schools and Educational Institutions, Subchapter 2: Arkansas Teacher Retirement System—General Provisions, “Section 24-7-202 – Definitions,” Ark. Code § 24-7-202]</w:t>
      </w:r>
    </w:p>
    <w:p w14:paraId="3A56ADFF" w14:textId="77777777" w:rsidR="00BF056F" w:rsidRPr="00530DF1" w:rsidRDefault="00BF056F" w:rsidP="00BF056F">
      <w:pPr>
        <w:rPr>
          <w:sz w:val="16"/>
        </w:rPr>
      </w:pPr>
      <w:r w:rsidRPr="00530DF1">
        <w:rPr>
          <w:sz w:val="16"/>
        </w:rPr>
        <w:t xml:space="preserve">(38) </w:t>
      </w:r>
      <w:r w:rsidRPr="00237094">
        <w:rPr>
          <w:rStyle w:val="StyleUnderline"/>
        </w:rPr>
        <w:t>“Social Security” means the</w:t>
      </w:r>
      <w:r w:rsidRPr="00530DF1">
        <w:rPr>
          <w:sz w:val="16"/>
        </w:rPr>
        <w:t xml:space="preserve"> Social Security, </w:t>
      </w:r>
      <w:r w:rsidRPr="00237094">
        <w:rPr>
          <w:rStyle w:val="Emphasis"/>
        </w:rPr>
        <w:t>o</w:t>
      </w:r>
      <w:r w:rsidRPr="00237094">
        <w:rPr>
          <w:rStyle w:val="StyleUnderline"/>
        </w:rPr>
        <w:t xml:space="preserve">ld </w:t>
      </w:r>
      <w:r w:rsidRPr="00237094">
        <w:rPr>
          <w:rStyle w:val="Emphasis"/>
        </w:rPr>
        <w:t>a</w:t>
      </w:r>
      <w:r w:rsidRPr="00237094">
        <w:rPr>
          <w:rStyle w:val="StyleUnderline"/>
        </w:rPr>
        <w:t xml:space="preserve">ge, </w:t>
      </w:r>
      <w:r w:rsidRPr="00237094">
        <w:rPr>
          <w:rStyle w:val="Emphasis"/>
        </w:rPr>
        <w:t>s</w:t>
      </w:r>
      <w:r w:rsidRPr="00237094">
        <w:rPr>
          <w:rStyle w:val="StyleUnderline"/>
        </w:rPr>
        <w:t xml:space="preserve">urvivors’, and </w:t>
      </w:r>
      <w:r w:rsidRPr="00237094">
        <w:rPr>
          <w:rStyle w:val="Emphasis"/>
        </w:rPr>
        <w:t>d</w:t>
      </w:r>
      <w:r w:rsidRPr="00237094">
        <w:rPr>
          <w:rStyle w:val="StyleUnderline"/>
        </w:rPr>
        <w:t xml:space="preserve">isability </w:t>
      </w:r>
      <w:r w:rsidRPr="00237094">
        <w:rPr>
          <w:rStyle w:val="Emphasis"/>
        </w:rPr>
        <w:t>i</w:t>
      </w:r>
      <w:r w:rsidRPr="00237094">
        <w:rPr>
          <w:rStyle w:val="StyleUnderline"/>
        </w:rPr>
        <w:t>nsurance program</w:t>
      </w:r>
      <w:r w:rsidRPr="00530DF1">
        <w:rPr>
          <w:sz w:val="16"/>
        </w:rPr>
        <w:t>;</w:t>
      </w:r>
    </w:p>
    <w:p w14:paraId="2A5DE462" w14:textId="77777777" w:rsidR="00BF056F" w:rsidRDefault="00BF056F" w:rsidP="00BF056F">
      <w:pPr>
        <w:pStyle w:val="Heading4"/>
      </w:pPr>
      <w:r>
        <w:t>And Wisconsin.</w:t>
      </w:r>
    </w:p>
    <w:p w14:paraId="6F0F47C9" w14:textId="77777777" w:rsidR="00BF056F" w:rsidRPr="00D71076" w:rsidRDefault="00BF056F" w:rsidP="00BF056F">
      <w:r w:rsidRPr="000F4DE4">
        <w:rPr>
          <w:rStyle w:val="Style13ptBold"/>
        </w:rPr>
        <w:t>Wisconsin ’19</w:t>
      </w:r>
      <w:r>
        <w:t xml:space="preserve"> [Wisconsin Administrative Code; effective January 1993, as amended in 2019; Department of Health Services, DHS 73: Selected Fiscal Management Procedures and Standards Under the Community Options Program and Medical Assistance Home and Community-Based, “DHS 73.07 Determination of competence to receive service funds,” Wis. Admin. Code DHS § DHS 73.07] </w:t>
      </w:r>
    </w:p>
    <w:p w14:paraId="3841CF19" w14:textId="77777777" w:rsidR="00BF056F" w:rsidRPr="00D71076" w:rsidRDefault="00BF056F" w:rsidP="00BF056F">
      <w:pPr>
        <w:rPr>
          <w:sz w:val="16"/>
        </w:rPr>
      </w:pPr>
      <w:r w:rsidRPr="00D71076">
        <w:rPr>
          <w:sz w:val="16"/>
        </w:rPr>
        <w:t xml:space="preserve">(1) </w:t>
      </w:r>
      <w:r w:rsidRPr="00D71076">
        <w:rPr>
          <w:rStyle w:val="Emphasis"/>
        </w:rPr>
        <w:t>DEFINITIONS</w:t>
      </w:r>
      <w:r w:rsidRPr="00D71076">
        <w:rPr>
          <w:sz w:val="16"/>
        </w:rPr>
        <w:t>. In this section:</w:t>
      </w:r>
    </w:p>
    <w:p w14:paraId="4FB2CD45" w14:textId="77777777" w:rsidR="00BF056F" w:rsidRPr="00D71076" w:rsidRDefault="00BF056F" w:rsidP="00BF056F">
      <w:pPr>
        <w:ind w:left="720"/>
        <w:rPr>
          <w:sz w:val="16"/>
        </w:rPr>
      </w:pPr>
      <w:r w:rsidRPr="00D71076">
        <w:rPr>
          <w:sz w:val="16"/>
        </w:rPr>
        <w:t>(a) “Incompetent” has the meaning specified in s. 880.01 (4), Stats.</w:t>
      </w:r>
    </w:p>
    <w:p w14:paraId="1979AC15" w14:textId="77777777" w:rsidR="00BF056F" w:rsidRPr="00D71076" w:rsidRDefault="00BF056F" w:rsidP="00BF056F">
      <w:pPr>
        <w:ind w:left="720"/>
        <w:rPr>
          <w:sz w:val="16"/>
        </w:rPr>
      </w:pPr>
      <w:r w:rsidRPr="00D71076">
        <w:rPr>
          <w:sz w:val="16"/>
        </w:rPr>
        <w:t>(b) “Intellectual disability” means subaverage general intellectual functioning that originates during the developmental period and is associated with impairment in adaptive behavior.</w:t>
      </w:r>
    </w:p>
    <w:p w14:paraId="6BCB5733" w14:textId="77777777" w:rsidR="00BF056F" w:rsidRPr="00D71076" w:rsidRDefault="00BF056F" w:rsidP="00BF056F">
      <w:pPr>
        <w:ind w:left="720"/>
        <w:rPr>
          <w:sz w:val="16"/>
        </w:rPr>
      </w:pPr>
      <w:r w:rsidRPr="00D71076">
        <w:rPr>
          <w:sz w:val="16"/>
        </w:rPr>
        <w:t>(c) “Protective payee” means a person designated by a county department of human services established under s. 46.23, Stats., or a county department of social services established under s. 46.215 or 46.22, Stats., to be the recipient of a participant's total or partial monthly check for financial assistance or for the purchase of social services.</w:t>
      </w:r>
    </w:p>
    <w:p w14:paraId="72DD3ADB" w14:textId="77777777" w:rsidR="00BF056F" w:rsidRPr="00D71076" w:rsidRDefault="00BF056F" w:rsidP="00BF056F">
      <w:pPr>
        <w:ind w:left="720"/>
        <w:rPr>
          <w:sz w:val="16"/>
        </w:rPr>
      </w:pPr>
      <w:r w:rsidRPr="00D71076">
        <w:rPr>
          <w:sz w:val="16"/>
        </w:rPr>
        <w:t>(d) “Representative payee” means a person or organization selected by the U.S. social security administration to receive social security or supplemental security income benefits on behalf of a beneficiary.</w:t>
      </w:r>
    </w:p>
    <w:p w14:paraId="2C27E32A" w14:textId="77777777" w:rsidR="00BF056F" w:rsidRPr="00D71076" w:rsidRDefault="00BF056F" w:rsidP="00BF056F">
      <w:pPr>
        <w:ind w:left="720"/>
        <w:rPr>
          <w:sz w:val="16"/>
        </w:rPr>
      </w:pPr>
      <w:r w:rsidRPr="00D71076">
        <w:rPr>
          <w:sz w:val="16"/>
        </w:rPr>
        <w:t xml:space="preserve">(e) </w:t>
      </w:r>
      <w:r w:rsidRPr="00D71076">
        <w:rPr>
          <w:rStyle w:val="StyleUnderline"/>
        </w:rPr>
        <w:t xml:space="preserve">“Social security” means the federal </w:t>
      </w:r>
      <w:r w:rsidRPr="00D71076">
        <w:rPr>
          <w:rStyle w:val="Emphasis"/>
        </w:rPr>
        <w:t>o</w:t>
      </w:r>
      <w:r w:rsidRPr="00D71076">
        <w:rPr>
          <w:rStyle w:val="StyleUnderline"/>
        </w:rPr>
        <w:t>ld--</w:t>
      </w:r>
      <w:r w:rsidRPr="00D71076">
        <w:rPr>
          <w:rStyle w:val="Emphasis"/>
        </w:rPr>
        <w:t>a</w:t>
      </w:r>
      <w:r w:rsidRPr="00D71076">
        <w:rPr>
          <w:rStyle w:val="StyleUnderline"/>
        </w:rPr>
        <w:t xml:space="preserve">ge, </w:t>
      </w:r>
      <w:r w:rsidRPr="00D71076">
        <w:rPr>
          <w:rStyle w:val="Emphasis"/>
        </w:rPr>
        <w:t>s</w:t>
      </w:r>
      <w:r w:rsidRPr="00D71076">
        <w:rPr>
          <w:rStyle w:val="StyleUnderline"/>
        </w:rPr>
        <w:t xml:space="preserve">urvivors and </w:t>
      </w:r>
      <w:r w:rsidRPr="00D71076">
        <w:rPr>
          <w:rStyle w:val="Emphasis"/>
        </w:rPr>
        <w:t>d</w:t>
      </w:r>
      <w:r w:rsidRPr="00D71076">
        <w:rPr>
          <w:rStyle w:val="StyleUnderline"/>
        </w:rPr>
        <w:t xml:space="preserve">isability </w:t>
      </w:r>
      <w:r w:rsidRPr="00D71076">
        <w:rPr>
          <w:rStyle w:val="Emphasis"/>
        </w:rPr>
        <w:t>i</w:t>
      </w:r>
      <w:r w:rsidRPr="00D71076">
        <w:rPr>
          <w:rStyle w:val="StyleUnderline"/>
        </w:rPr>
        <w:t>nsurance program under 42 USC 401 to 433</w:t>
      </w:r>
      <w:r w:rsidRPr="00D71076">
        <w:rPr>
          <w:sz w:val="16"/>
        </w:rPr>
        <w:t>.</w:t>
      </w:r>
    </w:p>
    <w:p w14:paraId="114282A0" w14:textId="77777777" w:rsidR="00BF056F" w:rsidRPr="00D71076" w:rsidRDefault="00BF056F" w:rsidP="00BF056F">
      <w:pPr>
        <w:ind w:left="720"/>
        <w:rPr>
          <w:sz w:val="16"/>
        </w:rPr>
      </w:pPr>
      <w:r w:rsidRPr="00D71076">
        <w:rPr>
          <w:sz w:val="16"/>
        </w:rPr>
        <w:t xml:space="preserve">(f) </w:t>
      </w:r>
      <w:r w:rsidRPr="00D71076">
        <w:rPr>
          <w:rStyle w:val="StyleUnderline"/>
        </w:rPr>
        <w:t>“</w:t>
      </w:r>
      <w:r w:rsidRPr="00D71076">
        <w:rPr>
          <w:rStyle w:val="Emphasis"/>
        </w:rPr>
        <w:t>S</w:t>
      </w:r>
      <w:r w:rsidRPr="00D71076">
        <w:rPr>
          <w:rStyle w:val="StyleUnderline"/>
        </w:rPr>
        <w:t xml:space="preserve">upplemental </w:t>
      </w:r>
      <w:r w:rsidRPr="00D71076">
        <w:rPr>
          <w:rStyle w:val="Emphasis"/>
        </w:rPr>
        <w:t>s</w:t>
      </w:r>
      <w:r w:rsidRPr="00D71076">
        <w:rPr>
          <w:rStyle w:val="StyleUnderline"/>
        </w:rPr>
        <w:t xml:space="preserve">ecurity </w:t>
      </w:r>
      <w:r w:rsidRPr="00D71076">
        <w:rPr>
          <w:rStyle w:val="Emphasis"/>
        </w:rPr>
        <w:t>i</w:t>
      </w:r>
      <w:r w:rsidRPr="00D71076">
        <w:rPr>
          <w:rStyle w:val="StyleUnderline"/>
        </w:rPr>
        <w:t>ncome” means the assistance program under 42 USC 1381 to 1383c and s. 49.77</w:t>
      </w:r>
      <w:r w:rsidRPr="00D71076">
        <w:rPr>
          <w:sz w:val="16"/>
        </w:rPr>
        <w:t>, Stats.</w:t>
      </w:r>
    </w:p>
    <w:p w14:paraId="3F99E8BA" w14:textId="77777777" w:rsidR="00BF056F" w:rsidRDefault="00BF056F" w:rsidP="00BF056F">
      <w:pPr>
        <w:pStyle w:val="Heading4"/>
      </w:pPr>
      <w:r>
        <w:t>And Kansas.</w:t>
      </w:r>
    </w:p>
    <w:p w14:paraId="0E81EEAE" w14:textId="77777777" w:rsidR="00BF056F" w:rsidRPr="002F6AD5" w:rsidRDefault="00BF056F" w:rsidP="00BF056F">
      <w:r w:rsidRPr="00F502DC">
        <w:rPr>
          <w:rStyle w:val="Style13ptBold"/>
        </w:rPr>
        <w:t>Kansas ’6</w:t>
      </w:r>
      <w:r>
        <w:t xml:space="preserve"> [Kansas Office of Revisors of Statutes; last amended in 2006; Chapter 74: State Boards, Commissions and Authorities, Article 49: Public Employees Retirement Systems, Kansas Public Employees Retirement System, “Section 74-4902 – Definitions,” Kan. Stat. § 74-4902]</w:t>
      </w:r>
    </w:p>
    <w:p w14:paraId="29AE4B26" w14:textId="77777777" w:rsidR="00BF056F" w:rsidRPr="00840246" w:rsidRDefault="00BF056F" w:rsidP="00BF056F">
      <w:pPr>
        <w:rPr>
          <w:rStyle w:val="StyleUnderline"/>
        </w:rPr>
      </w:pPr>
      <w:r w:rsidRPr="00840246">
        <w:rPr>
          <w:sz w:val="16"/>
        </w:rPr>
        <w:t xml:space="preserve">As used </w:t>
      </w:r>
      <w:r w:rsidRPr="00840246">
        <w:rPr>
          <w:rStyle w:val="StyleUnderline"/>
        </w:rPr>
        <w:t>in</w:t>
      </w:r>
      <w:r w:rsidRPr="00840246">
        <w:rPr>
          <w:sz w:val="16"/>
        </w:rPr>
        <w:t xml:space="preserve"> articles 49 and 49a of chapter 74 of the </w:t>
      </w:r>
      <w:r w:rsidRPr="00840246">
        <w:rPr>
          <w:rStyle w:val="StyleUnderline"/>
        </w:rPr>
        <w:t>Kansas Statutes Annotated</w:t>
      </w:r>
      <w:r w:rsidRPr="00840246">
        <w:rPr>
          <w:sz w:val="16"/>
        </w:rPr>
        <w:t xml:space="preserve">, and amendments thereto, </w:t>
      </w:r>
      <w:r w:rsidRPr="00840246">
        <w:rPr>
          <w:rStyle w:val="StyleUnderline"/>
        </w:rPr>
        <w:t>unless otherwise provided or the context otherwise requires:</w:t>
      </w:r>
    </w:p>
    <w:p w14:paraId="1E85C4A7" w14:textId="77777777" w:rsidR="00BF056F" w:rsidRPr="00840246" w:rsidRDefault="00BF056F" w:rsidP="00BF056F">
      <w:pPr>
        <w:ind w:left="720"/>
        <w:rPr>
          <w:sz w:val="8"/>
          <w:szCs w:val="8"/>
        </w:rPr>
      </w:pPr>
      <w:r w:rsidRPr="00840246">
        <w:rPr>
          <w:sz w:val="8"/>
          <w:szCs w:val="8"/>
        </w:rPr>
        <w:t>(1) “Accumulated contributions” means the sum of all contributions by a member to the system which are credited to the member's account, with interest allowed thereon;</w:t>
      </w:r>
    </w:p>
    <w:p w14:paraId="0CD5F7F6" w14:textId="77777777" w:rsidR="00BF056F" w:rsidRPr="00840246" w:rsidRDefault="00BF056F" w:rsidP="00BF056F">
      <w:pPr>
        <w:ind w:left="720"/>
        <w:rPr>
          <w:sz w:val="8"/>
          <w:szCs w:val="8"/>
        </w:rPr>
      </w:pPr>
      <w:r w:rsidRPr="00840246">
        <w:rPr>
          <w:sz w:val="8"/>
          <w:szCs w:val="8"/>
        </w:rPr>
        <w:t>(2) “acts” means the provisions of articles 49 and 49a of the Kansas Statutes Annotated, and amendments thereto;</w:t>
      </w:r>
    </w:p>
    <w:p w14:paraId="0796622D" w14:textId="77777777" w:rsidR="00BF056F" w:rsidRPr="00840246" w:rsidRDefault="00BF056F" w:rsidP="00BF056F">
      <w:pPr>
        <w:ind w:left="720"/>
        <w:rPr>
          <w:sz w:val="8"/>
          <w:szCs w:val="8"/>
        </w:rPr>
      </w:pPr>
      <w:r w:rsidRPr="00840246">
        <w:rPr>
          <w:sz w:val="8"/>
          <w:szCs w:val="8"/>
        </w:rPr>
        <w:t>(3) “actuarial equivalent” means an annuity or benefit of equal value to the accumulated contributions, annuity or benefit, when computed upon the basis of the actuarial tables in use by the system. Whenever the amount of any benefit is to be determined on the basis of actuarial assumptions, the assumptions shall be specified in a way that precludes employer discretion;</w:t>
      </w:r>
    </w:p>
    <w:p w14:paraId="2F41089A" w14:textId="77777777" w:rsidR="00BF056F" w:rsidRPr="00840246" w:rsidRDefault="00BF056F" w:rsidP="00BF056F">
      <w:pPr>
        <w:ind w:left="720"/>
        <w:rPr>
          <w:sz w:val="8"/>
          <w:szCs w:val="8"/>
        </w:rPr>
      </w:pPr>
      <w:r w:rsidRPr="00840246">
        <w:rPr>
          <w:sz w:val="8"/>
          <w:szCs w:val="8"/>
        </w:rPr>
        <w:t>(4) “actuarial tables” means the actuarial tables approved and in use by the board at any given time;</w:t>
      </w:r>
    </w:p>
    <w:p w14:paraId="6CF3D4E2" w14:textId="77777777" w:rsidR="00BF056F" w:rsidRPr="00840246" w:rsidRDefault="00BF056F" w:rsidP="00BF056F">
      <w:pPr>
        <w:ind w:left="720"/>
        <w:rPr>
          <w:sz w:val="8"/>
          <w:szCs w:val="8"/>
        </w:rPr>
      </w:pPr>
      <w:r w:rsidRPr="00840246">
        <w:rPr>
          <w:sz w:val="8"/>
          <w:szCs w:val="8"/>
        </w:rPr>
        <w:t>(5) “actuary” means the actuary or firm of actuaries employed or retained by the board at any given time;</w:t>
      </w:r>
    </w:p>
    <w:p w14:paraId="613AD33E" w14:textId="77777777" w:rsidR="00BF056F" w:rsidRPr="00840246" w:rsidRDefault="00BF056F" w:rsidP="00BF056F">
      <w:pPr>
        <w:ind w:left="720"/>
        <w:rPr>
          <w:sz w:val="8"/>
          <w:szCs w:val="8"/>
        </w:rPr>
      </w:pPr>
      <w:r w:rsidRPr="00840246">
        <w:rPr>
          <w:sz w:val="8"/>
          <w:szCs w:val="8"/>
        </w:rPr>
        <w:t>(6) “agent” means the individual designated by each participating employer through whom system transactions and communication are directed;</w:t>
      </w:r>
    </w:p>
    <w:p w14:paraId="28C6D627" w14:textId="77777777" w:rsidR="00BF056F" w:rsidRPr="00840246" w:rsidRDefault="00BF056F" w:rsidP="00BF056F">
      <w:pPr>
        <w:ind w:left="720"/>
        <w:rPr>
          <w:sz w:val="8"/>
          <w:szCs w:val="8"/>
        </w:rPr>
      </w:pPr>
      <w:r w:rsidRPr="00840246">
        <w:rPr>
          <w:sz w:val="8"/>
          <w:szCs w:val="8"/>
        </w:rPr>
        <w:t>(7) “beneficiary” means, subject to the provisions of K.S.A. 74-4927, and amendments thereto, any natural person or persons, estate or trust, or any combination thereof, named by a member to receive any benefits as provided for by this act. Designations of beneficiaries by a member who is a member of more than one retirement system made on or after July 1, 1987, shall be the basis of any benefits payable under all systems unless otherwise provided by law. Except as otherwise provided by subsection (33) of this section, if there is no named beneficiary living at the time of the member's death, any benefits provided for by this act shall be paid to: (A) The member's surviving spouse; (B) the member's dependent child or children; (C) the member's dependent parent or parents; (D) the member's nondependent child or children; (E) the member's nondependent parent or parents; (F) the estate of the deceased member; in the order of preference as specified in this subsection;</w:t>
      </w:r>
    </w:p>
    <w:p w14:paraId="6F126DD5" w14:textId="77777777" w:rsidR="00BF056F" w:rsidRPr="00840246" w:rsidRDefault="00BF056F" w:rsidP="00BF056F">
      <w:pPr>
        <w:ind w:left="720"/>
        <w:rPr>
          <w:sz w:val="8"/>
          <w:szCs w:val="8"/>
        </w:rPr>
      </w:pPr>
      <w:r w:rsidRPr="00840246">
        <w:rPr>
          <w:sz w:val="8"/>
          <w:szCs w:val="8"/>
        </w:rPr>
        <w:t>(8) “board of trustees,” “board” or “trustees” means the managing body of the system which is known as the Kansas public employees retirement system board of trustees;</w:t>
      </w:r>
    </w:p>
    <w:p w14:paraId="310C7226" w14:textId="77777777" w:rsidR="00BF056F" w:rsidRPr="00840246" w:rsidRDefault="00BF056F" w:rsidP="00BF056F">
      <w:pPr>
        <w:ind w:left="720"/>
        <w:rPr>
          <w:sz w:val="8"/>
          <w:szCs w:val="8"/>
        </w:rPr>
      </w:pPr>
      <w:r w:rsidRPr="00840246">
        <w:rPr>
          <w:sz w:val="8"/>
          <w:szCs w:val="8"/>
        </w:rPr>
        <w:t>(9) “compensation” means, except as otherwise provided, all salary, wages and other remuneration payable to a member for personal services performed for a participating employer, including maintenance or any allowance in lieu thereof provided a member as part of compensation, but not including reimbursement for travel or moving expenses or on and after July 1, 1994, payment pursuant to an early retirement incentive program made prior to the retirement of the member. Beginning with the employer's fiscal year which begins in calendar year 1991 or for employers other than the state of Kansas, beginning with the fiscal year which begins in calendar year 1992, when the compensation of a member who remains in substantially the same position during any two consecutive years of participating service used in calculating final average salary is increased by an amount which exceeds 15%, then the amount of such increase which exceeds 15% shall not be included in compensation, except that: (A) Any amount of compensation for accumulated sick leave or vacation or annual leave paid to the member; (B) any increase in compensation for any member due to a reclassification or reallocation of such member's position or a reassignment of such member's job classification to a higher range or level; and (C) any increase in compensation as provided in any contract entered into prior to January 1, 1991, and still in force on the effective date of this act, pursuant to an early retirement incentive program as provided in K.S.A. 72-5395 et seq., and amendments thereto, shall be included in the amount of compensation of such member used in determining such member's final average salary and shall not be subject to the 15% limitation provided in this subsection. Any contributions by such member on the amount of such increase which exceeds 15% which is not included in compensation shall be returned to the member. Unless otherwise provided by law, beginning with the employer's fiscal year coinciding with or following July 1, 1985, compensation shall include any amounts for tax sheltered annuities or deferred compensation plans. Beginning with the employer's fiscal year which begins in calendar year 1991, compensation shall include amounts under sections 403b, 457 and 125 of the federal internal revenue code of 1986 and, as the board deems appropriate, any other section of the federal internal revenue code of 1986 which defers or excludes amounts from inclusion in income. For purposes of applying limits under the federal internal revenue code “compensation” shall have the meaning as provided in K.S.A. 74-49,123, and amendments thereto. For purposes of this subsection and application to the provisions of subsection (4) of K.S.A. 74-4927, and amendments thereto, “compensation” shall not include any payments made by the state board of regents pursuant to the provisions of subsection (5) of K.S.A. 74-4927a, and amendments thereto, to a member of the faculty or other person defined in subsection (1)(a) of K.S.A. 74-4925, and amendments thereto;</w:t>
      </w:r>
    </w:p>
    <w:p w14:paraId="4583F9B1" w14:textId="77777777" w:rsidR="00BF056F" w:rsidRPr="00840246" w:rsidRDefault="00BF056F" w:rsidP="00BF056F">
      <w:pPr>
        <w:ind w:left="720"/>
        <w:rPr>
          <w:sz w:val="8"/>
          <w:szCs w:val="8"/>
        </w:rPr>
      </w:pPr>
      <w:r w:rsidRPr="00840246">
        <w:rPr>
          <w:sz w:val="8"/>
          <w:szCs w:val="8"/>
        </w:rPr>
        <w:t>(10) “credited service” means the sum of participating service and prior service and in no event shall credited service include any service which is credited under another retirement plan authorized under any law of this state;</w:t>
      </w:r>
    </w:p>
    <w:p w14:paraId="730EC5A0" w14:textId="77777777" w:rsidR="00BF056F" w:rsidRPr="00840246" w:rsidRDefault="00BF056F" w:rsidP="00BF056F">
      <w:pPr>
        <w:ind w:left="720"/>
        <w:rPr>
          <w:sz w:val="8"/>
          <w:szCs w:val="8"/>
        </w:rPr>
      </w:pPr>
      <w:r w:rsidRPr="00840246">
        <w:rPr>
          <w:sz w:val="8"/>
          <w:szCs w:val="8"/>
        </w:rPr>
        <w:t>(11) “dependent” means a parent or child of a member who is dependent upon the member for at least ½ of such parent or child's support;</w:t>
      </w:r>
    </w:p>
    <w:p w14:paraId="18C09286" w14:textId="77777777" w:rsidR="00BF056F" w:rsidRPr="00840246" w:rsidRDefault="00BF056F" w:rsidP="00BF056F">
      <w:pPr>
        <w:ind w:left="720"/>
        <w:rPr>
          <w:sz w:val="8"/>
          <w:szCs w:val="8"/>
        </w:rPr>
      </w:pPr>
      <w:r w:rsidRPr="00840246">
        <w:rPr>
          <w:sz w:val="8"/>
          <w:szCs w:val="8"/>
        </w:rPr>
        <w:t>(12) “effective date” means the date upon which the system becomes effective by operation of law;</w:t>
      </w:r>
    </w:p>
    <w:p w14:paraId="2EC1DAD9" w14:textId="77777777" w:rsidR="00BF056F" w:rsidRPr="00840246" w:rsidRDefault="00BF056F" w:rsidP="00BF056F">
      <w:pPr>
        <w:ind w:left="720"/>
        <w:rPr>
          <w:sz w:val="8"/>
          <w:szCs w:val="8"/>
        </w:rPr>
      </w:pPr>
      <w:r w:rsidRPr="00840246">
        <w:rPr>
          <w:sz w:val="8"/>
          <w:szCs w:val="8"/>
        </w:rPr>
        <w:t>(13) “eligible employer” means the state of Kansas, and any county, city, township, special district or any instrumentality of any one or several of the aforementioned or any noncommercial public television or radio station located in this state which receives state funds allocated by the Kansas public broadcasting commission whose employees are covered by social security. If a class or several classes of employees of any above defined employer are not covered by social security, such employer shall be deemed an eligible employer only with respect to such class or those classes of employees who are covered by social security;</w:t>
      </w:r>
    </w:p>
    <w:p w14:paraId="5DF58B33" w14:textId="77777777" w:rsidR="00BF056F" w:rsidRPr="00840246" w:rsidRDefault="00BF056F" w:rsidP="00BF056F">
      <w:pPr>
        <w:ind w:left="720"/>
        <w:rPr>
          <w:sz w:val="8"/>
          <w:szCs w:val="8"/>
        </w:rPr>
      </w:pPr>
      <w:r w:rsidRPr="00840246">
        <w:rPr>
          <w:sz w:val="8"/>
          <w:szCs w:val="8"/>
        </w:rPr>
        <w:t>(14) “employee” means any appointed or elective officer or employee of a participating employer whose employment is not seasonal or temporary and whose employment requires at least 1,000 hours of work per year, and any such officer or employee who is concurrently employed performing similar or related tasks by two or more participating employers, who each remit employer and employee contributions on behalf of such officer or employee to the system, and whose combined employment is not seasonal or temporary, and whose combined employment requires at least 1,000 hours of work per year, but not including: (A) Any employee who is a contributing member of the United States civil service retirement system; (B) any employee who is a contributing member of the federal employees retirement system; (C) any employee who is a leased employee as provided in section 414 of the federal internal revenue code of a participating employer; and (D) any employee or class of employees specifically exempted by law. After June 30, 1975, no person who is otherwise eligible for membership in the Kansas public employees retirement system shall be barred from such membership by reason of coverage by, eligibility for or future eligibility for a retirement annuity under the provisions of K.S.A. 74-4925, and amendments thereto, except that no person shall receive service credit under the Kansas public employees retirement system for any period of service for which benefits accrue or are granted under a retirement annuity plan under the provisions of K.S.A. 74-4925, and amendments thereto. After June 30, 1982, no person who is otherwise eligible for membership in the Kansas public employees retirement system shall be barred from such membership by reason of coverage by, eligibility for or future eligibility for any benefit under another retirement plan authorized under any law of this state, except that no such person shall receive service credit under the Kansas public employees retirement system for any period of service for which any benefit accrues or is granted under any such retirement plan. Employee shall include persons who are in training at or employed by, or both, a sheltered workshop for the blind operated by the secretary for children and families. The entry date for such persons shall be the beginning of the first pay period of the fiscal year commencing in calendar year 1986. Such persons shall be granted prior service credit in accordance with K.S.A. 74-4913, and amendments thereto. However, such persons classified as home industry employees shall not be covered by the retirement system. Employees shall include any member of a board of county commissioners of any county and any council member or commissioner of a city whose compensation is equal to or exceeds $5,000 per year;</w:t>
      </w:r>
    </w:p>
    <w:p w14:paraId="2FEA1199" w14:textId="77777777" w:rsidR="00BF056F" w:rsidRPr="00840246" w:rsidRDefault="00BF056F" w:rsidP="00BF056F">
      <w:pPr>
        <w:ind w:left="720"/>
        <w:rPr>
          <w:sz w:val="8"/>
          <w:szCs w:val="8"/>
        </w:rPr>
      </w:pPr>
      <w:r w:rsidRPr="00840246">
        <w:rPr>
          <w:sz w:val="8"/>
          <w:szCs w:val="8"/>
        </w:rPr>
        <w:t>(15) “entry date” means the date as of which an eligible employer joins the system. The first entry date pursuant to this act is January 1, 1962;</w:t>
      </w:r>
    </w:p>
    <w:p w14:paraId="41B1EDE7" w14:textId="77777777" w:rsidR="00BF056F" w:rsidRPr="00840246" w:rsidRDefault="00BF056F" w:rsidP="00BF056F">
      <w:pPr>
        <w:ind w:left="720"/>
        <w:rPr>
          <w:sz w:val="8"/>
          <w:szCs w:val="8"/>
        </w:rPr>
      </w:pPr>
      <w:r w:rsidRPr="00840246">
        <w:rPr>
          <w:sz w:val="8"/>
          <w:szCs w:val="8"/>
        </w:rPr>
        <w:t>(16) “executive director” means the managing officer of the system employed by the board under this act;</w:t>
      </w:r>
    </w:p>
    <w:p w14:paraId="62009028" w14:textId="77777777" w:rsidR="00BF056F" w:rsidRPr="00840246" w:rsidRDefault="00BF056F" w:rsidP="00BF056F">
      <w:pPr>
        <w:ind w:left="720"/>
        <w:rPr>
          <w:sz w:val="8"/>
          <w:szCs w:val="8"/>
        </w:rPr>
      </w:pPr>
      <w:r w:rsidRPr="00840246">
        <w:rPr>
          <w:sz w:val="8"/>
          <w:szCs w:val="8"/>
        </w:rPr>
        <w:t>(17) “final average salary” means in the case of a member who retires prior to January 1, 1977, and in the case of a member who retires after January 1, 1977, and who has less than five years of participating service after January 1, 1967, the average highest annual compensation paid to such member for any five years of the last 10 years of participating service immediately preceding retirement or termination of employment, or in the case of a member who retires on or after January 1, 1977, and who has five or more years of participating service after January 1, 1967, the average highest annual compensation paid to such member on or after January 1, 1967, for any five years of participating service preceding retirement or termination of employment, or, in any case, if participating service is less than five years, then the average annual compensation paid to the member during the full period of participating service, or, in any case, if the member has less than one calendar year of participating service such member's final average salary shall be computed by multiplying such member's highest monthly salary received in that year by 12; in the case of a member who became a member under subsection (3) of K.S.A. 74-4925, and amendments thereto, or who became a member with a participating employer as defined in subsection (3) of K.S.A. 74-4931, and amendments thereto, and who elects to have compensation paid in other than 12 equal installments, such compensation shall be annualized as if the member had elected to receive 12 equal installments for any such periods preceding retirement; in the case of a member who retires after July 1, 1987, the average highest annual compensation paid to such member for any four years of participating service preceding retirement or termination of employment; in the case of a member who retires on or after July 1, 1993, whose date of membership in the system is prior to July 1, 1993, and any member who is in such member's membership waiting period on July 1, 1993, and whose date of membership in the system is on or after July 1, 1993, the average highest annual compensation, as defined in subsection (9), paid to such member for any four years of participating service preceding retirement or termination of employment or the average highest annual salary, as defined in subsection (34), paid to such member for any three years of participating service preceding retirement or termination of employment, whichever is greater; and in the case of a member who retires on or after July 1, 1993, and whose date of membership in the system is on or after July 1, 1993, the average highest annual salary, as defined in subsection (34), paid to such member for any three years of participating service preceding retirement or termination of employment. Final average salary shall not include any purchase of participating service credit by a member as provided in subsection (2) of K.S.A. 74-4919h, and amendments thereto, which is completed within five years of retirement. For any application to purchase or repurchase service credit for a certain period of service as provided by law received by the system after May 17, 1994, for any member who will have contributions deducted from such member's compensation at a percentage rate equal to two or three times the employee's rate of contribution or will begin paying to the system a lump-sum amount for such member's purchase or repurchase and such deductions or lump-sum payment commences after the commencement of the first payroll period in the third quarter, “final average salary” shall not include any amount of compensation or salary which is based on such member's purchase or repurchase. Any application to purchase or repurchase multiple periods of service shall be treated as multiple applications. For purposes of this subsection, the date that such member is first hired as an employee for members who are employees of employers that elected to participate in the system on or after January 1, 1994, shall be the date that such employee's employer elected to participate in the system. In the case of any former member who was eligible for assistance pursuant to K.S.A. 74-4925, and amendments thereto, prior to July 1, 1998, for the purpose of calculating final average salary of such member, such member's final average salary shall be based on such member's salary while a member of the system or while eligible for assistance pursuant to K.S.A. 74-4925, and amendments thereto, whichever is greater;</w:t>
      </w:r>
    </w:p>
    <w:p w14:paraId="4AA7352F" w14:textId="77777777" w:rsidR="00BF056F" w:rsidRPr="00840246" w:rsidRDefault="00BF056F" w:rsidP="00BF056F">
      <w:pPr>
        <w:ind w:left="720"/>
        <w:rPr>
          <w:sz w:val="8"/>
          <w:szCs w:val="8"/>
        </w:rPr>
      </w:pPr>
      <w:r w:rsidRPr="00840246">
        <w:rPr>
          <w:sz w:val="8"/>
          <w:szCs w:val="8"/>
        </w:rPr>
        <w:t>(18) “fiscal year” means, for the Kansas public employees retirement system, the period commencing July 1 of any year and ending June 30 of the next;</w:t>
      </w:r>
    </w:p>
    <w:p w14:paraId="0BB02013" w14:textId="77777777" w:rsidR="00BF056F" w:rsidRPr="00840246" w:rsidRDefault="00BF056F" w:rsidP="00BF056F">
      <w:pPr>
        <w:ind w:left="720"/>
        <w:rPr>
          <w:sz w:val="8"/>
          <w:szCs w:val="8"/>
        </w:rPr>
      </w:pPr>
      <w:r w:rsidRPr="00840246">
        <w:rPr>
          <w:sz w:val="8"/>
          <w:szCs w:val="8"/>
        </w:rPr>
        <w:t>(19) “Kansas public employees retirement fund” means the fund created by this act for payment of expenses and benefits under the system and referred to as the fund;</w:t>
      </w:r>
    </w:p>
    <w:p w14:paraId="7ECB1DC3" w14:textId="77777777" w:rsidR="00BF056F" w:rsidRPr="00840246" w:rsidRDefault="00BF056F" w:rsidP="00BF056F">
      <w:pPr>
        <w:ind w:left="720"/>
        <w:rPr>
          <w:sz w:val="8"/>
          <w:szCs w:val="8"/>
        </w:rPr>
      </w:pPr>
      <w:r w:rsidRPr="00840246">
        <w:rPr>
          <w:sz w:val="8"/>
          <w:szCs w:val="8"/>
        </w:rPr>
        <w:t>(20) “leave of absence” means a period of absence from employment without pay, authorized and approved by the employer, and which after the effective date does not exceed one year;</w:t>
      </w:r>
    </w:p>
    <w:p w14:paraId="5141D021" w14:textId="77777777" w:rsidR="00BF056F" w:rsidRPr="00840246" w:rsidRDefault="00BF056F" w:rsidP="00BF056F">
      <w:pPr>
        <w:ind w:left="720"/>
        <w:rPr>
          <w:sz w:val="8"/>
          <w:szCs w:val="8"/>
        </w:rPr>
      </w:pPr>
      <w:r w:rsidRPr="00840246">
        <w:rPr>
          <w:sz w:val="8"/>
          <w:szCs w:val="8"/>
        </w:rPr>
        <w:t>(21) “member” means an eligible employee who is in the system and is making the required employee contributions; any former employee who has made the required contributions to the system and has not received a refund if such member is within five years of termination of employment with a participating employer; or any former employee who has made the required contributions to the system, has not yet received a refund and has been granted a vested benefit;</w:t>
      </w:r>
    </w:p>
    <w:p w14:paraId="64DA596D" w14:textId="77777777" w:rsidR="00BF056F" w:rsidRPr="00840246" w:rsidRDefault="00BF056F" w:rsidP="00BF056F">
      <w:pPr>
        <w:ind w:left="720"/>
        <w:rPr>
          <w:sz w:val="8"/>
          <w:szCs w:val="8"/>
        </w:rPr>
      </w:pPr>
      <w:r w:rsidRPr="00840246">
        <w:rPr>
          <w:sz w:val="8"/>
          <w:szCs w:val="8"/>
        </w:rPr>
        <w:t>(22) “military service” means service in the uniformed forces of the United States, for which retirement benefit credit must be given under the provisions of USERRA or service in the armed forces of the United States or in the commissioned corps of the United States public health service, which service is immediately preceded by a period of employment as an employee or by entering into an employment contract with a participating employer and is followed by return to employment as an employee with the same or another participating employer within 12 months immediately following discharge from such military service, except that if the board determines that such return within 12 months was made impossible by reason of a service-connected disability, the period within which the employee must return to employment with a participating employer shall be extended not more than two years from the date of discharge or separation from military service;</w:t>
      </w:r>
    </w:p>
    <w:p w14:paraId="27A5A9D4" w14:textId="77777777" w:rsidR="00BF056F" w:rsidRPr="00840246" w:rsidRDefault="00BF056F" w:rsidP="00BF056F">
      <w:pPr>
        <w:ind w:left="720"/>
        <w:rPr>
          <w:sz w:val="8"/>
          <w:szCs w:val="8"/>
        </w:rPr>
      </w:pPr>
      <w:r w:rsidRPr="00840246">
        <w:rPr>
          <w:sz w:val="8"/>
          <w:szCs w:val="8"/>
        </w:rPr>
        <w:t>(23) “normal retirement date” means the date on or after which a member may retire with full retirement benefits pursuant to K.S.A. 74-4914, and amendments thereto;</w:t>
      </w:r>
    </w:p>
    <w:p w14:paraId="1970EDD4" w14:textId="77777777" w:rsidR="00BF056F" w:rsidRPr="00840246" w:rsidRDefault="00BF056F" w:rsidP="00BF056F">
      <w:pPr>
        <w:ind w:left="720"/>
        <w:rPr>
          <w:sz w:val="8"/>
          <w:szCs w:val="8"/>
        </w:rPr>
      </w:pPr>
      <w:r w:rsidRPr="00840246">
        <w:rPr>
          <w:sz w:val="8"/>
          <w:szCs w:val="8"/>
        </w:rPr>
        <w:t>(24) “participating employer” means an eligible employer who has agreed to make contributions to the system on behalf of its employees;</w:t>
      </w:r>
    </w:p>
    <w:p w14:paraId="1C60A041" w14:textId="77777777" w:rsidR="00BF056F" w:rsidRPr="00840246" w:rsidRDefault="00BF056F" w:rsidP="00BF056F">
      <w:pPr>
        <w:ind w:left="720"/>
        <w:rPr>
          <w:sz w:val="8"/>
          <w:szCs w:val="8"/>
        </w:rPr>
      </w:pPr>
      <w:r w:rsidRPr="00840246">
        <w:rPr>
          <w:sz w:val="8"/>
          <w:szCs w:val="8"/>
        </w:rPr>
        <w:t>(25) “participating service” means the period of employment after the entry date for which credit is granted a member;</w:t>
      </w:r>
    </w:p>
    <w:p w14:paraId="41F0A6F8" w14:textId="77777777" w:rsidR="00BF056F" w:rsidRPr="00840246" w:rsidRDefault="00BF056F" w:rsidP="00BF056F">
      <w:pPr>
        <w:ind w:left="720"/>
        <w:rPr>
          <w:sz w:val="8"/>
          <w:szCs w:val="8"/>
        </w:rPr>
      </w:pPr>
      <w:r w:rsidRPr="00840246">
        <w:rPr>
          <w:sz w:val="8"/>
          <w:szCs w:val="8"/>
        </w:rPr>
        <w:t>(26) “prior service” means the period of employment of a member prior to the entry date for which credit is granted a member under this act;</w:t>
      </w:r>
    </w:p>
    <w:p w14:paraId="48424B44" w14:textId="77777777" w:rsidR="00BF056F" w:rsidRPr="00840246" w:rsidRDefault="00BF056F" w:rsidP="00BF056F">
      <w:pPr>
        <w:ind w:left="720"/>
        <w:rPr>
          <w:sz w:val="8"/>
          <w:szCs w:val="8"/>
        </w:rPr>
      </w:pPr>
      <w:r w:rsidRPr="00840246">
        <w:rPr>
          <w:sz w:val="8"/>
          <w:szCs w:val="8"/>
        </w:rPr>
        <w:t>(27) “prior service annual salary” means the highest annual salary, not including any amounts received as payment for overtime or as reimbursement for travel or moving expense, received for personal services by the member from the current employer in any one of the three calendar years immediately preceding January 1, 1962, or the entry date of the employer, whichever is later, except that if a member entered the employment of the state during the calendar year 1961, the prior service annual salary shall be computed by multiplying such member's highest monthly salary received in that year by 12;</w:t>
      </w:r>
    </w:p>
    <w:p w14:paraId="324E3B02" w14:textId="77777777" w:rsidR="00BF056F" w:rsidRPr="00840246" w:rsidRDefault="00BF056F" w:rsidP="00BF056F">
      <w:pPr>
        <w:ind w:left="720"/>
        <w:rPr>
          <w:sz w:val="8"/>
          <w:szCs w:val="8"/>
        </w:rPr>
      </w:pPr>
      <w:r w:rsidRPr="00840246">
        <w:rPr>
          <w:sz w:val="8"/>
          <w:szCs w:val="8"/>
        </w:rPr>
        <w:t>(28) “retirant” means a member who has retired under this system;</w:t>
      </w:r>
    </w:p>
    <w:p w14:paraId="7E3A8441" w14:textId="77777777" w:rsidR="00BF056F" w:rsidRPr="00840246" w:rsidRDefault="00BF056F" w:rsidP="00BF056F">
      <w:pPr>
        <w:ind w:left="720"/>
        <w:rPr>
          <w:sz w:val="8"/>
          <w:szCs w:val="8"/>
        </w:rPr>
      </w:pPr>
      <w:r w:rsidRPr="00840246">
        <w:rPr>
          <w:sz w:val="8"/>
          <w:szCs w:val="8"/>
        </w:rPr>
        <w:t>(29) “retirement benefit” means a monthly income or the actuarial equivalent thereof paid in such manner as specified by the member pursuant to this act or as otherwise allowed to be paid at the discretion of the board, with benefits accruing from the first day of the month coinciding with or following retirement and ending on the last day of the month in which death occurs. Upon proper identification a surviving spouse may negotiate the warrant issued in the name of the retirant. If there is no surviving spouse, the last warrant shall be payable to the designated beneficiary;</w:t>
      </w:r>
    </w:p>
    <w:p w14:paraId="25F0AB39" w14:textId="77777777" w:rsidR="00BF056F" w:rsidRPr="00840246" w:rsidRDefault="00BF056F" w:rsidP="00BF056F">
      <w:pPr>
        <w:ind w:left="720"/>
        <w:rPr>
          <w:sz w:val="8"/>
          <w:szCs w:val="8"/>
        </w:rPr>
      </w:pPr>
      <w:r w:rsidRPr="00840246">
        <w:rPr>
          <w:sz w:val="8"/>
          <w:szCs w:val="8"/>
        </w:rPr>
        <w:t>(30) “retirement system” or “system” means the Kansas public employees retirement system as established by this act and as it may be amended;</w:t>
      </w:r>
    </w:p>
    <w:p w14:paraId="1CE57C0E" w14:textId="77777777" w:rsidR="00BF056F" w:rsidRPr="00840246" w:rsidRDefault="00BF056F" w:rsidP="00BF056F">
      <w:pPr>
        <w:ind w:left="720"/>
        <w:rPr>
          <w:rStyle w:val="StyleUnderline"/>
        </w:rPr>
      </w:pPr>
      <w:r w:rsidRPr="00840246">
        <w:rPr>
          <w:sz w:val="16"/>
        </w:rPr>
        <w:t xml:space="preserve">(31) </w:t>
      </w:r>
      <w:r w:rsidRPr="00840246">
        <w:rPr>
          <w:rStyle w:val="StyleUnderline"/>
        </w:rPr>
        <w:t xml:space="preserve">“social security” means the </w:t>
      </w:r>
      <w:r w:rsidRPr="00840246">
        <w:rPr>
          <w:rStyle w:val="Emphasis"/>
        </w:rPr>
        <w:t>o</w:t>
      </w:r>
      <w:r w:rsidRPr="00840246">
        <w:rPr>
          <w:rStyle w:val="StyleUnderline"/>
        </w:rPr>
        <w:t xml:space="preserve">ld </w:t>
      </w:r>
      <w:r w:rsidRPr="00840246">
        <w:rPr>
          <w:rStyle w:val="Emphasis"/>
        </w:rPr>
        <w:t>a</w:t>
      </w:r>
      <w:r w:rsidRPr="00840246">
        <w:rPr>
          <w:rStyle w:val="StyleUnderline"/>
        </w:rPr>
        <w:t xml:space="preserve">ge, </w:t>
      </w:r>
      <w:r w:rsidRPr="00840246">
        <w:rPr>
          <w:rStyle w:val="Emphasis"/>
        </w:rPr>
        <w:t>s</w:t>
      </w:r>
      <w:r w:rsidRPr="00840246">
        <w:rPr>
          <w:rStyle w:val="StyleUnderline"/>
        </w:rPr>
        <w:t xml:space="preserve">urvivors and </w:t>
      </w:r>
      <w:r w:rsidRPr="00840246">
        <w:rPr>
          <w:rStyle w:val="Emphasis"/>
        </w:rPr>
        <w:t>d</w:t>
      </w:r>
      <w:r w:rsidRPr="00840246">
        <w:rPr>
          <w:rStyle w:val="StyleUnderline"/>
        </w:rPr>
        <w:t xml:space="preserve">isability </w:t>
      </w:r>
      <w:r w:rsidRPr="00840246">
        <w:rPr>
          <w:rStyle w:val="Emphasis"/>
        </w:rPr>
        <w:t>i</w:t>
      </w:r>
      <w:r w:rsidRPr="00840246">
        <w:rPr>
          <w:rStyle w:val="StyleUnderline"/>
        </w:rPr>
        <w:t>nsurance section of the federal social security act;</w:t>
      </w:r>
    </w:p>
    <w:p w14:paraId="2AD4F077" w14:textId="77777777" w:rsidR="00BF056F" w:rsidRPr="00840246" w:rsidRDefault="00BF056F" w:rsidP="00BF056F">
      <w:pPr>
        <w:ind w:left="720"/>
        <w:rPr>
          <w:sz w:val="16"/>
        </w:rPr>
      </w:pPr>
      <w:r w:rsidRPr="00840246">
        <w:rPr>
          <w:sz w:val="16"/>
        </w:rPr>
        <w:t>(32) “trust” means an express trust, created by a trust instrument, including a will, designated by a member to receive payment of the insured death benefit under K.S.A. 74-4927, and amendments thereto, and payment of the member's accumulated contributions under subsection (1) of K.S.A. 74-4916, and amendments thereto. A designation of a trust shall be filed with the board. If no will is admitted to probate within six months after the death of the member or no trustee qualifies within such six months or if the designated trust fails, for any reason whatsoever, the insured death benefit under K.S.A. 74-4927, and amendments thereto, and the member's accumulated contributions under subsection (1) of K.S.A. 74-4916, and amendments thereto, shall be paid in accordance with the provisions of subsection (7) of this section as in other cases where there is no named beneficiary living at the time of the member's death and any payments so made shall be a full discharge and release to the system from any further claims;</w:t>
      </w:r>
    </w:p>
    <w:p w14:paraId="4619D4BB" w14:textId="77777777" w:rsidR="00BF056F" w:rsidRPr="00840246" w:rsidRDefault="00BF056F" w:rsidP="00BF056F">
      <w:pPr>
        <w:ind w:left="720"/>
        <w:rPr>
          <w:sz w:val="16"/>
        </w:rPr>
      </w:pPr>
      <w:r w:rsidRPr="00840246">
        <w:rPr>
          <w:sz w:val="16"/>
        </w:rPr>
        <w:t>(33) “salary” means all salary and wages payable to a member for personal services performed for a participating employer, including maintenance or any allowance in lieu thereof provided a member as part of salary. Salary shall not include reimbursement for travel or moving expenses, payment for accumulated sick leave or vacation or annual leave, severance pay or any other payments to the member determined by the board to not be payments for personal services performed for a participating employer constituting salary or on and after July 1, 1994, payment pursuant to an early retirement incentive program made prior to the retirement of the member. When the salary of a member who remains in substantially the same position during any two consecutive years of participating service used in calculating final average salary is increased by an amount which exceeds 15%, then the amount of such increase which exceeds 15% shall not be included in salary. Any contributions by such member on the amount of such increase which exceeds 15% which is not included in compensation shall be returned to the member. Unless otherwise provided by law, salary shall include any amounts for tax sheltered annuities or deferred compensation plans. Salary shall include amounts under sections 403b, 457 and 125 of the federal internal revenue code of 1986 and, as the board deems appropriate, any other section of the federal internal revenue code of 1986 which defers or excludes amounts from inclusion in income. For purposes of applying limits under the federal internal revenue code “salary” shall have the meaning as provided in K.S.A. 74-49,123, and amendments thereto. In any case, if participating service is less than three years, then the average annual salary paid to the member during the full period of participating service, or, in any case, if the member has less than one calendar year of participating service such member's final average salary shall be computed by multiplying such member's highest monthly salary received in that year by 12;</w:t>
      </w:r>
    </w:p>
    <w:p w14:paraId="6802D90E" w14:textId="77777777" w:rsidR="00BF056F" w:rsidRPr="00840246" w:rsidRDefault="00BF056F" w:rsidP="00BF056F">
      <w:pPr>
        <w:ind w:left="720"/>
        <w:rPr>
          <w:sz w:val="16"/>
        </w:rPr>
      </w:pPr>
      <w:r w:rsidRPr="00840246">
        <w:rPr>
          <w:sz w:val="16"/>
        </w:rPr>
        <w:t xml:space="preserve">(34) </w:t>
      </w:r>
      <w:r w:rsidRPr="00840246">
        <w:rPr>
          <w:rStyle w:val="StyleUnderline"/>
        </w:rPr>
        <w:t>“federal internal revenue code” means the federal internal revenue code</w:t>
      </w:r>
      <w:r w:rsidRPr="00840246">
        <w:rPr>
          <w:sz w:val="16"/>
        </w:rPr>
        <w:t xml:space="preserve"> of 1954 or 1986, as in effect on July 1, 2008, and as applicable to a governmental plan; and</w:t>
      </w:r>
    </w:p>
    <w:p w14:paraId="504DE718" w14:textId="77777777" w:rsidR="00BF056F" w:rsidRDefault="00BF056F" w:rsidP="00BF056F">
      <w:pPr>
        <w:ind w:left="720"/>
        <w:rPr>
          <w:sz w:val="16"/>
        </w:rPr>
      </w:pPr>
      <w:r w:rsidRPr="00840246">
        <w:rPr>
          <w:sz w:val="16"/>
        </w:rPr>
        <w:t>(35) “</w:t>
      </w:r>
      <w:r w:rsidRPr="00840246">
        <w:rPr>
          <w:rStyle w:val="StyleUnderline"/>
        </w:rPr>
        <w:t>USERRA” means the federal uniformed services employment and reemployment rights act of 1994</w:t>
      </w:r>
      <w:r w:rsidRPr="00840246">
        <w:rPr>
          <w:sz w:val="16"/>
        </w:rPr>
        <w:t xml:space="preserve"> as in effect on July 1, 2008.</w:t>
      </w:r>
    </w:p>
    <w:p w14:paraId="57A76AF8" w14:textId="77777777" w:rsidR="00BF056F" w:rsidRDefault="00BF056F" w:rsidP="00BF056F">
      <w:pPr>
        <w:pStyle w:val="Heading4"/>
      </w:pPr>
      <w:r>
        <w:t>And Oklahoma.</w:t>
      </w:r>
    </w:p>
    <w:p w14:paraId="4CBF9179" w14:textId="77777777" w:rsidR="00BF056F" w:rsidRDefault="00BF056F" w:rsidP="00BF056F">
      <w:r w:rsidRPr="00514FB3">
        <w:rPr>
          <w:rStyle w:val="Style13ptBold"/>
        </w:rPr>
        <w:t>Oklahoma ’20</w:t>
      </w:r>
      <w:r>
        <w:t xml:space="preserve"> [Oklahoma Statutes; effective November 1, 2020; Title 74: State Government, Chapter 29: Oklahoma Public Employees Retirement System, “Section 902. Definitions,” Okla. Stat. tit. 74, § 902]</w:t>
      </w:r>
    </w:p>
    <w:p w14:paraId="6C3C9F94" w14:textId="77777777" w:rsidR="00BF056F" w:rsidRDefault="00BF056F" w:rsidP="00BF056F">
      <w:pPr>
        <w:rPr>
          <w:sz w:val="16"/>
        </w:rPr>
      </w:pPr>
      <w:r w:rsidRPr="00231814">
        <w:rPr>
          <w:sz w:val="16"/>
        </w:rPr>
        <w:t xml:space="preserve">(31) </w:t>
      </w:r>
      <w:r w:rsidRPr="00231814">
        <w:rPr>
          <w:rStyle w:val="StyleUnderline"/>
        </w:rPr>
        <w:t xml:space="preserve">“Social Security” means the </w:t>
      </w:r>
      <w:r w:rsidRPr="00231814">
        <w:rPr>
          <w:rStyle w:val="Emphasis"/>
        </w:rPr>
        <w:t>o</w:t>
      </w:r>
      <w:r w:rsidRPr="00231814">
        <w:rPr>
          <w:rStyle w:val="StyleUnderline"/>
        </w:rPr>
        <w:t>ld-</w:t>
      </w:r>
      <w:r w:rsidRPr="00231814">
        <w:rPr>
          <w:rStyle w:val="Emphasis"/>
        </w:rPr>
        <w:t>a</w:t>
      </w:r>
      <w:r w:rsidRPr="00231814">
        <w:rPr>
          <w:rStyle w:val="StyleUnderline"/>
        </w:rPr>
        <w:t xml:space="preserve">ge </w:t>
      </w:r>
      <w:r w:rsidRPr="00231814">
        <w:rPr>
          <w:rStyle w:val="Emphasis"/>
        </w:rPr>
        <w:t>s</w:t>
      </w:r>
      <w:r w:rsidRPr="00231814">
        <w:rPr>
          <w:rStyle w:val="StyleUnderline"/>
        </w:rPr>
        <w:t xml:space="preserve">urvivors and </w:t>
      </w:r>
      <w:r w:rsidRPr="00231814">
        <w:rPr>
          <w:rStyle w:val="Emphasis"/>
        </w:rPr>
        <w:t>di</w:t>
      </w:r>
      <w:r w:rsidRPr="00231814">
        <w:rPr>
          <w:rStyle w:val="StyleUnderline"/>
        </w:rPr>
        <w:t>sability section of the Federal Social Security Act</w:t>
      </w:r>
      <w:r w:rsidRPr="00231814">
        <w:rPr>
          <w:sz w:val="16"/>
        </w:rPr>
        <w:t>;</w:t>
      </w:r>
    </w:p>
    <w:bookmarkEnd w:id="10"/>
    <w:p w14:paraId="6CC2DBB0" w14:textId="77777777" w:rsidR="00BF056F" w:rsidRDefault="00BF056F" w:rsidP="00BF056F">
      <w:pPr>
        <w:pStyle w:val="Heading4"/>
      </w:pPr>
      <w:r>
        <w:t>Even North Dakota.</w:t>
      </w:r>
    </w:p>
    <w:p w14:paraId="0A72D093" w14:textId="77777777" w:rsidR="00BF056F" w:rsidRPr="00B77995" w:rsidRDefault="00BF056F" w:rsidP="00BF056F">
      <w:r w:rsidRPr="00390D3F">
        <w:rPr>
          <w:rStyle w:val="Style13ptBold"/>
        </w:rPr>
        <w:t>Dorgan ’5</w:t>
      </w:r>
      <w:r>
        <w:t xml:space="preserve"> [Byron L. Dorgan; February 8, 2005; American author, businessman and former politician who served as a United States Representative and United States Senator from North Dakota; HeinOnline, “Class Action Fairness Act of 2005: A Legislative History,” Cong. Rec. 1107]</w:t>
      </w:r>
    </w:p>
    <w:p w14:paraId="71B83E96" w14:textId="77777777" w:rsidR="00BF056F" w:rsidRDefault="00BF056F" w:rsidP="00BF056F">
      <w:pPr>
        <w:rPr>
          <w:sz w:val="16"/>
        </w:rPr>
      </w:pPr>
      <w:r w:rsidRPr="00B77995">
        <w:rPr>
          <w:sz w:val="16"/>
        </w:rPr>
        <w:t xml:space="preserve">The fact is, Social Security works. It has been a Godsend for a lot of people who reach retirement age. Social Security is the one dependable source of in- come they know will be there. It is the social insurance that they have paid for over all the years when they worked. </w:t>
      </w:r>
      <w:r w:rsidRPr="00B77995">
        <w:rPr>
          <w:rStyle w:val="StyleUnderline"/>
        </w:rPr>
        <w:t>Social Security includes not only old-age retirement benefits but also provides disability and survivor benefits</w:t>
      </w:r>
      <w:r w:rsidRPr="00B77995">
        <w:rPr>
          <w:sz w:val="16"/>
        </w:rPr>
        <w:t>. It is the one piece of that social insurance that workers knew would be there, and it has always been there.</w:t>
      </w:r>
    </w:p>
    <w:p w14:paraId="4446009F" w14:textId="77777777" w:rsidR="00BF056F" w:rsidRDefault="00BF056F" w:rsidP="00BF056F">
      <w:pPr>
        <w:pStyle w:val="Heading3"/>
      </w:pPr>
      <w:r>
        <w:t>SS---OASDI---XT</w:t>
      </w:r>
    </w:p>
    <w:p w14:paraId="4C929E9D" w14:textId="77777777" w:rsidR="00BF056F" w:rsidRDefault="00BF056F" w:rsidP="00BF056F">
      <w:pPr>
        <w:pStyle w:val="Heading4"/>
      </w:pPr>
      <w:r>
        <w:t>‘Social security’ is OASDI.</w:t>
      </w:r>
    </w:p>
    <w:p w14:paraId="2FDBD87C" w14:textId="77777777" w:rsidR="00BF056F" w:rsidRPr="00E24A19" w:rsidRDefault="00BF056F" w:rsidP="00BF056F">
      <w:r w:rsidRPr="003834A6">
        <w:rPr>
          <w:rStyle w:val="Style13ptBold"/>
        </w:rPr>
        <w:t>CFR ’87</w:t>
      </w:r>
      <w:r>
        <w:t xml:space="preserve"> [Code of Federal Regulations; effective July 6, 1987; Title 5: Administrative Personnel, Chapter I: Office of Personnel Management, Subchapter B: Civil Service Regulations, Part 842: Federal Employees Retirement System—Basic Annuity, Subpart A: Coverage, “Section 842.102 Definitions,” 5 C.F.R. § 842.102]</w:t>
      </w:r>
    </w:p>
    <w:p w14:paraId="200CD2A8" w14:textId="77777777" w:rsidR="00BF056F" w:rsidRDefault="00BF056F" w:rsidP="00BF056F">
      <w:pPr>
        <w:rPr>
          <w:sz w:val="16"/>
        </w:rPr>
      </w:pPr>
      <w:r w:rsidRPr="00E24A19">
        <w:rPr>
          <w:rStyle w:val="StyleUnderline"/>
        </w:rPr>
        <w:t xml:space="preserve">Social security means </w:t>
      </w:r>
      <w:r w:rsidRPr="00E24A19">
        <w:rPr>
          <w:rStyle w:val="Emphasis"/>
        </w:rPr>
        <w:t>coverage</w:t>
      </w:r>
      <w:r w:rsidRPr="00E24A19">
        <w:rPr>
          <w:rStyle w:val="StyleUnderline"/>
        </w:rPr>
        <w:t xml:space="preserve"> under the</w:t>
      </w:r>
      <w:r w:rsidRPr="00E24A19">
        <w:rPr>
          <w:sz w:val="16"/>
        </w:rPr>
        <w:t xml:space="preserve"> Old Age, Survivors, and Disability Insurance (</w:t>
      </w:r>
      <w:r w:rsidRPr="00E24A19">
        <w:rPr>
          <w:rStyle w:val="Emphasis"/>
        </w:rPr>
        <w:t>OASDI</w:t>
      </w:r>
      <w:r w:rsidRPr="00E24A19">
        <w:rPr>
          <w:sz w:val="16"/>
        </w:rPr>
        <w:t xml:space="preserve">) </w:t>
      </w:r>
      <w:r w:rsidRPr="00E24A19">
        <w:rPr>
          <w:rStyle w:val="StyleUnderline"/>
        </w:rPr>
        <w:t>programs of the Social Security Act</w:t>
      </w:r>
      <w:r w:rsidRPr="00E24A19">
        <w:rPr>
          <w:sz w:val="16"/>
        </w:rPr>
        <w:t>.</w:t>
      </w:r>
    </w:p>
    <w:p w14:paraId="26FA470E" w14:textId="77777777" w:rsidR="00BF056F" w:rsidRDefault="00BF056F" w:rsidP="00BF056F">
      <w:pPr>
        <w:pStyle w:val="Heading4"/>
      </w:pPr>
      <w:r>
        <w:t>‘Social security’ is OASDI.</w:t>
      </w:r>
    </w:p>
    <w:p w14:paraId="6A84BD9F" w14:textId="77777777" w:rsidR="00BF056F" w:rsidRPr="003834A6" w:rsidRDefault="00BF056F" w:rsidP="00BF056F">
      <w:r w:rsidRPr="00795FA9">
        <w:rPr>
          <w:rStyle w:val="Style13ptBold"/>
        </w:rPr>
        <w:t>CFR ’86</w:t>
      </w:r>
      <w:r>
        <w:t xml:space="preserve"> [Code of Federal Regulations; effective Dec. 31, 1986; Title 5: Administrative Personnel, Chapter I: Office of Personnel Management, Subchapter B. Civil Service Regulations, Part 841: Federal Employees Retirement System—General Administration, Subpart E: Employee Deductions and Government Contributions, “Section 841.502 Definitions,” 5 C.F.R. § 841.502]</w:t>
      </w:r>
    </w:p>
    <w:p w14:paraId="016B7F4A" w14:textId="77777777" w:rsidR="00BF056F" w:rsidRPr="009F5236" w:rsidRDefault="00BF056F" w:rsidP="00BF056F">
      <w:pPr>
        <w:rPr>
          <w:sz w:val="16"/>
        </w:rPr>
      </w:pPr>
      <w:r w:rsidRPr="003834A6">
        <w:rPr>
          <w:rStyle w:val="StyleUnderline"/>
        </w:rPr>
        <w:t xml:space="preserve">Social security means </w:t>
      </w:r>
      <w:r w:rsidRPr="003834A6">
        <w:rPr>
          <w:rStyle w:val="Emphasis"/>
        </w:rPr>
        <w:t>o</w:t>
      </w:r>
      <w:r w:rsidRPr="003834A6">
        <w:rPr>
          <w:rStyle w:val="StyleUnderline"/>
        </w:rPr>
        <w:t xml:space="preserve">ld </w:t>
      </w:r>
      <w:r w:rsidRPr="003834A6">
        <w:rPr>
          <w:rStyle w:val="Emphasis"/>
        </w:rPr>
        <w:t>a</w:t>
      </w:r>
      <w:r w:rsidRPr="003834A6">
        <w:rPr>
          <w:rStyle w:val="StyleUnderline"/>
        </w:rPr>
        <w:t xml:space="preserve">ge, </w:t>
      </w:r>
      <w:r w:rsidRPr="003834A6">
        <w:rPr>
          <w:rStyle w:val="Emphasis"/>
        </w:rPr>
        <w:t>s</w:t>
      </w:r>
      <w:r w:rsidRPr="003834A6">
        <w:rPr>
          <w:rStyle w:val="StyleUnderline"/>
        </w:rPr>
        <w:t xml:space="preserve">urvivors and </w:t>
      </w:r>
      <w:r w:rsidRPr="003834A6">
        <w:rPr>
          <w:rStyle w:val="Emphasis"/>
        </w:rPr>
        <w:t>d</w:t>
      </w:r>
      <w:r w:rsidRPr="003834A6">
        <w:rPr>
          <w:rStyle w:val="StyleUnderline"/>
        </w:rPr>
        <w:t xml:space="preserve">isability </w:t>
      </w:r>
      <w:r w:rsidRPr="003834A6">
        <w:rPr>
          <w:rStyle w:val="Emphasis"/>
        </w:rPr>
        <w:t>i</w:t>
      </w:r>
      <w:r w:rsidRPr="003834A6">
        <w:rPr>
          <w:rStyle w:val="StyleUnderline"/>
        </w:rPr>
        <w:t>nsurance</w:t>
      </w:r>
      <w:r w:rsidRPr="009F5236">
        <w:rPr>
          <w:sz w:val="16"/>
        </w:rPr>
        <w:t xml:space="preserve"> under section 3101(a) of the Internal Revenue Code of 1954.</w:t>
      </w:r>
    </w:p>
    <w:p w14:paraId="13FEFD65" w14:textId="77777777" w:rsidR="00BF056F" w:rsidRDefault="00BF056F" w:rsidP="00BF056F">
      <w:pPr>
        <w:pStyle w:val="Heading4"/>
      </w:pPr>
      <w:r>
        <w:t>‘Social security’ is OASDI.</w:t>
      </w:r>
    </w:p>
    <w:p w14:paraId="384BD86C" w14:textId="77777777" w:rsidR="00BF056F" w:rsidRPr="00F826BE" w:rsidRDefault="00BF056F" w:rsidP="00BF056F">
      <w:r w:rsidRPr="00F826BE">
        <w:rPr>
          <w:rStyle w:val="Style13ptBold"/>
        </w:rPr>
        <w:t>Krauskopf ’22</w:t>
      </w:r>
      <w:r>
        <w:t xml:space="preserve"> [Joan M. Krauskopf, Robert N. Brown, Karen L. Tokarz, and Allan D. Bogutz; updated November 2022; American law professor who once was considered as a federal judicial nominee to the United States Court of Appeals for the Eighth Circuit; solo practitioner who focuses on disability benefits, JD at Mitchell Hamline; Professor of law in the Washington University School of Law; recognized as one of the Best Lawyers in America, with a focus on estate law; Elderlaw: Advocacy for the Aging on Westlaw, “§ 20:8. Key elements of FERS—Sources of benefits—Social security,” 2 Elderlaw Advoc. Aging § 20:8 (2d ed.)]</w:t>
      </w:r>
    </w:p>
    <w:p w14:paraId="50BA6636" w14:textId="77777777" w:rsidR="00BF056F" w:rsidRDefault="00BF056F" w:rsidP="00BF056F">
      <w:pPr>
        <w:rPr>
          <w:sz w:val="16"/>
        </w:rPr>
      </w:pPr>
      <w:r w:rsidRPr="0044353D">
        <w:rPr>
          <w:sz w:val="16"/>
        </w:rPr>
        <w:t xml:space="preserve">In general, </w:t>
      </w:r>
      <w:r w:rsidRPr="0044353D">
        <w:rPr>
          <w:rStyle w:val="StyleUnderline"/>
        </w:rPr>
        <w:t>benefits payable under</w:t>
      </w:r>
      <w:r w:rsidRPr="0044353D">
        <w:rPr>
          <w:sz w:val="16"/>
        </w:rPr>
        <w:t xml:space="preserve"> the Federal Employees Retirement System (</w:t>
      </w:r>
      <w:r w:rsidRPr="0044353D">
        <w:rPr>
          <w:rStyle w:val="StyleUnderline"/>
        </w:rPr>
        <w:t>FERS</w:t>
      </w:r>
      <w:r w:rsidRPr="0044353D">
        <w:rPr>
          <w:sz w:val="16"/>
        </w:rPr>
        <w:t xml:space="preserve">) </w:t>
      </w:r>
      <w:r w:rsidRPr="0044353D">
        <w:rPr>
          <w:rStyle w:val="StyleUnderline"/>
        </w:rPr>
        <w:t xml:space="preserve">are </w:t>
      </w:r>
      <w:r w:rsidRPr="0044353D">
        <w:rPr>
          <w:rStyle w:val="Emphasis"/>
        </w:rPr>
        <w:t>in addition</w:t>
      </w:r>
      <w:r w:rsidRPr="0044353D">
        <w:rPr>
          <w:rStyle w:val="StyleUnderline"/>
        </w:rPr>
        <w:t xml:space="preserve"> to benefits payable under the Social Security Act</w:t>
      </w:r>
      <w:r w:rsidRPr="0044353D">
        <w:rPr>
          <w:sz w:val="16"/>
        </w:rPr>
        <w:t xml:space="preserve">.1 For purposes of FERS, </w:t>
      </w:r>
      <w:r w:rsidRPr="0044353D">
        <w:rPr>
          <w:rStyle w:val="StyleUnderline"/>
        </w:rPr>
        <w:t>"social security" means benefit payments provided to workers and</w:t>
      </w:r>
      <w:r w:rsidRPr="0044353D">
        <w:rPr>
          <w:sz w:val="16"/>
        </w:rPr>
        <w:t xml:space="preserve"> their </w:t>
      </w:r>
      <w:r w:rsidRPr="0044353D">
        <w:rPr>
          <w:rStyle w:val="StyleUnderline"/>
        </w:rPr>
        <w:t>dependents who qualify as beneficiaries under</w:t>
      </w:r>
      <w:r w:rsidRPr="0044353D">
        <w:rPr>
          <w:sz w:val="16"/>
        </w:rPr>
        <w:t xml:space="preserve"> Old-Age, Survivors, and Disability Insurance (</w:t>
      </w:r>
      <w:r w:rsidRPr="0044353D">
        <w:rPr>
          <w:rStyle w:val="Emphasis"/>
        </w:rPr>
        <w:t>OASDI</w:t>
      </w:r>
      <w:r w:rsidRPr="0044353D">
        <w:rPr>
          <w:sz w:val="16"/>
        </w:rPr>
        <w:t xml:space="preserve">) </w:t>
      </w:r>
      <w:r w:rsidRPr="0044353D">
        <w:rPr>
          <w:rStyle w:val="StyleUnderline"/>
        </w:rPr>
        <w:t>programs of the Social Security Act</w:t>
      </w:r>
      <w:r w:rsidRPr="0044353D">
        <w:rPr>
          <w:sz w:val="16"/>
        </w:rPr>
        <w:t>. The rules applicable to persons receiving social security under FERS are the same as those applicable to any person receiving benefits under the Social Security Act.</w:t>
      </w:r>
    </w:p>
    <w:p w14:paraId="19F005FA" w14:textId="77777777" w:rsidR="00BF056F" w:rsidRPr="00517881" w:rsidRDefault="00BF056F" w:rsidP="00BF056F"/>
    <w:p w14:paraId="282211ED" w14:textId="77777777" w:rsidR="00BF056F" w:rsidRPr="00BF36F7" w:rsidRDefault="00BF056F" w:rsidP="00BF056F">
      <w:pPr>
        <w:pStyle w:val="Heading3"/>
      </w:pPr>
      <w:r>
        <w:t>SS---OASDI---Limits---2NC</w:t>
      </w:r>
    </w:p>
    <w:p w14:paraId="3E167D3A" w14:textId="77777777" w:rsidR="00BF056F" w:rsidRDefault="00BF056F" w:rsidP="00BF056F">
      <w:pPr>
        <w:pStyle w:val="Heading4"/>
      </w:pPr>
      <w:bookmarkStart w:id="11" w:name="_Hlk135423880"/>
      <w:r>
        <w:t xml:space="preserve">‘Social Security’ includes </w:t>
      </w:r>
      <w:r>
        <w:rPr>
          <w:u w:val="single"/>
        </w:rPr>
        <w:t>only</w:t>
      </w:r>
      <w:r>
        <w:t xml:space="preserve"> elderly and disability benefits, which are a </w:t>
      </w:r>
      <w:r>
        <w:rPr>
          <w:u w:val="single"/>
        </w:rPr>
        <w:t>distinct</w:t>
      </w:r>
      <w:r>
        <w:t xml:space="preserve"> subset of ‘benefits received under the Social Security Act.’ Massive limits explosion to all social insurance programs otherwise. </w:t>
      </w:r>
    </w:p>
    <w:p w14:paraId="7FCEE286" w14:textId="77777777" w:rsidR="00BF056F" w:rsidRPr="00BD4791" w:rsidRDefault="00BF056F" w:rsidP="00BF056F">
      <w:r w:rsidRPr="00A8783E">
        <w:rPr>
          <w:rStyle w:val="Style13ptBold"/>
        </w:rPr>
        <w:t>Faris ’16</w:t>
      </w:r>
      <w:r>
        <w:t xml:space="preserve"> [Robert J. Faris and Randall L. Dunn; January 16, 2016; Federal Bankruptcy Judges, writing over the dissent of Meredith A. Jury, which disagrees with the interpretation of ‘benefits received under the Social Security Act’ rather than ‘Social Security’; Westlaw, “In re Adinolfi,” 543 B.R. 612]</w:t>
      </w:r>
    </w:p>
    <w:p w14:paraId="3ED52152" w14:textId="77777777" w:rsidR="00BF056F" w:rsidRPr="00D80C7B" w:rsidRDefault="00BF056F" w:rsidP="00BF056F">
      <w:pPr>
        <w:rPr>
          <w:sz w:val="16"/>
        </w:rPr>
      </w:pPr>
      <w:r w:rsidRPr="009E353F">
        <w:rPr>
          <w:rStyle w:val="StyleUnderline"/>
        </w:rPr>
        <w:t>Judicial decisions</w:t>
      </w:r>
      <w:r w:rsidRPr="00D80C7B">
        <w:rPr>
          <w:sz w:val="16"/>
        </w:rPr>
        <w:t xml:space="preserve">, even those that are not binding on this Panel, </w:t>
      </w:r>
      <w:r w:rsidRPr="009E353F">
        <w:rPr>
          <w:rStyle w:val="StyleUnderline"/>
        </w:rPr>
        <w:t xml:space="preserve">are an </w:t>
      </w:r>
      <w:r w:rsidRPr="009E353F">
        <w:rPr>
          <w:rStyle w:val="Emphasis"/>
        </w:rPr>
        <w:t>excellent source</w:t>
      </w:r>
      <w:r w:rsidRPr="009E353F">
        <w:rPr>
          <w:rStyle w:val="StyleUnderline"/>
        </w:rPr>
        <w:t xml:space="preserve"> of interpretive guidance</w:t>
      </w:r>
      <w:r w:rsidRPr="00D80C7B">
        <w:rPr>
          <w:sz w:val="16"/>
        </w:rPr>
        <w:t xml:space="preserve">. There are no decisions addressing whether the SSA exclusion covers Adoption Assistance payments. </w:t>
      </w:r>
      <w:r w:rsidRPr="009E353F">
        <w:rPr>
          <w:rStyle w:val="StyleUnderline"/>
        </w:rPr>
        <w:t>Several courts have considered</w:t>
      </w:r>
      <w:r w:rsidRPr="00D80C7B">
        <w:rPr>
          <w:sz w:val="16"/>
        </w:rPr>
        <w:t xml:space="preserve"> a related issue: whether unemployment insurance payments are </w:t>
      </w:r>
      <w:r w:rsidRPr="009E353F">
        <w:rPr>
          <w:rStyle w:val="StyleUnderline"/>
        </w:rPr>
        <w:t>“benefits received under the Social Security Act.”</w:t>
      </w:r>
      <w:r w:rsidRPr="00D80C7B">
        <w:rPr>
          <w:sz w:val="16"/>
        </w:rPr>
        <w:t xml:space="preserve"> Most of those courts have held that unemployment compensation is not excluded. See, e.g., In re Gentry, 463 B.R. 526 (Bankr.D.Colo.2011). A minority of courts have held that the exclusion applies. See, e.g., In re Munger, 370 B.R. at 23–26.</w:t>
      </w:r>
    </w:p>
    <w:p w14:paraId="116C1D56" w14:textId="77777777" w:rsidR="00BF056F" w:rsidRPr="00BF36F7" w:rsidRDefault="00BF056F" w:rsidP="00BF056F">
      <w:pPr>
        <w:rPr>
          <w:sz w:val="16"/>
          <w:szCs w:val="16"/>
        </w:rPr>
      </w:pPr>
      <w:r w:rsidRPr="00BF36F7">
        <w:rPr>
          <w:sz w:val="16"/>
          <w:szCs w:val="16"/>
        </w:rPr>
        <w:t>1. Construction of the individual words</w:t>
      </w:r>
    </w:p>
    <w:p w14:paraId="7BAE17D9" w14:textId="77777777" w:rsidR="00BF056F" w:rsidRPr="00BF36F7" w:rsidRDefault="00BF056F" w:rsidP="00BF056F">
      <w:pPr>
        <w:rPr>
          <w:sz w:val="16"/>
          <w:szCs w:val="16"/>
        </w:rPr>
      </w:pPr>
      <w:r w:rsidRPr="00BF36F7">
        <w:rPr>
          <w:sz w:val="16"/>
          <w:szCs w:val="16"/>
        </w:rPr>
        <w:t>We begin with the individual words in the phrase, and then turn to the phrase as a whole.</w:t>
      </w:r>
    </w:p>
    <w:p w14:paraId="60D5D518" w14:textId="77777777" w:rsidR="00BF056F" w:rsidRPr="00BF36F7" w:rsidRDefault="00BF056F" w:rsidP="00BF056F">
      <w:pPr>
        <w:rPr>
          <w:sz w:val="16"/>
          <w:szCs w:val="16"/>
        </w:rPr>
      </w:pPr>
      <w:r w:rsidRPr="00BF36F7">
        <w:rPr>
          <w:sz w:val="16"/>
          <w:szCs w:val="16"/>
        </w:rPr>
        <w:t>The word “benefits” does not present a problem in this case. No one denies that the Adoption Assistance payments which the Debtor receives are “benefits.”</w:t>
      </w:r>
    </w:p>
    <w:p w14:paraId="065CDDE7" w14:textId="77777777" w:rsidR="00BF056F" w:rsidRPr="00BF36F7" w:rsidRDefault="00BF056F" w:rsidP="00BF056F">
      <w:pPr>
        <w:rPr>
          <w:sz w:val="16"/>
          <w:szCs w:val="16"/>
        </w:rPr>
      </w:pPr>
      <w:r w:rsidRPr="00BF36F7">
        <w:rPr>
          <w:sz w:val="16"/>
          <w:szCs w:val="16"/>
        </w:rPr>
        <w:t>The word “received,” at least in isolation, also presents no difficulty. There is no question that the Debtor “receives” the Adoption Assistance payments.</w:t>
      </w:r>
    </w:p>
    <w:p w14:paraId="33B994C6" w14:textId="77777777" w:rsidR="00BF056F" w:rsidRPr="00BF36F7" w:rsidRDefault="00BF056F" w:rsidP="00BF056F">
      <w:pPr>
        <w:rPr>
          <w:sz w:val="16"/>
          <w:szCs w:val="16"/>
        </w:rPr>
      </w:pPr>
      <w:r w:rsidRPr="00BF36F7">
        <w:rPr>
          <w:sz w:val="16"/>
          <w:szCs w:val="16"/>
        </w:rPr>
        <w:t>The word “under” has many meanings, but we can reject most of them because they do not make sense in this context. The meanings that make sense here are “subject to the authority, control, guidance, or instruction of,” Merriam–Webster's Collegiate Dictionary 1283 (10th ed.2002), or “in accordance with (some regulative power or principle),” Oxford English Dictionary, www.oed.org. Significantly for this case, the dictionary definitions do not support the proposition that “under” means that the subject is under the exclusive control of something.</w:t>
      </w:r>
    </w:p>
    <w:p w14:paraId="718D500F" w14:textId="77777777" w:rsidR="00BF056F" w:rsidRPr="00D80C7B" w:rsidRDefault="00BF056F" w:rsidP="00BF056F">
      <w:pPr>
        <w:rPr>
          <w:sz w:val="16"/>
        </w:rPr>
      </w:pPr>
      <w:r w:rsidRPr="00D80C7B">
        <w:rPr>
          <w:rStyle w:val="StyleUnderline"/>
          <w:highlight w:val="cyan"/>
        </w:rPr>
        <w:t>The “Social Security Act”</w:t>
      </w:r>
      <w:r w:rsidRPr="00D80C7B">
        <w:rPr>
          <w:rStyle w:val="StyleUnderline"/>
        </w:rPr>
        <w:t xml:space="preserve"> is </w:t>
      </w:r>
      <w:r w:rsidRPr="00D80C7B">
        <w:rPr>
          <w:rStyle w:val="Emphasis"/>
        </w:rPr>
        <w:t>codifie</w:t>
      </w:r>
      <w:r w:rsidRPr="009E353F">
        <w:rPr>
          <w:rStyle w:val="Emphasis"/>
        </w:rPr>
        <w:t>d</w:t>
      </w:r>
      <w:r w:rsidRPr="009E353F">
        <w:rPr>
          <w:rStyle w:val="StyleUnderline"/>
        </w:rPr>
        <w:t xml:space="preserve"> at 42 U.S.C.A. §§ 301– 1397mm</w:t>
      </w:r>
      <w:r w:rsidRPr="00D80C7B">
        <w:rPr>
          <w:sz w:val="16"/>
        </w:rPr>
        <w:t xml:space="preserve">.4 </w:t>
      </w:r>
      <w:r w:rsidRPr="009E353F">
        <w:rPr>
          <w:rStyle w:val="StyleUnderline"/>
        </w:rPr>
        <w:t xml:space="preserve">The SSA was </w:t>
      </w:r>
      <w:r w:rsidRPr="009E353F">
        <w:rPr>
          <w:rStyle w:val="Emphasis"/>
        </w:rPr>
        <w:t>first enacted</w:t>
      </w:r>
      <w:r w:rsidRPr="009E353F">
        <w:rPr>
          <w:rStyle w:val="StyleUnderline"/>
        </w:rPr>
        <w:t xml:space="preserve"> in 1935 and </w:t>
      </w:r>
      <w:r w:rsidRPr="00D80C7B">
        <w:rPr>
          <w:rStyle w:val="StyleUnderline"/>
          <w:highlight w:val="cyan"/>
        </w:rPr>
        <w:t xml:space="preserve">has been amended </w:t>
      </w:r>
      <w:r w:rsidRPr="00D80C7B">
        <w:rPr>
          <w:rStyle w:val="Emphasis"/>
          <w:highlight w:val="cyan"/>
        </w:rPr>
        <w:t>hundreds of times</w:t>
      </w:r>
      <w:r w:rsidRPr="009E353F">
        <w:rPr>
          <w:rStyle w:val="StyleUnderline"/>
        </w:rPr>
        <w:t xml:space="preserve"> since then</w:t>
      </w:r>
      <w:r w:rsidRPr="00D80C7B">
        <w:rPr>
          <w:sz w:val="16"/>
        </w:rPr>
        <w:t xml:space="preserve">. See generally Historical Background and Development of Social Security, https://www.ssa.gov/history/briefhistory3.html (last accessed Dec. 3, 2015). </w:t>
      </w:r>
      <w:r w:rsidRPr="00D80C7B">
        <w:rPr>
          <w:rStyle w:val="StyleUnderline"/>
          <w:highlight w:val="cyan"/>
        </w:rPr>
        <w:t xml:space="preserve">It has become a </w:t>
      </w:r>
      <w:r w:rsidRPr="00D80C7B">
        <w:rPr>
          <w:rStyle w:val="Emphasis"/>
          <w:highlight w:val="cyan"/>
        </w:rPr>
        <w:t>sprawling statute</w:t>
      </w:r>
      <w:r w:rsidRPr="00D80C7B">
        <w:rPr>
          <w:rStyle w:val="StyleUnderline"/>
          <w:highlight w:val="cyan"/>
        </w:rPr>
        <w:t xml:space="preserve">, filling </w:t>
      </w:r>
      <w:r w:rsidRPr="00D80C7B">
        <w:rPr>
          <w:rStyle w:val="Emphasis"/>
          <w:highlight w:val="cyan"/>
        </w:rPr>
        <w:t>twelve volumes</w:t>
      </w:r>
      <w:r w:rsidRPr="00D80C7B">
        <w:rPr>
          <w:rStyle w:val="StyleUnderline"/>
          <w:highlight w:val="cyan"/>
        </w:rPr>
        <w:t xml:space="preserve"> of the </w:t>
      </w:r>
      <w:r w:rsidRPr="00D80C7B">
        <w:rPr>
          <w:rStyle w:val="Emphasis"/>
          <w:highlight w:val="cyan"/>
        </w:rPr>
        <w:t>U</w:t>
      </w:r>
      <w:r w:rsidRPr="009E353F">
        <w:rPr>
          <w:rStyle w:val="StyleUnderline"/>
        </w:rPr>
        <w:t xml:space="preserve">nited </w:t>
      </w:r>
      <w:r w:rsidRPr="00D80C7B">
        <w:rPr>
          <w:rStyle w:val="Emphasis"/>
          <w:highlight w:val="cyan"/>
        </w:rPr>
        <w:t>S</w:t>
      </w:r>
      <w:r w:rsidRPr="009E353F">
        <w:rPr>
          <w:rStyle w:val="StyleUnderline"/>
        </w:rPr>
        <w:t xml:space="preserve">tates </w:t>
      </w:r>
      <w:r w:rsidRPr="00D80C7B">
        <w:rPr>
          <w:rStyle w:val="StyleUnderline"/>
          <w:highlight w:val="cyan"/>
        </w:rPr>
        <w:t>Code</w:t>
      </w:r>
      <w:r w:rsidRPr="00D80C7B">
        <w:rPr>
          <w:sz w:val="16"/>
        </w:rPr>
        <w:t xml:space="preserve"> Annotated and providing for many benefit programs, </w:t>
      </w:r>
      <w:r w:rsidRPr="009E353F">
        <w:rPr>
          <w:rStyle w:val="StyleUnderline"/>
        </w:rPr>
        <w:t>some</w:t>
      </w:r>
      <w:r w:rsidRPr="00D80C7B">
        <w:rPr>
          <w:sz w:val="16"/>
        </w:rPr>
        <w:t xml:space="preserve"> of which are </w:t>
      </w:r>
      <w:r w:rsidRPr="009E353F">
        <w:rPr>
          <w:rStyle w:val="StyleUnderline"/>
        </w:rPr>
        <w:t xml:space="preserve">familiar and others obscure. These programs have a </w:t>
      </w:r>
      <w:r w:rsidRPr="00D80C7B">
        <w:rPr>
          <w:rStyle w:val="Emphasis"/>
          <w:highlight w:val="cyan"/>
        </w:rPr>
        <w:t>bewildering variety</w:t>
      </w:r>
      <w:r w:rsidRPr="00D80C7B">
        <w:rPr>
          <w:rStyle w:val="StyleUnderline"/>
          <w:highlight w:val="cyan"/>
        </w:rPr>
        <w:t xml:space="preserve"> of </w:t>
      </w:r>
      <w:r w:rsidRPr="00D80C7B">
        <w:rPr>
          <w:rStyle w:val="Emphasis"/>
          <w:highlight w:val="cyan"/>
        </w:rPr>
        <w:t>funding</w:t>
      </w:r>
      <w:r w:rsidRPr="009E353F">
        <w:rPr>
          <w:rStyle w:val="Emphasis"/>
        </w:rPr>
        <w:t xml:space="preserve"> formulae</w:t>
      </w:r>
      <w:r w:rsidRPr="009E353F">
        <w:rPr>
          <w:rStyle w:val="StyleUnderline"/>
        </w:rPr>
        <w:t xml:space="preserve"> </w:t>
      </w:r>
      <w:r w:rsidRPr="00D80C7B">
        <w:rPr>
          <w:rStyle w:val="StyleUnderline"/>
          <w:highlight w:val="cyan"/>
        </w:rPr>
        <w:t>and</w:t>
      </w:r>
      <w:r w:rsidRPr="00D80C7B">
        <w:rPr>
          <w:rStyle w:val="StyleUnderline"/>
        </w:rPr>
        <w:t xml:space="preserve"> </w:t>
      </w:r>
      <w:r w:rsidRPr="00D80C7B">
        <w:rPr>
          <w:rStyle w:val="Emphasis"/>
        </w:rPr>
        <w:t xml:space="preserve">administrative </w:t>
      </w:r>
      <w:r w:rsidRPr="00D80C7B">
        <w:rPr>
          <w:rStyle w:val="Emphasis"/>
          <w:highlight w:val="cyan"/>
        </w:rPr>
        <w:t>mechanisms</w:t>
      </w:r>
      <w:r w:rsidRPr="00D80C7B">
        <w:rPr>
          <w:rStyle w:val="StyleUnderline"/>
          <w:highlight w:val="cyan"/>
        </w:rPr>
        <w:t>. The fed</w:t>
      </w:r>
      <w:r w:rsidRPr="009E353F">
        <w:rPr>
          <w:rStyle w:val="StyleUnderline"/>
        </w:rPr>
        <w:t xml:space="preserve">eral government </w:t>
      </w:r>
      <w:r w:rsidRPr="00D80C7B">
        <w:rPr>
          <w:rStyle w:val="StyleUnderline"/>
          <w:highlight w:val="cyan"/>
        </w:rPr>
        <w:t xml:space="preserve">funds and administers </w:t>
      </w:r>
      <w:r w:rsidRPr="00D80C7B">
        <w:rPr>
          <w:rStyle w:val="Emphasis"/>
          <w:highlight w:val="cyan"/>
        </w:rPr>
        <w:t>some</w:t>
      </w:r>
      <w:r w:rsidRPr="009E353F">
        <w:rPr>
          <w:rStyle w:val="StyleUnderline"/>
        </w:rPr>
        <w:t xml:space="preserve"> of the </w:t>
      </w:r>
      <w:r w:rsidRPr="00D80C7B">
        <w:rPr>
          <w:rStyle w:val="StyleUnderline"/>
          <w:highlight w:val="cyan"/>
        </w:rPr>
        <w:t xml:space="preserve">programs itself, but </w:t>
      </w:r>
      <w:r w:rsidRPr="00D80C7B">
        <w:rPr>
          <w:rStyle w:val="Emphasis"/>
          <w:highlight w:val="cyan"/>
        </w:rPr>
        <w:t>most</w:t>
      </w:r>
      <w:r w:rsidRPr="009E353F">
        <w:rPr>
          <w:rStyle w:val="StyleUnderline"/>
        </w:rPr>
        <w:t xml:space="preserve"> of the programs </w:t>
      </w:r>
      <w:r w:rsidRPr="00D80C7B">
        <w:rPr>
          <w:rStyle w:val="StyleUnderline"/>
          <w:highlight w:val="cyan"/>
        </w:rPr>
        <w:t>contemplate</w:t>
      </w:r>
      <w:r w:rsidRPr="00D80C7B">
        <w:rPr>
          <w:sz w:val="16"/>
        </w:rPr>
        <w:t xml:space="preserve"> some degree of </w:t>
      </w:r>
      <w:r w:rsidRPr="00D80C7B">
        <w:rPr>
          <w:rStyle w:val="StyleUnderline"/>
          <w:highlight w:val="cyan"/>
        </w:rPr>
        <w:t>state involvement</w:t>
      </w:r>
      <w:r w:rsidRPr="009E353F">
        <w:rPr>
          <w:rStyle w:val="StyleUnderline"/>
        </w:rPr>
        <w:t xml:space="preserve">, and </w:t>
      </w:r>
      <w:r w:rsidRPr="00D80C7B">
        <w:rPr>
          <w:rStyle w:val="StyleUnderline"/>
          <w:highlight w:val="cyan"/>
        </w:rPr>
        <w:t>many</w:t>
      </w:r>
      <w:r w:rsidRPr="009E353F">
        <w:rPr>
          <w:rStyle w:val="StyleUnderline"/>
        </w:rPr>
        <w:t xml:space="preserve"> are </w:t>
      </w:r>
      <w:r w:rsidRPr="00D80C7B">
        <w:rPr>
          <w:rStyle w:val="Emphasis"/>
          <w:highlight w:val="cyan"/>
        </w:rPr>
        <w:t>jointly funded</w:t>
      </w:r>
      <w:r w:rsidRPr="009E353F">
        <w:rPr>
          <w:rStyle w:val="StyleUnderline"/>
        </w:rPr>
        <w:t xml:space="preserve"> and </w:t>
      </w:r>
      <w:r w:rsidRPr="009E353F">
        <w:rPr>
          <w:rStyle w:val="Emphasis"/>
        </w:rPr>
        <w:t>operated</w:t>
      </w:r>
      <w:r w:rsidRPr="00D80C7B">
        <w:rPr>
          <w:sz w:val="16"/>
        </w:rPr>
        <w:t xml:space="preserve"> </w:t>
      </w:r>
      <w:r w:rsidRPr="009E353F">
        <w:rPr>
          <w:rStyle w:val="StyleUnderline"/>
        </w:rPr>
        <w:t xml:space="preserve">by the federal and state governments. </w:t>
      </w:r>
      <w:r w:rsidRPr="00D80C7B">
        <w:rPr>
          <w:rStyle w:val="StyleUnderline"/>
          <w:highlight w:val="cyan"/>
        </w:rPr>
        <w:t>The</w:t>
      </w:r>
      <w:r w:rsidRPr="009E353F">
        <w:rPr>
          <w:rStyle w:val="StyleUnderline"/>
        </w:rPr>
        <w:t xml:space="preserve"> following </w:t>
      </w:r>
      <w:r w:rsidRPr="00D80C7B">
        <w:rPr>
          <w:rStyle w:val="StyleUnderline"/>
          <w:highlight w:val="cyan"/>
        </w:rPr>
        <w:t>summary</w:t>
      </w:r>
      <w:r w:rsidRPr="009E353F">
        <w:rPr>
          <w:rStyle w:val="StyleUnderline"/>
        </w:rPr>
        <w:t xml:space="preserve"> does </w:t>
      </w:r>
      <w:r w:rsidRPr="009E353F">
        <w:rPr>
          <w:rStyle w:val="Emphasis"/>
        </w:rPr>
        <w:t>not</w:t>
      </w:r>
      <w:r w:rsidRPr="009E353F">
        <w:rPr>
          <w:rStyle w:val="StyleUnderline"/>
        </w:rPr>
        <w:t xml:space="preserve"> include all such programs and </w:t>
      </w:r>
      <w:r w:rsidRPr="009E353F">
        <w:rPr>
          <w:rStyle w:val="Emphasis"/>
        </w:rPr>
        <w:t>dramatically simplifies</w:t>
      </w:r>
      <w:r w:rsidRPr="009E353F">
        <w:rPr>
          <w:rStyle w:val="StyleUnderline"/>
        </w:rPr>
        <w:t xml:space="preserve"> the program requirements for </w:t>
      </w:r>
      <w:r w:rsidRPr="00D80C7B">
        <w:rPr>
          <w:sz w:val="16"/>
        </w:rPr>
        <w:t xml:space="preserve">almost </w:t>
      </w:r>
      <w:r w:rsidRPr="009E353F">
        <w:rPr>
          <w:rStyle w:val="StyleUnderline"/>
        </w:rPr>
        <w:t xml:space="preserve">all of them. Our purpose </w:t>
      </w:r>
      <w:r w:rsidRPr="00D80C7B">
        <w:rPr>
          <w:rStyle w:val="StyleUnderline"/>
          <w:highlight w:val="cyan"/>
        </w:rPr>
        <w:t xml:space="preserve">is to </w:t>
      </w:r>
      <w:r w:rsidRPr="00D80C7B">
        <w:rPr>
          <w:rStyle w:val="Emphasis"/>
          <w:highlight w:val="cyan"/>
        </w:rPr>
        <w:t>emphasize</w:t>
      </w:r>
      <w:r w:rsidRPr="009E353F">
        <w:rPr>
          <w:rStyle w:val="StyleUnderline"/>
        </w:rPr>
        <w:t xml:space="preserve"> the </w:t>
      </w:r>
      <w:r w:rsidRPr="009E353F">
        <w:rPr>
          <w:rStyle w:val="Emphasis"/>
        </w:rPr>
        <w:t>wide variation</w:t>
      </w:r>
      <w:r w:rsidRPr="009E353F">
        <w:rPr>
          <w:rStyle w:val="StyleUnderline"/>
        </w:rPr>
        <w:t xml:space="preserve"> in the programs authorized by the SSA and </w:t>
      </w:r>
      <w:r w:rsidRPr="00D80C7B">
        <w:rPr>
          <w:rStyle w:val="StyleUnderline"/>
          <w:highlight w:val="cyan"/>
        </w:rPr>
        <w:t xml:space="preserve">the </w:t>
      </w:r>
      <w:r w:rsidRPr="00D80C7B">
        <w:rPr>
          <w:rStyle w:val="Emphasis"/>
          <w:highlight w:val="cyan"/>
        </w:rPr>
        <w:t>futility</w:t>
      </w:r>
      <w:r w:rsidRPr="00D80C7B">
        <w:rPr>
          <w:rStyle w:val="StyleUnderline"/>
          <w:highlight w:val="cyan"/>
        </w:rPr>
        <w:t xml:space="preserve"> of </w:t>
      </w:r>
      <w:r w:rsidRPr="00D80C7B">
        <w:rPr>
          <w:rStyle w:val="Emphasis"/>
          <w:highlight w:val="cyan"/>
        </w:rPr>
        <w:t>picking and choosing</w:t>
      </w:r>
      <w:r w:rsidRPr="00D80C7B">
        <w:rPr>
          <w:rStyle w:val="StyleUnderline"/>
          <w:highlight w:val="cyan"/>
        </w:rPr>
        <w:t xml:space="preserve"> which programs are “under” the SSA</w:t>
      </w:r>
      <w:r w:rsidRPr="00D80C7B">
        <w:rPr>
          <w:sz w:val="16"/>
        </w:rPr>
        <w:t>.</w:t>
      </w:r>
    </w:p>
    <w:p w14:paraId="55455160" w14:textId="77777777" w:rsidR="00BF056F" w:rsidRPr="00042317" w:rsidRDefault="00BF056F" w:rsidP="00BF056F">
      <w:pPr>
        <w:rPr>
          <w:sz w:val="16"/>
        </w:rPr>
      </w:pPr>
      <w:r w:rsidRPr="00042317">
        <w:rPr>
          <w:sz w:val="16"/>
        </w:rPr>
        <w:t xml:space="preserve">a. </w:t>
      </w:r>
      <w:r w:rsidRPr="008E4F8B">
        <w:rPr>
          <w:rStyle w:val="StyleUnderline"/>
          <w:highlight w:val="cyan"/>
        </w:rPr>
        <w:t>Federal</w:t>
      </w:r>
      <w:r w:rsidRPr="008E4F8B">
        <w:rPr>
          <w:rStyle w:val="StyleUnderline"/>
        </w:rPr>
        <w:t xml:space="preserve">ly-administered </w:t>
      </w:r>
      <w:r w:rsidRPr="008E4F8B">
        <w:rPr>
          <w:rStyle w:val="StyleUnderline"/>
          <w:highlight w:val="cyan"/>
        </w:rPr>
        <w:t>programs</w:t>
      </w:r>
    </w:p>
    <w:p w14:paraId="5F4FA883" w14:textId="77777777" w:rsidR="00BF056F" w:rsidRPr="00E300D9" w:rsidRDefault="00BF056F" w:rsidP="00BF056F">
      <w:pPr>
        <w:rPr>
          <w:rStyle w:val="StyleUnderline"/>
        </w:rPr>
      </w:pPr>
      <w:r w:rsidRPr="00042317">
        <w:rPr>
          <w:sz w:val="16"/>
        </w:rPr>
        <w:t xml:space="preserve">Some SSA programs are almost entirely operated and funded by the federal government. But even these programs often contemplate some state involvement. These </w:t>
      </w:r>
      <w:r w:rsidRPr="00E300D9">
        <w:rPr>
          <w:rStyle w:val="StyleUnderline"/>
          <w:highlight w:val="cyan"/>
        </w:rPr>
        <w:t>include</w:t>
      </w:r>
      <w:r w:rsidRPr="00E300D9">
        <w:rPr>
          <w:rStyle w:val="StyleUnderline"/>
        </w:rPr>
        <w:t>:</w:t>
      </w:r>
    </w:p>
    <w:p w14:paraId="0E00A53A" w14:textId="77777777" w:rsidR="00BF056F" w:rsidRPr="00042317" w:rsidRDefault="00BF056F" w:rsidP="00BF056F">
      <w:pPr>
        <w:ind w:left="720"/>
        <w:rPr>
          <w:sz w:val="16"/>
        </w:rPr>
      </w:pPr>
      <w:r w:rsidRPr="00042317">
        <w:rPr>
          <w:sz w:val="16"/>
        </w:rPr>
        <w:t xml:space="preserve">• </w:t>
      </w:r>
      <w:r w:rsidRPr="009E353F">
        <w:rPr>
          <w:rStyle w:val="StyleUnderline"/>
        </w:rPr>
        <w:t xml:space="preserve">The program that most people </w:t>
      </w:r>
      <w:r w:rsidRPr="009E353F">
        <w:rPr>
          <w:rStyle w:val="Emphasis"/>
        </w:rPr>
        <w:t>simply call</w:t>
      </w:r>
      <w:r w:rsidRPr="009E353F">
        <w:rPr>
          <w:rStyle w:val="StyleUnderline"/>
        </w:rPr>
        <w:t xml:space="preserve"> </w:t>
      </w:r>
      <w:r w:rsidRPr="008E4F8B">
        <w:rPr>
          <w:rStyle w:val="StyleUnderline"/>
          <w:highlight w:val="cyan"/>
        </w:rPr>
        <w:t xml:space="preserve">“Social </w:t>
      </w:r>
      <w:r w:rsidRPr="00E300D9">
        <w:rPr>
          <w:rStyle w:val="StyleUnderline"/>
          <w:highlight w:val="cyan"/>
        </w:rPr>
        <w:t xml:space="preserve">Security,” which provides </w:t>
      </w:r>
      <w:r w:rsidRPr="008E4F8B">
        <w:rPr>
          <w:rStyle w:val="StyleUnderline"/>
          <w:highlight w:val="cyan"/>
        </w:rPr>
        <w:t>“old age,”</w:t>
      </w:r>
      <w:r w:rsidRPr="009E353F">
        <w:rPr>
          <w:rStyle w:val="StyleUnderline"/>
        </w:rPr>
        <w:t xml:space="preserve"> survivors, </w:t>
      </w:r>
      <w:r w:rsidRPr="008E4F8B">
        <w:rPr>
          <w:rStyle w:val="StyleUnderline"/>
          <w:highlight w:val="cyan"/>
        </w:rPr>
        <w:t>and disability</w:t>
      </w:r>
      <w:r w:rsidRPr="009E353F">
        <w:rPr>
          <w:rStyle w:val="StyleUnderline"/>
        </w:rPr>
        <w:t xml:space="preserve"> insurance </w:t>
      </w:r>
      <w:r w:rsidRPr="008E4F8B">
        <w:rPr>
          <w:rStyle w:val="StyleUnderline"/>
          <w:highlight w:val="cyan"/>
        </w:rPr>
        <w:t>benefits</w:t>
      </w:r>
      <w:r w:rsidRPr="00042317">
        <w:rPr>
          <w:sz w:val="16"/>
        </w:rPr>
        <w:t xml:space="preserve">. 42 U.S.C.A. §§ 401–434. (Benefits are also available to the survivors of certain railroad retirees. Id. § 402(l). The federal government pays the entire cost of this program. *617 Id. § 401(a). </w:t>
      </w:r>
      <w:r w:rsidRPr="009E353F">
        <w:rPr>
          <w:rStyle w:val="StyleUnderline"/>
        </w:rPr>
        <w:t xml:space="preserve">The </w:t>
      </w:r>
      <w:r w:rsidRPr="008E4F8B">
        <w:rPr>
          <w:rStyle w:val="StyleUnderline"/>
          <w:highlight w:val="cyan"/>
        </w:rPr>
        <w:t xml:space="preserve">states have </w:t>
      </w:r>
      <w:r w:rsidRPr="008E4F8B">
        <w:rPr>
          <w:rStyle w:val="Emphasis"/>
          <w:highlight w:val="cyan"/>
        </w:rPr>
        <w:t>little to do</w:t>
      </w:r>
      <w:r w:rsidRPr="009E353F">
        <w:rPr>
          <w:rStyle w:val="StyleUnderline"/>
        </w:rPr>
        <w:t xml:space="preserve"> with its administration, with </w:t>
      </w:r>
      <w:r w:rsidRPr="008E4F8B">
        <w:rPr>
          <w:rStyle w:val="StyleUnderline"/>
        </w:rPr>
        <w:t xml:space="preserve">one important </w:t>
      </w:r>
      <w:r w:rsidRPr="008E4F8B">
        <w:rPr>
          <w:rStyle w:val="Emphasis"/>
          <w:highlight w:val="cyan"/>
        </w:rPr>
        <w:t>except</w:t>
      </w:r>
      <w:r w:rsidRPr="008E4F8B">
        <w:rPr>
          <w:rStyle w:val="StyleUnderline"/>
        </w:rPr>
        <w:t>ion</w:t>
      </w:r>
      <w:r w:rsidRPr="009E353F">
        <w:rPr>
          <w:rStyle w:val="StyleUnderline"/>
        </w:rPr>
        <w:t xml:space="preserve">: a state </w:t>
      </w:r>
      <w:r w:rsidRPr="008E4F8B">
        <w:rPr>
          <w:rStyle w:val="StyleUnderline"/>
          <w:highlight w:val="cyan"/>
        </w:rPr>
        <w:t>may</w:t>
      </w:r>
      <w:r w:rsidRPr="009E353F">
        <w:rPr>
          <w:rStyle w:val="StyleUnderline"/>
        </w:rPr>
        <w:t xml:space="preserve"> elect to have a state agency, rather than the federal gover</w:t>
      </w:r>
      <w:r w:rsidRPr="008E4F8B">
        <w:rPr>
          <w:rStyle w:val="StyleUnderline"/>
        </w:rPr>
        <w:t xml:space="preserve">nment, make </w:t>
      </w:r>
      <w:r w:rsidRPr="008E4F8B">
        <w:rPr>
          <w:rStyle w:val="Emphasis"/>
          <w:highlight w:val="cyan"/>
        </w:rPr>
        <w:t>determin</w:t>
      </w:r>
      <w:r w:rsidRPr="008E4F8B">
        <w:rPr>
          <w:rStyle w:val="StyleUnderline"/>
        </w:rPr>
        <w:t xml:space="preserve">ations of </w:t>
      </w:r>
      <w:r w:rsidRPr="008E4F8B">
        <w:rPr>
          <w:rStyle w:val="StyleUnderline"/>
          <w:highlight w:val="cyan"/>
        </w:rPr>
        <w:t>disability</w:t>
      </w:r>
      <w:r w:rsidRPr="00042317">
        <w:rPr>
          <w:sz w:val="16"/>
        </w:rPr>
        <w:t>. If a state so elects, the federal government retains supervision of the state agency's performance and reimburses the state's administrative costs. Id. § 421. (A special provision applies if a state or political subdivision elects to allow its employees to participate in these benefits. Id. § 418.)</w:t>
      </w:r>
    </w:p>
    <w:p w14:paraId="49CF4A4E" w14:textId="77777777" w:rsidR="00BF056F" w:rsidRPr="00042317" w:rsidRDefault="00BF056F" w:rsidP="00BF056F">
      <w:pPr>
        <w:ind w:left="720"/>
        <w:rPr>
          <w:sz w:val="16"/>
        </w:rPr>
      </w:pPr>
      <w:r w:rsidRPr="00042317">
        <w:rPr>
          <w:sz w:val="16"/>
        </w:rPr>
        <w:t xml:space="preserve">• Medicare, id. §§ 1395–1395kkk–1. </w:t>
      </w:r>
      <w:r w:rsidRPr="00E300D9">
        <w:rPr>
          <w:rStyle w:val="Emphasis"/>
          <w:highlight w:val="cyan"/>
        </w:rPr>
        <w:t>Medicare</w:t>
      </w:r>
      <w:r w:rsidRPr="00042317">
        <w:rPr>
          <w:sz w:val="16"/>
        </w:rPr>
        <w:t xml:space="preserve"> is mostly operated by the federal government, through private companies acting as third-party administrators. Id. § 1395kk–1. The states may elect to be involved in Medicare by certifying the qualifications of certain health care providers. Id. § 1395aa.</w:t>
      </w:r>
    </w:p>
    <w:p w14:paraId="306280EE" w14:textId="77777777" w:rsidR="00BF056F" w:rsidRPr="00042317" w:rsidRDefault="00BF056F" w:rsidP="00BF056F">
      <w:pPr>
        <w:ind w:left="720"/>
        <w:rPr>
          <w:sz w:val="16"/>
        </w:rPr>
      </w:pPr>
      <w:r w:rsidRPr="00042317">
        <w:rPr>
          <w:sz w:val="16"/>
        </w:rPr>
        <w:t>• Supplemental security income (</w:t>
      </w:r>
      <w:r w:rsidRPr="00E300D9">
        <w:rPr>
          <w:rStyle w:val="Emphasis"/>
          <w:highlight w:val="cyan"/>
        </w:rPr>
        <w:t>“SSI”</w:t>
      </w:r>
      <w:r w:rsidRPr="00042317">
        <w:rPr>
          <w:sz w:val="16"/>
        </w:rPr>
        <w:t>) for the low-income aged, blind, and disabled. Id. §§ 1381–1383f. This program contemplates some coordination with the states; if a state offers similar benefits, the state and the federal government may agree that the federal government will pay the state benefits on behalf of the state, and the state will reimburse the federal government for the state benefits paid plus a per-payment administrative fee. Id. § 1382e.</w:t>
      </w:r>
    </w:p>
    <w:p w14:paraId="4DF90832" w14:textId="77777777" w:rsidR="00BF056F" w:rsidRPr="00042317" w:rsidRDefault="00BF056F" w:rsidP="00BF056F">
      <w:pPr>
        <w:ind w:left="720"/>
        <w:rPr>
          <w:sz w:val="16"/>
        </w:rPr>
      </w:pPr>
      <w:r w:rsidRPr="00042317">
        <w:rPr>
          <w:sz w:val="16"/>
        </w:rPr>
        <w:t xml:space="preserve">• Special </w:t>
      </w:r>
      <w:r w:rsidRPr="00042317">
        <w:rPr>
          <w:rStyle w:val="StyleUnderline"/>
          <w:highlight w:val="cyan"/>
        </w:rPr>
        <w:t xml:space="preserve">benefits for </w:t>
      </w:r>
      <w:r w:rsidRPr="00042317">
        <w:rPr>
          <w:rStyle w:val="Emphasis"/>
          <w:highlight w:val="cyan"/>
        </w:rPr>
        <w:t>World War</w:t>
      </w:r>
      <w:r w:rsidRPr="00042317">
        <w:rPr>
          <w:rStyle w:val="Emphasis"/>
        </w:rPr>
        <w:t xml:space="preserve"> II </w:t>
      </w:r>
      <w:r w:rsidRPr="00042317">
        <w:rPr>
          <w:rStyle w:val="Emphasis"/>
          <w:highlight w:val="cyan"/>
        </w:rPr>
        <w:t>veterans</w:t>
      </w:r>
      <w:r w:rsidRPr="00042317">
        <w:rPr>
          <w:sz w:val="16"/>
        </w:rPr>
        <w:t>, id. §§ 1001–1013. The SSA provides that, if a state provides comparable benefits, the federal government may agree with the state to pay those benefits on behalf of the state, and the state reimburses the federal government for the benefits paid plus an administrative fee. Id. § 1010a.</w:t>
      </w:r>
    </w:p>
    <w:p w14:paraId="65BC48EB" w14:textId="77777777" w:rsidR="00BF056F" w:rsidRPr="00E300D9" w:rsidRDefault="00BF056F" w:rsidP="00BF056F">
      <w:pPr>
        <w:rPr>
          <w:sz w:val="16"/>
        </w:rPr>
      </w:pPr>
      <w:r w:rsidRPr="00E300D9">
        <w:rPr>
          <w:sz w:val="16"/>
        </w:rPr>
        <w:t xml:space="preserve">b. </w:t>
      </w:r>
      <w:r w:rsidRPr="008E4F8B">
        <w:rPr>
          <w:rStyle w:val="StyleUnderline"/>
          <w:highlight w:val="cyan"/>
        </w:rPr>
        <w:t>Federal funding of state</w:t>
      </w:r>
      <w:r w:rsidRPr="008E4F8B">
        <w:rPr>
          <w:rStyle w:val="StyleUnderline"/>
        </w:rPr>
        <w:t xml:space="preserve">-paid </w:t>
      </w:r>
      <w:r w:rsidRPr="008E4F8B">
        <w:rPr>
          <w:rStyle w:val="StyleUnderline"/>
          <w:highlight w:val="cyan"/>
        </w:rPr>
        <w:t>benefits</w:t>
      </w:r>
    </w:p>
    <w:p w14:paraId="034648A6" w14:textId="77777777" w:rsidR="00BF056F" w:rsidRPr="008E4F8B" w:rsidRDefault="00BF056F" w:rsidP="00BF056F">
      <w:pPr>
        <w:rPr>
          <w:rStyle w:val="StyleUnderline"/>
        </w:rPr>
      </w:pPr>
      <w:r w:rsidRPr="00BF36F7">
        <w:rPr>
          <w:sz w:val="16"/>
        </w:rPr>
        <w:t xml:space="preserve">For other programs, the SSA provides that, if a state creates a program of a certain kind that meets detailed requirements (and is usually subject to federal approval of the state government's plan), the federal government will pay all or part of the benefits and the administrative costs of the program. These </w:t>
      </w:r>
      <w:r w:rsidRPr="00E300D9">
        <w:rPr>
          <w:rStyle w:val="StyleUnderline"/>
          <w:highlight w:val="cyan"/>
        </w:rPr>
        <w:t>include:</w:t>
      </w:r>
    </w:p>
    <w:p w14:paraId="3A5DC3A6" w14:textId="77777777" w:rsidR="00BF056F" w:rsidRPr="00BF36F7" w:rsidRDefault="00BF056F" w:rsidP="00BF056F">
      <w:pPr>
        <w:ind w:left="720"/>
        <w:rPr>
          <w:sz w:val="16"/>
        </w:rPr>
      </w:pPr>
      <w:r w:rsidRPr="00BF36F7">
        <w:rPr>
          <w:sz w:val="16"/>
        </w:rPr>
        <w:t xml:space="preserve">• </w:t>
      </w:r>
      <w:r w:rsidRPr="00042317">
        <w:rPr>
          <w:rStyle w:val="Emphasis"/>
          <w:highlight w:val="cyan"/>
        </w:rPr>
        <w:t>Medicaid</w:t>
      </w:r>
      <w:r w:rsidRPr="00BF36F7">
        <w:rPr>
          <w:sz w:val="16"/>
        </w:rPr>
        <w:t>, pursuant to which the federal government makes grants to states operating plans for medical assistance that meet the detailed and voluminous requirements of § 1396a. The federal government pays a percentage of the benefits paid by the states. The percentage depends on a comparison of the state's per capita income with the national per capita income, but is not less than 50% or more than 83%. Id. § 1396d(b). The federal government also pays a portion (usually 75%) of the state's expenses for administering various parts of the program. Id. § 1396b.</w:t>
      </w:r>
    </w:p>
    <w:p w14:paraId="3A278BC0" w14:textId="77777777" w:rsidR="00BF056F" w:rsidRPr="00BF36F7" w:rsidRDefault="00BF056F" w:rsidP="00BF056F">
      <w:pPr>
        <w:ind w:left="720"/>
        <w:rPr>
          <w:sz w:val="16"/>
        </w:rPr>
      </w:pPr>
      <w:r w:rsidRPr="00BF36F7">
        <w:rPr>
          <w:sz w:val="16"/>
        </w:rPr>
        <w:t xml:space="preserve">• </w:t>
      </w:r>
      <w:r w:rsidRPr="008E4F8B">
        <w:rPr>
          <w:rStyle w:val="StyleUnderline"/>
        </w:rPr>
        <w:t xml:space="preserve">Programs in </w:t>
      </w:r>
      <w:r w:rsidRPr="00042317">
        <w:rPr>
          <w:rStyle w:val="Emphasis"/>
          <w:highlight w:val="cyan"/>
        </w:rPr>
        <w:t>Guam, Puerto Rico, and the Virgin Islands</w:t>
      </w:r>
      <w:r w:rsidRPr="008E4F8B">
        <w:rPr>
          <w:rStyle w:val="StyleUnderline"/>
        </w:rPr>
        <w:t xml:space="preserve"> providing </w:t>
      </w:r>
      <w:r w:rsidRPr="00042317">
        <w:rPr>
          <w:rStyle w:val="Emphasis"/>
        </w:rPr>
        <w:t xml:space="preserve">old age </w:t>
      </w:r>
      <w:r w:rsidRPr="00042317">
        <w:rPr>
          <w:rStyle w:val="Emphasis"/>
          <w:highlight w:val="cyan"/>
        </w:rPr>
        <w:t>benefits</w:t>
      </w:r>
      <w:r w:rsidRPr="00BF36F7">
        <w:rPr>
          <w:sz w:val="16"/>
        </w:rPr>
        <w:t>, id. §§ 301–306, where the federal government pays the territorial government half of the benefits payments, not to exceed a capped amount per beneficiary, and half of the administrative costs, id. § 303.</w:t>
      </w:r>
    </w:p>
    <w:p w14:paraId="1A292A6E" w14:textId="77777777" w:rsidR="00BF056F" w:rsidRPr="00BF36F7" w:rsidRDefault="00BF056F" w:rsidP="00BF056F">
      <w:pPr>
        <w:ind w:left="720"/>
        <w:rPr>
          <w:sz w:val="16"/>
        </w:rPr>
      </w:pPr>
      <w:r w:rsidRPr="00BF36F7">
        <w:rPr>
          <w:sz w:val="16"/>
        </w:rPr>
        <w:t>• The Stephanie Tubbs Jones Child Welfare Services Program, id. §§ 620–628, under which the federal government reimburses states for 75% of the benefits paid and administrative costs for certain child welfare programs, subject to an aggregate cap. The same program authorizes matching grants to states and Indian tribes that provide “family connection programs.” Id. § 627.</w:t>
      </w:r>
    </w:p>
    <w:p w14:paraId="384D8418" w14:textId="77777777" w:rsidR="00BF056F" w:rsidRPr="00BF36F7" w:rsidRDefault="00BF056F" w:rsidP="00BF056F">
      <w:pPr>
        <w:ind w:left="720"/>
        <w:rPr>
          <w:sz w:val="16"/>
        </w:rPr>
      </w:pPr>
      <w:r w:rsidRPr="00BF36F7">
        <w:rPr>
          <w:sz w:val="16"/>
        </w:rPr>
        <w:t xml:space="preserve">• Programs for </w:t>
      </w:r>
      <w:r w:rsidRPr="00042317">
        <w:rPr>
          <w:rStyle w:val="Emphasis"/>
          <w:highlight w:val="cyan"/>
        </w:rPr>
        <w:t>family</w:t>
      </w:r>
      <w:r w:rsidRPr="00BF36F7">
        <w:rPr>
          <w:sz w:val="16"/>
        </w:rPr>
        <w:t xml:space="preserve"> support, family preservation, family reunification, and adoption support </w:t>
      </w:r>
      <w:r w:rsidRPr="00042317">
        <w:rPr>
          <w:rStyle w:val="Emphasis"/>
          <w:highlight w:val="cyan"/>
        </w:rPr>
        <w:t>services</w:t>
      </w:r>
      <w:r w:rsidRPr="00BF36F7">
        <w:rPr>
          <w:sz w:val="16"/>
        </w:rPr>
        <w:t>, id. §§ 629629i. The federal government pays the states up to 75% of the cost of *618 such programs plus certain grants for program administration and other purposes. Id. §§ 629d, 629g.</w:t>
      </w:r>
    </w:p>
    <w:p w14:paraId="10D16729" w14:textId="77777777" w:rsidR="00BF056F" w:rsidRPr="00BF36F7" w:rsidRDefault="00BF056F" w:rsidP="00BF056F">
      <w:pPr>
        <w:ind w:left="720"/>
        <w:rPr>
          <w:sz w:val="16"/>
        </w:rPr>
      </w:pPr>
      <w:r w:rsidRPr="00BF36F7">
        <w:rPr>
          <w:sz w:val="16"/>
        </w:rPr>
        <w:t>• Foster care and adoption assistance, id. §§ 670–679c. The federal government pays the “federal medical assistance percentage” of the covered benefit payments, 75% of parent training expenses, and 50% of operating expenses, id. § 674, plus possible incentive payments, id. § 673b. This program includes the Adoption Assistance payments at issue in this appeal.</w:t>
      </w:r>
    </w:p>
    <w:p w14:paraId="4C6F4C96" w14:textId="77777777" w:rsidR="00BF056F" w:rsidRPr="00BF36F7" w:rsidRDefault="00BF056F" w:rsidP="00BF056F">
      <w:pPr>
        <w:ind w:left="720"/>
        <w:rPr>
          <w:sz w:val="16"/>
        </w:rPr>
      </w:pPr>
      <w:r w:rsidRPr="00BF36F7">
        <w:rPr>
          <w:sz w:val="16"/>
        </w:rPr>
        <w:t>• Aid to the blind in Puerto Rico, Guam, and the Virgin Islands, id. §§ 1201–1206. The federal government pays up to half of the benefits, subject to a dollar cap per beneficiary, and half of the territorial government's administrative expenses. Id. § 1203.</w:t>
      </w:r>
    </w:p>
    <w:p w14:paraId="64D9F546" w14:textId="77777777" w:rsidR="00BF056F" w:rsidRPr="00D20BC4" w:rsidRDefault="00BF056F" w:rsidP="00BF056F">
      <w:pPr>
        <w:rPr>
          <w:sz w:val="16"/>
        </w:rPr>
      </w:pPr>
      <w:r w:rsidRPr="00D20BC4">
        <w:rPr>
          <w:sz w:val="16"/>
        </w:rPr>
        <w:t xml:space="preserve">c. </w:t>
      </w:r>
      <w:r w:rsidRPr="00D20BC4">
        <w:rPr>
          <w:rStyle w:val="StyleUnderline"/>
          <w:highlight w:val="cyan"/>
        </w:rPr>
        <w:t xml:space="preserve">Federal reimbursement for </w:t>
      </w:r>
      <w:r w:rsidRPr="00D20BC4">
        <w:rPr>
          <w:rStyle w:val="Emphasis"/>
          <w:highlight w:val="cyan"/>
        </w:rPr>
        <w:t>admin</w:t>
      </w:r>
      <w:r w:rsidRPr="00042317">
        <w:rPr>
          <w:rStyle w:val="StyleUnderline"/>
        </w:rPr>
        <w:t xml:space="preserve">istrative </w:t>
      </w:r>
      <w:r w:rsidRPr="00D20BC4">
        <w:rPr>
          <w:rStyle w:val="StyleUnderline"/>
          <w:highlight w:val="cyan"/>
        </w:rPr>
        <w:t>costs</w:t>
      </w:r>
    </w:p>
    <w:p w14:paraId="18A37605" w14:textId="77777777" w:rsidR="00BF056F" w:rsidRPr="00042317" w:rsidRDefault="00BF056F" w:rsidP="00BF056F">
      <w:pPr>
        <w:rPr>
          <w:rStyle w:val="StyleUnderline"/>
        </w:rPr>
      </w:pPr>
      <w:r w:rsidRPr="00D20BC4">
        <w:rPr>
          <w:sz w:val="16"/>
        </w:rPr>
        <w:t xml:space="preserve">In a third category of programs, the SSA provides that, if a state creates a benefit program of a particular type that meets specified requirements, the federal government will reimburse the state for some or all of the reasonable costs of administering the program, but not any benefit payments. These </w:t>
      </w:r>
      <w:r w:rsidRPr="00D20BC4">
        <w:rPr>
          <w:rStyle w:val="StyleUnderline"/>
          <w:highlight w:val="cyan"/>
        </w:rPr>
        <w:t>include:</w:t>
      </w:r>
    </w:p>
    <w:p w14:paraId="51F34D65" w14:textId="77777777" w:rsidR="00BF056F" w:rsidRPr="00D20BC4" w:rsidRDefault="00BF056F" w:rsidP="00BF056F">
      <w:pPr>
        <w:ind w:left="720"/>
        <w:rPr>
          <w:sz w:val="16"/>
        </w:rPr>
      </w:pPr>
      <w:r w:rsidRPr="00D20BC4">
        <w:rPr>
          <w:sz w:val="16"/>
        </w:rPr>
        <w:t xml:space="preserve">• </w:t>
      </w:r>
      <w:r w:rsidRPr="00042317">
        <w:rPr>
          <w:rStyle w:val="Emphasis"/>
          <w:highlight w:val="cyan"/>
        </w:rPr>
        <w:t>Unemployment compensation</w:t>
      </w:r>
      <w:r w:rsidRPr="00D20BC4">
        <w:rPr>
          <w:sz w:val="16"/>
        </w:rPr>
        <w:t>, id. §§ 501–504, 1101–1110. Although the states fund these benefits, the federal government plays a crucial fiscal role. In order to receive federal reimbursement for the state's administrative costs, the state must pay over to the federal government all taxes and other contributions to the state's programs. The federal government holds the funds in the Unemployment Trust Fund and returns the funds to the states upon requisition. The federal government has the authority to make loans to states if the state needs money to pay benefits. Id. §§ 1321–1324. The federal government also funds part of the benefits in certain circumstances: if the federal government legislates to extend the usual 26–week benefit period, the federal government pays 50% of the extended benefits. See In re Kucharz, 418 B.R. 635 (Bankr.C.D.Ill.2009).</w:t>
      </w:r>
    </w:p>
    <w:p w14:paraId="7DED02A4" w14:textId="77777777" w:rsidR="00BF056F" w:rsidRPr="00D20BC4" w:rsidRDefault="00BF056F" w:rsidP="00BF056F">
      <w:pPr>
        <w:ind w:left="720"/>
        <w:rPr>
          <w:sz w:val="16"/>
        </w:rPr>
      </w:pPr>
      <w:r w:rsidRPr="00D20BC4">
        <w:rPr>
          <w:sz w:val="16"/>
        </w:rPr>
        <w:t xml:space="preserve">• Programs for </w:t>
      </w:r>
      <w:r w:rsidRPr="00D20BC4">
        <w:rPr>
          <w:rStyle w:val="Emphasis"/>
          <w:highlight w:val="cyan"/>
        </w:rPr>
        <w:t>child support collection</w:t>
      </w:r>
      <w:r w:rsidRPr="00042317">
        <w:rPr>
          <w:rStyle w:val="StyleUnderline"/>
        </w:rPr>
        <w:t xml:space="preserve"> and</w:t>
      </w:r>
      <w:r w:rsidRPr="00D20BC4">
        <w:rPr>
          <w:sz w:val="16"/>
        </w:rPr>
        <w:t xml:space="preserve"> the </w:t>
      </w:r>
      <w:r w:rsidRPr="00D20BC4">
        <w:rPr>
          <w:rStyle w:val="Emphasis"/>
          <w:highlight w:val="cyan"/>
        </w:rPr>
        <w:t>determination of paternity</w:t>
      </w:r>
      <w:r w:rsidRPr="00D20BC4">
        <w:rPr>
          <w:sz w:val="16"/>
        </w:rPr>
        <w:t>, 42 U.S.C.A. §§ 651–669b. The federal government reimburses up to 66% of the cost of operating qualified programs, id. § 655, plus certain incentive payments, id. § 658a.</w:t>
      </w:r>
    </w:p>
    <w:p w14:paraId="088B3D73" w14:textId="77777777" w:rsidR="00BF056F" w:rsidRPr="00D20BC4" w:rsidRDefault="00BF056F" w:rsidP="00BF056F">
      <w:pPr>
        <w:rPr>
          <w:rStyle w:val="StyleUnderline"/>
        </w:rPr>
      </w:pPr>
      <w:r>
        <w:t xml:space="preserve">d. </w:t>
      </w:r>
      <w:r w:rsidRPr="00D20BC4">
        <w:rPr>
          <w:rStyle w:val="StyleUnderline"/>
          <w:highlight w:val="cyan"/>
        </w:rPr>
        <w:t>Federal</w:t>
      </w:r>
      <w:r w:rsidRPr="00D20BC4">
        <w:rPr>
          <w:rStyle w:val="StyleUnderline"/>
        </w:rPr>
        <w:t xml:space="preserve"> block </w:t>
      </w:r>
      <w:r w:rsidRPr="00D20BC4">
        <w:rPr>
          <w:rStyle w:val="StyleUnderline"/>
          <w:highlight w:val="cyan"/>
        </w:rPr>
        <w:t>grants and loans</w:t>
      </w:r>
    </w:p>
    <w:p w14:paraId="60C11F98" w14:textId="77777777" w:rsidR="00BF056F" w:rsidRPr="00D20BC4" w:rsidRDefault="00BF056F" w:rsidP="00BF056F">
      <w:pPr>
        <w:rPr>
          <w:rStyle w:val="Emphasis"/>
        </w:rPr>
      </w:pPr>
      <w:r w:rsidRPr="00D20BC4">
        <w:rPr>
          <w:sz w:val="16"/>
        </w:rPr>
        <w:t xml:space="preserve">In a fourth category, the SSA provides that the federal government provides “block grants” (and in some cases loans) to states (and Indian tribes) that enact and administer programs meeting specified criteria. The amount of the grant is sometimes entirely independent of the state's outlays but in other cases is based on a formula that is tied (more or less loosely) to such costs. These </w:t>
      </w:r>
      <w:r w:rsidRPr="00D20BC4">
        <w:rPr>
          <w:rStyle w:val="Emphasis"/>
          <w:highlight w:val="cyan"/>
        </w:rPr>
        <w:t>include</w:t>
      </w:r>
      <w:r w:rsidRPr="00D20BC4">
        <w:rPr>
          <w:rStyle w:val="Emphasis"/>
        </w:rPr>
        <w:t xml:space="preserve"> (among others):</w:t>
      </w:r>
    </w:p>
    <w:p w14:paraId="6BE5FA9C" w14:textId="77777777" w:rsidR="00BF056F" w:rsidRPr="00D20BC4" w:rsidRDefault="00BF056F" w:rsidP="00BF056F">
      <w:pPr>
        <w:ind w:left="720"/>
        <w:rPr>
          <w:sz w:val="16"/>
        </w:rPr>
      </w:pPr>
      <w:r w:rsidRPr="00D20BC4">
        <w:rPr>
          <w:sz w:val="16"/>
        </w:rPr>
        <w:t>• Temporary Assistance to Needy Families (</w:t>
      </w:r>
      <w:r w:rsidRPr="00D20BC4">
        <w:rPr>
          <w:rStyle w:val="StyleUnderline"/>
          <w:highlight w:val="cyan"/>
        </w:rPr>
        <w:t>“TANF”</w:t>
      </w:r>
      <w:r w:rsidRPr="00D20BC4">
        <w:rPr>
          <w:sz w:val="16"/>
        </w:rPr>
        <w:t>), id. §§ 601619. The TANF block grants are based on a lengthy and complicated set of criteria applied by the Secretary of the Treasury that depend only in part on the benefits actually paid by each state. Id. § 603. The states have latitude in spending the block grant money, id. § 604, but the SSA imposes certain strict limitations on the states' payments of benefits, e.g., id. §§ 607, 608.</w:t>
      </w:r>
    </w:p>
    <w:p w14:paraId="70CC1E31" w14:textId="77777777" w:rsidR="00BF056F" w:rsidRPr="00D20BC4" w:rsidRDefault="00BF056F" w:rsidP="00BF056F">
      <w:pPr>
        <w:ind w:left="720"/>
        <w:rPr>
          <w:sz w:val="16"/>
        </w:rPr>
      </w:pPr>
      <w:r w:rsidRPr="00D20BC4">
        <w:rPr>
          <w:sz w:val="16"/>
        </w:rPr>
        <w:t>• Maternal and child health services, id. §§ 701–713. A fixed amount of money is allocated based on a formula that is not directly related to the states' expenses of such programs. Id. § 702(c).</w:t>
      </w:r>
    </w:p>
    <w:p w14:paraId="61AF30D0" w14:textId="77777777" w:rsidR="00BF056F" w:rsidRPr="00D20BC4" w:rsidRDefault="00BF056F" w:rsidP="00BF056F">
      <w:pPr>
        <w:ind w:left="720"/>
        <w:rPr>
          <w:sz w:val="16"/>
        </w:rPr>
      </w:pPr>
      <w:r w:rsidRPr="00D20BC4">
        <w:rPr>
          <w:sz w:val="16"/>
        </w:rPr>
        <w:t xml:space="preserve">• </w:t>
      </w:r>
      <w:r w:rsidRPr="00D20BC4">
        <w:rPr>
          <w:rStyle w:val="StyleUnderline"/>
          <w:highlight w:val="cyan"/>
        </w:rPr>
        <w:t>Child care</w:t>
      </w:r>
      <w:r w:rsidRPr="00D20BC4">
        <w:rPr>
          <w:sz w:val="16"/>
        </w:rPr>
        <w:t xml:space="preserve"> services, </w:t>
      </w:r>
      <w:r w:rsidRPr="00D20BC4">
        <w:rPr>
          <w:rStyle w:val="StyleUnderline"/>
          <w:highlight w:val="cyan"/>
        </w:rPr>
        <w:t>protective services</w:t>
      </w:r>
      <w:r w:rsidRPr="00D20BC4">
        <w:rPr>
          <w:sz w:val="16"/>
        </w:rPr>
        <w:t xml:space="preserve"> for children and adults, </w:t>
      </w:r>
      <w:r w:rsidRPr="00D20BC4">
        <w:rPr>
          <w:rStyle w:val="StyleUnderline"/>
          <w:highlight w:val="cyan"/>
        </w:rPr>
        <w:t>foster care</w:t>
      </w:r>
      <w:r w:rsidRPr="00D20BC4">
        <w:rPr>
          <w:rStyle w:val="StyleUnderline"/>
        </w:rPr>
        <w:t xml:space="preserve"> services, </w:t>
      </w:r>
      <w:r w:rsidRPr="00D20BC4">
        <w:rPr>
          <w:rStyle w:val="StyleUnderline"/>
          <w:highlight w:val="cyan"/>
        </w:rPr>
        <w:t>adult day care services</w:t>
      </w:r>
      <w:r w:rsidRPr="00D20BC4">
        <w:rPr>
          <w:sz w:val="16"/>
        </w:rPr>
        <w:t>, and other programs generally described in 42 U.S.C.A. § 1397a. A fixed aggregate sum is allocated among the states based on population, id. § 1397b, and the presence of “qualified empowerment zones” in the state, id. § 1397f.</w:t>
      </w:r>
    </w:p>
    <w:p w14:paraId="18F094E0" w14:textId="77777777" w:rsidR="00BF056F" w:rsidRPr="00D20BC4" w:rsidRDefault="00BF056F" w:rsidP="00BF056F">
      <w:pPr>
        <w:ind w:left="720"/>
        <w:rPr>
          <w:sz w:val="16"/>
        </w:rPr>
      </w:pPr>
      <w:r w:rsidRPr="00D20BC4">
        <w:rPr>
          <w:sz w:val="16"/>
        </w:rPr>
        <w:t xml:space="preserve">• </w:t>
      </w:r>
      <w:r w:rsidRPr="00D20BC4">
        <w:rPr>
          <w:rStyle w:val="Emphasis"/>
          <w:highlight w:val="cyan"/>
        </w:rPr>
        <w:t>Elder justice programs</w:t>
      </w:r>
      <w:r w:rsidRPr="00D20BC4">
        <w:rPr>
          <w:sz w:val="16"/>
        </w:rPr>
        <w:t>, id. §§ 1397j–1397m–5. Entities eligible to receive these grants include states and their political subdivisions as well as Indian tribes and other public and private entities. Id. § 1397j(7). The Department of Health and Human Services allocates a fixed sum among grant applicants on a more or less discretionary basis.</w:t>
      </w:r>
    </w:p>
    <w:p w14:paraId="608C0BC5" w14:textId="77777777" w:rsidR="00BF056F" w:rsidRPr="00D20BC4" w:rsidRDefault="00BF056F" w:rsidP="00BF056F">
      <w:pPr>
        <w:ind w:left="720"/>
        <w:rPr>
          <w:sz w:val="16"/>
        </w:rPr>
      </w:pPr>
      <w:r w:rsidRPr="00D20BC4">
        <w:rPr>
          <w:sz w:val="16"/>
        </w:rPr>
        <w:t xml:space="preserve">• State Children's Health Program, commonly known as </w:t>
      </w:r>
      <w:r w:rsidRPr="00D20BC4">
        <w:rPr>
          <w:rStyle w:val="Emphasis"/>
          <w:highlight w:val="cyan"/>
        </w:rPr>
        <w:t>“SCHIP,”</w:t>
      </w:r>
      <w:r w:rsidRPr="00D20BC4">
        <w:rPr>
          <w:sz w:val="16"/>
        </w:rPr>
        <w:t xml:space="preserve"> id. §§ 1397aa-mm. This program provides funds to states that maintain qualified and approved programs to provide health insurance to targeted low-income children under Medicaid or otherwise. A fixed sum is allocated among qualified states based on a complicated formula that, very broadly summarized, covers half of the state's deemed cost of the program. Id. § 1397dd.</w:t>
      </w:r>
    </w:p>
    <w:p w14:paraId="77AC7FD2" w14:textId="77777777" w:rsidR="00BF056F" w:rsidRPr="00D20BC4" w:rsidRDefault="00BF056F" w:rsidP="00BF056F">
      <w:pPr>
        <w:ind w:left="720"/>
        <w:rPr>
          <w:sz w:val="16"/>
        </w:rPr>
      </w:pPr>
      <w:r w:rsidRPr="00D20BC4">
        <w:rPr>
          <w:sz w:val="16"/>
        </w:rPr>
        <w:t xml:space="preserve">• </w:t>
      </w:r>
      <w:r w:rsidRPr="00D20BC4">
        <w:rPr>
          <w:rStyle w:val="StyleUnderline"/>
          <w:highlight w:val="cyan"/>
        </w:rPr>
        <w:t xml:space="preserve">The </w:t>
      </w:r>
      <w:r w:rsidRPr="00D20BC4">
        <w:rPr>
          <w:rStyle w:val="Emphasis"/>
          <w:highlight w:val="cyan"/>
        </w:rPr>
        <w:t>Ticket</w:t>
      </w:r>
      <w:r w:rsidRPr="00D20BC4">
        <w:rPr>
          <w:rStyle w:val="Emphasis"/>
        </w:rPr>
        <w:t xml:space="preserve"> to Work and Self–Sufficiency </w:t>
      </w:r>
      <w:r w:rsidRPr="00D20BC4">
        <w:rPr>
          <w:rStyle w:val="Emphasis"/>
          <w:highlight w:val="cyan"/>
        </w:rPr>
        <w:t>Program</w:t>
      </w:r>
      <w:r w:rsidRPr="00D20BC4">
        <w:rPr>
          <w:sz w:val="16"/>
        </w:rPr>
        <w:t>, id. § 1320b–19, under which the federal government provides a voucher to qualified disabled beneficiaries which the beneficiary may use to obtain services from “employment networks.” States may elect to establish employment networks and receive payments under the program. The employment network receives payments for each month during which the beneficiary is not receiving specified welfare benefits (presumably because the beneficiary is employed) or is making progress toward employment. Id. § 1320b–19(h); see also id. § 1320b–21 (describing another similar program).</w:t>
      </w:r>
    </w:p>
    <w:p w14:paraId="2FB093C6" w14:textId="77777777" w:rsidR="00BF056F" w:rsidRDefault="00BF056F" w:rsidP="00BF056F">
      <w:pPr>
        <w:rPr>
          <w:sz w:val="16"/>
        </w:rPr>
      </w:pPr>
      <w:r w:rsidRPr="00D20BC4">
        <w:rPr>
          <w:sz w:val="16"/>
        </w:rPr>
        <w:t xml:space="preserve">In short, </w:t>
      </w:r>
      <w:r w:rsidRPr="00E300D9">
        <w:rPr>
          <w:rStyle w:val="StyleUnderline"/>
        </w:rPr>
        <w:t xml:space="preserve">the “Social Security Act” encompasses a </w:t>
      </w:r>
      <w:r w:rsidRPr="00E300D9">
        <w:rPr>
          <w:rStyle w:val="Emphasis"/>
        </w:rPr>
        <w:t>wide sp</w:t>
      </w:r>
      <w:r w:rsidRPr="00D80C7B">
        <w:rPr>
          <w:rStyle w:val="Emphasis"/>
        </w:rPr>
        <w:t>ectrum of programs</w:t>
      </w:r>
      <w:r w:rsidRPr="00D80C7B">
        <w:rPr>
          <w:rStyle w:val="StyleUnderline"/>
        </w:rPr>
        <w:t xml:space="preserve">. </w:t>
      </w:r>
      <w:r w:rsidRPr="00E300D9">
        <w:rPr>
          <w:rStyle w:val="StyleUnderline"/>
        </w:rPr>
        <w:t>Most</w:t>
      </w:r>
      <w:r w:rsidRPr="00D80C7B">
        <w:rPr>
          <w:rStyle w:val="StyleUnderline"/>
        </w:rPr>
        <w:t xml:space="preserve"> of the programs involve </w:t>
      </w:r>
      <w:r w:rsidRPr="00E300D9">
        <w:rPr>
          <w:rStyle w:val="StyleUnderline"/>
        </w:rPr>
        <w:t>some</w:t>
      </w:r>
      <w:r w:rsidRPr="00D80C7B">
        <w:rPr>
          <w:rStyle w:val="StyleUnderline"/>
        </w:rPr>
        <w:t xml:space="preserve"> degree of state participation, and the extent of the states' involvement </w:t>
      </w:r>
      <w:r w:rsidRPr="00D80C7B">
        <w:rPr>
          <w:rStyle w:val="Emphasis"/>
        </w:rPr>
        <w:t>varies widely</w:t>
      </w:r>
      <w:r w:rsidRPr="00D80C7B">
        <w:rPr>
          <w:rStyle w:val="StyleUnderline"/>
        </w:rPr>
        <w:t xml:space="preserve"> from program to program</w:t>
      </w:r>
      <w:r w:rsidRPr="00D20BC4">
        <w:rPr>
          <w:sz w:val="16"/>
        </w:rPr>
        <w:t>.</w:t>
      </w:r>
    </w:p>
    <w:bookmarkEnd w:id="11"/>
    <w:p w14:paraId="2421EFC5" w14:textId="77777777" w:rsidR="00BF056F" w:rsidRDefault="00BF056F" w:rsidP="00BF056F">
      <w:pPr>
        <w:pStyle w:val="Heading4"/>
      </w:pPr>
      <w:r>
        <w:t xml:space="preserve">High schoolers </w:t>
      </w:r>
      <w:r>
        <w:rPr>
          <w:u w:val="single"/>
        </w:rPr>
        <w:t>can’t handle</w:t>
      </w:r>
      <w:r>
        <w:t xml:space="preserve"> the </w:t>
      </w:r>
      <w:r>
        <w:rPr>
          <w:u w:val="single"/>
        </w:rPr>
        <w:t>entire</w:t>
      </w:r>
      <w:r>
        <w:t xml:space="preserve"> Social Security Act.</w:t>
      </w:r>
    </w:p>
    <w:p w14:paraId="44F80E11" w14:textId="77777777" w:rsidR="00BF056F" w:rsidRPr="00BE5F38" w:rsidRDefault="00BF056F" w:rsidP="00BF056F">
      <w:r w:rsidRPr="00E015CA">
        <w:rPr>
          <w:rStyle w:val="Style13ptBold"/>
        </w:rPr>
        <w:t>Falk ’87</w:t>
      </w:r>
      <w:r>
        <w:t xml:space="preserve"> [Kenneth J. Falk; 1987; Assistant Director of Litigation at the Legal Services Organization of Indiana, JD at Columbia University; Indiana Law Review, “Recent Developments under the Social Security Act,” vol. 20, no. 1]</w:t>
      </w:r>
    </w:p>
    <w:p w14:paraId="7B40702C" w14:textId="77777777" w:rsidR="00BF056F" w:rsidRPr="0078734B" w:rsidRDefault="00BF056F" w:rsidP="00BF056F">
      <w:pPr>
        <w:rPr>
          <w:sz w:val="16"/>
        </w:rPr>
      </w:pPr>
      <w:r w:rsidRPr="00BE5F38">
        <w:rPr>
          <w:rStyle w:val="StyleUnderline"/>
        </w:rPr>
        <w:t>The Social Security Act</w:t>
      </w:r>
      <w:r w:rsidRPr="00BE5F38">
        <w:rPr>
          <w:sz w:val="16"/>
        </w:rPr>
        <w:t xml:space="preserve">1 </w:t>
      </w:r>
      <w:r w:rsidRPr="00BE5F38">
        <w:rPr>
          <w:rStyle w:val="StyleUnderline"/>
        </w:rPr>
        <w:t>has been described by the</w:t>
      </w:r>
      <w:r w:rsidRPr="00BE5F38">
        <w:rPr>
          <w:sz w:val="16"/>
        </w:rPr>
        <w:t xml:space="preserve"> United States </w:t>
      </w:r>
      <w:r w:rsidRPr="00BE5F38">
        <w:rPr>
          <w:rStyle w:val="StyleUnderline"/>
        </w:rPr>
        <w:t xml:space="preserve">Supreme Court as "among the </w:t>
      </w:r>
      <w:r w:rsidRPr="00BE5F38">
        <w:rPr>
          <w:rStyle w:val="Emphasis"/>
        </w:rPr>
        <w:t>most intricate ever drafted</w:t>
      </w:r>
      <w:r w:rsidRPr="00BE5F38">
        <w:rPr>
          <w:rStyle w:val="StyleUnderline"/>
        </w:rPr>
        <w:t xml:space="preserve"> by Congress,"</w:t>
      </w:r>
      <w:r w:rsidRPr="00BE5F38">
        <w:rPr>
          <w:sz w:val="16"/>
        </w:rPr>
        <w:t xml:space="preserve">2 and the Court has stated that the Act is </w:t>
      </w:r>
      <w:r w:rsidRPr="00BE5F38">
        <w:rPr>
          <w:rStyle w:val="StyleUnderline"/>
        </w:rPr>
        <w:t>"</w:t>
      </w:r>
      <w:r w:rsidRPr="00BE5F38">
        <w:rPr>
          <w:rStyle w:val="Emphasis"/>
        </w:rPr>
        <w:t>almost unintelligible</w:t>
      </w:r>
      <w:r w:rsidRPr="00BE5F38">
        <w:rPr>
          <w:rStyle w:val="StyleUnderline"/>
        </w:rPr>
        <w:t xml:space="preserve"> to the uninitiated."</w:t>
      </w:r>
      <w:r w:rsidRPr="00BE5F38">
        <w:rPr>
          <w:sz w:val="16"/>
        </w:rPr>
        <w:t xml:space="preserve"> 3 </w:t>
      </w:r>
      <w:r w:rsidRPr="00BE5F38">
        <w:rPr>
          <w:rStyle w:val="StyleUnderline"/>
        </w:rPr>
        <w:t xml:space="preserve">To </w:t>
      </w:r>
      <w:r w:rsidRPr="00BE5F38">
        <w:rPr>
          <w:rStyle w:val="Emphasis"/>
        </w:rPr>
        <w:t>most persons</w:t>
      </w:r>
      <w:r w:rsidRPr="00BE5F38">
        <w:rPr>
          <w:rStyle w:val="StyleUnderline"/>
        </w:rPr>
        <w:t xml:space="preserve">, Social Security </w:t>
      </w:r>
      <w:r w:rsidRPr="00BE5F38">
        <w:rPr>
          <w:rStyle w:val="Emphasis"/>
        </w:rPr>
        <w:t>means only</w:t>
      </w:r>
      <w:r w:rsidRPr="00BE5F38">
        <w:rPr>
          <w:rStyle w:val="StyleUnderline"/>
        </w:rPr>
        <w:t xml:space="preserve"> a government benefit program for retired or disabled persons. </w:t>
      </w:r>
      <w:r w:rsidRPr="00BE5F38">
        <w:rPr>
          <w:rStyle w:val="Emphasis"/>
        </w:rPr>
        <w:t>But</w:t>
      </w:r>
      <w:r w:rsidRPr="00BE5F38">
        <w:rPr>
          <w:rStyle w:val="StyleUnderline"/>
        </w:rPr>
        <w:t xml:space="preserve"> the Social Security </w:t>
      </w:r>
      <w:r w:rsidRPr="00BE5F38">
        <w:rPr>
          <w:rStyle w:val="Emphasis"/>
        </w:rPr>
        <w:t>Act</w:t>
      </w:r>
      <w:r w:rsidRPr="00BE5F38">
        <w:rPr>
          <w:rStyle w:val="StyleUnderline"/>
        </w:rPr>
        <w:t xml:space="preserve"> provides the legislative basis for </w:t>
      </w:r>
      <w:r w:rsidRPr="00BE5F38">
        <w:rPr>
          <w:rStyle w:val="Emphasis"/>
        </w:rPr>
        <w:t>such diverse programs as</w:t>
      </w:r>
      <w:r w:rsidRPr="00BE5F38">
        <w:rPr>
          <w:sz w:val="16"/>
        </w:rPr>
        <w:t xml:space="preserve"> Aid to Families with Dependent Children (</w:t>
      </w:r>
      <w:r w:rsidRPr="00BE5F38">
        <w:rPr>
          <w:rStyle w:val="StyleUnderline"/>
        </w:rPr>
        <w:t>AFDC</w:t>
      </w:r>
      <w:r w:rsidRPr="00BE5F38">
        <w:rPr>
          <w:sz w:val="16"/>
        </w:rPr>
        <w:t xml:space="preserve">), </w:t>
      </w:r>
      <w:r w:rsidRPr="00BE5F38">
        <w:rPr>
          <w:rStyle w:val="StyleUnderline"/>
        </w:rPr>
        <w:t>Medicaid</w:t>
      </w:r>
      <w:r w:rsidRPr="00BE5F38">
        <w:rPr>
          <w:sz w:val="16"/>
        </w:rPr>
        <w:t xml:space="preserve">, and </w:t>
      </w:r>
      <w:r w:rsidRPr="00BE5F38">
        <w:rPr>
          <w:rStyle w:val="StyleUnderline"/>
        </w:rPr>
        <w:t>child welfare programs</w:t>
      </w:r>
      <w:r w:rsidRPr="00BE5F38">
        <w:rPr>
          <w:sz w:val="16"/>
        </w:rPr>
        <w:t xml:space="preserve">, as well as child support collection programs. </w:t>
      </w:r>
      <w:r w:rsidRPr="00BE5F38">
        <w:rPr>
          <w:rStyle w:val="StyleUnderline"/>
        </w:rPr>
        <w:t xml:space="preserve">The Code sections are </w:t>
      </w:r>
      <w:r w:rsidRPr="00BE5F38">
        <w:rPr>
          <w:rStyle w:val="Emphasis"/>
        </w:rPr>
        <w:t>further</w:t>
      </w:r>
      <w:r w:rsidRPr="00BE5F38">
        <w:rPr>
          <w:sz w:val="16"/>
        </w:rPr>
        <w:t xml:space="preserve"> explained and </w:t>
      </w:r>
      <w:r w:rsidRPr="00BE5F38">
        <w:rPr>
          <w:rStyle w:val="Emphasis"/>
        </w:rPr>
        <w:t>detailed</w:t>
      </w:r>
      <w:r w:rsidRPr="00BE5F38">
        <w:rPr>
          <w:rStyle w:val="StyleUnderline"/>
        </w:rPr>
        <w:t xml:space="preserve"> in </w:t>
      </w:r>
      <w:r w:rsidRPr="00BE5F38">
        <w:rPr>
          <w:rStyle w:val="Emphasis"/>
        </w:rPr>
        <w:t>numerous volumes</w:t>
      </w:r>
      <w:r w:rsidRPr="00BE5F38">
        <w:rPr>
          <w:rStyle w:val="StyleUnderline"/>
        </w:rPr>
        <w:t xml:space="preserve"> of the </w:t>
      </w:r>
      <w:r w:rsidRPr="00BE5F38">
        <w:rPr>
          <w:rStyle w:val="Emphasis"/>
        </w:rPr>
        <w:t>C</w:t>
      </w:r>
      <w:r w:rsidRPr="00BE5F38">
        <w:rPr>
          <w:rStyle w:val="StyleUnderline"/>
        </w:rPr>
        <w:t xml:space="preserve">ode of </w:t>
      </w:r>
      <w:r w:rsidRPr="00BE5F38">
        <w:rPr>
          <w:rStyle w:val="Emphasis"/>
        </w:rPr>
        <w:t>F</w:t>
      </w:r>
      <w:r w:rsidRPr="00BE5F38">
        <w:rPr>
          <w:rStyle w:val="StyleUnderline"/>
        </w:rPr>
        <w:t xml:space="preserve">ederal </w:t>
      </w:r>
      <w:r w:rsidRPr="00BE5F38">
        <w:rPr>
          <w:rStyle w:val="Emphasis"/>
        </w:rPr>
        <w:t>R</w:t>
      </w:r>
      <w:r w:rsidRPr="00BE5F38">
        <w:rPr>
          <w:rStyle w:val="StyleUnderline"/>
        </w:rPr>
        <w:t>egulations</w:t>
      </w:r>
      <w:r w:rsidRPr="00BE5F38">
        <w:rPr>
          <w:sz w:val="16"/>
        </w:rPr>
        <w:t>. And each state has added further glosses to the Act with state administrative rules and regulations.</w:t>
      </w:r>
    </w:p>
    <w:p w14:paraId="721C4B8E" w14:textId="77777777" w:rsidR="00BF056F" w:rsidRDefault="00BF056F" w:rsidP="00BF056F">
      <w:pPr>
        <w:pStyle w:val="Heading4"/>
      </w:pPr>
      <w:bookmarkStart w:id="12" w:name="_Hlk137969452"/>
      <w:r>
        <w:t>Expanding the topic to include all social insurance programs means dozens of independent literature bases become potent sources of new afs</w:t>
      </w:r>
    </w:p>
    <w:p w14:paraId="428B854A" w14:textId="77777777" w:rsidR="00BF056F" w:rsidRDefault="00BF056F" w:rsidP="00BF056F">
      <w:r w:rsidRPr="004104E9">
        <w:rPr>
          <w:rStyle w:val="Style13ptBold"/>
        </w:rPr>
        <w:t>Barnes et al. ’21</w:t>
      </w:r>
      <w:r>
        <w:t xml:space="preserve"> [Mitchell, Lauren Bauer, Wendy Edelberg, Sara Estep, Robert Greenstein, and Moriah Macklin; June 23; Senior Economic Policy Analyst with the Committee for Economic Development (CED) of The Conference Board; associate director of the Hamilton Project, PhD in Human Development and Social Policy with a certificate in Education Sciences, all from Northwestern University; Brookings Report, “The social insurance system in the US: Policies to protect workers and families,” </w:t>
      </w:r>
      <w:bookmarkStart w:id="13" w:name="_Hlk137970598"/>
      <w:r>
        <w:t>https://www.brookings.edu/research/the-social-insurance-system-in-the-u-s-policies-to-protect-workers-and-families</w:t>
      </w:r>
      <w:bookmarkEnd w:id="13"/>
      <w:r>
        <w:t>/]</w:t>
      </w:r>
    </w:p>
    <w:p w14:paraId="7D8547B6" w14:textId="77777777" w:rsidR="00BF056F" w:rsidRPr="00F32160" w:rsidRDefault="00BF056F" w:rsidP="00BF056F">
      <w:pPr>
        <w:rPr>
          <w:sz w:val="16"/>
        </w:rPr>
      </w:pPr>
      <w:r w:rsidRPr="00F32160">
        <w:rPr>
          <w:sz w:val="16"/>
        </w:rPr>
        <w:t>Education and Workforce Development</w:t>
      </w:r>
    </w:p>
    <w:p w14:paraId="7D1D1D88" w14:textId="77777777" w:rsidR="00BF056F" w:rsidRPr="00F32160" w:rsidRDefault="00BF056F" w:rsidP="00BF056F">
      <w:pPr>
        <w:rPr>
          <w:sz w:val="16"/>
        </w:rPr>
      </w:pPr>
      <w:r w:rsidRPr="00F32160">
        <w:rPr>
          <w:sz w:val="16"/>
        </w:rPr>
        <w:t>Early Childhood Education Services. Together, the Head Start and Early Head Start programs make up the largest federally funded early childhood education services. Children are eligible for these preschool programs if they are in families with incomes generally below the federal poverty line, if they are in foster care, or if their families receive certain other forms of public assistance.</w:t>
      </w:r>
    </w:p>
    <w:p w14:paraId="6102D387" w14:textId="77777777" w:rsidR="00BF056F" w:rsidRPr="00F32160" w:rsidRDefault="00BF056F" w:rsidP="00BF056F">
      <w:pPr>
        <w:rPr>
          <w:sz w:val="16"/>
        </w:rPr>
      </w:pPr>
      <w:r w:rsidRPr="00F32160">
        <w:rPr>
          <w:sz w:val="16"/>
        </w:rPr>
        <w:t>Child and Dependent Care Tax Credit (</w:t>
      </w:r>
      <w:r w:rsidRPr="00E479BA">
        <w:rPr>
          <w:rStyle w:val="Emphasis"/>
        </w:rPr>
        <w:t>CCDTC</w:t>
      </w:r>
      <w:r w:rsidRPr="00F32160">
        <w:rPr>
          <w:sz w:val="16"/>
        </w:rPr>
        <w:t>) and Child Care and Development Fund (CCDF). CCDTC sub-sidizes a portion of child-care costs, primarily for middle-income families. In early 2021, the American Rescue Plan Act of 2021 (ARP) enlarged the credit and made it fully refundable for 2021, so that families with earnings too low to owe federal income tax can receive the full benefit of the credit. Nevertheless, for low- and modest-income families the principal source of child-care support is CCDF. States can use the federal CCDF funds either to provide vouchers to families to help defray child-care costs at a child-care facility of their choosing or to place a child in a child-care center or home with which the state has contracted. CCDF is not an entitlement and has limited funding, and only about one in six eligible children receives assistance from it (National Women's Law Center, 2019).</w:t>
      </w:r>
    </w:p>
    <w:p w14:paraId="4479DC40" w14:textId="77777777" w:rsidR="00BF056F" w:rsidRPr="00F32160" w:rsidRDefault="00BF056F" w:rsidP="00BF056F">
      <w:pPr>
        <w:rPr>
          <w:sz w:val="16"/>
        </w:rPr>
      </w:pPr>
      <w:r w:rsidRPr="00F32160">
        <w:rPr>
          <w:sz w:val="16"/>
        </w:rPr>
        <w:t>Postsecondary Education. The federal government provides grants, subsidized and nonsubsidized student loans, and tax benefits to postsecondary students. The federal Pell Grant program is the largest of those grants, awarding aid to 6.7 million low-income college students in the 2019-20 academic year. In addition, federal loans accounted for 86 percent of the student loans issued that year (College Board 2020).</w:t>
      </w:r>
    </w:p>
    <w:p w14:paraId="120366E8" w14:textId="77777777" w:rsidR="00BF056F" w:rsidRPr="00F32160" w:rsidRDefault="00BF056F" w:rsidP="00BF056F">
      <w:pPr>
        <w:rPr>
          <w:sz w:val="16"/>
        </w:rPr>
      </w:pPr>
      <w:r w:rsidRPr="00E479BA">
        <w:rPr>
          <w:rStyle w:val="StyleUnderline"/>
        </w:rPr>
        <w:t>Workforce Innovation and Opportunity</w:t>
      </w:r>
      <w:r w:rsidRPr="00F32160">
        <w:rPr>
          <w:sz w:val="16"/>
        </w:rPr>
        <w:t xml:space="preserve"> Act (WIOA) Pro-grams. WIOA programs are structured to offer adults nearly universal access to their range of employment and training services, while providing priority services to low-income and skills-deficient job-seekers. WIOA programs form the core of federal workforce support, with other programs more specifically targeting certain populations such as returning veterans and disadvantaged youth. In total, 43 workforce programs span nine federal agencies and target various populations of American workers (US Government Accountability Office [GAO] 2019).</w:t>
      </w:r>
    </w:p>
    <w:p w14:paraId="278F9C16" w14:textId="77777777" w:rsidR="00BF056F" w:rsidRPr="00F32160" w:rsidRDefault="00BF056F" w:rsidP="00BF056F">
      <w:pPr>
        <w:rPr>
          <w:sz w:val="16"/>
        </w:rPr>
      </w:pPr>
      <w:r w:rsidRPr="00F32160">
        <w:rPr>
          <w:sz w:val="16"/>
        </w:rPr>
        <w:t>Health</w:t>
      </w:r>
    </w:p>
    <w:p w14:paraId="4B63CE9C" w14:textId="77777777" w:rsidR="00BF056F" w:rsidRPr="00F32160" w:rsidRDefault="00BF056F" w:rsidP="00BF056F">
      <w:pPr>
        <w:rPr>
          <w:sz w:val="16"/>
        </w:rPr>
      </w:pPr>
      <w:r w:rsidRPr="00E479BA">
        <w:rPr>
          <w:rStyle w:val="Emphasis"/>
        </w:rPr>
        <w:t>Medicare</w:t>
      </w:r>
      <w:r w:rsidRPr="00F32160">
        <w:rPr>
          <w:sz w:val="16"/>
        </w:rPr>
        <w:t>. Medicare is a federal program serving people age 65 and older and people with serious disabilities. Individuals must have a sufficient earnings record to qualify, as evidenced through their payment of Medicare payroll taxes.</w:t>
      </w:r>
    </w:p>
    <w:p w14:paraId="4EFA0F9C" w14:textId="77777777" w:rsidR="00BF056F" w:rsidRPr="00F32160" w:rsidRDefault="00BF056F" w:rsidP="00BF056F">
      <w:pPr>
        <w:rPr>
          <w:sz w:val="16"/>
        </w:rPr>
      </w:pPr>
      <w:r w:rsidRPr="00E479BA">
        <w:rPr>
          <w:rStyle w:val="Emphasis"/>
        </w:rPr>
        <w:t>Medicaid</w:t>
      </w:r>
      <w:r w:rsidRPr="00F32160">
        <w:rPr>
          <w:sz w:val="16"/>
        </w:rPr>
        <w:t>. Medicaid is a joint federal-state program to which both levels of government contribute funds and that the states operate. It provides health-care coverage to much of the low-income population. For most coverage categories (for children, parents, adults over the age of 65, and people with disabilities), the federal rules prescribe groups of people whom the states must cover—such as children with incomes below 138 percent of the poverty line—and additional groups that the state may opt to cover. In addition, most states have expanded Medicaid to adults below age 65 with incomes up to 138 percent of poverty, as authorized under the ACA.</w:t>
      </w:r>
    </w:p>
    <w:p w14:paraId="6A35C4D0" w14:textId="77777777" w:rsidR="00BF056F" w:rsidRPr="00F32160" w:rsidRDefault="00BF056F" w:rsidP="00BF056F">
      <w:pPr>
        <w:rPr>
          <w:sz w:val="16"/>
        </w:rPr>
      </w:pPr>
      <w:r w:rsidRPr="00E479BA">
        <w:rPr>
          <w:rStyle w:val="StyleUnderline"/>
        </w:rPr>
        <w:t>Children's Health Insurance Program</w:t>
      </w:r>
      <w:r w:rsidRPr="00F32160">
        <w:rPr>
          <w:sz w:val="16"/>
        </w:rPr>
        <w:t xml:space="preserve"> (</w:t>
      </w:r>
      <w:r w:rsidRPr="00E479BA">
        <w:rPr>
          <w:rStyle w:val="Emphasis"/>
        </w:rPr>
        <w:t>CHIP</w:t>
      </w:r>
      <w:r w:rsidRPr="00F32160">
        <w:rPr>
          <w:sz w:val="16"/>
        </w:rPr>
        <w:t>). CHIP is a joint federal-state program that provides funds to states to cover children living in households whose incomes are too high to qualify for Medicaid but are still modest. States can elect to operate CHIP either as a separate program or as a component of their Medicaid program.</w:t>
      </w:r>
    </w:p>
    <w:p w14:paraId="2BCC440B" w14:textId="77777777" w:rsidR="00BF056F" w:rsidRPr="00F32160" w:rsidRDefault="00BF056F" w:rsidP="00BF056F">
      <w:pPr>
        <w:rPr>
          <w:sz w:val="16"/>
        </w:rPr>
      </w:pPr>
      <w:r w:rsidRPr="00E479BA">
        <w:rPr>
          <w:rStyle w:val="StyleUnderline"/>
        </w:rPr>
        <w:t>Tax Exclusions and Patient Protection and Affordable Care Act</w:t>
      </w:r>
      <w:r w:rsidRPr="00F32160">
        <w:rPr>
          <w:sz w:val="16"/>
        </w:rPr>
        <w:t xml:space="preserve"> (</w:t>
      </w:r>
      <w:r w:rsidRPr="00E479BA">
        <w:rPr>
          <w:rStyle w:val="Emphasis"/>
        </w:rPr>
        <w:t>ACA</w:t>
      </w:r>
      <w:r w:rsidRPr="00F32160">
        <w:rPr>
          <w:sz w:val="16"/>
        </w:rPr>
        <w:t xml:space="preserve">) </w:t>
      </w:r>
      <w:r w:rsidRPr="00E479BA">
        <w:rPr>
          <w:rStyle w:val="StyleUnderline"/>
        </w:rPr>
        <w:t>Subsidies</w:t>
      </w:r>
      <w:r w:rsidRPr="00F32160">
        <w:rPr>
          <w:sz w:val="16"/>
        </w:rPr>
        <w:t>. The federal government subsi-dizes the cost of employer-based coverage because premiums are excluded from taxable income, providing a larger benefit for people who pay higher premiums (CBO 2020a). In addition, the ACA established premium tax credits that people with incomes between 100 percent and 400 percent of the poverty line who lack public coverage or affordable employer-based coverage can use to help them afford insurance in the ACA's marketplaces. The tax-credit subsidies decline as income rises. People with incomes below 250 percent of the poverty line are also eligible for reduced cost- sharing charges if they enroll in certain insurance plans. The ARP expanded the tax credit subsidies, including to those with incomes above 400 percent of poverty, through 2022.</w:t>
      </w:r>
    </w:p>
    <w:p w14:paraId="565B23B9" w14:textId="77777777" w:rsidR="00BF056F" w:rsidRPr="00F32160" w:rsidRDefault="00BF056F" w:rsidP="00BF056F">
      <w:pPr>
        <w:rPr>
          <w:sz w:val="16"/>
        </w:rPr>
      </w:pPr>
      <w:r w:rsidRPr="00E479BA">
        <w:rPr>
          <w:rStyle w:val="StyleUnderline"/>
        </w:rPr>
        <w:t>Active-Duty Military and Veterans</w:t>
      </w:r>
      <w:r w:rsidRPr="00F32160">
        <w:rPr>
          <w:sz w:val="16"/>
        </w:rPr>
        <w:t>. In 2019 the US De-partment of Veterans Affairs (</w:t>
      </w:r>
      <w:r w:rsidRPr="00E479BA">
        <w:rPr>
          <w:rStyle w:val="Emphasis"/>
        </w:rPr>
        <w:t>VA</w:t>
      </w:r>
      <w:r w:rsidRPr="00F32160">
        <w:rPr>
          <w:sz w:val="16"/>
        </w:rPr>
        <w:t xml:space="preserve">) provided </w:t>
      </w:r>
      <w:r w:rsidRPr="00E479BA">
        <w:rPr>
          <w:rStyle w:val="StyleUnderline"/>
        </w:rPr>
        <w:t>health insu</w:t>
      </w:r>
      <w:r w:rsidRPr="00F32160">
        <w:rPr>
          <w:sz w:val="16"/>
        </w:rPr>
        <w:t>rance to more than 9 million active-duty military personnel, their immediate families, and survivors.</w:t>
      </w:r>
    </w:p>
    <w:p w14:paraId="01766639" w14:textId="77777777" w:rsidR="00BF056F" w:rsidRPr="00E479BA" w:rsidRDefault="00BF056F" w:rsidP="00BF056F">
      <w:pPr>
        <w:rPr>
          <w:rStyle w:val="StyleUnderline"/>
        </w:rPr>
      </w:pPr>
      <w:r w:rsidRPr="00F32160">
        <w:rPr>
          <w:sz w:val="16"/>
        </w:rPr>
        <w:t xml:space="preserve">3. </w:t>
      </w:r>
      <w:r w:rsidRPr="00E479BA">
        <w:rPr>
          <w:rStyle w:val="StyleUnderline"/>
        </w:rPr>
        <w:t>Income Support</w:t>
      </w:r>
    </w:p>
    <w:p w14:paraId="363C4F68" w14:textId="77777777" w:rsidR="00BF056F" w:rsidRPr="00F32160" w:rsidRDefault="00BF056F" w:rsidP="00BF056F">
      <w:pPr>
        <w:rPr>
          <w:sz w:val="16"/>
        </w:rPr>
      </w:pPr>
      <w:r w:rsidRPr="00E479BA">
        <w:rPr>
          <w:rStyle w:val="Emphasis"/>
        </w:rPr>
        <w:t>Social Security</w:t>
      </w:r>
      <w:r w:rsidRPr="00F32160">
        <w:rPr>
          <w:sz w:val="16"/>
        </w:rPr>
        <w:t>. Social Security provides monthly checks to retired workers, certain survivors of deceased workers, and former (and, in some cases, current) workers who have a serious disability that limits their ability to work, as well as to spouses and dependent children of retired or disabled workers. The program is funded by a dedicated payroll tax levied on wages and salaries up to the program's payroll tax cap; to qualify for benefits, individuals must have worked and paid into the system for at least a specified number of years. The benefit structure is progressive—those who worked throughout their careers for low wages receive benefits that replace a larger percentage of their wages than do higher-wage retirees.</w:t>
      </w:r>
    </w:p>
    <w:p w14:paraId="42BF1330" w14:textId="77777777" w:rsidR="00BF056F" w:rsidRPr="00F32160" w:rsidRDefault="00BF056F" w:rsidP="00BF056F">
      <w:pPr>
        <w:rPr>
          <w:sz w:val="16"/>
        </w:rPr>
      </w:pPr>
      <w:r w:rsidRPr="00F32160">
        <w:rPr>
          <w:sz w:val="16"/>
        </w:rPr>
        <w:t>Supplemental Security Income (</w:t>
      </w:r>
      <w:r w:rsidRPr="00E479BA">
        <w:rPr>
          <w:rStyle w:val="Emphasis"/>
        </w:rPr>
        <w:t>SSI</w:t>
      </w:r>
      <w:r w:rsidRPr="00F32160">
        <w:rPr>
          <w:sz w:val="16"/>
        </w:rPr>
        <w:t>). SSI provides monthly checks to very poor individuals who are 65 or older or are seriously disabled. Federal SSI benefits lift beneficiaries with little or no other income to only about three-fourths of the poverty line, though some states supplement those benefits. Most beneficiaries are disabled, rather than adults aged 65 or older, and are people who did not amass a sufficient US earnings record to qualify for any, or for more than meager, Social Security benefits. </w:t>
      </w:r>
    </w:p>
    <w:p w14:paraId="374FE58A" w14:textId="77777777" w:rsidR="00BF056F" w:rsidRPr="00F32160" w:rsidRDefault="00BF056F" w:rsidP="00BF056F">
      <w:pPr>
        <w:rPr>
          <w:sz w:val="16"/>
        </w:rPr>
      </w:pPr>
      <w:r w:rsidRPr="00E479BA">
        <w:rPr>
          <w:rStyle w:val="StyleUnderline"/>
        </w:rPr>
        <w:t>Earned Income Tax Credit</w:t>
      </w:r>
      <w:r w:rsidRPr="00F32160">
        <w:rPr>
          <w:sz w:val="16"/>
        </w:rPr>
        <w:t xml:space="preserve"> (</w:t>
      </w:r>
      <w:r w:rsidRPr="00E479BA">
        <w:rPr>
          <w:rStyle w:val="Emphasis"/>
        </w:rPr>
        <w:t>EITC</w:t>
      </w:r>
      <w:r w:rsidRPr="00F32160">
        <w:rPr>
          <w:sz w:val="16"/>
        </w:rPr>
        <w:t>). The EITC is essentially a wage supplement for workers earning low or modest wages. Recipients claim the EITC on their tax returns and receive the full tax credit for which they qualify regardless of whether they owe federal income tax. The EITC has one component for families with children and another, much smaller component— temporarily enlarged by the ARP—for workers aged 25-64 who are not raising children at home. Benefits rise as a tax filer's earnings increase for those at the bottom of the wage scale. Benefits then phase down and out at somewhat higher income levels.</w:t>
      </w:r>
    </w:p>
    <w:p w14:paraId="0F25B574" w14:textId="77777777" w:rsidR="00BF056F" w:rsidRPr="00F32160" w:rsidRDefault="00BF056F" w:rsidP="00BF056F">
      <w:pPr>
        <w:rPr>
          <w:sz w:val="16"/>
        </w:rPr>
      </w:pPr>
      <w:r w:rsidRPr="00E479BA">
        <w:rPr>
          <w:rStyle w:val="StyleUnderline"/>
        </w:rPr>
        <w:t>Child Tax Credit</w:t>
      </w:r>
      <w:r w:rsidRPr="00F32160">
        <w:rPr>
          <w:sz w:val="16"/>
        </w:rPr>
        <w:t xml:space="preserve"> (</w:t>
      </w:r>
      <w:r w:rsidRPr="00E479BA">
        <w:rPr>
          <w:rStyle w:val="Emphasis"/>
        </w:rPr>
        <w:t>CTC</w:t>
      </w:r>
      <w:r w:rsidRPr="00F32160">
        <w:rPr>
          <w:sz w:val="16"/>
        </w:rPr>
        <w:t>). The CTC is a per child tax credit, which in 2020 provided a credit of up to $2,000 per child to eligible tax filers with children under age 17. Most low-income children, however, and many modest-income children as well—about 27 million children in all—received either no credit or only a partial credit because families with earnings below $2,500 did not qualify, and the credit phased in very slowly as a family's earnings rose above that level. For 2021 the ARP makes low- and modest-income children eligible for the full credit amount per child, removing the earnings requirement and slow phase-in. The ARP also raises the credit for 2021 to $3,600 per year per child under age 6 and $3,000 per child for those aged 6-17, thereby adding 17-year-olds to the eligible pool.</w:t>
      </w:r>
    </w:p>
    <w:p w14:paraId="34AEE035" w14:textId="77777777" w:rsidR="00BF056F" w:rsidRPr="00F32160" w:rsidRDefault="00BF056F" w:rsidP="00BF056F">
      <w:pPr>
        <w:rPr>
          <w:sz w:val="16"/>
        </w:rPr>
      </w:pPr>
      <w:r w:rsidRPr="00E479BA">
        <w:rPr>
          <w:rStyle w:val="StyleUnderline"/>
        </w:rPr>
        <w:t>Unemployment Insurance</w:t>
      </w:r>
      <w:r w:rsidRPr="00F32160">
        <w:rPr>
          <w:sz w:val="16"/>
        </w:rPr>
        <w:t xml:space="preserve"> (</w:t>
      </w:r>
      <w:r w:rsidRPr="00E479BA">
        <w:rPr>
          <w:rStyle w:val="Emphasis"/>
        </w:rPr>
        <w:t>UI</w:t>
      </w:r>
      <w:r w:rsidRPr="00F32160">
        <w:rPr>
          <w:sz w:val="16"/>
        </w:rPr>
        <w:t>). UI is a joint federal-state pro-gram under which states play the predominant role (although the federal government has chosen to play a much larger role during recent recessions). Within limited federal standards, states levy taxes on employers to fund UI; set eligibility criteria and benefit levels, with the benefit levels based on an individual's prior earnings levels; and determine the maximum number of weeks of benefits. To qualify, workers generally must have suffered a job loss due to no fault of their own and are generally required to search for jobs in order to receive benefits, which are provided on a weekly basis.</w:t>
      </w:r>
    </w:p>
    <w:p w14:paraId="33DC2C85" w14:textId="77777777" w:rsidR="00BF056F" w:rsidRPr="00F32160" w:rsidRDefault="00BF056F" w:rsidP="00BF056F">
      <w:pPr>
        <w:rPr>
          <w:sz w:val="16"/>
        </w:rPr>
      </w:pPr>
      <w:r w:rsidRPr="00F32160">
        <w:rPr>
          <w:sz w:val="16"/>
        </w:rPr>
        <w:t>Temporary Assistance for Needy Families (</w:t>
      </w:r>
      <w:r w:rsidRPr="00E479BA">
        <w:rPr>
          <w:rStyle w:val="Emphasis"/>
        </w:rPr>
        <w:t>TANF</w:t>
      </w:r>
      <w:r w:rsidRPr="00F32160">
        <w:rPr>
          <w:sz w:val="16"/>
        </w:rPr>
        <w:t>). TANF is a block grant that gives states a fixed sum of federal money each year which, in combination with state matching funds, states can use for a broad range of purposes to aid low-in-come families with children. Income limits for TANF cash assis-tance are typically set far below the poverty line, and benefits are very modest. States also use TANF funds to administer work requirements, support some work or training programs, and provide child-care and other services to some TANF beneficiaries. A number of states also have effectively shifted a portion of TANF funds to other parts of their budget.</w:t>
      </w:r>
    </w:p>
    <w:p w14:paraId="20A4A6F0" w14:textId="77777777" w:rsidR="00BF056F" w:rsidRPr="00F32160" w:rsidRDefault="00BF056F" w:rsidP="00BF056F">
      <w:pPr>
        <w:rPr>
          <w:sz w:val="16"/>
        </w:rPr>
      </w:pPr>
      <w:r w:rsidRPr="00F32160">
        <w:rPr>
          <w:sz w:val="16"/>
        </w:rPr>
        <w:t>4. Nutrition</w:t>
      </w:r>
    </w:p>
    <w:p w14:paraId="67A4F6A3" w14:textId="77777777" w:rsidR="00BF056F" w:rsidRPr="00F32160" w:rsidRDefault="00BF056F" w:rsidP="00BF056F">
      <w:pPr>
        <w:rPr>
          <w:sz w:val="16"/>
        </w:rPr>
      </w:pPr>
      <w:r w:rsidRPr="00F32160">
        <w:rPr>
          <w:sz w:val="16"/>
        </w:rPr>
        <w:t>Supplemental Nutrition Assistance Program (</w:t>
      </w:r>
      <w:r w:rsidRPr="00E479BA">
        <w:rPr>
          <w:rStyle w:val="Emphasis"/>
        </w:rPr>
        <w:t>SNAP</w:t>
      </w:r>
      <w:r w:rsidRPr="00F32160">
        <w:rPr>
          <w:sz w:val="16"/>
        </w:rPr>
        <w:t>). The largest food assistance program is SNAP, formerly known as the food stamp program. The program provides eligible low-income households with debit cards they use to pay for groceries in retail food stores. Most beneficiaries have incomes below 130 percent of the poverty line, though most states use an option to enroll some households with incomes modestly above 130 percent of poverty, such as households with high child-care or housing costs. Individuals aged 18-49 who are not living with minor children are limited to three months of benefits while they are unemployed or working less than half time out of a three-year period, unless they are enrolled at least half time in an approved work or training program or unless their state has secured a temporary waiver of the three- month limit for their local area because of elevated unemployment.</w:t>
      </w:r>
    </w:p>
    <w:p w14:paraId="3E96C6EC" w14:textId="77777777" w:rsidR="00BF056F" w:rsidRPr="00F32160" w:rsidRDefault="00BF056F" w:rsidP="00BF056F">
      <w:pPr>
        <w:rPr>
          <w:sz w:val="16"/>
        </w:rPr>
      </w:pPr>
      <w:r w:rsidRPr="00F32160">
        <w:rPr>
          <w:sz w:val="16"/>
        </w:rPr>
        <w:t xml:space="preserve">Child Nutrition Programs. The principal child nutrition pro-grams are </w:t>
      </w:r>
      <w:r w:rsidRPr="00E479BA">
        <w:rPr>
          <w:rStyle w:val="Emphasis"/>
        </w:rPr>
        <w:t>WIC</w:t>
      </w:r>
      <w:r w:rsidRPr="00F32160">
        <w:rPr>
          <w:sz w:val="16"/>
        </w:rPr>
        <w:t xml:space="preserve">, </w:t>
      </w:r>
      <w:r w:rsidRPr="00E479BA">
        <w:rPr>
          <w:rStyle w:val="Emphasis"/>
        </w:rPr>
        <w:t>NSLP</w:t>
      </w:r>
      <w:r w:rsidRPr="00F32160">
        <w:rPr>
          <w:sz w:val="16"/>
        </w:rPr>
        <w:t xml:space="preserve">, and </w:t>
      </w:r>
      <w:r w:rsidRPr="00E479BA">
        <w:rPr>
          <w:rStyle w:val="Emphasis"/>
        </w:rPr>
        <w:t>SBP</w:t>
      </w:r>
      <w:r w:rsidRPr="00F32160">
        <w:rPr>
          <w:sz w:val="16"/>
        </w:rPr>
        <w:t xml:space="preserve">. </w:t>
      </w:r>
      <w:r w:rsidRPr="00E479BA">
        <w:rPr>
          <w:rStyle w:val="Emphasis"/>
        </w:rPr>
        <w:t>WIC</w:t>
      </w:r>
      <w:r w:rsidRPr="00F32160">
        <w:rPr>
          <w:sz w:val="16"/>
        </w:rPr>
        <w:t xml:space="preserve"> provides eligible children under age five and women who are pregnant, nursing, or postpartum with monthly food vouchers for the purchase of specific types of nutritious foods as well as ancillary services. WIC beneficiaries need to have incomes below 185 percent of the poverty line or to be enrolled in an adjunctive program such as Medicaid. They must also be at nutritional risk, which is the case for the vast majority of people who meet the program's income test</w:t>
      </w:r>
      <w:r w:rsidRPr="00E479BA">
        <w:rPr>
          <w:rStyle w:val="StyleUnderline"/>
        </w:rPr>
        <w:t>. The school meals programs (</w:t>
      </w:r>
      <w:r w:rsidRPr="00F32160">
        <w:rPr>
          <w:sz w:val="16"/>
        </w:rPr>
        <w:t>NSLP and SBP) provide free or reduced-priced school meals to children who live in households with incomes below 185 percent of poverty.</w:t>
      </w:r>
    </w:p>
    <w:p w14:paraId="395A214E" w14:textId="77777777" w:rsidR="00BF056F" w:rsidRPr="00F32160" w:rsidRDefault="00BF056F" w:rsidP="00BF056F">
      <w:pPr>
        <w:rPr>
          <w:sz w:val="16"/>
        </w:rPr>
      </w:pPr>
      <w:r w:rsidRPr="00F32160">
        <w:rPr>
          <w:sz w:val="16"/>
        </w:rPr>
        <w:t>5. Shelter</w:t>
      </w:r>
    </w:p>
    <w:p w14:paraId="51BC7172" w14:textId="77777777" w:rsidR="00BF056F" w:rsidRPr="00F32160" w:rsidRDefault="00BF056F" w:rsidP="00BF056F">
      <w:pPr>
        <w:rPr>
          <w:sz w:val="16"/>
        </w:rPr>
      </w:pPr>
      <w:r w:rsidRPr="00E479BA">
        <w:rPr>
          <w:rStyle w:val="StyleUnderline"/>
        </w:rPr>
        <w:t>Housing Choice Voucher Program, Project-Based Rental Assistance and Public</w:t>
      </w:r>
      <w:r w:rsidRPr="00F32160">
        <w:rPr>
          <w:sz w:val="16"/>
        </w:rPr>
        <w:t xml:space="preserve"> Housing. The three main programs for low-income renters are the Housing Choice Voucher program, the Section 8 project-based rental assistance (PBRA) program, and public housing. Housing Choice voucher holders can rent a unit of their choice if a landlord accepts vouchers. As long as the rent is below a locally determined threshold, tenants pay no more than 30 percent of their income toward rent, with the housing program making up the difference. In public housing and PBRA, tenants are assigned a unit in a designated property, either a public housing development or a participating privately-owned apartment community, and, again, pay no more than 30 percent of their income toward rent. These programs are not entitlements, and only about one in every four eligible low-income renters is served.</w:t>
      </w:r>
    </w:p>
    <w:p w14:paraId="45590086" w14:textId="77777777" w:rsidR="00BF056F" w:rsidRPr="00F32160" w:rsidRDefault="00BF056F" w:rsidP="00BF056F">
      <w:pPr>
        <w:rPr>
          <w:sz w:val="16"/>
        </w:rPr>
      </w:pPr>
      <w:r w:rsidRPr="00E479BA">
        <w:rPr>
          <w:rStyle w:val="StyleUnderline"/>
        </w:rPr>
        <w:t>Programs for Homeowners</w:t>
      </w:r>
      <w:r w:rsidRPr="00F32160">
        <w:rPr>
          <w:sz w:val="16"/>
        </w:rPr>
        <w:t>. The main sources of govern-ment support for people struggling to buy their home or to avoid foreclosure are the Federal Housing Administration as well as the government-sponsored enterprises Fannie Mae and Freddie Mac. Other government support is generally less targeted. In particular, the tax system includes several provisions that lower the cost of homeownership.</w:t>
      </w:r>
    </w:p>
    <w:bookmarkEnd w:id="12"/>
    <w:p w14:paraId="0275F3EB" w14:textId="77777777" w:rsidR="00BF056F" w:rsidRDefault="00BF056F" w:rsidP="00BF056F">
      <w:pPr>
        <w:pStyle w:val="Heading4"/>
      </w:pPr>
      <w:r>
        <w:t>People spend their entire careers on just one version of one of those reform proposals—the lit is full of defenses and criticisms of each of 25 distinct single payer models</w:t>
      </w:r>
    </w:p>
    <w:p w14:paraId="021B2CAE" w14:textId="77777777" w:rsidR="00BF056F" w:rsidRDefault="00BF056F" w:rsidP="00BF056F">
      <w:r w:rsidRPr="00752020">
        <w:rPr>
          <w:rStyle w:val="Style13ptBold"/>
        </w:rPr>
        <w:t>Brook</w:t>
      </w:r>
      <w:r>
        <w:rPr>
          <w:rStyle w:val="Style13ptBold"/>
        </w:rPr>
        <w:t xml:space="preserve"> ’17 </w:t>
      </w:r>
      <w:r w:rsidRPr="00CA4E7C">
        <w:t>[</w:t>
      </w:r>
      <w:r>
        <w:t>Robert H. and Jodi Lin; 2017; MD, Professor of Medicine, and Health Policy and Management, UCLA; PhD, RAND; “What is Single-Payer Health Care? A Review of Definitions and Proposals in the U.S.,” J Gen Intern Med 32(7):822–31]</w:t>
      </w:r>
    </w:p>
    <w:p w14:paraId="678DCC6D" w14:textId="77777777" w:rsidR="00BF056F" w:rsidRPr="00543F84" w:rsidRDefault="00BF056F" w:rsidP="00BF056F">
      <w:pPr>
        <w:rPr>
          <w:rStyle w:val="StyleUnderline"/>
        </w:rPr>
      </w:pPr>
      <w:r w:rsidRPr="00CA4E7C">
        <w:rPr>
          <w:rStyle w:val="StyleUnderline"/>
          <w:highlight w:val="cyan"/>
        </w:rPr>
        <w:t>Table 2 shows</w:t>
      </w:r>
      <w:r w:rsidRPr="00543F84">
        <w:rPr>
          <w:sz w:val="12"/>
        </w:rPr>
        <w:t xml:space="preserve"> the </w:t>
      </w:r>
      <w:r w:rsidRPr="00CA4E7C">
        <w:rPr>
          <w:rStyle w:val="StyleUnderline"/>
          <w:highlight w:val="cyan"/>
        </w:rPr>
        <w:t>25 proposals</w:t>
      </w:r>
      <w:r w:rsidRPr="00543F84">
        <w:rPr>
          <w:sz w:val="12"/>
        </w:rPr>
        <w:t xml:space="preserve"> reviewed. The Physicians for a National Health Program (PNHP) proposal17 and the HealthInsurance Solution18 are </w:t>
      </w:r>
      <w:r w:rsidRPr="00CA4E7C">
        <w:rPr>
          <w:rStyle w:val="Emphasis"/>
          <w:highlight w:val="cyan"/>
        </w:rPr>
        <w:t>very different approaches</w:t>
      </w:r>
      <w:r w:rsidRPr="00CA4E7C">
        <w:rPr>
          <w:sz w:val="12"/>
          <w:highlight w:val="cyan"/>
        </w:rPr>
        <w:t xml:space="preserve">. </w:t>
      </w:r>
      <w:r w:rsidRPr="00CA4E7C">
        <w:rPr>
          <w:rStyle w:val="StyleUnderline"/>
          <w:highlight w:val="cyan"/>
        </w:rPr>
        <w:t>PNHP</w:t>
      </w:r>
      <w:r w:rsidRPr="00543F84">
        <w:rPr>
          <w:sz w:val="12"/>
        </w:rPr>
        <w:t xml:space="preserve"> recommends universal comprehensive benefits </w:t>
      </w:r>
      <w:r w:rsidRPr="00CA4E7C">
        <w:rPr>
          <w:rStyle w:val="StyleUnderline"/>
          <w:highlight w:val="cyan"/>
        </w:rPr>
        <w:t>without cost sharing</w:t>
      </w:r>
      <w:r w:rsidRPr="00543F84">
        <w:rPr>
          <w:sz w:val="12"/>
        </w:rPr>
        <w:t xml:space="preserve">. The </w:t>
      </w:r>
      <w:r w:rsidRPr="00CA4E7C">
        <w:rPr>
          <w:rStyle w:val="Emphasis"/>
          <w:highlight w:val="cyan"/>
        </w:rPr>
        <w:t>H</w:t>
      </w:r>
      <w:r w:rsidRPr="00543F84">
        <w:rPr>
          <w:sz w:val="12"/>
        </w:rPr>
        <w:t>ealth-</w:t>
      </w:r>
      <w:r w:rsidRPr="00CA4E7C">
        <w:rPr>
          <w:rStyle w:val="Emphasis"/>
          <w:highlight w:val="cyan"/>
        </w:rPr>
        <w:t>I</w:t>
      </w:r>
      <w:r w:rsidRPr="00543F84">
        <w:rPr>
          <w:sz w:val="12"/>
        </w:rPr>
        <w:t xml:space="preserve">nsurance </w:t>
      </w:r>
      <w:r w:rsidRPr="00CA4E7C">
        <w:rPr>
          <w:rStyle w:val="Emphasis"/>
          <w:highlight w:val="cyan"/>
        </w:rPr>
        <w:t>S</w:t>
      </w:r>
      <w:r w:rsidRPr="00543F84">
        <w:rPr>
          <w:sz w:val="12"/>
        </w:rPr>
        <w:t xml:space="preserve">olution </w:t>
      </w:r>
      <w:r w:rsidRPr="00CA4E7C">
        <w:rPr>
          <w:rStyle w:val="StyleUnderline"/>
          <w:highlight w:val="cyan"/>
        </w:rPr>
        <w:t>would have</w:t>
      </w:r>
      <w:r w:rsidRPr="00543F84">
        <w:rPr>
          <w:sz w:val="12"/>
        </w:rPr>
        <w:t xml:space="preserve"> incomerelated </w:t>
      </w:r>
      <w:r w:rsidRPr="00543F84">
        <w:rPr>
          <w:rStyle w:val="StyleUnderline"/>
        </w:rPr>
        <w:t>(</w:t>
      </w:r>
      <w:r w:rsidRPr="00CA4E7C">
        <w:rPr>
          <w:rStyle w:val="StyleUnderline"/>
          <w:highlight w:val="cyan"/>
        </w:rPr>
        <w:t>means-tested) deductibles and</w:t>
      </w:r>
      <w:r w:rsidRPr="00543F84">
        <w:rPr>
          <w:sz w:val="12"/>
        </w:rPr>
        <w:t xml:space="preserve"> out-of-pocket </w:t>
      </w:r>
      <w:r w:rsidRPr="00CA4E7C">
        <w:rPr>
          <w:rStyle w:val="StyleUnderline"/>
          <w:highlight w:val="cyan"/>
        </w:rPr>
        <w:t>maximums</w:t>
      </w:r>
      <w:r w:rsidRPr="00543F84">
        <w:rPr>
          <w:sz w:val="12"/>
        </w:rPr>
        <w:t xml:space="preserve"> </w:t>
      </w:r>
      <w:r w:rsidRPr="00543F84">
        <w:rPr>
          <w:sz w:val="8"/>
        </w:rPr>
        <w:t xml:space="preserve">to prevent catastrophic financial losses for all citizens and legal residents not covered by Medicare or Medicaid. Medicare and Medicaid would continue, and private insurance would not be restricted. The three federal bills were the Medicare For All Act, American Health Security Act, and National Health Insurance Act.19–22 Versions of these bills have been repeatedly introduced in Congress. All three propose coverage of comprehensive benefits. The Medicare for All Act and the American Health Security Act are similar and include combinations of taxes, payment reform, no cost sharing, and banning of private insurance duplicating the single-payer plan. We identified 20 state proposals from across the country (6 Northeast, 3 South, 4 Midwest, 7 West).4, 23–37 All offer universal coverage of comprehensive benefits, except the Connecticut bill, which is solely a statement of purpose. The proposals vary in the level of detail and the extent that provisions would be determined at a later date, as well as how cost sharing, provider choice, supplemental insurance, quality of care, and cost controls are addressed. We compared the proposal contents to components of single-payer definitions (Table 2). All the proposals indicate the payer and relevant geography. All except the Connecticut bill specify the eligible population, benefits, and financing. Most discuss the types of providers that could participate in the system and how they would be paid. Administrative costs, cost controls, and the role of private insurance are discussed in many proposals, but as with the definitions, these components are not consistent across proposals. In the following sections, we describe the breadth of the proposals and access, quality, and cost provisions. Based on key distinguishing features, we categorize the proposals as traditional, cost sharing, high-level, and catastrophic (Table 2 and online Appendix Tables A.1-.4). The traditional proposals provide coverage of comprehensive benefits with no cost sharing (free care for all). The cost-sharing proposals also offer comprehensive benefits but may allow cost sharing; in addition, these proposals tend to be cost-conscious and would study or later implement cost-containment strategies. The high-level proposals are less detailed and contain fewer access, quality, and cost provisions. The sole catastrophic proposal diverges from the others by offering income-related benefits. </w:t>
      </w:r>
      <w:r w:rsidRPr="00543F84">
        <w:rPr>
          <w:rStyle w:val="Emphasis"/>
        </w:rPr>
        <w:t>Breadth</w:t>
      </w:r>
      <w:r w:rsidRPr="00543F84">
        <w:rPr>
          <w:sz w:val="12"/>
        </w:rPr>
        <w:t xml:space="preserve"> Across Health Care System Functions</w:t>
      </w:r>
      <w:r>
        <w:rPr>
          <w:rStyle w:val="StyleUnderline"/>
        </w:rPr>
        <w:t xml:space="preserve"> </w:t>
      </w:r>
      <w:r w:rsidRPr="00543F84">
        <w:rPr>
          <w:sz w:val="12"/>
        </w:rPr>
        <w:t xml:space="preserve">Figure 2 shows the percentage of proposals containing provisions relating to health care system functions. Nearly all (23 proposals, 92%) include provisions spanning the four main functions. The collected funds are typically taxes, premiums, and federal funds. The eligible population is typically defined by residency. The </w:t>
      </w:r>
      <w:r w:rsidRPr="00CA4E7C">
        <w:rPr>
          <w:rStyle w:val="StyleUnderline"/>
          <w:highlight w:val="cyan"/>
        </w:rPr>
        <w:t xml:space="preserve">proposals vary in </w:t>
      </w:r>
      <w:r w:rsidRPr="00CA4E7C">
        <w:rPr>
          <w:rStyle w:val="Emphasis"/>
          <w:highlight w:val="cyan"/>
        </w:rPr>
        <w:t>how funds would be allocated</w:t>
      </w:r>
      <w:r w:rsidRPr="00543F84">
        <w:rPr>
          <w:sz w:val="12"/>
        </w:rPr>
        <w:t xml:space="preserve"> to providers. </w:t>
      </w:r>
      <w:r w:rsidRPr="00CA4E7C">
        <w:rPr>
          <w:rStyle w:val="StyleUnderline"/>
          <w:highlight w:val="cyan"/>
        </w:rPr>
        <w:t>Some</w:t>
      </w:r>
      <w:r w:rsidRPr="00CA4E7C">
        <w:rPr>
          <w:sz w:val="12"/>
          <w:highlight w:val="cyan"/>
        </w:rPr>
        <w:t xml:space="preserve"> </w:t>
      </w:r>
      <w:r w:rsidRPr="00CA4E7C">
        <w:rPr>
          <w:rStyle w:val="StyleUnderline"/>
          <w:highlight w:val="cyan"/>
        </w:rPr>
        <w:t>include fee-for-service, global budgets, population-based payments, or combinations</w:t>
      </w:r>
      <w:r w:rsidRPr="00543F84">
        <w:rPr>
          <w:sz w:val="12"/>
        </w:rPr>
        <w:t xml:space="preserve"> thereof; others call for studies on payment models. The provision of services is characterized by the covered services and how they would be determined. Within these 23 proposals, all except the Maryland bill discuss the type of providers eligible to participate in the program. The two exceptions that do not address all four functions are the Connecticut bill (statement of purpose only) and the Health-Insurance Solution. The Health-Insurance Solution details fund collection and pooling for a specified population, but does not include specific changes to provider payment, covered services, or provider eligibility. Access, Quality, and Cost Provisions Figure 3 shows the most common provisions addressing access, quality, and cost. Access.With the Health-Insurance Solution and the Connecticut bill constituting the two exceptions, 23 proposals (92%) would provide eligible residents with comprehensive benefits. BAll medically necessary health care^ is mentioned in 11 proposals (44%). Twelve proposals (48%) specify no cost sharing (deductibles, copayments, and coinsurance); six proposals leave cost sharing to be determined following analyses. </w:t>
      </w:r>
      <w:r w:rsidRPr="00CA4E7C">
        <w:rPr>
          <w:rStyle w:val="StyleUnderline"/>
          <w:highlight w:val="cyan"/>
        </w:rPr>
        <w:t>In 17</w:t>
      </w:r>
      <w:r w:rsidRPr="00543F84">
        <w:rPr>
          <w:rStyle w:val="StyleUnderline"/>
        </w:rPr>
        <w:t xml:space="preserve"> proposals</w:t>
      </w:r>
      <w:r w:rsidRPr="00543F84">
        <w:rPr>
          <w:sz w:val="12"/>
        </w:rPr>
        <w:t xml:space="preserve"> (68%), </w:t>
      </w:r>
      <w:r w:rsidRPr="00CA4E7C">
        <w:rPr>
          <w:rStyle w:val="StyleUnderline"/>
          <w:highlight w:val="cyan"/>
        </w:rPr>
        <w:t>patients have free choice of providers</w:t>
      </w:r>
      <w:r w:rsidRPr="00543F84">
        <w:rPr>
          <w:sz w:val="12"/>
        </w:rPr>
        <w:t xml:space="preserve">; this extends </w:t>
      </w:r>
      <w:r w:rsidRPr="00CA4E7C">
        <w:rPr>
          <w:rStyle w:val="StyleUnderline"/>
          <w:highlight w:val="cyan"/>
        </w:rPr>
        <w:t>only to primary care providers in five</w:t>
      </w:r>
      <w:r w:rsidRPr="00543F84">
        <w:rPr>
          <w:rStyle w:val="StyleUnderline"/>
        </w:rPr>
        <w:t xml:space="preserve"> proposals</w:t>
      </w:r>
      <w:r w:rsidRPr="00543F84">
        <w:rPr>
          <w:sz w:val="12"/>
        </w:rPr>
        <w:t xml:space="preserve"> that require referrals for specialty care. </w:t>
      </w:r>
      <w:r w:rsidRPr="00CA4E7C">
        <w:rPr>
          <w:rStyle w:val="StyleUnderline"/>
          <w:highlight w:val="cyan"/>
        </w:rPr>
        <w:t>The role of private voluntary</w:t>
      </w:r>
      <w:r w:rsidRPr="00543F84">
        <w:rPr>
          <w:rStyle w:val="StyleUnderline"/>
        </w:rPr>
        <w:t xml:space="preserve"> health </w:t>
      </w:r>
      <w:r w:rsidRPr="00CA4E7C">
        <w:rPr>
          <w:rStyle w:val="StyleUnderline"/>
          <w:highlight w:val="cyan"/>
        </w:rPr>
        <w:t>insurance is discussed in 16</w:t>
      </w:r>
      <w:r w:rsidRPr="00543F84">
        <w:rPr>
          <w:rStyle w:val="StyleUnderline"/>
        </w:rPr>
        <w:t xml:space="preserve"> proposals</w:t>
      </w:r>
      <w:r w:rsidRPr="00543F84">
        <w:rPr>
          <w:sz w:val="12"/>
        </w:rPr>
        <w:t xml:space="preserve"> (64%), </w:t>
      </w:r>
      <w:r w:rsidRPr="00CA4E7C">
        <w:rPr>
          <w:rStyle w:val="StyleUnderline"/>
          <w:highlight w:val="cyan"/>
        </w:rPr>
        <w:t>ranging from prohibiting</w:t>
      </w:r>
      <w:r w:rsidRPr="00543F84">
        <w:rPr>
          <w:rStyle w:val="StyleUnderline"/>
        </w:rPr>
        <w:t xml:space="preserve"> substitutive</w:t>
      </w:r>
      <w:r w:rsidRPr="00543F84">
        <w:rPr>
          <w:sz w:val="12"/>
        </w:rPr>
        <w:t xml:space="preserve"> and/or supplementary </w:t>
      </w:r>
      <w:r w:rsidRPr="00543F84">
        <w:rPr>
          <w:rStyle w:val="StyleUnderline"/>
        </w:rPr>
        <w:t xml:space="preserve">insurance </w:t>
      </w:r>
      <w:r w:rsidRPr="00CA4E7C">
        <w:rPr>
          <w:rStyle w:val="StyleUnderline"/>
          <w:highlight w:val="cyan"/>
        </w:rPr>
        <w:t>to no</w:t>
      </w:r>
      <w:r w:rsidRPr="00543F84">
        <w:rPr>
          <w:rStyle w:val="StyleUnderline"/>
        </w:rPr>
        <w:t xml:space="preserve"> mention of </w:t>
      </w:r>
      <w:r w:rsidRPr="00CA4E7C">
        <w:rPr>
          <w:rStyle w:val="StyleUnderline"/>
          <w:highlight w:val="cyan"/>
        </w:rPr>
        <w:t>restrictions</w:t>
      </w:r>
      <w:r w:rsidRPr="00543F84">
        <w:rPr>
          <w:sz w:val="12"/>
        </w:rPr>
        <w:t xml:space="preserve">. Of these, nine proposals allow some type of private insurance. None prohibit complementary private insurance. Other access-related provisions include the establishment of an </w:t>
      </w:r>
      <w:r w:rsidRPr="00CA4E7C">
        <w:rPr>
          <w:rStyle w:val="StyleUnderline"/>
          <w:highlight w:val="cyan"/>
        </w:rPr>
        <w:t>enrollment system</w:t>
      </w:r>
      <w:r w:rsidRPr="00543F84">
        <w:rPr>
          <w:sz w:val="12"/>
        </w:rPr>
        <w:t xml:space="preserve"> (e.g., with minimal language and literacy barriers), ensuring </w:t>
      </w:r>
      <w:r w:rsidRPr="00543F84">
        <w:rPr>
          <w:rStyle w:val="StyleUnderline"/>
        </w:rPr>
        <w:t xml:space="preserve">adequate </w:t>
      </w:r>
      <w:r w:rsidRPr="00CA4E7C">
        <w:rPr>
          <w:rStyle w:val="StyleUnderline"/>
          <w:highlight w:val="cyan"/>
        </w:rPr>
        <w:t>resources</w:t>
      </w:r>
      <w:r w:rsidRPr="00543F84">
        <w:rPr>
          <w:rStyle w:val="StyleUnderline"/>
        </w:rPr>
        <w:t xml:space="preserve"> in underserved areas</w:t>
      </w:r>
      <w:r w:rsidRPr="00543F84">
        <w:rPr>
          <w:sz w:val="12"/>
        </w:rPr>
        <w:t xml:space="preserve">, addressing state issues (e.g., </w:t>
      </w:r>
      <w:r w:rsidRPr="00CA4E7C">
        <w:rPr>
          <w:rStyle w:val="StyleUnderline"/>
          <w:highlight w:val="cyan"/>
        </w:rPr>
        <w:t>reimbursement</w:t>
      </w:r>
      <w:r w:rsidRPr="00543F84">
        <w:rPr>
          <w:sz w:val="12"/>
        </w:rPr>
        <w:t xml:space="preserve"> for out-of-state services, </w:t>
      </w:r>
      <w:r w:rsidRPr="00CA4E7C">
        <w:rPr>
          <w:rStyle w:val="StyleUnderline"/>
          <w:highlight w:val="cyan"/>
        </w:rPr>
        <w:t>reciprocity agreements</w:t>
      </w:r>
      <w:r w:rsidRPr="00543F84">
        <w:rPr>
          <w:sz w:val="12"/>
        </w:rPr>
        <w:t xml:space="preserve"> with other states), and </w:t>
      </w:r>
      <w:r w:rsidRPr="00CA4E7C">
        <w:rPr>
          <w:rStyle w:val="StyleUnderline"/>
          <w:highlight w:val="cyan"/>
        </w:rPr>
        <w:t>monitoring access</w:t>
      </w:r>
      <w:r w:rsidRPr="00543F84">
        <w:rPr>
          <w:sz w:val="12"/>
        </w:rPr>
        <w:t xml:space="preserve"> (e.g., annual reviews of unmet needs). Quality. Health care provider guidelines, standards, and monitoring are included in 16 proposals (64%). Ten proposals (40%) include review and modification of the benefits package based on value and safety; four proposals (16%) mention reducing the use of ineffective or inappropriate care. The establishment of electronic systems for records and payments has implications for both quality and cost, and is included in 14 proposals (56%). Also spanning quality and cost, 13 proposals (52%) include formularies for prescription drugs and medical supplies to allow for standardized use of efficacious and cost-effective medications and to support bulk purchasing and price negotiations. Other quality-related provisions include studies on new models of care, ensuring a workforce able to deliver quality care (including adequate payments to support the workforce), care coordination, promotion of preventive care, and public reporting of quality ratings and prices. Cost. The most common cost provision is global budgets for total expenditures (17 proposals; 68%). The global budget is typically set based on prior-year expenditures and projected growth in gross domestic (or state) product. A threshold for administrative costs is set as a proportion of total expenditures in 13 proposals (52%). </w:t>
      </w:r>
      <w:r w:rsidRPr="00543F84">
        <w:rPr>
          <w:rStyle w:val="StyleUnderline"/>
        </w:rPr>
        <w:t>Provider payment</w:t>
      </w:r>
      <w:r w:rsidRPr="00543F84">
        <w:rPr>
          <w:sz w:val="12"/>
        </w:rPr>
        <w:t xml:space="preserve"> is addressed in 12 proposals (48%): </w:t>
      </w:r>
      <w:r w:rsidRPr="00CA4E7C">
        <w:rPr>
          <w:rStyle w:val="StyleUnderline"/>
          <w:highlight w:val="cyan"/>
        </w:rPr>
        <w:t>nine</w:t>
      </w:r>
      <w:r w:rsidRPr="00543F84">
        <w:rPr>
          <w:sz w:val="12"/>
        </w:rPr>
        <w:t xml:space="preserve"> would </w:t>
      </w:r>
      <w:r w:rsidRPr="00CA4E7C">
        <w:rPr>
          <w:rStyle w:val="StyleUnderline"/>
          <w:highlight w:val="cyan"/>
        </w:rPr>
        <w:t>have hospitals</w:t>
      </w:r>
      <w:r w:rsidRPr="00543F84">
        <w:rPr>
          <w:rStyle w:val="StyleUnderline"/>
        </w:rPr>
        <w:t xml:space="preserve"> and </w:t>
      </w:r>
      <w:r w:rsidRPr="00543F84">
        <w:rPr>
          <w:rStyle w:val="Emphasis"/>
        </w:rPr>
        <w:t>h</w:t>
      </w:r>
      <w:r w:rsidRPr="00543F84">
        <w:rPr>
          <w:sz w:val="12"/>
        </w:rPr>
        <w:t xml:space="preserve">ealth </w:t>
      </w:r>
      <w:r w:rsidRPr="00543F84">
        <w:rPr>
          <w:rStyle w:val="Emphasis"/>
        </w:rPr>
        <w:t>m</w:t>
      </w:r>
      <w:r w:rsidRPr="00543F84">
        <w:rPr>
          <w:sz w:val="12"/>
        </w:rPr>
        <w:t xml:space="preserve">aintenance </w:t>
      </w:r>
      <w:r w:rsidRPr="00543F84">
        <w:rPr>
          <w:rStyle w:val="Emphasis"/>
        </w:rPr>
        <w:t>o</w:t>
      </w:r>
      <w:r w:rsidRPr="00543F84">
        <w:rPr>
          <w:sz w:val="12"/>
        </w:rPr>
        <w:t xml:space="preserve">rganizations </w:t>
      </w:r>
      <w:r w:rsidRPr="007C6F66">
        <w:rPr>
          <w:rStyle w:val="StyleUnderline"/>
        </w:rPr>
        <w:t>operating</w:t>
      </w:r>
      <w:r w:rsidRPr="00543F84">
        <w:rPr>
          <w:rStyle w:val="StyleUnderline"/>
        </w:rPr>
        <w:t xml:space="preserve"> </w:t>
      </w:r>
      <w:r w:rsidRPr="00CA4E7C">
        <w:rPr>
          <w:rStyle w:val="StyleUnderline"/>
          <w:highlight w:val="cyan"/>
        </w:rPr>
        <w:t>under institutional global budgets</w:t>
      </w:r>
      <w:r w:rsidRPr="00543F84">
        <w:rPr>
          <w:sz w:val="12"/>
        </w:rPr>
        <w:t xml:space="preserve">, and three mention additional studies of payment models. </w:t>
      </w:r>
      <w:r w:rsidRPr="00CA4E7C">
        <w:rPr>
          <w:rStyle w:val="StyleUnderline"/>
          <w:highlight w:val="cyan"/>
        </w:rPr>
        <w:t>Nine</w:t>
      </w:r>
      <w:r w:rsidRPr="00543F84">
        <w:rPr>
          <w:rStyle w:val="StyleUnderline"/>
        </w:rPr>
        <w:t xml:space="preserve"> proposals </w:t>
      </w:r>
      <w:r w:rsidRPr="00543F84">
        <w:rPr>
          <w:sz w:val="12"/>
        </w:rPr>
        <w:t xml:space="preserve">(36%) </w:t>
      </w:r>
      <w:r w:rsidRPr="00CA4E7C">
        <w:rPr>
          <w:rStyle w:val="StyleUnderline"/>
          <w:highlight w:val="cyan"/>
        </w:rPr>
        <w:t>specify</w:t>
      </w:r>
      <w:r w:rsidRPr="00543F84">
        <w:rPr>
          <w:sz w:val="12"/>
        </w:rPr>
        <w:t xml:space="preserve"> the </w:t>
      </w:r>
      <w:r w:rsidRPr="00CA4E7C">
        <w:rPr>
          <w:rStyle w:val="StyleUnderline"/>
          <w:highlight w:val="cyan"/>
        </w:rPr>
        <w:t>authority to implement cost-containment strategies</w:t>
      </w:r>
      <w:r w:rsidRPr="00543F84">
        <w:rPr>
          <w:sz w:val="12"/>
        </w:rPr>
        <w:t xml:space="preserve"> if necessary; five proposals (20%) plan to study cost-containment approaches. </w:t>
      </w:r>
      <w:r w:rsidRPr="007C6F66">
        <w:rPr>
          <w:rStyle w:val="StyleUnderline"/>
        </w:rPr>
        <w:t>Other</w:t>
      </w:r>
      <w:r w:rsidRPr="00543F84">
        <w:rPr>
          <w:sz w:val="12"/>
        </w:rPr>
        <w:t xml:space="preserve"> cost-related provision</w:t>
      </w:r>
      <w:r w:rsidRPr="00543F84">
        <w:rPr>
          <w:rStyle w:val="StyleUnderline"/>
        </w:rPr>
        <w:t>s</w:t>
      </w:r>
      <w:r w:rsidRPr="00543F84">
        <w:rPr>
          <w:sz w:val="12"/>
        </w:rPr>
        <w:t xml:space="preserve"> </w:t>
      </w:r>
      <w:r w:rsidRPr="00543F84">
        <w:rPr>
          <w:rStyle w:val="StyleUnderline"/>
        </w:rPr>
        <w:t>include medical fraud investigations</w:t>
      </w:r>
      <w:r w:rsidRPr="00543F84">
        <w:rPr>
          <w:sz w:val="12"/>
        </w:rPr>
        <w:t xml:space="preserve">, migration effect studies, </w:t>
      </w:r>
      <w:r w:rsidRPr="00543F84">
        <w:rPr>
          <w:rStyle w:val="StyleUnderline"/>
        </w:rPr>
        <w:t>and eliminating</w:t>
      </w:r>
      <w:r w:rsidRPr="00543F84">
        <w:rPr>
          <w:sz w:val="12"/>
        </w:rPr>
        <w:t xml:space="preserve"> the tax </w:t>
      </w:r>
      <w:r w:rsidRPr="00543F84">
        <w:rPr>
          <w:rStyle w:val="StyleUnderline"/>
        </w:rPr>
        <w:t>exclusion for employer-sponsored</w:t>
      </w:r>
      <w:r>
        <w:rPr>
          <w:rStyle w:val="StyleUnderline"/>
        </w:rPr>
        <w:t xml:space="preserve"> </w:t>
      </w:r>
      <w:r w:rsidRPr="00543F84">
        <w:rPr>
          <w:rStyle w:val="StyleUnderline"/>
        </w:rPr>
        <w:t>insurance premiums.</w:t>
      </w:r>
    </w:p>
    <w:p w14:paraId="45E871CC" w14:textId="77777777" w:rsidR="00BF056F" w:rsidRDefault="00BF056F" w:rsidP="00BF056F"/>
    <w:p w14:paraId="01626925" w14:textId="77777777" w:rsidR="00BF056F" w:rsidRPr="004104E9" w:rsidRDefault="00BF056F" w:rsidP="00BF056F"/>
    <w:p w14:paraId="37684F3D" w14:textId="77777777" w:rsidR="00BF056F" w:rsidRDefault="00BF056F" w:rsidP="00BF056F">
      <w:pPr>
        <w:pStyle w:val="Heading3"/>
      </w:pPr>
      <w:r>
        <w:t>SS---OASDI---AT: Lowercase “SS” Counter-Interp ---2NC</w:t>
      </w:r>
    </w:p>
    <w:p w14:paraId="37B4A3BD" w14:textId="77777777" w:rsidR="00BF056F" w:rsidRPr="00AB0CDA" w:rsidRDefault="00BF056F" w:rsidP="00BF056F">
      <w:pPr>
        <w:pStyle w:val="Heading4"/>
      </w:pPr>
      <w:r>
        <w:t xml:space="preserve">‘Social Security’ when capitalized refers to the </w:t>
      </w:r>
      <w:r>
        <w:rPr>
          <w:u w:val="single"/>
        </w:rPr>
        <w:t>specific US legal structure</w:t>
      </w:r>
      <w:r>
        <w:t xml:space="preserve">---generic definitions of lower-case “social security” are irrelevant </w:t>
      </w:r>
    </w:p>
    <w:p w14:paraId="27FA6107" w14:textId="77777777" w:rsidR="00BF056F" w:rsidRPr="00F52B3D" w:rsidRDefault="00BF056F" w:rsidP="00BF056F">
      <w:r w:rsidRPr="00F52B3D">
        <w:rPr>
          <w:rStyle w:val="Style13ptBold"/>
        </w:rPr>
        <w:t>AP ’20</w:t>
      </w:r>
      <w:r>
        <w:t xml:space="preserve"> [The Associated Press Stylebook; 2020–2022; 55th Edition; “Social Security”]</w:t>
      </w:r>
    </w:p>
    <w:p w14:paraId="4B691B70" w14:textId="77777777" w:rsidR="00BF056F" w:rsidRPr="00F52B3D" w:rsidRDefault="00BF056F" w:rsidP="00BF056F">
      <w:pPr>
        <w:rPr>
          <w:sz w:val="16"/>
        </w:rPr>
      </w:pPr>
      <w:r w:rsidRPr="00F52B3D">
        <w:rPr>
          <w:rStyle w:val="StyleUnderline"/>
        </w:rPr>
        <w:t xml:space="preserve">Social Security </w:t>
      </w:r>
      <w:r w:rsidRPr="006A5D14">
        <w:rPr>
          <w:rStyle w:val="Emphasis"/>
          <w:highlight w:val="cyan"/>
        </w:rPr>
        <w:t>Capitalize</w:t>
      </w:r>
      <w:r w:rsidRPr="006A5D14">
        <w:rPr>
          <w:rStyle w:val="StyleUnderline"/>
          <w:highlight w:val="cyan"/>
        </w:rPr>
        <w:t xml:space="preserve"> all references to the </w:t>
      </w:r>
      <w:r w:rsidRPr="006A5D14">
        <w:rPr>
          <w:rStyle w:val="Emphasis"/>
          <w:highlight w:val="cyan"/>
        </w:rPr>
        <w:t>U.S. system</w:t>
      </w:r>
      <w:r w:rsidRPr="00F52B3D">
        <w:rPr>
          <w:sz w:val="16"/>
        </w:rPr>
        <w:t>.</w:t>
      </w:r>
    </w:p>
    <w:p w14:paraId="1A4E85FC" w14:textId="77777777" w:rsidR="00BF056F" w:rsidRPr="00F52B3D" w:rsidRDefault="00BF056F" w:rsidP="00BF056F">
      <w:pPr>
        <w:rPr>
          <w:sz w:val="16"/>
        </w:rPr>
      </w:pPr>
      <w:r w:rsidRPr="00F52B3D">
        <w:rPr>
          <w:sz w:val="16"/>
        </w:rPr>
        <w:t>The number groups are hyphenated: 123-45-6789</w:t>
      </w:r>
    </w:p>
    <w:p w14:paraId="5176D668" w14:textId="77777777" w:rsidR="00BF056F" w:rsidRDefault="00BF056F" w:rsidP="00BF056F">
      <w:pPr>
        <w:rPr>
          <w:rStyle w:val="StyleUnderline"/>
        </w:rPr>
      </w:pPr>
      <w:r w:rsidRPr="006A5D14">
        <w:rPr>
          <w:rStyle w:val="StyleUnderline"/>
          <w:highlight w:val="cyan"/>
        </w:rPr>
        <w:t xml:space="preserve">Lowercase </w:t>
      </w:r>
      <w:r w:rsidRPr="006A5D14">
        <w:rPr>
          <w:rStyle w:val="Emphasis"/>
          <w:highlight w:val="cyan"/>
        </w:rPr>
        <w:t>generic uses</w:t>
      </w:r>
      <w:r w:rsidRPr="00F52B3D">
        <w:rPr>
          <w:rStyle w:val="StyleUnderline"/>
        </w:rPr>
        <w:t xml:space="preserve"> such as: Is there a social security program in Sweden?</w:t>
      </w:r>
    </w:p>
    <w:p w14:paraId="570C4705" w14:textId="77777777" w:rsidR="00BF056F" w:rsidRDefault="00BF056F" w:rsidP="00BF056F">
      <w:pPr>
        <w:pStyle w:val="Heading4"/>
      </w:pPr>
      <w:r>
        <w:t xml:space="preserve">Social Security refer exclusively to the SSA </w:t>
      </w:r>
    </w:p>
    <w:p w14:paraId="0D0D7298" w14:textId="77777777" w:rsidR="00BF056F" w:rsidRPr="003739A2" w:rsidRDefault="00BF056F" w:rsidP="00BF056F">
      <w:r w:rsidRPr="00B36164">
        <w:rPr>
          <w:rStyle w:val="Style13ptBold"/>
        </w:rPr>
        <w:t>Paskin ’94</w:t>
      </w:r>
      <w:r>
        <w:t xml:space="preserve"> [Michael Alan Paskin; 1994; J.D. Candidate at Fordham; Fordham Law Review, “Privatization of Old-Age Pensions in Latin America: Lessons for Social Security Reform in the United States,” vol. 62]</w:t>
      </w:r>
    </w:p>
    <w:p w14:paraId="57F1FAA6" w14:textId="77777777" w:rsidR="00BF056F" w:rsidRPr="00AF3A57" w:rsidRDefault="00BF056F" w:rsidP="00BF056F">
      <w:pPr>
        <w:rPr>
          <w:sz w:val="16"/>
        </w:rPr>
      </w:pPr>
      <w:r w:rsidRPr="00AF3A57">
        <w:rPr>
          <w:sz w:val="16"/>
        </w:rPr>
        <w:t xml:space="preserve">Throughout this Note, </w:t>
      </w:r>
      <w:r w:rsidRPr="00E95E24">
        <w:rPr>
          <w:rStyle w:val="StyleUnderline"/>
        </w:rPr>
        <w:t xml:space="preserve">the </w:t>
      </w:r>
      <w:r w:rsidRPr="00E95E24">
        <w:rPr>
          <w:rStyle w:val="Emphasis"/>
        </w:rPr>
        <w:t>term</w:t>
      </w:r>
      <w:r w:rsidRPr="00E95E24">
        <w:rPr>
          <w:rStyle w:val="StyleUnderline"/>
        </w:rPr>
        <w:t xml:space="preserve"> </w:t>
      </w:r>
      <w:r w:rsidRPr="008D2931">
        <w:rPr>
          <w:rStyle w:val="StyleUnderline"/>
          <w:highlight w:val="cyan"/>
        </w:rPr>
        <w:t xml:space="preserve">“social security” </w:t>
      </w:r>
      <w:r w:rsidRPr="008D2931">
        <w:rPr>
          <w:rStyle w:val="Emphasis"/>
          <w:highlight w:val="cyan"/>
        </w:rPr>
        <w:t>refers</w:t>
      </w:r>
      <w:r w:rsidRPr="00C600B3">
        <w:rPr>
          <w:rStyle w:val="Emphasis"/>
        </w:rPr>
        <w:t xml:space="preserve"> exclusively</w:t>
      </w:r>
      <w:r w:rsidRPr="00C600B3">
        <w:rPr>
          <w:rStyle w:val="StyleUnderline"/>
        </w:rPr>
        <w:t xml:space="preserve"> </w:t>
      </w:r>
      <w:r w:rsidRPr="008D2931">
        <w:rPr>
          <w:rStyle w:val="StyleUnderline"/>
          <w:highlight w:val="cyan"/>
        </w:rPr>
        <w:t>to old-age pensions</w:t>
      </w:r>
      <w:r w:rsidRPr="00C600B3">
        <w:rPr>
          <w:rStyle w:val="StyleUnderline"/>
        </w:rPr>
        <w:t xml:space="preserve"> paid by the government to retirees, and does </w:t>
      </w:r>
      <w:r w:rsidRPr="008D2931">
        <w:rPr>
          <w:rStyle w:val="Emphasis"/>
          <w:highlight w:val="cyan"/>
        </w:rPr>
        <w:t>not</w:t>
      </w:r>
      <w:r w:rsidRPr="00C600B3">
        <w:rPr>
          <w:rStyle w:val="StyleUnderline"/>
        </w:rPr>
        <w:t xml:space="preserve"> include other elements of a </w:t>
      </w:r>
      <w:r w:rsidRPr="008D2931">
        <w:rPr>
          <w:rStyle w:val="Emphasis"/>
          <w:highlight w:val="cyan"/>
        </w:rPr>
        <w:t>comprehensive</w:t>
      </w:r>
      <w:r w:rsidRPr="00C600B3">
        <w:rPr>
          <w:rStyle w:val="Emphasis"/>
        </w:rPr>
        <w:t xml:space="preserve"> national social </w:t>
      </w:r>
      <w:r w:rsidRPr="008D2931">
        <w:rPr>
          <w:rStyle w:val="Emphasis"/>
          <w:highlight w:val="cyan"/>
        </w:rPr>
        <w:t>insurance</w:t>
      </w:r>
      <w:r w:rsidRPr="00C600B3">
        <w:rPr>
          <w:rStyle w:val="Emphasis"/>
        </w:rPr>
        <w:t xml:space="preserve"> program</w:t>
      </w:r>
      <w:r w:rsidRPr="00C600B3">
        <w:rPr>
          <w:rStyle w:val="StyleUnderline"/>
        </w:rPr>
        <w:t xml:space="preserve"> </w:t>
      </w:r>
      <w:r w:rsidRPr="008D2931">
        <w:rPr>
          <w:rStyle w:val="StyleUnderline"/>
          <w:highlight w:val="cyan"/>
        </w:rPr>
        <w:t>such as health care</w:t>
      </w:r>
      <w:r w:rsidRPr="00AF3A57">
        <w:rPr>
          <w:sz w:val="16"/>
        </w:rPr>
        <w:t xml:space="preserve"> and disability. The terms “social security” and “pension” are used interchangeably. Furthermore, </w:t>
      </w:r>
      <w:r w:rsidRPr="008D2931">
        <w:rPr>
          <w:rStyle w:val="StyleUnderline"/>
          <w:highlight w:val="cyan"/>
        </w:rPr>
        <w:t xml:space="preserve">when capitalized, Social Security </w:t>
      </w:r>
      <w:r w:rsidRPr="008D2931">
        <w:rPr>
          <w:rStyle w:val="Emphasis"/>
          <w:highlight w:val="cyan"/>
        </w:rPr>
        <w:t>refers</w:t>
      </w:r>
      <w:r w:rsidRPr="00C600B3">
        <w:rPr>
          <w:rStyle w:val="Emphasis"/>
        </w:rPr>
        <w:t xml:space="preserve"> exclusively</w:t>
      </w:r>
      <w:r w:rsidRPr="00C600B3">
        <w:rPr>
          <w:rStyle w:val="StyleUnderline"/>
        </w:rPr>
        <w:t xml:space="preserve"> </w:t>
      </w:r>
      <w:r w:rsidRPr="008D2931">
        <w:rPr>
          <w:rStyle w:val="StyleUnderline"/>
          <w:highlight w:val="cyan"/>
        </w:rPr>
        <w:t>to the</w:t>
      </w:r>
      <w:r w:rsidRPr="00C600B3">
        <w:rPr>
          <w:rStyle w:val="StyleUnderline"/>
        </w:rPr>
        <w:t xml:space="preserve"> social security </w:t>
      </w:r>
      <w:r w:rsidRPr="008D2931">
        <w:rPr>
          <w:rStyle w:val="StyleUnderline"/>
          <w:highlight w:val="cyan"/>
        </w:rPr>
        <w:t xml:space="preserve">system in the </w:t>
      </w:r>
      <w:r w:rsidRPr="008D2931">
        <w:rPr>
          <w:rStyle w:val="Emphasis"/>
          <w:highlight w:val="cyan"/>
        </w:rPr>
        <w:t>U</w:t>
      </w:r>
      <w:r w:rsidRPr="00C600B3">
        <w:rPr>
          <w:rStyle w:val="StyleUnderline"/>
        </w:rPr>
        <w:t xml:space="preserve">nited </w:t>
      </w:r>
      <w:r w:rsidRPr="008D2931">
        <w:rPr>
          <w:rStyle w:val="Emphasis"/>
          <w:highlight w:val="cyan"/>
        </w:rPr>
        <w:t>S</w:t>
      </w:r>
      <w:r w:rsidRPr="00C600B3">
        <w:rPr>
          <w:rStyle w:val="StyleUnderline"/>
        </w:rPr>
        <w:t xml:space="preserve">tates, as </w:t>
      </w:r>
      <w:r w:rsidRPr="008D2931">
        <w:rPr>
          <w:rStyle w:val="StyleUnderline"/>
          <w:highlight w:val="cyan"/>
        </w:rPr>
        <w:t>created by the Social Security Act</w:t>
      </w:r>
      <w:r w:rsidRPr="00C600B3">
        <w:rPr>
          <w:rStyle w:val="StyleUnderline"/>
        </w:rPr>
        <w:t xml:space="preserve"> of 1935 </w:t>
      </w:r>
      <w:r w:rsidRPr="008D2931">
        <w:rPr>
          <w:rStyle w:val="StyleUnderline"/>
          <w:highlight w:val="cyan"/>
        </w:rPr>
        <w:t>and</w:t>
      </w:r>
      <w:r w:rsidRPr="00C600B3">
        <w:rPr>
          <w:rStyle w:val="StyleUnderline"/>
        </w:rPr>
        <w:t xml:space="preserve"> subsequent </w:t>
      </w:r>
      <w:r w:rsidRPr="008D2931">
        <w:rPr>
          <w:rStyle w:val="StyleUnderline"/>
          <w:highlight w:val="cyan"/>
        </w:rPr>
        <w:t>amendments</w:t>
      </w:r>
      <w:r w:rsidRPr="00AF3A57">
        <w:rPr>
          <w:sz w:val="16"/>
        </w:rPr>
        <w:t>. See 42 U.S.C. s 301 (1988).</w:t>
      </w:r>
    </w:p>
    <w:p w14:paraId="79298C71" w14:textId="77777777" w:rsidR="00BF056F" w:rsidRDefault="00BF056F" w:rsidP="00BF056F">
      <w:pPr>
        <w:pStyle w:val="Heading4"/>
      </w:pPr>
      <w:r>
        <w:t xml:space="preserve">It’s common usage. </w:t>
      </w:r>
    </w:p>
    <w:p w14:paraId="49FDB898" w14:textId="77777777" w:rsidR="00BF056F" w:rsidRPr="00641719" w:rsidRDefault="00BF056F" w:rsidP="00BF056F">
      <w:r w:rsidRPr="00D9217F">
        <w:rPr>
          <w:rStyle w:val="Style13ptBold"/>
        </w:rPr>
        <w:t>Moyle ’97</w:t>
      </w:r>
      <w:r>
        <w:t xml:space="preserve"> [Ken J. Moyle; 1997; J.D. Candidate at the University of Washington; Pacific Rim Law and Policy Journal, “A Cultural Exchange: Singapore and the United States Can Learn from Each Other in Restructuring Social Security Plans,” vol. 6]</w:t>
      </w:r>
    </w:p>
    <w:p w14:paraId="259F8EA4" w14:textId="77777777" w:rsidR="00BF056F" w:rsidRDefault="00BF056F" w:rsidP="00BF056F">
      <w:pPr>
        <w:rPr>
          <w:sz w:val="16"/>
        </w:rPr>
      </w:pPr>
      <w:r w:rsidRPr="00641719">
        <w:rPr>
          <w:sz w:val="16"/>
        </w:rPr>
        <w:t xml:space="preserve">From this point forward, </w:t>
      </w:r>
      <w:r w:rsidRPr="00641719">
        <w:rPr>
          <w:rStyle w:val="StyleUnderline"/>
        </w:rPr>
        <w:t xml:space="preserve">use of the </w:t>
      </w:r>
      <w:r w:rsidRPr="00641719">
        <w:rPr>
          <w:rStyle w:val="Emphasis"/>
        </w:rPr>
        <w:t>term</w:t>
      </w:r>
      <w:r w:rsidRPr="00641719">
        <w:rPr>
          <w:rStyle w:val="StyleUnderline"/>
        </w:rPr>
        <w:t xml:space="preserve"> “social security”</w:t>
      </w:r>
      <w:r w:rsidRPr="00641719">
        <w:rPr>
          <w:sz w:val="16"/>
        </w:rPr>
        <w:t xml:space="preserve"> in this Comment </w:t>
      </w:r>
      <w:r w:rsidRPr="00641719">
        <w:rPr>
          <w:rStyle w:val="Emphasis"/>
        </w:rPr>
        <w:t>refers exclusively</w:t>
      </w:r>
      <w:r w:rsidRPr="00641719">
        <w:rPr>
          <w:rStyle w:val="StyleUnderline"/>
        </w:rPr>
        <w:t xml:space="preserve"> to old-age pensions paid by the government to retirees, and does </w:t>
      </w:r>
      <w:r w:rsidRPr="00641719">
        <w:rPr>
          <w:rStyle w:val="Emphasis"/>
        </w:rPr>
        <w:t>not</w:t>
      </w:r>
      <w:r w:rsidRPr="00641719">
        <w:rPr>
          <w:rStyle w:val="StyleUnderline"/>
        </w:rPr>
        <w:t xml:space="preserve"> include </w:t>
      </w:r>
      <w:r w:rsidRPr="00641719">
        <w:rPr>
          <w:rStyle w:val="Emphasis"/>
        </w:rPr>
        <w:t>other elements</w:t>
      </w:r>
      <w:r w:rsidRPr="00641719">
        <w:rPr>
          <w:rStyle w:val="StyleUnderline"/>
        </w:rPr>
        <w:t xml:space="preserve"> of a </w:t>
      </w:r>
      <w:r w:rsidRPr="00641719">
        <w:rPr>
          <w:rStyle w:val="Emphasis"/>
        </w:rPr>
        <w:t>comprehensive national social insurance program</w:t>
      </w:r>
      <w:r w:rsidRPr="00641719">
        <w:rPr>
          <w:rStyle w:val="StyleUnderline"/>
        </w:rPr>
        <w:t xml:space="preserve"> such as health care</w:t>
      </w:r>
      <w:r w:rsidRPr="00641719">
        <w:rPr>
          <w:sz w:val="16"/>
        </w:rPr>
        <w:t xml:space="preserve"> and disability. The terms “social security” and “pension” are used interchangeably. Furthermore, </w:t>
      </w:r>
      <w:r w:rsidRPr="00641719">
        <w:rPr>
          <w:rStyle w:val="StyleUnderline"/>
        </w:rPr>
        <w:t xml:space="preserve">when capitalized, “Social Security” </w:t>
      </w:r>
      <w:r w:rsidRPr="00641719">
        <w:rPr>
          <w:rStyle w:val="Emphasis"/>
        </w:rPr>
        <w:t>refers exclusively</w:t>
      </w:r>
      <w:r w:rsidRPr="00641719">
        <w:rPr>
          <w:rStyle w:val="StyleUnderline"/>
        </w:rPr>
        <w:t xml:space="preserve"> to the social security system in the United States, as created by the Social Security Act of 1935 and subsequent amendments.</w:t>
      </w:r>
      <w:r w:rsidRPr="00641719">
        <w:rPr>
          <w:sz w:val="16"/>
        </w:rPr>
        <w:t xml:space="preserve"> See 42 U.S.C. § 301 (1988).</w:t>
      </w:r>
    </w:p>
    <w:p w14:paraId="752FE0DF" w14:textId="77777777" w:rsidR="00BF056F" w:rsidRDefault="00BF056F" w:rsidP="00BF056F">
      <w:pPr>
        <w:pStyle w:val="Heading4"/>
      </w:pPr>
      <w:r>
        <w:t xml:space="preserve">‘Social Security’ is a proper noun, distinguishing it from ‘social security.’ Legal precision means you discard their interp. </w:t>
      </w:r>
    </w:p>
    <w:p w14:paraId="48D2CD29" w14:textId="77777777" w:rsidR="00BF056F" w:rsidRPr="00187875" w:rsidRDefault="00BF056F" w:rsidP="00BF056F">
      <w:r w:rsidRPr="00316A7A">
        <w:rPr>
          <w:rStyle w:val="Style13ptBold"/>
        </w:rPr>
        <w:t>Nevada ’22</w:t>
      </w:r>
      <w:r>
        <w:t xml:space="preserve"> [Supreme Court of Nevada; February 24, 2022; order denying a petition for a writ of mandamus; Westlaw, “Floyd v. Eighth Jud. Dist. Ct. in &amp; for Cnty. of Clark,” 504 P.3d 1132]</w:t>
      </w:r>
    </w:p>
    <w:p w14:paraId="5A158B5D" w14:textId="77777777" w:rsidR="00BF056F" w:rsidRPr="00187875" w:rsidRDefault="00BF056F" w:rsidP="00BF056F">
      <w:pPr>
        <w:rPr>
          <w:sz w:val="16"/>
        </w:rPr>
      </w:pPr>
      <w:r w:rsidRPr="00187875">
        <w:rPr>
          <w:sz w:val="16"/>
        </w:rPr>
        <w:t>First, “state prison” is not capitalized in NRS 176.355(3), thus indicating the Legislature used it as a non-specific, or common, noun. See Briggs &amp; Stratton Power Prod. Grp., LLC v. Generac Power Sys., Inc., 796 N.W.2d 234, 238 (Wise. Ct. App. 2011) (</w:t>
      </w:r>
      <w:r w:rsidRPr="00187875">
        <w:rPr>
          <w:rStyle w:val="StyleUnderline"/>
        </w:rPr>
        <w:t xml:space="preserve">“[A] proper noun is a noun that designates a </w:t>
      </w:r>
      <w:r w:rsidRPr="00187875">
        <w:rPr>
          <w:rStyle w:val="Emphasis"/>
        </w:rPr>
        <w:t>particular</w:t>
      </w:r>
      <w:r w:rsidRPr="00187875">
        <w:rPr>
          <w:sz w:val="16"/>
        </w:rPr>
        <w:t xml:space="preserve"> being or </w:t>
      </w:r>
      <w:r w:rsidRPr="00187875">
        <w:rPr>
          <w:rStyle w:val="Emphasis"/>
        </w:rPr>
        <w:t>thing</w:t>
      </w:r>
      <w:r w:rsidRPr="00187875">
        <w:rPr>
          <w:rStyle w:val="StyleUnderline"/>
        </w:rPr>
        <w:t>, and is</w:t>
      </w:r>
      <w:r w:rsidRPr="00187875">
        <w:rPr>
          <w:sz w:val="16"/>
        </w:rPr>
        <w:t xml:space="preserve"> usually </w:t>
      </w:r>
      <w:r w:rsidRPr="00187875">
        <w:rPr>
          <w:rStyle w:val="Emphasis"/>
        </w:rPr>
        <w:t>capitalized</w:t>
      </w:r>
      <w:r w:rsidRPr="00187875">
        <w:rPr>
          <w:rStyle w:val="StyleUnderline"/>
        </w:rPr>
        <w:t xml:space="preserve"> in English. When a noun is </w:t>
      </w:r>
      <w:r w:rsidRPr="00187875">
        <w:rPr>
          <w:rStyle w:val="Emphasis"/>
        </w:rPr>
        <w:t>not</w:t>
      </w:r>
      <w:r w:rsidRPr="00187875">
        <w:rPr>
          <w:rStyle w:val="StyleUnderline"/>
        </w:rPr>
        <w:t xml:space="preserve"> capitalized in an English sentence, the reference is to a </w:t>
      </w:r>
      <w:r w:rsidRPr="00187875">
        <w:rPr>
          <w:rStyle w:val="Emphasis"/>
        </w:rPr>
        <w:t>non-specific noun</w:t>
      </w:r>
      <w:r w:rsidRPr="00187875">
        <w:rPr>
          <w:sz w:val="16"/>
        </w:rPr>
        <w:t xml:space="preserve">. ... </w:t>
      </w:r>
      <w:r w:rsidRPr="00187875">
        <w:rPr>
          <w:rStyle w:val="StyleUnderline"/>
        </w:rPr>
        <w:t xml:space="preserve">When a noun is capitalized in an English sentence, it refers to a </w:t>
      </w:r>
      <w:r w:rsidRPr="00187875">
        <w:rPr>
          <w:rStyle w:val="Emphasis"/>
        </w:rPr>
        <w:t>specific noun</w:t>
      </w:r>
      <w:r w:rsidRPr="00187875">
        <w:rPr>
          <w:rStyle w:val="StyleUnderline"/>
        </w:rPr>
        <w:t>.”</w:t>
      </w:r>
      <w:r w:rsidRPr="00187875">
        <w:rPr>
          <w:sz w:val="16"/>
        </w:rPr>
        <w:t xml:space="preserve"> (internal quotation marks, footnote, and alterations omitted)); see also Baez v. Disabled Am. Veterans Serv. Found., 119 F. Supp. 490, 491 (S.D.N.Y. 1954) (providing that “[p]roper nouns and proper adjectives are capitalized” and a “proper name or noun” means “[a] name </w:t>
      </w:r>
      <w:r w:rsidRPr="00187875">
        <w:rPr>
          <w:rStyle w:val="StyleUnderline"/>
        </w:rPr>
        <w:t>distinguishing some</w:t>
      </w:r>
      <w:r w:rsidRPr="00187875">
        <w:rPr>
          <w:sz w:val="16"/>
        </w:rPr>
        <w:t xml:space="preserve"> individual person ... place ... or </w:t>
      </w:r>
      <w:r w:rsidRPr="00187875">
        <w:rPr>
          <w:rStyle w:val="StyleUnderline"/>
        </w:rPr>
        <w:t>thing</w:t>
      </w:r>
      <w:r w:rsidRPr="00187875">
        <w:rPr>
          <w:sz w:val="16"/>
        </w:rPr>
        <w:t xml:space="preserve">” </w:t>
      </w:r>
      <w:r w:rsidRPr="00187875">
        <w:rPr>
          <w:rStyle w:val="StyleUnderline"/>
        </w:rPr>
        <w:t>as</w:t>
      </w:r>
      <w:r w:rsidRPr="00187875">
        <w:rPr>
          <w:sz w:val="16"/>
        </w:rPr>
        <w:t xml:space="preserve"> “</w:t>
      </w:r>
      <w:r w:rsidRPr="00187875">
        <w:rPr>
          <w:rStyle w:val="StyleUnderline"/>
        </w:rPr>
        <w:t xml:space="preserve">opposed to [a] </w:t>
      </w:r>
      <w:r w:rsidRPr="00187875">
        <w:rPr>
          <w:rStyle w:val="Emphasis"/>
        </w:rPr>
        <w:t>common noun</w:t>
      </w:r>
      <w:r w:rsidRPr="00187875">
        <w:rPr>
          <w:sz w:val="16"/>
        </w:rPr>
        <w:t xml:space="preserve">,” </w:t>
      </w:r>
      <w:r w:rsidRPr="00187875">
        <w:rPr>
          <w:rStyle w:val="StyleUnderline"/>
        </w:rPr>
        <w:t>which is</w:t>
      </w:r>
      <w:r w:rsidRPr="00187875">
        <w:rPr>
          <w:sz w:val="16"/>
        </w:rPr>
        <w:t xml:space="preserve"> “</w:t>
      </w:r>
      <w:r w:rsidRPr="00187875">
        <w:rPr>
          <w:rStyle w:val="StyleUnderline"/>
        </w:rPr>
        <w:t xml:space="preserve">[a] noun or name denoting </w:t>
      </w:r>
      <w:r w:rsidRPr="00187875">
        <w:rPr>
          <w:rStyle w:val="Emphasis"/>
        </w:rPr>
        <w:t>any one</w:t>
      </w:r>
      <w:r w:rsidRPr="00187875">
        <w:rPr>
          <w:rStyle w:val="StyleUnderline"/>
        </w:rPr>
        <w:t xml:space="preserve"> of a class</w:t>
      </w:r>
      <w:r w:rsidRPr="00187875">
        <w:rPr>
          <w:sz w:val="16"/>
        </w:rPr>
        <w:t xml:space="preserve"> [or] ... denoting a class or aggregate” (citing the Merriam-Webster Dictionary) (emphasis added)). As </w:t>
      </w:r>
      <w:r w:rsidRPr="00187875">
        <w:rPr>
          <w:rStyle w:val="StyleUnderline"/>
        </w:rPr>
        <w:t>a common noun</w:t>
      </w:r>
      <w:r w:rsidRPr="00187875">
        <w:rPr>
          <w:sz w:val="16"/>
        </w:rPr>
        <w:t xml:space="preserve">, the term </w:t>
      </w:r>
      <w:r w:rsidRPr="00187875">
        <w:rPr>
          <w:rStyle w:val="StyleUnderline"/>
        </w:rPr>
        <w:t xml:space="preserve">denotes </w:t>
      </w:r>
      <w:r w:rsidRPr="00187875">
        <w:rPr>
          <w:rStyle w:val="Emphasis"/>
        </w:rPr>
        <w:t>any</w:t>
      </w:r>
      <w:r w:rsidRPr="00187875">
        <w:rPr>
          <w:sz w:val="16"/>
        </w:rPr>
        <w:t xml:space="preserve"> one of the state prisons </w:t>
      </w:r>
      <w:r w:rsidRPr="00187875">
        <w:rPr>
          <w:rStyle w:val="StyleUnderline"/>
        </w:rPr>
        <w:t xml:space="preserve">and not a </w:t>
      </w:r>
      <w:r w:rsidRPr="00187875">
        <w:rPr>
          <w:rStyle w:val="Emphasis"/>
        </w:rPr>
        <w:t>specific</w:t>
      </w:r>
      <w:r w:rsidRPr="00187875">
        <w:rPr>
          <w:sz w:val="16"/>
        </w:rPr>
        <w:t xml:space="preserve"> prison as posited by Floyd.</w:t>
      </w:r>
    </w:p>
    <w:p w14:paraId="07905717" w14:textId="77777777" w:rsidR="00BF056F" w:rsidRPr="00860231" w:rsidRDefault="00BF056F" w:rsidP="00BF056F">
      <w:pPr>
        <w:pStyle w:val="Heading4"/>
        <w:ind w:left="720" w:hanging="720"/>
      </w:pPr>
      <w:r>
        <w:t>‘Social Security’ is a proper noun.</w:t>
      </w:r>
    </w:p>
    <w:p w14:paraId="4769BAD6" w14:textId="77777777" w:rsidR="00BF056F" w:rsidRPr="00860231" w:rsidRDefault="00BF056F" w:rsidP="00BF056F">
      <w:r w:rsidRPr="00A027B0">
        <w:rPr>
          <w:rStyle w:val="Style13ptBold"/>
        </w:rPr>
        <w:t>Kethledge ’17</w:t>
      </w:r>
      <w:r>
        <w:t xml:space="preserve"> [Raymond M. Kethledge; June 30, 2017; Federal Court of Appeals Judge for the Sixth Circuit, writing an unpublished majority decision; Westlaw, “Emps. Ins. of Wausau v. McGraw Edison Co.,” 699 F. App'x 488]</w:t>
      </w:r>
    </w:p>
    <w:p w14:paraId="3E318766" w14:textId="77777777" w:rsidR="00BF056F" w:rsidRDefault="00BF056F" w:rsidP="00BF056F">
      <w:pPr>
        <w:rPr>
          <w:sz w:val="16"/>
        </w:rPr>
      </w:pPr>
      <w:r w:rsidRPr="009A57F7">
        <w:rPr>
          <w:sz w:val="16"/>
        </w:rPr>
        <w:t xml:space="preserve">Moreover, the settlement agreement incorporates the Counterclaim by reference, and Cooper's description of the “Battery Products Plant” in the Counterclaim confirms that the settlement's release encompassed only contamination escaping from the Primary Battery plant. In the Counterclaim, Cooper describes the Battery Products Plant as the property that “McGraw has owned and operated” since 1959. At the time Cooper filed the Counterclaim, the Primary Battery plant was the only Bloomfield factory that fit that description. Cooper also used lower-case letters to write the phrase “battery products” when describing how the Battery Products Plant “engaged in the manufacture of battery products.” But Cooper capitalized the term when referring to the “Battery Products site.” </w:t>
      </w:r>
      <w:r w:rsidRPr="009A57F7">
        <w:rPr>
          <w:rStyle w:val="Emphasis"/>
        </w:rPr>
        <w:t>Capitalization</w:t>
      </w:r>
      <w:r w:rsidRPr="009A57F7">
        <w:rPr>
          <w:rStyle w:val="StyleUnderline"/>
        </w:rPr>
        <w:t xml:space="preserve"> indicates that a phrase “is a </w:t>
      </w:r>
      <w:r w:rsidRPr="009A57F7">
        <w:rPr>
          <w:rStyle w:val="Emphasis"/>
        </w:rPr>
        <w:t>proper noun</w:t>
      </w:r>
      <w:r w:rsidRPr="009A57F7">
        <w:rPr>
          <w:rStyle w:val="StyleUnderline"/>
        </w:rPr>
        <w:t xml:space="preserve"> designating ‘a particular</w:t>
      </w:r>
      <w:r w:rsidRPr="009A57F7">
        <w:rPr>
          <w:sz w:val="16"/>
        </w:rPr>
        <w:t xml:space="preserve"> person, place, or </w:t>
      </w:r>
      <w:r w:rsidRPr="009A57F7">
        <w:rPr>
          <w:rStyle w:val="StyleUnderline"/>
        </w:rPr>
        <w:t>thing.’”</w:t>
      </w:r>
      <w:r w:rsidRPr="009A57F7">
        <w:rPr>
          <w:sz w:val="16"/>
        </w:rPr>
        <w:t xml:space="preserve"> In re B.A.D., 264 Mich.App. 66, 690 N.W.2d 287, 292 (2004) (citation omitted). And the only particular entity to which “Battery Products” could refer in the Counterclaim is Battery Products, Inc. See id. The settlement agreement's explicit reference to the Counterclaim thus indicates that the agreement was likewise using “Battery Products” as shorthand for Battery Products, Inc.</w:t>
      </w:r>
    </w:p>
    <w:p w14:paraId="0D241DDD" w14:textId="77777777" w:rsidR="00BF056F" w:rsidRDefault="00BF056F" w:rsidP="00BF056F">
      <w:pPr>
        <w:pStyle w:val="Heading3"/>
      </w:pPr>
      <w:r>
        <w:t>SS---OASDI---AT: Other Countries Definitions---2NC</w:t>
      </w:r>
    </w:p>
    <w:p w14:paraId="3D9A578A" w14:textId="77777777" w:rsidR="00BF056F" w:rsidRPr="00CB79E7" w:rsidRDefault="00BF056F" w:rsidP="00BF056F">
      <w:pPr>
        <w:pStyle w:val="Heading4"/>
        <w:rPr>
          <w:rStyle w:val="Emphasis"/>
        </w:rPr>
      </w:pPr>
      <w:r>
        <w:t>Reject international definitions---‘social security’ means something else in other countries.</w:t>
      </w:r>
    </w:p>
    <w:p w14:paraId="651D2212" w14:textId="77777777" w:rsidR="00BF056F" w:rsidRPr="00CB79E7" w:rsidRDefault="00BF056F" w:rsidP="00BF056F">
      <w:r w:rsidRPr="005C6340">
        <w:rPr>
          <w:rStyle w:val="Style13ptBold"/>
        </w:rPr>
        <w:t>White ’44</w:t>
      </w:r>
      <w:r w:rsidRPr="00CB79E7">
        <w:t xml:space="preserve"> [Edwin T. White; 1944; </w:t>
      </w:r>
      <w:r>
        <w:t>Executive Director and Secretary of the President's Committee on Economic Security which was established in July 1934; American Economic Review, “What to Expect of Social Security,” in Readings in Social Security, “Theory and Philosophy of Social Security,” Ch. 2]</w:t>
      </w:r>
    </w:p>
    <w:p w14:paraId="29B0FDAF" w14:textId="77777777" w:rsidR="00BF056F" w:rsidRDefault="00BF056F" w:rsidP="00BF056F">
      <w:pPr>
        <w:rPr>
          <w:sz w:val="16"/>
        </w:rPr>
      </w:pPr>
      <w:r w:rsidRPr="00CB79E7">
        <w:rPr>
          <w:rStyle w:val="StyleUnderline"/>
        </w:rPr>
        <w:t xml:space="preserve">What is </w:t>
      </w:r>
      <w:r w:rsidRPr="00CB79E7">
        <w:rPr>
          <w:rStyle w:val="Emphasis"/>
        </w:rPr>
        <w:t>called</w:t>
      </w:r>
      <w:r w:rsidRPr="00CB79E7">
        <w:rPr>
          <w:rStyle w:val="StyleUnderline"/>
        </w:rPr>
        <w:t xml:space="preserve"> "social security" differs from country to country. Social security is a part of the </w:t>
      </w:r>
      <w:r w:rsidRPr="00CB79E7">
        <w:rPr>
          <w:rStyle w:val="Emphasis"/>
        </w:rPr>
        <w:t>total institutional pattern</w:t>
      </w:r>
      <w:r w:rsidRPr="00CB79E7">
        <w:rPr>
          <w:sz w:val="16"/>
        </w:rPr>
        <w:t xml:space="preserve"> of the nations in which it exists and is most soundly conceived in conformity with such total patterns. </w:t>
      </w:r>
      <w:r w:rsidRPr="00CB79E7">
        <w:rPr>
          <w:rStyle w:val="StyleUnderline"/>
        </w:rPr>
        <w:t>It is</w:t>
      </w:r>
      <w:r w:rsidRPr="00CB79E7">
        <w:rPr>
          <w:sz w:val="16"/>
        </w:rPr>
        <w:t xml:space="preserve"> something </w:t>
      </w:r>
      <w:r w:rsidRPr="00CB79E7">
        <w:rPr>
          <w:rStyle w:val="Emphasis"/>
        </w:rPr>
        <w:t>different</w:t>
      </w:r>
      <w:r w:rsidRPr="00CB79E7">
        <w:rPr>
          <w:rStyle w:val="StyleUnderline"/>
        </w:rPr>
        <w:t xml:space="preserve"> in</w:t>
      </w:r>
      <w:r w:rsidRPr="00CB79E7">
        <w:rPr>
          <w:sz w:val="16"/>
        </w:rPr>
        <w:t xml:space="preserve"> totalitarian </w:t>
      </w:r>
      <w:r w:rsidRPr="00CB79E7">
        <w:rPr>
          <w:rStyle w:val="StyleUnderline"/>
        </w:rPr>
        <w:t>countries like Germany and Japan from</w:t>
      </w:r>
      <w:r w:rsidRPr="00CB79E7">
        <w:rPr>
          <w:sz w:val="16"/>
        </w:rPr>
        <w:t xml:space="preserve"> what it is in democratic countries like </w:t>
      </w:r>
      <w:r w:rsidRPr="00CB79E7">
        <w:rPr>
          <w:rStyle w:val="StyleUnderline"/>
        </w:rPr>
        <w:t xml:space="preserve">the </w:t>
      </w:r>
      <w:r w:rsidRPr="00CB79E7">
        <w:rPr>
          <w:rStyle w:val="Emphasis"/>
        </w:rPr>
        <w:t>U</w:t>
      </w:r>
      <w:r w:rsidRPr="00CB79E7">
        <w:rPr>
          <w:sz w:val="16"/>
        </w:rPr>
        <w:t xml:space="preserve">nited </w:t>
      </w:r>
      <w:r w:rsidRPr="00CB79E7">
        <w:rPr>
          <w:rStyle w:val="Emphasis"/>
        </w:rPr>
        <w:t>S</w:t>
      </w:r>
      <w:r w:rsidRPr="00CB79E7">
        <w:rPr>
          <w:sz w:val="16"/>
        </w:rPr>
        <w:t xml:space="preserve">tates </w:t>
      </w:r>
      <w:r w:rsidRPr="00CB79E7">
        <w:rPr>
          <w:rStyle w:val="StyleUnderline"/>
        </w:rPr>
        <w:t>and</w:t>
      </w:r>
      <w:r w:rsidRPr="00CB79E7">
        <w:rPr>
          <w:sz w:val="16"/>
        </w:rPr>
        <w:t xml:space="preserve"> the nations of </w:t>
      </w:r>
      <w:r w:rsidRPr="00CB79E7">
        <w:rPr>
          <w:rStyle w:val="StyleUnderline"/>
        </w:rPr>
        <w:t xml:space="preserve">the British Commonwealth, and </w:t>
      </w:r>
      <w:r w:rsidRPr="00CB79E7">
        <w:rPr>
          <w:rStyle w:val="Emphasis"/>
        </w:rPr>
        <w:t>something else still</w:t>
      </w:r>
      <w:r w:rsidRPr="00CB79E7">
        <w:rPr>
          <w:rStyle w:val="StyleUnderline"/>
        </w:rPr>
        <w:t xml:space="preserve"> in</w:t>
      </w:r>
      <w:r w:rsidRPr="00CB79E7">
        <w:rPr>
          <w:sz w:val="16"/>
        </w:rPr>
        <w:t xml:space="preserve"> Soviet </w:t>
      </w:r>
      <w:r w:rsidRPr="00CB79E7">
        <w:rPr>
          <w:rStyle w:val="StyleUnderline"/>
        </w:rPr>
        <w:t>Russia</w:t>
      </w:r>
      <w:r w:rsidRPr="00CB79E7">
        <w:rPr>
          <w:sz w:val="16"/>
        </w:rPr>
        <w:t>. The existing governmental structure, the economic system which prevails, the stage of economic development attained, the history and traditions of the nation will all have their influence upon the social security institutions of the country and even upon what is considered to be social security. So will such social and economic factors as the state of family life, the ejconomic position of women, the mobility of labor, the extent of union organization, and above all, the nation's economic productivity. This holds true also for psychological factors such as the public attitude toward government, the degree to which security is valued as contrasted with the opportunities presented by risks, and the prevailing concepts of progress.</w:t>
      </w:r>
    </w:p>
    <w:p w14:paraId="0600E0B2" w14:textId="77777777" w:rsidR="00BF056F" w:rsidRDefault="00BF056F" w:rsidP="00BF056F">
      <w:pPr>
        <w:pStyle w:val="Heading4"/>
      </w:pPr>
      <w:r>
        <w:t>Definition is flexible.</w:t>
      </w:r>
    </w:p>
    <w:p w14:paraId="6AB8B007" w14:textId="77777777" w:rsidR="00BF056F" w:rsidRPr="00703B6F" w:rsidRDefault="00BF056F" w:rsidP="00BF056F">
      <w:r w:rsidRPr="00703B6F">
        <w:rPr>
          <w:rStyle w:val="Style13ptBold"/>
        </w:rPr>
        <w:t>Dekker ’2k</w:t>
      </w:r>
      <w:r>
        <w:t xml:space="preserve"> [Adriette Dekker, Linda Jansen Van Rensburg, Rene Liffman, Cicla Mark Thompson, and Adriaan Van Der Walt; 2000; Coordinator at the Centre for International and Comparative Labour Law (CICLA), Faculty of Law at Rand Afrikaans University; Senior lecturer, Faculty of Law, University of Potchefstroom; Former researcher; Practitioner; Associate professor, Faculty of Law, University of Port Elizabeth; Law, Democracy and Development, “Social Security: A Conceptual View,” vol. 4, no. 1] </w:t>
      </w:r>
    </w:p>
    <w:p w14:paraId="4A45F28E" w14:textId="77777777" w:rsidR="00BF056F" w:rsidRDefault="00BF056F" w:rsidP="00BF056F">
      <w:pPr>
        <w:rPr>
          <w:sz w:val="16"/>
        </w:rPr>
      </w:pPr>
      <w:r w:rsidRPr="0032252F">
        <w:rPr>
          <w:rStyle w:val="StyleUnderline"/>
        </w:rPr>
        <w:t xml:space="preserve">The </w:t>
      </w:r>
      <w:r w:rsidRPr="0032252F">
        <w:rPr>
          <w:rStyle w:val="Emphasis"/>
        </w:rPr>
        <w:t>definition</w:t>
      </w:r>
      <w:r w:rsidRPr="0032252F">
        <w:rPr>
          <w:rStyle w:val="StyleUnderline"/>
        </w:rPr>
        <w:t xml:space="preserve"> of social security is flexible, reflecting</w:t>
      </w:r>
      <w:r w:rsidRPr="0032252F">
        <w:rPr>
          <w:sz w:val="16"/>
        </w:rPr>
        <w:t xml:space="preserve"> a </w:t>
      </w:r>
      <w:r w:rsidRPr="0032252F">
        <w:rPr>
          <w:rStyle w:val="Emphasis"/>
        </w:rPr>
        <w:t>country-specific content</w:t>
      </w:r>
      <w:r w:rsidRPr="0032252F">
        <w:rPr>
          <w:rStyle w:val="StyleUnderline"/>
        </w:rPr>
        <w:t xml:space="preserve">, and is </w:t>
      </w:r>
      <w:r w:rsidRPr="0032252F">
        <w:rPr>
          <w:rStyle w:val="Emphasis"/>
        </w:rPr>
        <w:t>subject</w:t>
      </w:r>
      <w:r w:rsidRPr="0032252F">
        <w:rPr>
          <w:rStyle w:val="StyleUnderline"/>
        </w:rPr>
        <w:t xml:space="preserve"> to </w:t>
      </w:r>
      <w:r w:rsidRPr="0032252F">
        <w:rPr>
          <w:rStyle w:val="Emphasis"/>
        </w:rPr>
        <w:t>constant change</w:t>
      </w:r>
      <w:r w:rsidRPr="0032252F">
        <w:rPr>
          <w:sz w:val="16"/>
        </w:rPr>
        <w:t xml:space="preserve"> and development </w:t>
      </w:r>
      <w:r w:rsidRPr="0032252F">
        <w:rPr>
          <w:rStyle w:val="StyleUnderline"/>
        </w:rPr>
        <w:t>over time</w:t>
      </w:r>
      <w:r w:rsidRPr="0032252F">
        <w:rPr>
          <w:sz w:val="16"/>
        </w:rPr>
        <w:t xml:space="preserve">. Structural and cultural factors, amongst others, determine the specific content of social security in a country on any given time (Berghman 1991:0-1 1). </w:t>
      </w:r>
      <w:r w:rsidRPr="0032252F">
        <w:rPr>
          <w:rStyle w:val="StyleUnderline"/>
        </w:rPr>
        <w:t xml:space="preserve">Social security is </w:t>
      </w:r>
      <w:r w:rsidRPr="0032252F">
        <w:rPr>
          <w:rStyle w:val="Emphasis"/>
        </w:rPr>
        <w:t>not</w:t>
      </w:r>
      <w:r w:rsidRPr="0032252F">
        <w:rPr>
          <w:rStyle w:val="StyleUnderline"/>
        </w:rPr>
        <w:t xml:space="preserve"> a fixed concept</w:t>
      </w:r>
      <w:r w:rsidRPr="0032252F">
        <w:rPr>
          <w:sz w:val="16"/>
        </w:rPr>
        <w:t>, but reflects both similarities and variety, Similarities exist especially with regard to the list of social contingencies, also referred to as "core elements" against which protection is provided - for example unemployment and employment injuries.</w:t>
      </w:r>
    </w:p>
    <w:p w14:paraId="78770EA5" w14:textId="77777777" w:rsidR="00BF056F" w:rsidRDefault="00BF056F" w:rsidP="00BF056F">
      <w:pPr>
        <w:pStyle w:val="Heading3"/>
      </w:pPr>
      <w:r>
        <w:t>SS---OASDI---AT: ILO Counter-Interp</w:t>
      </w:r>
    </w:p>
    <w:p w14:paraId="0A79C0B6" w14:textId="77777777" w:rsidR="00BF056F" w:rsidRPr="00D30DFF" w:rsidRDefault="00BF056F" w:rsidP="00BF056F">
      <w:pPr>
        <w:pStyle w:val="Heading4"/>
      </w:pPr>
      <w:r>
        <w:t xml:space="preserve">The ILO’s job is to promote social </w:t>
      </w:r>
      <w:r>
        <w:rPr>
          <w:u w:val="single"/>
        </w:rPr>
        <w:t>protection</w:t>
      </w:r>
      <w:r>
        <w:t xml:space="preserve">, NOT social </w:t>
      </w:r>
      <w:r>
        <w:rPr>
          <w:u w:val="single"/>
        </w:rPr>
        <w:t>security</w:t>
      </w:r>
      <w:r>
        <w:t xml:space="preserve">. </w:t>
      </w:r>
    </w:p>
    <w:p w14:paraId="7BE2C7D3" w14:textId="77777777" w:rsidR="00BF056F" w:rsidRDefault="00BF056F" w:rsidP="00BF056F">
      <w:r w:rsidRPr="00C45329">
        <w:rPr>
          <w:rStyle w:val="Style13ptBold"/>
        </w:rPr>
        <w:t>Orchard ’12</w:t>
      </w:r>
      <w:r>
        <w:t xml:space="preserve"> [Maria; 2012; Master’s Programme in International Human Rights Law and International Labour Rights, “Social Protections &amp; Poverty: A study of government social policy and the economic security of women in Canada and the United States,” Faculty of Law, Lund University]</w:t>
      </w:r>
    </w:p>
    <w:p w14:paraId="4618F552" w14:textId="77777777" w:rsidR="00BF056F" w:rsidRPr="00F94D0B" w:rsidRDefault="00BF056F" w:rsidP="00BF056F">
      <w:pPr>
        <w:rPr>
          <w:sz w:val="16"/>
        </w:rPr>
      </w:pPr>
      <w:r w:rsidRPr="00F94D0B">
        <w:rPr>
          <w:sz w:val="16"/>
        </w:rPr>
        <w:t>2 Social Protections</w:t>
      </w:r>
    </w:p>
    <w:p w14:paraId="46881472" w14:textId="77777777" w:rsidR="00BF056F" w:rsidRPr="00D30DFF" w:rsidRDefault="00BF056F" w:rsidP="00BF056F">
      <w:pPr>
        <w:rPr>
          <w:sz w:val="16"/>
        </w:rPr>
      </w:pPr>
      <w:r w:rsidRPr="00F94D0B">
        <w:rPr>
          <w:sz w:val="16"/>
        </w:rPr>
        <w:t xml:space="preserve">Since its creation, </w:t>
      </w:r>
      <w:r w:rsidRPr="00F94D0B">
        <w:rPr>
          <w:rStyle w:val="StyleUnderline"/>
        </w:rPr>
        <w:t>the</w:t>
      </w:r>
      <w:r w:rsidRPr="00F94D0B">
        <w:rPr>
          <w:sz w:val="16"/>
        </w:rPr>
        <w:t xml:space="preserve"> </w:t>
      </w:r>
      <w:r w:rsidRPr="00F94D0B">
        <w:rPr>
          <w:rStyle w:val="Emphasis"/>
        </w:rPr>
        <w:t>I</w:t>
      </w:r>
      <w:r w:rsidRPr="00F94D0B">
        <w:rPr>
          <w:sz w:val="16"/>
        </w:rPr>
        <w:t xml:space="preserve">nternational </w:t>
      </w:r>
      <w:r w:rsidRPr="00F94D0B">
        <w:rPr>
          <w:rStyle w:val="Emphasis"/>
        </w:rPr>
        <w:t>L</w:t>
      </w:r>
      <w:r w:rsidRPr="00F94D0B">
        <w:rPr>
          <w:sz w:val="16"/>
        </w:rPr>
        <w:t xml:space="preserve">abour </w:t>
      </w:r>
      <w:r w:rsidRPr="00F94D0B">
        <w:rPr>
          <w:rStyle w:val="Emphasis"/>
        </w:rPr>
        <w:t>O</w:t>
      </w:r>
      <w:r w:rsidRPr="00F94D0B">
        <w:rPr>
          <w:sz w:val="16"/>
        </w:rPr>
        <w:t xml:space="preserve">rganization </w:t>
      </w:r>
      <w:r w:rsidRPr="00F94D0B">
        <w:rPr>
          <w:rStyle w:val="StyleUnderline"/>
        </w:rPr>
        <w:t>has actively promoted social</w:t>
      </w:r>
      <w:r w:rsidRPr="00F94D0B">
        <w:rPr>
          <w:sz w:val="16"/>
        </w:rPr>
        <w:t xml:space="preserve"> </w:t>
      </w:r>
      <w:r w:rsidRPr="00F94D0B">
        <w:rPr>
          <w:rStyle w:val="Emphasis"/>
        </w:rPr>
        <w:t>protection</w:t>
      </w:r>
      <w:r w:rsidRPr="00F94D0B">
        <w:rPr>
          <w:sz w:val="16"/>
        </w:rPr>
        <w:t xml:space="preserve"> for all members of society.1 Access to adequate social protections and the notion of social justice are recognized in the Declaration of Philadelphia2, in subsequent ILO conventions, and in a number of United Nations instruments as a basic right of all individuals.3 In some contexts, </w:t>
      </w:r>
      <w:r w:rsidRPr="00F94D0B">
        <w:rPr>
          <w:rStyle w:val="StyleUnderline"/>
        </w:rPr>
        <w:t>the term</w:t>
      </w:r>
      <w:r w:rsidRPr="00F94D0B">
        <w:rPr>
          <w:sz w:val="16"/>
        </w:rPr>
        <w:t xml:space="preserve"> </w:t>
      </w:r>
      <w:r w:rsidRPr="00F94D0B">
        <w:rPr>
          <w:rStyle w:val="Emphasis"/>
        </w:rPr>
        <w:t>‘social protection’</w:t>
      </w:r>
      <w:r w:rsidRPr="00F94D0B">
        <w:rPr>
          <w:sz w:val="16"/>
        </w:rPr>
        <w:t xml:space="preserve"> </w:t>
      </w:r>
      <w:r w:rsidRPr="00F94D0B">
        <w:rPr>
          <w:rStyle w:val="StyleUnderline"/>
        </w:rPr>
        <w:t>is</w:t>
      </w:r>
      <w:r w:rsidRPr="00F94D0B">
        <w:rPr>
          <w:sz w:val="16"/>
        </w:rPr>
        <w:t xml:space="preserve"> often interpreted as being </w:t>
      </w:r>
      <w:r w:rsidRPr="00F94D0B">
        <w:rPr>
          <w:rStyle w:val="Emphasis"/>
        </w:rPr>
        <w:t>broader</w:t>
      </w:r>
      <w:r w:rsidRPr="00F94D0B">
        <w:rPr>
          <w:sz w:val="16"/>
        </w:rPr>
        <w:t xml:space="preserve"> </w:t>
      </w:r>
      <w:r w:rsidRPr="00F94D0B">
        <w:rPr>
          <w:rStyle w:val="StyleUnderline"/>
        </w:rPr>
        <w:t>than</w:t>
      </w:r>
      <w:r w:rsidRPr="00F94D0B">
        <w:rPr>
          <w:sz w:val="16"/>
        </w:rPr>
        <w:t xml:space="preserve"> </w:t>
      </w:r>
      <w:r w:rsidRPr="00F94D0B">
        <w:rPr>
          <w:rStyle w:val="Emphasis"/>
        </w:rPr>
        <w:t>classic ‘social security’</w:t>
      </w:r>
      <w:r w:rsidRPr="00F94D0B">
        <w:rPr>
          <w:sz w:val="16"/>
        </w:rPr>
        <w:t xml:space="preserve"> </w:t>
      </w:r>
      <w:r w:rsidRPr="00F94D0B">
        <w:rPr>
          <w:rStyle w:val="StyleUnderline"/>
        </w:rPr>
        <w:t>such that it could include protections for</w:t>
      </w:r>
      <w:r w:rsidRPr="00F94D0B">
        <w:rPr>
          <w:sz w:val="16"/>
        </w:rPr>
        <w:t xml:space="preserve"> </w:t>
      </w:r>
      <w:r w:rsidRPr="00F94D0B">
        <w:rPr>
          <w:rStyle w:val="Emphasis"/>
        </w:rPr>
        <w:t>family</w:t>
      </w:r>
      <w:r w:rsidRPr="00F94D0B">
        <w:rPr>
          <w:sz w:val="16"/>
        </w:rPr>
        <w:t xml:space="preserve"> </w:t>
      </w:r>
      <w:r w:rsidRPr="00F94D0B">
        <w:rPr>
          <w:rStyle w:val="StyleUnderline"/>
        </w:rPr>
        <w:t>or</w:t>
      </w:r>
      <w:r w:rsidRPr="00F94D0B">
        <w:rPr>
          <w:sz w:val="16"/>
        </w:rPr>
        <w:t xml:space="preserve"> </w:t>
      </w:r>
      <w:r w:rsidRPr="00F94D0B">
        <w:rPr>
          <w:rStyle w:val="Emphasis"/>
        </w:rPr>
        <w:t>community members</w:t>
      </w:r>
      <w:r w:rsidRPr="00F94D0B">
        <w:rPr>
          <w:sz w:val="16"/>
        </w:rPr>
        <w:t xml:space="preserve">. Meanwhile, in other situations, it is interpreted with a narrower meaning that only includes protections for the poorest and most vulnerable portions of society.4 So when there is no clear consensus on which term offers more protection, the two terms can be used interchangeably. In this work, </w:t>
      </w:r>
      <w:r w:rsidRPr="00F94D0B">
        <w:rPr>
          <w:rStyle w:val="StyleUnderline"/>
        </w:rPr>
        <w:t>the term</w:t>
      </w:r>
      <w:r w:rsidRPr="00F94D0B">
        <w:rPr>
          <w:sz w:val="16"/>
        </w:rPr>
        <w:t xml:space="preserve"> </w:t>
      </w:r>
      <w:r w:rsidRPr="00F94D0B">
        <w:rPr>
          <w:rStyle w:val="Emphasis"/>
        </w:rPr>
        <w:t>‘social security’</w:t>
      </w:r>
      <w:r w:rsidRPr="00F94D0B">
        <w:rPr>
          <w:sz w:val="16"/>
        </w:rPr>
        <w:t xml:space="preserve"> generally </w:t>
      </w:r>
      <w:r w:rsidRPr="00F94D0B">
        <w:rPr>
          <w:rStyle w:val="StyleUnderline"/>
        </w:rPr>
        <w:t>refers to</w:t>
      </w:r>
      <w:r w:rsidRPr="00F94D0B">
        <w:rPr>
          <w:sz w:val="16"/>
        </w:rPr>
        <w:t xml:space="preserve"> </w:t>
      </w:r>
      <w:r w:rsidRPr="00F94D0B">
        <w:rPr>
          <w:rStyle w:val="Emphasis"/>
        </w:rPr>
        <w:t>the federal pension program in the U</w:t>
      </w:r>
      <w:r w:rsidRPr="00F94D0B">
        <w:rPr>
          <w:sz w:val="16"/>
        </w:rPr>
        <w:t xml:space="preserve">nited </w:t>
      </w:r>
      <w:r w:rsidRPr="00F94D0B">
        <w:rPr>
          <w:rStyle w:val="Emphasis"/>
        </w:rPr>
        <w:t>S</w:t>
      </w:r>
      <w:r w:rsidRPr="00F94D0B">
        <w:rPr>
          <w:sz w:val="16"/>
        </w:rPr>
        <w:t xml:space="preserve">tates, </w:t>
      </w:r>
      <w:r w:rsidRPr="00F94D0B">
        <w:rPr>
          <w:rStyle w:val="StyleUnderline"/>
        </w:rPr>
        <w:t>while the term</w:t>
      </w:r>
      <w:r w:rsidRPr="00F94D0B">
        <w:rPr>
          <w:sz w:val="16"/>
        </w:rPr>
        <w:t xml:space="preserve"> </w:t>
      </w:r>
      <w:r w:rsidRPr="00F94D0B">
        <w:rPr>
          <w:rStyle w:val="Emphasis"/>
        </w:rPr>
        <w:t>‘social protection’</w:t>
      </w:r>
      <w:r w:rsidRPr="00F94D0B">
        <w:rPr>
          <w:sz w:val="16"/>
        </w:rPr>
        <w:t xml:space="preserve"> </w:t>
      </w:r>
      <w:r w:rsidRPr="00F94D0B">
        <w:rPr>
          <w:rStyle w:val="StyleUnderline"/>
        </w:rPr>
        <w:t>will be used</w:t>
      </w:r>
      <w:r w:rsidRPr="00F94D0B">
        <w:rPr>
          <w:sz w:val="16"/>
        </w:rPr>
        <w:t xml:space="preserve"> </w:t>
      </w:r>
      <w:r w:rsidRPr="00F94D0B">
        <w:rPr>
          <w:rStyle w:val="Emphasis"/>
        </w:rPr>
        <w:t>more broadly</w:t>
      </w:r>
      <w:r w:rsidRPr="00F94D0B">
        <w:rPr>
          <w:rStyle w:val="StyleUnderline"/>
        </w:rPr>
        <w:t>, covering</w:t>
      </w:r>
      <w:r w:rsidRPr="00F94D0B">
        <w:rPr>
          <w:sz w:val="16"/>
        </w:rPr>
        <w:t xml:space="preserve"> </w:t>
      </w:r>
      <w:r w:rsidRPr="00F94D0B">
        <w:rPr>
          <w:rStyle w:val="Emphasis"/>
        </w:rPr>
        <w:t>all benefits</w:t>
      </w:r>
      <w:r w:rsidRPr="00F94D0B">
        <w:rPr>
          <w:sz w:val="16"/>
        </w:rPr>
        <w:t xml:space="preserve"> </w:t>
      </w:r>
      <w:r w:rsidRPr="00F94D0B">
        <w:rPr>
          <w:rStyle w:val="StyleUnderline"/>
        </w:rPr>
        <w:t xml:space="preserve">intended to protect against a lack of work-related </w:t>
      </w:r>
      <w:r w:rsidRPr="00F94D0B">
        <w:rPr>
          <w:rStyle w:val="Emphasis"/>
        </w:rPr>
        <w:t>income</w:t>
      </w:r>
      <w:r w:rsidRPr="00F94D0B">
        <w:rPr>
          <w:rStyle w:val="StyleUnderline"/>
        </w:rPr>
        <w:t>, inadequate or unaffordable access to</w:t>
      </w:r>
      <w:r w:rsidRPr="00F94D0B">
        <w:rPr>
          <w:sz w:val="16"/>
        </w:rPr>
        <w:t xml:space="preserve"> </w:t>
      </w:r>
      <w:r w:rsidRPr="00F94D0B">
        <w:rPr>
          <w:rStyle w:val="Emphasis"/>
        </w:rPr>
        <w:t>health care</w:t>
      </w:r>
      <w:r w:rsidRPr="00F94D0B">
        <w:rPr>
          <w:rStyle w:val="StyleUnderline"/>
        </w:rPr>
        <w:t>, insufficient</w:t>
      </w:r>
      <w:r w:rsidRPr="00F94D0B">
        <w:rPr>
          <w:sz w:val="16"/>
        </w:rPr>
        <w:t xml:space="preserve"> </w:t>
      </w:r>
      <w:r w:rsidRPr="00F94D0B">
        <w:rPr>
          <w:rStyle w:val="Emphasis"/>
        </w:rPr>
        <w:t>family support</w:t>
      </w:r>
      <w:r w:rsidRPr="00F94D0B">
        <w:rPr>
          <w:rStyle w:val="StyleUnderline"/>
        </w:rPr>
        <w:t>, a defined level of</w:t>
      </w:r>
      <w:r w:rsidRPr="00F94D0B">
        <w:rPr>
          <w:sz w:val="16"/>
        </w:rPr>
        <w:t xml:space="preserve"> </w:t>
      </w:r>
      <w:r w:rsidRPr="00F94D0B">
        <w:rPr>
          <w:rStyle w:val="Emphasis"/>
        </w:rPr>
        <w:t>poverty</w:t>
      </w:r>
      <w:r w:rsidRPr="00F94D0B">
        <w:rPr>
          <w:rStyle w:val="StyleUnderline"/>
        </w:rPr>
        <w:t>, and</w:t>
      </w:r>
      <w:r w:rsidRPr="00F94D0B">
        <w:rPr>
          <w:sz w:val="16"/>
        </w:rPr>
        <w:t xml:space="preserve"> </w:t>
      </w:r>
      <w:r w:rsidRPr="00F94D0B">
        <w:rPr>
          <w:rStyle w:val="Emphasis"/>
        </w:rPr>
        <w:t>social exclusion</w:t>
      </w:r>
      <w:r w:rsidRPr="00F94D0B">
        <w:rPr>
          <w:sz w:val="16"/>
        </w:rPr>
        <w:t xml:space="preserve">.5 </w:t>
      </w:r>
      <w:r w:rsidRPr="00F94D0B">
        <w:rPr>
          <w:rStyle w:val="StyleUnderline"/>
        </w:rPr>
        <w:t>Furthermore, ‘social</w:t>
      </w:r>
      <w:r w:rsidRPr="00F94D0B">
        <w:rPr>
          <w:sz w:val="16"/>
        </w:rPr>
        <w:t xml:space="preserve"> </w:t>
      </w:r>
      <w:r w:rsidRPr="00F94D0B">
        <w:rPr>
          <w:rStyle w:val="Emphasis"/>
        </w:rPr>
        <w:t>protection’</w:t>
      </w:r>
      <w:r w:rsidRPr="00F94D0B">
        <w:rPr>
          <w:sz w:val="16"/>
        </w:rPr>
        <w:t xml:space="preserve"> </w:t>
      </w:r>
      <w:r w:rsidRPr="00F94D0B">
        <w:rPr>
          <w:rStyle w:val="StyleUnderline"/>
        </w:rPr>
        <w:t>is defined as the protections a society provides to individuals and households to ensure income security in cases of old age, unemployment, maternity, or the loss of a breadwinner</w:t>
      </w:r>
      <w:r w:rsidRPr="00F94D0B">
        <w:rPr>
          <w:sz w:val="16"/>
        </w:rPr>
        <w:t>,6 with a focus on the social protections available to women.</w:t>
      </w:r>
    </w:p>
    <w:p w14:paraId="6D852218" w14:textId="77777777" w:rsidR="00BF056F" w:rsidRDefault="00BF056F" w:rsidP="00BF056F">
      <w:pPr>
        <w:pStyle w:val="Heading3"/>
      </w:pPr>
      <w:r>
        <w:t>SS---OASDI---AT: Kaim-Caudle Counter-Interp</w:t>
      </w:r>
    </w:p>
    <w:p w14:paraId="2779D3E7" w14:textId="77777777" w:rsidR="00BF056F" w:rsidRDefault="00BF056F" w:rsidP="00BF056F">
      <w:pPr>
        <w:pStyle w:val="Heading4"/>
      </w:pPr>
      <w:r w:rsidRPr="00351486">
        <w:t>Kaim-Caudle</w:t>
      </w:r>
      <w:r>
        <w:t xml:space="preserve"> definition is overbroad---it’s totally uncited by the prevalent literature. </w:t>
      </w:r>
    </w:p>
    <w:p w14:paraId="07C30F07" w14:textId="77777777" w:rsidR="00BF056F" w:rsidRPr="00351486" w:rsidRDefault="00BF056F" w:rsidP="00BF056F">
      <w:r>
        <w:t xml:space="preserve">Kwong-leung </w:t>
      </w:r>
      <w:r w:rsidRPr="00981540">
        <w:rPr>
          <w:rStyle w:val="Style13ptBold"/>
        </w:rPr>
        <w:t>Tang &amp;</w:t>
      </w:r>
      <w:r>
        <w:t xml:space="preserve"> James </w:t>
      </w:r>
      <w:r w:rsidRPr="00981540">
        <w:rPr>
          <w:rStyle w:val="Style13ptBold"/>
        </w:rPr>
        <w:t>Midgley 8</w:t>
      </w:r>
      <w:r>
        <w:t>, Tang is an Associate Professor in the College of Arts, Social and Health Sciences at the University of Northern British Columbia, Canada; Midgley is Harry and Riva Specht Professor and dean emeritus of the School of Social Welfare at the University of California, Berkeley, “The Origins and Features of Social Security,” Social Security, the Economy and Development, edited by James Midgley and Kwong-leung Tang, Palgrave Macmillan UK, 2008, pp. 17–50 Springer Link, doi:10.1057/9780230582194_2</w:t>
      </w:r>
    </w:p>
    <w:p w14:paraId="6124254E" w14:textId="77777777" w:rsidR="00BF056F" w:rsidRPr="00351486" w:rsidRDefault="00BF056F" w:rsidP="00BF056F">
      <w:pPr>
        <w:rPr>
          <w:sz w:val="16"/>
        </w:rPr>
      </w:pPr>
      <w:r w:rsidRPr="00351486">
        <w:rPr>
          <w:rStyle w:val="StyleUnderline"/>
        </w:rPr>
        <w:t>One of the most</w:t>
      </w:r>
      <w:r w:rsidRPr="00351486">
        <w:rPr>
          <w:sz w:val="16"/>
        </w:rPr>
        <w:t xml:space="preserve"> </w:t>
      </w:r>
      <w:r w:rsidRPr="00351486">
        <w:rPr>
          <w:rStyle w:val="Emphasis"/>
        </w:rPr>
        <w:t>comprehensive typologies</w:t>
      </w:r>
      <w:r w:rsidRPr="00351486">
        <w:rPr>
          <w:sz w:val="16"/>
        </w:rPr>
        <w:t xml:space="preserve"> of social security provisions </w:t>
      </w:r>
      <w:r w:rsidRPr="00351486">
        <w:rPr>
          <w:rStyle w:val="StyleUnderline"/>
        </w:rPr>
        <w:t>was developed by</w:t>
      </w:r>
      <w:r w:rsidRPr="00351486">
        <w:rPr>
          <w:sz w:val="16"/>
        </w:rPr>
        <w:t xml:space="preserve"> </w:t>
      </w:r>
      <w:r w:rsidRPr="00351486">
        <w:rPr>
          <w:rStyle w:val="Emphasis"/>
        </w:rPr>
        <w:t>Kaim-Caudle</w:t>
      </w:r>
      <w:r w:rsidRPr="00351486">
        <w:rPr>
          <w:sz w:val="16"/>
        </w:rPr>
        <w:t xml:space="preserve"> (1973) in </w:t>
      </w:r>
      <w:r w:rsidRPr="00351486">
        <w:rPr>
          <w:rStyle w:val="StyleUnderline"/>
        </w:rPr>
        <w:t>his study</w:t>
      </w:r>
      <w:r w:rsidRPr="00351486">
        <w:rPr>
          <w:sz w:val="16"/>
        </w:rPr>
        <w:t xml:space="preserve"> of social security in ten industrial countries. It was noteworthy because it </w:t>
      </w:r>
      <w:r w:rsidRPr="00351486">
        <w:rPr>
          <w:rStyle w:val="StyleUnderline"/>
        </w:rPr>
        <w:t>included both</w:t>
      </w:r>
      <w:r w:rsidRPr="00351486">
        <w:rPr>
          <w:sz w:val="16"/>
        </w:rPr>
        <w:t xml:space="preserve"> </w:t>
      </w:r>
      <w:r w:rsidRPr="00351486">
        <w:rPr>
          <w:rStyle w:val="Emphasis"/>
        </w:rPr>
        <w:t>statutory and non-statutory</w:t>
      </w:r>
      <w:r w:rsidRPr="00351486">
        <w:rPr>
          <w:sz w:val="16"/>
        </w:rPr>
        <w:t xml:space="preserve"> </w:t>
      </w:r>
      <w:r w:rsidRPr="00351486">
        <w:rPr>
          <w:rStyle w:val="StyleUnderline"/>
        </w:rPr>
        <w:t>provisions</w:t>
      </w:r>
      <w:r w:rsidRPr="00351486">
        <w:rPr>
          <w:sz w:val="16"/>
        </w:rPr>
        <w:t xml:space="preserve">. Drawing on an earlier analysis of the social divisions of welfare by Titmuss (1958), </w:t>
      </w:r>
      <w:r w:rsidRPr="00351486">
        <w:rPr>
          <w:rStyle w:val="StyleUnderline"/>
        </w:rPr>
        <w:t xml:space="preserve">Kaim-Caudle argued that social security not only </w:t>
      </w:r>
      <w:r w:rsidRPr="00351486">
        <w:rPr>
          <w:rStyle w:val="Emphasis"/>
        </w:rPr>
        <w:t>includes</w:t>
      </w:r>
      <w:r w:rsidRPr="00351486">
        <w:rPr>
          <w:rStyle w:val="StyleUnderline"/>
        </w:rPr>
        <w:t xml:space="preserve"> </w:t>
      </w:r>
      <w:r w:rsidRPr="00351486">
        <w:rPr>
          <w:rStyle w:val="Emphasis"/>
        </w:rPr>
        <w:t>organized income maintenance services</w:t>
      </w:r>
      <w:r w:rsidRPr="00351486">
        <w:rPr>
          <w:sz w:val="16"/>
        </w:rPr>
        <w:t xml:space="preserve"> </w:t>
      </w:r>
      <w:r w:rsidRPr="00351486">
        <w:rPr>
          <w:rStyle w:val="StyleUnderline"/>
        </w:rPr>
        <w:t>provided by the</w:t>
      </w:r>
      <w:r w:rsidRPr="00351486">
        <w:rPr>
          <w:sz w:val="16"/>
        </w:rPr>
        <w:t xml:space="preserve"> </w:t>
      </w:r>
      <w:r w:rsidRPr="00351486">
        <w:rPr>
          <w:rStyle w:val="Emphasis"/>
        </w:rPr>
        <w:t>state</w:t>
      </w:r>
      <w:r w:rsidRPr="00351486">
        <w:rPr>
          <w:rStyle w:val="StyleUnderline"/>
        </w:rPr>
        <w:t>, but</w:t>
      </w:r>
      <w:r w:rsidRPr="00351486">
        <w:rPr>
          <w:sz w:val="16"/>
        </w:rPr>
        <w:t xml:space="preserve"> </w:t>
      </w:r>
      <w:r w:rsidRPr="00351486">
        <w:rPr>
          <w:rStyle w:val="Emphasis"/>
        </w:rPr>
        <w:t>also</w:t>
      </w:r>
      <w:r w:rsidRPr="00351486">
        <w:rPr>
          <w:sz w:val="16"/>
        </w:rPr>
        <w:t xml:space="preserve"> </w:t>
      </w:r>
      <w:r w:rsidRPr="00351486">
        <w:rPr>
          <w:rStyle w:val="Emphasis"/>
        </w:rPr>
        <w:t>indirect benefits</w:t>
      </w:r>
      <w:r w:rsidRPr="00351486">
        <w:rPr>
          <w:sz w:val="16"/>
        </w:rPr>
        <w:t xml:space="preserve"> </w:t>
      </w:r>
      <w:r w:rsidRPr="00351486">
        <w:rPr>
          <w:rStyle w:val="StyleUnderline"/>
        </w:rPr>
        <w:t>provided through</w:t>
      </w:r>
      <w:r w:rsidRPr="00351486">
        <w:rPr>
          <w:sz w:val="16"/>
        </w:rPr>
        <w:t xml:space="preserve"> </w:t>
      </w:r>
      <w:r w:rsidRPr="00351486">
        <w:rPr>
          <w:rStyle w:val="Emphasis"/>
        </w:rPr>
        <w:t>fiscal measures</w:t>
      </w:r>
      <w:r w:rsidRPr="00351486">
        <w:rPr>
          <w:rStyle w:val="StyleUnderline"/>
        </w:rPr>
        <w:t>, those provided by</w:t>
      </w:r>
      <w:r w:rsidRPr="00351486">
        <w:rPr>
          <w:sz w:val="16"/>
        </w:rPr>
        <w:t xml:space="preserve"> </w:t>
      </w:r>
      <w:r w:rsidRPr="00351486">
        <w:rPr>
          <w:rStyle w:val="Emphasis"/>
        </w:rPr>
        <w:t>voluntary organizations</w:t>
      </w:r>
      <w:r w:rsidRPr="00351486">
        <w:rPr>
          <w:sz w:val="16"/>
        </w:rPr>
        <w:t xml:space="preserve"> </w:t>
      </w:r>
      <w:r w:rsidRPr="00351486">
        <w:rPr>
          <w:rStyle w:val="StyleUnderline"/>
        </w:rPr>
        <w:t>as well as</w:t>
      </w:r>
      <w:r w:rsidRPr="00351486">
        <w:rPr>
          <w:sz w:val="16"/>
        </w:rPr>
        <w:t xml:space="preserve"> </w:t>
      </w:r>
      <w:r w:rsidRPr="00351486">
        <w:rPr>
          <w:rStyle w:val="Emphasis"/>
        </w:rPr>
        <w:t>occupationally linked</w:t>
      </w:r>
      <w:r w:rsidRPr="00351486">
        <w:rPr>
          <w:sz w:val="16"/>
        </w:rPr>
        <w:t xml:space="preserve"> </w:t>
      </w:r>
      <w:r w:rsidRPr="00351486">
        <w:rPr>
          <w:rStyle w:val="StyleUnderline"/>
        </w:rPr>
        <w:t>benefits provided by</w:t>
      </w:r>
      <w:r w:rsidRPr="00351486">
        <w:rPr>
          <w:sz w:val="16"/>
        </w:rPr>
        <w:t xml:space="preserve"> </w:t>
      </w:r>
      <w:r w:rsidRPr="00351486">
        <w:rPr>
          <w:rStyle w:val="Emphasis"/>
        </w:rPr>
        <w:t>employers</w:t>
      </w:r>
      <w:r w:rsidRPr="00351486">
        <w:rPr>
          <w:rStyle w:val="StyleUnderline"/>
        </w:rPr>
        <w:t xml:space="preserve">. Examples of </w:t>
      </w:r>
      <w:r w:rsidRPr="00351486">
        <w:rPr>
          <w:rStyle w:val="Emphasis"/>
        </w:rPr>
        <w:t>non-statutory</w:t>
      </w:r>
      <w:r w:rsidRPr="00351486">
        <w:rPr>
          <w:rStyle w:val="StyleUnderline"/>
        </w:rPr>
        <w:t xml:space="preserve"> social security schemes include the payment of </w:t>
      </w:r>
      <w:r w:rsidRPr="00351486">
        <w:rPr>
          <w:rStyle w:val="Emphasis"/>
        </w:rPr>
        <w:t>sickness benefits</w:t>
      </w:r>
      <w:r w:rsidRPr="00351486">
        <w:rPr>
          <w:rStyle w:val="StyleUnderline"/>
        </w:rPr>
        <w:t xml:space="preserve">, </w:t>
      </w:r>
      <w:r w:rsidRPr="00351486">
        <w:rPr>
          <w:rStyle w:val="Emphasis"/>
        </w:rPr>
        <w:t>retirement</w:t>
      </w:r>
      <w:r w:rsidRPr="00351486">
        <w:rPr>
          <w:rStyle w:val="StyleUnderline"/>
        </w:rPr>
        <w:t xml:space="preserve"> pensions, and a </w:t>
      </w:r>
      <w:r w:rsidRPr="00351486">
        <w:rPr>
          <w:rStyle w:val="Emphasis"/>
        </w:rPr>
        <w:t>variety of ‘perks’ to workers</w:t>
      </w:r>
      <w:r w:rsidRPr="00351486">
        <w:rPr>
          <w:rStyle w:val="StyleUnderline"/>
        </w:rPr>
        <w:t xml:space="preserve"> by their </w:t>
      </w:r>
      <w:r w:rsidRPr="00351486">
        <w:rPr>
          <w:rStyle w:val="Emphasis"/>
        </w:rPr>
        <w:t>employers</w:t>
      </w:r>
      <w:r w:rsidRPr="00351486">
        <w:rPr>
          <w:rStyle w:val="StyleUnderline"/>
        </w:rPr>
        <w:t xml:space="preserve"> and the </w:t>
      </w:r>
      <w:r w:rsidRPr="00351486">
        <w:rPr>
          <w:rStyle w:val="Emphasis"/>
        </w:rPr>
        <w:t>provision of benefits by charitable societies</w:t>
      </w:r>
      <w:r w:rsidRPr="00351486">
        <w:rPr>
          <w:rStyle w:val="StyleUnderline"/>
        </w:rPr>
        <w:t xml:space="preserve">. Although this </w:t>
      </w:r>
      <w:r w:rsidRPr="00351486">
        <w:rPr>
          <w:rStyle w:val="Emphasis"/>
        </w:rPr>
        <w:t>attempt</w:t>
      </w:r>
      <w:r w:rsidRPr="00351486">
        <w:rPr>
          <w:rStyle w:val="StyleUnderline"/>
        </w:rPr>
        <w:t xml:space="preserve"> to </w:t>
      </w:r>
      <w:r w:rsidRPr="00351486">
        <w:rPr>
          <w:rStyle w:val="Emphasis"/>
        </w:rPr>
        <w:t>expand the definition of social security</w:t>
      </w:r>
      <w:r w:rsidRPr="00351486">
        <w:rPr>
          <w:sz w:val="16"/>
        </w:rPr>
        <w:t xml:space="preserve"> </w:t>
      </w:r>
      <w:r w:rsidRPr="00351486">
        <w:rPr>
          <w:rStyle w:val="StyleUnderline"/>
        </w:rPr>
        <w:t>and</w:t>
      </w:r>
      <w:r w:rsidRPr="00351486">
        <w:rPr>
          <w:sz w:val="16"/>
        </w:rPr>
        <w:t xml:space="preserve"> </w:t>
      </w:r>
      <w:r w:rsidRPr="00351486">
        <w:rPr>
          <w:rStyle w:val="Emphasis"/>
        </w:rPr>
        <w:t>comprehensively incorporate</w:t>
      </w:r>
      <w:r w:rsidRPr="00351486">
        <w:rPr>
          <w:sz w:val="16"/>
        </w:rPr>
        <w:t xml:space="preserve"> a wide variety of </w:t>
      </w:r>
      <w:r w:rsidRPr="00351486">
        <w:rPr>
          <w:rStyle w:val="Emphasis"/>
        </w:rPr>
        <w:t>income protection</w:t>
      </w:r>
      <w:r w:rsidRPr="00351486">
        <w:rPr>
          <w:sz w:val="16"/>
        </w:rPr>
        <w:t xml:space="preserve"> programmes </w:t>
      </w:r>
      <w:r w:rsidRPr="00351486">
        <w:rPr>
          <w:rStyle w:val="StyleUnderline"/>
        </w:rPr>
        <w:t>is</w:t>
      </w:r>
      <w:r w:rsidRPr="00351486">
        <w:rPr>
          <w:sz w:val="16"/>
        </w:rPr>
        <w:t xml:space="preserve"> </w:t>
      </w:r>
      <w:r w:rsidRPr="00351486">
        <w:rPr>
          <w:rStyle w:val="Emphasis"/>
        </w:rPr>
        <w:t>commendable</w:t>
      </w:r>
      <w:r w:rsidRPr="00351486">
        <w:rPr>
          <w:rStyle w:val="StyleUnderline"/>
        </w:rPr>
        <w:t>, it has proved</w:t>
      </w:r>
      <w:r w:rsidRPr="00351486">
        <w:rPr>
          <w:sz w:val="16"/>
        </w:rPr>
        <w:t xml:space="preserve"> to be </w:t>
      </w:r>
      <w:r w:rsidRPr="00351486">
        <w:rPr>
          <w:rStyle w:val="Emphasis"/>
        </w:rPr>
        <w:t>too broad</w:t>
      </w:r>
      <w:r w:rsidRPr="00351486">
        <w:rPr>
          <w:sz w:val="16"/>
        </w:rPr>
        <w:t xml:space="preserve"> </w:t>
      </w:r>
      <w:r w:rsidRPr="00351486">
        <w:rPr>
          <w:rStyle w:val="StyleUnderline"/>
        </w:rPr>
        <w:t>and is</w:t>
      </w:r>
      <w:r w:rsidRPr="00351486">
        <w:rPr>
          <w:sz w:val="16"/>
        </w:rPr>
        <w:t xml:space="preserve"> </w:t>
      </w:r>
      <w:r w:rsidRPr="00351486">
        <w:rPr>
          <w:rStyle w:val="Emphasis"/>
        </w:rPr>
        <w:t>not</w:t>
      </w:r>
      <w:r w:rsidRPr="00351486">
        <w:rPr>
          <w:sz w:val="16"/>
        </w:rPr>
        <w:t xml:space="preserve"> often </w:t>
      </w:r>
      <w:r w:rsidRPr="00351486">
        <w:rPr>
          <w:rStyle w:val="Emphasis"/>
        </w:rPr>
        <w:t>cited today</w:t>
      </w:r>
      <w:r w:rsidRPr="00351486">
        <w:rPr>
          <w:sz w:val="16"/>
        </w:rPr>
        <w:t>.</w:t>
      </w:r>
    </w:p>
    <w:p w14:paraId="42B81028" w14:textId="77777777" w:rsidR="00BF056F" w:rsidRPr="00A26933" w:rsidRDefault="00BF056F" w:rsidP="00BF056F">
      <w:pPr>
        <w:pStyle w:val="Heading3"/>
      </w:pPr>
      <w:r>
        <w:t>SS---OASDI---Excludes Medicaid---2NC</w:t>
      </w:r>
    </w:p>
    <w:p w14:paraId="2A509ACF" w14:textId="77777777" w:rsidR="00BF056F" w:rsidRPr="00C807FB" w:rsidRDefault="00BF056F" w:rsidP="00BF056F">
      <w:pPr>
        <w:pStyle w:val="Heading4"/>
      </w:pPr>
      <w:r>
        <w:t xml:space="preserve">‘Social security’ excludes Medicaid and SSI (maybe covering other hospital matters!). </w:t>
      </w:r>
    </w:p>
    <w:p w14:paraId="714FCD97" w14:textId="77777777" w:rsidR="00BF056F" w:rsidRPr="00F61156" w:rsidRDefault="00BF056F" w:rsidP="00BF056F">
      <w:r w:rsidRPr="00EF2D5D">
        <w:rPr>
          <w:rStyle w:val="Style13ptBold"/>
        </w:rPr>
        <w:t>Abraham ’79</w:t>
      </w:r>
      <w:r>
        <w:t xml:space="preserve"> [Arthur Abraham and David L. Kopelman; 1979; of the New York Bar; Former Chief Executive Officer for the Bureau of Health Insurance of the Social Security Administration in the Department of Health, Education, and Welfare; Federal Social Security, “Introduction,” Ch. 1]</w:t>
      </w:r>
    </w:p>
    <w:p w14:paraId="1D8F0442" w14:textId="77777777" w:rsidR="00BF056F" w:rsidRDefault="00BF056F" w:rsidP="00BF056F">
      <w:pPr>
        <w:rPr>
          <w:sz w:val="16"/>
        </w:rPr>
      </w:pPr>
      <w:r w:rsidRPr="00C37911">
        <w:rPr>
          <w:rStyle w:val="StyleUnderline"/>
          <w:highlight w:val="cyan"/>
        </w:rPr>
        <w:t xml:space="preserve">In the </w:t>
      </w:r>
      <w:r w:rsidRPr="00C37911">
        <w:rPr>
          <w:rStyle w:val="Emphasis"/>
          <w:highlight w:val="cyan"/>
        </w:rPr>
        <w:t>public mind</w:t>
      </w:r>
      <w:r w:rsidRPr="00F61156">
        <w:rPr>
          <w:rStyle w:val="StyleUnderline"/>
        </w:rPr>
        <w:t xml:space="preserve">, the </w:t>
      </w:r>
      <w:r w:rsidRPr="00F61156">
        <w:rPr>
          <w:rStyle w:val="Emphasis"/>
        </w:rPr>
        <w:t xml:space="preserve">term </w:t>
      </w:r>
      <w:r w:rsidRPr="00C37911">
        <w:rPr>
          <w:rStyle w:val="Emphasis"/>
          <w:i/>
          <w:iCs w:val="0"/>
          <w:highlight w:val="cyan"/>
        </w:rPr>
        <w:t>social security</w:t>
      </w:r>
      <w:r w:rsidRPr="00C37911">
        <w:rPr>
          <w:rStyle w:val="StyleUnderline"/>
          <w:highlight w:val="cyan"/>
        </w:rPr>
        <w:t xml:space="preserve"> includes</w:t>
      </w:r>
      <w:r w:rsidRPr="00D46FE9">
        <w:rPr>
          <w:sz w:val="16"/>
        </w:rPr>
        <w:t xml:space="preserve"> not only social insurance but also </w:t>
      </w:r>
      <w:r w:rsidRPr="00C37911">
        <w:rPr>
          <w:rStyle w:val="StyleUnderline"/>
          <w:highlight w:val="cyan"/>
        </w:rPr>
        <w:t>welfare</w:t>
      </w:r>
      <w:r w:rsidRPr="00F61156">
        <w:rPr>
          <w:rStyle w:val="StyleUnderline"/>
        </w:rPr>
        <w:t xml:space="preserve"> programs </w:t>
      </w:r>
      <w:r w:rsidRPr="00C37911">
        <w:rPr>
          <w:rStyle w:val="Emphasis"/>
          <w:highlight w:val="cyan"/>
        </w:rPr>
        <w:t>generally</w:t>
      </w:r>
      <w:r w:rsidRPr="00D46FE9">
        <w:rPr>
          <w:sz w:val="16"/>
        </w:rPr>
        <w:t xml:space="preserve">. Viewed in this light, social security includes general assistance, old-age assistance, assistance to families with dependent children, public health programs, aid to the blind and disabled, and vocational rehabilitation. Throughout this book, </w:t>
      </w:r>
      <w:r w:rsidRPr="00C37911">
        <w:rPr>
          <w:rStyle w:val="StyleUnderline"/>
          <w:highlight w:val="cyan"/>
        </w:rPr>
        <w:t>however</w:t>
      </w:r>
      <w:r w:rsidRPr="00F61156">
        <w:rPr>
          <w:rStyle w:val="StyleUnderline"/>
        </w:rPr>
        <w:t xml:space="preserve">, the </w:t>
      </w:r>
      <w:r w:rsidRPr="00C37911">
        <w:rPr>
          <w:rStyle w:val="Emphasis"/>
        </w:rPr>
        <w:t xml:space="preserve">term </w:t>
      </w:r>
      <w:r w:rsidRPr="00C37911">
        <w:rPr>
          <w:rStyle w:val="Emphasis"/>
          <w:i/>
          <w:iCs w:val="0"/>
          <w:highlight w:val="cyan"/>
        </w:rPr>
        <w:t>social security</w:t>
      </w:r>
      <w:r w:rsidRPr="00C37911">
        <w:rPr>
          <w:rStyle w:val="StyleUnderline"/>
          <w:highlight w:val="cyan"/>
        </w:rPr>
        <w:t xml:space="preserve"> will be </w:t>
      </w:r>
      <w:r w:rsidRPr="00C37911">
        <w:rPr>
          <w:rStyle w:val="Emphasis"/>
          <w:highlight w:val="cyan"/>
        </w:rPr>
        <w:t>limited</w:t>
      </w:r>
      <w:r w:rsidRPr="00C37911">
        <w:rPr>
          <w:rStyle w:val="StyleUnderline"/>
          <w:highlight w:val="cyan"/>
        </w:rPr>
        <w:t xml:space="preserve"> to</w:t>
      </w:r>
      <w:r w:rsidRPr="00D46FE9">
        <w:rPr>
          <w:sz w:val="16"/>
        </w:rPr>
        <w:t xml:space="preserve"> social insurance programs, that is, </w:t>
      </w:r>
      <w:r w:rsidRPr="00C37911">
        <w:rPr>
          <w:rStyle w:val="Emphasis"/>
          <w:highlight w:val="cyan"/>
        </w:rPr>
        <w:t>o</w:t>
      </w:r>
      <w:r w:rsidRPr="00C37911">
        <w:rPr>
          <w:rStyle w:val="StyleUnderline"/>
        </w:rPr>
        <w:t>ld-</w:t>
      </w:r>
      <w:r w:rsidRPr="00C37911">
        <w:rPr>
          <w:rStyle w:val="Emphasis"/>
          <w:highlight w:val="cyan"/>
        </w:rPr>
        <w:t>a</w:t>
      </w:r>
      <w:r w:rsidRPr="00C37911">
        <w:rPr>
          <w:rStyle w:val="StyleUnderline"/>
        </w:rPr>
        <w:t>ge and</w:t>
      </w:r>
      <w:r w:rsidRPr="00F61156">
        <w:rPr>
          <w:rStyle w:val="StyleUnderline"/>
        </w:rPr>
        <w:t xml:space="preserve"> </w:t>
      </w:r>
      <w:r w:rsidRPr="00C37911">
        <w:rPr>
          <w:rStyle w:val="Emphasis"/>
          <w:highlight w:val="cyan"/>
        </w:rPr>
        <w:t>s</w:t>
      </w:r>
      <w:r w:rsidRPr="00C37911">
        <w:rPr>
          <w:rStyle w:val="StyleUnderline"/>
        </w:rPr>
        <w:t>urvivor's insurance,</w:t>
      </w:r>
      <w:r w:rsidRPr="00F61156">
        <w:rPr>
          <w:rStyle w:val="StyleUnderline"/>
        </w:rPr>
        <w:t xml:space="preserve"> </w:t>
      </w:r>
      <w:r w:rsidRPr="00C37911">
        <w:rPr>
          <w:rStyle w:val="Emphasis"/>
          <w:highlight w:val="cyan"/>
        </w:rPr>
        <w:t>d</w:t>
      </w:r>
      <w:r w:rsidRPr="00C37911">
        <w:rPr>
          <w:rStyle w:val="StyleUnderline"/>
        </w:rPr>
        <w:t xml:space="preserve">isability </w:t>
      </w:r>
      <w:r w:rsidRPr="00C37911">
        <w:rPr>
          <w:rStyle w:val="Emphasis"/>
          <w:highlight w:val="cyan"/>
        </w:rPr>
        <w:t>i</w:t>
      </w:r>
      <w:r w:rsidRPr="00C37911">
        <w:rPr>
          <w:rStyle w:val="StyleUnderline"/>
        </w:rPr>
        <w:t>nsur</w:t>
      </w:r>
      <w:r w:rsidRPr="00F61156">
        <w:rPr>
          <w:rStyle w:val="StyleUnderline"/>
        </w:rPr>
        <w:t xml:space="preserve">ance, and </w:t>
      </w:r>
      <w:r w:rsidRPr="00C37911">
        <w:rPr>
          <w:rStyle w:val="StyleUnderline"/>
          <w:highlight w:val="cyan"/>
        </w:rPr>
        <w:t xml:space="preserve">hospital </w:t>
      </w:r>
      <w:r w:rsidRPr="00C37911">
        <w:rPr>
          <w:rStyle w:val="Emphasis"/>
          <w:highlight w:val="cyan"/>
        </w:rPr>
        <w:t>and</w:t>
      </w:r>
      <w:r w:rsidRPr="00C37911">
        <w:rPr>
          <w:rStyle w:val="StyleUnderline"/>
          <w:highlight w:val="cyan"/>
        </w:rPr>
        <w:t xml:space="preserve"> supplementary</w:t>
      </w:r>
      <w:r w:rsidRPr="00F61156">
        <w:rPr>
          <w:rStyle w:val="StyleUnderline"/>
        </w:rPr>
        <w:t xml:space="preserve"> medical </w:t>
      </w:r>
      <w:r w:rsidRPr="00C37911">
        <w:rPr>
          <w:rStyle w:val="StyleUnderline"/>
          <w:highlight w:val="cyan"/>
        </w:rPr>
        <w:t xml:space="preserve">insurance. It will </w:t>
      </w:r>
      <w:r w:rsidRPr="00C37911">
        <w:rPr>
          <w:rStyle w:val="Emphasis"/>
          <w:highlight w:val="cyan"/>
        </w:rPr>
        <w:t>not</w:t>
      </w:r>
      <w:r w:rsidRPr="00C37911">
        <w:rPr>
          <w:rStyle w:val="StyleUnderline"/>
          <w:highlight w:val="cyan"/>
        </w:rPr>
        <w:t xml:space="preserve"> include supplemental</w:t>
      </w:r>
      <w:r w:rsidRPr="00F61156">
        <w:rPr>
          <w:rStyle w:val="StyleUnderline"/>
        </w:rPr>
        <w:t xml:space="preserve"> security </w:t>
      </w:r>
      <w:r w:rsidRPr="00C37911">
        <w:rPr>
          <w:rStyle w:val="StyleUnderline"/>
          <w:highlight w:val="cyan"/>
        </w:rPr>
        <w:t xml:space="preserve">income programs, which are </w:t>
      </w:r>
      <w:r w:rsidRPr="00C37911">
        <w:rPr>
          <w:rStyle w:val="Emphasis"/>
          <w:highlight w:val="cyan"/>
        </w:rPr>
        <w:t>assistance</w:t>
      </w:r>
      <w:r w:rsidRPr="00C37911">
        <w:rPr>
          <w:rStyle w:val="StyleUnderline"/>
          <w:highlight w:val="cyan"/>
        </w:rPr>
        <w:t xml:space="preserve"> programs</w:t>
      </w:r>
      <w:r w:rsidRPr="00D46FE9">
        <w:rPr>
          <w:sz w:val="16"/>
        </w:rPr>
        <w:t xml:space="preserve">. These programs will be mentioned, however, when necessary for a proper explanation of social insurance programs and their impact. </w:t>
      </w:r>
      <w:r w:rsidRPr="00C37911">
        <w:rPr>
          <w:rStyle w:val="StyleUnderline"/>
          <w:highlight w:val="cyan"/>
        </w:rPr>
        <w:t>Medicaid will</w:t>
      </w:r>
      <w:r w:rsidRPr="00F61156">
        <w:rPr>
          <w:rStyle w:val="StyleUnderline"/>
        </w:rPr>
        <w:t xml:space="preserve"> </w:t>
      </w:r>
      <w:r w:rsidRPr="00F61156">
        <w:rPr>
          <w:rStyle w:val="Emphasis"/>
        </w:rPr>
        <w:t>also</w:t>
      </w:r>
      <w:r w:rsidRPr="00D46FE9">
        <w:rPr>
          <w:sz w:val="16"/>
        </w:rPr>
        <w:t xml:space="preserve"> </w:t>
      </w:r>
      <w:r w:rsidRPr="00C37911">
        <w:rPr>
          <w:rStyle w:val="StyleUnderline"/>
          <w:highlight w:val="cyan"/>
        </w:rPr>
        <w:t xml:space="preserve">be </w:t>
      </w:r>
      <w:r w:rsidRPr="00C37911">
        <w:rPr>
          <w:rStyle w:val="Emphasis"/>
          <w:highlight w:val="cyan"/>
        </w:rPr>
        <w:t>excluded</w:t>
      </w:r>
      <w:r w:rsidRPr="00F61156">
        <w:rPr>
          <w:rStyle w:val="StyleUnderline"/>
        </w:rPr>
        <w:t xml:space="preserve"> from discussion, since </w:t>
      </w:r>
      <w:r w:rsidRPr="00C37911">
        <w:rPr>
          <w:rStyle w:val="StyleUnderline"/>
          <w:highlight w:val="cyan"/>
        </w:rPr>
        <w:t xml:space="preserve">it is a </w:t>
      </w:r>
      <w:r w:rsidRPr="00C37911">
        <w:rPr>
          <w:rStyle w:val="Emphasis"/>
          <w:highlight w:val="cyan"/>
        </w:rPr>
        <w:t>public assistance program</w:t>
      </w:r>
      <w:r w:rsidRPr="00D46FE9">
        <w:rPr>
          <w:sz w:val="16"/>
        </w:rPr>
        <w:t>. The fact that the Social Security Administration administers a program, such as the "black lung" program, does not automatically make it a social security program within the context of this book. Workmen's compensation and unemployment compensation are also outside the ambit of this book, although reference will be made to these programs.</w:t>
      </w:r>
    </w:p>
    <w:p w14:paraId="12A308C2" w14:textId="77777777" w:rsidR="00BF056F" w:rsidRDefault="00BF056F" w:rsidP="00BF056F">
      <w:pPr>
        <w:pStyle w:val="Heading3"/>
      </w:pPr>
      <w:r>
        <w:t>SS---OASDI---Excludes Medicare---2NC</w:t>
      </w:r>
    </w:p>
    <w:p w14:paraId="1393B779" w14:textId="77777777" w:rsidR="00BF056F" w:rsidRDefault="00BF056F" w:rsidP="00BF056F">
      <w:pPr>
        <w:pStyle w:val="Heading4"/>
      </w:pPr>
      <w:r>
        <w:t xml:space="preserve">While the ‘Social Security </w:t>
      </w:r>
      <w:r w:rsidRPr="005C57C2">
        <w:rPr>
          <w:u w:val="single"/>
        </w:rPr>
        <w:t>system</w:t>
      </w:r>
      <w:r>
        <w:t xml:space="preserve">’ includes Medicare, ‘Social Security’ </w:t>
      </w:r>
      <w:r w:rsidRPr="005C57C2">
        <w:rPr>
          <w:u w:val="single"/>
        </w:rPr>
        <w:t>doesn’t</w:t>
      </w:r>
      <w:r>
        <w:t>.</w:t>
      </w:r>
    </w:p>
    <w:p w14:paraId="24F24AE4" w14:textId="77777777" w:rsidR="00BF056F" w:rsidRPr="009F3647" w:rsidRDefault="00BF056F" w:rsidP="00BF056F">
      <w:r w:rsidRPr="009F3647">
        <w:rPr>
          <w:rStyle w:val="Style13ptBold"/>
        </w:rPr>
        <w:t>Eason ’4</w:t>
      </w:r>
      <w:r>
        <w:t xml:space="preserve"> [John K. Eason; Winter 2004; Associate Professor of Law at Tulane Law School; Washington and Lee Law Review, “Retirement Security through Asset Protection: The Evolution of Wealth, Privilege, and Policy,” vol. 61, no. 1]</w:t>
      </w:r>
    </w:p>
    <w:p w14:paraId="7E2FCD90" w14:textId="77777777" w:rsidR="00BF056F" w:rsidRPr="00F5213F" w:rsidRDefault="00BF056F" w:rsidP="00BF056F">
      <w:pPr>
        <w:rPr>
          <w:sz w:val="16"/>
        </w:rPr>
      </w:pPr>
      <w:r w:rsidRPr="00F5213F">
        <w:rPr>
          <w:sz w:val="16"/>
        </w:rPr>
        <w:t>&lt;&lt;FOOTNOTE 67&gt;&gt;</w:t>
      </w:r>
    </w:p>
    <w:p w14:paraId="0AEE0B1F" w14:textId="77777777" w:rsidR="00BF056F" w:rsidRPr="00F5213F" w:rsidRDefault="00BF056F" w:rsidP="00BF056F">
      <w:pPr>
        <w:rPr>
          <w:sz w:val="16"/>
        </w:rPr>
      </w:pPr>
      <w:r w:rsidRPr="00F5213F">
        <w:rPr>
          <w:sz w:val="16"/>
        </w:rPr>
        <w:t xml:space="preserve">See COMING OF AGE, supra note 58, at II (stating that Social Security grew out of an increasing perception, fostered by the Great Depression, that the federal government had a role to play in providing economic security to the elderly and concluding that Social Security now represents a broad-based public mechanism furthering the pursuit of that objective); U.S. GEN. ACCOUNTING OFFICE, HEHS-98-33, SOCIAL SECURITY: DIFFERENT APPROACHES FOR ADDRESSING PROGRAM SOLVENCY 24 (1998) [hereinafter PROGRAM SOLVENCY] (same). </w:t>
      </w:r>
      <w:r w:rsidRPr="00AD5777">
        <w:rPr>
          <w:rStyle w:val="StyleUnderline"/>
        </w:rPr>
        <w:t xml:space="preserve">The Social Security </w:t>
      </w:r>
      <w:r w:rsidRPr="00AD5777">
        <w:rPr>
          <w:rStyle w:val="Emphasis"/>
        </w:rPr>
        <w:t>system</w:t>
      </w:r>
      <w:r w:rsidRPr="00AD5777">
        <w:rPr>
          <w:rStyle w:val="StyleUnderline"/>
        </w:rPr>
        <w:t xml:space="preserve"> has </w:t>
      </w:r>
      <w:r w:rsidRPr="00AD5777">
        <w:rPr>
          <w:rStyle w:val="Emphasis"/>
        </w:rPr>
        <w:t>several</w:t>
      </w:r>
      <w:r w:rsidRPr="00AD5777">
        <w:rPr>
          <w:rStyle w:val="StyleUnderline"/>
        </w:rPr>
        <w:t xml:space="preserve"> aspects. The system includes the provision of insurance benefits for old age/retirement, survivors and family members of covered workers, and for disability and hospital care. Viewed from the standpoint of</w:t>
      </w:r>
      <w:r w:rsidRPr="00F5213F">
        <w:rPr>
          <w:sz w:val="16"/>
        </w:rPr>
        <w:t xml:space="preserve"> the </w:t>
      </w:r>
      <w:r w:rsidRPr="00AD5777">
        <w:rPr>
          <w:rStyle w:val="StyleUnderline"/>
        </w:rPr>
        <w:t>payroll taxes</w:t>
      </w:r>
      <w:r w:rsidRPr="00F5213F">
        <w:rPr>
          <w:sz w:val="16"/>
        </w:rPr>
        <w:t xml:space="preserve"> which provide the bulk of its funding, infra note 71, </w:t>
      </w:r>
      <w:r w:rsidRPr="00AD5777">
        <w:rPr>
          <w:rStyle w:val="StyleUnderline"/>
        </w:rPr>
        <w:t>the system breaks down into two major components: (1)</w:t>
      </w:r>
      <w:r w:rsidRPr="00F5213F">
        <w:rPr>
          <w:sz w:val="16"/>
        </w:rPr>
        <w:t xml:space="preserve"> the Old Age, Survivors and Disability Insurance (</w:t>
      </w:r>
      <w:r w:rsidRPr="00AD5777">
        <w:rPr>
          <w:rStyle w:val="Emphasis"/>
        </w:rPr>
        <w:t>OASDI</w:t>
      </w:r>
      <w:r w:rsidRPr="00F5213F">
        <w:rPr>
          <w:sz w:val="16"/>
        </w:rPr>
        <w:t xml:space="preserve">) component; </w:t>
      </w:r>
      <w:r w:rsidRPr="00AD5777">
        <w:rPr>
          <w:rStyle w:val="StyleUnderline"/>
        </w:rPr>
        <w:t>and</w:t>
      </w:r>
      <w:r w:rsidRPr="00F5213F">
        <w:rPr>
          <w:sz w:val="16"/>
        </w:rPr>
        <w:t xml:space="preserve"> (2) </w:t>
      </w:r>
      <w:r w:rsidRPr="00AD5777">
        <w:rPr>
          <w:rStyle w:val="StyleUnderline"/>
        </w:rPr>
        <w:t>the</w:t>
      </w:r>
      <w:r w:rsidRPr="00F5213F">
        <w:rPr>
          <w:sz w:val="16"/>
        </w:rPr>
        <w:t xml:space="preserve"> Health Insurance (</w:t>
      </w:r>
      <w:r w:rsidRPr="00AD5777">
        <w:rPr>
          <w:rStyle w:val="Emphasis"/>
        </w:rPr>
        <w:t>HI</w:t>
      </w:r>
      <w:r w:rsidRPr="00F5213F">
        <w:rPr>
          <w:sz w:val="16"/>
        </w:rPr>
        <w:t xml:space="preserve">) </w:t>
      </w:r>
      <w:r w:rsidRPr="00AD5777">
        <w:rPr>
          <w:rStyle w:val="StyleUnderline"/>
        </w:rPr>
        <w:t xml:space="preserve">or </w:t>
      </w:r>
      <w:r w:rsidRPr="00AD5777">
        <w:rPr>
          <w:rStyle w:val="Emphasis"/>
        </w:rPr>
        <w:t>Medicare</w:t>
      </w:r>
      <w:r w:rsidRPr="00AD5777">
        <w:rPr>
          <w:rStyle w:val="StyleUnderline"/>
        </w:rPr>
        <w:t xml:space="preserve"> component</w:t>
      </w:r>
      <w:r w:rsidRPr="00F5213F">
        <w:rPr>
          <w:sz w:val="16"/>
        </w:rPr>
        <w:t xml:space="preserve">. See generally SOCIAL SEcuRITY ADMINISTRATION, ANNUAL REPORT 1-2 (2002) [hereinafter SSA ANNUAL REPORT], available at http://www.ssa.gov/OACT/TR/TR02 /tr02.pdf (last visited Oct. 9,2003) (on file with the Washington and Lee Law Review); SOCIAL SECURITY ADMINISTRATION, PUBLICATION No. 05-10006 (2002), available at http://www.ssa.gov /pubs/ I 0006.html (last visited Oct. 9, 2003) (on file with the Washington and Lee Law Review). "The... ('OASI') program provides benefits for retired workers and their spouses and children and to survivors of deceased workers. The Disability Insurance ('Dl') program provides benefits for disabled workers and their spouses and children and pays for rehabilitation services for the disabled." Kathryn L. Moore, Redistribution Under a Partially Privatized Social Security System, 64 BROOK. L. REv. 969, 969 n. 1 (1998). For purposes of this Article, </w:t>
      </w:r>
      <w:r w:rsidRPr="00AD5777">
        <w:rPr>
          <w:rStyle w:val="StyleUnderline"/>
        </w:rPr>
        <w:t xml:space="preserve">"Social Security" </w:t>
      </w:r>
      <w:r w:rsidRPr="00AD5777">
        <w:rPr>
          <w:rStyle w:val="Emphasis"/>
        </w:rPr>
        <w:t>means</w:t>
      </w:r>
      <w:r w:rsidRPr="00AD5777">
        <w:rPr>
          <w:rStyle w:val="StyleUnderline"/>
        </w:rPr>
        <w:t xml:space="preserve"> the OASDI aspect of the Social Security system</w:t>
      </w:r>
      <w:r w:rsidRPr="00F5213F">
        <w:rPr>
          <w:sz w:val="16"/>
        </w:rPr>
        <w:t>. See, e.g., PROGRAM SOLVENCY, supra, at 2 n. I (making a similar simplification); Karen C. Burke &amp; Grayson M.P. McCouch, Women, Fairness, and Social Security, 82 IOWA L. REV. 1209, 1209 n. I (same); Moore, supra, at 969 n. I (same).</w:t>
      </w:r>
    </w:p>
    <w:p w14:paraId="692D56D6" w14:textId="77777777" w:rsidR="00BF056F" w:rsidRPr="00CD1EBA" w:rsidRDefault="00BF056F" w:rsidP="00BF056F">
      <w:pPr>
        <w:pStyle w:val="Heading3"/>
      </w:pPr>
      <w:r>
        <w:t>SS---OASDI---Excludes Pensions---2NC</w:t>
      </w:r>
    </w:p>
    <w:p w14:paraId="0B6940E3" w14:textId="77777777" w:rsidR="00BF056F" w:rsidRDefault="00BF056F" w:rsidP="00BF056F">
      <w:pPr>
        <w:pStyle w:val="Heading4"/>
      </w:pPr>
      <w:r>
        <w:t xml:space="preserve">‘Social security’ refers to OASDI, </w:t>
      </w:r>
      <w:r w:rsidRPr="006C3758">
        <w:rPr>
          <w:u w:val="single"/>
        </w:rPr>
        <w:t>not</w:t>
      </w:r>
      <w:r>
        <w:t xml:space="preserve"> other pensions.</w:t>
      </w:r>
    </w:p>
    <w:p w14:paraId="5FEB0294" w14:textId="77777777" w:rsidR="00BF056F" w:rsidRPr="007D2B41" w:rsidRDefault="00BF056F" w:rsidP="00BF056F">
      <w:r w:rsidRPr="004203C8">
        <w:rPr>
          <w:rStyle w:val="Style13ptBold"/>
        </w:rPr>
        <w:t>Fox ’76</w:t>
      </w:r>
      <w:r>
        <w:t xml:space="preserve"> [Alan Fox; December 1976; Division of Retirement and Survivor Studies in the Office of Research and Statistics; Social Security Bulletin, “Work Status and Income Change, 1968-72: Retirement History Study Preview,” vol. 39, no. 12]</w:t>
      </w:r>
    </w:p>
    <w:p w14:paraId="55CED7DB" w14:textId="77777777" w:rsidR="00BF056F" w:rsidRDefault="00BF056F" w:rsidP="00BF056F">
      <w:pPr>
        <w:rPr>
          <w:sz w:val="16"/>
        </w:rPr>
      </w:pPr>
      <w:r w:rsidRPr="00482212">
        <w:rPr>
          <w:sz w:val="16"/>
        </w:rPr>
        <w:t xml:space="preserve">In the discussion that follows, </w:t>
      </w:r>
      <w:r w:rsidRPr="00E22417">
        <w:rPr>
          <w:rStyle w:val="StyleUnderline"/>
        </w:rPr>
        <w:t xml:space="preserve">"social security" </w:t>
      </w:r>
      <w:r w:rsidRPr="00E22417">
        <w:rPr>
          <w:rStyle w:val="Emphasis"/>
        </w:rPr>
        <w:t>means</w:t>
      </w:r>
      <w:r w:rsidRPr="00482212">
        <w:rPr>
          <w:sz w:val="16"/>
        </w:rPr>
        <w:t xml:space="preserve"> all forms of </w:t>
      </w:r>
      <w:r w:rsidRPr="00E22417">
        <w:rPr>
          <w:rStyle w:val="StyleUnderline"/>
        </w:rPr>
        <w:t>social security benefits</w:t>
      </w:r>
      <w:r w:rsidRPr="00482212">
        <w:rPr>
          <w:sz w:val="16"/>
        </w:rPr>
        <w:t xml:space="preserve"> included on the questionnaire for both respondent and spouse: </w:t>
      </w:r>
      <w:r w:rsidRPr="00E22417">
        <w:rPr>
          <w:rStyle w:val="StyleUnderline"/>
        </w:rPr>
        <w:t xml:space="preserve">retired-worker, disabled-worker, and survivor </w:t>
      </w:r>
      <w:r w:rsidRPr="00E22417">
        <w:rPr>
          <w:rStyle w:val="Emphasis"/>
        </w:rPr>
        <w:t>benefits</w:t>
      </w:r>
      <w:r w:rsidRPr="00482212">
        <w:rPr>
          <w:sz w:val="16"/>
        </w:rPr>
        <w:t xml:space="preserve">. The three types of benefits were reported separately, but preliminary comparisons of survey responses with information from internal records has revealed considerable misreporting by type. A match of RHS sample data is being made against the Social Security Administration's benefit records, which will be used for future analyses of benefit types. </w:t>
      </w:r>
      <w:r w:rsidRPr="00A6694D">
        <w:rPr>
          <w:rStyle w:val="StyleUnderline"/>
        </w:rPr>
        <w:t xml:space="preserve">"Other pensions" </w:t>
      </w:r>
      <w:r w:rsidRPr="00A6694D">
        <w:rPr>
          <w:rStyle w:val="Emphasis"/>
        </w:rPr>
        <w:t>lumps together</w:t>
      </w:r>
      <w:r w:rsidRPr="00482212">
        <w:rPr>
          <w:sz w:val="16"/>
        </w:rPr>
        <w:t xml:space="preserve"> the amounts received by respondent and spouse from </w:t>
      </w:r>
      <w:r w:rsidRPr="00A6694D">
        <w:rPr>
          <w:rStyle w:val="StyleUnderline"/>
        </w:rPr>
        <w:t xml:space="preserve">private employer or union pensions; Federal, State, or local employee pensions; railroad retirement, </w:t>
      </w:r>
      <w:r w:rsidRPr="00A6694D">
        <w:rPr>
          <w:rStyle w:val="Emphasis"/>
        </w:rPr>
        <w:t>and</w:t>
      </w:r>
      <w:r w:rsidRPr="00A6694D">
        <w:rPr>
          <w:rStyle w:val="StyleUnderline"/>
        </w:rPr>
        <w:t xml:space="preserve"> military retirement pensions</w:t>
      </w:r>
      <w:r w:rsidRPr="00482212">
        <w:rPr>
          <w:sz w:val="16"/>
        </w:rPr>
        <w:t>.</w:t>
      </w:r>
    </w:p>
    <w:p w14:paraId="7B3BE291" w14:textId="77777777" w:rsidR="00BF056F" w:rsidRPr="00DF6DF7" w:rsidRDefault="00BF056F" w:rsidP="00BF056F">
      <w:pPr>
        <w:pStyle w:val="Heading3"/>
      </w:pPr>
      <w:r>
        <w:t>SS---OASDI---Excludes State Unemployment---2NC</w:t>
      </w:r>
    </w:p>
    <w:p w14:paraId="436FD81A" w14:textId="77777777" w:rsidR="00BF056F" w:rsidRDefault="00BF056F" w:rsidP="00BF056F">
      <w:pPr>
        <w:pStyle w:val="Heading4"/>
      </w:pPr>
      <w:r>
        <w:t>‘Social Security’ excludes state unemployment benefits.</w:t>
      </w:r>
    </w:p>
    <w:p w14:paraId="34C22800" w14:textId="77777777" w:rsidR="00BF056F" w:rsidRPr="007823B7" w:rsidRDefault="00BF056F" w:rsidP="00BF056F">
      <w:r w:rsidRPr="007823B7">
        <w:rPr>
          <w:rStyle w:val="Style13ptBold"/>
        </w:rPr>
        <w:t>Bankruptcy ’10</w:t>
      </w:r>
      <w:r>
        <w:t xml:space="preserve"> [United States Bankruptcy Court for the Atlanta Division of the Northern District of Georgia; May 12, 2010; Westlaw, “In re Rose,” 2010 WL 2600591]</w:t>
      </w:r>
    </w:p>
    <w:p w14:paraId="17855794" w14:textId="77777777" w:rsidR="00BF056F" w:rsidRPr="007823B7" w:rsidRDefault="00BF056F" w:rsidP="00BF056F">
      <w:pPr>
        <w:rPr>
          <w:sz w:val="16"/>
        </w:rPr>
      </w:pPr>
      <w:r w:rsidRPr="007823B7">
        <w:rPr>
          <w:sz w:val="16"/>
        </w:rPr>
        <w:t xml:space="preserve">In this regard, the Court makes the following observation. This Court's task is to interpret the law in the way that the Court thinks Congress intended. The determinative factor for this Court is the Court's view that Congress most likely used the term, “benefits received under the Social Security Act,” in the same way that people ordinarily think of “Social Security benefits.” In this Court's judgment, people generally think of “Social Security benefits,” as referring to retirement, disability, and other payments that come through the program that is administered by the Social Security Administration and that is called “Social Security;” </w:t>
      </w:r>
      <w:r w:rsidRPr="00DB0255">
        <w:rPr>
          <w:rStyle w:val="StyleUnderline"/>
          <w:highlight w:val="cyan"/>
        </w:rPr>
        <w:t>people</w:t>
      </w:r>
      <w:r w:rsidRPr="007823B7">
        <w:rPr>
          <w:sz w:val="16"/>
        </w:rPr>
        <w:t xml:space="preserve"> usually </w:t>
      </w:r>
      <w:r w:rsidRPr="00DB0255">
        <w:rPr>
          <w:rStyle w:val="StyleUnderline"/>
          <w:highlight w:val="cyan"/>
        </w:rPr>
        <w:t xml:space="preserve">do </w:t>
      </w:r>
      <w:r w:rsidRPr="00DB0255">
        <w:rPr>
          <w:rStyle w:val="Emphasis"/>
          <w:highlight w:val="cyan"/>
        </w:rPr>
        <w:t>not</w:t>
      </w:r>
      <w:r w:rsidRPr="00DB0255">
        <w:rPr>
          <w:rStyle w:val="StyleUnderline"/>
          <w:highlight w:val="cyan"/>
        </w:rPr>
        <w:t xml:space="preserve"> think of unemployment benefits</w:t>
      </w:r>
      <w:r w:rsidRPr="007823B7">
        <w:rPr>
          <w:rStyle w:val="StyleUnderline"/>
        </w:rPr>
        <w:t xml:space="preserve"> that are </w:t>
      </w:r>
      <w:r w:rsidRPr="00DB0255">
        <w:rPr>
          <w:rStyle w:val="StyleUnderline"/>
          <w:highlight w:val="cyan"/>
        </w:rPr>
        <w:t>administered by a State agency</w:t>
      </w:r>
      <w:r w:rsidRPr="007823B7">
        <w:rPr>
          <w:sz w:val="16"/>
        </w:rPr>
        <w:t xml:space="preserve"> as being a “Social Security benefit” or </w:t>
      </w:r>
      <w:r w:rsidRPr="00DB0255">
        <w:rPr>
          <w:rStyle w:val="StyleUnderline"/>
          <w:highlight w:val="cyan"/>
        </w:rPr>
        <w:t>as being a part of “Social Security.”</w:t>
      </w:r>
      <w:r w:rsidRPr="007823B7">
        <w:rPr>
          <w:sz w:val="16"/>
        </w:rPr>
        <w:t xml:space="preserve"> This Court's assessment is that Congress used the term in this ordinary sense.</w:t>
      </w:r>
    </w:p>
    <w:p w14:paraId="717D787E" w14:textId="77777777" w:rsidR="00BF056F" w:rsidRDefault="00BF056F" w:rsidP="00BF056F">
      <w:pPr>
        <w:pStyle w:val="Heading3"/>
      </w:pPr>
      <w:r>
        <w:t>SS---Administered by SSA---1NC/2NC</w:t>
      </w:r>
    </w:p>
    <w:p w14:paraId="75846EA9" w14:textId="77777777" w:rsidR="00BF056F" w:rsidRDefault="00BF056F" w:rsidP="00BF056F">
      <w:pPr>
        <w:pStyle w:val="Heading4"/>
      </w:pPr>
      <w:r>
        <w:t>‘Social Security’ requires the Social Security Administration’s involvement.</w:t>
      </w:r>
    </w:p>
    <w:p w14:paraId="74963104" w14:textId="77777777" w:rsidR="00BF056F" w:rsidRPr="0048097A" w:rsidRDefault="00BF056F" w:rsidP="00BF056F">
      <w:r w:rsidRPr="008B51C9">
        <w:rPr>
          <w:rStyle w:val="Style13ptBold"/>
        </w:rPr>
        <w:t>Kentucky ’14</w:t>
      </w:r>
      <w:r>
        <w:t xml:space="preserve"> [Kentucky Administrative Code; effective April 4, 2014; Title 907: Cabinet for Health and Family Services – Department for Medicaid Services, Chapter 20: Medicaid Eligibility, “Definitions for 907 KAR Chapter 20,” 907 Ky. Admin. Regs. 20:001]</w:t>
      </w:r>
    </w:p>
    <w:p w14:paraId="40E36EBF" w14:textId="77777777" w:rsidR="00BF056F" w:rsidRPr="00553760" w:rsidRDefault="00BF056F" w:rsidP="00BF056F">
      <w:pPr>
        <w:rPr>
          <w:sz w:val="16"/>
        </w:rPr>
      </w:pPr>
      <w:r w:rsidRPr="00553760">
        <w:rPr>
          <w:rStyle w:val="StyleUnderline"/>
        </w:rPr>
        <w:t xml:space="preserve">Section 1. </w:t>
      </w:r>
      <w:r w:rsidRPr="001B3659">
        <w:rPr>
          <w:rStyle w:val="Emphasis"/>
          <w:highlight w:val="cyan"/>
        </w:rPr>
        <w:t>Definitions</w:t>
      </w:r>
      <w:r w:rsidRPr="00553760">
        <w:rPr>
          <w:sz w:val="16"/>
        </w:rPr>
        <w:t>.</w:t>
      </w:r>
    </w:p>
    <w:p w14:paraId="701C7ECF" w14:textId="77777777" w:rsidR="00BF056F" w:rsidRPr="00553760" w:rsidRDefault="00BF056F" w:rsidP="00BF056F">
      <w:pPr>
        <w:rPr>
          <w:sz w:val="16"/>
        </w:rPr>
      </w:pPr>
      <w:r w:rsidRPr="00553760">
        <w:rPr>
          <w:sz w:val="16"/>
        </w:rPr>
        <w:t>&lt;&lt;CONDENSED, NONE OMITTED&gt;&gt;</w:t>
      </w:r>
    </w:p>
    <w:p w14:paraId="1039BAD8" w14:textId="77777777" w:rsidR="00BF056F" w:rsidRPr="00553760" w:rsidRDefault="00BF056F" w:rsidP="00BF056F">
      <w:pPr>
        <w:rPr>
          <w:sz w:val="8"/>
          <w:szCs w:val="8"/>
        </w:rPr>
      </w:pPr>
      <w:r w:rsidRPr="00553760">
        <w:rPr>
          <w:sz w:val="8"/>
          <w:szCs w:val="8"/>
        </w:rPr>
        <w:t>(1) “1915(c) home and community based service” means a service available or provided via a 1915(c) home and community based services waiver program. (2) “1915(c) home and community based services waiver program” means a Kentucky Medicaid program established pursuant to, and in accordance with, 42 U.S.C. 1396n(c). (3) “ABD” means a person who is aged, blind, or disabled. (4) “Adult scale” means the scale located in 907 KAR 20:020, Section 1(1), establishing Medicaid income limits by family size. (5) “Advanced practice registered nurse” is defined by KRS 314.011(7). (6) “Adverse action” means: (a) The denial or limited authorization of a requested service, including the type or level of service; (b) The reduction, suspension, or termination of a previously authorized service; (c) The denial, in whole or in part, of payment for a service; (d) The failure to provide services in a timely manner; or (e) The failure of a managed care organization to act within the timeframes provided in 42 C.F.R. 438.408(b). (7) “After the month of separation” means the first day of the month that follows the month in which an individual ceases living in the same household of a Medicaid eligible family. (8) “Aid to Families with Dependent Children” or “AFDC” means an assistance program: (a) In effect from 1935 through 1996; (b) For children whose families had low or no income; and (c) Administered by the United States Department of Health and Human Services. (9) “Ambulatory prenatal care” means health-related care furnished to a presumed eligible pregnant woman provided in an outpatient setting. (10) “Appeal” means a request for review of an adverse action or a decision by an MCO related to a covered service. (11) “Applicant” means an individual applying for Medicaid. (12) “Authorized representative” means: (a) For a recipient or applicant who is authorized by Kentucky law to provide written consent, an individual or entity acting on behalf of, and with written consent from, the applicant or recipient; or (b) A legal guardian. (13) “Baseline date” means the date the institutionalized individual was institutionalized and applied for Medicaid. (14) “Basic maintenance” means the amount of income that may be retained by the applicant for living and personal expenses. (15) “Blind work expense” or “BWE” means an SSI program option in which expenses a blind individual incurs in order to earn income are deducted for an SSI eligibility purpose. (16) “Cabinet” is defined by KRS 194A.005(1). (17) “Caretaker relative” means: (a) An individual: 1. Who is the caregiver of a child; or 2. On whose tax return the child is listed as a dependent; and (b) Who has one (1) of the following relationships to the child: 1. A grandfather; 2. A grandmother; 3. A brother; 4. A sister; 5. An uncle; 6. An aunt; 7. A nephew; 8. A niece; 9. A first cousin; 10. A relative of the half-blood; 11. A preceding generation denoted by a prefix of: a. Grand; b. Great; or c. Great-great; or 12. A stepfather, stepmother, stepbrother, or stepsister. (18) “Categorically needy” means an individual with income below 300 percent of the supplemental security income (SSI) standard who has been receiving hospice or 1915(c) home and community based services for at least thirty (30) consecutive days. (19) “Child” means a person who: (a)1. Is under the age of nineteen (19) years; 2. a. Is a full-time student in a secondary school or the equivalent level of vocational or technical training; and b. Is expected to complete the program before the age of nineteen (19) years; 3. Is not self supporting; 4. Is not a participant in any of the United States Armed Forces; and 5. If previously emancipated by marriage, has returned to the home of his or her parents or to the home of another relative; (b) Has not attained the age of nineteen (19) years in accordance with 42 U.S.C. 1396a(l)(1)(D); or (c) Is under the age of nineteen (19) years if the person is a KCHIP recipient. (20) “Community spouse” means the individual who is married to an institutionalized spouse who: (a) Remains at home in the community; and (b) Is not: 1. Living in a medical institution; 2. Living in a nursing facility; or 3. Participating in a 1915(c) home and community based services waiver program. (21) “Community spouse maintenance standard” means the income standard to which a community spouse's otherwise available income is compared for purposes of determining the amount of the allowance used in the post-eligibility calculation. (22) “Continuous period of institutionalization” means thirty (30) or more consecutive days of institutional care in a medical institution or nursing home or both and may include thirty (30) consecutive days of receipt of a 1915(c) home and community based service or a combination of both. (23) “Countable resources” means resources not subject to exclusion in the Medicaid Program. (24) “DCBS” means the Department for Community Based Services. (25) “Deemed eligible newborn” means an infant born to a mother who, at the time of the infant's birth, was a Medicaid recipient. (26) “Department” means the Department for Medicaid Services or its designee. (27) “Dependent child” means a biological child, a step child, or a child gained through adoption, who: (a) Lives with a parent in the community; and (b) Is claimed as a dependent by either parent under the Internal Revenue Service Code. (28) “Dependent parent” means a parent: (a) Of either member of a couple; (b) Who lives with the community spouse; and (c) Is claimed as a dependent by either spouse under the Internal Revenue Service Code. (29) “Dependent sibling” means a brother or sister of either member of a couple, including a half-brother, half-sister, or sibling gained through adoption, who: (a) Resides with the community spouse; and (b) Is claimed as a dependent by either spouse under the Internal Revenue Service Code. (30) “Enrollee” means a recipient who is enrolled with a managed care organization for the purpose of receiving Medicaid or KCHIP covered services. (31) “Excess shelter allowance” means an amount equal to the difference between the community spouse's verified shelter expenses and the minimum shelter allowance. (32) “Fair market value” means an estimate of the value of an asset if sold at the prevailing price at the time it was actually transferred based on: (a) The most recent gross tax assessed value of the property as stated by the local property valuation administrator; (b) An independent, licensed appraiser; or (c) The price brought on the property at a public auction conducted by a licensed auctioneer. (33) “Family alternatives diversion payment” means a lump sum payment made to a Kentucky Transitional Assistance Program applicant: (a) To meet short-term emergency needs; and (b) Pursuant to 921 KAR 2:500. (34) “First month of SSI payment” means the first month for which an SSI-related Medicaid recipient is determined to be eligible for SSI payments. (35) “Foster care” is defined by KRS 620.020(5). (36) “Gross income” means non-excluded income that would be used to determine eligibility prior to income disregards. (37) “Homestead” means property: (a) In which an individual has an ownership interest; and (b) That an individual uses as the individual's principal place of residence. (38) “ICF IID” means intermediate care facility for individuals with an intellectual disability. (39) “Impairment related work expense” or “IRWE” means an SSI program option in which the United States Social Security Administration deducts the cost of items or services an individual needs, due to an impairment, in order to work. (40) “Incapacity” means a condition of mind or body making a parent physically or mentally unable to provide the necessities of life for a child. (41) “Income” means money received from: (a) Statutory benefits (for example, Social Security, Veterans Administration pension, black lung benefits, or railroad retirement benefits); (b) A pension plan; (c) Rental property; (d) An investment; or (e) Wages for labor or services. (42) “Individual development account” means an account containing funds for the purpose of continuing education, purchasing a first home, business capitalization, or other purposes allowed by federal regulations or clarifications that meet the criteria established in 921 KAR 2:016. (43) “Institutionalized” means: (a) Residing in: 1. A nursing facility; 2. An intermediate care facility for an individual with an intellectual disability; or 3. A medical institution; (b) Receiving hospice services; or (c) Receiving 1915(c) home and community based services. (44) “Institutionalized individual” means an individual with respect to whom payment is based on a level of care provided in a nursing facility and who is: (a) An inpatient in: 1. A nursing facility; 2. An intermediate care facility for individuals with an intellectual disability; or 3. A medical institution; (b) Receiving 1915(c) home and community based services; or (c) Receiving hospice services. (45) “Institutionalized spouse” means an institutionalized individual who: (a)1. Is in a medical institution, intermediate care facility for an individual with an intellectual disability, or nursing facility; 2. Participates in a 1915(c) home and community based services waiver program; or 3. Is receiving hospice services; (b) Has a spouse who is not an institutionalized individual; and (c) Is likely to remain institutionalized for at least thirty (30) consecutive days while the community spouse: 1. Is not receiving hospice services; and 2. Remains out of a medical institution, nursing facility, intermediate care facility for an individual with an intellectual disability, or 1915(c) home and community based services waiver program. (46) “KCHIP” means the Kentucky Children's Health Insurance Program administered in accordance with 42 U.S.C. 1397aa through jj. (47) “Kentucky Transitional Assistance Program” or “KTAP” means: (a) Kentucky's version of TANF; and (b) A money payment program for children who are deprived of parental support or care in accordance with 921 KAR 2:006. (48) “Keogh plan” means a full-fledged pension plan for self-employed individuals in the United States of America. (49) “Long-term care partnership insurance” is defined by KRS 304.14-640(4). (50) “Long-term care partnership insurance policy” means a policy meeting the requirements established in KRS 304.14-642(2). (51) “Managed care organization” or “MCO” means an entity for which the Department for Medicaid Services has contracted to serve as a managed care organization as defined by 42 C.F.R. 438.2. (52) “Mandatory state supplement” is defined by 42 C.F.R. 435.4. (53) “Medical institution or nursing facility” means a hospital, nursing facility, or intermediate care facility for individuals with an intellectual disability. (54) “Medically necessary” means that a covered benefit is determined to be needed in accordance with 907 KAR 3:130. (55) “Medically needy” is defined by 42 C.F.R. 435.4. (56) “Medically-needy income level” or “MNIL” means the basic maintenance standard used in the determination of Medicaid eligibility for the medically needy. (57) “Medicare Part A” means federal health insurance that covers: (a) Inpatient hospital or skilled nursing facility services, including blood transfusions; (b) Hospice services; and (c) Home health services. (58) “Medicare qualified individual group 1 (QI-1)” means an eligibility category in which an individual would be a qualified Medicaid beneficiary but for the individual's income disqualifying the individual from being a qualified Medicare beneficiary due to the circumstances established in 42 U.S.C. 1396a(a)(10)(E)(iv). (59) “Minimum shelter allowance” means an amount that is thirty (30) percent of the standard maintenance amount. (60) “Minor” means the couple's minor child or the couple's minor individual older than a child who: (a) Is under the age of twenty-one (21) years; (b) Lives with a community spouse; and (c) Is claimed as a dependent by either spouse under the Internal Revenue Service Code. (61) “Modified adjusted gross income” or “MAGI” is defined by 42 U.S.C. 1396a(e)(14)(G). (62) “Month of separation” means the month in which an individual ceases living in the same household of a Medicaid eligible family. (63) “Monthly income allowance” means an amount: (a) Deducted in the post-eligibility calculation for maintenance needs of a community spouse or other family member; and (b) Equal to the difference between a spouse's and other family member's income and the appropriate maintenance needs standards. (64) “NF” means nursing facility. (65) “Nonqualified alien” means a resident of the United States of America who does not meet the qualified alien requirements established in 907 KAR 20:005, Section 2. (66) “Non-recurring lump sum income” means money received at one (1) time that is normally considered as income, including: (a) Accumulated back payments from Social Security, unemployment insurance, or workers' compensation; (b) Back pay from employment; (c) Money received from an insurance settlement, gift, inheritance, or lottery winning; (d) Proceeds from a bankruptcy proceeding; or (e) Money withdrawn from an IRA by an individual prior to the individual reaching the age at which a penalty is not imposed for withdrawing the IRA, KEOGH plan, deferred compensation, tax deferred retirement plan, or other tax deferred asset. (67) “Nursing facility” means: (a) A facility: 1. To which the state survey agency has granted a nursing facility license; 2. For which the state survey agency has recommended to the department certification as a Medicaid provider; and 3. To which the department has granted certification for Medicaid participation; or (b) A hospital swing bed that provides services in accordance with 42 U.S.C. 1395tt and 1396l, if the swing bed is certified to the department as meeting requirements for the provision of swing bed services in accordance with 42 U.S.C. 1396r(b), (c), and (d) and 42 C.F.R. 447.280. (68) “Old Age, Survivors, and Disability Insurance” or “OASDI” means the social insurance program: (a) More commonly known as “Social Security”; and (b) Into which participants make payroll contributions based on earnings. (69) “Optional state supplement” is defined by 42 C.F.R. 435.4. (70) “Other family member” means a relative of either member of a couple who is a: (a) Minor or dependent child; (b) Dependent parent; or (c) Dependent sibling. (71) “Other family member's maintenance standard” means an amount equal to one-third (1/3) of the difference between the income of the other family member and the standard maintenance amount. (72) “Otherwise available income” means income to which the community spouse has access and control, including gross income that would be used to determine eligibility under Medicaid without benefit of disregards for federal, state, and local taxes; child support payments; or other court ordered obligation. (73) “Patient status criteria” means the patient status criteria established in 907 KAR 1:022. (74) “Physician” is defined by KRS 311.550(12). (75) “Plan to Achieve Self Support” or “PASS” means an SSI program option that enables a disabled individual receiving SSI benefits to: (a) Identify a work goal; (b) Identify training, items, or services needed to reach the work goal; and (c) Set aside money for installment payments or a down payment for items needed to reach the work goal. (76) “Presumptive eligibility” means Medicaid eligibility determined: (a) By a provider authorized by 907 KAR 20:050 to make a presumptive eligibility determination; and (b) In accordance with 907 KAR 20:050. (77) “Provider” is defined by KRS 205.8451(7). (78) “Qualified alien” means an alien who, at the time the alien applies for or receives Medicaid, meets the requirements established in 907 KAR 20:005, Section 2(2)(a)2. or 3. (79) “Qualified disabled and working individual” is defined by 42 U.S.C. 1396d(s). (80) “Qualified Medicare beneficiary” or “QMB” is defined by 42 U.S.C. 1396d(p)(1). (81) “Qualified non-citizen” is defined by 8 U.S.C. 1641(b) and (c). (82) “Qualified provider” means a provider who: (a) Is currently enrolled with the department; (b) Has been trained and certified by the department to grant presumptive eligibility to pregnant women; and (c) Provides services of the type established in 42 U.S.C. 1396d(a)(2)(A) or (B) or 42 U.S.C. 1396d(a)(9). (83) “Qualifying income trust” or “QIT” means an irrevocable trust established for the benefit of an identified individual in accordance with 42 U.S.C. 1396p(d)(4)(B). (84) “Real property” means land or an interest in land with an improvement, permanent fixture, mineral, or appurtenance considered to be a permanent part of the land, and a building with an improvement or permanent fixture attached. (85) “Recipient” is defined by KRS 205.8451(9). (86) “Resource assessment” means the assessment, at the beginning of the first continuous period of institutionalization of the institutionalized spouse upon request by either spouse, of the joint resources of a couple if a member of the couple enters a medical institution or nursing facility, receives hospice services, or becomes a participant in a 1915(c) home and community based services waiver program. (87) “Resources” mean cash money and other personal property or real property that: (a) An individual: 1. Owns; and 2. Has the right, authority, or power to convert to cash; and (b) Is not legally restricted for support and maintenance. (88) “Retirement, Survivors, and Disability Insurance” or “RSDI” means an insurance benefit program: (a) Managed by the United States Social Security Administration; (b) Also known as Social Security Disability or Social Security Disability Insurance; and (c) That aims to provide monthly financial support to individuals who have lost income due to retirement, disability, or death of a family provider. (89) “Rural health clinic” is defined by 42 C.F.R. 405.2401(b). (90) “Satisfactory documentary evidence of citizenship or nationality” is defined by 42 U.S.C. 1396b(x)(3)(A). (91) “Significant financial duress” means a member of a couple has established to the satisfaction of a hearing officer that the community spouse needs income above the level permitted by the community spouse maintenance standard to provide for medical, remedial, or other support needs of the community spouse to allow the community spouse to remain in the community.</w:t>
      </w:r>
    </w:p>
    <w:p w14:paraId="11C1BCD3" w14:textId="77777777" w:rsidR="00BF056F" w:rsidRPr="00553760" w:rsidRDefault="00BF056F" w:rsidP="00BF056F">
      <w:pPr>
        <w:rPr>
          <w:sz w:val="16"/>
        </w:rPr>
      </w:pPr>
      <w:r w:rsidRPr="00553760">
        <w:rPr>
          <w:sz w:val="16"/>
        </w:rPr>
        <w:t>&lt;&lt;PARAGRAPH BREAKS RETURN&gt;&gt;</w:t>
      </w:r>
    </w:p>
    <w:p w14:paraId="5075A1A6" w14:textId="77777777" w:rsidR="00BF056F" w:rsidRDefault="00BF056F" w:rsidP="00BF056F">
      <w:pPr>
        <w:rPr>
          <w:sz w:val="16"/>
        </w:rPr>
      </w:pPr>
      <w:r w:rsidRPr="00553760">
        <w:rPr>
          <w:sz w:val="16"/>
        </w:rPr>
        <w:t xml:space="preserve">(92) </w:t>
      </w:r>
      <w:r w:rsidRPr="001B3659">
        <w:rPr>
          <w:rStyle w:val="StyleUnderline"/>
          <w:highlight w:val="cyan"/>
        </w:rPr>
        <w:t xml:space="preserve">“Social Security” </w:t>
      </w:r>
      <w:r w:rsidRPr="001B3659">
        <w:rPr>
          <w:rStyle w:val="Emphasis"/>
          <w:highlight w:val="cyan"/>
        </w:rPr>
        <w:t>means</w:t>
      </w:r>
      <w:r w:rsidRPr="001B3659">
        <w:rPr>
          <w:rStyle w:val="StyleUnderline"/>
          <w:highlight w:val="cyan"/>
        </w:rPr>
        <w:t xml:space="preserve"> a</w:t>
      </w:r>
      <w:r w:rsidRPr="00553760">
        <w:rPr>
          <w:rStyle w:val="StyleUnderline"/>
        </w:rPr>
        <w:t xml:space="preserve"> social insurance </w:t>
      </w:r>
      <w:r w:rsidRPr="001B3659">
        <w:rPr>
          <w:rStyle w:val="StyleUnderline"/>
          <w:highlight w:val="cyan"/>
        </w:rPr>
        <w:t>program administered by the</w:t>
      </w:r>
      <w:r w:rsidRPr="00553760">
        <w:rPr>
          <w:rStyle w:val="StyleUnderline"/>
        </w:rPr>
        <w:t xml:space="preserve"> United States </w:t>
      </w:r>
      <w:r w:rsidRPr="001B3659">
        <w:rPr>
          <w:rStyle w:val="Emphasis"/>
          <w:highlight w:val="cyan"/>
        </w:rPr>
        <w:t>Social Security Administration</w:t>
      </w:r>
      <w:r w:rsidRPr="00553760">
        <w:rPr>
          <w:sz w:val="16"/>
        </w:rPr>
        <w:t>.</w:t>
      </w:r>
    </w:p>
    <w:p w14:paraId="4BC74395" w14:textId="77777777" w:rsidR="00BF056F" w:rsidRDefault="00BF056F" w:rsidP="00BF056F">
      <w:pPr>
        <w:pStyle w:val="Heading4"/>
      </w:pPr>
      <w:r>
        <w:t>‘Social security’ is ‘administered by the Social Security Administration.’</w:t>
      </w:r>
    </w:p>
    <w:p w14:paraId="367882A5" w14:textId="77777777" w:rsidR="00BF056F" w:rsidRPr="007823B7" w:rsidRDefault="00BF056F" w:rsidP="00BF056F">
      <w:r w:rsidRPr="007823B7">
        <w:rPr>
          <w:rStyle w:val="Style13ptBold"/>
        </w:rPr>
        <w:t>Bankruptcy ’10</w:t>
      </w:r>
      <w:r>
        <w:t xml:space="preserve"> [United States Bankruptcy Court for the Atlanta Division of the Northern District of Georgia; May 12, 2010; Westlaw, “In re Rose,” 2010 WL 2600591]</w:t>
      </w:r>
    </w:p>
    <w:p w14:paraId="4838D3C6" w14:textId="77777777" w:rsidR="00BF056F" w:rsidRDefault="00BF056F" w:rsidP="00BF056F">
      <w:pPr>
        <w:rPr>
          <w:sz w:val="16"/>
        </w:rPr>
      </w:pPr>
      <w:r w:rsidRPr="00DF6DF7">
        <w:rPr>
          <w:sz w:val="16"/>
        </w:rPr>
        <w:t xml:space="preserve">In this regard, the Court makes the following observation. This Court's task is to interpret the law in the way that the Court thinks Congress intended. The determinative factor for this Court is the Court's view that Congress most likely used the term, “benefits received under the Social Security Act,” in the same way that people ordinarily think of “Social Security benefits.” In this Court's judgment, </w:t>
      </w:r>
      <w:r w:rsidRPr="00DB0255">
        <w:rPr>
          <w:rStyle w:val="StyleUnderline"/>
          <w:highlight w:val="cyan"/>
        </w:rPr>
        <w:t xml:space="preserve">people </w:t>
      </w:r>
      <w:r w:rsidRPr="00DB0255">
        <w:rPr>
          <w:rStyle w:val="Emphasis"/>
          <w:highlight w:val="cyan"/>
        </w:rPr>
        <w:t>generally think</w:t>
      </w:r>
      <w:r w:rsidRPr="00DF6DF7">
        <w:rPr>
          <w:rStyle w:val="StyleUnderline"/>
        </w:rPr>
        <w:t xml:space="preserve"> of “Social Security benefits,” as referring to retirement, disability, and other payments that come through </w:t>
      </w:r>
      <w:r w:rsidRPr="00DB0255">
        <w:rPr>
          <w:rStyle w:val="StyleUnderline"/>
          <w:highlight w:val="cyan"/>
        </w:rPr>
        <w:t xml:space="preserve">the </w:t>
      </w:r>
      <w:r w:rsidRPr="00DB0255">
        <w:rPr>
          <w:rStyle w:val="Emphasis"/>
          <w:highlight w:val="cyan"/>
        </w:rPr>
        <w:t>program</w:t>
      </w:r>
      <w:r w:rsidRPr="00DB0255">
        <w:rPr>
          <w:rStyle w:val="StyleUnderline"/>
          <w:highlight w:val="cyan"/>
        </w:rPr>
        <w:t xml:space="preserve"> that is </w:t>
      </w:r>
      <w:r w:rsidRPr="00DB0255">
        <w:rPr>
          <w:rStyle w:val="Emphasis"/>
          <w:highlight w:val="cyan"/>
        </w:rPr>
        <w:t>administered</w:t>
      </w:r>
      <w:r w:rsidRPr="00DB0255">
        <w:rPr>
          <w:rStyle w:val="StyleUnderline"/>
          <w:highlight w:val="cyan"/>
        </w:rPr>
        <w:t xml:space="preserve"> by the Social Security Administration</w:t>
      </w:r>
      <w:r w:rsidRPr="00DF6DF7">
        <w:rPr>
          <w:rStyle w:val="StyleUnderline"/>
        </w:rPr>
        <w:t xml:space="preserve"> and that </w:t>
      </w:r>
      <w:r w:rsidRPr="00DB0255">
        <w:rPr>
          <w:rStyle w:val="StyleUnderline"/>
          <w:highlight w:val="cyan"/>
        </w:rPr>
        <w:t>is called “</w:t>
      </w:r>
      <w:r w:rsidRPr="00DB0255">
        <w:rPr>
          <w:rStyle w:val="Emphasis"/>
          <w:highlight w:val="cyan"/>
        </w:rPr>
        <w:t>Social Security</w:t>
      </w:r>
      <w:r w:rsidRPr="00DB0255">
        <w:rPr>
          <w:rStyle w:val="StyleUnderline"/>
          <w:highlight w:val="cyan"/>
        </w:rPr>
        <w:t>;”</w:t>
      </w:r>
      <w:r w:rsidRPr="00DF6DF7">
        <w:rPr>
          <w:sz w:val="16"/>
        </w:rPr>
        <w:t xml:space="preserve"> people usually do not think of unemployment benefits that are administered by a State agency as being a “Social Security benefit” or as being a part of “Social Security.” This Court's assessment is that Congress used the term in this ordinary sense.</w:t>
      </w:r>
    </w:p>
    <w:p w14:paraId="472138FB" w14:textId="77777777" w:rsidR="00BF056F" w:rsidRDefault="00BF056F" w:rsidP="00BF056F">
      <w:pPr>
        <w:pStyle w:val="Heading4"/>
      </w:pPr>
      <w:r>
        <w:t>‘Social security’ is ‘administered by the Social Security Administration.’</w:t>
      </w:r>
    </w:p>
    <w:p w14:paraId="6093DE28" w14:textId="77777777" w:rsidR="00BF056F" w:rsidRPr="00E6242F" w:rsidRDefault="00BF056F" w:rsidP="00BF056F">
      <w:r w:rsidRPr="00AD00CA">
        <w:rPr>
          <w:rStyle w:val="Style13ptBold"/>
        </w:rPr>
        <w:t>Walker ’17</w:t>
      </w:r>
      <w:r>
        <w:t xml:space="preserve"> [Jon Walker; October 2017; practices in the area of Social Security Disability, Workers' Compensation and Personal Injury with Woodruff Johnson &amp; Evans, J.D. at the University of Illinois; DCBA Brief, “Dispelling the Myths Surrounding Social Security,” vol. 30]</w:t>
      </w:r>
    </w:p>
    <w:p w14:paraId="23BE90BB" w14:textId="77777777" w:rsidR="00BF056F" w:rsidRDefault="00BF056F" w:rsidP="00BF056F">
      <w:pPr>
        <w:rPr>
          <w:sz w:val="16"/>
        </w:rPr>
      </w:pPr>
      <w:r w:rsidRPr="001B583B">
        <w:rPr>
          <w:rStyle w:val="StyleUnderline"/>
          <w:highlight w:val="cyan"/>
        </w:rPr>
        <w:t xml:space="preserve">What is </w:t>
      </w:r>
      <w:r w:rsidRPr="001B583B">
        <w:rPr>
          <w:rStyle w:val="Emphasis"/>
          <w:highlight w:val="cyan"/>
        </w:rPr>
        <w:t>commonly referred</w:t>
      </w:r>
      <w:r w:rsidRPr="001B583B">
        <w:rPr>
          <w:rStyle w:val="StyleUnderline"/>
          <w:highlight w:val="cyan"/>
        </w:rPr>
        <w:t xml:space="preserve"> to as Social Security is</w:t>
      </w:r>
      <w:r w:rsidRPr="00E6242F">
        <w:rPr>
          <w:sz w:val="16"/>
        </w:rPr>
        <w:t xml:space="preserve"> actually four federal insurance programs </w:t>
      </w:r>
      <w:r w:rsidRPr="001B583B">
        <w:rPr>
          <w:rStyle w:val="StyleUnderline"/>
          <w:highlight w:val="cyan"/>
        </w:rPr>
        <w:t xml:space="preserve">administered by the </w:t>
      </w:r>
      <w:r w:rsidRPr="001B583B">
        <w:rPr>
          <w:rStyle w:val="Emphasis"/>
          <w:highlight w:val="cyan"/>
        </w:rPr>
        <w:t>Social Security Administration</w:t>
      </w:r>
      <w:r w:rsidRPr="00E6242F">
        <w:rPr>
          <w:sz w:val="16"/>
        </w:rPr>
        <w:t>. These include: (a) Retirement Insurance Benefits (RIB), (b) Survivor's Benefits, (c) Social Security Disability Insurance (SSDI) and (d) Supplemental Security Income (SSI).</w:t>
      </w:r>
    </w:p>
    <w:p w14:paraId="60C3147F" w14:textId="77777777" w:rsidR="00BF056F" w:rsidRDefault="00BF056F" w:rsidP="00BF056F">
      <w:pPr>
        <w:pStyle w:val="Heading3"/>
      </w:pPr>
      <w:r>
        <w:t>SS---Must Be Insurance---1NC</w:t>
      </w:r>
    </w:p>
    <w:p w14:paraId="36F63FAD" w14:textId="77777777" w:rsidR="00BF056F" w:rsidRDefault="00BF056F" w:rsidP="00BF056F">
      <w:pPr>
        <w:pStyle w:val="Heading4"/>
      </w:pPr>
      <w:r>
        <w:t xml:space="preserve">‘Social security’ is an </w:t>
      </w:r>
      <w:r>
        <w:rPr>
          <w:u w:val="single"/>
        </w:rPr>
        <w:t>insurance program</w:t>
      </w:r>
      <w:r>
        <w:t>---other benefits are ‘</w:t>
      </w:r>
      <w:r>
        <w:rPr>
          <w:u w:val="single"/>
        </w:rPr>
        <w:t>outside</w:t>
      </w:r>
      <w:r>
        <w:t xml:space="preserve"> the scope.’</w:t>
      </w:r>
    </w:p>
    <w:p w14:paraId="1FF5AD23" w14:textId="77777777" w:rsidR="00BF056F" w:rsidRPr="00292E10" w:rsidRDefault="00BF056F" w:rsidP="00BF056F">
      <w:r w:rsidRPr="00292E10">
        <w:rPr>
          <w:rStyle w:val="Style13ptBold"/>
        </w:rPr>
        <w:t>Paskalia ’5</w:t>
      </w:r>
      <w:r>
        <w:t xml:space="preserve"> [Vicki; 2005; Lecturer in Law at the University of Stockholm; European Journal of Social Security, “The (In)Visibility of Gender in the New Regulation,” vol. 7, no. 3]</w:t>
      </w:r>
    </w:p>
    <w:p w14:paraId="2EFFD0A9" w14:textId="77777777" w:rsidR="00BF056F" w:rsidRPr="00872311" w:rsidRDefault="00BF056F" w:rsidP="00BF056F">
      <w:pPr>
        <w:rPr>
          <w:sz w:val="16"/>
        </w:rPr>
      </w:pPr>
      <w:r w:rsidRPr="00872311">
        <w:rPr>
          <w:sz w:val="16"/>
        </w:rPr>
        <w:t xml:space="preserve">It appears that within a context where the individual basis of social security is emphasised, more attention has to be paid to the </w:t>
      </w:r>
      <w:r w:rsidRPr="00292E10">
        <w:rPr>
          <w:rStyle w:val="Emphasis"/>
        </w:rPr>
        <w:t>distinction</w:t>
      </w:r>
      <w:r w:rsidRPr="00292E10">
        <w:rPr>
          <w:rStyle w:val="StyleUnderline"/>
        </w:rPr>
        <w:t xml:space="preserve"> between social security and social assistance (the term social security is</w:t>
      </w:r>
      <w:r w:rsidRPr="00872311">
        <w:rPr>
          <w:sz w:val="16"/>
        </w:rPr>
        <w:t xml:space="preserve"> used here as in Reg. 883/04, i.e. </w:t>
      </w:r>
      <w:r w:rsidRPr="00292E10">
        <w:rPr>
          <w:rStyle w:val="StyleUnderline"/>
        </w:rPr>
        <w:t>connoting</w:t>
      </w:r>
      <w:r w:rsidRPr="00872311">
        <w:rPr>
          <w:sz w:val="16"/>
        </w:rPr>
        <w:t xml:space="preserve"> principally </w:t>
      </w:r>
      <w:r w:rsidRPr="00292E10">
        <w:rPr>
          <w:rStyle w:val="Emphasis"/>
        </w:rPr>
        <w:t>social insurance</w:t>
      </w:r>
      <w:r w:rsidRPr="002C3D1B">
        <w:rPr>
          <w:rStyle w:val="StyleUnderline"/>
        </w:rPr>
        <w:t>)</w:t>
      </w:r>
      <w:r w:rsidRPr="00872311">
        <w:rPr>
          <w:sz w:val="16"/>
        </w:rPr>
        <w:t>. It is not irrational to suppose that when social security becomes the decisive criterion for the application of Reg. 883/04, and consequently the distinction between social security and social assistance will be critical, it will be in the interests of the Member States to classify benefits as social assistance benefits. Although the classification of a benefit according to the national legislation is not decisive for the purposes of the application of the co-ordination system, 24 it is not unlikely that benefits that could be regarded as social security benefits are excluded from the system.2 Consequently, the extension of the personal scope of Reg. 883/04 can in many cases be shown to be an empty letter. It is likely that persons covered by the Regulation, for instance by virtue of health care insurance, will not have the right to the benefit at issue in each case, if it is classified as social assistance benefit. The gender effects are obvious. Despite progress in the direction of increased female participation in the labour market, women are still the main recipients of social assistance benefits. It has been pointed out that within the context of a dual social security model consisting of insurance and assistance, first-class insurance benefits go mainly to men and second-class assistance benefits mainly to women. 2 6 Therefore, the distinction between social security and social assistance has to be as clear as possible, if the substantive rights of the persons (women) covered by Reg. 883/04 on an individual basis are to be protected effectively. However, the Regulation itself does not contain any criteria of distinction or any definition of the terms.2 Although it is stated in Art. 4 (5) that this Regulation does not apply to social and medical assistance, the meaning of these terms is not further defined.2</w:t>
      </w:r>
      <w:r>
        <w:rPr>
          <w:sz w:val="16"/>
        </w:rPr>
        <w:t>8</w:t>
      </w:r>
    </w:p>
    <w:p w14:paraId="26F4BF09" w14:textId="77777777" w:rsidR="00BF056F" w:rsidRDefault="00BF056F" w:rsidP="00BF056F">
      <w:pPr>
        <w:rPr>
          <w:sz w:val="16"/>
        </w:rPr>
      </w:pPr>
      <w:r>
        <w:rPr>
          <w:sz w:val="16"/>
        </w:rPr>
        <w:t>&lt;&lt;FOOTNOTE 28&gt;&gt;</w:t>
      </w:r>
    </w:p>
    <w:p w14:paraId="1651755E" w14:textId="77777777" w:rsidR="00BF056F" w:rsidRPr="00872311" w:rsidRDefault="00BF056F" w:rsidP="00BF056F">
      <w:pPr>
        <w:rPr>
          <w:sz w:val="16"/>
        </w:rPr>
      </w:pPr>
      <w:r w:rsidRPr="00872311">
        <w:rPr>
          <w:sz w:val="16"/>
        </w:rPr>
        <w:t xml:space="preserve">An effort to draw a distinction between social insurance and social assistance is made in Art. 70 of Reg. 883/03. </w:t>
      </w:r>
      <w:r w:rsidRPr="00872311">
        <w:rPr>
          <w:rStyle w:val="StyleUnderline"/>
        </w:rPr>
        <w:t xml:space="preserve">The article refers to </w:t>
      </w:r>
      <w:r w:rsidRPr="00872311">
        <w:rPr>
          <w:rStyle w:val="Emphasis"/>
        </w:rPr>
        <w:t>special non-contributory cash benefits</w:t>
      </w:r>
      <w:r w:rsidRPr="00872311">
        <w:rPr>
          <w:sz w:val="16"/>
        </w:rPr>
        <w:t xml:space="preserve"> and lays down criteria for the classification of such benefits </w:t>
      </w:r>
      <w:r w:rsidRPr="00872311">
        <w:rPr>
          <w:rStyle w:val="StyleUnderline"/>
        </w:rPr>
        <w:t xml:space="preserve">as </w:t>
      </w:r>
      <w:r w:rsidRPr="00872311">
        <w:rPr>
          <w:rStyle w:val="Emphasis"/>
        </w:rPr>
        <w:t>social security</w:t>
      </w:r>
      <w:r w:rsidRPr="00872311">
        <w:rPr>
          <w:sz w:val="16"/>
        </w:rPr>
        <w:t xml:space="preserve"> benefits. </w:t>
      </w:r>
      <w:r w:rsidRPr="00872311">
        <w:rPr>
          <w:rStyle w:val="StyleUnderline"/>
        </w:rPr>
        <w:t>The article is</w:t>
      </w:r>
      <w:r w:rsidRPr="00872311">
        <w:rPr>
          <w:sz w:val="16"/>
        </w:rPr>
        <w:t xml:space="preserve"> however </w:t>
      </w:r>
      <w:r w:rsidRPr="00872311">
        <w:rPr>
          <w:rStyle w:val="StyleUnderline"/>
        </w:rPr>
        <w:t xml:space="preserve">an effort to </w:t>
      </w:r>
      <w:r w:rsidRPr="00872311">
        <w:rPr>
          <w:rStyle w:val="Emphasis"/>
        </w:rPr>
        <w:t>define</w:t>
      </w:r>
      <w:r w:rsidRPr="00872311">
        <w:rPr>
          <w:rStyle w:val="StyleUnderline"/>
        </w:rPr>
        <w:t xml:space="preserve"> social security</w:t>
      </w:r>
      <w:r w:rsidRPr="00872311">
        <w:rPr>
          <w:sz w:val="16"/>
        </w:rPr>
        <w:t xml:space="preserve">, not social assistance. </w:t>
      </w:r>
      <w:r w:rsidRPr="00872311">
        <w:rPr>
          <w:rStyle w:val="StyleUnderline"/>
        </w:rPr>
        <w:t xml:space="preserve">The definition implies that special </w:t>
      </w:r>
      <w:r w:rsidRPr="00872311">
        <w:rPr>
          <w:rStyle w:val="Emphasis"/>
        </w:rPr>
        <w:t>non-contributory benefits</w:t>
      </w:r>
      <w:r w:rsidRPr="00872311">
        <w:rPr>
          <w:rStyle w:val="StyleUnderline"/>
        </w:rPr>
        <w:t xml:space="preserve"> not fulfilling the criteria</w:t>
      </w:r>
      <w:r w:rsidRPr="00872311">
        <w:rPr>
          <w:sz w:val="16"/>
        </w:rPr>
        <w:t xml:space="preserve"> laid down in the article </w:t>
      </w:r>
      <w:r w:rsidRPr="00872311">
        <w:rPr>
          <w:rStyle w:val="StyleUnderline"/>
        </w:rPr>
        <w:t xml:space="preserve">are to be regarded as </w:t>
      </w:r>
      <w:r w:rsidRPr="00872311">
        <w:rPr>
          <w:rStyle w:val="Emphasis"/>
        </w:rPr>
        <w:t>social assistance</w:t>
      </w:r>
      <w:r w:rsidRPr="00872311">
        <w:rPr>
          <w:rStyle w:val="StyleUnderline"/>
        </w:rPr>
        <w:t>, and</w:t>
      </w:r>
      <w:r w:rsidRPr="00872311">
        <w:rPr>
          <w:sz w:val="16"/>
        </w:rPr>
        <w:t xml:space="preserve"> thus </w:t>
      </w:r>
      <w:r w:rsidRPr="00872311">
        <w:rPr>
          <w:rStyle w:val="Emphasis"/>
        </w:rPr>
        <w:t>fall outside the</w:t>
      </w:r>
      <w:r w:rsidRPr="00872311">
        <w:rPr>
          <w:sz w:val="16"/>
        </w:rPr>
        <w:t xml:space="preserve"> material </w:t>
      </w:r>
      <w:r w:rsidRPr="00872311">
        <w:rPr>
          <w:rStyle w:val="Emphasis"/>
        </w:rPr>
        <w:t>scope</w:t>
      </w:r>
      <w:r w:rsidRPr="00872311">
        <w:rPr>
          <w:sz w:val="16"/>
        </w:rPr>
        <w:t xml:space="preserve"> of the co-ordination system. A definition of the concept of social assistance could have the opposite effect. Benefits not fulfilling the criteria of social assistance could be regarded as social security, and would thus fall within the scope of co-ordination. In this way, the material scope of the Regulation could be broader with beneficial effects for women. A definition of social assistance is, as already stated, not included in the Regulation.</w:t>
      </w:r>
    </w:p>
    <w:p w14:paraId="4E105A5C" w14:textId="77777777" w:rsidR="00BF056F" w:rsidRDefault="00BF056F" w:rsidP="00BF056F">
      <w:pPr>
        <w:pStyle w:val="Heading3"/>
      </w:pPr>
      <w:r>
        <w:t>SS---Excludes Private Administration---1NC</w:t>
      </w:r>
    </w:p>
    <w:p w14:paraId="646752A3" w14:textId="77777777" w:rsidR="00BF056F" w:rsidRDefault="00BF056F" w:rsidP="00BF056F">
      <w:pPr>
        <w:pStyle w:val="Heading4"/>
      </w:pPr>
      <w:r>
        <w:t>Private accounts are not social security</w:t>
      </w:r>
    </w:p>
    <w:p w14:paraId="6ADA2189" w14:textId="77777777" w:rsidR="00BF056F" w:rsidRDefault="00BF056F" w:rsidP="00BF056F">
      <w:r w:rsidRPr="00F03963">
        <w:rPr>
          <w:rStyle w:val="Style13ptBold"/>
        </w:rPr>
        <w:t>Miller ’20</w:t>
      </w:r>
      <w:r>
        <w:t xml:space="preserve"> [John; May; Professor of Economics at Wheaton College; New Solutions: A Journal of Environmental and Occupational Health Policy, “Resuscitating Private Social Security Accounts: Countering Inequality With Panic and Prevarication,”, vol. 30, no. 1, p. 52–56]</w:t>
      </w:r>
    </w:p>
    <w:p w14:paraId="4D457B4E" w14:textId="77777777" w:rsidR="00BF056F" w:rsidRPr="008E1D92" w:rsidRDefault="00BF056F" w:rsidP="00BF056F">
      <w:pPr>
        <w:rPr>
          <w:sz w:val="16"/>
        </w:rPr>
      </w:pPr>
      <w:r w:rsidRPr="008E1D92">
        <w:rPr>
          <w:sz w:val="16"/>
        </w:rPr>
        <w:t>Selling Private Social Security Accounts</w:t>
      </w:r>
    </w:p>
    <w:p w14:paraId="7D9846F5" w14:textId="77777777" w:rsidR="00BF056F" w:rsidRPr="008E1D92" w:rsidRDefault="00BF056F" w:rsidP="00BF056F">
      <w:pPr>
        <w:rPr>
          <w:sz w:val="16"/>
        </w:rPr>
      </w:pPr>
      <w:r w:rsidRPr="005B1804">
        <w:rPr>
          <w:rStyle w:val="StyleUnderline"/>
        </w:rPr>
        <w:t>Social Security does face one genuine and immediate crisis</w:t>
      </w:r>
      <w:r w:rsidRPr="008E1D92">
        <w:rPr>
          <w:sz w:val="16"/>
        </w:rPr>
        <w:t xml:space="preserve">: </w:t>
      </w:r>
      <w:r w:rsidRPr="005B1804">
        <w:rPr>
          <w:rStyle w:val="Emphasis"/>
        </w:rPr>
        <w:t>Private</w:t>
      </w:r>
      <w:r w:rsidRPr="008E1D92">
        <w:rPr>
          <w:sz w:val="16"/>
        </w:rPr>
        <w:t xml:space="preserve"> Social Security </w:t>
      </w:r>
      <w:r w:rsidRPr="005B1804">
        <w:rPr>
          <w:rStyle w:val="Emphasis"/>
        </w:rPr>
        <w:t>Accounts</w:t>
      </w:r>
      <w:r w:rsidRPr="008E1D92">
        <w:rPr>
          <w:sz w:val="16"/>
        </w:rPr>
        <w:t xml:space="preserve"> would rob the pay-as-you-go system of the revenue it needs to pay benefits to current retirees.</w:t>
      </w:r>
    </w:p>
    <w:p w14:paraId="55E72D39" w14:textId="77777777" w:rsidR="00BF056F" w:rsidRPr="008E1D92" w:rsidRDefault="00BF056F" w:rsidP="00BF056F">
      <w:pPr>
        <w:rPr>
          <w:sz w:val="16"/>
        </w:rPr>
      </w:pPr>
      <w:r w:rsidRPr="005B1804">
        <w:rPr>
          <w:rStyle w:val="StyleUnderline"/>
        </w:rPr>
        <w:t>The Yass and Moore proposal would</w:t>
      </w:r>
      <w:r w:rsidRPr="008E1D92">
        <w:rPr>
          <w:sz w:val="16"/>
        </w:rPr>
        <w:t xml:space="preserve"> do just that, even though it’s dressed up in lofty language about giving workers “access to wealth.” It would </w:t>
      </w:r>
      <w:r w:rsidRPr="005B1804">
        <w:rPr>
          <w:rStyle w:val="StyleUnderline"/>
        </w:rPr>
        <w:t>allow workers to</w:t>
      </w:r>
      <w:r w:rsidRPr="008E1D92">
        <w:rPr>
          <w:sz w:val="16"/>
        </w:rPr>
        <w:t xml:space="preserve"> </w:t>
      </w:r>
      <w:r w:rsidRPr="005B1804">
        <w:rPr>
          <w:rStyle w:val="Emphasis"/>
        </w:rPr>
        <w:t>shift</w:t>
      </w:r>
      <w:r w:rsidRPr="008E1D92">
        <w:rPr>
          <w:sz w:val="16"/>
        </w:rPr>
        <w:t xml:space="preserve"> </w:t>
      </w:r>
      <w:r w:rsidRPr="005B1804">
        <w:rPr>
          <w:rStyle w:val="StyleUnderline"/>
        </w:rPr>
        <w:t>up to</w:t>
      </w:r>
      <w:r w:rsidRPr="008E1D92">
        <w:rPr>
          <w:sz w:val="16"/>
        </w:rPr>
        <w:t xml:space="preserve"> </w:t>
      </w:r>
      <w:r w:rsidRPr="005B1804">
        <w:rPr>
          <w:rStyle w:val="Emphasis"/>
        </w:rPr>
        <w:t>10 percent of their paycheck</w:t>
      </w:r>
      <w:r w:rsidRPr="008E1D92">
        <w:rPr>
          <w:sz w:val="16"/>
        </w:rPr>
        <w:t xml:space="preserve"> </w:t>
      </w:r>
      <w:r w:rsidRPr="005B1804">
        <w:rPr>
          <w:rStyle w:val="Emphasis"/>
        </w:rPr>
        <w:t>out of</w:t>
      </w:r>
      <w:r w:rsidRPr="008E1D92">
        <w:rPr>
          <w:sz w:val="16"/>
        </w:rPr>
        <w:t xml:space="preserve"> the </w:t>
      </w:r>
      <w:r w:rsidRPr="005B1804">
        <w:rPr>
          <w:rStyle w:val="Emphasis"/>
        </w:rPr>
        <w:t>Social Security</w:t>
      </w:r>
      <w:r w:rsidRPr="008E1D92">
        <w:rPr>
          <w:sz w:val="16"/>
        </w:rPr>
        <w:t xml:space="preserve"> system, and those monies that would have gone to retirees would instead be invested in personal “Own America Accounts.” And those low-fee index funds, invested two-thirds in stocks and onethird in bonds, would transform workers into workersowners who can “grow their investment income.”</w:t>
      </w:r>
    </w:p>
    <w:p w14:paraId="20BEC63D" w14:textId="77777777" w:rsidR="00BF056F" w:rsidRPr="008E1D92" w:rsidRDefault="00BF056F" w:rsidP="00BF056F">
      <w:pPr>
        <w:rPr>
          <w:sz w:val="16"/>
        </w:rPr>
      </w:pPr>
      <w:r w:rsidRPr="008E1D92">
        <w:rPr>
          <w:sz w:val="16"/>
        </w:rPr>
        <w:t>But before you kiss Social Security goodbye and start making plans for the riches your “Own America Account” will bestow upon you, you better look closely at the fine print on the Yass and Moore bottle of wealth elixir.</w:t>
      </w:r>
    </w:p>
    <w:p w14:paraId="51C7E687" w14:textId="77777777" w:rsidR="00BF056F" w:rsidRPr="008E1D92" w:rsidRDefault="00BF056F" w:rsidP="00BF056F">
      <w:pPr>
        <w:rPr>
          <w:sz w:val="16"/>
        </w:rPr>
      </w:pPr>
      <w:r w:rsidRPr="008E1D92">
        <w:rPr>
          <w:sz w:val="16"/>
        </w:rPr>
        <w:t>Even Wall Street Journal readers weren’t lining up to buy what Yass and Moore were selling; and they made their concerns known in a series of letters to the Journal. For instance, Robert J. Sartorius from Palm Beach Gardens, Fla. pointed out that the federal government would have to come up with about $85 billion per year to pay for the benefits no longer covered by the 10 percent of payroll being diverted to the “Own America Accounts.” Yass and Moore make no mention of how Social Security will continue to pay today’s retirees their benefits with 10 percent less in payroll tax revenues. Presumably either benefits to current retirees would be cut by 10 percent or the federal government would have to come up with $85 billion or more each year.</w:t>
      </w:r>
    </w:p>
    <w:p w14:paraId="7CE3B71C" w14:textId="77777777" w:rsidR="00BF056F" w:rsidRPr="008E1D92" w:rsidRDefault="00BF056F" w:rsidP="00BF056F">
      <w:pPr>
        <w:rPr>
          <w:sz w:val="16"/>
        </w:rPr>
      </w:pPr>
      <w:r w:rsidRPr="008E1D92">
        <w:rPr>
          <w:sz w:val="16"/>
        </w:rPr>
        <w:t>Another Journal reader, Francis X. Cavanaugh of Washington, D.C., wrote in to object that because of its extensive family benefits, the actual returns of Social Security investments are several times the 1 percent return Yass and Moore claim. Social Security extends disability insurance and life insurance benefits to workers, surviving spouses, and dependents. Nearly one-fifth of Social Security payments go to those programs. Any fair assessment of how much recipients benefit from Social Security would need to take into account the value of the program’s disability and life insurance benefits.</w:t>
      </w:r>
    </w:p>
    <w:p w14:paraId="46F4A6DB" w14:textId="77777777" w:rsidR="00BF056F" w:rsidRPr="008E1D92" w:rsidRDefault="00BF056F" w:rsidP="00BF056F">
      <w:pPr>
        <w:rPr>
          <w:sz w:val="16"/>
        </w:rPr>
      </w:pPr>
      <w:r w:rsidRPr="008E1D92">
        <w:rPr>
          <w:sz w:val="16"/>
        </w:rPr>
        <w:t>Don B. Stuart of Pensacola Beach, Fla. added that it is not possible to compare stock market investment returns to individuals’ returns from Social Security. Depending on how long they live, some workers will die before they collect any Social Security benefits, while others will receive much more than they paid in. And unlike an annuity generated from a private account, Social Security will pay retirement benefits no matter how long a retiree lives.</w:t>
      </w:r>
    </w:p>
    <w:p w14:paraId="32B1F8CD" w14:textId="77777777" w:rsidR="00BF056F" w:rsidRPr="008E1D92" w:rsidRDefault="00BF056F" w:rsidP="00BF056F">
      <w:pPr>
        <w:rPr>
          <w:sz w:val="16"/>
        </w:rPr>
      </w:pPr>
      <w:r w:rsidRPr="008E1D92">
        <w:rPr>
          <w:sz w:val="16"/>
        </w:rPr>
        <w:t>On top of those complaints, Yass and Moore’s promise that their private accounts will continue to yield 6 percent (corrected for inflation) returns into the future is illusory. That 6 percent real rate of return is derived from historical data from when U.S. economic growth rates averaged over 3 percent a year. But future growth rates will barely top 2.0 percent per year according to the Social Security Trustees’ intermediate projections. And with slower growth rates come lower stock market yields. Even the Trustees’ low-cost projections still foresee growth rates slower than the historical average. Any fair comparison of the future rates of return of pay-asyou- go Social Security and private Social Security accounts surely must be based on the same future growth rates.</w:t>
      </w:r>
    </w:p>
    <w:p w14:paraId="70A290C2" w14:textId="77777777" w:rsidR="00BF056F" w:rsidRPr="008E1D92" w:rsidRDefault="00BF056F" w:rsidP="00BF056F">
      <w:pPr>
        <w:rPr>
          <w:sz w:val="16"/>
        </w:rPr>
      </w:pPr>
      <w:r w:rsidRPr="008E1D92">
        <w:rPr>
          <w:sz w:val="16"/>
        </w:rPr>
        <w:t>Then there’s this problem: Even low-cost private accounts will be unable to match the low administrative costs of the current Social Security system, which are less than 1 percent of the Social Security Budget (actually 0.5 percent of total costs in 2018). For one thing, introducing individual accounts creates the need to assign annuities that will disburse the funds into each worker’s account when she retirees. Economist Peter Diamond estimates that the administrative costs of even low-cost private accounts will be four times those of the current Social Security system. Finally, the added risk that comes with investing in the stock market—as opposed to investing in near-risk free treasury bonds from the Social Security Trust Fund—needs to be factored into the estimates of the rates of return of private accounts and Social Security.</w:t>
      </w:r>
    </w:p>
    <w:p w14:paraId="27985CD6" w14:textId="77777777" w:rsidR="00BF056F" w:rsidRPr="005B1804" w:rsidRDefault="00BF056F" w:rsidP="00BF056F">
      <w:pPr>
        <w:rPr>
          <w:rStyle w:val="Emphasis"/>
        </w:rPr>
      </w:pPr>
      <w:r w:rsidRPr="005B1804">
        <w:rPr>
          <w:rStyle w:val="Emphasis"/>
        </w:rPr>
        <w:t>It Is Not Social Security</w:t>
      </w:r>
    </w:p>
    <w:p w14:paraId="1B2E490C" w14:textId="77777777" w:rsidR="00BF056F" w:rsidRPr="008E1D92" w:rsidRDefault="00BF056F" w:rsidP="00BF056F">
      <w:pPr>
        <w:rPr>
          <w:sz w:val="16"/>
        </w:rPr>
      </w:pPr>
      <w:r w:rsidRPr="008E1D92">
        <w:rPr>
          <w:sz w:val="16"/>
        </w:rPr>
        <w:t xml:space="preserve">But </w:t>
      </w:r>
      <w:r w:rsidRPr="005B1804">
        <w:rPr>
          <w:rStyle w:val="StyleUnderline"/>
        </w:rPr>
        <w:t>by far the</w:t>
      </w:r>
      <w:r w:rsidRPr="008E1D92">
        <w:rPr>
          <w:sz w:val="16"/>
        </w:rPr>
        <w:t xml:space="preserve"> </w:t>
      </w:r>
      <w:r w:rsidRPr="005B1804">
        <w:rPr>
          <w:rStyle w:val="Emphasis"/>
        </w:rPr>
        <w:t>biggest problem</w:t>
      </w:r>
      <w:r w:rsidRPr="008E1D92">
        <w:rPr>
          <w:sz w:val="16"/>
        </w:rPr>
        <w:t xml:space="preserve"> </w:t>
      </w:r>
      <w:r w:rsidRPr="005B1804">
        <w:rPr>
          <w:rStyle w:val="StyleUnderline"/>
        </w:rPr>
        <w:t>with private accounts is that they are</w:t>
      </w:r>
      <w:r w:rsidRPr="008E1D92">
        <w:rPr>
          <w:sz w:val="16"/>
        </w:rPr>
        <w:t xml:space="preserve"> </w:t>
      </w:r>
      <w:r w:rsidRPr="005B1804">
        <w:rPr>
          <w:rStyle w:val="Emphasis"/>
        </w:rPr>
        <w:t>not Social Security</w:t>
      </w:r>
      <w:r w:rsidRPr="008E1D92">
        <w:rPr>
          <w:sz w:val="16"/>
        </w:rPr>
        <w:t xml:space="preserve">. Even if we were to endow private accounts with all of the wealth-creating attributes that Yass and Moore imagine, </w:t>
      </w:r>
      <w:r w:rsidRPr="005B1804">
        <w:rPr>
          <w:rStyle w:val="StyleUnderline"/>
        </w:rPr>
        <w:t>private accounts would</w:t>
      </w:r>
      <w:r w:rsidRPr="008E1D92">
        <w:rPr>
          <w:sz w:val="16"/>
        </w:rPr>
        <w:t xml:space="preserve"> </w:t>
      </w:r>
      <w:r w:rsidRPr="005B1804">
        <w:rPr>
          <w:rStyle w:val="Emphasis"/>
        </w:rPr>
        <w:t>not accomplish</w:t>
      </w:r>
      <w:r w:rsidRPr="008E1D92">
        <w:rPr>
          <w:sz w:val="16"/>
        </w:rPr>
        <w:t xml:space="preserve"> </w:t>
      </w:r>
      <w:r w:rsidRPr="005B1804">
        <w:rPr>
          <w:rStyle w:val="StyleUnderline"/>
        </w:rPr>
        <w:t>what</w:t>
      </w:r>
      <w:r w:rsidRPr="008E1D92">
        <w:rPr>
          <w:sz w:val="16"/>
        </w:rPr>
        <w:t xml:space="preserve"> </w:t>
      </w:r>
      <w:r w:rsidRPr="005B1804">
        <w:rPr>
          <w:rStyle w:val="Emphasis"/>
        </w:rPr>
        <w:t>Social Security has</w:t>
      </w:r>
      <w:r w:rsidRPr="008E1D92">
        <w:rPr>
          <w:sz w:val="16"/>
        </w:rPr>
        <w:t>.</w:t>
      </w:r>
    </w:p>
    <w:p w14:paraId="59B519E4" w14:textId="77777777" w:rsidR="00BF056F" w:rsidRPr="008E1D92" w:rsidRDefault="00BF056F" w:rsidP="00BF056F">
      <w:pPr>
        <w:rPr>
          <w:sz w:val="16"/>
        </w:rPr>
      </w:pPr>
      <w:r w:rsidRPr="005B1804">
        <w:rPr>
          <w:rStyle w:val="StyleUnderline"/>
        </w:rPr>
        <w:t>Social Security provides</w:t>
      </w:r>
      <w:r w:rsidRPr="008E1D92">
        <w:rPr>
          <w:sz w:val="16"/>
        </w:rPr>
        <w:t xml:space="preserve"> </w:t>
      </w:r>
      <w:r w:rsidRPr="005B1804">
        <w:rPr>
          <w:rStyle w:val="Emphasis"/>
        </w:rPr>
        <w:t>retirement benefits</w:t>
      </w:r>
      <w:r w:rsidRPr="008E1D92">
        <w:rPr>
          <w:sz w:val="16"/>
        </w:rPr>
        <w:t xml:space="preserve"> </w:t>
      </w:r>
      <w:r w:rsidRPr="005B1804">
        <w:rPr>
          <w:rStyle w:val="StyleUnderline"/>
        </w:rPr>
        <w:t>that continue for</w:t>
      </w:r>
      <w:r w:rsidRPr="008E1D92">
        <w:rPr>
          <w:sz w:val="16"/>
        </w:rPr>
        <w:t xml:space="preserve"> the </w:t>
      </w:r>
      <w:r w:rsidRPr="005B1804">
        <w:rPr>
          <w:rStyle w:val="Emphasis"/>
        </w:rPr>
        <w:t>life</w:t>
      </w:r>
      <w:r w:rsidRPr="008E1D92">
        <w:rPr>
          <w:sz w:val="16"/>
        </w:rPr>
        <w:t xml:space="preserve"> of the retiree </w:t>
      </w:r>
      <w:r w:rsidRPr="005B1804">
        <w:rPr>
          <w:rStyle w:val="StyleUnderline"/>
        </w:rPr>
        <w:t>and are</w:t>
      </w:r>
      <w:r w:rsidRPr="008E1D92">
        <w:rPr>
          <w:sz w:val="16"/>
        </w:rPr>
        <w:t xml:space="preserve"> </w:t>
      </w:r>
      <w:r w:rsidRPr="005B1804">
        <w:rPr>
          <w:rStyle w:val="Emphasis"/>
        </w:rPr>
        <w:t>adjusted for inflation</w:t>
      </w:r>
      <w:r w:rsidRPr="008E1D92">
        <w:rPr>
          <w:sz w:val="16"/>
        </w:rPr>
        <w:t xml:space="preserve">, a benefit that is especially important to older recipients, most of whom are women. Also, </w:t>
      </w:r>
      <w:r w:rsidRPr="005B1804">
        <w:rPr>
          <w:rStyle w:val="StyleUnderline"/>
        </w:rPr>
        <w:t>unlike the payroll taxes that finance them, Social Security retirement benefits are quite</w:t>
      </w:r>
      <w:r w:rsidRPr="008E1D92">
        <w:rPr>
          <w:sz w:val="16"/>
        </w:rPr>
        <w:t xml:space="preserve"> </w:t>
      </w:r>
      <w:r w:rsidRPr="005B1804">
        <w:rPr>
          <w:rStyle w:val="Emphasis"/>
        </w:rPr>
        <w:t>progressive</w:t>
      </w:r>
      <w:r w:rsidRPr="008E1D92">
        <w:rPr>
          <w:sz w:val="16"/>
        </w:rPr>
        <w:t>. For example, the benefits going to a low-income earner (with wages 45 percent of the average wage) replace about half of her or his income. But for a high-income earner (with wages 160 percent of the average wage) the replacement rate is about one-quarter.</w:t>
      </w:r>
    </w:p>
    <w:p w14:paraId="13AF1314" w14:textId="77777777" w:rsidR="00BF056F" w:rsidRPr="008E1D92" w:rsidRDefault="00BF056F" w:rsidP="00BF056F">
      <w:pPr>
        <w:rPr>
          <w:sz w:val="16"/>
        </w:rPr>
      </w:pPr>
      <w:r w:rsidRPr="005B1804">
        <w:rPr>
          <w:rStyle w:val="StyleUnderline"/>
        </w:rPr>
        <w:t>Social Security has</w:t>
      </w:r>
      <w:r w:rsidRPr="008E1D92">
        <w:rPr>
          <w:sz w:val="16"/>
        </w:rPr>
        <w:t xml:space="preserve"> also </w:t>
      </w:r>
      <w:r w:rsidRPr="005B1804">
        <w:rPr>
          <w:rStyle w:val="Emphasis"/>
        </w:rPr>
        <w:t>lifted seniors out of poverty</w:t>
      </w:r>
      <w:r w:rsidRPr="008E1D92">
        <w:rPr>
          <w:sz w:val="16"/>
        </w:rPr>
        <w:t>. The poverty rate for seniors (aged sixty-five and over) fell from 35 percent in 1959 to 9.2 percent in 2017, and is now lower than that of other adults (between ages eighteen and sixty-four) and of children (under age eighteen). In their research, economists Gary V. Engelhardt and Jonathan Gruber found that increases in Social Security benefits accounted for the entire 17-percentage- point decline in elderly poverty between 1967 and 2000. Without Social Security, 39.2 percent of seniors would have been poverty-stricken in 2017. Those numbers would be even higher for elderly women (42.9 percent), Latinos (46.1 percent), and African Americans (51.7 percent).</w:t>
      </w:r>
    </w:p>
    <w:p w14:paraId="3E7B922D" w14:textId="77777777" w:rsidR="00BF056F" w:rsidRPr="008E1D92" w:rsidRDefault="00BF056F" w:rsidP="00BF056F">
      <w:pPr>
        <w:rPr>
          <w:sz w:val="16"/>
        </w:rPr>
      </w:pPr>
      <w:r w:rsidRPr="005B1804">
        <w:rPr>
          <w:rStyle w:val="StyleUnderline"/>
        </w:rPr>
        <w:t>Social Security</w:t>
      </w:r>
      <w:r w:rsidRPr="008E1D92">
        <w:rPr>
          <w:sz w:val="16"/>
        </w:rPr>
        <w:t xml:space="preserve">, as its official name of Old-Age, Survivors, and Disability Insurance (OASDI) implies, </w:t>
      </w:r>
      <w:r w:rsidRPr="005B1804">
        <w:rPr>
          <w:rStyle w:val="Emphasis"/>
        </w:rPr>
        <w:t>also</w:t>
      </w:r>
      <w:r w:rsidRPr="008E1D92">
        <w:rPr>
          <w:sz w:val="16"/>
        </w:rPr>
        <w:t xml:space="preserve"> </w:t>
      </w:r>
      <w:r w:rsidRPr="005B1804">
        <w:rPr>
          <w:rStyle w:val="StyleUnderline"/>
        </w:rPr>
        <w:t>provides benefits to the</w:t>
      </w:r>
      <w:r w:rsidRPr="008E1D92">
        <w:rPr>
          <w:sz w:val="16"/>
        </w:rPr>
        <w:t xml:space="preserve"> </w:t>
      </w:r>
      <w:r w:rsidRPr="005B1804">
        <w:rPr>
          <w:rStyle w:val="Emphasis"/>
        </w:rPr>
        <w:t>disabled</w:t>
      </w:r>
      <w:r w:rsidRPr="008E1D92">
        <w:rPr>
          <w:sz w:val="16"/>
        </w:rPr>
        <w:t xml:space="preserve"> </w:t>
      </w:r>
      <w:r w:rsidRPr="005B1804">
        <w:rPr>
          <w:rStyle w:val="StyleUnderline"/>
        </w:rPr>
        <w:t>and to surviving</w:t>
      </w:r>
      <w:r w:rsidRPr="008E1D92">
        <w:rPr>
          <w:sz w:val="16"/>
        </w:rPr>
        <w:t xml:space="preserve"> </w:t>
      </w:r>
      <w:r w:rsidRPr="005B1804">
        <w:rPr>
          <w:rStyle w:val="Emphasis"/>
        </w:rPr>
        <w:t>spouses</w:t>
      </w:r>
      <w:r w:rsidRPr="008E1D92">
        <w:rPr>
          <w:sz w:val="16"/>
        </w:rPr>
        <w:t xml:space="preserve"> </w:t>
      </w:r>
      <w:r w:rsidRPr="005B1804">
        <w:rPr>
          <w:rStyle w:val="StyleUnderline"/>
        </w:rPr>
        <w:t>and</w:t>
      </w:r>
      <w:r w:rsidRPr="008E1D92">
        <w:rPr>
          <w:sz w:val="16"/>
        </w:rPr>
        <w:t xml:space="preserve"> </w:t>
      </w:r>
      <w:r w:rsidRPr="005B1804">
        <w:rPr>
          <w:rStyle w:val="Emphasis"/>
        </w:rPr>
        <w:t>dependents</w:t>
      </w:r>
      <w:r w:rsidRPr="008E1D92">
        <w:rPr>
          <w:sz w:val="16"/>
        </w:rPr>
        <w:t>. Disability payments especially benefit African-American and Latino workers, who have higher disability rates than white workers. And payments to survivors especially benefit African-American workers, who have higher rates of premature death than white workers.</w:t>
      </w:r>
    </w:p>
    <w:p w14:paraId="25A38CC2" w14:textId="77777777" w:rsidR="00BF056F" w:rsidRPr="008E1D92" w:rsidRDefault="00BF056F" w:rsidP="00BF056F">
      <w:pPr>
        <w:rPr>
          <w:sz w:val="16"/>
        </w:rPr>
      </w:pPr>
      <w:r w:rsidRPr="005B1804">
        <w:rPr>
          <w:rStyle w:val="Emphasis"/>
        </w:rPr>
        <w:t>Private</w:t>
      </w:r>
      <w:r w:rsidRPr="008E1D92">
        <w:rPr>
          <w:sz w:val="16"/>
        </w:rPr>
        <w:t xml:space="preserve"> </w:t>
      </w:r>
      <w:r w:rsidRPr="005B1804">
        <w:rPr>
          <w:rStyle w:val="StyleUnderline"/>
        </w:rPr>
        <w:t>accounts are</w:t>
      </w:r>
      <w:r w:rsidRPr="008E1D92">
        <w:rPr>
          <w:sz w:val="16"/>
        </w:rPr>
        <w:t xml:space="preserve"> </w:t>
      </w:r>
      <w:r w:rsidRPr="005B1804">
        <w:rPr>
          <w:rStyle w:val="Emphasis"/>
        </w:rPr>
        <w:t>not redistributive</w:t>
      </w:r>
      <w:r w:rsidRPr="005B1804">
        <w:rPr>
          <w:rStyle w:val="StyleUnderline"/>
        </w:rPr>
        <w:t>, do</w:t>
      </w:r>
      <w:r w:rsidRPr="008E1D92">
        <w:rPr>
          <w:sz w:val="16"/>
        </w:rPr>
        <w:t xml:space="preserve"> </w:t>
      </w:r>
      <w:r w:rsidRPr="005B1804">
        <w:rPr>
          <w:rStyle w:val="Emphasis"/>
        </w:rPr>
        <w:t>not provide disability</w:t>
      </w:r>
      <w:r w:rsidRPr="008E1D92">
        <w:rPr>
          <w:sz w:val="16"/>
        </w:rPr>
        <w:t xml:space="preserve"> </w:t>
      </w:r>
      <w:r w:rsidRPr="005B1804">
        <w:rPr>
          <w:rStyle w:val="StyleUnderline"/>
        </w:rPr>
        <w:t xml:space="preserve">or </w:t>
      </w:r>
      <w:r w:rsidRPr="005B1804">
        <w:rPr>
          <w:rStyle w:val="Emphasis"/>
        </w:rPr>
        <w:t>survivors’ insurance</w:t>
      </w:r>
      <w:r w:rsidRPr="005B1804">
        <w:rPr>
          <w:rStyle w:val="StyleUnderline"/>
        </w:rPr>
        <w:t>, and do not</w:t>
      </w:r>
      <w:r w:rsidRPr="008E1D92">
        <w:rPr>
          <w:sz w:val="16"/>
        </w:rPr>
        <w:t xml:space="preserve"> </w:t>
      </w:r>
      <w:r w:rsidRPr="005B1804">
        <w:rPr>
          <w:rStyle w:val="Emphasis"/>
        </w:rPr>
        <w:t>guarantee lifetime benefits</w:t>
      </w:r>
      <w:r w:rsidRPr="005B1804">
        <w:rPr>
          <w:rStyle w:val="StyleUnderline"/>
        </w:rPr>
        <w:t>. Instead, they would increase inequality among seniors, and would be less effective at reducing poverty than Social Security.</w:t>
      </w:r>
    </w:p>
    <w:p w14:paraId="0E5BC21A" w14:textId="77777777" w:rsidR="00BF056F" w:rsidRPr="008E1D92" w:rsidRDefault="00BF056F" w:rsidP="00BF056F">
      <w:pPr>
        <w:rPr>
          <w:sz w:val="16"/>
        </w:rPr>
      </w:pPr>
      <w:r w:rsidRPr="008E1D92">
        <w:rPr>
          <w:rStyle w:val="StyleUnderline"/>
        </w:rPr>
        <w:t>Why</w:t>
      </w:r>
      <w:r w:rsidRPr="008E1D92">
        <w:rPr>
          <w:sz w:val="16"/>
        </w:rPr>
        <w:t xml:space="preserve"> then </w:t>
      </w:r>
      <w:r w:rsidRPr="008E1D92">
        <w:rPr>
          <w:rStyle w:val="StyleUnderline"/>
        </w:rPr>
        <w:t>would</w:t>
      </w:r>
      <w:r w:rsidRPr="008E1D92">
        <w:rPr>
          <w:sz w:val="16"/>
        </w:rPr>
        <w:t xml:space="preserve"> </w:t>
      </w:r>
      <w:r w:rsidRPr="008E1D92">
        <w:rPr>
          <w:rStyle w:val="Emphasis"/>
        </w:rPr>
        <w:t>anyone swap</w:t>
      </w:r>
      <w:r w:rsidRPr="008E1D92">
        <w:rPr>
          <w:sz w:val="16"/>
        </w:rPr>
        <w:t xml:space="preserve"> a highly successful </w:t>
      </w:r>
      <w:r w:rsidRPr="008E1D92">
        <w:rPr>
          <w:rStyle w:val="Emphasis"/>
        </w:rPr>
        <w:t>Social Security</w:t>
      </w:r>
      <w:r w:rsidRPr="008E1D92">
        <w:rPr>
          <w:sz w:val="16"/>
        </w:rPr>
        <w:t xml:space="preserve"> system that provides life insurance as well as disability and retirement benefits </w:t>
      </w:r>
      <w:r w:rsidRPr="008E1D92">
        <w:rPr>
          <w:rStyle w:val="StyleUnderline"/>
        </w:rPr>
        <w:t>for</w:t>
      </w:r>
      <w:r w:rsidRPr="008E1D92">
        <w:rPr>
          <w:sz w:val="16"/>
        </w:rPr>
        <w:t xml:space="preserve"> </w:t>
      </w:r>
      <w:r w:rsidRPr="008E1D92">
        <w:rPr>
          <w:rStyle w:val="Emphasis"/>
        </w:rPr>
        <w:t>private retirement accounts?</w:t>
      </w:r>
      <w:r w:rsidRPr="008E1D92">
        <w:rPr>
          <w:sz w:val="16"/>
        </w:rPr>
        <w:t xml:space="preserve"> The answer is that they wouldn’t—unless they were spooked by crisismongering headlines or deluded by the false promises of privatization like those in Yass and Moore’s Wall Street Journal commentary.</w:t>
      </w:r>
    </w:p>
    <w:p w14:paraId="713207D4" w14:textId="77777777" w:rsidR="00BF056F" w:rsidRDefault="00BF056F" w:rsidP="00BF056F">
      <w:pPr>
        <w:pStyle w:val="Heading4"/>
      </w:pPr>
      <w:r>
        <w:t>Must be administered by the government</w:t>
      </w:r>
    </w:p>
    <w:p w14:paraId="27634C8C" w14:textId="77777777" w:rsidR="00BF056F" w:rsidRPr="00753714" w:rsidRDefault="00BF056F" w:rsidP="00BF056F">
      <w:r>
        <w:t xml:space="preserve">Robert J. </w:t>
      </w:r>
      <w:r w:rsidRPr="00753714">
        <w:rPr>
          <w:rStyle w:val="Style13ptBold"/>
        </w:rPr>
        <w:t>Myers 56</w:t>
      </w:r>
      <w:r>
        <w:t xml:space="preserve">, Chief Actuary, Social Security Administration, “Social Security,” Journal of the American Association of University Teachers of Insurance, vol. 23, no. 1, [American Risk and Insurance Association, Wiley], 1956, pp. 170–175 </w:t>
      </w:r>
    </w:p>
    <w:p w14:paraId="277C6C81" w14:textId="77777777" w:rsidR="00BF056F" w:rsidRDefault="00BF056F" w:rsidP="00BF056F">
      <w:pPr>
        <w:rPr>
          <w:sz w:val="16"/>
        </w:rPr>
      </w:pPr>
      <w:r w:rsidRPr="00155AAD">
        <w:rPr>
          <w:sz w:val="16"/>
        </w:rPr>
        <w:t xml:space="preserve">The operations of </w:t>
      </w:r>
      <w:r w:rsidRPr="00155AAD">
        <w:rPr>
          <w:rStyle w:val="StyleUnderline"/>
        </w:rPr>
        <w:t>the</w:t>
      </w:r>
      <w:r w:rsidRPr="00155AAD">
        <w:rPr>
          <w:sz w:val="16"/>
        </w:rPr>
        <w:t xml:space="preserve"> </w:t>
      </w:r>
      <w:r w:rsidRPr="00155AAD">
        <w:rPr>
          <w:rStyle w:val="Emphasis"/>
        </w:rPr>
        <w:t>various social security programs</w:t>
      </w:r>
      <w:r w:rsidRPr="00155AAD">
        <w:rPr>
          <w:sz w:val="16"/>
        </w:rPr>
        <w:t xml:space="preserve"> </w:t>
      </w:r>
      <w:r w:rsidRPr="00155AAD">
        <w:rPr>
          <w:rStyle w:val="StyleUnderline"/>
        </w:rPr>
        <w:t>in the</w:t>
      </w:r>
      <w:r w:rsidRPr="00155AAD">
        <w:rPr>
          <w:sz w:val="16"/>
        </w:rPr>
        <w:t xml:space="preserve"> </w:t>
      </w:r>
      <w:r w:rsidRPr="00155AAD">
        <w:rPr>
          <w:rStyle w:val="Emphasis"/>
        </w:rPr>
        <w:t>U</w:t>
      </w:r>
      <w:r w:rsidRPr="00155AAD">
        <w:rPr>
          <w:sz w:val="16"/>
        </w:rPr>
        <w:t xml:space="preserve">nited </w:t>
      </w:r>
      <w:r w:rsidRPr="00155AAD">
        <w:rPr>
          <w:rStyle w:val="Emphasis"/>
        </w:rPr>
        <w:t>S</w:t>
      </w:r>
      <w:r w:rsidRPr="00155AAD">
        <w:rPr>
          <w:sz w:val="16"/>
        </w:rPr>
        <w:t xml:space="preserve">tates dealing with long-term risks </w:t>
      </w:r>
      <w:r w:rsidRPr="00155AAD">
        <w:rPr>
          <w:rStyle w:val="Emphasis"/>
        </w:rPr>
        <w:t>continued</w:t>
      </w:r>
      <w:r w:rsidRPr="00155AAD">
        <w:rPr>
          <w:sz w:val="16"/>
        </w:rPr>
        <w:t xml:space="preserve"> their upward trend during 1955. The operations of the short-term risks programs, of course, will fluctuate from year to year. </w:t>
      </w:r>
      <w:r w:rsidRPr="00155AAD">
        <w:rPr>
          <w:rStyle w:val="StyleUnderline"/>
        </w:rPr>
        <w:t>This review</w:t>
      </w:r>
      <w:r w:rsidRPr="00155AAD">
        <w:rPr>
          <w:sz w:val="16"/>
        </w:rPr>
        <w:t xml:space="preserve"> of the year 1955 first </w:t>
      </w:r>
      <w:r w:rsidRPr="00155AAD">
        <w:rPr>
          <w:rStyle w:val="StyleUnderline"/>
        </w:rPr>
        <w:t>gives the</w:t>
      </w:r>
      <w:r w:rsidRPr="00155AAD">
        <w:rPr>
          <w:sz w:val="16"/>
        </w:rPr>
        <w:t xml:space="preserve"> </w:t>
      </w:r>
      <w:r w:rsidRPr="00155AAD">
        <w:rPr>
          <w:rStyle w:val="Emphasis"/>
        </w:rPr>
        <w:t>major legislative developments</w:t>
      </w:r>
      <w:r w:rsidRPr="00155AAD">
        <w:rPr>
          <w:sz w:val="16"/>
        </w:rPr>
        <w:t xml:space="preserve"> </w:t>
      </w:r>
      <w:r w:rsidRPr="00155AAD">
        <w:rPr>
          <w:rStyle w:val="StyleUnderline"/>
        </w:rPr>
        <w:t>at</w:t>
      </w:r>
      <w:r w:rsidRPr="00155AAD">
        <w:rPr>
          <w:sz w:val="16"/>
        </w:rPr>
        <w:t xml:space="preserve"> both </w:t>
      </w:r>
      <w:r w:rsidRPr="00155AAD">
        <w:rPr>
          <w:rStyle w:val="Emphasis"/>
        </w:rPr>
        <w:t>Federal</w:t>
      </w:r>
      <w:r w:rsidRPr="00155AAD">
        <w:rPr>
          <w:sz w:val="16"/>
        </w:rPr>
        <w:t xml:space="preserve"> </w:t>
      </w:r>
      <w:r w:rsidRPr="00155AAD">
        <w:rPr>
          <w:rStyle w:val="StyleUnderline"/>
        </w:rPr>
        <w:t>and</w:t>
      </w:r>
      <w:r w:rsidRPr="00155AAD">
        <w:rPr>
          <w:sz w:val="16"/>
        </w:rPr>
        <w:t xml:space="preserve"> </w:t>
      </w:r>
      <w:r w:rsidRPr="00155AAD">
        <w:rPr>
          <w:rStyle w:val="Emphasis"/>
        </w:rPr>
        <w:t>State levels</w:t>
      </w:r>
      <w:r w:rsidRPr="00155AAD">
        <w:rPr>
          <w:sz w:val="16"/>
        </w:rPr>
        <w:t xml:space="preserve"> </w:t>
      </w:r>
      <w:r w:rsidRPr="00155AAD">
        <w:rPr>
          <w:rStyle w:val="StyleUnderline"/>
        </w:rPr>
        <w:t>and then gives</w:t>
      </w:r>
      <w:r w:rsidRPr="00155AAD">
        <w:rPr>
          <w:sz w:val="16"/>
        </w:rPr>
        <w:t xml:space="preserve"> </w:t>
      </w:r>
      <w:r w:rsidRPr="00155AAD">
        <w:rPr>
          <w:rStyle w:val="Emphasis"/>
        </w:rPr>
        <w:t>general details</w:t>
      </w:r>
      <w:r w:rsidRPr="00155AAD">
        <w:rPr>
          <w:sz w:val="16"/>
        </w:rPr>
        <w:t xml:space="preserve"> of the operating experience. For these purposes, </w:t>
      </w:r>
      <w:r w:rsidRPr="00155AAD">
        <w:rPr>
          <w:rStyle w:val="StyleUnderline"/>
        </w:rPr>
        <w:t>the term</w:t>
      </w:r>
      <w:r w:rsidRPr="00155AAD">
        <w:rPr>
          <w:sz w:val="16"/>
        </w:rPr>
        <w:t xml:space="preserve"> </w:t>
      </w:r>
      <w:r w:rsidRPr="00155AAD">
        <w:rPr>
          <w:rStyle w:val="Emphasis"/>
        </w:rPr>
        <w:t>"social security"</w:t>
      </w:r>
      <w:r w:rsidRPr="00155AAD">
        <w:rPr>
          <w:sz w:val="16"/>
        </w:rPr>
        <w:t xml:space="preserve"> </w:t>
      </w:r>
      <w:r w:rsidRPr="00155AAD">
        <w:rPr>
          <w:rStyle w:val="StyleUnderline"/>
        </w:rPr>
        <w:t xml:space="preserve">includes </w:t>
      </w:r>
      <w:r w:rsidRPr="00155AAD">
        <w:rPr>
          <w:rStyle w:val="Emphasis"/>
        </w:rPr>
        <w:t>all governmentally administered programs</w:t>
      </w:r>
      <w:r w:rsidRPr="00155AAD">
        <w:rPr>
          <w:sz w:val="16"/>
        </w:rPr>
        <w:t xml:space="preserve"> </w:t>
      </w:r>
      <w:r w:rsidRPr="00155AAD">
        <w:rPr>
          <w:rStyle w:val="Emphasis"/>
        </w:rPr>
        <w:t>except</w:t>
      </w:r>
      <w:r w:rsidRPr="00155AAD">
        <w:rPr>
          <w:sz w:val="16"/>
        </w:rPr>
        <w:t xml:space="preserve"> </w:t>
      </w:r>
      <w:r w:rsidRPr="00155AAD">
        <w:rPr>
          <w:rStyle w:val="StyleUnderline"/>
        </w:rPr>
        <w:t>those established</w:t>
      </w:r>
      <w:r w:rsidRPr="00155AAD">
        <w:rPr>
          <w:sz w:val="16"/>
        </w:rPr>
        <w:t xml:space="preserve"> </w:t>
      </w:r>
      <w:r w:rsidRPr="00155AAD">
        <w:rPr>
          <w:rStyle w:val="Emphasis"/>
        </w:rPr>
        <w:t>specifically for government employees</w:t>
      </w:r>
      <w:r w:rsidRPr="00155AAD">
        <w:rPr>
          <w:sz w:val="16"/>
        </w:rPr>
        <w:t xml:space="preserve">. </w:t>
      </w:r>
      <w:r w:rsidRPr="00155AAD">
        <w:rPr>
          <w:rStyle w:val="Emphasis"/>
        </w:rPr>
        <w:t>Not included</w:t>
      </w:r>
      <w:r w:rsidRPr="00155AAD">
        <w:rPr>
          <w:sz w:val="16"/>
        </w:rPr>
        <w:t xml:space="preserve">, however, </w:t>
      </w:r>
      <w:r w:rsidRPr="00155AAD">
        <w:rPr>
          <w:rStyle w:val="StyleUnderline"/>
        </w:rPr>
        <w:t>are</w:t>
      </w:r>
      <w:r w:rsidRPr="00155AAD">
        <w:rPr>
          <w:sz w:val="16"/>
        </w:rPr>
        <w:t xml:space="preserve"> the </w:t>
      </w:r>
      <w:r w:rsidRPr="00155AAD">
        <w:rPr>
          <w:rStyle w:val="StyleUnderline"/>
        </w:rPr>
        <w:t>various</w:t>
      </w:r>
      <w:r w:rsidRPr="00155AAD">
        <w:rPr>
          <w:sz w:val="16"/>
        </w:rPr>
        <w:t xml:space="preserve"> </w:t>
      </w:r>
      <w:r w:rsidRPr="00155AAD">
        <w:rPr>
          <w:rStyle w:val="Emphasis"/>
        </w:rPr>
        <w:t>workmen's compensation programs</w:t>
      </w:r>
      <w:r w:rsidRPr="00155AAD">
        <w:rPr>
          <w:sz w:val="16"/>
        </w:rPr>
        <w:t xml:space="preserve"> </w:t>
      </w:r>
      <w:r w:rsidRPr="00155AAD">
        <w:rPr>
          <w:rStyle w:val="StyleUnderline"/>
        </w:rPr>
        <w:t>since these are</w:t>
      </w:r>
      <w:r w:rsidRPr="00155AAD">
        <w:rPr>
          <w:sz w:val="16"/>
        </w:rPr>
        <w:t xml:space="preserve"> so </w:t>
      </w:r>
      <w:r w:rsidRPr="00155AAD">
        <w:rPr>
          <w:rStyle w:val="StyleUnderline"/>
        </w:rPr>
        <w:t>largely</w:t>
      </w:r>
      <w:r w:rsidRPr="00155AAD">
        <w:rPr>
          <w:sz w:val="16"/>
        </w:rPr>
        <w:t xml:space="preserve"> </w:t>
      </w:r>
      <w:r w:rsidRPr="00155AAD">
        <w:rPr>
          <w:rStyle w:val="Emphasis"/>
        </w:rPr>
        <w:t>administered</w:t>
      </w:r>
      <w:r w:rsidRPr="00155AAD">
        <w:rPr>
          <w:sz w:val="16"/>
        </w:rPr>
        <w:t xml:space="preserve"> </w:t>
      </w:r>
      <w:r w:rsidRPr="00155AAD">
        <w:rPr>
          <w:rStyle w:val="StyleUnderline"/>
        </w:rPr>
        <w:t>by</w:t>
      </w:r>
      <w:r w:rsidRPr="00155AAD">
        <w:rPr>
          <w:sz w:val="16"/>
        </w:rPr>
        <w:t xml:space="preserve"> </w:t>
      </w:r>
      <w:r w:rsidRPr="00155AAD">
        <w:rPr>
          <w:rStyle w:val="Emphasis"/>
        </w:rPr>
        <w:t>insurance companies</w:t>
      </w:r>
      <w:r w:rsidRPr="00155AAD">
        <w:rPr>
          <w:sz w:val="16"/>
        </w:rPr>
        <w:t xml:space="preserve"> and are reviewed elsewhere.</w:t>
      </w:r>
    </w:p>
    <w:p w14:paraId="6B5B5BF0" w14:textId="77777777" w:rsidR="00BF056F" w:rsidRDefault="00BF056F" w:rsidP="00BF056F">
      <w:pPr>
        <w:pStyle w:val="Heading3"/>
      </w:pPr>
      <w:r>
        <w:t>SS---Excludes Uncertain---1NC</w:t>
      </w:r>
    </w:p>
    <w:p w14:paraId="2AE3068B" w14:textId="77777777" w:rsidR="00BF056F" w:rsidRPr="00510225" w:rsidRDefault="00BF056F" w:rsidP="00BF056F">
      <w:pPr>
        <w:pStyle w:val="Heading4"/>
      </w:pPr>
      <w:r>
        <w:t xml:space="preserve">Must be certain and permanent---excludes privatization schemes </w:t>
      </w:r>
    </w:p>
    <w:p w14:paraId="627EBBD1" w14:textId="77777777" w:rsidR="00BF056F" w:rsidRDefault="00BF056F" w:rsidP="00BF056F">
      <w:r w:rsidRPr="00F03963">
        <w:rPr>
          <w:rStyle w:val="Style13ptBold"/>
        </w:rPr>
        <w:t>Anifalaje ’17</w:t>
      </w:r>
      <w:r>
        <w:t xml:space="preserve"> [Kehinde; 2017; Lecturer, Department of Commercial and Industrial Law, University of Ibadan, Oyo State, Nigeria; African Human Rights Law Journal,  “Implementation of the Right to Social Security in Nigeria,” vol. 17, no. 2, University of Pretoria, p. 413–435]</w:t>
      </w:r>
    </w:p>
    <w:p w14:paraId="32F8190B" w14:textId="77777777" w:rsidR="00BF056F" w:rsidRPr="00D914CA" w:rsidRDefault="00BF056F" w:rsidP="00BF056F">
      <w:pPr>
        <w:rPr>
          <w:sz w:val="16"/>
        </w:rPr>
      </w:pPr>
      <w:r w:rsidRPr="00D914CA">
        <w:rPr>
          <w:sz w:val="16"/>
        </w:rPr>
        <w:t>5 Social security as poverty alleviation and social protection programmes</w:t>
      </w:r>
    </w:p>
    <w:p w14:paraId="72E585D9" w14:textId="77777777" w:rsidR="00BF056F" w:rsidRDefault="00BF056F" w:rsidP="00BF056F">
      <w:pPr>
        <w:rPr>
          <w:sz w:val="16"/>
        </w:rPr>
      </w:pPr>
      <w:r w:rsidRPr="00D914CA">
        <w:rPr>
          <w:sz w:val="16"/>
        </w:rPr>
        <w:t xml:space="preserve">Ideally, </w:t>
      </w:r>
      <w:r w:rsidRPr="00D914CA">
        <w:rPr>
          <w:rStyle w:val="StyleUnderline"/>
        </w:rPr>
        <w:t>social security is a</w:t>
      </w:r>
      <w:r w:rsidRPr="00D914CA">
        <w:rPr>
          <w:sz w:val="16"/>
        </w:rPr>
        <w:t xml:space="preserve"> </w:t>
      </w:r>
      <w:r w:rsidRPr="00D914CA">
        <w:rPr>
          <w:rStyle w:val="Emphasis"/>
        </w:rPr>
        <w:t>permanent</w:t>
      </w:r>
      <w:r w:rsidRPr="00D914CA">
        <w:rPr>
          <w:sz w:val="16"/>
        </w:rPr>
        <w:t xml:space="preserve"> </w:t>
      </w:r>
      <w:r w:rsidRPr="00D914CA">
        <w:rPr>
          <w:rStyle w:val="StyleUnderline"/>
        </w:rPr>
        <w:t>social welfare structure which aims at a</w:t>
      </w:r>
      <w:r w:rsidRPr="00D914CA">
        <w:rPr>
          <w:sz w:val="16"/>
        </w:rPr>
        <w:t xml:space="preserve"> piecemeal and </w:t>
      </w:r>
      <w:r w:rsidRPr="00D914CA">
        <w:rPr>
          <w:rStyle w:val="StyleUnderline"/>
        </w:rPr>
        <w:t>steady incremental improvement in the quality and standard of living</w:t>
      </w:r>
      <w:r w:rsidRPr="00D914CA">
        <w:rPr>
          <w:sz w:val="16"/>
        </w:rPr>
        <w:t xml:space="preserve"> of the citizenry. There is no gainsaying the fact that, </w:t>
      </w:r>
      <w:r w:rsidRPr="00D914CA">
        <w:rPr>
          <w:rStyle w:val="StyleUnderline"/>
        </w:rPr>
        <w:t>in most developing communities</w:t>
      </w:r>
      <w:r w:rsidRPr="00D914CA">
        <w:rPr>
          <w:sz w:val="16"/>
        </w:rPr>
        <w:t xml:space="preserve"> such as Nigeria, </w:t>
      </w:r>
      <w:r w:rsidRPr="00D914CA">
        <w:rPr>
          <w:rStyle w:val="StyleUnderline"/>
        </w:rPr>
        <w:t>there is a causal relationship between the</w:t>
      </w:r>
      <w:r w:rsidRPr="00D914CA">
        <w:rPr>
          <w:sz w:val="16"/>
        </w:rPr>
        <w:t xml:space="preserve"> </w:t>
      </w:r>
      <w:r w:rsidRPr="00D914CA">
        <w:rPr>
          <w:rStyle w:val="Emphasis"/>
        </w:rPr>
        <w:t>absence</w:t>
      </w:r>
      <w:r w:rsidRPr="00D914CA">
        <w:rPr>
          <w:sz w:val="16"/>
        </w:rPr>
        <w:t xml:space="preserve"> </w:t>
      </w:r>
      <w:r w:rsidRPr="00D914CA">
        <w:rPr>
          <w:rStyle w:val="StyleUnderline"/>
        </w:rPr>
        <w:t>of social security</w:t>
      </w:r>
      <w:r w:rsidRPr="00D914CA">
        <w:rPr>
          <w:sz w:val="16"/>
        </w:rPr>
        <w:t xml:space="preserve"> on the one hand, </w:t>
      </w:r>
      <w:r w:rsidRPr="00D914CA">
        <w:rPr>
          <w:rStyle w:val="StyleUnderline"/>
        </w:rPr>
        <w:t>and</w:t>
      </w:r>
      <w:r w:rsidRPr="00D914CA">
        <w:rPr>
          <w:sz w:val="16"/>
        </w:rPr>
        <w:t xml:space="preserve"> </w:t>
      </w:r>
      <w:r w:rsidRPr="00D914CA">
        <w:rPr>
          <w:rStyle w:val="Emphasis"/>
        </w:rPr>
        <w:t>poverty</w:t>
      </w:r>
      <w:r w:rsidRPr="00D914CA">
        <w:rPr>
          <w:sz w:val="16"/>
        </w:rPr>
        <w:t xml:space="preserve">, on the other. However, the </w:t>
      </w:r>
      <w:r w:rsidRPr="00D914CA">
        <w:rPr>
          <w:rStyle w:val="StyleUnderline"/>
        </w:rPr>
        <w:t>government initiatives which focus on</w:t>
      </w:r>
      <w:r w:rsidRPr="00D914CA">
        <w:rPr>
          <w:sz w:val="16"/>
        </w:rPr>
        <w:t xml:space="preserve"> </w:t>
      </w:r>
      <w:r w:rsidRPr="00D914CA">
        <w:rPr>
          <w:rStyle w:val="Emphasis"/>
        </w:rPr>
        <w:t>temporary</w:t>
      </w:r>
      <w:r w:rsidRPr="00D914CA">
        <w:rPr>
          <w:sz w:val="16"/>
        </w:rPr>
        <w:t xml:space="preserve"> or permanent </w:t>
      </w:r>
      <w:r w:rsidRPr="00D914CA">
        <w:rPr>
          <w:rStyle w:val="StyleUnderline"/>
        </w:rPr>
        <w:t>poverty eradication, are</w:t>
      </w:r>
      <w:r w:rsidRPr="00D914CA">
        <w:rPr>
          <w:sz w:val="16"/>
        </w:rPr>
        <w:t xml:space="preserve"> </w:t>
      </w:r>
      <w:r w:rsidRPr="00D914CA">
        <w:rPr>
          <w:rStyle w:val="Emphasis"/>
        </w:rPr>
        <w:t>not social security measures</w:t>
      </w:r>
      <w:r w:rsidRPr="00D914CA">
        <w:rPr>
          <w:sz w:val="16"/>
        </w:rPr>
        <w:t xml:space="preserve">, </w:t>
      </w:r>
      <w:r w:rsidRPr="00D914CA">
        <w:rPr>
          <w:rStyle w:val="StyleUnderline"/>
        </w:rPr>
        <w:t>but are</w:t>
      </w:r>
      <w:r w:rsidRPr="00D914CA">
        <w:rPr>
          <w:sz w:val="16"/>
        </w:rPr>
        <w:t xml:space="preserve"> </w:t>
      </w:r>
      <w:r w:rsidRPr="00D914CA">
        <w:rPr>
          <w:rStyle w:val="Emphasis"/>
        </w:rPr>
        <w:t>transient steps</w:t>
      </w:r>
      <w:r w:rsidRPr="00D914CA">
        <w:rPr>
          <w:sz w:val="16"/>
        </w:rPr>
        <w:t xml:space="preserve"> </w:t>
      </w:r>
      <w:r w:rsidRPr="00D914CA">
        <w:rPr>
          <w:rStyle w:val="StyleUnderline"/>
        </w:rPr>
        <w:t>taken to form a</w:t>
      </w:r>
      <w:r w:rsidRPr="00D914CA">
        <w:rPr>
          <w:sz w:val="16"/>
        </w:rPr>
        <w:t xml:space="preserve"> suitable </w:t>
      </w:r>
      <w:r w:rsidRPr="00D914CA">
        <w:rPr>
          <w:rStyle w:val="Emphasis"/>
        </w:rPr>
        <w:t>foundation</w:t>
      </w:r>
      <w:r w:rsidRPr="00D914CA">
        <w:rPr>
          <w:sz w:val="16"/>
        </w:rPr>
        <w:t xml:space="preserve"> </w:t>
      </w:r>
      <w:r w:rsidRPr="00D914CA">
        <w:rPr>
          <w:rStyle w:val="Emphasis"/>
        </w:rPr>
        <w:t>on which</w:t>
      </w:r>
      <w:r w:rsidRPr="00D914CA">
        <w:rPr>
          <w:sz w:val="16"/>
        </w:rPr>
        <w:t xml:space="preserve"> </w:t>
      </w:r>
      <w:r w:rsidRPr="00D914CA">
        <w:rPr>
          <w:rStyle w:val="StyleUnderline"/>
        </w:rPr>
        <w:t>social security</w:t>
      </w:r>
      <w:r w:rsidRPr="00D914CA">
        <w:rPr>
          <w:sz w:val="16"/>
        </w:rPr>
        <w:t xml:space="preserve"> programmes </w:t>
      </w:r>
      <w:r w:rsidRPr="00D914CA">
        <w:rPr>
          <w:rStyle w:val="StyleUnderline"/>
        </w:rPr>
        <w:t>may be</w:t>
      </w:r>
      <w:r w:rsidRPr="00D914CA">
        <w:rPr>
          <w:sz w:val="16"/>
        </w:rPr>
        <w:t xml:space="preserve"> </w:t>
      </w:r>
      <w:r w:rsidRPr="00D914CA">
        <w:rPr>
          <w:rStyle w:val="Emphasis"/>
        </w:rPr>
        <w:t>based</w:t>
      </w:r>
      <w:r w:rsidRPr="00D914CA">
        <w:rPr>
          <w:sz w:val="16"/>
        </w:rPr>
        <w:t xml:space="preserve">. For example, in 2004 a survey of policies and interventions of various administrations on issues of poverty revealed 28 federal projects and programmes with poverty-reduction aims.73 These include community banks; the Family Support Programme; the National Directorate of Employment; the Peoples' Bank; Better Life for Rural Women; and the Directorate of Food, Road and Rural Infrastructure. These are some of the </w:t>
      </w:r>
      <w:r w:rsidRPr="00D914CA">
        <w:rPr>
          <w:rStyle w:val="StyleUnderline"/>
        </w:rPr>
        <w:t>programmes</w:t>
      </w:r>
      <w:r w:rsidRPr="00D914CA">
        <w:rPr>
          <w:sz w:val="16"/>
        </w:rPr>
        <w:t xml:space="preserve"> that </w:t>
      </w:r>
      <w:r w:rsidRPr="00D914CA">
        <w:rPr>
          <w:rStyle w:val="StyleUnderline"/>
        </w:rPr>
        <w:t>were established to address various</w:t>
      </w:r>
      <w:r w:rsidRPr="00D914CA">
        <w:rPr>
          <w:sz w:val="16"/>
        </w:rPr>
        <w:t xml:space="preserve"> </w:t>
      </w:r>
      <w:r w:rsidRPr="00D914CA">
        <w:rPr>
          <w:rStyle w:val="Emphasis"/>
        </w:rPr>
        <w:t>manifestations</w:t>
      </w:r>
      <w:r w:rsidRPr="00D914CA">
        <w:rPr>
          <w:sz w:val="16"/>
        </w:rPr>
        <w:t xml:space="preserve"> </w:t>
      </w:r>
      <w:r w:rsidRPr="00D914CA">
        <w:rPr>
          <w:rStyle w:val="StyleUnderline"/>
        </w:rPr>
        <w:t>of poverty, such as</w:t>
      </w:r>
      <w:r w:rsidRPr="00D914CA">
        <w:rPr>
          <w:sz w:val="16"/>
        </w:rPr>
        <w:t xml:space="preserve"> </w:t>
      </w:r>
      <w:r w:rsidRPr="00D914CA">
        <w:rPr>
          <w:rStyle w:val="Emphasis"/>
        </w:rPr>
        <w:t>unemployment</w:t>
      </w:r>
      <w:r w:rsidRPr="00D914CA">
        <w:rPr>
          <w:rStyle w:val="StyleUnderline"/>
        </w:rPr>
        <w:t>, lack of</w:t>
      </w:r>
      <w:r w:rsidRPr="00D914CA">
        <w:rPr>
          <w:sz w:val="16"/>
        </w:rPr>
        <w:t xml:space="preserve"> </w:t>
      </w:r>
      <w:r w:rsidRPr="00D914CA">
        <w:rPr>
          <w:rStyle w:val="Emphasis"/>
        </w:rPr>
        <w:t>access</w:t>
      </w:r>
      <w:r w:rsidRPr="00D914CA">
        <w:rPr>
          <w:sz w:val="16"/>
        </w:rPr>
        <w:t xml:space="preserve"> </w:t>
      </w:r>
      <w:r w:rsidRPr="00D914CA">
        <w:rPr>
          <w:rStyle w:val="StyleUnderline"/>
        </w:rPr>
        <w:t>to</w:t>
      </w:r>
      <w:r w:rsidRPr="00D914CA">
        <w:rPr>
          <w:sz w:val="16"/>
        </w:rPr>
        <w:t xml:space="preserve"> </w:t>
      </w:r>
      <w:r w:rsidRPr="00D914CA">
        <w:rPr>
          <w:rStyle w:val="Emphasis"/>
        </w:rPr>
        <w:t>credit</w:t>
      </w:r>
      <w:r w:rsidRPr="00D914CA">
        <w:rPr>
          <w:sz w:val="16"/>
        </w:rPr>
        <w:t xml:space="preserve"> </w:t>
      </w:r>
      <w:r w:rsidRPr="00D914CA">
        <w:rPr>
          <w:rStyle w:val="StyleUnderline"/>
        </w:rPr>
        <w:t>and</w:t>
      </w:r>
      <w:r w:rsidRPr="00D914CA">
        <w:rPr>
          <w:sz w:val="16"/>
        </w:rPr>
        <w:t xml:space="preserve"> </w:t>
      </w:r>
      <w:r w:rsidRPr="00D914CA">
        <w:rPr>
          <w:rStyle w:val="Emphasis"/>
        </w:rPr>
        <w:t>rural and gender dimensions of poverty</w:t>
      </w:r>
      <w:r w:rsidRPr="00D914CA">
        <w:rPr>
          <w:sz w:val="16"/>
        </w:rPr>
        <w:t>.</w:t>
      </w:r>
    </w:p>
    <w:p w14:paraId="6A4CC147" w14:textId="77777777" w:rsidR="00BF056F" w:rsidRPr="0032252F" w:rsidRDefault="00BF056F" w:rsidP="00BF056F">
      <w:pPr>
        <w:pStyle w:val="Heading3"/>
      </w:pPr>
      <w:r>
        <w:t>SS---Linked to Employment---1NC</w:t>
      </w:r>
    </w:p>
    <w:p w14:paraId="1D9FACEB" w14:textId="77777777" w:rsidR="00BF056F" w:rsidRDefault="00BF056F" w:rsidP="00BF056F">
      <w:pPr>
        <w:pStyle w:val="Heading4"/>
      </w:pPr>
      <w:r>
        <w:t xml:space="preserve">‘Social security’ </w:t>
      </w:r>
      <w:r>
        <w:rPr>
          <w:u w:val="single"/>
        </w:rPr>
        <w:t>must</w:t>
      </w:r>
      <w:r>
        <w:t xml:space="preserve"> be linked to an employment arrangement.</w:t>
      </w:r>
    </w:p>
    <w:p w14:paraId="11B96AF9" w14:textId="77777777" w:rsidR="00BF056F" w:rsidRPr="00703B6F" w:rsidRDefault="00BF056F" w:rsidP="00BF056F">
      <w:r w:rsidRPr="00703B6F">
        <w:rPr>
          <w:rStyle w:val="Style13ptBold"/>
        </w:rPr>
        <w:t>Dekker ’2k</w:t>
      </w:r>
      <w:r>
        <w:t xml:space="preserve"> [Adriette Dekker, Linda Jansen Van Rensburg, Rene Liffman, Cicla Mark Thompson, and Adriaan Van Der Walt; 2000; Coordinator at the Centre for International and Comparative Labour Law (CICLA), Faculty of Law at Rand Afrikaans University; Senior lecturer, Faculty of Law, University of Potchefstroom; Former researcher; Practitioner; Associate professor, Faculty of Law, University of Port Elizabeth; Law, Democracy and Development, “Social Security: A Conceptual View,” vol. 4, no. 1] </w:t>
      </w:r>
    </w:p>
    <w:p w14:paraId="11497D65" w14:textId="77777777" w:rsidR="00BF056F" w:rsidRDefault="00BF056F" w:rsidP="00BF056F">
      <w:pPr>
        <w:rPr>
          <w:sz w:val="16"/>
        </w:rPr>
      </w:pPr>
      <w:r w:rsidRPr="0032252F">
        <w:rPr>
          <w:rStyle w:val="StyleUnderline"/>
        </w:rPr>
        <w:t xml:space="preserve">Social security has to be </w:t>
      </w:r>
      <w:r w:rsidRPr="0032252F">
        <w:rPr>
          <w:rStyle w:val="Emphasis"/>
        </w:rPr>
        <w:t>distinguished</w:t>
      </w:r>
      <w:r w:rsidRPr="0032252F">
        <w:rPr>
          <w:rStyle w:val="StyleUnderline"/>
        </w:rPr>
        <w:t xml:space="preserve"> from the </w:t>
      </w:r>
      <w:r w:rsidRPr="0032252F">
        <w:rPr>
          <w:rStyle w:val="Emphasis"/>
        </w:rPr>
        <w:t>wider concept</w:t>
      </w:r>
      <w:r w:rsidRPr="0032252F">
        <w:rPr>
          <w:rStyle w:val="StyleUnderline"/>
        </w:rPr>
        <w:t xml:space="preserve"> of "social protection". Social protection denotes a </w:t>
      </w:r>
      <w:r w:rsidRPr="0032252F">
        <w:rPr>
          <w:rStyle w:val="Emphasis"/>
        </w:rPr>
        <w:t>general system of basic social support</w:t>
      </w:r>
      <w:r w:rsidRPr="0032252F">
        <w:rPr>
          <w:rStyle w:val="StyleUnderline"/>
        </w:rPr>
        <w:t xml:space="preserve"> which is </w:t>
      </w:r>
      <w:r w:rsidRPr="0032252F">
        <w:rPr>
          <w:rStyle w:val="Emphasis"/>
        </w:rPr>
        <w:t>no longer linked</w:t>
      </w:r>
      <w:r w:rsidRPr="0032252F">
        <w:rPr>
          <w:rStyle w:val="StyleUnderline"/>
        </w:rPr>
        <w:t xml:space="preserve"> to the regular employment relationship</w:t>
      </w:r>
      <w:r w:rsidRPr="0032252F">
        <w:rPr>
          <w:sz w:val="16"/>
        </w:rPr>
        <w:t xml:space="preserve"> and which is founded on the conviction that society as a whole is responsible for its weaker members - in other words, a system of general welfare support and protection (Von Maydell 1997:1034). Where social security is equated to "social protection", which, in turn, is defined as "income protection programmes"' ' , it may limit the broader approach that includes, for example, HIV strategies.</w:t>
      </w:r>
    </w:p>
    <w:p w14:paraId="4B5C423D" w14:textId="77777777" w:rsidR="00BF056F" w:rsidRDefault="00BF056F" w:rsidP="00BF056F">
      <w:pPr>
        <w:pStyle w:val="Heading3"/>
      </w:pPr>
      <w:r>
        <w:t>SS---Only Retirement---1NC</w:t>
      </w:r>
    </w:p>
    <w:p w14:paraId="2D6600FE" w14:textId="77777777" w:rsidR="00BF056F" w:rsidRDefault="00BF056F" w:rsidP="00BF056F">
      <w:pPr>
        <w:pStyle w:val="Heading4"/>
      </w:pPr>
      <w:r>
        <w:rPr>
          <w:u w:val="single"/>
        </w:rPr>
        <w:t>No matter</w:t>
      </w:r>
      <w:r>
        <w:t xml:space="preserve"> the expenditure </w:t>
      </w:r>
      <w:r w:rsidRPr="0095558A">
        <w:rPr>
          <w:u w:val="single"/>
        </w:rPr>
        <w:t>amount</w:t>
      </w:r>
      <w:r>
        <w:t>, ‘social security’ must focus on ‘</w:t>
      </w:r>
      <w:r w:rsidRPr="0095558A">
        <w:rPr>
          <w:u w:val="single"/>
        </w:rPr>
        <w:t>assured</w:t>
      </w:r>
      <w:r>
        <w:t xml:space="preserve"> income’ for the </w:t>
      </w:r>
      <w:r w:rsidRPr="0095558A">
        <w:rPr>
          <w:u w:val="single"/>
        </w:rPr>
        <w:t>elderly</w:t>
      </w:r>
      <w:r>
        <w:t xml:space="preserve">. </w:t>
      </w:r>
    </w:p>
    <w:p w14:paraId="3D40DA27" w14:textId="77777777" w:rsidR="00BF056F" w:rsidRPr="00750EE6" w:rsidRDefault="00BF056F" w:rsidP="00BF056F">
      <w:r w:rsidRPr="00C80EDD">
        <w:rPr>
          <w:rStyle w:val="Style13ptBold"/>
        </w:rPr>
        <w:t>Cohen ’61</w:t>
      </w:r>
      <w:r>
        <w:t xml:space="preserve"> [Wilbur J. Cohen; July 12–13, 1961; one of the pioneers of the U.S. Social Security system, once dubbed ‘The Man Who Built Medicare’ and John F. Kennedy tagged him ‘Mr. Social Security,’ Director of the Bureau of Research and Statistics, which was renamed the Social Security Administration in 1946; HeinOnline, “Retirement Income of the Aging: Hearings before the Subcommittee on Retirement Income of the Special Committee on Aging,” United States Senate, Eighty-Seventh Congress]</w:t>
      </w:r>
    </w:p>
    <w:p w14:paraId="7BFDE7C0" w14:textId="77777777" w:rsidR="00BF056F" w:rsidRDefault="00BF056F" w:rsidP="00BF056F">
      <w:pPr>
        <w:rPr>
          <w:sz w:val="16"/>
        </w:rPr>
      </w:pPr>
      <w:r w:rsidRPr="001C0270">
        <w:rPr>
          <w:sz w:val="16"/>
        </w:rPr>
        <w:t xml:space="preserve">Mr. COHEN. That is right. And as I say, I think the original sponsors of the social security program, by tying contributions and benefits together, developed what I consider is basically a conservative approach to this problem, but one that is responsible. Because when you are dealing, as we are now, in the social security system where you are spending $12 billion a year, going up rapidly to where it will be $15 billion or $20 billion a year for this program, you must exercise a degree of responsibility. I think </w:t>
      </w:r>
      <w:r w:rsidRPr="006A1FDA">
        <w:rPr>
          <w:rStyle w:val="StyleUnderline"/>
        </w:rPr>
        <w:t xml:space="preserve">the </w:t>
      </w:r>
      <w:r w:rsidRPr="006A1FDA">
        <w:rPr>
          <w:rStyle w:val="Emphasis"/>
        </w:rPr>
        <w:t>term</w:t>
      </w:r>
      <w:r w:rsidRPr="006A1FDA">
        <w:rPr>
          <w:rStyle w:val="StyleUnderline"/>
        </w:rPr>
        <w:t xml:space="preserve"> "security" in social security means that </w:t>
      </w:r>
      <w:r w:rsidRPr="006A1FDA">
        <w:rPr>
          <w:rStyle w:val="Emphasis"/>
        </w:rPr>
        <w:t>whatever you decide to do</w:t>
      </w:r>
      <w:r w:rsidRPr="006A1FDA">
        <w:rPr>
          <w:rStyle w:val="StyleUnderline"/>
        </w:rPr>
        <w:t>, you</w:t>
      </w:r>
      <w:r w:rsidRPr="001C0270">
        <w:rPr>
          <w:sz w:val="16"/>
        </w:rPr>
        <w:t xml:space="preserve"> want to </w:t>
      </w:r>
      <w:r w:rsidRPr="006A1FDA">
        <w:rPr>
          <w:rStyle w:val="StyleUnderline"/>
        </w:rPr>
        <w:t xml:space="preserve">provide an </w:t>
      </w:r>
      <w:r w:rsidRPr="006A1FDA">
        <w:rPr>
          <w:rStyle w:val="Emphasis"/>
        </w:rPr>
        <w:t>“assured” income</w:t>
      </w:r>
      <w:r w:rsidRPr="006A1FDA">
        <w:rPr>
          <w:rStyle w:val="StyleUnderline"/>
        </w:rPr>
        <w:t xml:space="preserve"> to the </w:t>
      </w:r>
      <w:r w:rsidRPr="006A1FDA">
        <w:rPr>
          <w:rStyle w:val="Emphasis"/>
        </w:rPr>
        <w:t>aged</w:t>
      </w:r>
      <w:r w:rsidRPr="0095558A">
        <w:rPr>
          <w:rStyle w:val="StyleUnderline"/>
        </w:rPr>
        <w:t xml:space="preserve">. That is a </w:t>
      </w:r>
      <w:r w:rsidRPr="0095558A">
        <w:rPr>
          <w:rStyle w:val="Emphasis"/>
        </w:rPr>
        <w:t>very, very important point</w:t>
      </w:r>
      <w:r w:rsidRPr="001C0270">
        <w:rPr>
          <w:sz w:val="16"/>
        </w:rPr>
        <w:t>, the assurance of continued income, because once a person retires and has left employment and has left his other business and economic associations and has 14 or 15 years of his life left, it is very important to him that whatever income you provide and no matter how meager it is, it be an assured income.</w:t>
      </w:r>
    </w:p>
    <w:p w14:paraId="56B0ABEE" w14:textId="77777777" w:rsidR="00BF056F" w:rsidRPr="006D1A09" w:rsidRDefault="00BF056F" w:rsidP="00BF056F">
      <w:pPr>
        <w:pStyle w:val="Heading3"/>
      </w:pPr>
      <w:r>
        <w:t>SS---PTC Doesn’t Expand---1NC</w:t>
      </w:r>
    </w:p>
    <w:p w14:paraId="52C0BAFA" w14:textId="77777777" w:rsidR="00BF056F" w:rsidRDefault="00BF056F" w:rsidP="00BF056F">
      <w:pPr>
        <w:pStyle w:val="Heading4"/>
      </w:pPr>
      <w:r>
        <w:t xml:space="preserve">Eliminating the payroll tax ceiling doesn’t raise sufficient revenue to expand benefits. Topical plans must specify what benefits they increase. </w:t>
      </w:r>
    </w:p>
    <w:p w14:paraId="46D1E9C7" w14:textId="77777777" w:rsidR="00BF056F" w:rsidRDefault="00BF056F" w:rsidP="00BF056F">
      <w:r w:rsidRPr="00132EE6">
        <w:rPr>
          <w:rStyle w:val="Style13ptBold"/>
        </w:rPr>
        <w:t>Biggs ’17</w:t>
      </w:r>
      <w:r>
        <w:t xml:space="preserve"> [Andrew; Spring; Andrew G. resident scholar at the American Enterprise Institute; National Affairs, “An Agenda for Retirement Security,” Number 31]</w:t>
      </w:r>
    </w:p>
    <w:p w14:paraId="7E0252C7" w14:textId="77777777" w:rsidR="00BF056F" w:rsidRPr="00F32160" w:rsidRDefault="00BF056F" w:rsidP="00BF056F">
      <w:pPr>
        <w:rPr>
          <w:sz w:val="16"/>
        </w:rPr>
      </w:pPr>
      <w:r w:rsidRPr="00F32160">
        <w:rPr>
          <w:sz w:val="16"/>
        </w:rPr>
        <w:t>A core element of Bernie Sanders's Social Security plan — and indeed all progressive reform proposals — is eliminating the limit on earnings used to levy taxes and calculate benefits. Since Social Security's creation in 1935, both payroll taxes and benefits have been calculated on earnings up to a "cap." Currently, individuals pay taxes on their first $127,200 in earnings, and those same earnings are plugged into Social Security's benefit formula to calculate the benefits they will receive in retirement. Eliminating the payroll-tax ceiling would, all other things being equal, increase the effective top marginal tax rate on earned income by 12.4 percentage points as well as raise the benefits paid to high earners once they retire.</w:t>
      </w:r>
    </w:p>
    <w:p w14:paraId="3A2E942E" w14:textId="77777777" w:rsidR="00BF056F" w:rsidRPr="00F32160" w:rsidRDefault="00BF056F" w:rsidP="00BF056F">
      <w:pPr>
        <w:rPr>
          <w:sz w:val="16"/>
        </w:rPr>
      </w:pPr>
      <w:r w:rsidRPr="00F32160">
        <w:rPr>
          <w:rStyle w:val="StyleUnderline"/>
        </w:rPr>
        <w:t>The payroll-tax ceiling was put in place at Social Security</w:t>
      </w:r>
      <w:r w:rsidRPr="00F32160">
        <w:rPr>
          <w:sz w:val="16"/>
        </w:rPr>
        <w:t xml:space="preserve">'s origin </w:t>
      </w:r>
      <w:r w:rsidRPr="00F32160">
        <w:rPr>
          <w:rStyle w:val="Emphasis"/>
        </w:rPr>
        <w:t>for a reason</w:t>
      </w:r>
      <w:r w:rsidRPr="00F32160">
        <w:rPr>
          <w:sz w:val="16"/>
        </w:rPr>
        <w:t xml:space="preserve">: </w:t>
      </w:r>
      <w:r w:rsidRPr="00F32160">
        <w:rPr>
          <w:rStyle w:val="StyleUnderline"/>
        </w:rPr>
        <w:t xml:space="preserve">It established Social Security as a </w:t>
      </w:r>
      <w:r w:rsidRPr="00F32160">
        <w:rPr>
          <w:rStyle w:val="Emphasis"/>
        </w:rPr>
        <w:t>social-insurance</w:t>
      </w:r>
      <w:r w:rsidRPr="00F32160">
        <w:rPr>
          <w:rStyle w:val="StyleUnderline"/>
        </w:rPr>
        <w:t xml:space="preserve"> program</w:t>
      </w:r>
      <w:r w:rsidRPr="00F32160">
        <w:rPr>
          <w:sz w:val="16"/>
        </w:rPr>
        <w:t xml:space="preserve">, </w:t>
      </w:r>
      <w:r w:rsidRPr="00F32160">
        <w:rPr>
          <w:rStyle w:val="StyleUnderline"/>
        </w:rPr>
        <w:t>in which everyone paid taxes and received benefits in some reasonable proportion, rather than a "welfare" program in which most taxes are paid by one group while most benefits are received by another.</w:t>
      </w:r>
      <w:r w:rsidRPr="00F32160">
        <w:rPr>
          <w:sz w:val="16"/>
        </w:rPr>
        <w:t xml:space="preserve"> In fact, the Committee on Economic Security appointed by Franklin Roosevelt to draft his Social Security plan recommended that individuals earning above $3,000 — about $145,000 in terms of today's wage distribution — be exempt from Social Security taxes and not participate in the program. That is, the committee recommended that Social Security contain no redistribution from very high earners to lower earners.</w:t>
      </w:r>
    </w:p>
    <w:p w14:paraId="27F7742A" w14:textId="77777777" w:rsidR="00BF056F" w:rsidRPr="00F32160" w:rsidRDefault="00BF056F" w:rsidP="00BF056F">
      <w:pPr>
        <w:rPr>
          <w:sz w:val="16"/>
        </w:rPr>
      </w:pPr>
      <w:r w:rsidRPr="00F32160">
        <w:rPr>
          <w:sz w:val="16"/>
        </w:rPr>
        <w:t>While Congress chose to include high earners in Social Security, the cap on earnings subject to payroll taxes reflected Roosevelt's intent that Social Security resemble a mandatory individual-savings program, with a supplement to low earners, rather than a welfare program transferring resources wholesale from rich to poor. The fact that Social Security is seen as an "earned" benefit rather than a handout is central to the program's continuing political strength. It is ironic that the progressive left, which holds that the very rich have disproportionate power in Washington, D.C., wishes to enact tax increases that, for the first time, would give the very rich a strong reason to oppose the Social Security program.</w:t>
      </w:r>
    </w:p>
    <w:p w14:paraId="5B3045B9" w14:textId="77777777" w:rsidR="00BF056F" w:rsidRPr="00F32160" w:rsidRDefault="00BF056F" w:rsidP="00BF056F">
      <w:pPr>
        <w:rPr>
          <w:rStyle w:val="StyleUnderline"/>
        </w:rPr>
      </w:pPr>
      <w:r w:rsidRPr="00F32160">
        <w:rPr>
          <w:sz w:val="16"/>
        </w:rPr>
        <w:t xml:space="preserve">Beyond changing the character of the program, </w:t>
      </w:r>
      <w:r w:rsidRPr="00F32160">
        <w:rPr>
          <w:rStyle w:val="StyleUnderline"/>
        </w:rPr>
        <w:t>there are</w:t>
      </w:r>
      <w:r w:rsidRPr="00F32160">
        <w:rPr>
          <w:sz w:val="16"/>
        </w:rPr>
        <w:t xml:space="preserve"> other </w:t>
      </w:r>
      <w:r w:rsidRPr="00F32160">
        <w:rPr>
          <w:rStyle w:val="StyleUnderline"/>
        </w:rPr>
        <w:t>practical problems with eliminating the Social Security payroll-tax ceiling</w:t>
      </w:r>
      <w:r w:rsidRPr="00F32160">
        <w:rPr>
          <w:sz w:val="16"/>
        </w:rPr>
        <w:t xml:space="preserve">. To begin, while eliminating the ceiling would raise Social Security's annual revenues by more than 1% of GDP, doing so would address only 40% to 70% of the long-term program deficit, depending upon whether one puts greater stock in the Social Security Trustees' or the CBO's projections. Based on the CBO's projections, </w:t>
      </w:r>
      <w:r w:rsidRPr="00F32160">
        <w:rPr>
          <w:rStyle w:val="StyleUnderline"/>
        </w:rPr>
        <w:t>eliminating the payroll-tax celling would delay Social Security's trust-fund insolvency date by only a</w:t>
      </w:r>
      <w:r w:rsidRPr="00F32160">
        <w:rPr>
          <w:sz w:val="16"/>
        </w:rPr>
        <w:t xml:space="preserve"> decade to 2039. </w:t>
      </w:r>
      <w:r w:rsidRPr="00F32160">
        <w:rPr>
          <w:rStyle w:val="StyleUnderline"/>
        </w:rPr>
        <w:t>Even if</w:t>
      </w:r>
      <w:r w:rsidRPr="00F32160">
        <w:rPr>
          <w:sz w:val="16"/>
        </w:rPr>
        <w:t xml:space="preserve">, as Sanders recommends, </w:t>
      </w:r>
      <w:r w:rsidRPr="00F32160">
        <w:rPr>
          <w:rStyle w:val="StyleUnderline"/>
        </w:rPr>
        <w:t>we eliminated the payroll-tax ceiling and paid no additional benefits to high earners, that would not be sufficient to make Social Security solvent.</w:t>
      </w:r>
    </w:p>
    <w:p w14:paraId="65EFBB92" w14:textId="77777777" w:rsidR="00BF056F" w:rsidRPr="00F32160" w:rsidRDefault="00BF056F" w:rsidP="00BF056F">
      <w:pPr>
        <w:rPr>
          <w:sz w:val="16"/>
        </w:rPr>
      </w:pPr>
      <w:r w:rsidRPr="00F32160">
        <w:rPr>
          <w:sz w:val="16"/>
        </w:rPr>
        <w:t>Moreover, even these figures may be optimistic. Both the SSA and CBO assume, in their scoring of proposals to eliminate the taxable limit, that employers would reduce the wages they pay employees to cover the employers' increased payroll-tax liability. That's a fairly standard reading of how the costs of employee benefits are borne. What the budget scorekeepers don't note, however, is how this wage reduction would affect other tax revenues, namely federal and state income taxes and federal Medicare payroll taxes. When employee wages are reduced, governments collect lower taxes on those wages. In a 2006 study, economists Emmanuel Saez and Jeffrey Liebman estimated that the reduction in federal and state income-tax and Medicare-tax revenues would reduce the net revenues from eliminating the tax cap by about 20%. Since 2006, the top marginal federal tax rate on earned income has risen by five percentage points, according to the OECD, which implies that the non-Social Security revenue loss associated with eliminating the payroll-tax ceiling would cut about 25% from the gross Social Security revenue increase.</w:t>
      </w:r>
    </w:p>
    <w:p w14:paraId="38FBC96C" w14:textId="77777777" w:rsidR="00BF056F" w:rsidRPr="00F32160" w:rsidRDefault="00BF056F" w:rsidP="00BF056F">
      <w:pPr>
        <w:rPr>
          <w:sz w:val="16"/>
        </w:rPr>
      </w:pPr>
      <w:r w:rsidRPr="00F32160">
        <w:rPr>
          <w:sz w:val="16"/>
        </w:rPr>
        <w:t xml:space="preserve">Furthermore, the figures above take no account of the behavioral effects of higher taxes. Using what Saez and Liebman take to be a middle-of-the-road estimate for the way taxable income responds to changes in tax rates, total revenues raised by eliminating the payroll-tax ceiling would be only about half of what is projected using the SSA or CBO static projections, or even less using today's higher marginal income- and payroll-tax rates. And recall that these are not the writings of supply-side economists; Saez, in particular, is a darling of the left for his work analyzing income inequality and advocating for higher taxes, while Liebman served in a top budget job in the Obama administration. In simple terms, </w:t>
      </w:r>
      <w:r w:rsidRPr="00F32160">
        <w:rPr>
          <w:rStyle w:val="Emphasis"/>
        </w:rPr>
        <w:t>eliminating the payroll-tax ceiling</w:t>
      </w:r>
      <w:r w:rsidRPr="00F32160">
        <w:rPr>
          <w:sz w:val="16"/>
        </w:rPr>
        <w:t xml:space="preserve"> </w:t>
      </w:r>
      <w:r w:rsidRPr="00F32160">
        <w:rPr>
          <w:rStyle w:val="StyleUnderline"/>
        </w:rPr>
        <w:t xml:space="preserve">would not be </w:t>
      </w:r>
      <w:r w:rsidRPr="00F32160">
        <w:rPr>
          <w:rStyle w:val="Emphasis"/>
        </w:rPr>
        <w:t>nearly sufficient</w:t>
      </w:r>
      <w:r w:rsidRPr="00F32160">
        <w:rPr>
          <w:sz w:val="16"/>
        </w:rPr>
        <w:t xml:space="preserve"> </w:t>
      </w:r>
      <w:r w:rsidRPr="00F32160">
        <w:rPr>
          <w:rStyle w:val="StyleUnderline"/>
        </w:rPr>
        <w:t>to pay currently promised Social Security benefits</w:t>
      </w:r>
      <w:r w:rsidRPr="00F32160">
        <w:rPr>
          <w:sz w:val="16"/>
        </w:rPr>
        <w:t xml:space="preserve">, </w:t>
      </w:r>
      <w:r w:rsidRPr="00F32160">
        <w:rPr>
          <w:rStyle w:val="Emphasis"/>
        </w:rPr>
        <w:t>much less increase them</w:t>
      </w:r>
      <w:r w:rsidRPr="00F32160">
        <w:rPr>
          <w:sz w:val="16"/>
        </w:rPr>
        <w:t xml:space="preserve">, </w:t>
      </w:r>
      <w:r w:rsidRPr="00F32160">
        <w:rPr>
          <w:rStyle w:val="StyleUnderline"/>
        </w:rPr>
        <w:t xml:space="preserve">while non-Social Security </w:t>
      </w:r>
      <w:r w:rsidRPr="00F32160">
        <w:rPr>
          <w:rStyle w:val="Emphasis"/>
        </w:rPr>
        <w:t>revenues</w:t>
      </w:r>
      <w:r w:rsidRPr="00F32160">
        <w:rPr>
          <w:rStyle w:val="StyleUnderline"/>
        </w:rPr>
        <w:t xml:space="preserve"> would </w:t>
      </w:r>
      <w:r w:rsidRPr="00F32160">
        <w:rPr>
          <w:rStyle w:val="Emphasis"/>
        </w:rPr>
        <w:t>fall significantly</w:t>
      </w:r>
      <w:r w:rsidRPr="00F32160">
        <w:rPr>
          <w:rStyle w:val="StyleUnderline"/>
        </w:rPr>
        <w:t xml:space="preserve"> due to income shifting and behavioral effects</w:t>
      </w:r>
      <w:r w:rsidRPr="00F32160">
        <w:rPr>
          <w:sz w:val="16"/>
        </w:rPr>
        <w:t xml:space="preserve">. </w:t>
      </w:r>
      <w:r w:rsidRPr="00F32160">
        <w:rPr>
          <w:rStyle w:val="StyleUnderline"/>
        </w:rPr>
        <w:t xml:space="preserve">This is </w:t>
      </w:r>
      <w:r w:rsidRPr="00F32160">
        <w:rPr>
          <w:rStyle w:val="Emphasis"/>
        </w:rPr>
        <w:t>no recipe</w:t>
      </w:r>
      <w:r w:rsidRPr="00F32160">
        <w:rPr>
          <w:rStyle w:val="StyleUnderline"/>
        </w:rPr>
        <w:t xml:space="preserve"> for a </w:t>
      </w:r>
      <w:r w:rsidRPr="00F32160">
        <w:rPr>
          <w:rStyle w:val="Emphasis"/>
        </w:rPr>
        <w:t>larger Social Security program</w:t>
      </w:r>
      <w:r w:rsidRPr="00F32160">
        <w:rPr>
          <w:sz w:val="16"/>
        </w:rPr>
        <w:t xml:space="preserve"> or a healthier federal budget.</w:t>
      </w:r>
    </w:p>
    <w:p w14:paraId="2E6B17F7" w14:textId="77777777" w:rsidR="00BF056F" w:rsidRDefault="00BF056F" w:rsidP="00BF056F">
      <w:pPr>
        <w:pStyle w:val="Heading2"/>
      </w:pPr>
      <w:r>
        <w:t>‘Social Security’---Aff</w:t>
      </w:r>
    </w:p>
    <w:p w14:paraId="5D832F80" w14:textId="77777777" w:rsidR="00BF056F" w:rsidRDefault="00BF056F" w:rsidP="00BF056F">
      <w:pPr>
        <w:pStyle w:val="Heading3"/>
      </w:pPr>
      <w:r>
        <w:t>SS---Includes Medicare CI---2AC</w:t>
      </w:r>
    </w:p>
    <w:p w14:paraId="0CC23A5D" w14:textId="77777777" w:rsidR="00BF056F" w:rsidRPr="00BF4978" w:rsidRDefault="00BF056F" w:rsidP="00BF056F">
      <w:pPr>
        <w:pStyle w:val="Heading4"/>
        <w:rPr>
          <w:u w:val="single"/>
        </w:rPr>
      </w:pPr>
      <w:r>
        <w:t xml:space="preserve">Social Security is any program established by the SSA---only expands the topic to </w:t>
      </w:r>
      <w:r>
        <w:rPr>
          <w:u w:val="single"/>
        </w:rPr>
        <w:t>health programs</w:t>
      </w:r>
    </w:p>
    <w:p w14:paraId="1245B4BD" w14:textId="77777777" w:rsidR="00BF056F" w:rsidRDefault="00BF056F" w:rsidP="00BF056F">
      <w:r w:rsidRPr="000F12D9">
        <w:rPr>
          <w:rStyle w:val="Style13ptBold"/>
        </w:rPr>
        <w:t>Law Dictionary, no date given</w:t>
      </w:r>
      <w:r>
        <w:t xml:space="preserve"> [Law Dictionary; no date given; Online legal dictionary feat. Black’s Law Dictionary, 2</w:t>
      </w:r>
      <w:r w:rsidRPr="000F12D9">
        <w:rPr>
          <w:vertAlign w:val="superscript"/>
        </w:rPr>
        <w:t>nd</w:t>
      </w:r>
      <w:r>
        <w:t xml:space="preserve"> ed. “Social Security,” https://thelawdictionary.org/social-security/]</w:t>
      </w:r>
    </w:p>
    <w:p w14:paraId="17337DEB" w14:textId="77777777" w:rsidR="00BF056F" w:rsidRPr="00A153AA" w:rsidRDefault="00BF056F" w:rsidP="00BF056F">
      <w:pPr>
        <w:rPr>
          <w:rStyle w:val="Emphasis"/>
        </w:rPr>
      </w:pPr>
      <w:r w:rsidRPr="00A153AA">
        <w:rPr>
          <w:rStyle w:val="Emphasis"/>
          <w:highlight w:val="cyan"/>
        </w:rPr>
        <w:t>SOCIAL SECURITY</w:t>
      </w:r>
      <w:r w:rsidRPr="00A153AA">
        <w:rPr>
          <w:sz w:val="16"/>
        </w:rPr>
        <w:t xml:space="preserve"> </w:t>
      </w:r>
      <w:r w:rsidRPr="00A153AA">
        <w:rPr>
          <w:rStyle w:val="StyleUnderline"/>
          <w:highlight w:val="cyan"/>
        </w:rPr>
        <w:t xml:space="preserve">Definition &amp; </w:t>
      </w:r>
      <w:r w:rsidRPr="00A153AA">
        <w:rPr>
          <w:rStyle w:val="Emphasis"/>
          <w:highlight w:val="cyan"/>
        </w:rPr>
        <w:t>Legal Meaning</w:t>
      </w:r>
    </w:p>
    <w:p w14:paraId="2D72703F" w14:textId="77777777" w:rsidR="00BF056F" w:rsidRPr="00A153AA" w:rsidRDefault="00BF056F" w:rsidP="00BF056F">
      <w:pPr>
        <w:rPr>
          <w:sz w:val="16"/>
        </w:rPr>
      </w:pPr>
      <w:r w:rsidRPr="00A153AA">
        <w:rPr>
          <w:sz w:val="16"/>
        </w:rPr>
        <w:t>Definition &amp; Citations:</w:t>
      </w:r>
    </w:p>
    <w:p w14:paraId="1A48EC7E" w14:textId="77777777" w:rsidR="00BF056F" w:rsidRPr="00A153AA" w:rsidRDefault="00BF056F" w:rsidP="00BF056F">
      <w:pPr>
        <w:rPr>
          <w:sz w:val="16"/>
        </w:rPr>
      </w:pPr>
      <w:r w:rsidRPr="00A153AA">
        <w:rPr>
          <w:rStyle w:val="StyleUnderline"/>
          <w:highlight w:val="cyan"/>
        </w:rPr>
        <w:t>A program</w:t>
      </w:r>
      <w:r w:rsidRPr="000F12D9">
        <w:rPr>
          <w:rStyle w:val="StyleUnderline"/>
        </w:rPr>
        <w:t xml:space="preserve"> that has been </w:t>
      </w:r>
      <w:r w:rsidRPr="00A153AA">
        <w:rPr>
          <w:rStyle w:val="StyleUnderline"/>
          <w:highlight w:val="cyan"/>
        </w:rPr>
        <w:t>mandated by the Social Security Act</w:t>
      </w:r>
      <w:r w:rsidRPr="00A153AA">
        <w:rPr>
          <w:sz w:val="16"/>
        </w:rPr>
        <w:t xml:space="preserve"> in 1935 </w:t>
      </w:r>
      <w:r w:rsidRPr="00A153AA">
        <w:rPr>
          <w:rStyle w:val="StyleUnderline"/>
          <w:highlight w:val="cyan"/>
        </w:rPr>
        <w:t xml:space="preserve">that provides for the elderly, disabled and provides </w:t>
      </w:r>
      <w:r w:rsidRPr="00A153AA">
        <w:rPr>
          <w:rStyle w:val="Emphasis"/>
          <w:highlight w:val="cyan"/>
        </w:rPr>
        <w:t>health</w:t>
      </w:r>
      <w:r w:rsidRPr="000F12D9">
        <w:rPr>
          <w:rStyle w:val="Emphasis"/>
        </w:rPr>
        <w:t xml:space="preserve"> </w:t>
      </w:r>
      <w:r w:rsidRPr="00A153AA">
        <w:rPr>
          <w:rStyle w:val="Emphasis"/>
          <w:highlight w:val="cyan"/>
        </w:rPr>
        <w:t>insurance</w:t>
      </w:r>
      <w:r w:rsidRPr="00A153AA">
        <w:rPr>
          <w:sz w:val="16"/>
        </w:rPr>
        <w:t xml:space="preserve"> to certain members of a community.</w:t>
      </w:r>
    </w:p>
    <w:p w14:paraId="7AA55BD0" w14:textId="77777777" w:rsidR="00BF056F" w:rsidRDefault="00BF056F" w:rsidP="00BF056F"/>
    <w:p w14:paraId="34C023B0" w14:textId="77777777" w:rsidR="00BF056F" w:rsidRDefault="00BF056F" w:rsidP="00BF056F">
      <w:pPr>
        <w:pStyle w:val="Heading4"/>
      </w:pPr>
      <w:r>
        <w:t xml:space="preserve">Social security is OASDI, medical care to those who qualify for OASDI, or cash payments to children---this was crafted by the Chief Actuary of the SSA to </w:t>
      </w:r>
      <w:r>
        <w:rPr>
          <w:u w:val="single"/>
        </w:rPr>
        <w:t>avoid</w:t>
      </w:r>
      <w:r>
        <w:t xml:space="preserve"> overbroad, meaningless definitions. </w:t>
      </w:r>
    </w:p>
    <w:p w14:paraId="4A25EAC8" w14:textId="77777777" w:rsidR="00BF056F" w:rsidRDefault="00BF056F" w:rsidP="00BF056F">
      <w:r w:rsidRPr="00361706">
        <w:rPr>
          <w:rStyle w:val="Style13ptBold"/>
        </w:rPr>
        <w:t>Rejda ’65</w:t>
      </w:r>
      <w:r>
        <w:t xml:space="preserve"> [George; September; Assistant Professor of Economics and Insurance, University of Nebraska; Volume 32, Number 3; The Journal of Risk and Insurance, “Social Insurance and Allied Government Programs,” review of Social Insurance and Allied Government Programs by Robert J. Myers, Vol. 32, No. 3]</w:t>
      </w:r>
    </w:p>
    <w:p w14:paraId="2BACDE50" w14:textId="77777777" w:rsidR="00BF056F" w:rsidRPr="00293AD8" w:rsidRDefault="00BF056F" w:rsidP="00BF056F">
      <w:pPr>
        <w:rPr>
          <w:sz w:val="16"/>
        </w:rPr>
      </w:pPr>
      <w:r w:rsidRPr="00D447E9">
        <w:rPr>
          <w:rStyle w:val="StyleUnderline"/>
        </w:rPr>
        <w:t xml:space="preserve">This </w:t>
      </w:r>
      <w:r w:rsidRPr="00D447E9">
        <w:rPr>
          <w:rStyle w:val="StyleUnderline"/>
          <w:highlight w:val="cyan"/>
        </w:rPr>
        <w:t>book</w:t>
      </w:r>
      <w:r w:rsidRPr="00D447E9">
        <w:rPr>
          <w:rStyle w:val="StyleUnderline"/>
        </w:rPr>
        <w:t xml:space="preserve"> is </w:t>
      </w:r>
      <w:r w:rsidRPr="00D447E9">
        <w:rPr>
          <w:rStyle w:val="Emphasis"/>
          <w:highlight w:val="cyan"/>
        </w:rPr>
        <w:t>written by the Chief Actu-ary of the S</w:t>
      </w:r>
      <w:r w:rsidRPr="00D447E9">
        <w:rPr>
          <w:rStyle w:val="Emphasis"/>
        </w:rPr>
        <w:t>ocial</w:t>
      </w:r>
      <w:r w:rsidRPr="00293AD8">
        <w:rPr>
          <w:sz w:val="16"/>
        </w:rPr>
        <w:t xml:space="preserve"> </w:t>
      </w:r>
      <w:r w:rsidRPr="00D447E9">
        <w:rPr>
          <w:rStyle w:val="Emphasis"/>
          <w:highlight w:val="cyan"/>
        </w:rPr>
        <w:t>S</w:t>
      </w:r>
      <w:r w:rsidRPr="00293AD8">
        <w:rPr>
          <w:sz w:val="16"/>
        </w:rPr>
        <w:t xml:space="preserve">ecurity </w:t>
      </w:r>
      <w:r w:rsidRPr="00D447E9">
        <w:rPr>
          <w:rStyle w:val="Emphasis"/>
          <w:highlight w:val="cyan"/>
        </w:rPr>
        <w:t>A</w:t>
      </w:r>
      <w:r w:rsidRPr="00293AD8">
        <w:rPr>
          <w:sz w:val="16"/>
        </w:rPr>
        <w:t xml:space="preserve">dministration </w:t>
      </w:r>
      <w:r w:rsidRPr="00D447E9">
        <w:rPr>
          <w:rStyle w:val="StyleUnderline"/>
          <w:highlight w:val="cyan"/>
        </w:rPr>
        <w:t xml:space="preserve">and covers the </w:t>
      </w:r>
      <w:r w:rsidRPr="00D447E9">
        <w:rPr>
          <w:rStyle w:val="Emphasis"/>
          <w:highlight w:val="cyan"/>
        </w:rPr>
        <w:t>broad spectrum</w:t>
      </w:r>
      <w:r w:rsidRPr="00D447E9">
        <w:rPr>
          <w:rStyle w:val="StyleUnderline"/>
          <w:highlight w:val="cyan"/>
        </w:rPr>
        <w:t xml:space="preserve"> of the va</w:t>
      </w:r>
      <w:r w:rsidRPr="00293AD8">
        <w:rPr>
          <w:sz w:val="16"/>
          <w:highlight w:val="cyan"/>
        </w:rPr>
        <w:t>rious</w:t>
      </w:r>
      <w:r w:rsidRPr="00293AD8">
        <w:rPr>
          <w:sz w:val="16"/>
        </w:rPr>
        <w:t xml:space="preserve"> economic security </w:t>
      </w:r>
      <w:r w:rsidRPr="00D447E9">
        <w:rPr>
          <w:rStyle w:val="StyleUnderline"/>
          <w:highlight w:val="cyan"/>
        </w:rPr>
        <w:t>programs</w:t>
      </w:r>
      <w:r w:rsidRPr="00293AD8">
        <w:rPr>
          <w:sz w:val="16"/>
        </w:rPr>
        <w:t>. The salient areas that Mr. Myers analyzes in- elude the concept of social security, pub-lic assistance programs, basic principles of the OASDI system, methodology for actuarial cost estimates, and health bene-fit proposals. He also discusses the rail-road retirement system, unemployment insurance, workman's compensation, cash sickness benefit programs, and foreign social security programs.</w:t>
      </w:r>
    </w:p>
    <w:p w14:paraId="21D96CDE" w14:textId="77777777" w:rsidR="00BF056F" w:rsidRPr="00293AD8" w:rsidRDefault="00BF056F" w:rsidP="00BF056F">
      <w:pPr>
        <w:rPr>
          <w:sz w:val="16"/>
        </w:rPr>
      </w:pPr>
      <w:r w:rsidRPr="00D447E9">
        <w:rPr>
          <w:rStyle w:val="StyleUnderline"/>
        </w:rPr>
        <w:t>The concept of social security</w:t>
      </w:r>
      <w:r w:rsidRPr="00293AD8">
        <w:rPr>
          <w:sz w:val="16"/>
        </w:rPr>
        <w:t xml:space="preserve"> is dis-cussed in the first chapter. Mr. Myers be-lieves that the </w:t>
      </w:r>
      <w:r w:rsidRPr="00D447E9">
        <w:rPr>
          <w:rStyle w:val="StyleUnderline"/>
          <w:highlight w:val="cyan"/>
        </w:rPr>
        <w:t>term "</w:t>
      </w:r>
      <w:r w:rsidRPr="00D447E9">
        <w:rPr>
          <w:rStyle w:val="Emphasis"/>
          <w:highlight w:val="cyan"/>
        </w:rPr>
        <w:t>social security</w:t>
      </w:r>
      <w:r w:rsidRPr="00293AD8">
        <w:rPr>
          <w:sz w:val="16"/>
        </w:rPr>
        <w:t xml:space="preserve">" </w:t>
      </w:r>
      <w:r w:rsidRPr="00D447E9">
        <w:rPr>
          <w:rStyle w:val="StyleUnderline"/>
          <w:highlight w:val="cyan"/>
        </w:rPr>
        <w:t>is</w:t>
      </w:r>
      <w:r w:rsidRPr="00293AD8">
        <w:rPr>
          <w:sz w:val="16"/>
        </w:rPr>
        <w:t xml:space="preserve"> virtually </w:t>
      </w:r>
      <w:r w:rsidRPr="00D447E9">
        <w:rPr>
          <w:rStyle w:val="Emphasis"/>
          <w:highlight w:val="cyan"/>
        </w:rPr>
        <w:t>meaningless</w:t>
      </w:r>
      <w:r w:rsidRPr="00293AD8">
        <w:rPr>
          <w:sz w:val="16"/>
          <w:highlight w:val="cyan"/>
        </w:rPr>
        <w:t xml:space="preserve"> </w:t>
      </w:r>
      <w:r w:rsidRPr="00D447E9">
        <w:rPr>
          <w:rStyle w:val="StyleUnderline"/>
          <w:highlight w:val="cyan"/>
        </w:rPr>
        <w:t xml:space="preserve">when </w:t>
      </w:r>
      <w:r w:rsidRPr="00D447E9">
        <w:rPr>
          <w:rStyle w:val="Emphasis"/>
          <w:highlight w:val="cyan"/>
        </w:rPr>
        <w:t>considered</w:t>
      </w:r>
      <w:r w:rsidRPr="00D447E9">
        <w:rPr>
          <w:rStyle w:val="StyleUnderline"/>
          <w:highlight w:val="cyan"/>
        </w:rPr>
        <w:t xml:space="preserve"> in the </w:t>
      </w:r>
      <w:r w:rsidRPr="00D447E9">
        <w:rPr>
          <w:rStyle w:val="Emphasis"/>
          <w:highlight w:val="cyan"/>
        </w:rPr>
        <w:t>broad sense</w:t>
      </w:r>
      <w:r w:rsidRPr="00293AD8">
        <w:rPr>
          <w:sz w:val="16"/>
        </w:rPr>
        <w:t xml:space="preserve">. </w:t>
      </w:r>
      <w:r w:rsidRPr="00D447E9">
        <w:rPr>
          <w:rStyle w:val="StyleUnderline"/>
          <w:highlight w:val="cyan"/>
        </w:rPr>
        <w:t>He restricts</w:t>
      </w:r>
      <w:r w:rsidRPr="00293AD8">
        <w:rPr>
          <w:sz w:val="16"/>
        </w:rPr>
        <w:t xml:space="preserve"> the concept of </w:t>
      </w:r>
      <w:r w:rsidRPr="00D447E9">
        <w:rPr>
          <w:rStyle w:val="StyleUnderline"/>
        </w:rPr>
        <w:t>social security</w:t>
      </w:r>
      <w:r w:rsidRPr="00293AD8">
        <w:rPr>
          <w:sz w:val="16"/>
        </w:rPr>
        <w:t xml:space="preserve">, therefore, </w:t>
      </w:r>
      <w:r w:rsidRPr="00D447E9">
        <w:rPr>
          <w:rStyle w:val="StyleUnderline"/>
          <w:highlight w:val="cyan"/>
        </w:rPr>
        <w:t>to</w:t>
      </w:r>
      <w:r w:rsidRPr="00D447E9">
        <w:rPr>
          <w:rStyle w:val="StyleUnderline"/>
        </w:rPr>
        <w:t xml:space="preserve"> include </w:t>
      </w:r>
      <w:r w:rsidRPr="00D447E9">
        <w:rPr>
          <w:rStyle w:val="Emphasis"/>
          <w:highlight w:val="cyan"/>
        </w:rPr>
        <w:t>only</w:t>
      </w:r>
      <w:r w:rsidRPr="00D447E9">
        <w:rPr>
          <w:rStyle w:val="StyleUnderline"/>
        </w:rPr>
        <w:t xml:space="preserve"> the following</w:t>
      </w:r>
      <w:r w:rsidRPr="00293AD8">
        <w:rPr>
          <w:sz w:val="16"/>
        </w:rPr>
        <w:t xml:space="preserve"> </w:t>
      </w:r>
      <w:r w:rsidRPr="00D447E9">
        <w:rPr>
          <w:rStyle w:val="StyleUnderline"/>
        </w:rPr>
        <w:t>programs</w:t>
      </w:r>
      <w:r w:rsidRPr="00293AD8">
        <w:rPr>
          <w:sz w:val="16"/>
        </w:rPr>
        <w:t xml:space="preserve">: (1) those providing </w:t>
      </w:r>
      <w:r w:rsidRPr="00D447E9">
        <w:rPr>
          <w:rStyle w:val="StyleUnderline"/>
          <w:highlight w:val="cyan"/>
        </w:rPr>
        <w:t xml:space="preserve">cash payments to persons </w:t>
      </w:r>
      <w:r w:rsidRPr="00D447E9">
        <w:rPr>
          <w:rStyle w:val="StyleUnderline"/>
        </w:rPr>
        <w:t xml:space="preserve">and families </w:t>
      </w:r>
      <w:r w:rsidRPr="00D447E9">
        <w:rPr>
          <w:rStyle w:val="StyleUnderline"/>
          <w:highlight w:val="cyan"/>
        </w:rPr>
        <w:t>whose income</w:t>
      </w:r>
      <w:r w:rsidRPr="00293AD8">
        <w:rPr>
          <w:sz w:val="16"/>
        </w:rPr>
        <w:t xml:space="preserve"> from earnings </w:t>
      </w:r>
      <w:r w:rsidRPr="00D447E9">
        <w:rPr>
          <w:rStyle w:val="StyleUnderline"/>
        </w:rPr>
        <w:t xml:space="preserve">has ceased or </w:t>
      </w:r>
      <w:r w:rsidRPr="00D447E9">
        <w:rPr>
          <w:rStyle w:val="StyleUnderline"/>
          <w:highlight w:val="cyan"/>
        </w:rPr>
        <w:t>diminished</w:t>
      </w:r>
      <w:r w:rsidRPr="00293AD8">
        <w:rPr>
          <w:sz w:val="16"/>
        </w:rPr>
        <w:t xml:space="preserve">; (2) those furnishing </w:t>
      </w:r>
      <w:r w:rsidRPr="00D447E9">
        <w:rPr>
          <w:rStyle w:val="StyleUnderline"/>
          <w:highlight w:val="cyan"/>
        </w:rPr>
        <w:t>medical care to persons and families receiving benefits under item 1 or</w:t>
      </w:r>
      <w:r w:rsidRPr="00293AD8">
        <w:rPr>
          <w:sz w:val="16"/>
        </w:rPr>
        <w:t xml:space="preserve">, under certain circumstances, to all individuals in a given category; and (3) those pro-viding </w:t>
      </w:r>
      <w:r w:rsidRPr="00D447E9">
        <w:rPr>
          <w:rStyle w:val="StyleUnderline"/>
          <w:highlight w:val="cyan"/>
        </w:rPr>
        <w:t>cash payments to all children in a given category</w:t>
      </w:r>
      <w:r w:rsidRPr="00293AD8">
        <w:rPr>
          <w:sz w:val="16"/>
        </w:rPr>
        <w:t>, regardless of the presence or absence of parents who could support such children.</w:t>
      </w:r>
    </w:p>
    <w:p w14:paraId="2D325744" w14:textId="77777777" w:rsidR="00BF056F" w:rsidRPr="00F81FA7" w:rsidRDefault="00BF056F" w:rsidP="00BF056F">
      <w:pPr>
        <w:pStyle w:val="Heading3"/>
      </w:pPr>
      <w:r>
        <w:t>SS---Includes Medicare CI---1AR</w:t>
      </w:r>
    </w:p>
    <w:p w14:paraId="7F4AA4A4" w14:textId="77777777" w:rsidR="00BF056F" w:rsidRDefault="00BF056F" w:rsidP="00BF056F">
      <w:pPr>
        <w:pStyle w:val="Heading4"/>
      </w:pPr>
      <w:r>
        <w:t>‘Social Security’ includes OASDI and Medicare for the elderly.</w:t>
      </w:r>
    </w:p>
    <w:p w14:paraId="6D9B18B8" w14:textId="77777777" w:rsidR="00BF056F" w:rsidRPr="003A03E7" w:rsidRDefault="00BF056F" w:rsidP="00BF056F">
      <w:r w:rsidRPr="00E95A5A">
        <w:rPr>
          <w:rStyle w:val="Style13ptBold"/>
        </w:rPr>
        <w:t>Liebeman ’89</w:t>
      </w:r>
      <w:r>
        <w:t xml:space="preserve"> [Lance Liebeman; 1989; Law Professor at Harvard;</w:t>
      </w:r>
      <w:r w:rsidRPr="003A03E7">
        <w:t xml:space="preserve"> </w:t>
      </w:r>
      <w:r>
        <w:t>Harvard Journal on Legislation, “Evaluating Child Care Legislation: Program Structures and Political Consequences,” vol. 26, no. 2]</w:t>
      </w:r>
    </w:p>
    <w:p w14:paraId="72102F78" w14:textId="77777777" w:rsidR="00BF056F" w:rsidRPr="00E95A5A" w:rsidRDefault="00BF056F" w:rsidP="00BF056F">
      <w:pPr>
        <w:rPr>
          <w:sz w:val="16"/>
        </w:rPr>
      </w:pPr>
      <w:r w:rsidRPr="00E95A5A">
        <w:rPr>
          <w:sz w:val="16"/>
        </w:rPr>
        <w:t xml:space="preserve">101 </w:t>
      </w:r>
      <w:r w:rsidRPr="00E8182A">
        <w:rPr>
          <w:rStyle w:val="StyleUnderline"/>
        </w:rPr>
        <w:t xml:space="preserve">In </w:t>
      </w:r>
      <w:r w:rsidRPr="00E8182A">
        <w:rPr>
          <w:rStyle w:val="Emphasis"/>
        </w:rPr>
        <w:t>conventional</w:t>
      </w:r>
      <w:r w:rsidRPr="00E8182A">
        <w:rPr>
          <w:rStyle w:val="StyleUnderline"/>
        </w:rPr>
        <w:t xml:space="preserve"> American discourse, "Social Security" includes </w:t>
      </w:r>
      <w:r w:rsidRPr="00E8182A">
        <w:rPr>
          <w:rStyle w:val="Emphasis"/>
        </w:rPr>
        <w:t>o</w:t>
      </w:r>
      <w:r w:rsidRPr="00E95A5A">
        <w:rPr>
          <w:sz w:val="16"/>
        </w:rPr>
        <w:t xml:space="preserve">ld </w:t>
      </w:r>
      <w:r w:rsidRPr="00E8182A">
        <w:rPr>
          <w:rStyle w:val="Emphasis"/>
        </w:rPr>
        <w:t>a</w:t>
      </w:r>
      <w:r w:rsidRPr="00E95A5A">
        <w:rPr>
          <w:sz w:val="16"/>
        </w:rPr>
        <w:t xml:space="preserve">ge, </w:t>
      </w:r>
      <w:r w:rsidRPr="00E8182A">
        <w:rPr>
          <w:rStyle w:val="Emphasis"/>
        </w:rPr>
        <w:t>s</w:t>
      </w:r>
      <w:r w:rsidRPr="00E95A5A">
        <w:rPr>
          <w:sz w:val="16"/>
        </w:rPr>
        <w:t xml:space="preserve">urvivors, and </w:t>
      </w:r>
      <w:r w:rsidRPr="00E8182A">
        <w:rPr>
          <w:rStyle w:val="Emphasis"/>
        </w:rPr>
        <w:t>d</w:t>
      </w:r>
      <w:r w:rsidRPr="00E95A5A">
        <w:rPr>
          <w:sz w:val="16"/>
        </w:rPr>
        <w:t xml:space="preserve">isability </w:t>
      </w:r>
      <w:r w:rsidRPr="00E8182A">
        <w:rPr>
          <w:rStyle w:val="Emphasis"/>
        </w:rPr>
        <w:t>i</w:t>
      </w:r>
      <w:r w:rsidRPr="00E95A5A">
        <w:rPr>
          <w:sz w:val="16"/>
        </w:rPr>
        <w:t xml:space="preserve">ncome </w:t>
      </w:r>
      <w:r w:rsidRPr="00E8182A">
        <w:rPr>
          <w:rStyle w:val="StyleUnderline"/>
        </w:rPr>
        <w:t xml:space="preserve">transfers, </w:t>
      </w:r>
      <w:r w:rsidRPr="00E8182A">
        <w:rPr>
          <w:rStyle w:val="Emphasis"/>
        </w:rPr>
        <w:t>and</w:t>
      </w:r>
      <w:r w:rsidRPr="00E8182A">
        <w:rPr>
          <w:rStyle w:val="StyleUnderline"/>
        </w:rPr>
        <w:t xml:space="preserve"> Medicare's payment of hospital bills </w:t>
      </w:r>
      <w:r w:rsidRPr="00E8182A">
        <w:rPr>
          <w:rStyle w:val="Emphasis"/>
        </w:rPr>
        <w:t>for the elderly</w:t>
      </w:r>
      <w:r w:rsidRPr="00E95A5A">
        <w:rPr>
          <w:sz w:val="16"/>
        </w:rPr>
        <w:t>.</w:t>
      </w:r>
    </w:p>
    <w:p w14:paraId="71FA0CB2" w14:textId="77777777" w:rsidR="00BF056F" w:rsidRDefault="00BF056F" w:rsidP="00BF056F">
      <w:pPr>
        <w:pStyle w:val="Heading4"/>
      </w:pPr>
      <w:r>
        <w:t>‘Social security’ includes Medicare.</w:t>
      </w:r>
    </w:p>
    <w:p w14:paraId="20C5FD7B" w14:textId="77777777" w:rsidR="00BF056F" w:rsidRPr="00872311" w:rsidRDefault="00BF056F" w:rsidP="00BF056F">
      <w:r w:rsidRPr="004826B7">
        <w:rPr>
          <w:rStyle w:val="Style13ptBold"/>
        </w:rPr>
        <w:t>Pepper ’83</w:t>
      </w:r>
      <w:r>
        <w:t xml:space="preserve"> [Claude Pepper; June 30, 1983; Senator from Florida; HeinOnline, “Social security Disability Insurance: Hearing Before the Subcommittee on Social security of the Committee on Ways and Means,” House of Representatives, Ninety-Eighth Congress, First Session]</w:t>
      </w:r>
    </w:p>
    <w:p w14:paraId="669A120D" w14:textId="77777777" w:rsidR="00BF056F" w:rsidRDefault="00BF056F" w:rsidP="00BF056F">
      <w:pPr>
        <w:rPr>
          <w:sz w:val="16"/>
        </w:rPr>
      </w:pPr>
      <w:r w:rsidRPr="003B140C">
        <w:rPr>
          <w:sz w:val="16"/>
        </w:rPr>
        <w:t xml:space="preserve">Through the Disability Insurance Program, 97,000,000 workers and their dependents are currently insured in the event of disability. In turn for their payroll contributions, the families of these workers are guaranteed that a portion of the breadwinner's wages will be replaced if their earning power is lost through disability. Although </w:t>
      </w:r>
      <w:r w:rsidRPr="003B140C">
        <w:rPr>
          <w:rStyle w:val="StyleUnderline"/>
        </w:rPr>
        <w:t xml:space="preserve">the </w:t>
      </w:r>
      <w:r w:rsidRPr="003B140C">
        <w:rPr>
          <w:rStyle w:val="Emphasis"/>
        </w:rPr>
        <w:t>term</w:t>
      </w:r>
      <w:r w:rsidRPr="003B140C">
        <w:rPr>
          <w:rStyle w:val="StyleUnderline"/>
        </w:rPr>
        <w:t xml:space="preserve"> "social security" means old age or Medicare benefits in the minds of most people, </w:t>
      </w:r>
      <w:r w:rsidRPr="00933DDF">
        <w:rPr>
          <w:rStyle w:val="StyleUnderline"/>
        </w:rPr>
        <w:t>the</w:t>
      </w:r>
      <w:r w:rsidRPr="003B140C">
        <w:rPr>
          <w:sz w:val="16"/>
        </w:rPr>
        <w:t xml:space="preserve"> irreplaceable protection provided by </w:t>
      </w:r>
      <w:r w:rsidRPr="003B140C">
        <w:rPr>
          <w:rStyle w:val="Emphasis"/>
        </w:rPr>
        <w:t>disability Insurance</w:t>
      </w:r>
      <w:r w:rsidRPr="003B140C">
        <w:rPr>
          <w:rStyle w:val="StyleUnderline"/>
        </w:rPr>
        <w:t xml:space="preserve"> covers a worker for </w:t>
      </w:r>
      <w:r w:rsidRPr="00933DDF">
        <w:rPr>
          <w:rStyle w:val="Emphasis"/>
        </w:rPr>
        <w:t>decades before</w:t>
      </w:r>
      <w:r w:rsidRPr="003B140C">
        <w:rPr>
          <w:rStyle w:val="StyleUnderline"/>
        </w:rPr>
        <w:t xml:space="preserve"> the benefits of old age </w:t>
      </w:r>
      <w:r w:rsidRPr="00933DDF">
        <w:rPr>
          <w:rStyle w:val="Emphasis"/>
        </w:rPr>
        <w:t>or</w:t>
      </w:r>
      <w:r w:rsidRPr="003B140C">
        <w:rPr>
          <w:rStyle w:val="StyleUnderline"/>
        </w:rPr>
        <w:t xml:space="preserve"> hospital insurance protection become </w:t>
      </w:r>
      <w:r w:rsidRPr="003B140C">
        <w:rPr>
          <w:rStyle w:val="Emphasis"/>
        </w:rPr>
        <w:t>available</w:t>
      </w:r>
      <w:r w:rsidRPr="003B140C">
        <w:rPr>
          <w:sz w:val="16"/>
        </w:rPr>
        <w:t>. The Disability Insurance program is thus an integral and vital part of the nation's social insurance system, insuring workers in a mandatory con- tributory universal pooled-risk plan.</w:t>
      </w:r>
    </w:p>
    <w:p w14:paraId="3FB369AB" w14:textId="77777777" w:rsidR="00BF056F" w:rsidRDefault="00BF056F" w:rsidP="00BF056F">
      <w:pPr>
        <w:pStyle w:val="Heading4"/>
      </w:pPr>
      <w:r>
        <w:t>‘Social security’ is OASDI and hospital insurance funds.</w:t>
      </w:r>
    </w:p>
    <w:p w14:paraId="60E9A301" w14:textId="77777777" w:rsidR="00BF056F" w:rsidRPr="00823835" w:rsidRDefault="00BF056F" w:rsidP="00BF056F">
      <w:r w:rsidRPr="001C1036">
        <w:rPr>
          <w:rStyle w:val="Style13ptBold"/>
        </w:rPr>
        <w:t>Munnell ’94</w:t>
      </w:r>
      <w:r>
        <w:t xml:space="preserve"> [Alicia H. Munnell; August 15, 1994; Senior Vice President and Director of Research Reserve Bank of Boston; HeinOnline, Legislative History of the Social Security Independence and Program Improvements Act of 1994, “Statement of Alicia H. Munnell,” P.L. 103-296: 108 Stat. 1464]</w:t>
      </w:r>
    </w:p>
    <w:p w14:paraId="7E1F4E0D" w14:textId="77777777" w:rsidR="00BF056F" w:rsidRDefault="00BF056F" w:rsidP="00BF056F">
      <w:pPr>
        <w:rPr>
          <w:sz w:val="16"/>
        </w:rPr>
      </w:pPr>
      <w:r w:rsidRPr="00823835">
        <w:rPr>
          <w:rStyle w:val="StyleUnderline"/>
        </w:rPr>
        <w:t xml:space="preserve">Social security </w:t>
      </w:r>
      <w:r w:rsidRPr="00823835">
        <w:rPr>
          <w:rStyle w:val="Emphasis"/>
        </w:rPr>
        <w:t>includes</w:t>
      </w:r>
      <w:r w:rsidRPr="00823835">
        <w:rPr>
          <w:sz w:val="16"/>
        </w:rPr>
        <w:t xml:space="preserve"> the old-age and survivors insurance (</w:t>
      </w:r>
      <w:r w:rsidRPr="00823835">
        <w:rPr>
          <w:rStyle w:val="StyleUnderline"/>
        </w:rPr>
        <w:t>OAS</w:t>
      </w:r>
      <w:r w:rsidRPr="00823835">
        <w:rPr>
          <w:sz w:val="16"/>
        </w:rPr>
        <w:t>I), disability insurance (</w:t>
      </w:r>
      <w:r w:rsidRPr="00823835">
        <w:rPr>
          <w:rStyle w:val="StyleUnderline"/>
        </w:rPr>
        <w:t>DI</w:t>
      </w:r>
      <w:r w:rsidRPr="00823835">
        <w:rPr>
          <w:sz w:val="16"/>
        </w:rPr>
        <w:t xml:space="preserve">), </w:t>
      </w:r>
      <w:r w:rsidRPr="00823835">
        <w:rPr>
          <w:rStyle w:val="Emphasis"/>
        </w:rPr>
        <w:t>and</w:t>
      </w:r>
      <w:r w:rsidRPr="00823835">
        <w:rPr>
          <w:rStyle w:val="StyleUnderline"/>
        </w:rPr>
        <w:t xml:space="preserve"> hospital insurance (HI) trust funds</w:t>
      </w:r>
      <w:r w:rsidRPr="00823835">
        <w:rPr>
          <w:sz w:val="16"/>
        </w:rPr>
        <w:t xml:space="preserve"> Sources. "1985 Annual Report of the 80ard of Trustees of the Federal Old-Age and Survivors Insurance and Disability Insurance Trust Funds; 1985 Annual Report of the Board of Trustees of the Federal Hospital Insurance Trust Fund; Historical Tables, Budget of the United States Government, Fiscal Year 1986" (GPO, 1985); and "Appendix, Budget of the United States Government, Fiscal Year 1986" (GPO, 1985).</w:t>
      </w:r>
    </w:p>
    <w:p w14:paraId="1202501F" w14:textId="77777777" w:rsidR="00BF056F" w:rsidRPr="00F1749D" w:rsidRDefault="00BF056F" w:rsidP="00BF056F">
      <w:pPr>
        <w:pStyle w:val="Heading4"/>
      </w:pPr>
      <w:r>
        <w:t xml:space="preserve">‘Social security’ includes OASDI </w:t>
      </w:r>
      <w:r>
        <w:rPr>
          <w:u w:val="single"/>
        </w:rPr>
        <w:t>and</w:t>
      </w:r>
      <w:r>
        <w:t xml:space="preserve"> medical insurance.</w:t>
      </w:r>
    </w:p>
    <w:p w14:paraId="7DC8716D" w14:textId="77777777" w:rsidR="00BF056F" w:rsidRPr="00583669" w:rsidRDefault="00BF056F" w:rsidP="00BF056F">
      <w:r w:rsidRPr="00F1749D">
        <w:rPr>
          <w:rStyle w:val="Style13ptBold"/>
        </w:rPr>
        <w:t>Greenspan ’74</w:t>
      </w:r>
      <w:r>
        <w:t xml:space="preserve"> [Alan Greenspan; 1974; Chairman of the Council of Economic Advisors (1974–77), Ph.D. in economics from New York University; Economic Report of the President 1974, “Developments and Policy in 1973,” Ch. 2]</w:t>
      </w:r>
    </w:p>
    <w:p w14:paraId="0DB45D55" w14:textId="77777777" w:rsidR="00BF056F" w:rsidRDefault="00BF056F" w:rsidP="00BF056F">
      <w:pPr>
        <w:rPr>
          <w:sz w:val="16"/>
        </w:rPr>
      </w:pPr>
      <w:r w:rsidRPr="00142990">
        <w:rPr>
          <w:sz w:val="16"/>
        </w:rPr>
        <w:t xml:space="preserve">The only major discretionary change affecting 1973 receipts occurred in social security (OASDHI) taxes. </w:t>
      </w:r>
      <w:r w:rsidRPr="00583669">
        <w:rPr>
          <w:rStyle w:val="StyleUnderline"/>
        </w:rPr>
        <w:t>Social security includes</w:t>
      </w:r>
      <w:r w:rsidRPr="00142990">
        <w:rPr>
          <w:sz w:val="16"/>
        </w:rPr>
        <w:t xml:space="preserve"> </w:t>
      </w:r>
      <w:r w:rsidRPr="00583669">
        <w:rPr>
          <w:rStyle w:val="Emphasis"/>
        </w:rPr>
        <w:t>o</w:t>
      </w:r>
      <w:r w:rsidRPr="00583669">
        <w:rPr>
          <w:rStyle w:val="StyleUnderline"/>
        </w:rPr>
        <w:t xml:space="preserve">ld </w:t>
      </w:r>
      <w:r w:rsidRPr="00583669">
        <w:rPr>
          <w:rStyle w:val="Emphasis"/>
        </w:rPr>
        <w:t>a</w:t>
      </w:r>
      <w:r w:rsidRPr="00583669">
        <w:rPr>
          <w:rStyle w:val="StyleUnderline"/>
        </w:rPr>
        <w:t xml:space="preserve">ge, </w:t>
      </w:r>
      <w:r w:rsidRPr="00583669">
        <w:rPr>
          <w:rStyle w:val="Emphasis"/>
        </w:rPr>
        <w:t>s</w:t>
      </w:r>
      <w:r w:rsidRPr="00583669">
        <w:rPr>
          <w:rStyle w:val="StyleUnderline"/>
        </w:rPr>
        <w:t xml:space="preserve">urvivors, </w:t>
      </w:r>
      <w:r w:rsidRPr="00583669">
        <w:rPr>
          <w:rStyle w:val="Emphasis"/>
        </w:rPr>
        <w:t>di</w:t>
      </w:r>
      <w:r w:rsidRPr="00583669">
        <w:rPr>
          <w:rStyle w:val="StyleUnderline"/>
        </w:rPr>
        <w:t xml:space="preserve">sability, hospital, </w:t>
      </w:r>
      <w:r w:rsidRPr="00583669">
        <w:rPr>
          <w:rStyle w:val="Emphasis"/>
        </w:rPr>
        <w:t>and</w:t>
      </w:r>
      <w:r w:rsidRPr="00583669">
        <w:rPr>
          <w:rStyle w:val="StyleUnderline"/>
        </w:rPr>
        <w:t xml:space="preserve"> supplementary medical insurance and accounts for </w:t>
      </w:r>
      <w:r w:rsidRPr="00583669">
        <w:rPr>
          <w:rStyle w:val="Emphasis"/>
        </w:rPr>
        <w:t>most</w:t>
      </w:r>
      <w:r w:rsidRPr="00583669">
        <w:rPr>
          <w:rStyle w:val="StyleUnderline"/>
        </w:rPr>
        <w:t xml:space="preserve"> of</w:t>
      </w:r>
      <w:r w:rsidRPr="00142990">
        <w:rPr>
          <w:sz w:val="16"/>
        </w:rPr>
        <w:t xml:space="preserve"> the </w:t>
      </w:r>
      <w:r w:rsidRPr="00583669">
        <w:rPr>
          <w:rStyle w:val="StyleUnderline"/>
        </w:rPr>
        <w:t>Federal</w:t>
      </w:r>
      <w:r w:rsidRPr="00142990">
        <w:rPr>
          <w:sz w:val="16"/>
        </w:rPr>
        <w:t xml:space="preserve"> receipts included in contributions for </w:t>
      </w:r>
      <w:r w:rsidRPr="00583669">
        <w:rPr>
          <w:rStyle w:val="StyleUnderline"/>
        </w:rPr>
        <w:t>social insurance</w:t>
      </w:r>
      <w:r w:rsidRPr="00142990">
        <w:rPr>
          <w:sz w:val="16"/>
        </w:rPr>
        <w:t>. At the start of 1973 the combined rate for employers and employees was raised from 10.4 percent to 11.7 percent of earnings. Simultaneously the maximum amount of annual earnings subject to the tax was increased from $9,000 to $10,800. These two measures together raised OASDHI tax receipts by $10 billion and thus accounted for over one-quarter of the $37 billion rise in total Federal receipts from 1972 to 1973. Including the automatic effect of covered wage and employment growth, total OASDHI receipts rose by about $14 billion.</w:t>
      </w:r>
    </w:p>
    <w:p w14:paraId="5B6D4DBC" w14:textId="77777777" w:rsidR="00BF056F" w:rsidRDefault="00BF056F" w:rsidP="00BF056F">
      <w:pPr>
        <w:pStyle w:val="Heading3"/>
      </w:pPr>
      <w:r>
        <w:t>SS---Includes Medicare, Excludes Medicaid---1AR</w:t>
      </w:r>
    </w:p>
    <w:p w14:paraId="0B4C068F" w14:textId="77777777" w:rsidR="00BF056F" w:rsidRDefault="00BF056F" w:rsidP="00BF056F">
      <w:pPr>
        <w:pStyle w:val="Heading4"/>
      </w:pPr>
      <w:r>
        <w:t xml:space="preserve">‘Social security’ includes </w:t>
      </w:r>
      <w:r>
        <w:rPr>
          <w:u w:val="single"/>
        </w:rPr>
        <w:t>all</w:t>
      </w:r>
      <w:r>
        <w:t xml:space="preserve"> benefits under SSA.</w:t>
      </w:r>
    </w:p>
    <w:p w14:paraId="7EA44694" w14:textId="77777777" w:rsidR="00BF056F" w:rsidRPr="00812104" w:rsidRDefault="00BF056F" w:rsidP="00BF056F">
      <w:r w:rsidRPr="00812104">
        <w:rPr>
          <w:rStyle w:val="Style13ptBold"/>
        </w:rPr>
        <w:t>Levin ’84</w:t>
      </w:r>
      <w:r>
        <w:t xml:space="preserve"> [Charles Levin; March 12, 1984; Justice on the Michigan Supreme Court, dissenting; Westlaw, “Jarosz v. Detroit Auto. Inter-Ins. Exch.,” 418 Mich. 565]</w:t>
      </w:r>
    </w:p>
    <w:p w14:paraId="7F34A987" w14:textId="77777777" w:rsidR="00BF056F" w:rsidRPr="00812104" w:rsidRDefault="00BF056F" w:rsidP="00BF056F">
      <w:pPr>
        <w:rPr>
          <w:sz w:val="16"/>
        </w:rPr>
      </w:pPr>
      <w:r w:rsidRPr="00812104">
        <w:rPr>
          <w:sz w:val="16"/>
        </w:rPr>
        <w:t>&lt;&lt;FOOTNOTE 9&gt;&gt;</w:t>
      </w:r>
    </w:p>
    <w:p w14:paraId="2258935C" w14:textId="77777777" w:rsidR="00BF056F" w:rsidRPr="00812104" w:rsidRDefault="00BF056F" w:rsidP="00BF056F">
      <w:pPr>
        <w:rPr>
          <w:sz w:val="16"/>
        </w:rPr>
      </w:pPr>
      <w:r w:rsidRPr="00812104">
        <w:rPr>
          <w:sz w:val="16"/>
        </w:rPr>
        <w:t>UMVARA provides:</w:t>
      </w:r>
    </w:p>
    <w:p w14:paraId="3B19F8E1" w14:textId="77777777" w:rsidR="00BF056F" w:rsidRPr="00812104" w:rsidRDefault="00BF056F" w:rsidP="00BF056F">
      <w:pPr>
        <w:ind w:left="720"/>
        <w:rPr>
          <w:sz w:val="16"/>
        </w:rPr>
      </w:pPr>
      <w:r w:rsidRPr="00812104">
        <w:rPr>
          <w:sz w:val="16"/>
        </w:rPr>
        <w:t>“(a) All benefits or advantages a person receives or is entitled to receive because of the injury from social security, workmen's compensation, and any state-required temporary, nonoccupational disability insurance are subtracted in calculating net loss.” 14 ULA, § 11, p. 78.</w:t>
      </w:r>
    </w:p>
    <w:p w14:paraId="6E6D9C03" w14:textId="77777777" w:rsidR="00BF056F" w:rsidRPr="00812104" w:rsidRDefault="00BF056F" w:rsidP="00BF056F">
      <w:pPr>
        <w:rPr>
          <w:sz w:val="16"/>
        </w:rPr>
      </w:pPr>
      <w:r w:rsidRPr="00812104">
        <w:rPr>
          <w:sz w:val="16"/>
        </w:rPr>
        <w:t>The Commissioners' Comment to this section states:</w:t>
      </w:r>
    </w:p>
    <w:p w14:paraId="7E071BD8" w14:textId="77777777" w:rsidR="00BF056F" w:rsidRDefault="00BF056F" w:rsidP="00BF056F">
      <w:pPr>
        <w:ind w:left="720"/>
        <w:rPr>
          <w:sz w:val="16"/>
        </w:rPr>
      </w:pPr>
      <w:r w:rsidRPr="00812104">
        <w:rPr>
          <w:sz w:val="16"/>
        </w:rPr>
        <w:t xml:space="preserve">“Subsection (a) concerns the effects of collateral sources of benefits on the right to receive reparation benefits under this Act. In calculating net loss for the purpose of determining reparation benefits one must subtract only those benefits or advantages he is entitled to receive from (1) social security, (2) workmen's compensation, and (3) state-required temporary nonoccupational disability insurance (sometimes referred to as cash sickness benefits). </w:t>
      </w:r>
      <w:r w:rsidRPr="00812104">
        <w:rPr>
          <w:rStyle w:val="StyleUnderline"/>
        </w:rPr>
        <w:t xml:space="preserve">‘Social security’ includes all </w:t>
      </w:r>
      <w:r w:rsidRPr="00812104">
        <w:rPr>
          <w:rStyle w:val="Emphasis"/>
        </w:rPr>
        <w:t>benefits</w:t>
      </w:r>
      <w:r w:rsidRPr="00812104">
        <w:rPr>
          <w:rStyle w:val="StyleUnderline"/>
        </w:rPr>
        <w:t xml:space="preserve"> under the federal Social Security Act, including Medicare and disability benefits. It does </w:t>
      </w:r>
      <w:r w:rsidRPr="00812104">
        <w:rPr>
          <w:rStyle w:val="Emphasis"/>
        </w:rPr>
        <w:t>not</w:t>
      </w:r>
      <w:r w:rsidRPr="00812104">
        <w:rPr>
          <w:rStyle w:val="StyleUnderline"/>
        </w:rPr>
        <w:t xml:space="preserve"> include benefits</w:t>
      </w:r>
      <w:r w:rsidRPr="00812104">
        <w:rPr>
          <w:sz w:val="16"/>
        </w:rPr>
        <w:t xml:space="preserve"> provided </w:t>
      </w:r>
      <w:r w:rsidRPr="00812104">
        <w:rPr>
          <w:rStyle w:val="StyleUnderline"/>
        </w:rPr>
        <w:t>under</w:t>
      </w:r>
      <w:r w:rsidRPr="00812104">
        <w:rPr>
          <w:sz w:val="16"/>
        </w:rPr>
        <w:t xml:space="preserve"> Title XIX of the Social Security Act (</w:t>
      </w:r>
      <w:r w:rsidRPr="00812104">
        <w:rPr>
          <w:rStyle w:val="StyleUnderline"/>
        </w:rPr>
        <w:t>‘Medicaid’</w:t>
      </w:r>
      <w:r w:rsidRPr="00812104">
        <w:rPr>
          <w:sz w:val="16"/>
        </w:rPr>
        <w:t xml:space="preserve">), </w:t>
      </w:r>
      <w:r w:rsidRPr="00812104">
        <w:rPr>
          <w:rStyle w:val="StyleUnderline"/>
        </w:rPr>
        <w:t xml:space="preserve">which are </w:t>
      </w:r>
      <w:r w:rsidRPr="00812104">
        <w:rPr>
          <w:rStyle w:val="Emphasis"/>
        </w:rPr>
        <w:t>not</w:t>
      </w:r>
      <w:r w:rsidRPr="00812104">
        <w:rPr>
          <w:rStyle w:val="StyleUnderline"/>
        </w:rPr>
        <w:t xml:space="preserve"> paid through the Social Security System</w:t>
      </w:r>
      <w:r w:rsidRPr="00812104">
        <w:rPr>
          <w:sz w:val="16"/>
        </w:rPr>
        <w:t>. As to social security benefits, a generic term is used rather than statutory citation so that this Act need not be amended to conform to later amendments to the Social Security Act.” Id., pp. 78–79. (Emphasis supplied.)</w:t>
      </w:r>
    </w:p>
    <w:p w14:paraId="71C417F0" w14:textId="77777777" w:rsidR="00BF056F" w:rsidRDefault="00BF056F" w:rsidP="00BF056F">
      <w:pPr>
        <w:pStyle w:val="Heading4"/>
      </w:pPr>
      <w:r>
        <w:t>‘Social Security’ includes all benefits under SSA.</w:t>
      </w:r>
    </w:p>
    <w:p w14:paraId="0AD756BD" w14:textId="77777777" w:rsidR="00BF056F" w:rsidRPr="003C0025" w:rsidRDefault="00BF056F" w:rsidP="00BF056F">
      <w:r w:rsidRPr="00812104">
        <w:rPr>
          <w:rStyle w:val="Style13ptBold"/>
        </w:rPr>
        <w:t>Levin ’8</w:t>
      </w:r>
      <w:r>
        <w:rPr>
          <w:rStyle w:val="Style13ptBold"/>
        </w:rPr>
        <w:t>1</w:t>
      </w:r>
      <w:r>
        <w:t xml:space="preserve"> [Charles Levin; February 3, 1981; Justice on the Michigan Supreme Court, dissenting; Westlaw, “LeBlanc v. State Farm Mut. Auto. Ins. Co.,” 410 Mich. 173]</w:t>
      </w:r>
    </w:p>
    <w:p w14:paraId="02275094" w14:textId="77777777" w:rsidR="00BF056F" w:rsidRDefault="00BF056F" w:rsidP="00BF056F">
      <w:pPr>
        <w:rPr>
          <w:sz w:val="16"/>
        </w:rPr>
      </w:pPr>
      <w:r w:rsidRPr="003C0025">
        <w:rPr>
          <w:rStyle w:val="StyleUnderline"/>
        </w:rPr>
        <w:t xml:space="preserve">Medicare </w:t>
      </w:r>
      <w:r w:rsidRPr="003C0025">
        <w:rPr>
          <w:rStyle w:val="Emphasis"/>
        </w:rPr>
        <w:t>is</w:t>
      </w:r>
      <w:r w:rsidRPr="003C0025">
        <w:rPr>
          <w:rStyle w:val="StyleUnderline"/>
        </w:rPr>
        <w:t xml:space="preserve"> a Social Security benefit</w:t>
      </w:r>
      <w:r w:rsidRPr="00F5533A">
        <w:rPr>
          <w:sz w:val="16"/>
        </w:rPr>
        <w:t xml:space="preserve">.9 The commentary to UMVARA makes it clear that </w:t>
      </w:r>
      <w:r w:rsidRPr="003C0025">
        <w:rPr>
          <w:rStyle w:val="StyleUnderline"/>
        </w:rPr>
        <w:t>even under</w:t>
      </w:r>
      <w:r w:rsidRPr="00F5533A">
        <w:rPr>
          <w:sz w:val="16"/>
        </w:rPr>
        <w:t xml:space="preserve"> its more </w:t>
      </w:r>
      <w:r w:rsidRPr="003C0025">
        <w:rPr>
          <w:rStyle w:val="Emphasis"/>
        </w:rPr>
        <w:t>restrictive language</w:t>
      </w:r>
      <w:r w:rsidRPr="003C0025">
        <w:rPr>
          <w:rStyle w:val="StyleUnderline"/>
        </w:rPr>
        <w:t xml:space="preserve">, Medicare was </w:t>
      </w:r>
      <w:r w:rsidRPr="003C0025">
        <w:rPr>
          <w:rStyle w:val="Emphasis"/>
        </w:rPr>
        <w:t>within the benefits</w:t>
      </w:r>
      <w:r w:rsidRPr="00F5533A">
        <w:rPr>
          <w:sz w:val="16"/>
        </w:rPr>
        <w:t xml:space="preserve"> intended to be set off: </w:t>
      </w:r>
      <w:r w:rsidRPr="003C0025">
        <w:rPr>
          <w:rStyle w:val="StyleUnderline"/>
        </w:rPr>
        <w:t xml:space="preserve">“‘Social Security’ includes </w:t>
      </w:r>
      <w:r w:rsidRPr="003C0025">
        <w:rPr>
          <w:rStyle w:val="Emphasis"/>
        </w:rPr>
        <w:t>all</w:t>
      </w:r>
      <w:r w:rsidRPr="003C0025">
        <w:rPr>
          <w:rStyle w:val="StyleUnderline"/>
        </w:rPr>
        <w:t xml:space="preserve"> benefits under the federal Social Security Act, </w:t>
      </w:r>
      <w:r w:rsidRPr="003C0025">
        <w:rPr>
          <w:rStyle w:val="Emphasis"/>
        </w:rPr>
        <w:t>including</w:t>
      </w:r>
      <w:r w:rsidRPr="003C0025">
        <w:rPr>
          <w:rStyle w:val="StyleUnderline"/>
        </w:rPr>
        <w:t xml:space="preserve"> Medicare </w:t>
      </w:r>
      <w:r w:rsidRPr="003C0025">
        <w:rPr>
          <w:rStyle w:val="Emphasis"/>
        </w:rPr>
        <w:t>and</w:t>
      </w:r>
      <w:r w:rsidRPr="003C0025">
        <w:rPr>
          <w:rStyle w:val="StyleUnderline"/>
        </w:rPr>
        <w:t xml:space="preserve"> disability benefits.”</w:t>
      </w:r>
      <w:r w:rsidRPr="00F5533A">
        <w:rPr>
          <w:sz w:val="16"/>
        </w:rPr>
        <w:t>10</w:t>
      </w:r>
    </w:p>
    <w:p w14:paraId="394AEEEB" w14:textId="77777777" w:rsidR="00BF056F" w:rsidRDefault="00BF056F" w:rsidP="00BF056F">
      <w:pPr>
        <w:pStyle w:val="Heading4"/>
      </w:pPr>
      <w:r>
        <w:t xml:space="preserve">‘Social security is </w:t>
      </w:r>
      <w:r>
        <w:rPr>
          <w:u w:val="single"/>
        </w:rPr>
        <w:t>broad</w:t>
      </w:r>
      <w:r>
        <w:t>, as long as it’s employing the social security laws.</w:t>
      </w:r>
    </w:p>
    <w:p w14:paraId="0ABC8D36" w14:textId="77777777" w:rsidR="00BF056F" w:rsidRPr="00060A7F" w:rsidRDefault="00BF056F" w:rsidP="00BF056F">
      <w:r w:rsidRPr="0010405C">
        <w:rPr>
          <w:rStyle w:val="Style13ptBold"/>
        </w:rPr>
        <w:t>Sangwani ’21</w:t>
      </w:r>
      <w:r>
        <w:t xml:space="preserve"> [Arjun; 2021; student at O.P. Jindal Global University, India;</w:t>
      </w:r>
      <w:r w:rsidRPr="00060A7F">
        <w:t xml:space="preserve"> </w:t>
      </w:r>
      <w:r>
        <w:t>International Journal of Law Management &amp; Humanities, “Decoding the Code – A Focus on the Language Employed in Chapter IX of the Code on Social Security, 2020,” vol. 4]</w:t>
      </w:r>
    </w:p>
    <w:p w14:paraId="7E8200F1" w14:textId="77777777" w:rsidR="00BF056F" w:rsidRDefault="00BF056F" w:rsidP="00BF056F">
      <w:pPr>
        <w:rPr>
          <w:sz w:val="16"/>
        </w:rPr>
      </w:pPr>
      <w:r w:rsidRPr="00060A7F">
        <w:rPr>
          <w:sz w:val="16"/>
        </w:rPr>
        <w:t xml:space="preserve">The Social Security Code, 20202 (the Code) envisages a broader inclusion of all the workforce in India to be covered under the protection of social security benefits. This vision is exhibited in the objective of the Code which aims at extending social security to all employees and workers, either in the organised or unorganised or any other sector. </w:t>
      </w:r>
      <w:r w:rsidRPr="00060A7F">
        <w:rPr>
          <w:rStyle w:val="StyleUnderline"/>
        </w:rPr>
        <w:t xml:space="preserve">The Code </w:t>
      </w:r>
      <w:r w:rsidRPr="00060A7F">
        <w:rPr>
          <w:rStyle w:val="Emphasis"/>
        </w:rPr>
        <w:t>defines</w:t>
      </w:r>
      <w:r w:rsidRPr="00060A7F">
        <w:rPr>
          <w:rStyle w:val="StyleUnderline"/>
        </w:rPr>
        <w:t xml:space="preserve"> social security </w:t>
      </w:r>
      <w:r w:rsidRPr="00060A7F">
        <w:rPr>
          <w:rStyle w:val="Emphasis"/>
        </w:rPr>
        <w:t>qualitatively</w:t>
      </w:r>
      <w:r w:rsidRPr="00060A7F">
        <w:rPr>
          <w:rStyle w:val="StyleUnderline"/>
        </w:rPr>
        <w:t xml:space="preserve"> and explains</w:t>
      </w:r>
      <w:r w:rsidRPr="00060A7F">
        <w:rPr>
          <w:sz w:val="16"/>
        </w:rPr>
        <w:t xml:space="preserve"> that </w:t>
      </w:r>
      <w:r w:rsidRPr="00060A7F">
        <w:rPr>
          <w:rStyle w:val="StyleUnderline"/>
        </w:rPr>
        <w:t xml:space="preserve">it means the measures of protection offered to the workforce </w:t>
      </w:r>
      <w:r w:rsidRPr="00060A7F">
        <w:rPr>
          <w:rStyle w:val="Emphasis"/>
        </w:rPr>
        <w:t>like</w:t>
      </w:r>
      <w:r w:rsidRPr="00060A7F">
        <w:rPr>
          <w:rStyle w:val="StyleUnderline"/>
        </w:rPr>
        <w:t xml:space="preserve"> access to health care and income of security, by means of </w:t>
      </w:r>
      <w:r w:rsidRPr="00060A7F">
        <w:rPr>
          <w:rStyle w:val="Emphasis"/>
        </w:rPr>
        <w:t>rights</w:t>
      </w:r>
      <w:r w:rsidRPr="00060A7F">
        <w:rPr>
          <w:rStyle w:val="StyleUnderline"/>
        </w:rPr>
        <w:t xml:space="preserve"> conferred on the workforce and schemes </w:t>
      </w:r>
      <w:r w:rsidRPr="00060A7F">
        <w:rPr>
          <w:rStyle w:val="Emphasis"/>
        </w:rPr>
        <w:t>framed</w:t>
      </w:r>
      <w:r w:rsidRPr="00060A7F">
        <w:rPr>
          <w:rStyle w:val="StyleUnderline"/>
        </w:rPr>
        <w:t>, under the Social Security Code</w:t>
      </w:r>
      <w:r w:rsidRPr="00060A7F">
        <w:rPr>
          <w:sz w:val="16"/>
        </w:rPr>
        <w:t xml:space="preserve">.3 Some examples of these rights are maternity benefits, work injury compensation, sickness benefits, and compensation for loss of a breadwinner. </w:t>
      </w:r>
      <w:r w:rsidRPr="00060A7F">
        <w:rPr>
          <w:rStyle w:val="StyleUnderline"/>
        </w:rPr>
        <w:t>The definition</w:t>
      </w:r>
      <w:r w:rsidRPr="00060A7F">
        <w:rPr>
          <w:sz w:val="16"/>
        </w:rPr>
        <w:t xml:space="preserve">, however, </w:t>
      </w:r>
      <w:r w:rsidRPr="00060A7F">
        <w:rPr>
          <w:rStyle w:val="StyleUnderline"/>
        </w:rPr>
        <w:t xml:space="preserve">has been </w:t>
      </w:r>
      <w:r w:rsidRPr="00060A7F">
        <w:rPr>
          <w:rStyle w:val="Emphasis"/>
        </w:rPr>
        <w:t>hailed</w:t>
      </w:r>
      <w:r w:rsidRPr="00060A7F">
        <w:rPr>
          <w:sz w:val="16"/>
        </w:rPr>
        <w:t xml:space="preserve"> by commentators for a different reason. The protection of social security has also been afforded to unorganised workers, platform workers and gig workers alongside the organised sector employees. 4 The definition ensures these benefits to all these types of workers, be it organised work or unorganised work. This is particularly crucial for India as in terms of employment share, the unorganised sector employs 83% of the work force and only 17% are in the organised sector. s There are approximately 92% informal workers in the total employment, including unorganised workers plus informal workers in the organised sector, (with no written contract, paid leave and other benefits) in the economy.' Therefore, when the Social Security Code provides any benefits and protections to the unorganised sector, it should rightly be hailed as a measure towards achieving universal social security as a matter of right. However, it is not as simple as that and the Code may not transform into the portrayed knight in shining armour for the unorganised sector in India and deliver the promises made. The provisions of Chapter IX of the Code deal with social security for unorganised workers and they look out of place in an otherwise well drafted and benefit geared Code.</w:t>
      </w:r>
    </w:p>
    <w:p w14:paraId="5C6B23D2" w14:textId="77777777" w:rsidR="00BF056F" w:rsidRDefault="00BF056F" w:rsidP="00BF056F">
      <w:pPr>
        <w:pStyle w:val="Heading3"/>
      </w:pPr>
      <w:r>
        <w:t>SS---Social Benefits/Welfare CI (Broad)---2AC</w:t>
      </w:r>
    </w:p>
    <w:p w14:paraId="154A1C50" w14:textId="77777777" w:rsidR="00BF056F" w:rsidRPr="00C06CC9" w:rsidRDefault="00BF056F" w:rsidP="00BF056F">
      <w:pPr>
        <w:pStyle w:val="Heading4"/>
      </w:pPr>
      <w:r>
        <w:t>‘Social security’ includes basically any welfare program.</w:t>
      </w:r>
    </w:p>
    <w:p w14:paraId="572CE78D" w14:textId="77777777" w:rsidR="00BF056F" w:rsidRPr="006F3FF4" w:rsidRDefault="00BF056F" w:rsidP="00BF056F">
      <w:r w:rsidRPr="00C06CC9">
        <w:rPr>
          <w:rStyle w:val="Style13ptBold"/>
        </w:rPr>
        <w:t>Census Bureau ’50</w:t>
      </w:r>
      <w:r>
        <w:t xml:space="preserve"> [The Bureau of the Census; 1950 Statistical Abstract of the United States, “Social Security and Related Programs,” p. 220]</w:t>
      </w:r>
    </w:p>
    <w:p w14:paraId="70BBF8CB" w14:textId="77777777" w:rsidR="00BF056F" w:rsidRDefault="00BF056F" w:rsidP="00BF056F">
      <w:pPr>
        <w:rPr>
          <w:sz w:val="16"/>
        </w:rPr>
      </w:pPr>
      <w:r w:rsidRPr="006F3FF4">
        <w:rPr>
          <w:rStyle w:val="Emphasis"/>
        </w:rPr>
        <w:t>Broadly considered</w:t>
      </w:r>
      <w:r w:rsidRPr="006F3FF4">
        <w:rPr>
          <w:rStyle w:val="StyleUnderline"/>
        </w:rPr>
        <w:t xml:space="preserve">, "social security" includes (1) </w:t>
      </w:r>
      <w:r w:rsidRPr="006F3FF4">
        <w:rPr>
          <w:rStyle w:val="Emphasis"/>
        </w:rPr>
        <w:t>all</w:t>
      </w:r>
      <w:r w:rsidRPr="006F3FF4">
        <w:rPr>
          <w:rStyle w:val="StyleUnderline"/>
        </w:rPr>
        <w:t xml:space="preserve"> public provisions for payments to individuals on an insurance</w:t>
      </w:r>
      <w:r w:rsidRPr="006F3FF4">
        <w:rPr>
          <w:sz w:val="16"/>
        </w:rPr>
        <w:t xml:space="preserve"> or similar </w:t>
      </w:r>
      <w:r w:rsidRPr="006F3FF4">
        <w:rPr>
          <w:rStyle w:val="StyleUnderline"/>
        </w:rPr>
        <w:t xml:space="preserve">basis to </w:t>
      </w:r>
      <w:r w:rsidRPr="006F3FF4">
        <w:rPr>
          <w:rStyle w:val="Emphasis"/>
        </w:rPr>
        <w:t>compensate</w:t>
      </w:r>
      <w:r w:rsidRPr="006F3FF4">
        <w:rPr>
          <w:rStyle w:val="StyleUnderline"/>
        </w:rPr>
        <w:t xml:space="preserve"> for</w:t>
      </w:r>
      <w:r w:rsidRPr="006F3FF4">
        <w:rPr>
          <w:sz w:val="16"/>
        </w:rPr>
        <w:t xml:space="preserve"> part of the </w:t>
      </w:r>
      <w:r w:rsidRPr="006F3FF4">
        <w:rPr>
          <w:rStyle w:val="StyleUnderline"/>
        </w:rPr>
        <w:t xml:space="preserve">wage loss resulting from old age, sickness, disability, unemployment, or death (social insurance and related programs); (2) assistance, or payments on a needs basis, to persons with </w:t>
      </w:r>
      <w:r w:rsidRPr="006F3FF4">
        <w:rPr>
          <w:rStyle w:val="Emphasis"/>
        </w:rPr>
        <w:t>inadequate income</w:t>
      </w:r>
      <w:r w:rsidRPr="006F3FF4">
        <w:rPr>
          <w:rStyle w:val="StyleUnderline"/>
        </w:rPr>
        <w:t xml:space="preserve"> (public aid); </w:t>
      </w:r>
      <w:r w:rsidRPr="004C6104">
        <w:rPr>
          <w:rStyle w:val="Emphasis"/>
        </w:rPr>
        <w:t>and</w:t>
      </w:r>
      <w:r w:rsidRPr="006F3FF4">
        <w:rPr>
          <w:rStyle w:val="StyleUnderline"/>
        </w:rPr>
        <w:t xml:space="preserve"> (3)</w:t>
      </w:r>
      <w:r w:rsidRPr="006F3FF4">
        <w:rPr>
          <w:sz w:val="16"/>
        </w:rPr>
        <w:t xml:space="preserve"> medical and hospital care and services to individuals to improve their health, earning power, and welfare (</w:t>
      </w:r>
      <w:r w:rsidRPr="006F3FF4">
        <w:rPr>
          <w:rStyle w:val="StyleUnderline"/>
        </w:rPr>
        <w:t xml:space="preserve">health and medical services </w:t>
      </w:r>
      <w:r w:rsidRPr="004C6104">
        <w:rPr>
          <w:rStyle w:val="Emphasis"/>
        </w:rPr>
        <w:t>and</w:t>
      </w:r>
      <w:r w:rsidRPr="006F3FF4">
        <w:rPr>
          <w:rStyle w:val="StyleUnderline"/>
        </w:rPr>
        <w:t xml:space="preserve"> other welfare services</w:t>
      </w:r>
      <w:r w:rsidRPr="006F3FF4">
        <w:rPr>
          <w:sz w:val="16"/>
        </w:rPr>
        <w:t>). The aggregate expenditures for these purposes from Federal, State, and local funds are shown in table 270; a comparison of these expenditures with total receipts and expenditures of Federal, State, and lodal governments may be made by reference to tables 356, 357, 360, 396, 397, 407, and 408. Other data for social security and related programs are given in tables 271-274.</w:t>
      </w:r>
    </w:p>
    <w:p w14:paraId="76446526" w14:textId="77777777" w:rsidR="00BF056F" w:rsidRDefault="00BF056F" w:rsidP="00BF056F">
      <w:pPr>
        <w:pStyle w:val="Heading4"/>
      </w:pPr>
      <w:r>
        <w:t xml:space="preserve">Social security includes social assistance, social insurance, social allowances, provident funds, and employer mandates. </w:t>
      </w:r>
    </w:p>
    <w:p w14:paraId="38E9681A" w14:textId="77777777" w:rsidR="00BF056F" w:rsidRPr="00351486" w:rsidRDefault="00BF056F" w:rsidP="00BF056F">
      <w:r>
        <w:t xml:space="preserve">Kwong-leung </w:t>
      </w:r>
      <w:r w:rsidRPr="00981540">
        <w:rPr>
          <w:rStyle w:val="Style13ptBold"/>
        </w:rPr>
        <w:t>Tang &amp;</w:t>
      </w:r>
      <w:r>
        <w:t xml:space="preserve"> James </w:t>
      </w:r>
      <w:r w:rsidRPr="00981540">
        <w:rPr>
          <w:rStyle w:val="Style13ptBold"/>
        </w:rPr>
        <w:t>Midgley 8</w:t>
      </w:r>
      <w:r>
        <w:t>, Tang is an Associate Professor in the College of Arts, Social and Health Sciences at the University of Northern British Columbia, Canada; Midgley is Harry and Riva Specht Professor and dean emeritus of the School of Social Welfare at the University of California, Berkeley, “The Origins and Features of Social Security,” Social Security, the Economy and Development, edited by James Midgley and Kwong-leung Tang, Palgrave Macmillan UK, 2008, pp. 17–50 Springer Link, doi:10.1057/9780230582194_2</w:t>
      </w:r>
    </w:p>
    <w:p w14:paraId="6D4B8CAD" w14:textId="77777777" w:rsidR="00BF056F" w:rsidRPr="0068504A" w:rsidRDefault="00BF056F" w:rsidP="00BF056F">
      <w:pPr>
        <w:rPr>
          <w:sz w:val="16"/>
        </w:rPr>
      </w:pPr>
      <w:r w:rsidRPr="0068504A">
        <w:rPr>
          <w:sz w:val="16"/>
        </w:rPr>
        <w:t xml:space="preserve">Nevertheless, his </w:t>
      </w:r>
      <w:r w:rsidRPr="00DD2AF2">
        <w:rPr>
          <w:rStyle w:val="StyleUnderline"/>
        </w:rPr>
        <w:t>typology of</w:t>
      </w:r>
      <w:r w:rsidRPr="0068504A">
        <w:rPr>
          <w:sz w:val="16"/>
        </w:rPr>
        <w:t xml:space="preserve"> statutory </w:t>
      </w:r>
      <w:r w:rsidRPr="00DD2AF2">
        <w:rPr>
          <w:rStyle w:val="StyleUnderline"/>
        </w:rPr>
        <w:t>social security</w:t>
      </w:r>
      <w:r w:rsidRPr="0068504A">
        <w:rPr>
          <w:sz w:val="16"/>
        </w:rPr>
        <w:t xml:space="preserve"> inspired subsequent typologies which </w:t>
      </w:r>
      <w:r w:rsidRPr="00DD2AF2">
        <w:rPr>
          <w:rStyle w:val="StyleUnderline"/>
        </w:rPr>
        <w:t xml:space="preserve">included </w:t>
      </w:r>
      <w:r w:rsidRPr="00DD2AF2">
        <w:rPr>
          <w:rStyle w:val="Emphasis"/>
        </w:rPr>
        <w:t>social insurance</w:t>
      </w:r>
      <w:r w:rsidRPr="00DD2AF2">
        <w:rPr>
          <w:rStyle w:val="StyleUnderline"/>
        </w:rPr>
        <w:t xml:space="preserve">, </w:t>
      </w:r>
      <w:r w:rsidRPr="00DD2AF2">
        <w:rPr>
          <w:rStyle w:val="Emphasis"/>
        </w:rPr>
        <w:t>means-tested social assistance</w:t>
      </w:r>
      <w:r w:rsidRPr="0068504A">
        <w:rPr>
          <w:sz w:val="16"/>
        </w:rPr>
        <w:t xml:space="preserve"> schemes, </w:t>
      </w:r>
      <w:r w:rsidRPr="00DD2AF2">
        <w:rPr>
          <w:rStyle w:val="Emphasis"/>
        </w:rPr>
        <w:t>demogrant</w:t>
      </w:r>
      <w:r w:rsidRPr="0068504A">
        <w:rPr>
          <w:sz w:val="16"/>
        </w:rPr>
        <w:t xml:space="preserve"> </w:t>
      </w:r>
      <w:r w:rsidRPr="00DD2AF2">
        <w:rPr>
          <w:rStyle w:val="StyleUnderline"/>
        </w:rPr>
        <w:t>allowances and a variety of</w:t>
      </w:r>
      <w:r w:rsidRPr="0068504A">
        <w:rPr>
          <w:sz w:val="16"/>
        </w:rPr>
        <w:t xml:space="preserve"> </w:t>
      </w:r>
      <w:r w:rsidRPr="00DD2AF2">
        <w:rPr>
          <w:rStyle w:val="Emphasis"/>
        </w:rPr>
        <w:t>mandatory benefits</w:t>
      </w:r>
      <w:r w:rsidRPr="0068504A">
        <w:rPr>
          <w:sz w:val="16"/>
        </w:rPr>
        <w:t xml:space="preserve"> </w:t>
      </w:r>
      <w:r w:rsidRPr="00DD2AF2">
        <w:rPr>
          <w:rStyle w:val="StyleUnderline"/>
        </w:rPr>
        <w:t>provided by</w:t>
      </w:r>
      <w:r w:rsidRPr="0068504A">
        <w:rPr>
          <w:sz w:val="16"/>
        </w:rPr>
        <w:t xml:space="preserve"> </w:t>
      </w:r>
      <w:r w:rsidRPr="00DD2AF2">
        <w:rPr>
          <w:rStyle w:val="Emphasis"/>
        </w:rPr>
        <w:t>employers</w:t>
      </w:r>
      <w:r w:rsidRPr="00DD2AF2">
        <w:rPr>
          <w:rStyle w:val="StyleUnderline"/>
        </w:rPr>
        <w:t>, as well as</w:t>
      </w:r>
      <w:r w:rsidRPr="0068504A">
        <w:rPr>
          <w:sz w:val="16"/>
        </w:rPr>
        <w:t xml:space="preserve"> </w:t>
      </w:r>
      <w:r w:rsidRPr="00DD2AF2">
        <w:rPr>
          <w:rStyle w:val="Emphasis"/>
        </w:rPr>
        <w:t>tax allowances</w:t>
      </w:r>
      <w:r w:rsidRPr="0068504A">
        <w:rPr>
          <w:sz w:val="16"/>
        </w:rPr>
        <w:t xml:space="preserve"> </w:t>
      </w:r>
      <w:r w:rsidRPr="00DD2AF2">
        <w:rPr>
          <w:rStyle w:val="StyleUnderline"/>
        </w:rPr>
        <w:t>and</w:t>
      </w:r>
      <w:r w:rsidRPr="0068504A">
        <w:rPr>
          <w:sz w:val="16"/>
        </w:rPr>
        <w:t xml:space="preserve"> </w:t>
      </w:r>
      <w:r w:rsidRPr="00DD2AF2">
        <w:rPr>
          <w:rStyle w:val="Emphasis"/>
        </w:rPr>
        <w:t>concessions</w:t>
      </w:r>
      <w:r w:rsidRPr="0068504A">
        <w:rPr>
          <w:sz w:val="16"/>
        </w:rPr>
        <w:t xml:space="preserve">. </w:t>
      </w:r>
      <w:r w:rsidRPr="00DD2AF2">
        <w:rPr>
          <w:rStyle w:val="StyleUnderline"/>
        </w:rPr>
        <w:t>Kaim Caudle’s inclusion of employer mandates and the use of</w:t>
      </w:r>
      <w:r w:rsidRPr="0068504A">
        <w:rPr>
          <w:sz w:val="16"/>
        </w:rPr>
        <w:t xml:space="preserve"> </w:t>
      </w:r>
      <w:r w:rsidRPr="00DD2AF2">
        <w:rPr>
          <w:rStyle w:val="Emphasis"/>
        </w:rPr>
        <w:t>tax advantages</w:t>
      </w:r>
      <w:r w:rsidRPr="0068504A">
        <w:rPr>
          <w:sz w:val="16"/>
        </w:rPr>
        <w:t xml:space="preserve"> by governments </w:t>
      </w:r>
      <w:r w:rsidRPr="00DD2AF2">
        <w:rPr>
          <w:rStyle w:val="StyleUnderline"/>
        </w:rPr>
        <w:t>was</w:t>
      </w:r>
      <w:r w:rsidRPr="0068504A">
        <w:rPr>
          <w:sz w:val="16"/>
        </w:rPr>
        <w:t xml:space="preserve"> particularly </w:t>
      </w:r>
      <w:r w:rsidRPr="00DD2AF2">
        <w:rPr>
          <w:rStyle w:val="Emphasis"/>
        </w:rPr>
        <w:t>helpful</w:t>
      </w:r>
      <w:r w:rsidRPr="0068504A">
        <w:rPr>
          <w:sz w:val="16"/>
        </w:rPr>
        <w:t xml:space="preserve"> </w:t>
      </w:r>
      <w:r w:rsidRPr="00DD2AF2">
        <w:rPr>
          <w:rStyle w:val="StyleUnderline"/>
        </w:rPr>
        <w:t xml:space="preserve">in that it publicized the need to </w:t>
      </w:r>
      <w:r w:rsidRPr="00DD2AF2">
        <w:rPr>
          <w:rStyle w:val="Emphasis"/>
        </w:rPr>
        <w:t>transcend</w:t>
      </w:r>
      <w:r w:rsidRPr="0068504A">
        <w:rPr>
          <w:sz w:val="16"/>
        </w:rPr>
        <w:t xml:space="preserve"> the </w:t>
      </w:r>
      <w:r w:rsidRPr="00DD2AF2">
        <w:rPr>
          <w:rStyle w:val="Emphasis"/>
        </w:rPr>
        <w:t>emphasis</w:t>
      </w:r>
      <w:r w:rsidRPr="0068504A">
        <w:rPr>
          <w:sz w:val="16"/>
        </w:rPr>
        <w:t xml:space="preserve"> placed </w:t>
      </w:r>
      <w:r w:rsidRPr="00DD2AF2">
        <w:rPr>
          <w:rStyle w:val="StyleUnderline"/>
        </w:rPr>
        <w:t>on</w:t>
      </w:r>
      <w:r w:rsidRPr="0068504A">
        <w:rPr>
          <w:sz w:val="16"/>
        </w:rPr>
        <w:t xml:space="preserve"> </w:t>
      </w:r>
      <w:r w:rsidRPr="00DD2AF2">
        <w:rPr>
          <w:rStyle w:val="Emphasis"/>
        </w:rPr>
        <w:t>social insurance</w:t>
      </w:r>
      <w:r w:rsidRPr="0068504A">
        <w:rPr>
          <w:sz w:val="16"/>
        </w:rPr>
        <w:t xml:space="preserve"> </w:t>
      </w:r>
      <w:r w:rsidRPr="00DD2AF2">
        <w:rPr>
          <w:rStyle w:val="StyleUnderline"/>
        </w:rPr>
        <w:t>as the</w:t>
      </w:r>
      <w:r w:rsidRPr="0068504A">
        <w:rPr>
          <w:sz w:val="16"/>
        </w:rPr>
        <w:t xml:space="preserve"> </w:t>
      </w:r>
      <w:r w:rsidRPr="00DD2AF2">
        <w:rPr>
          <w:rStyle w:val="Emphasis"/>
        </w:rPr>
        <w:t>primary</w:t>
      </w:r>
      <w:r w:rsidRPr="0068504A">
        <w:rPr>
          <w:sz w:val="16"/>
        </w:rPr>
        <w:t xml:space="preserve"> and most desirable </w:t>
      </w:r>
      <w:r w:rsidRPr="00DD2AF2">
        <w:rPr>
          <w:rStyle w:val="Emphasis"/>
        </w:rPr>
        <w:t>form of social security</w:t>
      </w:r>
      <w:r w:rsidRPr="0068504A">
        <w:rPr>
          <w:sz w:val="16"/>
        </w:rPr>
        <w:t xml:space="preserve"> at the time. </w:t>
      </w:r>
      <w:r w:rsidRPr="00DD2AF2">
        <w:rPr>
          <w:rStyle w:val="StyleUnderline"/>
        </w:rPr>
        <w:t>It is certainly recognized today that</w:t>
      </w:r>
      <w:r w:rsidRPr="0068504A">
        <w:rPr>
          <w:sz w:val="16"/>
        </w:rPr>
        <w:t xml:space="preserve"> </w:t>
      </w:r>
      <w:r w:rsidRPr="00DD2AF2">
        <w:rPr>
          <w:rStyle w:val="Emphasis"/>
        </w:rPr>
        <w:t>fiscal measures</w:t>
      </w:r>
      <w:r w:rsidRPr="0068504A">
        <w:rPr>
          <w:sz w:val="16"/>
        </w:rPr>
        <w:t xml:space="preserve"> </w:t>
      </w:r>
      <w:r w:rsidRPr="00DD2AF2">
        <w:rPr>
          <w:rStyle w:val="Emphasis"/>
        </w:rPr>
        <w:t>should be included</w:t>
      </w:r>
      <w:r w:rsidRPr="0068504A">
        <w:rPr>
          <w:sz w:val="16"/>
        </w:rPr>
        <w:t xml:space="preserve"> </w:t>
      </w:r>
      <w:r w:rsidRPr="00DD2AF2">
        <w:rPr>
          <w:rStyle w:val="StyleUnderline"/>
        </w:rPr>
        <w:t>in</w:t>
      </w:r>
      <w:r w:rsidRPr="0068504A">
        <w:rPr>
          <w:sz w:val="16"/>
        </w:rPr>
        <w:t xml:space="preserve"> </w:t>
      </w:r>
      <w:r w:rsidRPr="00DD2AF2">
        <w:rPr>
          <w:rStyle w:val="Emphasis"/>
        </w:rPr>
        <w:t>any account</w:t>
      </w:r>
      <w:r w:rsidRPr="0068504A">
        <w:rPr>
          <w:sz w:val="16"/>
        </w:rPr>
        <w:t xml:space="preserve"> </w:t>
      </w:r>
      <w:r w:rsidRPr="00DD2AF2">
        <w:rPr>
          <w:rStyle w:val="StyleUnderline"/>
        </w:rPr>
        <w:t>of social security</w:t>
      </w:r>
      <w:r w:rsidRPr="0068504A">
        <w:rPr>
          <w:sz w:val="16"/>
        </w:rPr>
        <w:t xml:space="preserve">. As is shown in Chapter 6 of this book, </w:t>
      </w:r>
      <w:r w:rsidRPr="00DD2AF2">
        <w:rPr>
          <w:rStyle w:val="StyleUnderline"/>
        </w:rPr>
        <w:t>the tax system is now being used</w:t>
      </w:r>
      <w:r w:rsidRPr="0068504A">
        <w:rPr>
          <w:sz w:val="16"/>
        </w:rPr>
        <w:t xml:space="preserve"> quite </w:t>
      </w:r>
      <w:r w:rsidRPr="00DD2AF2">
        <w:rPr>
          <w:rStyle w:val="Emphasis"/>
        </w:rPr>
        <w:t>extensively</w:t>
      </w:r>
      <w:r w:rsidRPr="0068504A">
        <w:rPr>
          <w:sz w:val="16"/>
        </w:rPr>
        <w:t xml:space="preserve"> </w:t>
      </w:r>
      <w:r w:rsidRPr="00DD2AF2">
        <w:rPr>
          <w:rStyle w:val="StyleUnderline"/>
        </w:rPr>
        <w:t>by the government of the</w:t>
      </w:r>
      <w:r w:rsidRPr="0068504A">
        <w:rPr>
          <w:sz w:val="16"/>
        </w:rPr>
        <w:t xml:space="preserve"> </w:t>
      </w:r>
      <w:r w:rsidRPr="00DD2AF2">
        <w:rPr>
          <w:rStyle w:val="Emphasis"/>
        </w:rPr>
        <w:t>U</w:t>
      </w:r>
      <w:r w:rsidRPr="0068504A">
        <w:rPr>
          <w:sz w:val="16"/>
        </w:rPr>
        <w:t xml:space="preserve">nited </w:t>
      </w:r>
      <w:r w:rsidRPr="00DD2AF2">
        <w:rPr>
          <w:rStyle w:val="Emphasis"/>
        </w:rPr>
        <w:t>S</w:t>
      </w:r>
      <w:r w:rsidRPr="0068504A">
        <w:rPr>
          <w:sz w:val="16"/>
        </w:rPr>
        <w:t xml:space="preserve">tates </w:t>
      </w:r>
      <w:r w:rsidRPr="00DD2AF2">
        <w:rPr>
          <w:rStyle w:val="StyleUnderline"/>
        </w:rPr>
        <w:t>to provide income support</w:t>
      </w:r>
      <w:r w:rsidRPr="0068504A">
        <w:rPr>
          <w:sz w:val="16"/>
        </w:rPr>
        <w:t>, and there are signs that other countries, such as the United Kingdom, are also placing more emphasis on the use of fiscal measures.</w:t>
      </w:r>
    </w:p>
    <w:p w14:paraId="0660C3E2" w14:textId="77777777" w:rsidR="00BF056F" w:rsidRPr="0068504A" w:rsidRDefault="00BF056F" w:rsidP="00BF056F">
      <w:pPr>
        <w:rPr>
          <w:sz w:val="16"/>
        </w:rPr>
      </w:pPr>
      <w:r w:rsidRPr="0068504A">
        <w:rPr>
          <w:sz w:val="16"/>
        </w:rPr>
        <w:t>Following the ILO classifications, many comparative accounts of social security now classify social security into four or five different types of schemes. In his formative study of social security in the developing countries, Midgley (1984) argued that the classification of social security schemes as social assistance, social insurance, employer liability schemes, social allowances and provident funds is a convenient way of proceeding and offers a reasonably comprehensive framework for analysis. Similarly, in his prodigious account of international trends in social security, Dixon (1999) also classified social security programmes in this way. The typology presented in Table 1.1 not only adopts the standard five-fold classification of social security but also recognizes the importance of the fiscal system in providing income maintenance and support.</w:t>
      </w:r>
    </w:p>
    <w:p w14:paraId="49477278" w14:textId="77777777" w:rsidR="00BF056F" w:rsidRPr="0068504A" w:rsidRDefault="00BF056F" w:rsidP="00BF056F">
      <w:pPr>
        <w:rPr>
          <w:sz w:val="16"/>
        </w:rPr>
      </w:pPr>
      <w:r w:rsidRPr="0068504A">
        <w:rPr>
          <w:sz w:val="16"/>
        </w:rPr>
        <w:t>Social assistance</w:t>
      </w:r>
    </w:p>
    <w:p w14:paraId="54FF365E" w14:textId="77777777" w:rsidR="00BF056F" w:rsidRPr="0068504A" w:rsidRDefault="00BF056F" w:rsidP="00BF056F">
      <w:pPr>
        <w:rPr>
          <w:sz w:val="16"/>
        </w:rPr>
      </w:pPr>
      <w:r w:rsidRPr="00DD2AF2">
        <w:rPr>
          <w:rStyle w:val="StyleUnderline"/>
        </w:rPr>
        <w:t>Of</w:t>
      </w:r>
      <w:r w:rsidRPr="0068504A">
        <w:rPr>
          <w:sz w:val="16"/>
        </w:rPr>
        <w:t xml:space="preserve"> the </w:t>
      </w:r>
      <w:r w:rsidRPr="00DD2AF2">
        <w:rPr>
          <w:rStyle w:val="StyleUnderline"/>
        </w:rPr>
        <w:t xml:space="preserve">different approaches to </w:t>
      </w:r>
      <w:r w:rsidRPr="00DD2AF2">
        <w:rPr>
          <w:rStyle w:val="Emphasis"/>
        </w:rPr>
        <w:t>social security</w:t>
      </w:r>
      <w:r w:rsidRPr="00DD2AF2">
        <w:rPr>
          <w:rStyle w:val="StyleUnderline"/>
        </w:rPr>
        <w:t>, social</w:t>
      </w:r>
      <w:r w:rsidRPr="0068504A">
        <w:rPr>
          <w:sz w:val="16"/>
        </w:rPr>
        <w:t xml:space="preserve"> </w:t>
      </w:r>
      <w:r w:rsidRPr="00DD2AF2">
        <w:rPr>
          <w:rStyle w:val="Emphasis"/>
        </w:rPr>
        <w:t>assistance</w:t>
      </w:r>
      <w:r w:rsidRPr="0068504A">
        <w:rPr>
          <w:sz w:val="16"/>
        </w:rPr>
        <w:t xml:space="preserve"> </w:t>
      </w:r>
      <w:r w:rsidRPr="00DD2AF2">
        <w:rPr>
          <w:rStyle w:val="StyleUnderline"/>
        </w:rPr>
        <w:t>is the</w:t>
      </w:r>
      <w:r w:rsidRPr="0068504A">
        <w:rPr>
          <w:sz w:val="16"/>
        </w:rPr>
        <w:t xml:space="preserve"> </w:t>
      </w:r>
      <w:r w:rsidRPr="00DD2AF2">
        <w:rPr>
          <w:rStyle w:val="Emphasis"/>
        </w:rPr>
        <w:t>oldest</w:t>
      </w:r>
      <w:r w:rsidRPr="0068504A">
        <w:rPr>
          <w:sz w:val="16"/>
        </w:rPr>
        <w:t>. Its origins can be traced back to the charitable activities mandated by religious and cultural beliefs. For example, it is well known that the custom of giving charity to the poor is an integral part of</w:t>
      </w:r>
    </w:p>
    <w:tbl>
      <w:tblPr>
        <w:tblStyle w:val="TableGrid"/>
        <w:tblW w:w="0" w:type="auto"/>
        <w:tblLook w:val="04A0" w:firstRow="1" w:lastRow="0" w:firstColumn="1" w:lastColumn="0" w:noHBand="0" w:noVBand="1"/>
      </w:tblPr>
      <w:tblGrid>
        <w:gridCol w:w="2329"/>
        <w:gridCol w:w="2347"/>
        <w:gridCol w:w="2330"/>
        <w:gridCol w:w="2344"/>
      </w:tblGrid>
      <w:tr w:rsidR="00BF056F" w14:paraId="145B9317" w14:textId="77777777" w:rsidTr="00BE29ED">
        <w:tc>
          <w:tcPr>
            <w:tcW w:w="2394" w:type="dxa"/>
          </w:tcPr>
          <w:p w14:paraId="5DD586A5" w14:textId="77777777" w:rsidR="00BF056F" w:rsidRDefault="00BF056F" w:rsidP="00BE29ED"/>
        </w:tc>
        <w:tc>
          <w:tcPr>
            <w:tcW w:w="2394" w:type="dxa"/>
          </w:tcPr>
          <w:p w14:paraId="639B4141" w14:textId="77777777" w:rsidR="00BF056F" w:rsidRPr="00DD2AF2" w:rsidRDefault="00BF056F" w:rsidP="00BE29ED">
            <w:pPr>
              <w:rPr>
                <w:rStyle w:val="StyleUnderline"/>
              </w:rPr>
            </w:pPr>
            <w:r w:rsidRPr="00DD2AF2">
              <w:rPr>
                <w:rStyle w:val="StyleUnderline"/>
              </w:rPr>
              <w:t>Primary source of funding</w:t>
            </w:r>
          </w:p>
        </w:tc>
        <w:tc>
          <w:tcPr>
            <w:tcW w:w="2394" w:type="dxa"/>
          </w:tcPr>
          <w:p w14:paraId="5623483B" w14:textId="77777777" w:rsidR="00BF056F" w:rsidRPr="00DD2AF2" w:rsidRDefault="00BF056F" w:rsidP="00BE29ED">
            <w:pPr>
              <w:rPr>
                <w:rStyle w:val="StyleUnderline"/>
              </w:rPr>
            </w:pPr>
            <w:r w:rsidRPr="00DD2AF2">
              <w:rPr>
                <w:rStyle w:val="StyleUnderline"/>
              </w:rPr>
              <w:t>Coverage</w:t>
            </w:r>
          </w:p>
        </w:tc>
        <w:tc>
          <w:tcPr>
            <w:tcW w:w="2394" w:type="dxa"/>
          </w:tcPr>
          <w:p w14:paraId="2296F5AC" w14:textId="77777777" w:rsidR="00BF056F" w:rsidRPr="00DD2AF2" w:rsidRDefault="00BF056F" w:rsidP="00BE29ED">
            <w:pPr>
              <w:rPr>
                <w:rStyle w:val="StyleUnderline"/>
              </w:rPr>
            </w:pPr>
            <w:r w:rsidRPr="00DD2AF2">
              <w:rPr>
                <w:rStyle w:val="StyleUnderline"/>
              </w:rPr>
              <w:t>Particular entitlement qualifications</w:t>
            </w:r>
          </w:p>
        </w:tc>
      </w:tr>
      <w:tr w:rsidR="00BF056F" w14:paraId="7E2D9A9E" w14:textId="77777777" w:rsidTr="00BE29ED">
        <w:tc>
          <w:tcPr>
            <w:tcW w:w="2394" w:type="dxa"/>
          </w:tcPr>
          <w:p w14:paraId="18269766" w14:textId="77777777" w:rsidR="00BF056F" w:rsidRPr="00DD2AF2" w:rsidRDefault="00BF056F" w:rsidP="00BE29ED">
            <w:pPr>
              <w:rPr>
                <w:rStyle w:val="StyleUnderline"/>
              </w:rPr>
            </w:pPr>
            <w:r w:rsidRPr="00DD2AF2">
              <w:rPr>
                <w:rStyle w:val="StyleUnderline"/>
              </w:rPr>
              <w:t>Social assistance</w:t>
            </w:r>
          </w:p>
        </w:tc>
        <w:tc>
          <w:tcPr>
            <w:tcW w:w="2394" w:type="dxa"/>
          </w:tcPr>
          <w:p w14:paraId="1B8AE6D1" w14:textId="77777777" w:rsidR="00BF056F" w:rsidRPr="00DD2AF2" w:rsidRDefault="00BF056F" w:rsidP="00BE29ED">
            <w:pPr>
              <w:rPr>
                <w:rStyle w:val="StyleUnderline"/>
              </w:rPr>
            </w:pPr>
            <w:r w:rsidRPr="00DD2AF2">
              <w:rPr>
                <w:rStyle w:val="StyleUnderline"/>
              </w:rPr>
              <w:t>Public revenues</w:t>
            </w:r>
          </w:p>
        </w:tc>
        <w:tc>
          <w:tcPr>
            <w:tcW w:w="2394" w:type="dxa"/>
          </w:tcPr>
          <w:p w14:paraId="3AC5B3B2" w14:textId="77777777" w:rsidR="00BF056F" w:rsidRPr="00DD2AF2" w:rsidRDefault="00BF056F" w:rsidP="00BE29ED">
            <w:pPr>
              <w:rPr>
                <w:rStyle w:val="StyleUnderline"/>
              </w:rPr>
            </w:pPr>
            <w:r w:rsidRPr="00DD2AF2">
              <w:rPr>
                <w:rStyle w:val="StyleUnderline"/>
              </w:rPr>
              <w:t>Persons in designated categories who have low income</w:t>
            </w:r>
          </w:p>
        </w:tc>
        <w:tc>
          <w:tcPr>
            <w:tcW w:w="2394" w:type="dxa"/>
          </w:tcPr>
          <w:p w14:paraId="4D8B905A" w14:textId="77777777" w:rsidR="00BF056F" w:rsidRPr="00DD2AF2" w:rsidRDefault="00BF056F" w:rsidP="00BE29ED">
            <w:pPr>
              <w:rPr>
                <w:rStyle w:val="StyleUnderline"/>
              </w:rPr>
            </w:pPr>
            <w:r w:rsidRPr="00DD2AF2">
              <w:rPr>
                <w:rStyle w:val="StyleUnderline"/>
              </w:rPr>
              <w:t>Means test domicile</w:t>
            </w:r>
          </w:p>
        </w:tc>
      </w:tr>
      <w:tr w:rsidR="00BF056F" w14:paraId="39D27FEB" w14:textId="77777777" w:rsidTr="00BE29ED">
        <w:tc>
          <w:tcPr>
            <w:tcW w:w="2394" w:type="dxa"/>
          </w:tcPr>
          <w:p w14:paraId="36919C01" w14:textId="77777777" w:rsidR="00BF056F" w:rsidRPr="00DD2AF2" w:rsidRDefault="00BF056F" w:rsidP="00BE29ED">
            <w:pPr>
              <w:rPr>
                <w:rStyle w:val="StyleUnderline"/>
              </w:rPr>
            </w:pPr>
            <w:r w:rsidRPr="00DD2AF2">
              <w:rPr>
                <w:rStyle w:val="StyleUnderline"/>
              </w:rPr>
              <w:t>Social insurance</w:t>
            </w:r>
          </w:p>
        </w:tc>
        <w:tc>
          <w:tcPr>
            <w:tcW w:w="2394" w:type="dxa"/>
          </w:tcPr>
          <w:p w14:paraId="0B1AAEE7" w14:textId="77777777" w:rsidR="00BF056F" w:rsidRPr="00DD2AF2" w:rsidRDefault="00BF056F" w:rsidP="00BE29ED">
            <w:pPr>
              <w:rPr>
                <w:rStyle w:val="StyleUnderline"/>
              </w:rPr>
            </w:pPr>
            <w:r w:rsidRPr="00DD2AF2">
              <w:rPr>
                <w:rStyle w:val="StyleUnderline"/>
              </w:rPr>
              <w:t>Contributions from employee, employer and public revenues</w:t>
            </w:r>
          </w:p>
        </w:tc>
        <w:tc>
          <w:tcPr>
            <w:tcW w:w="2394" w:type="dxa"/>
          </w:tcPr>
          <w:p w14:paraId="19B493E9" w14:textId="77777777" w:rsidR="00BF056F" w:rsidRPr="00DD2AF2" w:rsidRDefault="00BF056F" w:rsidP="00BE29ED">
            <w:pPr>
              <w:rPr>
                <w:rStyle w:val="StyleUnderline"/>
              </w:rPr>
            </w:pPr>
            <w:r w:rsidRPr="00DD2AF2">
              <w:rPr>
                <w:rStyle w:val="StyleUnderline"/>
              </w:rPr>
              <w:t>Members of social insurance schemes</w:t>
            </w:r>
          </w:p>
        </w:tc>
        <w:tc>
          <w:tcPr>
            <w:tcW w:w="2394" w:type="dxa"/>
          </w:tcPr>
          <w:p w14:paraId="3F9B09C4" w14:textId="77777777" w:rsidR="00BF056F" w:rsidRPr="00DD2AF2" w:rsidRDefault="00BF056F" w:rsidP="00BE29ED">
            <w:pPr>
              <w:rPr>
                <w:rStyle w:val="StyleUnderline"/>
              </w:rPr>
            </w:pPr>
            <w:r w:rsidRPr="00DD2AF2">
              <w:rPr>
                <w:rStyle w:val="StyleUnderline"/>
              </w:rPr>
              <w:t>Contribution record</w:t>
            </w:r>
          </w:p>
        </w:tc>
      </w:tr>
      <w:tr w:rsidR="00BF056F" w14:paraId="024141DA" w14:textId="77777777" w:rsidTr="00BE29ED">
        <w:tc>
          <w:tcPr>
            <w:tcW w:w="2394" w:type="dxa"/>
          </w:tcPr>
          <w:p w14:paraId="5B821A6F" w14:textId="77777777" w:rsidR="00BF056F" w:rsidRPr="00DD2AF2" w:rsidRDefault="00BF056F" w:rsidP="00BE29ED">
            <w:pPr>
              <w:rPr>
                <w:rStyle w:val="StyleUnderline"/>
              </w:rPr>
            </w:pPr>
            <w:r w:rsidRPr="00DD2AF2">
              <w:rPr>
                <w:rStyle w:val="StyleUnderline"/>
              </w:rPr>
              <w:t>Provident fund</w:t>
            </w:r>
          </w:p>
        </w:tc>
        <w:tc>
          <w:tcPr>
            <w:tcW w:w="2394" w:type="dxa"/>
          </w:tcPr>
          <w:p w14:paraId="293CF9C7" w14:textId="77777777" w:rsidR="00BF056F" w:rsidRPr="00DD2AF2" w:rsidRDefault="00BF056F" w:rsidP="00BE29ED">
            <w:pPr>
              <w:rPr>
                <w:rStyle w:val="StyleUnderline"/>
              </w:rPr>
            </w:pPr>
            <w:r w:rsidRPr="00DD2AF2">
              <w:rPr>
                <w:rStyle w:val="StyleUnderline"/>
              </w:rPr>
              <w:t>Employer</w:t>
            </w:r>
          </w:p>
        </w:tc>
        <w:tc>
          <w:tcPr>
            <w:tcW w:w="2394" w:type="dxa"/>
          </w:tcPr>
          <w:p w14:paraId="23471EE3" w14:textId="77777777" w:rsidR="00BF056F" w:rsidRPr="00DD2AF2" w:rsidRDefault="00BF056F" w:rsidP="00BE29ED">
            <w:pPr>
              <w:rPr>
                <w:rStyle w:val="StyleUnderline"/>
              </w:rPr>
            </w:pPr>
            <w:r w:rsidRPr="00DD2AF2">
              <w:rPr>
                <w:rStyle w:val="StyleUnderline"/>
              </w:rPr>
              <w:t>Employees in designated categories</w:t>
            </w:r>
          </w:p>
        </w:tc>
        <w:tc>
          <w:tcPr>
            <w:tcW w:w="2394" w:type="dxa"/>
          </w:tcPr>
          <w:p w14:paraId="7A78AAE6" w14:textId="77777777" w:rsidR="00BF056F" w:rsidRPr="00DD2AF2" w:rsidRDefault="00BF056F" w:rsidP="00BE29ED">
            <w:pPr>
              <w:rPr>
                <w:rStyle w:val="StyleUnderline"/>
              </w:rPr>
            </w:pPr>
            <w:r w:rsidRPr="00DD2AF2">
              <w:rPr>
                <w:rStyle w:val="StyleUnderline"/>
              </w:rPr>
              <w:t>Employment criteria</w:t>
            </w:r>
          </w:p>
        </w:tc>
      </w:tr>
      <w:tr w:rsidR="00BF056F" w14:paraId="2E3AF34E" w14:textId="77777777" w:rsidTr="00BE29ED">
        <w:tc>
          <w:tcPr>
            <w:tcW w:w="2394" w:type="dxa"/>
          </w:tcPr>
          <w:p w14:paraId="1C880B42" w14:textId="77777777" w:rsidR="00BF056F" w:rsidRPr="00DD2AF2" w:rsidRDefault="00BF056F" w:rsidP="00BE29ED">
            <w:pPr>
              <w:rPr>
                <w:rStyle w:val="StyleUnderline"/>
              </w:rPr>
            </w:pPr>
            <w:r w:rsidRPr="00DD2AF2">
              <w:rPr>
                <w:rStyle w:val="StyleUnderline"/>
              </w:rPr>
              <w:t>Employer mandates</w:t>
            </w:r>
          </w:p>
        </w:tc>
        <w:tc>
          <w:tcPr>
            <w:tcW w:w="2394" w:type="dxa"/>
          </w:tcPr>
          <w:p w14:paraId="2A24AC43" w14:textId="77777777" w:rsidR="00BF056F" w:rsidRPr="00DD2AF2" w:rsidRDefault="00BF056F" w:rsidP="00BE29ED">
            <w:pPr>
              <w:rPr>
                <w:rStyle w:val="StyleUnderline"/>
              </w:rPr>
            </w:pPr>
            <w:r w:rsidRPr="00DD2AF2">
              <w:rPr>
                <w:rStyle w:val="StyleUnderline"/>
              </w:rPr>
              <w:t>Payroll contribution</w:t>
            </w:r>
          </w:p>
        </w:tc>
        <w:tc>
          <w:tcPr>
            <w:tcW w:w="2394" w:type="dxa"/>
          </w:tcPr>
          <w:p w14:paraId="5BF1432E" w14:textId="77777777" w:rsidR="00BF056F" w:rsidRPr="00DD2AF2" w:rsidRDefault="00BF056F" w:rsidP="00BE29ED">
            <w:pPr>
              <w:rPr>
                <w:rStyle w:val="StyleUnderline"/>
              </w:rPr>
            </w:pPr>
            <w:r w:rsidRPr="00DD2AF2">
              <w:rPr>
                <w:rStyle w:val="StyleUnderline"/>
              </w:rPr>
              <w:t>Employees in desiged categories</w:t>
            </w:r>
          </w:p>
        </w:tc>
        <w:tc>
          <w:tcPr>
            <w:tcW w:w="2394" w:type="dxa"/>
          </w:tcPr>
          <w:p w14:paraId="51AB286E" w14:textId="77777777" w:rsidR="00BF056F" w:rsidRPr="00DD2AF2" w:rsidRDefault="00BF056F" w:rsidP="00BE29ED">
            <w:pPr>
              <w:rPr>
                <w:rStyle w:val="StyleUnderline"/>
              </w:rPr>
            </w:pPr>
            <w:r w:rsidRPr="00DD2AF2">
              <w:rPr>
                <w:rStyle w:val="StyleUnderline"/>
              </w:rPr>
              <w:t>Employment criteria</w:t>
            </w:r>
          </w:p>
        </w:tc>
      </w:tr>
      <w:tr w:rsidR="00BF056F" w14:paraId="5DB8D9F0" w14:textId="77777777" w:rsidTr="00BE29ED">
        <w:tc>
          <w:tcPr>
            <w:tcW w:w="2394" w:type="dxa"/>
          </w:tcPr>
          <w:p w14:paraId="2694CE08" w14:textId="77777777" w:rsidR="00BF056F" w:rsidRPr="00DD2AF2" w:rsidRDefault="00BF056F" w:rsidP="00BE29ED">
            <w:pPr>
              <w:rPr>
                <w:rStyle w:val="StyleUnderline"/>
              </w:rPr>
            </w:pPr>
            <w:r w:rsidRPr="00DD2AF2">
              <w:rPr>
                <w:rStyle w:val="StyleUnderline"/>
              </w:rPr>
              <w:t>Social allowances</w:t>
            </w:r>
          </w:p>
        </w:tc>
        <w:tc>
          <w:tcPr>
            <w:tcW w:w="2394" w:type="dxa"/>
          </w:tcPr>
          <w:p w14:paraId="35B0C274" w14:textId="77777777" w:rsidR="00BF056F" w:rsidRPr="00DD2AF2" w:rsidRDefault="00BF056F" w:rsidP="00BE29ED">
            <w:pPr>
              <w:rPr>
                <w:rStyle w:val="StyleUnderline"/>
              </w:rPr>
            </w:pPr>
            <w:r w:rsidRPr="00DD2AF2">
              <w:rPr>
                <w:rStyle w:val="StyleUnderline"/>
              </w:rPr>
              <w:t>Public revenues</w:t>
            </w:r>
          </w:p>
        </w:tc>
        <w:tc>
          <w:tcPr>
            <w:tcW w:w="2394" w:type="dxa"/>
          </w:tcPr>
          <w:p w14:paraId="5920A2CC" w14:textId="77777777" w:rsidR="00BF056F" w:rsidRPr="00DD2AF2" w:rsidRDefault="00BF056F" w:rsidP="00BE29ED">
            <w:pPr>
              <w:rPr>
                <w:rStyle w:val="StyleUnderline"/>
              </w:rPr>
            </w:pPr>
            <w:r w:rsidRPr="00DD2AF2">
              <w:rPr>
                <w:rStyle w:val="StyleUnderline"/>
              </w:rPr>
              <w:t>Persons in designated categories</w:t>
            </w:r>
          </w:p>
        </w:tc>
        <w:tc>
          <w:tcPr>
            <w:tcW w:w="2394" w:type="dxa"/>
          </w:tcPr>
          <w:p w14:paraId="541250F6" w14:textId="77777777" w:rsidR="00BF056F" w:rsidRPr="00DD2AF2" w:rsidRDefault="00BF056F" w:rsidP="00BE29ED">
            <w:pPr>
              <w:rPr>
                <w:rStyle w:val="StyleUnderline"/>
              </w:rPr>
            </w:pPr>
            <w:r w:rsidRPr="00DD2AF2">
              <w:rPr>
                <w:rStyle w:val="StyleUnderline"/>
              </w:rPr>
              <w:t>Domicile</w:t>
            </w:r>
          </w:p>
        </w:tc>
      </w:tr>
    </w:tbl>
    <w:p w14:paraId="178DAD99" w14:textId="77777777" w:rsidR="00BF056F" w:rsidRPr="0068504A" w:rsidRDefault="00BF056F" w:rsidP="00BF056F">
      <w:pPr>
        <w:rPr>
          <w:sz w:val="16"/>
        </w:rPr>
      </w:pPr>
      <w:r w:rsidRPr="0068504A">
        <w:rPr>
          <w:sz w:val="16"/>
        </w:rPr>
        <w:t>Judaism, Christianity, Hinduism, Buddhism and Islam. Obviously, the giving of charity is based on an assessment, however informal or subjective, of the recipient’s needs. It is this assessment that has been formalized in social assistance through the use of what is generally referred to as an income or means test. Although the use of the means test is historically associated with the English Elizabethan Poor Law of 1601, its use is far older. The Byzantians provided state-sponsored poor relief in addition to religious charity, and during the time of the Islamic caliphates, public treasuries or beit- ul-mal were created to aid the needy. Similar funds were subsequently established by various municipal authorities in Europe and formal assessment of the needs and circumstances of applicants for assistance was made. Poor relief was generally reserved for those who had no relatives to care for them and only those who were believed to be deserving of aid were assisted. This definition usually applied to widows with small children, the elderly and people with disabilities. The able bodied were usually excluded.</w:t>
      </w:r>
    </w:p>
    <w:p w14:paraId="31497F27" w14:textId="77777777" w:rsidR="00BF056F" w:rsidRPr="0068504A" w:rsidRDefault="00BF056F" w:rsidP="00BF056F">
      <w:pPr>
        <w:rPr>
          <w:sz w:val="16"/>
        </w:rPr>
      </w:pPr>
      <w:r w:rsidRPr="0068504A">
        <w:rPr>
          <w:sz w:val="16"/>
        </w:rPr>
        <w:t>The Elizabethan statute is particularly important because it created the first centralized, nation-wide system of public poor relief. It recognized that traditional forms of familial and community support were not always able to cope and that religious charity needed to be augmented by public provision. In addition, the Elizabethan law strengthened earlier statutory sanctions against vagrants and able-bodied beggars and required that they be apprehended and put to work. It prescribed punishments such as whippings to control vagrants and those who refused to work. Many social policy scholars believe that the Elizabethan Poor Law marked an important phase in the history of social security and that it shaped its subsequent evolution. It also served as a model for many social assistance programmes that were subsequently created in the United States and in many parts of the developing world. The Elizabethan statute was replicated in the Massachusetts Bay Colony in 1642 and in Virginia in 1646. It was also adopted in other parts of the British empire beginning with Jamaica in 1682. Although social assistance was originally intended to provide limited and meagre benefits to a small proportion of the population who were in dire need, it has also been used more generously to fund old-age pensions for a sizable proportion of the elderly population in countries such as Australia and South Africa. In Mauritius, it was originally used to pay child benefits to low-income families, but it has since been replaced with a universal family allowance scheme. An interesting development is the use of what are known as conditional cash transfer schemes in some Latin American countries. These schemes pay benefits to poor families on condition that their children attend school and that their parents ensure that they are immunized.</w:t>
      </w:r>
    </w:p>
    <w:p w14:paraId="6B9FDA53" w14:textId="77777777" w:rsidR="00BF056F" w:rsidRPr="0068504A" w:rsidRDefault="00BF056F" w:rsidP="00BF056F">
      <w:pPr>
        <w:rPr>
          <w:sz w:val="16"/>
        </w:rPr>
      </w:pPr>
      <w:r w:rsidRPr="00DD2AF2">
        <w:rPr>
          <w:rStyle w:val="StyleUnderline"/>
        </w:rPr>
        <w:t xml:space="preserve">The </w:t>
      </w:r>
      <w:r w:rsidRPr="00DD2AF2">
        <w:rPr>
          <w:rStyle w:val="Emphasis"/>
        </w:rPr>
        <w:t>ILO</w:t>
      </w:r>
      <w:r w:rsidRPr="0068504A">
        <w:rPr>
          <w:sz w:val="16"/>
        </w:rPr>
        <w:t xml:space="preserve"> (1942, p. 84) </w:t>
      </w:r>
      <w:r w:rsidRPr="00DD2AF2">
        <w:rPr>
          <w:rStyle w:val="StyleUnderline"/>
        </w:rPr>
        <w:t>defines</w:t>
      </w:r>
      <w:r w:rsidRPr="0068504A">
        <w:rPr>
          <w:sz w:val="16"/>
        </w:rPr>
        <w:t xml:space="preserve"> </w:t>
      </w:r>
      <w:r w:rsidRPr="00DD2AF2">
        <w:rPr>
          <w:rStyle w:val="Emphasis"/>
        </w:rPr>
        <w:t>social assistance</w:t>
      </w:r>
      <w:r w:rsidRPr="0068504A">
        <w:rPr>
          <w:sz w:val="16"/>
        </w:rPr>
        <w:t xml:space="preserve"> </w:t>
      </w:r>
      <w:r w:rsidRPr="00DD2AF2">
        <w:rPr>
          <w:rStyle w:val="StyleUnderline"/>
        </w:rPr>
        <w:t>as a</w:t>
      </w:r>
      <w:r w:rsidRPr="0068504A">
        <w:rPr>
          <w:sz w:val="16"/>
        </w:rPr>
        <w:t xml:space="preserve"> </w:t>
      </w:r>
      <w:r w:rsidRPr="00DD2AF2">
        <w:rPr>
          <w:rStyle w:val="Emphasis"/>
        </w:rPr>
        <w:t>service</w:t>
      </w:r>
      <w:r w:rsidRPr="0068504A">
        <w:rPr>
          <w:sz w:val="16"/>
        </w:rPr>
        <w:t xml:space="preserve"> </w:t>
      </w:r>
      <w:r w:rsidRPr="00DD2AF2">
        <w:rPr>
          <w:rStyle w:val="StyleUnderline"/>
        </w:rPr>
        <w:t>or</w:t>
      </w:r>
      <w:r w:rsidRPr="0068504A">
        <w:rPr>
          <w:sz w:val="16"/>
        </w:rPr>
        <w:t xml:space="preserve"> </w:t>
      </w:r>
      <w:r w:rsidRPr="00DD2AF2">
        <w:rPr>
          <w:rStyle w:val="Emphasis"/>
        </w:rPr>
        <w:t>scheme</w:t>
      </w:r>
      <w:r w:rsidRPr="0068504A">
        <w:rPr>
          <w:sz w:val="16"/>
        </w:rPr>
        <w:t xml:space="preserve"> </w:t>
      </w:r>
      <w:r w:rsidRPr="00DD2AF2">
        <w:rPr>
          <w:rStyle w:val="StyleUnderline"/>
        </w:rPr>
        <w:t>which ‘provides benefits to persons of</w:t>
      </w:r>
      <w:r w:rsidRPr="0068504A">
        <w:rPr>
          <w:sz w:val="16"/>
        </w:rPr>
        <w:t xml:space="preserve"> </w:t>
      </w:r>
      <w:r w:rsidRPr="00DD2AF2">
        <w:rPr>
          <w:rStyle w:val="Emphasis"/>
        </w:rPr>
        <w:t>small means</w:t>
      </w:r>
      <w:r w:rsidRPr="0068504A">
        <w:rPr>
          <w:sz w:val="16"/>
        </w:rPr>
        <w:t xml:space="preserve"> </w:t>
      </w:r>
      <w:r w:rsidRPr="00DD2AF2">
        <w:rPr>
          <w:rStyle w:val="StyleUnderline"/>
        </w:rPr>
        <w:t xml:space="preserve">granted as of </w:t>
      </w:r>
      <w:r w:rsidRPr="00DD2AF2">
        <w:rPr>
          <w:rStyle w:val="Emphasis"/>
        </w:rPr>
        <w:t>right</w:t>
      </w:r>
      <w:r w:rsidRPr="0068504A">
        <w:rPr>
          <w:sz w:val="16"/>
        </w:rPr>
        <w:t xml:space="preserve"> </w:t>
      </w:r>
      <w:r w:rsidRPr="00DD2AF2">
        <w:rPr>
          <w:rStyle w:val="StyleUnderline"/>
        </w:rPr>
        <w:t>in amounts</w:t>
      </w:r>
      <w:r w:rsidRPr="0068504A">
        <w:rPr>
          <w:sz w:val="16"/>
        </w:rPr>
        <w:t xml:space="preserve"> </w:t>
      </w:r>
      <w:r w:rsidRPr="00DD2AF2">
        <w:rPr>
          <w:rStyle w:val="Emphasis"/>
        </w:rPr>
        <w:t>sufficient</w:t>
      </w:r>
      <w:r w:rsidRPr="0068504A">
        <w:rPr>
          <w:sz w:val="16"/>
        </w:rPr>
        <w:t xml:space="preserve"> </w:t>
      </w:r>
      <w:r w:rsidRPr="00DD2AF2">
        <w:rPr>
          <w:rStyle w:val="StyleUnderline"/>
        </w:rPr>
        <w:t>to meet a</w:t>
      </w:r>
      <w:r w:rsidRPr="0068504A">
        <w:rPr>
          <w:sz w:val="16"/>
        </w:rPr>
        <w:t xml:space="preserve"> </w:t>
      </w:r>
      <w:r w:rsidRPr="00DD2AF2">
        <w:rPr>
          <w:rStyle w:val="Emphasis"/>
        </w:rPr>
        <w:t>minimum standard</w:t>
      </w:r>
      <w:r w:rsidRPr="0068504A">
        <w:rPr>
          <w:sz w:val="16"/>
        </w:rPr>
        <w:t xml:space="preserve"> of need </w:t>
      </w:r>
      <w:r w:rsidRPr="00DD2AF2">
        <w:rPr>
          <w:rStyle w:val="StyleUnderline"/>
        </w:rPr>
        <w:t>and</w:t>
      </w:r>
      <w:r w:rsidRPr="0068504A">
        <w:rPr>
          <w:sz w:val="16"/>
        </w:rPr>
        <w:t xml:space="preserve"> </w:t>
      </w:r>
      <w:r w:rsidRPr="00DD2AF2">
        <w:rPr>
          <w:rStyle w:val="Emphasis"/>
        </w:rPr>
        <w:t>financed from taxation’</w:t>
      </w:r>
      <w:r w:rsidRPr="00DD2AF2">
        <w:rPr>
          <w:rStyle w:val="StyleUnderline"/>
        </w:rPr>
        <w:t xml:space="preserve">. Three </w:t>
      </w:r>
      <w:r w:rsidRPr="00DD2AF2">
        <w:rPr>
          <w:rStyle w:val="Emphasis"/>
        </w:rPr>
        <w:t>distinctive features</w:t>
      </w:r>
      <w:r w:rsidRPr="0068504A">
        <w:rPr>
          <w:sz w:val="16"/>
        </w:rPr>
        <w:t xml:space="preserve"> </w:t>
      </w:r>
      <w:r w:rsidRPr="00DD2AF2">
        <w:rPr>
          <w:rStyle w:val="StyleUnderline"/>
        </w:rPr>
        <w:t>of</w:t>
      </w:r>
      <w:r w:rsidRPr="0068504A">
        <w:rPr>
          <w:sz w:val="16"/>
        </w:rPr>
        <w:t xml:space="preserve"> </w:t>
      </w:r>
      <w:r w:rsidRPr="00DD2AF2">
        <w:rPr>
          <w:rStyle w:val="Emphasis"/>
        </w:rPr>
        <w:t>social assistance</w:t>
      </w:r>
      <w:r w:rsidRPr="0068504A">
        <w:rPr>
          <w:sz w:val="16"/>
        </w:rPr>
        <w:t xml:space="preserve"> </w:t>
      </w:r>
      <w:r w:rsidRPr="00DD2AF2">
        <w:rPr>
          <w:rStyle w:val="StyleUnderline"/>
        </w:rPr>
        <w:t>are</w:t>
      </w:r>
      <w:r w:rsidRPr="0068504A">
        <w:rPr>
          <w:sz w:val="16"/>
        </w:rPr>
        <w:t xml:space="preserve"> </w:t>
      </w:r>
      <w:r w:rsidRPr="00DD2AF2">
        <w:rPr>
          <w:rStyle w:val="Emphasis"/>
        </w:rPr>
        <w:t>emphasized</w:t>
      </w:r>
      <w:r w:rsidRPr="0068504A">
        <w:rPr>
          <w:sz w:val="16"/>
        </w:rPr>
        <w:t xml:space="preserve"> in this definition. </w:t>
      </w:r>
      <w:r w:rsidRPr="00DD2AF2">
        <w:rPr>
          <w:rStyle w:val="StyleUnderline"/>
        </w:rPr>
        <w:t>First, it is available</w:t>
      </w:r>
      <w:r w:rsidRPr="0068504A">
        <w:rPr>
          <w:sz w:val="16"/>
        </w:rPr>
        <w:t xml:space="preserve"> </w:t>
      </w:r>
      <w:r w:rsidRPr="00DD2AF2">
        <w:rPr>
          <w:rStyle w:val="Emphasis"/>
        </w:rPr>
        <w:t>only</w:t>
      </w:r>
      <w:r w:rsidRPr="0068504A">
        <w:rPr>
          <w:sz w:val="16"/>
        </w:rPr>
        <w:t xml:space="preserve"> </w:t>
      </w:r>
      <w:r w:rsidRPr="00DD2AF2">
        <w:rPr>
          <w:rStyle w:val="StyleUnderline"/>
        </w:rPr>
        <w:t>to those</w:t>
      </w:r>
      <w:r w:rsidRPr="0068504A">
        <w:rPr>
          <w:sz w:val="16"/>
        </w:rPr>
        <w:t xml:space="preserve"> who fall </w:t>
      </w:r>
      <w:r w:rsidRPr="00DD2AF2">
        <w:rPr>
          <w:rStyle w:val="StyleUnderline"/>
        </w:rPr>
        <w:t>below a defined</w:t>
      </w:r>
      <w:r w:rsidRPr="0068504A">
        <w:rPr>
          <w:sz w:val="16"/>
        </w:rPr>
        <w:t xml:space="preserve"> </w:t>
      </w:r>
      <w:r w:rsidRPr="00DD2AF2">
        <w:rPr>
          <w:rStyle w:val="Emphasis"/>
        </w:rPr>
        <w:t>minimum</w:t>
      </w:r>
      <w:r w:rsidRPr="0068504A">
        <w:rPr>
          <w:sz w:val="16"/>
        </w:rPr>
        <w:t xml:space="preserve"> level of </w:t>
      </w:r>
      <w:r w:rsidRPr="00DD2AF2">
        <w:rPr>
          <w:rStyle w:val="Emphasis"/>
        </w:rPr>
        <w:t>income</w:t>
      </w:r>
      <w:r w:rsidRPr="00DD2AF2">
        <w:rPr>
          <w:rStyle w:val="StyleUnderline"/>
        </w:rPr>
        <w:t>, and the</w:t>
      </w:r>
      <w:r w:rsidRPr="0068504A">
        <w:rPr>
          <w:sz w:val="16"/>
        </w:rPr>
        <w:t xml:space="preserve"> </w:t>
      </w:r>
      <w:r w:rsidRPr="00DD2AF2">
        <w:rPr>
          <w:rStyle w:val="Emphasis"/>
        </w:rPr>
        <w:t>means test</w:t>
      </w:r>
      <w:r w:rsidRPr="0068504A">
        <w:rPr>
          <w:sz w:val="16"/>
        </w:rPr>
        <w:t xml:space="preserve"> </w:t>
      </w:r>
      <w:r w:rsidRPr="00DD2AF2">
        <w:rPr>
          <w:rStyle w:val="StyleUnderline"/>
        </w:rPr>
        <w:t>is used to determine eligibility. Other eligibility criteria such as</w:t>
      </w:r>
      <w:r w:rsidRPr="0068504A">
        <w:rPr>
          <w:sz w:val="16"/>
        </w:rPr>
        <w:t xml:space="preserve"> </w:t>
      </w:r>
      <w:r w:rsidRPr="00DD2AF2">
        <w:rPr>
          <w:rStyle w:val="Emphasis"/>
        </w:rPr>
        <w:t>invalidity</w:t>
      </w:r>
      <w:r w:rsidRPr="00DD2AF2">
        <w:rPr>
          <w:rStyle w:val="StyleUnderline"/>
        </w:rPr>
        <w:t xml:space="preserve">, </w:t>
      </w:r>
      <w:r w:rsidRPr="00DD2AF2">
        <w:rPr>
          <w:rStyle w:val="Emphasis"/>
        </w:rPr>
        <w:t>old age</w:t>
      </w:r>
      <w:r w:rsidRPr="00DD2AF2">
        <w:rPr>
          <w:rStyle w:val="StyleUnderline"/>
        </w:rPr>
        <w:t xml:space="preserve">, </w:t>
      </w:r>
      <w:r w:rsidRPr="00DD2AF2">
        <w:rPr>
          <w:rStyle w:val="Emphasis"/>
        </w:rPr>
        <w:t>widowhood</w:t>
      </w:r>
      <w:r w:rsidRPr="0068504A">
        <w:rPr>
          <w:sz w:val="16"/>
        </w:rPr>
        <w:t xml:space="preserve"> </w:t>
      </w:r>
      <w:r w:rsidRPr="00DD2AF2">
        <w:rPr>
          <w:rStyle w:val="StyleUnderline"/>
        </w:rPr>
        <w:t>or</w:t>
      </w:r>
      <w:r w:rsidRPr="0068504A">
        <w:rPr>
          <w:sz w:val="16"/>
        </w:rPr>
        <w:t xml:space="preserve"> </w:t>
      </w:r>
      <w:r w:rsidRPr="00DD2AF2">
        <w:rPr>
          <w:rStyle w:val="Emphasis"/>
        </w:rPr>
        <w:t>desertion</w:t>
      </w:r>
      <w:r w:rsidRPr="0068504A">
        <w:rPr>
          <w:sz w:val="16"/>
        </w:rPr>
        <w:t xml:space="preserve"> </w:t>
      </w:r>
      <w:r w:rsidRPr="00DD2AF2">
        <w:rPr>
          <w:rStyle w:val="StyleUnderline"/>
        </w:rPr>
        <w:t xml:space="preserve">may be employed as well. </w:t>
      </w:r>
      <w:r w:rsidRPr="00DD2AF2">
        <w:rPr>
          <w:rStyle w:val="Emphasis"/>
        </w:rPr>
        <w:t>Second</w:t>
      </w:r>
      <w:r w:rsidRPr="00DD2AF2">
        <w:rPr>
          <w:rStyle w:val="StyleUnderline"/>
        </w:rPr>
        <w:t xml:space="preserve">, social assistance is financed </w:t>
      </w:r>
      <w:r w:rsidRPr="00DD2AF2">
        <w:rPr>
          <w:rStyle w:val="Emphasis"/>
        </w:rPr>
        <w:t>entirely from public revenues</w:t>
      </w:r>
      <w:r w:rsidRPr="00DD2AF2">
        <w:rPr>
          <w:rStyle w:val="StyleUnderline"/>
        </w:rPr>
        <w:t>. Third, because social assistance schemes have a legislative basis, there is a</w:t>
      </w:r>
      <w:r w:rsidRPr="0068504A">
        <w:rPr>
          <w:sz w:val="16"/>
        </w:rPr>
        <w:t xml:space="preserve"> </w:t>
      </w:r>
      <w:r w:rsidRPr="00DD2AF2">
        <w:rPr>
          <w:rStyle w:val="Emphasis"/>
        </w:rPr>
        <w:t>right</w:t>
      </w:r>
      <w:r w:rsidRPr="0068504A">
        <w:rPr>
          <w:sz w:val="16"/>
        </w:rPr>
        <w:t xml:space="preserve"> to entitlement. Once assessed as qualifying for aid, applicants have a legal right to be helped. Although it has been argued that the notion of right to entitlement is more firmly established in social insurance and social allowances, it also applies to social assistance.</w:t>
      </w:r>
    </w:p>
    <w:p w14:paraId="6E879637" w14:textId="77777777" w:rsidR="00BF056F" w:rsidRPr="0068504A" w:rsidRDefault="00BF056F" w:rsidP="00BF056F">
      <w:pPr>
        <w:rPr>
          <w:sz w:val="16"/>
        </w:rPr>
      </w:pPr>
      <w:r w:rsidRPr="0068504A">
        <w:rPr>
          <w:sz w:val="16"/>
        </w:rPr>
        <w:t>Although widely used, social assistance has been subject to much criticism over the years. Critics on the political right believe that social assistance programmes are widely abused by indolent and irresponsible people who are able to persuade the authorities that they are unable to work and earn a living. The media often portrays social assistance recipients in a negative way and cases of abuse are often sensationalized. Critics on the left believe that social assistance is an ineffective form of income protection because it stigmatizes those who seek aid and provides meagre and limited benefits which do not meet the income needs of those experiencing financial difficulty. Although they recognize that claimants have a legal right to be helped, they contend that social assistance is often administered in ways that deny these rights or otherwise limit the ability of claimants to receive benefits. They believe that the stigmatization of claimants is a major deterrent and an important reason why many elderly, disabled and other needy people fail to apply for benefits. It is for this reason that social insurance is usually preferred by those on the political left who believe that the right to benefit is more effectively enshrined in these programmes.</w:t>
      </w:r>
    </w:p>
    <w:p w14:paraId="629AA3C1" w14:textId="77777777" w:rsidR="00BF056F" w:rsidRPr="0068504A" w:rsidRDefault="00BF056F" w:rsidP="00BF056F">
      <w:pPr>
        <w:rPr>
          <w:sz w:val="16"/>
        </w:rPr>
      </w:pPr>
      <w:r w:rsidRPr="0068504A">
        <w:rPr>
          <w:sz w:val="16"/>
        </w:rPr>
        <w:t>Social insurance</w:t>
      </w:r>
    </w:p>
    <w:p w14:paraId="618912FB" w14:textId="77777777" w:rsidR="00BF056F" w:rsidRPr="0068504A" w:rsidRDefault="00BF056F" w:rsidP="00BF056F">
      <w:pPr>
        <w:rPr>
          <w:sz w:val="16"/>
        </w:rPr>
      </w:pPr>
      <w:r w:rsidRPr="00DD2AF2">
        <w:rPr>
          <w:rStyle w:val="StyleUnderline"/>
        </w:rPr>
        <w:t>Social</w:t>
      </w:r>
      <w:r w:rsidRPr="0068504A">
        <w:rPr>
          <w:sz w:val="16"/>
        </w:rPr>
        <w:t xml:space="preserve"> </w:t>
      </w:r>
      <w:r w:rsidRPr="00DD2AF2">
        <w:rPr>
          <w:rStyle w:val="Emphasis"/>
        </w:rPr>
        <w:t>insurance</w:t>
      </w:r>
      <w:r w:rsidRPr="0068504A">
        <w:rPr>
          <w:sz w:val="16"/>
        </w:rPr>
        <w:t xml:space="preserve"> </w:t>
      </w:r>
      <w:r w:rsidRPr="00DD2AF2">
        <w:rPr>
          <w:rStyle w:val="StyleUnderline"/>
        </w:rPr>
        <w:t>schemes are</w:t>
      </w:r>
      <w:r w:rsidRPr="0068504A">
        <w:rPr>
          <w:sz w:val="16"/>
        </w:rPr>
        <w:t xml:space="preserve"> </w:t>
      </w:r>
      <w:r w:rsidRPr="00DD2AF2">
        <w:rPr>
          <w:rStyle w:val="Emphasis"/>
        </w:rPr>
        <w:t>distinguished</w:t>
      </w:r>
      <w:r w:rsidRPr="0068504A">
        <w:rPr>
          <w:sz w:val="16"/>
        </w:rPr>
        <w:t xml:space="preserve"> </w:t>
      </w:r>
      <w:r w:rsidRPr="00DD2AF2">
        <w:rPr>
          <w:rStyle w:val="StyleUnderline"/>
        </w:rPr>
        <w:t xml:space="preserve">from other forms of social security in that they are </w:t>
      </w:r>
      <w:r w:rsidRPr="00DD2AF2">
        <w:rPr>
          <w:rStyle w:val="Emphasis"/>
        </w:rPr>
        <w:t>financed</w:t>
      </w:r>
      <w:r w:rsidRPr="00DD2AF2">
        <w:rPr>
          <w:rStyle w:val="StyleUnderline"/>
        </w:rPr>
        <w:t xml:space="preserve"> from the</w:t>
      </w:r>
      <w:r w:rsidRPr="0068504A">
        <w:rPr>
          <w:sz w:val="16"/>
        </w:rPr>
        <w:t xml:space="preserve"> regular </w:t>
      </w:r>
      <w:r w:rsidRPr="00DD2AF2">
        <w:rPr>
          <w:rStyle w:val="Emphasis"/>
        </w:rPr>
        <w:t>contributions of those who participate</w:t>
      </w:r>
      <w:r w:rsidRPr="0068504A">
        <w:rPr>
          <w:sz w:val="16"/>
        </w:rPr>
        <w:t xml:space="preserve"> in these schemes. Although these contributions are sometimes said to be similar to commercial insurance premiums, contributions to public social insurance schemes differ from insurance premiums in that they are obligatory and, unlike private insurance, contributions are usually supplemented by employers and the state (Burns, 1936). Also, benefits are not usually assessed on an actuarial basis. While it is generally assumed that benefits are directly linked to contributions, this is frequently not the case. For these reasons, it is recognized that social insurance contributions are a form of taxation or, more precisely, that they comprise a payroll tax on labour income.</w:t>
      </w:r>
    </w:p>
    <w:p w14:paraId="62AA084A" w14:textId="77777777" w:rsidR="00BF056F" w:rsidRPr="0068504A" w:rsidRDefault="00BF056F" w:rsidP="00BF056F">
      <w:pPr>
        <w:rPr>
          <w:sz w:val="16"/>
        </w:rPr>
      </w:pPr>
      <w:r w:rsidRPr="0068504A">
        <w:rPr>
          <w:sz w:val="16"/>
        </w:rPr>
        <w:t>Social insurance schemes have been described as ‘occupationalist’, because they cater for designated categories of workers on the basis of occupational status (Pavard, 1979). These categories are comprised of workers in regular wage employment and, with the exception of a few countries, benefits are restricted to the members of the scheme and their dependants. Membership of social insurance schemes is defined by legislation, and it is compulsory for those who fall into the designated categories to join. Coverage is said to be universal or comprehensive when all workers, including those who are self-employed, are members of social insurance schemes. However, with the exception of the Western countries, universal coverage is rare.</w:t>
      </w:r>
    </w:p>
    <w:p w14:paraId="300CE84F" w14:textId="77777777" w:rsidR="00BF056F" w:rsidRPr="0068504A" w:rsidRDefault="00BF056F" w:rsidP="00BF056F">
      <w:pPr>
        <w:rPr>
          <w:sz w:val="16"/>
        </w:rPr>
      </w:pPr>
      <w:r w:rsidRPr="0068504A">
        <w:rPr>
          <w:sz w:val="16"/>
        </w:rPr>
        <w:t>However, social insurance schemes are similar to commercial insurance in that they have a connotation of indemnity against contingencies or risks. As noted earlier, the notion of protection against risk is closely associated with industrial employment and the loss of income that wage employees experience when incomes are interrupted, reduced or terminated because of illness, injury at work, invalidity, maternity, retirement, death and other reasons. Most authoritative definitions of social insurance refer to these contingencies. Recommendation 67, adopted at the 26th International Labour Conference in 1944, encouraged governments to extend social insurance rather than other forms of social security. These schemes, the organization pointed out, protect workers against the contingencies which prevent persons in wage employment from earning a living whether by inability to work or inability to obtain remunerative employment or in which the worker dies leaving a dependent family. The recommendation urged that contingencies which ‘involve an extraordinary strain on limited income in so far as they are not otherwise covered’ should also be included.</w:t>
      </w:r>
    </w:p>
    <w:p w14:paraId="7A38E7FA" w14:textId="77777777" w:rsidR="00BF056F" w:rsidRPr="0068504A" w:rsidRDefault="00BF056F" w:rsidP="00BF056F">
      <w:pPr>
        <w:rPr>
          <w:sz w:val="16"/>
        </w:rPr>
      </w:pPr>
      <w:r w:rsidRPr="0068504A">
        <w:rPr>
          <w:sz w:val="16"/>
        </w:rPr>
        <w:t>Today many social insurance schemes provide protection against the contingencies enumerated in the ILO Social Security (Minimum Standards) Convention of 1952. As noted previously, nine contingencies are covered by this convention. The principles anchored in the Convention are four-fold in that they define and guarantee benefits, require the participation of employers and workers in the administration of the schemes, accord general responsibility to the state for the due provision of the benefits and the proper administration of the institutions and finally require the collective financing of benefits by way of insurance contributions or taxation. Social insurance is widely used today to provide old-age retirement, sickness, invalidity, unemployment and survivor’s benefits. To qualify for benefits, claimants (or their dependents) must have paid contributions for a specified period of time. There are also obvious eligibility conditions that apply in the case of illness, accident, invalidity and retirement. Claimants must also meet other qualifying conditions such as citizenship or lawful residence. Social insurance benefits are usually paid in cash although, as was noted earlier, the insurance method is also used to provide medical and other services in some countries, particularly in Latin America.</w:t>
      </w:r>
    </w:p>
    <w:p w14:paraId="74285462" w14:textId="77777777" w:rsidR="00BF056F" w:rsidRPr="0068504A" w:rsidRDefault="00BF056F" w:rsidP="00BF056F">
      <w:pPr>
        <w:rPr>
          <w:sz w:val="16"/>
        </w:rPr>
      </w:pPr>
      <w:r w:rsidRPr="0068504A">
        <w:rPr>
          <w:sz w:val="16"/>
        </w:rPr>
        <w:t>The link between social insurance and industrial employment is revealed in the historical origins of these schemes. As is well known, Germany was the first nation in the world to introduce a national, mandatory social insurance programme in 1883. This programme provided sickness benefits to low-income workers who were temporarily unable to work because of illness and who were often summarily dismissed by their employers. This practice had caused great resentment, and promises by the Social Democratic Party to address the issue mobilized a great deal of working-class support. It was largely for this reason that the Chancellor, Otto von Bismarck, used both repressive and conciliatory measures to attack the Social Democrats and their union allies. The creation of a statutory, mandatory sickness insurance programme sought to out-manoeuvre the Social Democrats and to neutralize the threat they posed to the government and established interests.</w:t>
      </w:r>
    </w:p>
    <w:p w14:paraId="4A3A2977" w14:textId="77777777" w:rsidR="00BF056F" w:rsidRPr="0068504A" w:rsidRDefault="00BF056F" w:rsidP="00BF056F">
      <w:pPr>
        <w:rPr>
          <w:sz w:val="16"/>
        </w:rPr>
      </w:pPr>
      <w:r w:rsidRPr="0068504A">
        <w:rPr>
          <w:sz w:val="16"/>
        </w:rPr>
        <w:t>The insurance idea had actually emerged much earlier among nonformal mutual associations, the unions and neighbourhood savings and burial associations. Prior to Bismarck’s introduction of sickness insurance, thousands of small sickness funds operated in Europe. Similar associations known as the friendly societies had also emerged in Britain and, as in the rest of Europe, they laid the foundations for both commercial and statutory insurance. Germany’s sickness insurance programme was supplemented in 1884 by a work injury insurance programme and in 1889 by an old age retirement insurance scheme. Unemployment insurance was introduced in 1927. Britain was the first country to establish an unemployment insurance scheme in 1911. It also established a retirement insurance scheme in 1925. Several other European nations also introduced old-age insurance and other forms of social insurance in the early decades of the twentieth century. In the United States, retirement pensions were originally provided through social assistance by the states but, with enactment of the Social Security Act by the Roosevelt administration in 1935, these programmes were replaced with a federal retirement programme that now covers the vast majority of the country’s workers (Karger, 1996; Leiby, 1978).</w:t>
      </w:r>
    </w:p>
    <w:p w14:paraId="3455896E" w14:textId="77777777" w:rsidR="00BF056F" w:rsidRPr="0068504A" w:rsidRDefault="00BF056F" w:rsidP="00BF056F">
      <w:pPr>
        <w:rPr>
          <w:sz w:val="16"/>
        </w:rPr>
      </w:pPr>
      <w:r w:rsidRPr="0068504A">
        <w:rPr>
          <w:sz w:val="16"/>
        </w:rPr>
        <w:t>Social insurance has also been used to provide medical care. Although Britain and the Soviet Union funded their health services from general revenues, most other industrial nations have used the insurance mechanism for this purpose and, as was noted earlier, many countries, particularly in Latin America, include the provision of medical care in their definition of social security (Roemer, 1997). In non-European countries, Japan took the lead in offering health insurance in 1922, finally providing universal coverage by 1946. Japan was also an early pioneer of social insurance retirement pensions as was Chile, which was the first developing country to establish statutory social insurance funds in the 1920s. However, different groups of workers in Chile and other Latin American countries were covered by different insurance funds. Because the different funds had different eligibility requirements and paid different levels of benefits, social insurance in Chile became quite fragmented causing administrative and fiscal difficulties that eventually undermined the system’s credibility.</w:t>
      </w:r>
    </w:p>
    <w:p w14:paraId="50861A93" w14:textId="77777777" w:rsidR="00BF056F" w:rsidRPr="0068504A" w:rsidRDefault="00BF056F" w:rsidP="00BF056F">
      <w:pPr>
        <w:rPr>
          <w:sz w:val="16"/>
        </w:rPr>
      </w:pPr>
      <w:r w:rsidRPr="0068504A">
        <w:rPr>
          <w:sz w:val="16"/>
        </w:rPr>
        <w:t>As is well known, the Chilean social insurance system attracted international attention when General Pinochet’s military dictatorship sought to privatize the system in 1981 by introducing commercially managed retirement accounts. Although social insurance had long been the preferred social security funding mechanism in international circles, the involvement of the World Bank in social security debates in the 1990s (World Bank, 1994) offered an alternative to the standard ILO social insurance model which had been adopted in many parts of the world. Through its policy influence and lending resources, the Bank aggressively promoted savings accounts as an alternative to social insurance claiming that they were a far more effective approach to income maintenance especially during retirement. A number of Latin American countries have emulated the Chilean innovation, and recently Hong Kong established a retirement security system based on personal savings. On the one hand, the governments of several other developing countries have elected to introduce or retain social insurance and, as shown in Chapter 4 of this book, the Bachelet government in Chile is reassessing the merits of the privatized retirement savings account system. On the other hand, as shown in Chapter 5, developments in China are noteworthy for introducing a combined social insurance and savings account approach.</w:t>
      </w:r>
    </w:p>
    <w:p w14:paraId="43B65C88" w14:textId="77777777" w:rsidR="00BF056F" w:rsidRPr="0068504A" w:rsidRDefault="00BF056F" w:rsidP="00BF056F">
      <w:pPr>
        <w:rPr>
          <w:sz w:val="16"/>
        </w:rPr>
      </w:pPr>
      <w:r w:rsidRPr="0068504A">
        <w:rPr>
          <w:sz w:val="16"/>
        </w:rPr>
        <w:t>As will be shown later, funding is a major issue in social insurance policy debates today. It was shown earlier that social insurance is funded from special payroll taxes known as contributions that are levied on workers and their employers. Often, these contributions are supplemented by governments. The revenues raised by social insurance contributions are pooled and may be placed in a trust fund administered by a special government agency. The accumulated revenues are invested and the income is used to pay benefits. However, in most Western countries today, trust funds have not maintained a reserve and revenues are immediately transferred to pay benefits. In this case, the social security programme is described as a pay-as-you-go system. In the former case, it is known as a funded system. Critics of social insurance claim that these programmes are not sustainable because of the growing income needs of the increasing numbers of retired people and others claiming benefits and the declining numbers of workers who contribute to social insurance funds. Although this problem applies largely to the Western countries, it has been argued that it is only a matter of time before similar demographic and fiscal challenges will arise in the developing world. In addition, social insurance is said to pose a major challenge to economic development. As will be shown in Chapter 2, social insurance schemes are said to stifle investments, distort labour markets and negatively affect work incentives.</w:t>
      </w:r>
    </w:p>
    <w:p w14:paraId="4608B329" w14:textId="77777777" w:rsidR="00BF056F" w:rsidRPr="0068504A" w:rsidRDefault="00BF056F" w:rsidP="00BF056F">
      <w:pPr>
        <w:rPr>
          <w:sz w:val="16"/>
        </w:rPr>
      </w:pPr>
      <w:r w:rsidRPr="0068504A">
        <w:rPr>
          <w:sz w:val="16"/>
        </w:rPr>
        <w:t>Provident funds and commercial savings accounts</w:t>
      </w:r>
    </w:p>
    <w:p w14:paraId="56CDF8FF" w14:textId="77777777" w:rsidR="00BF056F" w:rsidRPr="0068504A" w:rsidRDefault="00BF056F" w:rsidP="00BF056F">
      <w:pPr>
        <w:rPr>
          <w:sz w:val="16"/>
        </w:rPr>
      </w:pPr>
      <w:r w:rsidRPr="00DD2AF2">
        <w:rPr>
          <w:rStyle w:val="StyleUnderline"/>
        </w:rPr>
        <w:t>The introduction of a system o</w:t>
      </w:r>
      <w:r w:rsidRPr="0068504A">
        <w:rPr>
          <w:sz w:val="16"/>
        </w:rPr>
        <w:t xml:space="preserve">f </w:t>
      </w:r>
      <w:r w:rsidRPr="00DD2AF2">
        <w:rPr>
          <w:rStyle w:val="Emphasis"/>
        </w:rPr>
        <w:t>commercially managed mandatory retirement accounts</w:t>
      </w:r>
      <w:r w:rsidRPr="0068504A">
        <w:rPr>
          <w:sz w:val="16"/>
        </w:rPr>
        <w:t xml:space="preserve"> </w:t>
      </w:r>
      <w:r w:rsidRPr="00DD2AF2">
        <w:rPr>
          <w:rStyle w:val="StyleUnderline"/>
        </w:rPr>
        <w:t>in</w:t>
      </w:r>
      <w:r w:rsidRPr="0068504A">
        <w:rPr>
          <w:sz w:val="16"/>
        </w:rPr>
        <w:t xml:space="preserve"> </w:t>
      </w:r>
      <w:r w:rsidRPr="00DD2AF2">
        <w:rPr>
          <w:rStyle w:val="Emphasis"/>
        </w:rPr>
        <w:t>Chile</w:t>
      </w:r>
      <w:r w:rsidRPr="0068504A">
        <w:rPr>
          <w:sz w:val="16"/>
        </w:rPr>
        <w:t xml:space="preserve"> </w:t>
      </w:r>
      <w:r w:rsidRPr="00DD2AF2">
        <w:rPr>
          <w:rStyle w:val="StyleUnderline"/>
        </w:rPr>
        <w:t>was viewed by many as a</w:t>
      </w:r>
      <w:r w:rsidRPr="0068504A">
        <w:rPr>
          <w:sz w:val="16"/>
        </w:rPr>
        <w:t xml:space="preserve"> </w:t>
      </w:r>
      <w:r w:rsidRPr="00DD2AF2">
        <w:rPr>
          <w:rStyle w:val="Emphasis"/>
        </w:rPr>
        <w:t>daring policy innovation</w:t>
      </w:r>
      <w:r w:rsidRPr="0068504A">
        <w:rPr>
          <w:sz w:val="16"/>
        </w:rPr>
        <w:t xml:space="preserve">, which was in keeping with the needs of dynamic capitalist economy and suited to the times. </w:t>
      </w:r>
      <w:r w:rsidRPr="00DD2AF2">
        <w:rPr>
          <w:rStyle w:val="StyleUnderline"/>
        </w:rPr>
        <w:t>However, few advocates of this approach recognized that mandatory retirement accounts known as provident funds had been established in</w:t>
      </w:r>
      <w:r w:rsidRPr="0068504A">
        <w:rPr>
          <w:sz w:val="16"/>
        </w:rPr>
        <w:t xml:space="preserve"> </w:t>
      </w:r>
      <w:r w:rsidRPr="00DD2AF2">
        <w:rPr>
          <w:rStyle w:val="Emphasis"/>
        </w:rPr>
        <w:t>many</w:t>
      </w:r>
      <w:r w:rsidRPr="0068504A">
        <w:rPr>
          <w:sz w:val="16"/>
        </w:rPr>
        <w:t xml:space="preserve"> Anglophone developing </w:t>
      </w:r>
      <w:r w:rsidRPr="00DD2AF2">
        <w:rPr>
          <w:rStyle w:val="Emphasis"/>
        </w:rPr>
        <w:t>countries</w:t>
      </w:r>
      <w:r w:rsidRPr="0068504A">
        <w:rPr>
          <w:sz w:val="16"/>
        </w:rPr>
        <w:t xml:space="preserve"> in the middle decades of the twentieth century. These provident funds have many similarities with the commercial savings account except that they are managed by public bodies and do not provide opportunities for their members to choose from a variety of investment options (Dixon, 1982, 1993).</w:t>
      </w:r>
    </w:p>
    <w:p w14:paraId="36D624F4" w14:textId="77777777" w:rsidR="00BF056F" w:rsidRPr="0068504A" w:rsidRDefault="00BF056F" w:rsidP="00BF056F">
      <w:pPr>
        <w:rPr>
          <w:sz w:val="16"/>
        </w:rPr>
      </w:pPr>
      <w:r w:rsidRPr="00DD2AF2">
        <w:rPr>
          <w:rStyle w:val="StyleUnderline"/>
        </w:rPr>
        <w:t>Provident funds have</w:t>
      </w:r>
      <w:r w:rsidRPr="0068504A">
        <w:rPr>
          <w:sz w:val="16"/>
        </w:rPr>
        <w:t xml:space="preserve"> </w:t>
      </w:r>
      <w:r w:rsidRPr="00DD2AF2">
        <w:rPr>
          <w:rStyle w:val="Emphasis"/>
        </w:rPr>
        <w:t>certain</w:t>
      </w:r>
      <w:r w:rsidRPr="0068504A">
        <w:rPr>
          <w:sz w:val="16"/>
        </w:rPr>
        <w:t xml:space="preserve"> </w:t>
      </w:r>
      <w:r w:rsidRPr="00DD2AF2">
        <w:rPr>
          <w:rStyle w:val="StyleUnderline"/>
        </w:rPr>
        <w:t>similarities to social</w:t>
      </w:r>
      <w:r w:rsidRPr="0068504A">
        <w:rPr>
          <w:sz w:val="16"/>
        </w:rPr>
        <w:t xml:space="preserve"> </w:t>
      </w:r>
      <w:r w:rsidRPr="00DD2AF2">
        <w:rPr>
          <w:rStyle w:val="Emphasis"/>
        </w:rPr>
        <w:t>insurance</w:t>
      </w:r>
      <w:r w:rsidRPr="0068504A">
        <w:rPr>
          <w:sz w:val="16"/>
        </w:rPr>
        <w:t xml:space="preserve"> </w:t>
      </w:r>
      <w:r w:rsidRPr="00DD2AF2">
        <w:rPr>
          <w:rStyle w:val="StyleUnderline"/>
        </w:rPr>
        <w:t xml:space="preserve">in that they are </w:t>
      </w:r>
      <w:r w:rsidRPr="00DD2AF2">
        <w:rPr>
          <w:rStyle w:val="Emphasis"/>
        </w:rPr>
        <w:t>financed</w:t>
      </w:r>
      <w:r w:rsidRPr="00DD2AF2">
        <w:rPr>
          <w:rStyle w:val="StyleUnderline"/>
        </w:rPr>
        <w:t xml:space="preserve"> by</w:t>
      </w:r>
      <w:r w:rsidRPr="0068504A">
        <w:rPr>
          <w:sz w:val="16"/>
        </w:rPr>
        <w:t xml:space="preserve"> </w:t>
      </w:r>
      <w:r w:rsidRPr="00DD2AF2">
        <w:rPr>
          <w:rStyle w:val="Emphasis"/>
        </w:rPr>
        <w:t>regular payroll contributions</w:t>
      </w:r>
      <w:r w:rsidRPr="0068504A">
        <w:rPr>
          <w:sz w:val="16"/>
        </w:rPr>
        <w:t xml:space="preserve"> </w:t>
      </w:r>
      <w:r w:rsidRPr="00DD2AF2">
        <w:rPr>
          <w:rStyle w:val="StyleUnderline"/>
        </w:rPr>
        <w:t>but,</w:t>
      </w:r>
      <w:r w:rsidRPr="0068504A">
        <w:rPr>
          <w:sz w:val="16"/>
        </w:rPr>
        <w:t xml:space="preserve"> </w:t>
      </w:r>
      <w:r w:rsidRPr="00DD2AF2">
        <w:rPr>
          <w:rStyle w:val="Emphasis"/>
        </w:rPr>
        <w:t>unlike</w:t>
      </w:r>
      <w:r w:rsidRPr="0068504A">
        <w:rPr>
          <w:sz w:val="16"/>
        </w:rPr>
        <w:t xml:space="preserve"> </w:t>
      </w:r>
      <w:r w:rsidRPr="00DD2AF2">
        <w:rPr>
          <w:rStyle w:val="StyleUnderline"/>
        </w:rPr>
        <w:t>social insurance, contributions are</w:t>
      </w:r>
      <w:r w:rsidRPr="0068504A">
        <w:rPr>
          <w:sz w:val="16"/>
        </w:rPr>
        <w:t xml:space="preserve"> </w:t>
      </w:r>
      <w:r w:rsidRPr="00DD2AF2">
        <w:rPr>
          <w:rStyle w:val="Emphasis"/>
        </w:rPr>
        <w:t>not pooled</w:t>
      </w:r>
      <w:r w:rsidRPr="00DD2AF2">
        <w:rPr>
          <w:rStyle w:val="StyleUnderline"/>
        </w:rPr>
        <w:t>. Instead, a</w:t>
      </w:r>
      <w:r w:rsidRPr="0068504A">
        <w:rPr>
          <w:sz w:val="16"/>
        </w:rPr>
        <w:t xml:space="preserve"> </w:t>
      </w:r>
      <w:r w:rsidRPr="00DD2AF2">
        <w:rPr>
          <w:rStyle w:val="Emphasis"/>
        </w:rPr>
        <w:t>personal, designated account</w:t>
      </w:r>
      <w:r w:rsidRPr="0068504A">
        <w:rPr>
          <w:sz w:val="16"/>
        </w:rPr>
        <w:t xml:space="preserve"> </w:t>
      </w:r>
      <w:r w:rsidRPr="00DD2AF2">
        <w:rPr>
          <w:rStyle w:val="StyleUnderline"/>
        </w:rPr>
        <w:t xml:space="preserve">into which workers pay contributions is established and usually contributions are </w:t>
      </w:r>
      <w:r w:rsidRPr="00DD2AF2">
        <w:rPr>
          <w:rStyle w:val="Emphasis"/>
        </w:rPr>
        <w:t>matched by employers</w:t>
      </w:r>
      <w:r w:rsidRPr="0068504A">
        <w:rPr>
          <w:sz w:val="16"/>
        </w:rPr>
        <w:t>. Accumulations in the personal account is accessed when a specified contingency arises. Most provident funds are designed to provide retirement pensions. Contributions paid into the account are invested by a public or quasi-public body, and the total accumulated amount plus interest is withdrawn when the worker retires either in a lump sum or as phased payments. Lump sum payments have been used in many countries and are generally preferred by the members of these schemes. Sometimes the lump sum is used to purchase an annuity from a commercial provider. In addition to paying retirement pensions, provident funds are also used to cover disability. If the worker becomes unemployed, and is unable to find work, the accumulated contributions may also be withdrawn prior to retirement. In many cases, partial withdrawals are also permitted in the case of temporary unemployment.</w:t>
      </w:r>
    </w:p>
    <w:p w14:paraId="50548812" w14:textId="77777777" w:rsidR="00BF056F" w:rsidRPr="0068504A" w:rsidRDefault="00BF056F" w:rsidP="00BF056F">
      <w:pPr>
        <w:rPr>
          <w:sz w:val="16"/>
        </w:rPr>
      </w:pPr>
      <w:r w:rsidRPr="0068504A">
        <w:rPr>
          <w:sz w:val="16"/>
        </w:rPr>
        <w:t>Provident funds were established in many British colonial territories in the middle decades of the past century in the period preceding independence. Unfortunately, little historical information has been obtained to clarify the reasons for this decision or to highlight the role of British politicians and civil servants in promoting the spread of provident funds in the Anglophone developing world. However, it appears that the nationalist independence movements were exerting growing pressures for the creation of social security, particularly in the light of the publication of the Beveridge report, which attracted international attention. The British authorities were mindful that the proportion of the labour force engaged in regular wage employment was relatively small, and they were reluctant to establish social insurance programmes for a small minority of the population. In addition, the ILO conventions required that social insurance funds be supplemented by government, and because of these costs, an alternative form of income protection was sought. It is also likely that the provident fund was modelled on similar retirement pension programmes that had been established in Britain. They were also reminiscent of the civil service pension schemes that had been established for colonial administrators during the imperial period.</w:t>
      </w:r>
    </w:p>
    <w:p w14:paraId="55F4F5CD" w14:textId="77777777" w:rsidR="00BF056F" w:rsidRPr="0068504A" w:rsidRDefault="00BF056F" w:rsidP="00BF056F">
      <w:pPr>
        <w:rPr>
          <w:sz w:val="16"/>
        </w:rPr>
      </w:pPr>
      <w:r w:rsidRPr="0068504A">
        <w:rPr>
          <w:sz w:val="16"/>
        </w:rPr>
        <w:t>One of the first provident funds was created in India in 1952 to cover workers with low or moderate incomes in designated industries. The programme was administered at the state level, and a lump sum benefit was paid when the worker reached the age of 55 years. Other Asian countries such as Malaysia, Singapore and Sri Lanka emulated the Indian innovation, and in the 1950s and 1960s, provident funds were established in a number of African countries including Nigeria, Ghana and Uganda. Several Caribbean and South Pacific territories subsequently establish provident funds, and in the 1970 new funds were introduced in the Seychelles and Swaziland. The Singaporean provident fund is perhaps the best known, having been extensively documented in the literature, largely because of the effective use of accumulations by the government for housing construction and economic development projects.</w:t>
      </w:r>
    </w:p>
    <w:p w14:paraId="31869C74" w14:textId="77777777" w:rsidR="00BF056F" w:rsidRPr="0068504A" w:rsidRDefault="00BF056F" w:rsidP="00BF056F">
      <w:pPr>
        <w:rPr>
          <w:sz w:val="16"/>
        </w:rPr>
      </w:pPr>
      <w:r w:rsidRPr="0068504A">
        <w:rPr>
          <w:sz w:val="16"/>
        </w:rPr>
        <w:t>In addition to the British territories, provident funds were also established in other developing countries including Indonesia and Taiwan (Dixon, 1982, 1993; Midgley, 1984). On the other hand, several British territories chose not to establish provident funds but instead opted to introduce social insurance to provide retirement pensions.</w:t>
      </w:r>
    </w:p>
    <w:p w14:paraId="142CE5F6" w14:textId="77777777" w:rsidR="00BF056F" w:rsidRPr="0068504A" w:rsidRDefault="00BF056F" w:rsidP="00BF056F">
      <w:pPr>
        <w:rPr>
          <w:sz w:val="16"/>
        </w:rPr>
      </w:pPr>
      <w:r w:rsidRPr="0068504A">
        <w:rPr>
          <w:sz w:val="16"/>
        </w:rPr>
        <w:t>As the Singaporean experience reveals, provident funds have the advantage of accumulating substantial reserves which can be used for investment, and many governments have found them to be a useful source of credit (see Chapter 10 of this book). On the other hand, as the International Social Security Association (1975) pointed out, provident funds have the disadvantage of not providing adequate protection to those who have been in employment for a relatively short period before retirement or invalidity, and they are especially disadvantageous to the dependants of younger workers who die before they are able to accumulate adequate funds in their accounts. They have also been criticized for paying lump sum benefits and failing to ensure that members have a steady income during retirement. As Gobin (1977, p. 9) puts it, ‘The lump sums paid at retirement are often frittered away by purchasing consumer goods and, in the long run, recipients must still revert to relief from the public assistance programme.’ This observation has relevance for the private savings account retirement programmes that have been established in several Latin American and other countries.</w:t>
      </w:r>
    </w:p>
    <w:p w14:paraId="197EBD5A" w14:textId="77777777" w:rsidR="00BF056F" w:rsidRPr="0068504A" w:rsidRDefault="00BF056F" w:rsidP="00BF056F">
      <w:pPr>
        <w:rPr>
          <w:sz w:val="16"/>
        </w:rPr>
      </w:pPr>
      <w:r w:rsidRPr="0068504A">
        <w:rPr>
          <w:sz w:val="16"/>
        </w:rPr>
        <w:t>As was mentioned earlier, a number of countries have adopted the provident fund approach to create commercially managed individual savings accounts since 1981 when the Chilean military government privatized the country’s social insurance system. The privatized system created individual savings accounts into which the workers’ contributions deducted from wages are accumulated and then disbursed when they reach retirement age. A distinctive feature of the approach was the use of commercial fund managers to invest accumulations. Unlike conventional provident funds which are entirely state managed, the Chilean system provided new opportunities for the financial services industry to participate in the social security system. Workers, it was argued, would benefit from this arrangement because they would choose which management firms to use, and thus faced with competition, these firms would minimize cost and seek the best rates of returns for their participants. The World Bank (1994) enthusiastically endorsed this system claiming that the involvement of the private sector would greatly enhance efficiency and meet the needs of workers and retirees by the effective use of the market mechanism. Since the Chilean privatization, a number of other Latin American countries have introduced commercially managed retirement savings account schemes, but as various studies have shown, the claim that the marketization of social security will inevitably enhance efficiency and coverage has not been realized. Recently, the government of Hong Kong established a retirement security system based on personal savings, but unlike the Latin American funds, it designated the scheme as a provident fund. However, like the Latin American funds, accounts are commercially managed. Despite the efforts of the World Bank to promote commercially managed accounts, other governments that have created provident funds have not shown much interest in privatization and their funds continue to be state managed.</w:t>
      </w:r>
    </w:p>
    <w:p w14:paraId="2E32D4E7" w14:textId="77777777" w:rsidR="00BF056F" w:rsidRPr="0068504A" w:rsidRDefault="00BF056F" w:rsidP="00BF056F">
      <w:pPr>
        <w:rPr>
          <w:sz w:val="16"/>
        </w:rPr>
      </w:pPr>
      <w:r w:rsidRPr="0068504A">
        <w:rPr>
          <w:sz w:val="16"/>
        </w:rPr>
        <w:t>Employer mandates</w:t>
      </w:r>
    </w:p>
    <w:p w14:paraId="6F1E6606" w14:textId="77777777" w:rsidR="00BF056F" w:rsidRPr="0068504A" w:rsidRDefault="00BF056F" w:rsidP="00BF056F">
      <w:pPr>
        <w:rPr>
          <w:sz w:val="16"/>
        </w:rPr>
      </w:pPr>
      <w:r w:rsidRPr="00DD2AF2">
        <w:rPr>
          <w:rStyle w:val="StyleUnderline"/>
        </w:rPr>
        <w:t>Social security</w:t>
      </w:r>
      <w:r w:rsidRPr="0068504A">
        <w:rPr>
          <w:sz w:val="16"/>
        </w:rPr>
        <w:t xml:space="preserve"> </w:t>
      </w:r>
      <w:r w:rsidRPr="00DD2AF2">
        <w:rPr>
          <w:rStyle w:val="Emphasis"/>
        </w:rPr>
        <w:t>also</w:t>
      </w:r>
      <w:r w:rsidRPr="0068504A">
        <w:rPr>
          <w:sz w:val="16"/>
        </w:rPr>
        <w:t xml:space="preserve"> </w:t>
      </w:r>
      <w:r w:rsidRPr="00DD2AF2">
        <w:rPr>
          <w:rStyle w:val="StyleUnderline"/>
        </w:rPr>
        <w:t>operates through</w:t>
      </w:r>
      <w:r w:rsidRPr="0068504A">
        <w:rPr>
          <w:sz w:val="16"/>
        </w:rPr>
        <w:t xml:space="preserve"> the </w:t>
      </w:r>
      <w:r w:rsidRPr="00DD2AF2">
        <w:rPr>
          <w:rStyle w:val="Emphasis"/>
        </w:rPr>
        <w:t>mandates</w:t>
      </w:r>
      <w:r w:rsidRPr="0068504A">
        <w:rPr>
          <w:sz w:val="16"/>
        </w:rPr>
        <w:t xml:space="preserve"> </w:t>
      </w:r>
      <w:r w:rsidRPr="00DD2AF2">
        <w:rPr>
          <w:rStyle w:val="StyleUnderline"/>
        </w:rPr>
        <w:t>imposed by</w:t>
      </w:r>
      <w:r w:rsidRPr="0068504A">
        <w:rPr>
          <w:sz w:val="16"/>
        </w:rPr>
        <w:t xml:space="preserve"> </w:t>
      </w:r>
      <w:r w:rsidRPr="00DD2AF2">
        <w:rPr>
          <w:rStyle w:val="Emphasis"/>
        </w:rPr>
        <w:t>governments</w:t>
      </w:r>
      <w:r w:rsidRPr="0068504A">
        <w:rPr>
          <w:sz w:val="16"/>
        </w:rPr>
        <w:t xml:space="preserve"> </w:t>
      </w:r>
      <w:r w:rsidRPr="00DD2AF2">
        <w:rPr>
          <w:rStyle w:val="StyleUnderline"/>
        </w:rPr>
        <w:t>on</w:t>
      </w:r>
      <w:r w:rsidRPr="0068504A">
        <w:rPr>
          <w:sz w:val="16"/>
        </w:rPr>
        <w:t xml:space="preserve"> </w:t>
      </w:r>
      <w:r w:rsidRPr="00DD2AF2">
        <w:rPr>
          <w:rStyle w:val="Emphasis"/>
        </w:rPr>
        <w:t>employers</w:t>
      </w:r>
      <w:r w:rsidRPr="0068504A">
        <w:rPr>
          <w:sz w:val="16"/>
        </w:rPr>
        <w:t xml:space="preserve"> </w:t>
      </w:r>
      <w:r w:rsidRPr="00DD2AF2">
        <w:rPr>
          <w:rStyle w:val="StyleUnderline"/>
        </w:rPr>
        <w:t>to</w:t>
      </w:r>
      <w:r w:rsidRPr="0068504A">
        <w:rPr>
          <w:sz w:val="16"/>
        </w:rPr>
        <w:t xml:space="preserve"> </w:t>
      </w:r>
      <w:r w:rsidRPr="00DD2AF2">
        <w:rPr>
          <w:rStyle w:val="Emphasis"/>
        </w:rPr>
        <w:t>meet</w:t>
      </w:r>
      <w:r w:rsidRPr="0068504A">
        <w:rPr>
          <w:sz w:val="16"/>
        </w:rPr>
        <w:t xml:space="preserve"> the </w:t>
      </w:r>
      <w:r w:rsidRPr="00DD2AF2">
        <w:rPr>
          <w:rStyle w:val="Emphasis"/>
        </w:rPr>
        <w:t>income needs</w:t>
      </w:r>
      <w:r w:rsidRPr="0068504A">
        <w:rPr>
          <w:sz w:val="16"/>
        </w:rPr>
        <w:t xml:space="preserve"> of their workers. Generally, loss of income arising from employment injury, temporary illness and maternity is most frequently covered by these programmes. </w:t>
      </w:r>
      <w:r w:rsidRPr="006F2A10">
        <w:rPr>
          <w:rStyle w:val="StyleUnderline"/>
        </w:rPr>
        <w:t xml:space="preserve">The term ‘workmen’s compensation’ is often used to refer to programmes that </w:t>
      </w:r>
      <w:r w:rsidRPr="006F2A10">
        <w:rPr>
          <w:rStyle w:val="Emphasis"/>
        </w:rPr>
        <w:t>mandate employers</w:t>
      </w:r>
      <w:r w:rsidRPr="0068504A">
        <w:rPr>
          <w:sz w:val="16"/>
        </w:rPr>
        <w:t xml:space="preserve"> </w:t>
      </w:r>
      <w:r w:rsidRPr="006F2A10">
        <w:rPr>
          <w:rStyle w:val="StyleUnderline"/>
        </w:rPr>
        <w:t>to</w:t>
      </w:r>
      <w:r w:rsidRPr="0068504A">
        <w:rPr>
          <w:sz w:val="16"/>
        </w:rPr>
        <w:t xml:space="preserve"> </w:t>
      </w:r>
      <w:r w:rsidRPr="006F2A10">
        <w:rPr>
          <w:rStyle w:val="Emphasis"/>
        </w:rPr>
        <w:t>pay compensatory benefits to workers</w:t>
      </w:r>
      <w:r w:rsidRPr="0068504A">
        <w:rPr>
          <w:sz w:val="16"/>
        </w:rPr>
        <w:t xml:space="preserve"> </w:t>
      </w:r>
      <w:r w:rsidRPr="006F2A10">
        <w:rPr>
          <w:rStyle w:val="StyleUnderline"/>
        </w:rPr>
        <w:t>who</w:t>
      </w:r>
      <w:r w:rsidRPr="0068504A">
        <w:rPr>
          <w:sz w:val="16"/>
        </w:rPr>
        <w:t xml:space="preserve"> </w:t>
      </w:r>
      <w:r w:rsidRPr="006F2A10">
        <w:rPr>
          <w:rStyle w:val="Emphasis"/>
        </w:rPr>
        <w:t>sustain injuries at work</w:t>
      </w:r>
      <w:r w:rsidRPr="0068504A">
        <w:rPr>
          <w:sz w:val="16"/>
        </w:rPr>
        <w:t>. Employer mandates are also used to require firms to pay terminated workers a lump sum, redundancy benefit. In some countries, employers are required to provide old-age retirement and disability benefits as well. In the Communist countries, the state enterprises were required to accumulate sufficient funds to meet the retirement and other income protection needs of their workers. In China, the state-owned enterprises were previously responsible for meeting the income protection and particularly the retirement income needs of their workers, but as shown in Chapter 5 of this book, many were unable to meet their obligations, and today the new social insurance system operated by the provincial governments under the direction of the central government has covered most workers in regular wage employment.</w:t>
      </w:r>
    </w:p>
    <w:p w14:paraId="7C3CF8A6" w14:textId="77777777" w:rsidR="00BF056F" w:rsidRPr="0068504A" w:rsidRDefault="00BF056F" w:rsidP="00BF056F">
      <w:pPr>
        <w:rPr>
          <w:sz w:val="16"/>
        </w:rPr>
      </w:pPr>
      <w:r w:rsidRPr="0068504A">
        <w:rPr>
          <w:sz w:val="16"/>
        </w:rPr>
        <w:t>The employer liability approach to social security is based on the premise that the costs of meeting contingencies should be borne by employers, usually backed up by legislation which specifies what type, amount or level of benefit is to be paid under what circumstances. Although imposed by governments through legislative dictate, mandates are funded by employers. Unfortunately, employers are not always able to meet their obligations. Some evade payment and, in the case of employment injury, the costs of the compensatory benefit may be very large. Many employers complain that mandates impose significant costs which affect their profitability and even their commercial viability. For these reasons, many social security experts recommend that employer mandates be replaced with social insurance. However, in some countries, a hybrid employer mandate has emerged by which governments require employers to insure themselves with a commercial carrier to meet worker’s claims. In some countries, insurance is provided by a government agency.</w:t>
      </w:r>
    </w:p>
    <w:p w14:paraId="4A1BFDE7" w14:textId="77777777" w:rsidR="00BF056F" w:rsidRPr="0068504A" w:rsidRDefault="00BF056F" w:rsidP="00BF056F">
      <w:pPr>
        <w:rPr>
          <w:sz w:val="16"/>
        </w:rPr>
      </w:pPr>
      <w:r w:rsidRPr="0068504A">
        <w:rPr>
          <w:sz w:val="16"/>
        </w:rPr>
        <w:t>Like social insurance, employer mandates are historically associated with the risks of industrial employment. The first employer mandates sought to address the contingency of work injury and were known as worker’s compensation. One of the earliest was established by the English Fatal Accidents Act of 1846 and required the payment ofcompensation to workers who died as a result of injuries sustained at work. The statute responded to the problem that industrial workers who were injured at work were compelled to litigate to secure compensation. It recognized that they were disadvantaged in having to establish employer negligence and incurred considerable legal expenses to press their claims. Although the statute made it easier for workers and their families to claim compensation, it upheld the principle that litigants had to prove negligence on the part of the employer and many still found it difficult to secure redress. As a result of growing dissatisfaction and union agitation, the government responded by enacting the Workmen’s Compensation Act of 1897 which required the payment of compensation without proof of negligence. This statute inspired similar legislative developments in other countries – notably in the English-speaking world. New Zealand established an employment injury mandate in 1898, and similar statutes were enacted in several of the American states and in Australia in the years before the First World War. Denmark was the first continental European nation to establish an employer mandated employment injury scheme in 1898. However, employment injury provisions in many other countries were often based on social insurance principles. This was the case in Germany and in other European countries, and in time, employment injury mandates were either augmented by the practice of insuring employers or otherwise by replacing them with social insurance schemes funded by payroll taxes levied on employers.</w:t>
      </w:r>
    </w:p>
    <w:p w14:paraId="2EE85BAA" w14:textId="77777777" w:rsidR="00BF056F" w:rsidRPr="0068504A" w:rsidRDefault="00BF056F" w:rsidP="00BF056F">
      <w:pPr>
        <w:rPr>
          <w:sz w:val="16"/>
        </w:rPr>
      </w:pPr>
      <w:r w:rsidRPr="0068504A">
        <w:rPr>
          <w:sz w:val="16"/>
        </w:rPr>
        <w:t>Although employer mandates which require employers to insure themselves with a public carrier are very similar to employer-financed insurance provisions, the use of the payroll tax in the latter case is widely regarded as a key difference between the employer liability and social insurance approaches. Today, employer mandates are not particularly popular with social security experts and policymakers, but nevertheless governments continue to use this approach. It remains popular in the United States, where it is also been used to require the payment of minimum wages and to direct employers to provide leave when workers or immediate family members become ill.</w:t>
      </w:r>
    </w:p>
    <w:p w14:paraId="23114CF2" w14:textId="77777777" w:rsidR="00BF056F" w:rsidRPr="0068504A" w:rsidRDefault="00BF056F" w:rsidP="00BF056F">
      <w:pPr>
        <w:rPr>
          <w:sz w:val="16"/>
        </w:rPr>
      </w:pPr>
      <w:r w:rsidRPr="0068504A">
        <w:rPr>
          <w:sz w:val="16"/>
        </w:rPr>
        <w:t>Universal social allowances</w:t>
      </w:r>
    </w:p>
    <w:p w14:paraId="69C19EA0" w14:textId="77777777" w:rsidR="00BF056F" w:rsidRPr="006F2A10" w:rsidRDefault="00BF056F" w:rsidP="00BF056F">
      <w:pPr>
        <w:rPr>
          <w:rStyle w:val="StyleUnderline"/>
        </w:rPr>
      </w:pPr>
      <w:r w:rsidRPr="006F2A10">
        <w:rPr>
          <w:rStyle w:val="Emphasis"/>
        </w:rPr>
        <w:t>Universal social allowances</w:t>
      </w:r>
      <w:r w:rsidRPr="0068504A">
        <w:rPr>
          <w:sz w:val="16"/>
        </w:rPr>
        <w:t xml:space="preserve"> </w:t>
      </w:r>
      <w:r w:rsidRPr="006F2A10">
        <w:rPr>
          <w:rStyle w:val="StyleUnderline"/>
        </w:rPr>
        <w:t>are funded</w:t>
      </w:r>
      <w:r w:rsidRPr="0068504A">
        <w:rPr>
          <w:sz w:val="16"/>
        </w:rPr>
        <w:t xml:space="preserve"> </w:t>
      </w:r>
      <w:r w:rsidRPr="006F2A10">
        <w:rPr>
          <w:rStyle w:val="Emphasis"/>
        </w:rPr>
        <w:t>directly out of government revenues</w:t>
      </w:r>
      <w:r w:rsidRPr="0068504A">
        <w:rPr>
          <w:sz w:val="16"/>
        </w:rPr>
        <w:t xml:space="preserve"> </w:t>
      </w:r>
      <w:r w:rsidRPr="006F2A10">
        <w:rPr>
          <w:rStyle w:val="StyleUnderline"/>
        </w:rPr>
        <w:t>and are paid to those who</w:t>
      </w:r>
      <w:r w:rsidRPr="0068504A">
        <w:rPr>
          <w:sz w:val="16"/>
        </w:rPr>
        <w:t xml:space="preserve"> </w:t>
      </w:r>
      <w:r w:rsidRPr="006F2A10">
        <w:rPr>
          <w:rStyle w:val="Emphasis"/>
        </w:rPr>
        <w:t>meet specified eligibility requirements</w:t>
      </w:r>
      <w:r w:rsidRPr="006F2A10">
        <w:rPr>
          <w:rStyle w:val="StyleUnderline"/>
        </w:rPr>
        <w:t xml:space="preserve">. </w:t>
      </w:r>
      <w:r w:rsidRPr="006F2A10">
        <w:rPr>
          <w:rStyle w:val="Emphasis"/>
        </w:rPr>
        <w:t>Income or wealth</w:t>
      </w:r>
      <w:r w:rsidRPr="0068504A">
        <w:rPr>
          <w:sz w:val="16"/>
        </w:rPr>
        <w:t xml:space="preserve"> </w:t>
      </w:r>
      <w:r w:rsidRPr="006F2A10">
        <w:rPr>
          <w:rStyle w:val="StyleUnderline"/>
        </w:rPr>
        <w:t>is</w:t>
      </w:r>
      <w:r w:rsidRPr="0068504A">
        <w:rPr>
          <w:sz w:val="16"/>
        </w:rPr>
        <w:t xml:space="preserve"> </w:t>
      </w:r>
      <w:r w:rsidRPr="006F2A10">
        <w:rPr>
          <w:rStyle w:val="Emphasis"/>
        </w:rPr>
        <w:t>not taken into account</w:t>
      </w:r>
      <w:r w:rsidRPr="0068504A">
        <w:rPr>
          <w:sz w:val="16"/>
        </w:rPr>
        <w:t xml:space="preserve"> </w:t>
      </w:r>
      <w:r w:rsidRPr="006F2A10">
        <w:rPr>
          <w:rStyle w:val="StyleUnderline"/>
        </w:rPr>
        <w:t>when determining eligibility, and benefits are paid to</w:t>
      </w:r>
      <w:r w:rsidRPr="0068504A">
        <w:rPr>
          <w:sz w:val="16"/>
        </w:rPr>
        <w:t xml:space="preserve"> </w:t>
      </w:r>
      <w:r w:rsidRPr="006F2A10">
        <w:rPr>
          <w:rStyle w:val="Emphasis"/>
        </w:rPr>
        <w:t>all</w:t>
      </w:r>
      <w:r w:rsidRPr="0068504A">
        <w:rPr>
          <w:sz w:val="16"/>
        </w:rPr>
        <w:t xml:space="preserve"> who fall </w:t>
      </w:r>
      <w:r w:rsidRPr="006F2A10">
        <w:rPr>
          <w:rStyle w:val="StyleUnderline"/>
        </w:rPr>
        <w:t>within a specific population category. Because social allowances cover</w:t>
      </w:r>
      <w:r w:rsidRPr="0068504A">
        <w:rPr>
          <w:sz w:val="16"/>
        </w:rPr>
        <w:t xml:space="preserve"> specified </w:t>
      </w:r>
      <w:r w:rsidRPr="006F2A10">
        <w:rPr>
          <w:rStyle w:val="StyleUnderline"/>
        </w:rPr>
        <w:t xml:space="preserve">demographic groups </w:t>
      </w:r>
      <w:r w:rsidRPr="006F2A10">
        <w:rPr>
          <w:rStyle w:val="Emphasis"/>
        </w:rPr>
        <w:t>irrespective</w:t>
      </w:r>
      <w:r w:rsidRPr="0068504A">
        <w:rPr>
          <w:sz w:val="16"/>
        </w:rPr>
        <w:t xml:space="preserve"> </w:t>
      </w:r>
      <w:r w:rsidRPr="006F2A10">
        <w:rPr>
          <w:rStyle w:val="StyleUnderline"/>
        </w:rPr>
        <w:t>of</w:t>
      </w:r>
      <w:r w:rsidRPr="0068504A">
        <w:rPr>
          <w:sz w:val="16"/>
        </w:rPr>
        <w:t xml:space="preserve"> their </w:t>
      </w:r>
      <w:r w:rsidRPr="006F2A10">
        <w:rPr>
          <w:rStyle w:val="Emphasis"/>
        </w:rPr>
        <w:t>incomes</w:t>
      </w:r>
      <w:r w:rsidRPr="0068504A">
        <w:rPr>
          <w:sz w:val="16"/>
        </w:rPr>
        <w:t xml:space="preserve"> </w:t>
      </w:r>
      <w:r w:rsidRPr="006F2A10">
        <w:rPr>
          <w:rStyle w:val="StyleUnderline"/>
        </w:rPr>
        <w:t>or</w:t>
      </w:r>
      <w:r w:rsidRPr="0068504A">
        <w:rPr>
          <w:sz w:val="16"/>
        </w:rPr>
        <w:t xml:space="preserve"> </w:t>
      </w:r>
      <w:r w:rsidRPr="006F2A10">
        <w:rPr>
          <w:rStyle w:val="Emphasis"/>
        </w:rPr>
        <w:t>assets</w:t>
      </w:r>
      <w:r w:rsidRPr="006F2A10">
        <w:rPr>
          <w:rStyle w:val="StyleUnderline"/>
        </w:rPr>
        <w:t>, they are also known as</w:t>
      </w:r>
      <w:r w:rsidRPr="0068504A">
        <w:rPr>
          <w:sz w:val="16"/>
        </w:rPr>
        <w:t xml:space="preserve"> </w:t>
      </w:r>
      <w:r w:rsidRPr="006F2A10">
        <w:rPr>
          <w:rStyle w:val="Emphasis"/>
        </w:rPr>
        <w:t>demogrant social security</w:t>
      </w:r>
      <w:r w:rsidRPr="0068504A">
        <w:rPr>
          <w:sz w:val="16"/>
        </w:rPr>
        <w:t xml:space="preserve"> schemes. Merriam (1969, p. 56) reports that the term ‘demogrant’ was first used by Evelyn Burns in 1936. As she points out, </w:t>
      </w:r>
      <w:r w:rsidRPr="006F2A10">
        <w:rPr>
          <w:rStyle w:val="StyleUnderline"/>
        </w:rPr>
        <w:t>the</w:t>
      </w:r>
      <w:r w:rsidRPr="0068504A">
        <w:rPr>
          <w:sz w:val="16"/>
        </w:rPr>
        <w:t xml:space="preserve"> great </w:t>
      </w:r>
      <w:r w:rsidRPr="006F2A10">
        <w:rPr>
          <w:rStyle w:val="Emphasis"/>
        </w:rPr>
        <w:t>strength</w:t>
      </w:r>
      <w:r w:rsidRPr="0068504A">
        <w:rPr>
          <w:sz w:val="16"/>
        </w:rPr>
        <w:t xml:space="preserve"> </w:t>
      </w:r>
      <w:r w:rsidRPr="006F2A10">
        <w:rPr>
          <w:rStyle w:val="StyleUnderline"/>
        </w:rPr>
        <w:t xml:space="preserve">of these programmes is that they </w:t>
      </w:r>
      <w:r w:rsidRPr="006F2A10">
        <w:rPr>
          <w:rStyle w:val="Emphasis"/>
        </w:rPr>
        <w:t>do not divide people into ‘those who have and have not’</w:t>
      </w:r>
      <w:r w:rsidRPr="006F2A10">
        <w:rPr>
          <w:rStyle w:val="StyleUnderline"/>
        </w:rPr>
        <w:t>. Social allowances are designed to supplement the income of those who incur additional costs because of their needs or social obligations. Although the benefits paid</w:t>
      </w:r>
      <w:r w:rsidRPr="0068504A">
        <w:rPr>
          <w:sz w:val="16"/>
        </w:rPr>
        <w:t xml:space="preserve"> through social allowance programmes </w:t>
      </w:r>
      <w:r w:rsidRPr="006F2A10">
        <w:rPr>
          <w:rStyle w:val="StyleUnderline"/>
        </w:rPr>
        <w:t>are generally small, they nevertheless cover</w:t>
      </w:r>
      <w:r w:rsidRPr="0068504A">
        <w:rPr>
          <w:sz w:val="16"/>
        </w:rPr>
        <w:t xml:space="preserve"> </w:t>
      </w:r>
      <w:r w:rsidRPr="006F2A10">
        <w:rPr>
          <w:rStyle w:val="Emphasis"/>
        </w:rPr>
        <w:t>all</w:t>
      </w:r>
      <w:r w:rsidRPr="0068504A">
        <w:rPr>
          <w:sz w:val="16"/>
        </w:rPr>
        <w:t xml:space="preserve"> of those </w:t>
      </w:r>
      <w:r w:rsidRPr="006F2A10">
        <w:rPr>
          <w:rStyle w:val="StyleUnderline"/>
        </w:rPr>
        <w:t>in the population who are in the designated demographic category</w:t>
      </w:r>
      <w:r w:rsidRPr="0068504A">
        <w:rPr>
          <w:sz w:val="16"/>
        </w:rPr>
        <w:t xml:space="preserve"> and provide a measure of income support to meet their additional income needs. </w:t>
      </w:r>
      <w:r w:rsidRPr="006F2A10">
        <w:rPr>
          <w:rStyle w:val="StyleUnderline"/>
        </w:rPr>
        <w:t>They may be viewed as a form of collective compensation paid by the state to those who face additional demands on their income, whether or not they have the resources to meet this burden comfortably.</w:t>
      </w:r>
    </w:p>
    <w:p w14:paraId="43EF619A" w14:textId="77777777" w:rsidR="00BF056F" w:rsidRPr="0068504A" w:rsidRDefault="00BF056F" w:rsidP="00BF056F">
      <w:pPr>
        <w:rPr>
          <w:sz w:val="16"/>
        </w:rPr>
      </w:pPr>
      <w:r w:rsidRPr="006F2A10">
        <w:rPr>
          <w:rStyle w:val="StyleUnderline"/>
        </w:rPr>
        <w:t>Child benefits are often paid as social allowances</w:t>
      </w:r>
      <w:r w:rsidRPr="0068504A">
        <w:rPr>
          <w:sz w:val="16"/>
        </w:rPr>
        <w:t xml:space="preserve"> on the ground that families with children have greater demands on their resources than families without children. These programmes have conventionally been known as family allowances. In some countries, such as France, they were introduced to address the problem of a declining birth rate. On the other hand, family allowances were not established for pronatalist reasons in most other European countries but rather to supplement the incomes of families with children and particularly families with large numbers of children who were often among the poorest and most needy. In some countries, social allowances are paid to people with disabilities or to elderly people.</w:t>
      </w:r>
    </w:p>
    <w:p w14:paraId="518025FD" w14:textId="77777777" w:rsidR="00BF056F" w:rsidRPr="0068504A" w:rsidRDefault="00BF056F" w:rsidP="00BF056F">
      <w:pPr>
        <w:rPr>
          <w:sz w:val="16"/>
        </w:rPr>
      </w:pPr>
      <w:r w:rsidRPr="00331EAD">
        <w:rPr>
          <w:rStyle w:val="StyleUnderline"/>
        </w:rPr>
        <w:t>Despite their popularity with social security scholars who approve of their universal coverage, social allowances are not widely used</w:t>
      </w:r>
      <w:r w:rsidRPr="0068504A">
        <w:rPr>
          <w:sz w:val="16"/>
        </w:rPr>
        <w:t xml:space="preserve"> around the world today. They are largely confined to European countries, although there are a few exceptions such as Canada and Hong Kong where they are used to fund retirement pensions. Another example is New Zealand which established an old-age allowance scheme in 1938. Originally, retirement pensions were based on social assistance principles, but coverage was extended to all residents over the age of 65 years irrespective of their income or assets. In 1965, Denmark enacted legislation, which replaced the country’s social assistance pension scheme with a universal old-age allowance. In Hong Kong, elderly people over the age of 70 receive a small old-age pension (known as a social allowance) irrespective of their income. Those with low incomes may apply for social assistance to supplement their pensions. The contingency of disability is also met through universal social allowance programmes in a number of European countries, notably the Scandinavian nations and Finland. In Finland, social assistance payments are used to supplement the universal social allowance paid to people with disabilities. A social allowance scheme for people with disabilities was established in Britain in 1975 to provide income support to those who had not qualified for social insurance benefits and who were, therefore, left without any income in the event of disability.</w:t>
      </w:r>
    </w:p>
    <w:p w14:paraId="3C3E3AF8" w14:textId="77777777" w:rsidR="00BF056F" w:rsidRPr="0068504A" w:rsidRDefault="00BF056F" w:rsidP="00BF056F">
      <w:pPr>
        <w:rPr>
          <w:sz w:val="16"/>
        </w:rPr>
      </w:pPr>
      <w:r w:rsidRPr="00331EAD">
        <w:rPr>
          <w:rStyle w:val="StyleUnderline"/>
        </w:rPr>
        <w:t xml:space="preserve">Social allowances are championed by those on the political left, who believe that social security coverage should be extended to </w:t>
      </w:r>
      <w:r w:rsidRPr="00331EAD">
        <w:rPr>
          <w:rStyle w:val="Emphasis"/>
        </w:rPr>
        <w:t>all</w:t>
      </w:r>
      <w:r w:rsidRPr="0068504A">
        <w:rPr>
          <w:sz w:val="16"/>
        </w:rPr>
        <w:t xml:space="preserve"> irrespective of their incomes and assets. It was this idea that played a major role in the creation of family allowance schemes in the early twentieth century, although as was noted earlier, pronatalist motives were also relevant particularly in France. However, in most cases family allowances in Europe were created to meet the additional income needs of low income, large families. In Britain, the Beveridge Report of 1941 strongly urged the introduction of universal family allowances, because it was argued that they would subsidize the incomes of low-incomes families without stigmatizing them or creating a ‘poverty trap’ that would discourage poor families from working and thus losing their benefits. On the other hand, universal allowances are opposed by those on the political right who believe that it is wasteful to pay income benefits to those who have adequate income and assets. Instead they advocate the use of social assistance schemes that ‘target’ the poor and direct benefits at the most needy sections of the population. They reject the argument that social assistance unfairly stigmatizes claimants and contend the claim that people in need fail to apply for benefits because they fear stigmatization is grossly exaggerated. The poor and needy, they believe, will seek public assistance when they need it. The real issue is not the stigmatization of recipients but rather the need for adequate measures that prevent fraud and abuse.</w:t>
      </w:r>
    </w:p>
    <w:p w14:paraId="3A6910B0" w14:textId="77777777" w:rsidR="00BF056F" w:rsidRPr="0068504A" w:rsidRDefault="00BF056F" w:rsidP="00BF056F">
      <w:pPr>
        <w:rPr>
          <w:sz w:val="16"/>
        </w:rPr>
      </w:pPr>
      <w:r w:rsidRPr="0068504A">
        <w:rPr>
          <w:sz w:val="16"/>
        </w:rPr>
        <w:t>However, despite their attempts to eliminate universal social allowances and replace them with social assistance schemes, social allowances have been quite resilient. This is largely because they have extensive coverage and are popular. They have also helped to reduce the incidence of poverty among those receiving these benefits (Tang, 1997, 2000). The idea that direct, universal cash transfers are an effective anti-poverty measure has also inspired advocates of the basic income approach who believe that universal benefits currently directed at certain demogrant groups such as families with children, elderly people and people with disabilities should be paid to all citizens irrespective of their incomes or assets and irrespective of whether they are employed or not (Fitzpatrick, 1999; van Parijs, 1992).</w:t>
      </w:r>
    </w:p>
    <w:p w14:paraId="6BB20C8C" w14:textId="77777777" w:rsidR="00BF056F" w:rsidRPr="0068504A" w:rsidRDefault="00BF056F" w:rsidP="00BF056F">
      <w:pPr>
        <w:rPr>
          <w:sz w:val="16"/>
        </w:rPr>
      </w:pPr>
      <w:r w:rsidRPr="0068504A">
        <w:rPr>
          <w:sz w:val="16"/>
        </w:rPr>
        <w:t>Fiscal measures and social security innovations</w:t>
      </w:r>
    </w:p>
    <w:p w14:paraId="2898442E" w14:textId="77777777" w:rsidR="00BF056F" w:rsidRPr="0068504A" w:rsidRDefault="00BF056F" w:rsidP="00BF056F">
      <w:pPr>
        <w:rPr>
          <w:sz w:val="16"/>
        </w:rPr>
      </w:pPr>
      <w:r w:rsidRPr="00331EAD">
        <w:rPr>
          <w:rStyle w:val="StyleUnderline"/>
        </w:rPr>
        <w:t>Kaim-Caudle’s (1973) typology</w:t>
      </w:r>
      <w:r w:rsidRPr="0068504A">
        <w:rPr>
          <w:sz w:val="16"/>
        </w:rPr>
        <w:t xml:space="preserve"> of social security, which was mentioned earlier, </w:t>
      </w:r>
      <w:r w:rsidRPr="00331EAD">
        <w:rPr>
          <w:rStyle w:val="StyleUnderline"/>
        </w:rPr>
        <w:t xml:space="preserve">drew attention to the social security role of the </w:t>
      </w:r>
      <w:r w:rsidRPr="00331EAD">
        <w:rPr>
          <w:rStyle w:val="Emphasis"/>
        </w:rPr>
        <w:t>tax system</w:t>
      </w:r>
      <w:r w:rsidRPr="0068504A">
        <w:rPr>
          <w:sz w:val="16"/>
        </w:rPr>
        <w:t xml:space="preserve">. </w:t>
      </w:r>
      <w:r w:rsidRPr="00331EAD">
        <w:rPr>
          <w:rStyle w:val="StyleUnderline"/>
        </w:rPr>
        <w:t xml:space="preserve">Although social security has been </w:t>
      </w:r>
      <w:r w:rsidRPr="00331EAD">
        <w:rPr>
          <w:rStyle w:val="Emphasis"/>
        </w:rPr>
        <w:t>primarily</w:t>
      </w:r>
      <w:r w:rsidRPr="00331EAD">
        <w:rPr>
          <w:rStyle w:val="StyleUnderline"/>
        </w:rPr>
        <w:t xml:space="preserve"> associated with direct </w:t>
      </w:r>
      <w:r w:rsidRPr="00331EAD">
        <w:rPr>
          <w:rStyle w:val="Emphasis"/>
        </w:rPr>
        <w:t>income transfers</w:t>
      </w:r>
      <w:r w:rsidRPr="00331EAD">
        <w:rPr>
          <w:rStyle w:val="StyleUnderline"/>
        </w:rPr>
        <w:t xml:space="preserve"> and the </w:t>
      </w:r>
      <w:r w:rsidRPr="00331EAD">
        <w:rPr>
          <w:rStyle w:val="Emphasis"/>
        </w:rPr>
        <w:t>provision of health care</w:t>
      </w:r>
      <w:r w:rsidRPr="0068504A">
        <w:rPr>
          <w:sz w:val="16"/>
        </w:rPr>
        <w:t xml:space="preserve">, Kaim-Caudle noted that </w:t>
      </w:r>
      <w:r w:rsidRPr="00331EAD">
        <w:rPr>
          <w:rStyle w:val="StyleUnderline"/>
        </w:rPr>
        <w:t xml:space="preserve">governments have </w:t>
      </w:r>
      <w:r w:rsidRPr="00331EAD">
        <w:rPr>
          <w:rStyle w:val="Emphasis"/>
        </w:rPr>
        <w:t>intentionally</w:t>
      </w:r>
      <w:r w:rsidRPr="00331EAD">
        <w:rPr>
          <w:rStyle w:val="StyleUnderline"/>
        </w:rPr>
        <w:t xml:space="preserve"> or </w:t>
      </w:r>
      <w:r w:rsidRPr="00331EAD">
        <w:rPr>
          <w:rStyle w:val="Emphasis"/>
        </w:rPr>
        <w:t>unintentionally</w:t>
      </w:r>
      <w:r w:rsidRPr="00331EAD">
        <w:rPr>
          <w:rStyle w:val="StyleUnderline"/>
        </w:rPr>
        <w:t xml:space="preserve"> used the tax system to advantage different groups of people in ways that affect their incomes</w:t>
      </w:r>
      <w:r w:rsidRPr="0068504A">
        <w:rPr>
          <w:sz w:val="16"/>
        </w:rPr>
        <w:t>. The tax system is usually believed to mobilize resources to fund public services and the other activities of governments, but by creating concessions and advantages, it can also be used to transfer resources to different groups of people. The business community has historically benefited extensively from tax advantages of this kind, but they have also been used to benefit larger groups of people such as homeowners through mortgage tax relief. The use of the fiscal system in this way has numerous purposes. Often, governments grant concessions in response to political pressures, but they also use the tax system to create incentives. In the case of mortgage tax relief, the concession has the stated objective of promoting homeownership.</w:t>
      </w:r>
    </w:p>
    <w:p w14:paraId="747C7326" w14:textId="77777777" w:rsidR="00BF056F" w:rsidRPr="0068504A" w:rsidRDefault="00BF056F" w:rsidP="00BF056F">
      <w:pPr>
        <w:rPr>
          <w:sz w:val="16"/>
        </w:rPr>
      </w:pPr>
      <w:r w:rsidRPr="00331EAD">
        <w:rPr>
          <w:rStyle w:val="StyleUnderline"/>
        </w:rPr>
        <w:t xml:space="preserve">The tax system has also been used by governments to encourage </w:t>
      </w:r>
      <w:r w:rsidRPr="00331EAD">
        <w:rPr>
          <w:rStyle w:val="Emphasis"/>
        </w:rPr>
        <w:t>employers</w:t>
      </w:r>
      <w:r w:rsidRPr="0068504A">
        <w:rPr>
          <w:sz w:val="16"/>
        </w:rPr>
        <w:t xml:space="preserve"> to provide income protection and particularly retirement pensions. For example, after the federal government of the United States introduced tax concessions to reward firms that established retirement pensions, the number of occupational pension plans expanded significantly, so that by 1929 about four hundred occupational pension plans covering almost three million employees had been created (Howard, 1997). Tax incentives were again used during the Second World War by the Roosevelt administration to harmonize occupational pensions with the government’s newly established retirement insurance programme, and as Hacker (2006) reveals, this decision strengthened both systems. Similarly fiscal policies facilitated the expansion of occupational pensions in Britain and, as was noted earlier, inspired Titmuss (1958) to stress the important contribution that the fiscal and occupational systems make to social welfare. More recently, the federal government of the United States has also used the tax system to encourage individuals and employers to establish commercially managed, retirement savings accounts.</w:t>
      </w:r>
    </w:p>
    <w:p w14:paraId="655A5BDC" w14:textId="77777777" w:rsidR="00BF056F" w:rsidRPr="0068504A" w:rsidRDefault="00BF056F" w:rsidP="00BF056F">
      <w:pPr>
        <w:rPr>
          <w:sz w:val="16"/>
        </w:rPr>
      </w:pPr>
      <w:r w:rsidRPr="0068504A">
        <w:rPr>
          <w:sz w:val="16"/>
        </w:rPr>
        <w:t>Although fiscal incentives of this kind generally favour middle- and higher-income workers in steady wage employment, they can also be used to direct resources to low-income earners provided they are covered by the tax system. As is shown in Chapter 6 of this book, the tax system of the United States has been used since the early 1970s to supplement the incomes of low-paid workers through what is known as the Earned Income Tax Credit or EITC. In the early 1990s, the Clinton administration extended the credit to cover many more workers and increased it value. Wage earners who meet specified eligibility requirement may claim a tax refund which functions as an income subsidy. It is estimated that in 2000, approximately twenty million households benefited from the credit and that it lifted more than four million people out of poverty (Hoffman and Seidman, 2003). In addition to its positive social impact, there is evidence to show that the EITC has strengthened work incentives and also increased the number of workers covered by the tax system.</w:t>
      </w:r>
    </w:p>
    <w:p w14:paraId="5682E5DB" w14:textId="77777777" w:rsidR="00BF056F" w:rsidRPr="0068504A" w:rsidRDefault="00BF056F" w:rsidP="00BF056F">
      <w:pPr>
        <w:rPr>
          <w:sz w:val="16"/>
        </w:rPr>
      </w:pPr>
      <w:r w:rsidRPr="00331EAD">
        <w:rPr>
          <w:rStyle w:val="StyleUnderline"/>
        </w:rPr>
        <w:t xml:space="preserve">In addition to the more frequent use of the tax system to provide income support and protection, a number of innovations such as </w:t>
      </w:r>
      <w:r w:rsidRPr="00331EAD">
        <w:rPr>
          <w:rStyle w:val="Emphasis"/>
        </w:rPr>
        <w:t>matched savings accounts</w:t>
      </w:r>
      <w:r w:rsidRPr="00331EAD">
        <w:rPr>
          <w:rStyle w:val="StyleUnderline"/>
        </w:rPr>
        <w:t xml:space="preserve"> and </w:t>
      </w:r>
      <w:r w:rsidRPr="00331EAD">
        <w:rPr>
          <w:rStyle w:val="Emphasis"/>
        </w:rPr>
        <w:t>stakeholder</w:t>
      </w:r>
      <w:r w:rsidRPr="00331EAD">
        <w:rPr>
          <w:rStyle w:val="StyleUnderline"/>
        </w:rPr>
        <w:t xml:space="preserve"> accounts have attracted attention from social security policy makers</w:t>
      </w:r>
      <w:r w:rsidRPr="0068504A">
        <w:rPr>
          <w:sz w:val="16"/>
        </w:rPr>
        <w:t xml:space="preserve"> who are advocating that they be more widely adopted. </w:t>
      </w:r>
      <w:r w:rsidRPr="00331EAD">
        <w:rPr>
          <w:rStyle w:val="StyleUnderline"/>
        </w:rPr>
        <w:t xml:space="preserve">Matched savings accounts are also known as individual development accounts or </w:t>
      </w:r>
      <w:r w:rsidRPr="00331EAD">
        <w:rPr>
          <w:rStyle w:val="Emphasis"/>
        </w:rPr>
        <w:t>IDAs</w:t>
      </w:r>
      <w:r w:rsidRPr="00331EAD">
        <w:rPr>
          <w:rStyle w:val="StyleUnderline"/>
        </w:rPr>
        <w:t>.</w:t>
      </w:r>
      <w:r w:rsidRPr="0068504A">
        <w:rPr>
          <w:sz w:val="16"/>
        </w:rPr>
        <w:t xml:space="preserve"> Developed in the United States by Sherraden (1991) they are targeted at low-income people who are encouraged to contribute to a restricted account which is then matched to varying degrees by the government or other sponsors. Accumulated funds can only be withdrawn for retirement or other approved social purposes such as meeting educational or housing costs. Although IDAs are now well known in the United States, they have not been widely adopted in other countries, and even in the United States, government sponsorship is still limited. Indeed, as it is noted in Chapter 6, most IDA projects are operated by non-profit organizations although many of them do receive federal funds. Nevertheless, IDAs are a potentially useful social security mechanism which can assist low-income families to save, attain credit worthiness and utilize established financial services, including subsidized public lending services such as special mortgages which avoid the predatory activities that characterize credit facilities in many low-income neighbourhoods. In addition, as Sherraden pointed out, they transcend social security’s conventional emphasis on income transfers for consumption purposes. They seek to support asset development and promote investments among low- income people, who have not benefited from the various asset accumulation incentives available to higherincome earners.</w:t>
      </w:r>
    </w:p>
    <w:p w14:paraId="76B8E1B7" w14:textId="77777777" w:rsidR="00BF056F" w:rsidRPr="0068504A" w:rsidRDefault="00BF056F" w:rsidP="00BF056F">
      <w:pPr>
        <w:rPr>
          <w:sz w:val="16"/>
        </w:rPr>
      </w:pPr>
      <w:r w:rsidRPr="0068504A">
        <w:rPr>
          <w:sz w:val="16"/>
        </w:rPr>
        <w:t>Stakeholder accounts are similar to IDAs in that they promote asset accumulation, but they do not utilize the matching formula of the IDA. In addition, they are not usually targeted at people with low incomes but provide universal cash benefits. Most proponents of these accounts propose that they be created by governments for all children or young people. Ideally, these accounts are established with a lump sum provided by government into which subsequent deposits may be made (Ackeman and Alstot, 1999; Lindsey, 1994). However, although widely discussed in the literature, stakeholder accounts have not been introduced in many parts of the world. The major exception is Britain where the Labour government recently introduced a child savings account scheme for all children at birth. These accounts are opened with an initial deposit from the state and which may then be supplemented on a tax advantaged basis. Accumulated funds may be withdrawn on reaching maturity and may be used for various purposes.</w:t>
      </w:r>
    </w:p>
    <w:p w14:paraId="2DB81D8C" w14:textId="77777777" w:rsidR="00BF056F" w:rsidRPr="0068504A" w:rsidRDefault="00BF056F" w:rsidP="00BF056F">
      <w:pPr>
        <w:rPr>
          <w:sz w:val="16"/>
        </w:rPr>
      </w:pPr>
      <w:r w:rsidRPr="0068504A">
        <w:rPr>
          <w:sz w:val="16"/>
        </w:rPr>
        <w:t>Issues in social security</w:t>
      </w:r>
    </w:p>
    <w:p w14:paraId="0B524546" w14:textId="77777777" w:rsidR="00BF056F" w:rsidRPr="0068504A" w:rsidRDefault="00BF056F" w:rsidP="00BF056F">
      <w:pPr>
        <w:rPr>
          <w:sz w:val="16"/>
        </w:rPr>
      </w:pPr>
      <w:r w:rsidRPr="0068504A">
        <w:rPr>
          <w:sz w:val="16"/>
        </w:rPr>
        <w:t>For many years after the Second World War, social security enjoyed strong support from both governments and the public. Governments believed that social security is an effective means of ensuring income protection and highly suited to the needs of industrial societies. Social security was also embraced by the governments of the developing countries, since it was believed that these countries were on the path towards industrialization and would soon need modern forms of income protection. However, support for social security has gradually lost ground partly because of the difficulties social security programmes have encountered, the extent of social and economic change and the ideological campaigns waged against state intervention by neoliberals and their allies. Supporters of social security have been slow to respond but, as was pointed out earlier in this chapter, the challenges presented by critics and by new social and economic realities are being more readily addressed. There is a greater recognition of the need to respond more effectively to new challenges and to deal with the issues facing social security. A readiness to debate and respond to these issues has strengthened the capacity of social security scholars and policy makers to address the challenges of the time.</w:t>
      </w:r>
    </w:p>
    <w:p w14:paraId="6E3857DB" w14:textId="77777777" w:rsidR="00BF056F" w:rsidRPr="0068504A" w:rsidRDefault="00BF056F" w:rsidP="00BF056F">
      <w:pPr>
        <w:rPr>
          <w:sz w:val="16"/>
        </w:rPr>
      </w:pPr>
      <w:r w:rsidRPr="0068504A">
        <w:rPr>
          <w:sz w:val="16"/>
        </w:rPr>
        <w:t>Current social security debates are marked by more incisive analyses of the issues. While the field is now the subject of intensive disagreements, these disagreements have fostered a greater understanding of the issues and the formulation of policy responses that offer effective solutions. Of the many issues being debated in social security circles today, some merit further discussion. The first concerns the question of whether new demographic and economic realities will limit social security’s long-term effectiveness and sustainability. The second issue concerns the sustainability and fiscal viability of social security programmes. The issue of whether ideological beliefs significantly influence social security decision-making or whether decisions are governed by rational, technicist approaches is yet another important issue. The question of managerial efficiency versus administrative incompetence is also widely discussed. Debates have also revolved around issues of equity. These debates are concerned with the coverage of social security programmes and the extent to which they treat everyone equally. Another issue concerns the relationship between social security and economic development, but since this topic is extensively covered in this book, it will not be discussed separately here. These issues affect social security in both the Western and developing countries. There are, as Tracy (1996, p. 144) pointed out, major issues facing social security internationally with regard to ‘expanded coverage, credible administration, and sustainable economic development ... and growing disparity in wealth both within and among countries’.</w:t>
      </w:r>
    </w:p>
    <w:p w14:paraId="028F6D11" w14:textId="77777777" w:rsidR="00BF056F" w:rsidRPr="0068504A" w:rsidRDefault="00BF056F" w:rsidP="00BF056F">
      <w:pPr>
        <w:rPr>
          <w:sz w:val="16"/>
        </w:rPr>
      </w:pPr>
      <w:r w:rsidRPr="0068504A">
        <w:rPr>
          <w:sz w:val="16"/>
        </w:rPr>
        <w:t>With regard to the question of whether demographic and economic changes have affected social security’s relevance to current demographic, cultural and economic realities, some academic commentators claim that conventional approaches now have limited usefulness. They point out that modern social security programmes emerged in the context of rapid industrialization and urbanization in the Western nations. They contend that social security’s occupationalist commitments, which were mentioned earlier, were specifically intended to address the challenges of industrial life. This was primarily the case with social insurance, but provident funds, employer mandates and social allowances were also closely linked with the rapid extension of wage employment in the late nineteenth century. Social security programmes also responded to the demographic and cultural realities of the new industrial world. Most wage workers were employed in industrial occupations and most remained with the same employer over their working lives. Although life expectancy was rising, comparatively few workers survived into old age in the early stages of social security expansion and only a small proportion were therefore dependent on retirement pensions. Initially, wage employees were overwhelming male and the ‘breadwinner’ approach to social security was compatible with cultural realities. Social security programmes were primarily designed to provide income protection to male-headed families in which adults were employed in industrial occupations.</w:t>
      </w:r>
    </w:p>
    <w:p w14:paraId="5357C612" w14:textId="77777777" w:rsidR="00BF056F" w:rsidRPr="0068504A" w:rsidRDefault="00BF056F" w:rsidP="00BF056F">
      <w:pPr>
        <w:rPr>
          <w:sz w:val="16"/>
        </w:rPr>
      </w:pPr>
      <w:r w:rsidRPr="0068504A">
        <w:rPr>
          <w:sz w:val="16"/>
        </w:rPr>
        <w:t>Today, the situation has changed dramatically. As Sherraden (1997) puts it, industrial era social security programmes, based on mass wage employment and the male breadwinner model, do not fit the economic realities of the contemporary information economy. Demographic realities have also changed in that many more people are now living longer and drawing retirement pensions. This trend is expected to increase not only in the Western countries but in the developing countries as well. Changing demographic realities are also revealed in the sizable increase in the proportion of women who work, the rise in divorce rates, the numbers of lone-parent families and particularly the families headed by women. In addition, with rising incomes and rising expectations, many people now resent having to pay social security taxes and at the same time demand more of government. A more individualistic culture has also emerged in which notions of self-determination and self- reliance have become more important. The weakening of working-class solidarity and the undermining of trade unionism has also contributed to the growth of individualism and a disinclination towards cooperative endeavour that were characteristic of industrial era social security programmes.</w:t>
      </w:r>
    </w:p>
    <w:p w14:paraId="6956706A" w14:textId="77777777" w:rsidR="00BF056F" w:rsidRPr="0068504A" w:rsidRDefault="00BF056F" w:rsidP="00BF056F">
      <w:pPr>
        <w:rPr>
          <w:sz w:val="16"/>
        </w:rPr>
      </w:pPr>
      <w:r w:rsidRPr="0068504A">
        <w:rPr>
          <w:sz w:val="16"/>
        </w:rPr>
        <w:t>The effects on social security policy of these and other changes are widely debated today, particularly with reference to the issue of whether the changes that have taken place pose new fiscal challenges that require new approaches. Some critics of social security contend that they do, and that entirely new approaches that require greater personal responsibility and the utilization of markets are needed to provide effective income protection in the future. They point out that conventional social security programmes in many countries now face fiscal obligations that have become increasingly difficult to meet and require ever-greater government subsidies. These critics argue that commercially managed income protection accounts that encourage people to save for their retirement, health care and the risk of unemployment offer a viable alternative to conventional, state managed social security programmes.</w:t>
      </w:r>
    </w:p>
    <w:p w14:paraId="3423751D" w14:textId="77777777" w:rsidR="00BF056F" w:rsidRPr="0068504A" w:rsidRDefault="00BF056F" w:rsidP="00BF056F">
      <w:pPr>
        <w:rPr>
          <w:sz w:val="16"/>
        </w:rPr>
      </w:pPr>
      <w:r w:rsidRPr="0068504A">
        <w:rPr>
          <w:sz w:val="16"/>
        </w:rPr>
        <w:t>The fiscal pressures on social security have come largely from the increase in the proportion of elderly people in the population and the prediction that many more elderly retirees will live into their eighties or even nineties and require retirement pensions for many years. This demographic trend, it is argued, will severely stretch the resources of social security programmes and eventually even government subsidies will be insufficient to meet the demand. The problem is compounded by the funding mechanisms used in social insurance programmes. When these programmes were created, it was intended that sizeable reserve funds would be established to meet the future needs of retirees. But the funded approach was eventually replaced by the pay-as-you-go approach by which the use of actuarial predictions was undermined resulting in the immediate transfer of contributions to pensioners. Although it was believed that an expanding economy, full employment, rising incomes and a generally stable proportion of people in retirement would guarantee the viability of the pay-as-you-go approach, these optimistic assumptions have not been realised.</w:t>
      </w:r>
    </w:p>
    <w:p w14:paraId="4F50B4DF" w14:textId="77777777" w:rsidR="00BF056F" w:rsidRPr="0068504A" w:rsidRDefault="00BF056F" w:rsidP="00BF056F">
      <w:pPr>
        <w:rPr>
          <w:sz w:val="16"/>
        </w:rPr>
      </w:pPr>
      <w:r w:rsidRPr="0068504A">
        <w:rPr>
          <w:sz w:val="16"/>
        </w:rPr>
        <w:t>Other factors aggravated the fiscal problems facing social security. The increase in divorce and rise in single-headed families has meant that income needs have increased placing a higher burden on social assistance schemes. In addition, social insurance contribution rates have remained relatively unchanged in many parts of the world while benefits levels have increased. This is partly because politicians have used social security to garner electoral support and partly because of political pressures from workers and the trade unions. In addition, administrative inefficiencies and even corruption have undermined the fiscal viability of social security. Because social security programmes have been exploited by politicians for electoral gain and managed by inefficient bureaucrats, critics argue that there is an urgent need to privatize these programmes.</w:t>
      </w:r>
    </w:p>
    <w:p w14:paraId="6637B8F5" w14:textId="77777777" w:rsidR="00BF056F" w:rsidRPr="0068504A" w:rsidRDefault="00BF056F" w:rsidP="00BF056F">
      <w:pPr>
        <w:rPr>
          <w:sz w:val="16"/>
        </w:rPr>
      </w:pPr>
      <w:r w:rsidRPr="0068504A">
        <w:rPr>
          <w:sz w:val="16"/>
        </w:rPr>
        <w:t>In some parts of the world, these fiscal realities are believed to be quite serious. Social security programmes in many Latin American nations face imminent insolvency, and this fostered the privatization of some programmes. In Britain, the Conservative Government (1979–1996) raised serious concerns about the feasibility of containing social security costs, and as Evans and Piachaud, (1996) pointed out, measures were taken to restrict both the scope and level of benefits. As they noted, a report of the Conservative Government asked, ‘will the costs of social security outstrip the nation’s ability to pay for it?’ (p. 133). In the United States, much has been made of the looming crisis in social security funding despite the fact that the country actually has a sizable reserve fund. Nevertheless, some scholars such as Jackson (2004) claim that despite the system’s $1.4 trillion of accumulated reserves, future obligations will soon deplete these reserves and the government will soon be required to transfer scarce resources to the system if it is to meet its obligations.</w:t>
      </w:r>
    </w:p>
    <w:p w14:paraId="02BF8911" w14:textId="77777777" w:rsidR="00BF056F" w:rsidRPr="0068504A" w:rsidRDefault="00BF056F" w:rsidP="00BF056F">
      <w:pPr>
        <w:rPr>
          <w:sz w:val="16"/>
        </w:rPr>
      </w:pPr>
      <w:r w:rsidRPr="0068504A">
        <w:rPr>
          <w:sz w:val="16"/>
        </w:rPr>
        <w:t>However, it should be noted that claims about social security’s fiscal crisis usually come from those on the political right, while those on the left believe that the problem can be remedied through incremental changes such as adjustments to contribution rates and benefit levels and increases in the retirement age. Despite the claim that individual accounts offer an effective ‘technical’ solution to the problem, it is clear that this policy option is informed by neoliberal thinking. In fact, many commentators believe that debates attending social security issues are distinctly ideological. According to the neoliberal proponents of social security privatization, individuals should secure their welfare in the market, largely independent of subsidies or support from the state. The state should retain only a very minimal role by providing a last-resort safety net for the destitute. On the other hand, Social Democrats and social liberals believe that income security can best be provided through the collective agency of the state.</w:t>
      </w:r>
    </w:p>
    <w:p w14:paraId="08FA0089" w14:textId="77777777" w:rsidR="00BF056F" w:rsidRPr="0068504A" w:rsidRDefault="00BF056F" w:rsidP="00BF056F">
      <w:pPr>
        <w:rPr>
          <w:sz w:val="16"/>
        </w:rPr>
      </w:pPr>
      <w:r w:rsidRPr="0068504A">
        <w:rPr>
          <w:sz w:val="16"/>
        </w:rPr>
        <w:t>The neoliberal approach is being vigorously promoted by the World Bank and the International Monetary Fund, which have urged governments to abandon the insurance approach and replace it with commercially managed retirement accounts. In China, for example, the World Bank has made alarming estimates of the country’s implicit pension debt which it puts at 141 per cent of national income. To ensure that this debt is met, and that viable pensions are provided to the country’s elderly population, it estimated that additional pension costs of approximately $160 billion or seven per cent of national income will be incurred. Not surprisingly, it has urged the government to make a transition from the current pay-as-you-go system of social security to a fully funded system based on individual retirement accounts and, of course, a significant reduction in payroll taxes and employer’s contributions. On the other hand, the ILO remains committed to a statist approach that emphasizes statutory social protection. It has opposed the World Bank’s market-based approach and reiterated its commitment to government responsibility for social security (Deacon et al., 1997).</w:t>
      </w:r>
    </w:p>
    <w:p w14:paraId="79F33374" w14:textId="77777777" w:rsidR="00BF056F" w:rsidRPr="0068504A" w:rsidRDefault="00BF056F" w:rsidP="00BF056F">
      <w:pPr>
        <w:rPr>
          <w:sz w:val="16"/>
        </w:rPr>
      </w:pPr>
      <w:r w:rsidRPr="0068504A">
        <w:rPr>
          <w:sz w:val="16"/>
        </w:rPr>
        <w:t xml:space="preserve">Nevertheless, it is clear that </w:t>
      </w:r>
      <w:r w:rsidRPr="00331EAD">
        <w:rPr>
          <w:rStyle w:val="StyleUnderline"/>
        </w:rPr>
        <w:t xml:space="preserve">global trends in social security </w:t>
      </w:r>
      <w:r w:rsidRPr="00331EAD">
        <w:rPr>
          <w:rStyle w:val="Emphasis"/>
        </w:rPr>
        <w:t>funding</w:t>
      </w:r>
      <w:r w:rsidRPr="00331EAD">
        <w:rPr>
          <w:rStyle w:val="StyleUnderline"/>
        </w:rPr>
        <w:t xml:space="preserve"> are indicative of a preference for </w:t>
      </w:r>
      <w:r w:rsidRPr="00331EAD">
        <w:rPr>
          <w:rStyle w:val="Emphasis"/>
        </w:rPr>
        <w:t>market-based</w:t>
      </w:r>
      <w:r w:rsidRPr="00331EAD">
        <w:rPr>
          <w:rStyle w:val="StyleUnderline"/>
        </w:rPr>
        <w:t xml:space="preserve"> approaches and the </w:t>
      </w:r>
      <w:r w:rsidRPr="00331EAD">
        <w:rPr>
          <w:rStyle w:val="Emphasis"/>
        </w:rPr>
        <w:t>privatization</w:t>
      </w:r>
      <w:r w:rsidRPr="00331EAD">
        <w:rPr>
          <w:rStyle w:val="StyleUnderline"/>
        </w:rPr>
        <w:t xml:space="preserve"> of social security</w:t>
      </w:r>
      <w:r w:rsidRPr="0068504A">
        <w:rPr>
          <w:sz w:val="16"/>
        </w:rPr>
        <w:t>. A recent study of pension policies in 15 Western countries (Rein and Schmahl, 2004) found that privatepension coverage has increased and that private provisions have been increasingly substituted for public programmes. This trend is also reflected in the decline of employer-provided occupational schemes and the growth of defined benefit pensions plans. In addition, public pension monopolies are weakening and there is a greater public-private mix in pension provision. These trends have been confirmed by Dixon and Hyde (2003) in their analysis of the privatization of social security, but the authors caution that the pattern is a complex one and does not involve a straightforward transition from public to private provision.</w:t>
      </w:r>
    </w:p>
    <w:p w14:paraId="0209D602" w14:textId="77777777" w:rsidR="00BF056F" w:rsidRPr="0068504A" w:rsidRDefault="00BF056F" w:rsidP="00BF056F">
      <w:pPr>
        <w:rPr>
          <w:sz w:val="16"/>
        </w:rPr>
      </w:pPr>
      <w:r w:rsidRPr="0068504A">
        <w:rPr>
          <w:sz w:val="16"/>
        </w:rPr>
        <w:t>Another issue concerns the claim that social security schemes are failing to meet their stated goals due to poor budgetary decisions, inefficient management, political interference, the avoidance of contribution payments and other factors. Much has been made of the administrative inefficiency of social insurance funds in Latin American countries. In one of the first studies of social security in the region, Wolfe (1968) castigated the inefficiency of these schemes. He pointed out that social insurance claims took many months to process and that pension calculations were often inaccurate. Social insurance funds were governed by complex rules and bureaucratic procedures. Politicians frequently influenced decisions on behalf of constituents, and staff were often appointed on the recommendation of politicians and senior administrators rather than on meritorious searches for the best candidates. Writing 20 years later, Mesa-Lago (1989) reported that these problems had not been addressed. He also noted that the administrative costs of social security schemes in many Latin American countries exceeded those of Europe and North America. While European countries spent less than two per cent of revenues on administration, the comparable figure in many Latin American countries was in excess of ten per cent. The situation has apparently not improved as a result of privatization. As Borzutsky reveals in Chapter 4 of this book, the commissions and administrative costs incurred by commercial providers who manage individual savings accounts are extraordinarily high by international standards.</w:t>
      </w:r>
    </w:p>
    <w:p w14:paraId="4E63AC12" w14:textId="77777777" w:rsidR="00BF056F" w:rsidRPr="0068504A" w:rsidRDefault="00BF056F" w:rsidP="00BF056F">
      <w:pPr>
        <w:rPr>
          <w:sz w:val="16"/>
        </w:rPr>
      </w:pPr>
      <w:r w:rsidRPr="0068504A">
        <w:rPr>
          <w:sz w:val="16"/>
        </w:rPr>
        <w:t>The issue of equity is given much more attention in social security debates today. Feminist scholars have challenged the breadwinner model on which social security programmes have traditionally been based, and they have drawn attention to the way many programmes discriminate against women (Charles, 2000; Lewis, 1993; Sainsbury, 1996; Wilson, 1977). Despite the claims of the proponents of individual retirement savings accounts, it is clear that privatization will not solve this problem since women earn less than men and are not able to accumulate as much in their accounts as men. Many women also leave their jobs to raise children and thus interrupts their working lives, again limiting their ability to accumulate sufficient funds in their savings accounts to adequately meet their retirement needs. The problem of inequity in conventional social security schemes is not likely to be remedied through privatization or any other quickfix solution but rather through a careful assessment of the causes of these inequities and the formulation of appropriate policies that can address them.</w:t>
      </w:r>
    </w:p>
    <w:p w14:paraId="60CD01DC" w14:textId="77777777" w:rsidR="00BF056F" w:rsidRPr="0068504A" w:rsidRDefault="00BF056F" w:rsidP="00BF056F">
      <w:pPr>
        <w:rPr>
          <w:sz w:val="16"/>
        </w:rPr>
      </w:pPr>
      <w:r w:rsidRPr="0068504A">
        <w:rPr>
          <w:sz w:val="16"/>
        </w:rPr>
        <w:t>However, the problem of inequity in social security has today been more widely recognized, and progress has been made in remedying some of the most obvious inequities in these schemes. The bias in conventional social insurance programmes towards the male breadwinner and the insistence that benefit levels for both genders be equalized has been corrected in a number of countries. However, the problem of limited coverage remains a major inequity in social security provision in the developing countries of the Global South. As Midgley (1984) revealed many years ago, social security schemes in many developing countries fail to address the needs of agricultural workers and those in the informal labour market. The problem is exacerbated by the fact that taxes levied on workers who are not covered by a social security are sometimes used to improve the benefit levels of workers in the modern wageemployment sector who are already advantaged by having regular cash incomes. Although social security coverage has improved in some parts of the developing world, van Ginneken (2003) notes that more than a half of the world’s population is still excluded from any type of statutory social security protection and that in some regions, such as subSaharan Africa and south Asia, over 90 per cent of the population has no social security protection.</w:t>
      </w:r>
    </w:p>
    <w:p w14:paraId="33CD452A" w14:textId="77777777" w:rsidR="00BF056F" w:rsidRPr="0068504A" w:rsidRDefault="00BF056F" w:rsidP="00BF056F">
      <w:pPr>
        <w:rPr>
          <w:sz w:val="16"/>
        </w:rPr>
      </w:pPr>
      <w:r w:rsidRPr="0068504A">
        <w:rPr>
          <w:sz w:val="16"/>
        </w:rPr>
        <w:t>Recently, the ILO has renewed its commitment to improve the extension of social security coverage. The consensus between governments, employers and workers reached at the International Labour Conference in 2001 placed the extension of social security coverage high on the ILO agenda and was followed by the launch of the Global Campaign on Social Security and Coverage for All (Reynaud, 2002). In the face of globalization and structural adjustment policies, the Conference recognized that social security had become more necessary than ever, and it urged that that the highest priority be given to extending protection to the poor. In addition, specific efforts have been made in some countries to provide income protection to those in the agrarian and informal sectors. In India, about 400,000 mainly home-based beedi workers have been covered by the country’s Employees’ Provident Fund Act as a result of government action and innovative financing (Jain, 1999). However, it is clear that much more needs to be done to address current inequities. This will require innovative solutions as well as political will on the part of government to address the needs of the most disadvantaged groups. For example, crop insurance could be more effectively extended to peasant farmers to help them cope with the adverse effects of natural disasters if governments would provide the necessary leadership, subsidies and technical support.</w:t>
      </w:r>
    </w:p>
    <w:p w14:paraId="64E339D7" w14:textId="77777777" w:rsidR="00BF056F" w:rsidRPr="00D30DFF" w:rsidRDefault="00BF056F" w:rsidP="00BF056F">
      <w:pPr>
        <w:rPr>
          <w:sz w:val="16"/>
        </w:rPr>
      </w:pPr>
      <w:r w:rsidRPr="0068504A">
        <w:rPr>
          <w:sz w:val="16"/>
        </w:rPr>
        <w:t xml:space="preserve">Contrary to the claims of neoliberal advocates, it is clear that governments have the authority and resources to address these and other problems and are able to extend income protection to all citizens. This is not to deny that there are many different ways of responding to the challenges facing social security today. Indeed, many social security policymakers and academic researchers recognize that the challenges of insecurity in the modern world can be addressed in different ways and that the articulation of different approaches offers the most viable opportunities for ensuring effective income protection in the future. </w:t>
      </w:r>
      <w:r w:rsidRPr="0068504A">
        <w:rPr>
          <w:rStyle w:val="StyleUnderline"/>
        </w:rPr>
        <w:t xml:space="preserve">The idea that the state is the only agent capable of providing social security has been challenged, but the alternative argument that the market is the only viable means of achieving this goal is equally simplistic and misguided. Fortunately, the synergy of different partners in social security including the family, community, non-profit sector, the market and the state has been recognized. A carefully designed </w:t>
      </w:r>
      <w:r w:rsidRPr="0068504A">
        <w:rPr>
          <w:rStyle w:val="Emphasis"/>
        </w:rPr>
        <w:t>pluralistic</w:t>
      </w:r>
      <w:r w:rsidRPr="0068504A">
        <w:rPr>
          <w:rStyle w:val="StyleUnderline"/>
        </w:rPr>
        <w:t xml:space="preserve"> social security</w:t>
      </w:r>
      <w:r w:rsidRPr="0068504A">
        <w:rPr>
          <w:sz w:val="16"/>
        </w:rPr>
        <w:t xml:space="preserve"> </w:t>
      </w:r>
      <w:r w:rsidRPr="0068504A">
        <w:rPr>
          <w:rStyle w:val="StyleUnderline"/>
        </w:rPr>
        <w:t xml:space="preserve">system </w:t>
      </w:r>
      <w:r w:rsidRPr="0068504A">
        <w:rPr>
          <w:rStyle w:val="Emphasis"/>
        </w:rPr>
        <w:t>directed</w:t>
      </w:r>
      <w:r w:rsidRPr="0068504A">
        <w:rPr>
          <w:rStyle w:val="StyleUnderline"/>
        </w:rPr>
        <w:t xml:space="preserve"> by the </w:t>
      </w:r>
      <w:r w:rsidRPr="0068504A">
        <w:rPr>
          <w:rStyle w:val="Emphasis"/>
        </w:rPr>
        <w:t>state</w:t>
      </w:r>
      <w:r w:rsidRPr="0068504A">
        <w:rPr>
          <w:rStyle w:val="StyleUnderline"/>
        </w:rPr>
        <w:t xml:space="preserve"> and based on familial, community, occupational, fiscal and market-based approaches </w:t>
      </w:r>
      <w:r w:rsidRPr="0068504A">
        <w:rPr>
          <w:rStyle w:val="Emphasis"/>
        </w:rPr>
        <w:t>may indeed emerge to provide true security for all in the future.</w:t>
      </w:r>
      <w:r w:rsidRPr="0068504A">
        <w:rPr>
          <w:sz w:val="16"/>
        </w:rPr>
        <w:t xml:space="preserve"> Needless to say, more debate on these issues will be needed if new and appropriate approaches are to emerge. An important question, which is addressed in the remainder this book, is how to provide income protection to the entire population and, at the same time, support national economic development efforts. The experiences of the different countries examined in this book will hopefully shed light on this critical issue.</w:t>
      </w:r>
    </w:p>
    <w:p w14:paraId="7C2EE849" w14:textId="77777777" w:rsidR="00BF056F" w:rsidRPr="006D1A09" w:rsidRDefault="00BF056F" w:rsidP="00BF056F"/>
    <w:p w14:paraId="2E922A0A" w14:textId="77777777" w:rsidR="00BF056F" w:rsidRDefault="00BF056F" w:rsidP="00BF056F">
      <w:pPr>
        <w:pStyle w:val="Heading3"/>
      </w:pPr>
      <w:r>
        <w:t>SS---Social Benefits/Welfare CI (Broad)---1AR</w:t>
      </w:r>
    </w:p>
    <w:p w14:paraId="38637C4D" w14:textId="77777777" w:rsidR="00BF056F" w:rsidRPr="00C06CC9" w:rsidRDefault="00BF056F" w:rsidP="00BF056F">
      <w:pPr>
        <w:pStyle w:val="Heading4"/>
      </w:pPr>
      <w:r>
        <w:t>‘Social security’ includes basically any welfare program.</w:t>
      </w:r>
    </w:p>
    <w:p w14:paraId="5BA4786D" w14:textId="77777777" w:rsidR="00BF056F" w:rsidRPr="00C538E7" w:rsidRDefault="00BF056F" w:rsidP="00BF056F">
      <w:r w:rsidRPr="00C06CC9">
        <w:rPr>
          <w:rStyle w:val="Style13ptBold"/>
        </w:rPr>
        <w:t>Census Bureau ’</w:t>
      </w:r>
      <w:r>
        <w:rPr>
          <w:rStyle w:val="Style13ptBold"/>
        </w:rPr>
        <w:t xml:space="preserve">52 </w:t>
      </w:r>
      <w:r>
        <w:t>[The Bureau of the Census; March 6, 1952; 1952 Statistical Abstract of the United States, “Social Security and Related Programs,” p. 213]</w:t>
      </w:r>
    </w:p>
    <w:p w14:paraId="4FACE15C" w14:textId="77777777" w:rsidR="00BF056F" w:rsidRPr="00C538E7" w:rsidRDefault="00BF056F" w:rsidP="00BF056F">
      <w:pPr>
        <w:rPr>
          <w:sz w:val="16"/>
        </w:rPr>
      </w:pPr>
      <w:r w:rsidRPr="00C538E7">
        <w:rPr>
          <w:rStyle w:val="Emphasis"/>
        </w:rPr>
        <w:t>Broadly considered</w:t>
      </w:r>
      <w:r w:rsidRPr="00C538E7">
        <w:rPr>
          <w:rStyle w:val="StyleUnderline"/>
        </w:rPr>
        <w:t>, "social security" includes (1)</w:t>
      </w:r>
      <w:r w:rsidRPr="00C538E7">
        <w:rPr>
          <w:sz w:val="16"/>
        </w:rPr>
        <w:t xml:space="preserve"> all public provisions for payments to individuals on an insurance or similar basis to compensate for part of the wage loss resulting from old age, sickness, disability, unemployment, or death (</w:t>
      </w:r>
      <w:r w:rsidRPr="00C538E7">
        <w:rPr>
          <w:rStyle w:val="StyleUnderline"/>
        </w:rPr>
        <w:t>social insurance</w:t>
      </w:r>
      <w:r w:rsidRPr="00C538E7">
        <w:rPr>
          <w:sz w:val="16"/>
        </w:rPr>
        <w:t xml:space="preserve"> and related programs); </w:t>
      </w:r>
      <w:r w:rsidRPr="00C538E7">
        <w:rPr>
          <w:rStyle w:val="StyleUnderline"/>
        </w:rPr>
        <w:t>(2)</w:t>
      </w:r>
      <w:r w:rsidRPr="00C538E7">
        <w:rPr>
          <w:sz w:val="16"/>
        </w:rPr>
        <w:t xml:space="preserve"> assistance, or payments on a needs basis, to persons with inadequate income (</w:t>
      </w:r>
      <w:r w:rsidRPr="00C538E7">
        <w:rPr>
          <w:rStyle w:val="StyleUnderline"/>
        </w:rPr>
        <w:t>public aid</w:t>
      </w:r>
      <w:r w:rsidRPr="00C538E7">
        <w:rPr>
          <w:sz w:val="16"/>
        </w:rPr>
        <w:t xml:space="preserve">); </w:t>
      </w:r>
      <w:r w:rsidRPr="00C538E7">
        <w:rPr>
          <w:rStyle w:val="Emphasis"/>
        </w:rPr>
        <w:t>and</w:t>
      </w:r>
      <w:r w:rsidRPr="00C538E7">
        <w:rPr>
          <w:rStyle w:val="StyleUnderline"/>
        </w:rPr>
        <w:t xml:space="preserve"> (3)</w:t>
      </w:r>
      <w:r w:rsidRPr="00C538E7">
        <w:rPr>
          <w:sz w:val="16"/>
        </w:rPr>
        <w:t xml:space="preserve"> medical and hospital care and </w:t>
      </w:r>
      <w:r w:rsidRPr="000A3B80">
        <w:rPr>
          <w:rStyle w:val="StyleUnderline"/>
        </w:rPr>
        <w:t>services to</w:t>
      </w:r>
      <w:r w:rsidRPr="00C538E7">
        <w:rPr>
          <w:sz w:val="16"/>
        </w:rPr>
        <w:t xml:space="preserve"> individuals to improve their health, earning power, and </w:t>
      </w:r>
      <w:r w:rsidRPr="000A3B80">
        <w:rPr>
          <w:rStyle w:val="StyleUnderline"/>
        </w:rPr>
        <w:t>welfare</w:t>
      </w:r>
      <w:r w:rsidRPr="00C538E7">
        <w:rPr>
          <w:sz w:val="16"/>
        </w:rPr>
        <w:t xml:space="preserve"> (health and medical services and other welfare services).</w:t>
      </w:r>
    </w:p>
    <w:p w14:paraId="364E789D" w14:textId="77777777" w:rsidR="00BF056F" w:rsidRPr="00097C1B" w:rsidRDefault="00BF056F" w:rsidP="00BF056F">
      <w:pPr>
        <w:rPr>
          <w:sz w:val="16"/>
        </w:rPr>
      </w:pPr>
      <w:r w:rsidRPr="00C538E7">
        <w:rPr>
          <w:rStyle w:val="StyleUnderline"/>
        </w:rPr>
        <w:t>The Social Security Bulletin carries</w:t>
      </w:r>
      <w:r w:rsidRPr="00C538E7">
        <w:rPr>
          <w:sz w:val="16"/>
        </w:rPr>
        <w:t xml:space="preserve"> current </w:t>
      </w:r>
      <w:r w:rsidRPr="00C538E7">
        <w:rPr>
          <w:rStyle w:val="Emphasis"/>
        </w:rPr>
        <w:t>data</w:t>
      </w:r>
      <w:r w:rsidRPr="00C538E7">
        <w:rPr>
          <w:rStyle w:val="StyleUnderline"/>
        </w:rPr>
        <w:t xml:space="preserve"> on</w:t>
      </w:r>
      <w:r w:rsidRPr="00C538E7">
        <w:rPr>
          <w:sz w:val="16"/>
        </w:rPr>
        <w:t xml:space="preserve"> many of </w:t>
      </w:r>
      <w:r w:rsidRPr="00C538E7">
        <w:rPr>
          <w:rStyle w:val="StyleUnderline"/>
        </w:rPr>
        <w:t>these programs</w:t>
      </w:r>
      <w:r w:rsidRPr="00C538E7">
        <w:rPr>
          <w:sz w:val="16"/>
        </w:rPr>
        <w:t>, and summarizes annual data for them in an annual Statistical Supplement. See also source notes to the tables in this volume for publications giving more detailed data and analyses of the figures and information on administrative factors that may affect them.</w:t>
      </w:r>
    </w:p>
    <w:p w14:paraId="7B75F1FA" w14:textId="77777777" w:rsidR="00BF056F" w:rsidRDefault="00BF056F" w:rsidP="00BF056F">
      <w:pPr>
        <w:pStyle w:val="Heading4"/>
      </w:pPr>
      <w:r>
        <w:t xml:space="preserve">‘Social security’ is </w:t>
      </w:r>
      <w:r>
        <w:rPr>
          <w:u w:val="single"/>
        </w:rPr>
        <w:t>economic help</w:t>
      </w:r>
      <w:r>
        <w:t xml:space="preserve"> for the needy.</w:t>
      </w:r>
    </w:p>
    <w:p w14:paraId="76D106F1" w14:textId="77777777" w:rsidR="00BF056F" w:rsidRPr="002855A1" w:rsidRDefault="00BF056F" w:rsidP="00BF056F">
      <w:r w:rsidRPr="001E70A9">
        <w:rPr>
          <w:rStyle w:val="Style13ptBold"/>
        </w:rPr>
        <w:t>van Eck ’1</w:t>
      </w:r>
      <w:r>
        <w:t xml:space="preserve"> [Stefan Van Eck and Pretoria S. Vettori; 2001; Professors at Department of Mercantile Law, University of Pretoria, South Africa; South African Mercantile Law Journal, “The Unemployment Insurance Bill: A Relic of the Past?” vol. 13, no. 3]</w:t>
      </w:r>
    </w:p>
    <w:p w14:paraId="4C0446F5" w14:textId="77777777" w:rsidR="00BF056F" w:rsidRDefault="00BF056F" w:rsidP="00BF056F">
      <w:pPr>
        <w:rPr>
          <w:rStyle w:val="StyleUnderline"/>
        </w:rPr>
      </w:pPr>
      <w:r w:rsidRPr="0090158C">
        <w:rPr>
          <w:sz w:val="16"/>
        </w:rPr>
        <w:t xml:space="preserve">Modern democratic nation states are characterised by policies to attain social justice. One of the main strategies for this goal was the development of a social welfare system by means of social security. </w:t>
      </w:r>
      <w:r w:rsidRPr="0090158C">
        <w:rPr>
          <w:rStyle w:val="StyleUnderline"/>
        </w:rPr>
        <w:t>The</w:t>
      </w:r>
      <w:r w:rsidRPr="0090158C">
        <w:rPr>
          <w:sz w:val="16"/>
        </w:rPr>
        <w:t xml:space="preserve"> International Labour Organisation ('the </w:t>
      </w:r>
      <w:r w:rsidRPr="0090158C">
        <w:rPr>
          <w:rStyle w:val="StyleUnderline"/>
        </w:rPr>
        <w:t>ILO</w:t>
      </w:r>
      <w:r w:rsidRPr="0090158C">
        <w:rPr>
          <w:sz w:val="16"/>
        </w:rPr>
        <w:t xml:space="preserve">') </w:t>
      </w:r>
      <w:r w:rsidRPr="0090158C">
        <w:rPr>
          <w:rStyle w:val="Emphasis"/>
        </w:rPr>
        <w:t>defines</w:t>
      </w:r>
      <w:r w:rsidRPr="0090158C">
        <w:rPr>
          <w:rStyle w:val="StyleUnderline"/>
        </w:rPr>
        <w:t xml:space="preserve"> social security as</w:t>
      </w:r>
    </w:p>
    <w:p w14:paraId="5B230523" w14:textId="77777777" w:rsidR="00BF056F" w:rsidRDefault="00BF056F" w:rsidP="00BF056F">
      <w:pPr>
        <w:ind w:left="720"/>
        <w:rPr>
          <w:sz w:val="16"/>
        </w:rPr>
      </w:pPr>
      <w:r w:rsidRPr="0090158C">
        <w:rPr>
          <w:rStyle w:val="StyleUnderline"/>
        </w:rPr>
        <w:t>'[t]he protection</w:t>
      </w:r>
      <w:r w:rsidRPr="0090158C">
        <w:rPr>
          <w:sz w:val="16"/>
        </w:rPr>
        <w:t xml:space="preserve"> which society provides for its members, through a series of public measures, </w:t>
      </w:r>
      <w:r w:rsidRPr="0090158C">
        <w:rPr>
          <w:rStyle w:val="StyleUnderline"/>
        </w:rPr>
        <w:t>against</w:t>
      </w:r>
      <w:r w:rsidRPr="0090158C">
        <w:rPr>
          <w:sz w:val="16"/>
        </w:rPr>
        <w:t xml:space="preserve"> the </w:t>
      </w:r>
      <w:r w:rsidRPr="0090158C">
        <w:rPr>
          <w:rStyle w:val="Emphasis"/>
        </w:rPr>
        <w:t>economic and social distress</w:t>
      </w:r>
      <w:r w:rsidRPr="0090158C">
        <w:rPr>
          <w:sz w:val="16"/>
        </w:rPr>
        <w:t xml:space="preserve"> that </w:t>
      </w:r>
      <w:r w:rsidRPr="0090158C">
        <w:rPr>
          <w:rStyle w:val="StyleUnderline"/>
        </w:rPr>
        <w:t>otherwise</w:t>
      </w:r>
      <w:r w:rsidRPr="0090158C">
        <w:rPr>
          <w:sz w:val="16"/>
        </w:rPr>
        <w:t xml:space="preserve"> will be </w:t>
      </w:r>
      <w:r w:rsidRPr="0090158C">
        <w:rPr>
          <w:rStyle w:val="StyleUnderline"/>
        </w:rPr>
        <w:t>caused by the</w:t>
      </w:r>
      <w:r w:rsidRPr="0090158C">
        <w:rPr>
          <w:sz w:val="16"/>
        </w:rPr>
        <w:t xml:space="preserve"> stoppage or substantial </w:t>
      </w:r>
      <w:r w:rsidRPr="0090158C">
        <w:rPr>
          <w:rStyle w:val="StyleUnderline"/>
        </w:rPr>
        <w:t>reduction of earnings resulting from sickness, maternity, employment injury, unemployment, invalidity, old age and death; the provision of medical care; and the provision of subsidies for families with children'</w:t>
      </w:r>
      <w:r w:rsidRPr="0090158C">
        <w:rPr>
          <w:sz w:val="16"/>
        </w:rPr>
        <w:t xml:space="preserve"> (ILO Convention Concerning Minimum Standards of Social Security (102 of 1952)).</w:t>
      </w:r>
    </w:p>
    <w:p w14:paraId="6988EB46" w14:textId="77777777" w:rsidR="00BF056F" w:rsidRDefault="00BF056F" w:rsidP="00BF056F">
      <w:pPr>
        <w:pStyle w:val="Heading4"/>
      </w:pPr>
      <w:r>
        <w:t>‘Social security’ includes any social security scheme.</w:t>
      </w:r>
    </w:p>
    <w:p w14:paraId="44B6DB49" w14:textId="77777777" w:rsidR="00BF056F" w:rsidRPr="00D01DAF" w:rsidRDefault="00BF056F" w:rsidP="00BF056F">
      <w:r w:rsidRPr="00535FB8">
        <w:rPr>
          <w:rStyle w:val="Style13ptBold"/>
        </w:rPr>
        <w:t>Cholewinski ’2k</w:t>
      </w:r>
      <w:r>
        <w:t xml:space="preserve"> [Ryszard Cholewinski; Spring 2000; Lecturer in Law in the Faculty of Law at the University of Leicester, LL.D. (doctorate in law) at the University of Ottawa; Georgetown Immigration Law Journal, “Economic and Social Rights of Refugees and Asylum Seekers in Europe,” vol. 14]</w:t>
      </w:r>
    </w:p>
    <w:p w14:paraId="360746DA" w14:textId="77777777" w:rsidR="00BF056F" w:rsidRPr="00860231" w:rsidRDefault="00BF056F" w:rsidP="00BF056F">
      <w:pPr>
        <w:rPr>
          <w:sz w:val="16"/>
        </w:rPr>
      </w:pPr>
      <w:r w:rsidRPr="00D44420">
        <w:rPr>
          <w:sz w:val="16"/>
        </w:rPr>
        <w:t xml:space="preserve">The Geneva Convention relating to the Status of Refugees (“Refugee Convention”)4 affords refugees a broad range of rights in the country of asylum. Unfortunately, this aspect of the Refugee Convention has been given relatively little attention by refugee law scholars, who have focused their efforts on the refugee definition in Article I of the Refugee Convention and the procedures by which refugee status is determined.5 The rights granted under the Convention include economic and social rights, such as the rights to wage-earning employment,6 housing,7 public education,8 public relief,9 *711 and social security.10 </w:t>
      </w:r>
      <w:r w:rsidRPr="00D44420">
        <w:rPr>
          <w:rStyle w:val="StyleUnderline"/>
        </w:rPr>
        <w:t>Social security includes “legal provisions in respect of</w:t>
      </w:r>
      <w:r w:rsidRPr="00D44420">
        <w:rPr>
          <w:sz w:val="16"/>
        </w:rPr>
        <w:t xml:space="preserve"> ... [inter alia] </w:t>
      </w:r>
      <w:r w:rsidRPr="00D44420">
        <w:rPr>
          <w:rStyle w:val="StyleUnderline"/>
        </w:rPr>
        <w:t>occupational diseases, maternity, sickness</w:t>
      </w:r>
      <w:r w:rsidRPr="00D44420">
        <w:rPr>
          <w:sz w:val="16"/>
        </w:rPr>
        <w:t xml:space="preserve"> ... </w:t>
      </w:r>
      <w:r w:rsidRPr="00D44420">
        <w:rPr>
          <w:rStyle w:val="StyleUnderline"/>
        </w:rPr>
        <w:t xml:space="preserve">and </w:t>
      </w:r>
      <w:r w:rsidRPr="00D44420">
        <w:rPr>
          <w:rStyle w:val="Emphasis"/>
        </w:rPr>
        <w:t>any other contingency</w:t>
      </w:r>
      <w:r w:rsidRPr="00D44420">
        <w:rPr>
          <w:rStyle w:val="StyleUnderline"/>
        </w:rPr>
        <w:t xml:space="preserve"> which, according to national laws or regulations, is covered by a social security scheme.”</w:t>
      </w:r>
      <w:r w:rsidRPr="00D44420">
        <w:rPr>
          <w:sz w:val="16"/>
        </w:rPr>
        <w:t>11 Refugees are to be given the equivalent of a “most-favored-nation” treatment with respect to employment,12 and the same treatment as accorded to aliens generally concerning housing13 and above elementary-school level education.14 Equal treatment with nationals or “national treatment” is to apply in respect of elementary education, public relief and social security.15 With the exception of the right to public education, these rights are limited to those refugees “lawfully staying” in state parties. Professor Goodwin-Gill argues that these provisions “apply only to refugees lawfully resident in the contracting State, that is, those who are, as it were, enjoying asylum in the sense of residence and lasting protection.”16 “Lawful residence” should therefore be distinguished from “simple presence” or “lawful presence”:</w:t>
      </w:r>
    </w:p>
    <w:p w14:paraId="5035F009" w14:textId="77777777" w:rsidR="00BF056F" w:rsidRPr="006322D9" w:rsidRDefault="00BF056F" w:rsidP="00BF056F">
      <w:pPr>
        <w:pStyle w:val="Heading3"/>
      </w:pPr>
      <w:r>
        <w:t>SS---Precision Impossible---2AC/1AR</w:t>
      </w:r>
    </w:p>
    <w:p w14:paraId="4046771D" w14:textId="77777777" w:rsidR="00BF056F" w:rsidRDefault="00BF056F" w:rsidP="00BF056F">
      <w:pPr>
        <w:pStyle w:val="Heading4"/>
      </w:pPr>
      <w:r>
        <w:t>There’s no universal definition of ‘social security.’</w:t>
      </w:r>
    </w:p>
    <w:p w14:paraId="6A547850" w14:textId="77777777" w:rsidR="00BF056F" w:rsidRPr="00422040" w:rsidRDefault="00BF056F" w:rsidP="00BF056F">
      <w:r w:rsidRPr="00EB32D5">
        <w:rPr>
          <w:rStyle w:val="Style13ptBold"/>
        </w:rPr>
        <w:t>Haber ’48</w:t>
      </w:r>
      <w:r>
        <w:t xml:space="preserve"> [William Haber and Wilbur J. Cohen; 1948; world-famous economist, economics professor at the University of Michigan, economics PhD at the University of Wisconsin; one of the pioneers of the U.S. Social Security system, once dubbed ‘The Man Who Built Medicare’ and John F. Kennedy tagged him ‘Mr. Social Security,’ Director of the Bureau of Research and Statistics, which was renamed the Social Security Administration in 1946; Readings in Social Security, “Theory and Philosophy of Social Security,” Ch. 2]</w:t>
      </w:r>
    </w:p>
    <w:p w14:paraId="45987AAA" w14:textId="77777777" w:rsidR="00BF056F" w:rsidRPr="0014202F" w:rsidRDefault="00BF056F" w:rsidP="00BF056F">
      <w:pPr>
        <w:rPr>
          <w:sz w:val="16"/>
        </w:rPr>
      </w:pPr>
      <w:r w:rsidRPr="0068790F">
        <w:rPr>
          <w:rStyle w:val="StyleUnderline"/>
        </w:rPr>
        <w:t xml:space="preserve">THERE IS </w:t>
      </w:r>
      <w:r w:rsidRPr="0068790F">
        <w:rPr>
          <w:rStyle w:val="Emphasis"/>
        </w:rPr>
        <w:t>NO universally accepted definition</w:t>
      </w:r>
      <w:r w:rsidRPr="0068790F">
        <w:rPr>
          <w:rStyle w:val="StyleUnderline"/>
        </w:rPr>
        <w:t xml:space="preserve"> of social security</w:t>
      </w:r>
      <w:r w:rsidRPr="0014202F">
        <w:rPr>
          <w:sz w:val="16"/>
        </w:rPr>
        <w:t xml:space="preserve">. Different definitions of the term stress different elements. </w:t>
      </w:r>
      <w:r w:rsidRPr="0068790F">
        <w:rPr>
          <w:rStyle w:val="StyleUnderline"/>
        </w:rPr>
        <w:t xml:space="preserve">Some definitions are </w:t>
      </w:r>
      <w:r w:rsidRPr="0068790F">
        <w:rPr>
          <w:rStyle w:val="Emphasis"/>
        </w:rPr>
        <w:t>very broad</w:t>
      </w:r>
      <w:r w:rsidRPr="0014202F">
        <w:rPr>
          <w:sz w:val="16"/>
        </w:rPr>
        <w:t xml:space="preserve">; other are narrow. </w:t>
      </w:r>
      <w:r w:rsidRPr="0068790F">
        <w:rPr>
          <w:rStyle w:val="StyleUnderline"/>
        </w:rPr>
        <w:t xml:space="preserve">The term "social security" is </w:t>
      </w:r>
      <w:r w:rsidRPr="0068790F">
        <w:rPr>
          <w:rStyle w:val="Emphasis"/>
        </w:rPr>
        <w:t>broader</w:t>
      </w:r>
      <w:r w:rsidRPr="0068790F">
        <w:rPr>
          <w:rStyle w:val="StyleUnderline"/>
        </w:rPr>
        <w:t xml:space="preserve"> than "social insurance" and has been used to cover a </w:t>
      </w:r>
      <w:r w:rsidRPr="0068790F">
        <w:rPr>
          <w:rStyle w:val="Emphasis"/>
        </w:rPr>
        <w:t>wide range</w:t>
      </w:r>
      <w:r w:rsidRPr="0068790F">
        <w:rPr>
          <w:rStyle w:val="StyleUnderline"/>
        </w:rPr>
        <w:t xml:space="preserve"> of governmental and even private voluntary arrangements</w:t>
      </w:r>
      <w:r w:rsidRPr="0014202F">
        <w:rPr>
          <w:sz w:val="16"/>
        </w:rPr>
        <w:t xml:space="preserve">. Although </w:t>
      </w:r>
      <w:r w:rsidRPr="0068790F">
        <w:rPr>
          <w:rStyle w:val="StyleUnderline"/>
        </w:rPr>
        <w:t>the term has been used</w:t>
      </w:r>
      <w:r w:rsidRPr="0014202F">
        <w:rPr>
          <w:sz w:val="16"/>
        </w:rPr>
        <w:t xml:space="preserve"> in such a variety of ways and so broadly as </w:t>
      </w:r>
      <w:r w:rsidRPr="0068790F">
        <w:rPr>
          <w:rStyle w:val="StyleUnderline"/>
        </w:rPr>
        <w:t>sometimes to lose</w:t>
      </w:r>
      <w:r w:rsidRPr="0014202F">
        <w:rPr>
          <w:sz w:val="16"/>
        </w:rPr>
        <w:t xml:space="preserve"> any </w:t>
      </w:r>
      <w:r w:rsidRPr="0068790F">
        <w:rPr>
          <w:rStyle w:val="StyleUnderline"/>
        </w:rPr>
        <w:t xml:space="preserve">value as a </w:t>
      </w:r>
      <w:r w:rsidRPr="0068790F">
        <w:rPr>
          <w:rStyle w:val="Emphasis"/>
        </w:rPr>
        <w:t>term</w:t>
      </w:r>
      <w:r w:rsidRPr="0068790F">
        <w:rPr>
          <w:rStyle w:val="StyleUnderline"/>
        </w:rPr>
        <w:t xml:space="preserve"> of </w:t>
      </w:r>
      <w:r w:rsidRPr="0068790F">
        <w:rPr>
          <w:rStyle w:val="Emphasis"/>
        </w:rPr>
        <w:t>precise meaning</w:t>
      </w:r>
      <w:r w:rsidRPr="0068790F">
        <w:rPr>
          <w:rStyle w:val="StyleUnderline"/>
        </w:rPr>
        <w:t xml:space="preserve">, it does have the </w:t>
      </w:r>
      <w:r w:rsidRPr="0068790F">
        <w:rPr>
          <w:rStyle w:val="Emphasis"/>
        </w:rPr>
        <w:t>advantage</w:t>
      </w:r>
      <w:r w:rsidRPr="0068790F">
        <w:rPr>
          <w:rStyle w:val="StyleUnderline"/>
        </w:rPr>
        <w:t xml:space="preserve"> of describing a </w:t>
      </w:r>
      <w:r w:rsidRPr="0068790F">
        <w:rPr>
          <w:rStyle w:val="Emphasis"/>
        </w:rPr>
        <w:t>number</w:t>
      </w:r>
      <w:r w:rsidRPr="0068790F">
        <w:rPr>
          <w:rStyle w:val="StyleUnderline"/>
        </w:rPr>
        <w:t xml:space="preserve"> of different programs which are </w:t>
      </w:r>
      <w:r w:rsidRPr="0068790F">
        <w:rPr>
          <w:rStyle w:val="Emphasis"/>
        </w:rPr>
        <w:t>related</w:t>
      </w:r>
      <w:r w:rsidRPr="0068790F">
        <w:rPr>
          <w:rStyle w:val="StyleUnderline"/>
        </w:rPr>
        <w:t xml:space="preserve"> in their general purpose</w:t>
      </w:r>
      <w:r w:rsidRPr="0014202F">
        <w:rPr>
          <w:sz w:val="16"/>
        </w:rPr>
        <w:t>. Since private and public plans are in different stages of evolution in the United States, and there are many variations of these plans throughout the world, social security is a more useful general term to cover all programs both in the United States and abroad.</w:t>
      </w:r>
    </w:p>
    <w:p w14:paraId="05A6B14A" w14:textId="77777777" w:rsidR="00BF056F" w:rsidRPr="0014202F" w:rsidRDefault="00BF056F" w:rsidP="00BF056F">
      <w:pPr>
        <w:rPr>
          <w:sz w:val="16"/>
        </w:rPr>
      </w:pPr>
      <w:r w:rsidRPr="0068790F">
        <w:rPr>
          <w:rStyle w:val="StyleUnderline"/>
        </w:rPr>
        <w:t xml:space="preserve">The </w:t>
      </w:r>
      <w:r w:rsidRPr="0068790F">
        <w:rPr>
          <w:rStyle w:val="Emphasis"/>
        </w:rPr>
        <w:t>term</w:t>
      </w:r>
      <w:r w:rsidRPr="0068790F">
        <w:rPr>
          <w:rStyle w:val="StyleUnderline"/>
        </w:rPr>
        <w:t xml:space="preserve"> "social security" originated in the U</w:t>
      </w:r>
      <w:r w:rsidRPr="0014202F">
        <w:rPr>
          <w:sz w:val="16"/>
        </w:rPr>
        <w:t xml:space="preserve">nited </w:t>
      </w:r>
      <w:r w:rsidRPr="0068790F">
        <w:rPr>
          <w:rStyle w:val="StyleUnderline"/>
        </w:rPr>
        <w:t>S</w:t>
      </w:r>
      <w:r w:rsidRPr="0014202F">
        <w:rPr>
          <w:sz w:val="16"/>
        </w:rPr>
        <w:t xml:space="preserve">tates </w:t>
      </w:r>
      <w:r w:rsidRPr="0068790F">
        <w:rPr>
          <w:rStyle w:val="StyleUnderline"/>
        </w:rPr>
        <w:t>and has spread throughout the world</w:t>
      </w:r>
      <w:r w:rsidRPr="0014202F">
        <w:rPr>
          <w:sz w:val="16"/>
        </w:rPr>
        <w:t xml:space="preserve">. Its origin is of interest in indicating the emphasis which its authors attempted to achieve. The late </w:t>
      </w:r>
      <w:r w:rsidRPr="0068790F">
        <w:rPr>
          <w:rStyle w:val="StyleUnderline"/>
        </w:rPr>
        <w:t xml:space="preserve">Abraham Epstein, Executive Secretary of the American Association of Social Security, is </w:t>
      </w:r>
      <w:r w:rsidRPr="0068790F">
        <w:rPr>
          <w:rStyle w:val="Emphasis"/>
        </w:rPr>
        <w:t>credited</w:t>
      </w:r>
      <w:r w:rsidRPr="0068790F">
        <w:rPr>
          <w:rStyle w:val="StyleUnderline"/>
        </w:rPr>
        <w:t xml:space="preserve"> with originating</w:t>
      </w:r>
      <w:r w:rsidRPr="0014202F">
        <w:rPr>
          <w:sz w:val="16"/>
        </w:rPr>
        <w:t xml:space="preserve"> and popularizing </w:t>
      </w:r>
      <w:r w:rsidRPr="0068790F">
        <w:rPr>
          <w:rStyle w:val="StyleUnderline"/>
        </w:rPr>
        <w:t>the term</w:t>
      </w:r>
      <w:r w:rsidRPr="0014202F">
        <w:rPr>
          <w:sz w:val="16"/>
        </w:rPr>
        <w:t>. Epstein has described the origin of the term in the following words:</w:t>
      </w:r>
    </w:p>
    <w:p w14:paraId="66EC1C14" w14:textId="77777777" w:rsidR="00BF056F" w:rsidRPr="0014202F" w:rsidRDefault="00BF056F" w:rsidP="00BF056F">
      <w:pPr>
        <w:rPr>
          <w:sz w:val="16"/>
        </w:rPr>
      </w:pPr>
      <w:r w:rsidRPr="0014202F">
        <w:rPr>
          <w:sz w:val="16"/>
        </w:rPr>
        <w:t>"As you will recall, when our Association was first organized in 1927 its name was the American Association for Old Age Security. We hit upon the word 'security' during a walk in Harrisburg with my friend, Emil Frankel, who is now head of the research department of the New Jersey Department of Institutions and Agencies. I believe the credit for the term 'security' really goes to Frankel.</w:t>
      </w:r>
    </w:p>
    <w:p w14:paraId="0AFE0DF3" w14:textId="77777777" w:rsidR="00BF056F" w:rsidRPr="0014202F" w:rsidRDefault="00BF056F" w:rsidP="00BF056F">
      <w:pPr>
        <w:rPr>
          <w:sz w:val="16"/>
        </w:rPr>
      </w:pPr>
      <w:r w:rsidRPr="0014202F">
        <w:rPr>
          <w:sz w:val="16"/>
        </w:rPr>
        <w:t>"The change early in 1933 to the American Association for Social Security was entirely my own idea and I had definite reasons for using the words 'social security' rather than 'economic security' or 'social insurance.' Indeed, Dr. I. M. Rubinow definitely opposed the new name as being all too-encompassing and some time later criticized me for this in a speech or article.</w:t>
      </w:r>
    </w:p>
    <w:p w14:paraId="4F69DF38" w14:textId="77777777" w:rsidR="00BF056F" w:rsidRPr="0014202F" w:rsidRDefault="00BF056F" w:rsidP="00BF056F">
      <w:pPr>
        <w:rPr>
          <w:sz w:val="16"/>
        </w:rPr>
      </w:pPr>
      <w:r w:rsidRPr="0014202F">
        <w:rPr>
          <w:sz w:val="16"/>
        </w:rPr>
        <w:t>"I insisted on the term 'social security' because by that time I had a clear conception of the differences which lay between the concept of social insurance as worked out by Bismarck in Germany and the conception of social protection as elaborated in England. I definitely did not want 'social insurance' because this would give it the German twist of the actuarial insurance concept in terms of compulsory savings which do not justify governmental contributions. I did not want 'economic security' because what I hoped for was not only a form of security for the workers as such but that type of security which would, at the same time, promote the welfare of society as a whole as I was convinced that no improvement in the conditions of labor can come except as the security of the people as a whole is advanced. In other words, the concept of 'social security' meant to me a clear distinction from the German concept of more or less actuarial social insurance. My aim was definitely in the direction of the concepts underlying the English system of social protection wherein governmental contributions become part and parcel of the program.</w:t>
      </w:r>
    </w:p>
    <w:p w14:paraId="2BA54D2C" w14:textId="77777777" w:rsidR="00BF056F" w:rsidRPr="0014202F" w:rsidRDefault="00BF056F" w:rsidP="00BF056F">
      <w:pPr>
        <w:rPr>
          <w:sz w:val="16"/>
        </w:rPr>
      </w:pPr>
      <w:r w:rsidRPr="0014202F">
        <w:rPr>
          <w:sz w:val="16"/>
        </w:rPr>
        <w:t>"This, perhaps, may help to explain to you why I was burning up in 1935 when our program reversed the concepts which were precious to me.</w:t>
      </w:r>
    </w:p>
    <w:p w14:paraId="7F8E650D" w14:textId="77777777" w:rsidR="00BF056F" w:rsidRPr="0014202F" w:rsidRDefault="00BF056F" w:rsidP="00BF056F">
      <w:pPr>
        <w:rPr>
          <w:sz w:val="16"/>
        </w:rPr>
      </w:pPr>
      <w:r w:rsidRPr="0014202F">
        <w:rPr>
          <w:sz w:val="16"/>
        </w:rPr>
        <w:t>"I am convinced that the naming of the Perkins-Witte committee *economic security' was a deliberate attempt to get away from our name, probably because it was thought wiser to disassociate the governmental committee from a private propaganda organization. Naturally, I was quite happy that Congress restored our name which became definitely popular by that time, and I am particularly glad to see that even in Europe today the term 'social security' is very commonly used." *</w:t>
      </w:r>
    </w:p>
    <w:p w14:paraId="14C79C49" w14:textId="77777777" w:rsidR="00BF056F" w:rsidRDefault="00BF056F" w:rsidP="00BF056F">
      <w:pPr>
        <w:rPr>
          <w:sz w:val="16"/>
        </w:rPr>
      </w:pPr>
      <w:r w:rsidRPr="0014202F">
        <w:rPr>
          <w:sz w:val="16"/>
        </w:rPr>
        <w:t xml:space="preserve">The theory and philosophy of </w:t>
      </w:r>
      <w:r w:rsidRPr="0014202F">
        <w:rPr>
          <w:rStyle w:val="StyleUnderline"/>
        </w:rPr>
        <w:t xml:space="preserve">social security is </w:t>
      </w:r>
      <w:r w:rsidRPr="0014202F">
        <w:rPr>
          <w:rStyle w:val="Emphasis"/>
        </w:rPr>
        <w:t>not</w:t>
      </w:r>
      <w:r w:rsidRPr="0014202F">
        <w:rPr>
          <w:rStyle w:val="StyleUnderline"/>
        </w:rPr>
        <w:t xml:space="preserve"> something static</w:t>
      </w:r>
      <w:r w:rsidRPr="0014202F">
        <w:rPr>
          <w:sz w:val="16"/>
        </w:rPr>
        <w:t>. It is not always so explicit that it can be precisely stated nor so separate from the programs themselves that it can be divorced from them. Some of the readings in Chapters IV, V, VI, and VII contain material bearing on the theory and philosophy of the various social security programs. Chapter IX contains readings which also have a direct bearing on the theory and philosophy of social security.</w:t>
      </w:r>
    </w:p>
    <w:p w14:paraId="48C35A09" w14:textId="77777777" w:rsidR="00BF056F" w:rsidRDefault="00BF056F" w:rsidP="00BF056F">
      <w:pPr>
        <w:pStyle w:val="Heading3"/>
      </w:pPr>
      <w:r>
        <w:t>SS---Includes Medicaid---2AC</w:t>
      </w:r>
    </w:p>
    <w:p w14:paraId="0961E9FC" w14:textId="77777777" w:rsidR="00BF056F" w:rsidRDefault="00BF056F" w:rsidP="00BF056F">
      <w:pPr>
        <w:pStyle w:val="Heading4"/>
      </w:pPr>
      <w:r>
        <w:t>Social Security includes SS, SSI, Medicare, and Medicaid---avoids limits explosion</w:t>
      </w:r>
    </w:p>
    <w:p w14:paraId="0C5A0C71" w14:textId="77777777" w:rsidR="00BF056F" w:rsidRPr="00702023" w:rsidRDefault="00BF056F" w:rsidP="00BF056F">
      <w:r w:rsidRPr="00702023">
        <w:rPr>
          <w:rStyle w:val="Style13ptBold"/>
        </w:rPr>
        <w:t xml:space="preserve">LawInfo ’21 </w:t>
      </w:r>
      <w:r>
        <w:t>[LawInfo; April 16; part of Thomson Reuters’ online legal network, which is the largest audience of consumers and businesses in search of legal resources and information on the internet; “Social Security Definition,” https://www.lawinfo.com/resources/social-security-disability/social-security-definition.html]</w:t>
      </w:r>
    </w:p>
    <w:p w14:paraId="759BFEC0" w14:textId="77777777" w:rsidR="00BF056F" w:rsidRPr="00163C92" w:rsidRDefault="00BF056F" w:rsidP="00BF056F">
      <w:pPr>
        <w:rPr>
          <w:sz w:val="16"/>
        </w:rPr>
      </w:pPr>
      <w:r w:rsidRPr="00163C92">
        <w:rPr>
          <w:sz w:val="16"/>
        </w:rPr>
        <w:t>What Is Social Security?</w:t>
      </w:r>
    </w:p>
    <w:p w14:paraId="7C88F253" w14:textId="77777777" w:rsidR="00BF056F" w:rsidRPr="00163C92" w:rsidRDefault="00BF056F" w:rsidP="00BF056F">
      <w:pPr>
        <w:rPr>
          <w:sz w:val="16"/>
        </w:rPr>
      </w:pPr>
      <w:r w:rsidRPr="00163C92">
        <w:rPr>
          <w:rStyle w:val="Emphasis"/>
          <w:highlight w:val="cyan"/>
        </w:rPr>
        <w:t>S</w:t>
      </w:r>
      <w:r w:rsidRPr="00163C92">
        <w:rPr>
          <w:sz w:val="16"/>
        </w:rPr>
        <w:t xml:space="preserve">ocial </w:t>
      </w:r>
      <w:r w:rsidRPr="00163C92">
        <w:rPr>
          <w:rStyle w:val="Emphasis"/>
          <w:highlight w:val="cyan"/>
        </w:rPr>
        <w:t>S</w:t>
      </w:r>
      <w:r w:rsidRPr="00163C92">
        <w:rPr>
          <w:sz w:val="16"/>
        </w:rPr>
        <w:t xml:space="preserve">ecurity </w:t>
      </w:r>
      <w:r w:rsidRPr="00163C92">
        <w:rPr>
          <w:rStyle w:val="StyleUnderline"/>
          <w:highlight w:val="cyan"/>
        </w:rPr>
        <w:t>is a government-run program for healthcare and income if you are a certain age, sick, unemployed, permanently disabled, or a spouse dies</w:t>
      </w:r>
      <w:r w:rsidRPr="00163C92">
        <w:rPr>
          <w:sz w:val="16"/>
        </w:rPr>
        <w:t>. You pay into the Social Security system during the years you work. This covers the current people on Social Security. When you reach eligibility status, you can apply to get monthly benefits.</w:t>
      </w:r>
    </w:p>
    <w:p w14:paraId="2CC54D9E" w14:textId="77777777" w:rsidR="00BF056F" w:rsidRPr="00163C92" w:rsidRDefault="00BF056F" w:rsidP="00BF056F">
      <w:pPr>
        <w:rPr>
          <w:sz w:val="16"/>
        </w:rPr>
      </w:pPr>
      <w:r w:rsidRPr="00163C92">
        <w:rPr>
          <w:sz w:val="16"/>
        </w:rPr>
        <w:t>Citizens receive a Social Security number at birth that is used throughout your life.</w:t>
      </w:r>
    </w:p>
    <w:p w14:paraId="283F7CCB" w14:textId="77777777" w:rsidR="00BF056F" w:rsidRPr="00163C92" w:rsidRDefault="00BF056F" w:rsidP="00BF056F">
      <w:pPr>
        <w:rPr>
          <w:sz w:val="16"/>
        </w:rPr>
      </w:pPr>
      <w:r w:rsidRPr="00163C92">
        <w:rPr>
          <w:sz w:val="16"/>
        </w:rPr>
        <w:t>Key Takeaways</w:t>
      </w:r>
    </w:p>
    <w:p w14:paraId="26A33BC8" w14:textId="77777777" w:rsidR="00BF056F" w:rsidRPr="00163C92" w:rsidRDefault="00BF056F" w:rsidP="00BF056F">
      <w:pPr>
        <w:rPr>
          <w:sz w:val="16"/>
        </w:rPr>
      </w:pPr>
      <w:r w:rsidRPr="00163C92">
        <w:rPr>
          <w:sz w:val="16"/>
        </w:rPr>
        <w:t>Social Security automatically comes out of your paycheck for most employees</w:t>
      </w:r>
    </w:p>
    <w:p w14:paraId="5F393ECC" w14:textId="77777777" w:rsidR="00BF056F" w:rsidRPr="00163C92" w:rsidRDefault="00BF056F" w:rsidP="00BF056F">
      <w:pPr>
        <w:rPr>
          <w:sz w:val="16"/>
        </w:rPr>
      </w:pPr>
      <w:r w:rsidRPr="00163C92">
        <w:rPr>
          <w:sz w:val="16"/>
        </w:rPr>
        <w:t>The Social Security Act of 1935 created the system to help citizens in old-age, disabled workers, or families facing hard times</w:t>
      </w:r>
    </w:p>
    <w:p w14:paraId="322AFB77" w14:textId="77777777" w:rsidR="00BF056F" w:rsidRPr="00163C92" w:rsidRDefault="00BF056F" w:rsidP="00BF056F">
      <w:pPr>
        <w:rPr>
          <w:sz w:val="16"/>
        </w:rPr>
      </w:pPr>
      <w:r w:rsidRPr="00163C92">
        <w:rPr>
          <w:sz w:val="16"/>
        </w:rPr>
        <w:t>The benefit amount depends on when you need the program, years worked, disability determination, earnings record, and other factors</w:t>
      </w:r>
    </w:p>
    <w:p w14:paraId="35FDD887" w14:textId="77777777" w:rsidR="00BF056F" w:rsidRPr="00163C92" w:rsidRDefault="00BF056F" w:rsidP="00BF056F">
      <w:pPr>
        <w:rPr>
          <w:sz w:val="16"/>
        </w:rPr>
      </w:pPr>
      <w:r w:rsidRPr="00163C92">
        <w:rPr>
          <w:sz w:val="16"/>
        </w:rPr>
        <w:t>Understanding Social Security</w:t>
      </w:r>
    </w:p>
    <w:p w14:paraId="666873C7" w14:textId="77777777" w:rsidR="00BF056F" w:rsidRPr="00163C92" w:rsidRDefault="00BF056F" w:rsidP="00BF056F">
      <w:pPr>
        <w:rPr>
          <w:sz w:val="16"/>
        </w:rPr>
      </w:pPr>
      <w:r w:rsidRPr="00163C92">
        <w:rPr>
          <w:sz w:val="16"/>
        </w:rPr>
        <w:t>The Social Security Administration (</w:t>
      </w:r>
      <w:r w:rsidRPr="00293AD8">
        <w:rPr>
          <w:rStyle w:val="Emphasis"/>
          <w:highlight w:val="cyan"/>
        </w:rPr>
        <w:t>SSA</w:t>
      </w:r>
      <w:r w:rsidRPr="00163C92">
        <w:rPr>
          <w:sz w:val="16"/>
        </w:rPr>
        <w:t xml:space="preserve">) </w:t>
      </w:r>
      <w:r w:rsidRPr="00163C92">
        <w:rPr>
          <w:rStyle w:val="StyleUnderline"/>
          <w:highlight w:val="cyan"/>
        </w:rPr>
        <w:t>is the federal agency that runs the program</w:t>
      </w:r>
      <w:r w:rsidRPr="00163C92">
        <w:rPr>
          <w:sz w:val="16"/>
        </w:rPr>
        <w:t xml:space="preserve"> and gives out your monthly earnings benefits when you qualify. Social Security taxes are paid both by the employee and employer from each paycheck, with exceptions for income level or retirees. Most people get full benefits and stop paying payroll taxes when they reach full retirement age.</w:t>
      </w:r>
    </w:p>
    <w:p w14:paraId="502E9719" w14:textId="77777777" w:rsidR="00BF056F" w:rsidRPr="00163C92" w:rsidRDefault="00BF056F" w:rsidP="00BF056F">
      <w:pPr>
        <w:rPr>
          <w:sz w:val="16"/>
        </w:rPr>
      </w:pPr>
      <w:r w:rsidRPr="00163C92">
        <w:rPr>
          <w:sz w:val="16"/>
        </w:rPr>
        <w:t>Your benefits may change if you get married or divorced, change to self-employment, or are the surviving spouse of a deceased worker or primary income earner.</w:t>
      </w:r>
    </w:p>
    <w:p w14:paraId="266772F3" w14:textId="77777777" w:rsidR="00BF056F" w:rsidRPr="00163C92" w:rsidRDefault="00BF056F" w:rsidP="00BF056F">
      <w:pPr>
        <w:rPr>
          <w:sz w:val="16"/>
        </w:rPr>
      </w:pPr>
      <w:r w:rsidRPr="00163C92">
        <w:rPr>
          <w:rStyle w:val="StyleUnderline"/>
          <w:highlight w:val="cyan"/>
        </w:rPr>
        <w:t>Social Security Benefits</w:t>
      </w:r>
      <w:r w:rsidRPr="00163C92">
        <w:rPr>
          <w:sz w:val="16"/>
        </w:rPr>
        <w:t xml:space="preserve"> Terms Explained</w:t>
      </w:r>
    </w:p>
    <w:p w14:paraId="69B19816" w14:textId="77777777" w:rsidR="00BF056F" w:rsidRPr="00163C92" w:rsidRDefault="00BF056F" w:rsidP="00BF056F">
      <w:pPr>
        <w:rPr>
          <w:sz w:val="16"/>
        </w:rPr>
      </w:pPr>
      <w:r w:rsidRPr="00163C92">
        <w:rPr>
          <w:sz w:val="16"/>
        </w:rPr>
        <w:t>Supplemental Security Income (</w:t>
      </w:r>
      <w:r w:rsidRPr="00163C92">
        <w:rPr>
          <w:rStyle w:val="Emphasis"/>
          <w:highlight w:val="cyan"/>
        </w:rPr>
        <w:t>SSI</w:t>
      </w:r>
      <w:r w:rsidRPr="00163C92">
        <w:rPr>
          <w:sz w:val="16"/>
        </w:rPr>
        <w:t>): Minimum financial assistance for people with disabilities or retired adults.</w:t>
      </w:r>
    </w:p>
    <w:p w14:paraId="5D246C97" w14:textId="77777777" w:rsidR="00BF056F" w:rsidRPr="00163C92" w:rsidRDefault="00BF056F" w:rsidP="00BF056F">
      <w:pPr>
        <w:rPr>
          <w:sz w:val="16"/>
        </w:rPr>
      </w:pPr>
      <w:r w:rsidRPr="00163C92">
        <w:rPr>
          <w:sz w:val="16"/>
        </w:rPr>
        <w:t>Social Security Disability Insurance (SSDI): Financial support for mental impairment or disabled adults with qualifying work history.</w:t>
      </w:r>
    </w:p>
    <w:p w14:paraId="5966CC93" w14:textId="77777777" w:rsidR="00BF056F" w:rsidRPr="00163C92" w:rsidRDefault="00BF056F" w:rsidP="00BF056F">
      <w:pPr>
        <w:rPr>
          <w:sz w:val="16"/>
        </w:rPr>
      </w:pPr>
      <w:r w:rsidRPr="00163C92">
        <w:rPr>
          <w:sz w:val="16"/>
        </w:rPr>
        <w:t>Social Security Trust Fund: A U.S. government fund receives the tax revenues and pays monthly benefits to people who qualify for the social security program.</w:t>
      </w:r>
    </w:p>
    <w:p w14:paraId="57C2F692" w14:textId="77777777" w:rsidR="00BF056F" w:rsidRPr="00163C92" w:rsidRDefault="00BF056F" w:rsidP="00BF056F">
      <w:pPr>
        <w:rPr>
          <w:sz w:val="16"/>
        </w:rPr>
      </w:pPr>
      <w:r w:rsidRPr="00163C92">
        <w:rPr>
          <w:sz w:val="16"/>
        </w:rPr>
        <w:t>Social Security Retirement benefits: Workers who retire at age 67 will get full benefits. However, those who retire at a later age can receive more benefits each month.</w:t>
      </w:r>
    </w:p>
    <w:p w14:paraId="6D7A30B4" w14:textId="77777777" w:rsidR="00BF056F" w:rsidRPr="00163C92" w:rsidRDefault="00BF056F" w:rsidP="00BF056F">
      <w:pPr>
        <w:rPr>
          <w:sz w:val="16"/>
        </w:rPr>
      </w:pPr>
      <w:r w:rsidRPr="00163C92">
        <w:rPr>
          <w:sz w:val="16"/>
        </w:rPr>
        <w:t>Survivors benefits: Widowers receive survivors insurance and monthly cost-of-living pay for their family members.</w:t>
      </w:r>
    </w:p>
    <w:p w14:paraId="03AB584A" w14:textId="77777777" w:rsidR="00BF056F" w:rsidRPr="00163C92" w:rsidRDefault="00BF056F" w:rsidP="00BF056F">
      <w:pPr>
        <w:rPr>
          <w:sz w:val="16"/>
        </w:rPr>
      </w:pPr>
      <w:r w:rsidRPr="00163C92">
        <w:rPr>
          <w:rStyle w:val="Emphasis"/>
          <w:highlight w:val="cyan"/>
        </w:rPr>
        <w:t>Medicare</w:t>
      </w:r>
      <w:r w:rsidRPr="00163C92">
        <w:rPr>
          <w:sz w:val="16"/>
        </w:rPr>
        <w:t>: A health insurance program for those age 65 and over.</w:t>
      </w:r>
    </w:p>
    <w:p w14:paraId="5F66BBC3" w14:textId="77777777" w:rsidR="00BF056F" w:rsidRPr="00163C92" w:rsidRDefault="00BF056F" w:rsidP="00BF056F">
      <w:pPr>
        <w:rPr>
          <w:sz w:val="16"/>
        </w:rPr>
      </w:pPr>
      <w:r w:rsidRPr="00163C92">
        <w:rPr>
          <w:rStyle w:val="Emphasis"/>
          <w:highlight w:val="cyan"/>
        </w:rPr>
        <w:t>Medicaid</w:t>
      </w:r>
      <w:r w:rsidRPr="00163C92">
        <w:rPr>
          <w:sz w:val="16"/>
        </w:rPr>
        <w:t>: A health insurance program for low-income individuals under age 65.</w:t>
      </w:r>
    </w:p>
    <w:p w14:paraId="033E207A" w14:textId="77777777" w:rsidR="00BF056F" w:rsidRPr="00163C92" w:rsidRDefault="00BF056F" w:rsidP="00BF056F">
      <w:pPr>
        <w:rPr>
          <w:sz w:val="16"/>
        </w:rPr>
      </w:pPr>
      <w:r w:rsidRPr="00163C92">
        <w:rPr>
          <w:sz w:val="16"/>
        </w:rPr>
        <w:t>Disability Benefits: Private disability insurance paid through your employer. SSDI can be difficult to qualify for, so some workers opt for private coverage.</w:t>
      </w:r>
    </w:p>
    <w:p w14:paraId="0170ACBC" w14:textId="77777777" w:rsidR="00BF056F" w:rsidRDefault="00BF056F" w:rsidP="00BF056F">
      <w:pPr>
        <w:rPr>
          <w:sz w:val="16"/>
        </w:rPr>
      </w:pPr>
      <w:r w:rsidRPr="00163C92">
        <w:rPr>
          <w:sz w:val="16"/>
        </w:rPr>
        <w:t>OASDI tax: This acronym stands for old age, survivors, and disability insurance tax.</w:t>
      </w:r>
    </w:p>
    <w:p w14:paraId="5A9F558E" w14:textId="77777777" w:rsidR="00BF056F" w:rsidRPr="000F12D9" w:rsidRDefault="00BF056F" w:rsidP="00BF056F">
      <w:pPr>
        <w:pStyle w:val="Heading4"/>
      </w:pPr>
      <w:r>
        <w:t>SS includes only programs that go through the SSA---that’s their interp, plus SSI, TANF, Medicaid, Medicare, and SCHIP</w:t>
      </w:r>
    </w:p>
    <w:p w14:paraId="2DA20E56" w14:textId="77777777" w:rsidR="00BF056F" w:rsidRDefault="00BF056F" w:rsidP="00BF056F">
      <w:r w:rsidRPr="00E01B86">
        <w:rPr>
          <w:rStyle w:val="Style13ptBold"/>
        </w:rPr>
        <w:t>Devendorf ’22</w:t>
      </w:r>
      <w:r>
        <w:t xml:space="preserve"> [John Devendorf, Esq. and reviewed by Tim Kelly, J.D.; November 28; Elder Law, Legal Resource; “Social Security Overview,” https://www.lawinfo.com/resources/elder-law/social-security-overview.html]</w:t>
      </w:r>
    </w:p>
    <w:p w14:paraId="3D0CB33D" w14:textId="77777777" w:rsidR="00BF056F" w:rsidRPr="000F12D9" w:rsidRDefault="00BF056F" w:rsidP="00BF056F">
      <w:r>
        <w:t>Last updated November 28, 2022</w:t>
      </w:r>
    </w:p>
    <w:p w14:paraId="2B44F544" w14:textId="77777777" w:rsidR="00BF056F" w:rsidRPr="00517881" w:rsidRDefault="00BF056F" w:rsidP="00BF056F">
      <w:pPr>
        <w:rPr>
          <w:sz w:val="16"/>
        </w:rPr>
      </w:pPr>
      <w:r w:rsidRPr="00BF4978">
        <w:rPr>
          <w:rStyle w:val="Emphasis"/>
          <w:highlight w:val="cyan"/>
        </w:rPr>
        <w:t>Social Security in the U</w:t>
      </w:r>
      <w:r w:rsidRPr="00517881">
        <w:rPr>
          <w:sz w:val="16"/>
        </w:rPr>
        <w:t xml:space="preserve">nited </w:t>
      </w:r>
      <w:r w:rsidRPr="00BF4978">
        <w:rPr>
          <w:rStyle w:val="Emphasis"/>
          <w:highlight w:val="cyan"/>
        </w:rPr>
        <w:t>S</w:t>
      </w:r>
      <w:r w:rsidRPr="00517881">
        <w:rPr>
          <w:sz w:val="16"/>
        </w:rPr>
        <w:t>tates Today</w:t>
      </w:r>
    </w:p>
    <w:p w14:paraId="0F81FDD5" w14:textId="77777777" w:rsidR="00BF056F" w:rsidRPr="00517881" w:rsidRDefault="00BF056F" w:rsidP="00BF056F">
      <w:pPr>
        <w:rPr>
          <w:sz w:val="16"/>
        </w:rPr>
      </w:pPr>
      <w:r w:rsidRPr="00BF4978">
        <w:rPr>
          <w:rStyle w:val="StyleUnderline"/>
          <w:highlight w:val="cyan"/>
        </w:rPr>
        <w:t>According</w:t>
      </w:r>
      <w:r w:rsidRPr="00BF4978">
        <w:rPr>
          <w:rStyle w:val="StyleUnderline"/>
        </w:rPr>
        <w:t xml:space="preserve"> </w:t>
      </w:r>
      <w:r w:rsidRPr="00517881">
        <w:rPr>
          <w:sz w:val="16"/>
        </w:rPr>
        <w:t>to the Social Security Administration (</w:t>
      </w:r>
      <w:r w:rsidRPr="00BF4978">
        <w:rPr>
          <w:rStyle w:val="StyleUnderline"/>
          <w:highlight w:val="cyan"/>
        </w:rPr>
        <w:t>SSA</w:t>
      </w:r>
      <w:r w:rsidRPr="00517881">
        <w:rPr>
          <w:sz w:val="16"/>
        </w:rPr>
        <w:t xml:space="preserve">), "Social Security was created to promote the economic security of the nation's people." </w:t>
      </w:r>
      <w:r w:rsidRPr="00BF4978">
        <w:rPr>
          <w:rStyle w:val="StyleUnderline"/>
        </w:rPr>
        <w:t>The Social Security</w:t>
      </w:r>
      <w:r w:rsidRPr="00517881">
        <w:rPr>
          <w:sz w:val="16"/>
        </w:rPr>
        <w:t xml:space="preserve"> system began as part of President Roosevelt's New Deal in 1935, following the Great Depression. The Old-Age Survivors Insurance (OASI) was created by the Social Security Act Amendments of 1939. The Disability Insurance Trust Fund was created with the Social Security Act Amendments of 1956.</w:t>
      </w:r>
    </w:p>
    <w:p w14:paraId="08F39CD7" w14:textId="77777777" w:rsidR="00BF056F" w:rsidRDefault="00BF056F" w:rsidP="00BF056F">
      <w:pPr>
        <w:rPr>
          <w:rStyle w:val="StyleUnderline"/>
        </w:rPr>
      </w:pPr>
      <w:r w:rsidRPr="00BF4978">
        <w:rPr>
          <w:rStyle w:val="StyleUnderline"/>
        </w:rPr>
        <w:t>The Federal Old-Age (Retirement), Survivors, and Disability Insurance</w:t>
      </w:r>
      <w:r w:rsidRPr="00517881">
        <w:rPr>
          <w:sz w:val="16"/>
        </w:rPr>
        <w:t xml:space="preserve"> (</w:t>
      </w:r>
      <w:r w:rsidRPr="00BF4978">
        <w:rPr>
          <w:rStyle w:val="Emphasis"/>
        </w:rPr>
        <w:t>OASDI</w:t>
      </w:r>
      <w:r w:rsidRPr="00517881">
        <w:rPr>
          <w:sz w:val="16"/>
        </w:rPr>
        <w:t xml:space="preserve">) </w:t>
      </w:r>
      <w:r w:rsidRPr="00BF4978">
        <w:rPr>
          <w:rStyle w:val="StyleUnderline"/>
        </w:rPr>
        <w:t>program provides monthly benefits to retired workers age 62 or older, survivors of deceased workers, and disabled workers and their families.</w:t>
      </w:r>
    </w:p>
    <w:p w14:paraId="04D48A06" w14:textId="77777777" w:rsidR="00BF056F" w:rsidRPr="00517881" w:rsidRDefault="00BF056F" w:rsidP="00BF056F">
      <w:pPr>
        <w:rPr>
          <w:sz w:val="16"/>
        </w:rPr>
      </w:pPr>
      <w:r w:rsidRPr="00517881">
        <w:rPr>
          <w:sz w:val="16"/>
        </w:rPr>
        <w:t>Who Receives Social Security Benefits?</w:t>
      </w:r>
    </w:p>
    <w:p w14:paraId="68BFB835" w14:textId="77777777" w:rsidR="00BF056F" w:rsidRPr="00517881" w:rsidRDefault="00BF056F" w:rsidP="00BF056F">
      <w:pPr>
        <w:rPr>
          <w:sz w:val="16"/>
        </w:rPr>
      </w:pPr>
      <w:r w:rsidRPr="00517881">
        <w:rPr>
          <w:sz w:val="16"/>
        </w:rPr>
        <w:t>More than 60 million people receive Social Security benefits. The three primary categories for individuals who receive benefits include:</w:t>
      </w:r>
    </w:p>
    <w:p w14:paraId="1E0AB3A8" w14:textId="77777777" w:rsidR="00BF056F" w:rsidRPr="00517881" w:rsidRDefault="00BF056F" w:rsidP="00BF056F">
      <w:pPr>
        <w:rPr>
          <w:sz w:val="16"/>
        </w:rPr>
      </w:pPr>
      <w:r w:rsidRPr="00517881">
        <w:rPr>
          <w:sz w:val="16"/>
        </w:rPr>
        <w:t>Retirees and their families</w:t>
      </w:r>
    </w:p>
    <w:p w14:paraId="1B9AE4D0" w14:textId="77777777" w:rsidR="00BF056F" w:rsidRPr="00517881" w:rsidRDefault="00BF056F" w:rsidP="00BF056F">
      <w:pPr>
        <w:rPr>
          <w:sz w:val="16"/>
        </w:rPr>
      </w:pPr>
      <w:r w:rsidRPr="00517881">
        <w:rPr>
          <w:sz w:val="16"/>
        </w:rPr>
        <w:t>Disabled workers and qualifying family members</w:t>
      </w:r>
    </w:p>
    <w:p w14:paraId="2048BC8E" w14:textId="77777777" w:rsidR="00BF056F" w:rsidRPr="00517881" w:rsidRDefault="00BF056F" w:rsidP="00BF056F">
      <w:pPr>
        <w:rPr>
          <w:sz w:val="16"/>
        </w:rPr>
      </w:pPr>
      <w:r w:rsidRPr="00517881">
        <w:rPr>
          <w:sz w:val="16"/>
        </w:rPr>
        <w:t>Survivors and dependents</w:t>
      </w:r>
    </w:p>
    <w:p w14:paraId="217667E2" w14:textId="77777777" w:rsidR="00BF056F" w:rsidRPr="00517881" w:rsidRDefault="00BF056F" w:rsidP="00BF056F">
      <w:pPr>
        <w:rPr>
          <w:sz w:val="16"/>
        </w:rPr>
      </w:pPr>
      <w:r w:rsidRPr="00517881">
        <w:rPr>
          <w:sz w:val="16"/>
        </w:rPr>
        <w:t>Retirement Benefits</w:t>
      </w:r>
    </w:p>
    <w:p w14:paraId="567C09D7" w14:textId="77777777" w:rsidR="00BF056F" w:rsidRPr="00517881" w:rsidRDefault="00BF056F" w:rsidP="00BF056F">
      <w:pPr>
        <w:rPr>
          <w:sz w:val="16"/>
        </w:rPr>
      </w:pPr>
      <w:r w:rsidRPr="00517881">
        <w:rPr>
          <w:sz w:val="16"/>
        </w:rPr>
        <w:t>Social Security retirement income is available to eligible workers who are 62 or older. Most workers and employers pay into Social Security trust funds as part of a payroll tax based on a percentage of their wages or self-employed income. Entitlement for benefits requires earning at least 40 Social Security credits based on employment and earnings history.</w:t>
      </w:r>
    </w:p>
    <w:p w14:paraId="6F92548B" w14:textId="77777777" w:rsidR="00BF056F" w:rsidRPr="00517881" w:rsidRDefault="00BF056F" w:rsidP="00BF056F">
      <w:pPr>
        <w:rPr>
          <w:sz w:val="16"/>
        </w:rPr>
      </w:pPr>
      <w:r w:rsidRPr="00517881">
        <w:rPr>
          <w:sz w:val="16"/>
        </w:rPr>
        <w:t>Disability Benefits</w:t>
      </w:r>
    </w:p>
    <w:p w14:paraId="5BC257B9" w14:textId="77777777" w:rsidR="00BF056F" w:rsidRPr="00517881" w:rsidRDefault="00BF056F" w:rsidP="00BF056F">
      <w:pPr>
        <w:rPr>
          <w:sz w:val="16"/>
        </w:rPr>
      </w:pPr>
      <w:r w:rsidRPr="00517881">
        <w:rPr>
          <w:sz w:val="16"/>
        </w:rPr>
        <w:t>Disability benefits for workers include Social Security Disability Insurance (SSDI) and Supplemental Security Income (SSI). To qualify, a disabled worker has to have worked a qualifying job with enough Social Security credits and have a qualifying disability. To get SSDI benefits, you must file a disability claim and be approved by the SSA. Certain family members, including the spouse and children, may also qualify for a monthly benefit amount.</w:t>
      </w:r>
    </w:p>
    <w:p w14:paraId="49AC3E88" w14:textId="77777777" w:rsidR="00BF056F" w:rsidRPr="00517881" w:rsidRDefault="00BF056F" w:rsidP="00BF056F">
      <w:pPr>
        <w:rPr>
          <w:sz w:val="16"/>
        </w:rPr>
      </w:pPr>
      <w:r w:rsidRPr="00517881">
        <w:rPr>
          <w:sz w:val="16"/>
        </w:rPr>
        <w:t>Survivor Benefits</w:t>
      </w:r>
    </w:p>
    <w:p w14:paraId="6FE7B794" w14:textId="77777777" w:rsidR="00BF056F" w:rsidRPr="00517881" w:rsidRDefault="00BF056F" w:rsidP="00BF056F">
      <w:pPr>
        <w:rPr>
          <w:sz w:val="16"/>
        </w:rPr>
      </w:pPr>
      <w:r w:rsidRPr="00517881">
        <w:rPr>
          <w:sz w:val="16"/>
        </w:rPr>
        <w:t>Social Security survivors insurance provides payments to particular beneficiaries, including the surviving spouses or ex-spouses and dependents of eligible workers. When an eligible worker dies, their widow, widower, or surviving divorced spouse can get benefits based on the deceased's earnings record. Eligibility can depend on the surviving spouse or ex-spouse's age if they have a child under 16, the length of the marriage, and if/when a divorced spouse remarries.</w:t>
      </w:r>
    </w:p>
    <w:p w14:paraId="277A903E" w14:textId="77777777" w:rsidR="00BF056F" w:rsidRPr="00517881" w:rsidRDefault="00BF056F" w:rsidP="00BF056F">
      <w:pPr>
        <w:rPr>
          <w:sz w:val="16"/>
        </w:rPr>
      </w:pPr>
      <w:r w:rsidRPr="00BF4978">
        <w:rPr>
          <w:rStyle w:val="StyleUnderline"/>
          <w:highlight w:val="cyan"/>
        </w:rPr>
        <w:t>Other Programs Offered Through Social Security</w:t>
      </w:r>
    </w:p>
    <w:p w14:paraId="23FC6E85" w14:textId="77777777" w:rsidR="00BF056F" w:rsidRPr="00517881" w:rsidRDefault="00BF056F" w:rsidP="00BF056F">
      <w:pPr>
        <w:rPr>
          <w:sz w:val="16"/>
        </w:rPr>
      </w:pPr>
      <w:r w:rsidRPr="00517881">
        <w:rPr>
          <w:sz w:val="16"/>
        </w:rPr>
        <w:t xml:space="preserve">The </w:t>
      </w:r>
      <w:r w:rsidRPr="00BF4978">
        <w:rPr>
          <w:rStyle w:val="Emphasis"/>
          <w:highlight w:val="cyan"/>
        </w:rPr>
        <w:t>S</w:t>
      </w:r>
      <w:r w:rsidRPr="00517881">
        <w:rPr>
          <w:sz w:val="16"/>
        </w:rPr>
        <w:t xml:space="preserve">ocial </w:t>
      </w:r>
      <w:r w:rsidRPr="00BF4978">
        <w:rPr>
          <w:rStyle w:val="Emphasis"/>
          <w:highlight w:val="cyan"/>
        </w:rPr>
        <w:t>S</w:t>
      </w:r>
      <w:r w:rsidRPr="00517881">
        <w:rPr>
          <w:sz w:val="16"/>
        </w:rPr>
        <w:t xml:space="preserve">ecurity </w:t>
      </w:r>
      <w:r w:rsidRPr="00BF4978">
        <w:rPr>
          <w:rStyle w:val="Emphasis"/>
          <w:highlight w:val="cyan"/>
        </w:rPr>
        <w:t>A</w:t>
      </w:r>
      <w:r w:rsidRPr="00517881">
        <w:rPr>
          <w:sz w:val="16"/>
        </w:rPr>
        <w:t xml:space="preserve">ct has </w:t>
      </w:r>
      <w:r w:rsidRPr="00BF4978">
        <w:rPr>
          <w:rStyle w:val="StyleUnderline"/>
          <w:highlight w:val="cyan"/>
        </w:rPr>
        <w:t>established</w:t>
      </w:r>
      <w:r w:rsidRPr="00517881">
        <w:rPr>
          <w:sz w:val="16"/>
        </w:rPr>
        <w:t xml:space="preserve"> several programs that go through the SSA. Some of the more notable programs are:</w:t>
      </w:r>
    </w:p>
    <w:p w14:paraId="2628AF8C" w14:textId="77777777" w:rsidR="00BF056F" w:rsidRPr="00517881" w:rsidRDefault="00BF056F" w:rsidP="00BF056F">
      <w:pPr>
        <w:rPr>
          <w:sz w:val="16"/>
        </w:rPr>
      </w:pPr>
      <w:r w:rsidRPr="00BF4978">
        <w:rPr>
          <w:rStyle w:val="Emphasis"/>
          <w:highlight w:val="cyan"/>
        </w:rPr>
        <w:t>Medicare</w:t>
      </w:r>
      <w:r w:rsidRPr="00517881">
        <w:rPr>
          <w:sz w:val="16"/>
        </w:rPr>
        <w:t>: Medicare is a health insurance program for people 65 or older and those with a disability. Medicare helps cover some of the costs of medical care. Medicare Part A includes in-patient care and limited nursing home care. Medicare Part B helps pay for medical services provided by a doctor, outpatient care, and some preventative care. Many people choose additional supplemental coverage through private insurance to cover other costs not covered by Medicare.</w:t>
      </w:r>
    </w:p>
    <w:p w14:paraId="01E34F6D" w14:textId="77777777" w:rsidR="00BF056F" w:rsidRPr="00517881" w:rsidRDefault="00BF056F" w:rsidP="00BF056F">
      <w:pPr>
        <w:rPr>
          <w:sz w:val="16"/>
        </w:rPr>
      </w:pPr>
      <w:r w:rsidRPr="00BF4978">
        <w:rPr>
          <w:rStyle w:val="Emphasis"/>
          <w:highlight w:val="cyan"/>
        </w:rPr>
        <w:t>Medicaid</w:t>
      </w:r>
      <w:r w:rsidRPr="00517881">
        <w:rPr>
          <w:sz w:val="16"/>
        </w:rPr>
        <w:t>: Medicaid is a federal and state program that is implemented at the state level. Medicaid eligibility is for limited-income older adults, those with a disability, families, children, and pregnant women. Medicaid provides healthcare benefits not covered by Medicare, including nursing home care.</w:t>
      </w:r>
    </w:p>
    <w:p w14:paraId="086AB99B" w14:textId="77777777" w:rsidR="00BF056F" w:rsidRPr="00517881" w:rsidRDefault="00BF056F" w:rsidP="00BF056F">
      <w:pPr>
        <w:rPr>
          <w:sz w:val="16"/>
        </w:rPr>
      </w:pPr>
      <w:r w:rsidRPr="00517881">
        <w:rPr>
          <w:sz w:val="16"/>
        </w:rPr>
        <w:t>Temporary Assistance for Needy Families (</w:t>
      </w:r>
      <w:r w:rsidRPr="00BF4978">
        <w:rPr>
          <w:rStyle w:val="Emphasis"/>
          <w:highlight w:val="cyan"/>
        </w:rPr>
        <w:t>TANF</w:t>
      </w:r>
      <w:r w:rsidRPr="00517881">
        <w:rPr>
          <w:sz w:val="16"/>
        </w:rPr>
        <w:t xml:space="preserve">): </w:t>
      </w:r>
      <w:r w:rsidRPr="00BF4978">
        <w:rPr>
          <w:rStyle w:val="StyleUnderline"/>
        </w:rPr>
        <w:t>Temporary assistance is a federally funded assistance program run by states to provide welfare benefits.</w:t>
      </w:r>
      <w:r w:rsidRPr="00517881">
        <w:rPr>
          <w:sz w:val="16"/>
        </w:rPr>
        <w:t xml:space="preserve"> TANF is intended to be temporary, to provide cash assistance for families until they can return to work. TANF has a work requirement and is subject to a 5-year maximum limit.</w:t>
      </w:r>
    </w:p>
    <w:p w14:paraId="015F1AD9" w14:textId="77777777" w:rsidR="00BF056F" w:rsidRPr="00517881" w:rsidRDefault="00BF056F" w:rsidP="00BF056F">
      <w:pPr>
        <w:rPr>
          <w:sz w:val="16"/>
        </w:rPr>
      </w:pPr>
      <w:r w:rsidRPr="00517881">
        <w:rPr>
          <w:sz w:val="16"/>
        </w:rPr>
        <w:t>State Children's Health Insurance Program (</w:t>
      </w:r>
      <w:r w:rsidRPr="00BF4978">
        <w:rPr>
          <w:rStyle w:val="Emphasis"/>
          <w:highlight w:val="cyan"/>
        </w:rPr>
        <w:t>SCHIP</w:t>
      </w:r>
      <w:r w:rsidRPr="00517881">
        <w:rPr>
          <w:sz w:val="16"/>
        </w:rPr>
        <w:t>): The State Children's Health Insurance Program covers health care for children for families with an income that is not enough to qualify for Medicaid but cannot afford private healthcare. SCHIP is state-run but funded at the federal level.</w:t>
      </w:r>
    </w:p>
    <w:p w14:paraId="3895AF65" w14:textId="77777777" w:rsidR="00BF056F" w:rsidRPr="00517881" w:rsidRDefault="00BF056F" w:rsidP="00BF056F">
      <w:pPr>
        <w:rPr>
          <w:sz w:val="16"/>
        </w:rPr>
      </w:pPr>
      <w:r w:rsidRPr="00517881">
        <w:rPr>
          <w:sz w:val="16"/>
        </w:rPr>
        <w:t>Supplemental Security Income (</w:t>
      </w:r>
      <w:r w:rsidRPr="00BF4978">
        <w:rPr>
          <w:rStyle w:val="Emphasis"/>
          <w:highlight w:val="cyan"/>
        </w:rPr>
        <w:t>SSI</w:t>
      </w:r>
      <w:r w:rsidRPr="00517881">
        <w:rPr>
          <w:sz w:val="16"/>
        </w:rPr>
        <w:t xml:space="preserve">): </w:t>
      </w:r>
      <w:r w:rsidRPr="00BF4978">
        <w:rPr>
          <w:rStyle w:val="StyleUnderline"/>
        </w:rPr>
        <w:t>Supplemental Security Income is administered by the SSA. SSI income is a supplemental benefit for those with a limited income and does not have a work requirement</w:t>
      </w:r>
      <w:r w:rsidRPr="00517881">
        <w:rPr>
          <w:sz w:val="16"/>
        </w:rPr>
        <w:t>. SSI benefits are available for people who are blind, disabled, or over 65. In most states, including Arkansas and Texas, eligibility for SSI has automatic enrollment in Medicaid. In other states, including Nevada, an SSI applicant must apply for Medicaid separately.</w:t>
      </w:r>
    </w:p>
    <w:p w14:paraId="61768598" w14:textId="77777777" w:rsidR="00BF056F" w:rsidRPr="00163C92" w:rsidRDefault="00BF056F" w:rsidP="00BF056F">
      <w:pPr>
        <w:rPr>
          <w:sz w:val="16"/>
        </w:rPr>
      </w:pPr>
    </w:p>
    <w:p w14:paraId="1AEFF6B5" w14:textId="77777777" w:rsidR="00BF056F" w:rsidRDefault="00BF056F" w:rsidP="00BF056F">
      <w:pPr>
        <w:pStyle w:val="Heading3"/>
      </w:pPr>
      <w:r>
        <w:t>SS---Includes Private Benefits---2AC</w:t>
      </w:r>
    </w:p>
    <w:p w14:paraId="02D8331B" w14:textId="77777777" w:rsidR="00BF056F" w:rsidRPr="00B33CE4" w:rsidRDefault="00BF056F" w:rsidP="00BF056F">
      <w:pPr>
        <w:pStyle w:val="Heading4"/>
      </w:pPr>
      <w:r>
        <w:t xml:space="preserve">‘Social security’ </w:t>
      </w:r>
      <w:r>
        <w:rPr>
          <w:u w:val="single"/>
        </w:rPr>
        <w:t>includes</w:t>
      </w:r>
      <w:r>
        <w:t xml:space="preserve"> privately funded benefits.</w:t>
      </w:r>
    </w:p>
    <w:p w14:paraId="3B2D52DF" w14:textId="77777777" w:rsidR="00BF056F" w:rsidRPr="000738B3" w:rsidRDefault="00BF056F" w:rsidP="00BF056F">
      <w:r w:rsidRPr="00B33CE4">
        <w:rPr>
          <w:rStyle w:val="Style13ptBold"/>
        </w:rPr>
        <w:t>Craig ’59</w:t>
      </w:r>
      <w:r>
        <w:t xml:space="preserve"> [Paul G. Craig; 1959; Associate Professor of Economics at Ohio State University, Ford Foundation Faculty Fellow at Harvard University, Former Economist in the Division of Research and Statistics at the Ohio Bureau of Unemployment Compensation; Annals of the American Academy of Political and Social Science, “The Payroll Taxes and Social Security,” vol. 85]</w:t>
      </w:r>
    </w:p>
    <w:p w14:paraId="54D11A77" w14:textId="77777777" w:rsidR="00BF056F" w:rsidRPr="000738B3" w:rsidRDefault="00BF056F" w:rsidP="00BF056F">
      <w:pPr>
        <w:rPr>
          <w:sz w:val="16"/>
        </w:rPr>
      </w:pPr>
      <w:r w:rsidRPr="00C15738">
        <w:rPr>
          <w:rStyle w:val="StyleUnderline"/>
        </w:rPr>
        <w:t xml:space="preserve">Social security means </w:t>
      </w:r>
      <w:r w:rsidRPr="00C15738">
        <w:rPr>
          <w:rStyle w:val="Emphasis"/>
        </w:rPr>
        <w:t>different things</w:t>
      </w:r>
      <w:r w:rsidRPr="00C15738">
        <w:rPr>
          <w:rStyle w:val="StyleUnderline"/>
        </w:rPr>
        <w:t xml:space="preserve"> to different people. To the man on the street it </w:t>
      </w:r>
      <w:r w:rsidRPr="00C15738">
        <w:rPr>
          <w:rStyle w:val="Emphasis"/>
        </w:rPr>
        <w:t>usually means one specific thing</w:t>
      </w:r>
      <w:r w:rsidRPr="00C15738">
        <w:rPr>
          <w:rStyle w:val="StyleUnderline"/>
        </w:rPr>
        <w:t>, the federal</w:t>
      </w:r>
      <w:r w:rsidRPr="000738B3">
        <w:rPr>
          <w:sz w:val="16"/>
        </w:rPr>
        <w:t xml:space="preserve"> Old Age, Survivors, and Disability Insurance (</w:t>
      </w:r>
      <w:r w:rsidRPr="00C15738">
        <w:rPr>
          <w:rStyle w:val="StyleUnderline"/>
        </w:rPr>
        <w:t>OASDI</w:t>
      </w:r>
      <w:r w:rsidRPr="000738B3">
        <w:rPr>
          <w:sz w:val="16"/>
        </w:rPr>
        <w:t>). This is the program which requires a worker to have a "social security" card and a "social security" number. It is financed by a combination of a payroll tax on employers and withholdings from the earnings of workers. It is a compulsory public insurance which provides some security against the economic insecurities associated with old age, premature death, and disability; hence the appropriate title, social security.</w:t>
      </w:r>
    </w:p>
    <w:p w14:paraId="74F135D2" w14:textId="77777777" w:rsidR="00BF056F" w:rsidRPr="000738B3" w:rsidRDefault="00BF056F" w:rsidP="00BF056F">
      <w:pPr>
        <w:rPr>
          <w:sz w:val="16"/>
        </w:rPr>
      </w:pPr>
      <w:r w:rsidRPr="00C15738">
        <w:rPr>
          <w:rStyle w:val="StyleUnderline"/>
        </w:rPr>
        <w:t xml:space="preserve">To some people social security has a </w:t>
      </w:r>
      <w:r w:rsidRPr="00C15738">
        <w:rPr>
          <w:rStyle w:val="Emphasis"/>
        </w:rPr>
        <w:t>broader meaning</w:t>
      </w:r>
      <w:r w:rsidRPr="00C15738">
        <w:rPr>
          <w:rStyle w:val="StyleUnderline"/>
        </w:rPr>
        <w:t xml:space="preserve">. It includes </w:t>
      </w:r>
      <w:r w:rsidRPr="00C15738">
        <w:rPr>
          <w:rStyle w:val="Emphasis"/>
        </w:rPr>
        <w:t>all</w:t>
      </w:r>
      <w:r w:rsidRPr="00C15738">
        <w:rPr>
          <w:rStyle w:val="StyleUnderline"/>
        </w:rPr>
        <w:t xml:space="preserve"> compulsory public programs of a </w:t>
      </w:r>
      <w:r w:rsidRPr="00C15738">
        <w:rPr>
          <w:rStyle w:val="Emphasis"/>
        </w:rPr>
        <w:t>quasi-insurance nature</w:t>
      </w:r>
      <w:r w:rsidRPr="000738B3">
        <w:rPr>
          <w:sz w:val="16"/>
        </w:rPr>
        <w:t xml:space="preserve"> which protect workers against the economic risks of death, old age, disability, and unemployment. </w:t>
      </w:r>
      <w:r w:rsidRPr="00C15738">
        <w:rPr>
          <w:rStyle w:val="StyleUnderline"/>
        </w:rPr>
        <w:t xml:space="preserve">This definition </w:t>
      </w:r>
      <w:r w:rsidRPr="00C15738">
        <w:rPr>
          <w:rStyle w:val="Emphasis"/>
        </w:rPr>
        <w:t>encompasses</w:t>
      </w:r>
      <w:r w:rsidRPr="00C15738">
        <w:rPr>
          <w:rStyle w:val="StyleUnderline"/>
        </w:rPr>
        <w:t xml:space="preserve"> OASDI</w:t>
      </w:r>
      <w:r w:rsidRPr="000738B3">
        <w:rPr>
          <w:sz w:val="16"/>
        </w:rPr>
        <w:t xml:space="preserve">; the state </w:t>
      </w:r>
      <w:r w:rsidRPr="00C15738">
        <w:rPr>
          <w:rStyle w:val="StyleUnderline"/>
        </w:rPr>
        <w:t>unemployment compensation systems</w:t>
      </w:r>
      <w:r w:rsidRPr="000738B3">
        <w:rPr>
          <w:sz w:val="16"/>
        </w:rPr>
        <w:t xml:space="preserve">; the state </w:t>
      </w:r>
      <w:r w:rsidRPr="00C15738">
        <w:rPr>
          <w:rStyle w:val="StyleUnderline"/>
        </w:rPr>
        <w:t>workmen's compensation laws</w:t>
      </w:r>
      <w:r w:rsidRPr="000738B3">
        <w:rPr>
          <w:sz w:val="16"/>
        </w:rPr>
        <w:t xml:space="preserve"> covering job-connected disability; </w:t>
      </w:r>
      <w:r w:rsidRPr="00C15738">
        <w:rPr>
          <w:rStyle w:val="StyleUnderline"/>
        </w:rPr>
        <w:t>and</w:t>
      </w:r>
      <w:r w:rsidRPr="000738B3">
        <w:rPr>
          <w:sz w:val="16"/>
        </w:rPr>
        <w:t xml:space="preserve"> the </w:t>
      </w:r>
      <w:r w:rsidRPr="00C15738">
        <w:rPr>
          <w:rStyle w:val="StyleUnderline"/>
        </w:rPr>
        <w:t>special programs covering</w:t>
      </w:r>
      <w:r w:rsidRPr="000738B3">
        <w:rPr>
          <w:sz w:val="16"/>
        </w:rPr>
        <w:t xml:space="preserve"> similar risks for railroad </w:t>
      </w:r>
      <w:r w:rsidRPr="00C15738">
        <w:rPr>
          <w:rStyle w:val="StyleUnderline"/>
        </w:rPr>
        <w:t>workers</w:t>
      </w:r>
      <w:r w:rsidRPr="000738B3">
        <w:rPr>
          <w:sz w:val="16"/>
        </w:rPr>
        <w:t xml:space="preserve">, merchant seamen </w:t>
      </w:r>
      <w:r w:rsidRPr="00C15738">
        <w:rPr>
          <w:rStyle w:val="StyleUnderline"/>
        </w:rPr>
        <w:t>and</w:t>
      </w:r>
      <w:r w:rsidRPr="000738B3">
        <w:rPr>
          <w:sz w:val="16"/>
        </w:rPr>
        <w:t xml:space="preserve"> the </w:t>
      </w:r>
      <w:r w:rsidRPr="00C15738">
        <w:rPr>
          <w:rStyle w:val="StyleUnderline"/>
        </w:rPr>
        <w:t>employees of</w:t>
      </w:r>
      <w:r w:rsidRPr="000738B3">
        <w:rPr>
          <w:sz w:val="16"/>
        </w:rPr>
        <w:t xml:space="preserve"> the federal, state, and local </w:t>
      </w:r>
      <w:r w:rsidRPr="00C15738">
        <w:rPr>
          <w:rStyle w:val="StyleUnderline"/>
        </w:rPr>
        <w:t>governments</w:t>
      </w:r>
      <w:r w:rsidRPr="000738B3">
        <w:rPr>
          <w:sz w:val="16"/>
        </w:rPr>
        <w:t>.</w:t>
      </w:r>
    </w:p>
    <w:p w14:paraId="64AABD63" w14:textId="77777777" w:rsidR="00BF056F" w:rsidRPr="00C15738" w:rsidRDefault="00BF056F" w:rsidP="00BF056F">
      <w:pPr>
        <w:rPr>
          <w:rStyle w:val="StyleUnderline"/>
        </w:rPr>
      </w:pPr>
      <w:r w:rsidRPr="00C15738">
        <w:rPr>
          <w:rStyle w:val="StyleUnderline"/>
        </w:rPr>
        <w:t xml:space="preserve">It is </w:t>
      </w:r>
      <w:r w:rsidRPr="00C15738">
        <w:rPr>
          <w:rStyle w:val="Emphasis"/>
        </w:rPr>
        <w:t>increasingly common</w:t>
      </w:r>
      <w:r w:rsidRPr="000738B3">
        <w:rPr>
          <w:sz w:val="16"/>
        </w:rPr>
        <w:t xml:space="preserve">, however, </w:t>
      </w:r>
      <w:r w:rsidRPr="00C15738">
        <w:rPr>
          <w:rStyle w:val="StyleUnderline"/>
        </w:rPr>
        <w:t xml:space="preserve">to </w:t>
      </w:r>
      <w:r w:rsidRPr="00C15738">
        <w:rPr>
          <w:rStyle w:val="Emphasis"/>
        </w:rPr>
        <w:t>define</w:t>
      </w:r>
      <w:r w:rsidRPr="000738B3">
        <w:rPr>
          <w:rStyle w:val="StyleUnderline"/>
        </w:rPr>
        <w:t xml:space="preserve"> </w:t>
      </w:r>
      <w:r w:rsidRPr="00C15738">
        <w:rPr>
          <w:rStyle w:val="StyleUnderline"/>
        </w:rPr>
        <w:t xml:space="preserve">social security by including </w:t>
      </w:r>
      <w:r w:rsidRPr="00C15738">
        <w:rPr>
          <w:rStyle w:val="Emphasis"/>
        </w:rPr>
        <w:t>all</w:t>
      </w:r>
      <w:r w:rsidRPr="00C15738">
        <w:rPr>
          <w:rStyle w:val="StyleUnderline"/>
        </w:rPr>
        <w:t xml:space="preserve"> of these public programs </w:t>
      </w:r>
      <w:r w:rsidRPr="00C15738">
        <w:rPr>
          <w:rStyle w:val="Emphasis"/>
        </w:rPr>
        <w:t>and</w:t>
      </w:r>
      <w:r w:rsidRPr="00C15738">
        <w:rPr>
          <w:rStyle w:val="StyleUnderline"/>
        </w:rPr>
        <w:t xml:space="preserve"> the private ones which supplement and/or extend them</w:t>
      </w:r>
      <w:r w:rsidRPr="000738B3">
        <w:rPr>
          <w:sz w:val="16"/>
        </w:rPr>
        <w:t xml:space="preserve">. Business firms now provide large numbers of workers </w:t>
      </w:r>
      <w:r w:rsidRPr="000738B3">
        <w:rPr>
          <w:rStyle w:val="StyleUnderline"/>
        </w:rPr>
        <w:t xml:space="preserve">with group life insurance, hospitalization and medical benefits, temporary disability or sick leave pay, old-age pensions, </w:t>
      </w:r>
      <w:r w:rsidRPr="000738B3">
        <w:rPr>
          <w:rStyle w:val="Emphasis"/>
        </w:rPr>
        <w:t>and</w:t>
      </w:r>
      <w:r w:rsidRPr="000738B3">
        <w:rPr>
          <w:rStyle w:val="StyleUnderline"/>
        </w:rPr>
        <w:t xml:space="preserve"> supplemental unemployment benefits</w:t>
      </w:r>
      <w:r w:rsidRPr="000738B3">
        <w:rPr>
          <w:sz w:val="16"/>
        </w:rPr>
        <w:t xml:space="preserve">. These private employee benefits are similar in intent and effect to their public counterparts and are distinguished from them by the facts that they are not compulsory and not tax financed. </w:t>
      </w:r>
      <w:r w:rsidRPr="000738B3">
        <w:rPr>
          <w:rStyle w:val="StyleUnderline"/>
        </w:rPr>
        <w:t xml:space="preserve">Together the public </w:t>
      </w:r>
      <w:r w:rsidRPr="000738B3">
        <w:rPr>
          <w:rStyle w:val="Emphasis"/>
        </w:rPr>
        <w:t>and</w:t>
      </w:r>
      <w:r w:rsidRPr="000738B3">
        <w:rPr>
          <w:rStyle w:val="StyleUnderline"/>
        </w:rPr>
        <w:t xml:space="preserve"> private benefit programs constitute the </w:t>
      </w:r>
      <w:r w:rsidRPr="000738B3">
        <w:rPr>
          <w:rStyle w:val="Emphasis"/>
        </w:rPr>
        <w:t>rather unique</w:t>
      </w:r>
      <w:r w:rsidRPr="000738B3">
        <w:rPr>
          <w:rStyle w:val="StyleUnderline"/>
        </w:rPr>
        <w:t xml:space="preserve"> American social security system</w:t>
      </w:r>
      <w:r w:rsidRPr="000738B3">
        <w:rPr>
          <w:sz w:val="16"/>
        </w:rPr>
        <w:t>.</w:t>
      </w:r>
    </w:p>
    <w:p w14:paraId="053061CD" w14:textId="77777777" w:rsidR="00BF056F" w:rsidRPr="005D388F" w:rsidRDefault="00BF056F" w:rsidP="00BF056F"/>
    <w:p w14:paraId="2C2498FD" w14:textId="77777777" w:rsidR="00BF056F" w:rsidRDefault="00BF056F" w:rsidP="00BF056F">
      <w:pPr>
        <w:pStyle w:val="Heading3"/>
      </w:pPr>
      <w:r>
        <w:t>SS---Includes SSI---2AC</w:t>
      </w:r>
    </w:p>
    <w:p w14:paraId="130DFF80" w14:textId="77777777" w:rsidR="00BF056F" w:rsidRDefault="00BF056F" w:rsidP="00BF056F">
      <w:pPr>
        <w:pStyle w:val="Heading4"/>
      </w:pPr>
      <w:r>
        <w:t xml:space="preserve">‘Social Security’ includes OASDI </w:t>
      </w:r>
      <w:r>
        <w:rPr>
          <w:u w:val="single"/>
        </w:rPr>
        <w:t>and</w:t>
      </w:r>
      <w:r>
        <w:t xml:space="preserve"> SSI.</w:t>
      </w:r>
    </w:p>
    <w:p w14:paraId="1B0F7FF5" w14:textId="77777777" w:rsidR="00BF056F" w:rsidRPr="00676E0D" w:rsidRDefault="00BF056F" w:rsidP="00BF056F">
      <w:r w:rsidRPr="00676E0D">
        <w:rPr>
          <w:rStyle w:val="Style13ptBold"/>
        </w:rPr>
        <w:t>McMillen ’85</w:t>
      </w:r>
      <w:r>
        <w:t xml:space="preserve"> [Thomas Robert McMillen; May 10, 1985; Federal District Court Judge for the Northern District of Illinois; Westlaw, “Regan v. Coler,” 1985 WL 1349]</w:t>
      </w:r>
    </w:p>
    <w:p w14:paraId="3CACA528" w14:textId="77777777" w:rsidR="00BF056F" w:rsidRPr="00A8783E" w:rsidRDefault="00BF056F" w:rsidP="00BF056F">
      <w:pPr>
        <w:rPr>
          <w:rStyle w:val="StyleUnderline"/>
        </w:rPr>
      </w:pPr>
      <w:r w:rsidRPr="00A153AA">
        <w:rPr>
          <w:rStyle w:val="StyleUnderline"/>
          <w:highlight w:val="cyan"/>
        </w:rPr>
        <w:t>IT IS</w:t>
      </w:r>
      <w:r w:rsidRPr="000C6318">
        <w:rPr>
          <w:sz w:val="16"/>
        </w:rPr>
        <w:t xml:space="preserve"> HEREBY </w:t>
      </w:r>
      <w:r w:rsidRPr="00A8783E">
        <w:rPr>
          <w:rStyle w:val="Emphasis"/>
        </w:rPr>
        <w:t>ORDERED</w:t>
      </w:r>
      <w:r w:rsidRPr="00A8783E">
        <w:rPr>
          <w:rStyle w:val="StyleUnderline"/>
        </w:rPr>
        <w:t xml:space="preserve">, </w:t>
      </w:r>
      <w:r w:rsidRPr="00A8783E">
        <w:rPr>
          <w:rStyle w:val="Emphasis"/>
        </w:rPr>
        <w:t>ADJUDGED</w:t>
      </w:r>
      <w:r w:rsidRPr="00A8783E">
        <w:rPr>
          <w:rStyle w:val="StyleUnderline"/>
        </w:rPr>
        <w:t xml:space="preserve"> AND </w:t>
      </w:r>
      <w:r w:rsidRPr="00A153AA">
        <w:rPr>
          <w:rStyle w:val="Emphasis"/>
          <w:highlight w:val="cyan"/>
        </w:rPr>
        <w:t>DECREED</w:t>
      </w:r>
      <w:r w:rsidRPr="00A153AA">
        <w:rPr>
          <w:rStyle w:val="StyleUnderline"/>
          <w:highlight w:val="cyan"/>
        </w:rPr>
        <w:t xml:space="preserve"> that:</w:t>
      </w:r>
    </w:p>
    <w:p w14:paraId="4648D07D" w14:textId="77777777" w:rsidR="00BF056F" w:rsidRPr="000C6318" w:rsidRDefault="00BF056F" w:rsidP="00BF056F">
      <w:pPr>
        <w:rPr>
          <w:sz w:val="16"/>
        </w:rPr>
      </w:pPr>
      <w:r w:rsidRPr="000C6318">
        <w:rPr>
          <w:sz w:val="16"/>
        </w:rPr>
        <w:t>1. This Court has subject matter jurisdiction over plaintiffs' claims and over the parties.</w:t>
      </w:r>
    </w:p>
    <w:p w14:paraId="727326E5" w14:textId="77777777" w:rsidR="00BF056F" w:rsidRPr="000C6318" w:rsidRDefault="00BF056F" w:rsidP="00BF056F">
      <w:pPr>
        <w:rPr>
          <w:sz w:val="16"/>
        </w:rPr>
      </w:pPr>
      <w:r w:rsidRPr="000C6318">
        <w:rPr>
          <w:sz w:val="16"/>
        </w:rPr>
        <w:t>2. (a) ‘Defendants' means Gregory L. Coler, Director of the Illinois Department of Public Aid (and his successors in office) and the Illinois Department of Public Aid (‘IDPA’).</w:t>
      </w:r>
    </w:p>
    <w:p w14:paraId="46A81714" w14:textId="77777777" w:rsidR="00BF056F" w:rsidRPr="000C6318" w:rsidRDefault="00BF056F" w:rsidP="00BF056F">
      <w:pPr>
        <w:rPr>
          <w:sz w:val="16"/>
        </w:rPr>
      </w:pPr>
      <w:r w:rsidRPr="000C6318">
        <w:rPr>
          <w:sz w:val="16"/>
        </w:rPr>
        <w:t xml:space="preserve">(b) </w:t>
      </w:r>
      <w:r w:rsidRPr="00A8783E">
        <w:rPr>
          <w:rStyle w:val="StyleUnderline"/>
        </w:rPr>
        <w:t>‘</w:t>
      </w:r>
      <w:r w:rsidRPr="00A153AA">
        <w:rPr>
          <w:rStyle w:val="StyleUnderline"/>
          <w:highlight w:val="cyan"/>
        </w:rPr>
        <w:t>Medicaid’ means the program of medical assistance</w:t>
      </w:r>
      <w:r w:rsidRPr="000C6318">
        <w:rPr>
          <w:sz w:val="16"/>
        </w:rPr>
        <w:t xml:space="preserve"> for indigent persons created by Title XIX of the Social Security Act, 42 U.S.C. § 1396 et seq., and administered in Illinois by defendants.</w:t>
      </w:r>
    </w:p>
    <w:p w14:paraId="398A25B8" w14:textId="77777777" w:rsidR="00BF056F" w:rsidRPr="000C6318" w:rsidRDefault="00BF056F" w:rsidP="00BF056F">
      <w:pPr>
        <w:rPr>
          <w:sz w:val="16"/>
        </w:rPr>
      </w:pPr>
      <w:r w:rsidRPr="000C6318">
        <w:rPr>
          <w:sz w:val="16"/>
        </w:rPr>
        <w:t xml:space="preserve">(c) </w:t>
      </w:r>
      <w:r w:rsidRPr="00A8783E">
        <w:rPr>
          <w:rStyle w:val="StyleUnderline"/>
        </w:rPr>
        <w:t>‘</w:t>
      </w:r>
      <w:r w:rsidRPr="00A153AA">
        <w:rPr>
          <w:rStyle w:val="StyleUnderline"/>
          <w:highlight w:val="cyan"/>
        </w:rPr>
        <w:t xml:space="preserve">OASDI’ </w:t>
      </w:r>
      <w:r w:rsidRPr="00A153AA">
        <w:rPr>
          <w:rStyle w:val="Emphasis"/>
          <w:highlight w:val="cyan"/>
        </w:rPr>
        <w:t>means</w:t>
      </w:r>
      <w:r w:rsidRPr="00A153AA">
        <w:rPr>
          <w:rStyle w:val="StyleUnderline"/>
          <w:highlight w:val="cyan"/>
        </w:rPr>
        <w:t xml:space="preserve"> the Old Age, Survivors and Disability Insurance programs created by Title II of the Social Security Act</w:t>
      </w:r>
      <w:r w:rsidRPr="000C6318">
        <w:rPr>
          <w:sz w:val="16"/>
        </w:rPr>
        <w:t>, 42 U.S.C. § 401 et seq.</w:t>
      </w:r>
    </w:p>
    <w:p w14:paraId="03D5DA51" w14:textId="77777777" w:rsidR="00BF056F" w:rsidRPr="000C6318" w:rsidRDefault="00BF056F" w:rsidP="00BF056F">
      <w:pPr>
        <w:rPr>
          <w:sz w:val="16"/>
        </w:rPr>
      </w:pPr>
      <w:r w:rsidRPr="000C6318">
        <w:rPr>
          <w:sz w:val="16"/>
        </w:rPr>
        <w:t>(d) ‘</w:t>
      </w:r>
      <w:r w:rsidRPr="00A153AA">
        <w:rPr>
          <w:rStyle w:val="StyleUnderline"/>
          <w:highlight w:val="cyan"/>
        </w:rPr>
        <w:t xml:space="preserve">SSI’ </w:t>
      </w:r>
      <w:r w:rsidRPr="00A153AA">
        <w:rPr>
          <w:rStyle w:val="Emphasis"/>
          <w:highlight w:val="cyan"/>
        </w:rPr>
        <w:t>means</w:t>
      </w:r>
      <w:r w:rsidRPr="00A153AA">
        <w:rPr>
          <w:rStyle w:val="StyleUnderline"/>
          <w:highlight w:val="cyan"/>
        </w:rPr>
        <w:t xml:space="preserve"> the</w:t>
      </w:r>
      <w:r w:rsidRPr="00A8783E">
        <w:rPr>
          <w:rStyle w:val="StyleUnderline"/>
        </w:rPr>
        <w:t xml:space="preserve"> Supplemental </w:t>
      </w:r>
      <w:r w:rsidRPr="00A153AA">
        <w:rPr>
          <w:rStyle w:val="StyleUnderline"/>
          <w:highlight w:val="cyan"/>
        </w:rPr>
        <w:t>Security Income program</w:t>
      </w:r>
      <w:r w:rsidRPr="000C6318">
        <w:rPr>
          <w:sz w:val="16"/>
        </w:rPr>
        <w:t xml:space="preserve"> created by Title XVI of the Social Security Act, 42 U.S.C. § 1381 et seq.</w:t>
      </w:r>
    </w:p>
    <w:p w14:paraId="3E24FA11" w14:textId="77777777" w:rsidR="00BF056F" w:rsidRPr="000C6318" w:rsidRDefault="00BF056F" w:rsidP="00BF056F">
      <w:pPr>
        <w:rPr>
          <w:sz w:val="16"/>
        </w:rPr>
      </w:pPr>
      <w:r w:rsidRPr="000C6318">
        <w:rPr>
          <w:sz w:val="16"/>
        </w:rPr>
        <w:t>(e) ‘SSA’ means the Social Security Administration, which administers the OASDI and SSI programs.</w:t>
      </w:r>
    </w:p>
    <w:p w14:paraId="2B9A3133" w14:textId="77777777" w:rsidR="00BF056F" w:rsidRDefault="00BF056F" w:rsidP="00BF056F">
      <w:pPr>
        <w:rPr>
          <w:sz w:val="16"/>
        </w:rPr>
      </w:pPr>
      <w:r w:rsidRPr="000C6318">
        <w:rPr>
          <w:sz w:val="16"/>
        </w:rPr>
        <w:t xml:space="preserve">(f) </w:t>
      </w:r>
      <w:r w:rsidRPr="00A8783E">
        <w:rPr>
          <w:rStyle w:val="StyleUnderline"/>
        </w:rPr>
        <w:t>‘</w:t>
      </w:r>
      <w:r w:rsidRPr="00A153AA">
        <w:rPr>
          <w:rStyle w:val="StyleUnderline"/>
          <w:highlight w:val="cyan"/>
        </w:rPr>
        <w:t xml:space="preserve">Social Security’ </w:t>
      </w:r>
      <w:r w:rsidRPr="00A153AA">
        <w:rPr>
          <w:rStyle w:val="Emphasis"/>
          <w:highlight w:val="cyan"/>
        </w:rPr>
        <w:t>means</w:t>
      </w:r>
      <w:r w:rsidRPr="00A8783E">
        <w:rPr>
          <w:rStyle w:val="StyleUnderline"/>
        </w:rPr>
        <w:t xml:space="preserve"> the </w:t>
      </w:r>
      <w:r w:rsidRPr="00A153AA">
        <w:rPr>
          <w:rStyle w:val="StyleUnderline"/>
          <w:highlight w:val="cyan"/>
        </w:rPr>
        <w:t>OASDI or SSI</w:t>
      </w:r>
      <w:r w:rsidRPr="00A8783E">
        <w:rPr>
          <w:rStyle w:val="StyleUnderline"/>
        </w:rPr>
        <w:t xml:space="preserve"> programs</w:t>
      </w:r>
      <w:r w:rsidRPr="000C6318">
        <w:rPr>
          <w:sz w:val="16"/>
        </w:rPr>
        <w:t>.</w:t>
      </w:r>
    </w:p>
    <w:p w14:paraId="555E2EE5" w14:textId="77777777" w:rsidR="00BF056F" w:rsidRDefault="00BF056F" w:rsidP="00BF056F">
      <w:pPr>
        <w:pStyle w:val="Heading4"/>
      </w:pPr>
      <w:r>
        <w:t>‘Social Security’ is OASDI and SSI.</w:t>
      </w:r>
    </w:p>
    <w:p w14:paraId="1939D7F8" w14:textId="77777777" w:rsidR="00BF056F" w:rsidRPr="00327684" w:rsidRDefault="00BF056F" w:rsidP="00BF056F">
      <w:r w:rsidRPr="00060A7F">
        <w:rPr>
          <w:rStyle w:val="Style13ptBold"/>
        </w:rPr>
        <w:t>Gil ’2</w:t>
      </w:r>
      <w:r>
        <w:t xml:space="preserve"> [Fernando M. Torres-Gil and Karra Bikson Moga; 2002; Associate Dean for Academic Affairs at the School of Public Policy and Social Research at UCLA; Ph.D. Candidate in Social Welfare from UCLA; Elder’s Advisor, “The Emerging Nexus of Aging and Diversity: Implications for Public Policy and Entitlement Reform,” vol. 4, no. 1]</w:t>
      </w:r>
    </w:p>
    <w:p w14:paraId="5B1EF13A" w14:textId="77777777" w:rsidR="00BF056F" w:rsidRDefault="00BF056F" w:rsidP="00BF056F">
      <w:pPr>
        <w:rPr>
          <w:sz w:val="16"/>
        </w:rPr>
      </w:pPr>
      <w:r w:rsidRPr="00327684">
        <w:rPr>
          <w:sz w:val="16"/>
        </w:rPr>
        <w:t xml:space="preserve">The Social Security Act of 1935 established the basic federal old-age benefits program and a federal-state system of unemployment insurance.12 </w:t>
      </w:r>
      <w:r w:rsidRPr="000F60F8">
        <w:rPr>
          <w:rStyle w:val="StyleUnderline"/>
        </w:rPr>
        <w:t xml:space="preserve">Social Security </w:t>
      </w:r>
      <w:r w:rsidRPr="000F60F8">
        <w:rPr>
          <w:rStyle w:val="Emphasis"/>
        </w:rPr>
        <w:t>includes</w:t>
      </w:r>
      <w:r w:rsidRPr="000F60F8">
        <w:rPr>
          <w:rStyle w:val="StyleUnderline"/>
        </w:rPr>
        <w:t xml:space="preserve"> O</w:t>
      </w:r>
      <w:r w:rsidRPr="00327684">
        <w:rPr>
          <w:sz w:val="16"/>
        </w:rPr>
        <w:t xml:space="preserve">ld </w:t>
      </w:r>
      <w:r w:rsidRPr="000F60F8">
        <w:rPr>
          <w:rStyle w:val="StyleUnderline"/>
        </w:rPr>
        <w:t>A</w:t>
      </w:r>
      <w:r w:rsidRPr="00327684">
        <w:rPr>
          <w:sz w:val="16"/>
        </w:rPr>
        <w:t xml:space="preserve">ge and </w:t>
      </w:r>
      <w:r w:rsidRPr="000F60F8">
        <w:rPr>
          <w:rStyle w:val="StyleUnderline"/>
        </w:rPr>
        <w:t>S</w:t>
      </w:r>
      <w:r w:rsidRPr="00327684">
        <w:rPr>
          <w:sz w:val="16"/>
        </w:rPr>
        <w:t xml:space="preserve">urvivor's Insurance, </w:t>
      </w:r>
      <w:r w:rsidRPr="000F60F8">
        <w:rPr>
          <w:rStyle w:val="StyleUnderline"/>
        </w:rPr>
        <w:t>D</w:t>
      </w:r>
      <w:r w:rsidRPr="00327684">
        <w:rPr>
          <w:sz w:val="16"/>
        </w:rPr>
        <w:t xml:space="preserve">isability </w:t>
      </w:r>
      <w:r w:rsidRPr="000F60F8">
        <w:rPr>
          <w:rStyle w:val="StyleUnderline"/>
        </w:rPr>
        <w:t>I</w:t>
      </w:r>
      <w:r w:rsidRPr="00327684">
        <w:rPr>
          <w:sz w:val="16"/>
        </w:rPr>
        <w:t xml:space="preserve">nsurance, Survivors' Benefits, </w:t>
      </w:r>
      <w:r w:rsidRPr="000F60F8">
        <w:rPr>
          <w:rStyle w:val="Emphasis"/>
        </w:rPr>
        <w:t>and</w:t>
      </w:r>
      <w:r w:rsidRPr="000F60F8">
        <w:rPr>
          <w:rStyle w:val="StyleUnderline"/>
        </w:rPr>
        <w:t xml:space="preserve"> Supplemental Security Income</w:t>
      </w:r>
      <w:r w:rsidRPr="00327684">
        <w:rPr>
          <w:sz w:val="16"/>
        </w:rPr>
        <w:t>. The money collected from payroll taxes, which reached $450 billion in 2001, goes to pay monthly benefits to more than 45.4 million beneficiaries, including 28.5 million retired workers, 3.3 million dependents or retirees, 6.7 million disabled workers and their dependents, and 7 million survivors of workers.13 Social Security has come to symbolize a social contract and an expectation by all Americans that they will have a measure of protection from the vicissitudes of old age. However, Social Security is facing its greatest test in proposals to privatize it and alter its basic eligibility structure.</w:t>
      </w:r>
    </w:p>
    <w:p w14:paraId="4D191762" w14:textId="77777777" w:rsidR="00BF056F" w:rsidRPr="00F24E13" w:rsidRDefault="00BF056F" w:rsidP="00BF056F">
      <w:pPr>
        <w:pStyle w:val="Heading4"/>
      </w:pPr>
      <w:r>
        <w:t>‘Social Security’ means OASDI and SSI.</w:t>
      </w:r>
    </w:p>
    <w:p w14:paraId="56A2F838" w14:textId="77777777" w:rsidR="00BF056F" w:rsidRPr="0017641D" w:rsidRDefault="00BF056F" w:rsidP="00BF056F">
      <w:r w:rsidRPr="00F24E13">
        <w:rPr>
          <w:rStyle w:val="Style13ptBold"/>
        </w:rPr>
        <w:t>Levy ’91</w:t>
      </w:r>
      <w:r>
        <w:t xml:space="preserve"> [Richard E. Levy; 1991; Law Professor at Kansas; University of Kansas Law Review, “Social Security Claimants with Developmental Disabilities: Problems of Policy and Practice,” vol. 39, no. 3]</w:t>
      </w:r>
    </w:p>
    <w:p w14:paraId="45197295" w14:textId="77777777" w:rsidR="00BF056F" w:rsidRPr="00DB27A0" w:rsidRDefault="00BF056F" w:rsidP="00BF056F">
      <w:pPr>
        <w:rPr>
          <w:sz w:val="16"/>
        </w:rPr>
      </w:pPr>
      <w:r w:rsidRPr="0017641D">
        <w:rPr>
          <w:rStyle w:val="StyleUnderline"/>
        </w:rPr>
        <w:t xml:space="preserve">Social Security includes </w:t>
      </w:r>
      <w:r w:rsidRPr="0017641D">
        <w:rPr>
          <w:rStyle w:val="Emphasis"/>
        </w:rPr>
        <w:t>two distinct</w:t>
      </w:r>
      <w:r w:rsidRPr="00DB27A0">
        <w:rPr>
          <w:sz w:val="16"/>
        </w:rPr>
        <w:t xml:space="preserve"> disability </w:t>
      </w:r>
      <w:r w:rsidRPr="0017641D">
        <w:rPr>
          <w:rStyle w:val="Emphasis"/>
        </w:rPr>
        <w:t>programs</w:t>
      </w:r>
      <w:r w:rsidRPr="00DB27A0">
        <w:rPr>
          <w:sz w:val="16"/>
        </w:rPr>
        <w:t>. The Old Age Survivors and Disability Insurance (</w:t>
      </w:r>
      <w:r w:rsidRPr="0017641D">
        <w:rPr>
          <w:rStyle w:val="StyleUnderline"/>
        </w:rPr>
        <w:t>OASDI</w:t>
      </w:r>
      <w:r w:rsidRPr="00DB27A0">
        <w:rPr>
          <w:sz w:val="16"/>
        </w:rPr>
        <w:t xml:space="preserve">), established in 1956 by the Old Age, Survivors, </w:t>
      </w:r>
      <w:r w:rsidRPr="0017641D">
        <w:rPr>
          <w:rStyle w:val="StyleUnderline"/>
        </w:rPr>
        <w:t>and</w:t>
      </w:r>
      <w:r w:rsidRPr="00DB27A0">
        <w:rPr>
          <w:sz w:val="16"/>
        </w:rPr>
        <w:t xml:space="preserve"> Disability Insurance Benefits Amendments, 6 is essentially a form of federally sponsored insurance in which financial eligibility is purchased through employee contributions. The second disability program, Supplemental Security Income (</w:t>
      </w:r>
      <w:r w:rsidRPr="0017641D">
        <w:rPr>
          <w:rStyle w:val="StyleUnderline"/>
        </w:rPr>
        <w:t>SSI</w:t>
      </w:r>
      <w:r w:rsidRPr="00DB27A0">
        <w:rPr>
          <w:sz w:val="16"/>
        </w:rPr>
        <w:t>), is a need based disability program that was added in 1974 when Congress: placed a variety of state welfare programs under the auspices of the SSA. 7 Under both programs, disability determinations are made initially at the state level on the basis of a paper record, followed by de novo hearings before federal Administrative Law Judges (ALJs). 8</w:t>
      </w:r>
    </w:p>
    <w:p w14:paraId="7C4D89BA" w14:textId="77777777" w:rsidR="00BF056F" w:rsidRDefault="00BF056F" w:rsidP="00BF056F">
      <w:pPr>
        <w:pStyle w:val="Heading3"/>
      </w:pPr>
      <w:r>
        <w:t>SS---Includes SSA and RRA Only CI---2AC</w:t>
      </w:r>
    </w:p>
    <w:p w14:paraId="45A9AF56" w14:textId="77777777" w:rsidR="00BF056F" w:rsidRDefault="00BF056F" w:rsidP="00BF056F">
      <w:pPr>
        <w:pStyle w:val="Heading4"/>
      </w:pPr>
      <w:r>
        <w:t>Social Security means any benefits provided under the SSA or the Railroad Retirement Act</w:t>
      </w:r>
    </w:p>
    <w:p w14:paraId="19B85F5F" w14:textId="77777777" w:rsidR="00BF056F" w:rsidRPr="00A153AA" w:rsidRDefault="00BF056F" w:rsidP="00BF056F">
      <w:pPr>
        <w:rPr>
          <w:rStyle w:val="StyleUnderline"/>
          <w:u w:val="none"/>
        </w:rPr>
      </w:pPr>
      <w:r w:rsidRPr="00A153AA">
        <w:rPr>
          <w:rStyle w:val="Style13ptBold"/>
        </w:rPr>
        <w:t>Disability Benefit Plan ’20</w:t>
      </w:r>
      <w:r>
        <w:t xml:space="preserve"> [Summary Plan Description of the California Correctional Peace Officers Association Benefit Trust Fund’s DISABILITY BENEFIT PLAN (Plan 502); December; effective law June 1, 2021; Effective June 1, 2021; https://web.archive.org/web/20230128091730/https://www.ccpoabtf.org/documents/DBP-SPD.pdf]</w:t>
      </w:r>
    </w:p>
    <w:p w14:paraId="512F6CEB" w14:textId="77777777" w:rsidR="00BF056F" w:rsidRDefault="00BF056F" w:rsidP="00BF056F">
      <w:r w:rsidRPr="00A153AA">
        <w:rPr>
          <w:rStyle w:val="StyleUnderline"/>
        </w:rPr>
        <w:t>1.46 “</w:t>
      </w:r>
      <w:r w:rsidRPr="00A153AA">
        <w:rPr>
          <w:rStyle w:val="StyleUnderline"/>
          <w:highlight w:val="cyan"/>
        </w:rPr>
        <w:t>Social Security</w:t>
      </w:r>
      <w:r w:rsidRPr="00A153AA">
        <w:rPr>
          <w:rStyle w:val="StyleUnderline"/>
        </w:rPr>
        <w:t xml:space="preserve">” </w:t>
      </w:r>
      <w:r w:rsidRPr="00A153AA">
        <w:rPr>
          <w:rStyle w:val="StyleUnderline"/>
          <w:highlight w:val="cyan"/>
        </w:rPr>
        <w:t xml:space="preserve">means the benefits provided under the </w:t>
      </w:r>
      <w:r w:rsidRPr="00A153AA">
        <w:rPr>
          <w:rStyle w:val="StyleUnderline"/>
        </w:rPr>
        <w:t xml:space="preserve">United </w:t>
      </w:r>
      <w:r w:rsidRPr="00A153AA">
        <w:rPr>
          <w:rStyle w:val="StyleUnderline"/>
          <w:highlight w:val="cyan"/>
        </w:rPr>
        <w:t>S</w:t>
      </w:r>
      <w:r w:rsidRPr="00A153AA">
        <w:rPr>
          <w:rStyle w:val="StyleUnderline"/>
        </w:rPr>
        <w:t xml:space="preserve">tates </w:t>
      </w:r>
      <w:r w:rsidRPr="00A153AA">
        <w:rPr>
          <w:rStyle w:val="StyleUnderline"/>
          <w:highlight w:val="cyan"/>
        </w:rPr>
        <w:t>S</w:t>
      </w:r>
      <w:r w:rsidRPr="00A153AA">
        <w:rPr>
          <w:rStyle w:val="StyleUnderline"/>
        </w:rPr>
        <w:t xml:space="preserve">ocial </w:t>
      </w:r>
      <w:r w:rsidRPr="00A153AA">
        <w:rPr>
          <w:rStyle w:val="StyleUnderline"/>
          <w:highlight w:val="cyan"/>
        </w:rPr>
        <w:t>S</w:t>
      </w:r>
      <w:r w:rsidRPr="00A153AA">
        <w:rPr>
          <w:rStyle w:val="StyleUnderline"/>
        </w:rPr>
        <w:t xml:space="preserve">ecurity </w:t>
      </w:r>
      <w:r w:rsidRPr="00A153AA">
        <w:rPr>
          <w:rStyle w:val="StyleUnderline"/>
          <w:highlight w:val="cyan"/>
        </w:rPr>
        <w:t>A</w:t>
      </w:r>
      <w:r w:rsidRPr="00A153AA">
        <w:rPr>
          <w:rStyle w:val="StyleUnderline"/>
        </w:rPr>
        <w:t>ct,</w:t>
      </w:r>
      <w:r>
        <w:t xml:space="preserve"> </w:t>
      </w:r>
      <w:r w:rsidRPr="00A153AA">
        <w:rPr>
          <w:rStyle w:val="Emphasis"/>
          <w:highlight w:val="cyan"/>
        </w:rPr>
        <w:t>the R</w:t>
      </w:r>
      <w:r>
        <w:t xml:space="preserve">ailroad </w:t>
      </w:r>
      <w:r w:rsidRPr="00A153AA">
        <w:rPr>
          <w:rStyle w:val="Emphasis"/>
          <w:highlight w:val="cyan"/>
        </w:rPr>
        <w:t>R</w:t>
      </w:r>
      <w:r>
        <w:t xml:space="preserve">etirement </w:t>
      </w:r>
      <w:r w:rsidRPr="00A153AA">
        <w:rPr>
          <w:rStyle w:val="Emphasis"/>
          <w:highlight w:val="cyan"/>
        </w:rPr>
        <w:t>A</w:t>
      </w:r>
      <w:r>
        <w:t xml:space="preserve">ct, </w:t>
      </w:r>
      <w:r w:rsidRPr="00A153AA">
        <w:rPr>
          <w:rStyle w:val="StyleUnderline"/>
          <w:highlight w:val="cyan"/>
        </w:rPr>
        <w:t>or any similar plan</w:t>
      </w:r>
      <w:r>
        <w:t xml:space="preserve"> provided under the laws of the United States, or any plan provided as an alternative to such plans.</w:t>
      </w:r>
    </w:p>
    <w:p w14:paraId="2372500F" w14:textId="77777777" w:rsidR="00BF056F" w:rsidRDefault="00BF056F" w:rsidP="00BF056F"/>
    <w:p w14:paraId="73761D5F" w14:textId="77777777" w:rsidR="00BF056F" w:rsidRPr="00F87F4D" w:rsidRDefault="00BF056F" w:rsidP="00BF056F"/>
    <w:p w14:paraId="1551C21F" w14:textId="77777777" w:rsidR="00BF056F" w:rsidRDefault="00BF056F" w:rsidP="00BF056F">
      <w:pPr>
        <w:pStyle w:val="Heading3"/>
      </w:pPr>
      <w:r>
        <w:t>SS---Includes Taxes---2AC</w:t>
      </w:r>
    </w:p>
    <w:p w14:paraId="7C90D56E" w14:textId="77777777" w:rsidR="00BF056F" w:rsidRDefault="00BF056F" w:rsidP="00BF056F">
      <w:pPr>
        <w:pStyle w:val="Heading4"/>
      </w:pPr>
      <w:r>
        <w:t xml:space="preserve">‘Social Security’ is OASDI </w:t>
      </w:r>
      <w:r w:rsidRPr="004F662E">
        <w:rPr>
          <w:u w:val="single"/>
        </w:rPr>
        <w:t>and</w:t>
      </w:r>
      <w:r>
        <w:t xml:space="preserve"> taxes.</w:t>
      </w:r>
    </w:p>
    <w:p w14:paraId="5B58E9AD" w14:textId="77777777" w:rsidR="00BF056F" w:rsidRPr="00CB09F2" w:rsidRDefault="00BF056F" w:rsidP="00BF056F">
      <w:r w:rsidRPr="001047D1">
        <w:rPr>
          <w:rStyle w:val="Style13ptBold"/>
        </w:rPr>
        <w:t>Liebeman ’96</w:t>
      </w:r>
      <w:r>
        <w:t xml:space="preserve"> [Lance Liebman; Spring/Summer 1996; Dean and Professor of Law at Columbia; Columbia Journal on European Law, “Comment: U.S. Social Welfare Policy,” vol. 2]</w:t>
      </w:r>
    </w:p>
    <w:p w14:paraId="7D09707B" w14:textId="77777777" w:rsidR="00BF056F" w:rsidRDefault="00BF056F" w:rsidP="00BF056F">
      <w:pPr>
        <w:rPr>
          <w:sz w:val="16"/>
        </w:rPr>
      </w:pPr>
      <w:r w:rsidRPr="001047D1">
        <w:rPr>
          <w:sz w:val="16"/>
        </w:rPr>
        <w:t xml:space="preserve">Now let me tell another story, one that leads to different insights about federalism and social welfare as we approach a new century. </w:t>
      </w:r>
      <w:r w:rsidRPr="00CB09F2">
        <w:rPr>
          <w:rStyle w:val="StyleUnderline"/>
        </w:rPr>
        <w:t xml:space="preserve">In the United States, “Social Security” means a government program that </w:t>
      </w:r>
      <w:r w:rsidRPr="00CB09F2">
        <w:rPr>
          <w:rStyle w:val="Emphasis"/>
        </w:rPr>
        <w:t>taxes payrolls at 12.4 percent</w:t>
      </w:r>
      <w:r w:rsidRPr="001047D1">
        <w:rPr>
          <w:sz w:val="16"/>
        </w:rPr>
        <w:t xml:space="preserve"> (up to the first $65,400 in annual income). </w:t>
      </w:r>
      <w:r w:rsidRPr="00CB09F2">
        <w:rPr>
          <w:rStyle w:val="StyleUnderline"/>
        </w:rPr>
        <w:t xml:space="preserve">The same program makes </w:t>
      </w:r>
      <w:r w:rsidRPr="00CB09F2">
        <w:rPr>
          <w:rStyle w:val="Emphasis"/>
        </w:rPr>
        <w:t>“old age” payments</w:t>
      </w:r>
      <w:r w:rsidRPr="001047D1">
        <w:rPr>
          <w:sz w:val="16"/>
        </w:rPr>
        <w:t xml:space="preserve"> to persons 62 years of age or older. The age for full benefits, now 65, will gradually rise to 67 to hold down expenses as the population ages. Because Social Security benefits are redistributional, replacing a much larger percentage of income for low-wage workers than for those who earn more, workers who are middle income and above require supplemental pensions (or personal savings) if they are to maintain their standard of living in retirement. These private pensions are not mandatory; some employers provide them. These private pensions receive a large tax subsidy. When funds are set aside, the company deducts the money as a business expense. But the worker receives no taxable income until years (or decades) later when he retires. Postponing taxation on such large sums (hundreds of billions of dollars in the total economy) subsidizes well-off workers. To obtain the tax subsidy, a company must “fund” its plan and meet strict and technical requirements.</w:t>
      </w:r>
    </w:p>
    <w:p w14:paraId="6E2D0854" w14:textId="77777777" w:rsidR="00BF056F" w:rsidRPr="00F769EA" w:rsidRDefault="00BF056F" w:rsidP="00BF056F">
      <w:pPr>
        <w:pStyle w:val="Heading4"/>
      </w:pPr>
      <w:r>
        <w:t xml:space="preserve">‘Social Security’ includes a </w:t>
      </w:r>
      <w:r>
        <w:rPr>
          <w:u w:val="single"/>
        </w:rPr>
        <w:t>separate</w:t>
      </w:r>
      <w:r>
        <w:t xml:space="preserve"> tax system.</w:t>
      </w:r>
    </w:p>
    <w:p w14:paraId="50A58337" w14:textId="77777777" w:rsidR="00BF056F" w:rsidRPr="00A21F80" w:rsidRDefault="00BF056F" w:rsidP="00BF056F">
      <w:r w:rsidRPr="008061ED">
        <w:rPr>
          <w:rStyle w:val="Style13ptBold"/>
        </w:rPr>
        <w:t>Buchanan ’17</w:t>
      </w:r>
      <w:r>
        <w:t xml:space="preserve"> [Neil H. Buchanan; Winter 2017; Economics PhD at Harvard, JD from the University of Michigan, Law PhD at Monash University; Cornell Journal of Law and Public Policy, “Social Security Is Fair to All Generations: Demystifying the Trust Fund, Solvency, and the Promise to Younger Americans,” vol. 27]</w:t>
      </w:r>
    </w:p>
    <w:p w14:paraId="78A7A2D4" w14:textId="77777777" w:rsidR="00BF056F" w:rsidRPr="00F769EA" w:rsidRDefault="00BF056F" w:rsidP="00BF056F">
      <w:pPr>
        <w:rPr>
          <w:sz w:val="16"/>
        </w:rPr>
      </w:pPr>
      <w:r w:rsidRPr="00A21F80">
        <w:rPr>
          <w:rStyle w:val="StyleUnderline"/>
        </w:rPr>
        <w:t xml:space="preserve">Social Security includes a </w:t>
      </w:r>
      <w:r w:rsidRPr="00A21F80">
        <w:rPr>
          <w:rStyle w:val="Emphasis"/>
        </w:rPr>
        <w:t>tax system</w:t>
      </w:r>
      <w:r w:rsidRPr="00A21F80">
        <w:rPr>
          <w:rStyle w:val="StyleUnderline"/>
        </w:rPr>
        <w:t xml:space="preserve"> that is </w:t>
      </w:r>
      <w:r w:rsidRPr="00A21F80">
        <w:rPr>
          <w:rStyle w:val="Emphasis"/>
        </w:rPr>
        <w:t>separate</w:t>
      </w:r>
      <w:r w:rsidRPr="00A21F80">
        <w:rPr>
          <w:rStyle w:val="StyleUnderline"/>
        </w:rPr>
        <w:t xml:space="preserve"> from the federal government's </w:t>
      </w:r>
      <w:r w:rsidRPr="00A21F80">
        <w:rPr>
          <w:rStyle w:val="Emphasis"/>
        </w:rPr>
        <w:t>other</w:t>
      </w:r>
      <w:r w:rsidRPr="00A21F80">
        <w:rPr>
          <w:rStyle w:val="StyleUnderline"/>
        </w:rPr>
        <w:t xml:space="preserve"> tax systems (income taxes, excise taxes, user fees, and so on), paired with a </w:t>
      </w:r>
      <w:r w:rsidRPr="00A21F80">
        <w:rPr>
          <w:rStyle w:val="Emphasis"/>
        </w:rPr>
        <w:t>benefit structure</w:t>
      </w:r>
      <w:r w:rsidRPr="00A21F80">
        <w:rPr>
          <w:sz w:val="16"/>
        </w:rPr>
        <w:t xml:space="preserve"> that sets up criteria by which people become eligible to receive various levels of benefits after retirement.41 </w:t>
      </w:r>
      <w:r w:rsidRPr="00A21F80">
        <w:rPr>
          <w:rStyle w:val="StyleUnderline"/>
        </w:rPr>
        <w:t xml:space="preserve">Beyond this </w:t>
      </w:r>
      <w:r w:rsidRPr="00A21F80">
        <w:rPr>
          <w:rStyle w:val="Emphasis"/>
        </w:rPr>
        <w:t>core program</w:t>
      </w:r>
      <w:r w:rsidRPr="00A21F80">
        <w:rPr>
          <w:rStyle w:val="StyleUnderline"/>
        </w:rPr>
        <w:t xml:space="preserve"> to support retired workers</w:t>
      </w:r>
      <w:r w:rsidRPr="00A21F80">
        <w:rPr>
          <w:sz w:val="16"/>
        </w:rPr>
        <w:t xml:space="preserve">, moreover, </w:t>
      </w:r>
      <w:r w:rsidRPr="00A21F80">
        <w:rPr>
          <w:rStyle w:val="StyleUnderline"/>
        </w:rPr>
        <w:t>Social Security</w:t>
      </w:r>
      <w:r w:rsidRPr="00A21F80">
        <w:rPr>
          <w:sz w:val="16"/>
        </w:rPr>
        <w:t xml:space="preserve"> also </w:t>
      </w:r>
      <w:r w:rsidRPr="00A21F80">
        <w:rPr>
          <w:rStyle w:val="StyleUnderline"/>
        </w:rPr>
        <w:t xml:space="preserve">provides survivors' benefits and disability benefits to non-retired workers; but those programs are </w:t>
      </w:r>
      <w:r w:rsidRPr="00A21F80">
        <w:rPr>
          <w:rStyle w:val="Emphasis"/>
        </w:rPr>
        <w:t>dwarfed</w:t>
      </w:r>
      <w:r w:rsidRPr="00A21F80">
        <w:rPr>
          <w:rStyle w:val="StyleUnderline"/>
        </w:rPr>
        <w:t xml:space="preserve"> in size by the Old-Age component of the system</w:t>
      </w:r>
      <w:r w:rsidRPr="00A21F80">
        <w:rPr>
          <w:sz w:val="16"/>
        </w:rPr>
        <w:t>.42 For purposes of this Article, therefore, the focus will be on Social Security's basic mission of income support for the elderly.43</w:t>
      </w:r>
    </w:p>
    <w:p w14:paraId="521E94A7" w14:textId="77777777" w:rsidR="00BF056F" w:rsidRDefault="00BF056F" w:rsidP="00BF056F">
      <w:pPr>
        <w:pStyle w:val="Heading4"/>
      </w:pPr>
      <w:r>
        <w:t xml:space="preserve">There is </w:t>
      </w:r>
      <w:r>
        <w:rPr>
          <w:u w:val="single"/>
        </w:rPr>
        <w:t>no distinction</w:t>
      </w:r>
      <w:r>
        <w:t xml:space="preserve"> between ‘Social Security’ taxes and income taxes.</w:t>
      </w:r>
    </w:p>
    <w:p w14:paraId="7A39AB66" w14:textId="77777777" w:rsidR="00BF056F" w:rsidRPr="00D373E4" w:rsidRDefault="00BF056F" w:rsidP="00BF056F">
      <w:r w:rsidRPr="0025228C">
        <w:rPr>
          <w:rStyle w:val="Style13ptBold"/>
        </w:rPr>
        <w:t>Aaron ’66</w:t>
      </w:r>
      <w:r>
        <w:t xml:space="preserve"> [Henry Aaron; 1966; </w:t>
      </w:r>
      <w:r w:rsidRPr="00366938">
        <w:t>Instructor in the Department of Economics at Harvard University</w:t>
      </w:r>
      <w:r>
        <w:t>,</w:t>
      </w:r>
      <w:r w:rsidRPr="00366938">
        <w:t xml:space="preserve"> on the staff of the International Tax Program of the Harvard Law School</w:t>
      </w:r>
      <w:r>
        <w:t>; the Tax Magazine, “Rate Progressivity and the Direct Taxation of Personal Income,” vol. 44, no. 7]</w:t>
      </w:r>
    </w:p>
    <w:p w14:paraId="11715501" w14:textId="77777777" w:rsidR="00BF056F" w:rsidRPr="00620DC9" w:rsidRDefault="00BF056F" w:rsidP="00BF056F">
      <w:pPr>
        <w:rPr>
          <w:sz w:val="16"/>
        </w:rPr>
      </w:pPr>
      <w:r w:rsidRPr="00620DC9">
        <w:rPr>
          <w:sz w:val="16"/>
        </w:rPr>
        <w:t xml:space="preserve">However, if we wish simply to measure the overall progressivity of direct taxation of personal income, separation of Social Security benefits and taxes by definition is essential. First, </w:t>
      </w:r>
      <w:r w:rsidRPr="00620DC9">
        <w:rPr>
          <w:rStyle w:val="StyleUnderline"/>
        </w:rPr>
        <w:t xml:space="preserve">the </w:t>
      </w:r>
      <w:r w:rsidRPr="00620DC9">
        <w:rPr>
          <w:rStyle w:val="Emphasis"/>
        </w:rPr>
        <w:t>distinction</w:t>
      </w:r>
      <w:r w:rsidRPr="00620DC9">
        <w:rPr>
          <w:rStyle w:val="StyleUnderline"/>
        </w:rPr>
        <w:t xml:space="preserve"> between the personal income tax and the Social Security tax</w:t>
      </w:r>
      <w:r w:rsidRPr="00620DC9">
        <w:rPr>
          <w:sz w:val="16"/>
        </w:rPr>
        <w:t xml:space="preserve">, qua taxes, </w:t>
      </w:r>
      <w:r w:rsidRPr="00620DC9">
        <w:rPr>
          <w:rStyle w:val="StyleUnderline"/>
        </w:rPr>
        <w:t xml:space="preserve">is </w:t>
      </w:r>
      <w:r w:rsidRPr="00620DC9">
        <w:rPr>
          <w:rStyle w:val="Emphasis"/>
        </w:rPr>
        <w:t>almost completely arbitrary</w:t>
      </w:r>
      <w:r w:rsidRPr="00620DC9">
        <w:rPr>
          <w:rStyle w:val="StyleUnderline"/>
        </w:rPr>
        <w:t xml:space="preserve">. The Social Security tax </w:t>
      </w:r>
      <w:r w:rsidRPr="00620DC9">
        <w:rPr>
          <w:rStyle w:val="Emphasis"/>
        </w:rPr>
        <w:t>may be</w:t>
      </w:r>
      <w:r w:rsidRPr="00620DC9">
        <w:rPr>
          <w:rStyle w:val="StyleUnderline"/>
        </w:rPr>
        <w:t xml:space="preserve"> regarded as an income tax</w:t>
      </w:r>
      <w:r w:rsidRPr="00620DC9">
        <w:rPr>
          <w:sz w:val="16"/>
        </w:rPr>
        <w:t xml:space="preserve">, without personal exemptions, deductions or credits of any kind, proportional up to the wage ceiling, with zero rates for higher income. </w:t>
      </w:r>
      <w:r w:rsidRPr="00620DC9">
        <w:rPr>
          <w:rStyle w:val="StyleUnderline"/>
        </w:rPr>
        <w:t>The tax bases</w:t>
      </w:r>
      <w:r w:rsidRPr="00620DC9">
        <w:rPr>
          <w:sz w:val="16"/>
        </w:rPr>
        <w:t xml:space="preserve">, although by no means identical, </w:t>
      </w:r>
      <w:r w:rsidRPr="00620DC9">
        <w:rPr>
          <w:rStyle w:val="StyleUnderline"/>
        </w:rPr>
        <w:t xml:space="preserve">are </w:t>
      </w:r>
      <w:r w:rsidRPr="00620DC9">
        <w:rPr>
          <w:rStyle w:val="Emphasis"/>
        </w:rPr>
        <w:t>quite similar</w:t>
      </w:r>
      <w:r w:rsidRPr="00620DC9">
        <w:rPr>
          <w:rStyle w:val="StyleUnderline"/>
        </w:rPr>
        <w:t xml:space="preserve"> for the </w:t>
      </w:r>
      <w:r w:rsidRPr="00620DC9">
        <w:rPr>
          <w:rStyle w:val="Emphasis"/>
        </w:rPr>
        <w:t>vast majority</w:t>
      </w:r>
      <w:r w:rsidRPr="00620DC9">
        <w:rPr>
          <w:rStyle w:val="StyleUnderline"/>
        </w:rPr>
        <w:t xml:space="preserve"> of taxpayers</w:t>
      </w:r>
      <w:r w:rsidRPr="00620DC9">
        <w:rPr>
          <w:sz w:val="16"/>
        </w:rPr>
        <w:t xml:space="preserve">. 4 </w:t>
      </w:r>
      <w:r w:rsidRPr="00620DC9">
        <w:rPr>
          <w:rStyle w:val="Emphasis"/>
        </w:rPr>
        <w:t>Both</w:t>
      </w:r>
      <w:r w:rsidRPr="00620DC9">
        <w:rPr>
          <w:rStyle w:val="StyleUnderline"/>
        </w:rPr>
        <w:t xml:space="preserve"> the personal income </w:t>
      </w:r>
      <w:r w:rsidRPr="00620DC9">
        <w:rPr>
          <w:rStyle w:val="Emphasis"/>
        </w:rPr>
        <w:t>and</w:t>
      </w:r>
      <w:r w:rsidRPr="00620DC9">
        <w:rPr>
          <w:rStyle w:val="StyleUnderline"/>
        </w:rPr>
        <w:t xml:space="preserve"> Social Security taxes are </w:t>
      </w:r>
      <w:r w:rsidRPr="00620DC9">
        <w:rPr>
          <w:rStyle w:val="Emphasis"/>
        </w:rPr>
        <w:t>withheld at source</w:t>
      </w:r>
      <w:r w:rsidRPr="00620DC9">
        <w:rPr>
          <w:rStyle w:val="StyleUnderline"/>
        </w:rPr>
        <w:t xml:space="preserve"> for most taxpayers</w:t>
      </w:r>
      <w:r w:rsidRPr="00620DC9">
        <w:rPr>
          <w:sz w:val="16"/>
        </w:rPr>
        <w:t xml:space="preserve">, the separate accounting for the two taxes being no more than a legally imposed accounting nuisance. Second, although contributory Social Insurance has much to be said for it from a political and sociological point of view, the simple fact is that </w:t>
      </w:r>
      <w:r w:rsidRPr="00620DC9">
        <w:rPr>
          <w:rStyle w:val="StyleUnderline"/>
        </w:rPr>
        <w:t xml:space="preserve">the </w:t>
      </w:r>
      <w:r w:rsidRPr="00620DC9">
        <w:rPr>
          <w:rStyle w:val="Emphasis"/>
        </w:rPr>
        <w:t>relationship</w:t>
      </w:r>
      <w:r w:rsidRPr="00620DC9">
        <w:rPr>
          <w:rStyle w:val="StyleUnderline"/>
        </w:rPr>
        <w:t xml:space="preserve"> between Social Security benefits</w:t>
      </w:r>
      <w:r w:rsidRPr="00620DC9">
        <w:rPr>
          <w:sz w:val="16"/>
        </w:rPr>
        <w:t xml:space="preserve"> of individuals </w:t>
      </w:r>
      <w:r w:rsidRPr="00620DC9">
        <w:rPr>
          <w:rStyle w:val="StyleUnderline"/>
        </w:rPr>
        <w:t>and the taxes they</w:t>
      </w:r>
      <w:r w:rsidRPr="00620DC9">
        <w:rPr>
          <w:sz w:val="16"/>
        </w:rPr>
        <w:t xml:space="preserve"> have paid </w:t>
      </w:r>
      <w:r w:rsidRPr="00620DC9">
        <w:rPr>
          <w:rStyle w:val="StyleUnderline"/>
        </w:rPr>
        <w:t xml:space="preserve">is </w:t>
      </w:r>
      <w:r w:rsidRPr="00620DC9">
        <w:rPr>
          <w:rStyle w:val="Emphasis"/>
        </w:rPr>
        <w:t>extremely tenuous</w:t>
      </w:r>
      <w:r w:rsidRPr="00620DC9">
        <w:rPr>
          <w:sz w:val="16"/>
        </w:rPr>
        <w:t>. Much of the increase in Social Security taxes which taxpayers will be required to pay in the next decade has no counterpart in subsequent liberalization of benefits, but is required in large measure under previous legislation to meet costs of benefits for an increasingly aged population.</w:t>
      </w:r>
    </w:p>
    <w:p w14:paraId="43D6BF09" w14:textId="77777777" w:rsidR="00BF056F" w:rsidRPr="00CB79E7" w:rsidRDefault="00BF056F" w:rsidP="00BF056F">
      <w:pPr>
        <w:pStyle w:val="Heading3"/>
      </w:pPr>
      <w:r>
        <w:t>SS---Includes Unemployment and Workers Comp---2AC</w:t>
      </w:r>
    </w:p>
    <w:p w14:paraId="206B948A" w14:textId="77777777" w:rsidR="00BF056F" w:rsidRDefault="00BF056F" w:rsidP="00BF056F">
      <w:pPr>
        <w:pStyle w:val="Heading4"/>
      </w:pPr>
      <w:r>
        <w:t xml:space="preserve">‘Social security’ excludes education, health, housing, minimum wage programs. It includes unemployment and worker’s comp. </w:t>
      </w:r>
    </w:p>
    <w:p w14:paraId="5A2E248F" w14:textId="77777777" w:rsidR="00BF056F" w:rsidRPr="00BB4DDE" w:rsidRDefault="00BF056F" w:rsidP="00BF056F">
      <w:r w:rsidRPr="005C6340">
        <w:rPr>
          <w:rStyle w:val="Style13ptBold"/>
        </w:rPr>
        <w:t>White ’44</w:t>
      </w:r>
      <w:r w:rsidRPr="00CB79E7">
        <w:t xml:space="preserve"> [Edwin T. White; 1944; </w:t>
      </w:r>
      <w:r>
        <w:t>Executive Director and Secretary of the President's Committee on Economic Security which was established in July 1934; American Economic Review, “What to Expect of Social Security,” in Readings in Social Security, “Theory and Philosophy of Social Security,” Ch. 2]</w:t>
      </w:r>
    </w:p>
    <w:p w14:paraId="373D6528" w14:textId="77777777" w:rsidR="00BF056F" w:rsidRPr="00CB79E7" w:rsidRDefault="00BF056F" w:rsidP="00BF056F">
      <w:pPr>
        <w:rPr>
          <w:sz w:val="16"/>
        </w:rPr>
      </w:pPr>
      <w:r w:rsidRPr="00CB79E7">
        <w:rPr>
          <w:sz w:val="16"/>
        </w:rPr>
        <w:t xml:space="preserve">In this paper </w:t>
      </w:r>
      <w:r w:rsidRPr="00CB79E7">
        <w:rPr>
          <w:rStyle w:val="StyleUnderline"/>
        </w:rPr>
        <w:t xml:space="preserve">I shall use the </w:t>
      </w:r>
      <w:r w:rsidRPr="00CB79E7">
        <w:rPr>
          <w:rStyle w:val="Emphasis"/>
        </w:rPr>
        <w:t>term</w:t>
      </w:r>
      <w:r w:rsidRPr="00CB79E7">
        <w:rPr>
          <w:rStyle w:val="StyleUnderline"/>
        </w:rPr>
        <w:t xml:space="preserve"> social security as it was </w:t>
      </w:r>
      <w:r w:rsidRPr="00CB79E7">
        <w:rPr>
          <w:rStyle w:val="Emphasis"/>
        </w:rPr>
        <w:t>defined</w:t>
      </w:r>
      <w:r w:rsidRPr="00CB79E7">
        <w:rPr>
          <w:rStyle w:val="StyleUnderline"/>
        </w:rPr>
        <w:t xml:space="preserve"> in the report on Approaches to Social Security, published</w:t>
      </w:r>
      <w:r w:rsidRPr="00CB79E7">
        <w:rPr>
          <w:sz w:val="16"/>
        </w:rPr>
        <w:t xml:space="preserve"> in 1942 </w:t>
      </w:r>
      <w:r w:rsidRPr="00CB79E7">
        <w:rPr>
          <w:rStyle w:val="StyleUnderline"/>
        </w:rPr>
        <w:t xml:space="preserve">by the </w:t>
      </w:r>
      <w:r w:rsidRPr="00CB79E7">
        <w:rPr>
          <w:rStyle w:val="Emphasis"/>
        </w:rPr>
        <w:t>I</w:t>
      </w:r>
      <w:r w:rsidRPr="00CB79E7">
        <w:rPr>
          <w:rStyle w:val="StyleUnderline"/>
        </w:rPr>
        <w:t xml:space="preserve">nternational </w:t>
      </w:r>
      <w:r w:rsidRPr="00CB79E7">
        <w:rPr>
          <w:rStyle w:val="Emphasis"/>
        </w:rPr>
        <w:t>L</w:t>
      </w:r>
      <w:r w:rsidRPr="00CB79E7">
        <w:rPr>
          <w:rStyle w:val="StyleUnderline"/>
        </w:rPr>
        <w:t xml:space="preserve">abour </w:t>
      </w:r>
      <w:r w:rsidRPr="00CB79E7">
        <w:rPr>
          <w:rStyle w:val="Emphasis"/>
        </w:rPr>
        <w:t>O</w:t>
      </w:r>
      <w:r w:rsidRPr="00CB79E7">
        <w:rPr>
          <w:rStyle w:val="StyleUnderline"/>
        </w:rPr>
        <w:t>ffice. This includes</w:t>
      </w:r>
      <w:r w:rsidRPr="00CB79E7">
        <w:rPr>
          <w:sz w:val="16"/>
        </w:rPr>
        <w:t xml:space="preserve"> within the term </w:t>
      </w:r>
      <w:r w:rsidRPr="00CB79E7">
        <w:rPr>
          <w:rStyle w:val="Emphasis"/>
        </w:rPr>
        <w:t>both</w:t>
      </w:r>
      <w:r w:rsidRPr="00CB79E7">
        <w:rPr>
          <w:rStyle w:val="StyleUnderline"/>
        </w:rPr>
        <w:t xml:space="preserve"> social assistance </w:t>
      </w:r>
      <w:r w:rsidRPr="00CB79E7">
        <w:rPr>
          <w:rStyle w:val="Emphasis"/>
        </w:rPr>
        <w:t>and</w:t>
      </w:r>
      <w:r w:rsidRPr="00CB79E7">
        <w:rPr>
          <w:rStyle w:val="StyleUnderline"/>
        </w:rPr>
        <w:t xml:space="preserve"> social insurance </w:t>
      </w:r>
      <w:r w:rsidRPr="00CB79E7">
        <w:rPr>
          <w:rStyle w:val="Emphasis"/>
        </w:rPr>
        <w:t>and also</w:t>
      </w:r>
      <w:r w:rsidRPr="00CB79E7">
        <w:rPr>
          <w:rStyle w:val="StyleUnderline"/>
        </w:rPr>
        <w:t xml:space="preserve"> social security systems</w:t>
      </w:r>
      <w:r w:rsidRPr="00CB79E7">
        <w:rPr>
          <w:sz w:val="16"/>
        </w:rPr>
        <w:t xml:space="preserve">. Social security systems represent an integration of social insurance and social assistance. Social assistance stems from the old institution of poor relief and "expresses the obligation of the community toward its needy members." It includes noncontributory pensions to the aged and to invalids (the American old age assistance and aid to the blind), mothers' pensions (officially called "aid to dependent children" in this country), unemployment assistance, medical assistance, rehabilitation of the disabled, and general public assistance (or relief). It is financed from general tax sources and is free to the beneficiaries. Social insurance, in contrast, "is situated between social assistance and commercial insurance." It is established by law and serves social purposes, but utilizes insurance principles. Today </w:t>
      </w:r>
      <w:r w:rsidRPr="00CB79E7">
        <w:rPr>
          <w:rStyle w:val="StyleUnderline"/>
        </w:rPr>
        <w:t xml:space="preserve">it includes </w:t>
      </w:r>
      <w:r w:rsidRPr="00CB79E7">
        <w:rPr>
          <w:rStyle w:val="Emphasis"/>
        </w:rPr>
        <w:t>workmen's compensation</w:t>
      </w:r>
      <w:r w:rsidRPr="00CB79E7">
        <w:rPr>
          <w:sz w:val="16"/>
        </w:rPr>
        <w:t xml:space="preserve"> (which is known as industrial accident insurance in continental Europe), </w:t>
      </w:r>
      <w:r w:rsidRPr="00CB79E7">
        <w:rPr>
          <w:rStyle w:val="StyleUnderline"/>
        </w:rPr>
        <w:t>sickness</w:t>
      </w:r>
      <w:r w:rsidRPr="00CB79E7">
        <w:rPr>
          <w:sz w:val="16"/>
        </w:rPr>
        <w:t xml:space="preserve"> (or health) </w:t>
      </w:r>
      <w:r w:rsidRPr="00CB79E7">
        <w:rPr>
          <w:rStyle w:val="StyleUnderline"/>
        </w:rPr>
        <w:t xml:space="preserve">insurance, old age, invalidity and survivors' insurance, and </w:t>
      </w:r>
      <w:r w:rsidRPr="00CB79E7">
        <w:rPr>
          <w:rStyle w:val="Emphasis"/>
        </w:rPr>
        <w:t>unemployment</w:t>
      </w:r>
      <w:r w:rsidRPr="00CB79E7">
        <w:rPr>
          <w:rStyle w:val="StyleUnderline"/>
        </w:rPr>
        <w:t xml:space="preserve"> insurance</w:t>
      </w:r>
      <w:r w:rsidRPr="00CB79E7">
        <w:rPr>
          <w:sz w:val="16"/>
        </w:rPr>
        <w:t xml:space="preserve"> (or compensation).</w:t>
      </w:r>
    </w:p>
    <w:p w14:paraId="495E75E4" w14:textId="77777777" w:rsidR="00BF056F" w:rsidRDefault="00BF056F" w:rsidP="00BF056F">
      <w:pPr>
        <w:rPr>
          <w:sz w:val="16"/>
        </w:rPr>
      </w:pPr>
      <w:r w:rsidRPr="00CB79E7">
        <w:rPr>
          <w:sz w:val="16"/>
        </w:rPr>
        <w:t xml:space="preserve">As thus defined, </w:t>
      </w:r>
      <w:r w:rsidRPr="00CB79E7">
        <w:rPr>
          <w:rStyle w:val="StyleUnderline"/>
        </w:rPr>
        <w:t xml:space="preserve">social security is </w:t>
      </w:r>
      <w:r w:rsidRPr="00CB79E7">
        <w:rPr>
          <w:rStyle w:val="Emphasis"/>
        </w:rPr>
        <w:t>broader</w:t>
      </w:r>
      <w:r w:rsidRPr="00CB79E7">
        <w:rPr>
          <w:rStyle w:val="StyleUnderline"/>
        </w:rPr>
        <w:t xml:space="preserve"> than social insurance</w:t>
      </w:r>
      <w:r w:rsidRPr="00CB79E7">
        <w:rPr>
          <w:sz w:val="16"/>
        </w:rPr>
        <w:t xml:space="preserve">, although the latter term is sometimes applied to the entire scope of social security. </w:t>
      </w:r>
      <w:r w:rsidRPr="00CB79E7">
        <w:rPr>
          <w:rStyle w:val="StyleUnderline"/>
        </w:rPr>
        <w:t xml:space="preserve">It is </w:t>
      </w:r>
      <w:r w:rsidRPr="00CB79E7">
        <w:rPr>
          <w:rStyle w:val="Emphasis"/>
        </w:rPr>
        <w:t>narrower</w:t>
      </w:r>
      <w:r w:rsidRPr="00CB79E7">
        <w:rPr>
          <w:sz w:val="16"/>
        </w:rPr>
        <w:t xml:space="preserve"> </w:t>
      </w:r>
      <w:r w:rsidRPr="00CB79E7">
        <w:rPr>
          <w:rStyle w:val="StyleUnderline"/>
        </w:rPr>
        <w:t>than the English social services and the Scandinavian social policy, which include</w:t>
      </w:r>
      <w:r w:rsidRPr="00CB79E7">
        <w:rPr>
          <w:sz w:val="16"/>
        </w:rPr>
        <w:t xml:space="preserve">, besides the social security institutions which have been enumerated, such other governmental services as </w:t>
      </w:r>
      <w:r w:rsidRPr="00CB79E7">
        <w:rPr>
          <w:rStyle w:val="Emphasis"/>
        </w:rPr>
        <w:t>public education</w:t>
      </w:r>
      <w:r w:rsidRPr="00CB79E7">
        <w:rPr>
          <w:rStyle w:val="StyleUnderline"/>
        </w:rPr>
        <w:t xml:space="preserve">, </w:t>
      </w:r>
      <w:r w:rsidRPr="00CB79E7">
        <w:rPr>
          <w:rStyle w:val="Emphasis"/>
        </w:rPr>
        <w:t>public health</w:t>
      </w:r>
      <w:r w:rsidRPr="00CB79E7">
        <w:rPr>
          <w:rStyle w:val="StyleUnderline"/>
        </w:rPr>
        <w:t xml:space="preserve"> and </w:t>
      </w:r>
      <w:r w:rsidRPr="00CB79E7">
        <w:rPr>
          <w:rStyle w:val="Emphasis"/>
        </w:rPr>
        <w:t>medical services</w:t>
      </w:r>
      <w:r w:rsidRPr="00CB79E7">
        <w:rPr>
          <w:rStyle w:val="StyleUnderline"/>
        </w:rPr>
        <w:t xml:space="preserve">, </w:t>
      </w:r>
      <w:r w:rsidRPr="00CB79E7">
        <w:rPr>
          <w:rStyle w:val="Emphasis"/>
        </w:rPr>
        <w:t>public housing developments</w:t>
      </w:r>
      <w:r w:rsidRPr="00CB79E7">
        <w:rPr>
          <w:rStyle w:val="StyleUnderline"/>
        </w:rPr>
        <w:t xml:space="preserve">, </w:t>
      </w:r>
      <w:r w:rsidRPr="00CB79E7">
        <w:rPr>
          <w:rStyle w:val="Emphasis"/>
        </w:rPr>
        <w:t>minimum wage legislation</w:t>
      </w:r>
      <w:r w:rsidRPr="00CB79E7">
        <w:rPr>
          <w:sz w:val="16"/>
        </w:rPr>
        <w:t xml:space="preserve">, and still other publicly financed and directed programs for the benefit of people in low income groups. </w:t>
      </w:r>
      <w:r w:rsidRPr="00CB79E7">
        <w:rPr>
          <w:rStyle w:val="StyleUnderline"/>
        </w:rPr>
        <w:t>It is</w:t>
      </w:r>
      <w:r w:rsidRPr="00CB79E7">
        <w:rPr>
          <w:sz w:val="16"/>
        </w:rPr>
        <w:t xml:space="preserve"> also </w:t>
      </w:r>
      <w:r w:rsidRPr="00CB79E7">
        <w:rPr>
          <w:rStyle w:val="Emphasis"/>
        </w:rPr>
        <w:t>narrower</w:t>
      </w:r>
      <w:r w:rsidRPr="00CB79E7">
        <w:rPr>
          <w:rStyle w:val="StyleUnderline"/>
        </w:rPr>
        <w:t xml:space="preserve"> than economic security</w:t>
      </w:r>
      <w:r w:rsidRPr="00CB79E7">
        <w:rPr>
          <w:sz w:val="16"/>
        </w:rPr>
        <w:t>, which includes in addition to social security many other institutions whose objective is economic stability and an assurance of a satisfying minimum income for everybody.</w:t>
      </w:r>
    </w:p>
    <w:p w14:paraId="47DD74CF" w14:textId="77777777" w:rsidR="00BF056F" w:rsidRDefault="00BF056F" w:rsidP="00BF056F">
      <w:pPr>
        <w:rPr>
          <w:rFonts w:asciiTheme="minorHAnsi" w:hAnsiTheme="minorHAnsi" w:cstheme="minorBidi"/>
        </w:rPr>
      </w:pPr>
    </w:p>
    <w:p w14:paraId="15D6FFE5" w14:textId="77777777" w:rsidR="00BF056F" w:rsidRDefault="00BF056F" w:rsidP="00BF056F">
      <w:pPr>
        <w:pStyle w:val="Heading3"/>
      </w:pPr>
      <w:r>
        <w:t>SS--- AT: Only Retirement---2AC</w:t>
      </w:r>
    </w:p>
    <w:p w14:paraId="7423ADBC" w14:textId="77777777" w:rsidR="00BF056F" w:rsidRPr="00EF4DC0" w:rsidRDefault="00BF056F" w:rsidP="00BF056F">
      <w:pPr>
        <w:pStyle w:val="Heading4"/>
      </w:pPr>
      <w:r>
        <w:t>‘Social security’ is for unemployment, old age, or disability.</w:t>
      </w:r>
    </w:p>
    <w:p w14:paraId="17CCF252" w14:textId="77777777" w:rsidR="00BF056F" w:rsidRPr="00EF4DC0" w:rsidRDefault="00BF056F" w:rsidP="00BF056F">
      <w:r w:rsidRPr="00EF4DC0">
        <w:rPr>
          <w:rStyle w:val="Style13ptBold"/>
        </w:rPr>
        <w:t>Garner ’19</w:t>
      </w:r>
      <w:r>
        <w:t xml:space="preserve"> [Bryan Garner; 2019; </w:t>
      </w:r>
      <w:r w:rsidRPr="00F276B5">
        <w:t>Director of the Texas/Oxford Center for Legal Lexicography</w:t>
      </w:r>
      <w:r>
        <w:t>, Primary Editor of Black’s Law Dictionary, Lecturer at the University of Texas School of Law, J.D. at the University of Texas, writer of</w:t>
      </w:r>
      <w:r w:rsidRPr="00F276B5">
        <w:t xml:space="preserve"> two dozen books about English usage and style</w:t>
      </w:r>
      <w:r>
        <w:t>; Westlaw, “Social Security,”  Black’s Law Dictionary (11th Edition)]</w:t>
      </w:r>
    </w:p>
    <w:p w14:paraId="2C78F25B" w14:textId="77777777" w:rsidR="00BF056F" w:rsidRPr="00EF4DC0" w:rsidRDefault="00BF056F" w:rsidP="00BF056F">
      <w:pPr>
        <w:rPr>
          <w:sz w:val="16"/>
        </w:rPr>
      </w:pPr>
      <w:r w:rsidRPr="00EF4DC0">
        <w:rPr>
          <w:rStyle w:val="StyleUnderline"/>
        </w:rPr>
        <w:t>social security</w:t>
      </w:r>
      <w:r w:rsidRPr="00EF4DC0">
        <w:rPr>
          <w:sz w:val="16"/>
        </w:rPr>
        <w:t xml:space="preserve"> (1908) 1. The doctrine or belief that the government should provide a minimum level of economic security and social welfare for citizens and their families. 2. </w:t>
      </w:r>
      <w:r w:rsidRPr="00041C46">
        <w:rPr>
          <w:rStyle w:val="Emphasis"/>
          <w:highlight w:val="cyan"/>
        </w:rPr>
        <w:t>Government money</w:t>
      </w:r>
      <w:r w:rsidRPr="00EF4DC0">
        <w:rPr>
          <w:rStyle w:val="StyleUnderline"/>
        </w:rPr>
        <w:t xml:space="preserve"> that is </w:t>
      </w:r>
      <w:r w:rsidRPr="00041C46">
        <w:rPr>
          <w:rStyle w:val="Emphasis"/>
          <w:highlight w:val="cyan"/>
        </w:rPr>
        <w:t>paid</w:t>
      </w:r>
      <w:r w:rsidRPr="00041C46">
        <w:rPr>
          <w:rStyle w:val="StyleUnderline"/>
          <w:highlight w:val="cyan"/>
        </w:rPr>
        <w:t xml:space="preserve"> to people who are out of work, ill, </w:t>
      </w:r>
      <w:r w:rsidRPr="00041C46">
        <w:rPr>
          <w:rStyle w:val="Emphasis"/>
          <w:highlight w:val="cyan"/>
        </w:rPr>
        <w:t>or</w:t>
      </w:r>
      <w:r w:rsidRPr="00041C46">
        <w:rPr>
          <w:rStyle w:val="StyleUnderline"/>
          <w:highlight w:val="cyan"/>
        </w:rPr>
        <w:t xml:space="preserve"> old; specif.</w:t>
      </w:r>
      <w:r w:rsidRPr="00041C46">
        <w:rPr>
          <w:rStyle w:val="StyleUnderline"/>
        </w:rPr>
        <w:t>,</w:t>
      </w:r>
      <w:r w:rsidRPr="00EF4DC0">
        <w:rPr>
          <w:rStyle w:val="StyleUnderline"/>
        </w:rPr>
        <w:t xml:space="preserve"> money that is </w:t>
      </w:r>
      <w:r w:rsidRPr="00EF4DC0">
        <w:rPr>
          <w:rStyle w:val="Emphasis"/>
        </w:rPr>
        <w:t>paid out</w:t>
      </w:r>
      <w:r w:rsidRPr="00EF4DC0">
        <w:rPr>
          <w:rStyle w:val="StyleUnderline"/>
        </w:rPr>
        <w:t xml:space="preserve"> </w:t>
      </w:r>
      <w:r w:rsidRPr="00041C46">
        <w:rPr>
          <w:rStyle w:val="StyleUnderline"/>
          <w:highlight w:val="cyan"/>
        </w:rPr>
        <w:t>as part of a social-security program</w:t>
      </w:r>
      <w:r w:rsidRPr="00EF4DC0">
        <w:rPr>
          <w:sz w:val="16"/>
        </w:rPr>
        <w:t>.</w:t>
      </w:r>
    </w:p>
    <w:p w14:paraId="36F65A3C" w14:textId="77777777" w:rsidR="00BF056F" w:rsidRDefault="00BF056F" w:rsidP="00BF056F">
      <w:pPr>
        <w:pStyle w:val="Heading4"/>
      </w:pPr>
      <w:r>
        <w:t>‘Social security’ is OASDI.</w:t>
      </w:r>
    </w:p>
    <w:p w14:paraId="23F08D16" w14:textId="77777777" w:rsidR="00BF056F" w:rsidRPr="0037769C" w:rsidRDefault="00BF056F" w:rsidP="00BF056F">
      <w:r w:rsidRPr="00FA4909">
        <w:rPr>
          <w:rStyle w:val="Style13ptBold"/>
        </w:rPr>
        <w:t>Ballentine ’10</w:t>
      </w:r>
      <w:r>
        <w:t xml:space="preserve"> [James Arthur Ballentine; 2010; Assistant Professor of Law at the University of California and Dean of the San Francisco Law School, and his Dictionary has been edited by others since his death in 1949; Nexis, “Social Security,” Ballentine’s Law Dictionary (3rd Edition)]</w:t>
      </w:r>
    </w:p>
    <w:p w14:paraId="5E613DF0" w14:textId="77777777" w:rsidR="00BF056F" w:rsidRDefault="00BF056F" w:rsidP="00BF056F">
      <w:pPr>
        <w:rPr>
          <w:sz w:val="16"/>
        </w:rPr>
      </w:pPr>
      <w:r w:rsidRPr="0037769C">
        <w:rPr>
          <w:sz w:val="16"/>
        </w:rPr>
        <w:t xml:space="preserve">In the broadest sense, the welfare of the people with ample means of subsistence and enjoyment of life under the protection of the Government. </w:t>
      </w:r>
      <w:r w:rsidRPr="0037769C">
        <w:rPr>
          <w:rStyle w:val="StyleUnderline"/>
        </w:rPr>
        <w:t xml:space="preserve">In the </w:t>
      </w:r>
      <w:r w:rsidRPr="0037769C">
        <w:rPr>
          <w:rStyle w:val="Emphasis"/>
        </w:rPr>
        <w:t>popular sense</w:t>
      </w:r>
      <w:r w:rsidRPr="0037769C">
        <w:rPr>
          <w:rStyle w:val="StyleUnderline"/>
        </w:rPr>
        <w:t>, the system which provides old-age and survivors' insurance benefits</w:t>
      </w:r>
      <w:r w:rsidRPr="0037769C">
        <w:rPr>
          <w:sz w:val="16"/>
        </w:rPr>
        <w:t>.</w:t>
      </w:r>
    </w:p>
    <w:p w14:paraId="5391FBD3" w14:textId="77777777" w:rsidR="00BF056F" w:rsidRPr="00624D87" w:rsidRDefault="00BF056F" w:rsidP="00BF056F">
      <w:pPr>
        <w:pStyle w:val="Heading4"/>
      </w:pPr>
      <w:r>
        <w:t>‘Social Security’ is OASDHI.</w:t>
      </w:r>
    </w:p>
    <w:p w14:paraId="2276AD1D" w14:textId="77777777" w:rsidR="00BF056F" w:rsidRPr="00E94D74" w:rsidRDefault="00BF056F" w:rsidP="00BF056F">
      <w:r w:rsidRPr="00624D87">
        <w:rPr>
          <w:rStyle w:val="Style13ptBold"/>
        </w:rPr>
        <w:t>Muir ’99</w:t>
      </w:r>
      <w:r>
        <w:t xml:space="preserve"> [Dana M. Muir; Fall 1999; Business Law</w:t>
      </w:r>
      <w:r w:rsidRPr="00E94D74">
        <w:t xml:space="preserve"> </w:t>
      </w:r>
      <w:r>
        <w:t>Professor at the University of Michigan Business School, JD at the University of Michigan Law School, MBA at the University of Detroit; Georgia Law Review, “From Yuppies to Guppies: Unfunded Mandates and Benefit Plan Regulation,” vol. 34]</w:t>
      </w:r>
    </w:p>
    <w:p w14:paraId="3DDBF4BF" w14:textId="77777777" w:rsidR="00BF056F" w:rsidRPr="00624D87" w:rsidRDefault="00BF056F" w:rsidP="00BF056F">
      <w:pPr>
        <w:rPr>
          <w:sz w:val="16"/>
        </w:rPr>
      </w:pPr>
      <w:r w:rsidRPr="00624D87">
        <w:rPr>
          <w:sz w:val="16"/>
        </w:rPr>
        <w:t xml:space="preserve">Given the burdens expected to be imposed by the baby-boom generation, the continuing viability of the Social Security program has been the subject of extensive concern, commentary, and proposals for reform. E.g., C. EUGENE STEURELE &amp; JON M. BAKIJA, RETOOLING SOCIAL SECURITY FOR THE 21ST CENTURY: RIGHT AND WRONG APPROACHES TO REFORM (1994); William G. Dauster, Protecting Social Security and Medicare, 33 HARV. J. ON LEGIS. 461 (1996) (discussing in detail efforts to protect Social Security). </w:t>
      </w:r>
      <w:r w:rsidRPr="00E94D74">
        <w:rPr>
          <w:rStyle w:val="StyleUnderline"/>
        </w:rPr>
        <w:t xml:space="preserve">This Article </w:t>
      </w:r>
      <w:r w:rsidRPr="00E94D74">
        <w:rPr>
          <w:rStyle w:val="Emphasis"/>
        </w:rPr>
        <w:t>generally uses</w:t>
      </w:r>
      <w:r w:rsidRPr="00E94D74">
        <w:rPr>
          <w:rStyle w:val="StyleUnderline"/>
        </w:rPr>
        <w:t xml:space="preserve"> the </w:t>
      </w:r>
      <w:r w:rsidRPr="00E94D74">
        <w:rPr>
          <w:rStyle w:val="Emphasis"/>
        </w:rPr>
        <w:t>term</w:t>
      </w:r>
      <w:r w:rsidRPr="00E94D74">
        <w:rPr>
          <w:rStyle w:val="StyleUnderline"/>
        </w:rPr>
        <w:t xml:space="preserve"> “Social Security” in its </w:t>
      </w:r>
      <w:r w:rsidRPr="00E94D74">
        <w:rPr>
          <w:rStyle w:val="Emphasis"/>
        </w:rPr>
        <w:t>popular sense</w:t>
      </w:r>
      <w:r w:rsidRPr="00E94D74">
        <w:rPr>
          <w:rStyle w:val="StyleUnderline"/>
        </w:rPr>
        <w:t>, as referring to the federal</w:t>
      </w:r>
      <w:r w:rsidRPr="00624D87">
        <w:rPr>
          <w:sz w:val="16"/>
        </w:rPr>
        <w:t xml:space="preserve">ly sponsored </w:t>
      </w:r>
      <w:r w:rsidRPr="00E94D74">
        <w:rPr>
          <w:rStyle w:val="StyleUnderline"/>
        </w:rPr>
        <w:t xml:space="preserve">post-retirement income program. </w:t>
      </w:r>
      <w:r w:rsidRPr="00E94D74">
        <w:rPr>
          <w:rStyle w:val="Emphasis"/>
          <w:highlight w:val="cyan"/>
        </w:rPr>
        <w:t>Most inclusively</w:t>
      </w:r>
      <w:r w:rsidRPr="00E94D74">
        <w:rPr>
          <w:rStyle w:val="StyleUnderline"/>
          <w:highlight w:val="cyan"/>
        </w:rPr>
        <w:t>, Social Security is known as the Federal Old Age, Survivors, Disability and Hospital Insurance Program (OASDHI)</w:t>
      </w:r>
      <w:r w:rsidRPr="00624D87">
        <w:rPr>
          <w:sz w:val="16"/>
        </w:rPr>
        <w:t>. The non-Medicare portion is codified at 42 U.S.C. §§ 401-432, and the Medicare portion is at 42 U.S.C. §§ 1395-1396v. The Social Security Act of 1935 was a key component of the New Deal legislative agenda. For a general history of the Social Security program, see Wilbur J. Cohen, The Development of the Social Security Act of 1935: Reflection Some Fifty Years Later, 68 MINN. L. REV. 379, 379-83 (1983).</w:t>
      </w:r>
    </w:p>
    <w:p w14:paraId="3A491A9B" w14:textId="77777777" w:rsidR="00BF056F" w:rsidRPr="00E94D74" w:rsidRDefault="00BF056F" w:rsidP="00BF056F"/>
    <w:p w14:paraId="218E7045" w14:textId="77777777" w:rsidR="00BF056F" w:rsidRDefault="00BF056F" w:rsidP="00BF056F">
      <w:pPr>
        <w:pStyle w:val="Heading4"/>
      </w:pPr>
      <w:r>
        <w:t xml:space="preserve">Any narrower definitions are informal, </w:t>
      </w:r>
      <w:r w:rsidRPr="00D027BB">
        <w:rPr>
          <w:u w:val="single"/>
        </w:rPr>
        <w:t>colloquial</w:t>
      </w:r>
      <w:r>
        <w:t xml:space="preserve"> misuses.</w:t>
      </w:r>
    </w:p>
    <w:p w14:paraId="7075D73D" w14:textId="77777777" w:rsidR="00BF056F" w:rsidRPr="00DE3ECF" w:rsidRDefault="00BF056F" w:rsidP="00BF056F">
      <w:r w:rsidRPr="00DE3ECF">
        <w:rPr>
          <w:rStyle w:val="Style13ptBold"/>
        </w:rPr>
        <w:t>Aka ’17</w:t>
      </w:r>
      <w:r>
        <w:t xml:space="preserve"> [Philip C. Aka, Chidera V. Oku, and Murna Habila; 2017; Law Professor at the International University of Sarajevo, Professor of Criminal Justice at Chicago State University; Graduate Fellow through the MRS Grant at Chicago State University, M.P.H. at Chicago State University; Graduate Fellow at MRS Grant at Chicago State University, M.A. in Geography at Chicago State University; Akron Law Review, “Promoting Retirement Security for Low-Income Workers in Illinois: An Analysis and Lessons for Other States,” vol. 51]</w:t>
      </w:r>
    </w:p>
    <w:p w14:paraId="73CF26A2" w14:textId="77777777" w:rsidR="00BF056F" w:rsidRPr="00DE3ECF" w:rsidRDefault="00BF056F" w:rsidP="00BF056F">
      <w:pPr>
        <w:rPr>
          <w:sz w:val="16"/>
        </w:rPr>
      </w:pPr>
      <w:r w:rsidRPr="00DE3ECF">
        <w:rPr>
          <w:rStyle w:val="StyleUnderline"/>
        </w:rPr>
        <w:t xml:space="preserve">Social Security is the </w:t>
      </w:r>
      <w:r w:rsidRPr="00DE3ECF">
        <w:rPr>
          <w:rStyle w:val="Emphasis"/>
        </w:rPr>
        <w:t>popular</w:t>
      </w:r>
      <w:r w:rsidRPr="00DE3ECF">
        <w:rPr>
          <w:rStyle w:val="StyleUnderline"/>
        </w:rPr>
        <w:t xml:space="preserve"> and </w:t>
      </w:r>
      <w:r w:rsidRPr="00DE3ECF">
        <w:rPr>
          <w:rStyle w:val="Emphasis"/>
        </w:rPr>
        <w:t>colloquial name</w:t>
      </w:r>
      <w:r w:rsidRPr="00DE3ECF">
        <w:rPr>
          <w:rStyle w:val="StyleUnderline"/>
        </w:rPr>
        <w:t xml:space="preserve"> for what is today </w:t>
      </w:r>
      <w:r w:rsidRPr="00DE3ECF">
        <w:rPr>
          <w:rStyle w:val="Emphasis"/>
        </w:rPr>
        <w:t>formalistically</w:t>
      </w:r>
      <w:r w:rsidRPr="00DE3ECF">
        <w:rPr>
          <w:rStyle w:val="StyleUnderline"/>
        </w:rPr>
        <w:t xml:space="preserve"> the Old-Age and Survivors Insurance, incorporating survivor benefits</w:t>
      </w:r>
      <w:r w:rsidRPr="00DE3ECF">
        <w:rPr>
          <w:sz w:val="16"/>
        </w:rPr>
        <w:t xml:space="preserve"> (i.e. payouts to a family in the event of the premature death of a covered worker, dependent benefits, and payouts to the spouse and minor children of a retired worker). </w:t>
      </w:r>
      <w:r w:rsidRPr="00DE3ECF">
        <w:rPr>
          <w:rStyle w:val="StyleUnderline"/>
        </w:rPr>
        <w:t xml:space="preserve">The </w:t>
      </w:r>
      <w:r w:rsidRPr="00DE3ECF">
        <w:rPr>
          <w:rStyle w:val="Emphasis"/>
        </w:rPr>
        <w:t>formal name</w:t>
      </w:r>
      <w:r w:rsidRPr="00DE3ECF">
        <w:rPr>
          <w:rStyle w:val="StyleUnderline"/>
        </w:rPr>
        <w:t xml:space="preserve"> speaks to the transformation of the benefit plan from a retirement program for workers into a family-based economic security program</w:t>
      </w:r>
      <w:r w:rsidRPr="00DE3ECF">
        <w:rPr>
          <w:sz w:val="16"/>
        </w:rPr>
        <w:t>, as a result of some amendments in 1939 to the Social Security Act of 1935, Pub. L. 74-271, 49 Stat. 620 (codified as amended at 42 U.S.C. §§ 301-1397mm (2012)). Under the scheme, a worker contributes 7.65% of his or her paycheck in payroll tax to the Federal Insurance Contribution Act (FICA); 1.45% of the money goes to Medicare. The worker's employer matches the same 7.65%. Where that is not the case, because the worker is self-employed, he or she contributes the full 15.3%. Ellen Hoffman, Social Security: Will You Still Get Yours, READER'S DIGEST 80, 82 (Mar. 2002).</w:t>
      </w:r>
    </w:p>
    <w:p w14:paraId="6D0A0F35" w14:textId="77777777" w:rsidR="00BF056F" w:rsidRDefault="00BF056F" w:rsidP="00BF056F"/>
    <w:p w14:paraId="35F655EC" w14:textId="77777777" w:rsidR="00BF056F" w:rsidRDefault="00BF056F" w:rsidP="00BF056F">
      <w:pPr>
        <w:rPr>
          <w:rFonts w:asciiTheme="minorHAnsi" w:hAnsiTheme="minorHAnsi" w:cstheme="minorBidi"/>
        </w:rPr>
      </w:pPr>
    </w:p>
    <w:p w14:paraId="1461F315" w14:textId="035FDE14" w:rsidR="00E33A8C" w:rsidRDefault="00793271" w:rsidP="00E33A8C">
      <w:pPr>
        <w:pStyle w:val="Heading2"/>
      </w:pPr>
      <w:r>
        <w:t>‘</w:t>
      </w:r>
      <w:r w:rsidR="00E33A8C">
        <w:t>And/Or</w:t>
      </w:r>
      <w:r>
        <w:t>’</w:t>
      </w:r>
    </w:p>
    <w:p w14:paraId="0CB7274D" w14:textId="21361220" w:rsidR="00E33A8C" w:rsidRDefault="004510AD" w:rsidP="00E33A8C">
      <w:pPr>
        <w:pStyle w:val="Heading3"/>
      </w:pPr>
      <w:r>
        <w:t>Either or Both</w:t>
      </w:r>
    </w:p>
    <w:p w14:paraId="480CDC48" w14:textId="77777777" w:rsidR="000C69ED" w:rsidRPr="00986247" w:rsidRDefault="000C69ED" w:rsidP="000C69ED">
      <w:pPr>
        <w:pStyle w:val="Heading4"/>
      </w:pPr>
      <w:r>
        <w:t xml:space="preserve">‘And/or’ means either </w:t>
      </w:r>
      <w:r>
        <w:rPr>
          <w:u w:val="single"/>
        </w:rPr>
        <w:t>or</w:t>
      </w:r>
      <w:r>
        <w:t xml:space="preserve"> both.</w:t>
      </w:r>
    </w:p>
    <w:p w14:paraId="10191E4F" w14:textId="2AB94EA8" w:rsidR="00944A4A" w:rsidRPr="00944A4A" w:rsidRDefault="00944A4A" w:rsidP="00944A4A">
      <w:r w:rsidRPr="0084138E">
        <w:rPr>
          <w:rStyle w:val="Style13ptBold"/>
        </w:rPr>
        <w:t>Scalia ’12</w:t>
      </w:r>
      <w:r w:rsidRPr="0084138E">
        <w:t xml:space="preserve"> [Antonin Scalia and Bryan Garner; 2012; Justice on the Supreme Court of the United States; American lawyer, lexicographer, and teacher; Reading Law: The Interpretation of Legal Texts, “</w:t>
      </w:r>
      <w:r>
        <w:t>Conjunctive/Disjunctive Canon</w:t>
      </w:r>
      <w:r w:rsidRPr="0084138E">
        <w:t xml:space="preserve">,” Ch. </w:t>
      </w:r>
      <w:r>
        <w:t>12</w:t>
      </w:r>
      <w:r w:rsidRPr="0084138E">
        <w:t>]</w:t>
      </w:r>
    </w:p>
    <w:p w14:paraId="1E60B53A" w14:textId="6F5A4C3A" w:rsidR="00944A4A" w:rsidRPr="00944A4A" w:rsidRDefault="00944A4A" w:rsidP="00944A4A">
      <w:pPr>
        <w:rPr>
          <w:sz w:val="16"/>
        </w:rPr>
      </w:pPr>
      <w:r w:rsidRPr="00944A4A">
        <w:rPr>
          <w:sz w:val="16"/>
        </w:rPr>
        <w:t xml:space="preserve">What remains here is to say a word about the unfortunate hybrid and/or—a drafting blemish that experts often warn against20 but legal drafters nevertheless use. </w:t>
      </w:r>
      <w:r w:rsidRPr="00944A4A">
        <w:rPr>
          <w:rStyle w:val="StyleUnderline"/>
          <w:highlight w:val="cyan"/>
        </w:rPr>
        <w:t xml:space="preserve">The literal sense of </w:t>
      </w:r>
      <w:r w:rsidRPr="00944A4A">
        <w:rPr>
          <w:rStyle w:val="Emphasis"/>
          <w:i/>
          <w:iCs w:val="0"/>
          <w:highlight w:val="cyan"/>
        </w:rPr>
        <w:t>and/or</w:t>
      </w:r>
      <w:r w:rsidRPr="00944A4A">
        <w:rPr>
          <w:rStyle w:val="StyleUnderline"/>
          <w:highlight w:val="cyan"/>
        </w:rPr>
        <w:t xml:space="preserve"> is “both or either,”</w:t>
      </w:r>
      <w:r w:rsidRPr="00944A4A">
        <w:rPr>
          <w:rStyle w:val="StyleUnderline"/>
        </w:rPr>
        <w:t xml:space="preserve"> so that A </w:t>
      </w:r>
      <w:r w:rsidRPr="00944A4A">
        <w:rPr>
          <w:rStyle w:val="StyleUnderline"/>
          <w:i/>
          <w:iCs/>
        </w:rPr>
        <w:t>and/or</w:t>
      </w:r>
      <w:r w:rsidRPr="00944A4A">
        <w:rPr>
          <w:rStyle w:val="StyleUnderline"/>
        </w:rPr>
        <w:t xml:space="preserve"> B means (1) “A,” (2) “B,” or (3) “both A and B.”</w:t>
      </w:r>
      <w:r w:rsidRPr="00944A4A">
        <w:rPr>
          <w:sz w:val="16"/>
        </w:rPr>
        <w:t>21 So if you must do “A and/or B,” you have those three choices. Although one can envision situations in which this result is desired by the drafter, that unusual consequence is obscured (and is perhaps not meant) by use of the sloppy and/or. When that is meant, careful drafters would say A or B or both—or, if several items were to be listed, they would introduce the list with any one or more of the following.</w:t>
      </w:r>
    </w:p>
    <w:p w14:paraId="696B7110" w14:textId="5C700510" w:rsidR="00E33A8C" w:rsidRPr="00986247" w:rsidRDefault="00E33A8C" w:rsidP="00E33A8C">
      <w:pPr>
        <w:pStyle w:val="Heading4"/>
      </w:pPr>
      <w:bookmarkStart w:id="14" w:name="_Hlk134964759"/>
      <w:r>
        <w:t>‘And/or’ means</w:t>
      </w:r>
      <w:r w:rsidR="00986247">
        <w:t xml:space="preserve"> either </w:t>
      </w:r>
      <w:r w:rsidR="00986247">
        <w:rPr>
          <w:u w:val="single"/>
        </w:rPr>
        <w:t>or</w:t>
      </w:r>
      <w:r w:rsidR="00986247">
        <w:t xml:space="preserve"> both.</w:t>
      </w:r>
    </w:p>
    <w:p w14:paraId="59DD6693" w14:textId="77777777" w:rsidR="00E33A8C" w:rsidRPr="007378ED" w:rsidRDefault="00E33A8C" w:rsidP="00E33A8C">
      <w:r w:rsidRPr="007378ED">
        <w:rPr>
          <w:rStyle w:val="Style13ptBold"/>
        </w:rPr>
        <w:t>Curiel ’18</w:t>
      </w:r>
      <w:r>
        <w:t xml:space="preserve"> [Gonzalo; May 16, 2018; Federal District Court Judge in the Southern District of California; Lexis, “In re Qualcomm Litig.,” 2018 U.S. Dist. LEXIS 83577]</w:t>
      </w:r>
    </w:p>
    <w:p w14:paraId="1DB50798" w14:textId="20492BD7" w:rsidR="00E33A8C" w:rsidRPr="007378ED" w:rsidRDefault="00E33A8C" w:rsidP="00E33A8C">
      <w:pPr>
        <w:rPr>
          <w:sz w:val="16"/>
        </w:rPr>
      </w:pPr>
      <w:r w:rsidRPr="007378ED">
        <w:rPr>
          <w:sz w:val="16"/>
        </w:rPr>
        <w:t>Qualcomm, meanwhile, references several points in the specification where the '822 Patent teaches that the metric of forward link geometry may be determined "as a function of observed pilot signals, noise, and/or traffic on data channels." JA70 at 2:35-37. See also JA72 at 6:61-7:3 ("For example, Region R1 defines a Region having [*63]</w:t>
      </w:r>
      <w:r w:rsidR="00E07D01">
        <w:rPr>
          <w:sz w:val="16"/>
        </w:rPr>
        <w:t xml:space="preserve"> </w:t>
      </w:r>
      <w:r w:rsidRPr="007378ED">
        <w:rPr>
          <w:sz w:val="16"/>
        </w:rPr>
        <w:t xml:space="preserve">CQI values corresponding to power and/or noise levels greater than P1."). Qualcomm argues that this language can, but does not require the use of power and noise, as </w:t>
      </w:r>
      <w:r w:rsidRPr="007378ED">
        <w:rPr>
          <w:rStyle w:val="StyleUnderline"/>
        </w:rPr>
        <w:t xml:space="preserve">"and/or" indicates </w:t>
      </w:r>
      <w:r w:rsidRPr="007378ED">
        <w:rPr>
          <w:rStyle w:val="Emphasis"/>
        </w:rPr>
        <w:t>two or more alternatives</w:t>
      </w:r>
      <w:r w:rsidRPr="007378ED">
        <w:rPr>
          <w:rStyle w:val="StyleUnderline"/>
        </w:rPr>
        <w:t xml:space="preserve">. The Court </w:t>
      </w:r>
      <w:r w:rsidRPr="007378ED">
        <w:rPr>
          <w:rStyle w:val="Emphasis"/>
        </w:rPr>
        <w:t>agrees</w:t>
      </w:r>
      <w:r w:rsidRPr="007378ED">
        <w:rPr>
          <w:sz w:val="16"/>
        </w:rPr>
        <w:t xml:space="preserve"> with Qualcomm's construction insofar as </w:t>
      </w:r>
      <w:r w:rsidRPr="007378ED">
        <w:rPr>
          <w:rStyle w:val="StyleUnderline"/>
        </w:rPr>
        <w:t xml:space="preserve">the </w:t>
      </w:r>
      <w:r w:rsidRPr="007378ED">
        <w:rPr>
          <w:rStyle w:val="StyleUnderline"/>
          <w:highlight w:val="cyan"/>
        </w:rPr>
        <w:t xml:space="preserve">case law </w:t>
      </w:r>
      <w:r w:rsidRPr="007378ED">
        <w:rPr>
          <w:rStyle w:val="Emphasis"/>
          <w:highlight w:val="cyan"/>
        </w:rPr>
        <w:t>clearly indicates</w:t>
      </w:r>
      <w:r w:rsidRPr="007378ED">
        <w:rPr>
          <w:rStyle w:val="StyleUnderline"/>
        </w:rPr>
        <w:t xml:space="preserve"> that the use of </w:t>
      </w:r>
      <w:r w:rsidRPr="007378ED">
        <w:rPr>
          <w:rStyle w:val="StyleUnderline"/>
          <w:highlight w:val="cyan"/>
        </w:rPr>
        <w:t xml:space="preserve">"and/or" indicates </w:t>
      </w:r>
      <w:r w:rsidRPr="007378ED">
        <w:rPr>
          <w:rStyle w:val="Emphasis"/>
          <w:highlight w:val="cyan"/>
        </w:rPr>
        <w:t>two or more alternatives</w:t>
      </w:r>
      <w:r w:rsidRPr="007378ED">
        <w:rPr>
          <w:rStyle w:val="StyleUnderline"/>
        </w:rPr>
        <w:t xml:space="preserve"> that may be taken </w:t>
      </w:r>
      <w:r w:rsidRPr="007378ED">
        <w:rPr>
          <w:rStyle w:val="Emphasis"/>
          <w:highlight w:val="cyan"/>
        </w:rPr>
        <w:t>together or individually</w:t>
      </w:r>
      <w:r w:rsidRPr="007378ED">
        <w:rPr>
          <w:sz w:val="16"/>
        </w:rPr>
        <w:t>. See Cipher Pharms. Inc. v. Actavis Labs. FL, Inc., 99 F. Supp. 3d 508, 518 (D.N.J. 2015) ("and/or" is a function word to indicate that "two words or expressions are to be taken together or individually.").</w:t>
      </w:r>
    </w:p>
    <w:p w14:paraId="722B9904" w14:textId="77777777" w:rsidR="00E33A8C" w:rsidRPr="00EB2F2B" w:rsidRDefault="00E33A8C" w:rsidP="00E33A8C">
      <w:pPr>
        <w:pStyle w:val="Heading4"/>
      </w:pPr>
      <w:r>
        <w:t>The ‘or’ is key.</w:t>
      </w:r>
    </w:p>
    <w:p w14:paraId="0D9A29B7" w14:textId="77777777" w:rsidR="00E33A8C" w:rsidRPr="001A27C2" w:rsidRDefault="00E33A8C" w:rsidP="00E33A8C">
      <w:r w:rsidRPr="001A27C2">
        <w:rPr>
          <w:rStyle w:val="Style13ptBold"/>
        </w:rPr>
        <w:t>Haselton ’4</w:t>
      </w:r>
      <w:r>
        <w:t xml:space="preserve"> [Rick Haselton; September 8, 2004; Judge on the Oregon Court of Appeals; Lexis, “SAIF Corp. v. Donahue-Birran (In re Donahue-Birran),” 195 Ore. App. 173]</w:t>
      </w:r>
    </w:p>
    <w:p w14:paraId="6E3EFD50" w14:textId="77777777" w:rsidR="00E33A8C" w:rsidRPr="001A27C2" w:rsidRDefault="00E33A8C" w:rsidP="00E33A8C">
      <w:pPr>
        <w:rPr>
          <w:sz w:val="16"/>
        </w:rPr>
      </w:pPr>
      <w:r w:rsidRPr="001A27C2">
        <w:rPr>
          <w:sz w:val="16"/>
        </w:rPr>
        <w:t xml:space="preserve">SAIF argues that the board erred in construing OAR 436-035-0230(16). SAIF acknowledges that </w:t>
      </w:r>
      <w:r w:rsidRPr="001A27C2">
        <w:rPr>
          <w:rStyle w:val="StyleUnderline"/>
        </w:rPr>
        <w:t>the</w:t>
      </w:r>
      <w:r w:rsidRPr="001A27C2">
        <w:rPr>
          <w:sz w:val="16"/>
        </w:rPr>
        <w:t xml:space="preserve"> board's </w:t>
      </w:r>
      <w:r w:rsidRPr="001A27C2">
        <w:rPr>
          <w:rStyle w:val="StyleUnderline"/>
        </w:rPr>
        <w:t xml:space="preserve">interpretation is </w:t>
      </w:r>
      <w:r w:rsidRPr="001A27C2">
        <w:rPr>
          <w:rStyle w:val="Emphasis"/>
        </w:rPr>
        <w:t>consistent</w:t>
      </w:r>
      <w:r w:rsidRPr="001A27C2">
        <w:rPr>
          <w:rStyle w:val="StyleUnderline"/>
        </w:rPr>
        <w:t xml:space="preserve"> with the</w:t>
      </w:r>
      <w:r w:rsidRPr="001A27C2">
        <w:rPr>
          <w:sz w:val="16"/>
        </w:rPr>
        <w:t xml:space="preserve"> general </w:t>
      </w:r>
      <w:r w:rsidRPr="001A27C2">
        <w:rPr>
          <w:rStyle w:val="Emphasis"/>
        </w:rPr>
        <w:t>dictionary definition</w:t>
      </w:r>
      <w:r w:rsidRPr="001A27C2">
        <w:rPr>
          <w:rStyle w:val="StyleUnderline"/>
        </w:rPr>
        <w:t xml:space="preserve"> of the </w:t>
      </w:r>
      <w:r w:rsidRPr="001A27C2">
        <w:rPr>
          <w:rStyle w:val="Emphasis"/>
        </w:rPr>
        <w:t>term</w:t>
      </w:r>
      <w:r w:rsidRPr="001A27C2">
        <w:rPr>
          <w:rStyle w:val="StyleUnderline"/>
        </w:rPr>
        <w:t xml:space="preserve"> "and/or."</w:t>
      </w:r>
      <w:r w:rsidRPr="001A27C2">
        <w:rPr>
          <w:sz w:val="16"/>
        </w:rPr>
        <w:t xml:space="preserve"> See generally Webster's Third New Int'l Dictionary 80 (unabridged ed 1993) (</w:t>
      </w:r>
      <w:r w:rsidRPr="001A27C2">
        <w:rPr>
          <w:rStyle w:val="StyleUnderline"/>
          <w:highlight w:val="cyan"/>
        </w:rPr>
        <w:t>"and/or" is</w:t>
      </w:r>
      <w:r w:rsidRPr="001A27C2">
        <w:rPr>
          <w:sz w:val="16"/>
        </w:rPr>
        <w:t xml:space="preserve"> "</w:t>
      </w:r>
      <w:r w:rsidRPr="001A27C2">
        <w:rPr>
          <w:rStyle w:val="StyleUnderline"/>
        </w:rPr>
        <w:t xml:space="preserve">used as </w:t>
      </w:r>
      <w:r w:rsidRPr="001A27C2">
        <w:rPr>
          <w:rStyle w:val="StyleUnderline"/>
          <w:highlight w:val="cyan"/>
        </w:rPr>
        <w:t xml:space="preserve">a </w:t>
      </w:r>
      <w:r w:rsidRPr="001A27C2">
        <w:rPr>
          <w:rStyle w:val="Emphasis"/>
          <w:highlight w:val="cyan"/>
        </w:rPr>
        <w:t>function word</w:t>
      </w:r>
      <w:r w:rsidRPr="001A27C2">
        <w:rPr>
          <w:rStyle w:val="StyleUnderline"/>
          <w:highlight w:val="cyan"/>
        </w:rPr>
        <w:t xml:space="preserve"> to indicate</w:t>
      </w:r>
      <w:r w:rsidRPr="001A27C2">
        <w:rPr>
          <w:rStyle w:val="StyleUnderline"/>
        </w:rPr>
        <w:t xml:space="preserve"> that words are to be </w:t>
      </w:r>
      <w:r w:rsidRPr="001A27C2">
        <w:rPr>
          <w:rStyle w:val="StyleUnderline"/>
          <w:highlight w:val="cyan"/>
        </w:rPr>
        <w:t xml:space="preserve">taken together </w:t>
      </w:r>
      <w:r w:rsidRPr="001A27C2">
        <w:rPr>
          <w:rStyle w:val="Emphasis"/>
          <w:highlight w:val="cyan"/>
        </w:rPr>
        <w:t>or</w:t>
      </w:r>
      <w:r w:rsidRPr="001A27C2">
        <w:rPr>
          <w:rStyle w:val="StyleUnderline"/>
          <w:highlight w:val="cyan"/>
        </w:rPr>
        <w:t xml:space="preserve"> individually</w:t>
      </w:r>
      <w:r w:rsidRPr="001A27C2">
        <w:rPr>
          <w:sz w:val="16"/>
        </w:rPr>
        <w:t xml:space="preserve"> &lt;&lt;men &lt;ITALICS&gt;and/or women means &lt;men &lt;ITALICS&gt;and women or &lt;men &lt;ITALICS&gt;or women&gt;"). </w:t>
      </w:r>
      <w:r w:rsidRPr="001A27C2">
        <w:rPr>
          <w:rStyle w:val="StyleUnderline"/>
        </w:rPr>
        <w:t xml:space="preserve">The </w:t>
      </w:r>
      <w:r w:rsidRPr="001A27C2">
        <w:rPr>
          <w:rStyle w:val="Emphasis"/>
          <w:highlight w:val="cyan"/>
        </w:rPr>
        <w:t>term</w:t>
      </w:r>
      <w:r w:rsidRPr="001A27C2">
        <w:rPr>
          <w:rStyle w:val="StyleUnderline"/>
        </w:rPr>
        <w:t xml:space="preserve"> "and/or"</w:t>
      </w:r>
      <w:r w:rsidRPr="001A27C2">
        <w:rPr>
          <w:sz w:val="16"/>
        </w:rPr>
        <w:t xml:space="preserve"> also </w:t>
      </w:r>
      <w:r w:rsidRPr="001A27C2">
        <w:rPr>
          <w:rStyle w:val="StyleUnderline"/>
          <w:highlight w:val="cyan"/>
        </w:rPr>
        <w:t>has been</w:t>
      </w:r>
      <w:r w:rsidRPr="001A27C2">
        <w:rPr>
          <w:sz w:val="16"/>
        </w:rPr>
        <w:t xml:space="preserve"> described as </w:t>
      </w:r>
      <w:r w:rsidRPr="001A27C2">
        <w:rPr>
          <w:rStyle w:val="StyleUnderline"/>
          <w:highlight w:val="cyan"/>
        </w:rPr>
        <w:t>a "</w:t>
      </w:r>
      <w:r w:rsidRPr="001A27C2">
        <w:rPr>
          <w:rStyle w:val="Emphasis"/>
          <w:highlight w:val="cyan"/>
        </w:rPr>
        <w:t>formula</w:t>
      </w:r>
      <w:r w:rsidRPr="001A27C2">
        <w:rPr>
          <w:rStyle w:val="StyleUnderline"/>
          <w:highlight w:val="cyan"/>
        </w:rPr>
        <w:t xml:space="preserve"> denoting</w:t>
      </w:r>
      <w:r w:rsidRPr="001A27C2">
        <w:rPr>
          <w:sz w:val="16"/>
        </w:rPr>
        <w:t xml:space="preserve"> that </w:t>
      </w:r>
      <w:r w:rsidRPr="001A27C2">
        <w:rPr>
          <w:rStyle w:val="StyleUnderline"/>
        </w:rPr>
        <w:t xml:space="preserve">the </w:t>
      </w:r>
      <w:r w:rsidRPr="001A27C2">
        <w:rPr>
          <w:rStyle w:val="StyleUnderline"/>
          <w:highlight w:val="cyan"/>
        </w:rPr>
        <w:t>items joined</w:t>
      </w:r>
      <w:r w:rsidRPr="001A27C2">
        <w:rPr>
          <w:rStyle w:val="StyleUnderline"/>
        </w:rPr>
        <w:t xml:space="preserve"> by it </w:t>
      </w:r>
      <w:r w:rsidRPr="001A27C2">
        <w:rPr>
          <w:rStyle w:val="StyleUnderline"/>
          <w:highlight w:val="cyan"/>
        </w:rPr>
        <w:t>can be</w:t>
      </w:r>
      <w:r w:rsidRPr="001A27C2">
        <w:rPr>
          <w:rStyle w:val="StyleUnderline"/>
        </w:rPr>
        <w:t xml:space="preserve"> taken </w:t>
      </w:r>
      <w:r w:rsidRPr="001A27C2">
        <w:rPr>
          <w:rStyle w:val="Emphasis"/>
          <w:highlight w:val="cyan"/>
        </w:rPr>
        <w:t>either together</w:t>
      </w:r>
      <w:r w:rsidRPr="001A27C2">
        <w:rPr>
          <w:rStyle w:val="StyleUnderline"/>
          <w:highlight w:val="cyan"/>
        </w:rPr>
        <w:t xml:space="preserve"> or</w:t>
      </w:r>
      <w:r w:rsidRPr="001A27C2">
        <w:rPr>
          <w:rStyle w:val="StyleUnderline"/>
        </w:rPr>
        <w:t xml:space="preserve"> </w:t>
      </w:r>
      <w:r w:rsidRPr="001A27C2">
        <w:rPr>
          <w:rStyle w:val="Emphasis"/>
        </w:rPr>
        <w:t xml:space="preserve">as </w:t>
      </w:r>
      <w:r w:rsidRPr="001A27C2">
        <w:rPr>
          <w:rStyle w:val="Emphasis"/>
          <w:highlight w:val="cyan"/>
        </w:rPr>
        <w:t>alternatives</w:t>
      </w:r>
      <w:r w:rsidRPr="001A27C2">
        <w:rPr>
          <w:sz w:val="16"/>
        </w:rPr>
        <w:t>." H. W. Fowler, The New Fowler's Modern English Usage 53 (3d ed 1996). That source goes on to note that "the more comfortable way of expressing the same idea is to use 'X or Y or both,' or, in many contexts, just 'or'." Id.</w:t>
      </w:r>
    </w:p>
    <w:p w14:paraId="0188C9DF" w14:textId="77777777" w:rsidR="00E33A8C" w:rsidRPr="001A27C2" w:rsidRDefault="00E33A8C" w:rsidP="00E33A8C">
      <w:pPr>
        <w:rPr>
          <w:sz w:val="16"/>
        </w:rPr>
      </w:pPr>
      <w:r w:rsidRPr="001A27C2">
        <w:rPr>
          <w:sz w:val="16"/>
        </w:rPr>
        <w:t>SAIF contends, however, that the standard construction of the term "and/or" as set forth above is reversed whenever the term occurs in a sentence that contains a negative term such as "cannot." SAIF asserts that the fact that the word "cannot" precedes the phrase "walk and/or stand" means that the only possible way to interpret the phrase is to [***6] mean "neither taken together nor individually." SAIF thus reasons that the only way to interpret the phrase "cannot walk and/or stand" is that it means "cannot walk," and "cannot stand," and "cannot do both together" for the requisite period of time. SAIF concludes that, because evidence demonstrates that claimant can stand for more than two hours in an eight-hour period, he is not entitled to an award under OAR 436-035-0230(16), regardless of the fact that he cannot walk for more than two hours in an eight-hour period. In short, SAIF contends that the presence of the word "cannot" means that "and/or" can only mean "and" in this context.</w:t>
      </w:r>
    </w:p>
    <w:p w14:paraId="77B52163" w14:textId="77777777" w:rsidR="00E33A8C" w:rsidRPr="001A27C2" w:rsidRDefault="00E33A8C" w:rsidP="00E33A8C">
      <w:pPr>
        <w:rPr>
          <w:sz w:val="16"/>
        </w:rPr>
      </w:pPr>
      <w:r w:rsidRPr="001A27C2">
        <w:rPr>
          <w:rStyle w:val="StyleUnderline"/>
          <w:highlight w:val="cyan"/>
        </w:rPr>
        <w:t>The problem</w:t>
      </w:r>
      <w:r w:rsidRPr="002228AC">
        <w:rPr>
          <w:rStyle w:val="StyleUnderline"/>
        </w:rPr>
        <w:t xml:space="preserve"> </w:t>
      </w:r>
      <w:r w:rsidRPr="001A27C2">
        <w:rPr>
          <w:rStyle w:val="StyleUnderline"/>
        </w:rPr>
        <w:t xml:space="preserve">with that argument </w:t>
      </w:r>
      <w:r w:rsidRPr="001A27C2">
        <w:rPr>
          <w:rStyle w:val="StyleUnderline"/>
          <w:highlight w:val="cyan"/>
        </w:rPr>
        <w:t>is that</w:t>
      </w:r>
      <w:r w:rsidRPr="001A27C2">
        <w:rPr>
          <w:sz w:val="16"/>
        </w:rPr>
        <w:t xml:space="preserve"> SAIF's </w:t>
      </w:r>
      <w:r w:rsidRPr="002228AC">
        <w:rPr>
          <w:rStyle w:val="Emphasis"/>
          <w:highlight w:val="cyan"/>
        </w:rPr>
        <w:t>proposed</w:t>
      </w:r>
      <w:r w:rsidRPr="001A27C2">
        <w:rPr>
          <w:rStyle w:val="StyleUnderline"/>
          <w:highlight w:val="cyan"/>
        </w:rPr>
        <w:t xml:space="preserve"> interpretation reads</w:t>
      </w:r>
      <w:r w:rsidRPr="002228AC">
        <w:rPr>
          <w:rStyle w:val="StyleUnderline"/>
        </w:rPr>
        <w:t xml:space="preserve"> the word </w:t>
      </w:r>
      <w:r w:rsidRPr="001A27C2">
        <w:rPr>
          <w:rStyle w:val="StyleUnderline"/>
          <w:highlight w:val="cyan"/>
        </w:rPr>
        <w:t xml:space="preserve">"or" </w:t>
      </w:r>
      <w:r w:rsidRPr="001A27C2">
        <w:rPr>
          <w:rStyle w:val="Emphasis"/>
          <w:highlight w:val="cyan"/>
        </w:rPr>
        <w:t>out of the rule</w:t>
      </w:r>
      <w:r w:rsidRPr="001A27C2">
        <w:rPr>
          <w:rStyle w:val="StyleUnderline"/>
          <w:highlight w:val="cyan"/>
        </w:rPr>
        <w:t>. We are</w:t>
      </w:r>
      <w:r w:rsidRPr="001A27C2">
        <w:rPr>
          <w:sz w:val="16"/>
        </w:rPr>
        <w:t xml:space="preserve">, of course, </w:t>
      </w:r>
      <w:r w:rsidRPr="001A27C2">
        <w:rPr>
          <w:rStyle w:val="Emphasis"/>
          <w:highlight w:val="cyan"/>
        </w:rPr>
        <w:t>no</w:t>
      </w:r>
      <w:r w:rsidRPr="00691D52">
        <w:rPr>
          <w:rStyle w:val="Emphasis"/>
          <w:highlight w:val="cyan"/>
        </w:rPr>
        <w:t>t</w:t>
      </w:r>
      <w:r w:rsidRPr="00691D52">
        <w:rPr>
          <w:rStyle w:val="StyleUnderline"/>
          <w:highlight w:val="cyan"/>
        </w:rPr>
        <w:t xml:space="preserve"> to </w:t>
      </w:r>
      <w:r w:rsidRPr="001A27C2">
        <w:rPr>
          <w:rStyle w:val="StyleUnderline"/>
        </w:rPr>
        <w:t>"</w:t>
      </w:r>
      <w:r w:rsidRPr="001A27C2">
        <w:rPr>
          <w:rStyle w:val="StyleUnderline"/>
          <w:highlight w:val="cyan"/>
        </w:rPr>
        <w:t>omit</w:t>
      </w:r>
      <w:r w:rsidRPr="001A27C2">
        <w:rPr>
          <w:rStyle w:val="StyleUnderline"/>
        </w:rPr>
        <w:t xml:space="preserve"> what has been inserted" in </w:t>
      </w:r>
      <w:r w:rsidRPr="001A27C2">
        <w:rPr>
          <w:rStyle w:val="StyleUnderline"/>
          <w:highlight w:val="cyan"/>
        </w:rPr>
        <w:t>interpreting</w:t>
      </w:r>
      <w:r w:rsidRPr="001A27C2">
        <w:rPr>
          <w:sz w:val="16"/>
        </w:rPr>
        <w:t xml:space="preserve"> administrative </w:t>
      </w:r>
      <w:r w:rsidRPr="001A27C2">
        <w:rPr>
          <w:rStyle w:val="StyleUnderline"/>
          <w:highlight w:val="cyan"/>
        </w:rPr>
        <w:t>rules</w:t>
      </w:r>
      <w:r w:rsidRPr="001A27C2">
        <w:rPr>
          <w:sz w:val="16"/>
        </w:rPr>
        <w:t>. See Perlenfein [**1285] and Perlenfein, 316 Ore. 16, 22-23, 848 P.2d 604 (1993).</w:t>
      </w:r>
    </w:p>
    <w:p w14:paraId="7ACEC7B3" w14:textId="77777777" w:rsidR="00E33A8C" w:rsidRDefault="00E33A8C" w:rsidP="00E33A8C">
      <w:pPr>
        <w:pStyle w:val="Heading4"/>
      </w:pPr>
      <w:r>
        <w:t>The Seventh Circuit agrees.</w:t>
      </w:r>
    </w:p>
    <w:p w14:paraId="69D0299E" w14:textId="77777777" w:rsidR="00E33A8C" w:rsidRPr="00C23B58" w:rsidRDefault="00E33A8C" w:rsidP="00E33A8C">
      <w:r w:rsidRPr="00C23B58">
        <w:rPr>
          <w:rStyle w:val="Style13ptBold"/>
        </w:rPr>
        <w:t>Turchi ’23</w:t>
      </w:r>
      <w:r>
        <w:t xml:space="preserve"> [John; January 13; Federal District Court from the District of Arizona; Lexis, “Spann v. Comm'r of SSA,” 2023 U.S. Dist. LEXIS 6751]</w:t>
      </w:r>
    </w:p>
    <w:p w14:paraId="71D97B85" w14:textId="77777777" w:rsidR="00E33A8C" w:rsidRDefault="00E33A8C" w:rsidP="00E33A8C">
      <w:pPr>
        <w:rPr>
          <w:sz w:val="16"/>
        </w:rPr>
      </w:pPr>
      <w:r w:rsidRPr="00C23B58">
        <w:rPr>
          <w:sz w:val="16"/>
        </w:rPr>
        <w:t xml:space="preserve">The misunderstanding which may have occurred was likely due to the ALJ's use of "and/or," i.e., "standing and/or walking." (AR. at 105-06.) </w:t>
      </w:r>
      <w:r w:rsidRPr="00C23B58">
        <w:rPr>
          <w:rStyle w:val="StyleUnderline"/>
          <w:highlight w:val="cyan"/>
        </w:rPr>
        <w:t xml:space="preserve">"And/or" is a </w:t>
      </w:r>
      <w:r w:rsidRPr="00C23B58">
        <w:rPr>
          <w:rStyle w:val="Emphasis"/>
          <w:highlight w:val="cyan"/>
        </w:rPr>
        <w:t>conjunction</w:t>
      </w:r>
      <w:r w:rsidRPr="00C23B58">
        <w:rPr>
          <w:rStyle w:val="StyleUnderline"/>
          <w:highlight w:val="cyan"/>
        </w:rPr>
        <w:t xml:space="preserve"> "used as a </w:t>
      </w:r>
      <w:r w:rsidRPr="00C23B58">
        <w:rPr>
          <w:rStyle w:val="Emphasis"/>
          <w:highlight w:val="cyan"/>
        </w:rPr>
        <w:t>function word</w:t>
      </w:r>
      <w:r w:rsidRPr="00C23B58">
        <w:rPr>
          <w:rStyle w:val="StyleUnderline"/>
          <w:highlight w:val="cyan"/>
        </w:rPr>
        <w:t xml:space="preserve"> to indicate</w:t>
      </w:r>
      <w:r w:rsidRPr="00C23B58">
        <w:rPr>
          <w:sz w:val="16"/>
        </w:rPr>
        <w:t xml:space="preserve"> that </w:t>
      </w:r>
      <w:r w:rsidRPr="00C23B58">
        <w:rPr>
          <w:rStyle w:val="StyleUnderline"/>
          <w:highlight w:val="cyan"/>
        </w:rPr>
        <w:t>two</w:t>
      </w:r>
      <w:r w:rsidRPr="00C23B58">
        <w:rPr>
          <w:rStyle w:val="StyleUnderline"/>
        </w:rPr>
        <w:t xml:space="preserve"> words or </w:t>
      </w:r>
      <w:r w:rsidRPr="00C23B58">
        <w:rPr>
          <w:rStyle w:val="StyleUnderline"/>
          <w:highlight w:val="cyan"/>
        </w:rPr>
        <w:t>expressions are</w:t>
      </w:r>
      <w:r w:rsidRPr="00C23B58">
        <w:rPr>
          <w:rStyle w:val="StyleUnderline"/>
        </w:rPr>
        <w:t xml:space="preserve"> to be </w:t>
      </w:r>
      <w:r w:rsidRPr="00C23B58">
        <w:rPr>
          <w:rStyle w:val="Emphasis"/>
          <w:highlight w:val="cyan"/>
        </w:rPr>
        <w:t>taken together or individually</w:t>
      </w:r>
      <w:r w:rsidRPr="00C23B58">
        <w:rPr>
          <w:rStyle w:val="StyleUnderline"/>
          <w:highlight w:val="cyan"/>
        </w:rPr>
        <w:t>."</w:t>
      </w:r>
      <w:r w:rsidRPr="00C23B58">
        <w:rPr>
          <w:sz w:val="16"/>
        </w:rPr>
        <w:t xml:space="preserve"> Merriam Webster Dictionary, "and/or," available at https://www.merriam-webster.com/dictionary/and%2For (last visited Jan. 10, 2023). </w:t>
      </w:r>
      <w:r w:rsidRPr="00C23B58">
        <w:rPr>
          <w:rStyle w:val="StyleUnderline"/>
          <w:highlight w:val="cyan"/>
        </w:rPr>
        <w:t>The Seventh Circuit</w:t>
      </w:r>
      <w:r w:rsidRPr="00C23B58">
        <w:rPr>
          <w:rStyle w:val="StyleUnderline"/>
        </w:rPr>
        <w:t xml:space="preserve"> once </w:t>
      </w:r>
      <w:r w:rsidRPr="00C23B58">
        <w:rPr>
          <w:rStyle w:val="StyleUnderline"/>
          <w:highlight w:val="cyan"/>
        </w:rPr>
        <w:t>noted</w:t>
      </w:r>
      <w:r w:rsidRPr="00C23B58">
        <w:rPr>
          <w:rStyle w:val="StyleUnderline"/>
        </w:rPr>
        <w:t xml:space="preserve"> parenthetically that "</w:t>
      </w:r>
      <w:r w:rsidRPr="00C23B58">
        <w:rPr>
          <w:rStyle w:val="StyleUnderline"/>
          <w:highlight w:val="cyan"/>
        </w:rPr>
        <w:t>the expression</w:t>
      </w:r>
      <w:r w:rsidRPr="00C23B58">
        <w:rPr>
          <w:rStyle w:val="StyleUnderline"/>
        </w:rPr>
        <w:t>, while '</w:t>
      </w:r>
      <w:r w:rsidRPr="00C23B58">
        <w:rPr>
          <w:rStyle w:val="Emphasis"/>
        </w:rPr>
        <w:t>undeniably clumsy</w:t>
      </w:r>
      <w:r w:rsidRPr="00C23B58">
        <w:rPr>
          <w:rStyle w:val="StyleUnderline"/>
        </w:rPr>
        <w:t xml:space="preserve">, </w:t>
      </w:r>
      <w:r w:rsidRPr="00C23B58">
        <w:rPr>
          <w:rStyle w:val="Emphasis"/>
          <w:highlight w:val="cyan"/>
        </w:rPr>
        <w:t>does</w:t>
      </w:r>
      <w:r w:rsidRPr="00C23B58">
        <w:rPr>
          <w:rStyle w:val="StyleUnderline"/>
          <w:highlight w:val="cyan"/>
        </w:rPr>
        <w:t xml:space="preserve"> have a </w:t>
      </w:r>
      <w:r w:rsidRPr="00C23B58">
        <w:rPr>
          <w:rStyle w:val="Emphasis"/>
          <w:highlight w:val="cyan"/>
        </w:rPr>
        <w:t>specific meaning</w:t>
      </w:r>
      <w:r w:rsidRPr="00C23B58">
        <w:rPr>
          <w:rStyle w:val="StyleUnderline"/>
        </w:rPr>
        <w:t xml:space="preserve"> (x and/or y = x or y or both).'"</w:t>
      </w:r>
      <w:r w:rsidRPr="00C23B58">
        <w:rPr>
          <w:sz w:val="16"/>
        </w:rPr>
        <w:t xml:space="preserve"> Hess v. Hartford Life &amp; Acc. Ins. Co., 274 F.3d 456, 463 (7th Cir. 2001) (citing Bryan A. Garner, A Dictionary of Modern Legal Usage 56 (2d ed. 1995)).</w:t>
      </w:r>
    </w:p>
    <w:p w14:paraId="3F649773" w14:textId="77777777" w:rsidR="00E33A8C" w:rsidRDefault="00E33A8C" w:rsidP="00E33A8C">
      <w:pPr>
        <w:pStyle w:val="Heading4"/>
      </w:pPr>
      <w:r>
        <w:t>So do grammar textbooks.</w:t>
      </w:r>
    </w:p>
    <w:p w14:paraId="1112F39E" w14:textId="77777777" w:rsidR="00E33A8C" w:rsidRPr="0065486A" w:rsidRDefault="00E33A8C" w:rsidP="00E33A8C">
      <w:r w:rsidRPr="00C51527">
        <w:rPr>
          <w:rStyle w:val="Style13ptBold"/>
        </w:rPr>
        <w:t>Jordan ’21</w:t>
      </w:r>
      <w:r>
        <w:t xml:space="preserve"> [Sean D. Jordan; March 30, 2021; Federal District Court Judge on the Eastern District of Texas;</w:t>
      </w:r>
    </w:p>
    <w:p w14:paraId="1F18A9E6" w14:textId="199AB76B" w:rsidR="00E33A8C" w:rsidRDefault="00E33A8C" w:rsidP="00E33A8C">
      <w:pPr>
        <w:rPr>
          <w:sz w:val="16"/>
        </w:rPr>
      </w:pPr>
      <w:r w:rsidRPr="0065486A">
        <w:rPr>
          <w:sz w:val="16"/>
        </w:rPr>
        <w:t xml:space="preserve">See, e.g., United States v. Bush, 70 F.3d 557, 562 (10th Cir. 1995) (regarding the conjunction "and/or," stating that "[s]uch vague language is strongly disfavored"); Quinn v. BJC Health Sys., 364 F. Supp. 2d 1046, 1050 n.4 (E.D. Mo. 2005) (noting that, "[o]rdinarily, the Court refrains from using the term 'and/or' because the Court finds it to be ambiguous"). </w:t>
      </w:r>
      <w:r w:rsidRPr="00C51527">
        <w:rPr>
          <w:rStyle w:val="StyleUnderline"/>
          <w:highlight w:val="cyan"/>
        </w:rPr>
        <w:t xml:space="preserve">It appears, in </w:t>
      </w:r>
      <w:r w:rsidRPr="00C51527">
        <w:rPr>
          <w:rStyle w:val="Emphasis"/>
          <w:highlight w:val="cyan"/>
        </w:rPr>
        <w:t>modern parlance</w:t>
      </w:r>
      <w:r w:rsidRPr="0065486A">
        <w:rPr>
          <w:rStyle w:val="StyleUnderline"/>
        </w:rPr>
        <w:t xml:space="preserve">, the </w:t>
      </w:r>
      <w:r w:rsidRPr="00C51527">
        <w:rPr>
          <w:rStyle w:val="Emphasis"/>
          <w:highlight w:val="cyan"/>
        </w:rPr>
        <w:t>accepted</w:t>
      </w:r>
      <w:r w:rsidRPr="00C51527">
        <w:rPr>
          <w:rStyle w:val="StyleUnderline"/>
          <w:highlight w:val="cyan"/>
        </w:rPr>
        <w:t xml:space="preserve"> reading of "and/or" understands "or" in its </w:t>
      </w:r>
      <w:r w:rsidRPr="00C51527">
        <w:rPr>
          <w:rStyle w:val="Emphasis"/>
          <w:highlight w:val="cyan"/>
        </w:rPr>
        <w:t>inclusive form</w:t>
      </w:r>
      <w:r w:rsidRPr="0065486A">
        <w:rPr>
          <w:rStyle w:val="StyleUnderline"/>
        </w:rPr>
        <w:t>. See The Chicago Manual Of Style</w:t>
      </w:r>
      <w:r w:rsidRPr="0065486A">
        <w:rPr>
          <w:sz w:val="16"/>
        </w:rPr>
        <w:t xml:space="preserve"> </w:t>
      </w:r>
      <w:r w:rsidR="00CA707D" w:rsidRPr="00CA707D">
        <w:rPr>
          <w:sz w:val="12"/>
        </w:rPr>
        <w:t>¶</w:t>
      </w:r>
      <w:r w:rsidRPr="0065486A">
        <w:rPr>
          <w:sz w:val="16"/>
        </w:rPr>
        <w:t xml:space="preserve"> 5.250 (17th ed. 2017) ("Where [and/or] seems needed [take a sleeping pill and/or a warm drink], try . . . or . . . , or both [take a sleeping pill or a warm drink, or both]."); R.W. Burchfield, </w:t>
      </w:r>
      <w:r w:rsidRPr="0065486A">
        <w:rPr>
          <w:rStyle w:val="StyleUnderline"/>
        </w:rPr>
        <w:t>The New Fowler's</w:t>
      </w:r>
      <w:r w:rsidRPr="0065486A">
        <w:rPr>
          <w:sz w:val="16"/>
        </w:rPr>
        <w:t xml:space="preserve"> Modern Eng. Usage 53 (3d ed. 2000) ("The more comfortable way of expressing the same idea is to use 'X or Y or both,' or, in many contexts, just 'or.'"); And/Or, </w:t>
      </w:r>
      <w:r w:rsidRPr="0065486A">
        <w:rPr>
          <w:rStyle w:val="StyleUnderline"/>
        </w:rPr>
        <w:t>Merriam-Webster's</w:t>
      </w:r>
      <w:r w:rsidRPr="0065486A">
        <w:rPr>
          <w:sz w:val="16"/>
        </w:rPr>
        <w:t xml:space="preserve"> Dictionary ("used as a function word to indicate that two words or expressions are to be taken together or individually").</w:t>
      </w:r>
    </w:p>
    <w:p w14:paraId="103AAA8F" w14:textId="77777777" w:rsidR="00E33A8C" w:rsidRDefault="00E33A8C" w:rsidP="00E33A8C">
      <w:pPr>
        <w:pStyle w:val="Heading4"/>
      </w:pPr>
      <w:r>
        <w:t>Good example.</w:t>
      </w:r>
    </w:p>
    <w:p w14:paraId="35ADE6CC" w14:textId="77777777" w:rsidR="00E33A8C" w:rsidRPr="007378ED" w:rsidRDefault="00E33A8C" w:rsidP="00E33A8C">
      <w:r w:rsidRPr="007378ED">
        <w:rPr>
          <w:rStyle w:val="Style13ptBold"/>
        </w:rPr>
        <w:t>Johnstone ’3</w:t>
      </w:r>
      <w:r>
        <w:t xml:space="preserve"> [Douglas; January 17, 2003; Justice on the Supreme Court of Alabama; Lexis, “Ex parte Parker,” 858 So. 2d 941</w:t>
      </w:r>
    </w:p>
    <w:p w14:paraId="6B7BF873" w14:textId="77777777" w:rsidR="00E33A8C" w:rsidRPr="007378ED" w:rsidRDefault="00E33A8C" w:rsidP="00E33A8C">
      <w:pPr>
        <w:rPr>
          <w:sz w:val="16"/>
        </w:rPr>
      </w:pPr>
      <w:r w:rsidRPr="007378ED">
        <w:rPr>
          <w:sz w:val="16"/>
        </w:rPr>
        <w:t xml:space="preserve">Likewise, Jackson's statement that Officer Martin purchased "crack cocaine approximately seven different times from Hutchinson and/or someone near her residence" is not evidence that he purchased crack from Hutchinson at all. </w:t>
      </w:r>
      <w:r w:rsidRPr="005D6B3C">
        <w:rPr>
          <w:rStyle w:val="StyleUnderline"/>
          <w:highlight w:val="cyan"/>
        </w:rPr>
        <w:t xml:space="preserve">The </w:t>
      </w:r>
      <w:r w:rsidRPr="005D6B3C">
        <w:rPr>
          <w:rStyle w:val="Emphasis"/>
          <w:highlight w:val="cyan"/>
        </w:rPr>
        <w:t>expression</w:t>
      </w:r>
      <w:r w:rsidRPr="005D6B3C">
        <w:rPr>
          <w:rStyle w:val="StyleUnderline"/>
          <w:highlight w:val="cyan"/>
        </w:rPr>
        <w:t xml:space="preserve"> and/or means</w:t>
      </w:r>
      <w:r w:rsidRPr="007378ED">
        <w:rPr>
          <w:sz w:val="16"/>
        </w:rPr>
        <w:t xml:space="preserve">, in the alternative, </w:t>
      </w:r>
      <w:r w:rsidRPr="005D6B3C">
        <w:rPr>
          <w:rStyle w:val="StyleUnderline"/>
          <w:highlight w:val="cyan"/>
        </w:rPr>
        <w:t xml:space="preserve">and </w:t>
      </w:r>
      <w:r w:rsidRPr="005D6B3C">
        <w:rPr>
          <w:rStyle w:val="Emphasis"/>
          <w:highlight w:val="cyan"/>
        </w:rPr>
        <w:t>or</w:t>
      </w:r>
      <w:r w:rsidRPr="005D6B3C">
        <w:rPr>
          <w:rStyle w:val="StyleUnderline"/>
          <w:highlight w:val="cyan"/>
        </w:rPr>
        <w:t xml:space="preserve"> or</w:t>
      </w:r>
      <w:r w:rsidRPr="007378ED">
        <w:rPr>
          <w:sz w:val="16"/>
        </w:rPr>
        <w:t xml:space="preserve">. In other words, </w:t>
      </w:r>
      <w:r w:rsidRPr="007378ED">
        <w:rPr>
          <w:rStyle w:val="StyleUnderline"/>
        </w:rPr>
        <w:t xml:space="preserve">and/or is "used as a </w:t>
      </w:r>
      <w:r w:rsidRPr="007378ED">
        <w:rPr>
          <w:rStyle w:val="Emphasis"/>
        </w:rPr>
        <w:t>function word</w:t>
      </w:r>
      <w:r w:rsidRPr="007378ED">
        <w:rPr>
          <w:rStyle w:val="StyleUnderline"/>
        </w:rPr>
        <w:t xml:space="preserve"> to indicate</w:t>
      </w:r>
      <w:r w:rsidRPr="007378ED">
        <w:rPr>
          <w:sz w:val="16"/>
        </w:rPr>
        <w:t xml:space="preserve"> that two </w:t>
      </w:r>
      <w:r w:rsidRPr="007378ED">
        <w:rPr>
          <w:rStyle w:val="StyleUnderline"/>
        </w:rPr>
        <w:t xml:space="preserve">words or expressions are to be taken </w:t>
      </w:r>
      <w:r w:rsidRPr="007378ED">
        <w:rPr>
          <w:rStyle w:val="Emphasis"/>
        </w:rPr>
        <w:t>together or individually</w:t>
      </w:r>
      <w:r w:rsidRPr="007378ED">
        <w:rPr>
          <w:rStyle w:val="StyleUnderline"/>
        </w:rPr>
        <w:t>."</w:t>
      </w:r>
      <w:r w:rsidRPr="007378ED">
        <w:rPr>
          <w:sz w:val="16"/>
        </w:rPr>
        <w:t xml:space="preserve"> Merriam-Webster's Collegiate Dictionary 43 (10th ed. 1999) (emphasis added). In the case now before us, the e</w:t>
      </w:r>
      <w:r w:rsidRPr="005D6B3C">
        <w:rPr>
          <w:sz w:val="16"/>
        </w:rPr>
        <w:t xml:space="preserve">xpression </w:t>
      </w:r>
      <w:r w:rsidRPr="005D6B3C">
        <w:rPr>
          <w:rStyle w:val="StyleUnderline"/>
        </w:rPr>
        <w:t>"Hutchinson and/or</w:t>
      </w:r>
      <w:r w:rsidRPr="005D6B3C">
        <w:rPr>
          <w:sz w:val="16"/>
        </w:rPr>
        <w:t xml:space="preserve"> [**14] </w:t>
      </w:r>
      <w:r w:rsidRPr="005D6B3C">
        <w:rPr>
          <w:rStyle w:val="StyleUnderline"/>
        </w:rPr>
        <w:t>some</w:t>
      </w:r>
      <w:r w:rsidRPr="007378ED">
        <w:rPr>
          <w:rStyle w:val="StyleUnderline"/>
        </w:rPr>
        <w:t>one" means</w:t>
      </w:r>
      <w:r w:rsidRPr="007378ED">
        <w:rPr>
          <w:sz w:val="16"/>
        </w:rPr>
        <w:t xml:space="preserve">, alternatively, </w:t>
      </w:r>
      <w:r w:rsidRPr="007378ED">
        <w:rPr>
          <w:rStyle w:val="StyleUnderline"/>
        </w:rPr>
        <w:t xml:space="preserve">Hutchinson </w:t>
      </w:r>
      <w:r w:rsidRPr="007378ED">
        <w:rPr>
          <w:rStyle w:val="Emphasis"/>
        </w:rPr>
        <w:t>and</w:t>
      </w:r>
      <w:r w:rsidRPr="007378ED">
        <w:rPr>
          <w:rStyle w:val="StyleUnderline"/>
        </w:rPr>
        <w:t xml:space="preserve"> someone </w:t>
      </w:r>
      <w:r w:rsidRPr="007378ED">
        <w:rPr>
          <w:rStyle w:val="Emphasis"/>
        </w:rPr>
        <w:t>or</w:t>
      </w:r>
      <w:r w:rsidRPr="007378ED">
        <w:rPr>
          <w:rStyle w:val="StyleUnderline"/>
        </w:rPr>
        <w:t xml:space="preserve"> Hutchinson </w:t>
      </w:r>
      <w:r w:rsidRPr="007378ED">
        <w:rPr>
          <w:rStyle w:val="Emphasis"/>
        </w:rPr>
        <w:t>or</w:t>
      </w:r>
      <w:r w:rsidRPr="007378ED">
        <w:rPr>
          <w:rStyle w:val="StyleUnderline"/>
        </w:rPr>
        <w:t xml:space="preserve"> someone</w:t>
      </w:r>
      <w:r w:rsidRPr="007378ED">
        <w:rPr>
          <w:sz w:val="16"/>
        </w:rPr>
        <w:t xml:space="preserve">. Thus, Investigator Jackson has equally sworn that the seven purchases were from just "someone" "near" the residence -- once again, for aught that appears, six doors down the street. </w:t>
      </w:r>
      <w:r w:rsidRPr="007378ED">
        <w:rPr>
          <w:rStyle w:val="Emphasis"/>
        </w:rPr>
        <w:t>Explained differently</w:t>
      </w:r>
      <w:r w:rsidRPr="007378ED">
        <w:rPr>
          <w:rStyle w:val="StyleUnderline"/>
        </w:rPr>
        <w:t xml:space="preserve">, </w:t>
      </w:r>
      <w:r w:rsidRPr="005D6B3C">
        <w:rPr>
          <w:rStyle w:val="StyleUnderline"/>
          <w:highlight w:val="cyan"/>
        </w:rPr>
        <w:t>if a prosecutor</w:t>
      </w:r>
      <w:r w:rsidRPr="007378ED">
        <w:rPr>
          <w:rStyle w:val="StyleUnderline"/>
        </w:rPr>
        <w:t xml:space="preserve"> were to </w:t>
      </w:r>
      <w:r w:rsidRPr="005D6B3C">
        <w:rPr>
          <w:rStyle w:val="Emphasis"/>
          <w:highlight w:val="cyan"/>
        </w:rPr>
        <w:t>ask</w:t>
      </w:r>
      <w:r w:rsidRPr="007378ED">
        <w:rPr>
          <w:rStyle w:val="StyleUnderline"/>
        </w:rPr>
        <w:t xml:space="preserve"> a witness, </w:t>
      </w:r>
      <w:r w:rsidRPr="005D6B3C">
        <w:rPr>
          <w:rStyle w:val="StyleUnderline"/>
          <w:highlight w:val="cyan"/>
        </w:rPr>
        <w:t xml:space="preserve">"Did you buy crack from Hutchinson?", and the witness </w:t>
      </w:r>
      <w:r w:rsidRPr="005D6B3C">
        <w:rPr>
          <w:rStyle w:val="Emphasis"/>
          <w:highlight w:val="cyan"/>
        </w:rPr>
        <w:t>answered</w:t>
      </w:r>
      <w:r w:rsidRPr="007378ED">
        <w:rPr>
          <w:rStyle w:val="StyleUnderline"/>
        </w:rPr>
        <w:t xml:space="preserve">, "Well, </w:t>
      </w:r>
      <w:r w:rsidRPr="005D6B3C">
        <w:rPr>
          <w:rStyle w:val="StyleUnderline"/>
          <w:highlight w:val="cyan"/>
        </w:rPr>
        <w:t xml:space="preserve">I bought it from Hutchinson </w:t>
      </w:r>
      <w:r w:rsidRPr="005D6B3C">
        <w:rPr>
          <w:rStyle w:val="Emphasis"/>
          <w:highlight w:val="cyan"/>
        </w:rPr>
        <w:t>and/or</w:t>
      </w:r>
      <w:r w:rsidRPr="005D6B3C">
        <w:rPr>
          <w:rStyle w:val="StyleUnderline"/>
          <w:highlight w:val="cyan"/>
        </w:rPr>
        <w:t xml:space="preserve"> someone," the prosecutor would </w:t>
      </w:r>
      <w:r w:rsidRPr="005D6B3C">
        <w:rPr>
          <w:rStyle w:val="Emphasis"/>
          <w:highlight w:val="cyan"/>
        </w:rPr>
        <w:t>not</w:t>
      </w:r>
      <w:r w:rsidRPr="007378ED">
        <w:rPr>
          <w:rStyle w:val="Emphasis"/>
        </w:rPr>
        <w:t xml:space="preserve"> yet</w:t>
      </w:r>
      <w:r w:rsidRPr="007378ED">
        <w:rPr>
          <w:rStyle w:val="StyleUnderline"/>
        </w:rPr>
        <w:t xml:space="preserve"> </w:t>
      </w:r>
      <w:r w:rsidRPr="005D6B3C">
        <w:rPr>
          <w:rStyle w:val="StyleUnderline"/>
          <w:highlight w:val="cyan"/>
        </w:rPr>
        <w:t xml:space="preserve">have </w:t>
      </w:r>
      <w:r w:rsidRPr="005D6B3C">
        <w:rPr>
          <w:rStyle w:val="Emphasis"/>
          <w:highlight w:val="cyan"/>
        </w:rPr>
        <w:t>any evidence</w:t>
      </w:r>
      <w:r w:rsidRPr="005D6B3C">
        <w:rPr>
          <w:rStyle w:val="StyleUnderline"/>
          <w:highlight w:val="cyan"/>
        </w:rPr>
        <w:t xml:space="preserve"> that Hutchinson had sold crack</w:t>
      </w:r>
      <w:r w:rsidRPr="007378ED">
        <w:rPr>
          <w:sz w:val="16"/>
        </w:rPr>
        <w:t>. Cf., Southern Ry. Co. v. Bunt, 131 Ala. 591, 596, 32 So. 507, 509 (1902) (holding that "the averment as it stands in the disjunctive, embraces two different causes of action, and affirms neither, but merely that it is one or the other").</w:t>
      </w:r>
    </w:p>
    <w:p w14:paraId="5F80EE00" w14:textId="77777777" w:rsidR="00E33A8C" w:rsidRDefault="00E33A8C" w:rsidP="00E33A8C">
      <w:pPr>
        <w:pStyle w:val="Heading4"/>
      </w:pPr>
      <w:r>
        <w:t xml:space="preserve">It </w:t>
      </w:r>
      <w:r>
        <w:rPr>
          <w:u w:val="single"/>
        </w:rPr>
        <w:t>must</w:t>
      </w:r>
      <w:r>
        <w:t xml:space="preserve"> have that meaning.</w:t>
      </w:r>
    </w:p>
    <w:p w14:paraId="70377108" w14:textId="77777777" w:rsidR="00E33A8C" w:rsidRPr="000D527A" w:rsidRDefault="00E33A8C" w:rsidP="00E33A8C">
      <w:r w:rsidRPr="000D527A">
        <w:rPr>
          <w:rStyle w:val="Style13ptBold"/>
        </w:rPr>
        <w:t>Garcia ’9</w:t>
      </w:r>
      <w:r>
        <w:t xml:space="preserve"> [Orlando; October 15, 2009; Federal District Court for the Western District of Texas; Lexis, “Essex Ins. Co. v. Cordillera Ranch Prop. Owners Ass'n,” 2009 U.S. Dist. LEXIS 142472]</w:t>
      </w:r>
    </w:p>
    <w:p w14:paraId="19F8237D" w14:textId="191AE135" w:rsidR="00E33A8C" w:rsidRPr="00FD3512" w:rsidRDefault="00E33A8C" w:rsidP="00E33A8C">
      <w:pPr>
        <w:rPr>
          <w:sz w:val="16"/>
        </w:rPr>
      </w:pPr>
      <w:r w:rsidRPr="00FD3512">
        <w:rPr>
          <w:sz w:val="16"/>
        </w:rPr>
        <w:t xml:space="preserve">Although Hydro Tank interprets </w:t>
      </w:r>
      <w:r w:rsidRPr="00FD3512">
        <w:rPr>
          <w:rStyle w:val="StyleUnderline"/>
          <w:highlight w:val="cyan"/>
        </w:rPr>
        <w:t>the</w:t>
      </w:r>
      <w:r w:rsidRPr="00FD3512">
        <w:rPr>
          <w:sz w:val="16"/>
        </w:rPr>
        <w:t xml:space="preserve"> use of </w:t>
      </w:r>
      <w:r w:rsidRPr="00FD3512">
        <w:rPr>
          <w:rStyle w:val="StyleUnderline"/>
          <w:highlight w:val="cyan"/>
        </w:rPr>
        <w:t>"and/or"</w:t>
      </w:r>
      <w:r w:rsidRPr="00FD3512">
        <w:rPr>
          <w:sz w:val="16"/>
        </w:rPr>
        <w:t xml:space="preserve"> in pleadings and not an insurance policy, the clear import of Mitchell and Hydro Tank, is that both parts of the conjunctive/disjunctive phrase </w:t>
      </w:r>
      <w:r w:rsidRPr="00FD3512">
        <w:rPr>
          <w:rStyle w:val="Emphasis"/>
          <w:highlight w:val="cyan"/>
        </w:rPr>
        <w:t>must</w:t>
      </w:r>
      <w:r w:rsidRPr="00FD3512">
        <w:rPr>
          <w:rStyle w:val="StyleUnderline"/>
          <w:highlight w:val="cyan"/>
        </w:rPr>
        <w:t xml:space="preserve"> be given</w:t>
      </w:r>
      <w:r w:rsidRPr="00FD3512">
        <w:rPr>
          <w:rStyle w:val="StyleUnderline"/>
        </w:rPr>
        <w:t xml:space="preserve"> the </w:t>
      </w:r>
      <w:r w:rsidRPr="00FD3512">
        <w:rPr>
          <w:rStyle w:val="Emphasis"/>
          <w:highlight w:val="cyan"/>
        </w:rPr>
        <w:t>meaning</w:t>
      </w:r>
      <w:r w:rsidRPr="00FD3512">
        <w:rPr>
          <w:rStyle w:val="StyleUnderline"/>
          <w:highlight w:val="cyan"/>
        </w:rPr>
        <w:t xml:space="preserve"> "either </w:t>
      </w:r>
      <w:r w:rsidRPr="00FD3512">
        <w:rPr>
          <w:rStyle w:val="Emphasis"/>
          <w:highlight w:val="cyan"/>
        </w:rPr>
        <w:t>or</w:t>
      </w:r>
      <w:r w:rsidRPr="00FD3512">
        <w:rPr>
          <w:rStyle w:val="StyleUnderline"/>
          <w:highlight w:val="cyan"/>
        </w:rPr>
        <w:t xml:space="preserve"> both."</w:t>
      </w:r>
      <w:r w:rsidRPr="00FD3512">
        <w:rPr>
          <w:sz w:val="16"/>
        </w:rPr>
        <w:t xml:space="preserve">164 As in Mitchell, </w:t>
      </w:r>
      <w:r w:rsidRPr="00FD3512">
        <w:rPr>
          <w:rStyle w:val="StyleUnderline"/>
        </w:rPr>
        <w:t>the</w:t>
      </w:r>
      <w:r w:rsidRPr="00FD3512">
        <w:rPr>
          <w:sz w:val="16"/>
        </w:rPr>
        <w:t xml:space="preserve"> Cordillera Ranch </w:t>
      </w:r>
      <w:r w:rsidRPr="00FD3512">
        <w:rPr>
          <w:rStyle w:val="StyleUnderline"/>
        </w:rPr>
        <w:t>defendants</w:t>
      </w:r>
      <w:r w:rsidRPr="00FD3512">
        <w:rPr>
          <w:sz w:val="16"/>
        </w:rPr>
        <w:t xml:space="preserve"> appear to have </w:t>
      </w:r>
      <w:r w:rsidRPr="00FD3512">
        <w:rPr>
          <w:rStyle w:val="StyleUnderline"/>
        </w:rPr>
        <w:t>provided an interpretation</w:t>
      </w:r>
      <w:r w:rsidRPr="00FD3512">
        <w:rPr>
          <w:sz w:val="16"/>
        </w:rPr>
        <w:t xml:space="preserve"> of paragraph [*35]</w:t>
      </w:r>
      <w:r w:rsidR="00E07D01">
        <w:rPr>
          <w:sz w:val="16"/>
        </w:rPr>
        <w:t xml:space="preserve"> </w:t>
      </w:r>
      <w:r w:rsidRPr="00FD3512">
        <w:rPr>
          <w:sz w:val="16"/>
        </w:rPr>
        <w:t xml:space="preserve">10(k) </w:t>
      </w:r>
      <w:r w:rsidRPr="00FD3512">
        <w:rPr>
          <w:rStyle w:val="StyleUnderline"/>
        </w:rPr>
        <w:t xml:space="preserve">that gives meaning to the "and" portion of "and/or" but would interpret the paragraph to </w:t>
      </w:r>
      <w:r w:rsidRPr="00FD3512">
        <w:rPr>
          <w:rStyle w:val="Emphasis"/>
        </w:rPr>
        <w:t>ignore</w:t>
      </w:r>
      <w:r w:rsidRPr="00FD3512">
        <w:rPr>
          <w:rStyle w:val="StyleUnderline"/>
        </w:rPr>
        <w:t xml:space="preserve"> the "or."</w:t>
      </w:r>
      <w:r w:rsidRPr="00FD3512">
        <w:rPr>
          <w:sz w:val="16"/>
        </w:rPr>
        <w:t xml:space="preserve"> Based on Mitchell and Hydrogen Tank, the "plain and unambiguous meaning that gives effect to the parties' intent is that"165 coverage is excluded for damages: (1) "resulting from water or moisture and due to discharge, leakage, seepage, backup or overflow from sewers, mains, drains, pipes, plumbing, heating, refrigeration, air conditioning, standpipes, appliances, sprinkler systems, or ditches, streams, levees, or rain or snow admitted into the building interior;" or (2) "resulting from water or moisture;" or (3) "due to discharge, leakage, seepage, backup or overflow from sewers, mains, drains, pipes, plumbing, heating, refrigeration, air conditioning, standpipes, appliances, sprinkler systems, or ditches, streams, levees, or rain or snow admitted into the building interior."166</w:t>
      </w:r>
    </w:p>
    <w:p w14:paraId="5F763552" w14:textId="77777777" w:rsidR="00E33A8C" w:rsidRPr="00FD3512" w:rsidRDefault="00E33A8C" w:rsidP="00E33A8C">
      <w:pPr>
        <w:rPr>
          <w:sz w:val="16"/>
        </w:rPr>
      </w:pPr>
      <w:r w:rsidRPr="00FD3512">
        <w:rPr>
          <w:sz w:val="16"/>
        </w:rPr>
        <w:t>&lt;&lt;FOOTNOTE 164&gt;&gt;</w:t>
      </w:r>
    </w:p>
    <w:p w14:paraId="54E86C7F" w14:textId="77777777" w:rsidR="00E33A8C" w:rsidRPr="000D527A" w:rsidRDefault="00E33A8C" w:rsidP="00E33A8C">
      <w:pPr>
        <w:rPr>
          <w:sz w:val="16"/>
        </w:rPr>
      </w:pPr>
      <w:r w:rsidRPr="000D527A">
        <w:rPr>
          <w:sz w:val="16"/>
        </w:rPr>
        <w:t>See Black's Law Dictionary 86 (6th ed. 1990) (</w:t>
      </w:r>
      <w:r w:rsidRPr="00FD3512">
        <w:rPr>
          <w:rStyle w:val="StyleUnderline"/>
        </w:rPr>
        <w:t xml:space="preserve">"either </w:t>
      </w:r>
      <w:r w:rsidRPr="00FD3512">
        <w:rPr>
          <w:rStyle w:val="Emphasis"/>
        </w:rPr>
        <w:t>or</w:t>
      </w:r>
      <w:r w:rsidRPr="00FD3512">
        <w:rPr>
          <w:rStyle w:val="StyleUnderline"/>
        </w:rPr>
        <w:t xml:space="preserve"> both of"</w:t>
      </w:r>
      <w:r w:rsidRPr="000D527A">
        <w:rPr>
          <w:sz w:val="16"/>
        </w:rPr>
        <w:t>); see also Merriam-Webster Online Dictionary, available at http://www.merriam-webster.com/dictionary/and/or (</w:t>
      </w:r>
      <w:r w:rsidRPr="00FD3512">
        <w:rPr>
          <w:rStyle w:val="StyleUnderline"/>
        </w:rPr>
        <w:t xml:space="preserve">"used as a </w:t>
      </w:r>
      <w:r w:rsidRPr="00FD3512">
        <w:rPr>
          <w:rStyle w:val="Emphasis"/>
        </w:rPr>
        <w:t>function word</w:t>
      </w:r>
      <w:r w:rsidRPr="00FD3512">
        <w:rPr>
          <w:rStyle w:val="StyleUnderline"/>
        </w:rPr>
        <w:t xml:space="preserve"> to indicate</w:t>
      </w:r>
      <w:r w:rsidRPr="000D527A">
        <w:rPr>
          <w:sz w:val="16"/>
        </w:rPr>
        <w:t xml:space="preserve"> that two </w:t>
      </w:r>
      <w:r w:rsidRPr="00FD3512">
        <w:rPr>
          <w:rStyle w:val="StyleUnderline"/>
        </w:rPr>
        <w:t xml:space="preserve">words or expressions are to be </w:t>
      </w:r>
      <w:r w:rsidRPr="00FD3512">
        <w:rPr>
          <w:rStyle w:val="Emphasis"/>
        </w:rPr>
        <w:t>taken together or individually</w:t>
      </w:r>
      <w:r w:rsidRPr="000D527A">
        <w:rPr>
          <w:sz w:val="16"/>
        </w:rPr>
        <w:t>").</w:t>
      </w:r>
    </w:p>
    <w:p w14:paraId="73971894" w14:textId="3EDE81EA" w:rsidR="00E33A8C" w:rsidRDefault="00980AC3" w:rsidP="00E33A8C">
      <w:pPr>
        <w:pStyle w:val="Heading4"/>
      </w:pPr>
      <w:r>
        <w:t>It is a function word that creates the disjunctive ‘or</w:t>
      </w:r>
      <w:r w:rsidR="00E33A8C">
        <w:t>.</w:t>
      </w:r>
      <w:r>
        <w:t>’</w:t>
      </w:r>
    </w:p>
    <w:p w14:paraId="0696DACF" w14:textId="77777777" w:rsidR="00E33A8C" w:rsidRPr="00C23B58" w:rsidRDefault="00E33A8C" w:rsidP="00E33A8C">
      <w:r w:rsidRPr="00C23B58">
        <w:rPr>
          <w:rStyle w:val="Style13ptBold"/>
        </w:rPr>
        <w:t>McIntyre ’71</w:t>
      </w:r>
      <w:r>
        <w:t xml:space="preserve"> [John Joseph McIntyre; May 28; Chief Justice on the Supreme Court of Wyoming; Lexis, “Rupe v. First Nat'l Bank,” 485 P.2d 384]</w:t>
      </w:r>
    </w:p>
    <w:p w14:paraId="6454E02F" w14:textId="77777777" w:rsidR="00E33A8C" w:rsidRDefault="00E33A8C" w:rsidP="00E33A8C">
      <w:pPr>
        <w:rPr>
          <w:sz w:val="16"/>
        </w:rPr>
      </w:pPr>
      <w:r w:rsidRPr="00C23B58">
        <w:rPr>
          <w:sz w:val="16"/>
        </w:rPr>
        <w:t xml:space="preserve">As stated in Thomas v. Penn Mutual Fire Insurance Company, 244 S.C. 581, 137 S.E.2d 856, 859, </w:t>
      </w:r>
      <w:r w:rsidRPr="00C23B58">
        <w:rPr>
          <w:rStyle w:val="StyleUnderline"/>
        </w:rPr>
        <w:t xml:space="preserve">the phrase "and/or" means </w:t>
      </w:r>
      <w:r w:rsidRPr="00C23B58">
        <w:rPr>
          <w:rStyle w:val="Emphasis"/>
        </w:rPr>
        <w:t>either</w:t>
      </w:r>
      <w:r w:rsidRPr="00C23B58">
        <w:rPr>
          <w:rStyle w:val="StyleUnderline"/>
        </w:rPr>
        <w:t xml:space="preserve"> "and" </w:t>
      </w:r>
      <w:r w:rsidRPr="00C23B58">
        <w:rPr>
          <w:rStyle w:val="Emphasis"/>
        </w:rPr>
        <w:t>or</w:t>
      </w:r>
      <w:r w:rsidRPr="00C23B58">
        <w:rPr>
          <w:rStyle w:val="StyleUnderline"/>
        </w:rPr>
        <w:t xml:space="preserve"> "or." Webster's</w:t>
      </w:r>
      <w:r w:rsidRPr="00C23B58">
        <w:rPr>
          <w:sz w:val="16"/>
        </w:rPr>
        <w:t xml:space="preserve"> Third International Dictionary, 1961 Edition, </w:t>
      </w:r>
      <w:r w:rsidRPr="00C23B58">
        <w:rPr>
          <w:rStyle w:val="Emphasis"/>
        </w:rPr>
        <w:t>defines</w:t>
      </w:r>
      <w:r w:rsidRPr="00C23B58">
        <w:rPr>
          <w:rStyle w:val="StyleUnderline"/>
        </w:rPr>
        <w:t xml:space="preserve"> "and/or" as "a </w:t>
      </w:r>
      <w:r w:rsidRPr="00C23B58">
        <w:rPr>
          <w:rStyle w:val="Emphasis"/>
        </w:rPr>
        <w:t>function word</w:t>
      </w:r>
      <w:r w:rsidRPr="00C23B58">
        <w:rPr>
          <w:rStyle w:val="StyleUnderline"/>
        </w:rPr>
        <w:t xml:space="preserve"> to indicate that words are</w:t>
      </w:r>
      <w:r w:rsidRPr="00C23B58">
        <w:rPr>
          <w:sz w:val="16"/>
        </w:rPr>
        <w:t xml:space="preserve"> to be </w:t>
      </w:r>
      <w:r w:rsidRPr="00C23B58">
        <w:rPr>
          <w:rStyle w:val="Emphasis"/>
        </w:rPr>
        <w:t>taken together or individually</w:t>
      </w:r>
      <w:r w:rsidRPr="00C23B58">
        <w:rPr>
          <w:sz w:val="16"/>
        </w:rPr>
        <w:t xml:space="preserve"> (men and/or women means men and women or men or women)." See also Oman Construction Co. v. Tennessee Central Ry.Co., 212 Tenn. 556, 370 S.W.2d 563, 572; Poucher v. State, 46 Ala.App. 272, 240 So.2d 694, reh.den., 286 Ala. 736, 240 So.2d 695; Longacre v. Knowles, Mo., 333 S.W.2d 67, 70; and Coplen v. Zimmerman, Mo., 271 S.W.2d 513, 515.</w:t>
      </w:r>
    </w:p>
    <w:p w14:paraId="272952A1" w14:textId="6F7184DB" w:rsidR="00E33A8C" w:rsidRDefault="00980AC3" w:rsidP="00E33A8C">
      <w:pPr>
        <w:pStyle w:val="Heading4"/>
      </w:pPr>
      <w:r>
        <w:t>‘And/or’ means individually, or together</w:t>
      </w:r>
      <w:r w:rsidR="00E33A8C">
        <w:t>.</w:t>
      </w:r>
    </w:p>
    <w:p w14:paraId="77539F03" w14:textId="77777777" w:rsidR="00E33A8C" w:rsidRPr="000D527A" w:rsidRDefault="00E33A8C" w:rsidP="00E33A8C">
      <w:r w:rsidRPr="0065486A">
        <w:rPr>
          <w:rStyle w:val="Style13ptBold"/>
        </w:rPr>
        <w:t>Howard ’7</w:t>
      </w:r>
      <w:r>
        <w:t xml:space="preserve"> [James; December 14; Judge on the Kentucky Court of Appeals; Lexis, “Cmty. Trust Bancorp, Inc. v. Mussetter,” 242 S.W.3d 690]</w:t>
      </w:r>
    </w:p>
    <w:p w14:paraId="783DB946" w14:textId="3BD4E323" w:rsidR="00E33A8C" w:rsidRPr="00A34360" w:rsidRDefault="00E33A8C" w:rsidP="00E33A8C">
      <w:pPr>
        <w:rPr>
          <w:sz w:val="16"/>
        </w:rPr>
      </w:pPr>
      <w:r w:rsidRPr="000D527A">
        <w:rPr>
          <w:sz w:val="16"/>
        </w:rPr>
        <w:t xml:space="preserve">However, </w:t>
      </w:r>
      <w:r w:rsidRPr="000D527A">
        <w:rPr>
          <w:rStyle w:val="StyleUnderline"/>
        </w:rPr>
        <w:t xml:space="preserve">the </w:t>
      </w:r>
      <w:r w:rsidRPr="000D527A">
        <w:rPr>
          <w:rStyle w:val="Emphasis"/>
        </w:rPr>
        <w:t>actual language</w:t>
      </w:r>
      <w:r w:rsidRPr="000D527A">
        <w:rPr>
          <w:rStyle w:val="StyleUnderline"/>
        </w:rPr>
        <w:t xml:space="preserve"> of the lease states</w:t>
      </w:r>
      <w:r w:rsidRPr="000D527A">
        <w:rPr>
          <w:sz w:val="16"/>
        </w:rPr>
        <w:t xml:space="preserve">, "The Lessee shall save the Lessor harmless . . . from any liability . . . on account of injury to employees, or to customers or to the general public </w:t>
      </w:r>
      <w:r w:rsidRPr="000D527A">
        <w:rPr>
          <w:rStyle w:val="Emphasis"/>
        </w:rPr>
        <w:t>and/or</w:t>
      </w:r>
      <w:r w:rsidRPr="000D527A">
        <w:rPr>
          <w:sz w:val="16"/>
        </w:rPr>
        <w:t xml:space="preserve"> growing out of the occupancy of the said Premises by the Lessee . . . ." (Emphasis added.) </w:t>
      </w:r>
      <w:r w:rsidRPr="000D527A">
        <w:rPr>
          <w:rStyle w:val="StyleUnderline"/>
        </w:rPr>
        <w:t xml:space="preserve">"And/or" is </w:t>
      </w:r>
      <w:r w:rsidRPr="000D527A">
        <w:rPr>
          <w:rStyle w:val="Emphasis"/>
        </w:rPr>
        <w:t>defined</w:t>
      </w:r>
      <w:r w:rsidRPr="000D527A">
        <w:rPr>
          <w:rStyle w:val="StyleUnderline"/>
        </w:rPr>
        <w:t xml:space="preserve"> as "a function word to indicate that</w:t>
      </w:r>
      <w:r w:rsidRPr="000D527A">
        <w:rPr>
          <w:sz w:val="16"/>
        </w:rPr>
        <w:t xml:space="preserve"> two </w:t>
      </w:r>
      <w:r w:rsidRPr="000D527A">
        <w:rPr>
          <w:rStyle w:val="StyleUnderline"/>
        </w:rPr>
        <w:t xml:space="preserve">words or expressions are to be taken </w:t>
      </w:r>
      <w:r w:rsidRPr="000D527A">
        <w:rPr>
          <w:rStyle w:val="Emphasis"/>
        </w:rPr>
        <w:t>together or individually</w:t>
      </w:r>
      <w:r w:rsidRPr="000D527A">
        <w:rPr>
          <w:sz w:val="16"/>
        </w:rPr>
        <w:t xml:space="preserve">." Merriam-Webster's Collegiate Dictionary (2003). </w:t>
      </w:r>
      <w:r w:rsidRPr="000D527A">
        <w:rPr>
          <w:rStyle w:val="StyleUnderline"/>
        </w:rPr>
        <w:t>In Newlon v. Newlon</w:t>
      </w:r>
      <w:r w:rsidRPr="000D527A">
        <w:rPr>
          <w:sz w:val="16"/>
        </w:rPr>
        <w:t xml:space="preserve">, 310 Ky. 737, 740, 220 S.W.2d 961, 963 (1949), </w:t>
      </w:r>
      <w:r w:rsidRPr="000D527A">
        <w:rPr>
          <w:rStyle w:val="StyleUnderline"/>
        </w:rPr>
        <w:t xml:space="preserve">the court </w:t>
      </w:r>
      <w:r w:rsidRPr="000D527A">
        <w:rPr>
          <w:rStyle w:val="Emphasis"/>
        </w:rPr>
        <w:t>stated</w:t>
      </w:r>
      <w:r w:rsidRPr="000D527A">
        <w:rPr>
          <w:sz w:val="16"/>
        </w:rPr>
        <w:t xml:space="preserve"> that </w:t>
      </w:r>
      <w:r w:rsidRPr="000D527A">
        <w:rPr>
          <w:rStyle w:val="StyleUnderline"/>
        </w:rPr>
        <w:t>"[a]nd/or" means "</w:t>
      </w:r>
      <w:r w:rsidRPr="000D527A">
        <w:rPr>
          <w:rStyle w:val="Emphasis"/>
        </w:rPr>
        <w:t>'either</w:t>
      </w:r>
      <w:r w:rsidRPr="000D527A">
        <w:rPr>
          <w:rStyle w:val="StyleUnderline"/>
        </w:rPr>
        <w:t xml:space="preserve"> and </w:t>
      </w:r>
      <w:r w:rsidRPr="000D527A">
        <w:rPr>
          <w:rStyle w:val="Emphasis"/>
        </w:rPr>
        <w:t>or</w:t>
      </w:r>
      <w:r w:rsidRPr="000D527A">
        <w:rPr>
          <w:rStyle w:val="StyleUnderline"/>
        </w:rPr>
        <w:t xml:space="preserve"> or.'</w:t>
      </w:r>
      <w:r w:rsidRPr="000D527A">
        <w:rPr>
          <w:sz w:val="16"/>
        </w:rPr>
        <w:t>"</w:t>
      </w:r>
      <w:r w:rsidR="00E07D01">
        <w:rPr>
          <w:sz w:val="16"/>
        </w:rPr>
        <w:t xml:space="preserve"> </w:t>
      </w:r>
      <w:r w:rsidRPr="000D527A">
        <w:rPr>
          <w:sz w:val="16"/>
        </w:rPr>
        <w:t>[**9] (Emphasis in original.) Thus, the indemnification clause, read literally, appears to require Mussetter to indemnify Community Trust "from any liability . . . on account of injury to employees, or to customers or to the general public," from any cause, in any location, and regardless of whether or not the damages arise from Mussetter's occupancy of his leased office suite. Such an indemnification clause is simply too broad and would be against public policy, as found by the circuit court.</w:t>
      </w:r>
      <w:bookmarkEnd w:id="14"/>
    </w:p>
    <w:p w14:paraId="1C0D02AE" w14:textId="4A0104C2" w:rsidR="005D388F" w:rsidRDefault="00793271" w:rsidP="00A34360">
      <w:pPr>
        <w:pStyle w:val="Heading2"/>
      </w:pPr>
      <w:r>
        <w:t>‘</w:t>
      </w:r>
      <w:r w:rsidR="00A34360">
        <w:t>Providing</w:t>
      </w:r>
      <w:r>
        <w:t>’</w:t>
      </w:r>
    </w:p>
    <w:p w14:paraId="6525B9DE" w14:textId="22544869" w:rsidR="006B624D" w:rsidRPr="006B624D" w:rsidRDefault="006B624D" w:rsidP="006B624D">
      <w:pPr>
        <w:pStyle w:val="Heading3"/>
      </w:pPr>
      <w:r>
        <w:t>Excludes Third Parties</w:t>
      </w:r>
      <w:r w:rsidR="00894D0B">
        <w:t>---1NC</w:t>
      </w:r>
    </w:p>
    <w:p w14:paraId="519B7D3A" w14:textId="6FDF5E44" w:rsidR="006B624D" w:rsidRDefault="006B624D" w:rsidP="006B624D">
      <w:pPr>
        <w:pStyle w:val="Heading4"/>
      </w:pPr>
      <w:r>
        <w:t>Only the United States federal government can do the ‘providing.’</w:t>
      </w:r>
    </w:p>
    <w:p w14:paraId="551FF927" w14:textId="77777777" w:rsidR="006B624D" w:rsidRPr="00764A9C" w:rsidRDefault="006B624D" w:rsidP="006B624D">
      <w:r w:rsidRPr="00764A9C">
        <w:rPr>
          <w:rStyle w:val="Style13ptBold"/>
        </w:rPr>
        <w:t>Tribe ’2k</w:t>
      </w:r>
      <w:r>
        <w:t xml:space="preserve"> [Laurence H. Tribe, Jonathan S. Massey, William T. Lake, William R. Richardson, Jr., Lynn R. Chartyan, David Gray, Mark D. Roellig, Dan L. Poole, Robert B. McKenna; February 2, 2000; Law Professor at Harvard University, co-founder of the American Constitution Society, clerk for Justice Potter Stewart; Founding Partner of Massey &amp; Gail, clerk for Justice William J. Brennan; clerk to Justice John M. Harlan, JD at Stanford; Westlaw, “Reply Brief for Petitioner” in U S West Communications, Inc. v. FEC, 2000 WL 34005446]</w:t>
      </w:r>
    </w:p>
    <w:p w14:paraId="46A63A43" w14:textId="77777777" w:rsidR="006B624D" w:rsidRPr="00C80C8B" w:rsidRDefault="006B624D" w:rsidP="006B624D">
      <w:pPr>
        <w:rPr>
          <w:sz w:val="16"/>
        </w:rPr>
      </w:pPr>
      <w:r w:rsidRPr="00C80C8B">
        <w:rPr>
          <w:sz w:val="16"/>
        </w:rPr>
        <w:t xml:space="preserve">1. </w:t>
      </w:r>
      <w:r w:rsidRPr="00C80C8B">
        <w:rPr>
          <w:rStyle w:val="StyleUnderline"/>
        </w:rPr>
        <w:t>Respondents</w:t>
      </w:r>
      <w:r w:rsidRPr="00C80C8B">
        <w:rPr>
          <w:sz w:val="16"/>
        </w:rPr>
        <w:t xml:space="preserve">, in an effort to deflect attention from the central issue in this case, </w:t>
      </w:r>
      <w:r w:rsidRPr="00C80C8B">
        <w:rPr>
          <w:rStyle w:val="StyleUnderline"/>
        </w:rPr>
        <w:t xml:space="preserve">attack an </w:t>
      </w:r>
      <w:r w:rsidRPr="00C80C8B">
        <w:rPr>
          <w:rStyle w:val="Emphasis"/>
        </w:rPr>
        <w:t>obvious straw man</w:t>
      </w:r>
      <w:r w:rsidRPr="00C80C8B">
        <w:rPr>
          <w:rStyle w:val="StyleUnderline"/>
        </w:rPr>
        <w:t xml:space="preserve"> when they assert</w:t>
      </w:r>
      <w:r w:rsidRPr="00C80C8B">
        <w:rPr>
          <w:sz w:val="16"/>
        </w:rPr>
        <w:t xml:space="preserve"> that </w:t>
      </w:r>
      <w:r w:rsidRPr="00C80C8B">
        <w:rPr>
          <w:rStyle w:val="StyleUnderline"/>
        </w:rPr>
        <w:t>U S WEST contended below that “provide” is synonymous with “transmit.”</w:t>
      </w:r>
      <w:r w:rsidRPr="00C80C8B">
        <w:rPr>
          <w:sz w:val="16"/>
        </w:rPr>
        <w:t xml:space="preserve">3 </w:t>
      </w:r>
      <w:r w:rsidRPr="00C80C8B">
        <w:rPr>
          <w:rStyle w:val="StyleUnderline"/>
        </w:rPr>
        <w:t xml:space="preserve">To the </w:t>
      </w:r>
      <w:r w:rsidRPr="00C80C8B">
        <w:rPr>
          <w:rStyle w:val="Emphasis"/>
        </w:rPr>
        <w:t>contrary</w:t>
      </w:r>
      <w:r w:rsidRPr="00C80C8B">
        <w:rPr>
          <w:rStyle w:val="StyleUnderline"/>
        </w:rPr>
        <w:t>, U S WEST noted</w:t>
      </w:r>
      <w:r w:rsidRPr="00C80C8B">
        <w:rPr>
          <w:sz w:val="16"/>
        </w:rPr>
        <w:t xml:space="preserve"> that </w:t>
      </w:r>
      <w:r w:rsidRPr="00C80C8B">
        <w:rPr>
          <w:rStyle w:val="Emphasis"/>
        </w:rPr>
        <w:t>all definitions</w:t>
      </w:r>
      <w:r w:rsidRPr="00C80C8B">
        <w:rPr>
          <w:rStyle w:val="StyleUnderline"/>
        </w:rPr>
        <w:t xml:space="preserve"> of the </w:t>
      </w:r>
      <w:r w:rsidRPr="00C80C8B">
        <w:rPr>
          <w:rStyle w:val="Emphasis"/>
        </w:rPr>
        <w:t>common verb</w:t>
      </w:r>
      <w:r w:rsidRPr="00C80C8B">
        <w:rPr>
          <w:rStyle w:val="StyleUnderline"/>
        </w:rPr>
        <w:t xml:space="preserve"> “provide” share a </w:t>
      </w:r>
      <w:r w:rsidRPr="00C80C8B">
        <w:rPr>
          <w:rStyle w:val="Emphasis"/>
        </w:rPr>
        <w:t>core meaning</w:t>
      </w:r>
      <w:r w:rsidRPr="00C80C8B">
        <w:rPr>
          <w:rStyle w:val="StyleUnderline"/>
        </w:rPr>
        <w:t xml:space="preserve">: They refer to putting forth a product or service </w:t>
      </w:r>
      <w:r w:rsidRPr="00C80C8B">
        <w:rPr>
          <w:rStyle w:val="Emphasis"/>
        </w:rPr>
        <w:t>oneself</w:t>
      </w:r>
      <w:r w:rsidRPr="00C80C8B">
        <w:rPr>
          <w:rStyle w:val="StyleUnderline"/>
        </w:rPr>
        <w:t xml:space="preserve">, as contrasted to performing </w:t>
      </w:r>
      <w:r w:rsidRPr="00C80C8B">
        <w:rPr>
          <w:rStyle w:val="Emphasis"/>
        </w:rPr>
        <w:t>ancillary services</w:t>
      </w:r>
      <w:r w:rsidRPr="00C80C8B">
        <w:rPr>
          <w:rStyle w:val="StyleUnderline"/>
        </w:rPr>
        <w:t xml:space="preserve"> for </w:t>
      </w:r>
      <w:r w:rsidRPr="00C80C8B">
        <w:rPr>
          <w:rStyle w:val="Emphasis"/>
        </w:rPr>
        <w:t>another</w:t>
      </w:r>
      <w:r w:rsidRPr="00C80C8B">
        <w:rPr>
          <w:rStyle w:val="StyleUnderline"/>
        </w:rPr>
        <w:t xml:space="preserve"> who is doing so</w:t>
      </w:r>
      <w:r w:rsidRPr="00C80C8B">
        <w:rPr>
          <w:sz w:val="16"/>
        </w:rPr>
        <w:t>.4 “Providing” can be done directly (by carrying long distance traffic over one's own facilities), indirectly (by reselling another's long distance transmission services), or -- as the FCC itself had held until this case5 -- by entering into a revenue-sharing arrangement that would “intertwine” a BOC with a nominally unaffiliated long distance *3 provider.6 It is undisputed that U S WEST engaged in none of these activities: U S WEST received a flat fee per customer to market Qwest's services, while Qwest alone processed each customer's order, entered into the contractual relationship with the customer to provide long distance services, transmitted all of the customer's long distance calls, and received all revenues from the customer (and bore the risk of nonreceipt). See Pet. 9-10. Qwest provided its services under its own brand name, was identified as the long distance provider on all bills, and had full responsibility for maintaining and restoring long distance services. See id. at 10. The Order found U S WEST to be the “provider” of the services not because its activities fit any definition of that term but because that result would maximize U S WEST's incentives to seek relief under section 271.7</w:t>
      </w:r>
    </w:p>
    <w:p w14:paraId="72160829" w14:textId="77777777" w:rsidR="006B624D" w:rsidRPr="00C80C8B" w:rsidRDefault="006B624D" w:rsidP="006B624D">
      <w:pPr>
        <w:rPr>
          <w:sz w:val="16"/>
        </w:rPr>
      </w:pPr>
      <w:r w:rsidRPr="00C80C8B">
        <w:rPr>
          <w:sz w:val="16"/>
        </w:rPr>
        <w:t>&lt;&lt;FOOTNOTE 4&gt;&gt;</w:t>
      </w:r>
    </w:p>
    <w:p w14:paraId="5243F558" w14:textId="77777777" w:rsidR="006B624D" w:rsidRPr="00C80C8B" w:rsidRDefault="006B624D" w:rsidP="006B624D">
      <w:pPr>
        <w:rPr>
          <w:sz w:val="16"/>
        </w:rPr>
      </w:pPr>
      <w:r w:rsidRPr="00C80C8B">
        <w:rPr>
          <w:sz w:val="16"/>
        </w:rPr>
        <w:t xml:space="preserve">See Pet. 19 (noting that </w:t>
      </w:r>
      <w:r w:rsidRPr="00C80C8B">
        <w:rPr>
          <w:rStyle w:val="StyleUnderline"/>
        </w:rPr>
        <w:t xml:space="preserve">the marketing agent of a telephone company does </w:t>
      </w:r>
      <w:r w:rsidRPr="00C80C8B">
        <w:rPr>
          <w:rStyle w:val="Emphasis"/>
        </w:rPr>
        <w:t>not</w:t>
      </w:r>
      <w:r w:rsidRPr="00C80C8B">
        <w:rPr>
          <w:rStyle w:val="StyleUnderline"/>
        </w:rPr>
        <w:t xml:space="preserve"> “provide” service within the </w:t>
      </w:r>
      <w:r w:rsidRPr="00C80C8B">
        <w:rPr>
          <w:rStyle w:val="Emphasis"/>
        </w:rPr>
        <w:t>commonly understood meaning</w:t>
      </w:r>
      <w:r w:rsidRPr="00C80C8B">
        <w:rPr>
          <w:rStyle w:val="StyleUnderline"/>
        </w:rPr>
        <w:t xml:space="preserve"> of that </w:t>
      </w:r>
      <w:r w:rsidRPr="00C80C8B">
        <w:rPr>
          <w:rStyle w:val="Emphasis"/>
        </w:rPr>
        <w:t>term</w:t>
      </w:r>
      <w:r w:rsidRPr="00C80C8B">
        <w:rPr>
          <w:sz w:val="16"/>
        </w:rPr>
        <w:t>).</w:t>
      </w:r>
    </w:p>
    <w:p w14:paraId="142812E7" w14:textId="77777777" w:rsidR="006B624D" w:rsidRPr="00C80C8B" w:rsidRDefault="006B624D" w:rsidP="006B624D">
      <w:pPr>
        <w:rPr>
          <w:sz w:val="16"/>
        </w:rPr>
      </w:pPr>
      <w:r w:rsidRPr="00C80C8B">
        <w:rPr>
          <w:sz w:val="16"/>
        </w:rPr>
        <w:t>&lt;&lt;FOOTNOTE 4 ENDS&gt;&gt;</w:t>
      </w:r>
    </w:p>
    <w:p w14:paraId="6069EAE7" w14:textId="77777777" w:rsidR="006B624D" w:rsidRPr="00C80C8B" w:rsidRDefault="006B624D" w:rsidP="006B624D">
      <w:pPr>
        <w:rPr>
          <w:sz w:val="16"/>
        </w:rPr>
      </w:pPr>
      <w:r w:rsidRPr="00C80C8B">
        <w:rPr>
          <w:sz w:val="16"/>
        </w:rPr>
        <w:t xml:space="preserve">2. Like any other statutory interpretation case, this one involves a particular section of a particular statute (albeit a very important one). But the significance of this case is not limited to the 1996 Act. The decision below countenances a practice by which administrative agencies can manipulate the Chevron framework to ignore what Congress has enacted into law by characterizing as “ambiguous” any statutory provisions that do not suit their visions of good policy. The Order seized on the existence of multiple (but quite similar) dictionary definitions of the verb “provide” as a basis for declaring section 271(a)'s ban on “provid[ing]” certain long distance services to be “ambiguous.” See Pet. App. 44a-46a. That declaration freed the agency from the constraint of interpreting section 271(a) by reference to what Congress meant in using that verb. Instead, </w:t>
      </w:r>
      <w:r w:rsidRPr="00C80C8B">
        <w:rPr>
          <w:rStyle w:val="StyleUnderline"/>
        </w:rPr>
        <w:t xml:space="preserve">the agency used the </w:t>
      </w:r>
      <w:r w:rsidRPr="00C80C8B">
        <w:rPr>
          <w:rStyle w:val="Emphasis"/>
        </w:rPr>
        <w:t>possibility</w:t>
      </w:r>
      <w:r w:rsidRPr="00C80C8B">
        <w:rPr>
          <w:sz w:val="16"/>
        </w:rPr>
        <w:t xml:space="preserve"> that </w:t>
      </w:r>
      <w:r w:rsidRPr="00C80C8B">
        <w:rPr>
          <w:rStyle w:val="StyleUnderline"/>
        </w:rPr>
        <w:t xml:space="preserve">Congress </w:t>
      </w:r>
      <w:r w:rsidRPr="00C80C8B">
        <w:rPr>
          <w:rStyle w:val="Emphasis"/>
        </w:rPr>
        <w:t>might</w:t>
      </w:r>
      <w:r w:rsidRPr="00C80C8B">
        <w:rPr>
          <w:rStyle w:val="StyleUnderline"/>
        </w:rPr>
        <w:t xml:space="preserve"> have meant</w:t>
      </w:r>
      <w:r w:rsidRPr="00C80C8B">
        <w:rPr>
          <w:sz w:val="16"/>
        </w:rPr>
        <w:t xml:space="preserve"> *4 </w:t>
      </w:r>
      <w:r w:rsidRPr="00C80C8B">
        <w:rPr>
          <w:rStyle w:val="StyleUnderline"/>
        </w:rPr>
        <w:t>“furnish” or “make available”</w:t>
      </w:r>
      <w:r w:rsidRPr="00C80C8B">
        <w:rPr>
          <w:sz w:val="16"/>
        </w:rPr>
        <w:t xml:space="preserve">8 </w:t>
      </w:r>
      <w:r w:rsidRPr="00C80C8B">
        <w:rPr>
          <w:rStyle w:val="StyleUnderline"/>
        </w:rPr>
        <w:t xml:space="preserve">as an </w:t>
      </w:r>
      <w:r w:rsidRPr="00C80C8B">
        <w:rPr>
          <w:rStyle w:val="Emphasis"/>
        </w:rPr>
        <w:t>excuse</w:t>
      </w:r>
      <w:r w:rsidRPr="00C80C8B">
        <w:rPr>
          <w:rStyle w:val="StyleUnderline"/>
        </w:rPr>
        <w:t xml:space="preserve"> to adopt a </w:t>
      </w:r>
      <w:r w:rsidRPr="00C80C8B">
        <w:rPr>
          <w:rStyle w:val="Emphasis"/>
        </w:rPr>
        <w:t>wholly new meaning</w:t>
      </w:r>
      <w:r w:rsidRPr="00C80C8B">
        <w:rPr>
          <w:rStyle w:val="StyleUnderline"/>
        </w:rPr>
        <w:t xml:space="preserve"> -- “</w:t>
      </w:r>
      <w:r w:rsidRPr="00C80C8B">
        <w:rPr>
          <w:rStyle w:val="Emphasis"/>
        </w:rPr>
        <w:t>involve</w:t>
      </w:r>
      <w:r w:rsidRPr="00C80C8B">
        <w:rPr>
          <w:rStyle w:val="StyleUnderline"/>
        </w:rPr>
        <w:t xml:space="preserve">” -- that transformed the statute into what the FCC </w:t>
      </w:r>
      <w:r w:rsidRPr="00C80C8B">
        <w:rPr>
          <w:rStyle w:val="Emphasis"/>
        </w:rPr>
        <w:t>would have enacted</w:t>
      </w:r>
      <w:r w:rsidRPr="00C80C8B">
        <w:rPr>
          <w:sz w:val="16"/>
        </w:rPr>
        <w:t xml:space="preserve"> had it, rather than Congress, drafted the law.9 Although </w:t>
      </w:r>
      <w:r w:rsidRPr="00C80C8B">
        <w:rPr>
          <w:rStyle w:val="StyleUnderline"/>
        </w:rPr>
        <w:t xml:space="preserve">the FCC's formless “involvement” standard is </w:t>
      </w:r>
      <w:r w:rsidRPr="00C80C8B">
        <w:rPr>
          <w:rStyle w:val="Emphasis"/>
        </w:rPr>
        <w:t>unconnected</w:t>
      </w:r>
      <w:r w:rsidRPr="00C80C8B">
        <w:rPr>
          <w:rStyle w:val="StyleUnderline"/>
        </w:rPr>
        <w:t xml:space="preserve"> to the words Congress used</w:t>
      </w:r>
      <w:r w:rsidRPr="00C80C8B">
        <w:rPr>
          <w:sz w:val="16"/>
        </w:rPr>
        <w:t xml:space="preserve"> -- indeed, the agency itself justified its statutory construction by reference to a free-floating notion of what Congress might have said but did not, see id at 44a-45a, 53a-54a -- the D.C. Circuit felt itself bound to affirm on the basis of Chevron.10</w:t>
      </w:r>
    </w:p>
    <w:p w14:paraId="6A490C67" w14:textId="7FE8B421" w:rsidR="006B624D" w:rsidRDefault="006B624D" w:rsidP="006B624D">
      <w:pPr>
        <w:pStyle w:val="Heading4"/>
      </w:pPr>
      <w:r>
        <w:t>‘Provide’ excludes third party providers.</w:t>
      </w:r>
    </w:p>
    <w:p w14:paraId="0F6DB79E" w14:textId="77777777" w:rsidR="006B624D" w:rsidRDefault="006B624D" w:rsidP="006B624D">
      <w:r w:rsidRPr="00764A9C">
        <w:rPr>
          <w:rStyle w:val="Style13ptBold"/>
        </w:rPr>
        <w:t>Tribe ’</w:t>
      </w:r>
      <w:r>
        <w:rPr>
          <w:rStyle w:val="Style13ptBold"/>
        </w:rPr>
        <w:t>99</w:t>
      </w:r>
      <w:r>
        <w:t xml:space="preserve"> [Laurence H. Tribe, Jonathan S. Massey, William T. Lake, William R. Richardson, Jr., Lynn R. Chartyan, David Gray, Mark D. Roellig, Dan L. Poole, Robert B. McKenna; November 2, 1999; Law Professor at Harvard University, co-founder of the American Constitution Society, clerk for Justice Potter Stewart; Founding Partner of Massey &amp; Gail, clerk for Justice William J. Brennan; clerk to Justice John M. Harlan, JD at Stanford; Westlaw, “Petition for a Writ of Certiorari” in U S West Communications, Inc. v. FEC, 2000 WL 34005446]</w:t>
      </w:r>
    </w:p>
    <w:p w14:paraId="7F29E6F6" w14:textId="77777777" w:rsidR="006B624D" w:rsidRPr="00863E6F" w:rsidRDefault="006B624D" w:rsidP="006B624D">
      <w:pPr>
        <w:rPr>
          <w:sz w:val="16"/>
        </w:rPr>
      </w:pPr>
      <w:r w:rsidRPr="00863E6F">
        <w:rPr>
          <w:sz w:val="16"/>
        </w:rPr>
        <w:t xml:space="preserve">And so it was with the FCC in this case. Section 271 of the 1996 Act bans U S WEST (and the other BOCs) from “provid[ing] interLATA services” originating within its 14-state region without FCC approval. 47 U.S.C. § 271(a). </w:t>
      </w:r>
      <w:r w:rsidRPr="001D2944">
        <w:rPr>
          <w:rStyle w:val="StyleUnderline"/>
        </w:rPr>
        <w:t>Congress did not deem it necessary to define the term “provide”</w:t>
      </w:r>
      <w:r w:rsidRPr="00863E6F">
        <w:rPr>
          <w:sz w:val="16"/>
        </w:rPr>
        <w:t xml:space="preserve">---just as it defined no other commonly used verbs in *19 the Act. But this omission is hardly surprising. </w:t>
      </w:r>
      <w:r w:rsidRPr="00863E6F">
        <w:rPr>
          <w:rStyle w:val="StyleUnderline"/>
        </w:rPr>
        <w:t xml:space="preserve">“Provide” is an </w:t>
      </w:r>
      <w:r w:rsidRPr="00863E6F">
        <w:rPr>
          <w:rStyle w:val="Emphasis"/>
        </w:rPr>
        <w:t>everyday word</w:t>
      </w:r>
      <w:r w:rsidRPr="00863E6F">
        <w:rPr>
          <w:rStyle w:val="StyleUnderline"/>
        </w:rPr>
        <w:t xml:space="preserve"> that has a </w:t>
      </w:r>
      <w:r w:rsidRPr="00863E6F">
        <w:rPr>
          <w:rStyle w:val="Emphasis"/>
        </w:rPr>
        <w:t>well-understood meaning</w:t>
      </w:r>
      <w:r w:rsidRPr="00863E6F">
        <w:rPr>
          <w:sz w:val="16"/>
        </w:rPr>
        <w:t xml:space="preserve">.24 Linguistic parsing aside, </w:t>
      </w:r>
      <w:r w:rsidRPr="00863E6F">
        <w:rPr>
          <w:rStyle w:val="Emphasis"/>
        </w:rPr>
        <w:t>all</w:t>
      </w:r>
      <w:r w:rsidRPr="00863E6F">
        <w:rPr>
          <w:rStyle w:val="StyleUnderline"/>
        </w:rPr>
        <w:t xml:space="preserve"> the definitions identified</w:t>
      </w:r>
      <w:r w:rsidRPr="00863E6F">
        <w:rPr>
          <w:sz w:val="16"/>
        </w:rPr>
        <w:t xml:space="preserve"> in the proceedings below---</w:t>
      </w:r>
      <w:r w:rsidRPr="00863E6F">
        <w:rPr>
          <w:rStyle w:val="StyleUnderline"/>
        </w:rPr>
        <w:t>“furnish,” “make available,” “supply,” “offer,”</w:t>
      </w:r>
      <w:r w:rsidRPr="00863E6F">
        <w:rPr>
          <w:sz w:val="16"/>
        </w:rPr>
        <w:t xml:space="preserve"> see App. 5a, 44a-45a---</w:t>
      </w:r>
      <w:r w:rsidRPr="00863E6F">
        <w:rPr>
          <w:rStyle w:val="StyleUnderline"/>
        </w:rPr>
        <w:t xml:space="preserve">share a </w:t>
      </w:r>
      <w:r w:rsidRPr="00863E6F">
        <w:rPr>
          <w:rStyle w:val="Emphasis"/>
        </w:rPr>
        <w:t>core meaning</w:t>
      </w:r>
      <w:r w:rsidRPr="00863E6F">
        <w:rPr>
          <w:rStyle w:val="StyleUnderline"/>
        </w:rPr>
        <w:t>: They refer to putting forth a</w:t>
      </w:r>
      <w:r w:rsidRPr="00863E6F">
        <w:rPr>
          <w:sz w:val="16"/>
        </w:rPr>
        <w:t xml:space="preserve"> product or </w:t>
      </w:r>
      <w:r w:rsidRPr="00863E6F">
        <w:rPr>
          <w:rStyle w:val="StyleUnderline"/>
        </w:rPr>
        <w:t xml:space="preserve">service </w:t>
      </w:r>
      <w:r w:rsidRPr="00863E6F">
        <w:rPr>
          <w:rStyle w:val="Emphasis"/>
        </w:rPr>
        <w:t>oneself</w:t>
      </w:r>
      <w:r w:rsidRPr="00863E6F">
        <w:rPr>
          <w:rStyle w:val="StyleUnderline"/>
        </w:rPr>
        <w:t xml:space="preserve">, as </w:t>
      </w:r>
      <w:r w:rsidRPr="00863E6F">
        <w:rPr>
          <w:rStyle w:val="Emphasis"/>
        </w:rPr>
        <w:t>contrasted</w:t>
      </w:r>
      <w:r w:rsidRPr="00863E6F">
        <w:rPr>
          <w:rStyle w:val="StyleUnderline"/>
        </w:rPr>
        <w:t xml:space="preserve"> to performing </w:t>
      </w:r>
      <w:r w:rsidRPr="00863E6F">
        <w:rPr>
          <w:rStyle w:val="Emphasis"/>
        </w:rPr>
        <w:t>ancillary services</w:t>
      </w:r>
      <w:r w:rsidRPr="00863E6F">
        <w:rPr>
          <w:rStyle w:val="StyleUnderline"/>
        </w:rPr>
        <w:t xml:space="preserve"> for another who is doing so. The woman or man on the street would have </w:t>
      </w:r>
      <w:r w:rsidRPr="00863E6F">
        <w:rPr>
          <w:rStyle w:val="Emphasis"/>
        </w:rPr>
        <w:t>no trouble</w:t>
      </w:r>
      <w:r w:rsidRPr="00863E6F">
        <w:rPr>
          <w:rStyle w:val="StyleUnderline"/>
        </w:rPr>
        <w:t xml:space="preserve"> concluding that a telephone company “provides” telephone service while its marketing agent, or law firm, or accountant, does </w:t>
      </w:r>
      <w:r w:rsidRPr="00863E6F">
        <w:rPr>
          <w:rStyle w:val="Emphasis"/>
        </w:rPr>
        <w:t>not</w:t>
      </w:r>
      <w:r w:rsidRPr="00863E6F">
        <w:rPr>
          <w:sz w:val="16"/>
        </w:rPr>
        <w:t>. That core meaning is consistent with the use of “provide” throughout the 1996 Act and the Communications Act.25 And in repealing the AT&amp;T Consent Decree, the Act specifies exactly what services a BOC may not provide: “interLATA services,” defined as “the transmission ... of information” between the geographic regions known as LATAs. See 47 U.S.C. §§ 153(21), 153(43).</w:t>
      </w:r>
    </w:p>
    <w:p w14:paraId="125A53C7" w14:textId="66D87F30" w:rsidR="00082472" w:rsidRDefault="00082472" w:rsidP="00D62B15">
      <w:pPr>
        <w:pStyle w:val="Heading3"/>
      </w:pPr>
      <w:r>
        <w:t>Supply</w:t>
      </w:r>
      <w:r w:rsidR="00894D0B">
        <w:t>---1NC</w:t>
      </w:r>
    </w:p>
    <w:p w14:paraId="76319A19" w14:textId="77777777" w:rsidR="005257EA" w:rsidRDefault="005257EA" w:rsidP="005257EA">
      <w:pPr>
        <w:pStyle w:val="Heading4"/>
      </w:pPr>
      <w:r>
        <w:t>‘Providing’ means ‘supplying.’</w:t>
      </w:r>
    </w:p>
    <w:p w14:paraId="67F1BB2C" w14:textId="77777777" w:rsidR="005257EA" w:rsidRPr="00081E4B" w:rsidRDefault="005257EA" w:rsidP="005257EA">
      <w:r w:rsidRPr="00FD32A2">
        <w:rPr>
          <w:rStyle w:val="Style13ptBold"/>
        </w:rPr>
        <w:t>Ungaro ’8</w:t>
      </w:r>
      <w:r>
        <w:t xml:space="preserve"> [Ursula; August 26, 2008; Federal District Court Judge for the Southern District of Florida; Westlaw, “Turner v. Ben &amp; Gabby's, Inc.,” 2008 WL 11332074]</w:t>
      </w:r>
    </w:p>
    <w:p w14:paraId="3FA67E32" w14:textId="77777777" w:rsidR="005257EA" w:rsidRDefault="005257EA" w:rsidP="005257EA">
      <w:pPr>
        <w:rPr>
          <w:sz w:val="16"/>
        </w:rPr>
      </w:pPr>
      <w:r w:rsidRPr="00081E4B">
        <w:rPr>
          <w:rStyle w:val="StyleUnderline"/>
        </w:rPr>
        <w:t>The Court finds</w:t>
      </w:r>
      <w:r w:rsidRPr="00081E4B">
        <w:rPr>
          <w:sz w:val="16"/>
        </w:rPr>
        <w:t xml:space="preserve"> that </w:t>
      </w:r>
      <w:r w:rsidRPr="00081E4B">
        <w:rPr>
          <w:rStyle w:val="StyleUnderline"/>
        </w:rPr>
        <w:t>the plain language</w:t>
      </w:r>
      <w:r w:rsidRPr="00081E4B">
        <w:rPr>
          <w:sz w:val="16"/>
        </w:rPr>
        <w:t xml:space="preserve"> of § 1681c(g) is </w:t>
      </w:r>
      <w:r w:rsidRPr="00081E4B">
        <w:rPr>
          <w:rStyle w:val="Emphasis"/>
        </w:rPr>
        <w:t>unambiguous</w:t>
      </w:r>
      <w:r w:rsidRPr="00081E4B">
        <w:rPr>
          <w:sz w:val="16"/>
        </w:rPr>
        <w:t xml:space="preserve">, as it restricts the statute's scope to electronically printed receipts provided to the cardholder at the point of the sale or transaction. </w:t>
      </w:r>
      <w:r w:rsidRPr="00081E4B">
        <w:rPr>
          <w:rStyle w:val="StyleUnderline"/>
        </w:rPr>
        <w:t xml:space="preserve">The </w:t>
      </w:r>
      <w:r w:rsidRPr="00081E4B">
        <w:rPr>
          <w:rStyle w:val="Emphasis"/>
        </w:rPr>
        <w:t>common meaning</w:t>
      </w:r>
      <w:r w:rsidRPr="00081E4B">
        <w:rPr>
          <w:rStyle w:val="StyleUnderline"/>
        </w:rPr>
        <w:t xml:space="preserve"> of the </w:t>
      </w:r>
      <w:r w:rsidRPr="00081E4B">
        <w:rPr>
          <w:rStyle w:val="Emphasis"/>
        </w:rPr>
        <w:t>transitive verb</w:t>
      </w:r>
      <w:r w:rsidRPr="00081E4B">
        <w:rPr>
          <w:rStyle w:val="StyleUnderline"/>
        </w:rPr>
        <w:t xml:space="preserve"> “provide”–the </w:t>
      </w:r>
      <w:r w:rsidRPr="00081E4B">
        <w:rPr>
          <w:rStyle w:val="Emphasis"/>
        </w:rPr>
        <w:t>key</w:t>
      </w:r>
      <w:r w:rsidRPr="00081E4B">
        <w:rPr>
          <w:rStyle w:val="StyleUnderline"/>
        </w:rPr>
        <w:t xml:space="preserve"> to the parties' dispute over the </w:t>
      </w:r>
      <w:r w:rsidRPr="00081E4B">
        <w:rPr>
          <w:rStyle w:val="Emphasis"/>
        </w:rPr>
        <w:t>scope</w:t>
      </w:r>
      <w:r w:rsidRPr="00081E4B">
        <w:rPr>
          <w:rStyle w:val="StyleUnderline"/>
        </w:rPr>
        <w:t xml:space="preserve"> of the statute–is “to furnish or supply.”</w:t>
      </w:r>
      <w:r w:rsidRPr="00081E4B">
        <w:rPr>
          <w:sz w:val="16"/>
        </w:rPr>
        <w:t xml:space="preserve"> The </w:t>
      </w:r>
      <w:r w:rsidRPr="00081E4B">
        <w:rPr>
          <w:rStyle w:val="StyleUnderline"/>
        </w:rPr>
        <w:t>American Heritage</w:t>
      </w:r>
      <w:r w:rsidRPr="00081E4B">
        <w:rPr>
          <w:sz w:val="16"/>
        </w:rPr>
        <w:t xml:space="preserve"> Dictionary of the English Language (4th ed. 2004). Accordingly, for a receipt to be “provided to the cardholder,” the cardholder must be furnished or supplied with it. See id. In the majority of credit card transactions, the merchant prints two copies of the credit card receipt, one for the cardholder to sign and return to the merchant (the “merchant copy”) and one for the cardholder to retain as a receipt or record (the “customer copy”). Thus, while both copies of the credit card receipt are shown to the customer, the merchant copy cannot be said to be “provided to the cardholder” because the cardholder is supposed to return the merchant copy to the merchant. See 15 U.S.C. § 1681c(g). The cardholder is only furnish or supplied with the customer copy, as that copy of the receipt is given to the cardholder to do what he pleases.</w:t>
      </w:r>
    </w:p>
    <w:p w14:paraId="30A8B719" w14:textId="25FDA1C8" w:rsidR="005F4D0E" w:rsidRPr="005F4D0E" w:rsidRDefault="005F4D0E" w:rsidP="005F4D0E">
      <w:pPr>
        <w:pStyle w:val="Heading4"/>
      </w:pPr>
      <w:r>
        <w:t>‘Providing’ means ‘supplying.’</w:t>
      </w:r>
    </w:p>
    <w:p w14:paraId="6FF7FA5E" w14:textId="77777777" w:rsidR="005F4D0E" w:rsidRPr="00221EE3" w:rsidRDefault="005F4D0E" w:rsidP="005F4D0E">
      <w:r w:rsidRPr="00904ED1">
        <w:rPr>
          <w:rStyle w:val="Style13ptBold"/>
        </w:rPr>
        <w:t>Graber ’15</w:t>
      </w:r>
      <w:r>
        <w:t xml:space="preserve"> [Susan Graber; February 19, 2015; Federal Judge on the Federal Court of Appeals for the Ninth Circuit; Westlaw, “Mendoza v. Nordstrom, Inc.,” 778 F.3d 834]</w:t>
      </w:r>
    </w:p>
    <w:p w14:paraId="174CDA44" w14:textId="77777777" w:rsidR="005F4D0E" w:rsidRPr="00987F11" w:rsidRDefault="005F4D0E" w:rsidP="005F4D0E">
      <w:pPr>
        <w:rPr>
          <w:sz w:val="16"/>
        </w:rPr>
      </w:pPr>
      <w:r w:rsidRPr="00987F11">
        <w:rPr>
          <w:sz w:val="16"/>
        </w:rPr>
        <w:t xml:space="preserve">The statutory text is different. California Labor Code section 512(a) prohibits an employer from employing someone for more than five hours per day “without providing” a meal period, for example. </w:t>
      </w:r>
      <w:r w:rsidRPr="00987F11">
        <w:rPr>
          <w:rStyle w:val="StyleUnderline"/>
        </w:rPr>
        <w:t xml:space="preserve">The </w:t>
      </w:r>
      <w:r w:rsidRPr="00987F11">
        <w:rPr>
          <w:rStyle w:val="Emphasis"/>
        </w:rPr>
        <w:t>verb</w:t>
      </w:r>
      <w:r w:rsidRPr="00987F11">
        <w:rPr>
          <w:rStyle w:val="StyleUnderline"/>
        </w:rPr>
        <w:t xml:space="preserve"> to “provide”</w:t>
      </w:r>
      <w:r w:rsidRPr="00987F11">
        <w:rPr>
          <w:sz w:val="16"/>
        </w:rPr>
        <w:t xml:space="preserve"> generally </w:t>
      </w:r>
      <w:r w:rsidRPr="00987F11">
        <w:rPr>
          <w:rStyle w:val="Emphasis"/>
        </w:rPr>
        <w:t>means</w:t>
      </w:r>
      <w:r w:rsidRPr="00987F11">
        <w:rPr>
          <w:rStyle w:val="StyleUnderline"/>
        </w:rPr>
        <w:t xml:space="preserve"> to “supply.” Webster's</w:t>
      </w:r>
      <w:r w:rsidRPr="00987F11">
        <w:rPr>
          <w:sz w:val="16"/>
        </w:rPr>
        <w:t xml:space="preserve"> Third New International Dictionary 1827 (unabridged ed.1961) </w:t>
      </w:r>
      <w:r w:rsidRPr="00987F11">
        <w:rPr>
          <w:rStyle w:val="StyleUnderline"/>
        </w:rPr>
        <w:t>(noting that “PROVIDE and SUPPLY are often interchangeable”)</w:t>
      </w:r>
      <w:r w:rsidRPr="00987F11">
        <w:rPr>
          <w:sz w:val="16"/>
        </w:rPr>
        <w:t>. The employer had only to “supply” a break, not also to ensure that each employee used what was supplied. By contrast, the question here is what act on the part of an employer counts as “causing” an employee *841 to work more than the day-of-rest statutes allow. To “cause” can mean to “induce,” see id. at 356, so is it enough for an employer to encourage or reward an employee who agrees to work additional consecutive days? In another context, causation is defined in terms of the “natural and probable consequence” of one's action. People v. Roberts, 2 Cal.4th 271, 6 Cal.Rptr.2d 276, 826 P.2d 274, 300 (1992). Is it enough for an employer to permit employees to trade shifts voluntarily, when a natural and probable consequence may be that an employee works more than the day-of-rest statutes allow? Brinker does not suggest an answer. Cf. Cal. Lab.Code § 513 (prohibiting an employer from “encouraging or otherwise soliciting” a request for makeup work time).</w:t>
      </w:r>
    </w:p>
    <w:p w14:paraId="1C5B7275" w14:textId="5AEFE7BA" w:rsidR="000B3FDF" w:rsidRDefault="000B3FDF" w:rsidP="00D62B15">
      <w:pPr>
        <w:pStyle w:val="Heading3"/>
      </w:pPr>
      <w:r>
        <w:t>Refers to Payments</w:t>
      </w:r>
      <w:r w:rsidR="00894D0B">
        <w:t>---1NC</w:t>
      </w:r>
    </w:p>
    <w:p w14:paraId="1EF2A49B" w14:textId="762AC90F" w:rsidR="000B3FDF" w:rsidRDefault="000B3FDF" w:rsidP="000B3FDF">
      <w:pPr>
        <w:pStyle w:val="Heading4"/>
      </w:pPr>
      <w:r>
        <w:t>‘Provide’ refers to payments.</w:t>
      </w:r>
    </w:p>
    <w:p w14:paraId="5DA181B5" w14:textId="77777777" w:rsidR="000B3FDF" w:rsidRPr="002631E3" w:rsidRDefault="000B3FDF" w:rsidP="000B3FDF">
      <w:r w:rsidRPr="00F6328C">
        <w:rPr>
          <w:rStyle w:val="Style13ptBold"/>
        </w:rPr>
        <w:t>Crabb ’4</w:t>
      </w:r>
      <w:r>
        <w:t xml:space="preserve"> [Barbara B. Crabb; March 16, 2004; Federal District Court Judge for the Western District of Wisconsin; Westlaw, “N. Crossarm Co. v. Chem. Specialties, Inc.,” 2004 WL 602648]</w:t>
      </w:r>
    </w:p>
    <w:p w14:paraId="17F9EDD3" w14:textId="77777777" w:rsidR="000B3FDF" w:rsidRPr="00F6328C" w:rsidRDefault="000B3FDF" w:rsidP="000B3FDF">
      <w:pPr>
        <w:rPr>
          <w:sz w:val="16"/>
        </w:rPr>
      </w:pPr>
      <w:r w:rsidRPr="00F6328C">
        <w:rPr>
          <w:sz w:val="16"/>
        </w:rPr>
        <w:t xml:space="preserve">Defendant argues that when the clause is read in light of the first sentence of the agreement, the obvious construction is that it applies only to its own ACQ sales. This argument is unpersuasive also. The first sentence states that the purpose of the document is to confirm the parties' agreement “regarding the level of marketing support for ACQ Products, which CSI will provide in your region.” The parties dispute whether the clause “which CSI will provide in your region” applies to “ACQ Products” or “market support payments.” Defendant relies on the last antecedent rule in support of its argument that the clause “which CSI will provide in your region” should apply to “ACQ Products.” As defendant notes, under the last antecedent rule, relative and qualifying phrases are to be applied to the immediately preceding words or phrases. Dft.'s Br. in Reply in Supp. M. for Summ. J., dkt. # 30, at 4 (citing Peterson v. Sinclair Refining Co., 20 Wis.2d 576, 588–89, 123 N.W.2d 479, 486 (1963)). Plaintiff suggests that when the two provisions are read together, it is clear that the clause “which CSI will provide in your region” refers to market support; </w:t>
      </w:r>
      <w:r w:rsidRPr="002631E3">
        <w:rPr>
          <w:rStyle w:val="StyleUnderline"/>
        </w:rPr>
        <w:t>the parties use the verb “provides” to refer to</w:t>
      </w:r>
      <w:r w:rsidRPr="00F6328C">
        <w:rPr>
          <w:sz w:val="16"/>
        </w:rPr>
        <w:t xml:space="preserve"> market support </w:t>
      </w:r>
      <w:r w:rsidRPr="002631E3">
        <w:rPr>
          <w:rStyle w:val="Emphasis"/>
        </w:rPr>
        <w:t>payments</w:t>
      </w:r>
      <w:r w:rsidRPr="00F6328C">
        <w:rPr>
          <w:sz w:val="16"/>
        </w:rPr>
        <w:t xml:space="preserve"> in the disputed provision (“CSI will provide market support payments ...”).</w:t>
      </w:r>
    </w:p>
    <w:p w14:paraId="058E5EE9" w14:textId="435ED41A" w:rsidR="006B624D" w:rsidRPr="006C0618" w:rsidRDefault="00D62B15" w:rsidP="00D62B15">
      <w:pPr>
        <w:pStyle w:val="Heading3"/>
      </w:pPr>
      <w:r>
        <w:t>Make Available</w:t>
      </w:r>
      <w:r w:rsidR="00894D0B">
        <w:t>---2AC</w:t>
      </w:r>
    </w:p>
    <w:p w14:paraId="5762FEC6" w14:textId="37C688FC" w:rsidR="00D62B15" w:rsidRDefault="00D62B15" w:rsidP="00D62B15">
      <w:pPr>
        <w:pStyle w:val="Heading4"/>
      </w:pPr>
      <w:r>
        <w:t>‘Provide’ means to make available.</w:t>
      </w:r>
    </w:p>
    <w:p w14:paraId="0BD4D883" w14:textId="77777777" w:rsidR="00D62B15" w:rsidRPr="00767B66" w:rsidRDefault="00D62B15" w:rsidP="00D62B15">
      <w:r w:rsidRPr="00247827">
        <w:rPr>
          <w:rStyle w:val="Style13ptBold"/>
        </w:rPr>
        <w:t>Torruella ’13</w:t>
      </w:r>
      <w:r>
        <w:t xml:space="preserve"> [Juan R. Torruella; April 1, 2013; Federal Judge on the Court of Appeals for the First Circuit, writing the majority without dissent; Westlaw, “United States v. Gelin,” 712 F.3d 612]</w:t>
      </w:r>
    </w:p>
    <w:p w14:paraId="7F82C040" w14:textId="77777777" w:rsidR="00D62B15" w:rsidRPr="00767B66" w:rsidRDefault="00D62B15" w:rsidP="00D62B15">
      <w:pPr>
        <w:rPr>
          <w:sz w:val="16"/>
        </w:rPr>
      </w:pPr>
      <w:r w:rsidRPr="00767B66">
        <w:rPr>
          <w:rStyle w:val="StyleUnderline"/>
        </w:rPr>
        <w:t>Gelin and Lamarre argue</w:t>
      </w:r>
      <w:r w:rsidRPr="00767B66">
        <w:rPr>
          <w:sz w:val="16"/>
        </w:rPr>
        <w:t xml:space="preserve"> in the alternative </w:t>
      </w:r>
      <w:r w:rsidRPr="00767B66">
        <w:rPr>
          <w:rStyle w:val="StyleUnderline"/>
        </w:rPr>
        <w:t>that the verb “provided”</w:t>
      </w:r>
      <w:r w:rsidRPr="00767B66">
        <w:rPr>
          <w:sz w:val="16"/>
        </w:rPr>
        <w:t xml:space="preserve"> as used in § 24(b) </w:t>
      </w:r>
      <w:r w:rsidRPr="00767B66">
        <w:rPr>
          <w:rStyle w:val="StyleUnderline"/>
        </w:rPr>
        <w:t>means</w:t>
      </w:r>
      <w:r w:rsidRPr="00767B66">
        <w:rPr>
          <w:sz w:val="16"/>
        </w:rPr>
        <w:t xml:space="preserve"> that medical </w:t>
      </w:r>
      <w:r w:rsidRPr="00767B66">
        <w:rPr>
          <w:rStyle w:val="StyleUnderline"/>
        </w:rPr>
        <w:t xml:space="preserve">benefits or services must </w:t>
      </w:r>
      <w:r w:rsidRPr="00767B66">
        <w:rPr>
          <w:rStyle w:val="Emphasis"/>
        </w:rPr>
        <w:t>actually be rendered</w:t>
      </w:r>
      <w:r w:rsidRPr="00767B66">
        <w:rPr>
          <w:rStyle w:val="StyleUnderline"/>
        </w:rPr>
        <w:t xml:space="preserve"> for the statutory definition to apply. In other words, Gelin and Lamarre contend</w:t>
      </w:r>
      <w:r w:rsidRPr="00767B66">
        <w:rPr>
          <w:sz w:val="16"/>
        </w:rPr>
        <w:t xml:space="preserve"> that the defrauded </w:t>
      </w:r>
      <w:r w:rsidRPr="00767B66">
        <w:rPr>
          <w:rStyle w:val="StyleUnderline"/>
        </w:rPr>
        <w:t>insurance companies cannot be deemed “health care benefit program[s]”</w:t>
      </w:r>
      <w:r w:rsidRPr="00767B66">
        <w:rPr>
          <w:sz w:val="16"/>
        </w:rPr>
        <w:t xml:space="preserve"> because they did not pay Premium for any actual medical benefits or services rendered, only for fictitious services that were never “provided.” </w:t>
      </w:r>
      <w:r w:rsidRPr="00767B66">
        <w:rPr>
          <w:rStyle w:val="StyleUnderline"/>
        </w:rPr>
        <w:t xml:space="preserve">We </w:t>
      </w:r>
      <w:r w:rsidRPr="00767B66">
        <w:rPr>
          <w:rStyle w:val="Emphasis"/>
        </w:rPr>
        <w:t>disagree</w:t>
      </w:r>
      <w:r w:rsidRPr="00767B66">
        <w:rPr>
          <w:sz w:val="16"/>
        </w:rPr>
        <w:t>.</w:t>
      </w:r>
    </w:p>
    <w:p w14:paraId="56164CF6" w14:textId="77777777" w:rsidR="00D62B15" w:rsidRPr="00767B66" w:rsidRDefault="00D62B15" w:rsidP="00D62B15">
      <w:pPr>
        <w:rPr>
          <w:sz w:val="16"/>
        </w:rPr>
      </w:pPr>
      <w:r w:rsidRPr="00767B66">
        <w:rPr>
          <w:rStyle w:val="StyleUnderline"/>
        </w:rPr>
        <w:t xml:space="preserve">Gelin and Lamarre construe the </w:t>
      </w:r>
      <w:r w:rsidRPr="00767B66">
        <w:rPr>
          <w:rStyle w:val="Emphasis"/>
        </w:rPr>
        <w:t>verb</w:t>
      </w:r>
      <w:r w:rsidRPr="00767B66">
        <w:rPr>
          <w:rStyle w:val="StyleUnderline"/>
        </w:rPr>
        <w:t xml:space="preserve"> “provide” </w:t>
      </w:r>
      <w:r w:rsidRPr="00767B66">
        <w:rPr>
          <w:rStyle w:val="Emphasis"/>
        </w:rPr>
        <w:t>too narrowly</w:t>
      </w:r>
      <w:r w:rsidRPr="00767B66">
        <w:rPr>
          <w:rStyle w:val="StyleUnderline"/>
        </w:rPr>
        <w:t xml:space="preserve">, fixing its meaning on </w:t>
      </w:r>
      <w:r w:rsidRPr="00767B66">
        <w:rPr>
          <w:rStyle w:val="Emphasis"/>
        </w:rPr>
        <w:t>only one</w:t>
      </w:r>
      <w:r w:rsidRPr="00767B66">
        <w:rPr>
          <w:rStyle w:val="StyleUnderline"/>
        </w:rPr>
        <w:t xml:space="preserve"> of its possible connotations—that is, “to furnish.”</w:t>
      </w:r>
      <w:r w:rsidRPr="00767B66">
        <w:rPr>
          <w:sz w:val="16"/>
        </w:rPr>
        <w:t xml:space="preserve"> See Webster's New Riverside University Dictionary, 948. </w:t>
      </w:r>
      <w:r w:rsidRPr="00767B66">
        <w:rPr>
          <w:rStyle w:val="StyleUnderline"/>
        </w:rPr>
        <w:t xml:space="preserve">But the verb “provide” is </w:t>
      </w:r>
      <w:r w:rsidRPr="00767B66">
        <w:rPr>
          <w:rStyle w:val="Emphasis"/>
        </w:rPr>
        <w:t>quite versatile</w:t>
      </w:r>
      <w:r w:rsidRPr="00767B66">
        <w:rPr>
          <w:rStyle w:val="StyleUnderline"/>
        </w:rPr>
        <w:t>, and</w:t>
      </w:r>
      <w:r w:rsidRPr="00767B66">
        <w:rPr>
          <w:sz w:val="16"/>
        </w:rPr>
        <w:t xml:space="preserve">, among at least four different definitions, </w:t>
      </w:r>
      <w:r w:rsidRPr="00767B66">
        <w:rPr>
          <w:rStyle w:val="StyleUnderline"/>
        </w:rPr>
        <w:t xml:space="preserve">can </w:t>
      </w:r>
      <w:r w:rsidRPr="00767B66">
        <w:rPr>
          <w:rStyle w:val="Emphasis"/>
        </w:rPr>
        <w:t>mean</w:t>
      </w:r>
      <w:r w:rsidRPr="00767B66">
        <w:rPr>
          <w:rStyle w:val="StyleUnderline"/>
        </w:rPr>
        <w:t xml:space="preserve"> “make available.”</w:t>
      </w:r>
      <w:r w:rsidRPr="00767B66">
        <w:rPr>
          <w:sz w:val="16"/>
        </w:rPr>
        <w:t xml:space="preserve"> Id. In the context in which the verb “provide” is used here—that is, § 1347 which proscribes “fraudulent pretenses, representations, or promises” in pursuing payment for health care services—</w:t>
      </w:r>
      <w:r w:rsidRPr="00767B66">
        <w:rPr>
          <w:rStyle w:val="StyleUnderline"/>
        </w:rPr>
        <w:t xml:space="preserve">we </w:t>
      </w:r>
      <w:r w:rsidRPr="00767B66">
        <w:rPr>
          <w:rStyle w:val="Emphasis"/>
        </w:rPr>
        <w:t>must</w:t>
      </w:r>
      <w:r w:rsidRPr="00767B66">
        <w:rPr>
          <w:rStyle w:val="StyleUnderline"/>
        </w:rPr>
        <w:t xml:space="preserve"> favor the broader construction, including the meaning “make available.”</w:t>
      </w:r>
      <w:r w:rsidRPr="00767B66">
        <w:rPr>
          <w:sz w:val="16"/>
        </w:rPr>
        <w:t xml:space="preserve"> See C.M. Joiner Leasing Corp., 320 U.S. at 350–51, 64 S.Ct. 120.</w:t>
      </w:r>
    </w:p>
    <w:p w14:paraId="309360FF" w14:textId="77777777" w:rsidR="00D62B15" w:rsidRDefault="00D62B15" w:rsidP="00D62B15">
      <w:pPr>
        <w:rPr>
          <w:sz w:val="16"/>
        </w:rPr>
      </w:pPr>
      <w:r w:rsidRPr="00767B66">
        <w:rPr>
          <w:sz w:val="16"/>
        </w:rPr>
        <w:t xml:space="preserve">Indeed, </w:t>
      </w:r>
      <w:r w:rsidRPr="00767B66">
        <w:rPr>
          <w:rStyle w:val="StyleUnderline"/>
        </w:rPr>
        <w:t>it would be</w:t>
      </w:r>
      <w:r w:rsidRPr="00767B66">
        <w:rPr>
          <w:sz w:val="16"/>
        </w:rPr>
        <w:t xml:space="preserve"> nothing short of </w:t>
      </w:r>
      <w:r w:rsidRPr="00767B66">
        <w:rPr>
          <w:rStyle w:val="Emphasis"/>
        </w:rPr>
        <w:t>absurd</w:t>
      </w:r>
      <w:r w:rsidRPr="00767B66">
        <w:rPr>
          <w:rStyle w:val="StyleUnderline"/>
        </w:rPr>
        <w:t xml:space="preserve"> to adopt Gelin and Lamarre's limitation on the construction of the statutory definition</w:t>
      </w:r>
      <w:r w:rsidRPr="00767B66">
        <w:rPr>
          <w:sz w:val="16"/>
        </w:rPr>
        <w:t>. One of the most egregious and frequent expressions of prohibited conduct is obtaining payment for health care services never rendered. Accordingly, if the statute were construed to exclude such conduct, it would defeat one of its most important purposes. Convictions under § 1347 for fraud involving fictitious medical services abound. See, e.g., United States v. McGovern, 329 F.3d 247, 249 (1st Cir.2003) (conviction for Medicare and Medicaid fraud involving the billing of medical services never rendered); Lucien, 347 F.3d at 49 (same); United States v. Jones, 641 F.3d 706, 709 (6th Cir.2011) (same); United States v. Franklin–El, 554 F.3d 903, 909 (10th Cir.2009) (same). And we have been provided with no valid reason to strike such a dissonant chord in this appeal.5</w:t>
      </w:r>
    </w:p>
    <w:p w14:paraId="74B5352A" w14:textId="0CAB8C77" w:rsidR="00CC1B83" w:rsidRDefault="00CC1B83" w:rsidP="00CC1B83">
      <w:pPr>
        <w:pStyle w:val="Heading4"/>
      </w:pPr>
      <w:r>
        <w:t>‘Provide’ means to make available.</w:t>
      </w:r>
    </w:p>
    <w:p w14:paraId="66C576A7" w14:textId="77777777" w:rsidR="00CC1B83" w:rsidRPr="000B4301" w:rsidRDefault="00CC1B83" w:rsidP="00CC1B83">
      <w:r w:rsidRPr="00070792">
        <w:rPr>
          <w:rStyle w:val="Style13ptBold"/>
        </w:rPr>
        <w:t>McDonald ’16</w:t>
      </w:r>
      <w:r>
        <w:t xml:space="preserve"> [Alex C. McDonald; April 1, 2016; Judge on the California Courts of Appeal for the Fourth District in Division 1; Westlaw, “Brooks v. CarMax Auto Superstores California, LLC,” 201 Cal. Rptr. 3d 138]</w:t>
      </w:r>
    </w:p>
    <w:p w14:paraId="4065E22C" w14:textId="77777777" w:rsidR="00CC1B83" w:rsidRPr="006F414D" w:rsidRDefault="00CC1B83" w:rsidP="00CC1B83">
      <w:pPr>
        <w:rPr>
          <w:sz w:val="16"/>
        </w:rPr>
      </w:pPr>
      <w:r w:rsidRPr="006F414D">
        <w:rPr>
          <w:sz w:val="16"/>
        </w:rPr>
        <w:t xml:space="preserve">The statute does not regulate the precise manner in which this obligation must be discharged, and we must therefore determine whether the mode chosen by CarMax comports with the meaning of the statute. In discerning the scope and meaning of that provision, “ ‘[w]e begin with the plain language of the statute, affording the words of the provision their ordinary and usual meaning and viewing them in their statutory context, because the language employed in the Legislature's enactment generally is the most reliable indicator of legislative intent.’ ” (People v. Cornett (2012) 53 Cal.4th 1261, 1265, 139 Cal.Rptr.3d 837, 274 P.3d 456.) </w:t>
      </w:r>
      <w:r w:rsidRPr="006F414D">
        <w:rPr>
          <w:rStyle w:val="StyleUnderline"/>
        </w:rPr>
        <w:t>When interpreting</w:t>
      </w:r>
      <w:r w:rsidRPr="006F414D">
        <w:rPr>
          <w:sz w:val="16"/>
        </w:rPr>
        <w:t xml:space="preserve"> statutory </w:t>
      </w:r>
      <w:r w:rsidRPr="006F414D">
        <w:rPr>
          <w:rStyle w:val="StyleUnderline"/>
        </w:rPr>
        <w:t>language</w:t>
      </w:r>
      <w:r w:rsidRPr="006F414D">
        <w:rPr>
          <w:sz w:val="16"/>
        </w:rPr>
        <w:t xml:space="preserve"> according to the usual, ordinary import of the language employed by the Legislature, </w:t>
      </w:r>
      <w:r w:rsidRPr="006F414D">
        <w:rPr>
          <w:rStyle w:val="StyleUnderline"/>
        </w:rPr>
        <w:t>we</w:t>
      </w:r>
      <w:r w:rsidRPr="006F414D">
        <w:rPr>
          <w:sz w:val="16"/>
        </w:rPr>
        <w:t xml:space="preserve"> may </w:t>
      </w:r>
      <w:r w:rsidRPr="006F414D">
        <w:rPr>
          <w:rStyle w:val="StyleUnderline"/>
        </w:rPr>
        <w:t>“start with the words themselves” as defined by the dictionary</w:t>
      </w:r>
      <w:r w:rsidRPr="006F414D">
        <w:rPr>
          <w:sz w:val="16"/>
        </w:rPr>
        <w:t>. (People ex rel. Younger v. Superior Court (1976) 16 Cal.3d 30, 43, 127 Cal.Rptr. 122, 544 P.2d 1322; People v. Whitlock (2003) 113 Cal.App.4th 456, 462, 6 Cal.Rptr.3d 389 [when interpreting a statute, “[t]o ascertain the common meaning of a word, ‘a court typically looks to dictionaries’ ”].)</w:t>
      </w:r>
    </w:p>
    <w:p w14:paraId="1FA29557" w14:textId="77777777" w:rsidR="00CC1B83" w:rsidRPr="006F414D" w:rsidRDefault="00CC1B83" w:rsidP="00CC1B83">
      <w:pPr>
        <w:rPr>
          <w:sz w:val="16"/>
        </w:rPr>
      </w:pPr>
      <w:r w:rsidRPr="006F414D">
        <w:rPr>
          <w:rStyle w:val="StyleUnderline"/>
        </w:rPr>
        <w:t xml:space="preserve">We believe the </w:t>
      </w:r>
      <w:r w:rsidRPr="006F414D">
        <w:rPr>
          <w:rStyle w:val="Emphasis"/>
        </w:rPr>
        <w:t>key</w:t>
      </w:r>
      <w:r w:rsidRPr="006F414D">
        <w:rPr>
          <w:sz w:val="16"/>
        </w:rPr>
        <w:t xml:space="preserve"> to construing CarMax's obligation under section 11713.18, subdivision (a)(6), </w:t>
      </w:r>
      <w:r w:rsidRPr="006F414D">
        <w:rPr>
          <w:rStyle w:val="StyleUnderline"/>
        </w:rPr>
        <w:t xml:space="preserve">is the </w:t>
      </w:r>
      <w:r w:rsidRPr="006F414D">
        <w:rPr>
          <w:rStyle w:val="Emphasis"/>
        </w:rPr>
        <w:t>verb</w:t>
      </w:r>
      <w:r w:rsidRPr="006F414D">
        <w:rPr>
          <w:rStyle w:val="StyleUnderline"/>
        </w:rPr>
        <w:t xml:space="preserve"> “provide.”</w:t>
      </w:r>
      <w:r w:rsidRPr="006F414D">
        <w:rPr>
          <w:sz w:val="16"/>
        </w:rPr>
        <w:t xml:space="preserve">8 </w:t>
      </w:r>
      <w:r w:rsidRPr="006F414D">
        <w:rPr>
          <w:rStyle w:val="StyleUnderline"/>
        </w:rPr>
        <w:t xml:space="preserve">The </w:t>
      </w:r>
      <w:r w:rsidRPr="006F414D">
        <w:rPr>
          <w:rStyle w:val="Emphasis"/>
        </w:rPr>
        <w:t>verb</w:t>
      </w:r>
      <w:r w:rsidRPr="006F414D">
        <w:rPr>
          <w:rStyle w:val="StyleUnderline"/>
        </w:rPr>
        <w:t xml:space="preserve"> “provide,” as </w:t>
      </w:r>
      <w:r w:rsidRPr="00350169">
        <w:rPr>
          <w:rStyle w:val="Emphasis"/>
        </w:rPr>
        <w:t>defined</w:t>
      </w:r>
      <w:r w:rsidRPr="006F414D">
        <w:rPr>
          <w:rStyle w:val="StyleUnderline"/>
        </w:rPr>
        <w:t xml:space="preserve"> by </w:t>
      </w:r>
      <w:r w:rsidRPr="00350169">
        <w:rPr>
          <w:rStyle w:val="Emphasis"/>
        </w:rPr>
        <w:t>various</w:t>
      </w:r>
      <w:r w:rsidRPr="006F414D">
        <w:rPr>
          <w:rStyle w:val="StyleUnderline"/>
        </w:rPr>
        <w:t xml:space="preserve"> dictionaries, is “1. to make available; furnish ... 2. to supply or equip”</w:t>
      </w:r>
      <w:r w:rsidRPr="006F414D">
        <w:rPr>
          <w:sz w:val="16"/>
        </w:rPr>
        <w:t xml:space="preserve"> (Random House Dict. (2d ed. 1987) (1987) p. 1556), </w:t>
      </w:r>
      <w:r w:rsidRPr="006F414D">
        <w:rPr>
          <w:rStyle w:val="StyleUnderline"/>
        </w:rPr>
        <w:t>or “1. To furnish; supply ... 3. to make available; afford</w:t>
      </w:r>
      <w:r w:rsidRPr="006F414D">
        <w:rPr>
          <w:sz w:val="16"/>
        </w:rPr>
        <w:t>” (American Heritage Dict. (2d college ed. 1985) p. 997), or similar usages. The statute thus contemplates that a dealer satisfies its obligation under *148 section 11713.18, subdivision (a)(6), as long as the dealer has made available or furnished the requisite report to the buyer sometime before the sale. The evidence that the CQI Certificate was placed in the glove box at the conclusion of CarMax's inspection and was still there weeks after Brooks purchased the Jeep permits the inference (Axis Surplus Ins. Co. v. Glencoe Ins. Ltd., supra, 204 Cal.App.4th at p. 1222, 139 Cal.Rptr.3d 578) that the CQI Certificate was in the Jeep when she arrived at CarMax's San Diego lot, and remained there as she considered whether to purchase the Jeep. Although she may have conducted only a cursory examination of the Jeep before deciding to buy it, and therefore ignored the paperwork contained in the vehicle that was “available” to her, this did not detract from the fact that CarMax did “make available” the CQI Certificate to Brooks “prior to sale” of the Jeep.</w:t>
      </w:r>
    </w:p>
    <w:p w14:paraId="6D85E82D" w14:textId="77777777" w:rsidR="007C10E8" w:rsidRDefault="007C10E8" w:rsidP="007C10E8">
      <w:pPr>
        <w:pStyle w:val="Heading4"/>
      </w:pPr>
      <w:r>
        <w:t>‘Provide’ means to make available.</w:t>
      </w:r>
    </w:p>
    <w:p w14:paraId="1EAEDA4E" w14:textId="77777777" w:rsidR="007C10E8" w:rsidRPr="00AF041A" w:rsidRDefault="007C10E8" w:rsidP="007C10E8">
      <w:r w:rsidRPr="005D4847">
        <w:rPr>
          <w:rStyle w:val="Style13ptBold"/>
        </w:rPr>
        <w:t>Smith</w:t>
      </w:r>
      <w:r>
        <w:t xml:space="preserve"> </w:t>
      </w:r>
      <w:r w:rsidRPr="005D4847">
        <w:rPr>
          <w:rStyle w:val="Style13ptBold"/>
        </w:rPr>
        <w:t>’15</w:t>
      </w:r>
      <w:r>
        <w:t xml:space="preserve"> [D. Brooks Smith; August 15, 2015; Federal Judge for the Third Circuit Court of Appeals; Westlaw, “United States v. Manamela,” 612 F. App'x 151]</w:t>
      </w:r>
    </w:p>
    <w:p w14:paraId="34F9A852" w14:textId="77777777" w:rsidR="007C10E8" w:rsidRPr="00F91128" w:rsidRDefault="007C10E8" w:rsidP="007C10E8">
      <w:pPr>
        <w:rPr>
          <w:sz w:val="16"/>
        </w:rPr>
      </w:pPr>
      <w:r w:rsidRPr="00F91128">
        <w:rPr>
          <w:rStyle w:val="StyleUnderline"/>
        </w:rPr>
        <w:t xml:space="preserve">This </w:t>
      </w:r>
      <w:r w:rsidRPr="00F91128">
        <w:rPr>
          <w:rStyle w:val="Emphasis"/>
        </w:rPr>
        <w:t>arg</w:t>
      </w:r>
      <w:r w:rsidRPr="00F91128">
        <w:rPr>
          <w:rStyle w:val="StyleUnderline"/>
        </w:rPr>
        <w:t>ument</w:t>
      </w:r>
      <w:r w:rsidRPr="00F91128">
        <w:rPr>
          <w:sz w:val="16"/>
        </w:rPr>
        <w:t xml:space="preserve"> again </w:t>
      </w:r>
      <w:r w:rsidRPr="00F91128">
        <w:rPr>
          <w:rStyle w:val="StyleUnderline"/>
        </w:rPr>
        <w:t>turns on the text</w:t>
      </w:r>
      <w:r w:rsidRPr="00F91128">
        <w:rPr>
          <w:sz w:val="16"/>
        </w:rPr>
        <w:t xml:space="preserve"> of the statute </w:t>
      </w:r>
      <w:r w:rsidRPr="00F91128">
        <w:rPr>
          <w:rStyle w:val="StyleUnderline"/>
        </w:rPr>
        <w:t>and</w:t>
      </w:r>
      <w:r w:rsidRPr="00F91128">
        <w:rPr>
          <w:sz w:val="16"/>
        </w:rPr>
        <w:t xml:space="preserve"> the </w:t>
      </w:r>
      <w:r w:rsidRPr="00F91128">
        <w:rPr>
          <w:rStyle w:val="StyleUnderline"/>
        </w:rPr>
        <w:t>meaning of</w:t>
      </w:r>
      <w:r w:rsidRPr="00F91128">
        <w:rPr>
          <w:sz w:val="16"/>
        </w:rPr>
        <w:t xml:space="preserve"> “provide” and </w:t>
      </w:r>
      <w:r w:rsidRPr="00F91128">
        <w:rPr>
          <w:rStyle w:val="StyleUnderline"/>
        </w:rPr>
        <w:t>“providing”</w:t>
      </w:r>
      <w:r w:rsidRPr="00F91128">
        <w:rPr>
          <w:sz w:val="16"/>
        </w:rPr>
        <w:t xml:space="preserve"> as used in § 24(b). The </w:t>
      </w:r>
      <w:r w:rsidRPr="00F91128">
        <w:rPr>
          <w:rStyle w:val="StyleUnderline"/>
        </w:rPr>
        <w:t>American Heritage</w:t>
      </w:r>
      <w:r w:rsidRPr="00F91128">
        <w:rPr>
          <w:sz w:val="16"/>
        </w:rPr>
        <w:t xml:space="preserve"> Dictionary of the English Language </w:t>
      </w:r>
      <w:r w:rsidRPr="00F91128">
        <w:rPr>
          <w:rStyle w:val="Emphasis"/>
        </w:rPr>
        <w:t>defines</w:t>
      </w:r>
      <w:r w:rsidRPr="00F91128">
        <w:rPr>
          <w:sz w:val="16"/>
        </w:rPr>
        <w:t xml:space="preserve"> </w:t>
      </w:r>
      <w:r w:rsidRPr="00F91128">
        <w:rPr>
          <w:rStyle w:val="StyleUnderline"/>
        </w:rPr>
        <w:t xml:space="preserve">“provide” </w:t>
      </w:r>
      <w:r w:rsidRPr="00F91128">
        <w:rPr>
          <w:rStyle w:val="Emphasis"/>
        </w:rPr>
        <w:t>expansively</w:t>
      </w:r>
      <w:r w:rsidRPr="00F91128">
        <w:rPr>
          <w:rStyle w:val="StyleUnderline"/>
        </w:rPr>
        <w:t xml:space="preserve"> and includes</w:t>
      </w:r>
      <w:r w:rsidRPr="00F91128">
        <w:rPr>
          <w:sz w:val="16"/>
        </w:rPr>
        <w:t xml:space="preserve">, inter alia, </w:t>
      </w:r>
      <w:r w:rsidRPr="00F91128">
        <w:rPr>
          <w:rStyle w:val="StyleUnderline"/>
        </w:rPr>
        <w:t>“[t]o make available</w:t>
      </w:r>
      <w:r w:rsidRPr="00F91128">
        <w:rPr>
          <w:sz w:val="16"/>
        </w:rPr>
        <w:t xml:space="preserve"> (something needed or desired); </w:t>
      </w:r>
      <w:r w:rsidRPr="00F91128">
        <w:rPr>
          <w:rStyle w:val="StyleUnderline"/>
        </w:rPr>
        <w:t>furnish.”</w:t>
      </w:r>
      <w:r w:rsidRPr="00F91128">
        <w:rPr>
          <w:sz w:val="16"/>
        </w:rPr>
        <w:t xml:space="preserve"> American Heritage Dictionary of the English Language 1419. Similarly, </w:t>
      </w:r>
      <w:r w:rsidRPr="00F91128">
        <w:rPr>
          <w:rStyle w:val="StyleUnderline"/>
        </w:rPr>
        <w:t>Webster's</w:t>
      </w:r>
      <w:r w:rsidRPr="00F91128">
        <w:rPr>
          <w:sz w:val="16"/>
        </w:rPr>
        <w:t xml:space="preserve"> New World Dictionary Third College Edition </w:t>
      </w:r>
      <w:r w:rsidRPr="00F91128">
        <w:rPr>
          <w:rStyle w:val="Emphasis"/>
        </w:rPr>
        <w:t>defines</w:t>
      </w:r>
      <w:r w:rsidRPr="00F91128">
        <w:rPr>
          <w:rStyle w:val="StyleUnderline"/>
        </w:rPr>
        <w:t xml:space="preserve"> the </w:t>
      </w:r>
      <w:r w:rsidRPr="00F91128">
        <w:rPr>
          <w:rStyle w:val="Emphasis"/>
        </w:rPr>
        <w:t>verb</w:t>
      </w:r>
      <w:r w:rsidRPr="00F91128">
        <w:rPr>
          <w:rStyle w:val="StyleUnderline"/>
        </w:rPr>
        <w:t xml:space="preserve"> “provide” as “make available.”</w:t>
      </w:r>
      <w:r w:rsidRPr="00F91128">
        <w:rPr>
          <w:sz w:val="16"/>
        </w:rPr>
        <w:t xml:space="preserve"> Webster's New World Dictionary Third College Edition 1083 (1988). </w:t>
      </w:r>
      <w:r w:rsidRPr="00F91128">
        <w:rPr>
          <w:rStyle w:val="StyleUnderline"/>
        </w:rPr>
        <w:t xml:space="preserve">This </w:t>
      </w:r>
      <w:r w:rsidRPr="00F91128">
        <w:rPr>
          <w:rStyle w:val="Emphasis"/>
        </w:rPr>
        <w:t>interp</w:t>
      </w:r>
      <w:r w:rsidRPr="00F91128">
        <w:rPr>
          <w:rStyle w:val="StyleUnderline"/>
        </w:rPr>
        <w:t xml:space="preserve">retation is consistent with the First Circuit's evaluation of a similar </w:t>
      </w:r>
      <w:r w:rsidRPr="00F91128">
        <w:rPr>
          <w:rStyle w:val="Emphasis"/>
        </w:rPr>
        <w:t>arg</w:t>
      </w:r>
      <w:r w:rsidRPr="00F91128">
        <w:rPr>
          <w:rStyle w:val="StyleUnderline"/>
        </w:rPr>
        <w:t>ument</w:t>
      </w:r>
      <w:r w:rsidRPr="00F91128">
        <w:rPr>
          <w:sz w:val="16"/>
        </w:rPr>
        <w:t>. Gelin, 712 F.3d at 619 (</w:t>
      </w:r>
      <w:r w:rsidRPr="00F91128">
        <w:rPr>
          <w:rStyle w:val="StyleUnderline"/>
        </w:rPr>
        <w:t>reasoning</w:t>
      </w:r>
      <w:r w:rsidRPr="00F91128">
        <w:rPr>
          <w:sz w:val="16"/>
        </w:rPr>
        <w:t xml:space="preserve"> that </w:t>
      </w:r>
      <w:r w:rsidRPr="00F91128">
        <w:rPr>
          <w:rStyle w:val="StyleUnderline"/>
        </w:rPr>
        <w:t xml:space="preserve">the defendants “construe[d] the verb ‘provide’ </w:t>
      </w:r>
      <w:r w:rsidRPr="00F91128">
        <w:rPr>
          <w:rStyle w:val="Emphasis"/>
        </w:rPr>
        <w:t>too narrowly</w:t>
      </w:r>
      <w:r w:rsidRPr="00F91128">
        <w:rPr>
          <w:rStyle w:val="StyleUnderline"/>
        </w:rPr>
        <w:t xml:space="preserve">,” and defining “provide” to mean “make available”). “Provide” does </w:t>
      </w:r>
      <w:r w:rsidRPr="00F91128">
        <w:rPr>
          <w:rStyle w:val="Emphasis"/>
        </w:rPr>
        <w:t>not</w:t>
      </w:r>
      <w:r w:rsidRPr="00F91128">
        <w:rPr>
          <w:rStyle w:val="StyleUnderline"/>
        </w:rPr>
        <w:t xml:space="preserve"> mean “provide directly” as Manamela suggests</w:t>
      </w:r>
      <w:r w:rsidRPr="00F91128">
        <w:rPr>
          <w:sz w:val="16"/>
        </w:rPr>
        <w:t>.</w:t>
      </w:r>
    </w:p>
    <w:p w14:paraId="6CEEECDC" w14:textId="77777777" w:rsidR="005257EA" w:rsidRDefault="005257EA" w:rsidP="005257EA">
      <w:pPr>
        <w:pStyle w:val="Heading4"/>
      </w:pPr>
      <w:r>
        <w:t>‘Providing’ means making available.</w:t>
      </w:r>
    </w:p>
    <w:p w14:paraId="25019854" w14:textId="77777777" w:rsidR="005257EA" w:rsidRDefault="005257EA" w:rsidP="005257EA">
      <w:r w:rsidRPr="001E3257">
        <w:rPr>
          <w:rStyle w:val="Style13ptBold"/>
        </w:rPr>
        <w:t>Dickinson ’17</w:t>
      </w:r>
      <w:r>
        <w:t xml:space="preserve"> [Jess H. Dickinson; May 11, 2017; Justice on the Supreme Court of Mississippi, concurring and dissenting in part; Westlaw, “Tunica Cnty. v. Town of Tunica,” 227 So. 3d 1007]</w:t>
      </w:r>
    </w:p>
    <w:p w14:paraId="493D9147" w14:textId="6A7709D4" w:rsidR="005257EA" w:rsidRPr="00BC0965" w:rsidRDefault="00CA707D" w:rsidP="005257EA">
      <w:pPr>
        <w:rPr>
          <w:sz w:val="16"/>
        </w:rPr>
      </w:pPr>
      <w:r w:rsidRPr="00CA707D">
        <w:rPr>
          <w:sz w:val="12"/>
        </w:rPr>
        <w:t>¶</w:t>
      </w:r>
      <w:r w:rsidR="005257EA" w:rsidRPr="00BC0965">
        <w:rPr>
          <w:sz w:val="16"/>
        </w:rPr>
        <w:t xml:space="preserve"> 82. The judge disagreed:</w:t>
      </w:r>
    </w:p>
    <w:p w14:paraId="59FB2490" w14:textId="77777777" w:rsidR="005257EA" w:rsidRPr="00BC0965" w:rsidRDefault="005257EA" w:rsidP="005257EA">
      <w:pPr>
        <w:ind w:left="720"/>
        <w:rPr>
          <w:sz w:val="16"/>
        </w:rPr>
      </w:pPr>
      <w:r w:rsidRPr="00BC0965">
        <w:rPr>
          <w:rStyle w:val="StyleUnderline"/>
        </w:rPr>
        <w:t xml:space="preserve">The court </w:t>
      </w:r>
      <w:r w:rsidRPr="00BC0965">
        <w:rPr>
          <w:rStyle w:val="Emphasis"/>
        </w:rPr>
        <w:t>cannot agree</w:t>
      </w:r>
      <w:r w:rsidRPr="00BC0965">
        <w:rPr>
          <w:sz w:val="16"/>
        </w:rPr>
        <w:t xml:space="preserve"> with that position. It is clear that the scope of the statute is not limited to service agencies which actively match individuals, but encompasses those services for a fee “providing matching of members of the opposite sex, by use of computer or any other means.” </w:t>
      </w:r>
      <w:r w:rsidRPr="00BC0965">
        <w:rPr>
          <w:rStyle w:val="StyleUnderline"/>
        </w:rPr>
        <w:t>The</w:t>
      </w:r>
      <w:r w:rsidRPr="00BC0965">
        <w:rPr>
          <w:sz w:val="16"/>
        </w:rPr>
        <w:t xml:space="preserve"> plain dictionary </w:t>
      </w:r>
      <w:r w:rsidRPr="00BC0965">
        <w:rPr>
          <w:rStyle w:val="Emphasis"/>
        </w:rPr>
        <w:t>definition</w:t>
      </w:r>
      <w:r w:rsidRPr="00BC0965">
        <w:rPr>
          <w:rStyle w:val="StyleUnderline"/>
        </w:rPr>
        <w:t xml:space="preserve"> of the verb “provide” is “to furnish, to supply or to make available.”</w:t>
      </w:r>
      <w:r w:rsidRPr="00BC0965">
        <w:rPr>
          <w:sz w:val="16"/>
        </w:rPr>
        <w:t xml:space="preserve"> (American Heritage Dictionary of English Language [3d ed. 1992].) “Referral” means “directing to a source for information” or “to direct one's attention to” (id.). Clearly then, the plain language of the statute is not limited only to services that actually do the matching, but includes those agencies which make available the means for persons to do their own matching.44</w:t>
      </w:r>
    </w:p>
    <w:p w14:paraId="12B68500" w14:textId="4F9AD90D" w:rsidR="005257EA" w:rsidRPr="00BC0965" w:rsidRDefault="00CA707D" w:rsidP="005257EA">
      <w:pPr>
        <w:rPr>
          <w:sz w:val="16"/>
        </w:rPr>
      </w:pPr>
      <w:r w:rsidRPr="00CA707D">
        <w:rPr>
          <w:sz w:val="12"/>
        </w:rPr>
        <w:t>¶</w:t>
      </w:r>
      <w:r w:rsidR="005257EA" w:rsidRPr="00BC0965">
        <w:rPr>
          <w:sz w:val="16"/>
        </w:rPr>
        <w:t xml:space="preserve"> 83. Said differently, Great Expectations believed it did not provide matchmaking services because it never ensured a match occurred. Instead, it merely made resources available so individuals could match themselves. But </w:t>
      </w:r>
      <w:r w:rsidR="005257EA" w:rsidRPr="00BC0965">
        <w:rPr>
          <w:rStyle w:val="StyleUnderline"/>
        </w:rPr>
        <w:t xml:space="preserve">the judge </w:t>
      </w:r>
      <w:r w:rsidR="005257EA" w:rsidRPr="00BC0965">
        <w:rPr>
          <w:rStyle w:val="Emphasis"/>
        </w:rPr>
        <w:t>correctly recognized</w:t>
      </w:r>
      <w:r w:rsidR="005257EA" w:rsidRPr="00BC0965">
        <w:rPr>
          <w:rStyle w:val="StyleUnderline"/>
        </w:rPr>
        <w:t xml:space="preserve"> that “provide” does </w:t>
      </w:r>
      <w:r w:rsidR="005257EA" w:rsidRPr="00BC0965">
        <w:rPr>
          <w:rStyle w:val="Emphasis"/>
        </w:rPr>
        <w:t>not</w:t>
      </w:r>
      <w:r w:rsidR="005257EA" w:rsidRPr="00BC0965">
        <w:rPr>
          <w:rStyle w:val="StyleUnderline"/>
        </w:rPr>
        <w:t xml:space="preserve"> mean to mandate</w:t>
      </w:r>
      <w:r w:rsidR="005257EA" w:rsidRPr="00BC0965">
        <w:rPr>
          <w:sz w:val="16"/>
        </w:rPr>
        <w:t xml:space="preserve"> or to ensure, </w:t>
      </w:r>
      <w:r w:rsidR="005257EA" w:rsidRPr="00BC0965">
        <w:rPr>
          <w:rStyle w:val="StyleUnderline"/>
        </w:rPr>
        <w:t xml:space="preserve">but to </w:t>
      </w:r>
      <w:r w:rsidR="005257EA" w:rsidRPr="00BC0965">
        <w:rPr>
          <w:rStyle w:val="Emphasis"/>
        </w:rPr>
        <w:t>make available</w:t>
      </w:r>
      <w:r w:rsidR="005257EA" w:rsidRPr="00BC0965">
        <w:rPr>
          <w:sz w:val="16"/>
        </w:rPr>
        <w:t>. The mere fact that Great Expectations made resources available for matchmaking meant it provided matchmaking service regardless of whether any matchmaking ever occurred.</w:t>
      </w:r>
    </w:p>
    <w:p w14:paraId="03E7146E" w14:textId="196C311C" w:rsidR="005257EA" w:rsidRDefault="005257EA" w:rsidP="005257EA">
      <w:pPr>
        <w:pStyle w:val="Heading4"/>
      </w:pPr>
      <w:r>
        <w:t>‘Providing’ means making available.</w:t>
      </w:r>
    </w:p>
    <w:p w14:paraId="53076A4B" w14:textId="77777777" w:rsidR="005257EA" w:rsidRPr="00E24C64" w:rsidRDefault="005257EA" w:rsidP="005257EA">
      <w:r w:rsidRPr="006C3940">
        <w:rPr>
          <w:rStyle w:val="Style13ptBold"/>
        </w:rPr>
        <w:t>Kessler ’8</w:t>
      </w:r>
      <w:r>
        <w:t xml:space="preserve"> [Joan F. Kessler, William W. Brash III, and Timothy G. Dugan; January 4, 2018; Judges on the Wisconsin Court of Appeals, writing an unsigned opinion; Westlaw, “State v. Gibson, 2018 WL 11429396]</w:t>
      </w:r>
    </w:p>
    <w:p w14:paraId="5E85B123" w14:textId="77777777" w:rsidR="005257EA" w:rsidRPr="00B3228E" w:rsidRDefault="005257EA" w:rsidP="005257EA">
      <w:pPr>
        <w:rPr>
          <w:sz w:val="16"/>
        </w:rPr>
      </w:pPr>
      <w:r w:rsidRPr="00B3228E">
        <w:rPr>
          <w:sz w:val="16"/>
        </w:rPr>
        <w:t xml:space="preserve">Further, the circuit court selected a definition that was neither misleading nor a misstatement of law. </w:t>
      </w:r>
      <w:r w:rsidRPr="00B66CAB">
        <w:rPr>
          <w:rStyle w:val="StyleUnderline"/>
        </w:rPr>
        <w:t>The circuit court</w:t>
      </w:r>
      <w:r w:rsidRPr="00B3228E">
        <w:rPr>
          <w:sz w:val="16"/>
        </w:rPr>
        <w:t xml:space="preserve"> first </w:t>
      </w:r>
      <w:r w:rsidRPr="00B66CAB">
        <w:rPr>
          <w:rStyle w:val="StyleUnderline"/>
        </w:rPr>
        <w:t xml:space="preserve">considered entries in Dictionary.com </w:t>
      </w:r>
      <w:r w:rsidRPr="00B66CAB">
        <w:rPr>
          <w:rStyle w:val="Emphasis"/>
        </w:rPr>
        <w:t>defining</w:t>
      </w:r>
      <w:r w:rsidRPr="00B66CAB">
        <w:rPr>
          <w:rStyle w:val="StyleUnderline"/>
        </w:rPr>
        <w:t xml:space="preserve"> “provide” as “to make available, furnish, to supply or equip, to afford, or yield.”</w:t>
      </w:r>
      <w:r w:rsidRPr="00B3228E">
        <w:rPr>
          <w:sz w:val="16"/>
        </w:rPr>
        <w:t xml:space="preserve"> See Provide, Dictionary.com, www.dictionary.com/browse/provide? (last visited Nov. 29, 2017). </w:t>
      </w:r>
      <w:r w:rsidRPr="00B66CAB">
        <w:rPr>
          <w:rStyle w:val="StyleUnderline"/>
        </w:rPr>
        <w:t>The circuit court</w:t>
      </w:r>
      <w:r w:rsidRPr="00B3228E">
        <w:rPr>
          <w:sz w:val="16"/>
        </w:rPr>
        <w:t xml:space="preserve"> next </w:t>
      </w:r>
      <w:r w:rsidRPr="00B66CAB">
        <w:rPr>
          <w:rStyle w:val="StyleUnderline"/>
        </w:rPr>
        <w:t xml:space="preserve">considered entries in Merriam-Webster.com, which </w:t>
      </w:r>
      <w:r w:rsidRPr="00B66CAB">
        <w:rPr>
          <w:rStyle w:val="Emphasis"/>
        </w:rPr>
        <w:t>defines</w:t>
      </w:r>
      <w:r w:rsidRPr="00B66CAB">
        <w:rPr>
          <w:rStyle w:val="StyleUnderline"/>
        </w:rPr>
        <w:t xml:space="preserve"> the </w:t>
      </w:r>
      <w:r w:rsidRPr="00B66CAB">
        <w:rPr>
          <w:rStyle w:val="Emphasis"/>
        </w:rPr>
        <w:t>transitive verb</w:t>
      </w:r>
      <w:r w:rsidRPr="00B66CAB">
        <w:rPr>
          <w:rStyle w:val="StyleUnderline"/>
        </w:rPr>
        <w:t xml:space="preserve"> “provide” as “to supply or make available (something wanted or needed)”; and “to make something available to.”</w:t>
      </w:r>
      <w:r w:rsidRPr="00B3228E">
        <w:rPr>
          <w:sz w:val="16"/>
        </w:rPr>
        <w:t xml:space="preserve">3 See Provide, Merriam-Webster.com, https://www.merriam-webster.com/dictionary/provide (last visited Nov. 29, 2017). The latter source also offers examples of usage: “provided new uniforms for the band” and “provide the children with free balloons.” See id. After considering the various dictionary entries, the circuit court gave the jury a definition of the term “provide” found on Merriam-Webster.com.4 </w:t>
      </w:r>
      <w:r w:rsidRPr="00B66CAB">
        <w:rPr>
          <w:rStyle w:val="StyleUnderline"/>
        </w:rPr>
        <w:t xml:space="preserve">The definition </w:t>
      </w:r>
      <w:r w:rsidRPr="00B66CAB">
        <w:rPr>
          <w:rStyle w:val="Emphasis"/>
        </w:rPr>
        <w:t>conformed</w:t>
      </w:r>
      <w:r w:rsidRPr="00B66CAB">
        <w:rPr>
          <w:rStyle w:val="StyleUnderline"/>
        </w:rPr>
        <w:t xml:space="preserve"> with the word's </w:t>
      </w:r>
      <w:r w:rsidRPr="00B66CAB">
        <w:rPr>
          <w:rStyle w:val="Emphasis"/>
        </w:rPr>
        <w:t>common and approved usage</w:t>
      </w:r>
      <w:r w:rsidRPr="00B3228E">
        <w:rPr>
          <w:sz w:val="16"/>
        </w:rPr>
        <w:t xml:space="preserve"> as reflected in the dictionaries and was relevant to the facts that the jury was required to assess. Accordingly, the circuit court properly exercised its “‘broad discretion in instructing the jury.’” See Grady, 175 Wis. 2d at 560 (citation omitted).</w:t>
      </w:r>
    </w:p>
    <w:p w14:paraId="72600CEA" w14:textId="223FC095" w:rsidR="00515F2D" w:rsidRDefault="00515F2D" w:rsidP="00515F2D">
      <w:pPr>
        <w:pStyle w:val="Heading4"/>
      </w:pPr>
      <w:r>
        <w:t>‘Providing’ means making available.</w:t>
      </w:r>
    </w:p>
    <w:p w14:paraId="69DC51DC" w14:textId="77777777" w:rsidR="00515F2D" w:rsidRPr="002B0906" w:rsidRDefault="00515F2D" w:rsidP="00515F2D">
      <w:r w:rsidRPr="002631E3">
        <w:rPr>
          <w:rStyle w:val="Style13ptBold"/>
        </w:rPr>
        <w:t>Minnesota ’16</w:t>
      </w:r>
      <w:r>
        <w:t xml:space="preserve"> [Supreme Court of Minnesota; August 17, 2016; writing a per curiam decision; Westlaw, “Moulton v. Simon,” 883 N.W.2d 819]</w:t>
      </w:r>
    </w:p>
    <w:p w14:paraId="443D51A5" w14:textId="77777777" w:rsidR="00515F2D" w:rsidRPr="002631E3" w:rsidRDefault="00515F2D" w:rsidP="00515F2D">
      <w:pPr>
        <w:rPr>
          <w:sz w:val="16"/>
        </w:rPr>
      </w:pPr>
      <w:r w:rsidRPr="002631E3">
        <w:rPr>
          <w:sz w:val="16"/>
        </w:rPr>
        <w:t xml:space="preserve">Second, the Fillmore County Auditor rejected Moulton's affidavit of candidacy because “a copy of [his] current attorney license was not provided within the filing period.” In contrast to the first *825 reason the Auditor offered for rejecting the affidavit, the plain language of Minn.Stat. § 204B.06 requires a candidate for judicial office to “provid[e] a copy of a current attorney license.” As noted above, </w:t>
      </w:r>
      <w:r w:rsidRPr="00904ED1">
        <w:rPr>
          <w:rStyle w:val="StyleUnderline"/>
        </w:rPr>
        <w:t xml:space="preserve">the </w:t>
      </w:r>
      <w:r w:rsidRPr="00904ED1">
        <w:rPr>
          <w:rStyle w:val="Emphasis"/>
        </w:rPr>
        <w:t>plain</w:t>
      </w:r>
      <w:r w:rsidRPr="00904ED1">
        <w:rPr>
          <w:rStyle w:val="StyleUnderline"/>
        </w:rPr>
        <w:t xml:space="preserve"> and </w:t>
      </w:r>
      <w:r w:rsidRPr="00904ED1">
        <w:rPr>
          <w:rStyle w:val="Emphasis"/>
        </w:rPr>
        <w:t>ordinary meaning</w:t>
      </w:r>
      <w:r w:rsidRPr="00904ED1">
        <w:rPr>
          <w:rStyle w:val="StyleUnderline"/>
        </w:rPr>
        <w:t xml:space="preserve"> of the </w:t>
      </w:r>
      <w:r w:rsidRPr="00904ED1">
        <w:rPr>
          <w:rStyle w:val="Emphasis"/>
        </w:rPr>
        <w:t>verb</w:t>
      </w:r>
      <w:r w:rsidRPr="00904ED1">
        <w:rPr>
          <w:rStyle w:val="StyleUnderline"/>
        </w:rPr>
        <w:t xml:space="preserve"> “provide” is to make available for use</w:t>
      </w:r>
      <w:r w:rsidRPr="002631E3">
        <w:rPr>
          <w:sz w:val="16"/>
        </w:rPr>
        <w:t xml:space="preserve">. See Oxford Dictionary of English 1430 (3d ed.2010) (“provide: to make available for use”); Webster's Third New International Dictionary 1827 (2002) (“provide: ... 2b: to supply for use”). </w:t>
      </w:r>
      <w:r w:rsidRPr="00904ED1">
        <w:rPr>
          <w:rStyle w:val="StyleUnderline"/>
        </w:rPr>
        <w:t xml:space="preserve">There appears to be </w:t>
      </w:r>
      <w:r w:rsidRPr="00904ED1">
        <w:rPr>
          <w:rStyle w:val="Emphasis"/>
        </w:rPr>
        <w:t>no dispute</w:t>
      </w:r>
      <w:r w:rsidRPr="002631E3">
        <w:rPr>
          <w:sz w:val="16"/>
        </w:rPr>
        <w:t xml:space="preserve"> that Moulton “provided” his attorney license card to personnel in the Fillmore County Auditor's office when he filed his affidavit of candidacy on May 19, 2016. Moulton's petition alleges that he “presented” and “submitted” his attorney license card to the Auditor's office, and the Auditor agrees that Moulton “showed” his attorney license card on May 19. Any of these actions made Moulton's license card “available for use,” and he therefore “provid[ed]” the license card as the statute requires. Minn.Stat. § 204B.06, subd. 8.</w:t>
      </w:r>
    </w:p>
    <w:p w14:paraId="30886E78" w14:textId="67791F8D" w:rsidR="00965734" w:rsidRDefault="00965734" w:rsidP="00965734">
      <w:pPr>
        <w:pStyle w:val="Heading4"/>
      </w:pPr>
      <w:r>
        <w:t>‘Providing’ means making available.</w:t>
      </w:r>
    </w:p>
    <w:p w14:paraId="7D02C7C2" w14:textId="77777777" w:rsidR="00965734" w:rsidRPr="00C80C8B" w:rsidRDefault="00965734" w:rsidP="00965734">
      <w:r w:rsidRPr="00C80C8B">
        <w:rPr>
          <w:rStyle w:val="Style13ptBold"/>
        </w:rPr>
        <w:t>Steinfield ’17</w:t>
      </w:r>
      <w:r>
        <w:t xml:space="preserve"> [Mikel Steinfeld; April 27, 2017; Deputy Public Defender for Maricopa County; Westlaw, “Appellant's Opening Brief” in Arizona v. Cutrara, 2017 WL 2321670]</w:t>
      </w:r>
    </w:p>
    <w:p w14:paraId="6EB65955" w14:textId="77777777" w:rsidR="00965734" w:rsidRPr="00001F33" w:rsidRDefault="00965734" w:rsidP="00965734">
      <w:pPr>
        <w:rPr>
          <w:sz w:val="16"/>
        </w:rPr>
      </w:pPr>
      <w:r w:rsidRPr="00001F33">
        <w:rPr>
          <w:sz w:val="16"/>
        </w:rPr>
        <w:t xml:space="preserve">Further illustrating the fact that “make available” operates as a verb, the definition of “provide” is “to supply or make available.” Indeed, </w:t>
      </w:r>
      <w:r w:rsidRPr="002D2511">
        <w:rPr>
          <w:rStyle w:val="Emphasis"/>
        </w:rPr>
        <w:t>several courts</w:t>
      </w:r>
      <w:r w:rsidRPr="00001F33">
        <w:rPr>
          <w:sz w:val="16"/>
        </w:rPr>
        <w:t xml:space="preserve"> have </w:t>
      </w:r>
      <w:r w:rsidRPr="002D2511">
        <w:rPr>
          <w:rStyle w:val="StyleUnderline"/>
        </w:rPr>
        <w:t xml:space="preserve">observed that the verb “provide” is </w:t>
      </w:r>
      <w:r w:rsidRPr="002D2511">
        <w:rPr>
          <w:rStyle w:val="Emphasis"/>
        </w:rPr>
        <w:t>defined</w:t>
      </w:r>
      <w:r w:rsidRPr="002D2511">
        <w:rPr>
          <w:rStyle w:val="StyleUnderline"/>
        </w:rPr>
        <w:t xml:space="preserve"> as “to make available.”</w:t>
      </w:r>
      <w:r w:rsidRPr="00001F33">
        <w:rPr>
          <w:sz w:val="16"/>
        </w:rPr>
        <w:t>38</w:t>
      </w:r>
    </w:p>
    <w:p w14:paraId="648DF575" w14:textId="77777777" w:rsidR="00965734" w:rsidRPr="00001F33" w:rsidRDefault="00965734" w:rsidP="00965734">
      <w:pPr>
        <w:rPr>
          <w:sz w:val="16"/>
        </w:rPr>
      </w:pPr>
      <w:r w:rsidRPr="00001F33">
        <w:rPr>
          <w:sz w:val="16"/>
        </w:rPr>
        <w:t>&lt;&lt;FOOTNOTE 38&gt;&gt;</w:t>
      </w:r>
    </w:p>
    <w:p w14:paraId="350E72C7" w14:textId="77777777" w:rsidR="00965734" w:rsidRDefault="00965734" w:rsidP="00965734">
      <w:r w:rsidRPr="00001F33">
        <w:rPr>
          <w:sz w:val="16"/>
        </w:rPr>
        <w:t>See U.S. v. Gelin, 712 F.3d 612, 619 (1st Cir. 2013); Diallo v. LaRochelle, 871 N.W.2d 724, 730 (Mich.App. 2015); Moulton v. Simon, 883 N.W.2d 819, 825 (Minn. 2016); Great Expectations Creative Management, Inc. v. Attorney-General of State of N.Y., 616 N.Y.S.2d 917, 919-20 (N.Y. Supreme Ct. 1994); Bonds v. State, 503 S.W.3d 622, 624 (Tex.App. 2016).</w:t>
      </w:r>
    </w:p>
    <w:p w14:paraId="4DCE1F9F" w14:textId="16AE1301" w:rsidR="00812E30" w:rsidRDefault="00812E30" w:rsidP="00812E30">
      <w:pPr>
        <w:pStyle w:val="Heading4"/>
      </w:pPr>
      <w:r>
        <w:t>‘Providing’ means making available.</w:t>
      </w:r>
    </w:p>
    <w:p w14:paraId="779FF205" w14:textId="77777777" w:rsidR="00812E30" w:rsidRPr="003D5EDA" w:rsidRDefault="00812E30" w:rsidP="00812E30">
      <w:r w:rsidRPr="00B80CF6">
        <w:rPr>
          <w:rStyle w:val="Style13ptBold"/>
        </w:rPr>
        <w:t>Meter ’15</w:t>
      </w:r>
      <w:r>
        <w:t xml:space="preserve"> [Patrick M. Meter, David H. Sawyer, and Mark T. Boonstra; May 5, 2015; Judges on the Court of Appeals of Michigan, writing a per curiam decision; Westlaw, “Diallo v. LaRochelle,” 310 Mich. App. 411]</w:t>
      </w:r>
    </w:p>
    <w:p w14:paraId="4E14B329" w14:textId="77777777" w:rsidR="00812E30" w:rsidRDefault="00812E30" w:rsidP="00812E30">
      <w:pPr>
        <w:rPr>
          <w:sz w:val="16"/>
        </w:rPr>
      </w:pPr>
      <w:r w:rsidRPr="00F95F05">
        <w:rPr>
          <w:sz w:val="16"/>
        </w:rPr>
        <w:t xml:space="preserve">In this case, the Legislature mentioned “damages for economic loss” and then in the same sentence stated “in excess of the personal protection insurance benefits provided under [MCL 500.3163(4) ].” MCL 500.3135(3)(d). Under expressio unius est exclusio *422 alterius, this indicates that the Legislature intended the phrase “damages for economic loss” to refer only to economic losses in excess of losses paid for through personal protection insurance benefits under MCL 500.3163(4) and that no other economic damages may be pursued under MCL 500.3135(3)(d). See Gray, 298 Mich.App. at 777, 828 N.W.2d 435. The term “excess” is defined as “[t]he amount or degree by which something is greater than another.” Black's Law Dictionary (10th ed.). </w:t>
      </w:r>
      <w:r w:rsidRPr="003D5EDA">
        <w:rPr>
          <w:rStyle w:val="StyleUnderline"/>
        </w:rPr>
        <w:t xml:space="preserve">The </w:t>
      </w:r>
      <w:r w:rsidRPr="003D5EDA">
        <w:rPr>
          <w:rStyle w:val="Emphasis"/>
        </w:rPr>
        <w:t>verb</w:t>
      </w:r>
      <w:r w:rsidRPr="003D5EDA">
        <w:rPr>
          <w:rStyle w:val="StyleUnderline"/>
        </w:rPr>
        <w:t xml:space="preserve"> “provide” means “to make available” or “to supply or equip[.]”</w:t>
      </w:r>
      <w:r w:rsidRPr="00F95F05">
        <w:rPr>
          <w:sz w:val="16"/>
        </w:rPr>
        <w:t xml:space="preserve"> Random House Webster's College Dictionary (1991). If the Legislature had intended MCL 500.3135(3)(d) to permit a cause of action in tort for economic loss separate from consideration of the personal protection insurance benefits provided under MCL 500.3163(4), it could have used language indicating as much. Gray, 298 Mich.App. at 777, 828 N.W.2d 435. The fact that the Legislature did not use such language indicates that the Legislature intended the phrase “damages for economic loss” to refer only to those damages greater than those supplied under MCL 500.3163(4). Id.</w:t>
      </w:r>
    </w:p>
    <w:p w14:paraId="7327EACF" w14:textId="77777777" w:rsidR="00894D0B" w:rsidRDefault="00894D0B" w:rsidP="00894D0B">
      <w:pPr>
        <w:pStyle w:val="Heading3"/>
      </w:pPr>
      <w:r>
        <w:t>Includes Third Parties---2AC</w:t>
      </w:r>
    </w:p>
    <w:p w14:paraId="5D67F771" w14:textId="77777777" w:rsidR="00894D0B" w:rsidRDefault="00894D0B" w:rsidP="00894D0B">
      <w:pPr>
        <w:pStyle w:val="Heading4"/>
      </w:pPr>
      <w:r>
        <w:t>‘Provide’ includes third parties.</w:t>
      </w:r>
    </w:p>
    <w:p w14:paraId="788C87C8" w14:textId="77777777" w:rsidR="00894D0B" w:rsidRPr="00103FC1" w:rsidRDefault="00894D0B" w:rsidP="00894D0B">
      <w:r w:rsidRPr="000D0E9B">
        <w:rPr>
          <w:rStyle w:val="Style13ptBold"/>
        </w:rPr>
        <w:t>Shields ’86</w:t>
      </w:r>
      <w:r>
        <w:t xml:space="preserve"> [V. Sue Shields; December 17, 1986; Judge on the Indiana Court of Appeals; Westlaw, “Moran v. Bd. of Sch. Trustees of Mt. Pleasant Twp. Cmty. Sch., Delaware Cnty.,” 501 N.E.2d 472]</w:t>
      </w:r>
    </w:p>
    <w:p w14:paraId="42420CC6" w14:textId="77777777" w:rsidR="00894D0B" w:rsidRPr="00103FC1" w:rsidRDefault="00894D0B" w:rsidP="00894D0B">
      <w:pPr>
        <w:rPr>
          <w:sz w:val="16"/>
        </w:rPr>
      </w:pPr>
      <w:r w:rsidRPr="00103FC1">
        <w:rPr>
          <w:sz w:val="16"/>
        </w:rPr>
        <w:t xml:space="preserve">Having concluded Moran is not entitled to reinstatement, the question remains whether she is entitled to other relief. Moran's right to other relief depends upon whether she proved her “right” to a written evaluation was breached. Moran argues the Board breached the contract in two respects. First, </w:t>
      </w:r>
      <w:r w:rsidRPr="00103FC1">
        <w:rPr>
          <w:rStyle w:val="StyleUnderline"/>
        </w:rPr>
        <w:t>she contends subsection</w:t>
      </w:r>
      <w:r w:rsidRPr="00103FC1">
        <w:rPr>
          <w:sz w:val="16"/>
        </w:rPr>
        <w:t xml:space="preserve"> (b)(2) </w:t>
      </w:r>
      <w:r w:rsidRPr="00103FC1">
        <w:rPr>
          <w:rStyle w:val="StyleUnderline"/>
        </w:rPr>
        <w:t xml:space="preserve">specifically states the </w:t>
      </w:r>
      <w:r w:rsidRPr="00103FC1">
        <w:rPr>
          <w:rStyle w:val="Emphasis"/>
          <w:i/>
          <w:iCs w:val="0"/>
        </w:rPr>
        <w:t>principal</w:t>
      </w:r>
      <w:r w:rsidRPr="00103FC1">
        <w:rPr>
          <w:rStyle w:val="StyleUnderline"/>
        </w:rPr>
        <w:t xml:space="preserve"> must provide her with a written evaluation</w:t>
      </w:r>
      <w:r w:rsidRPr="00103FC1">
        <w:rPr>
          <w:sz w:val="16"/>
        </w:rPr>
        <w:t xml:space="preserve">, and </w:t>
      </w:r>
      <w:r w:rsidRPr="00103FC1">
        <w:rPr>
          <w:rStyle w:val="StyleUnderline"/>
        </w:rPr>
        <w:t xml:space="preserve">this means he must </w:t>
      </w:r>
      <w:r w:rsidRPr="00103FC1">
        <w:rPr>
          <w:rStyle w:val="Emphasis"/>
        </w:rPr>
        <w:t>personally conduct</w:t>
      </w:r>
      <w:r w:rsidRPr="00103FC1">
        <w:rPr>
          <w:rStyle w:val="StyleUnderline"/>
        </w:rPr>
        <w:t xml:space="preserve"> the evaluation and </w:t>
      </w:r>
      <w:r w:rsidRPr="00103FC1">
        <w:rPr>
          <w:rStyle w:val="Emphasis"/>
        </w:rPr>
        <w:t>cannot delegate</w:t>
      </w:r>
      <w:r w:rsidRPr="00103FC1">
        <w:rPr>
          <w:rStyle w:val="StyleUnderline"/>
        </w:rPr>
        <w:t xml:space="preserve"> this authority. We </w:t>
      </w:r>
      <w:r w:rsidRPr="00103FC1">
        <w:rPr>
          <w:rStyle w:val="Emphasis"/>
        </w:rPr>
        <w:t>disagree</w:t>
      </w:r>
      <w:r w:rsidRPr="00103FC1">
        <w:rPr>
          <w:sz w:val="16"/>
        </w:rPr>
        <w:t>.</w:t>
      </w:r>
    </w:p>
    <w:p w14:paraId="7AF0F15A" w14:textId="77777777" w:rsidR="00894D0B" w:rsidRPr="00103FC1" w:rsidRDefault="00894D0B" w:rsidP="00894D0B">
      <w:pPr>
        <w:rPr>
          <w:sz w:val="16"/>
        </w:rPr>
      </w:pPr>
      <w:r w:rsidRPr="00103FC1">
        <w:rPr>
          <w:sz w:val="16"/>
        </w:rPr>
        <w:t xml:space="preserve">Subsection (b)(2) states “[t]he principal ... shall provide the teacher with an annual written evaluation.” </w:t>
      </w:r>
      <w:r w:rsidRPr="00103FC1">
        <w:rPr>
          <w:rStyle w:val="StyleUnderline"/>
        </w:rPr>
        <w:t xml:space="preserve">The </w:t>
      </w:r>
      <w:r w:rsidRPr="00103FC1">
        <w:rPr>
          <w:rStyle w:val="Emphasis"/>
        </w:rPr>
        <w:t>common definition</w:t>
      </w:r>
      <w:r w:rsidRPr="00103FC1">
        <w:rPr>
          <w:rStyle w:val="StyleUnderline"/>
        </w:rPr>
        <w:t xml:space="preserve"> of the </w:t>
      </w:r>
      <w:r w:rsidRPr="00103FC1">
        <w:rPr>
          <w:rStyle w:val="Emphasis"/>
        </w:rPr>
        <w:t>verb</w:t>
      </w:r>
      <w:r w:rsidRPr="00103FC1">
        <w:rPr>
          <w:rStyle w:val="StyleUnderline"/>
        </w:rPr>
        <w:t xml:space="preserve"> “provide” includes “to make available; supply, afford.”</w:t>
      </w:r>
      <w:r w:rsidRPr="00103FC1">
        <w:rPr>
          <w:sz w:val="16"/>
        </w:rPr>
        <w:t xml:space="preserve"> Webster's New World Dictionary, p. 1172 (College Ed. 1966). Hence, IC § 20–6.1–4–14(b)(2) directs the principal to supply, afford or make available a written evaluation of the nonpermanent teacher's performance before January 1 of each year. </w:t>
      </w:r>
      <w:r w:rsidRPr="00103FC1">
        <w:rPr>
          <w:rStyle w:val="StyleUnderline"/>
        </w:rPr>
        <w:t xml:space="preserve">It charges the principal with the </w:t>
      </w:r>
      <w:r w:rsidRPr="00103FC1">
        <w:rPr>
          <w:rStyle w:val="Emphasis"/>
        </w:rPr>
        <w:t>responsibility</w:t>
      </w:r>
      <w:r w:rsidRPr="00103FC1">
        <w:rPr>
          <w:rStyle w:val="StyleUnderline"/>
        </w:rPr>
        <w:t xml:space="preserve"> of </w:t>
      </w:r>
      <w:r w:rsidRPr="00103FC1">
        <w:rPr>
          <w:rStyle w:val="Emphasis"/>
        </w:rPr>
        <w:t>arranging</w:t>
      </w:r>
      <w:r w:rsidRPr="00103FC1">
        <w:rPr>
          <w:rStyle w:val="StyleUnderline"/>
        </w:rPr>
        <w:t xml:space="preserve"> a written evaluation; it does not require the principal </w:t>
      </w:r>
      <w:r w:rsidRPr="00103FC1">
        <w:rPr>
          <w:rStyle w:val="Emphasis"/>
        </w:rPr>
        <w:t>personally to prepare it</w:t>
      </w:r>
      <w:r w:rsidRPr="00103FC1">
        <w:rPr>
          <w:sz w:val="16"/>
        </w:rPr>
        <w:t>. The trial court did not err in determining the principal may delegate the responsibility of performing the statutorily required written evaluation of a nonpermanent teacher. Since the principal “provided” Moran with a written evaluation through the vice principal, such action constituted no breach.</w:t>
      </w:r>
    </w:p>
    <w:p w14:paraId="33A12C5D" w14:textId="74E63BF3" w:rsidR="006013D3" w:rsidRPr="00767B66" w:rsidRDefault="006013D3" w:rsidP="006013D3">
      <w:pPr>
        <w:pStyle w:val="Heading3"/>
      </w:pPr>
      <w:r>
        <w:t>Includes Subsets</w:t>
      </w:r>
      <w:r w:rsidR="00894D0B">
        <w:t>---2AC</w:t>
      </w:r>
    </w:p>
    <w:p w14:paraId="5BA3AEAD" w14:textId="3EBFB720" w:rsidR="006013D3" w:rsidRDefault="006013D3" w:rsidP="006013D3">
      <w:pPr>
        <w:pStyle w:val="Heading4"/>
      </w:pPr>
      <w:r>
        <w:t>‘Provide’ includes procuring for a ‘larger, integrated’ whole.</w:t>
      </w:r>
    </w:p>
    <w:p w14:paraId="317105E7" w14:textId="77777777" w:rsidR="006013D3" w:rsidRPr="004E383F" w:rsidRDefault="006013D3" w:rsidP="006013D3">
      <w:r w:rsidRPr="004E383F">
        <w:rPr>
          <w:rStyle w:val="Style13ptBold"/>
        </w:rPr>
        <w:t>Tatel ’7</w:t>
      </w:r>
      <w:r>
        <w:t xml:space="preserve"> [David S. Tatel; June 1, 2007; Federal Judge on the D.C. Court of Appeals, writing for the majority without dissent; Westlaw, “Vonage Holdings Corp. v. Fed. Commc'ns Comm'n, 489 F.3d 1232]</w:t>
      </w:r>
    </w:p>
    <w:p w14:paraId="57FC4DB3" w14:textId="5AB96CD0" w:rsidR="006013D3" w:rsidRPr="0093671B" w:rsidRDefault="006013D3" w:rsidP="006013D3">
      <w:pPr>
        <w:rPr>
          <w:sz w:val="16"/>
        </w:rPr>
      </w:pPr>
      <w:r w:rsidRPr="0093671B">
        <w:rPr>
          <w:sz w:val="16"/>
        </w:rPr>
        <w:t xml:space="preserve">Were the Commission to conclude that VoIP is an “offering of telecommunications” and therefore to classify it as a telecommunications service, VoIP providers would fall under section 254(d)'s mandatory contribution language (the first sentence). The scope of the Commission's permissive contribution authority, however, does not depend on whether VoIP is considered an “offering” of either telecommunications or information. Rather, the Commission's permissive contribution authority extends to “provider[s] of interstate telecommunications.” 47 U.S.C. § 254(d) (emphasis added). </w:t>
      </w:r>
      <w:r w:rsidRPr="00247827">
        <w:rPr>
          <w:rStyle w:val="StyleUnderline"/>
        </w:rPr>
        <w:t>The verb “provide,”</w:t>
      </w:r>
      <w:r w:rsidRPr="0093671B">
        <w:rPr>
          <w:sz w:val="16"/>
        </w:rPr>
        <w:t xml:space="preserve"> the Commission explained, </w:t>
      </w:r>
      <w:r w:rsidRPr="00247827">
        <w:rPr>
          <w:rStyle w:val="StyleUnderline"/>
        </w:rPr>
        <w:t xml:space="preserve">“is a </w:t>
      </w:r>
      <w:r w:rsidRPr="00247827">
        <w:rPr>
          <w:rStyle w:val="Emphasis"/>
        </w:rPr>
        <w:t>different</w:t>
      </w:r>
      <w:r w:rsidRPr="00247827">
        <w:rPr>
          <w:rStyle w:val="StyleUnderline"/>
        </w:rPr>
        <w:t xml:space="preserve"> and </w:t>
      </w:r>
      <w:r w:rsidRPr="00247827">
        <w:rPr>
          <w:rStyle w:val="Emphasis"/>
        </w:rPr>
        <w:t>more inclusive term</w:t>
      </w:r>
      <w:r w:rsidRPr="00247827">
        <w:rPr>
          <w:rStyle w:val="StyleUnderline"/>
        </w:rPr>
        <w:t xml:space="preserve"> than ‘offer.’”</w:t>
      </w:r>
      <w:r w:rsidRPr="0093671B">
        <w:rPr>
          <w:sz w:val="16"/>
        </w:rPr>
        <w:t xml:space="preserve"> Order at 7538–39 </w:t>
      </w:r>
      <w:r w:rsidR="00CA707D" w:rsidRPr="00CA707D">
        <w:rPr>
          <w:sz w:val="12"/>
        </w:rPr>
        <w:t>¶</w:t>
      </w:r>
      <w:r w:rsidRPr="0093671B">
        <w:rPr>
          <w:sz w:val="16"/>
        </w:rPr>
        <w:t xml:space="preserve"> 40. </w:t>
      </w:r>
      <w:r w:rsidRPr="00247827">
        <w:rPr>
          <w:rStyle w:val="StyleUnderline"/>
        </w:rPr>
        <w:t>Black's Law Dictionary</w:t>
      </w:r>
      <w:r w:rsidRPr="0093671B">
        <w:rPr>
          <w:sz w:val="16"/>
        </w:rPr>
        <w:t xml:space="preserve">, upon which the Commission relied, </w:t>
      </w:r>
      <w:r w:rsidRPr="00247827">
        <w:rPr>
          <w:rStyle w:val="Emphasis"/>
        </w:rPr>
        <w:t>defines</w:t>
      </w:r>
      <w:r w:rsidRPr="00247827">
        <w:rPr>
          <w:rStyle w:val="StyleUnderline"/>
        </w:rPr>
        <w:t xml:space="preserve"> “‘provide’” as “‘[t]o make, procure or furnish for future use, prepare. To supply; to afford; to contribute.’”</w:t>
      </w:r>
      <w:r w:rsidRPr="0093671B">
        <w:rPr>
          <w:sz w:val="16"/>
        </w:rPr>
        <w:t xml:space="preserve"> Id. (alteration in original) (quoting BLACK'S LAW DICTIONARY 1244 (6th ed. 1990)). </w:t>
      </w:r>
      <w:r w:rsidRPr="0093671B">
        <w:rPr>
          <w:rStyle w:val="StyleUnderline"/>
        </w:rPr>
        <w:t xml:space="preserve">Under this </w:t>
      </w:r>
      <w:r w:rsidRPr="0093671B">
        <w:rPr>
          <w:rStyle w:val="Emphasis"/>
        </w:rPr>
        <w:t>definition</w:t>
      </w:r>
      <w:r w:rsidRPr="0093671B">
        <w:rPr>
          <w:sz w:val="16"/>
        </w:rPr>
        <w:t xml:space="preserve">, the Commission explained, </w:t>
      </w:r>
      <w:r w:rsidRPr="0093671B">
        <w:rPr>
          <w:rStyle w:val="StyleUnderline"/>
        </w:rPr>
        <w:t xml:space="preserve">the </w:t>
      </w:r>
      <w:r w:rsidRPr="0093671B">
        <w:rPr>
          <w:rStyle w:val="Emphasis"/>
        </w:rPr>
        <w:t>verb</w:t>
      </w:r>
      <w:r w:rsidRPr="0093671B">
        <w:rPr>
          <w:rStyle w:val="StyleUnderline"/>
        </w:rPr>
        <w:t xml:space="preserve"> “provide” is </w:t>
      </w:r>
      <w:r w:rsidRPr="0093671B">
        <w:rPr>
          <w:rStyle w:val="Emphasis"/>
        </w:rPr>
        <w:t>broad enough</w:t>
      </w:r>
      <w:r w:rsidRPr="0093671B">
        <w:rPr>
          <w:rStyle w:val="StyleUnderline"/>
        </w:rPr>
        <w:t xml:space="preserve"> to include the act of supplying a</w:t>
      </w:r>
      <w:r w:rsidRPr="0093671B">
        <w:rPr>
          <w:sz w:val="16"/>
        </w:rPr>
        <w:t xml:space="preserve"> good or </w:t>
      </w:r>
      <w:r w:rsidRPr="0093671B">
        <w:rPr>
          <w:rStyle w:val="StyleUnderline"/>
        </w:rPr>
        <w:t xml:space="preserve">service as a component of a </w:t>
      </w:r>
      <w:r w:rsidRPr="0093671B">
        <w:rPr>
          <w:rStyle w:val="Emphasis"/>
        </w:rPr>
        <w:t>larger, integrated product</w:t>
      </w:r>
      <w:r w:rsidRPr="0093671B">
        <w:rPr>
          <w:rStyle w:val="StyleUnderline"/>
        </w:rPr>
        <w:t>. For instance</w:t>
      </w:r>
      <w:r w:rsidRPr="0093671B">
        <w:rPr>
          <w:sz w:val="16"/>
        </w:rPr>
        <w:t xml:space="preserve">, under the Commission's interpretation, </w:t>
      </w:r>
      <w:r w:rsidRPr="0093671B">
        <w:rPr>
          <w:rStyle w:val="StyleUnderline"/>
        </w:rPr>
        <w:t>McDonald's provides beef, as well as hamburgers, and The Washington Post provides ink, as well as newspapers</w:t>
      </w:r>
      <w:r w:rsidRPr="0093671B">
        <w:rPr>
          <w:sz w:val="16"/>
        </w:rPr>
        <w:t>.</w:t>
      </w:r>
    </w:p>
    <w:p w14:paraId="053DC39E" w14:textId="77777777" w:rsidR="006013D3" w:rsidRPr="0093671B" w:rsidRDefault="006013D3" w:rsidP="006013D3">
      <w:pPr>
        <w:rPr>
          <w:sz w:val="16"/>
        </w:rPr>
      </w:pPr>
      <w:r w:rsidRPr="0093671B">
        <w:rPr>
          <w:sz w:val="16"/>
        </w:rPr>
        <w:t>After concluding that a “provider of telecommunications” need only supply telecommunications as a component of its finished product, the Commission explained that VoIP does in fact include telecommunications as a component. The Act defines “[t]elecommunications” as “the transmission, between or among points specified by the user, of information of the user's choosing, without change in the form or content of the information as sent and received.” 47 U.S.C. § 153(43). The Commission explained that interconnected VoIP services provide such transmission by virtue of their interconnection with the PSTN:</w:t>
      </w:r>
    </w:p>
    <w:p w14:paraId="2D8633FB" w14:textId="77777777" w:rsidR="006013D3" w:rsidRPr="0093671B" w:rsidRDefault="006013D3" w:rsidP="006013D3">
      <w:pPr>
        <w:ind w:left="720"/>
        <w:rPr>
          <w:sz w:val="16"/>
        </w:rPr>
      </w:pPr>
      <w:r w:rsidRPr="0093671B">
        <w:rPr>
          <w:sz w:val="16"/>
        </w:rPr>
        <w:t>[B]y definition, interconnected VoIP services are those permitting users to receive calls from and terminate calls to the PSTN.... [W]e find interconnected VoIP providers to be “providing” telecommunications regardless of whether they own or operate their own transmission facilities or they obtain transmission from third parties. In contrast to services that merely use the PSTN to supply a finished product to end users, interconnected VoIP supplies PSTN transmission itself to end users.</w:t>
      </w:r>
    </w:p>
    <w:p w14:paraId="1084E4C6" w14:textId="75AD66DC" w:rsidR="006013D3" w:rsidRPr="0093671B" w:rsidRDefault="006013D3" w:rsidP="006013D3">
      <w:pPr>
        <w:rPr>
          <w:sz w:val="16"/>
        </w:rPr>
      </w:pPr>
      <w:r w:rsidRPr="0093671B">
        <w:rPr>
          <w:sz w:val="16"/>
        </w:rPr>
        <w:t xml:space="preserve">Order at 7539–40 </w:t>
      </w:r>
      <w:r w:rsidR="00CA707D" w:rsidRPr="00CA707D">
        <w:rPr>
          <w:sz w:val="12"/>
        </w:rPr>
        <w:t>¶</w:t>
      </w:r>
      <w:r w:rsidRPr="0093671B">
        <w:rPr>
          <w:sz w:val="16"/>
        </w:rPr>
        <w:t xml:space="preserve"> 41 (footnotes and internal quotation marks omitted); see also id. at 7540 n. 147 (distinguishing a contrary result in In re Petition for Declaratory Ruling that pulver.com's Free World Dialup Is Neither Telecommunications nor a Telecommunications Service, 19 F.C.C.R. 3307, 3312 </w:t>
      </w:r>
      <w:r w:rsidR="00CA707D" w:rsidRPr="00CA707D">
        <w:rPr>
          <w:sz w:val="12"/>
        </w:rPr>
        <w:t>¶</w:t>
      </w:r>
      <w:r w:rsidRPr="0093671B">
        <w:rPr>
          <w:sz w:val="16"/>
        </w:rPr>
        <w:t xml:space="preserve"> 9 (2004), on the grounds that the non-interconnected VoIP provider in that order did not “supply connectivity to any PSTN user”).</w:t>
      </w:r>
    </w:p>
    <w:p w14:paraId="5549496F" w14:textId="77777777" w:rsidR="006013D3" w:rsidRPr="0093671B" w:rsidRDefault="006013D3" w:rsidP="006013D3">
      <w:pPr>
        <w:rPr>
          <w:sz w:val="16"/>
        </w:rPr>
      </w:pPr>
      <w:r w:rsidRPr="0093671B">
        <w:rPr>
          <w:sz w:val="16"/>
        </w:rPr>
        <w:t>With this background in mind, we turn to the issues before us.</w:t>
      </w:r>
    </w:p>
    <w:p w14:paraId="7793086E" w14:textId="77777777" w:rsidR="006013D3" w:rsidRPr="0093671B" w:rsidRDefault="006013D3" w:rsidP="006013D3">
      <w:pPr>
        <w:rPr>
          <w:sz w:val="16"/>
        </w:rPr>
      </w:pPr>
      <w:r w:rsidRPr="0093671B">
        <w:rPr>
          <w:sz w:val="16"/>
        </w:rPr>
        <w:t>III.</w:t>
      </w:r>
    </w:p>
    <w:p w14:paraId="5EB74D62" w14:textId="77777777" w:rsidR="006013D3" w:rsidRPr="0093671B" w:rsidRDefault="006013D3" w:rsidP="006013D3">
      <w:pPr>
        <w:rPr>
          <w:sz w:val="16"/>
        </w:rPr>
      </w:pPr>
      <w:r w:rsidRPr="0093671B">
        <w:rPr>
          <w:sz w:val="16"/>
        </w:rPr>
        <w:t>Where, as here, Congress has delegated interpretive authority to an agency, we review the agency's interpretation of a statute under the familiar two-part test set forth in Chevron U.S.A. Inc. v. Natural Resources Defense Council, Inc., 467 U.S. 837, 104 S.Ct. 2778, 81 L.Ed.2d 694 (1984). We first inquire whether “Congress has directly spoken to the precise question at issue.... [and if] **404 *1240 the intent of Congress is clear, that is the end of the matter.” Id. at 842–43, 104 S.Ct. 2778. But if “the statute is silent or ambiguous with respect to the specific issue, the question ... is whether the agency's answer is based on a permissible construction of the statute.” Id. at 843, 104 S.Ct. 2778. In this case, the Commission does not contend that the statute unambiguously places VoIP providers within the phrase “providers of telecommunications.” Nor has petitioner CCIA given us any reason to conclude that either the phrase “providers of telecommunications” or the Act's definition of telecommunications unambiguously exempts VoIP providers from the Commission's permissive contribution authority. Thus, we proceed to Chevron step two, where “we need not determine that the [agency's] reading ... is the best possible reading, only that it was reasonable.” Am. Fed'n of Gov't Employees, Local 446 v. Nicholson, 475 F.3d 341, 355 (D.C.Cir.2007).</w:t>
      </w:r>
    </w:p>
    <w:p w14:paraId="39209852" w14:textId="77777777" w:rsidR="006013D3" w:rsidRPr="0093671B" w:rsidRDefault="006013D3" w:rsidP="006013D3">
      <w:pPr>
        <w:rPr>
          <w:sz w:val="16"/>
        </w:rPr>
      </w:pPr>
      <w:r w:rsidRPr="0093671B">
        <w:rPr>
          <w:sz w:val="16"/>
        </w:rPr>
        <w:t xml:space="preserve">The Commission's application of section 254(d) to interconnected VoIP providers involved two discrete decisions: (1) that, </w:t>
      </w:r>
      <w:r w:rsidRPr="0093671B">
        <w:rPr>
          <w:rStyle w:val="Emphasis"/>
        </w:rPr>
        <w:t>unlike</w:t>
      </w:r>
      <w:r w:rsidRPr="0093671B">
        <w:rPr>
          <w:rStyle w:val="StyleUnderline"/>
        </w:rPr>
        <w:t xml:space="preserve"> the </w:t>
      </w:r>
      <w:r w:rsidRPr="0093671B">
        <w:rPr>
          <w:rStyle w:val="Emphasis"/>
        </w:rPr>
        <w:t>verb</w:t>
      </w:r>
      <w:r w:rsidRPr="0093671B">
        <w:rPr>
          <w:rStyle w:val="StyleUnderline"/>
        </w:rPr>
        <w:t xml:space="preserve"> “offer,” the </w:t>
      </w:r>
      <w:r w:rsidRPr="0093671B">
        <w:rPr>
          <w:rStyle w:val="Emphasis"/>
        </w:rPr>
        <w:t>verb</w:t>
      </w:r>
      <w:r w:rsidRPr="0093671B">
        <w:rPr>
          <w:rStyle w:val="StyleUnderline"/>
        </w:rPr>
        <w:t xml:space="preserve"> “provide” may apply to the act of supplying a component of an integrated product</w:t>
      </w:r>
      <w:r w:rsidRPr="0093671B">
        <w:rPr>
          <w:sz w:val="16"/>
        </w:rPr>
        <w:t>, and (2) that VoIP providers supply telecommunications as a component of their service.</w:t>
      </w:r>
    </w:p>
    <w:p w14:paraId="328054F6" w14:textId="77777777" w:rsidR="006013D3" w:rsidRPr="001C05C3" w:rsidRDefault="006013D3" w:rsidP="006013D3">
      <w:pPr>
        <w:rPr>
          <w:sz w:val="16"/>
        </w:rPr>
      </w:pPr>
      <w:r w:rsidRPr="001C05C3">
        <w:rPr>
          <w:sz w:val="16"/>
        </w:rPr>
        <w:t>Provide v. Offer</w:t>
      </w:r>
    </w:p>
    <w:p w14:paraId="00482CAD" w14:textId="77777777" w:rsidR="006013D3" w:rsidRPr="001C05C3" w:rsidRDefault="006013D3" w:rsidP="006013D3">
      <w:pPr>
        <w:rPr>
          <w:sz w:val="16"/>
        </w:rPr>
      </w:pPr>
      <w:r w:rsidRPr="001C05C3">
        <w:rPr>
          <w:sz w:val="16"/>
        </w:rPr>
        <w:t>Recall that in Brand X the Supreme Court upheld the narrow definition of “offer” advanced by the Commission. Thus, we now face only two issues: has the Commission reasonably interpreted the word “provide,” and was it reasonable for the Commission to give the word “provide” a different meaning than the word “offer”?</w:t>
      </w:r>
    </w:p>
    <w:p w14:paraId="6BE68B03" w14:textId="77777777" w:rsidR="006013D3" w:rsidRPr="001C05C3" w:rsidRDefault="006013D3" w:rsidP="006013D3">
      <w:pPr>
        <w:rPr>
          <w:sz w:val="16"/>
        </w:rPr>
      </w:pPr>
      <w:r w:rsidRPr="001C05C3">
        <w:rPr>
          <w:sz w:val="16"/>
        </w:rPr>
        <w:t xml:space="preserve">As to the first issue, </w:t>
      </w:r>
      <w:r w:rsidRPr="001C05C3">
        <w:rPr>
          <w:rStyle w:val="StyleUnderline"/>
        </w:rPr>
        <w:t xml:space="preserve">we have </w:t>
      </w:r>
      <w:r w:rsidRPr="001C05C3">
        <w:rPr>
          <w:rStyle w:val="Emphasis"/>
        </w:rPr>
        <w:t>little trouble</w:t>
      </w:r>
      <w:r w:rsidRPr="001C05C3">
        <w:rPr>
          <w:rStyle w:val="StyleUnderline"/>
        </w:rPr>
        <w:t xml:space="preserve"> concluding that the word “provide” is </w:t>
      </w:r>
      <w:r w:rsidRPr="001C05C3">
        <w:rPr>
          <w:rStyle w:val="Emphasis"/>
        </w:rPr>
        <w:t>sufficiently broad</w:t>
      </w:r>
      <w:r w:rsidRPr="001C05C3">
        <w:rPr>
          <w:sz w:val="16"/>
        </w:rPr>
        <w:t xml:space="preserve"> to encompass the Commission's interpretation. Returning to Brand X's car dealership hypothetical, we see nothing strange about the statement that a dealership provides both cars and engines. Indeed, one could reasonably interpret the statement that a dealership “does not provide engines” to mean that it sells cars without engines, not that it won't sell disconnected engines.</w:t>
      </w:r>
    </w:p>
    <w:p w14:paraId="066FEBB4" w14:textId="77777777" w:rsidR="006013D3" w:rsidRDefault="006013D3" w:rsidP="006013D3">
      <w:pPr>
        <w:rPr>
          <w:sz w:val="16"/>
        </w:rPr>
      </w:pPr>
      <w:r w:rsidRPr="001C05C3">
        <w:rPr>
          <w:sz w:val="16"/>
        </w:rPr>
        <w:t xml:space="preserve">We also see nothing that would prevent the Commission from interpreting the word “offer” from the demand side (i.e., the consumer's perception of what she receives) and the word “provide” from the supply side (the seller's perception of what she supplies). True, the words have mutual synonyms and can be used interchangeably in some contexts. See, e.g., WEBSTER'S THIRD NEW INTERNATIONAL DICTIONARY 1566, 1827 (1993) (listing “supply” in the definitions of both words). Such similarities, however, provide an insufficient basis for concluding that Congress unambiguously intended the two words to have the same meaning—something it could have accomplished quite simply by using the same word. Indeed, we have repeatedly held that “‘[w]here different terms are used in a single piece of legislation, the court must presume that Congress intended the terms to have different meanings.’” Transbrasil S.A. Linhas Aereas v. Dep't of Transp., 791 F.2d 202, 205 (D.C.Cir.1986) (alteration in original) (quoting Wilson v. Turnage, 750 F.2d 1086, 1091 (D.C.Cir.1984)). Thus, </w:t>
      </w:r>
      <w:r w:rsidRPr="001C05C3">
        <w:rPr>
          <w:rStyle w:val="StyleUnderline"/>
        </w:rPr>
        <w:t xml:space="preserve">the Commission's </w:t>
      </w:r>
      <w:r w:rsidRPr="001C05C3">
        <w:rPr>
          <w:rStyle w:val="Emphasis"/>
        </w:rPr>
        <w:t>construction of the verb</w:t>
      </w:r>
      <w:r w:rsidRPr="001C05C3">
        <w:rPr>
          <w:rStyle w:val="StyleUnderline"/>
        </w:rPr>
        <w:t xml:space="preserve"> “provide” in the phrase “providers of telecommunications” is </w:t>
      </w:r>
      <w:r w:rsidRPr="001C05C3">
        <w:rPr>
          <w:rStyle w:val="Emphasis"/>
        </w:rPr>
        <w:t>reasonable</w:t>
      </w:r>
      <w:r w:rsidRPr="001C05C3">
        <w:rPr>
          <w:sz w:val="16"/>
        </w:rPr>
        <w:t xml:space="preserve"> under Chevron step two.</w:t>
      </w:r>
    </w:p>
    <w:p w14:paraId="1D15F125" w14:textId="77777777" w:rsidR="00BF056F" w:rsidRDefault="00BF056F" w:rsidP="00BF056F">
      <w:pPr>
        <w:pStyle w:val="Heading2"/>
      </w:pPr>
      <w:r>
        <w:t>‘Basic Income’---Must Be Universal (Neg)</w:t>
      </w:r>
    </w:p>
    <w:p w14:paraId="6DD0DA27" w14:textId="77777777" w:rsidR="00BF056F" w:rsidRDefault="00BF056F" w:rsidP="00BF056F">
      <w:pPr>
        <w:pStyle w:val="Heading3"/>
      </w:pPr>
      <w:r>
        <w:t>BI---Universal---1NC</w:t>
      </w:r>
    </w:p>
    <w:p w14:paraId="004DEF7A" w14:textId="77777777" w:rsidR="00BF056F" w:rsidRPr="008E7DBB" w:rsidRDefault="00BF056F" w:rsidP="00BF056F">
      <w:pPr>
        <w:pStyle w:val="Heading4"/>
      </w:pPr>
      <w:r>
        <w:t xml:space="preserve">‘BI’ excludes in-kind payments, one-off grants, means-testing, conditionality, or subsets. Prefer consensus.  </w:t>
      </w:r>
    </w:p>
    <w:p w14:paraId="48E8BE9C" w14:textId="77777777" w:rsidR="00BF056F" w:rsidRPr="00F204A0" w:rsidRDefault="00BF056F" w:rsidP="00BF056F">
      <w:r w:rsidRPr="00090CDE">
        <w:rPr>
          <w:rStyle w:val="Style13ptBold"/>
        </w:rPr>
        <w:t xml:space="preserve">Torry ’22 </w:t>
      </w:r>
      <w:r>
        <w:t>[Malcolm; 2022; general manager of Basic Income Earth Network, visiting senior fellow at the London School of Economics, renowned expert in the financial feasibility of Basic Income schemes and previously served as director of the Citizen’s Basic Income Trust; “Basic Income and Basic Income Schemes: Definitions and Details,” in Basic Income: What, Why, and How, Springer, https://doi.org/10.1007/978-3-031-14248-2_2]</w:t>
      </w:r>
    </w:p>
    <w:p w14:paraId="23E555B8" w14:textId="77777777" w:rsidR="00BF056F" w:rsidRPr="005E1914" w:rsidRDefault="00BF056F" w:rsidP="00BF056F">
      <w:pPr>
        <w:rPr>
          <w:sz w:val="16"/>
        </w:rPr>
      </w:pPr>
      <w:r w:rsidRPr="00D93834">
        <w:rPr>
          <w:rStyle w:val="StyleUnderline"/>
          <w:highlight w:val="cyan"/>
        </w:rPr>
        <w:t>The definition</w:t>
      </w:r>
      <w:r w:rsidRPr="00D93834">
        <w:rPr>
          <w:rStyle w:val="StyleUnderline"/>
        </w:rPr>
        <w:t xml:space="preserve"> published </w:t>
      </w:r>
      <w:r w:rsidRPr="008E7DBB">
        <w:rPr>
          <w:rStyle w:val="StyleUnderline"/>
          <w:highlight w:val="cyan"/>
        </w:rPr>
        <w:t>by</w:t>
      </w:r>
      <w:r w:rsidRPr="00D93834">
        <w:rPr>
          <w:rStyle w:val="StyleUnderline"/>
        </w:rPr>
        <w:t xml:space="preserve"> the </w:t>
      </w:r>
      <w:r w:rsidRPr="00D93834">
        <w:rPr>
          <w:rStyle w:val="StyleUnderline"/>
          <w:highlight w:val="cyan"/>
        </w:rPr>
        <w:t>Citizen's Basic Income Trust</w:t>
      </w:r>
      <w:r w:rsidRPr="005E1914">
        <w:rPr>
          <w:sz w:val="16"/>
        </w:rPr>
        <w:t xml:space="preserve"> reads as follows:</w:t>
      </w:r>
    </w:p>
    <w:p w14:paraId="30163D0D" w14:textId="77777777" w:rsidR="00BF056F" w:rsidRPr="005E1914" w:rsidRDefault="00BF056F" w:rsidP="00BF056F">
      <w:pPr>
        <w:rPr>
          <w:sz w:val="16"/>
        </w:rPr>
      </w:pPr>
      <w:r w:rsidRPr="005E1914">
        <w:rPr>
          <w:sz w:val="16"/>
        </w:rPr>
        <w:t>A Citizen's Basic Income is an unconditional, automatic and nonwithdrawable income for each individual as a right of citizenship. (A Citizen's Basic Income (CBI) is sometimes called a Basic Income (BI) or a Citizen's Income (CI))</w:t>
      </w:r>
    </w:p>
    <w:p w14:paraId="6030E0F4" w14:textId="77777777" w:rsidR="00BF056F" w:rsidRPr="005E1914" w:rsidRDefault="00BF056F" w:rsidP="00BF056F">
      <w:pPr>
        <w:rPr>
          <w:sz w:val="16"/>
        </w:rPr>
      </w:pPr>
      <w:r w:rsidRPr="005E1914">
        <w:rPr>
          <w:sz w:val="16"/>
        </w:rPr>
        <w:t>•</w:t>
      </w:r>
      <w:r w:rsidRPr="005E1914">
        <w:rPr>
          <w:sz w:val="16"/>
        </w:rPr>
        <w:tab/>
        <w:t>'Unconditional': A CBI would vary with age, but there would be no other conditions: so everyone of the same age would receive the same CBI, whatever their gender, employment status, family structure, contribution to society, housing costs, or anything else.</w:t>
      </w:r>
    </w:p>
    <w:p w14:paraId="4E32EA8C" w14:textId="77777777" w:rsidR="00BF056F" w:rsidRPr="005E1914" w:rsidRDefault="00BF056F" w:rsidP="00BF056F">
      <w:pPr>
        <w:rPr>
          <w:sz w:val="16"/>
        </w:rPr>
      </w:pPr>
      <w:r w:rsidRPr="005E1914">
        <w:rPr>
          <w:sz w:val="16"/>
        </w:rPr>
        <w:t>•</w:t>
      </w:r>
      <w:r w:rsidRPr="005E1914">
        <w:rPr>
          <w:sz w:val="16"/>
        </w:rPr>
        <w:tab/>
        <w:t>'Automatic': Someone's CBI would be paid weekly or monthly, automatically.</w:t>
      </w:r>
    </w:p>
    <w:p w14:paraId="125CEB02" w14:textId="77777777" w:rsidR="00BF056F" w:rsidRPr="005E1914" w:rsidRDefault="00BF056F" w:rsidP="00BF056F">
      <w:pPr>
        <w:rPr>
          <w:sz w:val="16"/>
        </w:rPr>
      </w:pPr>
      <w:r w:rsidRPr="005E1914">
        <w:rPr>
          <w:sz w:val="16"/>
        </w:rPr>
        <w:t>•</w:t>
      </w:r>
      <w:r w:rsidRPr="005E1914">
        <w:rPr>
          <w:sz w:val="16"/>
        </w:rPr>
        <w:tab/>
        <w:t>'Nonwithdrawable': CBIs would not be means-tested. Whether someone's earnings or wealth increased, decreased, or stayed the same, their Citizen's Basic Income would not change.</w:t>
      </w:r>
    </w:p>
    <w:p w14:paraId="11B05FA8" w14:textId="77777777" w:rsidR="00BF056F" w:rsidRPr="005E1914" w:rsidRDefault="00BF056F" w:rsidP="00BF056F">
      <w:pPr>
        <w:rPr>
          <w:sz w:val="16"/>
        </w:rPr>
      </w:pPr>
      <w:r w:rsidRPr="005E1914">
        <w:rPr>
          <w:sz w:val="16"/>
        </w:rPr>
        <w:t>•</w:t>
      </w:r>
      <w:r w:rsidRPr="005E1914">
        <w:rPr>
          <w:sz w:val="16"/>
        </w:rPr>
        <w:tab/>
        <w:t>'Individual': CBIs would be paid on an individual basis, and not on the basis of a couple or household.</w:t>
      </w:r>
    </w:p>
    <w:p w14:paraId="36525ECA" w14:textId="77777777" w:rsidR="00BF056F" w:rsidRPr="005E1914" w:rsidRDefault="00BF056F" w:rsidP="00BF056F">
      <w:pPr>
        <w:rPr>
          <w:sz w:val="16"/>
        </w:rPr>
      </w:pPr>
      <w:r w:rsidRPr="005E1914">
        <w:rPr>
          <w:sz w:val="16"/>
        </w:rPr>
        <w:t>•</w:t>
      </w:r>
      <w:r w:rsidRPr="005E1914">
        <w:rPr>
          <w:sz w:val="16"/>
        </w:rPr>
        <w:tab/>
        <w:t xml:space="preserve">'As a right': Everybody legally resident in the UK would receive a CBI, subject to a minimum period of legal residency in the UK, </w:t>
      </w:r>
      <w:r w:rsidRPr="00D93834">
        <w:rPr>
          <w:rStyle w:val="StyleUnderline"/>
          <w:highlight w:val="cyan"/>
        </w:rPr>
        <w:t>and</w:t>
      </w:r>
      <w:r w:rsidRPr="005E1914">
        <w:rPr>
          <w:sz w:val="16"/>
        </w:rPr>
        <w:t xml:space="preserve"> continuing residency for most of the year (Citizen's Basic Income Trust, 2018).</w:t>
      </w:r>
    </w:p>
    <w:p w14:paraId="110B2C0D" w14:textId="77777777" w:rsidR="00BF056F" w:rsidRPr="005E1914" w:rsidRDefault="00BF056F" w:rsidP="00BF056F">
      <w:pPr>
        <w:rPr>
          <w:sz w:val="16"/>
        </w:rPr>
      </w:pPr>
      <w:r w:rsidRPr="005E1914">
        <w:rPr>
          <w:sz w:val="16"/>
        </w:rPr>
        <w:t xml:space="preserve">According to </w:t>
      </w:r>
      <w:r w:rsidRPr="00D93834">
        <w:rPr>
          <w:rStyle w:val="StyleUnderline"/>
          <w:highlight w:val="cyan"/>
        </w:rPr>
        <w:t>the definition</w:t>
      </w:r>
      <w:r w:rsidRPr="005E1914">
        <w:rPr>
          <w:sz w:val="16"/>
        </w:rPr>
        <w:t xml:space="preserve"> published </w:t>
      </w:r>
      <w:r w:rsidRPr="00D93834">
        <w:rPr>
          <w:rStyle w:val="StyleUnderline"/>
          <w:highlight w:val="cyan"/>
        </w:rPr>
        <w:t>on</w:t>
      </w:r>
      <w:r w:rsidRPr="005E1914">
        <w:rPr>
          <w:sz w:val="16"/>
        </w:rPr>
        <w:t xml:space="preserve"> </w:t>
      </w:r>
      <w:r w:rsidRPr="00D93834">
        <w:rPr>
          <w:rStyle w:val="StyleUnderline"/>
          <w:highlight w:val="cyan"/>
        </w:rPr>
        <w:t>the</w:t>
      </w:r>
      <w:r w:rsidRPr="00D93834">
        <w:rPr>
          <w:rStyle w:val="StyleUnderline"/>
        </w:rPr>
        <w:t xml:space="preserve"> Basic Income Earth Network</w:t>
      </w:r>
      <w:r w:rsidRPr="005E1914">
        <w:rPr>
          <w:sz w:val="16"/>
        </w:rPr>
        <w:t xml:space="preserve"> (</w:t>
      </w:r>
      <w:r w:rsidRPr="00D93834">
        <w:rPr>
          <w:rStyle w:val="Emphasis"/>
          <w:highlight w:val="cyan"/>
        </w:rPr>
        <w:t>BIEN</w:t>
      </w:r>
      <w:r w:rsidRPr="005E1914">
        <w:rPr>
          <w:sz w:val="16"/>
        </w:rPr>
        <w:t xml:space="preserve">) </w:t>
      </w:r>
      <w:r w:rsidRPr="005E1914">
        <w:rPr>
          <w:rStyle w:val="StyleUnderline"/>
        </w:rPr>
        <w:t>web</w:t>
      </w:r>
      <w:r w:rsidRPr="005E1914">
        <w:rPr>
          <w:rStyle w:val="StyleUnderline"/>
          <w:highlight w:val="cyan"/>
        </w:rPr>
        <w:t>site</w:t>
      </w:r>
      <w:r w:rsidRPr="005E1914">
        <w:rPr>
          <w:sz w:val="16"/>
        </w:rPr>
        <w:t>:</w:t>
      </w:r>
    </w:p>
    <w:p w14:paraId="74A598D4" w14:textId="77777777" w:rsidR="00BF056F" w:rsidRPr="00360DA0" w:rsidRDefault="00BF056F" w:rsidP="00BF056F">
      <w:pPr>
        <w:rPr>
          <w:rStyle w:val="StyleUnderline"/>
        </w:rPr>
      </w:pPr>
      <w:r w:rsidRPr="005E1914">
        <w:rPr>
          <w:rStyle w:val="StyleUnderline"/>
        </w:rPr>
        <w:t xml:space="preserve">A </w:t>
      </w:r>
      <w:r w:rsidRPr="00360DA0">
        <w:rPr>
          <w:rStyle w:val="StyleUnderline"/>
          <w:highlight w:val="cyan"/>
        </w:rPr>
        <w:t xml:space="preserve">basic income is </w:t>
      </w:r>
      <w:r w:rsidRPr="005E1914">
        <w:rPr>
          <w:rStyle w:val="StyleUnderline"/>
        </w:rPr>
        <w:t>a periodic cash payment</w:t>
      </w:r>
      <w:r w:rsidRPr="005E1914">
        <w:rPr>
          <w:sz w:val="16"/>
        </w:rPr>
        <w:t xml:space="preserve"> </w:t>
      </w:r>
      <w:r w:rsidRPr="005E1914">
        <w:rPr>
          <w:rStyle w:val="Emphasis"/>
        </w:rPr>
        <w:t>unconditionally</w:t>
      </w:r>
      <w:r w:rsidRPr="005E1914">
        <w:rPr>
          <w:sz w:val="16"/>
        </w:rPr>
        <w:t xml:space="preserve"> </w:t>
      </w:r>
      <w:r w:rsidRPr="005E1914">
        <w:rPr>
          <w:rStyle w:val="StyleUnderline"/>
        </w:rPr>
        <w:t>delivered to all on an individual basis</w:t>
      </w:r>
      <w:r w:rsidRPr="005E1914">
        <w:rPr>
          <w:sz w:val="16"/>
        </w:rPr>
        <w:t xml:space="preserve">, </w:t>
      </w:r>
      <w:r w:rsidRPr="005E1914">
        <w:rPr>
          <w:rStyle w:val="Emphasis"/>
        </w:rPr>
        <w:t>without means test</w:t>
      </w:r>
      <w:r w:rsidRPr="005E1914">
        <w:rPr>
          <w:sz w:val="16"/>
        </w:rPr>
        <w:t xml:space="preserve"> </w:t>
      </w:r>
      <w:r w:rsidRPr="005E1914">
        <w:rPr>
          <w:rStyle w:val="StyleUnderline"/>
        </w:rPr>
        <w:t xml:space="preserve">or </w:t>
      </w:r>
      <w:r w:rsidRPr="005E1914">
        <w:rPr>
          <w:rStyle w:val="Emphasis"/>
        </w:rPr>
        <w:t>work requirement</w:t>
      </w:r>
      <w:r w:rsidRPr="005E1914">
        <w:rPr>
          <w:rStyle w:val="StyleUnderline"/>
        </w:rPr>
        <w:t>.</w:t>
      </w:r>
    </w:p>
    <w:p w14:paraId="0FE5005E" w14:textId="77777777" w:rsidR="00BF056F" w:rsidRPr="005E1914" w:rsidRDefault="00BF056F" w:rsidP="00BF056F">
      <w:pPr>
        <w:rPr>
          <w:sz w:val="16"/>
        </w:rPr>
      </w:pPr>
      <w:r w:rsidRPr="005E1914">
        <w:rPr>
          <w:sz w:val="16"/>
        </w:rPr>
        <w:t>That is, basic income has the following five characteristics:</w:t>
      </w:r>
    </w:p>
    <w:p w14:paraId="5F4BD9A8" w14:textId="77777777" w:rsidR="00BF056F" w:rsidRPr="00360DA0" w:rsidRDefault="00BF056F" w:rsidP="00BF056F">
      <w:pPr>
        <w:rPr>
          <w:rStyle w:val="StyleUnderline"/>
        </w:rPr>
      </w:pPr>
      <w:r w:rsidRPr="005E1914">
        <w:rPr>
          <w:sz w:val="16"/>
        </w:rPr>
        <w:t>•</w:t>
      </w:r>
      <w:r w:rsidRPr="005E1914">
        <w:rPr>
          <w:sz w:val="16"/>
        </w:rPr>
        <w:tab/>
      </w:r>
      <w:r w:rsidRPr="00360DA0">
        <w:rPr>
          <w:rStyle w:val="Emphasis"/>
          <w:highlight w:val="cyan"/>
        </w:rPr>
        <w:t>Periodic</w:t>
      </w:r>
      <w:r w:rsidRPr="00360DA0">
        <w:rPr>
          <w:rStyle w:val="StyleUnderline"/>
        </w:rPr>
        <w:t>: it is paid at regular intervals (for example every month), not as a one-off grant.</w:t>
      </w:r>
    </w:p>
    <w:p w14:paraId="7BE9F51E" w14:textId="77777777" w:rsidR="00BF056F" w:rsidRPr="005E1914" w:rsidRDefault="00BF056F" w:rsidP="00BF056F">
      <w:pPr>
        <w:rPr>
          <w:sz w:val="16"/>
        </w:rPr>
      </w:pPr>
      <w:r w:rsidRPr="005E1914">
        <w:rPr>
          <w:sz w:val="16"/>
        </w:rPr>
        <w:t>•</w:t>
      </w:r>
      <w:r w:rsidRPr="005E1914">
        <w:rPr>
          <w:sz w:val="16"/>
        </w:rPr>
        <w:tab/>
      </w:r>
      <w:r w:rsidRPr="00360DA0">
        <w:rPr>
          <w:rStyle w:val="Emphasis"/>
          <w:highlight w:val="cyan"/>
        </w:rPr>
        <w:t>Cash</w:t>
      </w:r>
      <w:r w:rsidRPr="00360DA0">
        <w:rPr>
          <w:rStyle w:val="Emphasis"/>
        </w:rPr>
        <w:t xml:space="preserve"> payment</w:t>
      </w:r>
      <w:r w:rsidRPr="00360DA0">
        <w:rPr>
          <w:rStyle w:val="StyleUnderline"/>
        </w:rPr>
        <w:t>: it is paid in an appropriate medium of exchange</w:t>
      </w:r>
      <w:r w:rsidRPr="005E1914">
        <w:rPr>
          <w:sz w:val="16"/>
        </w:rPr>
        <w:t xml:space="preserve">, allowing those who receive it to decide what they spend it on. </w:t>
      </w:r>
      <w:r w:rsidRPr="00360DA0">
        <w:rPr>
          <w:rStyle w:val="StyleUnderline"/>
        </w:rPr>
        <w:t xml:space="preserve">It is </w:t>
      </w:r>
      <w:r w:rsidRPr="005E1914">
        <w:rPr>
          <w:rStyle w:val="Emphasis"/>
          <w:highlight w:val="cyan"/>
        </w:rPr>
        <w:t>not</w:t>
      </w:r>
      <w:r w:rsidRPr="005E1914">
        <w:rPr>
          <w:sz w:val="16"/>
        </w:rPr>
        <w:t xml:space="preserve">, therefore, </w:t>
      </w:r>
      <w:r w:rsidRPr="00360DA0">
        <w:rPr>
          <w:rStyle w:val="StyleUnderline"/>
          <w:highlight w:val="cyan"/>
        </w:rPr>
        <w:t>paid</w:t>
      </w:r>
      <w:r w:rsidRPr="005E1914">
        <w:rPr>
          <w:sz w:val="16"/>
        </w:rPr>
        <w:t xml:space="preserve"> either </w:t>
      </w:r>
      <w:r w:rsidRPr="00360DA0">
        <w:rPr>
          <w:rStyle w:val="Emphasis"/>
          <w:highlight w:val="cyan"/>
        </w:rPr>
        <w:t>in kind</w:t>
      </w:r>
      <w:r w:rsidRPr="005E1914">
        <w:rPr>
          <w:sz w:val="16"/>
        </w:rPr>
        <w:t xml:space="preserve"> (</w:t>
      </w:r>
      <w:r w:rsidRPr="005E1914">
        <w:rPr>
          <w:rStyle w:val="StyleUnderline"/>
        </w:rPr>
        <w:t>such as food or services</w:t>
      </w:r>
      <w:r w:rsidRPr="005E1914">
        <w:rPr>
          <w:sz w:val="16"/>
        </w:rPr>
        <w:t xml:space="preserve">) </w:t>
      </w:r>
      <w:r w:rsidRPr="00360DA0">
        <w:rPr>
          <w:rStyle w:val="StyleUnderline"/>
          <w:highlight w:val="cyan"/>
        </w:rPr>
        <w:t xml:space="preserve">or in </w:t>
      </w:r>
      <w:r w:rsidRPr="00360DA0">
        <w:rPr>
          <w:rStyle w:val="Emphasis"/>
          <w:highlight w:val="cyan"/>
        </w:rPr>
        <w:t>vouchers</w:t>
      </w:r>
      <w:r w:rsidRPr="005E1914">
        <w:rPr>
          <w:sz w:val="16"/>
        </w:rPr>
        <w:t xml:space="preserve"> dedicated to a specific use.</w:t>
      </w:r>
    </w:p>
    <w:p w14:paraId="596D8019" w14:textId="77777777" w:rsidR="00BF056F" w:rsidRPr="00360DA0" w:rsidRDefault="00BF056F" w:rsidP="00BF056F">
      <w:pPr>
        <w:rPr>
          <w:rStyle w:val="StyleUnderline"/>
        </w:rPr>
      </w:pPr>
      <w:r w:rsidRPr="005E1914">
        <w:rPr>
          <w:sz w:val="16"/>
        </w:rPr>
        <w:t>•</w:t>
      </w:r>
      <w:r w:rsidRPr="005E1914">
        <w:rPr>
          <w:sz w:val="16"/>
        </w:rPr>
        <w:tab/>
      </w:r>
      <w:r w:rsidRPr="00360DA0">
        <w:rPr>
          <w:rStyle w:val="Emphasis"/>
          <w:highlight w:val="cyan"/>
        </w:rPr>
        <w:t>Individual</w:t>
      </w:r>
      <w:r w:rsidRPr="005E1914">
        <w:rPr>
          <w:sz w:val="16"/>
        </w:rPr>
        <w:t xml:space="preserve">: it is paid on an individual basis—and </w:t>
      </w:r>
      <w:r w:rsidRPr="00360DA0">
        <w:rPr>
          <w:rStyle w:val="StyleUnderline"/>
        </w:rPr>
        <w:t>not</w:t>
      </w:r>
      <w:r w:rsidRPr="005E1914">
        <w:rPr>
          <w:sz w:val="16"/>
        </w:rPr>
        <w:t xml:space="preserve">, for instance, </w:t>
      </w:r>
      <w:r w:rsidRPr="00360DA0">
        <w:rPr>
          <w:rStyle w:val="StyleUnderline"/>
        </w:rPr>
        <w:t>to households.</w:t>
      </w:r>
    </w:p>
    <w:p w14:paraId="58D83731" w14:textId="77777777" w:rsidR="00BF056F" w:rsidRPr="005E1914" w:rsidRDefault="00BF056F" w:rsidP="00BF056F">
      <w:pPr>
        <w:rPr>
          <w:sz w:val="16"/>
        </w:rPr>
      </w:pPr>
      <w:r w:rsidRPr="005E1914">
        <w:rPr>
          <w:sz w:val="16"/>
        </w:rPr>
        <w:t>•</w:t>
      </w:r>
      <w:r w:rsidRPr="005E1914">
        <w:rPr>
          <w:sz w:val="16"/>
        </w:rPr>
        <w:tab/>
      </w:r>
      <w:r w:rsidRPr="00360DA0">
        <w:rPr>
          <w:rStyle w:val="StyleUnderline"/>
          <w:highlight w:val="cyan"/>
        </w:rPr>
        <w:t>Universal</w:t>
      </w:r>
      <w:r w:rsidRPr="005E1914">
        <w:rPr>
          <w:sz w:val="16"/>
        </w:rPr>
        <w:t xml:space="preserve">: </w:t>
      </w:r>
      <w:r w:rsidRPr="00360DA0">
        <w:rPr>
          <w:rStyle w:val="StyleUnderline"/>
        </w:rPr>
        <w:t xml:space="preserve">it is </w:t>
      </w:r>
      <w:r w:rsidRPr="008E7DBB">
        <w:rPr>
          <w:rStyle w:val="Emphasis"/>
          <w:highlight w:val="cyan"/>
        </w:rPr>
        <w:t>paid to all</w:t>
      </w:r>
      <w:r w:rsidRPr="00360DA0">
        <w:rPr>
          <w:rStyle w:val="StyleUnderline"/>
        </w:rPr>
        <w:t xml:space="preserve">, </w:t>
      </w:r>
      <w:r w:rsidRPr="005E1914">
        <w:rPr>
          <w:rStyle w:val="StyleUnderline"/>
          <w:highlight w:val="cyan"/>
        </w:rPr>
        <w:t>without means test</w:t>
      </w:r>
      <w:r w:rsidRPr="005E1914">
        <w:rPr>
          <w:sz w:val="16"/>
        </w:rPr>
        <w:t>.</w:t>
      </w:r>
    </w:p>
    <w:p w14:paraId="79CA3328" w14:textId="77777777" w:rsidR="00BF056F" w:rsidRPr="005E1914" w:rsidRDefault="00BF056F" w:rsidP="00BF056F">
      <w:pPr>
        <w:rPr>
          <w:sz w:val="16"/>
        </w:rPr>
      </w:pPr>
      <w:r w:rsidRPr="005E1914">
        <w:rPr>
          <w:sz w:val="16"/>
        </w:rPr>
        <w:t>•</w:t>
      </w:r>
      <w:r w:rsidRPr="005E1914">
        <w:rPr>
          <w:sz w:val="16"/>
        </w:rPr>
        <w:tab/>
      </w:r>
      <w:r w:rsidRPr="00360DA0">
        <w:rPr>
          <w:rStyle w:val="StyleUnderline"/>
          <w:highlight w:val="cyan"/>
        </w:rPr>
        <w:t>Unconditional</w:t>
      </w:r>
      <w:r w:rsidRPr="005E1914">
        <w:rPr>
          <w:sz w:val="16"/>
        </w:rPr>
        <w:t xml:space="preserve">: it is </w:t>
      </w:r>
      <w:r w:rsidRPr="00360DA0">
        <w:rPr>
          <w:rStyle w:val="StyleUnderline"/>
        </w:rPr>
        <w:t>paid without a requirement to work or to demonstrate willingness-to-work</w:t>
      </w:r>
      <w:r w:rsidRPr="005E1914">
        <w:rPr>
          <w:sz w:val="16"/>
        </w:rPr>
        <w:t>. (BIEN, 2022)</w:t>
      </w:r>
    </w:p>
    <w:p w14:paraId="5D1975FF" w14:textId="77777777" w:rsidR="00BF056F" w:rsidRPr="005E1914" w:rsidRDefault="00BF056F" w:rsidP="00BF056F">
      <w:pPr>
        <w:rPr>
          <w:sz w:val="16"/>
        </w:rPr>
      </w:pPr>
      <w:r w:rsidRPr="005E1914">
        <w:rPr>
          <w:sz w:val="16"/>
        </w:rPr>
        <w:t xml:space="preserve">The different </w:t>
      </w:r>
      <w:r w:rsidRPr="00D93834">
        <w:rPr>
          <w:rStyle w:val="StyleUnderline"/>
        </w:rPr>
        <w:t>definitions exhibit different emphases</w:t>
      </w:r>
      <w:r w:rsidRPr="005E1914">
        <w:rPr>
          <w:sz w:val="16"/>
        </w:rPr>
        <w:t xml:space="preserve">, </w:t>
      </w:r>
      <w:r w:rsidRPr="00D93834">
        <w:rPr>
          <w:rStyle w:val="StyleUnderline"/>
        </w:rPr>
        <w:t>but</w:t>
      </w:r>
      <w:r w:rsidRPr="005E1914">
        <w:rPr>
          <w:sz w:val="16"/>
        </w:rPr>
        <w:t xml:space="preserve"> </w:t>
      </w:r>
      <w:r w:rsidRPr="005E1914">
        <w:rPr>
          <w:rStyle w:val="StyleUnderline"/>
          <w:highlight w:val="cyan"/>
        </w:rPr>
        <w:t xml:space="preserve">they are </w:t>
      </w:r>
      <w:r w:rsidRPr="00D93834">
        <w:rPr>
          <w:rStyle w:val="Emphasis"/>
          <w:highlight w:val="cyan"/>
        </w:rPr>
        <w:t>perfectly consistent</w:t>
      </w:r>
      <w:r w:rsidRPr="005E1914">
        <w:rPr>
          <w:sz w:val="16"/>
        </w:rPr>
        <w:t xml:space="preserve"> </w:t>
      </w:r>
      <w:r w:rsidRPr="00D93834">
        <w:rPr>
          <w:rStyle w:val="StyleUnderline"/>
        </w:rPr>
        <w:t xml:space="preserve">with each other, </w:t>
      </w:r>
      <w:r w:rsidRPr="00D93834">
        <w:rPr>
          <w:rStyle w:val="StyleUnderline"/>
          <w:highlight w:val="cyan"/>
        </w:rPr>
        <w:t>and</w:t>
      </w:r>
      <w:r w:rsidRPr="00D93834">
        <w:rPr>
          <w:rStyle w:val="StyleUnderline"/>
        </w:rPr>
        <w:t xml:space="preserve"> they </w:t>
      </w:r>
      <w:r w:rsidRPr="00D93834">
        <w:rPr>
          <w:rStyle w:val="StyleUnderline"/>
          <w:highlight w:val="cyan"/>
        </w:rPr>
        <w:t>represent</w:t>
      </w:r>
      <w:r w:rsidRPr="00D93834">
        <w:rPr>
          <w:rStyle w:val="StyleUnderline"/>
        </w:rPr>
        <w:t xml:space="preserve"> a </w:t>
      </w:r>
      <w:r w:rsidRPr="00D93834">
        <w:rPr>
          <w:rStyle w:val="Emphasis"/>
          <w:highlight w:val="cyan"/>
        </w:rPr>
        <w:t>consensus</w:t>
      </w:r>
      <w:r w:rsidRPr="005E1914">
        <w:rPr>
          <w:sz w:val="16"/>
        </w:rPr>
        <w:t>—</w:t>
      </w:r>
      <w:r w:rsidRPr="005E1914">
        <w:rPr>
          <w:rStyle w:val="StyleUnderline"/>
        </w:rPr>
        <w:t>and</w:t>
      </w:r>
      <w:r w:rsidRPr="005E1914">
        <w:rPr>
          <w:sz w:val="16"/>
        </w:rPr>
        <w:t xml:space="preserve">, after all, </w:t>
      </w:r>
      <w:r w:rsidRPr="005E1914">
        <w:rPr>
          <w:rStyle w:val="Emphasis"/>
        </w:rPr>
        <w:t>consensus</w:t>
      </w:r>
      <w:r w:rsidRPr="005E1914">
        <w:rPr>
          <w:rStyle w:val="StyleUnderline"/>
        </w:rPr>
        <w:t xml:space="preserve"> is </w:t>
      </w:r>
      <w:r w:rsidRPr="005E1914">
        <w:rPr>
          <w:rStyle w:val="StyleUnderline"/>
          <w:highlight w:val="cyan"/>
        </w:rPr>
        <w:t>what definitions are about</w:t>
      </w:r>
      <w:r w:rsidRPr="005E1914">
        <w:rPr>
          <w:sz w:val="16"/>
        </w:rPr>
        <w:t>.</w:t>
      </w:r>
    </w:p>
    <w:p w14:paraId="34D0AA34" w14:textId="77777777" w:rsidR="00BF056F" w:rsidRDefault="00BF056F" w:rsidP="00BF056F"/>
    <w:p w14:paraId="441E5C51" w14:textId="77777777" w:rsidR="00BF056F" w:rsidRDefault="00BF056F" w:rsidP="00BF056F">
      <w:pPr>
        <w:pStyle w:val="Heading4"/>
      </w:pPr>
      <w:r>
        <w:t xml:space="preserve">Any other interp expands the topic to include negative income taxes, the EITC, child tax credits, and any payment to a random subpopulation. That massively overstretches the research burden and undermines preparedness for all debates  </w:t>
      </w:r>
    </w:p>
    <w:p w14:paraId="5BC85795" w14:textId="77777777" w:rsidR="00BF056F" w:rsidRDefault="00BF056F" w:rsidP="00BF056F">
      <w:pPr>
        <w:pStyle w:val="Heading3"/>
      </w:pPr>
      <w:r>
        <w:t>BI---Universal vs. ‘Replace Welfare with BI’ Aff---1NC</w:t>
      </w:r>
    </w:p>
    <w:p w14:paraId="2FD4C5E6" w14:textId="77777777" w:rsidR="00BF056F" w:rsidRPr="008E7DBB" w:rsidRDefault="00BF056F" w:rsidP="00BF056F">
      <w:pPr>
        <w:pStyle w:val="Heading4"/>
        <w:rPr>
          <w:u w:val="single"/>
        </w:rPr>
      </w:pPr>
      <w:r>
        <w:t xml:space="preserve">Not all basic incomes increase fiscal redistribution---abolishing all means-tested benefits to pay for the plan is </w:t>
      </w:r>
      <w:r>
        <w:rPr>
          <w:u w:val="single"/>
        </w:rPr>
        <w:t>anti-topical</w:t>
      </w:r>
    </w:p>
    <w:p w14:paraId="10B8C912" w14:textId="77777777" w:rsidR="00BF056F" w:rsidRPr="00F204A0" w:rsidRDefault="00BF056F" w:rsidP="00BF056F">
      <w:r w:rsidRPr="00090CDE">
        <w:rPr>
          <w:rStyle w:val="Style13ptBold"/>
        </w:rPr>
        <w:t xml:space="preserve">Torry ’22 </w:t>
      </w:r>
      <w:r>
        <w:t>[Malcolm; 2022; general manager of Basic Income Earth Network, visiting senior fellow at the London School of Economics, renowned expert in the financial feasibility of Basic Income schemes and previously served as director of the Citizen’s Basic Income Trust; “Basic Income and Basic Income Schemes: Definitions and Details,” in Basic Income: What, Why, and How, Springer, https://doi.org/10.1007/978-3-031-14248-2_2]</w:t>
      </w:r>
    </w:p>
    <w:p w14:paraId="1C067A14" w14:textId="77777777" w:rsidR="00BF056F" w:rsidRPr="005E1914" w:rsidRDefault="00BF056F" w:rsidP="00BF056F">
      <w:pPr>
        <w:rPr>
          <w:sz w:val="16"/>
        </w:rPr>
      </w:pPr>
      <w:r w:rsidRPr="00D93834">
        <w:rPr>
          <w:rStyle w:val="StyleUnderline"/>
          <w:highlight w:val="cyan"/>
        </w:rPr>
        <w:t>The definition</w:t>
      </w:r>
      <w:r w:rsidRPr="00D93834">
        <w:rPr>
          <w:rStyle w:val="StyleUnderline"/>
        </w:rPr>
        <w:t xml:space="preserve"> published </w:t>
      </w:r>
      <w:r w:rsidRPr="008E7DBB">
        <w:rPr>
          <w:rStyle w:val="StyleUnderline"/>
          <w:highlight w:val="cyan"/>
        </w:rPr>
        <w:t>by</w:t>
      </w:r>
      <w:r w:rsidRPr="00D93834">
        <w:rPr>
          <w:rStyle w:val="StyleUnderline"/>
        </w:rPr>
        <w:t xml:space="preserve"> the </w:t>
      </w:r>
      <w:r w:rsidRPr="00D93834">
        <w:rPr>
          <w:rStyle w:val="StyleUnderline"/>
          <w:highlight w:val="cyan"/>
        </w:rPr>
        <w:t>Citizen's Basic Income Trust</w:t>
      </w:r>
      <w:r w:rsidRPr="005E1914">
        <w:rPr>
          <w:sz w:val="16"/>
        </w:rPr>
        <w:t xml:space="preserve"> reads as follows:</w:t>
      </w:r>
    </w:p>
    <w:p w14:paraId="3F861021" w14:textId="77777777" w:rsidR="00BF056F" w:rsidRPr="005E1914" w:rsidRDefault="00BF056F" w:rsidP="00BF056F">
      <w:pPr>
        <w:rPr>
          <w:sz w:val="16"/>
        </w:rPr>
      </w:pPr>
      <w:r w:rsidRPr="005E1914">
        <w:rPr>
          <w:sz w:val="16"/>
        </w:rPr>
        <w:t>A Citizen's Basic Income is an unconditional, automatic and nonwithdrawable income for each individual as a right of citizenship. (A Citizen's Basic Income (CBI) is sometimes called a Basic Income (BI) or a Citizen's Income (CI))</w:t>
      </w:r>
    </w:p>
    <w:p w14:paraId="1525AB0A" w14:textId="77777777" w:rsidR="00BF056F" w:rsidRPr="005E1914" w:rsidRDefault="00BF056F" w:rsidP="00BF056F">
      <w:pPr>
        <w:rPr>
          <w:sz w:val="16"/>
        </w:rPr>
      </w:pPr>
      <w:r w:rsidRPr="005E1914">
        <w:rPr>
          <w:sz w:val="16"/>
        </w:rPr>
        <w:t>•</w:t>
      </w:r>
      <w:r w:rsidRPr="005E1914">
        <w:rPr>
          <w:sz w:val="16"/>
        </w:rPr>
        <w:tab/>
        <w:t>'Unconditional': A CBI would vary with age, but there would be no other conditions: so everyone of the same age would receive the same CBI, whatever their gender, employment status, family structure, contribution to society, housing costs, or anything else.</w:t>
      </w:r>
    </w:p>
    <w:p w14:paraId="611F6B6F" w14:textId="77777777" w:rsidR="00BF056F" w:rsidRPr="005E1914" w:rsidRDefault="00BF056F" w:rsidP="00BF056F">
      <w:pPr>
        <w:rPr>
          <w:sz w:val="16"/>
        </w:rPr>
      </w:pPr>
      <w:r w:rsidRPr="005E1914">
        <w:rPr>
          <w:sz w:val="16"/>
        </w:rPr>
        <w:t>•</w:t>
      </w:r>
      <w:r w:rsidRPr="005E1914">
        <w:rPr>
          <w:sz w:val="16"/>
        </w:rPr>
        <w:tab/>
        <w:t>'Automatic': Someone's CBI would be paid weekly or monthly, automatically.</w:t>
      </w:r>
    </w:p>
    <w:p w14:paraId="0D696223" w14:textId="77777777" w:rsidR="00BF056F" w:rsidRPr="005E1914" w:rsidRDefault="00BF056F" w:rsidP="00BF056F">
      <w:pPr>
        <w:rPr>
          <w:sz w:val="16"/>
        </w:rPr>
      </w:pPr>
      <w:r w:rsidRPr="005E1914">
        <w:rPr>
          <w:sz w:val="16"/>
        </w:rPr>
        <w:t>•</w:t>
      </w:r>
      <w:r w:rsidRPr="005E1914">
        <w:rPr>
          <w:sz w:val="16"/>
        </w:rPr>
        <w:tab/>
        <w:t>'Nonwithdrawable': CBIs would not be means-tested. Whether someone's earnings or wealth increased, decreased, or stayed the same, their Citizen's Basic Income would not change.</w:t>
      </w:r>
    </w:p>
    <w:p w14:paraId="1EE67FE8" w14:textId="77777777" w:rsidR="00BF056F" w:rsidRPr="005E1914" w:rsidRDefault="00BF056F" w:rsidP="00BF056F">
      <w:pPr>
        <w:rPr>
          <w:sz w:val="16"/>
        </w:rPr>
      </w:pPr>
      <w:r w:rsidRPr="005E1914">
        <w:rPr>
          <w:sz w:val="16"/>
        </w:rPr>
        <w:t>•</w:t>
      </w:r>
      <w:r w:rsidRPr="005E1914">
        <w:rPr>
          <w:sz w:val="16"/>
        </w:rPr>
        <w:tab/>
        <w:t>'Individual': CBIs would be paid on an individual basis, and not on the basis of a couple or household.</w:t>
      </w:r>
    </w:p>
    <w:p w14:paraId="0BC59AB0" w14:textId="77777777" w:rsidR="00BF056F" w:rsidRPr="005E1914" w:rsidRDefault="00BF056F" w:rsidP="00BF056F">
      <w:pPr>
        <w:rPr>
          <w:sz w:val="16"/>
        </w:rPr>
      </w:pPr>
      <w:r w:rsidRPr="005E1914">
        <w:rPr>
          <w:sz w:val="16"/>
        </w:rPr>
        <w:t>•</w:t>
      </w:r>
      <w:r w:rsidRPr="005E1914">
        <w:rPr>
          <w:sz w:val="16"/>
        </w:rPr>
        <w:tab/>
        <w:t xml:space="preserve">'As a right': Everybody legally resident in the UK would receive a CBI, subject to a minimum period of legal residency in the UK, </w:t>
      </w:r>
      <w:r w:rsidRPr="00D93834">
        <w:rPr>
          <w:rStyle w:val="StyleUnderline"/>
          <w:highlight w:val="cyan"/>
        </w:rPr>
        <w:t>and</w:t>
      </w:r>
      <w:r w:rsidRPr="005E1914">
        <w:rPr>
          <w:sz w:val="16"/>
        </w:rPr>
        <w:t xml:space="preserve"> continuing residency for most of the year (Citizen's Basic Income Trust, 2018).</w:t>
      </w:r>
    </w:p>
    <w:p w14:paraId="36CBF647" w14:textId="77777777" w:rsidR="00BF056F" w:rsidRPr="005E1914" w:rsidRDefault="00BF056F" w:rsidP="00BF056F">
      <w:pPr>
        <w:rPr>
          <w:sz w:val="16"/>
        </w:rPr>
      </w:pPr>
      <w:r w:rsidRPr="005E1914">
        <w:rPr>
          <w:sz w:val="16"/>
        </w:rPr>
        <w:t xml:space="preserve">According to </w:t>
      </w:r>
      <w:r w:rsidRPr="00D93834">
        <w:rPr>
          <w:rStyle w:val="StyleUnderline"/>
          <w:highlight w:val="cyan"/>
        </w:rPr>
        <w:t>the definition</w:t>
      </w:r>
      <w:r w:rsidRPr="005E1914">
        <w:rPr>
          <w:sz w:val="16"/>
        </w:rPr>
        <w:t xml:space="preserve"> published </w:t>
      </w:r>
      <w:r w:rsidRPr="00D93834">
        <w:rPr>
          <w:rStyle w:val="StyleUnderline"/>
          <w:highlight w:val="cyan"/>
        </w:rPr>
        <w:t>on</w:t>
      </w:r>
      <w:r w:rsidRPr="005E1914">
        <w:rPr>
          <w:sz w:val="16"/>
        </w:rPr>
        <w:t xml:space="preserve"> </w:t>
      </w:r>
      <w:r w:rsidRPr="00D93834">
        <w:rPr>
          <w:rStyle w:val="StyleUnderline"/>
          <w:highlight w:val="cyan"/>
        </w:rPr>
        <w:t>the</w:t>
      </w:r>
      <w:r w:rsidRPr="00D93834">
        <w:rPr>
          <w:rStyle w:val="StyleUnderline"/>
        </w:rPr>
        <w:t xml:space="preserve"> Basic Income Earth Network</w:t>
      </w:r>
      <w:r w:rsidRPr="005E1914">
        <w:rPr>
          <w:sz w:val="16"/>
        </w:rPr>
        <w:t xml:space="preserve"> (</w:t>
      </w:r>
      <w:r w:rsidRPr="00D93834">
        <w:rPr>
          <w:rStyle w:val="Emphasis"/>
          <w:highlight w:val="cyan"/>
        </w:rPr>
        <w:t>BIEN</w:t>
      </w:r>
      <w:r w:rsidRPr="005E1914">
        <w:rPr>
          <w:sz w:val="16"/>
        </w:rPr>
        <w:t xml:space="preserve">) </w:t>
      </w:r>
      <w:r w:rsidRPr="00D93834">
        <w:rPr>
          <w:rStyle w:val="StyleUnderline"/>
          <w:highlight w:val="cyan"/>
        </w:rPr>
        <w:t>website</w:t>
      </w:r>
      <w:r w:rsidRPr="005E1914">
        <w:rPr>
          <w:sz w:val="16"/>
        </w:rPr>
        <w:t>:</w:t>
      </w:r>
    </w:p>
    <w:p w14:paraId="49B3DF4E" w14:textId="77777777" w:rsidR="00BF056F" w:rsidRPr="005E1914" w:rsidRDefault="00BF056F" w:rsidP="00BF056F">
      <w:pPr>
        <w:rPr>
          <w:rStyle w:val="StyleUnderline"/>
        </w:rPr>
      </w:pPr>
      <w:r w:rsidRPr="005E1914">
        <w:rPr>
          <w:rStyle w:val="StyleUnderline"/>
        </w:rPr>
        <w:t>A basic income is a periodic cash payment</w:t>
      </w:r>
      <w:r w:rsidRPr="005E1914">
        <w:rPr>
          <w:sz w:val="16"/>
        </w:rPr>
        <w:t xml:space="preserve"> </w:t>
      </w:r>
      <w:r w:rsidRPr="005E1914">
        <w:rPr>
          <w:rStyle w:val="Emphasis"/>
        </w:rPr>
        <w:t>unconditionally</w:t>
      </w:r>
      <w:r w:rsidRPr="005E1914">
        <w:rPr>
          <w:sz w:val="16"/>
        </w:rPr>
        <w:t xml:space="preserve"> </w:t>
      </w:r>
      <w:r w:rsidRPr="005E1914">
        <w:rPr>
          <w:rStyle w:val="StyleUnderline"/>
        </w:rPr>
        <w:t>delivered to all on an individual basis</w:t>
      </w:r>
      <w:r w:rsidRPr="005E1914">
        <w:rPr>
          <w:sz w:val="16"/>
        </w:rPr>
        <w:t xml:space="preserve">, </w:t>
      </w:r>
      <w:r w:rsidRPr="005E1914">
        <w:rPr>
          <w:rStyle w:val="Emphasis"/>
        </w:rPr>
        <w:t>without means test</w:t>
      </w:r>
      <w:r w:rsidRPr="005E1914">
        <w:rPr>
          <w:sz w:val="16"/>
        </w:rPr>
        <w:t xml:space="preserve"> </w:t>
      </w:r>
      <w:r w:rsidRPr="005E1914">
        <w:rPr>
          <w:rStyle w:val="StyleUnderline"/>
        </w:rPr>
        <w:t xml:space="preserve">or </w:t>
      </w:r>
      <w:r w:rsidRPr="005E1914">
        <w:rPr>
          <w:rStyle w:val="Emphasis"/>
        </w:rPr>
        <w:t>work requirement</w:t>
      </w:r>
      <w:r w:rsidRPr="005E1914">
        <w:rPr>
          <w:rStyle w:val="StyleUnderline"/>
        </w:rPr>
        <w:t>.</w:t>
      </w:r>
    </w:p>
    <w:p w14:paraId="148A8130" w14:textId="77777777" w:rsidR="00BF056F" w:rsidRPr="005E1914" w:rsidRDefault="00BF056F" w:rsidP="00BF056F">
      <w:pPr>
        <w:rPr>
          <w:sz w:val="16"/>
        </w:rPr>
      </w:pPr>
      <w:r w:rsidRPr="005E1914">
        <w:rPr>
          <w:sz w:val="16"/>
        </w:rPr>
        <w:t>That is, basic income has the following five characteristics:</w:t>
      </w:r>
    </w:p>
    <w:p w14:paraId="208ADDB7" w14:textId="77777777" w:rsidR="00BF056F" w:rsidRPr="005E1914" w:rsidRDefault="00BF056F" w:rsidP="00BF056F">
      <w:pPr>
        <w:rPr>
          <w:rStyle w:val="StyleUnderline"/>
        </w:rPr>
      </w:pPr>
      <w:r w:rsidRPr="005E1914">
        <w:rPr>
          <w:sz w:val="16"/>
        </w:rPr>
        <w:t>•</w:t>
      </w:r>
      <w:r w:rsidRPr="005E1914">
        <w:rPr>
          <w:sz w:val="16"/>
        </w:rPr>
        <w:tab/>
      </w:r>
      <w:r w:rsidRPr="005E1914">
        <w:rPr>
          <w:rStyle w:val="Emphasis"/>
        </w:rPr>
        <w:t>Periodic</w:t>
      </w:r>
      <w:r w:rsidRPr="005E1914">
        <w:rPr>
          <w:rStyle w:val="StyleUnderline"/>
        </w:rPr>
        <w:t>: it is paid at regular intervals (for example every month), not as a one-off grant.</w:t>
      </w:r>
    </w:p>
    <w:p w14:paraId="0A686FB4" w14:textId="77777777" w:rsidR="00BF056F" w:rsidRPr="005E1914" w:rsidRDefault="00BF056F" w:rsidP="00BF056F">
      <w:pPr>
        <w:rPr>
          <w:sz w:val="16"/>
        </w:rPr>
      </w:pPr>
      <w:r w:rsidRPr="005E1914">
        <w:rPr>
          <w:sz w:val="16"/>
        </w:rPr>
        <w:t>•</w:t>
      </w:r>
      <w:r w:rsidRPr="005E1914">
        <w:rPr>
          <w:sz w:val="16"/>
        </w:rPr>
        <w:tab/>
      </w:r>
      <w:r w:rsidRPr="005E1914">
        <w:rPr>
          <w:rStyle w:val="Emphasis"/>
        </w:rPr>
        <w:t>Cash payment</w:t>
      </w:r>
      <w:r w:rsidRPr="005E1914">
        <w:rPr>
          <w:rStyle w:val="StyleUnderline"/>
        </w:rPr>
        <w:t>: it is paid in an appropriate medium of exchange</w:t>
      </w:r>
      <w:r w:rsidRPr="005E1914">
        <w:rPr>
          <w:sz w:val="16"/>
        </w:rPr>
        <w:t xml:space="preserve">, allowing those who receive it to decide what they spend it on. </w:t>
      </w:r>
      <w:r w:rsidRPr="005E1914">
        <w:rPr>
          <w:rStyle w:val="StyleUnderline"/>
        </w:rPr>
        <w:t xml:space="preserve">It is </w:t>
      </w:r>
      <w:r w:rsidRPr="005E1914">
        <w:rPr>
          <w:rStyle w:val="Emphasis"/>
        </w:rPr>
        <w:t>not</w:t>
      </w:r>
      <w:r w:rsidRPr="005E1914">
        <w:rPr>
          <w:sz w:val="16"/>
        </w:rPr>
        <w:t xml:space="preserve">, therefore, </w:t>
      </w:r>
      <w:r w:rsidRPr="005E1914">
        <w:rPr>
          <w:rStyle w:val="StyleUnderline"/>
        </w:rPr>
        <w:t>paid</w:t>
      </w:r>
      <w:r w:rsidRPr="005E1914">
        <w:rPr>
          <w:sz w:val="16"/>
        </w:rPr>
        <w:t xml:space="preserve"> either </w:t>
      </w:r>
      <w:r w:rsidRPr="005E1914">
        <w:rPr>
          <w:rStyle w:val="Emphasis"/>
        </w:rPr>
        <w:t>in kind</w:t>
      </w:r>
      <w:r w:rsidRPr="005E1914">
        <w:rPr>
          <w:sz w:val="16"/>
        </w:rPr>
        <w:t xml:space="preserve"> (such as food or services) </w:t>
      </w:r>
      <w:r w:rsidRPr="005E1914">
        <w:rPr>
          <w:rStyle w:val="StyleUnderline"/>
        </w:rPr>
        <w:t xml:space="preserve">or in </w:t>
      </w:r>
      <w:r w:rsidRPr="005E1914">
        <w:rPr>
          <w:rStyle w:val="Emphasis"/>
        </w:rPr>
        <w:t>vouchers</w:t>
      </w:r>
      <w:r w:rsidRPr="005E1914">
        <w:rPr>
          <w:sz w:val="16"/>
        </w:rPr>
        <w:t xml:space="preserve"> dedicated to a specific use.</w:t>
      </w:r>
    </w:p>
    <w:p w14:paraId="63920509" w14:textId="77777777" w:rsidR="00BF056F" w:rsidRPr="005E1914" w:rsidRDefault="00BF056F" w:rsidP="00BF056F">
      <w:pPr>
        <w:rPr>
          <w:rStyle w:val="StyleUnderline"/>
        </w:rPr>
      </w:pPr>
      <w:r w:rsidRPr="005E1914">
        <w:rPr>
          <w:sz w:val="16"/>
        </w:rPr>
        <w:t>•</w:t>
      </w:r>
      <w:r w:rsidRPr="005E1914">
        <w:rPr>
          <w:sz w:val="16"/>
        </w:rPr>
        <w:tab/>
      </w:r>
      <w:r w:rsidRPr="005E1914">
        <w:rPr>
          <w:rStyle w:val="Emphasis"/>
        </w:rPr>
        <w:t>Individual</w:t>
      </w:r>
      <w:r w:rsidRPr="005E1914">
        <w:rPr>
          <w:sz w:val="16"/>
        </w:rPr>
        <w:t xml:space="preserve">: it is paid on an individual basis—and </w:t>
      </w:r>
      <w:r w:rsidRPr="005E1914">
        <w:rPr>
          <w:rStyle w:val="StyleUnderline"/>
        </w:rPr>
        <w:t>not</w:t>
      </w:r>
      <w:r w:rsidRPr="005E1914">
        <w:rPr>
          <w:sz w:val="16"/>
        </w:rPr>
        <w:t xml:space="preserve">, for instance, </w:t>
      </w:r>
      <w:r w:rsidRPr="005E1914">
        <w:rPr>
          <w:rStyle w:val="StyleUnderline"/>
        </w:rPr>
        <w:t>to households.</w:t>
      </w:r>
    </w:p>
    <w:p w14:paraId="73D81065" w14:textId="77777777" w:rsidR="00BF056F" w:rsidRPr="005E1914" w:rsidRDefault="00BF056F" w:rsidP="00BF056F">
      <w:pPr>
        <w:rPr>
          <w:sz w:val="16"/>
        </w:rPr>
      </w:pPr>
      <w:r w:rsidRPr="005E1914">
        <w:rPr>
          <w:sz w:val="16"/>
        </w:rPr>
        <w:t>•</w:t>
      </w:r>
      <w:r w:rsidRPr="005E1914">
        <w:rPr>
          <w:sz w:val="16"/>
        </w:rPr>
        <w:tab/>
      </w:r>
      <w:r w:rsidRPr="005E1914">
        <w:rPr>
          <w:rStyle w:val="StyleUnderline"/>
        </w:rPr>
        <w:t>Universal</w:t>
      </w:r>
      <w:r w:rsidRPr="005E1914">
        <w:rPr>
          <w:sz w:val="16"/>
        </w:rPr>
        <w:t xml:space="preserve">: </w:t>
      </w:r>
      <w:r w:rsidRPr="005E1914">
        <w:rPr>
          <w:rStyle w:val="StyleUnderline"/>
        </w:rPr>
        <w:t>it is paid to all, without means test</w:t>
      </w:r>
      <w:r w:rsidRPr="005E1914">
        <w:rPr>
          <w:sz w:val="16"/>
        </w:rPr>
        <w:t>.</w:t>
      </w:r>
    </w:p>
    <w:p w14:paraId="42F9E2A2" w14:textId="77777777" w:rsidR="00BF056F" w:rsidRPr="005E1914" w:rsidRDefault="00BF056F" w:rsidP="00BF056F">
      <w:pPr>
        <w:rPr>
          <w:sz w:val="16"/>
        </w:rPr>
      </w:pPr>
      <w:r w:rsidRPr="005E1914">
        <w:rPr>
          <w:sz w:val="16"/>
        </w:rPr>
        <w:t>•</w:t>
      </w:r>
      <w:r w:rsidRPr="005E1914">
        <w:rPr>
          <w:sz w:val="16"/>
        </w:rPr>
        <w:tab/>
      </w:r>
      <w:r w:rsidRPr="005E1914">
        <w:rPr>
          <w:rStyle w:val="StyleUnderline"/>
        </w:rPr>
        <w:t>Unconditional</w:t>
      </w:r>
      <w:r w:rsidRPr="005E1914">
        <w:rPr>
          <w:sz w:val="16"/>
        </w:rPr>
        <w:t xml:space="preserve">: it is </w:t>
      </w:r>
      <w:r w:rsidRPr="005E1914">
        <w:rPr>
          <w:rStyle w:val="StyleUnderline"/>
        </w:rPr>
        <w:t>paid without a requirement to work or to demonstrate willingness-to-work</w:t>
      </w:r>
      <w:r w:rsidRPr="005E1914">
        <w:rPr>
          <w:sz w:val="16"/>
        </w:rPr>
        <w:t>. (BIEN, 2022)</w:t>
      </w:r>
    </w:p>
    <w:p w14:paraId="07784915" w14:textId="77777777" w:rsidR="00BF056F" w:rsidRPr="005E1914" w:rsidRDefault="00BF056F" w:rsidP="00BF056F">
      <w:pPr>
        <w:rPr>
          <w:sz w:val="16"/>
        </w:rPr>
      </w:pPr>
      <w:r w:rsidRPr="005E1914">
        <w:rPr>
          <w:sz w:val="16"/>
        </w:rPr>
        <w:t xml:space="preserve">The different </w:t>
      </w:r>
      <w:r w:rsidRPr="005E1914">
        <w:rPr>
          <w:rStyle w:val="StyleUnderline"/>
        </w:rPr>
        <w:t>defi</w:t>
      </w:r>
      <w:r w:rsidRPr="00D93834">
        <w:rPr>
          <w:rStyle w:val="StyleUnderline"/>
        </w:rPr>
        <w:t>nitions exhibit different emphases</w:t>
      </w:r>
      <w:r w:rsidRPr="005E1914">
        <w:rPr>
          <w:sz w:val="16"/>
        </w:rPr>
        <w:t xml:space="preserve">, </w:t>
      </w:r>
      <w:r w:rsidRPr="00D93834">
        <w:rPr>
          <w:rStyle w:val="StyleUnderline"/>
        </w:rPr>
        <w:t>but</w:t>
      </w:r>
      <w:r w:rsidRPr="005E1914">
        <w:rPr>
          <w:sz w:val="16"/>
        </w:rPr>
        <w:t xml:space="preserve"> they </w:t>
      </w:r>
      <w:r w:rsidRPr="00D93834">
        <w:rPr>
          <w:rStyle w:val="StyleUnderline"/>
          <w:highlight w:val="cyan"/>
        </w:rPr>
        <w:t xml:space="preserve">are </w:t>
      </w:r>
      <w:r w:rsidRPr="00D93834">
        <w:rPr>
          <w:rStyle w:val="Emphasis"/>
          <w:highlight w:val="cyan"/>
        </w:rPr>
        <w:t>perfectly consistent</w:t>
      </w:r>
      <w:r w:rsidRPr="005E1914">
        <w:rPr>
          <w:sz w:val="16"/>
        </w:rPr>
        <w:t xml:space="preserve"> </w:t>
      </w:r>
      <w:r w:rsidRPr="00D93834">
        <w:rPr>
          <w:rStyle w:val="StyleUnderline"/>
        </w:rPr>
        <w:t xml:space="preserve">with each other, </w:t>
      </w:r>
      <w:r w:rsidRPr="00D93834">
        <w:rPr>
          <w:rStyle w:val="StyleUnderline"/>
          <w:highlight w:val="cyan"/>
        </w:rPr>
        <w:t>and</w:t>
      </w:r>
      <w:r w:rsidRPr="00D93834">
        <w:rPr>
          <w:rStyle w:val="StyleUnderline"/>
        </w:rPr>
        <w:t xml:space="preserve"> they </w:t>
      </w:r>
      <w:r w:rsidRPr="00D93834">
        <w:rPr>
          <w:rStyle w:val="StyleUnderline"/>
          <w:highlight w:val="cyan"/>
        </w:rPr>
        <w:t>represent</w:t>
      </w:r>
      <w:r w:rsidRPr="00D93834">
        <w:rPr>
          <w:rStyle w:val="StyleUnderline"/>
        </w:rPr>
        <w:t xml:space="preserve"> a </w:t>
      </w:r>
      <w:r w:rsidRPr="00D93834">
        <w:rPr>
          <w:rStyle w:val="Emphasis"/>
          <w:highlight w:val="cyan"/>
        </w:rPr>
        <w:t>consensus</w:t>
      </w:r>
      <w:r w:rsidRPr="005E1914">
        <w:rPr>
          <w:sz w:val="16"/>
        </w:rPr>
        <w:t xml:space="preserve">—and, after all, </w:t>
      </w:r>
      <w:r w:rsidRPr="00D93834">
        <w:rPr>
          <w:rStyle w:val="StyleUnderline"/>
        </w:rPr>
        <w:t>consensus is what definitions are about</w:t>
      </w:r>
      <w:r w:rsidRPr="005E1914">
        <w:rPr>
          <w:sz w:val="16"/>
        </w:rPr>
        <w:t>.</w:t>
      </w:r>
    </w:p>
    <w:p w14:paraId="2C985125" w14:textId="77777777" w:rsidR="00BF056F" w:rsidRPr="005E1914" w:rsidRDefault="00BF056F" w:rsidP="00BF056F">
      <w:pPr>
        <w:rPr>
          <w:sz w:val="16"/>
        </w:rPr>
      </w:pPr>
      <w:r w:rsidRPr="005E1914">
        <w:rPr>
          <w:sz w:val="16"/>
        </w:rPr>
        <w:t>BASIC INCOME, AND BASIC INCOME SCHEMES</w:t>
      </w:r>
    </w:p>
    <w:p w14:paraId="6A6DB9DA" w14:textId="77777777" w:rsidR="00BF056F" w:rsidRPr="005E1914" w:rsidRDefault="00BF056F" w:rsidP="00BF056F">
      <w:pPr>
        <w:rPr>
          <w:sz w:val="16"/>
        </w:rPr>
      </w:pPr>
      <w:r w:rsidRPr="000E2121">
        <w:rPr>
          <w:rStyle w:val="StyleUnderline"/>
        </w:rPr>
        <w:t>A Basic Income is always as defined above</w:t>
      </w:r>
      <w:r w:rsidRPr="005E1914">
        <w:rPr>
          <w:sz w:val="16"/>
        </w:rPr>
        <w:t xml:space="preserve">, and </w:t>
      </w:r>
      <w:r w:rsidRPr="005E1914">
        <w:rPr>
          <w:rStyle w:val="Emphasis"/>
        </w:rPr>
        <w:t>anything that conforms to those definitions is a Basic Income</w:t>
      </w:r>
      <w:r w:rsidRPr="005E1914">
        <w:rPr>
          <w:sz w:val="16"/>
        </w:rPr>
        <w:t xml:space="preserve">. </w:t>
      </w:r>
      <w:r w:rsidRPr="00D93834">
        <w:rPr>
          <w:rStyle w:val="StyleUnderline"/>
          <w:highlight w:val="cyan"/>
        </w:rPr>
        <w:t>A Basic Income scheme is different</w:t>
      </w:r>
      <w:r w:rsidRPr="000E2121">
        <w:rPr>
          <w:rStyle w:val="StyleUnderline"/>
        </w:rPr>
        <w:t xml:space="preserve">: It </w:t>
      </w:r>
      <w:r w:rsidRPr="00D93834">
        <w:rPr>
          <w:rStyle w:val="StyleUnderline"/>
          <w:highlight w:val="cyan"/>
        </w:rPr>
        <w:t xml:space="preserve">specifies the </w:t>
      </w:r>
      <w:r w:rsidRPr="00D93834">
        <w:rPr>
          <w:rStyle w:val="Emphasis"/>
          <w:highlight w:val="cyan"/>
        </w:rPr>
        <w:t>levels</w:t>
      </w:r>
      <w:r w:rsidRPr="000E2121">
        <w:rPr>
          <w:rStyle w:val="Emphasis"/>
        </w:rPr>
        <w:t xml:space="preserve"> of Basic Income</w:t>
      </w:r>
      <w:r w:rsidRPr="005E1914">
        <w:rPr>
          <w:sz w:val="16"/>
        </w:rPr>
        <w:t xml:space="preserve"> </w:t>
      </w:r>
      <w:r w:rsidRPr="000E2121">
        <w:rPr>
          <w:rStyle w:val="StyleUnderline"/>
        </w:rPr>
        <w:t>to be paid to each age grou</w:t>
      </w:r>
      <w:r w:rsidRPr="005E1914">
        <w:rPr>
          <w:sz w:val="16"/>
        </w:rPr>
        <w:t xml:space="preserve">p, the frequency of the payments, </w:t>
      </w:r>
      <w:r w:rsidRPr="000E2121">
        <w:rPr>
          <w:rStyle w:val="StyleUnderline"/>
        </w:rPr>
        <w:t xml:space="preserve">and also the </w:t>
      </w:r>
      <w:r w:rsidRPr="00D93834">
        <w:rPr>
          <w:rStyle w:val="StyleUnderline"/>
          <w:highlight w:val="cyan"/>
        </w:rPr>
        <w:t>funding mech</w:t>
      </w:r>
      <w:r w:rsidRPr="000E2121">
        <w:rPr>
          <w:rStyle w:val="StyleUnderline"/>
        </w:rPr>
        <w:t xml:space="preserve">anism, </w:t>
      </w:r>
      <w:r w:rsidRPr="00D93834">
        <w:rPr>
          <w:rStyle w:val="StyleUnderline"/>
          <w:highlight w:val="cyan"/>
        </w:rPr>
        <w:t>which might be changes to the</w:t>
      </w:r>
      <w:r w:rsidRPr="000E2121">
        <w:rPr>
          <w:rStyle w:val="StyleUnderline"/>
        </w:rPr>
        <w:t xml:space="preserve"> existing </w:t>
      </w:r>
      <w:r w:rsidRPr="00D93834">
        <w:rPr>
          <w:rStyle w:val="StyleUnderline"/>
        </w:rPr>
        <w:t>tax</w:t>
      </w:r>
      <w:r w:rsidRPr="000E2121">
        <w:rPr>
          <w:rStyle w:val="StyleUnderline"/>
        </w:rPr>
        <w:t xml:space="preserve"> and benefits </w:t>
      </w:r>
      <w:r w:rsidRPr="00D93834">
        <w:rPr>
          <w:rStyle w:val="StyleUnderline"/>
          <w:highlight w:val="cyan"/>
        </w:rPr>
        <w:t>system, or</w:t>
      </w:r>
      <w:r w:rsidRPr="000E2121">
        <w:rPr>
          <w:rStyle w:val="StyleUnderline"/>
        </w:rPr>
        <w:t xml:space="preserve"> maybe </w:t>
      </w:r>
      <w:r w:rsidRPr="00D93834">
        <w:rPr>
          <w:rStyle w:val="Emphasis"/>
          <w:highlight w:val="cyan"/>
        </w:rPr>
        <w:t>some other method</w:t>
      </w:r>
      <w:r w:rsidRPr="005E1914">
        <w:rPr>
          <w:sz w:val="16"/>
        </w:rPr>
        <w:t xml:space="preserve">. </w:t>
      </w:r>
      <w:r w:rsidRPr="00D93834">
        <w:rPr>
          <w:rStyle w:val="Emphasis"/>
          <w:highlight w:val="cyan"/>
        </w:rPr>
        <w:t>Consider</w:t>
      </w:r>
      <w:r w:rsidRPr="005E1914">
        <w:rPr>
          <w:sz w:val="16"/>
        </w:rPr>
        <w:t xml:space="preserve"> two different </w:t>
      </w:r>
      <w:r w:rsidRPr="00D93834">
        <w:rPr>
          <w:rStyle w:val="StyleUnderline"/>
          <w:highlight w:val="cyan"/>
        </w:rPr>
        <w:t>B</w:t>
      </w:r>
      <w:r w:rsidRPr="005E1914">
        <w:rPr>
          <w:rStyle w:val="StyleUnderline"/>
        </w:rPr>
        <w:t xml:space="preserve">asic </w:t>
      </w:r>
      <w:r w:rsidRPr="00D93834">
        <w:rPr>
          <w:rStyle w:val="StyleUnderline"/>
          <w:highlight w:val="cyan"/>
        </w:rPr>
        <w:t>I</w:t>
      </w:r>
      <w:r w:rsidRPr="005E1914">
        <w:rPr>
          <w:rStyle w:val="StyleUnderline"/>
        </w:rPr>
        <w:t xml:space="preserve">ncome </w:t>
      </w:r>
      <w:r w:rsidRPr="00D93834">
        <w:rPr>
          <w:rStyle w:val="StyleUnderline"/>
          <w:highlight w:val="cyan"/>
        </w:rPr>
        <w:t>schemes</w:t>
      </w:r>
      <w:r w:rsidRPr="005E1914">
        <w:rPr>
          <w:sz w:val="16"/>
        </w:rPr>
        <w:t xml:space="preserve">: both would pay working age adult Basic Incomes somewhere around £70 per week, and different amounts for older and younger people; both would be largely funded by abolishing the Income Tax Personal Allowance and the National Insurance Contributions Primary Earnings Threshold; but one would abolish means-tested benefits, while the other would leave them in place and recalculate them on the basis that every individual in a household would now be receiving a Basic Income and that net earnings will have been changed by the abolition of the Income Tax Personal Allowance and the National Insurance Contributions Primary Earnings Threshold. The schemes would exhibit some very different effects. In particular, </w:t>
      </w:r>
      <w:r w:rsidRPr="00D93834">
        <w:rPr>
          <w:rStyle w:val="Emphasis"/>
        </w:rPr>
        <w:t xml:space="preserve">the scheme </w:t>
      </w:r>
      <w:r w:rsidRPr="00D93834">
        <w:rPr>
          <w:rStyle w:val="Emphasis"/>
          <w:highlight w:val="cyan"/>
        </w:rPr>
        <w:t>that abolished means-tested benefits</w:t>
      </w:r>
      <w:r w:rsidRPr="002931ED">
        <w:rPr>
          <w:rStyle w:val="StyleUnderline"/>
        </w:rPr>
        <w:t xml:space="preserve"> </w:t>
      </w:r>
      <w:r w:rsidRPr="00D93834">
        <w:rPr>
          <w:rStyle w:val="StyleUnderline"/>
          <w:highlight w:val="cyan"/>
        </w:rPr>
        <w:t>would impose</w:t>
      </w:r>
      <w:r>
        <w:rPr>
          <w:rStyle w:val="StyleUnderline"/>
          <w:highlight w:val="cyan"/>
        </w:rPr>
        <w:t xml:space="preserve"> </w:t>
      </w:r>
      <w:r w:rsidRPr="005E1914">
        <w:rPr>
          <w:rStyle w:val="Emphasis"/>
        </w:rPr>
        <w:t xml:space="preserve">significant </w:t>
      </w:r>
      <w:r w:rsidRPr="00D93834">
        <w:rPr>
          <w:rStyle w:val="Emphasis"/>
          <w:highlight w:val="cyan"/>
        </w:rPr>
        <w:t>losses</w:t>
      </w:r>
      <w:r w:rsidRPr="005E1914">
        <w:rPr>
          <w:sz w:val="16"/>
          <w:highlight w:val="cyan"/>
        </w:rPr>
        <w:t xml:space="preserve"> </w:t>
      </w:r>
      <w:r w:rsidRPr="00D93834">
        <w:rPr>
          <w:rStyle w:val="StyleUnderline"/>
          <w:highlight w:val="cyan"/>
        </w:rPr>
        <w:t xml:space="preserve">on low-income </w:t>
      </w:r>
      <w:r w:rsidRPr="005E1914">
        <w:rPr>
          <w:rStyle w:val="StyleUnderline"/>
        </w:rPr>
        <w:t>households</w:t>
      </w:r>
      <w:r w:rsidRPr="002931ED">
        <w:rPr>
          <w:rStyle w:val="StyleUnderline"/>
        </w:rPr>
        <w:t xml:space="preserve"> at the point of implementation</w:t>
      </w:r>
      <w:r w:rsidRPr="005E1914">
        <w:rPr>
          <w:sz w:val="16"/>
        </w:rPr>
        <w:t>, whereas the scheme that retained means-tested benefits would not. The former would be politically infeasible, whereas the latter would not be (Torry, 2014, 2015).</w:t>
      </w:r>
    </w:p>
    <w:p w14:paraId="0E7FCFFE" w14:textId="77777777" w:rsidR="00BF056F" w:rsidRPr="005E1914" w:rsidRDefault="00BF056F" w:rsidP="00BF056F">
      <w:pPr>
        <w:rPr>
          <w:sz w:val="16"/>
        </w:rPr>
      </w:pPr>
      <w:r w:rsidRPr="005E1914">
        <w:rPr>
          <w:sz w:val="16"/>
        </w:rPr>
        <w:t>[We might summarise the situation like this: A Basic Income would always have the same effects:</w:t>
      </w:r>
    </w:p>
    <w:p w14:paraId="585AF70C" w14:textId="77777777" w:rsidR="00BF056F" w:rsidRPr="005E1914" w:rsidRDefault="00BF056F" w:rsidP="00BF056F">
      <w:pPr>
        <w:rPr>
          <w:sz w:val="16"/>
        </w:rPr>
      </w:pPr>
      <w:r w:rsidRPr="005E1914">
        <w:rPr>
          <w:sz w:val="16"/>
        </w:rPr>
        <w:t>•</w:t>
      </w:r>
      <w:r w:rsidRPr="005E1914">
        <w:rPr>
          <w:sz w:val="16"/>
        </w:rPr>
        <w:tab/>
        <w:t>A secure layer of income;</w:t>
      </w:r>
    </w:p>
    <w:p w14:paraId="34C474E8" w14:textId="77777777" w:rsidR="00BF056F" w:rsidRPr="005E1914" w:rsidRDefault="00BF056F" w:rsidP="00BF056F">
      <w:pPr>
        <w:rPr>
          <w:sz w:val="16"/>
        </w:rPr>
      </w:pPr>
      <w:r w:rsidRPr="005E1914">
        <w:rPr>
          <w:sz w:val="16"/>
        </w:rPr>
        <w:t>•</w:t>
      </w:r>
      <w:r w:rsidRPr="005E1914">
        <w:rPr>
          <w:sz w:val="16"/>
        </w:rPr>
        <w:tab/>
        <w:t>Increased social cohesion;</w:t>
      </w:r>
    </w:p>
    <w:p w14:paraId="6FC5B12F" w14:textId="77777777" w:rsidR="00BF056F" w:rsidRPr="005E1914" w:rsidRDefault="00BF056F" w:rsidP="00BF056F">
      <w:pPr>
        <w:rPr>
          <w:sz w:val="16"/>
        </w:rPr>
      </w:pPr>
      <w:r w:rsidRPr="005E1914">
        <w:rPr>
          <w:sz w:val="16"/>
        </w:rPr>
        <w:t>•</w:t>
      </w:r>
      <w:r w:rsidRPr="005E1914">
        <w:rPr>
          <w:sz w:val="16"/>
        </w:rPr>
        <w:tab/>
        <w:t>An absence of stigma;</w:t>
      </w:r>
    </w:p>
    <w:p w14:paraId="0E2B4E2A" w14:textId="77777777" w:rsidR="00BF056F" w:rsidRPr="005E1914" w:rsidRDefault="00BF056F" w:rsidP="00BF056F">
      <w:pPr>
        <w:rPr>
          <w:sz w:val="16"/>
        </w:rPr>
      </w:pPr>
      <w:r w:rsidRPr="005E1914">
        <w:rPr>
          <w:sz w:val="16"/>
        </w:rPr>
        <w:t>•</w:t>
      </w:r>
      <w:r w:rsidRPr="005E1914">
        <w:rPr>
          <w:sz w:val="16"/>
        </w:rPr>
        <w:tab/>
        <w:t>Administrative simplicity;</w:t>
      </w:r>
    </w:p>
    <w:p w14:paraId="2E625EED" w14:textId="77777777" w:rsidR="00BF056F" w:rsidRPr="005E1914" w:rsidRDefault="00BF056F" w:rsidP="00BF056F">
      <w:pPr>
        <w:rPr>
          <w:sz w:val="16"/>
        </w:rPr>
      </w:pPr>
      <w:r w:rsidRPr="005E1914">
        <w:rPr>
          <w:sz w:val="16"/>
        </w:rPr>
        <w:t>•</w:t>
      </w:r>
      <w:r w:rsidRPr="005E1914">
        <w:rPr>
          <w:sz w:val="16"/>
        </w:rPr>
        <w:tab/>
        <w:t>Does not contribute to marginal withdrawal rates;</w:t>
      </w:r>
    </w:p>
    <w:p w14:paraId="0EE07062" w14:textId="77777777" w:rsidR="00BF056F" w:rsidRPr="005E1914" w:rsidRDefault="00BF056F" w:rsidP="00BF056F">
      <w:pPr>
        <w:rPr>
          <w:sz w:val="16"/>
        </w:rPr>
      </w:pPr>
      <w:r w:rsidRPr="005E1914">
        <w:rPr>
          <w:sz w:val="16"/>
        </w:rPr>
        <w:t>•</w:t>
      </w:r>
      <w:r w:rsidRPr="005E1914">
        <w:rPr>
          <w:sz w:val="16"/>
        </w:rPr>
        <w:tab/>
        <w:t>Does not interfere with employment market decisions;</w:t>
      </w:r>
    </w:p>
    <w:p w14:paraId="5344219D" w14:textId="77777777" w:rsidR="00BF056F" w:rsidRPr="005E1914" w:rsidRDefault="00BF056F" w:rsidP="00BF056F">
      <w:pPr>
        <w:rPr>
          <w:sz w:val="16"/>
        </w:rPr>
      </w:pPr>
      <w:r w:rsidRPr="005E1914">
        <w:rPr>
          <w:sz w:val="16"/>
        </w:rPr>
        <w:t>•</w:t>
      </w:r>
      <w:r w:rsidRPr="005E1914">
        <w:rPr>
          <w:sz w:val="16"/>
        </w:rPr>
        <w:tab/>
        <w:t>Does not interfere with relationship decisions.</w:t>
      </w:r>
    </w:p>
    <w:p w14:paraId="77CA5ED8" w14:textId="77777777" w:rsidR="00BF056F" w:rsidRPr="005E1914" w:rsidRDefault="00BF056F" w:rsidP="00BF056F">
      <w:pPr>
        <w:rPr>
          <w:sz w:val="16"/>
        </w:rPr>
      </w:pPr>
      <w:r w:rsidRPr="005E1914">
        <w:rPr>
          <w:sz w:val="16"/>
        </w:rPr>
        <w:t xml:space="preserve">However, </w:t>
      </w:r>
      <w:r w:rsidRPr="00D93834">
        <w:rPr>
          <w:rStyle w:val="StyleUnderline"/>
          <w:highlight w:val="cyan"/>
        </w:rPr>
        <w:t>different</w:t>
      </w:r>
      <w:r w:rsidRPr="002931ED">
        <w:rPr>
          <w:rStyle w:val="StyleUnderline"/>
        </w:rPr>
        <w:t xml:space="preserve"> </w:t>
      </w:r>
      <w:r w:rsidRPr="00D93834">
        <w:rPr>
          <w:rStyle w:val="Emphasis"/>
          <w:highlight w:val="cyan"/>
        </w:rPr>
        <w:t>B</w:t>
      </w:r>
      <w:r w:rsidRPr="002931ED">
        <w:rPr>
          <w:rStyle w:val="StyleUnderline"/>
        </w:rPr>
        <w:t xml:space="preserve">asic </w:t>
      </w:r>
      <w:r w:rsidRPr="00D93834">
        <w:rPr>
          <w:rStyle w:val="Emphasis"/>
          <w:highlight w:val="cyan"/>
        </w:rPr>
        <w:t>I</w:t>
      </w:r>
      <w:r w:rsidRPr="002931ED">
        <w:rPr>
          <w:rStyle w:val="StyleUnderline"/>
        </w:rPr>
        <w:t>ncome scheme</w:t>
      </w:r>
      <w:r w:rsidRPr="00D93834">
        <w:rPr>
          <w:rStyle w:val="StyleUnderline"/>
          <w:highlight w:val="cyan"/>
        </w:rPr>
        <w:t>s</w:t>
      </w:r>
      <w:r w:rsidRPr="002931ED">
        <w:rPr>
          <w:rStyle w:val="StyleUnderline"/>
        </w:rPr>
        <w:t xml:space="preserve"> </w:t>
      </w:r>
      <w:r w:rsidRPr="00D93834">
        <w:rPr>
          <w:rStyle w:val="StyleUnderline"/>
          <w:highlight w:val="cyan"/>
        </w:rPr>
        <w:t>could have</w:t>
      </w:r>
      <w:r w:rsidRPr="002931ED">
        <w:rPr>
          <w:rStyle w:val="StyleUnderline"/>
        </w:rPr>
        <w:t xml:space="preserve"> very </w:t>
      </w:r>
      <w:r w:rsidRPr="00D93834">
        <w:rPr>
          <w:rStyle w:val="StyleUnderline"/>
          <w:highlight w:val="cyan"/>
        </w:rPr>
        <w:t>different effects</w:t>
      </w:r>
      <w:r w:rsidRPr="002931ED">
        <w:rPr>
          <w:rStyle w:val="StyleUnderline"/>
        </w:rPr>
        <w:t>:</w:t>
      </w:r>
    </w:p>
    <w:p w14:paraId="29A58A5E" w14:textId="77777777" w:rsidR="00BF056F" w:rsidRPr="002931ED" w:rsidRDefault="00BF056F" w:rsidP="00BF056F">
      <w:pPr>
        <w:rPr>
          <w:rStyle w:val="StyleUnderline"/>
        </w:rPr>
      </w:pPr>
      <w:r w:rsidRPr="005E1914">
        <w:rPr>
          <w:sz w:val="16"/>
        </w:rPr>
        <w:t>•</w:t>
      </w:r>
      <w:r w:rsidRPr="005E1914">
        <w:rPr>
          <w:sz w:val="16"/>
        </w:rPr>
        <w:tab/>
      </w:r>
      <w:r w:rsidRPr="00D93834">
        <w:rPr>
          <w:rStyle w:val="StyleUnderline"/>
          <w:highlight w:val="cyan"/>
        </w:rPr>
        <w:t>One</w:t>
      </w:r>
      <w:r w:rsidRPr="002931ED">
        <w:rPr>
          <w:rStyle w:val="StyleUnderline"/>
        </w:rPr>
        <w:t xml:space="preserve"> scheme </w:t>
      </w:r>
      <w:r w:rsidRPr="00D93834">
        <w:rPr>
          <w:rStyle w:val="StyleUnderline"/>
          <w:highlight w:val="cyan"/>
        </w:rPr>
        <w:t>might increase inequality</w:t>
      </w:r>
      <w:r w:rsidRPr="002931ED">
        <w:rPr>
          <w:rStyle w:val="StyleUnderline"/>
        </w:rPr>
        <w:t>, whereas another might reduce it;</w:t>
      </w:r>
    </w:p>
    <w:p w14:paraId="4EBA0267" w14:textId="77777777" w:rsidR="00BF056F" w:rsidRPr="005E1914" w:rsidRDefault="00BF056F" w:rsidP="00BF056F">
      <w:pPr>
        <w:rPr>
          <w:sz w:val="16"/>
        </w:rPr>
      </w:pPr>
      <w:r w:rsidRPr="005E1914">
        <w:rPr>
          <w:sz w:val="16"/>
        </w:rPr>
        <w:t>•</w:t>
      </w:r>
      <w:r w:rsidRPr="005E1914">
        <w:rPr>
          <w:sz w:val="16"/>
        </w:rPr>
        <w:tab/>
        <w:t>One scheme might increase poverty, whereas another might reduce it;</w:t>
      </w:r>
    </w:p>
    <w:p w14:paraId="50FB037B" w14:textId="77777777" w:rsidR="00BF056F" w:rsidRPr="005E1914" w:rsidRDefault="00BF056F" w:rsidP="00BF056F">
      <w:pPr>
        <w:rPr>
          <w:sz w:val="16"/>
        </w:rPr>
      </w:pPr>
      <w:r w:rsidRPr="005E1914">
        <w:rPr>
          <w:sz w:val="16"/>
        </w:rPr>
        <w:t>•</w:t>
      </w:r>
      <w:r w:rsidRPr="005E1914">
        <w:rPr>
          <w:sz w:val="16"/>
        </w:rPr>
        <w:tab/>
      </w:r>
      <w:r w:rsidRPr="00D93834">
        <w:rPr>
          <w:rStyle w:val="Emphasis"/>
          <w:highlight w:val="cyan"/>
        </w:rPr>
        <w:t>One</w:t>
      </w:r>
      <w:r w:rsidRPr="002931ED">
        <w:rPr>
          <w:rStyle w:val="Emphasis"/>
        </w:rPr>
        <w:t xml:space="preserve"> scheme </w:t>
      </w:r>
      <w:r w:rsidRPr="00D93834">
        <w:rPr>
          <w:rStyle w:val="Emphasis"/>
          <w:highlight w:val="cyan"/>
        </w:rPr>
        <w:t>might impose losses on low-income households</w:t>
      </w:r>
      <w:r w:rsidRPr="005E1914">
        <w:rPr>
          <w:sz w:val="16"/>
        </w:rPr>
        <w:t xml:space="preserve"> at the point of implementation, whereas another might not;</w:t>
      </w:r>
    </w:p>
    <w:p w14:paraId="48C16C43" w14:textId="77777777" w:rsidR="00BF056F" w:rsidRPr="005E1914" w:rsidRDefault="00BF056F" w:rsidP="00BF056F">
      <w:pPr>
        <w:rPr>
          <w:sz w:val="16"/>
        </w:rPr>
      </w:pPr>
      <w:r w:rsidRPr="005E1914">
        <w:rPr>
          <w:sz w:val="16"/>
        </w:rPr>
        <w:t>•</w:t>
      </w:r>
      <w:r w:rsidRPr="005E1914">
        <w:rPr>
          <w:sz w:val="16"/>
        </w:rPr>
        <w:tab/>
        <w:t>One scheme might require very high-income tax rates, whereas another might not;</w:t>
      </w:r>
    </w:p>
    <w:p w14:paraId="3F63135E" w14:textId="77777777" w:rsidR="00BF056F" w:rsidRPr="005E1914" w:rsidRDefault="00BF056F" w:rsidP="00BF056F">
      <w:pPr>
        <w:rPr>
          <w:sz w:val="16"/>
        </w:rPr>
      </w:pPr>
      <w:r w:rsidRPr="005E1914">
        <w:rPr>
          <w:sz w:val="16"/>
        </w:rPr>
        <w:t>•</w:t>
      </w:r>
      <w:r w:rsidRPr="005E1914">
        <w:rPr>
          <w:sz w:val="16"/>
        </w:rPr>
        <w:tab/>
        <w:t>One scheme might require additional funding from elsewhere, whereas another might not;</w:t>
      </w:r>
    </w:p>
    <w:p w14:paraId="56EACC7F" w14:textId="77777777" w:rsidR="00BF056F" w:rsidRPr="005E1914" w:rsidRDefault="00BF056F" w:rsidP="00BF056F">
      <w:pPr>
        <w:rPr>
          <w:sz w:val="16"/>
        </w:rPr>
      </w:pPr>
      <w:r w:rsidRPr="005E1914">
        <w:rPr>
          <w:sz w:val="16"/>
        </w:rPr>
        <w:t>•</w:t>
      </w:r>
      <w:r w:rsidRPr="005E1914">
        <w:rPr>
          <w:sz w:val="16"/>
        </w:rPr>
        <w:tab/>
        <w:t>One scheme might increase employment, whereas another might not;</w:t>
      </w:r>
    </w:p>
    <w:p w14:paraId="08B40BB1" w14:textId="77777777" w:rsidR="00BF056F" w:rsidRPr="005E1914" w:rsidRDefault="00BF056F" w:rsidP="00BF056F">
      <w:pPr>
        <w:rPr>
          <w:sz w:val="16"/>
        </w:rPr>
      </w:pPr>
      <w:r w:rsidRPr="005E1914">
        <w:rPr>
          <w:sz w:val="16"/>
        </w:rPr>
        <w:t>•</w:t>
      </w:r>
      <w:r w:rsidRPr="005E1914">
        <w:rPr>
          <w:sz w:val="16"/>
        </w:rPr>
        <w:tab/>
        <w:t>One scheme might be politically feasible, whereas another might not be].</w:t>
      </w:r>
    </w:p>
    <w:p w14:paraId="7E3139D2" w14:textId="77777777" w:rsidR="00BF056F" w:rsidRDefault="00BF056F" w:rsidP="00BF056F">
      <w:pPr>
        <w:pStyle w:val="Heading3"/>
      </w:pPr>
      <w:r>
        <w:t>BI---Universal---2NC</w:t>
      </w:r>
    </w:p>
    <w:p w14:paraId="41843A28" w14:textId="77777777" w:rsidR="00BF056F" w:rsidRDefault="00BF056F" w:rsidP="00BF056F">
      <w:pPr>
        <w:pStyle w:val="Heading4"/>
      </w:pPr>
      <w:r>
        <w:t>BIEN’s definition reflects common usage.</w:t>
      </w:r>
    </w:p>
    <w:p w14:paraId="08B7D698" w14:textId="77777777" w:rsidR="00BF056F" w:rsidRPr="00552E5B" w:rsidRDefault="00BF056F" w:rsidP="00BF056F">
      <w:r w:rsidRPr="00AC476A">
        <w:rPr>
          <w:rStyle w:val="Style13ptBold"/>
        </w:rPr>
        <w:t>Torry ’22</w:t>
      </w:r>
      <w:r>
        <w:t xml:space="preserve"> [Malcolm Torry; 2022; Director of the Citizen's Income Trust and an honorary research fellow in the Social Policy Department at the LSE; Basic Income—What, Why, and How? “Defining Basic Income,” p. 13-28]</w:t>
      </w:r>
    </w:p>
    <w:p w14:paraId="0FB03254" w14:textId="77777777" w:rsidR="00BF056F" w:rsidRPr="00424721" w:rsidRDefault="00BF056F" w:rsidP="00BF056F">
      <w:pPr>
        <w:rPr>
          <w:sz w:val="16"/>
        </w:rPr>
      </w:pPr>
      <w:r w:rsidRPr="005876CC">
        <w:rPr>
          <w:rStyle w:val="Emphasis"/>
          <w:highlight w:val="cyan"/>
        </w:rPr>
        <w:t>Defining</w:t>
      </w:r>
      <w:r w:rsidRPr="005876CC">
        <w:rPr>
          <w:rStyle w:val="StyleUnderline"/>
          <w:highlight w:val="cyan"/>
        </w:rPr>
        <w:t xml:space="preserve"> ‘Basic Income’</w:t>
      </w:r>
    </w:p>
    <w:p w14:paraId="75878153" w14:textId="77777777" w:rsidR="00BF056F" w:rsidRPr="005C0523" w:rsidRDefault="00BF056F" w:rsidP="00BF056F">
      <w:pPr>
        <w:rPr>
          <w:sz w:val="16"/>
        </w:rPr>
      </w:pPr>
      <w:r w:rsidRPr="00424721">
        <w:rPr>
          <w:rStyle w:val="StyleUnderline"/>
        </w:rPr>
        <w:t xml:space="preserve">‘Basic Income’ is </w:t>
      </w:r>
      <w:r w:rsidRPr="00424721">
        <w:rPr>
          <w:rStyle w:val="Emphasis"/>
        </w:rPr>
        <w:t>frequently defined</w:t>
      </w:r>
      <w:r w:rsidRPr="00424721">
        <w:rPr>
          <w:rStyle w:val="StyleUnderline"/>
        </w:rPr>
        <w:t xml:space="preserve"> in relation to a list of characteristics</w:t>
      </w:r>
      <w:r w:rsidRPr="005C0523">
        <w:rPr>
          <w:sz w:val="16"/>
        </w:rPr>
        <w:t>. An income might belong in the category ‘Basic Income’ if it is ‘unconditional’, ‘nonwithdrawable’, and paid to ‘each individual’ rather than to households. However, as we have seen, meaning might be richer than definition. Usually unstated, but generally assumed, are some additional characteristics:</w:t>
      </w:r>
    </w:p>
    <w:p w14:paraId="6A7951EC" w14:textId="77777777" w:rsidR="00BF056F" w:rsidRPr="005C0523" w:rsidRDefault="00BF056F" w:rsidP="00BF056F">
      <w:pPr>
        <w:pStyle w:val="ListParagraph"/>
        <w:numPr>
          <w:ilvl w:val="0"/>
          <w:numId w:val="49"/>
        </w:numPr>
        <w:rPr>
          <w:sz w:val="16"/>
        </w:rPr>
      </w:pPr>
      <w:r w:rsidRPr="005C0523">
        <w:rPr>
          <w:sz w:val="16"/>
        </w:rPr>
        <w:t>That the income will be paid monthly, fortnightly, or weekly (or perhaps daily?). The Alaska Permanent Fund Dividend (Goldsmith, 2012: 49–50) is paid annually and is therefore not a Basic Income.</w:t>
      </w:r>
    </w:p>
    <w:p w14:paraId="4B48C5D7" w14:textId="77777777" w:rsidR="00BF056F" w:rsidRPr="005C0523" w:rsidRDefault="00BF056F" w:rsidP="00BF056F">
      <w:pPr>
        <w:pStyle w:val="ListParagraph"/>
        <w:numPr>
          <w:ilvl w:val="0"/>
          <w:numId w:val="49"/>
        </w:numPr>
        <w:rPr>
          <w:sz w:val="16"/>
        </w:rPr>
      </w:pPr>
      <w:r w:rsidRPr="005C0523">
        <w:rPr>
          <w:sz w:val="16"/>
        </w:rPr>
        <w:t>That the income will not vary, although regular annual upratings will be expected. Again, the Alaska Permanent Fund dividend, which is the payment of a varying dividend, is not a Basic Income.</w:t>
      </w:r>
    </w:p>
    <w:p w14:paraId="41DAB3A7" w14:textId="77777777" w:rsidR="00BF056F" w:rsidRPr="005C0523" w:rsidRDefault="00BF056F" w:rsidP="00BF056F">
      <w:pPr>
        <w:pStyle w:val="ListParagraph"/>
        <w:numPr>
          <w:ilvl w:val="0"/>
          <w:numId w:val="49"/>
        </w:numPr>
        <w:rPr>
          <w:sz w:val="16"/>
        </w:rPr>
      </w:pPr>
      <w:r w:rsidRPr="005C0523">
        <w:rPr>
          <w:sz w:val="16"/>
        </w:rPr>
        <w:t>That the income will vary with the recipient’s age, with a ‘standard’ amount for working age adults, smaller amounts for children, and perhaps for young adults, and larger amounts for individuals over a defined state pension age. This assumption would appear to breach the ‘unconditional’ requirement, and strictly speaking it does: but because this conditionality is of a particular type, the breach is permitted. In relation to social security benefits, conditionalities exhibit two variables: ease of administration, and whether or not enquiry has to be made into an individual’s situation or activity. Two of the expected advantages of a Basic Income are that it will be simple to administer, and that it will require no bureaucratic intrusion into the lives of recipients. Employment market status, household structure, and disability, are conditionalities about which enquiries have to be made, so none of them can be permitted to influence the level of someone’s Basic Income. On the other hand, nobody would ever have to enquire into someone’s age once the government’s computer knew their date of birth. Their Basic Income would begin at their birth, the computer would automatically increase their Basic Income as they ceased to be children, when they became working age adults, and when they passed state retirement age, and it would turn off their Basic Income when they died. There would be no bureaucratic intrusion, and, indeed, no active administration to be done.</w:t>
      </w:r>
    </w:p>
    <w:p w14:paraId="7E2AF2BE" w14:textId="77777777" w:rsidR="00BF056F" w:rsidRPr="005C0523" w:rsidRDefault="00BF056F" w:rsidP="00BF056F">
      <w:pPr>
        <w:rPr>
          <w:sz w:val="16"/>
        </w:rPr>
      </w:pPr>
      <w:r w:rsidRPr="005C0523">
        <w:rPr>
          <w:sz w:val="16"/>
        </w:rPr>
        <w:t>These three assumptions are generally understood to belong to the definition of a Basic Income, but they are rarely stated. If ‘definition’ means a set of words that give some indication of the meaning of ‘Basic Income’, then the definition will rarely include these three assumptions. If by ‘definition’ we mean the understood meaning of ‘Basic Income’, then they do belong to the definition.</w:t>
      </w:r>
    </w:p>
    <w:p w14:paraId="50AF6480" w14:textId="77777777" w:rsidR="00BF056F" w:rsidRPr="00C12903" w:rsidRDefault="00BF056F" w:rsidP="00BF056F">
      <w:pPr>
        <w:rPr>
          <w:sz w:val="16"/>
        </w:rPr>
      </w:pPr>
      <w:r w:rsidRPr="00C12903">
        <w:rPr>
          <w:sz w:val="16"/>
        </w:rPr>
        <w:t xml:space="preserve">If we look for the words that generally accompany ‘Basic Income’ then we will often find the words ‘unconditional’, ‘nonwithdrawable’, and ‘individual’. We might find ‘regular’, which can encapsulate the first assumption above; we might find a statement that the payment would be ‘equal’ or ‘uniform’, reflecting the second assumption; and we will generally find different levels of Basic Income for different age groups, reflecting the third assumption. So </w:t>
      </w:r>
      <w:r w:rsidRPr="00781B8D">
        <w:rPr>
          <w:rStyle w:val="StyleUnderline"/>
        </w:rPr>
        <w:t xml:space="preserve">in the case of </w:t>
      </w:r>
      <w:r w:rsidRPr="005876CC">
        <w:rPr>
          <w:rStyle w:val="StyleUnderline"/>
          <w:highlight w:val="cyan"/>
        </w:rPr>
        <w:t>‘Basic Income’</w:t>
      </w:r>
      <w:r w:rsidRPr="00781B8D">
        <w:rPr>
          <w:rStyle w:val="StyleUnderline"/>
        </w:rPr>
        <w:t xml:space="preserve">, </w:t>
      </w:r>
      <w:r w:rsidRPr="005876CC">
        <w:rPr>
          <w:rStyle w:val="StyleUnderline"/>
          <w:highlight w:val="cyan"/>
        </w:rPr>
        <w:t>usage delivers</w:t>
      </w:r>
      <w:r w:rsidRPr="00781B8D">
        <w:rPr>
          <w:rStyle w:val="StyleUnderline"/>
        </w:rPr>
        <w:t xml:space="preserve"> a </w:t>
      </w:r>
      <w:r w:rsidRPr="00781B8D">
        <w:rPr>
          <w:rStyle w:val="Emphasis"/>
        </w:rPr>
        <w:t xml:space="preserve">fairly </w:t>
      </w:r>
      <w:r w:rsidRPr="005876CC">
        <w:rPr>
          <w:rStyle w:val="Emphasis"/>
          <w:highlight w:val="cyan"/>
        </w:rPr>
        <w:t>consistent</w:t>
      </w:r>
      <w:r w:rsidRPr="00781B8D">
        <w:rPr>
          <w:rStyle w:val="Emphasis"/>
        </w:rPr>
        <w:t xml:space="preserve"> set</w:t>
      </w:r>
      <w:r w:rsidRPr="00781B8D">
        <w:rPr>
          <w:rStyle w:val="StyleUnderline"/>
        </w:rPr>
        <w:t xml:space="preserve"> of </w:t>
      </w:r>
      <w:r w:rsidRPr="005876CC">
        <w:rPr>
          <w:rStyle w:val="StyleUnderline"/>
          <w:highlight w:val="cyan"/>
        </w:rPr>
        <w:t>characteristics</w:t>
      </w:r>
      <w:r w:rsidRPr="00C12903">
        <w:rPr>
          <w:sz w:val="16"/>
        </w:rPr>
        <w:t>, and our first two definition methods converge.</w:t>
      </w:r>
    </w:p>
    <w:p w14:paraId="73AF578A" w14:textId="77777777" w:rsidR="00BF056F" w:rsidRPr="00C12903" w:rsidRDefault="00BF056F" w:rsidP="00BF056F">
      <w:pPr>
        <w:rPr>
          <w:sz w:val="16"/>
        </w:rPr>
      </w:pPr>
      <w:r w:rsidRPr="00C12903">
        <w:rPr>
          <w:sz w:val="16"/>
        </w:rPr>
        <w:t xml:space="preserve">We also find the third method in use. There are now multiple organisations involved in the Basic Income debate. In many countries we can find at least one organisation facilitating the debate, and in some countries there will be more than one. (In the UK, the Citizen’s Basic Income Trust has been facilitating the debate for nearly forty years; Basic Income UK is a more recent campaigning organisation; and Citizen’s Basic Income Network Scotland is now facilitating the debate in Scotland). </w:t>
      </w:r>
      <w:r w:rsidRPr="00781B8D">
        <w:rPr>
          <w:rStyle w:val="StyleUnderline"/>
        </w:rPr>
        <w:t>The Basic Income Earth Network</w:t>
      </w:r>
      <w:r w:rsidRPr="00C12903">
        <w:rPr>
          <w:sz w:val="16"/>
        </w:rPr>
        <w:t xml:space="preserve"> (BIEN, 2022b) </w:t>
      </w:r>
      <w:r w:rsidRPr="00781B8D">
        <w:rPr>
          <w:rStyle w:val="StyleUnderline"/>
        </w:rPr>
        <w:t xml:space="preserve">is the </w:t>
      </w:r>
      <w:r w:rsidRPr="00781B8D">
        <w:rPr>
          <w:rStyle w:val="Emphasis"/>
        </w:rPr>
        <w:t>debate’s</w:t>
      </w:r>
      <w:r w:rsidRPr="00781B8D">
        <w:rPr>
          <w:rStyle w:val="StyleUnderline"/>
        </w:rPr>
        <w:t xml:space="preserve"> global umbrella organisation</w:t>
      </w:r>
      <w:r w:rsidRPr="00C12903">
        <w:rPr>
          <w:sz w:val="16"/>
        </w:rPr>
        <w:t>. Some of the national organisations affiliate with BIEN, but BIEN has no control over the activities of the national groups.</w:t>
      </w:r>
    </w:p>
    <w:p w14:paraId="28BE4F8E" w14:textId="77777777" w:rsidR="00BF056F" w:rsidRPr="00C12903" w:rsidRDefault="00BF056F" w:rsidP="00BF056F">
      <w:pPr>
        <w:rPr>
          <w:sz w:val="16"/>
        </w:rPr>
      </w:pPr>
      <w:r w:rsidRPr="00C12903">
        <w:rPr>
          <w:sz w:val="16"/>
        </w:rPr>
        <w:t>Each of these organisations has the authority to construct its own definition, but because each organisation’s definition reflects common usage, and because the organisations are in network relationships with each other and with numerous writers on the subject, we might expect a certain amount of consistency. Quite often, ‘unconditional’, ‘nonwithdrawable’, and ‘individual’, or similar words, will be found, and the three assumptions (regular payment, nonvarying but upratable payments, and payments varying with age) will also be found.</w:t>
      </w:r>
    </w:p>
    <w:p w14:paraId="27FECF55" w14:textId="77777777" w:rsidR="00BF056F" w:rsidRPr="00C12903" w:rsidRDefault="00BF056F" w:rsidP="00BF056F">
      <w:pPr>
        <w:rPr>
          <w:sz w:val="16"/>
        </w:rPr>
      </w:pPr>
      <w:r w:rsidRPr="00C12903">
        <w:rPr>
          <w:sz w:val="16"/>
        </w:rPr>
        <w:t xml:space="preserve">Because </w:t>
      </w:r>
      <w:r w:rsidRPr="00781B8D">
        <w:rPr>
          <w:rStyle w:val="StyleUnderline"/>
        </w:rPr>
        <w:t>BIEN</w:t>
      </w:r>
      <w:r w:rsidRPr="00C12903">
        <w:rPr>
          <w:sz w:val="16"/>
        </w:rPr>
        <w:t xml:space="preserve"> is an umbrella organisation with affiliates, its own </w:t>
      </w:r>
      <w:r w:rsidRPr="00781B8D">
        <w:rPr>
          <w:rStyle w:val="StyleUnderline"/>
        </w:rPr>
        <w:t xml:space="preserve">definition of Basic Income will need to reflect </w:t>
      </w:r>
      <w:r w:rsidRPr="00781B8D">
        <w:rPr>
          <w:rStyle w:val="Emphasis"/>
        </w:rPr>
        <w:t>current usage</w:t>
      </w:r>
      <w:r w:rsidRPr="00C12903">
        <w:rPr>
          <w:sz w:val="16"/>
        </w:rPr>
        <w:t>, and in particular it will need to reflect current usage among its affiliates. This is not difficult to achieve. The wording on its website runs as follows:</w:t>
      </w:r>
    </w:p>
    <w:p w14:paraId="7564B410" w14:textId="77777777" w:rsidR="00BF056F" w:rsidRPr="007C4954" w:rsidRDefault="00BF056F" w:rsidP="00BF056F">
      <w:pPr>
        <w:rPr>
          <w:sz w:val="16"/>
        </w:rPr>
      </w:pPr>
      <w:r w:rsidRPr="005876CC">
        <w:rPr>
          <w:rStyle w:val="StyleUnderline"/>
          <w:highlight w:val="cyan"/>
        </w:rPr>
        <w:t xml:space="preserve">A basic income is a </w:t>
      </w:r>
      <w:r w:rsidRPr="005876CC">
        <w:rPr>
          <w:rStyle w:val="Emphasis"/>
          <w:highlight w:val="cyan"/>
        </w:rPr>
        <w:t>periodic</w:t>
      </w:r>
      <w:r w:rsidRPr="005876CC">
        <w:rPr>
          <w:rStyle w:val="StyleUnderline"/>
          <w:highlight w:val="cyan"/>
        </w:rPr>
        <w:t xml:space="preserve"> cash payment </w:t>
      </w:r>
      <w:r w:rsidRPr="005876CC">
        <w:rPr>
          <w:rStyle w:val="Emphasis"/>
          <w:highlight w:val="cyan"/>
        </w:rPr>
        <w:t>unconditionally</w:t>
      </w:r>
      <w:r w:rsidRPr="005876CC">
        <w:rPr>
          <w:rStyle w:val="StyleUnderline"/>
          <w:highlight w:val="cyan"/>
        </w:rPr>
        <w:t xml:space="preserve"> delivered to all on an </w:t>
      </w:r>
      <w:r w:rsidRPr="005876CC">
        <w:rPr>
          <w:rStyle w:val="Emphasis"/>
          <w:highlight w:val="cyan"/>
        </w:rPr>
        <w:t>individual</w:t>
      </w:r>
      <w:r w:rsidRPr="005876CC">
        <w:rPr>
          <w:rStyle w:val="StyleUnderline"/>
          <w:highlight w:val="cyan"/>
        </w:rPr>
        <w:t xml:space="preserve"> basis, </w:t>
      </w:r>
      <w:r w:rsidRPr="005876CC">
        <w:rPr>
          <w:rStyle w:val="Emphasis"/>
          <w:highlight w:val="cyan"/>
        </w:rPr>
        <w:t>without</w:t>
      </w:r>
      <w:r w:rsidRPr="005876CC">
        <w:rPr>
          <w:rStyle w:val="StyleUnderline"/>
          <w:highlight w:val="cyan"/>
        </w:rPr>
        <w:t xml:space="preserve"> means test </w:t>
      </w:r>
      <w:r w:rsidRPr="005876CC">
        <w:rPr>
          <w:rStyle w:val="Emphasis"/>
          <w:highlight w:val="cyan"/>
        </w:rPr>
        <w:t>or</w:t>
      </w:r>
      <w:r w:rsidRPr="005876CC">
        <w:rPr>
          <w:rStyle w:val="StyleUnderline"/>
          <w:highlight w:val="cyan"/>
        </w:rPr>
        <w:t xml:space="preserve"> work requirement</w:t>
      </w:r>
      <w:r w:rsidRPr="00C12903">
        <w:rPr>
          <w:sz w:val="16"/>
        </w:rPr>
        <w:t>.</w:t>
      </w:r>
    </w:p>
    <w:p w14:paraId="335CAEE4" w14:textId="77777777" w:rsidR="00BF056F" w:rsidRDefault="00BF056F" w:rsidP="00BF056F">
      <w:pPr>
        <w:ind w:left="720"/>
        <w:rPr>
          <w:rStyle w:val="StyleUnderline"/>
        </w:rPr>
      </w:pPr>
      <w:r w:rsidRPr="007C4954">
        <w:rPr>
          <w:rStyle w:val="StyleUnderline"/>
        </w:rPr>
        <w:t>That is, basic income has the following</w:t>
      </w:r>
      <w:r w:rsidRPr="007C4954">
        <w:rPr>
          <w:sz w:val="16"/>
        </w:rPr>
        <w:t xml:space="preserve"> five </w:t>
      </w:r>
      <w:r w:rsidRPr="007C4954">
        <w:rPr>
          <w:rStyle w:val="StyleUnderline"/>
        </w:rPr>
        <w:t>characteristics:</w:t>
      </w:r>
    </w:p>
    <w:p w14:paraId="05AE3C05" w14:textId="77777777" w:rsidR="00BF056F" w:rsidRPr="007C4954" w:rsidRDefault="00BF056F" w:rsidP="00BF056F">
      <w:pPr>
        <w:pStyle w:val="ListParagraph"/>
        <w:numPr>
          <w:ilvl w:val="0"/>
          <w:numId w:val="47"/>
        </w:numPr>
        <w:ind w:left="1440"/>
        <w:rPr>
          <w:sz w:val="16"/>
        </w:rPr>
      </w:pPr>
      <w:r w:rsidRPr="005876CC">
        <w:rPr>
          <w:rStyle w:val="Emphasis"/>
          <w:highlight w:val="cyan"/>
        </w:rPr>
        <w:t>Periodic</w:t>
      </w:r>
      <w:r w:rsidRPr="007C4954">
        <w:rPr>
          <w:sz w:val="16"/>
        </w:rPr>
        <w:t xml:space="preserve">: it is paid at regular intervals (for example every month), </w:t>
      </w:r>
      <w:r w:rsidRPr="005876CC">
        <w:rPr>
          <w:rStyle w:val="StyleUnderline"/>
          <w:highlight w:val="cyan"/>
        </w:rPr>
        <w:t>not</w:t>
      </w:r>
      <w:r w:rsidRPr="007C4954">
        <w:rPr>
          <w:sz w:val="16"/>
        </w:rPr>
        <w:t xml:space="preserve"> as a </w:t>
      </w:r>
      <w:r w:rsidRPr="005876CC">
        <w:rPr>
          <w:rStyle w:val="StyleUnderline"/>
          <w:highlight w:val="cyan"/>
        </w:rPr>
        <w:t>one-off</w:t>
      </w:r>
      <w:r w:rsidRPr="007C4954">
        <w:rPr>
          <w:sz w:val="16"/>
        </w:rPr>
        <w:t xml:space="preserve"> grant.</w:t>
      </w:r>
    </w:p>
    <w:p w14:paraId="08414178" w14:textId="77777777" w:rsidR="00BF056F" w:rsidRPr="007C4954" w:rsidRDefault="00BF056F" w:rsidP="00BF056F">
      <w:pPr>
        <w:pStyle w:val="ListParagraph"/>
        <w:numPr>
          <w:ilvl w:val="0"/>
          <w:numId w:val="47"/>
        </w:numPr>
        <w:ind w:left="1440"/>
        <w:rPr>
          <w:sz w:val="16"/>
        </w:rPr>
      </w:pPr>
      <w:r w:rsidRPr="005876CC">
        <w:rPr>
          <w:rStyle w:val="Emphasis"/>
          <w:highlight w:val="cyan"/>
        </w:rPr>
        <w:t>Cash</w:t>
      </w:r>
      <w:r w:rsidRPr="007C4954">
        <w:rPr>
          <w:sz w:val="16"/>
        </w:rPr>
        <w:t xml:space="preserve"> payment: it is paid in an appropriate medium of exchange, allowing those who receive it to decide what they spend it on. It is </w:t>
      </w:r>
      <w:r w:rsidRPr="005876CC">
        <w:rPr>
          <w:rStyle w:val="StyleUnderline"/>
          <w:highlight w:val="cyan"/>
        </w:rPr>
        <w:t>not</w:t>
      </w:r>
      <w:r w:rsidRPr="007C4954">
        <w:rPr>
          <w:sz w:val="16"/>
        </w:rPr>
        <w:t xml:space="preserve">, therefore, paid either in kind (such as </w:t>
      </w:r>
      <w:r w:rsidRPr="007C4954">
        <w:rPr>
          <w:rStyle w:val="StyleUnderline"/>
        </w:rPr>
        <w:t>food</w:t>
      </w:r>
      <w:r w:rsidRPr="007C4954">
        <w:rPr>
          <w:sz w:val="16"/>
        </w:rPr>
        <w:t xml:space="preserve"> or </w:t>
      </w:r>
      <w:r w:rsidRPr="005876CC">
        <w:rPr>
          <w:rStyle w:val="StyleUnderline"/>
          <w:highlight w:val="cyan"/>
        </w:rPr>
        <w:t>services</w:t>
      </w:r>
      <w:r w:rsidRPr="007C4954">
        <w:rPr>
          <w:sz w:val="16"/>
        </w:rPr>
        <w:t xml:space="preserve">) </w:t>
      </w:r>
      <w:r w:rsidRPr="005876CC">
        <w:rPr>
          <w:rStyle w:val="StyleUnderline"/>
          <w:highlight w:val="cyan"/>
        </w:rPr>
        <w:t>or</w:t>
      </w:r>
      <w:r w:rsidRPr="007C4954">
        <w:rPr>
          <w:sz w:val="16"/>
        </w:rPr>
        <w:t xml:space="preserve"> in </w:t>
      </w:r>
      <w:r w:rsidRPr="005876CC">
        <w:rPr>
          <w:rStyle w:val="StyleUnderline"/>
          <w:highlight w:val="cyan"/>
        </w:rPr>
        <w:t>vouchers</w:t>
      </w:r>
      <w:r w:rsidRPr="007C4954">
        <w:rPr>
          <w:sz w:val="16"/>
        </w:rPr>
        <w:t xml:space="preserve"> dedicated to a specific use.</w:t>
      </w:r>
    </w:p>
    <w:p w14:paraId="4A794E2B" w14:textId="77777777" w:rsidR="00BF056F" w:rsidRPr="007C4954" w:rsidRDefault="00BF056F" w:rsidP="00BF056F">
      <w:pPr>
        <w:pStyle w:val="ListParagraph"/>
        <w:numPr>
          <w:ilvl w:val="0"/>
          <w:numId w:val="47"/>
        </w:numPr>
        <w:ind w:left="1440"/>
        <w:rPr>
          <w:sz w:val="16"/>
        </w:rPr>
      </w:pPr>
      <w:r w:rsidRPr="005876CC">
        <w:rPr>
          <w:rStyle w:val="Emphasis"/>
          <w:highlight w:val="cyan"/>
        </w:rPr>
        <w:t>Individual</w:t>
      </w:r>
      <w:r w:rsidRPr="007C4954">
        <w:rPr>
          <w:sz w:val="16"/>
        </w:rPr>
        <w:t xml:space="preserve">: it is paid on an individual basis—and </w:t>
      </w:r>
      <w:r w:rsidRPr="005876CC">
        <w:rPr>
          <w:rStyle w:val="StyleUnderline"/>
          <w:highlight w:val="cyan"/>
        </w:rPr>
        <w:t>not</w:t>
      </w:r>
      <w:r w:rsidRPr="007C4954">
        <w:rPr>
          <w:sz w:val="16"/>
        </w:rPr>
        <w:t xml:space="preserve">, for instance, </w:t>
      </w:r>
      <w:r w:rsidRPr="005876CC">
        <w:rPr>
          <w:rStyle w:val="StyleUnderline"/>
          <w:highlight w:val="cyan"/>
        </w:rPr>
        <w:t>to households</w:t>
      </w:r>
      <w:r w:rsidRPr="007C4954">
        <w:rPr>
          <w:sz w:val="16"/>
        </w:rPr>
        <w:t>.</w:t>
      </w:r>
    </w:p>
    <w:p w14:paraId="2AB89C97" w14:textId="77777777" w:rsidR="00BF056F" w:rsidRPr="007C4954" w:rsidRDefault="00BF056F" w:rsidP="00BF056F">
      <w:pPr>
        <w:pStyle w:val="ListParagraph"/>
        <w:numPr>
          <w:ilvl w:val="0"/>
          <w:numId w:val="47"/>
        </w:numPr>
        <w:ind w:left="1440"/>
        <w:rPr>
          <w:sz w:val="16"/>
        </w:rPr>
      </w:pPr>
      <w:r w:rsidRPr="005876CC">
        <w:rPr>
          <w:rStyle w:val="Emphasis"/>
          <w:highlight w:val="cyan"/>
        </w:rPr>
        <w:t>Universal</w:t>
      </w:r>
      <w:r w:rsidRPr="007C4954">
        <w:rPr>
          <w:sz w:val="16"/>
        </w:rPr>
        <w:t xml:space="preserve">: it is paid </w:t>
      </w:r>
      <w:r w:rsidRPr="005876CC">
        <w:rPr>
          <w:rStyle w:val="StyleUnderline"/>
          <w:highlight w:val="cyan"/>
        </w:rPr>
        <w:t>to all</w:t>
      </w:r>
      <w:r w:rsidRPr="007C4954">
        <w:rPr>
          <w:rStyle w:val="StyleUnderline"/>
        </w:rPr>
        <w:t>, without means test</w:t>
      </w:r>
      <w:r w:rsidRPr="007C4954">
        <w:rPr>
          <w:sz w:val="16"/>
        </w:rPr>
        <w:t>.</w:t>
      </w:r>
    </w:p>
    <w:p w14:paraId="075C25F3" w14:textId="77777777" w:rsidR="00BF056F" w:rsidRPr="007C4954" w:rsidRDefault="00BF056F" w:rsidP="00BF056F">
      <w:pPr>
        <w:pStyle w:val="ListParagraph"/>
        <w:numPr>
          <w:ilvl w:val="0"/>
          <w:numId w:val="47"/>
        </w:numPr>
        <w:ind w:left="1440"/>
        <w:rPr>
          <w:sz w:val="16"/>
        </w:rPr>
      </w:pPr>
      <w:r w:rsidRPr="005876CC">
        <w:rPr>
          <w:rStyle w:val="Emphasis"/>
          <w:highlight w:val="cyan"/>
        </w:rPr>
        <w:t>Unconditional</w:t>
      </w:r>
      <w:r w:rsidRPr="007C4954">
        <w:rPr>
          <w:sz w:val="16"/>
        </w:rPr>
        <w:t xml:space="preserve">: it is paid </w:t>
      </w:r>
      <w:r w:rsidRPr="007C4954">
        <w:rPr>
          <w:rStyle w:val="StyleUnderline"/>
        </w:rPr>
        <w:t>without a requirement</w:t>
      </w:r>
      <w:r w:rsidRPr="007C4954">
        <w:rPr>
          <w:sz w:val="16"/>
        </w:rPr>
        <w:t xml:space="preserve"> to work or to demonstrate willingness-to-work. (BIEN, 2022a)</w:t>
      </w:r>
    </w:p>
    <w:p w14:paraId="75288DA0" w14:textId="77777777" w:rsidR="00BF056F" w:rsidRDefault="00BF056F" w:rsidP="00BF056F">
      <w:pPr>
        <w:rPr>
          <w:sz w:val="16"/>
        </w:rPr>
      </w:pPr>
      <w:r w:rsidRPr="007C4954">
        <w:rPr>
          <w:sz w:val="16"/>
        </w:rPr>
        <w:t xml:space="preserve">As far as I can tell, nothing in </w:t>
      </w:r>
      <w:r w:rsidRPr="005876CC">
        <w:rPr>
          <w:rStyle w:val="StyleUnderline"/>
          <w:highlight w:val="cyan"/>
        </w:rPr>
        <w:t>this definition</w:t>
      </w:r>
      <w:r w:rsidRPr="007C4954">
        <w:rPr>
          <w:sz w:val="16"/>
        </w:rPr>
        <w:t xml:space="preserve"> conflicts with any affiliate’s definition, and it </w:t>
      </w:r>
      <w:r w:rsidRPr="005876CC">
        <w:rPr>
          <w:rStyle w:val="StyleUnderline"/>
          <w:highlight w:val="cyan"/>
        </w:rPr>
        <w:t xml:space="preserve">represents the </w:t>
      </w:r>
      <w:r w:rsidRPr="005876CC">
        <w:rPr>
          <w:rStyle w:val="Emphasis"/>
          <w:highlight w:val="cyan"/>
        </w:rPr>
        <w:t>consensus</w:t>
      </w:r>
      <w:r w:rsidRPr="007C4954">
        <w:rPr>
          <w:sz w:val="16"/>
        </w:rPr>
        <w:t xml:space="preserve"> among affiliates </w:t>
      </w:r>
      <w:r w:rsidRPr="005876CC">
        <w:rPr>
          <w:rStyle w:val="StyleUnderline"/>
          <w:highlight w:val="cyan"/>
        </w:rPr>
        <w:t>and</w:t>
      </w:r>
      <w:r w:rsidRPr="007C4954">
        <w:rPr>
          <w:sz w:val="16"/>
        </w:rPr>
        <w:t xml:space="preserve">, most importantly, it reflects </w:t>
      </w:r>
      <w:r w:rsidRPr="005876CC">
        <w:rPr>
          <w:rStyle w:val="Emphasis"/>
          <w:highlight w:val="cyan"/>
        </w:rPr>
        <w:t>common usage</w:t>
      </w:r>
      <w:r w:rsidRPr="007C4954">
        <w:rPr>
          <w:sz w:val="16"/>
        </w:rPr>
        <w:t xml:space="preserve"> of the term ‘Basic Income’. BIEN can therefore confidently function as a ‘recognised authority’ in relation to the definition of Basic Income: and perhaps it should. A brief Ontario ‘Basic Income’ experiment described its ‘Basic Income’ like this:</w:t>
      </w:r>
    </w:p>
    <w:p w14:paraId="2FCE35BA" w14:textId="77777777" w:rsidR="00BF056F" w:rsidRDefault="00BF056F" w:rsidP="00BF056F">
      <w:pPr>
        <w:pStyle w:val="Heading4"/>
      </w:pPr>
      <w:r>
        <w:t>BIEN is a network of scholars dedicating their lives to ‘basic income.’</w:t>
      </w:r>
    </w:p>
    <w:p w14:paraId="14EFEB20" w14:textId="77777777" w:rsidR="00BF056F" w:rsidRPr="006A0D1C" w:rsidRDefault="00BF056F" w:rsidP="00BF056F">
      <w:r w:rsidRPr="006A0D1C">
        <w:rPr>
          <w:rStyle w:val="Style13ptBold"/>
        </w:rPr>
        <w:t>Nair ’17</w:t>
      </w:r>
      <w:r>
        <w:t xml:space="preserve"> [Rejitha; July 2017; Law Professor at Nirma University; Nirma University Law Journal, “Basic Income Discourse in India from Human Rights Perspective,” vol. 6, no. 2]</w:t>
      </w:r>
    </w:p>
    <w:p w14:paraId="531BFA33" w14:textId="77777777" w:rsidR="00BF056F" w:rsidRPr="006A0D1C" w:rsidRDefault="00BF056F" w:rsidP="00BF056F">
      <w:pPr>
        <w:rPr>
          <w:rStyle w:val="StyleUnderline"/>
        </w:rPr>
      </w:pPr>
      <w:r w:rsidRPr="006A0D1C">
        <w:rPr>
          <w:sz w:val="16"/>
        </w:rPr>
        <w:t xml:space="preserve">It is in this backdrop that Universal Basic Income (UBI) as a poverty alleviation and redistribution method is gaining currency in India as an alternative to the dehumanizing means tested policies. UBI is premised on the idea that a just society needs to guarantee to each individual a minimum income which they can count on, and which provides the necessary material foundation for life with access to basic goods and dignity. </w:t>
      </w:r>
      <w:r w:rsidRPr="006A0D1C">
        <w:rPr>
          <w:rStyle w:val="StyleUnderline"/>
        </w:rPr>
        <w:t>The Basic Income Earth Net</w:t>
      </w:r>
      <w:r w:rsidRPr="005876CC">
        <w:rPr>
          <w:rStyle w:val="StyleUnderline"/>
        </w:rPr>
        <w:t>work (</w:t>
      </w:r>
      <w:r w:rsidRPr="005876CC">
        <w:rPr>
          <w:rStyle w:val="StyleUnderline"/>
          <w:highlight w:val="cyan"/>
        </w:rPr>
        <w:t>BIEN</w:t>
      </w:r>
      <w:r w:rsidRPr="005876CC">
        <w:rPr>
          <w:rStyle w:val="StyleUnderline"/>
        </w:rPr>
        <w:t>) whic</w:t>
      </w:r>
      <w:r w:rsidRPr="006A0D1C">
        <w:rPr>
          <w:rStyle w:val="StyleUnderline"/>
        </w:rPr>
        <w:t xml:space="preserve">h is </w:t>
      </w:r>
      <w:r w:rsidRPr="005876CC">
        <w:rPr>
          <w:rStyle w:val="StyleUnderline"/>
          <w:highlight w:val="cyan"/>
        </w:rPr>
        <w:t xml:space="preserve">a </w:t>
      </w:r>
      <w:r w:rsidRPr="005876CC">
        <w:rPr>
          <w:rStyle w:val="Emphasis"/>
          <w:highlight w:val="cyan"/>
        </w:rPr>
        <w:t>network of scholars</w:t>
      </w:r>
      <w:r w:rsidRPr="005876CC">
        <w:rPr>
          <w:rStyle w:val="StyleUnderline"/>
          <w:highlight w:val="cyan"/>
        </w:rPr>
        <w:t xml:space="preserve">, from </w:t>
      </w:r>
      <w:r w:rsidRPr="005876CC">
        <w:rPr>
          <w:rStyle w:val="Emphasis"/>
          <w:highlight w:val="cyan"/>
        </w:rPr>
        <w:t>across the globe</w:t>
      </w:r>
      <w:r w:rsidRPr="005876CC">
        <w:rPr>
          <w:rStyle w:val="StyleUnderline"/>
          <w:highlight w:val="cyan"/>
        </w:rPr>
        <w:t xml:space="preserve">, working on basic income, </w:t>
      </w:r>
      <w:r w:rsidRPr="005876CC">
        <w:rPr>
          <w:rStyle w:val="Emphasis"/>
          <w:highlight w:val="cyan"/>
        </w:rPr>
        <w:t>defines</w:t>
      </w:r>
      <w:r w:rsidRPr="005876CC">
        <w:rPr>
          <w:rStyle w:val="StyleUnderline"/>
          <w:highlight w:val="cyan"/>
        </w:rPr>
        <w:t xml:space="preserve"> basic income as</w:t>
      </w:r>
      <w:r w:rsidRPr="006A0D1C">
        <w:rPr>
          <w:rStyle w:val="StyleUnderline"/>
        </w:rPr>
        <w:t xml:space="preserve"> ..... </w:t>
      </w:r>
      <w:r w:rsidRPr="005876CC">
        <w:rPr>
          <w:rStyle w:val="StyleUnderline"/>
          <w:highlight w:val="cyan"/>
        </w:rPr>
        <w:t xml:space="preserve">a periodic cash payment </w:t>
      </w:r>
      <w:r w:rsidRPr="005876CC">
        <w:rPr>
          <w:rStyle w:val="Emphasis"/>
          <w:highlight w:val="cyan"/>
        </w:rPr>
        <w:t>unconditionally delivered</w:t>
      </w:r>
      <w:r w:rsidRPr="005876CC">
        <w:rPr>
          <w:rStyle w:val="StyleUnderline"/>
          <w:highlight w:val="cyan"/>
        </w:rPr>
        <w:t xml:space="preserve"> to all on an individual basis, without</w:t>
      </w:r>
      <w:r w:rsidRPr="006A0D1C">
        <w:rPr>
          <w:rStyle w:val="StyleUnderline"/>
        </w:rPr>
        <w:t xml:space="preserve"> means-test or work </w:t>
      </w:r>
      <w:r w:rsidRPr="005876CC">
        <w:rPr>
          <w:rStyle w:val="StyleUnderline"/>
          <w:highlight w:val="cyan"/>
        </w:rPr>
        <w:t>requirement</w:t>
      </w:r>
      <w:r w:rsidRPr="006A0D1C">
        <w:rPr>
          <w:rStyle w:val="StyleUnderline"/>
        </w:rPr>
        <w:t>".</w:t>
      </w:r>
      <w:r w:rsidRPr="006A0D1C">
        <w:rPr>
          <w:sz w:val="16"/>
        </w:rPr>
        <w:t>8</w:t>
      </w:r>
    </w:p>
    <w:p w14:paraId="735A4C9E" w14:textId="77777777" w:rsidR="00BF056F" w:rsidRDefault="00BF056F" w:rsidP="00BF056F">
      <w:pPr>
        <w:pStyle w:val="Heading4"/>
      </w:pPr>
      <w:r>
        <w:t xml:space="preserve">It is the </w:t>
      </w:r>
      <w:r>
        <w:rPr>
          <w:u w:val="single"/>
        </w:rPr>
        <w:t>official definition</w:t>
      </w:r>
      <w:r>
        <w:t xml:space="preserve"> and reflects the different possible models of ‘basic income.’</w:t>
      </w:r>
    </w:p>
    <w:p w14:paraId="6A3A3E49" w14:textId="77777777" w:rsidR="00BF056F" w:rsidRPr="00340502" w:rsidRDefault="00BF056F" w:rsidP="00BF056F">
      <w:r w:rsidRPr="00340502">
        <w:rPr>
          <w:rStyle w:val="Style13ptBold"/>
        </w:rPr>
        <w:t>Butcher ’20</w:t>
      </w:r>
      <w:r>
        <w:t xml:space="preserve"> [Ben Spies-Butcher, Ben Phillips, and Troy Henderson; October 19, 2020; Economics Professor at Macquarie School of Social Sciences, Economics PhD at the University of Sydney, Co-Director of the Australian Basic Income Lab; Associate Professor and Principal Research Fellow at the Centre for Social Research and Methods at the Australian National University; Lecturer in Political Economy at the University of Sydney; The Economic and Labour Relations Review, “Between Universalism and Targeting: Exploring Policy Pathways for an Australian Basic Income,” vol. 31, no. 4]</w:t>
      </w:r>
    </w:p>
    <w:p w14:paraId="57745E25" w14:textId="77777777" w:rsidR="00BF056F" w:rsidRPr="00340502" w:rsidRDefault="00BF056F" w:rsidP="00BF056F">
      <w:pPr>
        <w:rPr>
          <w:sz w:val="16"/>
        </w:rPr>
      </w:pPr>
      <w:r w:rsidRPr="00340502">
        <w:rPr>
          <w:rStyle w:val="StyleUnderline"/>
        </w:rPr>
        <w:t xml:space="preserve">BI: </w:t>
      </w:r>
      <w:r w:rsidRPr="00340502">
        <w:rPr>
          <w:rStyle w:val="Emphasis"/>
        </w:rPr>
        <w:t>Definitions</w:t>
      </w:r>
      <w:r w:rsidRPr="00340502">
        <w:rPr>
          <w:sz w:val="16"/>
        </w:rPr>
        <w:t xml:space="preserve"> and policy challenges</w:t>
      </w:r>
    </w:p>
    <w:p w14:paraId="264C934D" w14:textId="77777777" w:rsidR="00BF056F" w:rsidRPr="00340502" w:rsidRDefault="00BF056F" w:rsidP="00BF056F">
      <w:pPr>
        <w:rPr>
          <w:sz w:val="16"/>
        </w:rPr>
      </w:pPr>
      <w:r w:rsidRPr="00340502">
        <w:rPr>
          <w:sz w:val="16"/>
        </w:rPr>
        <w:t>There is no universal consensus on the precise definition, normative justification or policy objectives of BI. However, the Basic Income Earth Network’s (</w:t>
      </w:r>
      <w:r w:rsidRPr="00340502">
        <w:rPr>
          <w:rStyle w:val="StyleUnderline"/>
        </w:rPr>
        <w:t>BIEN</w:t>
      </w:r>
      <w:r w:rsidRPr="00340502">
        <w:rPr>
          <w:sz w:val="16"/>
        </w:rPr>
        <w:t xml:space="preserve">)1 </w:t>
      </w:r>
      <w:r w:rsidRPr="005876CC">
        <w:rPr>
          <w:rStyle w:val="Emphasis"/>
          <w:highlight w:val="cyan"/>
        </w:rPr>
        <w:t>official definition</w:t>
      </w:r>
      <w:r w:rsidRPr="005876CC">
        <w:rPr>
          <w:rStyle w:val="StyleUnderline"/>
          <w:highlight w:val="cyan"/>
        </w:rPr>
        <w:t xml:space="preserve"> of BI highlights</w:t>
      </w:r>
      <w:r w:rsidRPr="00340502">
        <w:rPr>
          <w:sz w:val="16"/>
        </w:rPr>
        <w:t xml:space="preserve"> some </w:t>
      </w:r>
      <w:r w:rsidRPr="005876CC">
        <w:rPr>
          <w:rStyle w:val="StyleUnderline"/>
          <w:highlight w:val="cyan"/>
        </w:rPr>
        <w:t>common</w:t>
      </w:r>
      <w:r w:rsidRPr="00340502">
        <w:rPr>
          <w:rStyle w:val="StyleUnderline"/>
        </w:rPr>
        <w:t xml:space="preserve">ly cited </w:t>
      </w:r>
      <w:r w:rsidRPr="005876CC">
        <w:rPr>
          <w:rStyle w:val="StyleUnderline"/>
          <w:highlight w:val="cyan"/>
        </w:rPr>
        <w:t xml:space="preserve">criteria. BIEN </w:t>
      </w:r>
      <w:r w:rsidRPr="005876CC">
        <w:rPr>
          <w:rStyle w:val="Emphasis"/>
          <w:highlight w:val="cyan"/>
        </w:rPr>
        <w:t>defines</w:t>
      </w:r>
      <w:r w:rsidRPr="005876CC">
        <w:rPr>
          <w:rStyle w:val="StyleUnderline"/>
          <w:highlight w:val="cyan"/>
        </w:rPr>
        <w:t xml:space="preserve"> BI as: ‘a </w:t>
      </w:r>
      <w:r w:rsidRPr="005876CC">
        <w:rPr>
          <w:rStyle w:val="Emphasis"/>
          <w:highlight w:val="cyan"/>
        </w:rPr>
        <w:t>periodic</w:t>
      </w:r>
      <w:r w:rsidRPr="005876CC">
        <w:rPr>
          <w:rStyle w:val="StyleUnderline"/>
          <w:highlight w:val="cyan"/>
        </w:rPr>
        <w:t xml:space="preserve"> cash payment </w:t>
      </w:r>
      <w:r w:rsidRPr="005876CC">
        <w:rPr>
          <w:rStyle w:val="Emphasis"/>
          <w:highlight w:val="cyan"/>
        </w:rPr>
        <w:t>unconditionally</w:t>
      </w:r>
      <w:r w:rsidRPr="005876CC">
        <w:rPr>
          <w:rStyle w:val="StyleUnderline"/>
          <w:highlight w:val="cyan"/>
        </w:rPr>
        <w:t xml:space="preserve"> delivered to </w:t>
      </w:r>
      <w:r w:rsidRPr="005876CC">
        <w:rPr>
          <w:rStyle w:val="Emphasis"/>
          <w:highlight w:val="cyan"/>
        </w:rPr>
        <w:t>all</w:t>
      </w:r>
      <w:r w:rsidRPr="005876CC">
        <w:rPr>
          <w:rStyle w:val="StyleUnderline"/>
          <w:highlight w:val="cyan"/>
        </w:rPr>
        <w:t xml:space="preserve"> on an individual basis, </w:t>
      </w:r>
      <w:r w:rsidRPr="005876CC">
        <w:rPr>
          <w:rStyle w:val="Emphasis"/>
          <w:highlight w:val="cyan"/>
        </w:rPr>
        <w:t>without</w:t>
      </w:r>
      <w:r w:rsidRPr="00340502">
        <w:rPr>
          <w:rStyle w:val="StyleUnderline"/>
        </w:rPr>
        <w:t xml:space="preserve"> means-test </w:t>
      </w:r>
      <w:r w:rsidRPr="00340502">
        <w:rPr>
          <w:rStyle w:val="Emphasis"/>
        </w:rPr>
        <w:t>or</w:t>
      </w:r>
      <w:r w:rsidRPr="00340502">
        <w:rPr>
          <w:rStyle w:val="StyleUnderline"/>
        </w:rPr>
        <w:t xml:space="preserve"> work </w:t>
      </w:r>
      <w:r w:rsidRPr="005876CC">
        <w:rPr>
          <w:rStyle w:val="StyleUnderline"/>
          <w:highlight w:val="cyan"/>
        </w:rPr>
        <w:t>requirement’</w:t>
      </w:r>
      <w:r w:rsidRPr="00340502">
        <w:rPr>
          <w:sz w:val="16"/>
        </w:rPr>
        <w:t xml:space="preserve"> (BIEN, 2019). The following important caveat regarding BI’s definition was included in a statement adopted by BIEN’s General Assembly in 2016:</w:t>
      </w:r>
    </w:p>
    <w:p w14:paraId="62BBACFD" w14:textId="77777777" w:rsidR="00BF056F" w:rsidRPr="00340502" w:rsidRDefault="00BF056F" w:rsidP="00BF056F">
      <w:pPr>
        <w:ind w:left="720"/>
        <w:rPr>
          <w:sz w:val="16"/>
        </w:rPr>
      </w:pPr>
      <w:r w:rsidRPr="00340502">
        <w:rPr>
          <w:sz w:val="16"/>
        </w:rPr>
        <w:t>A Basic Income that is stable in size and frequency and high enough to be, in combination with other social services, part of a policy strategy to eliminate material poverty and enable the social and cultural participation of every individual is often called a ‘full Basic Income’, and a lower one is often called a ‘partial Basic Income’. However, the definitions of ‘full’ and ‘partial’ are highly controversial, and BIEN has not attempted to define them officially. (BIEN, 2016)</w:t>
      </w:r>
    </w:p>
    <w:p w14:paraId="54E852B5" w14:textId="77777777" w:rsidR="00BF056F" w:rsidRDefault="00BF056F" w:rsidP="00BF056F">
      <w:pPr>
        <w:rPr>
          <w:sz w:val="16"/>
        </w:rPr>
      </w:pPr>
      <w:r w:rsidRPr="005C0523">
        <w:rPr>
          <w:rStyle w:val="StyleUnderline"/>
          <w:highlight w:val="cyan"/>
        </w:rPr>
        <w:t>BI can be</w:t>
      </w:r>
      <w:r w:rsidRPr="00340502">
        <w:rPr>
          <w:rStyle w:val="StyleUnderline"/>
        </w:rPr>
        <w:t xml:space="preserve"> </w:t>
      </w:r>
      <w:r w:rsidRPr="00340502">
        <w:rPr>
          <w:rStyle w:val="Emphasis"/>
        </w:rPr>
        <w:t xml:space="preserve">further </w:t>
      </w:r>
      <w:r w:rsidRPr="005C0523">
        <w:rPr>
          <w:rStyle w:val="Emphasis"/>
          <w:highlight w:val="cyan"/>
        </w:rPr>
        <w:t>disaggregated</w:t>
      </w:r>
      <w:r w:rsidRPr="005C0523">
        <w:rPr>
          <w:rStyle w:val="StyleUnderline"/>
          <w:highlight w:val="cyan"/>
        </w:rPr>
        <w:t xml:space="preserve"> into four</w:t>
      </w:r>
      <w:r w:rsidRPr="00340502">
        <w:rPr>
          <w:sz w:val="16"/>
        </w:rPr>
        <w:t xml:space="preserve"> basic </w:t>
      </w:r>
      <w:r w:rsidRPr="005C0523">
        <w:rPr>
          <w:rStyle w:val="StyleUnderline"/>
          <w:highlight w:val="cyan"/>
        </w:rPr>
        <w:t>models</w:t>
      </w:r>
      <w:r w:rsidRPr="00340502">
        <w:rPr>
          <w:sz w:val="16"/>
        </w:rPr>
        <w:t xml:space="preserve">. These are: </w:t>
      </w:r>
      <w:r w:rsidRPr="005C0523">
        <w:rPr>
          <w:rStyle w:val="StyleUnderline"/>
          <w:highlight w:val="cyan"/>
        </w:rPr>
        <w:t>(1) Stakeholder Grants</w:t>
      </w:r>
      <w:r w:rsidRPr="00340502">
        <w:rPr>
          <w:rStyle w:val="StyleUnderline"/>
        </w:rPr>
        <w:t xml:space="preserve"> paid as a lump sum to individuals at a particular age; </w:t>
      </w:r>
      <w:r w:rsidRPr="005C0523">
        <w:rPr>
          <w:rStyle w:val="StyleUnderline"/>
          <w:highlight w:val="cyan"/>
        </w:rPr>
        <w:t>(2) Social Dividend</w:t>
      </w:r>
      <w:r w:rsidRPr="00340502">
        <w:rPr>
          <w:rStyle w:val="StyleUnderline"/>
        </w:rPr>
        <w:t>s paid to individuals from</w:t>
      </w:r>
      <w:r w:rsidRPr="00340502">
        <w:rPr>
          <w:sz w:val="16"/>
        </w:rPr>
        <w:t xml:space="preserve"> the proceeds of public ownership and </w:t>
      </w:r>
      <w:r w:rsidRPr="005C0523">
        <w:rPr>
          <w:rStyle w:val="StyleUnderline"/>
        </w:rPr>
        <w:t>publicly owned</w:t>
      </w:r>
      <w:r w:rsidRPr="00340502">
        <w:rPr>
          <w:sz w:val="16"/>
        </w:rPr>
        <w:t xml:space="preserve"> wealth </w:t>
      </w:r>
      <w:r w:rsidRPr="00340502">
        <w:rPr>
          <w:rStyle w:val="StyleUnderline"/>
        </w:rPr>
        <w:t xml:space="preserve">funds; </w:t>
      </w:r>
      <w:r w:rsidRPr="005C0523">
        <w:rPr>
          <w:rStyle w:val="StyleUnderline"/>
          <w:highlight w:val="cyan"/>
        </w:rPr>
        <w:t>(3) UBI</w:t>
      </w:r>
      <w:r w:rsidRPr="00340502">
        <w:rPr>
          <w:sz w:val="16"/>
        </w:rPr>
        <w:t xml:space="preserve"> that pays the same regular amount to all individuals; </w:t>
      </w:r>
      <w:r w:rsidRPr="005C0523">
        <w:rPr>
          <w:rStyle w:val="StyleUnderline"/>
          <w:highlight w:val="cyan"/>
        </w:rPr>
        <w:t>and (4) NIT schemes</w:t>
      </w:r>
      <w:r w:rsidRPr="00340502">
        <w:rPr>
          <w:sz w:val="16"/>
        </w:rPr>
        <w:t xml:space="preserve"> that establish a universal income floor but reduce payment levels as market incomes rise (Ackerman et al., 2006; BIEN, 2019; Meade, 1993; Moffatt, 2004).</w:t>
      </w:r>
    </w:p>
    <w:p w14:paraId="6FB9B9B3" w14:textId="77777777" w:rsidR="00BF056F" w:rsidRDefault="00BF056F" w:rsidP="00BF056F">
      <w:pPr>
        <w:pStyle w:val="Heading4"/>
      </w:pPr>
      <w:r>
        <w:t>A ‘basic income’ is universal and unconditional.</w:t>
      </w:r>
    </w:p>
    <w:p w14:paraId="431600F6" w14:textId="77777777" w:rsidR="00BF056F" w:rsidRPr="0018075D" w:rsidRDefault="00BF056F" w:rsidP="00BF056F">
      <w:r w:rsidRPr="0018075D">
        <w:rPr>
          <w:rStyle w:val="Style13ptBold"/>
        </w:rPr>
        <w:t>Goodin ’95</w:t>
      </w:r>
      <w:r>
        <w:t xml:space="preserve"> [Robert Goodin; 1995; Professor of Government at the University of Essex; Utilitarianism as a Public Philosophy“Basic Income,” Ch. 14]</w:t>
      </w:r>
    </w:p>
    <w:p w14:paraId="3E2FBDCD" w14:textId="77777777" w:rsidR="00BF056F" w:rsidRPr="0018075D" w:rsidRDefault="00BF056F" w:rsidP="00BF056F">
      <w:pPr>
        <w:rPr>
          <w:sz w:val="16"/>
        </w:rPr>
      </w:pPr>
      <w:r w:rsidRPr="0018075D">
        <w:rPr>
          <w:sz w:val="16"/>
        </w:rPr>
        <w:t xml:space="preserve">Proposals to pay everyone in society a </w:t>
      </w:r>
      <w:r w:rsidRPr="0018075D">
        <w:rPr>
          <w:rStyle w:val="StyleUnderline"/>
        </w:rPr>
        <w:t>“basic income” are</w:t>
      </w:r>
      <w:r w:rsidRPr="0018075D">
        <w:rPr>
          <w:sz w:val="16"/>
        </w:rPr>
        <w:t xml:space="preserve">, on their face, </w:t>
      </w:r>
      <w:r w:rsidRPr="0018075D">
        <w:rPr>
          <w:rStyle w:val="StyleUnderline"/>
        </w:rPr>
        <w:t>straightforward. The same sum would be paid</w:t>
      </w:r>
      <w:r w:rsidRPr="0018075D">
        <w:rPr>
          <w:sz w:val="16"/>
        </w:rPr>
        <w:t xml:space="preserve">, absolutely </w:t>
      </w:r>
      <w:r w:rsidRPr="0018075D">
        <w:rPr>
          <w:rStyle w:val="Emphasis"/>
        </w:rPr>
        <w:t>unconditionally</w:t>
      </w:r>
      <w:r w:rsidRPr="0018075D">
        <w:rPr>
          <w:rStyle w:val="StyleUnderline"/>
        </w:rPr>
        <w:t>, to everyone in society – regardless of their work performance, income, needs or any other personal characteristics</w:t>
      </w:r>
      <w:r w:rsidRPr="0018075D">
        <w:rPr>
          <w:sz w:val="16"/>
        </w:rPr>
        <w:t xml:space="preserve">. Of course, people might supplement this basic income in various ways, typically with earned income. But </w:t>
      </w:r>
      <w:r w:rsidRPr="0018075D">
        <w:rPr>
          <w:rStyle w:val="StyleUnderline"/>
        </w:rPr>
        <w:t xml:space="preserve">it would make </w:t>
      </w:r>
      <w:r w:rsidRPr="0018075D">
        <w:rPr>
          <w:rStyle w:val="Emphasis"/>
        </w:rPr>
        <w:t>no difference</w:t>
      </w:r>
      <w:r w:rsidRPr="0018075D">
        <w:rPr>
          <w:rStyle w:val="StyleUnderline"/>
        </w:rPr>
        <w:t xml:space="preserve"> to the “basic income” you receive whether you were young or old, in work or out of it, willing to work or unwilling or unable to do so, married or single, had dependents or not, or whatever. </w:t>
      </w:r>
      <w:r w:rsidRPr="0018075D">
        <w:rPr>
          <w:rStyle w:val="Emphasis"/>
        </w:rPr>
        <w:t>Every</w:t>
      </w:r>
      <w:r w:rsidRPr="0018075D">
        <w:rPr>
          <w:rStyle w:val="StyleUnderline"/>
        </w:rPr>
        <w:t xml:space="preserve"> individual in society would be guaranteed the same basic sum</w:t>
      </w:r>
      <w:r w:rsidRPr="0018075D">
        <w:rPr>
          <w:sz w:val="16"/>
        </w:rPr>
        <w:t>, regardless.</w:t>
      </w:r>
    </w:p>
    <w:p w14:paraId="4891328B" w14:textId="77777777" w:rsidR="00BF056F" w:rsidRDefault="00BF056F" w:rsidP="00BF056F">
      <w:pPr>
        <w:pStyle w:val="Heading4"/>
      </w:pPr>
      <w:r>
        <w:t>A ‘basic income’ is universal, unconditional, and individual</w:t>
      </w:r>
      <w:r w:rsidRPr="000E0981">
        <w:t>.</w:t>
      </w:r>
    </w:p>
    <w:p w14:paraId="054CECDF" w14:textId="77777777" w:rsidR="00BF056F" w:rsidRPr="000E0981" w:rsidRDefault="00BF056F" w:rsidP="00BF056F">
      <w:r w:rsidRPr="00DA4D87">
        <w:rPr>
          <w:rStyle w:val="Style13ptBold"/>
        </w:rPr>
        <w:t>Neuwinger ’21</w:t>
      </w:r>
      <w:r>
        <w:t xml:space="preserve"> [Malte Neuwinger; May 3, 2021; Doctoral Researcher in the Research Training Group ‘World Politics’ at Bielefeld University; Global Social Policy, “The Revolution Will Not Be Randomized: Universal Basic Income, Randomized Controlled Trials, and ‘Evidence-Based’ Social Policy,” vol. 22, no. 1]</w:t>
      </w:r>
    </w:p>
    <w:p w14:paraId="7327C97A" w14:textId="77777777" w:rsidR="00BF056F" w:rsidRPr="000E0981" w:rsidRDefault="00BF056F" w:rsidP="00BF056F">
      <w:pPr>
        <w:rPr>
          <w:sz w:val="16"/>
        </w:rPr>
      </w:pPr>
      <w:r w:rsidRPr="000E0981">
        <w:rPr>
          <w:rStyle w:val="StyleUnderline"/>
        </w:rPr>
        <w:t>Universal basic income is</w:t>
      </w:r>
      <w:r w:rsidRPr="000E0981">
        <w:rPr>
          <w:sz w:val="16"/>
        </w:rPr>
        <w:t xml:space="preserve"> the idea of </w:t>
      </w:r>
      <w:r w:rsidRPr="000E0981">
        <w:rPr>
          <w:rStyle w:val="StyleUnderline"/>
        </w:rPr>
        <w:t xml:space="preserve">‘an income </w:t>
      </w:r>
      <w:r w:rsidRPr="000E0981">
        <w:rPr>
          <w:rStyle w:val="Emphasis"/>
        </w:rPr>
        <w:t>unconditionally</w:t>
      </w:r>
      <w:r w:rsidRPr="000E0981">
        <w:rPr>
          <w:rStyle w:val="StyleUnderline"/>
        </w:rPr>
        <w:t xml:space="preserve"> paid to </w:t>
      </w:r>
      <w:r w:rsidRPr="000E0981">
        <w:rPr>
          <w:rStyle w:val="Emphasis"/>
        </w:rPr>
        <w:t>all</w:t>
      </w:r>
      <w:r w:rsidRPr="000E0981">
        <w:rPr>
          <w:rStyle w:val="StyleUnderline"/>
        </w:rPr>
        <w:t xml:space="preserve"> on an </w:t>
      </w:r>
      <w:r w:rsidRPr="000E0981">
        <w:rPr>
          <w:rStyle w:val="Emphasis"/>
        </w:rPr>
        <w:t>individual</w:t>
      </w:r>
      <w:r w:rsidRPr="00E76190">
        <w:rPr>
          <w:rStyle w:val="StyleUnderline"/>
        </w:rPr>
        <w:t xml:space="preserve"> </w:t>
      </w:r>
      <w:r w:rsidRPr="000E0981">
        <w:rPr>
          <w:rStyle w:val="StyleUnderline"/>
        </w:rPr>
        <w:t>basis, without means test or work requirement’</w:t>
      </w:r>
      <w:r w:rsidRPr="000E0981">
        <w:rPr>
          <w:sz w:val="16"/>
        </w:rPr>
        <w:t xml:space="preserve"> (Van Parijs, 1992: 3). </w:t>
      </w:r>
      <w:r w:rsidRPr="000E0981">
        <w:rPr>
          <w:rStyle w:val="Emphasis"/>
        </w:rPr>
        <w:t>Everyone</w:t>
      </w:r>
      <w:r w:rsidRPr="000E0981">
        <w:rPr>
          <w:rStyle w:val="StyleUnderline"/>
        </w:rPr>
        <w:t xml:space="preserve"> receives a </w:t>
      </w:r>
      <w:r w:rsidRPr="000E0981">
        <w:rPr>
          <w:rStyle w:val="Emphasis"/>
        </w:rPr>
        <w:t>fixed amount</w:t>
      </w:r>
      <w:r w:rsidRPr="000E0981">
        <w:rPr>
          <w:rStyle w:val="StyleUnderline"/>
        </w:rPr>
        <w:t xml:space="preserve"> of money from the government</w:t>
      </w:r>
      <w:r w:rsidRPr="000E0981">
        <w:rPr>
          <w:sz w:val="16"/>
        </w:rPr>
        <w:t>, regardless of whether they are rich or poor and regardless of whether they do or do not work. While this seemingly utopian idea of handing out ‘money for nothing’ has always been controversial, it is difficult to disagree with the claim that basic income is ‘becoming the idea du jour in the battle over reinvigorating the welfare state’ (De Wispelaere and Stirton, 2017: 298). Though no one can be sure whether basic income is in fact the best idea to organize social policy, it is at least certain that everyone is constantly talking about it – the World Bank, not the most likely supporter of utopian ideas, has just published a major report on the issue (Gentilini et al., 2020).</w:t>
      </w:r>
    </w:p>
    <w:p w14:paraId="58693C70" w14:textId="77777777" w:rsidR="00BF056F" w:rsidRPr="000E0981" w:rsidRDefault="00BF056F" w:rsidP="00BF056F">
      <w:pPr>
        <w:rPr>
          <w:sz w:val="16"/>
        </w:rPr>
      </w:pPr>
      <w:r w:rsidRPr="000E0981">
        <w:rPr>
          <w:sz w:val="16"/>
        </w:rPr>
        <w:t>The academic social policy debate on basic income is well captured in a recent GSP Forum. According to Lacey (2017), basic income’s rejection of both conditionality and means testing stands in ‘glaring contrast with neoliberal poverty tools’. Schulz (2017: 90) expands on this view, adding that basic income might help social security systems to handle issues like the ‘increase of inequality and persistence of gender inequality, recurring economic and financial crises, technological change and globalization and their effects on jobs [. . .] and social protection, demographic evolution, and migration patterns’. Against these claims about positive effects of basic income, Jackson (2017: 103–104) counters that this overambitious ‘great leap forward’ may instead ‘risk jeopardizing past gains, such as income security via full employment, a regulated job market, and decommodification via universal public and social services’. Finally, von Gliszczynski (2017: 98) points out that ‘a mismatch between fundamental ideas in global discourses and the idea of [basic income], and lack of a clear policy model supported by evidence’ leads international organizations to largely neglect basic income in favor of other policies. Judging from the GSP Forum, social policy scholars seem to be about as divided on basic income as everyone else (see Widerquist et al., 2013 for the general debate).</w:t>
      </w:r>
    </w:p>
    <w:p w14:paraId="58407CE9" w14:textId="77777777" w:rsidR="00BF056F" w:rsidRPr="000E0981" w:rsidRDefault="00BF056F" w:rsidP="00BF056F">
      <w:pPr>
        <w:rPr>
          <w:sz w:val="16"/>
        </w:rPr>
      </w:pPr>
      <w:r w:rsidRPr="000E0981">
        <w:rPr>
          <w:sz w:val="16"/>
        </w:rPr>
        <w:t>This article remains agnostic as to whether proponents or critics of basic income are right. What is more interesting, I suggest, are current efforts to support the policy model of basic income with empirical evidence. In recent years, governments and non-governmental organizations in various countries have launched large-scale field experiments to assess what empirical effects the introduction of basic income would most likely have. Gentilini et al. (2020: 237–246) provide the most recent overview.</w:t>
      </w:r>
    </w:p>
    <w:p w14:paraId="3D04E9E2" w14:textId="77777777" w:rsidR="00BF056F" w:rsidRPr="000E0981" w:rsidRDefault="00BF056F" w:rsidP="00BF056F">
      <w:pPr>
        <w:rPr>
          <w:sz w:val="16"/>
        </w:rPr>
      </w:pPr>
      <w:r w:rsidRPr="000E0981">
        <w:rPr>
          <w:sz w:val="16"/>
        </w:rPr>
        <w:t>Von Gliszczynski (2017) expresses what is arguably the hope behind much of recent experimentation: that further evidence in favor of basic income might be similarly pathbreaking as the ‘development revolution’ (Hanlon et al., 2010) of social cash transfers in the Global South. After the idea of ‘just giving money to the poor’ had long been rejected by international organizations, it took only about 20 years to turn widely held rejection into almost universal support (Leisering, 2019). With more evidence coming from further experiments, von Gliszczynski (2017: 100) argues, ‘a shift in favor of basic income may become more likely, despite the significant obstacles presented by global discourses’.</w:t>
      </w:r>
    </w:p>
    <w:p w14:paraId="008D6AE2" w14:textId="77777777" w:rsidR="00BF056F" w:rsidRDefault="00BF056F" w:rsidP="00BF056F">
      <w:pPr>
        <w:rPr>
          <w:sz w:val="16"/>
        </w:rPr>
      </w:pPr>
      <w:r w:rsidRPr="000E0981">
        <w:rPr>
          <w:sz w:val="16"/>
        </w:rPr>
        <w:t xml:space="preserve">While this seems like a reasonable stance, I fear that current basic income experiments will fall short of the above expectations. This is mainly because none of the experiments assess a ‘paradigmatic conception’ (De Wispelaere and Stirton, 2011: 121) of </w:t>
      </w:r>
      <w:r w:rsidRPr="000E0981">
        <w:rPr>
          <w:rStyle w:val="StyleUnderline"/>
        </w:rPr>
        <w:t>basic income</w:t>
      </w:r>
      <w:r w:rsidRPr="000E0981">
        <w:rPr>
          <w:sz w:val="16"/>
        </w:rPr>
        <w:t xml:space="preserve">, complying with the </w:t>
      </w:r>
      <w:r w:rsidRPr="000E0981">
        <w:rPr>
          <w:rStyle w:val="StyleUnderline"/>
        </w:rPr>
        <w:t xml:space="preserve">definition given above – universal, unconditional, individual payments, no means tests, </w:t>
      </w:r>
      <w:r w:rsidRPr="000E0981">
        <w:rPr>
          <w:rStyle w:val="Emphasis"/>
        </w:rPr>
        <w:t>and</w:t>
      </w:r>
      <w:r w:rsidRPr="000E0981">
        <w:rPr>
          <w:rStyle w:val="StyleUnderline"/>
        </w:rPr>
        <w:t xml:space="preserve"> no work requirements</w:t>
      </w:r>
      <w:r w:rsidRPr="000E0981">
        <w:rPr>
          <w:sz w:val="16"/>
        </w:rPr>
        <w:t>. This is not to unfairly suggest that any deviation from this model automatically discredits the experiments. It is clear, for instance, that field experiments can at best approximate universalism by covering a cross-section of the population. My point is merely that coming close to the paradigmatic conception would be crucial because claims about positive effects of basic income, according to De Wispelaere and Stirton (2011: 121), ‘really only apply to the paradigmatic form’. Against this backdrop, I show that the extent and diversity to which experiments diverge from the paradigmatic conception of basic income is truly remarkable. Put simply, I argue that since basic income experiments’ deviation from the paradigmatic model of basic income is so large, it is very debatable whether they can find out much about basic income. Before we can seriously engage with evidence from experiments, therefore, the crucial question to be answered is: How are basic income experiments actually conducted, and why are they conducted like that?</w:t>
      </w:r>
    </w:p>
    <w:p w14:paraId="4C4A032B" w14:textId="77777777" w:rsidR="00BF056F" w:rsidRPr="00466507" w:rsidRDefault="00BF056F" w:rsidP="00BF056F">
      <w:pPr>
        <w:pStyle w:val="Heading3"/>
      </w:pPr>
      <w:r>
        <w:t>BI---Universal---Excludes MIT/Guaranteed Income---2NC</w:t>
      </w:r>
    </w:p>
    <w:p w14:paraId="4E6862C3" w14:textId="77777777" w:rsidR="00BF056F" w:rsidRPr="00466507" w:rsidRDefault="00BF056F" w:rsidP="00BF056F">
      <w:pPr>
        <w:pStyle w:val="Heading4"/>
      </w:pPr>
      <w:r>
        <w:t xml:space="preserve">‘Basic income’ excludes means-testing and minimum income guarantees. </w:t>
      </w:r>
    </w:p>
    <w:p w14:paraId="15A1A57D" w14:textId="77777777" w:rsidR="00BF056F" w:rsidRPr="00466507" w:rsidRDefault="00BF056F" w:rsidP="00BF056F">
      <w:r w:rsidRPr="00090CDE">
        <w:rPr>
          <w:rStyle w:val="Style13ptBold"/>
        </w:rPr>
        <w:t xml:space="preserve">Torry ’22 </w:t>
      </w:r>
      <w:r>
        <w:t>[Malcolm; 2022; general manager of Basic Income Earth Network, visiting senior fellow at the London School of Economics, renowned expert in the financial feasibility of Basic Income schemes and previously served as director of the Citizen’s Basic Income Trust; “Defining 'Basic Income',” in Basic Income: What, Why, and How, Springer, https://doi.org/10.1007/978-3-031-14248-2_2]</w:t>
      </w:r>
    </w:p>
    <w:p w14:paraId="75566D4C" w14:textId="77777777" w:rsidR="00BF056F" w:rsidRPr="008E7DBB" w:rsidRDefault="00BF056F" w:rsidP="00BF056F">
      <w:pPr>
        <w:rPr>
          <w:sz w:val="16"/>
        </w:rPr>
      </w:pPr>
      <w:r w:rsidRPr="00466507">
        <w:rPr>
          <w:rStyle w:val="StyleUnderline"/>
          <w:highlight w:val="cyan"/>
        </w:rPr>
        <w:t>Rather more problematic is the word 'guarantee'</w:t>
      </w:r>
      <w:r w:rsidRPr="008E7DBB">
        <w:rPr>
          <w:sz w:val="16"/>
        </w:rPr>
        <w:t>. During the early 1980s, at the beginning of the modern debate about Basic Income, Hermione Parker and Brandon Rhys Williams MP called a Basic Income a 'Basic Income Guarantee' (House of Commons Treasury &amp; Civil Service Committee Sub-Committee, 1982, 1983; Parker, 1989). The word 'guarantee' was confusing because to guarantee an income is not necessarily to provide one. A means-tested benefit can guarantee someone an income by filling a gap between other income and a specified minimum income. When the British Government wanted a new name for its means- tested top-up for pensioners, it chose 'Minimum Income Guarantee': a rare example of accurate description. Because 'guarantee' can imply means-testing, the British Basic Income debate soon dropped the word, preferring 'Basic Income', then 'Citizen's Income', and now 'Citizen's Basic Income', with 'Basic Income' remaining a common description. The North American debate, however, retains the use of 'guarantee', causing occasional misunderstanding as to what is intended. Take, for instance, the wording on USBIG's website:</w:t>
      </w:r>
    </w:p>
    <w:p w14:paraId="0FABE1FE" w14:textId="77777777" w:rsidR="00BF056F" w:rsidRPr="008E7DBB" w:rsidRDefault="00BF056F" w:rsidP="00BF056F">
      <w:pPr>
        <w:rPr>
          <w:sz w:val="16"/>
        </w:rPr>
      </w:pPr>
      <w:r w:rsidRPr="008E7DBB">
        <w:rPr>
          <w:sz w:val="16"/>
        </w:rPr>
        <w:t>The Basic Income Guarantee (BIG) is a government ensured guarantee that no one's income will fall below the level necessary to meet their most basic needs for any reason. ... The Basic Income gives every citizen a check for the full basic income every month, and taxes his or her earned income,</w:t>
      </w:r>
    </w:p>
    <w:p w14:paraId="5009779B" w14:textId="77777777" w:rsidR="00BF056F" w:rsidRPr="008E7DBB" w:rsidRDefault="00BF056F" w:rsidP="00BF056F">
      <w:pPr>
        <w:rPr>
          <w:sz w:val="16"/>
        </w:rPr>
      </w:pPr>
      <w:r w:rsidRPr="008E7DBB">
        <w:rPr>
          <w:sz w:val="16"/>
        </w:rPr>
        <w:t>so that nearly everyone both pays taxes and receives a basic income.</w:t>
      </w:r>
    </w:p>
    <w:p w14:paraId="163E6734" w14:textId="77777777" w:rsidR="00BF056F" w:rsidRPr="008E7DBB" w:rsidRDefault="00BF056F" w:rsidP="00BF056F">
      <w:pPr>
        <w:rPr>
          <w:sz w:val="16"/>
        </w:rPr>
      </w:pPr>
      <w:r w:rsidRPr="008E7DBB">
        <w:rPr>
          <w:sz w:val="16"/>
        </w:rPr>
        <w:t>(USBIG, 2022)</w:t>
      </w:r>
    </w:p>
    <w:p w14:paraId="7309ECF6" w14:textId="77777777" w:rsidR="00BF056F" w:rsidRPr="008E7DBB" w:rsidRDefault="00BF056F" w:rsidP="00BF056F">
      <w:pPr>
        <w:rPr>
          <w:sz w:val="16"/>
        </w:rPr>
      </w:pPr>
      <w:r w:rsidRPr="008E7DBB">
        <w:rPr>
          <w:sz w:val="16"/>
        </w:rPr>
        <w:t xml:space="preserve">Here </w:t>
      </w:r>
      <w:r w:rsidRPr="00360DA0">
        <w:rPr>
          <w:rStyle w:val="StyleUnderline"/>
          <w:highlight w:val="cyan"/>
        </w:rPr>
        <w:t>'</w:t>
      </w:r>
      <w:r w:rsidRPr="00360DA0">
        <w:rPr>
          <w:rStyle w:val="Emphasis"/>
          <w:highlight w:val="cyan"/>
        </w:rPr>
        <w:t>B</w:t>
      </w:r>
      <w:r w:rsidRPr="00360DA0">
        <w:rPr>
          <w:rStyle w:val="StyleUnderline"/>
        </w:rPr>
        <w:t xml:space="preserve">asic </w:t>
      </w:r>
      <w:r w:rsidRPr="00360DA0">
        <w:rPr>
          <w:rStyle w:val="Emphasis"/>
        </w:rPr>
        <w:t>I</w:t>
      </w:r>
      <w:r w:rsidRPr="00360DA0">
        <w:rPr>
          <w:rStyle w:val="StyleUnderline"/>
        </w:rPr>
        <w:t>ncome</w:t>
      </w:r>
      <w:r w:rsidRPr="00360DA0">
        <w:rPr>
          <w:rStyle w:val="StyleUnderline"/>
          <w:highlight w:val="cyan"/>
        </w:rPr>
        <w:t xml:space="preserve"> </w:t>
      </w:r>
      <w:r w:rsidRPr="00360DA0">
        <w:rPr>
          <w:rStyle w:val="Emphasis"/>
          <w:highlight w:val="cyan"/>
        </w:rPr>
        <w:t>G</w:t>
      </w:r>
      <w:r w:rsidRPr="00360DA0">
        <w:rPr>
          <w:rStyle w:val="StyleUnderline"/>
        </w:rPr>
        <w:t xml:space="preserve">uarantee' </w:t>
      </w:r>
      <w:r w:rsidRPr="00360DA0">
        <w:rPr>
          <w:rStyle w:val="StyleUnderline"/>
          <w:highlight w:val="cyan"/>
        </w:rPr>
        <w:t xml:space="preserve">can mean a means-tested benefit, whereas </w:t>
      </w:r>
      <w:r w:rsidRPr="00360DA0">
        <w:rPr>
          <w:rStyle w:val="Emphasis"/>
          <w:highlight w:val="cyan"/>
        </w:rPr>
        <w:t>'Basic Income</w:t>
      </w:r>
      <w:r w:rsidRPr="00360DA0">
        <w:rPr>
          <w:rStyle w:val="StyleUnderline"/>
          <w:highlight w:val="cyan"/>
        </w:rPr>
        <w:t>'</w:t>
      </w:r>
      <w:r w:rsidRPr="008E7DBB">
        <w:rPr>
          <w:sz w:val="16"/>
        </w:rPr>
        <w:t xml:space="preserve"> </w:t>
      </w:r>
      <w:r w:rsidRPr="00360DA0">
        <w:rPr>
          <w:rStyle w:val="StyleUnderline"/>
          <w:highlight w:val="cyan"/>
        </w:rPr>
        <w:t>does not</w:t>
      </w:r>
      <w:r w:rsidRPr="008E7DBB">
        <w:rPr>
          <w:sz w:val="16"/>
        </w:rPr>
        <w:t xml:space="preserve">. Because 'Basic Income' appears in both designations, this is potentially quite confusing, because </w:t>
      </w:r>
      <w:r w:rsidRPr="00466507">
        <w:rPr>
          <w:rStyle w:val="StyleUnderline"/>
        </w:rPr>
        <w:t>someone</w:t>
      </w:r>
      <w:r w:rsidRPr="006D75B4">
        <w:rPr>
          <w:rStyle w:val="StyleUnderline"/>
        </w:rPr>
        <w:t xml:space="preserve"> could easily think that 'Basic Income' and 'Basic Income Guarantee' mean the same thing when in fact </w:t>
      </w:r>
      <w:r w:rsidRPr="006D75B4">
        <w:rPr>
          <w:rStyle w:val="Emphasis"/>
        </w:rPr>
        <w:t>they do not</w:t>
      </w:r>
      <w:r w:rsidRPr="008E7DBB">
        <w:rPr>
          <w:sz w:val="16"/>
        </w:rPr>
        <w:t>. My recommendation would be that anyone using the term 'Basic Income Guarantee' should instead employ the term 'Minimum Income Guarantee', because that is more descriptive of what is intended, and it cannot be confused with 'Basic Income'.</w:t>
      </w:r>
    </w:p>
    <w:p w14:paraId="5ED4869C" w14:textId="77777777" w:rsidR="00BF056F" w:rsidRPr="008E7DBB" w:rsidRDefault="00BF056F" w:rsidP="00BF056F">
      <w:pPr>
        <w:rPr>
          <w:sz w:val="16"/>
        </w:rPr>
      </w:pPr>
      <w:r w:rsidRPr="008E7DBB">
        <w:rPr>
          <w:sz w:val="16"/>
        </w:rPr>
        <w:t>Implications for the Basic Income Earth Network (BIEN, 2022B)</w:t>
      </w:r>
    </w:p>
    <w:p w14:paraId="1A3D0895" w14:textId="77777777" w:rsidR="00BF056F" w:rsidRPr="008E7DBB" w:rsidRDefault="00BF056F" w:rsidP="00BF056F">
      <w:pPr>
        <w:rPr>
          <w:sz w:val="16"/>
        </w:rPr>
      </w:pPr>
      <w:r w:rsidRPr="008E7DBB">
        <w:rPr>
          <w:sz w:val="16"/>
          <w:highlight w:val="cyan"/>
        </w:rPr>
        <w:t>'</w:t>
      </w:r>
      <w:r w:rsidRPr="00360DA0">
        <w:rPr>
          <w:rStyle w:val="Emphasis"/>
          <w:highlight w:val="cyan"/>
        </w:rPr>
        <w:t xml:space="preserve">Basic Income' </w:t>
      </w:r>
      <w:r w:rsidRPr="00360DA0">
        <w:rPr>
          <w:rStyle w:val="StyleUnderline"/>
          <w:highlight w:val="cyan"/>
        </w:rPr>
        <w:t>has a clear definition</w:t>
      </w:r>
      <w:r w:rsidRPr="008E7DBB">
        <w:rPr>
          <w:sz w:val="16"/>
        </w:rPr>
        <w:t>—</w:t>
      </w:r>
      <w:r w:rsidRPr="00466507">
        <w:rPr>
          <w:rStyle w:val="Emphasis"/>
          <w:highlight w:val="cyan"/>
        </w:rPr>
        <w:t>unconditional, nonwithdrawable, individual</w:t>
      </w:r>
      <w:r w:rsidRPr="008E7DBB">
        <w:rPr>
          <w:sz w:val="16"/>
        </w:rPr>
        <w:t xml:space="preserve">—and also carries with it three significant assumptions: regularity of payment, unvarying but upratable payments, and payments varying with age. </w:t>
      </w:r>
      <w:r w:rsidRPr="000E2121">
        <w:rPr>
          <w:rStyle w:val="StyleUnderline"/>
        </w:rPr>
        <w:t>Its meaning is clear, which is helpful to the debate about incomes paid unconditionally</w:t>
      </w:r>
      <w:r w:rsidRPr="008E7DBB">
        <w:rPr>
          <w:sz w:val="16"/>
        </w:rPr>
        <w:t>, nonwithdrawably, and to individuals. 'Citizen's Income' has the advantages that it does not suffer from the unfortunate undertones that 'Basic' can suffer from, and that it connects Basic Income with a citizen's rights discourse: but the downside is that in most jurisdictions the word 'citizen' is not entirely unproblematic. As long as we are clear that 'Citizen's Income' and 'Basic Income' mean the same thing, either or both of them can provide the clarity that the debate requires. Strictly speaking 'Universal Basic Income' means simply 'Basic Income': but the 'universal' is making a point. 'Basic Income', 'Citizen's Income', 'Citizen's Basic Income' and 'Universal Basic Income' will continue to provide the debate on unconditional, nonwithdrawable and individual incomes with the consistent definitional foundations that it needs.</w:t>
      </w:r>
    </w:p>
    <w:p w14:paraId="327F03E9" w14:textId="77777777" w:rsidR="00BF056F" w:rsidRDefault="00BF056F" w:rsidP="00BF056F"/>
    <w:p w14:paraId="4DC5DBEF" w14:textId="77777777" w:rsidR="00BF056F" w:rsidRPr="00090CDE" w:rsidRDefault="00BF056F" w:rsidP="00BF056F"/>
    <w:p w14:paraId="3A9334F2" w14:textId="77777777" w:rsidR="00BF056F" w:rsidRDefault="00BF056F" w:rsidP="00BF056F">
      <w:pPr>
        <w:pStyle w:val="Heading3"/>
      </w:pPr>
      <w:r>
        <w:t>BI---Universal---Excludes Negative Income Tax---2NC</w:t>
      </w:r>
    </w:p>
    <w:p w14:paraId="3C62E894" w14:textId="77777777" w:rsidR="00BF056F" w:rsidRDefault="00BF056F" w:rsidP="00BF056F">
      <w:pPr>
        <w:pStyle w:val="Heading4"/>
      </w:pPr>
      <w:r>
        <w:t>Excludes a negative income tax</w:t>
      </w:r>
    </w:p>
    <w:p w14:paraId="3981463D" w14:textId="77777777" w:rsidR="00BF056F" w:rsidRDefault="00BF056F" w:rsidP="00BF056F">
      <w:r w:rsidRPr="00090CDE">
        <w:rPr>
          <w:rStyle w:val="Style13ptBold"/>
        </w:rPr>
        <w:t>Torry ’2</w:t>
      </w:r>
      <w:r>
        <w:rPr>
          <w:rStyle w:val="Style13ptBold"/>
        </w:rPr>
        <w:t>0</w:t>
      </w:r>
      <w:r w:rsidRPr="00090CDE">
        <w:rPr>
          <w:rStyle w:val="Style13ptBold"/>
        </w:rPr>
        <w:t xml:space="preserve"> </w:t>
      </w:r>
      <w:r>
        <w:t>[Malcolm; May 14; general manager of Basic Income Earth Network, visiting senior fellow at the London School of Economics, renowned expert in the financial feasibility of Basic Income schemes and previously served as director of the Citizen’s Basic Income Trust; “The Basic Income Debate: Keeping it Intelligent,” https://jesp.eu/2020/05/14/the-basic-income-debate-keeping-it-intelligent]</w:t>
      </w:r>
    </w:p>
    <w:p w14:paraId="2F706F26" w14:textId="77777777" w:rsidR="00BF056F" w:rsidRPr="0005236E" w:rsidRDefault="00BF056F" w:rsidP="00BF056F">
      <w:pPr>
        <w:rPr>
          <w:sz w:val="16"/>
        </w:rPr>
      </w:pPr>
      <w:r w:rsidRPr="0005236E">
        <w:rPr>
          <w:sz w:val="16"/>
        </w:rPr>
        <w:t>For most organisations and individuals globally, a Basic Income is an unconditional regular income for every individual. To take the definitions of the two longest standing organisations in the field: the UK’s Citizen’s Basic Income Trust (founded in 1984) defines a Citizen’s Basic Income as ‘an unconditional, nonwithdrawable income paid to every individual as a right of citizenship’, and the Basic Income Earth Network (BIEN) (founded in 1986) defines Basic Income as ‘a periodic cash payment unconditionally delivered to all on an individual basis, without means-test or work requirement’.</w:t>
      </w:r>
    </w:p>
    <w:p w14:paraId="0764C83E" w14:textId="77777777" w:rsidR="00BF056F" w:rsidRPr="0005236E" w:rsidRDefault="00BF056F" w:rsidP="00BF056F">
      <w:pPr>
        <w:rPr>
          <w:rStyle w:val="StyleUnderline"/>
        </w:rPr>
      </w:pPr>
      <w:r w:rsidRPr="0005236E">
        <w:rPr>
          <w:rStyle w:val="StyleUnderline"/>
        </w:rPr>
        <w:t>It is</w:t>
      </w:r>
      <w:r w:rsidRPr="0005236E">
        <w:rPr>
          <w:sz w:val="16"/>
        </w:rPr>
        <w:t xml:space="preserve"> particularly </w:t>
      </w:r>
      <w:r w:rsidRPr="0005236E">
        <w:rPr>
          <w:rStyle w:val="Emphasis"/>
        </w:rPr>
        <w:t>problematic</w:t>
      </w:r>
      <w:r w:rsidRPr="0005236E">
        <w:rPr>
          <w:sz w:val="16"/>
        </w:rPr>
        <w:t xml:space="preserve"> </w:t>
      </w:r>
      <w:r w:rsidRPr="0005236E">
        <w:rPr>
          <w:rStyle w:val="StyleUnderline"/>
        </w:rPr>
        <w:t xml:space="preserve">when something is called a </w:t>
      </w:r>
      <w:r w:rsidRPr="0005236E">
        <w:rPr>
          <w:rStyle w:val="Emphasis"/>
        </w:rPr>
        <w:t xml:space="preserve">Basic Income </w:t>
      </w:r>
      <w:r w:rsidRPr="0005236E">
        <w:rPr>
          <w:rStyle w:val="StyleUnderline"/>
        </w:rPr>
        <w:t>when it isn’t one</w:t>
      </w:r>
      <w:r w:rsidRPr="0005236E">
        <w:rPr>
          <w:sz w:val="16"/>
        </w:rPr>
        <w:t xml:space="preserve">. For instance, a recent experiment in Ontario with </w:t>
      </w:r>
      <w:r w:rsidRPr="0005236E">
        <w:rPr>
          <w:rStyle w:val="StyleUnderline"/>
        </w:rPr>
        <w:t>a means-tested</w:t>
      </w:r>
      <w:r w:rsidRPr="0005236E">
        <w:rPr>
          <w:sz w:val="16"/>
        </w:rPr>
        <w:t xml:space="preserve"> and </w:t>
      </w:r>
      <w:r w:rsidRPr="0005236E">
        <w:rPr>
          <w:rStyle w:val="StyleUnderline"/>
        </w:rPr>
        <w:t>household-based</w:t>
      </w:r>
      <w:r w:rsidRPr="0005236E">
        <w:rPr>
          <w:sz w:val="16"/>
        </w:rPr>
        <w:t xml:space="preserve"> (but not work-tested) </w:t>
      </w:r>
      <w:r w:rsidRPr="0005236E">
        <w:rPr>
          <w:rStyle w:val="StyleUnderline"/>
        </w:rPr>
        <w:t>benefit was called a ‘Basic Income’</w:t>
      </w:r>
      <w:r w:rsidRPr="0005236E">
        <w:rPr>
          <w:sz w:val="16"/>
        </w:rPr>
        <w:t xml:space="preserve"> pilot project. </w:t>
      </w:r>
      <w:r w:rsidRPr="0005236E">
        <w:rPr>
          <w:rStyle w:val="StyleUnderline"/>
        </w:rPr>
        <w:t>The misnaming caused</w:t>
      </w:r>
      <w:r w:rsidRPr="0005236E">
        <w:rPr>
          <w:sz w:val="16"/>
        </w:rPr>
        <w:t xml:space="preserve"> </w:t>
      </w:r>
      <w:r w:rsidRPr="0005236E">
        <w:rPr>
          <w:rStyle w:val="StyleUnderline"/>
        </w:rPr>
        <w:t xml:space="preserve">discussion of the project to be chaotic.  </w:t>
      </w:r>
    </w:p>
    <w:p w14:paraId="4062B848" w14:textId="77777777" w:rsidR="00BF056F" w:rsidRPr="0005236E" w:rsidRDefault="00BF056F" w:rsidP="00BF056F">
      <w:pPr>
        <w:rPr>
          <w:sz w:val="16"/>
        </w:rPr>
      </w:pPr>
      <w:r w:rsidRPr="0005236E">
        <w:rPr>
          <w:sz w:val="16"/>
        </w:rPr>
        <w:t>It is nearly as problematic when it is entirely unclear whether a Basic Income is intended. We have already discussed a misunderstanding relating to Spain. Two more recent examples:</w:t>
      </w:r>
    </w:p>
    <w:p w14:paraId="2644801E" w14:textId="77777777" w:rsidR="00BF056F" w:rsidRPr="0005236E" w:rsidRDefault="00BF056F" w:rsidP="00BF056F">
      <w:pPr>
        <w:rPr>
          <w:sz w:val="16"/>
        </w:rPr>
      </w:pPr>
      <w:r w:rsidRPr="0005236E">
        <w:rPr>
          <w:sz w:val="16"/>
        </w:rPr>
        <w:t>On the 18th March, in an exchange in the UK Parliament, a variety of terms were employed: ‘universal basic income’, ‘income guarantee’, and ‘universal income scheme’. These terms can mean very different things, allowing different participants in the debate to mean different things, and to sound as if they might be agreeing with each other when in fact they were not. And similarly, on Easter Day, the 12th April, Pope Francis sent a message to ‘our brothers and sisters in social movements and organizations’, during which he said this: ‘This may be the time to consider a universal basic wage … It would ensure and concretely achieve the ideal, at once so human and so Christian, of no worker without rights.’ What did he mean? A Basic Income? A global minimum wage? An income of some kind just for workers, somehow defined? A lively debate has ensued as to what the Pope meant.</w:t>
      </w:r>
    </w:p>
    <w:p w14:paraId="2CF3D032" w14:textId="77777777" w:rsidR="00BF056F" w:rsidRPr="0005236E" w:rsidRDefault="00BF056F" w:rsidP="00BF056F">
      <w:pPr>
        <w:rPr>
          <w:sz w:val="16"/>
        </w:rPr>
      </w:pPr>
      <w:r w:rsidRPr="0005236E">
        <w:rPr>
          <w:sz w:val="16"/>
        </w:rPr>
        <w:t>There is of course no organisation that can impose a definition of ‘Basic Income’, or insist that an unconditional income for every individual should be called a ‘Basic Income’. What would be helpful, though, would be a recognition among academics and policymakers that agreed definitions are required if debate is to be intelligent, that the definitions published by the longest-standing organisations in the field might legitimately be regarded as normative, and that any divergence from them should be clearly stated.</w:t>
      </w:r>
    </w:p>
    <w:p w14:paraId="2086EB14" w14:textId="77777777" w:rsidR="00BF056F" w:rsidRPr="0005236E" w:rsidRDefault="00BF056F" w:rsidP="00BF056F">
      <w:pPr>
        <w:rPr>
          <w:sz w:val="16"/>
        </w:rPr>
      </w:pPr>
      <w:r w:rsidRPr="0005236E">
        <w:rPr>
          <w:sz w:val="16"/>
        </w:rPr>
        <w:t>Scrupulous logic</w:t>
      </w:r>
    </w:p>
    <w:p w14:paraId="72F51ABB" w14:textId="77777777" w:rsidR="00BF056F" w:rsidRPr="0005236E" w:rsidRDefault="00BF056F" w:rsidP="00BF056F">
      <w:pPr>
        <w:rPr>
          <w:sz w:val="16"/>
        </w:rPr>
      </w:pPr>
      <w:r w:rsidRPr="0005236E">
        <w:rPr>
          <w:sz w:val="16"/>
        </w:rPr>
        <w:t>In 2017, Bo Rothstein decided that a Basic Income scheme that paid £800 per month to every working age adult would be too expensive, would compromise the reciprocity on which welfare states are based, and would induce idleness and criminal activity among young adults, and that therefore Basic Income would be a ‘bad idea’. The precise Basic Income scheme that he discussed certainly would be a bad idea if ever it were to be implemented as a permanent policy, because it would indeed fall foul of most of Rothstein’s objections. However, this does not mean that ‘Universal Basic Income’ would be ‘a bad idea for the welfare state’, as the title of his article had suggested.</w:t>
      </w:r>
    </w:p>
    <w:p w14:paraId="400F682D" w14:textId="77777777" w:rsidR="00BF056F" w:rsidRPr="0005236E" w:rsidRDefault="00BF056F" w:rsidP="00BF056F">
      <w:pPr>
        <w:rPr>
          <w:sz w:val="16"/>
        </w:rPr>
      </w:pPr>
      <w:r w:rsidRPr="0005236E">
        <w:rPr>
          <w:sz w:val="16"/>
        </w:rPr>
        <w:t xml:space="preserve">A </w:t>
      </w:r>
      <w:r w:rsidRPr="0005236E">
        <w:rPr>
          <w:rStyle w:val="Emphasis"/>
        </w:rPr>
        <w:t>Basic Income</w:t>
      </w:r>
      <w:r w:rsidRPr="0005236E">
        <w:rPr>
          <w:sz w:val="16"/>
        </w:rPr>
        <w:t xml:space="preserve"> </w:t>
      </w:r>
      <w:r w:rsidRPr="0005236E">
        <w:rPr>
          <w:rStyle w:val="StyleUnderline"/>
        </w:rPr>
        <w:t>is</w:t>
      </w:r>
      <w:r w:rsidRPr="0005236E">
        <w:rPr>
          <w:sz w:val="16"/>
        </w:rPr>
        <w:t xml:space="preserve"> an </w:t>
      </w:r>
      <w:r w:rsidRPr="0005236E">
        <w:rPr>
          <w:rStyle w:val="Emphasis"/>
        </w:rPr>
        <w:t>unconditional</w:t>
      </w:r>
      <w:r w:rsidRPr="0005236E">
        <w:rPr>
          <w:sz w:val="16"/>
        </w:rPr>
        <w:t xml:space="preserve"> income. A Basic Income scheme is a Basic Income with its levels for different age groups specified, the funding method specified, and any changes to existing tax and benefits systems fully specified. Proving one particular Basic Income scheme infeasible or undesirable says nothing about whether Basic Income is infeasible or undesirable. There might be a wide variety of Basic Income schemes that would be desirable for various reasons; and it only requires one Basic Income scheme to pass a raft of feasibility tests in a particular context for Basic Income to be feasible in that context. The distinction between Basic Income and Basic Income scheme really matters.</w:t>
      </w:r>
    </w:p>
    <w:p w14:paraId="2A1C6416" w14:textId="77777777" w:rsidR="00BF056F" w:rsidRPr="0005236E" w:rsidRDefault="00BF056F" w:rsidP="00BF056F">
      <w:pPr>
        <w:rPr>
          <w:sz w:val="16"/>
        </w:rPr>
      </w:pPr>
      <w:r w:rsidRPr="0005236E">
        <w:rPr>
          <w:sz w:val="16"/>
        </w:rPr>
        <w:t xml:space="preserve">Other distinctions also matter. </w:t>
      </w:r>
      <w:r w:rsidRPr="0005236E">
        <w:rPr>
          <w:rStyle w:val="StyleUnderline"/>
        </w:rPr>
        <w:t xml:space="preserve">A </w:t>
      </w:r>
      <w:r w:rsidRPr="0005236E">
        <w:rPr>
          <w:rStyle w:val="Emphasis"/>
        </w:rPr>
        <w:t>Basic Income</w:t>
      </w:r>
      <w:r w:rsidRPr="0005236E">
        <w:rPr>
          <w:sz w:val="16"/>
        </w:rPr>
        <w:t xml:space="preserve">, a </w:t>
      </w:r>
      <w:r w:rsidRPr="0005236E">
        <w:rPr>
          <w:rStyle w:val="Emphasis"/>
        </w:rPr>
        <w:t>Negative Income Tax</w:t>
      </w:r>
      <w:r w:rsidRPr="0005236E">
        <w:rPr>
          <w:sz w:val="16"/>
        </w:rPr>
        <w:t xml:space="preserve">, </w:t>
      </w:r>
      <w:r w:rsidRPr="0005236E">
        <w:rPr>
          <w:rStyle w:val="StyleUnderline"/>
        </w:rPr>
        <w:t>and</w:t>
      </w:r>
      <w:r w:rsidRPr="0005236E">
        <w:rPr>
          <w:sz w:val="16"/>
        </w:rPr>
        <w:t xml:space="preserve"> a </w:t>
      </w:r>
      <w:r w:rsidRPr="0005236E">
        <w:rPr>
          <w:rStyle w:val="Emphasis"/>
        </w:rPr>
        <w:t>Minimum Income Guarantee</w:t>
      </w:r>
      <w:r w:rsidRPr="0005236E">
        <w:rPr>
          <w:sz w:val="16"/>
        </w:rPr>
        <w:t xml:space="preserve">, </w:t>
      </w:r>
      <w:r w:rsidRPr="0005236E">
        <w:rPr>
          <w:rStyle w:val="StyleUnderline"/>
        </w:rPr>
        <w:t>are all different</w:t>
      </w:r>
      <w:r w:rsidRPr="0005236E">
        <w:rPr>
          <w:sz w:val="16"/>
        </w:rPr>
        <w:t xml:space="preserve"> </w:t>
      </w:r>
      <w:r w:rsidRPr="0005236E">
        <w:rPr>
          <w:rStyle w:val="StyleUnderline"/>
        </w:rPr>
        <w:t xml:space="preserve">from each other in </w:t>
      </w:r>
      <w:r w:rsidRPr="0005236E">
        <w:rPr>
          <w:rStyle w:val="Emphasis"/>
        </w:rPr>
        <w:t>significant</w:t>
      </w:r>
      <w:r w:rsidRPr="0005236E">
        <w:rPr>
          <w:rStyle w:val="StyleUnderline"/>
        </w:rPr>
        <w:t xml:space="preserve"> ways</w:t>
      </w:r>
      <w:r w:rsidRPr="0005236E">
        <w:rPr>
          <w:sz w:val="16"/>
        </w:rPr>
        <w:t xml:space="preserve">. </w:t>
      </w:r>
      <w:r w:rsidRPr="0005236E">
        <w:rPr>
          <w:rStyle w:val="StyleUnderline"/>
        </w:rPr>
        <w:t xml:space="preserve">They should </w:t>
      </w:r>
      <w:r w:rsidRPr="0005236E">
        <w:rPr>
          <w:rStyle w:val="Emphasis"/>
        </w:rPr>
        <w:t>never</w:t>
      </w:r>
      <w:r w:rsidRPr="0005236E">
        <w:rPr>
          <w:rStyle w:val="StyleUnderline"/>
        </w:rPr>
        <w:t xml:space="preserve"> be </w:t>
      </w:r>
      <w:r w:rsidRPr="0005236E">
        <w:rPr>
          <w:rStyle w:val="Emphasis"/>
        </w:rPr>
        <w:t>confused</w:t>
      </w:r>
      <w:r w:rsidRPr="0005236E">
        <w:rPr>
          <w:rStyle w:val="StyleUnderline"/>
        </w:rPr>
        <w:t xml:space="preserve"> with each other</w:t>
      </w:r>
      <w:r w:rsidRPr="0005236E">
        <w:rPr>
          <w:sz w:val="16"/>
        </w:rPr>
        <w:t xml:space="preserve">. For instance: </w:t>
      </w:r>
      <w:r w:rsidRPr="0005236E">
        <w:rPr>
          <w:rStyle w:val="Emphasis"/>
        </w:rPr>
        <w:t>a N</w:t>
      </w:r>
      <w:r w:rsidRPr="0005236E">
        <w:rPr>
          <w:sz w:val="16"/>
        </w:rPr>
        <w:t xml:space="preserve">egative </w:t>
      </w:r>
      <w:r w:rsidRPr="0005236E">
        <w:rPr>
          <w:rStyle w:val="Emphasis"/>
        </w:rPr>
        <w:t>I</w:t>
      </w:r>
      <w:r w:rsidRPr="0005236E">
        <w:rPr>
          <w:sz w:val="16"/>
        </w:rPr>
        <w:t xml:space="preserve">ncome </w:t>
      </w:r>
      <w:r w:rsidRPr="0005236E">
        <w:rPr>
          <w:rStyle w:val="Emphasis"/>
        </w:rPr>
        <w:t>T</w:t>
      </w:r>
      <w:r w:rsidRPr="0005236E">
        <w:rPr>
          <w:sz w:val="16"/>
        </w:rPr>
        <w:t xml:space="preserve">ax and </w:t>
      </w:r>
      <w:r w:rsidRPr="0005236E">
        <w:rPr>
          <w:rStyle w:val="StyleUnderline"/>
        </w:rPr>
        <w:t>a Basic Income</w:t>
      </w:r>
      <w:r w:rsidRPr="0005236E">
        <w:rPr>
          <w:sz w:val="16"/>
        </w:rPr>
        <w:t xml:space="preserve"> can generate the same relationship between earned income and net income, but </w:t>
      </w:r>
      <w:r w:rsidRPr="0005236E">
        <w:rPr>
          <w:rStyle w:val="StyleUnderline"/>
        </w:rPr>
        <w:t>administratively they are utterly different</w:t>
      </w:r>
      <w:r w:rsidRPr="0005236E">
        <w:rPr>
          <w:sz w:val="16"/>
        </w:rPr>
        <w:t xml:space="preserve">. </w:t>
      </w:r>
      <w:r w:rsidRPr="0005236E">
        <w:rPr>
          <w:rStyle w:val="StyleUnderline"/>
        </w:rPr>
        <w:t xml:space="preserve">This means that they need to be evaluated </w:t>
      </w:r>
      <w:r w:rsidRPr="0005236E">
        <w:rPr>
          <w:rStyle w:val="Emphasis"/>
        </w:rPr>
        <w:t>separately</w:t>
      </w:r>
      <w:r w:rsidRPr="0005236E">
        <w:rPr>
          <w:rStyle w:val="StyleUnderline"/>
        </w:rPr>
        <w:t xml:space="preserve"> on their </w:t>
      </w:r>
      <w:r w:rsidRPr="0005236E">
        <w:rPr>
          <w:rStyle w:val="Emphasis"/>
        </w:rPr>
        <w:t>respective merits</w:t>
      </w:r>
      <w:r w:rsidRPr="0005236E">
        <w:rPr>
          <w:rStyle w:val="StyleUnderline"/>
        </w:rPr>
        <w:t xml:space="preserve">, and </w:t>
      </w:r>
      <w:r w:rsidRPr="0005236E">
        <w:rPr>
          <w:rStyle w:val="Emphasis"/>
        </w:rPr>
        <w:t>never together</w:t>
      </w:r>
      <w:r w:rsidRPr="0005236E">
        <w:rPr>
          <w:sz w:val="16"/>
        </w:rPr>
        <w:t>.</w:t>
      </w:r>
    </w:p>
    <w:p w14:paraId="1E385C63" w14:textId="77777777" w:rsidR="00BF056F" w:rsidRPr="004801ED" w:rsidRDefault="00BF056F" w:rsidP="00BF056F"/>
    <w:p w14:paraId="733D04DF" w14:textId="77777777" w:rsidR="00BF056F" w:rsidRPr="004801ED" w:rsidRDefault="00BF056F" w:rsidP="00BF056F"/>
    <w:p w14:paraId="06F0E716" w14:textId="77777777" w:rsidR="00BF056F" w:rsidRDefault="00BF056F" w:rsidP="00BF056F">
      <w:pPr>
        <w:pStyle w:val="Heading3"/>
      </w:pPr>
      <w:r>
        <w:t>BI---Universal---Excludes Subsets---2NC</w:t>
      </w:r>
    </w:p>
    <w:p w14:paraId="62DDE512" w14:textId="77777777" w:rsidR="00BF056F" w:rsidRDefault="00BF056F" w:rsidP="00BF056F">
      <w:pPr>
        <w:pStyle w:val="Heading4"/>
      </w:pPr>
      <w:r>
        <w:t xml:space="preserve">‘Basic income’ excludes subsets, NITs, and grants. </w:t>
      </w:r>
    </w:p>
    <w:p w14:paraId="75A9D893" w14:textId="77777777" w:rsidR="00BF056F" w:rsidRDefault="00BF056F" w:rsidP="00BF056F">
      <w:r w:rsidRPr="00D90479">
        <w:rPr>
          <w:rStyle w:val="Style13ptBold"/>
        </w:rPr>
        <w:t>Howard ’18</w:t>
      </w:r>
      <w:r>
        <w:t xml:space="preserve"> [Michael; 2018; Professor of Philosophy at the University of Maine, national coordinator for the US Basic Income Guarantee Network and coeditor of the journal Basic Income Studies; Maine Policy Review, “Universal Basic Income: Policy Options at National, State, and Local Levels,” 27.2: 38-42]</w:t>
      </w:r>
    </w:p>
    <w:p w14:paraId="0FE674F8" w14:textId="77777777" w:rsidR="00BF056F" w:rsidRPr="00D90479" w:rsidRDefault="00BF056F" w:rsidP="00BF056F">
      <w:pPr>
        <w:rPr>
          <w:rStyle w:val="Emphasis"/>
        </w:rPr>
      </w:pPr>
      <w:r w:rsidRPr="00D90479">
        <w:rPr>
          <w:rStyle w:val="Emphasis"/>
        </w:rPr>
        <w:t>DEFINITION OF A BASIC INCOME</w:t>
      </w:r>
    </w:p>
    <w:p w14:paraId="1722016C" w14:textId="77777777" w:rsidR="00BF056F" w:rsidRPr="00F57ECF" w:rsidRDefault="00BF056F" w:rsidP="00BF056F">
      <w:pPr>
        <w:rPr>
          <w:sz w:val="16"/>
        </w:rPr>
      </w:pPr>
      <w:r w:rsidRPr="00F57ECF">
        <w:rPr>
          <w:sz w:val="16"/>
        </w:rPr>
        <w:t xml:space="preserve">What is a basic income? Is it a desirable and feasible policy? And could such a policy be implemented on a state or local level? Although press coverage is rather vague, </w:t>
      </w:r>
      <w:r w:rsidRPr="00D90479">
        <w:rPr>
          <w:rStyle w:val="Emphasis"/>
        </w:rPr>
        <w:t>most</w:t>
      </w:r>
      <w:r w:rsidRPr="00F57ECF">
        <w:rPr>
          <w:sz w:val="16"/>
        </w:rPr>
        <w:t xml:space="preserve"> </w:t>
      </w:r>
      <w:r w:rsidRPr="00D90479">
        <w:rPr>
          <w:rStyle w:val="StyleUnderline"/>
        </w:rPr>
        <w:t xml:space="preserve">researchers use the term basic income to refer to an income that is given to </w:t>
      </w:r>
      <w:r w:rsidRPr="00D90479">
        <w:rPr>
          <w:rStyle w:val="Emphasis"/>
        </w:rPr>
        <w:t>all</w:t>
      </w:r>
      <w:r w:rsidRPr="00F57ECF">
        <w:rPr>
          <w:sz w:val="16"/>
        </w:rPr>
        <w:t xml:space="preserve">, </w:t>
      </w:r>
      <w:r w:rsidRPr="00D90479">
        <w:rPr>
          <w:rStyle w:val="Emphasis"/>
        </w:rPr>
        <w:t>periodically</w:t>
      </w:r>
      <w:r w:rsidRPr="00F57ECF">
        <w:rPr>
          <w:sz w:val="16"/>
        </w:rPr>
        <w:t xml:space="preserve"> rather than in a lump sum, </w:t>
      </w:r>
      <w:r w:rsidRPr="00D90479">
        <w:rPr>
          <w:rStyle w:val="Emphasis"/>
        </w:rPr>
        <w:t>individually</w:t>
      </w:r>
      <w:r w:rsidRPr="00F57ECF">
        <w:rPr>
          <w:sz w:val="16"/>
        </w:rPr>
        <w:t xml:space="preserve"> rather than to households, </w:t>
      </w:r>
      <w:r w:rsidRPr="00D90479">
        <w:rPr>
          <w:rStyle w:val="StyleUnderline"/>
        </w:rPr>
        <w:t xml:space="preserve">and not conditional on </w:t>
      </w:r>
      <w:r w:rsidRPr="00D90479">
        <w:rPr>
          <w:rStyle w:val="Emphasis"/>
        </w:rPr>
        <w:t>need</w:t>
      </w:r>
      <w:r w:rsidRPr="00D90479">
        <w:rPr>
          <w:rStyle w:val="StyleUnderline"/>
        </w:rPr>
        <w:t xml:space="preserve">, willingness to </w:t>
      </w:r>
      <w:r w:rsidRPr="00D90479">
        <w:rPr>
          <w:rStyle w:val="Emphasis"/>
        </w:rPr>
        <w:t>work</w:t>
      </w:r>
      <w:r w:rsidRPr="00F57ECF">
        <w:rPr>
          <w:sz w:val="16"/>
        </w:rPr>
        <w:t xml:space="preserve">, </w:t>
      </w:r>
      <w:r w:rsidRPr="00D90479">
        <w:rPr>
          <w:rStyle w:val="StyleUnderline"/>
        </w:rPr>
        <w:t>or</w:t>
      </w:r>
      <w:r w:rsidRPr="00F57ECF">
        <w:rPr>
          <w:sz w:val="16"/>
        </w:rPr>
        <w:t xml:space="preserve"> other </w:t>
      </w:r>
      <w:r w:rsidRPr="00D90479">
        <w:rPr>
          <w:rStyle w:val="Emphasis"/>
        </w:rPr>
        <w:t>behavioral requirements</w:t>
      </w:r>
      <w:r w:rsidRPr="00F57ECF">
        <w:rPr>
          <w:sz w:val="16"/>
        </w:rPr>
        <w:t xml:space="preserve">. </w:t>
      </w:r>
      <w:r w:rsidRPr="00D90479">
        <w:rPr>
          <w:rStyle w:val="StyleUnderline"/>
        </w:rPr>
        <w:t>Some</w:t>
      </w:r>
      <w:r w:rsidRPr="00F57ECF">
        <w:rPr>
          <w:sz w:val="16"/>
        </w:rPr>
        <w:t xml:space="preserve"> </w:t>
      </w:r>
      <w:r w:rsidRPr="00D90479">
        <w:rPr>
          <w:rStyle w:val="StyleUnderline"/>
        </w:rPr>
        <w:t>add</w:t>
      </w:r>
      <w:r w:rsidRPr="00F57ECF">
        <w:rPr>
          <w:sz w:val="16"/>
        </w:rPr>
        <w:t xml:space="preserve"> that a basic income is sufficient for basic needs, but exactly what this level is, is subject to much debate. </w:t>
      </w:r>
      <w:r w:rsidRPr="00D90479">
        <w:rPr>
          <w:rStyle w:val="StyleUnderline"/>
        </w:rPr>
        <w:t xml:space="preserve">We can distinguish roughly between a </w:t>
      </w:r>
      <w:r w:rsidRPr="00D90479">
        <w:rPr>
          <w:rStyle w:val="Emphasis"/>
        </w:rPr>
        <w:t>full basic income</w:t>
      </w:r>
      <w:r w:rsidRPr="00F57ECF">
        <w:rPr>
          <w:sz w:val="16"/>
        </w:rPr>
        <w:t xml:space="preserve"> </w:t>
      </w:r>
      <w:r w:rsidRPr="00D90479">
        <w:rPr>
          <w:rStyle w:val="StyleUnderline"/>
        </w:rPr>
        <w:t xml:space="preserve">that would satisfy some such requirement, and a partial basic income that would </w:t>
      </w:r>
      <w:r w:rsidRPr="00D90479">
        <w:rPr>
          <w:rStyle w:val="Emphasis"/>
        </w:rPr>
        <w:t>fall short</w:t>
      </w:r>
      <w:r w:rsidRPr="00D90479">
        <w:rPr>
          <w:rStyle w:val="StyleUnderline"/>
        </w:rPr>
        <w:t xml:space="preserve"> of that level.</w:t>
      </w:r>
      <w:r w:rsidRPr="00F57ECF">
        <w:rPr>
          <w:sz w:val="16"/>
        </w:rPr>
        <w:t xml:space="preserve"> </w:t>
      </w:r>
      <w:r w:rsidRPr="00D90479">
        <w:rPr>
          <w:rStyle w:val="StyleUnderline"/>
        </w:rPr>
        <w:t xml:space="preserve">A </w:t>
      </w:r>
      <w:r w:rsidRPr="00D90479">
        <w:rPr>
          <w:rStyle w:val="Emphasis"/>
        </w:rPr>
        <w:t>basic income</w:t>
      </w:r>
      <w:r w:rsidRPr="00F57ECF">
        <w:rPr>
          <w:sz w:val="16"/>
        </w:rPr>
        <w:t xml:space="preserve"> </w:t>
      </w:r>
      <w:r w:rsidRPr="00D90479">
        <w:rPr>
          <w:rStyle w:val="StyleUnderline"/>
        </w:rPr>
        <w:t xml:space="preserve">is distinct from other forms of </w:t>
      </w:r>
      <w:r w:rsidRPr="00D90479">
        <w:rPr>
          <w:rStyle w:val="Emphasis"/>
        </w:rPr>
        <w:t>guaranteed minimum income</w:t>
      </w:r>
      <w:r w:rsidRPr="00F57ECF">
        <w:rPr>
          <w:sz w:val="16"/>
        </w:rPr>
        <w:t xml:space="preserve"> </w:t>
      </w:r>
      <w:r w:rsidRPr="00D90479">
        <w:rPr>
          <w:rStyle w:val="StyleUnderline"/>
        </w:rPr>
        <w:t>including</w:t>
      </w:r>
      <w:r w:rsidRPr="00F57ECF">
        <w:rPr>
          <w:sz w:val="16"/>
        </w:rPr>
        <w:t xml:space="preserve"> a </w:t>
      </w:r>
      <w:r w:rsidRPr="00D90479">
        <w:rPr>
          <w:rStyle w:val="Emphasis"/>
        </w:rPr>
        <w:t>negative income tax</w:t>
      </w:r>
      <w:r w:rsidRPr="00F57ECF">
        <w:rPr>
          <w:sz w:val="16"/>
        </w:rPr>
        <w:t xml:space="preserve"> (</w:t>
      </w:r>
      <w:r w:rsidRPr="00D90479">
        <w:rPr>
          <w:rStyle w:val="StyleUnderline"/>
        </w:rPr>
        <w:t>unconditional, but means tested</w:t>
      </w:r>
      <w:r w:rsidRPr="00F57ECF">
        <w:rPr>
          <w:sz w:val="16"/>
        </w:rPr>
        <w:t xml:space="preserve">), </w:t>
      </w:r>
      <w:r w:rsidRPr="00D90479">
        <w:rPr>
          <w:rStyle w:val="StyleUnderline"/>
        </w:rPr>
        <w:t>a participation income</w:t>
      </w:r>
      <w:r w:rsidRPr="00F57ECF">
        <w:rPr>
          <w:sz w:val="16"/>
        </w:rPr>
        <w:t xml:space="preserve"> (conditional on making some form of meaningful contribution to society, but not necessarily paid employment), </w:t>
      </w:r>
      <w:r w:rsidRPr="00D90479">
        <w:rPr>
          <w:rStyle w:val="Emphasis"/>
        </w:rPr>
        <w:t>universal child allowances</w:t>
      </w:r>
      <w:r w:rsidRPr="00F57ECF">
        <w:rPr>
          <w:sz w:val="16"/>
        </w:rPr>
        <w:t xml:space="preserve"> (going unconditionally to all children, regardless of means), </w:t>
      </w:r>
      <w:r w:rsidRPr="00D90479">
        <w:rPr>
          <w:rStyle w:val="StyleUnderline"/>
        </w:rPr>
        <w:t xml:space="preserve">and </w:t>
      </w:r>
      <w:r w:rsidRPr="00D90479">
        <w:rPr>
          <w:rStyle w:val="Emphasis"/>
        </w:rPr>
        <w:t>capital grants</w:t>
      </w:r>
      <w:r w:rsidRPr="00F57ECF">
        <w:rPr>
          <w:sz w:val="16"/>
        </w:rPr>
        <w:t xml:space="preserve"> (universal, but given in a lump sum, for example, at age 18).</w:t>
      </w:r>
    </w:p>
    <w:p w14:paraId="0E9D4FF9" w14:textId="77777777" w:rsidR="00BF056F" w:rsidRDefault="00BF056F" w:rsidP="00BF056F"/>
    <w:p w14:paraId="4411BEBA" w14:textId="77777777" w:rsidR="00BF056F" w:rsidRPr="009D7BAE" w:rsidRDefault="00BF056F" w:rsidP="00BF056F">
      <w:pPr>
        <w:pStyle w:val="Heading3"/>
      </w:pPr>
      <w:r>
        <w:t>BI---Universal---Excludes Tax Credits---2NC</w:t>
      </w:r>
    </w:p>
    <w:p w14:paraId="77CEB30B" w14:textId="77777777" w:rsidR="00BF056F" w:rsidRDefault="00BF056F" w:rsidP="00BF056F">
      <w:pPr>
        <w:pStyle w:val="Heading4"/>
      </w:pPr>
      <w:r>
        <w:t xml:space="preserve">BIT and BIEN definitions are </w:t>
      </w:r>
      <w:r>
        <w:rPr>
          <w:u w:val="single"/>
        </w:rPr>
        <w:t>definitive</w:t>
      </w:r>
      <w:r>
        <w:t>---nonwithdrawable.</w:t>
      </w:r>
    </w:p>
    <w:p w14:paraId="4FB7A628" w14:textId="77777777" w:rsidR="00BF056F" w:rsidRPr="00AC476A" w:rsidRDefault="00BF056F" w:rsidP="00BF056F">
      <w:r w:rsidRPr="00AC476A">
        <w:rPr>
          <w:rStyle w:val="Style13ptBold"/>
        </w:rPr>
        <w:t>Torry ’22</w:t>
      </w:r>
      <w:r>
        <w:t xml:space="preserve"> [Malcolm Torry; 2022; Director of the Citizen's Income Trust and an honorary research fellow in the Social Policy Department at the LSE; Basic Income—What, Why, and How? “Minimum Income Standards in the Basic Income Debate,” p. 177-189]</w:t>
      </w:r>
    </w:p>
    <w:p w14:paraId="536E1B6E" w14:textId="77777777" w:rsidR="00BF056F" w:rsidRPr="00EF0C10" w:rsidRDefault="00BF056F" w:rsidP="00BF056F">
      <w:pPr>
        <w:rPr>
          <w:sz w:val="16"/>
        </w:rPr>
      </w:pPr>
      <w:r w:rsidRPr="00AC476A">
        <w:rPr>
          <w:rStyle w:val="StyleUnderline"/>
        </w:rPr>
        <w:t xml:space="preserve">A </w:t>
      </w:r>
      <w:r w:rsidRPr="005C0523">
        <w:rPr>
          <w:rStyle w:val="StyleUnderline"/>
          <w:highlight w:val="cyan"/>
        </w:rPr>
        <w:t>Basic Income</w:t>
      </w:r>
      <w:r w:rsidRPr="00EF0C10">
        <w:rPr>
          <w:sz w:val="16"/>
        </w:rPr>
        <w:t xml:space="preserve"> (sometimes called a Citizen’s Income, a Universal Basic Income, or a Citizen’s Basic Income) </w:t>
      </w:r>
      <w:r w:rsidRPr="005C0523">
        <w:rPr>
          <w:rStyle w:val="StyleUnderline"/>
          <w:highlight w:val="cyan"/>
        </w:rPr>
        <w:t xml:space="preserve">is an </w:t>
      </w:r>
      <w:r w:rsidRPr="005C0523">
        <w:rPr>
          <w:rStyle w:val="Emphasis"/>
          <w:highlight w:val="cyan"/>
        </w:rPr>
        <w:t>unconditional income</w:t>
      </w:r>
      <w:r w:rsidRPr="005C0523">
        <w:rPr>
          <w:rStyle w:val="StyleUnderline"/>
          <w:highlight w:val="cyan"/>
        </w:rPr>
        <w:t xml:space="preserve"> paid to </w:t>
      </w:r>
      <w:r w:rsidRPr="005C0523">
        <w:rPr>
          <w:rStyle w:val="Emphasis"/>
          <w:highlight w:val="cyan"/>
        </w:rPr>
        <w:t>every</w:t>
      </w:r>
      <w:r w:rsidRPr="005C0523">
        <w:rPr>
          <w:rStyle w:val="StyleUnderline"/>
          <w:highlight w:val="cyan"/>
        </w:rPr>
        <w:t xml:space="preserve"> individual</w:t>
      </w:r>
      <w:r w:rsidRPr="00EF0C10">
        <w:rPr>
          <w:sz w:val="16"/>
        </w:rPr>
        <w:t xml:space="preserve">. Sometimes explanatory additions will be found. For instance, ‘nonwithdrawable’ might be added to the definition (Citizen’s Basic Income Trust, 2022), in the sense that as earned income rises, the Basic Income is not withdrawn. ‘Unconditional’ already implies that: except that unfortunately ‘unconditional’ has been used by some participants in the debate to mean simply ‘not work-tested’ rather than ‘without any conditions’ (Young, 2018: 16, 22), which is why </w:t>
      </w:r>
      <w:r w:rsidRPr="005C0523">
        <w:rPr>
          <w:rStyle w:val="StyleUnderline"/>
          <w:highlight w:val="cyan"/>
        </w:rPr>
        <w:t>it is</w:t>
      </w:r>
      <w:r w:rsidRPr="00EF0C10">
        <w:rPr>
          <w:sz w:val="16"/>
        </w:rPr>
        <w:t xml:space="preserve"> now </w:t>
      </w:r>
      <w:r w:rsidRPr="005C0523">
        <w:rPr>
          <w:rStyle w:val="Emphasis"/>
          <w:highlight w:val="cyan"/>
        </w:rPr>
        <w:t>wise</w:t>
      </w:r>
      <w:r w:rsidRPr="005C0523">
        <w:rPr>
          <w:rStyle w:val="StyleUnderline"/>
          <w:highlight w:val="cyan"/>
        </w:rPr>
        <w:t xml:space="preserve"> to add ‘</w:t>
      </w:r>
      <w:r w:rsidRPr="005C0523">
        <w:rPr>
          <w:rStyle w:val="Emphasis"/>
          <w:highlight w:val="cyan"/>
        </w:rPr>
        <w:t>nonwithdrawable</w:t>
      </w:r>
      <w:r w:rsidRPr="005C0523">
        <w:rPr>
          <w:rStyle w:val="StyleUnderline"/>
          <w:highlight w:val="cyan"/>
        </w:rPr>
        <w:t xml:space="preserve">’ to the </w:t>
      </w:r>
      <w:r w:rsidRPr="005C0523">
        <w:rPr>
          <w:rStyle w:val="Emphasis"/>
          <w:highlight w:val="cyan"/>
        </w:rPr>
        <w:t>definition</w:t>
      </w:r>
      <w:r w:rsidRPr="00EF0C10">
        <w:rPr>
          <w:sz w:val="16"/>
        </w:rPr>
        <w:t>. Further additions are sometimes made in order to clarify aspects of Basic Income that might or might not be assumed by readers: for instance, that the income is ‘in cash’ and ‘periodic … paid at regular intervals (for example, every month)’, according to the Basic Income Earth Network (BIEN) (Basic Income Earth Network, 2022), the former addition ensuring that the Basic Income is understood as money and not services, and as cash and not vouchers with restricted spending options, and the latter distinguishing Basic Income from the annual and varying Alaskan Permanent Fund Dividend (Widerquist &amp; Howard, 2012).</w:t>
      </w:r>
    </w:p>
    <w:p w14:paraId="421F2F11" w14:textId="77777777" w:rsidR="00BF056F" w:rsidRPr="005126B9" w:rsidRDefault="00BF056F" w:rsidP="00BF056F">
      <w:pPr>
        <w:rPr>
          <w:sz w:val="16"/>
        </w:rPr>
      </w:pPr>
      <w:r w:rsidRPr="00AC476A">
        <w:rPr>
          <w:rStyle w:val="StyleUnderline"/>
        </w:rPr>
        <w:t>While it is</w:t>
      </w:r>
      <w:r w:rsidRPr="005126B9">
        <w:rPr>
          <w:sz w:val="16"/>
        </w:rPr>
        <w:t xml:space="preserve"> of course </w:t>
      </w:r>
      <w:r w:rsidRPr="00AC476A">
        <w:rPr>
          <w:rStyle w:val="StyleUnderline"/>
        </w:rPr>
        <w:t>true</w:t>
      </w:r>
      <w:r w:rsidRPr="005126B9">
        <w:rPr>
          <w:sz w:val="16"/>
        </w:rPr>
        <w:t xml:space="preserve"> that </w:t>
      </w:r>
      <w:r w:rsidRPr="00AC476A">
        <w:rPr>
          <w:rStyle w:val="StyleUnderline"/>
        </w:rPr>
        <w:t xml:space="preserve">any individual or organisation has every right to employ a phrase to mean exactly what they </w:t>
      </w:r>
      <w:r w:rsidRPr="00AC476A">
        <w:rPr>
          <w:rStyle w:val="Emphasis"/>
        </w:rPr>
        <w:t>wish</w:t>
      </w:r>
      <w:r w:rsidRPr="00233C08">
        <w:t xml:space="preserve"> i</w:t>
      </w:r>
      <w:r w:rsidRPr="00AC476A">
        <w:rPr>
          <w:rStyle w:val="StyleUnderline"/>
        </w:rPr>
        <w:t xml:space="preserve">t to mean, </w:t>
      </w:r>
      <w:r w:rsidRPr="00233C08">
        <w:rPr>
          <w:rStyle w:val="StyleUnderline"/>
          <w:highlight w:val="cyan"/>
        </w:rPr>
        <w:t xml:space="preserve">for a </w:t>
      </w:r>
      <w:r w:rsidRPr="00233C08">
        <w:rPr>
          <w:rStyle w:val="Emphasis"/>
          <w:highlight w:val="cyan"/>
        </w:rPr>
        <w:t>debate</w:t>
      </w:r>
      <w:r w:rsidRPr="00233C08">
        <w:rPr>
          <w:rStyle w:val="StyleUnderline"/>
          <w:highlight w:val="cyan"/>
        </w:rPr>
        <w:t xml:space="preserve"> to be </w:t>
      </w:r>
      <w:r w:rsidRPr="00233C08">
        <w:rPr>
          <w:rStyle w:val="Emphasis"/>
          <w:highlight w:val="cyan"/>
        </w:rPr>
        <w:t>rational</w:t>
      </w:r>
      <w:r w:rsidRPr="00233C08">
        <w:rPr>
          <w:rStyle w:val="StyleUnderline"/>
          <w:highlight w:val="cyan"/>
        </w:rPr>
        <w:t xml:space="preserve"> there has to be</w:t>
      </w:r>
      <w:r w:rsidRPr="00AC476A">
        <w:rPr>
          <w:rStyle w:val="StyleUnderline"/>
        </w:rPr>
        <w:t xml:space="preserve"> </w:t>
      </w:r>
      <w:r w:rsidRPr="00AC476A">
        <w:rPr>
          <w:rStyle w:val="Emphasis"/>
        </w:rPr>
        <w:t>some</w:t>
      </w:r>
      <w:r w:rsidRPr="005126B9">
        <w:rPr>
          <w:sz w:val="16"/>
        </w:rPr>
        <w:t xml:space="preserve"> kind of </w:t>
      </w:r>
      <w:r w:rsidRPr="00233C08">
        <w:rPr>
          <w:rStyle w:val="Emphasis"/>
          <w:highlight w:val="cyan"/>
        </w:rPr>
        <w:t>agreement</w:t>
      </w:r>
      <w:r w:rsidRPr="00233C08">
        <w:rPr>
          <w:rStyle w:val="StyleUnderline"/>
          <w:highlight w:val="cyan"/>
        </w:rPr>
        <w:t xml:space="preserve"> over </w:t>
      </w:r>
      <w:r w:rsidRPr="00233C08">
        <w:rPr>
          <w:rStyle w:val="Emphasis"/>
          <w:highlight w:val="cyan"/>
        </w:rPr>
        <w:t>definitions</w:t>
      </w:r>
      <w:r w:rsidRPr="005126B9">
        <w:rPr>
          <w:sz w:val="16"/>
        </w:rPr>
        <w:t xml:space="preserve">. The Citizen’s Basic Income Trust (CBIT) was established in the UK in 1984 with the sole purpose of promoting research and debate on Basic Income (when it was founded it was called the Basic Income Research Group); and in 1986 BIEN was established with the same purpose (BIEN was originally the Basic Income European Network, but then, as the debate became more global, the organisation was renamed the Basic Income Earth Network in 2004). </w:t>
      </w:r>
      <w:r w:rsidRPr="00EF0C10">
        <w:rPr>
          <w:rStyle w:val="StyleUnderline"/>
        </w:rPr>
        <w:t xml:space="preserve">CBIT and BIEN are the </w:t>
      </w:r>
      <w:r w:rsidRPr="00EF0C10">
        <w:rPr>
          <w:rStyle w:val="Emphasis"/>
        </w:rPr>
        <w:t>longest-standing still-functioning organisations</w:t>
      </w:r>
      <w:r w:rsidRPr="00EF0C10">
        <w:rPr>
          <w:rStyle w:val="StyleUnderline"/>
        </w:rPr>
        <w:t xml:space="preserve"> with the </w:t>
      </w:r>
      <w:r w:rsidRPr="00EF0C10">
        <w:rPr>
          <w:rStyle w:val="Emphasis"/>
        </w:rPr>
        <w:t>sole purpose</w:t>
      </w:r>
      <w:r w:rsidRPr="00EF0C10">
        <w:rPr>
          <w:rStyle w:val="StyleUnderline"/>
        </w:rPr>
        <w:t xml:space="preserve"> of </w:t>
      </w:r>
      <w:r w:rsidRPr="005126B9">
        <w:rPr>
          <w:sz w:val="16"/>
        </w:rPr>
        <w:t xml:space="preserve">promoting research and </w:t>
      </w:r>
      <w:r w:rsidRPr="00EF0C10">
        <w:rPr>
          <w:rStyle w:val="Emphasis"/>
        </w:rPr>
        <w:t>debate</w:t>
      </w:r>
      <w:r w:rsidRPr="00EF0C10">
        <w:rPr>
          <w:rStyle w:val="StyleUnderline"/>
        </w:rPr>
        <w:t xml:space="preserve"> on Basic Income, so </w:t>
      </w:r>
      <w:r w:rsidRPr="00233C08">
        <w:rPr>
          <w:rStyle w:val="StyleUnderline"/>
          <w:highlight w:val="cyan"/>
        </w:rPr>
        <w:t xml:space="preserve">if </w:t>
      </w:r>
      <w:r w:rsidRPr="00233C08">
        <w:rPr>
          <w:rStyle w:val="Emphasis"/>
          <w:highlight w:val="cyan"/>
        </w:rPr>
        <w:t>any</w:t>
      </w:r>
      <w:r w:rsidRPr="00233C08">
        <w:rPr>
          <w:rStyle w:val="StyleUnderline"/>
          <w:highlight w:val="cyan"/>
        </w:rPr>
        <w:t xml:space="preserve"> definitions have the right to be regarded as </w:t>
      </w:r>
      <w:r w:rsidRPr="00233C08">
        <w:rPr>
          <w:rStyle w:val="Emphasis"/>
          <w:highlight w:val="cyan"/>
        </w:rPr>
        <w:t>definitive</w:t>
      </w:r>
      <w:r w:rsidRPr="00233C08">
        <w:rPr>
          <w:rStyle w:val="StyleUnderline"/>
          <w:highlight w:val="cyan"/>
        </w:rPr>
        <w:t xml:space="preserve"> then there would be a </w:t>
      </w:r>
      <w:r w:rsidRPr="00233C08">
        <w:rPr>
          <w:rStyle w:val="Emphasis"/>
          <w:highlight w:val="cyan"/>
        </w:rPr>
        <w:t>strong case</w:t>
      </w:r>
      <w:r w:rsidRPr="00233C08">
        <w:rPr>
          <w:rStyle w:val="StyleUnderline"/>
          <w:highlight w:val="cyan"/>
        </w:rPr>
        <w:t xml:space="preserve"> for CBIT’s and BIEN’s</w:t>
      </w:r>
      <w:r w:rsidRPr="00EF0C10">
        <w:rPr>
          <w:rStyle w:val="StyleUnderline"/>
        </w:rPr>
        <w:t xml:space="preserve"> </w:t>
      </w:r>
      <w:r w:rsidRPr="00EF0C10">
        <w:rPr>
          <w:rStyle w:val="Emphasis"/>
        </w:rPr>
        <w:t xml:space="preserve">very </w:t>
      </w:r>
      <w:r w:rsidRPr="00233C08">
        <w:rPr>
          <w:rStyle w:val="Emphasis"/>
          <w:highlight w:val="cyan"/>
        </w:rPr>
        <w:t>similar definitions</w:t>
      </w:r>
      <w:r w:rsidRPr="00EF0C10">
        <w:rPr>
          <w:rStyle w:val="StyleUnderline"/>
        </w:rPr>
        <w:t xml:space="preserve"> to be regarded as such. BIEN’s </w:t>
      </w:r>
      <w:r w:rsidRPr="00EF0C10">
        <w:rPr>
          <w:rStyle w:val="Emphasis"/>
        </w:rPr>
        <w:t>definition</w:t>
      </w:r>
      <w:r w:rsidRPr="00EF0C10">
        <w:rPr>
          <w:rStyle w:val="StyleUnderline"/>
        </w:rPr>
        <w:t xml:space="preserve"> reads as follows: ‘A Basic Income is a periodic cash payment </w:t>
      </w:r>
      <w:r w:rsidRPr="00EF0C10">
        <w:rPr>
          <w:rStyle w:val="Emphasis"/>
        </w:rPr>
        <w:t>unconditionally delivered</w:t>
      </w:r>
      <w:r w:rsidRPr="00EF0C10">
        <w:rPr>
          <w:rStyle w:val="StyleUnderline"/>
        </w:rPr>
        <w:t xml:space="preserve"> to all on an </w:t>
      </w:r>
      <w:r w:rsidRPr="00EF0C10">
        <w:rPr>
          <w:rStyle w:val="Emphasis"/>
        </w:rPr>
        <w:t>individual basis</w:t>
      </w:r>
      <w:r w:rsidRPr="00EF0C10">
        <w:rPr>
          <w:rStyle w:val="StyleUnderline"/>
        </w:rPr>
        <w:t>, without means-test or work requirement’</w:t>
      </w:r>
      <w:r w:rsidRPr="005126B9">
        <w:rPr>
          <w:sz w:val="16"/>
        </w:rPr>
        <w:t xml:space="preserve"> (Basic Income Earth Network, 2022), and CBIT’s says this: ‘A Citizen’s </w:t>
      </w:r>
      <w:r w:rsidRPr="00233C08">
        <w:rPr>
          <w:rStyle w:val="StyleUnderline"/>
          <w:highlight w:val="cyan"/>
        </w:rPr>
        <w:t xml:space="preserve">Basic Income is an </w:t>
      </w:r>
      <w:r w:rsidRPr="00233C08">
        <w:rPr>
          <w:rStyle w:val="Emphasis"/>
          <w:highlight w:val="cyan"/>
        </w:rPr>
        <w:t>unconditional</w:t>
      </w:r>
      <w:r w:rsidRPr="00233C08">
        <w:rPr>
          <w:rStyle w:val="StyleUnderline"/>
          <w:highlight w:val="cyan"/>
        </w:rPr>
        <w:t xml:space="preserve">, </w:t>
      </w:r>
      <w:r w:rsidRPr="00233C08">
        <w:rPr>
          <w:rStyle w:val="Emphasis"/>
          <w:highlight w:val="cyan"/>
        </w:rPr>
        <w:t>automatic</w:t>
      </w:r>
      <w:r w:rsidRPr="00233C08">
        <w:rPr>
          <w:rStyle w:val="StyleUnderline"/>
          <w:highlight w:val="cyan"/>
        </w:rPr>
        <w:t xml:space="preserve"> and </w:t>
      </w:r>
      <w:r w:rsidRPr="00233C08">
        <w:rPr>
          <w:rStyle w:val="Emphasis"/>
          <w:highlight w:val="cyan"/>
        </w:rPr>
        <w:t>nonwithdrawable</w:t>
      </w:r>
      <w:r w:rsidRPr="00233C08">
        <w:rPr>
          <w:rStyle w:val="StyleUnderline"/>
          <w:highlight w:val="cyan"/>
        </w:rPr>
        <w:t xml:space="preserve"> income for each individual</w:t>
      </w:r>
      <w:r w:rsidRPr="00EF0C10">
        <w:rPr>
          <w:rStyle w:val="StyleUnderline"/>
        </w:rPr>
        <w:t xml:space="preserve"> as a right of citizenship</w:t>
      </w:r>
      <w:r w:rsidRPr="005126B9">
        <w:rPr>
          <w:sz w:val="16"/>
        </w:rPr>
        <w:t xml:space="preserve">’ (Citizen’s Basic Income Trust, 2022). </w:t>
      </w:r>
      <w:r w:rsidRPr="00AC476A">
        <w:rPr>
          <w:rStyle w:val="StyleUnderline"/>
        </w:rPr>
        <w:t xml:space="preserve">Definitions </w:t>
      </w:r>
      <w:r w:rsidRPr="00AC476A">
        <w:rPr>
          <w:rStyle w:val="Emphasis"/>
        </w:rPr>
        <w:t>matter</w:t>
      </w:r>
      <w:r w:rsidRPr="005126B9">
        <w:rPr>
          <w:sz w:val="16"/>
        </w:rPr>
        <w:t xml:space="preserve">. A recently aborted experiment in Ontario was described as a ‘Basic Income’ experiment, but the incomes paid were </w:t>
      </w:r>
      <w:r w:rsidRPr="00233C08">
        <w:rPr>
          <w:rStyle w:val="StyleUnderline"/>
          <w:highlight w:val="cyan"/>
        </w:rPr>
        <w:t>means-tested and household-based</w:t>
      </w:r>
      <w:r w:rsidRPr="005126B9">
        <w:rPr>
          <w:sz w:val="16"/>
        </w:rPr>
        <w:t xml:space="preserve"> (Ontario, 2021), which </w:t>
      </w:r>
      <w:r w:rsidRPr="00233C08">
        <w:rPr>
          <w:rStyle w:val="StyleUnderline"/>
          <w:highlight w:val="cyan"/>
        </w:rPr>
        <w:t xml:space="preserve">is </w:t>
      </w:r>
      <w:r w:rsidRPr="00233C08">
        <w:rPr>
          <w:rStyle w:val="Emphasis"/>
          <w:highlight w:val="cyan"/>
        </w:rPr>
        <w:t>not</w:t>
      </w:r>
      <w:r w:rsidRPr="00233C08">
        <w:rPr>
          <w:rStyle w:val="StyleUnderline"/>
          <w:highlight w:val="cyan"/>
        </w:rPr>
        <w:t xml:space="preserve"> how ‘Basic Income’ would </w:t>
      </w:r>
      <w:r w:rsidRPr="00233C08">
        <w:rPr>
          <w:rStyle w:val="Emphasis"/>
          <w:highlight w:val="cyan"/>
        </w:rPr>
        <w:t>normally</w:t>
      </w:r>
      <w:r w:rsidRPr="00233C08">
        <w:rPr>
          <w:rStyle w:val="StyleUnderline"/>
          <w:highlight w:val="cyan"/>
        </w:rPr>
        <w:t xml:space="preserve"> be understood</w:t>
      </w:r>
      <w:r w:rsidRPr="00AC476A">
        <w:rPr>
          <w:rStyle w:val="StyleUnderline"/>
        </w:rPr>
        <w:t xml:space="preserve">. </w:t>
      </w:r>
      <w:r w:rsidRPr="00AC476A">
        <w:rPr>
          <w:rStyle w:val="Emphasis"/>
        </w:rPr>
        <w:t xml:space="preserve">Such </w:t>
      </w:r>
      <w:r w:rsidRPr="00233C08">
        <w:rPr>
          <w:rStyle w:val="Emphasis"/>
          <w:highlight w:val="cyan"/>
        </w:rPr>
        <w:t>eccentric use</w:t>
      </w:r>
      <w:r w:rsidRPr="00233C08">
        <w:rPr>
          <w:rStyle w:val="StyleUnderline"/>
          <w:highlight w:val="cyan"/>
        </w:rPr>
        <w:t xml:space="preserve"> of terminology does the Basic Income debate </w:t>
      </w:r>
      <w:r w:rsidRPr="00233C08">
        <w:rPr>
          <w:rStyle w:val="Emphasis"/>
          <w:highlight w:val="cyan"/>
        </w:rPr>
        <w:t>no favours</w:t>
      </w:r>
      <w:r w:rsidRPr="005126B9">
        <w:rPr>
          <w:sz w:val="16"/>
        </w:rPr>
        <w:t>.</w:t>
      </w:r>
    </w:p>
    <w:p w14:paraId="415D6C6D" w14:textId="77777777" w:rsidR="00BF056F" w:rsidRPr="00D525B7" w:rsidRDefault="00BF056F" w:rsidP="00BF056F">
      <w:pPr>
        <w:rPr>
          <w:sz w:val="16"/>
        </w:rPr>
      </w:pPr>
      <w:r w:rsidRPr="00D525B7">
        <w:rPr>
          <w:sz w:val="16"/>
        </w:rPr>
        <w:t>Having explained that a Basic Income is always unconditional, what also needs to be said is that one particular conditionality is both permitted and expected: that the level of the Basic Income will vary with the recipient’s age. The reason for this particular condition being acceptable is that there are two kinds of conditionality: those that we can affect to some extent, and those that we cannot. Examples of the former kind of conditionality would be household structure, earned income, and employment status. An example of the latter would be someone’s age. The practical administrative difference between the two kinds of conditionality is that once the computer knows someone’s date of birth, the amount of someone’s Basic Income can be seamlessly adjusted as they grow older, without any additional enquiry having to be made. Conversely, enquiry always has to be made to discover someone’s household structure, employment status, or earned income—the kinds of enquiry that blight means-tested benefits. The different kinds of conditionality have different social and economic effects as well. For an income to be household-tested will interfere with people’s most intimate relationships; for it to be income-tested will cause payments to be reduced as earned income rises, thus keeping the individual and their household in a poverty trap; and for it to be employment-status-tested will result in the kind of benefits sanctions that are now all too familiar. For an income to be simply age-tested would have none of these effects, but would without any enquiry provide incomes appropriate to someone’s age—generally less for a child, more for a working age adult, and more than that for older people.</w:t>
      </w:r>
    </w:p>
    <w:p w14:paraId="381575DA" w14:textId="77777777" w:rsidR="00BF056F" w:rsidRDefault="00BF056F" w:rsidP="00BF056F">
      <w:pPr>
        <w:rPr>
          <w:sz w:val="16"/>
        </w:rPr>
      </w:pPr>
      <w:r w:rsidRPr="00D525B7">
        <w:rPr>
          <w:rStyle w:val="StyleUnderline"/>
        </w:rPr>
        <w:t xml:space="preserve">For the </w:t>
      </w:r>
      <w:r w:rsidRPr="00D525B7">
        <w:rPr>
          <w:rStyle w:val="Emphasis"/>
        </w:rPr>
        <w:t>avoidance of doubt</w:t>
      </w:r>
      <w:r w:rsidRPr="00D525B7">
        <w:rPr>
          <w:sz w:val="16"/>
        </w:rPr>
        <w:t xml:space="preserve">: in this chapter, </w:t>
      </w:r>
      <w:r w:rsidRPr="00D525B7">
        <w:rPr>
          <w:rStyle w:val="StyleUnderline"/>
        </w:rPr>
        <w:t xml:space="preserve">‘Basic Income’ will mean an </w:t>
      </w:r>
      <w:r w:rsidRPr="00D525B7">
        <w:rPr>
          <w:rStyle w:val="Emphasis"/>
        </w:rPr>
        <w:t>unconditional</w:t>
      </w:r>
      <w:r w:rsidRPr="00D525B7">
        <w:rPr>
          <w:rStyle w:val="StyleUnderline"/>
        </w:rPr>
        <w:t xml:space="preserve"> and </w:t>
      </w:r>
      <w:r w:rsidRPr="00D525B7">
        <w:rPr>
          <w:rStyle w:val="Emphasis"/>
        </w:rPr>
        <w:t>nonwithdrawable</w:t>
      </w:r>
      <w:r w:rsidRPr="00D525B7">
        <w:rPr>
          <w:rStyle w:val="StyleUnderline"/>
        </w:rPr>
        <w:t xml:space="preserve"> income paid regularly in cash to </w:t>
      </w:r>
      <w:r w:rsidRPr="00D525B7">
        <w:rPr>
          <w:rStyle w:val="Emphasis"/>
        </w:rPr>
        <w:t>every legally resident individual</w:t>
      </w:r>
      <w:r w:rsidRPr="00D525B7">
        <w:rPr>
          <w:rStyle w:val="StyleUnderline"/>
        </w:rPr>
        <w:t xml:space="preserve">. The income </w:t>
      </w:r>
      <w:r w:rsidRPr="00D525B7">
        <w:rPr>
          <w:rStyle w:val="Emphasis"/>
        </w:rPr>
        <w:t>can</w:t>
      </w:r>
      <w:r w:rsidRPr="00D525B7">
        <w:rPr>
          <w:rStyle w:val="StyleUnderline"/>
        </w:rPr>
        <w:t xml:space="preserve"> vary with someone’s age, but not in relation to </w:t>
      </w:r>
      <w:r w:rsidRPr="00D525B7">
        <w:rPr>
          <w:rStyle w:val="Emphasis"/>
        </w:rPr>
        <w:t>any other contingency</w:t>
      </w:r>
      <w:r w:rsidRPr="00D525B7">
        <w:rPr>
          <w:sz w:val="16"/>
        </w:rPr>
        <w:t>.</w:t>
      </w:r>
    </w:p>
    <w:p w14:paraId="2A570762" w14:textId="77777777" w:rsidR="00BF056F" w:rsidRDefault="00BF056F" w:rsidP="00BF056F">
      <w:pPr>
        <w:pStyle w:val="Heading4"/>
      </w:pPr>
      <w:r>
        <w:t>A ‘basic income’ cannot be mortgaged.</w:t>
      </w:r>
    </w:p>
    <w:p w14:paraId="67C3169D" w14:textId="77777777" w:rsidR="00BF056F" w:rsidRPr="00990841" w:rsidRDefault="00BF056F" w:rsidP="00BF056F">
      <w:r w:rsidRPr="00027731">
        <w:rPr>
          <w:rStyle w:val="Style13ptBold"/>
        </w:rPr>
        <w:t>Parijs ’17</w:t>
      </w:r>
      <w:r>
        <w:t xml:space="preserve"> [Philippe Van Parijs and Yannick Vanderborght; Basic Income: A Radical Proposal for a Free Society and a Sane Economy, “The Instrument of Freedom,” Ch. 1]</w:t>
      </w:r>
    </w:p>
    <w:p w14:paraId="424760F9" w14:textId="77777777" w:rsidR="00BF056F" w:rsidRPr="0061199B" w:rsidRDefault="00BF056F" w:rsidP="00BF056F">
      <w:pPr>
        <w:rPr>
          <w:sz w:val="16"/>
        </w:rPr>
      </w:pPr>
      <w:r w:rsidRPr="008678BF">
        <w:rPr>
          <w:rStyle w:val="StyleUnderline"/>
        </w:rPr>
        <w:t>We are far from</w:t>
      </w:r>
      <w:r w:rsidRPr="0061199B">
        <w:rPr>
          <w:sz w:val="16"/>
        </w:rPr>
        <w:t xml:space="preserve"> being </w:t>
      </w:r>
      <w:r w:rsidRPr="008678BF">
        <w:rPr>
          <w:rStyle w:val="StyleUnderline"/>
        </w:rPr>
        <w:t>the first to use “basic income”</w:t>
      </w:r>
      <w:r w:rsidRPr="0061199B">
        <w:rPr>
          <w:sz w:val="16"/>
        </w:rPr>
        <w:t xml:space="preserve"> in this sense or a sense close to it. The first occurrences of the expression understood in this way are to be found in a passage of a 1953 book by Oxford political economist George</w:t>
      </w:r>
      <w:r>
        <w:rPr>
          <w:sz w:val="16"/>
        </w:rPr>
        <w:t xml:space="preserve"> </w:t>
      </w:r>
      <w:r w:rsidRPr="0061199B">
        <w:rPr>
          <w:sz w:val="16"/>
        </w:rPr>
        <w:t>D.</w:t>
      </w:r>
      <w:r>
        <w:rPr>
          <w:sz w:val="16"/>
        </w:rPr>
        <w:t xml:space="preserve"> </w:t>
      </w:r>
      <w:r w:rsidRPr="0061199B">
        <w:rPr>
          <w:sz w:val="16"/>
        </w:rPr>
        <w:t>H. Cole laying out John Stuart Mill’s discussion of socialism, and in a 1956 textbook on economic policy by Dutch economist Jan Tinbergen. In 1986, a similar definition was adopted (under Dutch and British influence) by the newly founded Basic Income European Network (BIEN), and it was preserved when BIEN became the Basic Income Earth Network in 2004.10 Several national networks, including the United States Basic Income Guarantee network (USBIG), have since adopted the equivalent expression in their names, thereby spreading its use. In the United States, the most common expression was for a long time “demogrant,” although “basic income” was also occasionally used in the late 1960s.11 Other terms that are or were used to refer to the same concept include state bonus, social dividend, universal dividend, universal grant, universal income, citizen’s income, citizenship income, citizen’s wage, and existence income (along with corresponding expressions in other languages).</w:t>
      </w:r>
    </w:p>
    <w:p w14:paraId="4760056D" w14:textId="77777777" w:rsidR="00BF056F" w:rsidRPr="0061199B" w:rsidRDefault="00BF056F" w:rsidP="00BF056F">
      <w:pPr>
        <w:rPr>
          <w:sz w:val="16"/>
        </w:rPr>
      </w:pPr>
      <w:r w:rsidRPr="0061199B">
        <w:rPr>
          <w:sz w:val="16"/>
        </w:rPr>
        <w:t>By way of further clarification it is important to note that, while it is unconditional in the various senses mentioned above—and to be taken up again shortly—</w:t>
      </w:r>
      <w:r w:rsidRPr="0061199B">
        <w:rPr>
          <w:rStyle w:val="StyleUnderline"/>
        </w:rPr>
        <w:t xml:space="preserve">a basic income remains </w:t>
      </w:r>
      <w:r w:rsidRPr="0061199B">
        <w:rPr>
          <w:rStyle w:val="Emphasis"/>
        </w:rPr>
        <w:t>conditional</w:t>
      </w:r>
      <w:r w:rsidRPr="0061199B">
        <w:rPr>
          <w:rStyle w:val="StyleUnderline"/>
        </w:rPr>
        <w:t xml:space="preserve"> in one important sense. Recipients of it must be members of a </w:t>
      </w:r>
      <w:r w:rsidRPr="0061199B">
        <w:rPr>
          <w:rStyle w:val="Emphasis"/>
        </w:rPr>
        <w:t>particular, territorially defined community</w:t>
      </w:r>
      <w:r w:rsidRPr="0061199B">
        <w:rPr>
          <w:sz w:val="16"/>
        </w:rPr>
        <w:t xml:space="preserve">. In our interpretation, </w:t>
      </w:r>
      <w:r w:rsidRPr="0061199B">
        <w:rPr>
          <w:rStyle w:val="StyleUnderline"/>
        </w:rPr>
        <w:t>this condition must mean fiscal residence rather than permanent residence or citizenship</w:t>
      </w:r>
      <w:r w:rsidRPr="0061199B">
        <w:rPr>
          <w:sz w:val="16"/>
        </w:rPr>
        <w:t>. This excludes tourists and other travelers, undocumented migrants, and also diplomats and employees of supranational organizations, whose earnings are not subjected to the local personal income tax. It also excludes people serving prison sentences, whose upkeep costs more than a basic income, but who should be entitled to it from the minute they get out.</w:t>
      </w:r>
    </w:p>
    <w:p w14:paraId="49BCFFB0" w14:textId="77777777" w:rsidR="00BF056F" w:rsidRPr="0061199B" w:rsidRDefault="00BF056F" w:rsidP="00BF056F">
      <w:pPr>
        <w:rPr>
          <w:sz w:val="16"/>
        </w:rPr>
      </w:pPr>
      <w:r w:rsidRPr="0061199B">
        <w:rPr>
          <w:rStyle w:val="StyleUnderline"/>
        </w:rPr>
        <w:t>Should the amount</w:t>
      </w:r>
      <w:r w:rsidRPr="0061199B">
        <w:rPr>
          <w:sz w:val="16"/>
        </w:rPr>
        <w:t xml:space="preserve"> of the basic income </w:t>
      </w:r>
      <w:r w:rsidRPr="0061199B">
        <w:rPr>
          <w:rStyle w:val="StyleUnderline"/>
        </w:rPr>
        <w:t xml:space="preserve">be, by definition, uniform? </w:t>
      </w:r>
      <w:r w:rsidRPr="0061199B">
        <w:rPr>
          <w:rStyle w:val="Emphasis"/>
        </w:rPr>
        <w:t>Not necessarily</w:t>
      </w:r>
      <w:r w:rsidRPr="0061199B">
        <w:rPr>
          <w:rStyle w:val="StyleUnderline"/>
        </w:rPr>
        <w:t>. First, it could vary with age</w:t>
      </w:r>
      <w:r w:rsidRPr="0061199B">
        <w:rPr>
          <w:sz w:val="16"/>
        </w:rPr>
        <w:t xml:space="preserve">. Some basic-income proposals are explicitly restricted to adults, and have then a universal child-benefit scheme as their logical complement. Usually, however, a basic income is conceived as an entitlement from birth. In this case, its amount is usually, though not in all proposals, set at a lower level for minors.12 </w:t>
      </w:r>
      <w:r w:rsidRPr="0061199B">
        <w:rPr>
          <w:rStyle w:val="StyleUnderline"/>
        </w:rPr>
        <w:t>Second, it could vary with geography</w:t>
      </w:r>
      <w:r w:rsidRPr="0061199B">
        <w:rPr>
          <w:sz w:val="16"/>
        </w:rPr>
        <w:t>. Within countries, a basic income is generally conceived as being uniform, irrespective of measurable differences in cost of living (most notably, housing costs). This makes it function as a powerful redistributive instrument in favor of the “peripheries.” It could, however, be modulated to take such differences into account, especially if it were to operate on a supranational level (a possibility to be discussed in chapter</w:t>
      </w:r>
      <w:r>
        <w:rPr>
          <w:sz w:val="16"/>
        </w:rPr>
        <w:t xml:space="preserve"> </w:t>
      </w:r>
      <w:r w:rsidRPr="0061199B">
        <w:rPr>
          <w:sz w:val="16"/>
        </w:rPr>
        <w:t>8). This would reduce, though not cancel, the redistributive impact in favor of poorer areas.</w:t>
      </w:r>
    </w:p>
    <w:p w14:paraId="72A9DBA6" w14:textId="77777777" w:rsidR="00BF056F" w:rsidRPr="0061199B" w:rsidRDefault="00BF056F" w:rsidP="00BF056F">
      <w:pPr>
        <w:rPr>
          <w:sz w:val="16"/>
        </w:rPr>
      </w:pPr>
      <w:r w:rsidRPr="0061199B">
        <w:rPr>
          <w:rStyle w:val="StyleUnderline"/>
        </w:rPr>
        <w:t>Third</w:t>
      </w:r>
      <w:r w:rsidRPr="0061199B">
        <w:rPr>
          <w:sz w:val="16"/>
        </w:rPr>
        <w:t xml:space="preserve">, even if it remained invariable through space, </w:t>
      </w:r>
      <w:r w:rsidRPr="0061199B">
        <w:rPr>
          <w:rStyle w:val="StyleUnderline"/>
        </w:rPr>
        <w:t>a basic income could be variable across time</w:t>
      </w:r>
      <w:r w:rsidRPr="0061199B">
        <w:rPr>
          <w:sz w:val="16"/>
        </w:rPr>
        <w:t>. To play the role it is intended to play, it would certainly need to be paid on a regular basis rather than just once or at unpredictable intervals. As we’ll see in chapter</w:t>
      </w:r>
      <w:r>
        <w:rPr>
          <w:sz w:val="16"/>
        </w:rPr>
        <w:t xml:space="preserve"> </w:t>
      </w:r>
      <w:r w:rsidRPr="0061199B">
        <w:rPr>
          <w:sz w:val="16"/>
        </w:rPr>
        <w:t>4, the very first basic-income proposals (Thomas Spence’s in 1797 and Joseph Charlier’s in 1848) called for payments once a quarter. The state bonus scheme imagined by Mabel and Dennis Milner in 1918 had it paid once a week. At the other extreme, the Alaska dividend is paid once a year. Most proposals since Joseph Charlier’s final version, however, specify payment once a month.13</w:t>
      </w:r>
    </w:p>
    <w:p w14:paraId="795C71E7" w14:textId="77777777" w:rsidR="00BF056F" w:rsidRPr="0061199B" w:rsidRDefault="00BF056F" w:rsidP="00BF056F">
      <w:pPr>
        <w:rPr>
          <w:sz w:val="16"/>
        </w:rPr>
      </w:pPr>
      <w:r w:rsidRPr="0061199B">
        <w:rPr>
          <w:rStyle w:val="StyleUnderline"/>
        </w:rPr>
        <w:t>A basic income does</w:t>
      </w:r>
      <w:r w:rsidRPr="0061199B">
        <w:rPr>
          <w:sz w:val="16"/>
        </w:rPr>
        <w:t xml:space="preserve"> not only </w:t>
      </w:r>
      <w:r w:rsidRPr="0061199B">
        <w:rPr>
          <w:rStyle w:val="StyleUnderline"/>
        </w:rPr>
        <w:t>need to be paid regularly. Its amount must</w:t>
      </w:r>
      <w:r w:rsidRPr="0061199B">
        <w:rPr>
          <w:sz w:val="16"/>
        </w:rPr>
        <w:t xml:space="preserve"> also </w:t>
      </w:r>
      <w:r w:rsidRPr="0061199B">
        <w:rPr>
          <w:rStyle w:val="StyleUnderline"/>
        </w:rPr>
        <w:t>be stable enough and</w:t>
      </w:r>
      <w:r w:rsidRPr="0061199B">
        <w:rPr>
          <w:sz w:val="16"/>
        </w:rPr>
        <w:t xml:space="preserve">, in particular, </w:t>
      </w:r>
      <w:r w:rsidRPr="0061199B">
        <w:rPr>
          <w:rStyle w:val="StyleUnderline"/>
        </w:rPr>
        <w:t xml:space="preserve">immune to sudden declines. This does </w:t>
      </w:r>
      <w:r w:rsidRPr="0061199B">
        <w:rPr>
          <w:rStyle w:val="Emphasis"/>
        </w:rPr>
        <w:t>not</w:t>
      </w:r>
      <w:r w:rsidRPr="0061199B">
        <w:rPr>
          <w:rStyle w:val="StyleUnderline"/>
        </w:rPr>
        <w:t xml:space="preserve"> mean that it should be </w:t>
      </w:r>
      <w:r w:rsidRPr="0061199B">
        <w:rPr>
          <w:rStyle w:val="Emphasis"/>
        </w:rPr>
        <w:t>fixed</w:t>
      </w:r>
      <w:r w:rsidRPr="0061199B">
        <w:rPr>
          <w:sz w:val="16"/>
        </w:rPr>
        <w:t xml:space="preserve">. Once in place, </w:t>
      </w:r>
      <w:r w:rsidRPr="0061199B">
        <w:rPr>
          <w:rStyle w:val="StyleUnderline"/>
        </w:rPr>
        <w:t>it can</w:t>
      </w:r>
      <w:r w:rsidRPr="0061199B">
        <w:rPr>
          <w:sz w:val="16"/>
        </w:rPr>
        <w:t xml:space="preserve"> meaningfully </w:t>
      </w:r>
      <w:r w:rsidRPr="0061199B">
        <w:rPr>
          <w:rStyle w:val="StyleUnderline"/>
        </w:rPr>
        <w:t>be linked to a price index or</w:t>
      </w:r>
      <w:r w:rsidRPr="0061199B">
        <w:rPr>
          <w:sz w:val="16"/>
        </w:rPr>
        <w:t xml:space="preserve">, even more meaningfully, to </w:t>
      </w:r>
      <w:r w:rsidRPr="0061199B">
        <w:rPr>
          <w:rStyle w:val="StyleUnderline"/>
        </w:rPr>
        <w:t>GDP per capita</w:t>
      </w:r>
      <w:r w:rsidRPr="0061199B">
        <w:rPr>
          <w:sz w:val="16"/>
        </w:rPr>
        <w:t>. The latter idea was defended, for example, by Dennis Milner in the first developed basic income plan for the United Kingdom in 1920 and quite recently by labor leader Andy Stern, who likes the idea “because it will mean that the gains of society will accrue more widely for every American citizen, and not just the few.”14 To</w:t>
      </w:r>
      <w:r>
        <w:rPr>
          <w:sz w:val="16"/>
        </w:rPr>
        <w:t xml:space="preserve"> </w:t>
      </w:r>
      <w:r w:rsidRPr="0061199B">
        <w:rPr>
          <w:sz w:val="16"/>
        </w:rPr>
        <w:t>cushion possible downward shocks, however, linking the amount to an average index over several years is wiser than linking it just to the current year.</w:t>
      </w:r>
    </w:p>
    <w:p w14:paraId="6A8A9BD5" w14:textId="77777777" w:rsidR="00BF056F" w:rsidRPr="0061199B" w:rsidRDefault="00BF056F" w:rsidP="00BF056F">
      <w:pPr>
        <w:rPr>
          <w:sz w:val="16"/>
        </w:rPr>
      </w:pPr>
      <w:r w:rsidRPr="0061199B">
        <w:rPr>
          <w:sz w:val="16"/>
        </w:rPr>
        <w:t xml:space="preserve">Finally, is a basic income mortgageable and taxable? It makes most sense to set the rules so that </w:t>
      </w:r>
      <w:r w:rsidRPr="0061199B">
        <w:rPr>
          <w:rStyle w:val="StyleUnderline"/>
        </w:rPr>
        <w:t xml:space="preserve">a basic income </w:t>
      </w:r>
      <w:r w:rsidRPr="0061199B">
        <w:rPr>
          <w:rStyle w:val="Emphasis"/>
        </w:rPr>
        <w:t>cannot</w:t>
      </w:r>
      <w:r w:rsidRPr="0061199B">
        <w:rPr>
          <w:rStyle w:val="StyleUnderline"/>
        </w:rPr>
        <w:t xml:space="preserve"> be mortgaged; its beneficiaries must </w:t>
      </w:r>
      <w:r w:rsidRPr="0061199B">
        <w:rPr>
          <w:rStyle w:val="Emphasis"/>
        </w:rPr>
        <w:t>not</w:t>
      </w:r>
      <w:r w:rsidRPr="0061199B">
        <w:rPr>
          <w:rStyle w:val="StyleUnderline"/>
        </w:rPr>
        <w:t xml:space="preserve"> be allowed to use its future stream as a </w:t>
      </w:r>
      <w:r w:rsidRPr="0061199B">
        <w:rPr>
          <w:rStyle w:val="Emphasis"/>
        </w:rPr>
        <w:t>guarantee</w:t>
      </w:r>
      <w:r w:rsidRPr="0061199B">
        <w:rPr>
          <w:rStyle w:val="StyleUnderline"/>
        </w:rPr>
        <w:t xml:space="preserve"> for loans</w:t>
      </w:r>
      <w:r w:rsidRPr="0061199B">
        <w:rPr>
          <w:sz w:val="16"/>
        </w:rPr>
        <w:t>. This requirement flows naturally from viewing basic income not as a top-up on other incomes but rather as the bottom layer for every person’s income, which current legislation usually protects against seizure. That a basic income is also best conceived as income-tax-free is less obvious. There are tax systems in which this makes a difference. For example, if the unit of personal income taxation is the household and if a progressive tax schedule is applied to the total income of all households, including basic incomes in tax bases amounts to giving smaller basic incomes to members of larger households. By contrast, if personal income taxation takes the form of a flat tax or is strictly individual, subjecting the basic income to income taxation is equivalent to reducing it by a fixed amount—and in that case, it is more simple administratively just to set it a lower level and make it tax free.</w:t>
      </w:r>
    </w:p>
    <w:p w14:paraId="62893064" w14:textId="77777777" w:rsidR="00BF056F" w:rsidRPr="00857164" w:rsidRDefault="00BF056F" w:rsidP="00BF056F">
      <w:pPr>
        <w:rPr>
          <w:sz w:val="16"/>
        </w:rPr>
      </w:pPr>
      <w:r w:rsidRPr="0061199B">
        <w:rPr>
          <w:sz w:val="16"/>
        </w:rPr>
        <w:t xml:space="preserve">In light of these various clarifications, it should be clear that </w:t>
      </w:r>
      <w:r w:rsidRPr="0061199B">
        <w:rPr>
          <w:rStyle w:val="StyleUnderline"/>
        </w:rPr>
        <w:t xml:space="preserve">the </w:t>
      </w:r>
      <w:r w:rsidRPr="0061199B">
        <w:rPr>
          <w:rStyle w:val="Emphasis"/>
        </w:rPr>
        <w:t>word</w:t>
      </w:r>
      <w:r w:rsidRPr="0061199B">
        <w:rPr>
          <w:rStyle w:val="StyleUnderline"/>
        </w:rPr>
        <w:t xml:space="preserve"> “basic” in basic income is meant to convey</w:t>
      </w:r>
      <w:r w:rsidRPr="0061199B">
        <w:rPr>
          <w:sz w:val="16"/>
        </w:rPr>
        <w:t xml:space="preserve"> the idea of </w:t>
      </w:r>
      <w:r w:rsidRPr="0061199B">
        <w:rPr>
          <w:rStyle w:val="Emphasis"/>
        </w:rPr>
        <w:t>a floor</w:t>
      </w:r>
      <w:r w:rsidRPr="0061199B">
        <w:rPr>
          <w:sz w:val="16"/>
        </w:rPr>
        <w:t xml:space="preserve"> on which one can stand because of its very unconditionality. It is a foundation on which people can build their lives in various ways, including by topping it up with income from other sources. Nothing in the definition entails a specific amount. For example, a basic income is not by definition sufficient to cover what could be regarded as basic needs. The level of the basic income is of course very relevant in discussions of the merits of particular proposals, and various people have argued that some minimum level should be required for a scheme to deserve the label “basic income.” The advantage of the definition we adopt, following common usage, is that it enables us to conveniently separate these two big questions: whether a scheme is unconditional enough for it to qualify as a basic income and whether it is pitched at the right level. </w:t>
      </w:r>
      <w:r w:rsidRPr="0061199B">
        <w:rPr>
          <w:rStyle w:val="StyleUnderline"/>
        </w:rPr>
        <w:t>We shall</w:t>
      </w:r>
      <w:r w:rsidRPr="0061199B">
        <w:rPr>
          <w:sz w:val="16"/>
        </w:rPr>
        <w:t xml:space="preserve"> therefore </w:t>
      </w:r>
      <w:r w:rsidRPr="0061199B">
        <w:rPr>
          <w:rStyle w:val="StyleUnderline"/>
        </w:rPr>
        <w:t xml:space="preserve">stick to this </w:t>
      </w:r>
      <w:r w:rsidRPr="0061199B">
        <w:rPr>
          <w:rStyle w:val="Emphasis"/>
        </w:rPr>
        <w:t>definition</w:t>
      </w:r>
      <w:r w:rsidRPr="0061199B">
        <w:rPr>
          <w:sz w:val="16"/>
        </w:rPr>
        <w:t>, while understanding that there are circumstances in which deviating from it may make strategic sense.</w:t>
      </w:r>
    </w:p>
    <w:p w14:paraId="44124964" w14:textId="77777777" w:rsidR="00BF056F" w:rsidRDefault="00BF056F" w:rsidP="00BF056F">
      <w:pPr>
        <w:pStyle w:val="Heading3"/>
      </w:pPr>
      <w:r>
        <w:t>BI---Universal---Excludes Inconsistency---2NC</w:t>
      </w:r>
    </w:p>
    <w:p w14:paraId="0C964BBC" w14:textId="77777777" w:rsidR="00BF056F" w:rsidRDefault="00BF056F" w:rsidP="00BF056F">
      <w:pPr>
        <w:pStyle w:val="Heading4"/>
      </w:pPr>
      <w:r>
        <w:t xml:space="preserve">Inconsistent dividends </w:t>
      </w:r>
      <w:r>
        <w:rPr>
          <w:u w:val="single"/>
        </w:rPr>
        <w:t>aren’t</w:t>
      </w:r>
      <w:r>
        <w:t xml:space="preserve"> topical.</w:t>
      </w:r>
    </w:p>
    <w:p w14:paraId="7CE42CEE" w14:textId="77777777" w:rsidR="00BF056F" w:rsidRPr="00552E5B" w:rsidRDefault="00BF056F" w:rsidP="00BF056F">
      <w:r w:rsidRPr="00AC476A">
        <w:rPr>
          <w:rStyle w:val="Style13ptBold"/>
        </w:rPr>
        <w:t>Torry ’22</w:t>
      </w:r>
      <w:r>
        <w:t xml:space="preserve"> [Malcolm Torry; 2022; Director of the Citizen's Income Trust and an honorary research fellow in the Social Policy Department at the LSE; Basic Income—What, Why, and How? “Defining Basic Income,” p. 13-28]</w:t>
      </w:r>
    </w:p>
    <w:p w14:paraId="589CAB28" w14:textId="77777777" w:rsidR="00BF056F" w:rsidRPr="00424721" w:rsidRDefault="00BF056F" w:rsidP="00BF056F">
      <w:pPr>
        <w:rPr>
          <w:sz w:val="16"/>
        </w:rPr>
      </w:pPr>
      <w:r w:rsidRPr="005876CC">
        <w:rPr>
          <w:rStyle w:val="Emphasis"/>
          <w:highlight w:val="cyan"/>
        </w:rPr>
        <w:t>Defining</w:t>
      </w:r>
      <w:r w:rsidRPr="005876CC">
        <w:rPr>
          <w:rStyle w:val="StyleUnderline"/>
          <w:highlight w:val="cyan"/>
        </w:rPr>
        <w:t xml:space="preserve"> ‘Basic Income’</w:t>
      </w:r>
    </w:p>
    <w:p w14:paraId="0D5F11C0" w14:textId="77777777" w:rsidR="00BF056F" w:rsidRPr="00424721" w:rsidRDefault="00BF056F" w:rsidP="00BF056F">
      <w:pPr>
        <w:rPr>
          <w:sz w:val="16"/>
        </w:rPr>
      </w:pPr>
      <w:r w:rsidRPr="00424721">
        <w:rPr>
          <w:rStyle w:val="StyleUnderline"/>
        </w:rPr>
        <w:t xml:space="preserve">‘Basic Income’ is </w:t>
      </w:r>
      <w:r w:rsidRPr="00424721">
        <w:rPr>
          <w:rStyle w:val="Emphasis"/>
        </w:rPr>
        <w:t>frequently defined</w:t>
      </w:r>
      <w:r w:rsidRPr="00424721">
        <w:rPr>
          <w:rStyle w:val="StyleUnderline"/>
        </w:rPr>
        <w:t xml:space="preserve"> in relation to a list of characteristics. An income might belong in the </w:t>
      </w:r>
      <w:r w:rsidRPr="00424721">
        <w:rPr>
          <w:rStyle w:val="Emphasis"/>
        </w:rPr>
        <w:t>category</w:t>
      </w:r>
      <w:r w:rsidRPr="00424721">
        <w:rPr>
          <w:rStyle w:val="StyleUnderline"/>
        </w:rPr>
        <w:t xml:space="preserve"> ‘Basic Income’ if it is ‘unconditional’, ‘nonwithdrawable’, and paid to ‘each individual’ rather than to households</w:t>
      </w:r>
      <w:r w:rsidRPr="00424721">
        <w:rPr>
          <w:sz w:val="16"/>
        </w:rPr>
        <w:t xml:space="preserve">. However, as we have seen, meaning might be richer than definition. </w:t>
      </w:r>
      <w:r w:rsidRPr="00424721">
        <w:rPr>
          <w:rStyle w:val="Emphasis"/>
        </w:rPr>
        <w:t xml:space="preserve">Usually </w:t>
      </w:r>
      <w:r w:rsidRPr="005876CC">
        <w:rPr>
          <w:rStyle w:val="Emphasis"/>
          <w:highlight w:val="cyan"/>
        </w:rPr>
        <w:t>unstated</w:t>
      </w:r>
      <w:r w:rsidRPr="005876CC">
        <w:rPr>
          <w:rStyle w:val="StyleUnderline"/>
          <w:highlight w:val="cyan"/>
        </w:rPr>
        <w:t>, but</w:t>
      </w:r>
      <w:r w:rsidRPr="00424721">
        <w:rPr>
          <w:rStyle w:val="StyleUnderline"/>
        </w:rPr>
        <w:t xml:space="preserve"> </w:t>
      </w:r>
      <w:r w:rsidRPr="00424721">
        <w:rPr>
          <w:rStyle w:val="Emphasis"/>
        </w:rPr>
        <w:t xml:space="preserve">generally </w:t>
      </w:r>
      <w:r w:rsidRPr="005876CC">
        <w:rPr>
          <w:rStyle w:val="Emphasis"/>
          <w:highlight w:val="cyan"/>
        </w:rPr>
        <w:t>assumed</w:t>
      </w:r>
      <w:r w:rsidRPr="00424721">
        <w:rPr>
          <w:sz w:val="16"/>
        </w:rPr>
        <w:t>, are some additional characteristics:</w:t>
      </w:r>
    </w:p>
    <w:p w14:paraId="13389BAA" w14:textId="77777777" w:rsidR="00BF056F" w:rsidRPr="00424721" w:rsidRDefault="00BF056F" w:rsidP="00BF056F">
      <w:pPr>
        <w:pStyle w:val="ListParagraph"/>
        <w:numPr>
          <w:ilvl w:val="0"/>
          <w:numId w:val="46"/>
        </w:numPr>
        <w:rPr>
          <w:sz w:val="16"/>
        </w:rPr>
      </w:pPr>
      <w:r w:rsidRPr="005E47CA">
        <w:rPr>
          <w:rStyle w:val="StyleUnderline"/>
        </w:rPr>
        <w:t>That the income will be paid monthly, fortnightly,</w:t>
      </w:r>
      <w:r w:rsidRPr="00424721">
        <w:rPr>
          <w:rStyle w:val="StyleUnderline"/>
        </w:rPr>
        <w:t xml:space="preserve"> or weekly</w:t>
      </w:r>
      <w:r w:rsidRPr="00424721">
        <w:rPr>
          <w:sz w:val="16"/>
        </w:rPr>
        <w:t xml:space="preserve"> (or perhaps daily?). </w:t>
      </w:r>
      <w:r w:rsidRPr="00424721">
        <w:rPr>
          <w:rStyle w:val="StyleUnderline"/>
        </w:rPr>
        <w:t>The Alaska</w:t>
      </w:r>
      <w:r w:rsidRPr="00424721">
        <w:rPr>
          <w:sz w:val="16"/>
        </w:rPr>
        <w:t xml:space="preserve"> Permanent Fund </w:t>
      </w:r>
      <w:r w:rsidRPr="00424721">
        <w:rPr>
          <w:rStyle w:val="StyleUnderline"/>
        </w:rPr>
        <w:t>Dividend</w:t>
      </w:r>
      <w:r w:rsidRPr="00424721">
        <w:rPr>
          <w:sz w:val="16"/>
        </w:rPr>
        <w:t xml:space="preserve"> (Goldsmith, 2012: 49–50) </w:t>
      </w:r>
      <w:r w:rsidRPr="00424721">
        <w:rPr>
          <w:rStyle w:val="StyleUnderline"/>
        </w:rPr>
        <w:t>is paid annually and is</w:t>
      </w:r>
      <w:r w:rsidRPr="00424721">
        <w:rPr>
          <w:sz w:val="16"/>
        </w:rPr>
        <w:t xml:space="preserve"> therefore </w:t>
      </w:r>
      <w:r w:rsidRPr="00424721">
        <w:rPr>
          <w:rStyle w:val="Emphasis"/>
        </w:rPr>
        <w:t>not</w:t>
      </w:r>
      <w:r w:rsidRPr="00424721">
        <w:rPr>
          <w:rStyle w:val="StyleUnderline"/>
        </w:rPr>
        <w:t xml:space="preserve"> a Basic Income</w:t>
      </w:r>
      <w:r w:rsidRPr="00424721">
        <w:rPr>
          <w:sz w:val="16"/>
        </w:rPr>
        <w:t>.</w:t>
      </w:r>
    </w:p>
    <w:p w14:paraId="7DB882F9" w14:textId="77777777" w:rsidR="00BF056F" w:rsidRPr="00424721" w:rsidRDefault="00BF056F" w:rsidP="00BF056F">
      <w:pPr>
        <w:pStyle w:val="ListParagraph"/>
        <w:numPr>
          <w:ilvl w:val="0"/>
          <w:numId w:val="46"/>
        </w:numPr>
        <w:rPr>
          <w:sz w:val="16"/>
        </w:rPr>
      </w:pPr>
      <w:r w:rsidRPr="005876CC">
        <w:rPr>
          <w:rStyle w:val="StyleUnderline"/>
          <w:highlight w:val="cyan"/>
        </w:rPr>
        <w:t xml:space="preserve">That the income will </w:t>
      </w:r>
      <w:r w:rsidRPr="005876CC">
        <w:rPr>
          <w:rStyle w:val="Emphasis"/>
          <w:highlight w:val="cyan"/>
        </w:rPr>
        <w:t>not</w:t>
      </w:r>
      <w:r w:rsidRPr="005876CC">
        <w:rPr>
          <w:rStyle w:val="StyleUnderline"/>
          <w:highlight w:val="cyan"/>
        </w:rPr>
        <w:t xml:space="preserve"> vary</w:t>
      </w:r>
      <w:r w:rsidRPr="005876CC">
        <w:rPr>
          <w:rStyle w:val="StyleUnderline"/>
        </w:rPr>
        <w:t>, although regular annual upratings will be expected</w:t>
      </w:r>
      <w:r w:rsidRPr="00424721">
        <w:rPr>
          <w:sz w:val="16"/>
        </w:rPr>
        <w:t xml:space="preserve">. Again, </w:t>
      </w:r>
      <w:r w:rsidRPr="005876CC">
        <w:rPr>
          <w:rStyle w:val="StyleUnderline"/>
          <w:highlight w:val="cyan"/>
        </w:rPr>
        <w:t>the Alaska</w:t>
      </w:r>
      <w:r w:rsidRPr="00424721">
        <w:rPr>
          <w:sz w:val="16"/>
        </w:rPr>
        <w:t xml:space="preserve"> Permanent Fund </w:t>
      </w:r>
      <w:r w:rsidRPr="005876CC">
        <w:rPr>
          <w:rStyle w:val="StyleUnderline"/>
          <w:highlight w:val="cyan"/>
        </w:rPr>
        <w:t>dividend</w:t>
      </w:r>
      <w:r w:rsidRPr="005876CC">
        <w:rPr>
          <w:rStyle w:val="StyleUnderline"/>
        </w:rPr>
        <w:t>, which is</w:t>
      </w:r>
      <w:r w:rsidRPr="005876CC">
        <w:rPr>
          <w:sz w:val="16"/>
        </w:rPr>
        <w:t xml:space="preserve"> the</w:t>
      </w:r>
      <w:r w:rsidRPr="00424721">
        <w:rPr>
          <w:sz w:val="16"/>
        </w:rPr>
        <w:t xml:space="preserve"> payment of </w:t>
      </w:r>
      <w:r w:rsidRPr="005876CC">
        <w:rPr>
          <w:rStyle w:val="StyleUnderline"/>
          <w:highlight w:val="cyan"/>
        </w:rPr>
        <w:t xml:space="preserve">a varying dividend, is </w:t>
      </w:r>
      <w:r w:rsidRPr="005876CC">
        <w:rPr>
          <w:rStyle w:val="Emphasis"/>
          <w:highlight w:val="cyan"/>
        </w:rPr>
        <w:t>not</w:t>
      </w:r>
      <w:r w:rsidRPr="005876CC">
        <w:rPr>
          <w:rStyle w:val="StyleUnderline"/>
          <w:highlight w:val="cyan"/>
        </w:rPr>
        <w:t xml:space="preserve"> a Basic Income</w:t>
      </w:r>
      <w:r w:rsidRPr="00424721">
        <w:rPr>
          <w:sz w:val="16"/>
        </w:rPr>
        <w:t>.</w:t>
      </w:r>
    </w:p>
    <w:p w14:paraId="2A858FD5" w14:textId="77777777" w:rsidR="00BF056F" w:rsidRPr="00781B8D" w:rsidRDefault="00BF056F" w:rsidP="00BF056F">
      <w:pPr>
        <w:pStyle w:val="ListParagraph"/>
        <w:numPr>
          <w:ilvl w:val="0"/>
          <w:numId w:val="46"/>
        </w:numPr>
        <w:rPr>
          <w:sz w:val="16"/>
        </w:rPr>
      </w:pPr>
      <w:r w:rsidRPr="005E47CA">
        <w:rPr>
          <w:rStyle w:val="StyleUnderline"/>
        </w:rPr>
        <w:t xml:space="preserve">That the income will </w:t>
      </w:r>
      <w:r w:rsidRPr="005E47CA">
        <w:rPr>
          <w:rStyle w:val="Emphasis"/>
        </w:rPr>
        <w:t>vary</w:t>
      </w:r>
      <w:r w:rsidRPr="005E47CA">
        <w:rPr>
          <w:rStyle w:val="StyleUnderline"/>
        </w:rPr>
        <w:t xml:space="preserve"> with the recipient’s </w:t>
      </w:r>
      <w:r w:rsidRPr="005E47CA">
        <w:rPr>
          <w:rStyle w:val="Emphasis"/>
        </w:rPr>
        <w:t>age</w:t>
      </w:r>
      <w:r w:rsidRPr="005E47CA">
        <w:rPr>
          <w:sz w:val="16"/>
        </w:rPr>
        <w:t>, with a ‘standard’ amount for working</w:t>
      </w:r>
      <w:r w:rsidRPr="00424721">
        <w:rPr>
          <w:sz w:val="16"/>
        </w:rPr>
        <w:t xml:space="preserve"> age adults, smaller amounts for children, and perhaps for young adults, and larger amounts for individuals over a defined state pension age. This assumption would appear to breach the ‘unconditional’ requirement, and strictly speaking it does: but because this conditionality is of a particular type, the breach is permitted. In relation to social security benefits, conditionalities exhibit two variables: ease of administration, and whether or not enquiry has to be made into an individual’s situation or activity. Two of the expected advantages of a Basic Income are that it will be simple to administer, and that it will require no bureaucratic intrusion into the lives of recipients. Employment market status, household structure, and disability, are conditionalities about which enquiries have to be made, so none of them can be permitted to influence the level of someone’s Basic Income. On the other hand, nobody would ever have to enquire into someone’s age once the government’s computer knew their date of birth. Their Basic Income would begin at their birth, the computer would automatically increase their Basic Income as they ceased to be children, when they became working age adults, and when they passed state retirement age, and it would turn off their Basic Income when they died. There would be no bureaucratic intrusion, and, indeed, no active administration to be done.</w:t>
      </w:r>
    </w:p>
    <w:p w14:paraId="60EB9E24" w14:textId="77777777" w:rsidR="00BF056F" w:rsidRPr="00C12903" w:rsidRDefault="00BF056F" w:rsidP="00BF056F">
      <w:pPr>
        <w:rPr>
          <w:sz w:val="16"/>
        </w:rPr>
      </w:pPr>
      <w:r w:rsidRPr="00781B8D">
        <w:rPr>
          <w:rStyle w:val="StyleUnderline"/>
        </w:rPr>
        <w:t>These</w:t>
      </w:r>
      <w:r w:rsidRPr="00C12903">
        <w:rPr>
          <w:sz w:val="16"/>
        </w:rPr>
        <w:t xml:space="preserve"> three </w:t>
      </w:r>
      <w:r w:rsidRPr="00781B8D">
        <w:rPr>
          <w:rStyle w:val="StyleUnderline"/>
        </w:rPr>
        <w:t>assumption</w:t>
      </w:r>
      <w:r w:rsidRPr="005E47CA">
        <w:rPr>
          <w:rStyle w:val="StyleUnderline"/>
        </w:rPr>
        <w:t xml:space="preserve">s are </w:t>
      </w:r>
      <w:r w:rsidRPr="005E47CA">
        <w:rPr>
          <w:rStyle w:val="Emphasis"/>
        </w:rPr>
        <w:t>genera</w:t>
      </w:r>
      <w:r w:rsidRPr="00781B8D">
        <w:rPr>
          <w:rStyle w:val="Emphasis"/>
        </w:rPr>
        <w:t xml:space="preserve">lly </w:t>
      </w:r>
      <w:r w:rsidRPr="005876CC">
        <w:rPr>
          <w:rStyle w:val="Emphasis"/>
          <w:highlight w:val="cyan"/>
        </w:rPr>
        <w:t>understood</w:t>
      </w:r>
      <w:r w:rsidRPr="005876CC">
        <w:rPr>
          <w:rStyle w:val="StyleUnderline"/>
          <w:highlight w:val="cyan"/>
        </w:rPr>
        <w:t xml:space="preserve"> to </w:t>
      </w:r>
      <w:r w:rsidRPr="005876CC">
        <w:rPr>
          <w:rStyle w:val="Emphasis"/>
          <w:highlight w:val="cyan"/>
        </w:rPr>
        <w:t>belong</w:t>
      </w:r>
      <w:r w:rsidRPr="005876CC">
        <w:rPr>
          <w:rStyle w:val="StyleUnderline"/>
          <w:highlight w:val="cyan"/>
        </w:rPr>
        <w:t xml:space="preserve"> to the </w:t>
      </w:r>
      <w:r w:rsidRPr="005876CC">
        <w:rPr>
          <w:rStyle w:val="Emphasis"/>
          <w:highlight w:val="cyan"/>
        </w:rPr>
        <w:t>definition</w:t>
      </w:r>
      <w:r w:rsidRPr="005876CC">
        <w:rPr>
          <w:rStyle w:val="StyleUnderline"/>
          <w:highlight w:val="cyan"/>
        </w:rPr>
        <w:t xml:space="preserve"> of a Basic </w:t>
      </w:r>
      <w:r w:rsidRPr="005C0523">
        <w:rPr>
          <w:rStyle w:val="StyleUnderline"/>
          <w:highlight w:val="cyan"/>
        </w:rPr>
        <w:t>Income, but they are rarely stated</w:t>
      </w:r>
      <w:r w:rsidRPr="005C0523">
        <w:rPr>
          <w:sz w:val="16"/>
        </w:rPr>
        <w:t>.</w:t>
      </w:r>
      <w:r w:rsidRPr="00C12903">
        <w:rPr>
          <w:sz w:val="16"/>
        </w:rPr>
        <w:t xml:space="preserve"> If ‘definition’ means a set of words that give some indication of the meaning of ‘Basic Income’, then the definition will rarely include these three assumptions. If by ‘definition’ we mean the understood meaning of ‘Basic Income’, then they do belong to the definition.</w:t>
      </w:r>
    </w:p>
    <w:p w14:paraId="4A1EBB05" w14:textId="77777777" w:rsidR="00BF056F" w:rsidRPr="005C0523" w:rsidRDefault="00BF056F" w:rsidP="00BF056F">
      <w:pPr>
        <w:rPr>
          <w:sz w:val="16"/>
        </w:rPr>
      </w:pPr>
      <w:r w:rsidRPr="00C12903">
        <w:rPr>
          <w:sz w:val="16"/>
        </w:rPr>
        <w:t xml:space="preserve">If we look for the words that generally accompany ‘Basic Income’ then we will often find the words ‘unconditional’, ‘nonwithdrawable’, and ‘individual’. We might find ‘regular’, which can encapsulate the first assumption above; we might find a statement that the payment would be ‘equal’ or ‘uniform’, reflecting the second assumption; and we will generally find different levels of Basic Income for different age groups, reflecting the third assumption. So </w:t>
      </w:r>
      <w:r w:rsidRPr="00781B8D">
        <w:rPr>
          <w:rStyle w:val="StyleUnderline"/>
        </w:rPr>
        <w:t xml:space="preserve">in the case of </w:t>
      </w:r>
      <w:r w:rsidRPr="005876CC">
        <w:rPr>
          <w:rStyle w:val="StyleUnderline"/>
          <w:highlight w:val="cyan"/>
        </w:rPr>
        <w:t>‘Basic Income’</w:t>
      </w:r>
      <w:r w:rsidRPr="00781B8D">
        <w:rPr>
          <w:rStyle w:val="StyleUnderline"/>
        </w:rPr>
        <w:t xml:space="preserve">, </w:t>
      </w:r>
      <w:r w:rsidRPr="005876CC">
        <w:rPr>
          <w:rStyle w:val="StyleUnderline"/>
          <w:highlight w:val="cyan"/>
        </w:rPr>
        <w:t>usage delivers</w:t>
      </w:r>
      <w:r w:rsidRPr="00781B8D">
        <w:rPr>
          <w:rStyle w:val="StyleUnderline"/>
        </w:rPr>
        <w:t xml:space="preserve"> a </w:t>
      </w:r>
      <w:r w:rsidRPr="00781B8D">
        <w:rPr>
          <w:rStyle w:val="Emphasis"/>
        </w:rPr>
        <w:t xml:space="preserve">fairly </w:t>
      </w:r>
      <w:r w:rsidRPr="005876CC">
        <w:rPr>
          <w:rStyle w:val="Emphasis"/>
          <w:highlight w:val="cyan"/>
        </w:rPr>
        <w:t>consistent</w:t>
      </w:r>
      <w:r w:rsidRPr="00781B8D">
        <w:rPr>
          <w:rStyle w:val="Emphasis"/>
        </w:rPr>
        <w:t xml:space="preserve"> set</w:t>
      </w:r>
      <w:r w:rsidRPr="00781B8D">
        <w:rPr>
          <w:rStyle w:val="StyleUnderline"/>
        </w:rPr>
        <w:t xml:space="preserve"> of </w:t>
      </w:r>
      <w:r w:rsidRPr="005876CC">
        <w:rPr>
          <w:rStyle w:val="StyleUnderline"/>
          <w:highlight w:val="cyan"/>
        </w:rPr>
        <w:t>characteristics</w:t>
      </w:r>
      <w:r w:rsidRPr="00C12903">
        <w:rPr>
          <w:sz w:val="16"/>
        </w:rPr>
        <w:t>, and our first two definition methods converge.</w:t>
      </w:r>
    </w:p>
    <w:p w14:paraId="17F996E5" w14:textId="77777777" w:rsidR="00BF056F" w:rsidRDefault="00BF056F" w:rsidP="00BF056F">
      <w:pPr>
        <w:pStyle w:val="Heading3"/>
      </w:pPr>
      <w:r>
        <w:t>BI---Universal---Includes Prisoners---2NC</w:t>
      </w:r>
    </w:p>
    <w:p w14:paraId="5D1E8E21" w14:textId="77777777" w:rsidR="00BF056F" w:rsidRPr="00A9657F" w:rsidRDefault="00BF056F" w:rsidP="00BF056F">
      <w:pPr>
        <w:pStyle w:val="Heading4"/>
      </w:pPr>
      <w:r>
        <w:t>BI goes to prisoners</w:t>
      </w:r>
    </w:p>
    <w:p w14:paraId="783F7801" w14:textId="77777777" w:rsidR="00BF056F" w:rsidRDefault="00BF056F" w:rsidP="00BF056F">
      <w:r w:rsidRPr="00A56AD6">
        <w:rPr>
          <w:rStyle w:val="Style13ptBold"/>
        </w:rPr>
        <w:t>Miller ’17</w:t>
      </w:r>
      <w:r>
        <w:t xml:space="preserve"> [Annie; 2017; spent the major part of her working life in the Department of Economics at Heriot-Watt University in Edinburgh teaching mainly business economics, econometrics, mathematics and statistics for economists, in 1984, Annie was a co-founder of the Basic Income Research Group (BIRG), which changed its name in 1993 to the Citizen’s Income Trust (CIT), where she has been a trustee since 1989 and is currently its Chair, contributes regularly to its Citizen’s Income Newsletter and gives talks to groups around the UK, and has presented papers on BI at conferences here in the UK, on the continent and in North America; “Migration – and giving a BI to rich people,” A Basic Income Handbook, Luath Press Limited: Edinburgh]</w:t>
      </w:r>
    </w:p>
    <w:p w14:paraId="35EBAD68" w14:textId="77777777" w:rsidR="00BF056F" w:rsidRPr="00F46022" w:rsidRDefault="00BF056F" w:rsidP="00BF056F">
      <w:pPr>
        <w:rPr>
          <w:sz w:val="16"/>
        </w:rPr>
      </w:pPr>
      <w:r w:rsidRPr="00F46022">
        <w:rPr>
          <w:rStyle w:val="StyleUnderline"/>
          <w:highlight w:val="cyan"/>
        </w:rPr>
        <w:t>If residence is to be the basis of entitlement</w:t>
      </w:r>
      <w:r w:rsidRPr="00EA1A38">
        <w:rPr>
          <w:rStyle w:val="StyleUnderline"/>
        </w:rPr>
        <w:t xml:space="preserve">, </w:t>
      </w:r>
      <w:r w:rsidRPr="00F46022">
        <w:rPr>
          <w:rStyle w:val="StyleUnderline"/>
          <w:highlight w:val="cyan"/>
        </w:rPr>
        <w:t>how will homeless people and travellers</w:t>
      </w:r>
      <w:r w:rsidRPr="00EA1A38">
        <w:rPr>
          <w:rStyle w:val="StyleUnderline"/>
        </w:rPr>
        <w:t xml:space="preserve"> be included</w:t>
      </w:r>
      <w:r w:rsidRPr="00F46022">
        <w:rPr>
          <w:sz w:val="16"/>
        </w:rPr>
        <w:t xml:space="preserve">? </w:t>
      </w:r>
      <w:r w:rsidRPr="00F46022">
        <w:rPr>
          <w:rStyle w:val="Emphasis"/>
          <w:highlight w:val="cyan"/>
        </w:rPr>
        <w:t>Prisoners</w:t>
      </w:r>
      <w:r w:rsidRPr="00F46022">
        <w:rPr>
          <w:rStyle w:val="StyleUnderline"/>
          <w:highlight w:val="cyan"/>
        </w:rPr>
        <w:t xml:space="preserve"> should be eligible, but some of their BIs may have to be put towards their subsistence</w:t>
      </w:r>
      <w:r w:rsidRPr="00F46022">
        <w:rPr>
          <w:sz w:val="16"/>
        </w:rPr>
        <w:t>, and some for pocket money. Maybe some could be set aside so that there would be a small nest egg to help them to get back on their feet when they are discharged, and thus reduce the risk of recidivism.</w:t>
      </w:r>
    </w:p>
    <w:p w14:paraId="2D68501D" w14:textId="77777777" w:rsidR="00BF056F" w:rsidRDefault="00BF056F" w:rsidP="00BF056F"/>
    <w:p w14:paraId="15D64081" w14:textId="77777777" w:rsidR="00BF056F" w:rsidRPr="00A56AD6" w:rsidRDefault="00BF056F" w:rsidP="00BF056F"/>
    <w:p w14:paraId="577551C7" w14:textId="373BC0C0" w:rsidR="00BF056F" w:rsidRDefault="00BF056F" w:rsidP="00BF056F">
      <w:pPr>
        <w:pStyle w:val="Heading2"/>
      </w:pPr>
      <w:r>
        <w:t xml:space="preserve">‘Basic Income’---Other </w:t>
      </w:r>
      <w:r w:rsidR="004C1FB2">
        <w:t>(Neg)</w:t>
      </w:r>
    </w:p>
    <w:p w14:paraId="4ACF32FB" w14:textId="77777777" w:rsidR="00BF056F" w:rsidRDefault="00BF056F" w:rsidP="00BF056F">
      <w:pPr>
        <w:pStyle w:val="Heading3"/>
      </w:pPr>
      <w:r>
        <w:t>BI---Non-Universal Only---1NC</w:t>
      </w:r>
    </w:p>
    <w:p w14:paraId="09E3B269" w14:textId="77777777" w:rsidR="00BF056F" w:rsidRPr="00A9657F" w:rsidRDefault="00BF056F" w:rsidP="00BF056F">
      <w:pPr>
        <w:pStyle w:val="Heading4"/>
      </w:pPr>
      <w:r>
        <w:t xml:space="preserve">BI isn’t UBI---it’s </w:t>
      </w:r>
      <w:r>
        <w:rPr>
          <w:u w:val="single"/>
        </w:rPr>
        <w:t>only</w:t>
      </w:r>
      <w:r>
        <w:t xml:space="preserve"> non-universal or targeted at subsets of a population.</w:t>
      </w:r>
    </w:p>
    <w:p w14:paraId="7F4016D8" w14:textId="77777777" w:rsidR="00BF056F" w:rsidRDefault="00BF056F" w:rsidP="00BF056F">
      <w:r w:rsidRPr="00A9657F">
        <w:rPr>
          <w:rStyle w:val="Style13ptBold"/>
        </w:rPr>
        <w:t>MiER ’23</w:t>
      </w:r>
      <w:r>
        <w:t xml:space="preserve"> [Malaysian Institute of Economic Research ; April 6; “BN's basic income offer will help B40 but concerns raised on implementation,” https://www.mier.org.my/post/bn-s-basic-income-offer-will-help-b40-but-concerns-raised-on-implementation]</w:t>
      </w:r>
    </w:p>
    <w:p w14:paraId="58B95F38" w14:textId="77777777" w:rsidR="00BF056F" w:rsidRPr="00A9657F" w:rsidRDefault="00BF056F" w:rsidP="00BF056F">
      <w:pPr>
        <w:rPr>
          <w:sz w:val="16"/>
        </w:rPr>
      </w:pPr>
      <w:r w:rsidRPr="00A9657F">
        <w:rPr>
          <w:sz w:val="16"/>
        </w:rPr>
        <w:t>It sounds like BN is promising to introduce a basic income, said Shankaran Nambiar, a senior fellow at the Malaysian Institute of Economic Research.</w:t>
      </w:r>
    </w:p>
    <w:p w14:paraId="5A86BFD5" w14:textId="77777777" w:rsidR="00BF056F" w:rsidRPr="00A9657F" w:rsidRDefault="00BF056F" w:rsidP="00BF056F">
      <w:pPr>
        <w:rPr>
          <w:sz w:val="16"/>
        </w:rPr>
      </w:pPr>
      <w:r w:rsidRPr="00A9657F">
        <w:rPr>
          <w:sz w:val="16"/>
        </w:rPr>
        <w:t xml:space="preserve">“As described, </w:t>
      </w:r>
      <w:r w:rsidRPr="00A9657F">
        <w:rPr>
          <w:rStyle w:val="StyleUnderline"/>
        </w:rPr>
        <w:t xml:space="preserve">it is a direct transfer </w:t>
      </w:r>
      <w:r w:rsidRPr="00A9657F">
        <w:rPr>
          <w:sz w:val="16"/>
        </w:rPr>
        <w:t>and does away with the administrative difficulties of making claims or having to go to the post office or certain centres and produce identification.</w:t>
      </w:r>
    </w:p>
    <w:p w14:paraId="7E7A3C12" w14:textId="77777777" w:rsidR="00BF056F" w:rsidRPr="00A9657F" w:rsidRDefault="00BF056F" w:rsidP="00BF056F">
      <w:pPr>
        <w:rPr>
          <w:sz w:val="16"/>
        </w:rPr>
      </w:pPr>
      <w:r w:rsidRPr="00A9657F">
        <w:rPr>
          <w:sz w:val="16"/>
        </w:rPr>
        <w:t>“It is also efficient in so far as it can replace the other cash stimulus schemes. The good thing is that it does not have to be an ad hoc process introduced every time there is a crisis, be it a natural calamity like a flood or pandemic or economic crisis.</w:t>
      </w:r>
    </w:p>
    <w:p w14:paraId="325F7BBF" w14:textId="77777777" w:rsidR="00BF056F" w:rsidRPr="00A9657F" w:rsidRDefault="00BF056F" w:rsidP="00BF056F">
      <w:pPr>
        <w:rPr>
          <w:sz w:val="16"/>
        </w:rPr>
      </w:pPr>
      <w:r w:rsidRPr="00A9657F">
        <w:rPr>
          <w:sz w:val="16"/>
        </w:rPr>
        <w:t>“When those in the B40 have a guaranteed minimum income, they can plan their expenditure accordingly. The poor will then not be deprived of education, nutrition and a place to stay,” Nambiar told Malaysiakini.</w:t>
      </w:r>
    </w:p>
    <w:p w14:paraId="141B15F2" w14:textId="77777777" w:rsidR="00BF056F" w:rsidRPr="00A9657F" w:rsidRDefault="00BF056F" w:rsidP="00BF056F">
      <w:pPr>
        <w:rPr>
          <w:sz w:val="16"/>
        </w:rPr>
      </w:pPr>
      <w:r w:rsidRPr="00A9657F">
        <w:rPr>
          <w:rStyle w:val="StyleUnderline"/>
        </w:rPr>
        <w:t xml:space="preserve">A </w:t>
      </w:r>
      <w:r w:rsidRPr="00A9657F">
        <w:rPr>
          <w:rStyle w:val="Emphasis"/>
        </w:rPr>
        <w:t>basic income</w:t>
      </w:r>
      <w:r w:rsidRPr="00A9657F">
        <w:rPr>
          <w:rStyle w:val="StyleUnderline"/>
        </w:rPr>
        <w:t xml:space="preserve"> is different</w:t>
      </w:r>
      <w:r w:rsidRPr="00A9657F">
        <w:rPr>
          <w:sz w:val="16"/>
        </w:rPr>
        <w:t xml:space="preserve"> </w:t>
      </w:r>
      <w:r w:rsidRPr="00A9657F">
        <w:rPr>
          <w:rStyle w:val="StyleUnderline"/>
        </w:rPr>
        <w:t>from a</w:t>
      </w:r>
      <w:r w:rsidRPr="00A9657F">
        <w:rPr>
          <w:sz w:val="16"/>
        </w:rPr>
        <w:t xml:space="preserve"> universal basic income (</w:t>
      </w:r>
      <w:r w:rsidRPr="00A9657F">
        <w:rPr>
          <w:rStyle w:val="Emphasis"/>
        </w:rPr>
        <w:t>UBI</w:t>
      </w:r>
      <w:r w:rsidRPr="00A9657F">
        <w:rPr>
          <w:sz w:val="16"/>
        </w:rPr>
        <w:t xml:space="preserve">) in that </w:t>
      </w:r>
      <w:r w:rsidRPr="00A9657F">
        <w:rPr>
          <w:rStyle w:val="StyleUnderline"/>
        </w:rPr>
        <w:t xml:space="preserve">the former </w:t>
      </w:r>
      <w:r w:rsidRPr="00A9657F">
        <w:rPr>
          <w:rStyle w:val="Emphasis"/>
        </w:rPr>
        <w:t>only offers cash aid</w:t>
      </w:r>
      <w:r w:rsidRPr="00A9657F">
        <w:rPr>
          <w:rStyle w:val="StyleUnderline"/>
        </w:rPr>
        <w:t xml:space="preserve"> to </w:t>
      </w:r>
      <w:r w:rsidRPr="00A9657F">
        <w:rPr>
          <w:rStyle w:val="Emphasis"/>
        </w:rPr>
        <w:t>targeted</w:t>
      </w:r>
      <w:r w:rsidRPr="00A9657F">
        <w:rPr>
          <w:rStyle w:val="StyleUnderline"/>
        </w:rPr>
        <w:t xml:space="preserve"> </w:t>
      </w:r>
      <w:r w:rsidRPr="00A9657F">
        <w:rPr>
          <w:rStyle w:val="Emphasis"/>
        </w:rPr>
        <w:t>groups based on certain criteria</w:t>
      </w:r>
      <w:r w:rsidRPr="00A9657F">
        <w:rPr>
          <w:sz w:val="16"/>
        </w:rPr>
        <w:t xml:space="preserve">, while </w:t>
      </w:r>
      <w:r w:rsidRPr="00A9657F">
        <w:rPr>
          <w:rStyle w:val="StyleUnderline"/>
        </w:rPr>
        <w:t>the latter involves giving a basic income to the whole population</w:t>
      </w:r>
      <w:r w:rsidRPr="00A9657F">
        <w:rPr>
          <w:sz w:val="16"/>
        </w:rPr>
        <w:t>.</w:t>
      </w:r>
    </w:p>
    <w:p w14:paraId="6E25AA4C" w14:textId="77777777" w:rsidR="00BF056F" w:rsidRPr="00A9657F" w:rsidRDefault="00BF056F" w:rsidP="00BF056F">
      <w:pPr>
        <w:rPr>
          <w:sz w:val="16"/>
        </w:rPr>
      </w:pPr>
      <w:r w:rsidRPr="00A9657F">
        <w:rPr>
          <w:rStyle w:val="StyleUnderline"/>
        </w:rPr>
        <w:t>Recent years have seen an increasing number of countries warm up to the idea of a form of guaranteed basic</w:t>
      </w:r>
      <w:r w:rsidRPr="00A9657F">
        <w:rPr>
          <w:sz w:val="16"/>
        </w:rPr>
        <w:t xml:space="preserve"> income, with some having run pilot programs to test it, such as Canada, Brazil, Iran, Kenya and India, among others.</w:t>
      </w:r>
    </w:p>
    <w:p w14:paraId="36030718" w14:textId="77777777" w:rsidR="00BF056F" w:rsidRPr="00A9657F" w:rsidRDefault="00BF056F" w:rsidP="00BF056F">
      <w:pPr>
        <w:rPr>
          <w:sz w:val="16"/>
        </w:rPr>
      </w:pPr>
      <w:r w:rsidRPr="00A9657F">
        <w:rPr>
          <w:sz w:val="16"/>
        </w:rPr>
        <w:t>While some of these pilot projects are government-funded, others are funded by private organisations. The purpose of such a programme is to test the effects of providing a basic income to a group of people before its implementation is expanded.</w:t>
      </w:r>
    </w:p>
    <w:p w14:paraId="2D33E356" w14:textId="77777777" w:rsidR="00BF056F" w:rsidRPr="00D525B7" w:rsidRDefault="00BF056F" w:rsidP="00BF056F">
      <w:pPr>
        <w:pStyle w:val="Heading3"/>
      </w:pPr>
      <w:r>
        <w:t>BI---'Sufficient’---1NC</w:t>
      </w:r>
    </w:p>
    <w:p w14:paraId="3AA515E3" w14:textId="77777777" w:rsidR="00BF056F" w:rsidRDefault="00BF056F" w:rsidP="00BF056F">
      <w:pPr>
        <w:pStyle w:val="Heading4"/>
      </w:pPr>
      <w:r>
        <w:t>‘Basic income’ must be ‘sufficient to live on with no other earnings.’</w:t>
      </w:r>
    </w:p>
    <w:p w14:paraId="6A456F6B" w14:textId="77777777" w:rsidR="00BF056F" w:rsidRPr="00971BAD" w:rsidRDefault="00BF056F" w:rsidP="00BF056F">
      <w:r w:rsidRPr="00971BAD">
        <w:rPr>
          <w:rStyle w:val="Style13ptBold"/>
        </w:rPr>
        <w:t>Heafey ’21</w:t>
      </w:r>
      <w:r>
        <w:t xml:space="preserve"> [Jacqueline Heafey; 2021; JD Candidate at Notre Dame; Notre Dame Journal of Law, Ethics and Public Policy, “Reforming the EITC and CTC to Provide Greater Income Stability – An Alternative to UBI,” vol. 35, no. 1]</w:t>
      </w:r>
    </w:p>
    <w:p w14:paraId="04D0406E" w14:textId="77777777" w:rsidR="00BF056F" w:rsidRDefault="00BF056F" w:rsidP="00BF056F">
      <w:pPr>
        <w:rPr>
          <w:sz w:val="16"/>
        </w:rPr>
      </w:pPr>
      <w:r w:rsidRPr="00971BAD">
        <w:rPr>
          <w:sz w:val="16"/>
        </w:rPr>
        <w:t xml:space="preserve">Although Universal Basic Income (UBI) proposals have been getting a lot of attention lately, there is little agreement on an exact definition of what constitutes a UBI.1 Two terms are central to the definition: "basic income" and "universal."2 </w:t>
      </w:r>
      <w:r w:rsidRPr="00971BAD">
        <w:rPr>
          <w:rStyle w:val="StyleUnderline"/>
        </w:rPr>
        <w:t xml:space="preserve">"Basic income" </w:t>
      </w:r>
      <w:r w:rsidRPr="00971BAD">
        <w:rPr>
          <w:rStyle w:val="Emphasis"/>
        </w:rPr>
        <w:t>means</w:t>
      </w:r>
      <w:r w:rsidRPr="00971BAD">
        <w:rPr>
          <w:rStyle w:val="StyleUnderline"/>
        </w:rPr>
        <w:t xml:space="preserve"> individuals would be provided with an amount of money </w:t>
      </w:r>
      <w:r w:rsidRPr="00971BAD">
        <w:rPr>
          <w:rStyle w:val="Emphasis"/>
        </w:rPr>
        <w:t>sufficient to live on</w:t>
      </w:r>
      <w:r w:rsidRPr="00971BAD">
        <w:rPr>
          <w:rStyle w:val="StyleUnderline"/>
        </w:rPr>
        <w:t xml:space="preserve"> with </w:t>
      </w:r>
      <w:r w:rsidRPr="00971BAD">
        <w:rPr>
          <w:rStyle w:val="Emphasis"/>
        </w:rPr>
        <w:t>no other earnings</w:t>
      </w:r>
      <w:r w:rsidRPr="00971BAD">
        <w:rPr>
          <w:rStyle w:val="StyleUnderline"/>
        </w:rPr>
        <w:t xml:space="preserve"> such that an individual would be at </w:t>
      </w:r>
      <w:r w:rsidRPr="00971BAD">
        <w:rPr>
          <w:rStyle w:val="Emphasis"/>
        </w:rPr>
        <w:t>or</w:t>
      </w:r>
      <w:r w:rsidRPr="00971BAD">
        <w:rPr>
          <w:rStyle w:val="StyleUnderline"/>
        </w:rPr>
        <w:t xml:space="preserve"> above the poverty threshold</w:t>
      </w:r>
      <w:r w:rsidRPr="00971BAD">
        <w:rPr>
          <w:sz w:val="16"/>
        </w:rPr>
        <w:t>,3 which is about $12,000 per year for a single person household in the United States.4 "Universal" means that the amount of the benefit would be available to everyone living in a polity, citizens and legal permanent residents, on an equal basis regardless of deservedness or need.5 Combining these definitions would mean that a truly universal basic income would provide an equal amount of income to young and old, to poor and rich, and to sick and healthy regardless of whether or not they work. Such a program would cost roughly $3.75 trillion in the United States and make the government spending-to-GDP ratio of the country the highest in the world.6</w:t>
      </w:r>
    </w:p>
    <w:p w14:paraId="4444664C" w14:textId="77777777" w:rsidR="00BF056F" w:rsidRDefault="00BF056F" w:rsidP="00BF056F">
      <w:pPr>
        <w:pStyle w:val="Heading4"/>
      </w:pPr>
      <w:r>
        <w:t>‘Basic income’ must be ‘large enough to meet a family’s basic needs all on its own, without earnings or other sources of income.’</w:t>
      </w:r>
    </w:p>
    <w:p w14:paraId="0F153D24" w14:textId="77777777" w:rsidR="00BF056F" w:rsidRPr="009E50F3" w:rsidRDefault="00BF056F" w:rsidP="00BF056F">
      <w:r w:rsidRPr="00203B12">
        <w:rPr>
          <w:rStyle w:val="Style13ptBold"/>
        </w:rPr>
        <w:t>Hoynes ’19</w:t>
      </w:r>
      <w:r>
        <w:t xml:space="preserve"> [Hilary W. Hoynes and Jesse Rothstein; February 2019;</w:t>
      </w:r>
      <w:r w:rsidRPr="009E50F3">
        <w:t xml:space="preserve"> </w:t>
      </w:r>
      <w:r>
        <w:t xml:space="preserve">Professor of Economics and Public Policy and holds the Haas Distinguished Chair in Economic Disparities at Berkeley; Professor of Public Policy and Economics at Berkeley, Former Chief Economist at the US Department of Labor; National Bureau of Economic Research, “Universal Basic Income in the US and Advanced Countries,” Working Paper 25538, </w:t>
      </w:r>
      <w:r w:rsidRPr="009E50F3">
        <w:t>https://gspp.berkeley.edu/assets/uploads/research/pdf/w25538.pdf</w:t>
      </w:r>
      <w:r>
        <w:t>]</w:t>
      </w:r>
    </w:p>
    <w:p w14:paraId="3CD74527" w14:textId="77777777" w:rsidR="00BF056F" w:rsidRPr="00203B12" w:rsidRDefault="00BF056F" w:rsidP="00BF056F">
      <w:pPr>
        <w:rPr>
          <w:sz w:val="16"/>
        </w:rPr>
      </w:pPr>
      <w:r w:rsidRPr="00203B12">
        <w:rPr>
          <w:sz w:val="16"/>
        </w:rPr>
        <w:t xml:space="preserve">A number of different transfers, with quite different characteristics, have been described as UBIs. </w:t>
      </w:r>
      <w:r w:rsidRPr="009E50F3">
        <w:rPr>
          <w:rStyle w:val="StyleUnderline"/>
        </w:rPr>
        <w:t>There are</w:t>
      </w:r>
      <w:r w:rsidRPr="00203B12">
        <w:rPr>
          <w:sz w:val="16"/>
        </w:rPr>
        <w:t xml:space="preserve"> two </w:t>
      </w:r>
      <w:r w:rsidRPr="009E50F3">
        <w:rPr>
          <w:rStyle w:val="Emphasis"/>
        </w:rPr>
        <w:t>important terms</w:t>
      </w:r>
      <w:r w:rsidRPr="009E50F3">
        <w:rPr>
          <w:rStyle w:val="StyleUnderline"/>
        </w:rPr>
        <w:t xml:space="preserve"> to </w:t>
      </w:r>
      <w:r w:rsidRPr="009E50F3">
        <w:rPr>
          <w:rStyle w:val="Emphasis"/>
        </w:rPr>
        <w:t>define</w:t>
      </w:r>
      <w:r w:rsidRPr="009E50F3">
        <w:rPr>
          <w:rStyle w:val="StyleUnderline"/>
        </w:rPr>
        <w:t>: “universal” and “basic income.”</w:t>
      </w:r>
    </w:p>
    <w:p w14:paraId="2984B00D" w14:textId="77777777" w:rsidR="00BF056F" w:rsidRDefault="00BF056F" w:rsidP="00BF056F">
      <w:pPr>
        <w:rPr>
          <w:sz w:val="16"/>
        </w:rPr>
      </w:pPr>
      <w:r w:rsidRPr="00203B12">
        <w:rPr>
          <w:sz w:val="16"/>
        </w:rPr>
        <w:t xml:space="preserve">We begin with the second. Generally, </w:t>
      </w:r>
      <w:r w:rsidRPr="009E50F3">
        <w:rPr>
          <w:rStyle w:val="StyleUnderline"/>
        </w:rPr>
        <w:t xml:space="preserve">a “basic income” is </w:t>
      </w:r>
      <w:r w:rsidRPr="009E50F3">
        <w:rPr>
          <w:rStyle w:val="Emphasis"/>
        </w:rPr>
        <w:t>large enough</w:t>
      </w:r>
      <w:r w:rsidRPr="009E50F3">
        <w:rPr>
          <w:rStyle w:val="StyleUnderline"/>
        </w:rPr>
        <w:t xml:space="preserve"> to meet a family’s basic needs </w:t>
      </w:r>
      <w:r w:rsidRPr="009E50F3">
        <w:rPr>
          <w:rStyle w:val="Emphasis"/>
        </w:rPr>
        <w:t>all on its own</w:t>
      </w:r>
      <w:r w:rsidRPr="009E50F3">
        <w:rPr>
          <w:rStyle w:val="StyleUnderline"/>
        </w:rPr>
        <w:t xml:space="preserve">, </w:t>
      </w:r>
      <w:r w:rsidRPr="009E50F3">
        <w:rPr>
          <w:rStyle w:val="Emphasis"/>
        </w:rPr>
        <w:t>without</w:t>
      </w:r>
      <w:r w:rsidRPr="003C3309">
        <w:rPr>
          <w:rStyle w:val="StyleUnderline"/>
        </w:rPr>
        <w:t xml:space="preserve"> </w:t>
      </w:r>
      <w:r w:rsidRPr="009E50F3">
        <w:rPr>
          <w:rStyle w:val="StyleUnderline"/>
        </w:rPr>
        <w:t xml:space="preserve">earnings </w:t>
      </w:r>
      <w:r w:rsidRPr="009E50F3">
        <w:rPr>
          <w:rStyle w:val="Emphasis"/>
        </w:rPr>
        <w:t>or</w:t>
      </w:r>
      <w:r w:rsidRPr="009E50F3">
        <w:rPr>
          <w:rStyle w:val="StyleUnderline"/>
        </w:rPr>
        <w:t xml:space="preserve"> other sources of income</w:t>
      </w:r>
      <w:r w:rsidRPr="00203B12">
        <w:rPr>
          <w:sz w:val="16"/>
        </w:rPr>
        <w:t>.7 This is often operationalized as providing assistance to ensure family income is at or above the poverty level. Some also interpret “basic” to indicate a base that might be supplemented by other income, implying that the transfer is not reduced as earnings rise, at least over some range.</w:t>
      </w:r>
    </w:p>
    <w:p w14:paraId="6262B61E" w14:textId="77777777" w:rsidR="00BF056F" w:rsidRDefault="00BF056F" w:rsidP="00BF056F">
      <w:pPr>
        <w:pStyle w:val="Heading3"/>
      </w:pPr>
      <w:r>
        <w:t>BI---Individuals---1NC</w:t>
      </w:r>
    </w:p>
    <w:p w14:paraId="7FF17D1A" w14:textId="77777777" w:rsidR="00BF056F" w:rsidRDefault="00BF056F" w:rsidP="00BF056F">
      <w:pPr>
        <w:pStyle w:val="Heading4"/>
      </w:pPr>
      <w:r>
        <w:t>A ‘basic income’ is vis-à-vis individuals, not households.</w:t>
      </w:r>
    </w:p>
    <w:p w14:paraId="6E595756" w14:textId="77777777" w:rsidR="00BF056F" w:rsidRPr="00576F43" w:rsidRDefault="00BF056F" w:rsidP="00BF056F">
      <w:pPr>
        <w:rPr>
          <w:rStyle w:val="Style13ptBold"/>
          <w:b w:val="0"/>
          <w:bCs w:val="0"/>
        </w:rPr>
      </w:pPr>
      <w:r w:rsidRPr="00576F43">
        <w:rPr>
          <w:rStyle w:val="Style13ptBold"/>
        </w:rPr>
        <w:t>Groot ’2k</w:t>
      </w:r>
      <w:r>
        <w:t xml:space="preserve"> [Loek Groot and Robbert-Jan van der Veen; 2000; economist and philosopher and working as Associate professor Economics of the public sector at Utrecht University; Senior Lecturer at the University of Amsterdam, Economics PhD at the University of Amsterdam; Basic Income on the Agenda: Policy Objectives and Political Chances, “Introduction,” Amsterdam University Press]</w:t>
      </w:r>
    </w:p>
    <w:p w14:paraId="7478790C" w14:textId="77777777" w:rsidR="00BF056F" w:rsidRPr="00F751E9" w:rsidRDefault="00BF056F" w:rsidP="00BF056F">
      <w:pPr>
        <w:rPr>
          <w:sz w:val="16"/>
        </w:rPr>
      </w:pPr>
      <w:r w:rsidRPr="008A168A">
        <w:rPr>
          <w:rStyle w:val="StyleUnderline"/>
        </w:rPr>
        <w:t xml:space="preserve">A basic income is an </w:t>
      </w:r>
      <w:r w:rsidRPr="008A168A">
        <w:rPr>
          <w:rStyle w:val="Emphasis"/>
        </w:rPr>
        <w:t>income</w:t>
      </w:r>
      <w:r w:rsidRPr="008A168A">
        <w:rPr>
          <w:rStyle w:val="StyleUnderline"/>
        </w:rPr>
        <w:t xml:space="preserve"> granted </w:t>
      </w:r>
      <w:r w:rsidRPr="008A168A">
        <w:rPr>
          <w:rStyle w:val="Emphasis"/>
        </w:rPr>
        <w:t>unconditionally</w:t>
      </w:r>
      <w:r w:rsidRPr="008A168A">
        <w:rPr>
          <w:rStyle w:val="StyleUnderline"/>
        </w:rPr>
        <w:t xml:space="preserve"> to </w:t>
      </w:r>
      <w:r w:rsidRPr="008A168A">
        <w:rPr>
          <w:rStyle w:val="Emphasis"/>
        </w:rPr>
        <w:t>all</w:t>
      </w:r>
      <w:r w:rsidRPr="008A168A">
        <w:rPr>
          <w:rStyle w:val="StyleUnderline"/>
        </w:rPr>
        <w:t xml:space="preserve"> on an individual basis, </w:t>
      </w:r>
      <w:r w:rsidRPr="008A168A">
        <w:rPr>
          <w:rStyle w:val="Emphasis"/>
        </w:rPr>
        <w:t>without</w:t>
      </w:r>
      <w:r w:rsidRPr="008A168A">
        <w:rPr>
          <w:rStyle w:val="StyleUnderline"/>
        </w:rPr>
        <w:t xml:space="preserve"> a means test </w:t>
      </w:r>
      <w:r w:rsidRPr="008A168A">
        <w:rPr>
          <w:rStyle w:val="Emphasis"/>
        </w:rPr>
        <w:t>or</w:t>
      </w:r>
      <w:r w:rsidRPr="008A168A">
        <w:rPr>
          <w:rStyle w:val="StyleUnderline"/>
        </w:rPr>
        <w:t xml:space="preserve"> work requirement</w:t>
      </w:r>
      <w:r w:rsidRPr="008A168A">
        <w:rPr>
          <w:sz w:val="16"/>
        </w:rPr>
        <w:t xml:space="preserve">. It is a type of minimum income guarantee that differs from those that now exist in various European countries. </w:t>
      </w:r>
      <w:r w:rsidRPr="008A168A">
        <w:rPr>
          <w:rStyle w:val="StyleUnderline"/>
        </w:rPr>
        <w:t xml:space="preserve">Considered in its pure form, a basic in-come is paid (1) to </w:t>
      </w:r>
      <w:r w:rsidRPr="008A168A">
        <w:rPr>
          <w:rStyle w:val="Emphasis"/>
        </w:rPr>
        <w:t>individuals</w:t>
      </w:r>
      <w:r w:rsidRPr="008A168A">
        <w:rPr>
          <w:rStyle w:val="StyleUnderline"/>
        </w:rPr>
        <w:t xml:space="preserve"> rather than households; (2) </w:t>
      </w:r>
      <w:r w:rsidRPr="008A168A">
        <w:rPr>
          <w:rStyle w:val="Emphasis"/>
        </w:rPr>
        <w:t>irrespective</w:t>
      </w:r>
      <w:r w:rsidRPr="008A168A">
        <w:rPr>
          <w:rStyle w:val="StyleUnderline"/>
        </w:rPr>
        <w:t xml:space="preserve"> of</w:t>
      </w:r>
      <w:r w:rsidRPr="008A168A">
        <w:rPr>
          <w:sz w:val="16"/>
        </w:rPr>
        <w:t xml:space="preserve"> wealth or any </w:t>
      </w:r>
      <w:r w:rsidRPr="008A168A">
        <w:rPr>
          <w:rStyle w:val="StyleUnderline"/>
        </w:rPr>
        <w:t>income from other sources; and (3) without requiring</w:t>
      </w:r>
      <w:r w:rsidRPr="008A168A">
        <w:rPr>
          <w:sz w:val="16"/>
        </w:rPr>
        <w:t xml:space="preserve"> the performance of </w:t>
      </w:r>
      <w:r w:rsidRPr="008A168A">
        <w:rPr>
          <w:rStyle w:val="StyleUnderline"/>
        </w:rPr>
        <w:t>any work</w:t>
      </w:r>
      <w:r w:rsidRPr="008A168A">
        <w:rPr>
          <w:sz w:val="16"/>
        </w:rPr>
        <w:t xml:space="preserve"> or the willingness to accept a job if offered. Its relevance to the problems of contemporary welfare states has long been recognized. From the 1970s onwards, forms of basic income have been regularly proposed for adapting the post-war institutions of social transfer to the conditions of a mod-ern economy, in which lifetime security through earned income is no longer the norm. The guiding claim was that an unconditional floor of guaranteed income is justified as the fairest and the most efficient way of reconstructing basic security in the welfare state. Inevitably, the fairness part of this claim led to a principled debate concerning the unconditional features of basic income, in particular the absence of the requirement of willingness to work. The reason for this is obvious, for any moral justification of unconditional basic income has to deal with the objection that it is unfair to hand out transfers to able-bodied persons who are merely un-willing to earn a living. This theme has been explored in depth in Arguing for Basic Income (1992).</w:t>
      </w:r>
    </w:p>
    <w:p w14:paraId="4CC8B679" w14:textId="77777777" w:rsidR="00BF056F" w:rsidRDefault="00BF056F" w:rsidP="00BF056F">
      <w:pPr>
        <w:pStyle w:val="Heading3"/>
      </w:pPr>
      <w:r>
        <w:t>BI---Includes Taxes---1NC</w:t>
      </w:r>
    </w:p>
    <w:p w14:paraId="4B0D1633" w14:textId="77777777" w:rsidR="00BF056F" w:rsidRDefault="00BF056F" w:rsidP="00BF056F">
      <w:pPr>
        <w:pStyle w:val="Heading4"/>
      </w:pPr>
      <w:r>
        <w:t>‘Basic income’ includes a tax model.</w:t>
      </w:r>
    </w:p>
    <w:p w14:paraId="50197EFD" w14:textId="77777777" w:rsidR="00BF056F" w:rsidRDefault="00BF056F" w:rsidP="00BF056F">
      <w:r w:rsidRPr="00157AA5">
        <w:rPr>
          <w:rStyle w:val="Style13ptBold"/>
        </w:rPr>
        <w:t>Melypataki ’20</w:t>
      </w:r>
      <w:r>
        <w:t xml:space="preserve"> [Gabor Melypataki; 2020; Economics Professor at University of Miskolc; Lex ET Scientia International Journal, “Effects of New Employment Forms and Social Innovation on Social Security in Hungary,” vol. 27, no. 1]</w:t>
      </w:r>
    </w:p>
    <w:p w14:paraId="7D298F4A" w14:textId="77777777" w:rsidR="00BF056F" w:rsidRDefault="00BF056F" w:rsidP="00BF056F">
      <w:pPr>
        <w:rPr>
          <w:sz w:val="16"/>
        </w:rPr>
      </w:pPr>
      <w:r w:rsidRPr="00EE718E">
        <w:rPr>
          <w:sz w:val="16"/>
        </w:rPr>
        <w:t xml:space="preserve">Social measures realizing in the framework of outplacement and CSR should be primarily done by the employers. But the state cannot stay passive, since it will be necessary to rethink its social care system. Simplifying the processes, in the current system one part of the social care system is financed by the employees and the employers and the state adds to this. Employees who lose their jobs because of robotization fall out of the financing of the system, since it is them who need support in some ways. The employer does not pay salary to the the worker dismissed, so these contributions will also fall out, and the state would remain the only funding party of the system. This would mean a significant decrease of the protection level. The demand of the employers" contribution to the maintenance of the system in case of employing robots is defined in the recommendation of the European Parliament cited earlier. The consequences cannot be defined clearly at this moment. One endpoint of the scale is that it will be better for everyone, the other is massive unemployment. 27 It will happen in any forms, it will affect the employee’s destiny. In connection with this, the idea of compensating 28 the negative social political effects of robotization by introducing basic income 29 has come up in scientific and business circles, too. Most </w:t>
      </w:r>
      <w:r w:rsidRPr="00EE718E">
        <w:rPr>
          <w:rStyle w:val="StyleUnderline"/>
        </w:rPr>
        <w:t xml:space="preserve">generally, basic income occurs as a </w:t>
      </w:r>
      <w:r w:rsidRPr="00EE718E">
        <w:rPr>
          <w:rStyle w:val="Emphasis"/>
        </w:rPr>
        <w:t>particular benefit form</w:t>
      </w:r>
      <w:r w:rsidRPr="00EE718E">
        <w:rPr>
          <w:rStyle w:val="StyleUnderline"/>
        </w:rPr>
        <w:t xml:space="preserve"> from which </w:t>
      </w:r>
      <w:r w:rsidRPr="00EE718E">
        <w:rPr>
          <w:rStyle w:val="Emphasis"/>
        </w:rPr>
        <w:t>everybody</w:t>
      </w:r>
      <w:r w:rsidRPr="00EE718E">
        <w:rPr>
          <w:rStyle w:val="StyleUnderline"/>
        </w:rPr>
        <w:t xml:space="preserve"> can receive </w:t>
      </w:r>
      <w:r w:rsidRPr="00EE718E">
        <w:rPr>
          <w:rStyle w:val="Emphasis"/>
        </w:rPr>
        <w:t>automatically</w:t>
      </w:r>
      <w:r w:rsidRPr="00EE718E">
        <w:rPr>
          <w:sz w:val="16"/>
        </w:rPr>
        <w:t xml:space="preserve">. Basic income is the topic of continuous debates. </w:t>
      </w:r>
      <w:r w:rsidRPr="00EE718E">
        <w:rPr>
          <w:rStyle w:val="StyleUnderline"/>
        </w:rPr>
        <w:t xml:space="preserve">Basic income </w:t>
      </w:r>
      <w:r w:rsidRPr="00EE718E">
        <w:rPr>
          <w:rStyle w:val="Emphasis"/>
        </w:rPr>
        <w:t>means</w:t>
      </w:r>
      <w:r w:rsidRPr="00EE718E">
        <w:rPr>
          <w:rStyle w:val="StyleUnderline"/>
        </w:rPr>
        <w:t xml:space="preserve"> a regular income for individuals jointly and severally, </w:t>
      </w:r>
      <w:r w:rsidRPr="00EE718E">
        <w:rPr>
          <w:rStyle w:val="Emphasis"/>
        </w:rPr>
        <w:t>without conditions</w:t>
      </w:r>
      <w:r w:rsidRPr="00EE718E">
        <w:rPr>
          <w:rStyle w:val="StyleUnderline"/>
        </w:rPr>
        <w:t xml:space="preserve">, </w:t>
      </w:r>
      <w:r w:rsidRPr="00EE718E">
        <w:rPr>
          <w:rStyle w:val="Emphasis"/>
        </w:rPr>
        <w:t>independently</w:t>
      </w:r>
      <w:r w:rsidRPr="00EE718E">
        <w:rPr>
          <w:rStyle w:val="StyleUnderline"/>
        </w:rPr>
        <w:t xml:space="preserve"> from other ones</w:t>
      </w:r>
      <w:r w:rsidRPr="00EE718E">
        <w:rPr>
          <w:sz w:val="16"/>
        </w:rPr>
        <w:t xml:space="preserve">. It is such an income resource that seems to be a simple idea to create social security. It does not have a unified definition; certain definitions of it are usually collections of different ideas with contradictory goals. </w:t>
      </w:r>
      <w:r w:rsidRPr="00EE718E">
        <w:rPr>
          <w:rStyle w:val="StyleUnderline"/>
        </w:rPr>
        <w:t>The sum</w:t>
      </w:r>
      <w:r w:rsidRPr="00EE718E">
        <w:rPr>
          <w:sz w:val="16"/>
        </w:rPr>
        <w:t xml:space="preserve"> (total or partial) </w:t>
      </w:r>
      <w:r w:rsidRPr="00EE718E">
        <w:rPr>
          <w:rStyle w:val="StyleUnderline"/>
        </w:rPr>
        <w:t xml:space="preserve">of the basic income, the </w:t>
      </w:r>
      <w:r w:rsidRPr="00EE718E">
        <w:rPr>
          <w:rStyle w:val="Emphasis"/>
        </w:rPr>
        <w:t>tax model established</w:t>
      </w:r>
      <w:r w:rsidRPr="00EE718E">
        <w:rPr>
          <w:rStyle w:val="StyleUnderline"/>
        </w:rPr>
        <w:t xml:space="preserve"> for its funding</w:t>
      </w:r>
      <w:r w:rsidRPr="00EE718E">
        <w:rPr>
          <w:sz w:val="16"/>
        </w:rPr>
        <w:t xml:space="preserve"> (budget neutral vs re-distributional) </w:t>
      </w:r>
      <w:r w:rsidRPr="00EE718E">
        <w:rPr>
          <w:rStyle w:val="StyleUnderline"/>
        </w:rPr>
        <w:t xml:space="preserve">and the </w:t>
      </w:r>
      <w:r w:rsidRPr="00EE718E">
        <w:rPr>
          <w:rStyle w:val="Emphasis"/>
        </w:rPr>
        <w:t>exchangeable</w:t>
      </w:r>
      <w:r w:rsidRPr="00EE718E">
        <w:rPr>
          <w:sz w:val="16"/>
        </w:rPr>
        <w:t xml:space="preserve"> social insurance </w:t>
      </w:r>
      <w:r w:rsidRPr="00EE718E">
        <w:rPr>
          <w:rStyle w:val="Emphasis"/>
        </w:rPr>
        <w:t>regulations</w:t>
      </w:r>
      <w:r w:rsidRPr="00EE718E">
        <w:rPr>
          <w:sz w:val="16"/>
        </w:rPr>
        <w:t xml:space="preserve"> by the new social rules </w:t>
      </w:r>
      <w:r w:rsidRPr="00EE718E">
        <w:rPr>
          <w:rStyle w:val="StyleUnderline"/>
        </w:rPr>
        <w:t>define its effects</w:t>
      </w:r>
      <w:r w:rsidRPr="00EE718E">
        <w:rPr>
          <w:sz w:val="16"/>
        </w:rPr>
        <w:t>. 30 Supporters of the idea define the regular monthly sum received in the form of basic income not only as a simple wage, but also as a social benefit. This element of its makes it more attractive. This perception is well-illustrated by a Hungarian experiment in which the group called LET defined how basic income could be adapted to the Hungarian conditions. Creators of the conception started from the hypothesis that in the Hungarian system a significant part of aid items and social benefits would become unnecessary upon introducing basic income. In the study the authors explicitly state that family allowance, family tax benefit and several other child supports would be ceased because of the basic income, which would be higher than family allowance. Pregnant women would get an allowance which is one and a half times more than the basic income, and as a result benefits, which are lower than this amount would also be ceased. Just a few targeted financial benefits would remain in the system., The system would primarily keep the benefits which are for solving crises or relieving unique problems.31 In the latter cases, analysing tests would be introduced, which would bind payments above the basic income to conditions. If we relate these ideas to the topic of robotization, it can be seen that the formation of a new type of social protection net is planned by this income. Employees dismissed because of robots should not worry about their livelihood, since they would have income during the transitional periods, as well, until they can become active participants of the labour market again.</w:t>
      </w:r>
    </w:p>
    <w:p w14:paraId="3E6B12DA" w14:textId="77777777" w:rsidR="00BF056F" w:rsidRPr="008E4369" w:rsidRDefault="00BF056F" w:rsidP="00BF056F">
      <w:pPr>
        <w:pStyle w:val="Heading2"/>
      </w:pPr>
      <w:r>
        <w:t>‘Basic Income’---Aff</w:t>
      </w:r>
    </w:p>
    <w:p w14:paraId="2CBF1089" w14:textId="77777777" w:rsidR="00BF056F" w:rsidRDefault="00BF056F" w:rsidP="00BF056F">
      <w:pPr>
        <w:pStyle w:val="Heading3"/>
      </w:pPr>
      <w:r>
        <w:t>BI---AT: ‘Universal’---2AC</w:t>
      </w:r>
    </w:p>
    <w:p w14:paraId="38EA1B5B" w14:textId="77777777" w:rsidR="00BF056F" w:rsidRDefault="00BF056F" w:rsidP="00BF056F">
      <w:pPr>
        <w:pStyle w:val="Heading4"/>
      </w:pPr>
      <w:r>
        <w:t>CI – basic income includes means-tested refundable tax credits</w:t>
      </w:r>
    </w:p>
    <w:p w14:paraId="082845C2" w14:textId="77777777" w:rsidR="00BF056F" w:rsidRDefault="00BF056F" w:rsidP="00BF056F">
      <w:r>
        <w:t xml:space="preserve">David A. </w:t>
      </w:r>
      <w:r w:rsidRPr="006F03DB">
        <w:rPr>
          <w:rStyle w:val="Style13ptBold"/>
        </w:rPr>
        <w:t>Green</w:t>
      </w:r>
      <w:r>
        <w:t xml:space="preserve"> et al, </w:t>
      </w:r>
      <w:r w:rsidRPr="006F03DB">
        <w:rPr>
          <w:rStyle w:val="Style13ptBold"/>
        </w:rPr>
        <w:t>21</w:t>
      </w:r>
      <w:r>
        <w:t xml:space="preserve"> - Professor, Vancouver School of Economics, University of British Columbia, Covering All the Basics: Reforms for a More Just Society Executive Summary, Final Report of the British Columbia Expert Panel on Basic Income </w:t>
      </w:r>
      <w:hyperlink r:id="rId35" w:history="1">
        <w:r w:rsidRPr="004D3DE8">
          <w:rPr>
            <w:rStyle w:val="Hyperlink"/>
          </w:rPr>
          <w:t>https://papers.ssrn.com/sol3/papers.cfm?abstract_id=3781825</w:t>
        </w:r>
      </w:hyperlink>
    </w:p>
    <w:p w14:paraId="0C08D2D6" w14:textId="77777777" w:rsidR="00BF056F" w:rsidRPr="00EB227C" w:rsidRDefault="00BF056F" w:rsidP="00BF056F">
      <w:pPr>
        <w:rPr>
          <w:sz w:val="16"/>
        </w:rPr>
      </w:pPr>
      <w:r w:rsidRPr="00EB227C">
        <w:rPr>
          <w:sz w:val="16"/>
        </w:rPr>
        <w:t>What is a basic income?</w:t>
      </w:r>
    </w:p>
    <w:p w14:paraId="498D076D" w14:textId="77777777" w:rsidR="00BF056F" w:rsidRPr="00EB227C" w:rsidRDefault="00BF056F" w:rsidP="00BF056F">
      <w:pPr>
        <w:rPr>
          <w:sz w:val="16"/>
        </w:rPr>
      </w:pPr>
      <w:r w:rsidRPr="00EB227C">
        <w:rPr>
          <w:sz w:val="16"/>
        </w:rPr>
        <w:t xml:space="preserve">A basic income is shorthand for programs that embody the idea that society would be better off if everyone could count on receiving at least a minimum amount of cash on a regular basis. Specifically, </w:t>
      </w:r>
      <w:r w:rsidRPr="00ED0895">
        <w:rPr>
          <w:rStyle w:val="StyleUnderline"/>
          <w:highlight w:val="cyan"/>
        </w:rPr>
        <w:t>we define basic income as a policy that guarantees all</w:t>
      </w:r>
      <w:r w:rsidRPr="006F03DB">
        <w:rPr>
          <w:rStyle w:val="StyleUnderline"/>
        </w:rPr>
        <w:t xml:space="preserve"> members of a society </w:t>
      </w:r>
      <w:r w:rsidRPr="00ED0895">
        <w:rPr>
          <w:rStyle w:val="StyleUnderline"/>
          <w:highlight w:val="cyan"/>
        </w:rPr>
        <w:t>a minimum</w:t>
      </w:r>
      <w:r w:rsidRPr="006F03DB">
        <w:rPr>
          <w:rStyle w:val="StyleUnderline"/>
        </w:rPr>
        <w:t xml:space="preserve"> amount of </w:t>
      </w:r>
      <w:r w:rsidRPr="00ED0895">
        <w:rPr>
          <w:rStyle w:val="StyleUnderline"/>
          <w:highlight w:val="cyan"/>
        </w:rPr>
        <w:t>income in a period</w:t>
      </w:r>
      <w:r w:rsidRPr="00EB227C">
        <w:rPr>
          <w:sz w:val="16"/>
        </w:rPr>
        <w:t>. An idea that has been around for well over 200 years, it is simple to understand but in practice would be neither simple to design nor simple to implement. The most well-known type of basic income is a universal basic income (</w:t>
      </w:r>
      <w:r w:rsidRPr="00ED0895">
        <w:rPr>
          <w:rStyle w:val="StyleUnderline"/>
          <w:highlight w:val="cyan"/>
        </w:rPr>
        <w:t>UBI</w:t>
      </w:r>
      <w:r w:rsidRPr="00EB227C">
        <w:rPr>
          <w:sz w:val="16"/>
        </w:rPr>
        <w:t xml:space="preserve">), which provides periodic cash payments to everyone in a group. This </w:t>
      </w:r>
      <w:r w:rsidRPr="00ED0895">
        <w:rPr>
          <w:rStyle w:val="StyleUnderline"/>
          <w:highlight w:val="cyan"/>
        </w:rPr>
        <w:t>is the simplest</w:t>
      </w:r>
      <w:r w:rsidRPr="006F03DB">
        <w:rPr>
          <w:rStyle w:val="StyleUnderline"/>
        </w:rPr>
        <w:t xml:space="preserve"> basic income design, but there are also </w:t>
      </w:r>
      <w:r w:rsidRPr="00ED0895">
        <w:rPr>
          <w:rStyle w:val="StyleUnderline"/>
          <w:highlight w:val="cyan"/>
        </w:rPr>
        <w:t>many alternative designs</w:t>
      </w:r>
      <w:r w:rsidRPr="00EB227C">
        <w:rPr>
          <w:sz w:val="16"/>
        </w:rPr>
        <w:t>. The alternatives can be viewed from two perspectives, related to placing conditions on the payments.</w:t>
      </w:r>
    </w:p>
    <w:p w14:paraId="4262B677" w14:textId="77777777" w:rsidR="00BF056F" w:rsidRPr="00EB227C" w:rsidRDefault="00BF056F" w:rsidP="00BF056F">
      <w:pPr>
        <w:rPr>
          <w:sz w:val="16"/>
        </w:rPr>
      </w:pPr>
      <w:r w:rsidRPr="00ED0895">
        <w:rPr>
          <w:rStyle w:val="StyleUnderline"/>
          <w:highlight w:val="cyan"/>
        </w:rPr>
        <w:t>The first</w:t>
      </w:r>
      <w:r w:rsidRPr="006F03DB">
        <w:rPr>
          <w:rStyle w:val="StyleUnderline"/>
        </w:rPr>
        <w:t xml:space="preserve"> type of </w:t>
      </w:r>
      <w:r w:rsidRPr="00ED0895">
        <w:rPr>
          <w:rStyle w:val="StyleUnderline"/>
          <w:highlight w:val="cyan"/>
        </w:rPr>
        <w:t>conditionality is</w:t>
      </w:r>
      <w:r w:rsidRPr="006F03DB">
        <w:rPr>
          <w:rStyle w:val="StyleUnderline"/>
        </w:rPr>
        <w:t xml:space="preserve"> </w:t>
      </w:r>
      <w:r w:rsidRPr="00EB227C">
        <w:rPr>
          <w:sz w:val="16"/>
        </w:rPr>
        <w:t xml:space="preserve">related to </w:t>
      </w:r>
      <w:r w:rsidRPr="00ED0895">
        <w:rPr>
          <w:rStyle w:val="StyleUnderline"/>
          <w:highlight w:val="cyan"/>
        </w:rPr>
        <w:t>whether the basic income applies to everyone</w:t>
      </w:r>
      <w:r w:rsidRPr="00EB227C">
        <w:rPr>
          <w:sz w:val="16"/>
        </w:rPr>
        <w:t xml:space="preserve"> (in practice, all residents of a jurisdiction) </w:t>
      </w:r>
      <w:r w:rsidRPr="00ED0895">
        <w:rPr>
          <w:rStyle w:val="StyleUnderline"/>
          <w:highlight w:val="cyan"/>
        </w:rPr>
        <w:t>or to a specific group</w:t>
      </w:r>
      <w:r w:rsidRPr="006F03DB">
        <w:rPr>
          <w:rStyle w:val="StyleUnderline"/>
        </w:rPr>
        <w:t xml:space="preserve"> of people</w:t>
      </w:r>
      <w:r w:rsidRPr="00EB227C">
        <w:rPr>
          <w:sz w:val="16"/>
        </w:rPr>
        <w:t xml:space="preserve">. </w:t>
      </w:r>
      <w:r w:rsidRPr="006F03DB">
        <w:rPr>
          <w:rStyle w:val="StyleUnderline"/>
        </w:rPr>
        <w:t>We use the term “generally applicable basic income” for designs that don’t require recipients be part of a group and “</w:t>
      </w:r>
      <w:r w:rsidRPr="00ED0895">
        <w:rPr>
          <w:rStyle w:val="StyleUnderline"/>
          <w:highlight w:val="cyan"/>
        </w:rPr>
        <w:t>targeted basic income</w:t>
      </w:r>
      <w:r w:rsidRPr="006F03DB">
        <w:rPr>
          <w:rStyle w:val="StyleUnderline"/>
        </w:rPr>
        <w:t xml:space="preserve">” for designs that </w:t>
      </w:r>
      <w:r w:rsidRPr="00ED0895">
        <w:rPr>
          <w:rStyle w:val="StyleUnderline"/>
          <w:highlight w:val="cyan"/>
        </w:rPr>
        <w:t>limit benefits to people who meet defined eligibility criteria</w:t>
      </w:r>
      <w:r w:rsidRPr="00EB227C">
        <w:rPr>
          <w:sz w:val="16"/>
        </w:rPr>
        <w:t>.</w:t>
      </w:r>
    </w:p>
    <w:p w14:paraId="5FFED336" w14:textId="77777777" w:rsidR="00BF056F" w:rsidRPr="00EB227C" w:rsidRDefault="00BF056F" w:rsidP="00BF056F">
      <w:pPr>
        <w:rPr>
          <w:sz w:val="16"/>
        </w:rPr>
      </w:pPr>
      <w:r w:rsidRPr="006F03DB">
        <w:rPr>
          <w:rStyle w:val="StyleUnderline"/>
        </w:rPr>
        <w:t>The second type of conditionality is related to whether the basic income is income-tested</w:t>
      </w:r>
      <w:r w:rsidRPr="00EB227C">
        <w:rPr>
          <w:sz w:val="16"/>
        </w:rPr>
        <w:t xml:space="preserve"> (i.e., the benefit is conditional on other income received). </w:t>
      </w:r>
      <w:r w:rsidRPr="006F03DB">
        <w:rPr>
          <w:rStyle w:val="StyleUnderline"/>
        </w:rPr>
        <w:t>UBIs are</w:t>
      </w:r>
      <w:r w:rsidRPr="00EB227C">
        <w:rPr>
          <w:sz w:val="16"/>
        </w:rPr>
        <w:t xml:space="preserve">, by definition, </w:t>
      </w:r>
      <w:r w:rsidRPr="006F03DB">
        <w:rPr>
          <w:rStyle w:val="StyleUnderline"/>
        </w:rPr>
        <w:t>not income-tested</w:t>
      </w:r>
      <w:r w:rsidRPr="00EB227C">
        <w:rPr>
          <w:sz w:val="16"/>
        </w:rPr>
        <w:t>, but they could be either generally applicable or targeted.</w:t>
      </w:r>
    </w:p>
    <w:p w14:paraId="4DF9B29B" w14:textId="77777777" w:rsidR="00BF056F" w:rsidRPr="00EB227C" w:rsidRDefault="00BF056F" w:rsidP="00BF056F">
      <w:pPr>
        <w:rPr>
          <w:sz w:val="16"/>
        </w:rPr>
      </w:pPr>
      <w:r w:rsidRPr="00ED0895">
        <w:rPr>
          <w:rStyle w:val="StyleUnderline"/>
          <w:highlight w:val="cyan"/>
        </w:rPr>
        <w:t>There are two types of income-tested basic incomes,</w:t>
      </w:r>
      <w:r w:rsidRPr="006F03DB">
        <w:rPr>
          <w:rStyle w:val="StyleUnderline"/>
        </w:rPr>
        <w:t xml:space="preserve"> both of which also could be either generally applicable or targeted: </w:t>
      </w:r>
      <w:r w:rsidRPr="00ED0895">
        <w:rPr>
          <w:rStyle w:val="StyleUnderline"/>
          <w:highlight w:val="cyan"/>
        </w:rPr>
        <w:t>the refundable tax credit</w:t>
      </w:r>
      <w:r w:rsidRPr="00EB227C">
        <w:rPr>
          <w:sz w:val="16"/>
        </w:rPr>
        <w:t xml:space="preserve"> (RTC) </w:t>
      </w:r>
      <w:r w:rsidRPr="00ED0895">
        <w:rPr>
          <w:rStyle w:val="StyleUnderline"/>
          <w:highlight w:val="cyan"/>
        </w:rPr>
        <w:t>and the negative income tax</w:t>
      </w:r>
      <w:r w:rsidRPr="00EB227C">
        <w:rPr>
          <w:sz w:val="16"/>
        </w:rPr>
        <w:t xml:space="preserve"> (NIT). The difference between these two approaches is in their responsiveness to changes in income. </w:t>
      </w:r>
      <w:r w:rsidRPr="006F03DB">
        <w:rPr>
          <w:rStyle w:val="StyleUnderline"/>
        </w:rPr>
        <w:t>RTCs delivered through the income tax system generally provide a set level of benefits for a year at a time based on income earned in the previous year</w:t>
      </w:r>
      <w:r w:rsidRPr="00EB227C">
        <w:rPr>
          <w:sz w:val="16"/>
        </w:rPr>
        <w:t xml:space="preserve">, just like the current set of RTCs. In fact, some, like the Canada Child Benefit, are targeted RTC basic incomes. </w:t>
      </w:r>
      <w:r w:rsidRPr="006F03DB">
        <w:rPr>
          <w:rStyle w:val="StyleUnderline"/>
        </w:rPr>
        <w:t>NITs are defined by the fact that they require income data to be collected periodically within the year, with basic income benefits adjusted on the basis of reported income</w:t>
      </w:r>
      <w:r w:rsidRPr="00EB227C">
        <w:rPr>
          <w:sz w:val="16"/>
        </w:rPr>
        <w:t>.</w:t>
      </w:r>
    </w:p>
    <w:p w14:paraId="7F45C50A" w14:textId="77777777" w:rsidR="00BF056F" w:rsidRPr="00466507" w:rsidRDefault="00BF056F" w:rsidP="00BF056F">
      <w:pPr>
        <w:pStyle w:val="Heading4"/>
      </w:pPr>
      <w:r>
        <w:t xml:space="preserve">‘Universal’ is redundant---by providing a BI to all within a certain jurisdiction, we universally provide within that it. </w:t>
      </w:r>
    </w:p>
    <w:p w14:paraId="32A4FD94" w14:textId="77777777" w:rsidR="00BF056F" w:rsidRPr="00466507" w:rsidRDefault="00BF056F" w:rsidP="00BF056F">
      <w:r w:rsidRPr="00090CDE">
        <w:rPr>
          <w:rStyle w:val="Style13ptBold"/>
        </w:rPr>
        <w:t xml:space="preserve">Torry ’22 </w:t>
      </w:r>
      <w:r>
        <w:t>[Malcolm; 2022; general manager of Basic Income Earth Network, visiting senior fellow at the London School of Economics, renowned expert in the financial feasibility of Basic Income schemes and previously served as director of the Citizen’s Basic Income Trust; “Defining 'Basic Income',” in Basic Income: What, Why, and How, Springer, https://doi.org/10.1007/978-3-031-14248-2_2]</w:t>
      </w:r>
    </w:p>
    <w:p w14:paraId="7EA0F4CC" w14:textId="77777777" w:rsidR="00BF056F" w:rsidRPr="008E7DBB" w:rsidRDefault="00BF056F" w:rsidP="00BF056F">
      <w:pPr>
        <w:rPr>
          <w:sz w:val="16"/>
        </w:rPr>
      </w:pPr>
      <w:r w:rsidRPr="008E7DBB">
        <w:rPr>
          <w:sz w:val="16"/>
        </w:rPr>
        <w:t>'Universal', 'unconditional', 'citizen's', 'guarantee'</w:t>
      </w:r>
    </w:p>
    <w:p w14:paraId="7FDC34BC" w14:textId="77777777" w:rsidR="00BF056F" w:rsidRPr="008E7DBB" w:rsidRDefault="00BF056F" w:rsidP="00BF056F">
      <w:pPr>
        <w:rPr>
          <w:sz w:val="16"/>
        </w:rPr>
      </w:pPr>
      <w:r w:rsidRPr="008E7DBB">
        <w:rPr>
          <w:sz w:val="16"/>
        </w:rPr>
        <w:t xml:space="preserve">If we study the uses of the word </w:t>
      </w:r>
      <w:r w:rsidRPr="008E7DBB">
        <w:rPr>
          <w:sz w:val="16"/>
          <w:highlight w:val="cyan"/>
        </w:rPr>
        <w:t>'</w:t>
      </w:r>
      <w:r w:rsidRPr="00360DA0">
        <w:rPr>
          <w:rStyle w:val="Emphasis"/>
          <w:highlight w:val="cyan"/>
        </w:rPr>
        <w:t>universal</w:t>
      </w:r>
      <w:r w:rsidRPr="008E7DBB">
        <w:rPr>
          <w:sz w:val="16"/>
          <w:highlight w:val="cyan"/>
        </w:rPr>
        <w:t>'</w:t>
      </w:r>
      <w:r w:rsidRPr="008E7DBB">
        <w:rPr>
          <w:sz w:val="16"/>
        </w:rPr>
        <w:t xml:space="preserve"> </w:t>
      </w:r>
      <w:r w:rsidRPr="006D75B4">
        <w:rPr>
          <w:rStyle w:val="StyleUnderline"/>
        </w:rPr>
        <w:t xml:space="preserve">in the context of </w:t>
      </w:r>
      <w:r w:rsidRPr="006D75B4">
        <w:rPr>
          <w:rStyle w:val="Emphasis"/>
        </w:rPr>
        <w:t>B</w:t>
      </w:r>
      <w:r w:rsidRPr="008E7DBB">
        <w:rPr>
          <w:sz w:val="16"/>
        </w:rPr>
        <w:t xml:space="preserve">asic </w:t>
      </w:r>
      <w:r w:rsidRPr="006D75B4">
        <w:rPr>
          <w:rStyle w:val="Emphasis"/>
        </w:rPr>
        <w:t>I</w:t>
      </w:r>
      <w:r w:rsidRPr="008E7DBB">
        <w:rPr>
          <w:sz w:val="16"/>
        </w:rPr>
        <w:t xml:space="preserve">ncome, then we </w:t>
      </w:r>
      <w:r w:rsidRPr="006D75B4">
        <w:rPr>
          <w:rStyle w:val="StyleUnderline"/>
        </w:rPr>
        <w:t>generally</w:t>
      </w:r>
      <w:r w:rsidRPr="008E7DBB">
        <w:rPr>
          <w:sz w:val="16"/>
        </w:rPr>
        <w:t xml:space="preserve"> find that it </w:t>
      </w:r>
      <w:r w:rsidRPr="00360DA0">
        <w:rPr>
          <w:rStyle w:val="StyleUnderline"/>
          <w:highlight w:val="cyan"/>
        </w:rPr>
        <w:t>means</w:t>
      </w:r>
      <w:r w:rsidRPr="008E7DBB">
        <w:rPr>
          <w:sz w:val="16"/>
          <w:highlight w:val="cyan"/>
        </w:rPr>
        <w:t xml:space="preserve"> </w:t>
      </w:r>
      <w:r w:rsidRPr="00360DA0">
        <w:rPr>
          <w:rStyle w:val="StyleUnderline"/>
          <w:highlight w:val="cyan"/>
        </w:rPr>
        <w:t>'everyone within a national boundary'</w:t>
      </w:r>
      <w:r w:rsidRPr="008E7DBB">
        <w:rPr>
          <w:sz w:val="16"/>
        </w:rPr>
        <w:t xml:space="preserve">, </w:t>
      </w:r>
      <w:r w:rsidRPr="00466507">
        <w:rPr>
          <w:rStyle w:val="StyleUnderline"/>
          <w:highlight w:val="cyan"/>
        </w:rPr>
        <w:t>or perhaps 'everyone within a regional boundary'</w:t>
      </w:r>
      <w:r w:rsidRPr="008E7DBB">
        <w:rPr>
          <w:sz w:val="16"/>
        </w:rPr>
        <w:t>. For those campaigning for a global Basic Income, 'universal' means what it says: but generally 'universal' does not in fact mean universal. Does that matter? Not if everyone understands what is meant.</w:t>
      </w:r>
    </w:p>
    <w:p w14:paraId="3DE00F9A" w14:textId="77777777" w:rsidR="00BF056F" w:rsidRPr="008E7DBB" w:rsidRDefault="00BF056F" w:rsidP="00BF056F">
      <w:pPr>
        <w:rPr>
          <w:sz w:val="16"/>
        </w:rPr>
      </w:pPr>
      <w:r w:rsidRPr="00360DA0">
        <w:rPr>
          <w:rStyle w:val="StyleUnderline"/>
          <w:highlight w:val="cyan"/>
        </w:rPr>
        <w:t xml:space="preserve">If within a </w:t>
      </w:r>
      <w:r w:rsidRPr="00360DA0">
        <w:rPr>
          <w:rStyle w:val="StyleUnderline"/>
        </w:rPr>
        <w:t xml:space="preserve">particular </w:t>
      </w:r>
      <w:r w:rsidRPr="00360DA0">
        <w:rPr>
          <w:rStyle w:val="StyleUnderline"/>
          <w:highlight w:val="cyan"/>
        </w:rPr>
        <w:t>jurisdiction a benefit is unconditional</w:t>
      </w:r>
      <w:r w:rsidRPr="008E7DBB">
        <w:rPr>
          <w:sz w:val="16"/>
        </w:rPr>
        <w:t xml:space="preserve">, then by definition </w:t>
      </w:r>
      <w:r w:rsidRPr="00360DA0">
        <w:rPr>
          <w:rStyle w:val="StyleUnderline"/>
          <w:highlight w:val="cyan"/>
        </w:rPr>
        <w:t>it is universal within that jurisdiction</w:t>
      </w:r>
      <w:r w:rsidRPr="008E7DBB">
        <w:rPr>
          <w:sz w:val="16"/>
        </w:rPr>
        <w:t xml:space="preserve">. </w:t>
      </w:r>
      <w:r w:rsidRPr="006D75B4">
        <w:rPr>
          <w:rStyle w:val="StyleUnderline"/>
        </w:rPr>
        <w:t>If it is universal then it is not necessarily unconditional</w:t>
      </w:r>
      <w:r w:rsidRPr="008E7DBB">
        <w:rPr>
          <w:sz w:val="16"/>
        </w:rPr>
        <w:t xml:space="preserve">. This means that 'unconditional' cannot be replaced by 'universal'. It might be thought that </w:t>
      </w:r>
      <w:r w:rsidRPr="008E7DBB">
        <w:rPr>
          <w:sz w:val="16"/>
          <w:highlight w:val="cyan"/>
        </w:rPr>
        <w:t>'</w:t>
      </w:r>
      <w:r w:rsidRPr="00360DA0">
        <w:rPr>
          <w:rStyle w:val="Emphasis"/>
          <w:highlight w:val="cyan"/>
        </w:rPr>
        <w:t>universal</w:t>
      </w:r>
      <w:r w:rsidRPr="008E7DBB">
        <w:rPr>
          <w:sz w:val="16"/>
          <w:highlight w:val="cyan"/>
        </w:rPr>
        <w:t>'</w:t>
      </w:r>
      <w:r w:rsidRPr="008E7DBB">
        <w:rPr>
          <w:sz w:val="16"/>
        </w:rPr>
        <w:t xml:space="preserve"> </w:t>
      </w:r>
      <w:r w:rsidRPr="00360DA0">
        <w:rPr>
          <w:rStyle w:val="StyleUnderline"/>
          <w:highlight w:val="cyan"/>
        </w:rPr>
        <w:t>in</w:t>
      </w:r>
      <w:r w:rsidRPr="008E7DBB">
        <w:rPr>
          <w:sz w:val="16"/>
        </w:rPr>
        <w:t xml:space="preserve"> 'Universal </w:t>
      </w:r>
      <w:r w:rsidRPr="00360DA0">
        <w:rPr>
          <w:rStyle w:val="Emphasis"/>
          <w:highlight w:val="cyan"/>
        </w:rPr>
        <w:t>Basic Income</w:t>
      </w:r>
      <w:r w:rsidRPr="008E7DBB">
        <w:rPr>
          <w:sz w:val="16"/>
          <w:highlight w:val="cyan"/>
        </w:rPr>
        <w:t xml:space="preserve">' </w:t>
      </w:r>
      <w:r w:rsidRPr="00360DA0">
        <w:rPr>
          <w:rStyle w:val="StyleUnderline"/>
          <w:highlight w:val="cyan"/>
        </w:rPr>
        <w:t xml:space="preserve">is </w:t>
      </w:r>
      <w:r w:rsidRPr="00360DA0">
        <w:rPr>
          <w:rStyle w:val="Emphasis"/>
          <w:highlight w:val="cyan"/>
        </w:rPr>
        <w:t>redundant</w:t>
      </w:r>
      <w:r w:rsidRPr="008E7DBB">
        <w:rPr>
          <w:sz w:val="16"/>
        </w:rPr>
        <w:t xml:space="preserve">. Strictly speaking, it is. </w:t>
      </w:r>
      <w:r w:rsidRPr="00360DA0">
        <w:rPr>
          <w:rStyle w:val="StyleUnderline"/>
        </w:rPr>
        <w:t xml:space="preserve">Presumably 'Universal Basic Income' has become a common designation for a Basic Income because it emphasises an aspect of the income that its proponents wish to emphasise: the fact that </w:t>
      </w:r>
      <w:r w:rsidRPr="006D75B4">
        <w:rPr>
          <w:rStyle w:val="Emphasis"/>
        </w:rPr>
        <w:t>it is for everyone</w:t>
      </w:r>
      <w:r w:rsidRPr="008E7DBB">
        <w:rPr>
          <w:sz w:val="16"/>
        </w:rPr>
        <w:t>.</w:t>
      </w:r>
    </w:p>
    <w:p w14:paraId="57C351CC" w14:textId="77777777" w:rsidR="00BF056F" w:rsidRPr="00ED0895" w:rsidRDefault="00BF056F" w:rsidP="00BF056F">
      <w:pPr>
        <w:pStyle w:val="Heading4"/>
        <w:rPr>
          <w:u w:val="single"/>
        </w:rPr>
      </w:pPr>
      <w:r>
        <w:t xml:space="preserve">Their definition is </w:t>
      </w:r>
      <w:r>
        <w:rPr>
          <w:u w:val="single"/>
        </w:rPr>
        <w:t>arbitrary</w:t>
      </w:r>
      <w:r>
        <w:t xml:space="preserve">, </w:t>
      </w:r>
      <w:r>
        <w:rPr>
          <w:u w:val="single"/>
        </w:rPr>
        <w:t>unpredictable</w:t>
      </w:r>
      <w:r>
        <w:t xml:space="preserve"> and </w:t>
      </w:r>
      <w:r>
        <w:rPr>
          <w:u w:val="single"/>
        </w:rPr>
        <w:t>distorts the literature base</w:t>
      </w:r>
    </w:p>
    <w:p w14:paraId="7B25EA8E" w14:textId="77777777" w:rsidR="00BF056F" w:rsidRDefault="00BF056F" w:rsidP="00BF056F">
      <w:r>
        <w:t xml:space="preserve">Kate </w:t>
      </w:r>
      <w:r w:rsidRPr="00ED0895">
        <w:rPr>
          <w:rStyle w:val="Style13ptBold"/>
        </w:rPr>
        <w:t>McFarland, 17</w:t>
      </w:r>
      <w:r>
        <w:t xml:space="preserve"> - lead news writer for the Basic Income Earth Network, “Relaxing Conditions on ‘Basic Income’: A Case Against Definition” 10/23, </w:t>
      </w:r>
      <w:hyperlink r:id="rId36" w:history="1">
        <w:r w:rsidRPr="004D3DE8">
          <w:rPr>
            <w:rStyle w:val="Hyperlink"/>
          </w:rPr>
          <w:t>https://basicincome.org/news/2017/10/relaxing-conditions-on-basic-income-a-case-against-definition/</w:t>
        </w:r>
      </w:hyperlink>
    </w:p>
    <w:p w14:paraId="78A4358E" w14:textId="77777777" w:rsidR="00BF056F" w:rsidRPr="00EB227C" w:rsidRDefault="00BF056F" w:rsidP="00BF056F">
      <w:pPr>
        <w:rPr>
          <w:b/>
          <w:bCs/>
        </w:rPr>
      </w:pPr>
      <w:r>
        <w:rPr>
          <w:b/>
          <w:bCs/>
        </w:rPr>
        <w:t>Italics in original</w:t>
      </w:r>
    </w:p>
    <w:p w14:paraId="4EA77F0C" w14:textId="77777777" w:rsidR="00BF056F" w:rsidRPr="00EB227C" w:rsidRDefault="00BF056F" w:rsidP="00BF056F">
      <w:pPr>
        <w:rPr>
          <w:sz w:val="16"/>
        </w:rPr>
      </w:pPr>
      <w:r w:rsidRPr="00EB227C">
        <w:rPr>
          <w:sz w:val="16"/>
        </w:rPr>
        <w:t xml:space="preserve">From a linguistic standpoint, </w:t>
      </w:r>
      <w:r w:rsidRPr="00ED0895">
        <w:rPr>
          <w:rStyle w:val="StyleUnderline"/>
          <w:highlight w:val="cyan"/>
        </w:rPr>
        <w:t>there is no one “correct” definition of</w:t>
      </w:r>
      <w:r w:rsidRPr="00EB227C">
        <w:rPr>
          <w:sz w:val="16"/>
        </w:rPr>
        <w:t xml:space="preserve"> the term </w:t>
      </w:r>
      <w:r w:rsidRPr="00EB227C">
        <w:rPr>
          <w:sz w:val="16"/>
          <w:highlight w:val="cyan"/>
        </w:rPr>
        <w:t>‘</w:t>
      </w:r>
      <w:r w:rsidRPr="00ED0895">
        <w:rPr>
          <w:rStyle w:val="StyleUnderline"/>
          <w:highlight w:val="cyan"/>
        </w:rPr>
        <w:t>basic income’</w:t>
      </w:r>
      <w:r w:rsidRPr="00EB227C">
        <w:rPr>
          <w:sz w:val="16"/>
        </w:rPr>
        <w:t xml:space="preserve"> [1]. Different groups and organizations have adopted different definitions, suitable to their purposes, and these definitions sometimes conflict with one another.</w:t>
      </w:r>
    </w:p>
    <w:p w14:paraId="0AC1CFF2" w14:textId="77777777" w:rsidR="00BF056F" w:rsidRPr="00EB227C" w:rsidRDefault="00BF056F" w:rsidP="00BF056F">
      <w:pPr>
        <w:rPr>
          <w:sz w:val="16"/>
        </w:rPr>
      </w:pPr>
      <w:r w:rsidRPr="00EB227C">
        <w:rPr>
          <w:sz w:val="16"/>
        </w:rPr>
        <w:t>BIEN, at present, coordinates affiliates who use the term differently from one another, organizes conferences to bring together individuals who use the term differently from one another, and issues news reports on varied stories in which the term is used in different ways.</w:t>
      </w:r>
    </w:p>
    <w:p w14:paraId="48532F8F" w14:textId="77777777" w:rsidR="00BF056F" w:rsidRPr="00EB227C" w:rsidRDefault="00BF056F" w:rsidP="00BF056F">
      <w:pPr>
        <w:rPr>
          <w:sz w:val="16"/>
        </w:rPr>
      </w:pPr>
      <w:r w:rsidRPr="00EB227C">
        <w:rPr>
          <w:sz w:val="16"/>
        </w:rPr>
        <w:t xml:space="preserve">I have come to believe that, in its role as such an umbrella organization, </w:t>
      </w:r>
      <w:r w:rsidRPr="00ED0895">
        <w:rPr>
          <w:rStyle w:val="StyleUnderline"/>
          <w:highlight w:val="cyan"/>
        </w:rPr>
        <w:t>BIEN’s attempt to define</w:t>
      </w:r>
      <w:r w:rsidRPr="003858C4">
        <w:rPr>
          <w:rStyle w:val="StyleUnderline"/>
        </w:rPr>
        <w:t xml:space="preserve"> ‘basic income’ </w:t>
      </w:r>
      <w:r w:rsidRPr="00ED0895">
        <w:rPr>
          <w:rStyle w:val="StyleUnderline"/>
          <w:highlight w:val="cyan"/>
        </w:rPr>
        <w:t>does not lend clarity</w:t>
      </w:r>
      <w:r w:rsidRPr="00EB227C">
        <w:rPr>
          <w:sz w:val="16"/>
        </w:rPr>
        <w:t>. Instead, to avoid equivocation and confusion, it would do better to admit upfront this diversity in definition and shades of meaning.</w:t>
      </w:r>
    </w:p>
    <w:p w14:paraId="3A546714" w14:textId="77777777" w:rsidR="00BF056F" w:rsidRPr="00EB227C" w:rsidRDefault="00BF056F" w:rsidP="00BF056F">
      <w:pPr>
        <w:rPr>
          <w:sz w:val="16"/>
        </w:rPr>
      </w:pPr>
      <w:r w:rsidRPr="00EB227C">
        <w:rPr>
          <w:sz w:val="16"/>
        </w:rPr>
        <w:t>BIEN’s Definition of ‘Basic Income’: One Among Many</w:t>
      </w:r>
    </w:p>
    <w:p w14:paraId="530333D8" w14:textId="77777777" w:rsidR="00BF056F" w:rsidRPr="00EB227C" w:rsidRDefault="00BF056F" w:rsidP="00BF056F">
      <w:pPr>
        <w:rPr>
          <w:sz w:val="16"/>
        </w:rPr>
      </w:pPr>
      <w:r w:rsidRPr="00EB227C">
        <w:rPr>
          <w:sz w:val="16"/>
        </w:rPr>
        <w:t>At its 2016 Congress in Seoul, BIEN adopted the following definition: “A basic income is a periodic cash payment unconditionally delivered to all on an individual basis, without means-test or work requirement.”</w:t>
      </w:r>
    </w:p>
    <w:p w14:paraId="3CE8CD8B" w14:textId="77777777" w:rsidR="00BF056F" w:rsidRPr="00EB227C" w:rsidRDefault="00BF056F" w:rsidP="00BF056F">
      <w:pPr>
        <w:rPr>
          <w:sz w:val="16"/>
        </w:rPr>
      </w:pPr>
      <w:r w:rsidRPr="00EB227C">
        <w:rPr>
          <w:sz w:val="16"/>
        </w:rPr>
        <w:t>When I write for BIEN’s website, I accept this as a stipulative definition of the term, and call attention to potentially confusing differences in usage. For example, when I report on the recently launched “basic income pilot” in Ontario, I note that the program being tested–in which payments to participants are household-based and income-dependent–does not actually satisfy BIEN’s definition of ‘basic income’ (although, as I emphasize below, it does congeal with an established and widespread use of the term within Canada).</w:t>
      </w:r>
    </w:p>
    <w:p w14:paraId="4A2232CD" w14:textId="77777777" w:rsidR="00BF056F" w:rsidRPr="00EB227C" w:rsidRDefault="00BF056F" w:rsidP="00BF056F">
      <w:pPr>
        <w:rPr>
          <w:sz w:val="16"/>
        </w:rPr>
      </w:pPr>
      <w:r w:rsidRPr="003858C4">
        <w:rPr>
          <w:rStyle w:val="StyleUnderline"/>
        </w:rPr>
        <w:t>My comments</w:t>
      </w:r>
      <w:r w:rsidRPr="00EB227C">
        <w:rPr>
          <w:sz w:val="16"/>
        </w:rPr>
        <w:t xml:space="preserve"> in </w:t>
      </w:r>
      <w:r w:rsidRPr="003858C4">
        <w:rPr>
          <w:rStyle w:val="StyleUnderline"/>
        </w:rPr>
        <w:t>might sometimes seem to treat BIEN’s definition as</w:t>
      </w:r>
      <w:r w:rsidRPr="00EB227C">
        <w:rPr>
          <w:sz w:val="16"/>
        </w:rPr>
        <w:t xml:space="preserve"> privileged or </w:t>
      </w:r>
      <w:r w:rsidRPr="003858C4">
        <w:rPr>
          <w:rStyle w:val="StyleUnderline"/>
        </w:rPr>
        <w:t>authoritative. This,</w:t>
      </w:r>
      <w:r w:rsidRPr="00EB227C">
        <w:rPr>
          <w:sz w:val="16"/>
        </w:rPr>
        <w:t xml:space="preserve"> however, </w:t>
      </w:r>
      <w:r w:rsidRPr="003858C4">
        <w:rPr>
          <w:rStyle w:val="StyleUnderline"/>
        </w:rPr>
        <w:t xml:space="preserve">is only an artifact of </w:t>
      </w:r>
      <w:r w:rsidRPr="00EB227C">
        <w:rPr>
          <w:sz w:val="16"/>
        </w:rPr>
        <w:t>the particular context in which I am writing–</w:t>
      </w:r>
      <w:r w:rsidRPr="003858C4">
        <w:rPr>
          <w:rStyle w:val="StyleUnderline"/>
        </w:rPr>
        <w:t>BIEN’s website</w:t>
      </w:r>
      <w:r w:rsidRPr="00EB227C">
        <w:rPr>
          <w:sz w:val="16"/>
        </w:rPr>
        <w:t xml:space="preserve">–and my desire to maintain consistency within this context. </w:t>
      </w:r>
      <w:r w:rsidRPr="003858C4">
        <w:rPr>
          <w:rStyle w:val="StyleUnderline"/>
        </w:rPr>
        <w:t>I do not believe that BIEN’s definition is</w:t>
      </w:r>
      <w:r w:rsidRPr="00EB227C">
        <w:rPr>
          <w:sz w:val="16"/>
        </w:rPr>
        <w:t xml:space="preserve"> privileged in any absolute or objective sense, or that it is </w:t>
      </w:r>
      <w:r w:rsidRPr="003858C4">
        <w:rPr>
          <w:rStyle w:val="StyleUnderline"/>
        </w:rPr>
        <w:t>more “correct” than other uses that have become established within other groups</w:t>
      </w:r>
      <w:r w:rsidRPr="00EB227C">
        <w:rPr>
          <w:sz w:val="16"/>
        </w:rPr>
        <w:t xml:space="preserve">, organizations, and geographical regions.   </w:t>
      </w:r>
    </w:p>
    <w:p w14:paraId="1D03AC21" w14:textId="77777777" w:rsidR="00BF056F" w:rsidRPr="00EB227C" w:rsidRDefault="00BF056F" w:rsidP="00BF056F">
      <w:pPr>
        <w:rPr>
          <w:sz w:val="16"/>
        </w:rPr>
      </w:pPr>
      <w:r w:rsidRPr="00EB227C">
        <w:rPr>
          <w:sz w:val="16"/>
        </w:rPr>
        <w:t>As I take it, my prevailing duty as a news writer is to prevent readers from believing false things. In this context, clarity and consistency in meaning are of utmost importance, and BIEN’s definition of ‘basic income’ is a burden I must bear, knowing that there will be many situations in which it will be inconsistent with the definitions employed by the parties on whom I report.</w:t>
      </w:r>
    </w:p>
    <w:p w14:paraId="30EF36AC" w14:textId="77777777" w:rsidR="00BF056F" w:rsidRPr="00EB227C" w:rsidRDefault="00BF056F" w:rsidP="00BF056F">
      <w:pPr>
        <w:rPr>
          <w:sz w:val="16"/>
        </w:rPr>
      </w:pPr>
      <w:r w:rsidRPr="00EB227C">
        <w:rPr>
          <w:sz w:val="16"/>
        </w:rPr>
        <w:t>Two particularly important cases, in my experience, are the following two types of definitions:</w:t>
      </w:r>
    </w:p>
    <w:p w14:paraId="64111F4D" w14:textId="77777777" w:rsidR="00BF056F" w:rsidRPr="00EB227C" w:rsidRDefault="00BF056F" w:rsidP="00BF056F">
      <w:pPr>
        <w:rPr>
          <w:sz w:val="16"/>
        </w:rPr>
      </w:pPr>
      <w:r w:rsidRPr="00EB227C">
        <w:rPr>
          <w:sz w:val="16"/>
        </w:rPr>
        <w:t>Definitions that additionally stipulate that the amount of the periodic cash payment must be sufficient to meet basic living expenses.</w:t>
      </w:r>
    </w:p>
    <w:p w14:paraId="7FEABD5D" w14:textId="77777777" w:rsidR="00BF056F" w:rsidRPr="00EB227C" w:rsidRDefault="00BF056F" w:rsidP="00BF056F">
      <w:pPr>
        <w:rPr>
          <w:sz w:val="16"/>
        </w:rPr>
      </w:pPr>
      <w:r w:rsidRPr="00EB227C">
        <w:rPr>
          <w:sz w:val="16"/>
        </w:rPr>
        <w:t>Definitions that lack the qualification that the payment must be (a) non-withdrawable (not means-tested) and/or (b) paid on an individual basis.</w:t>
      </w:r>
    </w:p>
    <w:p w14:paraId="6B6F844E" w14:textId="77777777" w:rsidR="00BF056F" w:rsidRPr="00EB227C" w:rsidRDefault="00BF056F" w:rsidP="00BF056F">
      <w:pPr>
        <w:rPr>
          <w:sz w:val="16"/>
        </w:rPr>
      </w:pPr>
      <w:r w:rsidRPr="00EB227C">
        <w:rPr>
          <w:sz w:val="16"/>
        </w:rPr>
        <w:t>A. Definitions stipulating that the amount of the periodic cash payment must be sufficient to meet basic living expenses.</w:t>
      </w:r>
    </w:p>
    <w:p w14:paraId="3033975A" w14:textId="77777777" w:rsidR="00BF056F" w:rsidRPr="00EB227C" w:rsidRDefault="00BF056F" w:rsidP="00BF056F">
      <w:pPr>
        <w:rPr>
          <w:sz w:val="16"/>
        </w:rPr>
      </w:pPr>
      <w:r w:rsidRPr="00EB227C">
        <w:rPr>
          <w:sz w:val="16"/>
        </w:rPr>
        <w:t>Many high-profile groups and organizations have adopted definitions of ‘basic income’ with this additional necessary condition (philosophers may enjoy the opportunity to say that, on these definitions, “the ‘sufficient’ condition is a necessary condition”); for example (emphases added):</w:t>
      </w:r>
    </w:p>
    <w:p w14:paraId="46422AA4" w14:textId="77777777" w:rsidR="00BF056F" w:rsidRPr="00EB227C" w:rsidRDefault="00BF056F" w:rsidP="00BF056F">
      <w:pPr>
        <w:rPr>
          <w:sz w:val="16"/>
        </w:rPr>
      </w:pPr>
      <w:r w:rsidRPr="00EB227C">
        <w:rPr>
          <w:sz w:val="16"/>
        </w:rPr>
        <w:t>GiveDirectly, the charity organization known in the basic income community for its impending major experiment in Kenya, defines ‘basic income’ as a type of cash transfer that is “unconditional (recipients don’t have to work or do anything else to be eligible), universal, with all members of society receiving, enough to cover basic needs, and guaranteed for the recipients’ lifetimes”.</w:t>
      </w:r>
    </w:p>
    <w:p w14:paraId="736AB256" w14:textId="77777777" w:rsidR="00BF056F" w:rsidRPr="00EB227C" w:rsidRDefault="00BF056F" w:rsidP="00BF056F">
      <w:pPr>
        <w:rPr>
          <w:sz w:val="16"/>
        </w:rPr>
      </w:pPr>
      <w:r w:rsidRPr="00EB227C">
        <w:rPr>
          <w:sz w:val="16"/>
        </w:rPr>
        <w:t>International Basic Income Week, an annual initiative that is pursuing partnership with BIEN in 2018, stresses four conditions that must be met to use ‘basic income’ to refer to a cash transfer policy: payments must be (1) universal, (2) individual, (3) unconditional, and (4) high enough.</w:t>
      </w:r>
    </w:p>
    <w:p w14:paraId="5F48887F" w14:textId="77777777" w:rsidR="00BF056F" w:rsidRPr="00EB227C" w:rsidRDefault="00BF056F" w:rsidP="00BF056F">
      <w:pPr>
        <w:rPr>
          <w:sz w:val="16"/>
        </w:rPr>
      </w:pPr>
      <w:r w:rsidRPr="00EB227C">
        <w:rPr>
          <w:sz w:val="16"/>
        </w:rPr>
        <w:t xml:space="preserve">Founding members of the Economic Security Project, a major US-based initiative launched in late 2016, have decided to reserve the use of ‘basic income’ for programs in which payments are high enough to meet basic living expenses, and have endorsed the neologism ‘base income’ to refer to programs that provide universal and unconditional payments of lesser amount.  </w:t>
      </w:r>
    </w:p>
    <w:p w14:paraId="7CA968B1" w14:textId="77777777" w:rsidR="00BF056F" w:rsidRPr="00EB227C" w:rsidRDefault="00BF056F" w:rsidP="00BF056F">
      <w:pPr>
        <w:rPr>
          <w:sz w:val="16"/>
        </w:rPr>
      </w:pPr>
      <w:r w:rsidRPr="00EB227C">
        <w:rPr>
          <w:sz w:val="16"/>
        </w:rPr>
        <w:t>Multiple affiliates of BIEN–including groups in Australia, Austria, Canada, Germany, the Netherlands, Norway, Portugal, and Switzerland, and perhaps others–have adopted definitions of ‘basic income’ (or its translational equivalent) that include some type of condition specifying that the amount of payment must be “sufficient” or “high enough” to meet some type of minimal needs (see “Affiliate Definitions of ‘Basic Income’”).</w:t>
      </w:r>
    </w:p>
    <w:p w14:paraId="0A225879" w14:textId="77777777" w:rsidR="00BF056F" w:rsidRPr="00EB227C" w:rsidRDefault="00BF056F" w:rsidP="00BF056F">
      <w:pPr>
        <w:rPr>
          <w:sz w:val="16"/>
        </w:rPr>
      </w:pPr>
      <w:r w:rsidRPr="00EB227C">
        <w:rPr>
          <w:sz w:val="16"/>
        </w:rPr>
        <w:t xml:space="preserve">The question of whether BIEN itself should include the sufficiency condition as a necessary condition (so to speak) has been the cause of previous terminological controversies within the organization, including the one that eventuated in the vote at the 2016 Congress in Seoul, in which BIEN rejected the proposal to restrict the definition of ‘basic income’ in such a manner. In a paper delivered at the 2017 BIEN Congress (“What’s a Definition? And how should we define ‘Basic Income’?”), Malcolm Torry, General Manager of BIEN and Director of the UK’s Citizen’s Basic Income Trust, defends this decision. </w:t>
      </w:r>
      <w:r w:rsidRPr="00ED0895">
        <w:rPr>
          <w:rStyle w:val="StyleUnderline"/>
          <w:highlight w:val="cyan"/>
        </w:rPr>
        <w:t xml:space="preserve">According to </w:t>
      </w:r>
      <w:r w:rsidRPr="00D25C90">
        <w:rPr>
          <w:rStyle w:val="Emphasis"/>
          <w:highlight w:val="cyan"/>
        </w:rPr>
        <w:t>Torry</w:t>
      </w:r>
      <w:r w:rsidRPr="00ED0895">
        <w:rPr>
          <w:rStyle w:val="StyleUnderline"/>
          <w:highlight w:val="cyan"/>
        </w:rPr>
        <w:t xml:space="preserve">, the </w:t>
      </w:r>
      <w:r w:rsidRPr="00D25C90">
        <w:rPr>
          <w:rStyle w:val="StyleUnderline"/>
        </w:rPr>
        <w:t xml:space="preserve">adopted </w:t>
      </w:r>
      <w:r w:rsidRPr="00ED0895">
        <w:rPr>
          <w:rStyle w:val="StyleUnderline"/>
          <w:highlight w:val="cyan"/>
        </w:rPr>
        <w:t>definition</w:t>
      </w:r>
      <w:r w:rsidRPr="00EB227C">
        <w:rPr>
          <w:sz w:val="16"/>
        </w:rPr>
        <w:t xml:space="preserve"> does not “conflict with any affiliate’s definition”, “</w:t>
      </w:r>
      <w:r w:rsidRPr="00ED0895">
        <w:rPr>
          <w:rStyle w:val="StyleUnderline"/>
          <w:highlight w:val="cyan"/>
        </w:rPr>
        <w:t>represent[s]</w:t>
      </w:r>
      <w:r w:rsidRPr="00EB227C">
        <w:rPr>
          <w:sz w:val="16"/>
        </w:rPr>
        <w:t xml:space="preserve"> the </w:t>
      </w:r>
      <w:r w:rsidRPr="00ED0895">
        <w:rPr>
          <w:rStyle w:val="StyleUnderline"/>
          <w:highlight w:val="cyan"/>
        </w:rPr>
        <w:t>consensus</w:t>
      </w:r>
      <w:r w:rsidRPr="00EB227C">
        <w:rPr>
          <w:sz w:val="16"/>
        </w:rPr>
        <w:t xml:space="preserve"> among affiliates”, and “reflect[s] common usage of the term”. </w:t>
      </w:r>
    </w:p>
    <w:p w14:paraId="62A8CB55" w14:textId="77777777" w:rsidR="00BF056F" w:rsidRPr="00EB227C" w:rsidRDefault="00BF056F" w:rsidP="00BF056F">
      <w:pPr>
        <w:rPr>
          <w:sz w:val="16"/>
        </w:rPr>
      </w:pPr>
      <w:r w:rsidRPr="00EB227C">
        <w:rPr>
          <w:sz w:val="16"/>
        </w:rPr>
        <w:t xml:space="preserve">All of </w:t>
      </w:r>
      <w:r w:rsidRPr="00ED0895">
        <w:rPr>
          <w:rStyle w:val="Emphasis"/>
          <w:highlight w:val="cyan"/>
        </w:rPr>
        <w:t>these claims seem dubious</w:t>
      </w:r>
      <w:r w:rsidRPr="00EB227C">
        <w:rPr>
          <w:sz w:val="16"/>
        </w:rPr>
        <w:t>, however, especially when one considers that BIEN has aspired to provide a definition–that is, a set of necessary and sufficient conditions to use the term ‘basic income’–rather than a non-exclusive list of necessary or paradigmatic features.</w:t>
      </w:r>
    </w:p>
    <w:p w14:paraId="008D709F" w14:textId="77777777" w:rsidR="00BF056F" w:rsidRPr="00EB227C" w:rsidRDefault="00BF056F" w:rsidP="00BF056F">
      <w:pPr>
        <w:rPr>
          <w:sz w:val="16"/>
        </w:rPr>
      </w:pPr>
      <w:r w:rsidRPr="00EB227C">
        <w:rPr>
          <w:sz w:val="16"/>
        </w:rPr>
        <w:t>First, notice that the different definitions of BIEN and some of its affiliates lead to different assignments of truth and falsity to certain sentences. For example, the sentences ‘Alaska has a basic income’ and ‘Iran once implemented a basic income’ seem to be true on BIEN’s definition [2], but they are false on definitions of ‘basic income’ that include a provision that the amount must be high enough to meet basic living expenses. The definitions disagree on whether certain core cases discussed in the basic income literature are actually cases of basic income–and this, I wager, counts as “conflict” between the definitions if anything does.</w:t>
      </w:r>
    </w:p>
    <w:p w14:paraId="4D263716" w14:textId="77777777" w:rsidR="00BF056F" w:rsidRPr="00EB227C" w:rsidRDefault="00BF056F" w:rsidP="00BF056F">
      <w:pPr>
        <w:rPr>
          <w:sz w:val="16"/>
        </w:rPr>
      </w:pPr>
      <w:r w:rsidRPr="00EB227C">
        <w:rPr>
          <w:sz w:val="16"/>
        </w:rPr>
        <w:t xml:space="preserve">Secondly, </w:t>
      </w:r>
      <w:r w:rsidRPr="003858C4">
        <w:rPr>
          <w:rStyle w:val="StyleUnderline"/>
        </w:rPr>
        <w:t xml:space="preserve">it would be more accurate to say that </w:t>
      </w:r>
      <w:r w:rsidRPr="00ED0895">
        <w:rPr>
          <w:rStyle w:val="StyleUnderline"/>
          <w:highlight w:val="cyan"/>
        </w:rPr>
        <w:t xml:space="preserve">BIEN’s definition reflects </w:t>
      </w:r>
      <w:r w:rsidRPr="00ED0895">
        <w:rPr>
          <w:rStyle w:val="StyleUnderline"/>
          <w:i/>
          <w:iCs/>
          <w:highlight w:val="cyan"/>
        </w:rPr>
        <w:t>a</w:t>
      </w:r>
      <w:r w:rsidRPr="00EB227C">
        <w:rPr>
          <w:sz w:val="16"/>
        </w:rPr>
        <w:t>–</w:t>
      </w:r>
      <w:r w:rsidRPr="00ED0895">
        <w:rPr>
          <w:rStyle w:val="StyleUnderline"/>
          <w:highlight w:val="cyan"/>
        </w:rPr>
        <w:t xml:space="preserve">but not </w:t>
      </w:r>
      <w:r w:rsidRPr="00ED0895">
        <w:rPr>
          <w:rStyle w:val="StyleUnderline"/>
          <w:i/>
          <w:iCs/>
          <w:highlight w:val="cyan"/>
        </w:rPr>
        <w:t>the</w:t>
      </w:r>
      <w:r w:rsidRPr="00EB227C">
        <w:rPr>
          <w:sz w:val="16"/>
        </w:rPr>
        <w:t>–</w:t>
      </w:r>
      <w:r w:rsidRPr="00ED0895">
        <w:rPr>
          <w:rStyle w:val="StyleUnderline"/>
          <w:highlight w:val="cyan"/>
        </w:rPr>
        <w:t xml:space="preserve">common usage of ‘basic income’, and that it </w:t>
      </w:r>
      <w:r w:rsidRPr="00ED0895">
        <w:rPr>
          <w:rStyle w:val="Emphasis"/>
          <w:highlight w:val="cyan"/>
        </w:rPr>
        <w:t>does not represent consensus</w:t>
      </w:r>
      <w:r w:rsidRPr="003858C4">
        <w:rPr>
          <w:rStyle w:val="StyleUnderline"/>
        </w:rPr>
        <w:t>,</w:t>
      </w:r>
      <w:r w:rsidRPr="00EB227C">
        <w:rPr>
          <w:sz w:val="16"/>
        </w:rPr>
        <w:t xml:space="preserve"> </w:t>
      </w:r>
      <w:r w:rsidRPr="00ED0895">
        <w:rPr>
          <w:rStyle w:val="StyleUnderline"/>
          <w:highlight w:val="cyan"/>
        </w:rPr>
        <w:t>even amongst BIEN’s own affiliates</w:t>
      </w:r>
      <w:r w:rsidRPr="00EB227C">
        <w:rPr>
          <w:sz w:val="16"/>
        </w:rPr>
        <w:t>. As reflected by the above list of examples (and further examples could be given), it is unquestionably typical for many speakers and organizations to restrict application of the term to policies that provide livable cash payments.</w:t>
      </w:r>
    </w:p>
    <w:p w14:paraId="4E1C3117" w14:textId="77777777" w:rsidR="00BF056F" w:rsidRPr="00EB227C" w:rsidRDefault="00BF056F" w:rsidP="00BF056F">
      <w:pPr>
        <w:rPr>
          <w:sz w:val="16"/>
        </w:rPr>
      </w:pPr>
      <w:r w:rsidRPr="00EB227C">
        <w:rPr>
          <w:sz w:val="16"/>
        </w:rPr>
        <w:t>If one still wonders why a less restrictive definition should prove contentious, it is significant to notice that the act of defining carries evaluative and expressive element: to establish a definition of a term is not merely to clarify and elucidate current usage, nor is it necessarily an attempt to honor as much of present usage as possible while introducing greater clarity and precision; to establish (and insist upon) a specific definition is often also to express what one values. Specifically, speakers sometimes choose to adopt definitions that are narrow or exclusive and reject ones that are more encompassing.</w:t>
      </w:r>
    </w:p>
    <w:p w14:paraId="2A942C74" w14:textId="77777777" w:rsidR="00BF056F" w:rsidRPr="00EB227C" w:rsidRDefault="00BF056F" w:rsidP="00BF056F">
      <w:pPr>
        <w:rPr>
          <w:sz w:val="16"/>
        </w:rPr>
      </w:pPr>
      <w:r w:rsidRPr="00EB227C">
        <w:rPr>
          <w:sz w:val="16"/>
        </w:rPr>
        <w:t>Many conservative Christians, for example, continue to resist the redefinition of ‘marriage’ to allow the term’s application to same-sex partnerships. And many pro-choice Americans were recently outraged that the US Department of Health and Human Services decided to define ‘life’ broadly to the point of conception. Or, in a somewhat lighter vein, consider cocktail purists who scoff at the practice of using ‘martini’ to refer to any mixed drink served in a v-shaped glass. In the eyes of the conservative Christian and the cocktail purist, the more inclusive definitions are simply unacceptable, for they disrespect the sanctity of marriage and martinis (as God and the International Bartenders Association intended them to be). And when the definition in question has legal or political ramifications, the choice bears substantial weight.</w:t>
      </w:r>
    </w:p>
    <w:p w14:paraId="117A239A" w14:textId="77777777" w:rsidR="00BF056F" w:rsidRPr="00EB227C" w:rsidRDefault="00BF056F" w:rsidP="00BF056F">
      <w:pPr>
        <w:rPr>
          <w:sz w:val="16"/>
        </w:rPr>
      </w:pPr>
      <w:r w:rsidRPr="00EB227C">
        <w:rPr>
          <w:sz w:val="16"/>
        </w:rPr>
        <w:t>Likewise, in my experience in the basic income movement (especially in the US context), I have observed that many left-leaning proponents of basic income insist upon the strict definition–with the “sufficiency” condition–as a way to distance their own proposals from right-wing and libertarian schemes, such as Charles Murray’s proposal to replace all existing programs with a universal flat-rate cash payment of 10,000 USD per year. Often, champions of a narrow definition of ‘basic income’ don’t want Murray-like proposals to be assimilated into the basic income movement, and their preferred definition reflects this.</w:t>
      </w:r>
    </w:p>
    <w:p w14:paraId="15B48D09" w14:textId="77777777" w:rsidR="00BF056F" w:rsidRPr="00EB227C" w:rsidRDefault="00BF056F" w:rsidP="00BF056F">
      <w:pPr>
        <w:rPr>
          <w:sz w:val="16"/>
        </w:rPr>
      </w:pPr>
      <w:r w:rsidRPr="00EB227C">
        <w:rPr>
          <w:sz w:val="16"/>
        </w:rPr>
        <w:t>Such activists might decry definitions like BIEN’s as unacceptable precisely because it aspires to retain neutrality on the level of the payment. If BIEN were simply to reply that the definition should be kept broad in order to accommodate all proposals for regular unconditional cash transfers, including views like Murray’s, then it would quite directly miss their point. It is their prerogative as speakers to fine-tune the meaning of terms in light of their values and interests, and they might have good strategic and political reasons to insist upon these particular definitions.</w:t>
      </w:r>
    </w:p>
    <w:p w14:paraId="4A934DB0" w14:textId="77777777" w:rsidR="00BF056F" w:rsidRPr="00EB227C" w:rsidRDefault="00BF056F" w:rsidP="00BF056F">
      <w:pPr>
        <w:rPr>
          <w:sz w:val="16"/>
        </w:rPr>
      </w:pPr>
      <w:r w:rsidRPr="00EB227C">
        <w:rPr>
          <w:sz w:val="16"/>
        </w:rPr>
        <w:t>I believe that BIEN should acknowledge this difference as what it is: disagreement about word meaning–and not at all uncontentious. This disagreement threatens to present readers and newcomers with potentially confusing discrepancies, such as disagreement about the truth of such commonly heard claims like ‘Alaska has a basic income’ and ‘Finland is experimenting with a basic income for its unemployed population’. For the reader of BIEN materials, forewarned is forearmed.</w:t>
      </w:r>
    </w:p>
    <w:p w14:paraId="1018345A" w14:textId="77777777" w:rsidR="00BF056F" w:rsidRPr="00EB227C" w:rsidRDefault="00BF056F" w:rsidP="00BF056F">
      <w:pPr>
        <w:rPr>
          <w:sz w:val="16"/>
        </w:rPr>
      </w:pPr>
      <w:r w:rsidRPr="00EB227C">
        <w:rPr>
          <w:sz w:val="16"/>
        </w:rPr>
        <w:t xml:space="preserve">B. </w:t>
      </w:r>
      <w:r w:rsidRPr="00ED0895">
        <w:rPr>
          <w:rStyle w:val="StyleUnderline"/>
          <w:highlight w:val="cyan"/>
        </w:rPr>
        <w:t>Definitions lacking the qualification that the payment must be</w:t>
      </w:r>
      <w:r w:rsidRPr="00EB227C">
        <w:rPr>
          <w:sz w:val="16"/>
        </w:rPr>
        <w:t xml:space="preserve"> (a) non-withdrawable (</w:t>
      </w:r>
      <w:r w:rsidRPr="00ED0895">
        <w:rPr>
          <w:rStyle w:val="StyleUnderline"/>
          <w:highlight w:val="cyan"/>
        </w:rPr>
        <w:t>not means-tested</w:t>
      </w:r>
      <w:r w:rsidRPr="00EB227C">
        <w:rPr>
          <w:sz w:val="16"/>
        </w:rPr>
        <w:t>) and/or (b) paid on an individual basis.</w:t>
      </w:r>
    </w:p>
    <w:p w14:paraId="0B9D2B41" w14:textId="77777777" w:rsidR="00BF056F" w:rsidRPr="00EB227C" w:rsidRDefault="00BF056F" w:rsidP="00BF056F">
      <w:pPr>
        <w:rPr>
          <w:sz w:val="16"/>
        </w:rPr>
      </w:pPr>
      <w:r w:rsidRPr="00EB227C">
        <w:rPr>
          <w:sz w:val="16"/>
        </w:rPr>
        <w:t xml:space="preserve">As mentioned above, this type of definition </w:t>
      </w:r>
      <w:r w:rsidRPr="00ED0895">
        <w:rPr>
          <w:rStyle w:val="StyleUnderline"/>
          <w:highlight w:val="cyan"/>
        </w:rPr>
        <w:t>seem</w:t>
      </w:r>
      <w:r w:rsidRPr="00EB227C">
        <w:rPr>
          <w:sz w:val="16"/>
        </w:rPr>
        <w:t xml:space="preserve">s particularly </w:t>
      </w:r>
      <w:r w:rsidRPr="00ED0895">
        <w:rPr>
          <w:rStyle w:val="StyleUnderline"/>
          <w:highlight w:val="cyan"/>
        </w:rPr>
        <w:t xml:space="preserve">common in Canada, where the idea has enjoyed a </w:t>
      </w:r>
      <w:r w:rsidRPr="00D25C90">
        <w:rPr>
          <w:rStyle w:val="Emphasis"/>
          <w:highlight w:val="cyan"/>
        </w:rPr>
        <w:t>long history</w:t>
      </w:r>
      <w:r w:rsidRPr="00EB227C">
        <w:rPr>
          <w:sz w:val="16"/>
        </w:rPr>
        <w:t>, where an experiment in Manitoba in the late 1970s became one of the most famous trials of a negative income tax–or what many Canadians politicians, academics, and journalists would call a ‘basic income’.</w:t>
      </w:r>
    </w:p>
    <w:p w14:paraId="279105D3" w14:textId="77777777" w:rsidR="00BF056F" w:rsidRPr="00EB227C" w:rsidRDefault="00BF056F" w:rsidP="00BF056F">
      <w:pPr>
        <w:rPr>
          <w:sz w:val="16"/>
        </w:rPr>
      </w:pPr>
      <w:r w:rsidRPr="00EB227C">
        <w:rPr>
          <w:sz w:val="16"/>
        </w:rPr>
        <w:t>For example, on a page titled “About Basic Income”, BIEN’s Canadian affiliate, Basic Income Canada Network, defines ‘basic income guarantee’ (which seems to be used synonymously with ‘basic income’) as a program that “ensures everyone an income sufficient to meet basic needs and live with dignity, regardless of work status” [3] [4]. Similarly, the Government of Ontario, which has recently launched a new experiment of what it calls a ‘basic income’, defines the term as “a payment to eligible families or individuals that ensures a minimum income level, regardless of employment status” [5].</w:t>
      </w:r>
    </w:p>
    <w:p w14:paraId="019945C0" w14:textId="77777777" w:rsidR="00BF056F" w:rsidRPr="00EB227C" w:rsidRDefault="00BF056F" w:rsidP="00BF056F">
      <w:pPr>
        <w:rPr>
          <w:sz w:val="16"/>
        </w:rPr>
      </w:pPr>
      <w:r w:rsidRPr="00EB227C">
        <w:rPr>
          <w:sz w:val="16"/>
        </w:rPr>
        <w:t>Exemplifying this usage, Canadian politician Guy Caron has introduced a proposal for what he calls ‘basic income’, which is a “top-up aimed at helping low-income Canadians to reach the ‘low-income cut-off’”, clearly not a universal and non-withdrawable payment. I submit that this proposal, like Ontario’s pilot, is not inaccurately named: it merely reflects what might be described as dialectical ambiguity with respect to the term ‘basic income’.</w:t>
      </w:r>
    </w:p>
    <w:p w14:paraId="70157EE9" w14:textId="77777777" w:rsidR="00BF056F" w:rsidRPr="00EB227C" w:rsidRDefault="00BF056F" w:rsidP="00BF056F">
      <w:pPr>
        <w:rPr>
          <w:sz w:val="16"/>
        </w:rPr>
      </w:pPr>
      <w:r w:rsidRPr="00EB227C">
        <w:rPr>
          <w:sz w:val="16"/>
        </w:rPr>
        <w:t xml:space="preserve">Also in his 2017 paper, </w:t>
      </w:r>
      <w:r w:rsidRPr="00D25C90">
        <w:rPr>
          <w:rStyle w:val="StyleUnderline"/>
        </w:rPr>
        <w:t>Torry states</w:t>
      </w:r>
      <w:r w:rsidRPr="00EB227C">
        <w:rPr>
          <w:sz w:val="16"/>
        </w:rPr>
        <w:t xml:space="preserve">, speaking of the Ontario experiment, that </w:t>
      </w:r>
      <w:r w:rsidRPr="00D25C90">
        <w:rPr>
          <w:rStyle w:val="StyleUnderline"/>
        </w:rPr>
        <w:t>the payments “do not constitute a Basic Income</w:t>
      </w:r>
      <w:r w:rsidRPr="00EB227C">
        <w:rPr>
          <w:sz w:val="16"/>
        </w:rPr>
        <w:t xml:space="preserve">, and perhaps BIEN should say that”. I would contend the appropriateness of </w:t>
      </w:r>
      <w:r w:rsidRPr="00D25C90">
        <w:rPr>
          <w:rStyle w:val="StyleUnderline"/>
        </w:rPr>
        <w:t>Torry’s advice depends</w:t>
      </w:r>
      <w:r w:rsidRPr="00EB227C">
        <w:rPr>
          <w:sz w:val="16"/>
        </w:rPr>
        <w:t xml:space="preserve">, in part, </w:t>
      </w:r>
      <w:r w:rsidRPr="00D25C90">
        <w:rPr>
          <w:rStyle w:val="StyleUnderline"/>
        </w:rPr>
        <w:t>on one’s audience</w:t>
      </w:r>
      <w:r w:rsidRPr="00EB227C">
        <w:rPr>
          <w:sz w:val="16"/>
        </w:rPr>
        <w:t>. If addressing an audience of basic income activists in UK, for example, then it might indeed be important to clarify that Ontario’s pilot is “not a basic income” (assuming they endorse, and are most familiar with, the definition of ‘basic income’ adopted by BIEN, the Citizen’s Basic Income Trust, and Basic Income UK). But it would be quite presumptuous to make the same assertion to the Government of Ontario itself.</w:t>
      </w:r>
    </w:p>
    <w:p w14:paraId="03B29847" w14:textId="77777777" w:rsidR="00BF056F" w:rsidRPr="00EB227C" w:rsidRDefault="00BF056F" w:rsidP="00BF056F">
      <w:pPr>
        <w:rPr>
          <w:sz w:val="16"/>
        </w:rPr>
      </w:pPr>
      <w:r w:rsidRPr="00EB227C">
        <w:rPr>
          <w:sz w:val="16"/>
        </w:rPr>
        <w:t xml:space="preserve">By analogy, suppose a British child were to overhear an American speak of “eating biscuits with dinner before the football game”. It might be important to clarify that the food in question is “not really biscuits” and the game in question is “not really football” in order to prevent the child from forming misconceptions about the American’s selections of baked goods and sports. But it would not be appropriate, presumably, to tell the American himself that he is “not really eating biscuits or watching football” and should stop using his words like that. But </w:t>
      </w:r>
      <w:r w:rsidRPr="00D25C90">
        <w:rPr>
          <w:rStyle w:val="StyleUnderline"/>
        </w:rPr>
        <w:t xml:space="preserve">Ontarians are not </w:t>
      </w:r>
      <w:r w:rsidRPr="00EB227C">
        <w:rPr>
          <w:sz w:val="16"/>
        </w:rPr>
        <w:t xml:space="preserve">en masse </w:t>
      </w:r>
      <w:r w:rsidRPr="00D25C90">
        <w:rPr>
          <w:rStyle w:val="StyleUnderline"/>
        </w:rPr>
        <w:t>misusing the term ‘basic income’ any more that Americans are</w:t>
      </w:r>
      <w:r w:rsidRPr="00EB227C">
        <w:rPr>
          <w:sz w:val="16"/>
        </w:rPr>
        <w:t xml:space="preserve"> en masse </w:t>
      </w:r>
      <w:r w:rsidRPr="00D25C90">
        <w:rPr>
          <w:rStyle w:val="StyleUnderline"/>
        </w:rPr>
        <w:t>misusing the word</w:t>
      </w:r>
      <w:r w:rsidRPr="00EB227C">
        <w:rPr>
          <w:sz w:val="16"/>
        </w:rPr>
        <w:t>s ‘biscuit’ and ‘</w:t>
      </w:r>
      <w:r w:rsidRPr="00D25C90">
        <w:rPr>
          <w:rStyle w:val="StyleUnderline"/>
        </w:rPr>
        <w:t>football</w:t>
      </w:r>
      <w:r w:rsidRPr="00EB227C">
        <w:rPr>
          <w:sz w:val="16"/>
        </w:rPr>
        <w:t>’. The term has merely taken on a different meaning, one with antecedents dating at least to the time of the Mincome experiment in the 1970s.</w:t>
      </w:r>
    </w:p>
    <w:p w14:paraId="75887C89" w14:textId="77777777" w:rsidR="00BF056F" w:rsidRPr="00EB227C" w:rsidRDefault="00BF056F" w:rsidP="00BF056F">
      <w:pPr>
        <w:rPr>
          <w:sz w:val="16"/>
        </w:rPr>
      </w:pPr>
      <w:r w:rsidRPr="00EB227C">
        <w:rPr>
          <w:sz w:val="16"/>
        </w:rPr>
        <w:t>Given this divergence in meaning, there is again a pronounced threat of equivocation and confusion. Widely used sentences like ‘Ontario is testing basic income’, ‘Manitoba’s Mincome was an experiment of basic income’, and ‘Milton Friedman supported basic income’ might be either true or false depending on the speaker. Indeed, the truth or falsity of such sentences can be determined only after knowing the specific definition of ‘basic income’ adopted by the speaker (or, as a clue, the speaker’s nationality).</w:t>
      </w:r>
    </w:p>
    <w:p w14:paraId="101E7C13" w14:textId="77777777" w:rsidR="00BF056F" w:rsidRPr="00EB227C" w:rsidRDefault="00BF056F" w:rsidP="00BF056F">
      <w:pPr>
        <w:rPr>
          <w:sz w:val="16"/>
        </w:rPr>
      </w:pPr>
      <w:r w:rsidRPr="00EB227C">
        <w:rPr>
          <w:sz w:val="16"/>
        </w:rPr>
        <w:t>Once again, I believe the lesson here is that a wide-scope organization like BIEN must acknowledge this diversity in word use if it wishes to ward against such confusion.</w:t>
      </w:r>
    </w:p>
    <w:p w14:paraId="7C8A9261" w14:textId="77777777" w:rsidR="00BF056F" w:rsidRPr="00EB227C" w:rsidRDefault="00BF056F" w:rsidP="00BF056F">
      <w:pPr>
        <w:rPr>
          <w:sz w:val="16"/>
        </w:rPr>
      </w:pPr>
      <w:r w:rsidRPr="00EB227C">
        <w:rPr>
          <w:sz w:val="16"/>
        </w:rPr>
        <w:t>C. “Similarities Overlapping and Criss-Crossing”</w:t>
      </w:r>
    </w:p>
    <w:p w14:paraId="6B1E9D41" w14:textId="77777777" w:rsidR="00BF056F" w:rsidRPr="00EB227C" w:rsidRDefault="00BF056F" w:rsidP="00BF056F">
      <w:pPr>
        <w:rPr>
          <w:sz w:val="16"/>
        </w:rPr>
      </w:pPr>
      <w:r w:rsidRPr="00EB227C">
        <w:rPr>
          <w:sz w:val="16"/>
        </w:rPr>
        <w:t xml:space="preserve">In working </w:t>
      </w:r>
      <w:r w:rsidRPr="00D25C90">
        <w:rPr>
          <w:rStyle w:val="StyleUnderline"/>
          <w:highlight w:val="cyan"/>
        </w:rPr>
        <w:t xml:space="preserve">as a reporter for Basic Income News, I </w:t>
      </w:r>
      <w:r w:rsidRPr="00D25C90">
        <w:rPr>
          <w:rStyle w:val="Emphasis"/>
          <w:highlight w:val="cyan"/>
        </w:rPr>
        <w:t>commonly</w:t>
      </w:r>
      <w:r w:rsidRPr="00D25C90">
        <w:rPr>
          <w:rStyle w:val="StyleUnderline"/>
          <w:highlight w:val="cyan"/>
        </w:rPr>
        <w:t xml:space="preserve"> observe speakers</w:t>
      </w:r>
      <w:r w:rsidRPr="00EB227C">
        <w:rPr>
          <w:sz w:val="16"/>
        </w:rPr>
        <w:t xml:space="preserve">–many of them </w:t>
      </w:r>
      <w:r w:rsidRPr="00D25C90">
        <w:rPr>
          <w:rStyle w:val="StyleUnderline"/>
          <w:highlight w:val="cyan"/>
        </w:rPr>
        <w:t xml:space="preserve">with considerable </w:t>
      </w:r>
      <w:r w:rsidRPr="00D25C90">
        <w:rPr>
          <w:rStyle w:val="StyleUnderline"/>
        </w:rPr>
        <w:t xml:space="preserve">experience and </w:t>
      </w:r>
      <w:r w:rsidRPr="00D25C90">
        <w:rPr>
          <w:rStyle w:val="StyleUnderline"/>
          <w:highlight w:val="cyan"/>
        </w:rPr>
        <w:t xml:space="preserve">expertise </w:t>
      </w:r>
      <w:r w:rsidRPr="00D25C90">
        <w:rPr>
          <w:rStyle w:val="StyleUnderline"/>
        </w:rPr>
        <w:t>in the movement</w:t>
      </w:r>
      <w:r w:rsidRPr="00D25C90">
        <w:rPr>
          <w:rStyle w:val="StyleUnderline"/>
          <w:highlight w:val="cyan"/>
        </w:rPr>
        <w:t xml:space="preserve">–use </w:t>
      </w:r>
      <w:r w:rsidRPr="00D25C90">
        <w:rPr>
          <w:rStyle w:val="StyleUnderline"/>
        </w:rPr>
        <w:t xml:space="preserve">the term </w:t>
      </w:r>
      <w:r w:rsidRPr="00D25C90">
        <w:rPr>
          <w:rStyle w:val="StyleUnderline"/>
          <w:highlight w:val="cyan"/>
        </w:rPr>
        <w:t>‘basic income’ in accordance with the two</w:t>
      </w:r>
      <w:r w:rsidRPr="00EB227C">
        <w:rPr>
          <w:sz w:val="16"/>
        </w:rPr>
        <w:t xml:space="preserve"> types of </w:t>
      </w:r>
      <w:r w:rsidRPr="00D25C90">
        <w:rPr>
          <w:rStyle w:val="StyleUnderline"/>
          <w:highlight w:val="cyan"/>
        </w:rPr>
        <w:t>definitions</w:t>
      </w:r>
      <w:r w:rsidRPr="00EB227C">
        <w:rPr>
          <w:sz w:val="16"/>
        </w:rPr>
        <w:t xml:space="preserve"> described </w:t>
      </w:r>
      <w:r w:rsidRPr="00D25C90">
        <w:rPr>
          <w:rStyle w:val="StyleUnderline"/>
          <w:highlight w:val="cyan"/>
        </w:rPr>
        <w:t>above.</w:t>
      </w:r>
      <w:r w:rsidRPr="00EB227C">
        <w:rPr>
          <w:sz w:val="16"/>
        </w:rPr>
        <w:t xml:space="preserve"> </w:t>
      </w:r>
    </w:p>
    <w:p w14:paraId="1083B6EF" w14:textId="77777777" w:rsidR="00BF056F" w:rsidRPr="00EB227C" w:rsidRDefault="00BF056F" w:rsidP="00BF056F">
      <w:pPr>
        <w:rPr>
          <w:sz w:val="16"/>
        </w:rPr>
      </w:pPr>
      <w:r w:rsidRPr="00EB227C">
        <w:rPr>
          <w:sz w:val="16"/>
        </w:rPr>
        <w:t xml:space="preserve">In itself, such ambiguity is benign; it is a common feature of natural language that the meanings of words are shaped and honed in somewhat different fashions within different communities or groups of speakers. When a speaker realizes that a term carries multiple definitions, she knows that she must attend to context in order to resolve the ambiguity, and she knows to be cautious of drawing certain inferences if that ambiguity cannot be resolved.  </w:t>
      </w:r>
    </w:p>
    <w:p w14:paraId="280DAD17" w14:textId="77777777" w:rsidR="00BF056F" w:rsidRPr="00EB227C" w:rsidRDefault="00BF056F" w:rsidP="00BF056F">
      <w:pPr>
        <w:rPr>
          <w:sz w:val="16"/>
        </w:rPr>
      </w:pPr>
      <w:r w:rsidRPr="00EB227C">
        <w:rPr>
          <w:sz w:val="16"/>
        </w:rPr>
        <w:t xml:space="preserve">Complications arise, however, when casual readers falsely assume that ‘basic income’ is well-defined and unambiguous. And, unfortunately, this is all too easy: most articles and websites that purport to introduce “the” concept of basic income do not mention that the term is used differently, and sometimes inconsistently, between different speakers. On the contrary, many authors blithely write as if the term does have a single conventional meaning, offering a gloss on a definition with no mention of the fact that others define the term somewhat differently. Thus, many casual readers might be unaware of the ambiguities that surround the use of the term–raising the specter of unintentional equivocation, confusion, and false belief (e.g. one might unwittingly come to accept falsehoods like “Alaska provides its residents with livable annual income” or “A town in Manitoba was the site of an experiment in which every resident, regardless of income, received a fixed monthly cash payment”).  </w:t>
      </w:r>
    </w:p>
    <w:p w14:paraId="2FB62306" w14:textId="77777777" w:rsidR="00BF056F" w:rsidRPr="00EB227C" w:rsidRDefault="00BF056F" w:rsidP="00BF056F">
      <w:pPr>
        <w:rPr>
          <w:sz w:val="16"/>
        </w:rPr>
      </w:pPr>
      <w:r w:rsidRPr="00D25C90">
        <w:rPr>
          <w:rStyle w:val="StyleUnderline"/>
          <w:highlight w:val="cyan"/>
        </w:rPr>
        <w:t>If</w:t>
      </w:r>
      <w:r w:rsidRPr="00EB227C">
        <w:rPr>
          <w:sz w:val="16"/>
        </w:rPr>
        <w:t xml:space="preserve"> an organization like </w:t>
      </w:r>
      <w:r w:rsidRPr="00D25C90">
        <w:rPr>
          <w:rStyle w:val="StyleUnderline"/>
          <w:highlight w:val="cyan"/>
        </w:rPr>
        <w:t>BIEN wishes to</w:t>
      </w:r>
      <w:r w:rsidRPr="00EB227C">
        <w:rPr>
          <w:sz w:val="16"/>
        </w:rPr>
        <w:t xml:space="preserve"> be a broad church, </w:t>
      </w:r>
      <w:r w:rsidRPr="00D25C90">
        <w:rPr>
          <w:rStyle w:val="StyleUnderline"/>
          <w:highlight w:val="cyan"/>
        </w:rPr>
        <w:t>facilitat</w:t>
      </w:r>
      <w:r w:rsidRPr="00EB227C">
        <w:rPr>
          <w:sz w:val="16"/>
        </w:rPr>
        <w:t xml:space="preserve">ing </w:t>
      </w:r>
      <w:r w:rsidRPr="00D25C90">
        <w:rPr>
          <w:rStyle w:val="StyleUnderline"/>
          <w:highlight w:val="cyan"/>
        </w:rPr>
        <w:t>discussion between diverse parties that</w:t>
      </w:r>
      <w:r w:rsidRPr="00EB227C">
        <w:rPr>
          <w:sz w:val="16"/>
        </w:rPr>
        <w:t xml:space="preserve"> </w:t>
      </w:r>
      <w:r w:rsidRPr="00D25C90">
        <w:rPr>
          <w:rStyle w:val="Emphasis"/>
          <w:highlight w:val="cyan"/>
        </w:rPr>
        <w:t>research</w:t>
      </w:r>
      <w:r w:rsidRPr="00EB227C">
        <w:rPr>
          <w:sz w:val="16"/>
        </w:rPr>
        <w:t xml:space="preserve"> or support something they call ‘</w:t>
      </w:r>
      <w:r w:rsidRPr="00D25C90">
        <w:rPr>
          <w:rStyle w:val="StyleUnderline"/>
          <w:highlight w:val="cyan"/>
        </w:rPr>
        <w:t>basic income’, then</w:t>
      </w:r>
      <w:r w:rsidRPr="00EB227C">
        <w:rPr>
          <w:sz w:val="16"/>
        </w:rPr>
        <w:t xml:space="preserve">, I submit, </w:t>
      </w:r>
      <w:r w:rsidRPr="00D25C90">
        <w:rPr>
          <w:rStyle w:val="StyleUnderline"/>
          <w:highlight w:val="cyan"/>
        </w:rPr>
        <w:t>it should cease to posture as if the term has a single definition</w:t>
      </w:r>
      <w:r w:rsidRPr="00EB227C">
        <w:rPr>
          <w:sz w:val="16"/>
        </w:rPr>
        <w:t>.</w:t>
      </w:r>
    </w:p>
    <w:p w14:paraId="796A6495" w14:textId="77777777" w:rsidR="00BF056F" w:rsidRDefault="00BF056F" w:rsidP="00BF056F">
      <w:pPr>
        <w:pStyle w:val="Heading4"/>
      </w:pPr>
      <w:r>
        <w:t xml:space="preserve">Functional limits – every aff still has to give cash payments to individuals – there’s a </w:t>
      </w:r>
      <w:r>
        <w:rPr>
          <w:u w:val="single"/>
        </w:rPr>
        <w:t>robust</w:t>
      </w:r>
      <w:r>
        <w:t xml:space="preserve"> literature base with near-infinite CPs</w:t>
      </w:r>
    </w:p>
    <w:p w14:paraId="01A1AC4E" w14:textId="77777777" w:rsidR="00BF056F" w:rsidRPr="006F03DB" w:rsidRDefault="00BF056F" w:rsidP="00BF056F">
      <w:r w:rsidRPr="009D10ED">
        <w:rPr>
          <w:rStyle w:val="Style13ptBold"/>
        </w:rPr>
        <w:t>Cameron</w:t>
      </w:r>
      <w:r>
        <w:t xml:space="preserve">, Anna </w:t>
      </w:r>
      <w:r w:rsidRPr="009D10ED">
        <w:rPr>
          <w:rStyle w:val="Style13ptBold"/>
        </w:rPr>
        <w:t>and Tedds</w:t>
      </w:r>
      <w:r>
        <w:t xml:space="preserve">, Lindsay M, </w:t>
      </w:r>
      <w:r w:rsidRPr="009D10ED">
        <w:rPr>
          <w:rStyle w:val="Style13ptBold"/>
        </w:rPr>
        <w:t>21</w:t>
      </w:r>
      <w:r>
        <w:t xml:space="preserve"> - School of Public Policy, University fo Calgary “Gender-Based Violence, Economic Security, and the Potential of Basic Income: A Discussion Paper” </w:t>
      </w:r>
      <w:hyperlink r:id="rId37" w:history="1">
        <w:r w:rsidRPr="004D3DE8">
          <w:rPr>
            <w:rStyle w:val="Hyperlink"/>
          </w:rPr>
          <w:t>https://mpra.ub.uni-muenchen.de/107478/1/MPRA_paper_107478.pdf?scrlybrkr=241c98ff</w:t>
        </w:r>
      </w:hyperlink>
    </w:p>
    <w:p w14:paraId="325BEFB3" w14:textId="77777777" w:rsidR="00BF056F" w:rsidRPr="00EB227C" w:rsidRDefault="00BF056F" w:rsidP="00BF056F">
      <w:pPr>
        <w:rPr>
          <w:sz w:val="16"/>
        </w:rPr>
      </w:pPr>
      <w:r w:rsidRPr="00EB227C">
        <w:rPr>
          <w:sz w:val="16"/>
        </w:rPr>
        <w:t>Defining basic income</w:t>
      </w:r>
    </w:p>
    <w:p w14:paraId="0C0764D2" w14:textId="77777777" w:rsidR="00BF056F" w:rsidRPr="00EB227C" w:rsidRDefault="00BF056F" w:rsidP="00BF056F">
      <w:pPr>
        <w:rPr>
          <w:sz w:val="16"/>
        </w:rPr>
      </w:pPr>
      <w:r w:rsidRPr="00EB227C">
        <w:rPr>
          <w:sz w:val="16"/>
        </w:rPr>
        <w:t xml:space="preserve">What is a </w:t>
      </w:r>
      <w:r w:rsidRPr="004801ED">
        <w:rPr>
          <w:rStyle w:val="StyleUnderline"/>
          <w:highlight w:val="cyan"/>
        </w:rPr>
        <w:t>basic income</w:t>
      </w:r>
      <w:r w:rsidRPr="00EB227C">
        <w:rPr>
          <w:sz w:val="16"/>
          <w:highlight w:val="cyan"/>
        </w:rPr>
        <w:t xml:space="preserve">? </w:t>
      </w:r>
      <w:r w:rsidRPr="004801ED">
        <w:rPr>
          <w:rStyle w:val="Emphasis"/>
          <w:highlight w:val="cyan"/>
        </w:rPr>
        <w:t>At its core</w:t>
      </w:r>
      <w:r w:rsidRPr="00EB227C">
        <w:rPr>
          <w:sz w:val="16"/>
        </w:rPr>
        <w:t xml:space="preserve">, it </w:t>
      </w:r>
      <w:r w:rsidRPr="004801ED">
        <w:rPr>
          <w:rStyle w:val="StyleUnderline"/>
          <w:highlight w:val="cyan"/>
        </w:rPr>
        <w:t>is a cash payment made</w:t>
      </w:r>
      <w:r w:rsidRPr="009D10ED">
        <w:rPr>
          <w:rStyle w:val="StyleUnderline"/>
        </w:rPr>
        <w:t xml:space="preserve"> to people regardless of their social status or ability to work.</w:t>
      </w:r>
      <w:r w:rsidRPr="00EB227C">
        <w:rPr>
          <w:sz w:val="16"/>
        </w:rPr>
        <w:t xml:space="preserve"> However, a basic income means different things to different people, as evidenced by the range of policy proposals which orbit the basic income idea. </w:t>
      </w:r>
      <w:r w:rsidRPr="009D10ED">
        <w:rPr>
          <w:rStyle w:val="StyleUnderline"/>
        </w:rPr>
        <w:t xml:space="preserve">The </w:t>
      </w:r>
      <w:r w:rsidRPr="004801ED">
        <w:rPr>
          <w:rStyle w:val="StyleUnderline"/>
          <w:highlight w:val="cyan"/>
        </w:rPr>
        <w:t>design differences in</w:t>
      </w:r>
      <w:r w:rsidRPr="00EB227C">
        <w:rPr>
          <w:sz w:val="16"/>
        </w:rPr>
        <w:t xml:space="preserve"> these </w:t>
      </w:r>
      <w:r w:rsidRPr="004801ED">
        <w:rPr>
          <w:rStyle w:val="StyleUnderline"/>
          <w:highlight w:val="cyan"/>
        </w:rPr>
        <w:t>policy</w:t>
      </w:r>
      <w:r w:rsidRPr="009D10ED">
        <w:rPr>
          <w:rStyle w:val="StyleUnderline"/>
        </w:rPr>
        <w:t xml:space="preserve"> proposals </w:t>
      </w:r>
      <w:r w:rsidRPr="004801ED">
        <w:rPr>
          <w:rStyle w:val="StyleUnderline"/>
          <w:highlight w:val="cyan"/>
        </w:rPr>
        <w:t>are demonstrated by</w:t>
      </w:r>
      <w:r w:rsidRPr="009D10ED">
        <w:rPr>
          <w:rStyle w:val="StyleUnderline"/>
        </w:rPr>
        <w:t xml:space="preserve"> the </w:t>
      </w:r>
      <w:r w:rsidRPr="004801ED">
        <w:rPr>
          <w:rStyle w:val="StyleUnderline"/>
          <w:highlight w:val="cyan"/>
        </w:rPr>
        <w:t>myriad terms</w:t>
      </w:r>
      <w:r w:rsidRPr="009D10ED">
        <w:rPr>
          <w:rStyle w:val="StyleUnderline"/>
        </w:rPr>
        <w:t xml:space="preserve"> used to describe them: </w:t>
      </w:r>
      <w:r w:rsidRPr="004801ED">
        <w:rPr>
          <w:rStyle w:val="StyleUnderline"/>
          <w:highlight w:val="cyan"/>
        </w:rPr>
        <w:t>guaranteed</w:t>
      </w:r>
      <w:r w:rsidRPr="004801ED">
        <w:rPr>
          <w:rStyle w:val="StyleUnderline"/>
        </w:rPr>
        <w:t xml:space="preserve"> basic </w:t>
      </w:r>
      <w:r w:rsidRPr="004801ED">
        <w:rPr>
          <w:rStyle w:val="StyleUnderline"/>
          <w:highlight w:val="cyan"/>
        </w:rPr>
        <w:t>income, negative income tax</w:t>
      </w:r>
      <w:r w:rsidRPr="009D10ED">
        <w:rPr>
          <w:rStyle w:val="StyleUnderline"/>
        </w:rPr>
        <w:t xml:space="preserve">, livable income, citizen’s income, participation income, </w:t>
      </w:r>
      <w:r w:rsidRPr="004801ED">
        <w:rPr>
          <w:rStyle w:val="StyleUnderline"/>
          <w:highlight w:val="cyan"/>
        </w:rPr>
        <w:t>and u</w:t>
      </w:r>
      <w:r w:rsidRPr="004801ED">
        <w:rPr>
          <w:rStyle w:val="StyleUnderline"/>
        </w:rPr>
        <w:t xml:space="preserve">niversal </w:t>
      </w:r>
      <w:r w:rsidRPr="004801ED">
        <w:rPr>
          <w:rStyle w:val="StyleUnderline"/>
          <w:highlight w:val="cyan"/>
        </w:rPr>
        <w:t>b</w:t>
      </w:r>
      <w:r w:rsidRPr="004801ED">
        <w:rPr>
          <w:rStyle w:val="StyleUnderline"/>
        </w:rPr>
        <w:t xml:space="preserve">asic </w:t>
      </w:r>
      <w:r w:rsidRPr="004801ED">
        <w:rPr>
          <w:rStyle w:val="StyleUnderline"/>
          <w:highlight w:val="cyan"/>
        </w:rPr>
        <w:t>i</w:t>
      </w:r>
      <w:r w:rsidRPr="004801ED">
        <w:rPr>
          <w:rStyle w:val="StyleUnderline"/>
        </w:rPr>
        <w:t>ncome</w:t>
      </w:r>
      <w:r w:rsidRPr="00EB227C">
        <w:rPr>
          <w:sz w:val="16"/>
        </w:rPr>
        <w:t xml:space="preserve">. </w:t>
      </w:r>
      <w:r w:rsidRPr="004801ED">
        <w:rPr>
          <w:rStyle w:val="StyleUnderline"/>
          <w:highlight w:val="cyan"/>
        </w:rPr>
        <w:t xml:space="preserve">The </w:t>
      </w:r>
      <w:r w:rsidRPr="004801ED">
        <w:rPr>
          <w:rStyle w:val="Emphasis"/>
          <w:highlight w:val="cyan"/>
        </w:rPr>
        <w:t>common theme</w:t>
      </w:r>
      <w:r w:rsidRPr="00EB227C">
        <w:rPr>
          <w:sz w:val="16"/>
        </w:rPr>
        <w:t xml:space="preserve"> </w:t>
      </w:r>
      <w:r w:rsidRPr="009D10ED">
        <w:rPr>
          <w:rStyle w:val="StyleUnderline"/>
        </w:rPr>
        <w:t xml:space="preserve">across these proposals </w:t>
      </w:r>
      <w:r w:rsidRPr="004801ED">
        <w:rPr>
          <w:rStyle w:val="StyleUnderline"/>
          <w:highlight w:val="cyan"/>
        </w:rPr>
        <w:t>is</w:t>
      </w:r>
      <w:r w:rsidRPr="009D10ED">
        <w:rPr>
          <w:rStyle w:val="StyleUnderline"/>
        </w:rPr>
        <w:t xml:space="preserve"> that </w:t>
      </w:r>
      <w:r w:rsidRPr="004801ED">
        <w:rPr>
          <w:rStyle w:val="StyleUnderline"/>
          <w:highlight w:val="cyan"/>
        </w:rPr>
        <w:t>they guarantee</w:t>
      </w:r>
      <w:r w:rsidRPr="009D10ED">
        <w:rPr>
          <w:rStyle w:val="StyleUnderline"/>
        </w:rPr>
        <w:t xml:space="preserve"> members of a society </w:t>
      </w:r>
      <w:r w:rsidRPr="004801ED">
        <w:rPr>
          <w:rStyle w:val="StyleUnderline"/>
          <w:highlight w:val="cyan"/>
        </w:rPr>
        <w:t>a minimum amount of income</w:t>
      </w:r>
      <w:r w:rsidRPr="009D10ED">
        <w:rPr>
          <w:rStyle w:val="StyleUnderline"/>
        </w:rPr>
        <w:t xml:space="preserve"> in a period</w:t>
      </w:r>
      <w:r w:rsidRPr="00EB227C">
        <w:rPr>
          <w:sz w:val="16"/>
        </w:rPr>
        <w:t xml:space="preserve">. </w:t>
      </w:r>
      <w:r w:rsidRPr="009D10ED">
        <w:rPr>
          <w:rStyle w:val="StyleUnderline"/>
        </w:rPr>
        <w:t>In some cases, the minimum income level is secured by the individual through work or other endeavors</w:t>
      </w:r>
      <w:r w:rsidRPr="00EB227C">
        <w:rPr>
          <w:sz w:val="16"/>
        </w:rPr>
        <w:t xml:space="preserve">; in others, it is obtained, in whole or in part, through the basic income itself. In this paper, </w:t>
      </w:r>
      <w:r w:rsidRPr="009D10ED">
        <w:rPr>
          <w:rStyle w:val="StyleUnderline"/>
        </w:rPr>
        <w:t>we use the term ‘basic income’ to refer to the full range of proposals</w:t>
      </w:r>
      <w:r w:rsidRPr="00EB227C">
        <w:rPr>
          <w:sz w:val="16"/>
        </w:rPr>
        <w:t xml:space="preserve">, taking the position that </w:t>
      </w:r>
      <w:r w:rsidRPr="004801ED">
        <w:rPr>
          <w:rStyle w:val="StyleUnderline"/>
          <w:highlight w:val="cyan"/>
        </w:rPr>
        <w:t xml:space="preserve">basic income describes a </w:t>
      </w:r>
      <w:r w:rsidRPr="00ED0895">
        <w:rPr>
          <w:rStyle w:val="Emphasis"/>
          <w:highlight w:val="cyan"/>
        </w:rPr>
        <w:t>class of</w:t>
      </w:r>
      <w:r w:rsidRPr="009D10ED">
        <w:rPr>
          <w:rStyle w:val="StyleUnderline"/>
        </w:rPr>
        <w:t xml:space="preserve"> policy </w:t>
      </w:r>
      <w:r w:rsidRPr="00ED0895">
        <w:rPr>
          <w:rStyle w:val="Emphasis"/>
          <w:highlight w:val="cyan"/>
        </w:rPr>
        <w:t>proposals</w:t>
      </w:r>
      <w:r w:rsidRPr="004801ED">
        <w:rPr>
          <w:rStyle w:val="StyleUnderline"/>
          <w:highlight w:val="cyan"/>
        </w:rPr>
        <w:t xml:space="preserve"> which share</w:t>
      </w:r>
      <w:r w:rsidRPr="009D10ED">
        <w:rPr>
          <w:rStyle w:val="StyleUnderline"/>
        </w:rPr>
        <w:t xml:space="preserve"> certain </w:t>
      </w:r>
      <w:r w:rsidRPr="004801ED">
        <w:rPr>
          <w:rStyle w:val="StyleUnderline"/>
          <w:highlight w:val="cyan"/>
        </w:rPr>
        <w:t>principles</w:t>
      </w:r>
      <w:r w:rsidRPr="00EB227C">
        <w:rPr>
          <w:sz w:val="16"/>
        </w:rPr>
        <w:t xml:space="preserve"> (Tedds et al., 2020). It is these principles which differentiate a basic income from other income support programs. </w:t>
      </w:r>
    </w:p>
    <w:p w14:paraId="12B39383" w14:textId="77777777" w:rsidR="00BF056F" w:rsidRPr="001971AE" w:rsidRDefault="00BF056F" w:rsidP="00BF056F"/>
    <w:p w14:paraId="0E2EC1CD" w14:textId="77777777" w:rsidR="00BF056F" w:rsidRDefault="00BF056F" w:rsidP="00BF056F">
      <w:pPr>
        <w:pStyle w:val="Heading3"/>
      </w:pPr>
      <w:r>
        <w:t>BI---AT: Universal---Includes NIT and BIG---2AC</w:t>
      </w:r>
    </w:p>
    <w:p w14:paraId="32CD8FF5" w14:textId="77777777" w:rsidR="00BF056F" w:rsidRPr="00A9657F" w:rsidRDefault="00BF056F" w:rsidP="00BF056F">
      <w:pPr>
        <w:pStyle w:val="Heading4"/>
      </w:pPr>
      <w:r>
        <w:t>BI includes BIGs and NITs</w:t>
      </w:r>
    </w:p>
    <w:p w14:paraId="131867DC" w14:textId="77777777" w:rsidR="00BF056F" w:rsidRDefault="00BF056F" w:rsidP="00BF056F">
      <w:r w:rsidRPr="00292409">
        <w:rPr>
          <w:rStyle w:val="Style13ptBold"/>
        </w:rPr>
        <w:t>Pinto et al. ’21</w:t>
      </w:r>
      <w:r>
        <w:t xml:space="preserve"> [Andrew, Melissa Perri, Cheryl L. Pedersen, Tatiana Aratangy, Ayu Pinky Hapsari &amp; Stephen W. Hwang; June 16; Assistant Professor at the University of Toronto's Department of Family and Community Medicine (DFCM), founder and director of the Upstream Lab at MAP Centre for Urban Health Solutions, a research team focused on integrating health and social care, population health management, and data to enable proactive care, and at St. Michael’s Hospital, he is a Public Health and Preventive Medicine specialist and family physician; International Journal for Equity in Health, “Exploring different methods to evaluate the impact of basic income interventions: a systematic review,” Volume 20, Number 142]</w:t>
      </w:r>
    </w:p>
    <w:p w14:paraId="2A552772" w14:textId="77777777" w:rsidR="00BF056F" w:rsidRPr="004C294E" w:rsidRDefault="00BF056F" w:rsidP="00BF056F">
      <w:pPr>
        <w:rPr>
          <w:sz w:val="16"/>
        </w:rPr>
      </w:pPr>
      <w:r w:rsidRPr="004C294E">
        <w:rPr>
          <w:rStyle w:val="StyleUnderline"/>
        </w:rPr>
        <w:t>One proposal to improve income security and reduce the onerous nature of welfare is a basic income</w:t>
      </w:r>
      <w:r w:rsidRPr="004C294E">
        <w:rPr>
          <w:sz w:val="16"/>
        </w:rPr>
        <w:t xml:space="preserve"> (BI), </w:t>
      </w:r>
      <w:r w:rsidRPr="004C294E">
        <w:rPr>
          <w:rStyle w:val="StyleUnderline"/>
        </w:rPr>
        <w:t>also</w:t>
      </w:r>
      <w:r w:rsidRPr="004C294E">
        <w:rPr>
          <w:sz w:val="16"/>
        </w:rPr>
        <w:t xml:space="preserve"> </w:t>
      </w:r>
      <w:r w:rsidRPr="004C294E">
        <w:rPr>
          <w:rStyle w:val="StyleUnderline"/>
        </w:rPr>
        <w:t>referred to as</w:t>
      </w:r>
      <w:r w:rsidRPr="004C294E">
        <w:rPr>
          <w:sz w:val="16"/>
        </w:rPr>
        <w:t xml:space="preserve"> Universal Basic Income, Guaranteed Minimum Income, </w:t>
      </w:r>
      <w:r w:rsidRPr="004C294E">
        <w:rPr>
          <w:rStyle w:val="StyleUnderline"/>
        </w:rPr>
        <w:t>Basic Income Guarantee</w:t>
      </w:r>
      <w:r w:rsidRPr="004C294E">
        <w:rPr>
          <w:sz w:val="16"/>
        </w:rPr>
        <w:t xml:space="preserve">, </w:t>
      </w:r>
      <w:r w:rsidRPr="004C294E">
        <w:rPr>
          <w:rStyle w:val="StyleUnderline"/>
        </w:rPr>
        <w:t>negative income tax</w:t>
      </w:r>
      <w:r w:rsidRPr="004C294E">
        <w:rPr>
          <w:sz w:val="16"/>
        </w:rPr>
        <w:t xml:space="preserve"> (</w:t>
      </w:r>
      <w:r w:rsidRPr="00A9657F">
        <w:rPr>
          <w:rStyle w:val="Emphasis"/>
        </w:rPr>
        <w:t>NIT</w:t>
      </w:r>
      <w:r w:rsidRPr="004C294E">
        <w:rPr>
          <w:sz w:val="16"/>
        </w:rPr>
        <w:t xml:space="preserve">) or a demogrant [7, 8]. </w:t>
      </w:r>
      <w:r w:rsidRPr="004C294E">
        <w:rPr>
          <w:rStyle w:val="StyleUnderline"/>
        </w:rPr>
        <w:t xml:space="preserve">A </w:t>
      </w:r>
      <w:r w:rsidRPr="004C294E">
        <w:rPr>
          <w:rStyle w:val="Emphasis"/>
        </w:rPr>
        <w:t>BI</w:t>
      </w:r>
      <w:r w:rsidRPr="004C294E">
        <w:rPr>
          <w:rStyle w:val="StyleUnderline"/>
        </w:rPr>
        <w:t xml:space="preserve"> is given to </w:t>
      </w:r>
      <w:r w:rsidRPr="004C294E">
        <w:rPr>
          <w:rStyle w:val="Emphasis"/>
        </w:rPr>
        <w:t>all who meet the income eligibility</w:t>
      </w:r>
      <w:r w:rsidRPr="004C294E">
        <w:rPr>
          <w:rStyle w:val="StyleUnderline"/>
        </w:rPr>
        <w:t xml:space="preserve"> criteria, is simple to administer, and is </w:t>
      </w:r>
      <w:r w:rsidRPr="004C294E">
        <w:rPr>
          <w:rStyle w:val="Emphasis"/>
        </w:rPr>
        <w:t>unconditional</w:t>
      </w:r>
      <w:r w:rsidRPr="004C294E">
        <w:rPr>
          <w:rStyle w:val="StyleUnderline"/>
        </w:rPr>
        <w:t xml:space="preserve"> in nature</w:t>
      </w:r>
      <w:r w:rsidRPr="004C294E">
        <w:rPr>
          <w:sz w:val="16"/>
        </w:rPr>
        <w:t xml:space="preserve"> (i.e. does not require recipients to seek work) [9]. </w:t>
      </w:r>
      <w:r w:rsidRPr="004C294E">
        <w:rPr>
          <w:rStyle w:val="StyleUnderline"/>
        </w:rPr>
        <w:t>The idea of providing all members of society a BI dates back to ancient times and represents a payment from the government</w:t>
      </w:r>
      <w:r w:rsidRPr="004C294E">
        <w:rPr>
          <w:sz w:val="16"/>
        </w:rPr>
        <w:t xml:space="preserve"> </w:t>
      </w:r>
      <w:r w:rsidRPr="004C294E">
        <w:rPr>
          <w:rStyle w:val="StyleUnderline"/>
        </w:rPr>
        <w:t xml:space="preserve">to ensure recipients achieve a </w:t>
      </w:r>
      <w:r w:rsidRPr="004C294E">
        <w:rPr>
          <w:rStyle w:val="Emphasis"/>
        </w:rPr>
        <w:t>minimum income level</w:t>
      </w:r>
      <w:r w:rsidRPr="004C294E">
        <w:rPr>
          <w:sz w:val="16"/>
        </w:rPr>
        <w:t xml:space="preserve"> [10,11,12].</w:t>
      </w:r>
    </w:p>
    <w:p w14:paraId="1FD70B4F" w14:textId="77777777" w:rsidR="00BF056F" w:rsidRDefault="00BF056F" w:rsidP="00BF056F"/>
    <w:p w14:paraId="17D98B17" w14:textId="77777777" w:rsidR="00BF056F" w:rsidRPr="00F46022" w:rsidRDefault="00BF056F" w:rsidP="00BF056F">
      <w:pPr>
        <w:pStyle w:val="Heading4"/>
      </w:pPr>
      <w:r>
        <w:t>Basic income allows NITs and non-universal, targeted BIs</w:t>
      </w:r>
    </w:p>
    <w:p w14:paraId="0FB9A1BA" w14:textId="77777777" w:rsidR="00BF056F" w:rsidRDefault="00BF056F" w:rsidP="00BF056F">
      <w:r w:rsidRPr="00DF0BAD">
        <w:rPr>
          <w:rStyle w:val="Style13ptBold"/>
        </w:rPr>
        <w:t>Arriola ’21</w:t>
      </w:r>
      <w:r>
        <w:t xml:space="preserve"> [Claro Arriola III; Oct 15; industrial engineer; Inquirer, “The basics of universal basic income,” https://opinion.inquirer.net/145265/the-basics-of-universal-basic-income#ixzz84N0Fi4QF]</w:t>
      </w:r>
    </w:p>
    <w:p w14:paraId="5F7E066B" w14:textId="77777777" w:rsidR="00BF056F" w:rsidRDefault="00BF056F" w:rsidP="00BF056F">
      <w:pPr>
        <w:rPr>
          <w:rStyle w:val="Emphasis"/>
        </w:rPr>
      </w:pPr>
      <w:r w:rsidRPr="00D000B6">
        <w:rPr>
          <w:rStyle w:val="Emphasis"/>
        </w:rPr>
        <w:t>Here are five ways to start UBI.</w:t>
      </w:r>
    </w:p>
    <w:p w14:paraId="00C90EA7" w14:textId="77777777" w:rsidR="00BF056F" w:rsidRPr="00D000B6" w:rsidRDefault="00BF056F" w:rsidP="00BF056F">
      <w:pPr>
        <w:rPr>
          <w:sz w:val="16"/>
        </w:rPr>
      </w:pPr>
      <w:r w:rsidRPr="00D000B6">
        <w:rPr>
          <w:sz w:val="16"/>
        </w:rPr>
        <w:t>Negative income tax (</w:t>
      </w:r>
      <w:r w:rsidRPr="00F46022">
        <w:rPr>
          <w:rStyle w:val="Emphasis"/>
        </w:rPr>
        <w:t>NIT</w:t>
      </w:r>
      <w:r w:rsidRPr="00D000B6">
        <w:rPr>
          <w:sz w:val="16"/>
        </w:rPr>
        <w:t>) is where the government will provide citizens money if they earn below an income threshold. The NIT concept is “taxing less and transferring less” versus the UBI’s “tax more and transfer more.”</w:t>
      </w:r>
    </w:p>
    <w:p w14:paraId="3C43DB4F" w14:textId="77777777" w:rsidR="00BF056F" w:rsidRPr="00D000B6" w:rsidRDefault="00BF056F" w:rsidP="00BF056F">
      <w:pPr>
        <w:rPr>
          <w:sz w:val="16"/>
        </w:rPr>
      </w:pPr>
      <w:r w:rsidRPr="00D27305">
        <w:rPr>
          <w:rStyle w:val="StyleUnderline"/>
        </w:rPr>
        <w:t>Universal “less than basic” income is to create UBI with a small amount</w:t>
      </w:r>
      <w:r w:rsidRPr="00D000B6">
        <w:rPr>
          <w:sz w:val="16"/>
        </w:rPr>
        <w:t xml:space="preserve"> such as P500 per month per adult citizen. My UBI proposal includes a use-it-or-share-it mechanism. If we can appeal to 80 percent of our populace to share their P500, the 20 percent under the national poverty line will get P2,500 per month instead.</w:t>
      </w:r>
    </w:p>
    <w:p w14:paraId="124139D9" w14:textId="77777777" w:rsidR="00BF056F" w:rsidRPr="00F46022" w:rsidRDefault="00BF056F" w:rsidP="00BF056F">
      <w:pPr>
        <w:rPr>
          <w:sz w:val="14"/>
        </w:rPr>
      </w:pPr>
      <w:r w:rsidRPr="00D27305">
        <w:rPr>
          <w:rStyle w:val="StyleUnderline"/>
        </w:rPr>
        <w:t>Non-universal basic income</w:t>
      </w:r>
      <w:r w:rsidRPr="00F46022">
        <w:rPr>
          <w:sz w:val="14"/>
        </w:rPr>
        <w:t xml:space="preserve"> can come in three forms: </w:t>
      </w:r>
      <w:r w:rsidRPr="00D27305">
        <w:rPr>
          <w:rStyle w:val="StyleUnderline"/>
        </w:rPr>
        <w:t>Senior basic income</w:t>
      </w:r>
      <w:r w:rsidRPr="00F46022">
        <w:rPr>
          <w:sz w:val="14"/>
        </w:rPr>
        <w:t xml:space="preserve"> starts by providing UBI to citizens above 60 years old and then gradually adjusting the age criteria until it reaches 18 years old; rich LGU basic income can be done by a rich local government unit (LGU) carving out local funds and implementing UBI, and other rich LGUs can follow; and </w:t>
      </w:r>
      <w:r w:rsidRPr="00D27305">
        <w:rPr>
          <w:rStyle w:val="StyleUnderline"/>
        </w:rPr>
        <w:t>small</w:t>
      </w:r>
      <w:r w:rsidRPr="00F46022">
        <w:rPr>
          <w:sz w:val="14"/>
        </w:rPr>
        <w:t xml:space="preserve"> LGU </w:t>
      </w:r>
      <w:r w:rsidRPr="00D27305">
        <w:rPr>
          <w:rStyle w:val="StyleUnderline"/>
        </w:rPr>
        <w:t>basic income is an experiment the national government can start with small</w:t>
      </w:r>
      <w:r w:rsidRPr="00F46022">
        <w:rPr>
          <w:sz w:val="14"/>
        </w:rPr>
        <w:t xml:space="preserve"> LGUs. </w:t>
      </w:r>
      <w:r w:rsidRPr="00F46022">
        <w:rPr>
          <w:rStyle w:val="StyleUnderline"/>
        </w:rPr>
        <w:t>This should be the fastest to implement since it will deal with the fewest people</w:t>
      </w:r>
      <w:r w:rsidRPr="00F46022">
        <w:rPr>
          <w:sz w:val="14"/>
        </w:rPr>
        <w:t>. I prefer this route as we can immediately see results and refine systems. If pilots are successful, the program can be continuously expanded until it has covered the entire Philippines.</w:t>
      </w:r>
    </w:p>
    <w:p w14:paraId="6B54F818" w14:textId="77777777" w:rsidR="00BF056F" w:rsidRDefault="00BF056F" w:rsidP="00BF056F"/>
    <w:p w14:paraId="35BEAEC0" w14:textId="77777777" w:rsidR="00BF056F" w:rsidRDefault="00BF056F" w:rsidP="00BF056F"/>
    <w:p w14:paraId="6F42C34E" w14:textId="77777777" w:rsidR="00BF056F" w:rsidRPr="00477AD8" w:rsidRDefault="00BF056F" w:rsidP="00BF056F"/>
    <w:p w14:paraId="6F4B7315" w14:textId="77777777" w:rsidR="00BF056F" w:rsidRDefault="00BF056F" w:rsidP="00BF056F">
      <w:pPr>
        <w:pStyle w:val="Heading3"/>
      </w:pPr>
      <w:r>
        <w:t>BI---AT: ‘Universal’---Yes Subsets---2AC</w:t>
      </w:r>
    </w:p>
    <w:p w14:paraId="3C8ACE43" w14:textId="77777777" w:rsidR="00BF056F" w:rsidRPr="00A9657F" w:rsidRDefault="00BF056F" w:rsidP="00BF056F">
      <w:pPr>
        <w:pStyle w:val="Heading4"/>
      </w:pPr>
      <w:r>
        <w:t xml:space="preserve">Universality is impossible for a BIG—alternatives create infinite PICs out of migrants or asylum seekers </w:t>
      </w:r>
    </w:p>
    <w:p w14:paraId="3417ADE4" w14:textId="77777777" w:rsidR="00BF056F" w:rsidRDefault="00BF056F" w:rsidP="00BF056F">
      <w:r w:rsidRPr="00A56AD6">
        <w:rPr>
          <w:rStyle w:val="Style13ptBold"/>
        </w:rPr>
        <w:t>Miller ’17</w:t>
      </w:r>
      <w:r>
        <w:t xml:space="preserve"> [Annie; 2017; spent the major part of her working life in the Department of Economics at Heriot-Watt University in Edinburgh teaching mainly business economics, econometrics, mathematics and statistics for economists, in 1984, Annie was a co-founder of the Basic Income Research Group (BIRG), which changed its name in 1993 to the Citizen’s Income Trust (CIT), where she has been a trustee since 1989 and is currently its Chair, contributes regularly to its Citizen’s Income Newsletter and gives talks to groups around the UK, and has presented papers on BI at conferences here in the UK, on the continent and in North America; “Migration – and giving a BI to rich people,” A Basic Income Handbook, Luath Press Limited: Edinburgh]</w:t>
      </w:r>
    </w:p>
    <w:p w14:paraId="0B76DD99" w14:textId="77777777" w:rsidR="00BF056F" w:rsidRDefault="00BF056F" w:rsidP="00BF056F">
      <w:r>
        <w:t>efining the population</w:t>
      </w:r>
    </w:p>
    <w:p w14:paraId="6A1FDAEC" w14:textId="77777777" w:rsidR="00BF056F" w:rsidRDefault="00BF056F" w:rsidP="00BF056F">
      <w:pPr>
        <w:rPr>
          <w:sz w:val="16"/>
        </w:rPr>
      </w:pPr>
      <w:r w:rsidRPr="00EA1A38">
        <w:rPr>
          <w:rStyle w:val="StyleUnderline"/>
        </w:rPr>
        <w:t xml:space="preserve">ALTHOUGH IT IS claimed that </w:t>
      </w:r>
      <w:r w:rsidRPr="00EA1A38">
        <w:rPr>
          <w:rStyle w:val="Emphasis"/>
          <w:highlight w:val="cyan"/>
        </w:rPr>
        <w:t>universality</w:t>
      </w:r>
      <w:r w:rsidRPr="00F46022">
        <w:rPr>
          <w:sz w:val="16"/>
        </w:rPr>
        <w:t xml:space="preserve"> </w:t>
      </w:r>
      <w:r w:rsidRPr="00EA1A38">
        <w:rPr>
          <w:rStyle w:val="StyleUnderline"/>
        </w:rPr>
        <w:t>is a defining feature of a BI scheme</w:t>
      </w:r>
      <w:r w:rsidRPr="00F46022">
        <w:rPr>
          <w:sz w:val="16"/>
        </w:rPr>
        <w:t xml:space="preserve">, it </w:t>
      </w:r>
      <w:r w:rsidRPr="00EA1A38">
        <w:rPr>
          <w:rStyle w:val="StyleUnderline"/>
          <w:highlight w:val="cyan"/>
        </w:rPr>
        <w:t>cannot exist</w:t>
      </w:r>
      <w:r w:rsidRPr="00EA1A38">
        <w:rPr>
          <w:rStyle w:val="StyleUnderline"/>
        </w:rPr>
        <w:t xml:space="preserve"> in reality</w:t>
      </w:r>
      <w:r w:rsidRPr="00F46022">
        <w:rPr>
          <w:sz w:val="16"/>
        </w:rPr>
        <w:t>. Atkinson (2015: 221) argues that ‘</w:t>
      </w:r>
      <w:r w:rsidRPr="00EA1A38">
        <w:rPr>
          <w:rStyle w:val="StyleUnderline"/>
        </w:rPr>
        <w:t xml:space="preserve">A </w:t>
      </w:r>
      <w:r w:rsidRPr="00EA1A38">
        <w:rPr>
          <w:rStyle w:val="Emphasis"/>
          <w:highlight w:val="cyan"/>
        </w:rPr>
        <w:t>universal income</w:t>
      </w:r>
      <w:r w:rsidRPr="00EA1A38">
        <w:rPr>
          <w:rStyle w:val="StyleUnderline"/>
          <w:highlight w:val="cyan"/>
        </w:rPr>
        <w:t xml:space="preserve"> is… a chimera</w:t>
      </w:r>
      <w:r w:rsidRPr="00F46022">
        <w:rPr>
          <w:sz w:val="16"/>
        </w:rPr>
        <w:t xml:space="preserve">. </w:t>
      </w:r>
      <w:r w:rsidRPr="00F46022">
        <w:rPr>
          <w:rStyle w:val="StyleUnderline"/>
          <w:highlight w:val="cyan"/>
        </w:rPr>
        <w:t>Any actual scheme would involve</w:t>
      </w:r>
      <w:r w:rsidRPr="00EA1A38">
        <w:rPr>
          <w:rStyle w:val="StyleUnderline"/>
        </w:rPr>
        <w:t xml:space="preserve"> a condition of </w:t>
      </w:r>
      <w:r w:rsidRPr="00F46022">
        <w:rPr>
          <w:rStyle w:val="Emphasis"/>
          <w:highlight w:val="cyan"/>
        </w:rPr>
        <w:t>eligibility</w:t>
      </w:r>
      <w:r w:rsidRPr="00F46022">
        <w:rPr>
          <w:rStyle w:val="StyleUnderline"/>
          <w:highlight w:val="cyan"/>
        </w:rPr>
        <w:t xml:space="preserve"> and</w:t>
      </w:r>
      <w:r w:rsidRPr="00EA1A38">
        <w:rPr>
          <w:rStyle w:val="StyleUnderline"/>
        </w:rPr>
        <w:t xml:space="preserve"> hence the </w:t>
      </w:r>
      <w:r w:rsidRPr="00F46022">
        <w:rPr>
          <w:rStyle w:val="StyleUnderline"/>
          <w:highlight w:val="cyan"/>
        </w:rPr>
        <w:t>risk</w:t>
      </w:r>
      <w:r w:rsidRPr="00EA1A38">
        <w:rPr>
          <w:rStyle w:val="StyleUnderline"/>
        </w:rPr>
        <w:t xml:space="preserve"> of </w:t>
      </w:r>
      <w:r w:rsidRPr="00F46022">
        <w:rPr>
          <w:rStyle w:val="Emphasis"/>
          <w:highlight w:val="cyan"/>
        </w:rPr>
        <w:t>exclusion’</w:t>
      </w:r>
      <w:r w:rsidRPr="00EA1A38">
        <w:rPr>
          <w:rStyle w:val="StyleUnderline"/>
        </w:rPr>
        <w:t>.</w:t>
      </w:r>
      <w:r w:rsidRPr="00F46022">
        <w:rPr>
          <w:sz w:val="16"/>
        </w:rPr>
        <w:t xml:space="preserve"> </w:t>
      </w:r>
      <w:r w:rsidRPr="00EA1A38">
        <w:rPr>
          <w:rStyle w:val="StyleUnderline"/>
        </w:rPr>
        <w:t>The population must be defined</w:t>
      </w:r>
      <w:r w:rsidRPr="00F46022">
        <w:rPr>
          <w:sz w:val="16"/>
        </w:rPr>
        <w:t xml:space="preserve">, and </w:t>
      </w:r>
      <w:r w:rsidRPr="00EA1A38">
        <w:rPr>
          <w:rStyle w:val="StyleUnderline"/>
        </w:rPr>
        <w:t>eligibility criteria are required</w:t>
      </w:r>
      <w:r w:rsidRPr="00F46022">
        <w:rPr>
          <w:sz w:val="16"/>
        </w:rPr>
        <w:t xml:space="preserve">. </w:t>
      </w:r>
      <w:r w:rsidRPr="00EA1A38">
        <w:rPr>
          <w:rStyle w:val="StyleUnderline"/>
        </w:rPr>
        <w:t xml:space="preserve">These are likely to be </w:t>
      </w:r>
      <w:r w:rsidRPr="00F46022">
        <w:rPr>
          <w:rStyle w:val="StyleUnderline"/>
          <w:highlight w:val="cyan"/>
        </w:rPr>
        <w:t>based on</w:t>
      </w:r>
      <w:r w:rsidRPr="00EA1A38">
        <w:rPr>
          <w:rStyle w:val="StyleUnderline"/>
        </w:rPr>
        <w:t xml:space="preserve"> a combination of </w:t>
      </w:r>
      <w:r w:rsidRPr="00F46022">
        <w:rPr>
          <w:rStyle w:val="StyleUnderline"/>
          <w:highlight w:val="cyan"/>
        </w:rPr>
        <w:t>geographical area and legal</w:t>
      </w:r>
      <w:r w:rsidRPr="00EA1A38">
        <w:rPr>
          <w:rStyle w:val="StyleUnderline"/>
        </w:rPr>
        <w:t xml:space="preserve">, including citizenship, </w:t>
      </w:r>
      <w:r w:rsidRPr="00F46022">
        <w:rPr>
          <w:rStyle w:val="StyleUnderline"/>
          <w:highlight w:val="cyan"/>
        </w:rPr>
        <w:t>rights</w:t>
      </w:r>
      <w:r w:rsidRPr="00F46022">
        <w:rPr>
          <w:sz w:val="16"/>
        </w:rPr>
        <w:t xml:space="preserve">, </w:t>
      </w:r>
      <w:r w:rsidRPr="00F46022">
        <w:rPr>
          <w:rStyle w:val="StyleUnderline"/>
        </w:rPr>
        <w:t>so that recipients can be identified</w:t>
      </w:r>
      <w:r w:rsidRPr="00F46022">
        <w:rPr>
          <w:sz w:val="16"/>
        </w:rPr>
        <w:t xml:space="preserve">. </w:t>
      </w:r>
      <w:r w:rsidRPr="00F46022">
        <w:rPr>
          <w:rStyle w:val="StyleUnderline"/>
          <w:highlight w:val="cyan"/>
        </w:rPr>
        <w:t xml:space="preserve">This will </w:t>
      </w:r>
      <w:r w:rsidRPr="00F46022">
        <w:rPr>
          <w:rStyle w:val="Emphasis"/>
          <w:highlight w:val="cyan"/>
        </w:rPr>
        <w:t>inevitably exclude some people</w:t>
      </w:r>
      <w:r w:rsidRPr="00F46022">
        <w:rPr>
          <w:sz w:val="16"/>
        </w:rPr>
        <w:t xml:space="preserve"> and needs to be addressed, </w:t>
      </w:r>
      <w:r w:rsidRPr="00F46022">
        <w:rPr>
          <w:rStyle w:val="StyleUnderline"/>
        </w:rPr>
        <w:t>whatever income maintenance system is adopted</w:t>
      </w:r>
      <w:r w:rsidRPr="00F46022">
        <w:rPr>
          <w:sz w:val="16"/>
        </w:rPr>
        <w:t>.</w:t>
      </w:r>
    </w:p>
    <w:p w14:paraId="631E6D3E" w14:textId="77777777" w:rsidR="00BF056F" w:rsidRDefault="00BF056F" w:rsidP="00BF056F">
      <w:pPr>
        <w:rPr>
          <w:sz w:val="16"/>
        </w:rPr>
      </w:pPr>
      <w:r w:rsidRPr="00F46022">
        <w:rPr>
          <w:sz w:val="16"/>
        </w:rPr>
        <w:t>Torry points out that ‘citizenship’ is a multifaceted concept, involving civil, political, social and economic rights and duties, and involving rights and duties in relation to cultural, local, national, regional and global levels’ (Torry, 2013: 209). For BI purposes, it should be defined in an inclusive way.</w:t>
      </w:r>
    </w:p>
    <w:p w14:paraId="2151D7BD" w14:textId="77777777" w:rsidR="00BF056F" w:rsidRDefault="00BF056F" w:rsidP="00BF056F">
      <w:pPr>
        <w:rPr>
          <w:sz w:val="16"/>
        </w:rPr>
      </w:pPr>
      <w:r w:rsidRPr="00F46022">
        <w:rPr>
          <w:sz w:val="16"/>
        </w:rPr>
        <w:t>The Citizen’s Income Trust (CIT) (2015: 5) states ‘citizenship becomes the basis of entitlement, subject to a minimum period of legal residency in the UK, and continuing residence in the UK for most of the year’ (italics in original). CIT’s definition of citizenship is based on the legal right to permanent residence in the UK.</w:t>
      </w:r>
    </w:p>
    <w:p w14:paraId="5BCE3CEF" w14:textId="77777777" w:rsidR="00BF056F" w:rsidRDefault="00BF056F" w:rsidP="00BF056F">
      <w:pPr>
        <w:rPr>
          <w:sz w:val="16"/>
        </w:rPr>
      </w:pPr>
      <w:r w:rsidRPr="00F46022">
        <w:rPr>
          <w:sz w:val="16"/>
        </w:rPr>
        <w:t xml:space="preserve">Thus, </w:t>
      </w:r>
      <w:r w:rsidRPr="00F46022">
        <w:rPr>
          <w:rStyle w:val="StyleUnderline"/>
          <w:highlight w:val="cyan"/>
        </w:rPr>
        <w:t>a BI</w:t>
      </w:r>
      <w:r w:rsidRPr="00EA1A38">
        <w:rPr>
          <w:rStyle w:val="StyleUnderline"/>
        </w:rPr>
        <w:t xml:space="preserve"> scheme</w:t>
      </w:r>
      <w:r w:rsidRPr="00F46022">
        <w:rPr>
          <w:sz w:val="16"/>
        </w:rPr>
        <w:t xml:space="preserve"> in a country </w:t>
      </w:r>
      <w:r w:rsidRPr="00F46022">
        <w:rPr>
          <w:rStyle w:val="StyleUnderline"/>
          <w:highlight w:val="cyan"/>
        </w:rPr>
        <w:t>could be paid</w:t>
      </w:r>
      <w:r w:rsidRPr="00EA1A38">
        <w:rPr>
          <w:rStyle w:val="StyleUnderline"/>
        </w:rPr>
        <w:t xml:space="preserve"> as a right of citizenship, </w:t>
      </w:r>
      <w:r w:rsidRPr="00F46022">
        <w:rPr>
          <w:rStyle w:val="StyleUnderline"/>
          <w:highlight w:val="cyan"/>
        </w:rPr>
        <w:t>for those</w:t>
      </w:r>
      <w:r w:rsidRPr="00F46022">
        <w:rPr>
          <w:sz w:val="16"/>
        </w:rPr>
        <w:t>:</w:t>
      </w:r>
    </w:p>
    <w:p w14:paraId="12047D69" w14:textId="77777777" w:rsidR="00BF056F" w:rsidRDefault="00BF056F" w:rsidP="00BF056F">
      <w:pPr>
        <w:rPr>
          <w:sz w:val="16"/>
        </w:rPr>
      </w:pPr>
      <w:r w:rsidRPr="00F46022">
        <w:rPr>
          <w:sz w:val="16"/>
        </w:rPr>
        <w:t xml:space="preserve">• </w:t>
      </w:r>
      <w:r w:rsidRPr="00F46022">
        <w:rPr>
          <w:rStyle w:val="StyleUnderline"/>
          <w:highlight w:val="cyan"/>
        </w:rPr>
        <w:t>With the legal right to permanent residence</w:t>
      </w:r>
      <w:r w:rsidRPr="00EA1A38">
        <w:rPr>
          <w:rStyle w:val="StyleUnderline"/>
        </w:rPr>
        <w:t xml:space="preserve"> in the country</w:t>
      </w:r>
      <w:r w:rsidRPr="00F46022">
        <w:rPr>
          <w:sz w:val="16"/>
        </w:rPr>
        <w:t>; and</w:t>
      </w:r>
    </w:p>
    <w:p w14:paraId="514BDDCA" w14:textId="77777777" w:rsidR="00BF056F" w:rsidRDefault="00BF056F" w:rsidP="00BF056F">
      <w:pPr>
        <w:rPr>
          <w:sz w:val="16"/>
        </w:rPr>
      </w:pPr>
      <w:r w:rsidRPr="00F46022">
        <w:rPr>
          <w:sz w:val="16"/>
        </w:rPr>
        <w:t>• Who have fulfilled a minimum period of continuous legal residency in the country prior to the commencement of payment; and</w:t>
      </w:r>
    </w:p>
    <w:p w14:paraId="66887482" w14:textId="77777777" w:rsidR="00BF056F" w:rsidRDefault="00BF056F" w:rsidP="00BF056F">
      <w:pPr>
        <w:rPr>
          <w:sz w:val="16"/>
        </w:rPr>
      </w:pPr>
      <w:r w:rsidRPr="00F46022">
        <w:rPr>
          <w:sz w:val="16"/>
        </w:rPr>
        <w:t xml:space="preserve">• </w:t>
      </w:r>
      <w:r w:rsidRPr="00F46022">
        <w:rPr>
          <w:rStyle w:val="StyleUnderline"/>
          <w:highlight w:val="cyan"/>
        </w:rPr>
        <w:t>Who maintain a</w:t>
      </w:r>
      <w:r w:rsidRPr="00F46022">
        <w:rPr>
          <w:sz w:val="16"/>
        </w:rPr>
        <w:t xml:space="preserve"> continuing </w:t>
      </w:r>
      <w:r w:rsidRPr="00F46022">
        <w:rPr>
          <w:rStyle w:val="StyleUnderline"/>
          <w:highlight w:val="cyan"/>
        </w:rPr>
        <w:t>physical presence</w:t>
      </w:r>
      <w:r w:rsidRPr="00F46022">
        <w:rPr>
          <w:sz w:val="16"/>
        </w:rPr>
        <w:t xml:space="preserve"> in the country for </w:t>
      </w:r>
      <w:r w:rsidRPr="00F46022">
        <w:rPr>
          <w:rStyle w:val="StyleUnderline"/>
          <w:highlight w:val="cyan"/>
        </w:rPr>
        <w:t>most of each</w:t>
      </w:r>
      <w:r w:rsidRPr="00F46022">
        <w:rPr>
          <w:sz w:val="16"/>
        </w:rPr>
        <w:t xml:space="preserve"> subsequent </w:t>
      </w:r>
      <w:r w:rsidRPr="00F46022">
        <w:rPr>
          <w:rStyle w:val="StyleUnderline"/>
          <w:highlight w:val="cyan"/>
        </w:rPr>
        <w:t>year</w:t>
      </w:r>
      <w:r w:rsidRPr="00F46022">
        <w:rPr>
          <w:sz w:val="16"/>
        </w:rPr>
        <w:t>, while in receipt of the BI.</w:t>
      </w:r>
    </w:p>
    <w:p w14:paraId="1BEA8F2C" w14:textId="77777777" w:rsidR="00BF056F" w:rsidRDefault="00BF056F" w:rsidP="00BF056F">
      <w:pPr>
        <w:rPr>
          <w:sz w:val="16"/>
        </w:rPr>
      </w:pPr>
      <w:r w:rsidRPr="00F46022">
        <w:rPr>
          <w:sz w:val="16"/>
        </w:rPr>
        <w:t>It soon becomes clear that the design and administration of a universal BI scheme could be more problematic than at first thought. This is discussed in more detail in chapter 8.</w:t>
      </w:r>
    </w:p>
    <w:p w14:paraId="10834CB3" w14:textId="77777777" w:rsidR="00BF056F" w:rsidRDefault="00BF056F" w:rsidP="00BF056F">
      <w:pPr>
        <w:rPr>
          <w:sz w:val="16"/>
        </w:rPr>
      </w:pPr>
      <w:r w:rsidRPr="00F46022">
        <w:rPr>
          <w:rStyle w:val="Emphasis"/>
          <w:highlight w:val="cyan"/>
        </w:rPr>
        <w:t>Criteria would</w:t>
      </w:r>
      <w:r w:rsidRPr="00F46022">
        <w:rPr>
          <w:rStyle w:val="Emphasis"/>
        </w:rPr>
        <w:t xml:space="preserve"> </w:t>
      </w:r>
      <w:r w:rsidRPr="00F46022">
        <w:rPr>
          <w:rStyle w:val="StyleUnderline"/>
        </w:rPr>
        <w:t xml:space="preserve">also </w:t>
      </w:r>
      <w:r w:rsidRPr="00F46022">
        <w:rPr>
          <w:rStyle w:val="StyleUnderline"/>
          <w:highlight w:val="cyan"/>
        </w:rPr>
        <w:t>be needed to address</w:t>
      </w:r>
      <w:r w:rsidRPr="00F46022">
        <w:rPr>
          <w:rStyle w:val="StyleUnderline"/>
        </w:rPr>
        <w:t xml:space="preserve"> specific residence situations</w:t>
      </w:r>
      <w:r w:rsidRPr="00F46022">
        <w:rPr>
          <w:sz w:val="16"/>
        </w:rPr>
        <w:t xml:space="preserve"> to stipulate the conditions in which the following four groups of people are included:</w:t>
      </w:r>
    </w:p>
    <w:p w14:paraId="18222DF8" w14:textId="77777777" w:rsidR="00BF056F" w:rsidRDefault="00BF056F" w:rsidP="00BF056F">
      <w:pPr>
        <w:rPr>
          <w:sz w:val="16"/>
        </w:rPr>
      </w:pPr>
      <w:r w:rsidRPr="00F46022">
        <w:rPr>
          <w:sz w:val="16"/>
        </w:rPr>
        <w:t xml:space="preserve">• </w:t>
      </w:r>
      <w:r w:rsidRPr="00F46022">
        <w:rPr>
          <w:rStyle w:val="StyleUnderline"/>
          <w:highlight w:val="cyan"/>
        </w:rPr>
        <w:t>People who</w:t>
      </w:r>
      <w:r w:rsidRPr="00EA1A38">
        <w:rPr>
          <w:rStyle w:val="StyleUnderline"/>
        </w:rPr>
        <w:t xml:space="preserve"> have the legal right to permanent residence</w:t>
      </w:r>
      <w:r w:rsidRPr="00F46022">
        <w:rPr>
          <w:sz w:val="16"/>
        </w:rPr>
        <w:t xml:space="preserve"> in the UK</w:t>
      </w:r>
      <w:r w:rsidRPr="00EA1A38">
        <w:rPr>
          <w:rStyle w:val="StyleUnderline"/>
        </w:rPr>
        <w:t>,</w:t>
      </w:r>
      <w:r w:rsidRPr="00F46022">
        <w:rPr>
          <w:sz w:val="16"/>
        </w:rPr>
        <w:t xml:space="preserve"> </w:t>
      </w:r>
      <w:r w:rsidRPr="00EA1A38">
        <w:rPr>
          <w:rStyle w:val="StyleUnderline"/>
        </w:rPr>
        <w:t xml:space="preserve">but who have </w:t>
      </w:r>
      <w:r w:rsidRPr="00F46022">
        <w:rPr>
          <w:rStyle w:val="StyleUnderline"/>
          <w:highlight w:val="cyan"/>
        </w:rPr>
        <w:t>relocated abroad</w:t>
      </w:r>
      <w:r w:rsidRPr="00F46022">
        <w:rPr>
          <w:sz w:val="16"/>
        </w:rPr>
        <w:t>, and so have not exercised that right for certain periods in their lives;</w:t>
      </w:r>
    </w:p>
    <w:p w14:paraId="724A4CBF" w14:textId="77777777" w:rsidR="00BF056F" w:rsidRDefault="00BF056F" w:rsidP="00BF056F">
      <w:pPr>
        <w:rPr>
          <w:sz w:val="16"/>
        </w:rPr>
      </w:pPr>
      <w:r w:rsidRPr="00F46022">
        <w:rPr>
          <w:sz w:val="16"/>
        </w:rPr>
        <w:t xml:space="preserve">• </w:t>
      </w:r>
      <w:r w:rsidRPr="00F46022">
        <w:rPr>
          <w:rStyle w:val="StyleUnderline"/>
        </w:rPr>
        <w:t>Migrants</w:t>
      </w:r>
      <w:r w:rsidRPr="00F46022">
        <w:rPr>
          <w:sz w:val="16"/>
        </w:rPr>
        <w:t xml:space="preserve"> to the UK from parts of the EU, depending on the UK’s relationship with the EU;</w:t>
      </w:r>
    </w:p>
    <w:p w14:paraId="276F2A6F" w14:textId="77777777" w:rsidR="00BF056F" w:rsidRDefault="00BF056F" w:rsidP="00BF056F">
      <w:pPr>
        <w:rPr>
          <w:sz w:val="16"/>
        </w:rPr>
      </w:pPr>
      <w:r w:rsidRPr="00F46022">
        <w:rPr>
          <w:sz w:val="16"/>
        </w:rPr>
        <w:t xml:space="preserve">• </w:t>
      </w:r>
      <w:r w:rsidRPr="00F46022">
        <w:rPr>
          <w:rStyle w:val="StyleUnderline"/>
          <w:highlight w:val="cyan"/>
        </w:rPr>
        <w:t>Asylum seekers</w:t>
      </w:r>
      <w:r w:rsidRPr="00F46022">
        <w:rPr>
          <w:sz w:val="16"/>
        </w:rPr>
        <w:t xml:space="preserve"> who seek refugee status on account of persecution, war or natural disasters in their own countries; </w:t>
      </w:r>
      <w:r w:rsidRPr="00F46022">
        <w:rPr>
          <w:rStyle w:val="StyleUnderline"/>
          <w:highlight w:val="cyan"/>
        </w:rPr>
        <w:t>and</w:t>
      </w:r>
    </w:p>
    <w:p w14:paraId="6EBB9F4A" w14:textId="77777777" w:rsidR="00BF056F" w:rsidRPr="00F46022" w:rsidRDefault="00BF056F" w:rsidP="00BF056F">
      <w:pPr>
        <w:rPr>
          <w:sz w:val="16"/>
        </w:rPr>
      </w:pPr>
      <w:r w:rsidRPr="00F46022">
        <w:rPr>
          <w:sz w:val="16"/>
        </w:rPr>
        <w:t xml:space="preserve">• Other </w:t>
      </w:r>
      <w:r w:rsidRPr="00F46022">
        <w:rPr>
          <w:rStyle w:val="StyleUnderline"/>
          <w:highlight w:val="cyan"/>
        </w:rPr>
        <w:t>migrants</w:t>
      </w:r>
      <w:r w:rsidRPr="00F46022">
        <w:rPr>
          <w:sz w:val="16"/>
        </w:rPr>
        <w:t xml:space="preserve"> who do not fall within any of the above categories.</w:t>
      </w:r>
    </w:p>
    <w:p w14:paraId="2EDAD837" w14:textId="77777777" w:rsidR="00BF056F" w:rsidRPr="00F963C0" w:rsidRDefault="00BF056F" w:rsidP="00BF056F">
      <w:pPr>
        <w:pStyle w:val="Heading4"/>
      </w:pPr>
      <w:r w:rsidRPr="00F963C0">
        <w:t>BI includes subsets.</w:t>
      </w:r>
    </w:p>
    <w:p w14:paraId="1CA5730D" w14:textId="77777777" w:rsidR="00BF056F" w:rsidRPr="00292409" w:rsidRDefault="00BF056F" w:rsidP="00BF056F">
      <w:r w:rsidRPr="00292409">
        <w:rPr>
          <w:rStyle w:val="Style13ptBold"/>
        </w:rPr>
        <w:t>Nick ’22</w:t>
      </w:r>
      <w:r>
        <w:t xml:space="preserve"> [Abby; May 3; Community Learning Research Fellow with Community Partner Maddie Granato, Connecticut Women’s Education and Legal Advocacy Fund, Trinity College, Hartford CT; “The Benefits of Guaranteed Basic Income: Lessons from Advocates,” https://www.trincoll.edu/cher/blog/abby-nick-cwealf/]</w:t>
      </w:r>
    </w:p>
    <w:p w14:paraId="123B6EA0" w14:textId="77777777" w:rsidR="00BF056F" w:rsidRPr="00F46022" w:rsidRDefault="00BF056F" w:rsidP="00BF056F">
      <w:pPr>
        <w:rPr>
          <w:sz w:val="16"/>
        </w:rPr>
      </w:pPr>
      <w:r w:rsidRPr="004C294E">
        <w:rPr>
          <w:rStyle w:val="Emphasis"/>
        </w:rPr>
        <w:t>U</w:t>
      </w:r>
      <w:r w:rsidRPr="00F46022">
        <w:rPr>
          <w:sz w:val="16"/>
        </w:rPr>
        <w:t xml:space="preserve">niversal </w:t>
      </w:r>
      <w:r w:rsidRPr="004C294E">
        <w:rPr>
          <w:rStyle w:val="Emphasis"/>
        </w:rPr>
        <w:t>B</w:t>
      </w:r>
      <w:r w:rsidRPr="00F46022">
        <w:rPr>
          <w:sz w:val="16"/>
        </w:rPr>
        <w:t xml:space="preserve">asic </w:t>
      </w:r>
      <w:r w:rsidRPr="004C294E">
        <w:rPr>
          <w:rStyle w:val="Emphasis"/>
        </w:rPr>
        <w:t>I</w:t>
      </w:r>
      <w:r w:rsidRPr="00F46022">
        <w:rPr>
          <w:sz w:val="16"/>
        </w:rPr>
        <w:t xml:space="preserve">ncome </w:t>
      </w:r>
      <w:r w:rsidRPr="004C294E">
        <w:rPr>
          <w:rStyle w:val="StyleUnderline"/>
        </w:rPr>
        <w:t>and</w:t>
      </w:r>
      <w:r w:rsidRPr="00F46022">
        <w:rPr>
          <w:sz w:val="16"/>
        </w:rPr>
        <w:t xml:space="preserve"> Guaranteed </w:t>
      </w:r>
      <w:r w:rsidRPr="004C294E">
        <w:rPr>
          <w:rStyle w:val="Emphasis"/>
        </w:rPr>
        <w:t>Basic Income</w:t>
      </w:r>
      <w:r w:rsidRPr="00F46022">
        <w:rPr>
          <w:sz w:val="16"/>
        </w:rPr>
        <w:t xml:space="preserve"> are </w:t>
      </w:r>
      <w:r w:rsidRPr="004C294E">
        <w:rPr>
          <w:rStyle w:val="Emphasis"/>
        </w:rPr>
        <w:t xml:space="preserve">both forms of basic income </w:t>
      </w:r>
      <w:r w:rsidRPr="004C294E">
        <w:rPr>
          <w:rStyle w:val="StyleUnderline"/>
        </w:rPr>
        <w:t>programs that aim to provide citizens with a sum of income every year</w:t>
      </w:r>
      <w:r w:rsidRPr="00F46022">
        <w:rPr>
          <w:sz w:val="16"/>
        </w:rPr>
        <w:t>, no strings attached.</w:t>
      </w:r>
      <w:r w:rsidRPr="004C294E">
        <w:rPr>
          <w:rStyle w:val="StyleUnderline"/>
        </w:rPr>
        <w:t xml:space="preserve"> These programs believe that cash is one of the most </w:t>
      </w:r>
      <w:r w:rsidRPr="004C294E">
        <w:rPr>
          <w:rStyle w:val="Emphasis"/>
        </w:rPr>
        <w:t>direct</w:t>
      </w:r>
      <w:r w:rsidRPr="00F46022">
        <w:rPr>
          <w:sz w:val="16"/>
        </w:rPr>
        <w:t xml:space="preserve"> and effective ways to provide financial stability to those who most need it. The difference between the programs is in the qualification for who receives the funding. </w:t>
      </w:r>
    </w:p>
    <w:p w14:paraId="0D0FACBF" w14:textId="77777777" w:rsidR="00BF056F" w:rsidRPr="00F46022" w:rsidRDefault="00BF056F" w:rsidP="00BF056F">
      <w:pPr>
        <w:rPr>
          <w:sz w:val="16"/>
        </w:rPr>
      </w:pPr>
      <w:r w:rsidRPr="004C294E">
        <w:rPr>
          <w:rStyle w:val="Emphasis"/>
        </w:rPr>
        <w:t>U</w:t>
      </w:r>
      <w:r w:rsidRPr="00F46022">
        <w:rPr>
          <w:sz w:val="16"/>
        </w:rPr>
        <w:t xml:space="preserve">niversal </w:t>
      </w:r>
      <w:r w:rsidRPr="004C294E">
        <w:rPr>
          <w:rStyle w:val="Emphasis"/>
        </w:rPr>
        <w:t>B</w:t>
      </w:r>
      <w:r w:rsidRPr="00F46022">
        <w:rPr>
          <w:sz w:val="16"/>
        </w:rPr>
        <w:t xml:space="preserve">asic </w:t>
      </w:r>
      <w:r w:rsidRPr="004C294E">
        <w:rPr>
          <w:rStyle w:val="Emphasis"/>
        </w:rPr>
        <w:t>I</w:t>
      </w:r>
      <w:r w:rsidRPr="00F46022">
        <w:rPr>
          <w:sz w:val="16"/>
        </w:rPr>
        <w:t xml:space="preserve">ncome </w:t>
      </w:r>
      <w:r w:rsidRPr="004C294E">
        <w:rPr>
          <w:rStyle w:val="StyleUnderline"/>
        </w:rPr>
        <w:t>is a model where income is distributed universally meaning every citizen is given the same sum of money per month</w:t>
      </w:r>
      <w:r w:rsidRPr="00F46022">
        <w:rPr>
          <w:sz w:val="16"/>
        </w:rPr>
        <w:t xml:space="preserve">. UBI is unconditional, with no strings attached and no work or financial requirements, meaning the 1% and those in poverty receive the same cash (Pinto, 4). </w:t>
      </w:r>
    </w:p>
    <w:p w14:paraId="2D62CCD7" w14:textId="77777777" w:rsidR="00BF056F" w:rsidRPr="00F46022" w:rsidRDefault="00BF056F" w:rsidP="00BF056F">
      <w:pPr>
        <w:rPr>
          <w:sz w:val="16"/>
        </w:rPr>
      </w:pPr>
      <w:r w:rsidRPr="00F46022">
        <w:rPr>
          <w:sz w:val="16"/>
        </w:rPr>
        <w:t xml:space="preserve">Guaranteed </w:t>
      </w:r>
      <w:r w:rsidRPr="004C294E">
        <w:rPr>
          <w:rStyle w:val="StyleUnderline"/>
        </w:rPr>
        <w:t xml:space="preserve">Basic Income provides </w:t>
      </w:r>
      <w:r w:rsidRPr="004C294E">
        <w:rPr>
          <w:rStyle w:val="Emphasis"/>
        </w:rPr>
        <w:t>cash payments</w:t>
      </w:r>
      <w:r w:rsidRPr="00F46022">
        <w:rPr>
          <w:sz w:val="16"/>
        </w:rPr>
        <w:t xml:space="preserve"> </w:t>
      </w:r>
      <w:r w:rsidRPr="004C294E">
        <w:rPr>
          <w:rStyle w:val="StyleUnderline"/>
        </w:rPr>
        <w:t xml:space="preserve">to </w:t>
      </w:r>
      <w:r w:rsidRPr="004C294E">
        <w:rPr>
          <w:rStyle w:val="Emphasis"/>
        </w:rPr>
        <w:t>specific</w:t>
      </w:r>
      <w:r w:rsidRPr="004C294E">
        <w:rPr>
          <w:rStyle w:val="StyleUnderline"/>
        </w:rPr>
        <w:t xml:space="preserve">, </w:t>
      </w:r>
      <w:r w:rsidRPr="004C294E">
        <w:rPr>
          <w:rStyle w:val="Emphasis"/>
        </w:rPr>
        <w:t>targeted</w:t>
      </w:r>
      <w:r w:rsidRPr="004C294E">
        <w:rPr>
          <w:rStyle w:val="StyleUnderline"/>
        </w:rPr>
        <w:t xml:space="preserve"> </w:t>
      </w:r>
      <w:r w:rsidRPr="004C294E">
        <w:rPr>
          <w:rStyle w:val="Emphasis"/>
        </w:rPr>
        <w:t>communities</w:t>
      </w:r>
      <w:r w:rsidRPr="00F46022">
        <w:rPr>
          <w:sz w:val="16"/>
        </w:rPr>
        <w:t xml:space="preserve"> of </w:t>
      </w:r>
      <w:r w:rsidRPr="004C294E">
        <w:rPr>
          <w:rStyle w:val="StyleUnderline"/>
        </w:rPr>
        <w:t>people. This system specifically targets inequality by giving the money to those who need it: people living below the poverty line</w:t>
      </w:r>
      <w:r w:rsidRPr="00F46022">
        <w:rPr>
          <w:sz w:val="16"/>
        </w:rPr>
        <w:t xml:space="preserve">, those with inconsistent or no income, </w:t>
      </w:r>
      <w:r w:rsidRPr="004C294E">
        <w:rPr>
          <w:rStyle w:val="StyleUnderline"/>
        </w:rPr>
        <w:t>and marginalized communities,</w:t>
      </w:r>
      <w:r w:rsidRPr="00F46022">
        <w:rPr>
          <w:sz w:val="16"/>
        </w:rPr>
        <w:t xml:space="preserve"> specifically communities of color. In this system, people who don’t struggle to meet their basic needs do not receive cash payments (Pinto 3). </w:t>
      </w:r>
    </w:p>
    <w:p w14:paraId="42592973" w14:textId="77777777" w:rsidR="00BF056F" w:rsidRPr="00F46022" w:rsidRDefault="00BF056F" w:rsidP="00BF056F">
      <w:pPr>
        <w:rPr>
          <w:sz w:val="16"/>
        </w:rPr>
      </w:pPr>
      <w:r w:rsidRPr="00F46022">
        <w:rPr>
          <w:sz w:val="16"/>
        </w:rPr>
        <w:t xml:space="preserve">To put it simply, </w:t>
      </w:r>
      <w:r w:rsidRPr="004C294E">
        <w:rPr>
          <w:rStyle w:val="StyleUnderline"/>
        </w:rPr>
        <w:t xml:space="preserve">a guaranteed income program is a </w:t>
      </w:r>
      <w:r w:rsidRPr="004C294E">
        <w:rPr>
          <w:rStyle w:val="Emphasis"/>
        </w:rPr>
        <w:t>UBI with qualifications</w:t>
      </w:r>
      <w:r w:rsidRPr="00F46022">
        <w:rPr>
          <w:sz w:val="16"/>
        </w:rPr>
        <w:t>.</w:t>
      </w:r>
    </w:p>
    <w:p w14:paraId="7197F658" w14:textId="77777777" w:rsidR="00BF056F" w:rsidRDefault="00BF056F" w:rsidP="00BF056F">
      <w:pPr>
        <w:pStyle w:val="Heading3"/>
      </w:pPr>
      <w:r>
        <w:t>BI---AT: Subsistence---2AC</w:t>
      </w:r>
    </w:p>
    <w:p w14:paraId="6DD27870" w14:textId="77777777" w:rsidR="00BF056F" w:rsidRPr="00466507" w:rsidRDefault="00BF056F" w:rsidP="00BF056F">
      <w:pPr>
        <w:pStyle w:val="Heading4"/>
      </w:pPr>
      <w:r>
        <w:t xml:space="preserve">‘Subsistence-only’ definitions of ‘basic income’ lack consensus. </w:t>
      </w:r>
    </w:p>
    <w:p w14:paraId="3E63653C" w14:textId="77777777" w:rsidR="00BF056F" w:rsidRDefault="00BF056F" w:rsidP="00BF056F">
      <w:r w:rsidRPr="00090CDE">
        <w:rPr>
          <w:rStyle w:val="Style13ptBold"/>
        </w:rPr>
        <w:t xml:space="preserve">Torry ’22 </w:t>
      </w:r>
      <w:r>
        <w:t>[Malcolm; 2022; general manager of Basic Income Earth Network, visiting senior fellow at the London School of Economics, renowned expert in the financial feasibility of Basic Income schemes and previously served as director of the Citizen’s Basic Income Trust; “Defining 'Basic Income',” in Basic Income: What, Why, and How, Springer, https://doi.org/10.1007/978-3-031-14248-2_2]</w:t>
      </w:r>
    </w:p>
    <w:p w14:paraId="062F9514" w14:textId="77777777" w:rsidR="00BF056F" w:rsidRPr="00466507" w:rsidRDefault="00BF056F" w:rsidP="00BF056F">
      <w:pPr>
        <w:rPr>
          <w:sz w:val="16"/>
        </w:rPr>
      </w:pPr>
      <w:r w:rsidRPr="00466507">
        <w:rPr>
          <w:sz w:val="16"/>
        </w:rPr>
        <w:t>The Amount of the Payment</w:t>
      </w:r>
    </w:p>
    <w:p w14:paraId="6A76D16B" w14:textId="77777777" w:rsidR="00BF056F" w:rsidRPr="00466507" w:rsidRDefault="00BF056F" w:rsidP="00BF056F">
      <w:pPr>
        <w:rPr>
          <w:sz w:val="16"/>
        </w:rPr>
      </w:pPr>
      <w:r w:rsidRPr="00466507">
        <w:rPr>
          <w:rStyle w:val="StyleUnderline"/>
          <w:highlight w:val="cyan"/>
        </w:rPr>
        <w:t>A survey of</w:t>
      </w:r>
      <w:r w:rsidRPr="00466507">
        <w:rPr>
          <w:sz w:val="16"/>
        </w:rPr>
        <w:t xml:space="preserve"> BIEN's affiliated </w:t>
      </w:r>
      <w:r w:rsidRPr="00466507">
        <w:rPr>
          <w:rStyle w:val="StyleUnderline"/>
          <w:highlight w:val="cyan"/>
        </w:rPr>
        <w:t>organisations</w:t>
      </w:r>
      <w:r w:rsidRPr="00466507">
        <w:rPr>
          <w:sz w:val="16"/>
        </w:rPr>
        <w:t xml:space="preserve"> in 2016 </w:t>
      </w:r>
      <w:r w:rsidRPr="00466507">
        <w:rPr>
          <w:rStyle w:val="StyleUnderline"/>
          <w:highlight w:val="cyan"/>
        </w:rPr>
        <w:t>found</w:t>
      </w:r>
      <w:r w:rsidRPr="00466507">
        <w:rPr>
          <w:sz w:val="16"/>
        </w:rPr>
        <w:t xml:space="preserve"> that almost all of the definitions of Basic Income on their websites conformed to BIEN's definition, but that </w:t>
      </w:r>
      <w:r w:rsidRPr="00466507">
        <w:rPr>
          <w:rStyle w:val="StyleUnderline"/>
          <w:highlight w:val="cyan"/>
        </w:rPr>
        <w:t>there was</w:t>
      </w:r>
      <w:r w:rsidRPr="00466507">
        <w:rPr>
          <w:sz w:val="16"/>
        </w:rPr>
        <w:t xml:space="preserve"> </w:t>
      </w:r>
      <w:r w:rsidRPr="00466507">
        <w:rPr>
          <w:rStyle w:val="Emphasis"/>
          <w:highlight w:val="cyan"/>
        </w:rPr>
        <w:t>just one issue</w:t>
      </w:r>
      <w:r w:rsidRPr="00466507">
        <w:rPr>
          <w:sz w:val="16"/>
        </w:rPr>
        <w:t xml:space="preserve"> </w:t>
      </w:r>
      <w:r w:rsidRPr="00466507">
        <w:rPr>
          <w:rStyle w:val="StyleUnderline"/>
          <w:highlight w:val="cyan"/>
        </w:rPr>
        <w:t>over which</w:t>
      </w:r>
      <w:r w:rsidRPr="00466507">
        <w:rPr>
          <w:sz w:val="16"/>
        </w:rPr>
        <w:t xml:space="preserve"> the national </w:t>
      </w:r>
      <w:r w:rsidRPr="00466507">
        <w:rPr>
          <w:rStyle w:val="StyleUnderline"/>
          <w:highlight w:val="cyan"/>
        </w:rPr>
        <w:t>org</w:t>
      </w:r>
      <w:r w:rsidRPr="00466507">
        <w:rPr>
          <w:sz w:val="16"/>
        </w:rPr>
        <w:t>anisation</w:t>
      </w:r>
      <w:r w:rsidRPr="00466507">
        <w:rPr>
          <w:rStyle w:val="StyleUnderline"/>
          <w:highlight w:val="cyan"/>
        </w:rPr>
        <w:t>s</w:t>
      </w:r>
      <w:r w:rsidRPr="00466507">
        <w:rPr>
          <w:sz w:val="16"/>
        </w:rPr>
        <w:t xml:space="preserve"> </w:t>
      </w:r>
      <w:r w:rsidRPr="00466507">
        <w:rPr>
          <w:rStyle w:val="StyleUnderline"/>
          <w:highlight w:val="cyan"/>
        </w:rPr>
        <w:t>disagreed</w:t>
      </w:r>
      <w:r w:rsidRPr="00466507">
        <w:rPr>
          <w:sz w:val="16"/>
        </w:rPr>
        <w:t>: the amount of the payment.</w:t>
      </w:r>
    </w:p>
    <w:p w14:paraId="6B4CD5B4" w14:textId="77777777" w:rsidR="00BF056F" w:rsidRPr="00466507" w:rsidRDefault="00BF056F" w:rsidP="00BF056F">
      <w:pPr>
        <w:rPr>
          <w:sz w:val="16"/>
        </w:rPr>
      </w:pPr>
      <w:r w:rsidRPr="00466507">
        <w:rPr>
          <w:rStyle w:val="StyleUnderline"/>
        </w:rPr>
        <w:t>All of the definitions of Basic Income</w:t>
      </w:r>
      <w:r w:rsidRPr="00466507">
        <w:rPr>
          <w:sz w:val="16"/>
        </w:rPr>
        <w:t xml:space="preserve"> employed by BIEN affiliates </w:t>
      </w:r>
      <w:r w:rsidRPr="00466507">
        <w:rPr>
          <w:rStyle w:val="StyleUnderline"/>
        </w:rPr>
        <w:t xml:space="preserve">described it as </w:t>
      </w:r>
      <w:r w:rsidRPr="00466507">
        <w:rPr>
          <w:rStyle w:val="Emphasis"/>
        </w:rPr>
        <w:t>unconditional</w:t>
      </w:r>
      <w:r w:rsidRPr="00466507">
        <w:rPr>
          <w:rStyle w:val="StyleUnderline"/>
        </w:rPr>
        <w:t xml:space="preserve">, </w:t>
      </w:r>
      <w:r w:rsidRPr="00466507">
        <w:rPr>
          <w:rStyle w:val="Emphasis"/>
        </w:rPr>
        <w:t>nonwithdrawable</w:t>
      </w:r>
      <w:r w:rsidRPr="00466507">
        <w:rPr>
          <w:sz w:val="16"/>
        </w:rPr>
        <w:t xml:space="preserve">, </w:t>
      </w:r>
      <w:r w:rsidRPr="00466507">
        <w:rPr>
          <w:rStyle w:val="StyleUnderline"/>
        </w:rPr>
        <w:t xml:space="preserve">and </w:t>
      </w:r>
      <w:r w:rsidRPr="00466507">
        <w:rPr>
          <w:rStyle w:val="Emphasis"/>
        </w:rPr>
        <w:t>individual</w:t>
      </w:r>
      <w:r w:rsidRPr="00466507">
        <w:rPr>
          <w:sz w:val="16"/>
        </w:rPr>
        <w:t>, although not necessarily in those precise words. They either said or assumed that the payment would be regular and of a consistent amount, that is, weekly or monthly, not annually; that payments would not vary (although they would be uprated); and the amount paid would differ with someone's age. Some stated that the Basic Income would be a right of citizenship, or of legal residence, and others might have been taken to assume this.</w:t>
      </w:r>
    </w:p>
    <w:p w14:paraId="7DAF4071" w14:textId="77777777" w:rsidR="00BF056F" w:rsidRPr="00466507" w:rsidRDefault="00BF056F" w:rsidP="00BF056F">
      <w:pPr>
        <w:rPr>
          <w:sz w:val="16"/>
        </w:rPr>
      </w:pPr>
      <w:r w:rsidRPr="00466507">
        <w:rPr>
          <w:sz w:val="16"/>
        </w:rPr>
        <w:t xml:space="preserve">But </w:t>
      </w:r>
      <w:r w:rsidRPr="00360DA0">
        <w:rPr>
          <w:rStyle w:val="StyleUnderline"/>
          <w:highlight w:val="cyan"/>
        </w:rPr>
        <w:t xml:space="preserve">there were differences when it came to the </w:t>
      </w:r>
      <w:r w:rsidRPr="00360DA0">
        <w:rPr>
          <w:rStyle w:val="Emphasis"/>
          <w:highlight w:val="cyan"/>
        </w:rPr>
        <w:t>levels</w:t>
      </w:r>
      <w:r w:rsidRPr="00360DA0">
        <w:rPr>
          <w:rStyle w:val="StyleUnderline"/>
          <w:highlight w:val="cyan"/>
        </w:rPr>
        <w:t xml:space="preserve"> at which </w:t>
      </w:r>
      <w:r w:rsidRPr="00360DA0">
        <w:rPr>
          <w:rStyle w:val="Emphasis"/>
          <w:highlight w:val="cyan"/>
        </w:rPr>
        <w:t>B</w:t>
      </w:r>
      <w:r w:rsidRPr="00466507">
        <w:rPr>
          <w:sz w:val="16"/>
        </w:rPr>
        <w:t>asic</w:t>
      </w:r>
      <w:r w:rsidRPr="006D75B4">
        <w:rPr>
          <w:rStyle w:val="StyleUnderline"/>
        </w:rPr>
        <w:t xml:space="preserve"> </w:t>
      </w:r>
      <w:r w:rsidRPr="00360DA0">
        <w:rPr>
          <w:rStyle w:val="Emphasis"/>
          <w:highlight w:val="cyan"/>
        </w:rPr>
        <w:t>I</w:t>
      </w:r>
      <w:r w:rsidRPr="006D75B4">
        <w:rPr>
          <w:rStyle w:val="StyleUnderline"/>
        </w:rPr>
        <w:t>ncome</w:t>
      </w:r>
      <w:r w:rsidRPr="00466507">
        <w:rPr>
          <w:sz w:val="16"/>
        </w:rPr>
        <w:t xml:space="preserve"> </w:t>
      </w:r>
      <w:r w:rsidRPr="00360DA0">
        <w:rPr>
          <w:rStyle w:val="StyleUnderline"/>
          <w:highlight w:val="cyan"/>
        </w:rPr>
        <w:t xml:space="preserve">would be </w:t>
      </w:r>
      <w:r w:rsidRPr="00360DA0">
        <w:rPr>
          <w:rStyle w:val="Emphasis"/>
          <w:highlight w:val="cyan"/>
        </w:rPr>
        <w:t>paid</w:t>
      </w:r>
      <w:r w:rsidRPr="00466507">
        <w:rPr>
          <w:sz w:val="16"/>
        </w:rPr>
        <w:t xml:space="preserve">. </w:t>
      </w:r>
      <w:r w:rsidRPr="00466507">
        <w:rPr>
          <w:rStyle w:val="StyleUnderline"/>
          <w:highlight w:val="cyan"/>
        </w:rPr>
        <w:t>For some</w:t>
      </w:r>
      <w:r w:rsidRPr="006D75B4">
        <w:rPr>
          <w:rStyle w:val="StyleUnderline"/>
        </w:rPr>
        <w:t xml:space="preserve"> national organisations, </w:t>
      </w:r>
      <w:r w:rsidRPr="00466507">
        <w:rPr>
          <w:rStyle w:val="StyleUnderline"/>
          <w:highlight w:val="cyan"/>
        </w:rPr>
        <w:t>only</w:t>
      </w:r>
      <w:r w:rsidRPr="006D75B4">
        <w:rPr>
          <w:rStyle w:val="StyleUnderline"/>
        </w:rPr>
        <w:t xml:space="preserve"> a working age adult unconditional</w:t>
      </w:r>
      <w:r w:rsidRPr="00466507">
        <w:rPr>
          <w:sz w:val="16"/>
        </w:rPr>
        <w:t xml:space="preserve">, </w:t>
      </w:r>
      <w:r w:rsidRPr="006D75B4">
        <w:rPr>
          <w:rStyle w:val="StyleUnderline"/>
        </w:rPr>
        <w:t xml:space="preserve">nonwithdrawable, regular and individual income </w:t>
      </w:r>
      <w:r w:rsidRPr="00466507">
        <w:rPr>
          <w:rStyle w:val="StyleUnderline"/>
        </w:rPr>
        <w:t xml:space="preserve">at </w:t>
      </w:r>
      <w:r w:rsidRPr="00466507">
        <w:rPr>
          <w:rStyle w:val="StyleUnderline"/>
          <w:highlight w:val="cyan"/>
        </w:rPr>
        <w:t>'subsistence level'</w:t>
      </w:r>
      <w:r w:rsidRPr="006D75B4">
        <w:rPr>
          <w:rStyle w:val="StyleUnderline"/>
        </w:rPr>
        <w:t xml:space="preserve"> </w:t>
      </w:r>
      <w:r w:rsidRPr="00466507">
        <w:rPr>
          <w:rStyle w:val="StyleUnderline"/>
          <w:highlight w:val="cyan"/>
        </w:rPr>
        <w:t>qualified</w:t>
      </w:r>
      <w:r w:rsidRPr="006D75B4">
        <w:rPr>
          <w:rStyle w:val="StyleUnderline"/>
        </w:rPr>
        <w:t xml:space="preserve"> as a Basic Income</w:t>
      </w:r>
      <w:r w:rsidRPr="00466507">
        <w:rPr>
          <w:sz w:val="16"/>
        </w:rPr>
        <w:t xml:space="preserve">, whereas </w:t>
      </w:r>
      <w:r w:rsidRPr="00466507">
        <w:rPr>
          <w:rStyle w:val="StyleUnderline"/>
          <w:highlight w:val="cyan"/>
        </w:rPr>
        <w:t>for other</w:t>
      </w:r>
      <w:r w:rsidRPr="00466507">
        <w:rPr>
          <w:sz w:val="16"/>
        </w:rPr>
        <w:t xml:space="preserve"> organisation</w:t>
      </w:r>
      <w:r w:rsidRPr="00466507">
        <w:rPr>
          <w:rStyle w:val="StyleUnderline"/>
          <w:highlight w:val="cyan"/>
        </w:rPr>
        <w:t>s</w:t>
      </w:r>
      <w:r w:rsidRPr="00466507">
        <w:rPr>
          <w:rStyle w:val="StyleUnderline"/>
        </w:rPr>
        <w:t xml:space="preserve"> </w:t>
      </w:r>
      <w:r w:rsidRPr="00466507">
        <w:rPr>
          <w:sz w:val="16"/>
        </w:rPr>
        <w:t xml:space="preserve">an unconditional, nonwithdrawable, regular and individual income of </w:t>
      </w:r>
      <w:r w:rsidRPr="00466507">
        <w:rPr>
          <w:rStyle w:val="StyleUnderline"/>
          <w:highlight w:val="cyan"/>
        </w:rPr>
        <w:t>any amount could count</w:t>
      </w:r>
      <w:r w:rsidRPr="00466507">
        <w:rPr>
          <w:sz w:val="16"/>
        </w:rPr>
        <w:t xml:space="preserve"> as one. The results of the survey can be found in the appendix [of the original congress paper. The situation today remains much the same as it was in 2016].</w:t>
      </w:r>
    </w:p>
    <w:p w14:paraId="4748182D" w14:textId="77777777" w:rsidR="00BF056F" w:rsidRDefault="00BF056F" w:rsidP="00BF056F"/>
    <w:p w14:paraId="33D44A32" w14:textId="77777777" w:rsidR="00BF056F" w:rsidRDefault="00BF056F" w:rsidP="00BF056F">
      <w:pPr>
        <w:pStyle w:val="Heading3"/>
      </w:pPr>
      <w:r>
        <w:t>BI---AT: ‘Non-Universal’ or ‘Non-Unconditional’ CP---2AC</w:t>
      </w:r>
    </w:p>
    <w:p w14:paraId="722F1D74" w14:textId="77777777" w:rsidR="00BF056F" w:rsidRDefault="00BF056F" w:rsidP="00BF056F">
      <w:pPr>
        <w:pStyle w:val="Heading4"/>
      </w:pPr>
      <w:r>
        <w:t xml:space="preserve">Predictability trumps other standards when defining ‘BI’---prefer authorities on the subject. The plan being ‘unconditional’ or ‘universal’ in </w:t>
      </w:r>
      <w:r>
        <w:rPr>
          <w:u w:val="single"/>
        </w:rPr>
        <w:t>this context</w:t>
      </w:r>
      <w:r>
        <w:t xml:space="preserve"> is wholly unrelated to alternative uses of the term. </w:t>
      </w:r>
    </w:p>
    <w:p w14:paraId="1489DB50" w14:textId="77777777" w:rsidR="00BF056F" w:rsidRDefault="00BF056F" w:rsidP="00BF056F">
      <w:r>
        <w:t xml:space="preserve">---AT: ‘UBI and BI are distinct’ </w:t>
      </w:r>
    </w:p>
    <w:p w14:paraId="07AF3C65" w14:textId="77777777" w:rsidR="00BF056F" w:rsidRPr="008E7DBB" w:rsidRDefault="00BF056F" w:rsidP="00BF056F">
      <w:r>
        <w:t xml:space="preserve">---AT: ‘unconditional’ definitions that generate process competition </w:t>
      </w:r>
    </w:p>
    <w:p w14:paraId="68ACA83C" w14:textId="77777777" w:rsidR="00BF056F" w:rsidRPr="00F204A0" w:rsidRDefault="00BF056F" w:rsidP="00BF056F">
      <w:r w:rsidRPr="00090CDE">
        <w:rPr>
          <w:rStyle w:val="Style13ptBold"/>
        </w:rPr>
        <w:t xml:space="preserve">Torry ’22 </w:t>
      </w:r>
      <w:r>
        <w:t>[Malcolm; 2022; general manager of Basic Income Earth Network, visiting senior fellow at the London School of Economics, renowned expert in the financial feasibility of Basic Income schemes and previously served as director of the Citizen’s Basic Income Trust; “'Unconditional' and 'universal': Definitions and Applications,” in Basic Income: What, Why, and How?, Springer, https://doi.org/10.1007/978-3-031-14248-2_2]</w:t>
      </w:r>
    </w:p>
    <w:p w14:paraId="42BEF2D1" w14:textId="77777777" w:rsidR="00BF056F" w:rsidRPr="002931ED" w:rsidRDefault="00BF056F" w:rsidP="00BF056F">
      <w:pPr>
        <w:rPr>
          <w:rStyle w:val="StyleUnderline"/>
        </w:rPr>
      </w:pPr>
      <w:r w:rsidRPr="00360DA0">
        <w:rPr>
          <w:rStyle w:val="StyleUnderline"/>
        </w:rPr>
        <w:t xml:space="preserve">If </w:t>
      </w:r>
      <w:r w:rsidRPr="00360DA0">
        <w:rPr>
          <w:rStyle w:val="StyleUnderline"/>
          <w:highlight w:val="cyan"/>
        </w:rPr>
        <w:t>a field</w:t>
      </w:r>
      <w:r w:rsidRPr="00360DA0">
        <w:rPr>
          <w:rStyle w:val="StyleUnderline"/>
        </w:rPr>
        <w:t xml:space="preserve"> of interest has related</w:t>
      </w:r>
      <w:r w:rsidRPr="002931ED">
        <w:rPr>
          <w:rStyle w:val="StyleUnderline"/>
        </w:rPr>
        <w:t xml:space="preserve"> </w:t>
      </w:r>
      <w:r w:rsidRPr="00360DA0">
        <w:rPr>
          <w:rStyle w:val="StyleUnderline"/>
        </w:rPr>
        <w:t xml:space="preserve">to it an organisation that those involved in that field believe to have some standing or </w:t>
      </w:r>
      <w:r w:rsidRPr="00360DA0">
        <w:rPr>
          <w:rStyle w:val="StyleUnderline"/>
          <w:highlight w:val="cyan"/>
        </w:rPr>
        <w:t>authority</w:t>
      </w:r>
      <w:r w:rsidRPr="00360DA0">
        <w:rPr>
          <w:rStyle w:val="StyleUnderline"/>
        </w:rPr>
        <w:t>, then participants</w:t>
      </w:r>
      <w:r w:rsidRPr="002931ED">
        <w:rPr>
          <w:rStyle w:val="StyleUnderline"/>
        </w:rPr>
        <w:t xml:space="preserve"> </w:t>
      </w:r>
      <w:r w:rsidRPr="00360DA0">
        <w:rPr>
          <w:rStyle w:val="StyleUnderline"/>
          <w:highlight w:val="cyan"/>
        </w:rPr>
        <w:t xml:space="preserve">might </w:t>
      </w:r>
      <w:r w:rsidRPr="00360DA0">
        <w:rPr>
          <w:rStyle w:val="Emphasis"/>
        </w:rPr>
        <w:t>look to that organisation</w:t>
      </w:r>
      <w:r w:rsidRPr="00360DA0">
        <w:rPr>
          <w:rStyle w:val="StyleUnderline"/>
        </w:rPr>
        <w:t xml:space="preserve"> </w:t>
      </w:r>
      <w:r w:rsidRPr="00360DA0">
        <w:rPr>
          <w:rStyle w:val="StyleUnderline"/>
          <w:highlight w:val="cyan"/>
        </w:rPr>
        <w:t xml:space="preserve">to </w:t>
      </w:r>
      <w:r w:rsidRPr="00360DA0">
        <w:rPr>
          <w:rStyle w:val="Emphasis"/>
          <w:highlight w:val="cyan"/>
        </w:rPr>
        <w:t>supply definitions</w:t>
      </w:r>
      <w:r w:rsidRPr="002931ED">
        <w:rPr>
          <w:rStyle w:val="Emphasis"/>
        </w:rPr>
        <w:t xml:space="preserve"> of</w:t>
      </w:r>
      <w:r w:rsidRPr="002931ED">
        <w:rPr>
          <w:rStyle w:val="StyleUnderline"/>
        </w:rPr>
        <w:t xml:space="preserve"> terms</w:t>
      </w:r>
      <w:r w:rsidRPr="005E1914">
        <w:rPr>
          <w:sz w:val="16"/>
        </w:rPr>
        <w:t xml:space="preserve">. This will be by way of something like a social contract. </w:t>
      </w:r>
      <w:r w:rsidRPr="002931ED">
        <w:rPr>
          <w:rStyle w:val="StyleUnderline"/>
        </w:rPr>
        <w:t xml:space="preserve">In order </w:t>
      </w:r>
      <w:r w:rsidRPr="00360DA0">
        <w:rPr>
          <w:rStyle w:val="StyleUnderline"/>
          <w:highlight w:val="cyan"/>
        </w:rPr>
        <w:t xml:space="preserve">to avoid the chaos of multiple definitions, </w:t>
      </w:r>
      <w:r w:rsidRPr="00360DA0">
        <w:rPr>
          <w:rStyle w:val="Emphasis"/>
        </w:rPr>
        <w:t>participants</w:t>
      </w:r>
      <w:r w:rsidRPr="002931ED">
        <w:rPr>
          <w:rStyle w:val="StyleUnderline"/>
        </w:rPr>
        <w:t xml:space="preserve"> might be willing to </w:t>
      </w:r>
      <w:r w:rsidRPr="002931ED">
        <w:rPr>
          <w:rStyle w:val="Emphasis"/>
        </w:rPr>
        <w:t>forego their autonomy</w:t>
      </w:r>
      <w:r w:rsidRPr="002931ED">
        <w:rPr>
          <w:rStyle w:val="StyleUnderline"/>
        </w:rPr>
        <w:t xml:space="preserve"> and to </w:t>
      </w:r>
      <w:r w:rsidRPr="00360DA0">
        <w:rPr>
          <w:rStyle w:val="Emphasis"/>
          <w:highlight w:val="cyan"/>
        </w:rPr>
        <w:t>grant authority to</w:t>
      </w:r>
      <w:r w:rsidRPr="002931ED">
        <w:rPr>
          <w:rStyle w:val="Emphasis"/>
        </w:rPr>
        <w:t xml:space="preserve"> the </w:t>
      </w:r>
      <w:r w:rsidRPr="00360DA0">
        <w:rPr>
          <w:rStyle w:val="Emphasis"/>
          <w:highlight w:val="cyan"/>
        </w:rPr>
        <w:t>recognised organisation</w:t>
      </w:r>
      <w:r w:rsidRPr="00360DA0">
        <w:rPr>
          <w:rStyle w:val="StyleUnderline"/>
          <w:highlight w:val="cyan"/>
        </w:rPr>
        <w:t>.</w:t>
      </w:r>
    </w:p>
    <w:p w14:paraId="327620C8" w14:textId="77777777" w:rsidR="00BF056F" w:rsidRPr="005E1914" w:rsidRDefault="00BF056F" w:rsidP="00BF056F">
      <w:pPr>
        <w:rPr>
          <w:sz w:val="16"/>
        </w:rPr>
      </w:pPr>
      <w:r w:rsidRPr="002931ED">
        <w:rPr>
          <w:rStyle w:val="StyleUnderline"/>
        </w:rPr>
        <w:t>There are a number of ways in which the organisation might construct the expected definitions</w:t>
      </w:r>
      <w:r w:rsidRPr="005E1914">
        <w:rPr>
          <w:sz w:val="16"/>
        </w:rPr>
        <w:t>. It might construct a list of characteristics that something has to have in order to be included in the named category; or it might collect examples of the use of the term and on that basis decide on a definition; or it might employ a mixture of those methods, constructing a list of characteristics and testing the list against current usage. There might be various ways in which an organisation might go about the task. There might be an individual within the authority to make such decisions about lists of characteristics; a small body of people might be elected or appointed to decide; or the entire membership might decide on definitions by a democratic process (although this method might in practice come down to an individual or a small group making the decision because the wording of a resolution will always be made up of words written by an individual or a small group).</w:t>
      </w:r>
    </w:p>
    <w:p w14:paraId="78D45EDC" w14:textId="77777777" w:rsidR="00BF056F" w:rsidRPr="005E1914" w:rsidRDefault="00BF056F" w:rsidP="00BF056F">
      <w:pPr>
        <w:rPr>
          <w:sz w:val="16"/>
        </w:rPr>
      </w:pPr>
      <w:r w:rsidRPr="005E1914">
        <w:rPr>
          <w:sz w:val="16"/>
        </w:rPr>
        <w:t xml:space="preserve">Take the Foundation for International Studies on Social Security (2022) as an example of an authoritative organisation: One of the themes of its 2013 conference was 'The nature and impact of recent trends in universalism versus selectivity in social security (including targeting, conditionality, and the balance between rights and responsibilities)'. This assumes that 'universal' implies nonselective social security benefits rather than selective ones open to everyone who fulfils the conditions. This in turn suggests that 'universal' is being used to mean something close to 'unconditional'. One of the 2015 conference themes was 'The nature and impact of recent social security reforms (including targeting, coverage, conditionality, and the balance between rights and responsibilities)' (Foundation for International Studies on Social Security). In both of these quotations, 'conditionality' is in a list alongside 'coverage' and 'targeting'. In the social security context 'targeting' means either means- testing or some other method for directing resources at the worst off (although it might legitimately be suggested that reducing Income Tax rates and increasing the UK's Income Tax Personal Allowance tend to target wealthier members of society). </w:t>
      </w:r>
      <w:r w:rsidRPr="002931ED">
        <w:rPr>
          <w:rStyle w:val="StyleUnderline"/>
        </w:rPr>
        <w:t>'Targeting' therefore implies condi- tionality, suggesting that means-testing is not included in the meaning of 'conditionality' as it is used here</w:t>
      </w:r>
      <w:r w:rsidRPr="005E1914">
        <w:rPr>
          <w:sz w:val="16"/>
        </w:rPr>
        <w:t xml:space="preserve">. Similarly, </w:t>
      </w:r>
      <w:r w:rsidRPr="005E1914">
        <w:rPr>
          <w:rStyle w:val="StyleUnderline"/>
        </w:rPr>
        <w:t>'coverage' is universal if unconditional or in the context of conditions that can potentially be met by anyone, or it might be conditional.</w:t>
      </w:r>
      <w:r w:rsidRPr="005E1914">
        <w:rPr>
          <w:sz w:val="16"/>
        </w:rPr>
        <w:t xml:space="preserve"> In the wording of these conference themes we find a certain lack of clarity in relation to the terms 'universal' and 'conditional'.</w:t>
      </w:r>
    </w:p>
    <w:p w14:paraId="064825B2" w14:textId="77777777" w:rsidR="00BF056F" w:rsidRPr="005E1914" w:rsidRDefault="00BF056F" w:rsidP="00BF056F">
      <w:pPr>
        <w:rPr>
          <w:sz w:val="16"/>
        </w:rPr>
      </w:pPr>
      <w:r w:rsidRPr="005E1914">
        <w:rPr>
          <w:rStyle w:val="StyleUnderline"/>
          <w:highlight w:val="cyan"/>
        </w:rPr>
        <w:t>Given the ubiquity of the words 'universal' and 'unconditional'</w:t>
      </w:r>
      <w:r w:rsidRPr="002931ED">
        <w:rPr>
          <w:rStyle w:val="StyleUnderline"/>
        </w:rPr>
        <w:t xml:space="preserve"> in social security discourse</w:t>
      </w:r>
      <w:r w:rsidRPr="005E1914">
        <w:rPr>
          <w:sz w:val="16"/>
        </w:rPr>
        <w:t>, and given the diversity of meanings of both of them that we have discovered, there would be a case for FISS researching and disseminating definitions of the two terms. It could do this by studying usage and drawing up definitions on that basis; or it could construct draft lists of characteristics that would need to be satisfied by social security benefits if they were to be included in the 'unconditional' or 'universal' categories and then test those lists against usage, or it could draw up lists of characteristics and put them to a vote of FISS members.</w:t>
      </w:r>
    </w:p>
    <w:p w14:paraId="18DAD63D" w14:textId="77777777" w:rsidR="00BF056F" w:rsidRPr="005E1914" w:rsidRDefault="00BF056F" w:rsidP="00BF056F">
      <w:pPr>
        <w:rPr>
          <w:sz w:val="16"/>
        </w:rPr>
      </w:pPr>
      <w:r w:rsidRPr="005E1914">
        <w:rPr>
          <w:sz w:val="16"/>
        </w:rPr>
        <w:t xml:space="preserve">One approach that it could take would be to </w:t>
      </w:r>
      <w:r w:rsidRPr="00360DA0">
        <w:rPr>
          <w:rStyle w:val="StyleUnderline"/>
          <w:highlight w:val="cyan"/>
        </w:rPr>
        <w:t xml:space="preserve">treat </w:t>
      </w:r>
      <w:r w:rsidRPr="005E1914">
        <w:rPr>
          <w:rStyle w:val="StyleUnderline"/>
        </w:rPr>
        <w:t xml:space="preserve">'unconditional' and 'universal' </w:t>
      </w:r>
      <w:r w:rsidRPr="00360DA0">
        <w:rPr>
          <w:rStyle w:val="StyleUnderline"/>
          <w:highlight w:val="cyan"/>
        </w:rPr>
        <w:t>as ideal positions and then</w:t>
      </w:r>
      <w:r w:rsidRPr="005E1914">
        <w:rPr>
          <w:sz w:val="16"/>
          <w:highlight w:val="cyan"/>
        </w:rPr>
        <w:t xml:space="preserve"> </w:t>
      </w:r>
      <w:r w:rsidRPr="00360DA0">
        <w:rPr>
          <w:rStyle w:val="StyleUnderline"/>
          <w:highlight w:val="cyan"/>
        </w:rPr>
        <w:t>promote</w:t>
      </w:r>
      <w:r w:rsidRPr="002931ED">
        <w:rPr>
          <w:rStyle w:val="StyleUnderline"/>
        </w:rPr>
        <w:t xml:space="preserve"> the idea of </w:t>
      </w:r>
      <w:r w:rsidRPr="00360DA0">
        <w:rPr>
          <w:rStyle w:val="Emphasis"/>
          <w:highlight w:val="cyan"/>
        </w:rPr>
        <w:t>degrees</w:t>
      </w:r>
      <w:r w:rsidRPr="00360DA0">
        <w:rPr>
          <w:rStyle w:val="StyleUnderline"/>
          <w:highlight w:val="cyan"/>
        </w:rPr>
        <w:t xml:space="preserve"> </w:t>
      </w:r>
      <w:r w:rsidRPr="005E1914">
        <w:rPr>
          <w:rStyle w:val="StyleUnderline"/>
        </w:rPr>
        <w:t xml:space="preserve">of </w:t>
      </w:r>
      <w:r w:rsidRPr="005E1914">
        <w:rPr>
          <w:rStyle w:val="Emphasis"/>
        </w:rPr>
        <w:t>unconditionality</w:t>
      </w:r>
      <w:r w:rsidRPr="005E1914">
        <w:rPr>
          <w:rStyle w:val="StyleUnderline"/>
        </w:rPr>
        <w:t xml:space="preserve"> and degrees of universality</w:t>
      </w:r>
      <w:r w:rsidRPr="005E1914">
        <w:rPr>
          <w:sz w:val="16"/>
        </w:rPr>
        <w:t xml:space="preserve">. Clearly, </w:t>
      </w:r>
      <w:r w:rsidRPr="005E1914">
        <w:rPr>
          <w:rStyle w:val="StyleUnderline"/>
        </w:rPr>
        <w:t>quantification</w:t>
      </w:r>
      <w:r w:rsidRPr="005E1914">
        <w:rPr>
          <w:sz w:val="16"/>
        </w:rPr>
        <w:t xml:space="preserve"> of such degrees</w:t>
      </w:r>
      <w:r w:rsidRPr="005E1914">
        <w:rPr>
          <w:rStyle w:val="StyleUnderline"/>
        </w:rPr>
        <w:t xml:space="preserve"> would not be possible, but qualitati</w:t>
      </w:r>
      <w:r w:rsidRPr="002931ED">
        <w:rPr>
          <w:rStyle w:val="StyleUnderline"/>
        </w:rPr>
        <w:t>ve evaluation might be useful</w:t>
      </w:r>
      <w:r w:rsidRPr="005E1914">
        <w:rPr>
          <w:sz w:val="16"/>
        </w:rPr>
        <w:t>, particularly in relation to the different kinds of conditionality that we have discussed, and in relation to the two kinds of universality that we might call 'universality of provision' for incomes or other services offered equally to everyone within a jurisdiction, and 'universality of entitlement' for a universal right to a benefit or other service if certain conditions are met.</w:t>
      </w:r>
    </w:p>
    <w:p w14:paraId="1E599AF5" w14:textId="77777777" w:rsidR="00BF056F" w:rsidRPr="005E1914" w:rsidRDefault="00BF056F" w:rsidP="00BF056F">
      <w:pPr>
        <w:rPr>
          <w:sz w:val="16"/>
        </w:rPr>
      </w:pPr>
      <w:r w:rsidRPr="005E1914">
        <w:rPr>
          <w:sz w:val="16"/>
        </w:rPr>
        <w:t xml:space="preserve">If such an evaluation is to be considered, then it will need to be undertaken separately for the three different kinds of conditionality and for the two different kinds of universality. </w:t>
      </w:r>
      <w:r w:rsidRPr="002931ED">
        <w:rPr>
          <w:rStyle w:val="StyleUnderline"/>
        </w:rPr>
        <w:t>An income or some other service provision would need to be evaluated separately in relation to whether it was conditional on factors that we cannot affect</w:t>
      </w:r>
      <w:r w:rsidRPr="005E1914">
        <w:rPr>
          <w:sz w:val="16"/>
        </w:rPr>
        <w:t>, factors relating to past events that we can affect (such as paying social insurance contributions), and factors relating to current and future events that we can affect (such as labour market status and household structure), and also in relation to whether it was universality of provision, universality of entitlement, or neither.</w:t>
      </w:r>
    </w:p>
    <w:p w14:paraId="6E9A76B4" w14:textId="77777777" w:rsidR="00BF056F" w:rsidRPr="005E1914" w:rsidRDefault="00BF056F" w:rsidP="00BF056F">
      <w:pPr>
        <w:rPr>
          <w:sz w:val="16"/>
        </w:rPr>
      </w:pPr>
      <w:r w:rsidRPr="005E1914">
        <w:rPr>
          <w:sz w:val="16"/>
        </w:rPr>
        <w:t>POLICY IMPLICATIONS</w:t>
      </w:r>
    </w:p>
    <w:p w14:paraId="36C8BF18" w14:textId="77777777" w:rsidR="00BF056F" w:rsidRPr="005E1914" w:rsidRDefault="00BF056F" w:rsidP="00BF056F">
      <w:pPr>
        <w:rPr>
          <w:sz w:val="16"/>
        </w:rPr>
      </w:pPr>
      <w:r w:rsidRPr="005E1914">
        <w:rPr>
          <w:sz w:val="16"/>
        </w:rPr>
        <w:t>Different Conditionalities Imply Different Behaviours</w:t>
      </w:r>
    </w:p>
    <w:p w14:paraId="4E57BE2E" w14:textId="77777777" w:rsidR="00BF056F" w:rsidRPr="005E1914" w:rsidRDefault="00BF056F" w:rsidP="00BF056F">
      <w:pPr>
        <w:rPr>
          <w:sz w:val="16"/>
        </w:rPr>
      </w:pPr>
      <w:r w:rsidRPr="005E1914">
        <w:rPr>
          <w:sz w:val="16"/>
        </w:rPr>
        <w:t>The existence of different kinds of conditionality might appear to be somewhat theoretical, but it is a theory with significant behavioural implications and therefore with policy implications.</w:t>
      </w:r>
    </w:p>
    <w:p w14:paraId="1727C8F9" w14:textId="77777777" w:rsidR="00BF056F" w:rsidRPr="005E1914" w:rsidRDefault="00BF056F" w:rsidP="00BF056F">
      <w:pPr>
        <w:rPr>
          <w:sz w:val="16"/>
        </w:rPr>
      </w:pPr>
      <w:r w:rsidRPr="005E1914">
        <w:rPr>
          <w:rStyle w:val="StyleUnderline"/>
        </w:rPr>
        <w:t>Conditionalities relating to factors that we might be able to influence</w:t>
      </w:r>
      <w:r w:rsidRPr="005E1914">
        <w:rPr>
          <w:sz w:val="16"/>
        </w:rPr>
        <w:t xml:space="preserve">, such as household structure and labour market status, </w:t>
      </w:r>
      <w:r w:rsidRPr="002931ED">
        <w:rPr>
          <w:rStyle w:val="StyleUnderline"/>
        </w:rPr>
        <w:t>can result in moral hazard and in disincentives. Someone whose means-tested benefits depend on them not being employed might be hesitant to seek employment</w:t>
      </w:r>
      <w:r w:rsidRPr="005E1914">
        <w:rPr>
          <w:sz w:val="16"/>
        </w:rPr>
        <w:t xml:space="preserve"> if their employment income and any remaining means-tested benefits would offer them little additional net income, or even a lower net income if they have to pay fares to work. </w:t>
      </w:r>
      <w:r w:rsidRPr="002931ED">
        <w:rPr>
          <w:rStyle w:val="StyleUnderline"/>
        </w:rPr>
        <w:t>Moral hazard will be a risk</w:t>
      </w:r>
      <w:r w:rsidRPr="005E1914">
        <w:rPr>
          <w:sz w:val="16"/>
        </w:rPr>
        <w:t>; and there will certainly be a level of disincentive that would not otherwise be experienced.</w:t>
      </w:r>
    </w:p>
    <w:p w14:paraId="6C55BF43" w14:textId="77777777" w:rsidR="00BF056F" w:rsidRPr="005E1914" w:rsidRDefault="00BF056F" w:rsidP="00BF056F">
      <w:pPr>
        <w:rPr>
          <w:sz w:val="16"/>
        </w:rPr>
      </w:pPr>
      <w:r w:rsidRPr="005E1914">
        <w:rPr>
          <w:sz w:val="16"/>
        </w:rPr>
        <w:t>Factors relating to events in the past, such as paying social insurance contributions, do not act as a direct disincentive, and exhibit no moral hazard; and a disability, however originated, does not either. However, both the payment of contributions, and the existence of a disability, require bureaucratic enquiry, which can create stigma, and certainly creates complexity and administrative cost. So while it might look as if conditionalities relating to events in the past should not be a problem, they can be.</w:t>
      </w:r>
    </w:p>
    <w:p w14:paraId="30976022" w14:textId="77777777" w:rsidR="00BF056F" w:rsidRPr="005E1914" w:rsidRDefault="00BF056F" w:rsidP="00BF056F">
      <w:pPr>
        <w:rPr>
          <w:sz w:val="16"/>
        </w:rPr>
      </w:pPr>
      <w:r w:rsidRPr="002931ED">
        <w:rPr>
          <w:rStyle w:val="StyleUnderline"/>
        </w:rPr>
        <w:t>Conditionalities relating to factors over which we have no control</w:t>
      </w:r>
      <w:r w:rsidRPr="005E1914">
        <w:rPr>
          <w:sz w:val="16"/>
        </w:rPr>
        <w:t xml:space="preserve">, such as age, </w:t>
      </w:r>
      <w:r w:rsidRPr="002931ED">
        <w:rPr>
          <w:rStyle w:val="StyleUnderline"/>
        </w:rPr>
        <w:t xml:space="preserve">cause no problems at all. </w:t>
      </w:r>
      <w:r w:rsidRPr="005E1914">
        <w:rPr>
          <w:sz w:val="16"/>
        </w:rPr>
        <w:t>No enquiry is required, except when a child is born, or perhaps when a Basic Income is implemented if the state holds no birth date information: so the operative factor would appear to be not so much the nature of the conditionality but whether or not enquiry has to be made into an individual's situation. The same can be said of conditionalities related to events in the present or future. Enquiry has to be made into labour market status, household structure, and so on, so 'making enquiry' here acts as a proxy for conditionalities to be avoided.</w:t>
      </w:r>
    </w:p>
    <w:p w14:paraId="3A4FB651" w14:textId="77777777" w:rsidR="00BF056F" w:rsidRPr="005E1914" w:rsidRDefault="00BF056F" w:rsidP="00BF056F">
      <w:pPr>
        <w:rPr>
          <w:sz w:val="16"/>
        </w:rPr>
      </w:pPr>
      <w:r w:rsidRPr="005E1914">
        <w:rPr>
          <w:sz w:val="16"/>
        </w:rPr>
        <w:t>This all suggests that when social policy is made, conditionalities about which enquiry has to be made should be avoided, whereas conditionalities that require no enquiry to be made are not a problem.</w:t>
      </w:r>
    </w:p>
    <w:p w14:paraId="1F122396" w14:textId="77777777" w:rsidR="00BF056F" w:rsidRPr="005E1914" w:rsidRDefault="00BF056F" w:rsidP="00BF056F">
      <w:pPr>
        <w:rPr>
          <w:sz w:val="16"/>
        </w:rPr>
      </w:pPr>
      <w:r w:rsidRPr="005E1914">
        <w:rPr>
          <w:sz w:val="16"/>
        </w:rPr>
        <w:t>The Basic Income Debate</w:t>
      </w:r>
    </w:p>
    <w:p w14:paraId="15EBE306" w14:textId="77777777" w:rsidR="00BF056F" w:rsidRPr="005E1914" w:rsidRDefault="00BF056F" w:rsidP="00BF056F">
      <w:pPr>
        <w:rPr>
          <w:sz w:val="16"/>
        </w:rPr>
      </w:pPr>
      <w:r w:rsidRPr="005E1914">
        <w:rPr>
          <w:sz w:val="16"/>
        </w:rPr>
        <w:t>An increasingly significant factor in research and discussion of social security benefits is the now widespread global debate about the desirability and feasibility of a Basic Income: an unconditional and nonwithdrawable income paid to each individual.</w:t>
      </w:r>
    </w:p>
    <w:p w14:paraId="15711322" w14:textId="77777777" w:rsidR="00BF056F" w:rsidRPr="005E1914" w:rsidRDefault="00BF056F" w:rsidP="00BF056F">
      <w:pPr>
        <w:rPr>
          <w:sz w:val="16"/>
        </w:rPr>
      </w:pPr>
      <w:r w:rsidRPr="005E1914">
        <w:rPr>
          <w:sz w:val="16"/>
        </w:rPr>
        <w:t xml:space="preserve">In this context, </w:t>
      </w:r>
      <w:r w:rsidRPr="002931ED">
        <w:rPr>
          <w:rStyle w:val="StyleUnderline"/>
        </w:rPr>
        <w:t xml:space="preserve">it will be particularly important to be clear about the </w:t>
      </w:r>
      <w:r w:rsidRPr="002931ED">
        <w:rPr>
          <w:rStyle w:val="Emphasis"/>
        </w:rPr>
        <w:t>meanings</w:t>
      </w:r>
      <w:r w:rsidRPr="002931ED">
        <w:rPr>
          <w:rStyle w:val="StyleUnderline"/>
        </w:rPr>
        <w:t xml:space="preserve"> of 'universal' and 'unconditional'</w:t>
      </w:r>
      <w:r w:rsidRPr="005E1914">
        <w:rPr>
          <w:sz w:val="16"/>
        </w:rPr>
        <w:t xml:space="preserve">. </w:t>
      </w:r>
      <w:r w:rsidRPr="005E1914">
        <w:rPr>
          <w:sz w:val="16"/>
          <w:highlight w:val="cyan"/>
        </w:rPr>
        <w:t>'</w:t>
      </w:r>
      <w:r w:rsidRPr="00360DA0">
        <w:rPr>
          <w:rStyle w:val="Emphasis"/>
          <w:highlight w:val="cyan"/>
        </w:rPr>
        <w:t>Universal</w:t>
      </w:r>
      <w:r w:rsidRPr="005E1914">
        <w:rPr>
          <w:sz w:val="16"/>
          <w:highlight w:val="cyan"/>
        </w:rPr>
        <w:t>'</w:t>
      </w:r>
      <w:r w:rsidRPr="005E1914">
        <w:rPr>
          <w:sz w:val="16"/>
        </w:rPr>
        <w:t xml:space="preserve"> </w:t>
      </w:r>
      <w:r w:rsidRPr="002931ED">
        <w:rPr>
          <w:rStyle w:val="StyleUnderline"/>
        </w:rPr>
        <w:t xml:space="preserve">here generally </w:t>
      </w:r>
      <w:r w:rsidRPr="00360DA0">
        <w:rPr>
          <w:rStyle w:val="StyleUnderline"/>
          <w:highlight w:val="cyan"/>
        </w:rPr>
        <w:t>means</w:t>
      </w:r>
      <w:r w:rsidRPr="002931ED">
        <w:rPr>
          <w:rStyle w:val="StyleUnderline"/>
        </w:rPr>
        <w:t xml:space="preserve"> universal provision, in the sense that </w:t>
      </w:r>
      <w:r w:rsidRPr="00360DA0">
        <w:rPr>
          <w:rStyle w:val="StyleUnderline"/>
          <w:highlight w:val="cyan"/>
        </w:rPr>
        <w:t>an income would actually be paid to</w:t>
      </w:r>
      <w:r w:rsidRPr="005E1914">
        <w:rPr>
          <w:sz w:val="16"/>
          <w:highlight w:val="cyan"/>
        </w:rPr>
        <w:t xml:space="preserve"> </w:t>
      </w:r>
      <w:r w:rsidRPr="00360DA0">
        <w:rPr>
          <w:rStyle w:val="StyleUnderline"/>
          <w:highlight w:val="cyan"/>
        </w:rPr>
        <w:t>everyone within a particular</w:t>
      </w:r>
      <w:r w:rsidRPr="002931ED">
        <w:rPr>
          <w:rStyle w:val="StyleUnderline"/>
        </w:rPr>
        <w:t xml:space="preserve"> national or regional </w:t>
      </w:r>
      <w:r w:rsidRPr="00360DA0">
        <w:rPr>
          <w:rStyle w:val="StyleUnderline"/>
          <w:highlight w:val="cyan"/>
        </w:rPr>
        <w:t>jurisdiction</w:t>
      </w:r>
      <w:r w:rsidRPr="005E1914">
        <w:rPr>
          <w:sz w:val="16"/>
        </w:rPr>
        <w:t xml:space="preserve">: although the restriction </w:t>
      </w:r>
      <w:r w:rsidRPr="00360DA0">
        <w:rPr>
          <w:rStyle w:val="StyleUnderline"/>
          <w:highlight w:val="cyan"/>
        </w:rPr>
        <w:t>to those legally resident</w:t>
      </w:r>
      <w:r w:rsidRPr="005E1914">
        <w:rPr>
          <w:sz w:val="16"/>
        </w:rPr>
        <w:t xml:space="preserve">, or to citizens (somehow defined), might be necessary, and might compromise the proposed universality. In the context of the Basic Income debate, </w:t>
      </w:r>
      <w:r w:rsidRPr="005E1914">
        <w:rPr>
          <w:sz w:val="16"/>
          <w:highlight w:val="cyan"/>
        </w:rPr>
        <w:t>'</w:t>
      </w:r>
      <w:r w:rsidRPr="00360DA0">
        <w:rPr>
          <w:rStyle w:val="Emphasis"/>
          <w:highlight w:val="cyan"/>
        </w:rPr>
        <w:t>unconditional</w:t>
      </w:r>
      <w:r w:rsidRPr="005E1914">
        <w:rPr>
          <w:sz w:val="16"/>
          <w:highlight w:val="cyan"/>
        </w:rPr>
        <w:t>'</w:t>
      </w:r>
      <w:r w:rsidRPr="005E1914">
        <w:rPr>
          <w:sz w:val="16"/>
        </w:rPr>
        <w:t xml:space="preserve"> generally </w:t>
      </w:r>
      <w:r w:rsidRPr="00360DA0">
        <w:rPr>
          <w:rStyle w:val="StyleUnderline"/>
          <w:highlight w:val="cyan"/>
        </w:rPr>
        <w:t>means</w:t>
      </w:r>
      <w:r w:rsidRPr="002931ED">
        <w:rPr>
          <w:rStyle w:val="StyleUnderline"/>
        </w:rPr>
        <w:t xml:space="preserve"> unconditional </w:t>
      </w:r>
      <w:r w:rsidRPr="00360DA0">
        <w:rPr>
          <w:rStyle w:val="StyleUnderline"/>
          <w:highlight w:val="cyan"/>
        </w:rPr>
        <w:t>in relation to</w:t>
      </w:r>
      <w:r w:rsidRPr="002931ED">
        <w:rPr>
          <w:rStyle w:val="StyleUnderline"/>
        </w:rPr>
        <w:t xml:space="preserve"> past, present or future </w:t>
      </w:r>
      <w:r w:rsidRPr="00360DA0">
        <w:rPr>
          <w:rStyle w:val="StyleUnderline"/>
          <w:highlight w:val="cyan"/>
        </w:rPr>
        <w:t>events that we can affect, but not</w:t>
      </w:r>
      <w:r w:rsidRPr="002931ED">
        <w:rPr>
          <w:rStyle w:val="StyleUnderline"/>
        </w:rPr>
        <w:t xml:space="preserve"> in relation to </w:t>
      </w:r>
      <w:r w:rsidRPr="00360DA0">
        <w:rPr>
          <w:rStyle w:val="StyleUnderline"/>
          <w:highlight w:val="cyan"/>
        </w:rPr>
        <w:t>age</w:t>
      </w:r>
      <w:r w:rsidRPr="005E1914">
        <w:rPr>
          <w:sz w:val="16"/>
        </w:rPr>
        <w:t xml:space="preserve">, which is a condition that we cannot affect. Most illustrative Basic Income schemes assume that the Basic </w:t>
      </w:r>
      <w:r w:rsidRPr="00360DA0">
        <w:rPr>
          <w:rStyle w:val="StyleUnderline"/>
          <w:highlight w:val="cyan"/>
        </w:rPr>
        <w:t>Income would vary in relation to</w:t>
      </w:r>
      <w:r w:rsidRPr="005E1914">
        <w:rPr>
          <w:sz w:val="16"/>
        </w:rPr>
        <w:t xml:space="preserve"> the recipient's </w:t>
      </w:r>
      <w:r w:rsidRPr="00360DA0">
        <w:rPr>
          <w:rStyle w:val="StyleUnderline"/>
          <w:highlight w:val="cyan"/>
        </w:rPr>
        <w:t>age</w:t>
      </w:r>
      <w:r w:rsidRPr="005E1914">
        <w:rPr>
          <w:sz w:val="16"/>
        </w:rPr>
        <w:t xml:space="preserve"> (Torry, 2019, 2020, 2021).</w:t>
      </w:r>
    </w:p>
    <w:p w14:paraId="2DF7AA70" w14:textId="77777777" w:rsidR="00BF056F" w:rsidRPr="005E1914" w:rsidRDefault="00BF056F" w:rsidP="00BF056F">
      <w:pPr>
        <w:rPr>
          <w:sz w:val="16"/>
        </w:rPr>
      </w:pPr>
      <w:r w:rsidRPr="005E1914">
        <w:rPr>
          <w:sz w:val="16"/>
        </w:rPr>
        <w:t xml:space="preserve">The Basic Income debate raises the question of the relationship between 'universal' and 'unconditional'. If within a particular jurisdiction a benefit is unconditional, then by definition it is universal within that jurisdiction. If it is universal, then it is not necessarily unconditional. This means that 'unconditional' cannot necessarily be replaced by 'universal'. It might be thought that </w:t>
      </w:r>
      <w:r w:rsidRPr="005E1914">
        <w:rPr>
          <w:sz w:val="16"/>
          <w:highlight w:val="cyan"/>
        </w:rPr>
        <w:t>'</w:t>
      </w:r>
      <w:r w:rsidRPr="005E1914">
        <w:rPr>
          <w:rStyle w:val="Emphasis"/>
          <w:highlight w:val="cyan"/>
        </w:rPr>
        <w:t>universal</w:t>
      </w:r>
      <w:r w:rsidRPr="005E1914">
        <w:rPr>
          <w:sz w:val="16"/>
          <w:highlight w:val="cyan"/>
        </w:rPr>
        <w:t>'</w:t>
      </w:r>
      <w:r w:rsidRPr="005E1914">
        <w:rPr>
          <w:sz w:val="16"/>
        </w:rPr>
        <w:t xml:space="preserve"> </w:t>
      </w:r>
      <w:r w:rsidRPr="002931ED">
        <w:rPr>
          <w:rStyle w:val="StyleUnderline"/>
        </w:rPr>
        <w:t>in</w:t>
      </w:r>
      <w:r w:rsidRPr="005E1914">
        <w:rPr>
          <w:sz w:val="16"/>
        </w:rPr>
        <w:t xml:space="preserve"> '</w:t>
      </w:r>
      <w:r w:rsidRPr="002931ED">
        <w:rPr>
          <w:rStyle w:val="Emphasis"/>
        </w:rPr>
        <w:t>U</w:t>
      </w:r>
      <w:r w:rsidRPr="005E1914">
        <w:rPr>
          <w:sz w:val="16"/>
        </w:rPr>
        <w:t xml:space="preserve">niversal </w:t>
      </w:r>
      <w:r w:rsidRPr="002931ED">
        <w:rPr>
          <w:rStyle w:val="Emphasis"/>
        </w:rPr>
        <w:t>B</w:t>
      </w:r>
      <w:r w:rsidRPr="005E1914">
        <w:rPr>
          <w:sz w:val="16"/>
        </w:rPr>
        <w:t xml:space="preserve">asic </w:t>
      </w:r>
      <w:r w:rsidRPr="002931ED">
        <w:rPr>
          <w:rStyle w:val="Emphasis"/>
        </w:rPr>
        <w:t>I</w:t>
      </w:r>
      <w:r w:rsidRPr="005E1914">
        <w:rPr>
          <w:sz w:val="16"/>
        </w:rPr>
        <w:t xml:space="preserve">ncome' </w:t>
      </w:r>
      <w:r w:rsidRPr="005E1914">
        <w:rPr>
          <w:rStyle w:val="StyleUnderline"/>
          <w:highlight w:val="cyan"/>
        </w:rPr>
        <w:t>is redundant</w:t>
      </w:r>
      <w:r w:rsidRPr="005E1914">
        <w:rPr>
          <w:sz w:val="16"/>
        </w:rPr>
        <w:t>. Strictly speaking, it is: so presumably 'Universal Basic Income' has become a common designation for a Basic Income because it emphasises an aspect of the income that its proponents might wish to emphasise: that the income is for everyone. What adding 'Universal' does not do is state Basic Income's unconditionality: so it might be more to the point to add 'unconditional' because an 'Unconditional Basic Income' would be both unconditional and universal.</w:t>
      </w:r>
    </w:p>
    <w:p w14:paraId="11524F2D" w14:textId="77777777" w:rsidR="00BF056F" w:rsidRPr="00F204A0" w:rsidRDefault="00BF056F" w:rsidP="00BF056F"/>
    <w:p w14:paraId="1DB42593" w14:textId="77777777" w:rsidR="00BF056F" w:rsidRDefault="00BF056F" w:rsidP="00BF056F">
      <w:pPr>
        <w:pStyle w:val="Heading4"/>
      </w:pPr>
      <w:r>
        <w:t>‘Basic income’ is universally paid, with exceptions.</w:t>
      </w:r>
    </w:p>
    <w:p w14:paraId="23124308" w14:textId="77777777" w:rsidR="00BF056F" w:rsidRPr="00897EE5" w:rsidRDefault="00BF056F" w:rsidP="00BF056F">
      <w:r w:rsidRPr="00945831">
        <w:rPr>
          <w:rStyle w:val="Style13ptBold"/>
        </w:rPr>
        <w:t>Parijs ’4</w:t>
      </w:r>
      <w:r>
        <w:t xml:space="preserve"> [Philippe Van Parijs; March 2004; Belgian political philosopher and political economist, best known as a proponent and main defender of the concept of an unconditional basic income; Politics &amp; Society, “Basic Income: A Simple and Powerful Idea for the Twenty-First Century,” vol. 32, no. 1]</w:t>
      </w:r>
    </w:p>
    <w:p w14:paraId="0EA26074" w14:textId="77777777" w:rsidR="00BF056F" w:rsidRDefault="00BF056F" w:rsidP="00BF056F">
      <w:pPr>
        <w:rPr>
          <w:rStyle w:val="Emphasis"/>
        </w:rPr>
      </w:pPr>
      <w:r w:rsidRPr="00EA5601">
        <w:rPr>
          <w:rStyle w:val="StyleUnderline"/>
        </w:rPr>
        <w:t xml:space="preserve">WHAT BASIC INCOME </w:t>
      </w:r>
      <w:r w:rsidRPr="00EA5601">
        <w:rPr>
          <w:rStyle w:val="Emphasis"/>
        </w:rPr>
        <w:t>IS</w:t>
      </w:r>
      <w:r w:rsidRPr="00EA5601">
        <w:rPr>
          <w:rStyle w:val="StyleUnderline"/>
        </w:rPr>
        <w:t xml:space="preserve"> AND WHAT IT </w:t>
      </w:r>
      <w:r w:rsidRPr="00EA5601">
        <w:rPr>
          <w:rStyle w:val="Emphasis"/>
        </w:rPr>
        <w:t>IS NOT</w:t>
      </w:r>
    </w:p>
    <w:p w14:paraId="065AEDC1" w14:textId="77777777" w:rsidR="00BF056F" w:rsidRPr="00291834" w:rsidRDefault="00BF056F" w:rsidP="00BF056F">
      <w:pPr>
        <w:rPr>
          <w:sz w:val="16"/>
        </w:rPr>
      </w:pPr>
      <w:r w:rsidRPr="00EA5601">
        <w:rPr>
          <w:rStyle w:val="StyleUnderline"/>
        </w:rPr>
        <w:t xml:space="preserve">A basic income is an income paid by a </w:t>
      </w:r>
      <w:r w:rsidRPr="00897EE5">
        <w:rPr>
          <w:rStyle w:val="StyleUnderline"/>
        </w:rPr>
        <w:t>political community</w:t>
      </w:r>
      <w:r w:rsidRPr="00EA5601">
        <w:rPr>
          <w:rStyle w:val="StyleUnderline"/>
        </w:rPr>
        <w:t xml:space="preserve"> to </w:t>
      </w:r>
      <w:r w:rsidRPr="00EA5601">
        <w:rPr>
          <w:rStyle w:val="Emphasis"/>
        </w:rPr>
        <w:t>all</w:t>
      </w:r>
      <w:r w:rsidRPr="00EA5601">
        <w:rPr>
          <w:rStyle w:val="StyleUnderline"/>
        </w:rPr>
        <w:t xml:space="preserve"> its members on an </w:t>
      </w:r>
      <w:r w:rsidRPr="00EA5601">
        <w:rPr>
          <w:rStyle w:val="Emphasis"/>
        </w:rPr>
        <w:t>individual</w:t>
      </w:r>
      <w:r w:rsidRPr="00EA5601">
        <w:rPr>
          <w:rStyle w:val="StyleUnderline"/>
        </w:rPr>
        <w:t xml:space="preserve"> basis, </w:t>
      </w:r>
      <w:r w:rsidRPr="00EA5601">
        <w:rPr>
          <w:rStyle w:val="Emphasis"/>
        </w:rPr>
        <w:t>without</w:t>
      </w:r>
      <w:r w:rsidRPr="00EA5601">
        <w:rPr>
          <w:rStyle w:val="StyleUnderline"/>
        </w:rPr>
        <w:t xml:space="preserve"> means test </w:t>
      </w:r>
      <w:r w:rsidRPr="00EA5601">
        <w:rPr>
          <w:rStyle w:val="Emphasis"/>
        </w:rPr>
        <w:t>or</w:t>
      </w:r>
      <w:r w:rsidRPr="00EA5601">
        <w:rPr>
          <w:rStyle w:val="StyleUnderline"/>
        </w:rPr>
        <w:t xml:space="preserve"> work requirement. This is the </w:t>
      </w:r>
      <w:r w:rsidRPr="00EA5601">
        <w:rPr>
          <w:rStyle w:val="Emphasis"/>
        </w:rPr>
        <w:t>definition</w:t>
      </w:r>
      <w:r w:rsidRPr="00291834">
        <w:rPr>
          <w:sz w:val="16"/>
        </w:rPr>
        <w:t xml:space="preserve"> I shall adopt. </w:t>
      </w:r>
      <w:r w:rsidRPr="00EA5601">
        <w:rPr>
          <w:rStyle w:val="StyleUnderline"/>
        </w:rPr>
        <w:t xml:space="preserve">It does </w:t>
      </w:r>
      <w:r w:rsidRPr="00897EE5">
        <w:rPr>
          <w:rStyle w:val="StyleUnderline"/>
        </w:rPr>
        <w:t>not</w:t>
      </w:r>
      <w:r w:rsidRPr="00EA5601">
        <w:rPr>
          <w:rStyle w:val="StyleUnderline"/>
        </w:rPr>
        <w:t xml:space="preserve"> fit </w:t>
      </w:r>
      <w:r w:rsidRPr="00897EE5">
        <w:rPr>
          <w:rStyle w:val="Emphasis"/>
        </w:rPr>
        <w:t>all</w:t>
      </w:r>
      <w:r w:rsidRPr="00EA5601">
        <w:rPr>
          <w:rStyle w:val="StyleUnderline"/>
        </w:rPr>
        <w:t xml:space="preserve"> actual uses of the English expression “basic income,”</w:t>
      </w:r>
      <w:r w:rsidRPr="00291834">
        <w:rPr>
          <w:sz w:val="16"/>
        </w:rPr>
        <w:t xml:space="preserve"> or of its most common translations into other European languages, such as Bürgergeld, allocation universelle,renta básica,reddito di cittadinanza, basisinkomen, or borgerlon. Some of these actual uses are broader: they also cover, for example, benefits whose level is affected by one’s household situation or that are administered in the form of tax credits. Other uses are narrower: they also require, for example, that the level of the basic income should match what is required to satisfy basic needs or that it should replace all other transfers. </w:t>
      </w:r>
      <w:r w:rsidRPr="00EA5601">
        <w:rPr>
          <w:rStyle w:val="StyleUnderline"/>
        </w:rPr>
        <w:t>The aim of the</w:t>
      </w:r>
      <w:r w:rsidRPr="00291834">
        <w:rPr>
          <w:sz w:val="16"/>
        </w:rPr>
        <w:t xml:space="preserve"> above </w:t>
      </w:r>
      <w:r w:rsidRPr="00EA5601">
        <w:rPr>
          <w:rStyle w:val="StyleUnderline"/>
        </w:rPr>
        <w:t>definition is</w:t>
      </w:r>
      <w:r w:rsidRPr="00291834">
        <w:rPr>
          <w:sz w:val="16"/>
        </w:rPr>
        <w:t xml:space="preserve"> not to police usage but </w:t>
      </w:r>
      <w:r w:rsidRPr="00EA5601">
        <w:rPr>
          <w:rStyle w:val="StyleUnderline"/>
        </w:rPr>
        <w:t xml:space="preserve">to </w:t>
      </w:r>
      <w:r w:rsidRPr="00EA5601">
        <w:rPr>
          <w:rStyle w:val="Emphasis"/>
        </w:rPr>
        <w:t>clarify arguments</w:t>
      </w:r>
      <w:r w:rsidRPr="00291834">
        <w:rPr>
          <w:sz w:val="16"/>
        </w:rPr>
        <w:t>. Let us briefly focus on each of its components in turn.</w:t>
      </w:r>
    </w:p>
    <w:p w14:paraId="695FADA6" w14:textId="77777777" w:rsidR="00BF056F" w:rsidRPr="00897EE5" w:rsidRDefault="00BF056F" w:rsidP="00BF056F">
      <w:pPr>
        <w:rPr>
          <w:rStyle w:val="StyleUnderline"/>
        </w:rPr>
      </w:pPr>
      <w:r w:rsidRPr="00897EE5">
        <w:rPr>
          <w:rStyle w:val="StyleUnderline"/>
        </w:rPr>
        <w:t>An Income</w:t>
      </w:r>
    </w:p>
    <w:p w14:paraId="16959D69" w14:textId="77777777" w:rsidR="00BF056F" w:rsidRPr="00291834" w:rsidRDefault="00BF056F" w:rsidP="00BF056F">
      <w:pPr>
        <w:rPr>
          <w:sz w:val="16"/>
        </w:rPr>
      </w:pPr>
      <w:r w:rsidRPr="00EA5601">
        <w:rPr>
          <w:rStyle w:val="StyleUnderline"/>
        </w:rPr>
        <w:t xml:space="preserve">Paid in </w:t>
      </w:r>
      <w:r w:rsidRPr="00EA5601">
        <w:rPr>
          <w:rStyle w:val="Emphasis"/>
        </w:rPr>
        <w:t>cash</w:t>
      </w:r>
      <w:r w:rsidRPr="00EA5601">
        <w:rPr>
          <w:rStyle w:val="StyleUnderline"/>
        </w:rPr>
        <w:t>, rather than in kind</w:t>
      </w:r>
      <w:r w:rsidRPr="00291834">
        <w:rPr>
          <w:sz w:val="16"/>
        </w:rPr>
        <w:t xml:space="preserve">. One can conceive of a benefit that would have all other features of a basic income but be provided in kind, for example, in the form of a standardized bundle of food or the use of a plot of land. Or it could be provided in the form of a special currency with restricted uses, for example, food stamps or housing grants, or more broadly consumption in the current period only without any possibility of saving it, as in Jacques Duboin’s “distributive economy.”1 </w:t>
      </w:r>
      <w:r w:rsidRPr="00EA5601">
        <w:rPr>
          <w:rStyle w:val="StyleUnderline"/>
        </w:rPr>
        <w:t>A basic income</w:t>
      </w:r>
      <w:r w:rsidRPr="00291834">
        <w:rPr>
          <w:sz w:val="16"/>
        </w:rPr>
        <w:t xml:space="preserve">, instead, </w:t>
      </w:r>
      <w:r w:rsidRPr="00EA5601">
        <w:rPr>
          <w:rStyle w:val="StyleUnderline"/>
        </w:rPr>
        <w:t xml:space="preserve">is provided in </w:t>
      </w:r>
      <w:r w:rsidRPr="00EA5601">
        <w:rPr>
          <w:rStyle w:val="Emphasis"/>
        </w:rPr>
        <w:t>cash</w:t>
      </w:r>
      <w:r w:rsidRPr="00EA5601">
        <w:rPr>
          <w:rStyle w:val="StyleUnderline"/>
        </w:rPr>
        <w:t xml:space="preserve">, </w:t>
      </w:r>
      <w:r w:rsidRPr="00EA5601">
        <w:rPr>
          <w:rStyle w:val="Emphasis"/>
        </w:rPr>
        <w:t>without</w:t>
      </w:r>
      <w:r w:rsidRPr="00EA5601">
        <w:rPr>
          <w:rStyle w:val="StyleUnderline"/>
        </w:rPr>
        <w:t xml:space="preserve"> any restriction as to the nature </w:t>
      </w:r>
      <w:r w:rsidRPr="00EA5601">
        <w:rPr>
          <w:rStyle w:val="Emphasis"/>
        </w:rPr>
        <w:t>or</w:t>
      </w:r>
      <w:r w:rsidRPr="00EA5601">
        <w:rPr>
          <w:rStyle w:val="StyleUnderline"/>
        </w:rPr>
        <w:t xml:space="preserve"> timing of the consumption or investment it helps fund</w:t>
      </w:r>
      <w:r w:rsidRPr="00291834">
        <w:rPr>
          <w:sz w:val="16"/>
        </w:rPr>
        <w:t>. In most variants, it supplements, rather than substitutes, existing in-kind transfers such as free education or basic health insurance.</w:t>
      </w:r>
    </w:p>
    <w:p w14:paraId="04C49266" w14:textId="77777777" w:rsidR="00BF056F" w:rsidRPr="00291834" w:rsidRDefault="00BF056F" w:rsidP="00BF056F">
      <w:pPr>
        <w:rPr>
          <w:sz w:val="16"/>
        </w:rPr>
      </w:pPr>
      <w:r w:rsidRPr="00EA5601">
        <w:rPr>
          <w:rStyle w:val="StyleUnderline"/>
        </w:rPr>
        <w:t xml:space="preserve">Paid on a </w:t>
      </w:r>
      <w:r w:rsidRPr="00EA5601">
        <w:rPr>
          <w:rStyle w:val="Emphasis"/>
        </w:rPr>
        <w:t>regular basis</w:t>
      </w:r>
      <w:r w:rsidRPr="00EA5601">
        <w:rPr>
          <w:rStyle w:val="StyleUnderline"/>
        </w:rPr>
        <w:t xml:space="preserve">, rather than as a one-off endowment. A basic income consists in purchasing power provided at </w:t>
      </w:r>
      <w:r w:rsidRPr="00EA5601">
        <w:rPr>
          <w:rStyle w:val="Emphasis"/>
        </w:rPr>
        <w:t>regular intervals</w:t>
      </w:r>
      <w:r w:rsidRPr="00897EE5">
        <w:rPr>
          <w:sz w:val="16"/>
          <w:szCs w:val="16"/>
        </w:rPr>
        <w:t xml:space="preserve">, such as a week, </w:t>
      </w:r>
      <w:r w:rsidRPr="00291834">
        <w:rPr>
          <w:sz w:val="16"/>
        </w:rPr>
        <w:t>a month, a term, or a year, depending on the proposal. One can also conceive of a benefit that would have all other features of a basic income but be provided on a one-off basis, for example, at the beginning of adult life. This has occasionally been proposed,2 for example, long ago (1796) by Thomas Paine3 and far more recently by Bruce Ackerman and Anne Alstott.4 There is a significant difference between a regular basic income and such a basic endowment. Yet it should not be overstated. Firstly, the basic endowment can be invested to generate an actuarially equivalent annual or monthly income up to the recipient’s death, which would amount to a regular basic income. If left to the insurance market, the level of this annuity would be negatively affected by the length of a person’s life expectancy. Women, for example, would receive a lower annuity than men. However, the advocates of a basic endowment (including Paine and Ackerman and Alstott) usually supplement it with a uniform basic pension from a certain age, which erases most of this difference. Secondly, while other uses can be made of a basic endowment than turning it into an annuity, the resulting difference with a basic income would be essentially annulled if the latter’s recipients could freely borrow against their future basic income stream. Even if one wisely protects basic income against seizure by creditors, the security it provides will make it easier for its beneficiaries to take loans at every stage and will thereby reduce the gap between the ranges of options opened, respectively, by a one-off basic endowment and a regular basic income.</w:t>
      </w:r>
    </w:p>
    <w:p w14:paraId="043110F3" w14:textId="77777777" w:rsidR="00BF056F" w:rsidRPr="00897EE5" w:rsidRDefault="00BF056F" w:rsidP="00BF056F">
      <w:pPr>
        <w:rPr>
          <w:rStyle w:val="StyleUnderline"/>
        </w:rPr>
      </w:pPr>
      <w:r w:rsidRPr="00897EE5">
        <w:rPr>
          <w:rStyle w:val="StyleUnderline"/>
        </w:rPr>
        <w:t>Paid by a Political Community</w:t>
      </w:r>
    </w:p>
    <w:p w14:paraId="6963EF19" w14:textId="77777777" w:rsidR="00BF056F" w:rsidRPr="00291834" w:rsidRDefault="00BF056F" w:rsidP="00BF056F">
      <w:pPr>
        <w:rPr>
          <w:sz w:val="16"/>
        </w:rPr>
      </w:pPr>
      <w:r w:rsidRPr="00EA5601">
        <w:rPr>
          <w:rStyle w:val="Emphasis"/>
        </w:rPr>
        <w:t>By definition</w:t>
      </w:r>
      <w:r w:rsidRPr="00EA5601">
        <w:rPr>
          <w:rStyle w:val="StyleUnderline"/>
        </w:rPr>
        <w:t xml:space="preserve">, a basic income is paid by a </w:t>
      </w:r>
      <w:r w:rsidRPr="00EA5601">
        <w:rPr>
          <w:rStyle w:val="Emphasis"/>
        </w:rPr>
        <w:t>government</w:t>
      </w:r>
      <w:r w:rsidRPr="00291834">
        <w:rPr>
          <w:sz w:val="16"/>
        </w:rPr>
        <w:t xml:space="preserve"> of some sort out of publicly controlled resources. </w:t>
      </w:r>
      <w:r w:rsidRPr="00EA5601">
        <w:rPr>
          <w:rStyle w:val="StyleUnderline"/>
        </w:rPr>
        <w:t xml:space="preserve">But it </w:t>
      </w:r>
      <w:r w:rsidRPr="00EA5601">
        <w:rPr>
          <w:rStyle w:val="Emphasis"/>
        </w:rPr>
        <w:t>need not</w:t>
      </w:r>
      <w:r w:rsidRPr="00EA5601">
        <w:rPr>
          <w:rStyle w:val="StyleUnderline"/>
        </w:rPr>
        <w:t xml:space="preserve"> be paid by a Nation-state. Nor does it need to be paid out of redistributive taxation</w:t>
      </w:r>
      <w:r w:rsidRPr="00291834">
        <w:rPr>
          <w:sz w:val="16"/>
        </w:rPr>
        <w:t>.</w:t>
      </w:r>
    </w:p>
    <w:p w14:paraId="39D89475" w14:textId="77777777" w:rsidR="00BF056F" w:rsidRPr="00291834" w:rsidRDefault="00BF056F" w:rsidP="00BF056F">
      <w:pPr>
        <w:rPr>
          <w:sz w:val="16"/>
        </w:rPr>
      </w:pPr>
      <w:r w:rsidRPr="00291834">
        <w:rPr>
          <w:sz w:val="16"/>
        </w:rPr>
        <w:t xml:space="preserve">The Nation-state, beneath and beyond. In most proposals, the basic income is supposed to be paid, and therefore funded, at the level of a Nation-state, as sometimes indicated by the very choice of such labels as “state bonus,” “national dividend,” or “citizen’s wage.” However, </w:t>
      </w:r>
      <w:r w:rsidRPr="00897EE5">
        <w:rPr>
          <w:sz w:val="16"/>
          <w:szCs w:val="16"/>
        </w:rPr>
        <w:t>it can in principle also be paid and funded</w:t>
      </w:r>
      <w:r w:rsidRPr="00291834">
        <w:rPr>
          <w:sz w:val="16"/>
        </w:rPr>
        <w:t xml:space="preserve"> at the level of a politically organised part of a Nation-state, such as a province or a commune. Indeed, </w:t>
      </w:r>
      <w:r w:rsidRPr="00EA5601">
        <w:rPr>
          <w:rStyle w:val="StyleUnderline"/>
        </w:rPr>
        <w:t xml:space="preserve">the only political unit that has </w:t>
      </w:r>
      <w:r w:rsidRPr="00EA5601">
        <w:rPr>
          <w:rStyle w:val="Emphasis"/>
        </w:rPr>
        <w:t>ever</w:t>
      </w:r>
      <w:r w:rsidRPr="00EA5601">
        <w:rPr>
          <w:rStyle w:val="StyleUnderline"/>
        </w:rPr>
        <w:t xml:space="preserve"> introduced a </w:t>
      </w:r>
      <w:r w:rsidRPr="00EA5601">
        <w:rPr>
          <w:rStyle w:val="Emphasis"/>
        </w:rPr>
        <w:t>genuine</w:t>
      </w:r>
      <w:r w:rsidRPr="00EA5601">
        <w:rPr>
          <w:rStyle w:val="StyleUnderline"/>
        </w:rPr>
        <w:t xml:space="preserve"> basic income</w:t>
      </w:r>
      <w:r w:rsidRPr="00291834">
        <w:rPr>
          <w:sz w:val="16"/>
        </w:rPr>
        <w:t xml:space="preserve">, as defined, </w:t>
      </w:r>
      <w:r w:rsidRPr="00EA5601">
        <w:rPr>
          <w:rStyle w:val="StyleUnderline"/>
        </w:rPr>
        <w:t>is the state of Alaska in the United States</w:t>
      </w:r>
      <w:r w:rsidRPr="00291834">
        <w:rPr>
          <w:sz w:val="16"/>
        </w:rPr>
        <w:t>.5 A basic income can also conceivably be paid by a supra-national political unit. Several proposals have been made at the level of the European Union6 and some, more speculatively, at the level of the United Nations.7</w:t>
      </w:r>
    </w:p>
    <w:p w14:paraId="44C42871" w14:textId="77777777" w:rsidR="00BF056F" w:rsidRPr="00291834" w:rsidRDefault="00BF056F" w:rsidP="00BF056F">
      <w:pPr>
        <w:rPr>
          <w:sz w:val="16"/>
        </w:rPr>
      </w:pPr>
      <w:r w:rsidRPr="00291834">
        <w:rPr>
          <w:sz w:val="16"/>
        </w:rPr>
        <w:t xml:space="preserve">Redistribution. </w:t>
      </w:r>
      <w:r w:rsidRPr="00EA5601">
        <w:rPr>
          <w:rStyle w:val="StyleUnderline"/>
        </w:rPr>
        <w:t xml:space="preserve">The basic income </w:t>
      </w:r>
      <w:r w:rsidRPr="00EA5601">
        <w:rPr>
          <w:rStyle w:val="Emphasis"/>
        </w:rPr>
        <w:t>may but need not</w:t>
      </w:r>
      <w:r w:rsidRPr="00EA5601">
        <w:rPr>
          <w:rStyle w:val="StyleUnderline"/>
        </w:rPr>
        <w:t xml:space="preserve"> be funded in a specific, earmarked way. If it is not, it is</w:t>
      </w:r>
      <w:r w:rsidRPr="00291834">
        <w:rPr>
          <w:sz w:val="16"/>
        </w:rPr>
        <w:t xml:space="preserve"> simply </w:t>
      </w:r>
      <w:r w:rsidRPr="00EA5601">
        <w:rPr>
          <w:rStyle w:val="StyleUnderline"/>
        </w:rPr>
        <w:t>funded along with</w:t>
      </w:r>
      <w:r w:rsidRPr="00291834">
        <w:rPr>
          <w:sz w:val="16"/>
        </w:rPr>
        <w:t xml:space="preserve"> all </w:t>
      </w:r>
      <w:r w:rsidRPr="00EA5601">
        <w:rPr>
          <w:rStyle w:val="StyleUnderline"/>
        </w:rPr>
        <w:t xml:space="preserve">other government expenditures out of a </w:t>
      </w:r>
      <w:r w:rsidRPr="00EA5601">
        <w:rPr>
          <w:rStyle w:val="Emphasis"/>
        </w:rPr>
        <w:t>common pool of revenues</w:t>
      </w:r>
      <w:r w:rsidRPr="00291834">
        <w:rPr>
          <w:sz w:val="16"/>
        </w:rPr>
        <w:t xml:space="preserve"> from a variety of sources. Among those who advocated earmarked funding, most are thinking of a specific tax. Some want it funded out of a land tax or a tax on natural resources—from Thomas Paine8 and Joseph Charlier9 to Raymond Crotty,10 Marc Davidson,11 or James Robertson,12 for example. Others prefer a specific levy on a very broadly defined income base13 or a massively expanded value-added tax.14 And some of those who are thinking of a worldwide basic income stress the potential of new tax instruments such as “Tobin taxes” on speculative capital movements15 or “bit taxes” on transfers of information.16</w:t>
      </w:r>
    </w:p>
    <w:p w14:paraId="34504C05" w14:textId="77777777" w:rsidR="00BF056F" w:rsidRPr="00291834" w:rsidRDefault="00BF056F" w:rsidP="00BF056F">
      <w:pPr>
        <w:rPr>
          <w:sz w:val="16"/>
        </w:rPr>
      </w:pPr>
      <w:r w:rsidRPr="00291834">
        <w:rPr>
          <w:sz w:val="16"/>
        </w:rPr>
        <w:t>Distribution. Redistributive taxation, however, need not be the only source of funding. Alaska’s dividend scheme17 is funded out of part of the return on a diversified investment fund that the state built up using the royalties on Alaska’s vast oil fields. In the same vein, James Meade’s18 blueprint of a fair and efficient economy comprises a social dividend funded out of the return on publicly owned productive assets. Finally, there has been a whole sequence of proposals to fund a basic income out of money creation, from Major Douglas’s Social Credit movement19 and Jacques and Marie-Louise Duboin’s Mouvement français pour l’abondance20 to the more sophisticated (and more modest) proposals of Joseph Huber.</w:t>
      </w:r>
    </w:p>
    <w:p w14:paraId="078134E9" w14:textId="77777777" w:rsidR="00BF056F" w:rsidRPr="00EA5601" w:rsidRDefault="00BF056F" w:rsidP="00BF056F">
      <w:pPr>
        <w:rPr>
          <w:rStyle w:val="StyleUnderline"/>
        </w:rPr>
      </w:pPr>
      <w:r w:rsidRPr="00EA5601">
        <w:rPr>
          <w:rStyle w:val="StyleUnderline"/>
        </w:rPr>
        <w:t>To All Its Members</w:t>
      </w:r>
    </w:p>
    <w:p w14:paraId="02D78100" w14:textId="77777777" w:rsidR="00BF056F" w:rsidRPr="00291834" w:rsidRDefault="00BF056F" w:rsidP="00BF056F">
      <w:pPr>
        <w:rPr>
          <w:sz w:val="16"/>
        </w:rPr>
      </w:pPr>
      <w:r w:rsidRPr="00291834">
        <w:rPr>
          <w:sz w:val="16"/>
        </w:rPr>
        <w:t xml:space="preserve">Non-citizens? </w:t>
      </w:r>
      <w:r w:rsidRPr="00EA5601">
        <w:rPr>
          <w:rStyle w:val="StyleUnderline"/>
        </w:rPr>
        <w:t xml:space="preserve">There can be </w:t>
      </w:r>
      <w:r w:rsidRPr="00EA5601">
        <w:rPr>
          <w:rStyle w:val="Emphasis"/>
        </w:rPr>
        <w:t>more or less inclusive</w:t>
      </w:r>
      <w:r w:rsidRPr="00EA5601">
        <w:rPr>
          <w:rStyle w:val="StyleUnderline"/>
        </w:rPr>
        <w:t xml:space="preserve"> conceptions of the membership of a political community</w:t>
      </w:r>
      <w:r w:rsidRPr="00291834">
        <w:rPr>
          <w:sz w:val="16"/>
        </w:rPr>
        <w:t xml:space="preserve">. Some, especially among those who prefer the label “citizen’s income,” conceive of membership as restricted to nationals, or citizens in a legal sense. The right to a basic income is then of a piece with the whole package of rights and duties associated with full citizenship, as in the conception of the French philosopher Jean-Marc Ferry.22 </w:t>
      </w:r>
      <w:r w:rsidRPr="00EA5601">
        <w:rPr>
          <w:rStyle w:val="StyleUnderline"/>
        </w:rPr>
        <w:t>Most advocates of basic income</w:t>
      </w:r>
      <w:r w:rsidRPr="00291834">
        <w:rPr>
          <w:sz w:val="16"/>
        </w:rPr>
        <w:t xml:space="preserve">, however, especially among those who view it as a policy against exclusion, do not want a restrictive entitlement to basic income to further deepen the dualisation of the labour market. They therefore </w:t>
      </w:r>
      <w:r w:rsidRPr="00EA5601">
        <w:rPr>
          <w:rStyle w:val="StyleUnderline"/>
        </w:rPr>
        <w:t>tend to</w:t>
      </w:r>
      <w:r w:rsidRPr="00291834">
        <w:rPr>
          <w:sz w:val="16"/>
        </w:rPr>
        <w:t xml:space="preserve"> conceive of membership in a broader sense that tends to </w:t>
      </w:r>
      <w:r w:rsidRPr="00EA5601">
        <w:rPr>
          <w:rStyle w:val="StyleUnderline"/>
        </w:rPr>
        <w:t xml:space="preserve">include </w:t>
      </w:r>
      <w:r w:rsidRPr="00EA5601">
        <w:rPr>
          <w:rStyle w:val="Emphasis"/>
        </w:rPr>
        <w:t>all</w:t>
      </w:r>
      <w:r w:rsidRPr="00EA5601">
        <w:rPr>
          <w:rStyle w:val="StyleUnderline"/>
        </w:rPr>
        <w:t xml:space="preserve"> legal permanent residents</w:t>
      </w:r>
      <w:r w:rsidRPr="00291834">
        <w:rPr>
          <w:sz w:val="16"/>
        </w:rPr>
        <w:t>. The operational criterion may be, for non-citizens, a minimum length of past residence, or it may simply be provided by the conditions that currently define residence for tax purposes, or some combination of both.</w:t>
      </w:r>
    </w:p>
    <w:p w14:paraId="207C92E0" w14:textId="77777777" w:rsidR="00BF056F" w:rsidRPr="00291834" w:rsidRDefault="00BF056F" w:rsidP="00BF056F">
      <w:pPr>
        <w:rPr>
          <w:sz w:val="16"/>
        </w:rPr>
      </w:pPr>
      <w:r w:rsidRPr="00291834">
        <w:rPr>
          <w:sz w:val="16"/>
        </w:rPr>
        <w:t xml:space="preserve">Children? There can also be a more or less inclusive conception of membership along the age dimension. </w:t>
      </w:r>
      <w:r w:rsidRPr="00153D9F">
        <w:rPr>
          <w:rStyle w:val="StyleUnderline"/>
        </w:rPr>
        <w:t xml:space="preserve">Some restrict basic income, </w:t>
      </w:r>
      <w:r w:rsidRPr="00153D9F">
        <w:rPr>
          <w:rStyle w:val="Emphasis"/>
        </w:rPr>
        <w:t>by definition</w:t>
      </w:r>
      <w:r w:rsidRPr="00153D9F">
        <w:rPr>
          <w:rStyle w:val="StyleUnderline"/>
        </w:rPr>
        <w:t>, to adult members of the population</w:t>
      </w:r>
      <w:r w:rsidRPr="00291834">
        <w:rPr>
          <w:sz w:val="16"/>
        </w:rPr>
        <w:t xml:space="preserve"> but then tend to propose it side by side with a universal, that is, non-means-tested, child benefit system, with a level of benefit that may or may not be differentiated as a (positive or negative) function of the rank of the child or as a (positive) function of the child’s age. Others conceive of basic income as an entitlement from the first to the last breath and therefore view it as a full substitute for the child benefit system. The level of the benefit then needs to be independent of the child’s family situation, in particular of his or her rank. Some also want it to be the same as for adults, and hence independent of age, as is actually the case in the modest Alaskan dividend scheme and as would be the case under some more generous proposals.23 But the majority of those who propose an integration of child benefits into the basic income scheme differentiate the latter’s level according to age, with the maximum level not being granted until majority, or later.</w:t>
      </w:r>
    </w:p>
    <w:p w14:paraId="661B65DB" w14:textId="77777777" w:rsidR="00BF056F" w:rsidRPr="00897EE5" w:rsidRDefault="00BF056F" w:rsidP="00BF056F">
      <w:pPr>
        <w:rPr>
          <w:sz w:val="16"/>
        </w:rPr>
      </w:pPr>
      <w:r w:rsidRPr="00897EE5">
        <w:rPr>
          <w:sz w:val="16"/>
        </w:rPr>
        <w:t xml:space="preserve">Pensioners? Analogously, some restrict basic income to members of the population who have not reached retirement age and then see it as a natural complement to an individual, non-means-tested, non-contributory basic pension pitched at a higher level, of a sort that already exists in some European countries, like Sweden or the Netherlands. </w:t>
      </w:r>
      <w:r w:rsidRPr="00897EE5">
        <w:rPr>
          <w:rStyle w:val="StyleUnderline"/>
        </w:rPr>
        <w:t>In most proposals, however, the basic income is granted beyond retirement age</w:t>
      </w:r>
      <w:r w:rsidRPr="00897EE5">
        <w:rPr>
          <w:sz w:val="16"/>
        </w:rPr>
        <w:t>, either at the same level as for younger adults or at a somewhat higher level. In all cases, this basic income for the elderly can be supplemented by income from public or private contributory pension schemes, as well as from private savings and from employment.</w:t>
      </w:r>
    </w:p>
    <w:p w14:paraId="441F622B" w14:textId="77777777" w:rsidR="00BF056F" w:rsidRPr="00897EE5" w:rsidRDefault="00BF056F" w:rsidP="00BF056F">
      <w:pPr>
        <w:rPr>
          <w:sz w:val="16"/>
        </w:rPr>
      </w:pPr>
      <w:r w:rsidRPr="00897EE5">
        <w:rPr>
          <w:sz w:val="16"/>
        </w:rPr>
        <w:t xml:space="preserve">Inmates? </w:t>
      </w:r>
      <w:r w:rsidRPr="00897EE5">
        <w:rPr>
          <w:rStyle w:val="StyleUnderline"/>
        </w:rPr>
        <w:t xml:space="preserve">Even on the </w:t>
      </w:r>
      <w:r w:rsidRPr="00897EE5">
        <w:rPr>
          <w:rStyle w:val="Emphasis"/>
        </w:rPr>
        <w:t>most inclusive definition</w:t>
      </w:r>
      <w:r w:rsidRPr="00897EE5">
        <w:rPr>
          <w:rStyle w:val="StyleUnderline"/>
        </w:rPr>
        <w:t xml:space="preserve"> of</w:t>
      </w:r>
      <w:r w:rsidRPr="00897EE5">
        <w:rPr>
          <w:sz w:val="16"/>
        </w:rPr>
        <w:t xml:space="preserve"> the relevant notion of </w:t>
      </w:r>
      <w:r w:rsidRPr="00897EE5">
        <w:rPr>
          <w:rStyle w:val="StyleUnderline"/>
        </w:rPr>
        <w:t>membership, any population is</w:t>
      </w:r>
      <w:r w:rsidRPr="00897EE5">
        <w:rPr>
          <w:sz w:val="16"/>
        </w:rPr>
        <w:t xml:space="preserve"> still likely </w:t>
      </w:r>
      <w:r w:rsidRPr="00897EE5">
        <w:rPr>
          <w:rStyle w:val="StyleUnderline"/>
        </w:rPr>
        <w:t>to contain some people who will not be paid a basic income</w:t>
      </w:r>
      <w:r w:rsidRPr="00897EE5">
        <w:rPr>
          <w:sz w:val="16"/>
        </w:rPr>
        <w:t>. Detaining criminals in prison is far more expensive to the community than paying them a modest basic income, even if full account is taken of any productive work they may be made to perform. Unless the detention turns out to have been ill-founded, it is therefore obvious that prison inmates should lose the benefit of their basic income for the duration of their imprisonment. But they can get it back as soon as they are released. The same may apply to the long-term inmates of other institutions, such as madhouses or old people’s homes, to the extent that the full cost of their stay is directly picked up by the community rather than paid for by the inmates themselves.</w:t>
      </w:r>
    </w:p>
    <w:p w14:paraId="0305DCC6" w14:textId="77777777" w:rsidR="00BF056F" w:rsidRPr="00897EE5" w:rsidRDefault="00BF056F" w:rsidP="00BF056F">
      <w:pPr>
        <w:rPr>
          <w:rStyle w:val="StyleUnderline"/>
        </w:rPr>
      </w:pPr>
      <w:r w:rsidRPr="00897EE5">
        <w:rPr>
          <w:rStyle w:val="StyleUnderline"/>
        </w:rPr>
        <w:t>On an Individual Basis</w:t>
      </w:r>
    </w:p>
    <w:p w14:paraId="12F3408B" w14:textId="77777777" w:rsidR="00BF056F" w:rsidRPr="00897EE5" w:rsidRDefault="00BF056F" w:rsidP="00BF056F">
      <w:pPr>
        <w:rPr>
          <w:sz w:val="16"/>
        </w:rPr>
      </w:pPr>
      <w:r w:rsidRPr="00897EE5">
        <w:rPr>
          <w:sz w:val="16"/>
        </w:rPr>
        <w:t xml:space="preserve">Paid to each. </w:t>
      </w:r>
      <w:r w:rsidRPr="00897EE5">
        <w:rPr>
          <w:rStyle w:val="StyleUnderline"/>
        </w:rPr>
        <w:t xml:space="preserve">The basic income is paid to </w:t>
      </w:r>
      <w:r w:rsidRPr="00897EE5">
        <w:rPr>
          <w:rStyle w:val="Emphasis"/>
        </w:rPr>
        <w:t>each</w:t>
      </w:r>
      <w:r w:rsidRPr="00897EE5">
        <w:rPr>
          <w:rStyle w:val="StyleUnderline"/>
        </w:rPr>
        <w:t xml:space="preserve"> individual member of the community, rather than to each household</w:t>
      </w:r>
      <w:r w:rsidRPr="00897EE5">
        <w:rPr>
          <w:sz w:val="16"/>
        </w:rPr>
        <w:t xml:space="preserve"> taken as a whole, or to its head, as is the case under most existing guaranteed minimum schemes.</w:t>
      </w:r>
    </w:p>
    <w:p w14:paraId="18FFD936" w14:textId="77777777" w:rsidR="00BF056F" w:rsidRPr="00897EE5" w:rsidRDefault="00BF056F" w:rsidP="00BF056F">
      <w:pPr>
        <w:rPr>
          <w:sz w:val="16"/>
        </w:rPr>
      </w:pPr>
      <w:r w:rsidRPr="00897EE5">
        <w:rPr>
          <w:sz w:val="16"/>
        </w:rPr>
        <w:t xml:space="preserve">Uniform. Even if a benefit is paid to each individual, its level could still be affected by the composition of the household. To take account of the fact that the per capita cost of living decreases with the size of the household, existing guaranteed minimum income schemes grant a smaller per capita income to the members of a couple than to a person living alone. A fair and effective operation of such schemes therefore supposes that the administration should have the power to check the living arrangements of their beneficiaries. </w:t>
      </w:r>
      <w:r w:rsidRPr="00897EE5">
        <w:rPr>
          <w:rStyle w:val="StyleUnderline"/>
        </w:rPr>
        <w:t>A basic income</w:t>
      </w:r>
      <w:r w:rsidRPr="00897EE5">
        <w:rPr>
          <w:sz w:val="16"/>
        </w:rPr>
        <w:t xml:space="preserve">, instead, </w:t>
      </w:r>
      <w:r w:rsidRPr="00897EE5">
        <w:rPr>
          <w:rStyle w:val="StyleUnderline"/>
        </w:rPr>
        <w:t xml:space="preserve">is paid on a </w:t>
      </w:r>
      <w:r w:rsidRPr="00897EE5">
        <w:rPr>
          <w:rStyle w:val="Emphasis"/>
        </w:rPr>
        <w:t>strictly individual basis</w:t>
      </w:r>
      <w:r w:rsidRPr="00897EE5">
        <w:rPr>
          <w:sz w:val="16"/>
        </w:rPr>
        <w:t xml:space="preserve">. Not only in the sense that each individual member of the community is a recipient but also in the sense that how much (s)he receives is independent of what type of household (s)he belongs to. </w:t>
      </w:r>
      <w:r w:rsidRPr="00897EE5">
        <w:rPr>
          <w:rStyle w:val="StyleUnderline"/>
        </w:rPr>
        <w:t>The operation of a basic income scheme</w:t>
      </w:r>
      <w:r w:rsidRPr="00897EE5">
        <w:rPr>
          <w:sz w:val="16"/>
        </w:rPr>
        <w:t xml:space="preserve"> therefore </w:t>
      </w:r>
      <w:r w:rsidRPr="00897EE5">
        <w:rPr>
          <w:rStyle w:val="Emphasis"/>
        </w:rPr>
        <w:t>dispenses</w:t>
      </w:r>
      <w:r w:rsidRPr="00897EE5">
        <w:rPr>
          <w:rStyle w:val="StyleUnderline"/>
        </w:rPr>
        <w:t xml:space="preserve"> with </w:t>
      </w:r>
      <w:r w:rsidRPr="00897EE5">
        <w:rPr>
          <w:rStyle w:val="Emphasis"/>
        </w:rPr>
        <w:t>any control</w:t>
      </w:r>
      <w:r w:rsidRPr="00897EE5">
        <w:rPr>
          <w:rStyle w:val="StyleUnderline"/>
        </w:rPr>
        <w:t xml:space="preserve"> over living arrangements</w:t>
      </w:r>
      <w:r w:rsidRPr="00897EE5">
        <w:rPr>
          <w:sz w:val="16"/>
        </w:rPr>
        <w:t>, and it preserves the full advantages of reducing the cost of one’s living by sharing one’s accommodation with others. Precisely because of its strictly individualistic nature, a basic income tends to remove isolation traps and foster communal life.</w:t>
      </w:r>
    </w:p>
    <w:p w14:paraId="2A3CA663" w14:textId="77777777" w:rsidR="00BF056F" w:rsidRPr="00897EE5" w:rsidRDefault="00BF056F" w:rsidP="00BF056F">
      <w:pPr>
        <w:rPr>
          <w:rStyle w:val="StyleUnderline"/>
        </w:rPr>
      </w:pPr>
      <w:r w:rsidRPr="00897EE5">
        <w:rPr>
          <w:rStyle w:val="StyleUnderline"/>
        </w:rPr>
        <w:t>Without Means Test</w:t>
      </w:r>
    </w:p>
    <w:p w14:paraId="73C7FF86" w14:textId="77777777" w:rsidR="00BF056F" w:rsidRPr="008F73D6" w:rsidRDefault="00BF056F" w:rsidP="00BF056F">
      <w:pPr>
        <w:rPr>
          <w:sz w:val="16"/>
        </w:rPr>
      </w:pPr>
      <w:r w:rsidRPr="00897EE5">
        <w:rPr>
          <w:sz w:val="16"/>
        </w:rPr>
        <w:t xml:space="preserve">Irrespective of income. Relative to existing guaranteed minimum income schemes, </w:t>
      </w:r>
      <w:r w:rsidRPr="00897EE5">
        <w:rPr>
          <w:rStyle w:val="StyleUnderline"/>
        </w:rPr>
        <w:t xml:space="preserve">the </w:t>
      </w:r>
      <w:r w:rsidRPr="00897EE5">
        <w:rPr>
          <w:rStyle w:val="Emphasis"/>
        </w:rPr>
        <w:t>most striking feature</w:t>
      </w:r>
      <w:r w:rsidRPr="00897EE5">
        <w:rPr>
          <w:rStyle w:val="StyleUnderline"/>
        </w:rPr>
        <w:t xml:space="preserve"> of a basic income is</w:t>
      </w:r>
      <w:r w:rsidRPr="00897EE5">
        <w:rPr>
          <w:sz w:val="16"/>
        </w:rPr>
        <w:t xml:space="preserve"> no doubt </w:t>
      </w:r>
      <w:r w:rsidRPr="00897EE5">
        <w:rPr>
          <w:rStyle w:val="StyleUnderline"/>
        </w:rPr>
        <w:t>that it is paid</w:t>
      </w:r>
      <w:r w:rsidRPr="00897EE5">
        <w:rPr>
          <w:sz w:val="16"/>
        </w:rPr>
        <w:t xml:space="preserve">, indeed paid </w:t>
      </w:r>
      <w:r w:rsidRPr="00897EE5">
        <w:rPr>
          <w:rStyle w:val="StyleUnderline"/>
        </w:rPr>
        <w:t xml:space="preserve">at the </w:t>
      </w:r>
      <w:r w:rsidRPr="00897EE5">
        <w:rPr>
          <w:rStyle w:val="Emphasis"/>
        </w:rPr>
        <w:t>same</w:t>
      </w:r>
      <w:r w:rsidRPr="00897EE5">
        <w:rPr>
          <w:rStyle w:val="StyleUnderline"/>
        </w:rPr>
        <w:t xml:space="preserve"> level, to rich and poor </w:t>
      </w:r>
      <w:r w:rsidRPr="00897EE5">
        <w:rPr>
          <w:rStyle w:val="Emphasis"/>
        </w:rPr>
        <w:t>alike</w:t>
      </w:r>
      <w:r w:rsidRPr="00897EE5">
        <w:rPr>
          <w:rStyle w:val="StyleUnderline"/>
        </w:rPr>
        <w:t>, irrespective of their income level</w:t>
      </w:r>
      <w:r w:rsidRPr="00897EE5">
        <w:rPr>
          <w:sz w:val="16"/>
        </w:rPr>
        <w:t>. Under the simplest variant of the existing schemes, a minimum level of income is specified for each type of household (single adult, childless couple, single parent of one child, etc.), the household’s total income from other sources is assessed, and the difference between this income and the stipulated minimum is paid to each household as a cash benefit. In this sense, existing schemes operate ex post, on the basis of a prior assessment, be it provisional, of the beneficiaries’ income. A basic income scheme, instead, operates ex ante, irrespective of any income test. The benefit is given in full to those whose income exceeds the stipulated minimum no less than to those whose income falls short of it. Nor are any other means taken into account when determining the level of benefit a person is entitled to: neither a person’s informal income, nor the help she could claim from relatives, nor the value of her belongings. Taxable “means” may need to be taxed at a higher average rate in order to fund the basic income. But the tax-and-benefit system no longer rests on a dichotomy between two notions of “means”: a broad one for the poor, by reference to which benefits are cut, and a narrow one for the better off, by reference to which income tax is levied.</w:t>
      </w:r>
    </w:p>
    <w:p w14:paraId="180985E8" w14:textId="476628FF" w:rsidR="001240FE" w:rsidRPr="0084138E" w:rsidRDefault="001240FE" w:rsidP="001240FE">
      <w:pPr>
        <w:pStyle w:val="Heading2"/>
      </w:pPr>
      <w:r>
        <w:t>Predictability</w:t>
      </w:r>
    </w:p>
    <w:p w14:paraId="4062C5C3" w14:textId="77777777" w:rsidR="001240FE" w:rsidRPr="0084138E" w:rsidRDefault="001240FE" w:rsidP="001240FE">
      <w:pPr>
        <w:pStyle w:val="Heading3"/>
      </w:pPr>
      <w:r w:rsidRPr="0084138E">
        <w:t>Plain Meaning---2AC</w:t>
      </w:r>
    </w:p>
    <w:p w14:paraId="28499153" w14:textId="77777777" w:rsidR="001240FE" w:rsidRPr="0084138E" w:rsidRDefault="001240FE" w:rsidP="001240FE">
      <w:pPr>
        <w:pStyle w:val="Heading4"/>
      </w:pPr>
      <w:r w:rsidRPr="0084138E">
        <w:t>Prefer plain meaning.</w:t>
      </w:r>
    </w:p>
    <w:p w14:paraId="2958DB92" w14:textId="77777777" w:rsidR="001240FE" w:rsidRPr="0084138E" w:rsidRDefault="001240FE" w:rsidP="001240FE">
      <w:r w:rsidRPr="0084138E">
        <w:rPr>
          <w:rStyle w:val="Style13ptBold"/>
        </w:rPr>
        <w:t>Scalia ’12</w:t>
      </w:r>
      <w:r w:rsidRPr="0084138E">
        <w:t xml:space="preserve"> [Antonin Scalia and Bryan Garner; 2012; Justice on the Supreme Court of the United States; American lawyer, lexicographer, and teacher; Reading Law: The Interpretation of Legal Texts, “Ordinary-Meaning Canon,” Ch. 6]</w:t>
      </w:r>
    </w:p>
    <w:p w14:paraId="50EC2F47" w14:textId="77777777" w:rsidR="001240FE" w:rsidRPr="0084138E" w:rsidRDefault="001240FE" w:rsidP="001240FE">
      <w:pPr>
        <w:rPr>
          <w:sz w:val="16"/>
        </w:rPr>
      </w:pPr>
      <w:r w:rsidRPr="0084138E">
        <w:rPr>
          <w:rStyle w:val="StyleUnderline"/>
        </w:rPr>
        <w:t xml:space="preserve">Words are to be understood in </w:t>
      </w:r>
      <w:r w:rsidRPr="0084138E">
        <w:rPr>
          <w:rStyle w:val="Emphasis"/>
        </w:rPr>
        <w:t>their ordinary, everyday meanings</w:t>
      </w:r>
      <w:r w:rsidRPr="0084138E">
        <w:rPr>
          <w:rStyle w:val="StyleUnderline"/>
        </w:rPr>
        <w:t>—</w:t>
      </w:r>
      <w:r w:rsidRPr="0084138E">
        <w:rPr>
          <w:rStyle w:val="Emphasis"/>
        </w:rPr>
        <w:t>unless</w:t>
      </w:r>
      <w:r w:rsidRPr="0084138E">
        <w:rPr>
          <w:rStyle w:val="StyleUnderline"/>
        </w:rPr>
        <w:t xml:space="preserve"> the context </w:t>
      </w:r>
      <w:r w:rsidRPr="0084138E">
        <w:rPr>
          <w:rStyle w:val="Emphasis"/>
        </w:rPr>
        <w:t>indicates</w:t>
      </w:r>
      <w:r w:rsidRPr="0084138E">
        <w:rPr>
          <w:sz w:val="16"/>
        </w:rPr>
        <w:t xml:space="preserve"> that </w:t>
      </w:r>
      <w:r w:rsidRPr="0084138E">
        <w:rPr>
          <w:rStyle w:val="StyleUnderline"/>
        </w:rPr>
        <w:t xml:space="preserve">they bear a </w:t>
      </w:r>
      <w:r w:rsidRPr="0084138E">
        <w:rPr>
          <w:rStyle w:val="Emphasis"/>
        </w:rPr>
        <w:t>technical sense</w:t>
      </w:r>
      <w:r w:rsidRPr="0084138E">
        <w:rPr>
          <w:sz w:val="16"/>
        </w:rPr>
        <w:t>.</w:t>
      </w:r>
    </w:p>
    <w:p w14:paraId="0FDE9C53" w14:textId="77777777" w:rsidR="001240FE" w:rsidRPr="0084138E" w:rsidRDefault="001240FE" w:rsidP="001240FE">
      <w:pPr>
        <w:ind w:left="720"/>
        <w:rPr>
          <w:sz w:val="16"/>
        </w:rPr>
      </w:pPr>
      <w:r w:rsidRPr="0084138E">
        <w:rPr>
          <w:sz w:val="16"/>
        </w:rPr>
        <w:t>“The enlightened patriots who framed our constitution, and the people who adopted it, must be understood to have employed words in their natural sense, and to have intended what they have said.”</w:t>
      </w:r>
    </w:p>
    <w:p w14:paraId="6A1FD459" w14:textId="77777777" w:rsidR="001240FE" w:rsidRPr="0084138E" w:rsidRDefault="001240FE" w:rsidP="001240FE">
      <w:pPr>
        <w:ind w:left="720" w:firstLine="720"/>
        <w:rPr>
          <w:sz w:val="16"/>
        </w:rPr>
      </w:pPr>
      <w:r w:rsidRPr="0084138E">
        <w:rPr>
          <w:sz w:val="16"/>
        </w:rPr>
        <w:t>Chief Justice John Marshall,</w:t>
      </w:r>
    </w:p>
    <w:p w14:paraId="62223D03" w14:textId="77777777" w:rsidR="001240FE" w:rsidRPr="0084138E" w:rsidRDefault="001240FE" w:rsidP="001240FE">
      <w:pPr>
        <w:ind w:left="720" w:firstLine="720"/>
        <w:rPr>
          <w:sz w:val="16"/>
        </w:rPr>
      </w:pPr>
      <w:r w:rsidRPr="0084138E">
        <w:rPr>
          <w:sz w:val="16"/>
        </w:rPr>
        <w:t>Gibbons v. Ogden, 22 U.S. (9 Wheat.) 1, 71 (1824).</w:t>
      </w:r>
    </w:p>
    <w:p w14:paraId="568B7E65" w14:textId="77777777" w:rsidR="001240FE" w:rsidRPr="0084138E" w:rsidRDefault="001240FE" w:rsidP="001240FE">
      <w:pPr>
        <w:rPr>
          <w:rStyle w:val="StyleUnderline"/>
        </w:rPr>
      </w:pPr>
      <w:r w:rsidRPr="0084138E">
        <w:rPr>
          <w:rStyle w:val="StyleUnderline"/>
        </w:rPr>
        <w:t xml:space="preserve">The </w:t>
      </w:r>
      <w:r w:rsidRPr="0084138E">
        <w:rPr>
          <w:rStyle w:val="Emphasis"/>
        </w:rPr>
        <w:t>ordinary-meaning rule</w:t>
      </w:r>
      <w:r w:rsidRPr="0084138E">
        <w:rPr>
          <w:rStyle w:val="StyleUnderline"/>
        </w:rPr>
        <w:t xml:space="preserve"> is the </w:t>
      </w:r>
      <w:r w:rsidRPr="0084138E">
        <w:rPr>
          <w:rStyle w:val="Emphasis"/>
        </w:rPr>
        <w:t>most fundamental semantic rule</w:t>
      </w:r>
      <w:r w:rsidRPr="0084138E">
        <w:rPr>
          <w:rStyle w:val="StyleUnderline"/>
        </w:rPr>
        <w:t xml:space="preserve"> of interpretation</w:t>
      </w:r>
      <w:r w:rsidRPr="0084138E">
        <w:rPr>
          <w:sz w:val="16"/>
        </w:rPr>
        <w:t xml:space="preserve">.1 </w:t>
      </w:r>
      <w:r w:rsidRPr="0084138E">
        <w:rPr>
          <w:rStyle w:val="StyleUnderline"/>
        </w:rPr>
        <w:t xml:space="preserve">It governs constitutions, statutes, rules, </w:t>
      </w:r>
      <w:r w:rsidRPr="0084138E">
        <w:rPr>
          <w:rStyle w:val="Emphasis"/>
        </w:rPr>
        <w:t>and</w:t>
      </w:r>
      <w:r w:rsidRPr="0084138E">
        <w:rPr>
          <w:rStyle w:val="StyleUnderline"/>
        </w:rPr>
        <w:t xml:space="preserve"> private instruments. Interpreters should </w:t>
      </w:r>
      <w:r w:rsidRPr="0084138E">
        <w:rPr>
          <w:rStyle w:val="Emphasis"/>
        </w:rPr>
        <w:t>not</w:t>
      </w:r>
      <w:r w:rsidRPr="0084138E">
        <w:rPr>
          <w:rStyle w:val="StyleUnderline"/>
        </w:rPr>
        <w:t xml:space="preserve"> be required to divine </w:t>
      </w:r>
      <w:r w:rsidRPr="0084138E">
        <w:rPr>
          <w:rStyle w:val="Emphasis"/>
        </w:rPr>
        <w:t>arcane nuances</w:t>
      </w:r>
      <w:r w:rsidRPr="0084138E">
        <w:rPr>
          <w:rStyle w:val="StyleUnderline"/>
        </w:rPr>
        <w:t xml:space="preserve"> or</w:t>
      </w:r>
      <w:r w:rsidRPr="0084138E">
        <w:rPr>
          <w:sz w:val="16"/>
        </w:rPr>
        <w:t xml:space="preserve"> to </w:t>
      </w:r>
      <w:r w:rsidRPr="0084138E">
        <w:rPr>
          <w:rStyle w:val="StyleUnderline"/>
        </w:rPr>
        <w:t xml:space="preserve">discover </w:t>
      </w:r>
      <w:r w:rsidRPr="0084138E">
        <w:rPr>
          <w:rStyle w:val="Emphasis"/>
        </w:rPr>
        <w:t>hidden meanings</w:t>
      </w:r>
      <w:r w:rsidRPr="0084138E">
        <w:rPr>
          <w:sz w:val="16"/>
        </w:rPr>
        <w:t xml:space="preserve">. Justice Joseph Story’s words are as true today as they were when written in the middle of the 19th century, and they are </w:t>
      </w:r>
      <w:r w:rsidRPr="0084138E">
        <w:rPr>
          <w:rStyle w:val="StyleUnderline"/>
        </w:rPr>
        <w:t>true</w:t>
      </w:r>
      <w:r w:rsidRPr="0084138E">
        <w:rPr>
          <w:sz w:val="16"/>
        </w:rPr>
        <w:t xml:space="preserve"> not just of constitutions but </w:t>
      </w:r>
      <w:r w:rsidRPr="0084138E">
        <w:rPr>
          <w:rStyle w:val="StyleUnderline"/>
        </w:rPr>
        <w:t xml:space="preserve">of </w:t>
      </w:r>
      <w:r w:rsidRPr="0084138E">
        <w:rPr>
          <w:rStyle w:val="Emphasis"/>
        </w:rPr>
        <w:t>all</w:t>
      </w:r>
      <w:r w:rsidRPr="0084138E">
        <w:rPr>
          <w:sz w:val="16"/>
        </w:rPr>
        <w:t xml:space="preserve"> other </w:t>
      </w:r>
      <w:r w:rsidRPr="0084138E">
        <w:rPr>
          <w:rStyle w:val="Emphasis"/>
        </w:rPr>
        <w:t>legal instruments</w:t>
      </w:r>
      <w:r w:rsidRPr="0084138E">
        <w:rPr>
          <w:rStyle w:val="StyleUnderline"/>
        </w:rPr>
        <w:t>:</w:t>
      </w:r>
    </w:p>
    <w:p w14:paraId="407CCE85" w14:textId="77777777" w:rsidR="001240FE" w:rsidRPr="0084138E" w:rsidRDefault="001240FE" w:rsidP="001240FE">
      <w:pPr>
        <w:ind w:left="720"/>
        <w:rPr>
          <w:sz w:val="16"/>
        </w:rPr>
      </w:pPr>
      <w:r w:rsidRPr="0084138E">
        <w:rPr>
          <w:rStyle w:val="Emphasis"/>
        </w:rPr>
        <w:t>[E]very word</w:t>
      </w:r>
      <w:r w:rsidRPr="0084138E">
        <w:rPr>
          <w:sz w:val="16"/>
        </w:rPr>
        <w:t xml:space="preserve"> employed in the constitution </w:t>
      </w:r>
      <w:r w:rsidRPr="0084138E">
        <w:rPr>
          <w:rStyle w:val="StyleUnderline"/>
        </w:rPr>
        <w:t xml:space="preserve">is to be expounded in </w:t>
      </w:r>
      <w:r w:rsidRPr="0084138E">
        <w:rPr>
          <w:rStyle w:val="Emphasis"/>
        </w:rPr>
        <w:t>its plain, obvious, and common sense</w:t>
      </w:r>
      <w:r w:rsidRPr="0084138E">
        <w:rPr>
          <w:rStyle w:val="StyleUnderline"/>
        </w:rPr>
        <w:t>, unless the context</w:t>
      </w:r>
      <w:r w:rsidRPr="0084138E">
        <w:rPr>
          <w:sz w:val="16"/>
        </w:rPr>
        <w:t xml:space="preserve"> furnishes some ground to </w:t>
      </w:r>
      <w:r w:rsidRPr="0084138E">
        <w:rPr>
          <w:rStyle w:val="StyleUnderline"/>
        </w:rPr>
        <w:t>control</w:t>
      </w:r>
      <w:r w:rsidRPr="0084138E">
        <w:rPr>
          <w:sz w:val="16"/>
        </w:rPr>
        <w:t xml:space="preserve">, qualify, or enlarge </w:t>
      </w:r>
      <w:r w:rsidRPr="0084138E">
        <w:rPr>
          <w:rStyle w:val="StyleUnderline"/>
        </w:rPr>
        <w:t>it</w:t>
      </w:r>
      <w:r w:rsidRPr="0084138E">
        <w:rPr>
          <w:sz w:val="16"/>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p w14:paraId="0F0B9864" w14:textId="77777777" w:rsidR="001240FE" w:rsidRPr="0084138E" w:rsidRDefault="001240FE" w:rsidP="001240FE">
      <w:pPr>
        <w:pStyle w:val="Heading3"/>
      </w:pPr>
      <w:r w:rsidRPr="0084138E">
        <w:t>General Terms---2AC</w:t>
      </w:r>
    </w:p>
    <w:p w14:paraId="4AE1E029" w14:textId="77777777" w:rsidR="001240FE" w:rsidRPr="0084138E" w:rsidRDefault="001240FE" w:rsidP="001240FE">
      <w:pPr>
        <w:pStyle w:val="Heading4"/>
      </w:pPr>
      <w:r w:rsidRPr="0084138E">
        <w:t xml:space="preserve">General terms like “security cooperation” should be understood </w:t>
      </w:r>
      <w:r w:rsidRPr="0084138E">
        <w:rPr>
          <w:u w:val="single"/>
        </w:rPr>
        <w:t>broadly</w:t>
      </w:r>
      <w:r w:rsidRPr="0084138E">
        <w:t>.</w:t>
      </w:r>
    </w:p>
    <w:p w14:paraId="566168B3" w14:textId="77777777" w:rsidR="001240FE" w:rsidRPr="0084138E" w:rsidRDefault="001240FE" w:rsidP="001240FE">
      <w:r w:rsidRPr="0084138E">
        <w:rPr>
          <w:rStyle w:val="Style13ptBold"/>
        </w:rPr>
        <w:t>Scalia ’12</w:t>
      </w:r>
      <w:r w:rsidRPr="0084138E">
        <w:t xml:space="preserve"> [Antonin Scalia and Bryan Garner; 2012; Justice on the Supreme Court of the United States; American lawyer, lexicographer, and teacher; Reading Law: The Interpretation of Legal Texts, “General-Terms Canon,” Ch. 9]</w:t>
      </w:r>
    </w:p>
    <w:p w14:paraId="71FA72C4" w14:textId="77777777" w:rsidR="001240FE" w:rsidRPr="0084138E" w:rsidRDefault="001240FE" w:rsidP="001240FE">
      <w:pPr>
        <w:rPr>
          <w:sz w:val="16"/>
        </w:rPr>
      </w:pPr>
      <w:r w:rsidRPr="0084138E">
        <w:rPr>
          <w:rStyle w:val="StyleUnderline"/>
        </w:rPr>
        <w:t xml:space="preserve">General terms are to be given their </w:t>
      </w:r>
      <w:r w:rsidRPr="0084138E">
        <w:rPr>
          <w:rStyle w:val="Emphasis"/>
        </w:rPr>
        <w:t>general meaning</w:t>
      </w:r>
      <w:r w:rsidRPr="0084138E">
        <w:rPr>
          <w:sz w:val="16"/>
        </w:rPr>
        <w:t xml:space="preserve"> (generalia verba sunt generaliter intelligenda).</w:t>
      </w:r>
    </w:p>
    <w:p w14:paraId="3011BDF1" w14:textId="77777777" w:rsidR="001240FE" w:rsidRPr="0084138E" w:rsidRDefault="001240FE" w:rsidP="001240FE">
      <w:pPr>
        <w:rPr>
          <w:sz w:val="16"/>
        </w:rPr>
      </w:pPr>
      <w:r w:rsidRPr="0084138E">
        <w:rPr>
          <w:rStyle w:val="StyleUnderline"/>
        </w:rPr>
        <w:t>Without</w:t>
      </w:r>
      <w:r w:rsidRPr="0084138E">
        <w:rPr>
          <w:sz w:val="16"/>
        </w:rPr>
        <w:t xml:space="preserve"> some </w:t>
      </w:r>
      <w:r w:rsidRPr="0084138E">
        <w:rPr>
          <w:rStyle w:val="Emphasis"/>
        </w:rPr>
        <w:t>indication</w:t>
      </w:r>
      <w:r w:rsidRPr="0084138E">
        <w:rPr>
          <w:rStyle w:val="StyleUnderline"/>
        </w:rPr>
        <w:t xml:space="preserve"> to the contrary, general words</w:t>
      </w:r>
      <w:r w:rsidRPr="0084138E">
        <w:rPr>
          <w:sz w:val="16"/>
        </w:rPr>
        <w:t xml:space="preserve"> (like all words, general or not) </w:t>
      </w:r>
      <w:r w:rsidRPr="0084138E">
        <w:rPr>
          <w:rStyle w:val="StyleUnderline"/>
        </w:rPr>
        <w:t xml:space="preserve">are to be accorded their </w:t>
      </w:r>
      <w:r w:rsidRPr="0084138E">
        <w:rPr>
          <w:rStyle w:val="Emphasis"/>
        </w:rPr>
        <w:t>full and fair scope</w:t>
      </w:r>
      <w:r w:rsidRPr="0084138E">
        <w:rPr>
          <w:rStyle w:val="StyleUnderline"/>
        </w:rPr>
        <w:t xml:space="preserve">. They are not to be </w:t>
      </w:r>
      <w:r w:rsidRPr="0084138E">
        <w:rPr>
          <w:rStyle w:val="Emphasis"/>
        </w:rPr>
        <w:t>arbitrarily limited</w:t>
      </w:r>
      <w:r w:rsidRPr="0084138E">
        <w:rPr>
          <w:sz w:val="16"/>
        </w:rPr>
        <w:t xml:space="preserve">. This is </w:t>
      </w:r>
      <w:r w:rsidRPr="0084138E">
        <w:rPr>
          <w:rStyle w:val="StyleUnderline"/>
        </w:rPr>
        <w:t>the general-terms canon</w:t>
      </w:r>
      <w:r w:rsidRPr="0084138E">
        <w:rPr>
          <w:sz w:val="16"/>
        </w:rPr>
        <w:t xml:space="preserve">, which </w:t>
      </w:r>
      <w:r w:rsidRPr="0084138E">
        <w:rPr>
          <w:rStyle w:val="StyleUnderline"/>
        </w:rPr>
        <w:t xml:space="preserve">is based on the </w:t>
      </w:r>
      <w:r w:rsidRPr="0084138E">
        <w:rPr>
          <w:rStyle w:val="Emphasis"/>
        </w:rPr>
        <w:t>reality</w:t>
      </w:r>
      <w:r w:rsidRPr="0084138E">
        <w:rPr>
          <w:sz w:val="16"/>
        </w:rPr>
        <w:t xml:space="preserve"> that </w:t>
      </w:r>
      <w:r w:rsidRPr="0084138E">
        <w:rPr>
          <w:rStyle w:val="StyleUnderline"/>
        </w:rPr>
        <w:t xml:space="preserve">it is </w:t>
      </w:r>
      <w:r w:rsidRPr="0084138E">
        <w:rPr>
          <w:rStyle w:val="Emphasis"/>
        </w:rPr>
        <w:t>possible and useful</w:t>
      </w:r>
      <w:r w:rsidRPr="0084138E">
        <w:rPr>
          <w:rStyle w:val="StyleUnderline"/>
        </w:rPr>
        <w:t xml:space="preserve"> to formulate categories</w:t>
      </w:r>
      <w:r w:rsidRPr="0084138E">
        <w:rPr>
          <w:sz w:val="16"/>
        </w:rPr>
        <w:t xml:space="preserve"> (e.g., “dangerous weapons”) </w:t>
      </w:r>
      <w:r w:rsidRPr="0084138E">
        <w:rPr>
          <w:rStyle w:val="StyleUnderline"/>
        </w:rPr>
        <w:t xml:space="preserve">without knowing </w:t>
      </w:r>
      <w:r w:rsidRPr="0084138E">
        <w:rPr>
          <w:rStyle w:val="Emphasis"/>
        </w:rPr>
        <w:t>all the items that may fit</w:t>
      </w:r>
      <w:r w:rsidRPr="0084138E">
        <w:rPr>
          <w:sz w:val="16"/>
        </w:rPr>
        <w:t>—or may later, once invented, come to fit—</w:t>
      </w:r>
      <w:r w:rsidRPr="0084138E">
        <w:rPr>
          <w:rStyle w:val="StyleUnderline"/>
        </w:rPr>
        <w:t>within those categories</w:t>
      </w:r>
      <w:r w:rsidRPr="0084138E">
        <w:rPr>
          <w:sz w:val="16"/>
        </w:rPr>
        <w:t>.</w:t>
      </w:r>
    </w:p>
    <w:p w14:paraId="33B0A064" w14:textId="77777777" w:rsidR="001240FE" w:rsidRPr="0084138E" w:rsidRDefault="001240FE" w:rsidP="001240FE">
      <w:pPr>
        <w:pStyle w:val="Heading3"/>
      </w:pPr>
      <w:r w:rsidRPr="0084138E">
        <w:t>Intent To Exclude Unnecessary---2NC</w:t>
      </w:r>
    </w:p>
    <w:p w14:paraId="1A05EE01" w14:textId="77777777" w:rsidR="001240FE" w:rsidRPr="0084138E" w:rsidRDefault="001240FE" w:rsidP="001240FE">
      <w:pPr>
        <w:pStyle w:val="Heading4"/>
      </w:pPr>
      <w:r w:rsidRPr="0084138E">
        <w:t xml:space="preserve">A definition need not </w:t>
      </w:r>
      <w:r w:rsidRPr="0084138E">
        <w:rPr>
          <w:u w:val="single"/>
        </w:rPr>
        <w:t>specify</w:t>
      </w:r>
      <w:r w:rsidRPr="0084138E">
        <w:t xml:space="preserve"> something is excluded to </w:t>
      </w:r>
      <w:r w:rsidRPr="0084138E">
        <w:rPr>
          <w:u w:val="single"/>
        </w:rPr>
        <w:t>actually exclude</w:t>
      </w:r>
      <w:r w:rsidRPr="0084138E">
        <w:t xml:space="preserve"> something.</w:t>
      </w:r>
    </w:p>
    <w:p w14:paraId="70884F63" w14:textId="77777777" w:rsidR="001240FE" w:rsidRPr="0084138E" w:rsidRDefault="001240FE" w:rsidP="001240FE">
      <w:r w:rsidRPr="0084138E">
        <w:rPr>
          <w:rStyle w:val="Style13ptBold"/>
        </w:rPr>
        <w:t>Scalia ’12</w:t>
      </w:r>
      <w:r w:rsidRPr="0084138E">
        <w:t xml:space="preserve"> [Antonin Scalia and Bryan Garner; 2012; Justice on the Supreme Court of the United States; American lawyer, lexicographer, and teacher; Reading Law: The Interpretation of Legal Texts, “General-Terms Canon,” Ch. 10]</w:t>
      </w:r>
    </w:p>
    <w:p w14:paraId="385A7D8E" w14:textId="77777777" w:rsidR="001240FE" w:rsidRPr="0084138E" w:rsidRDefault="001240FE" w:rsidP="001240FE">
      <w:pPr>
        <w:rPr>
          <w:sz w:val="16"/>
        </w:rPr>
      </w:pPr>
      <w:r w:rsidRPr="0084138E">
        <w:rPr>
          <w:rStyle w:val="StyleUnderline"/>
        </w:rPr>
        <w:t xml:space="preserve">The expression of one thing </w:t>
      </w:r>
      <w:r w:rsidRPr="0084138E">
        <w:rPr>
          <w:rStyle w:val="Emphasis"/>
        </w:rPr>
        <w:t>implies</w:t>
      </w:r>
      <w:r w:rsidRPr="0084138E">
        <w:rPr>
          <w:rStyle w:val="StyleUnderline"/>
        </w:rPr>
        <w:t xml:space="preserve"> the exclusion of others</w:t>
      </w:r>
      <w:r w:rsidRPr="0084138E">
        <w:rPr>
          <w:sz w:val="16"/>
        </w:rPr>
        <w:t xml:space="preserve"> (expressio unius est exclusio alterius).</w:t>
      </w:r>
    </w:p>
    <w:p w14:paraId="028F7C58" w14:textId="77777777" w:rsidR="001240FE" w:rsidRPr="0084138E" w:rsidRDefault="001240FE" w:rsidP="001240FE">
      <w:pPr>
        <w:rPr>
          <w:sz w:val="16"/>
        </w:rPr>
      </w:pPr>
      <w:r w:rsidRPr="0084138E">
        <w:rPr>
          <w:sz w:val="16"/>
        </w:rPr>
        <w:t xml:space="preserve">Expressio unius, also known as inclusio unius, is a Latin name for the communicative device known as negative implication. In English, it is known as the negative-implication canon. We encounter the device—and recognize it—frequently in our daily lives. </w:t>
      </w:r>
      <w:r w:rsidRPr="0084138E">
        <w:rPr>
          <w:rStyle w:val="StyleUnderline"/>
        </w:rPr>
        <w:t xml:space="preserve">When a car dealer promises a </w:t>
      </w:r>
      <w:r w:rsidRPr="0084138E">
        <w:rPr>
          <w:rStyle w:val="Emphasis"/>
        </w:rPr>
        <w:t>low financing rate</w:t>
      </w:r>
      <w:r w:rsidRPr="0084138E">
        <w:rPr>
          <w:rStyle w:val="StyleUnderline"/>
        </w:rPr>
        <w:t xml:space="preserve"> to “purchasers with good credit,” it is </w:t>
      </w:r>
      <w:r w:rsidRPr="0084138E">
        <w:rPr>
          <w:rStyle w:val="Emphasis"/>
        </w:rPr>
        <w:t>entirely clear</w:t>
      </w:r>
      <w:r w:rsidRPr="0084138E">
        <w:rPr>
          <w:rStyle w:val="StyleUnderline"/>
        </w:rPr>
        <w:t xml:space="preserve"> that the rate is </w:t>
      </w:r>
      <w:r w:rsidRPr="0084138E">
        <w:rPr>
          <w:rStyle w:val="Emphasis"/>
          <w:i/>
        </w:rPr>
        <w:t>not</w:t>
      </w:r>
      <w:r w:rsidRPr="0084138E">
        <w:rPr>
          <w:rStyle w:val="Emphasis"/>
        </w:rPr>
        <w:t xml:space="preserve"> available</w:t>
      </w:r>
      <w:r w:rsidRPr="0084138E">
        <w:rPr>
          <w:rStyle w:val="StyleUnderline"/>
        </w:rPr>
        <w:t xml:space="preserve"> to purchasers with spotty credit</w:t>
      </w:r>
      <w:r w:rsidRPr="0084138E">
        <w:rPr>
          <w:sz w:val="16"/>
        </w:rPr>
        <w:t>.</w:t>
      </w:r>
    </w:p>
    <w:p w14:paraId="55A1E195" w14:textId="77777777" w:rsidR="001240FE" w:rsidRPr="0084138E" w:rsidRDefault="001240FE" w:rsidP="001240FE">
      <w:pPr>
        <w:pStyle w:val="Heading3"/>
      </w:pPr>
      <w:r w:rsidRPr="0084138E">
        <w:t>Intent to Exclude Necessary---2AC</w:t>
      </w:r>
    </w:p>
    <w:p w14:paraId="3E57F204" w14:textId="77777777" w:rsidR="001240FE" w:rsidRPr="0084138E" w:rsidRDefault="001240FE" w:rsidP="001240FE">
      <w:pPr>
        <w:pStyle w:val="Heading4"/>
      </w:pPr>
      <w:r w:rsidRPr="0084138E">
        <w:t>Disagreed with the above.</w:t>
      </w:r>
    </w:p>
    <w:p w14:paraId="4EEC489D" w14:textId="77777777" w:rsidR="001240FE" w:rsidRPr="0084138E" w:rsidRDefault="001240FE" w:rsidP="001240FE">
      <w:r w:rsidRPr="0084138E">
        <w:rPr>
          <w:rStyle w:val="Style13ptBold"/>
        </w:rPr>
        <w:t>Scalia ’12</w:t>
      </w:r>
      <w:r w:rsidRPr="0084138E">
        <w:t xml:space="preserve"> [Antonin Scalia and Bryan Garner; 2012; Justice on the Supreme Court of the United States; American lawyer, lexicographer, and teacher; Reading Law: The Interpretation of Legal Texts, “General-Terms Canon,” Ch. 10]</w:t>
      </w:r>
    </w:p>
    <w:p w14:paraId="59AA7B9C" w14:textId="77777777" w:rsidR="001240FE" w:rsidRPr="0084138E" w:rsidRDefault="001240FE" w:rsidP="001240FE">
      <w:pPr>
        <w:rPr>
          <w:sz w:val="16"/>
        </w:rPr>
      </w:pPr>
      <w:r w:rsidRPr="0084138E">
        <w:rPr>
          <w:rStyle w:val="Emphasis"/>
        </w:rPr>
        <w:t>Virtually all</w:t>
      </w:r>
      <w:r w:rsidRPr="0084138E">
        <w:rPr>
          <w:sz w:val="16"/>
        </w:rPr>
        <w:t xml:space="preserve"> the </w:t>
      </w:r>
      <w:r w:rsidRPr="0084138E">
        <w:rPr>
          <w:rStyle w:val="Emphasis"/>
        </w:rPr>
        <w:t>authorities</w:t>
      </w:r>
      <w:r w:rsidRPr="0084138E">
        <w:rPr>
          <w:rStyle w:val="StyleUnderline"/>
        </w:rPr>
        <w:t xml:space="preserve"> who discuss the negative-implication canon emphasize</w:t>
      </w:r>
      <w:r w:rsidRPr="0084138E">
        <w:rPr>
          <w:sz w:val="16"/>
        </w:rPr>
        <w:t xml:space="preserve"> that </w:t>
      </w:r>
      <w:r w:rsidRPr="0084138E">
        <w:rPr>
          <w:rStyle w:val="StyleUnderline"/>
        </w:rPr>
        <w:t xml:space="preserve">it must be applied with </w:t>
      </w:r>
      <w:r w:rsidRPr="0084138E">
        <w:rPr>
          <w:rStyle w:val="Emphasis"/>
        </w:rPr>
        <w:t>great caution</w:t>
      </w:r>
      <w:r w:rsidRPr="0084138E">
        <w:rPr>
          <w:sz w:val="16"/>
        </w:rPr>
        <w:t>, since its application depends so much on context.1 Indeed, one commentator suggests that it is not a proper canon at all but merely a description of the result gleaned from context.2 That goes too far. Context establishes the conditions for applying the canon, but where those conditions exist, the principle that specification of the one implies exclusion of the other validly describes how people express themselves and understand verbal expression.</w:t>
      </w:r>
    </w:p>
    <w:p w14:paraId="7C5501EF" w14:textId="77777777" w:rsidR="001240FE" w:rsidRPr="0084138E" w:rsidRDefault="001240FE" w:rsidP="001240FE">
      <w:pPr>
        <w:rPr>
          <w:sz w:val="16"/>
        </w:rPr>
      </w:pPr>
      <w:r w:rsidRPr="0084138E">
        <w:rPr>
          <w:sz w:val="16"/>
        </w:rPr>
        <w:t xml:space="preserve">The doctrine properly applies only when the unius (or technically, unum, the thing specified) can reasonably be thought to be an expression of all that shares in the grant or prohibition involved. Common sense often suggests when this is or is not so. </w:t>
      </w:r>
      <w:r w:rsidRPr="0084138E">
        <w:rPr>
          <w:rStyle w:val="StyleUnderline"/>
        </w:rPr>
        <w:t xml:space="preserve">The sign outside a restaurant “No dogs allowed” </w:t>
      </w:r>
      <w:r w:rsidRPr="0084138E">
        <w:rPr>
          <w:rStyle w:val="Emphasis"/>
        </w:rPr>
        <w:t>cannot</w:t>
      </w:r>
      <w:r w:rsidRPr="0084138E">
        <w:rPr>
          <w:rStyle w:val="StyleUnderline"/>
        </w:rPr>
        <w:t xml:space="preserve"> be thought to mean that </w:t>
      </w:r>
      <w:r w:rsidRPr="0084138E">
        <w:rPr>
          <w:rStyle w:val="Emphasis"/>
        </w:rPr>
        <w:t>no other creatures</w:t>
      </w:r>
      <w:r w:rsidRPr="0084138E">
        <w:rPr>
          <w:rStyle w:val="StyleUnderline"/>
        </w:rPr>
        <w:t xml:space="preserve"> are excluded—as if </w:t>
      </w:r>
      <w:r w:rsidRPr="0084138E">
        <w:rPr>
          <w:rStyle w:val="Emphasis"/>
        </w:rPr>
        <w:t>pet monkeys</w:t>
      </w:r>
      <w:r w:rsidRPr="0084138E">
        <w:rPr>
          <w:rStyle w:val="StyleUnderline"/>
        </w:rPr>
        <w:t xml:space="preserve">, </w:t>
      </w:r>
      <w:r w:rsidRPr="0084138E">
        <w:rPr>
          <w:rStyle w:val="Emphasis"/>
        </w:rPr>
        <w:t>potbellied pigs</w:t>
      </w:r>
      <w:r w:rsidRPr="0084138E">
        <w:rPr>
          <w:rStyle w:val="StyleUnderline"/>
        </w:rPr>
        <w:t xml:space="preserve">, and </w:t>
      </w:r>
      <w:r w:rsidRPr="0084138E">
        <w:rPr>
          <w:rStyle w:val="Emphasis"/>
        </w:rPr>
        <w:t>baby elephants</w:t>
      </w:r>
      <w:r w:rsidRPr="0084138E">
        <w:rPr>
          <w:rStyle w:val="StyleUnderline"/>
        </w:rPr>
        <w:t xml:space="preserve"> might be </w:t>
      </w:r>
      <w:r w:rsidRPr="0084138E">
        <w:rPr>
          <w:rStyle w:val="Emphasis"/>
        </w:rPr>
        <w:t>quite welcome</w:t>
      </w:r>
      <w:r w:rsidRPr="0084138E">
        <w:rPr>
          <w:sz w:val="16"/>
        </w:rPr>
        <w:t xml:space="preserve">. Dogs are specifically addressed because they are the animals that customers are most likely to bring in; </w:t>
      </w:r>
      <w:r w:rsidRPr="0084138E">
        <w:rPr>
          <w:rStyle w:val="Emphasis"/>
        </w:rPr>
        <w:t>nothing</w:t>
      </w:r>
      <w:r w:rsidRPr="0084138E">
        <w:rPr>
          <w:rStyle w:val="StyleUnderline"/>
        </w:rPr>
        <w:t xml:space="preserve"> is implied about </w:t>
      </w:r>
      <w:r w:rsidRPr="0084138E">
        <w:rPr>
          <w:rStyle w:val="Emphasis"/>
        </w:rPr>
        <w:t>other animals</w:t>
      </w:r>
      <w:r w:rsidRPr="0084138E">
        <w:rPr>
          <w:sz w:val="16"/>
        </w:rPr>
        <w:t>. On the other hand, the sign outside a veterinary clinic saying “Open for treatment of dogs, cats, horses, and all other farm and domestic animals” does suggest (by its detail) that the circus lion with a health problem is out of luck. (Notice how ejusdem generis [§ 32] also comes into play with this example.) The more specific the enumeration, the greater the force of the canon:</w:t>
      </w:r>
    </w:p>
    <w:p w14:paraId="64382E19" w14:textId="77777777" w:rsidR="001240FE" w:rsidRPr="0084138E" w:rsidRDefault="001240FE" w:rsidP="001240FE">
      <w:pPr>
        <w:pStyle w:val="Heading3"/>
      </w:pPr>
      <w:r w:rsidRPr="0084138E">
        <w:t>“Include” Does Not Exclude---2AC</w:t>
      </w:r>
    </w:p>
    <w:p w14:paraId="5A4D7416" w14:textId="77777777" w:rsidR="001240FE" w:rsidRPr="0084138E" w:rsidRDefault="001240FE" w:rsidP="001240FE">
      <w:pPr>
        <w:pStyle w:val="Heading4"/>
      </w:pPr>
      <w:r w:rsidRPr="0084138E">
        <w:t xml:space="preserve">When a “definition” is based on the word “include,” it does not </w:t>
      </w:r>
      <w:r w:rsidRPr="0084138E">
        <w:rPr>
          <w:u w:val="single"/>
        </w:rPr>
        <w:t>exclude</w:t>
      </w:r>
      <w:r w:rsidRPr="0084138E">
        <w:t xml:space="preserve"> any aff.</w:t>
      </w:r>
    </w:p>
    <w:p w14:paraId="686B4542" w14:textId="77777777" w:rsidR="001240FE" w:rsidRPr="0084138E" w:rsidRDefault="001240FE" w:rsidP="001240FE">
      <w:r w:rsidRPr="0084138E">
        <w:rPr>
          <w:rStyle w:val="Style13ptBold"/>
        </w:rPr>
        <w:t>Scalia ’12</w:t>
      </w:r>
      <w:r w:rsidRPr="0084138E">
        <w:t xml:space="preserve"> [Antonin Scalia and Bryan Garner; 2012; Justice on the Supreme Court of the United States; American lawyer, lexicographer, and teacher; Reading Law: The Interpretation of Legal Texts, “Presumption of Nonexclusive Include,” Ch. 15]</w:t>
      </w:r>
    </w:p>
    <w:p w14:paraId="764CE9F0" w14:textId="77777777" w:rsidR="001240FE" w:rsidRPr="0084138E" w:rsidRDefault="001240FE" w:rsidP="001240FE">
      <w:pPr>
        <w:rPr>
          <w:sz w:val="16"/>
        </w:rPr>
      </w:pPr>
      <w:r w:rsidRPr="0084138E">
        <w:rPr>
          <w:rStyle w:val="StyleUnderline"/>
        </w:rPr>
        <w:t xml:space="preserve">The verb to </w:t>
      </w:r>
      <w:r w:rsidRPr="0084138E">
        <w:rPr>
          <w:rStyle w:val="Emphasis"/>
        </w:rPr>
        <w:t>include</w:t>
      </w:r>
      <w:r w:rsidRPr="0084138E">
        <w:rPr>
          <w:rStyle w:val="StyleUnderline"/>
        </w:rPr>
        <w:t xml:space="preserve"> introduces </w:t>
      </w:r>
      <w:r w:rsidRPr="0084138E">
        <w:rPr>
          <w:rStyle w:val="Emphasis"/>
        </w:rPr>
        <w:t>examples</w:t>
      </w:r>
      <w:r w:rsidRPr="0084138E">
        <w:rPr>
          <w:rStyle w:val="StyleUnderline"/>
        </w:rPr>
        <w:t xml:space="preserve">, </w:t>
      </w:r>
      <w:r w:rsidRPr="0084138E">
        <w:rPr>
          <w:rStyle w:val="Emphasis"/>
        </w:rPr>
        <w:t>not</w:t>
      </w:r>
      <w:r w:rsidRPr="0084138E">
        <w:rPr>
          <w:rStyle w:val="StyleUnderline"/>
        </w:rPr>
        <w:t xml:space="preserve"> an exhaustive list</w:t>
      </w:r>
      <w:r w:rsidRPr="0084138E">
        <w:rPr>
          <w:sz w:val="16"/>
        </w:rPr>
        <w:t>.</w:t>
      </w:r>
    </w:p>
    <w:p w14:paraId="7FB78AC7" w14:textId="77777777" w:rsidR="001240FE" w:rsidRPr="0084138E" w:rsidRDefault="001240FE" w:rsidP="001240FE">
      <w:pPr>
        <w:rPr>
          <w:sz w:val="16"/>
        </w:rPr>
      </w:pPr>
      <w:r w:rsidRPr="0084138E">
        <w:rPr>
          <w:rStyle w:val="StyleUnderline"/>
        </w:rPr>
        <w:t xml:space="preserve">In </w:t>
      </w:r>
      <w:r w:rsidRPr="0084138E">
        <w:rPr>
          <w:rStyle w:val="Emphasis"/>
        </w:rPr>
        <w:t>normal English usage</w:t>
      </w:r>
      <w:r w:rsidRPr="0084138E">
        <w:rPr>
          <w:rStyle w:val="StyleUnderline"/>
        </w:rPr>
        <w:t xml:space="preserve">, if a group “consists of” or “comprises” 300 lawyers, it contains </w:t>
      </w:r>
      <w:r w:rsidRPr="0084138E">
        <w:rPr>
          <w:rStyle w:val="Emphasis"/>
        </w:rPr>
        <w:t>precisely</w:t>
      </w:r>
      <w:r w:rsidRPr="0084138E">
        <w:rPr>
          <w:rStyle w:val="StyleUnderline"/>
        </w:rPr>
        <w:t xml:space="preserve"> that number. If it “includes” 300 lawyers, there may well be </w:t>
      </w:r>
      <w:r w:rsidRPr="0084138E">
        <w:rPr>
          <w:rStyle w:val="Emphasis"/>
        </w:rPr>
        <w:t>thousands of other members</w:t>
      </w:r>
      <w:r w:rsidRPr="0084138E">
        <w:rPr>
          <w:rStyle w:val="StyleUnderline"/>
        </w:rPr>
        <w:t xml:space="preserve"> from </w:t>
      </w:r>
      <w:r w:rsidRPr="0084138E">
        <w:rPr>
          <w:rStyle w:val="Emphasis"/>
        </w:rPr>
        <w:t>all walks of life</w:t>
      </w:r>
      <w:r w:rsidRPr="0084138E">
        <w:rPr>
          <w:rStyle w:val="StyleUnderline"/>
        </w:rPr>
        <w:t xml:space="preserve"> as well</w:t>
      </w:r>
      <w:r w:rsidRPr="0084138E">
        <w:rPr>
          <w:sz w:val="16"/>
        </w:rPr>
        <w:t xml:space="preserve">. That is, </w:t>
      </w:r>
      <w:r w:rsidRPr="0084138E">
        <w:rPr>
          <w:rStyle w:val="StyleUnderline"/>
        </w:rPr>
        <w:t xml:space="preserve">the word include does </w:t>
      </w:r>
      <w:r w:rsidRPr="0084138E">
        <w:rPr>
          <w:rStyle w:val="Emphasis"/>
        </w:rPr>
        <w:t>not</w:t>
      </w:r>
      <w:r w:rsidRPr="0084138E">
        <w:rPr>
          <w:sz w:val="16"/>
        </w:rPr>
        <w:t xml:space="preserve"> ordinarily </w:t>
      </w:r>
      <w:r w:rsidRPr="0084138E">
        <w:rPr>
          <w:rStyle w:val="StyleUnderline"/>
        </w:rPr>
        <w:t xml:space="preserve">introduce an </w:t>
      </w:r>
      <w:r w:rsidRPr="0084138E">
        <w:rPr>
          <w:rStyle w:val="Emphasis"/>
        </w:rPr>
        <w:t>exhaustive list</w:t>
      </w:r>
      <w:r w:rsidRPr="0084138E">
        <w:rPr>
          <w:sz w:val="16"/>
        </w:rPr>
        <w:t xml:space="preserve">, while comprise—with an exception that we will discuss shortly—ordinarily does. </w:t>
      </w:r>
      <w:r w:rsidRPr="0084138E">
        <w:rPr>
          <w:rStyle w:val="StyleUnderline"/>
        </w:rPr>
        <w:t>That is the rule</w:t>
      </w:r>
      <w:r w:rsidRPr="0084138E">
        <w:rPr>
          <w:sz w:val="16"/>
        </w:rPr>
        <w:t xml:space="preserve"> both </w:t>
      </w:r>
      <w:r w:rsidRPr="0084138E">
        <w:rPr>
          <w:rStyle w:val="StyleUnderline"/>
        </w:rPr>
        <w:t xml:space="preserve">in </w:t>
      </w:r>
      <w:r w:rsidRPr="0084138E">
        <w:rPr>
          <w:rStyle w:val="Emphasis"/>
        </w:rPr>
        <w:t>good English usage</w:t>
      </w:r>
      <w:r w:rsidRPr="0084138E">
        <w:rPr>
          <w:sz w:val="16"/>
        </w:rPr>
        <w:t>1 and in textualist decision-making.2 Some jurisdictions have even codified a rule about include.3</w:t>
      </w:r>
    </w:p>
    <w:p w14:paraId="3F53F864" w14:textId="77777777" w:rsidR="001240FE" w:rsidRPr="0084138E" w:rsidRDefault="001240FE" w:rsidP="001240FE">
      <w:pPr>
        <w:pStyle w:val="Heading3"/>
      </w:pPr>
      <w:r w:rsidRPr="0084138E">
        <w:t>No Redundancy---2NC</w:t>
      </w:r>
    </w:p>
    <w:p w14:paraId="136CF729" w14:textId="77777777" w:rsidR="001240FE" w:rsidRPr="0084138E" w:rsidRDefault="001240FE" w:rsidP="001240FE">
      <w:pPr>
        <w:pStyle w:val="Heading4"/>
      </w:pPr>
      <w:r w:rsidRPr="0084138E">
        <w:rPr>
          <w:u w:val="single"/>
        </w:rPr>
        <w:t>Reject</w:t>
      </w:r>
      <w:r w:rsidRPr="0084138E">
        <w:t xml:space="preserve"> interpretations that make words </w:t>
      </w:r>
      <w:r w:rsidRPr="0084138E">
        <w:rPr>
          <w:u w:val="single"/>
        </w:rPr>
        <w:t>redundant</w:t>
      </w:r>
      <w:r w:rsidRPr="0084138E">
        <w:t>.</w:t>
      </w:r>
    </w:p>
    <w:p w14:paraId="5652A9C6" w14:textId="77777777" w:rsidR="001240FE" w:rsidRPr="0084138E" w:rsidRDefault="001240FE" w:rsidP="001240FE">
      <w:r w:rsidRPr="0084138E">
        <w:rPr>
          <w:rStyle w:val="Style13ptBold"/>
        </w:rPr>
        <w:t>Scalia ’12</w:t>
      </w:r>
      <w:r w:rsidRPr="0084138E">
        <w:t xml:space="preserve"> [Antonin Scalia and Bryan Garner; 2012; Justice on the Supreme Court of the United States; American lawyer, lexicographer, and teacher; Reading Law: The Interpretation of Legal Texts, “Surplusage Canon,” Ch. 26]</w:t>
      </w:r>
    </w:p>
    <w:p w14:paraId="3C47EE84" w14:textId="77777777" w:rsidR="001240FE" w:rsidRPr="0084138E" w:rsidRDefault="001240FE" w:rsidP="001240FE">
      <w:pPr>
        <w:rPr>
          <w:sz w:val="16"/>
        </w:rPr>
      </w:pPr>
      <w:r w:rsidRPr="0084138E">
        <w:rPr>
          <w:rStyle w:val="StyleUnderline"/>
        </w:rPr>
        <w:t xml:space="preserve">If </w:t>
      </w:r>
      <w:r w:rsidRPr="0084138E">
        <w:rPr>
          <w:rStyle w:val="Emphasis"/>
        </w:rPr>
        <w:t>possible</w:t>
      </w:r>
      <w:r w:rsidRPr="0084138E">
        <w:rPr>
          <w:rStyle w:val="StyleUnderline"/>
        </w:rPr>
        <w:t xml:space="preserve">, </w:t>
      </w:r>
      <w:r w:rsidRPr="0084138E">
        <w:rPr>
          <w:rStyle w:val="Emphasis"/>
        </w:rPr>
        <w:t>every word</w:t>
      </w:r>
      <w:r w:rsidRPr="0084138E">
        <w:rPr>
          <w:sz w:val="16"/>
        </w:rPr>
        <w:t xml:space="preserve"> and every provision </w:t>
      </w:r>
      <w:r w:rsidRPr="0084138E">
        <w:rPr>
          <w:rStyle w:val="StyleUnderline"/>
        </w:rPr>
        <w:t xml:space="preserve">is to be </w:t>
      </w:r>
      <w:r w:rsidRPr="0084138E">
        <w:rPr>
          <w:rStyle w:val="Emphasis"/>
        </w:rPr>
        <w:t>given effect</w:t>
      </w:r>
      <w:r w:rsidRPr="0084138E">
        <w:rPr>
          <w:sz w:val="16"/>
        </w:rPr>
        <w:t xml:space="preserve"> (verba cum effectu sunt accipienda1). </w:t>
      </w:r>
      <w:r w:rsidRPr="0084138E">
        <w:rPr>
          <w:rStyle w:val="Emphasis"/>
        </w:rPr>
        <w:t>None</w:t>
      </w:r>
      <w:r w:rsidRPr="0084138E">
        <w:rPr>
          <w:rStyle w:val="StyleUnderline"/>
        </w:rPr>
        <w:t xml:space="preserve"> should be ignored. None should </w:t>
      </w:r>
      <w:r w:rsidRPr="0084138E">
        <w:rPr>
          <w:rStyle w:val="Emphasis"/>
        </w:rPr>
        <w:t>needlessly</w:t>
      </w:r>
      <w:r w:rsidRPr="0084138E">
        <w:rPr>
          <w:rStyle w:val="StyleUnderline"/>
        </w:rPr>
        <w:t xml:space="preserve"> be given an interpretation that causes it to </w:t>
      </w:r>
      <w:r w:rsidRPr="0084138E">
        <w:rPr>
          <w:rStyle w:val="Emphasis"/>
        </w:rPr>
        <w:t>duplicate</w:t>
      </w:r>
      <w:r w:rsidRPr="0084138E">
        <w:rPr>
          <w:rStyle w:val="StyleUnderline"/>
        </w:rPr>
        <w:t xml:space="preserve"> another provision or to have </w:t>
      </w:r>
      <w:r w:rsidRPr="0084138E">
        <w:rPr>
          <w:rStyle w:val="Emphasis"/>
        </w:rPr>
        <w:t>no consequence</w:t>
      </w:r>
      <w:r w:rsidRPr="0084138E">
        <w:rPr>
          <w:sz w:val="16"/>
        </w:rPr>
        <w:t>.</w:t>
      </w:r>
    </w:p>
    <w:p w14:paraId="2E9612C6" w14:textId="77777777" w:rsidR="001240FE" w:rsidRPr="0084138E" w:rsidRDefault="001240FE" w:rsidP="001240FE">
      <w:pPr>
        <w:ind w:firstLine="720"/>
        <w:rPr>
          <w:sz w:val="16"/>
        </w:rPr>
      </w:pPr>
      <w:r w:rsidRPr="0084138E">
        <w:rPr>
          <w:sz w:val="16"/>
        </w:rPr>
        <w:t xml:space="preserve">“These </w:t>
      </w:r>
      <w:r w:rsidRPr="0084138E">
        <w:rPr>
          <w:rStyle w:val="StyleUnderline"/>
        </w:rPr>
        <w:t xml:space="preserve">words cannot be </w:t>
      </w:r>
      <w:r w:rsidRPr="0084138E">
        <w:rPr>
          <w:rStyle w:val="Emphasis"/>
        </w:rPr>
        <w:t>meaningless</w:t>
      </w:r>
      <w:r w:rsidRPr="0084138E">
        <w:rPr>
          <w:rStyle w:val="StyleUnderline"/>
        </w:rPr>
        <w:t xml:space="preserve">, else they would </w:t>
      </w:r>
      <w:r w:rsidRPr="0084138E">
        <w:rPr>
          <w:rStyle w:val="Emphasis"/>
        </w:rPr>
        <w:t>not have been used</w:t>
      </w:r>
      <w:r w:rsidRPr="0084138E">
        <w:rPr>
          <w:sz w:val="16"/>
        </w:rPr>
        <w:t>.”</w:t>
      </w:r>
    </w:p>
    <w:p w14:paraId="4E5B0115" w14:textId="77777777" w:rsidR="001240FE" w:rsidRPr="0084138E" w:rsidRDefault="001240FE" w:rsidP="001240FE">
      <w:pPr>
        <w:ind w:left="1440"/>
        <w:rPr>
          <w:sz w:val="16"/>
        </w:rPr>
      </w:pPr>
      <w:r w:rsidRPr="0084138E">
        <w:rPr>
          <w:sz w:val="16"/>
        </w:rPr>
        <w:t>United States v. Butler,</w:t>
      </w:r>
    </w:p>
    <w:p w14:paraId="14456397" w14:textId="77777777" w:rsidR="001240FE" w:rsidRPr="0084138E" w:rsidRDefault="001240FE" w:rsidP="001240FE">
      <w:pPr>
        <w:ind w:left="1440"/>
        <w:rPr>
          <w:sz w:val="16"/>
        </w:rPr>
      </w:pPr>
      <w:r w:rsidRPr="0084138E">
        <w:rPr>
          <w:sz w:val="16"/>
        </w:rPr>
        <w:t>297 U.S. 1, 65 (1936) (per Roberts, J.).</w:t>
      </w:r>
    </w:p>
    <w:p w14:paraId="450A4CFB" w14:textId="77777777" w:rsidR="001240FE" w:rsidRPr="0084138E" w:rsidRDefault="001240FE" w:rsidP="001240FE">
      <w:pPr>
        <w:rPr>
          <w:sz w:val="16"/>
        </w:rPr>
      </w:pPr>
      <w:r w:rsidRPr="0084138E">
        <w:rPr>
          <w:sz w:val="16"/>
        </w:rPr>
        <w:t xml:space="preserve">The surplusage canon holds that it is no more the court’s function to revise by subtraction than by addition. </w:t>
      </w:r>
      <w:r w:rsidRPr="0084138E">
        <w:rPr>
          <w:rStyle w:val="StyleUnderline"/>
        </w:rPr>
        <w:t>A provision that seems</w:t>
      </w:r>
      <w:r w:rsidRPr="0084138E">
        <w:rPr>
          <w:sz w:val="16"/>
        </w:rPr>
        <w:t xml:space="preserve"> to the court </w:t>
      </w:r>
      <w:r w:rsidRPr="0084138E">
        <w:rPr>
          <w:rStyle w:val="Emphasis"/>
        </w:rPr>
        <w:t>unjust or unfortunate</w:t>
      </w:r>
      <w:r w:rsidRPr="0084138E">
        <w:rPr>
          <w:sz w:val="16"/>
        </w:rPr>
        <w:t xml:space="preserve"> (creating the so-called casus male inclusus) </w:t>
      </w:r>
      <w:r w:rsidRPr="0084138E">
        <w:rPr>
          <w:rStyle w:val="StyleUnderline"/>
        </w:rPr>
        <w:t>must</w:t>
      </w:r>
      <w:r w:rsidRPr="0084138E">
        <w:rPr>
          <w:sz w:val="16"/>
        </w:rPr>
        <w:t xml:space="preserve"> nonetheless </w:t>
      </w:r>
      <w:r w:rsidRPr="0084138E">
        <w:rPr>
          <w:rStyle w:val="StyleUnderline"/>
        </w:rPr>
        <w:t>be given effect</w:t>
      </w:r>
      <w:r w:rsidRPr="0084138E">
        <w:rPr>
          <w:sz w:val="16"/>
        </w:rPr>
        <w:t xml:space="preserve">. As Chief Justice John Marshall explained: “It would be dangerous in the extreme, to infer from extrinsic circumstances, that a case for which the words of an instrument expressly provide, shall be exempted from its operation.”2 Or in the words of Thomas M. Cooley: “[T]he courts must . . . </w:t>
      </w:r>
      <w:r w:rsidRPr="0084138E">
        <w:rPr>
          <w:rStyle w:val="Emphasis"/>
        </w:rPr>
        <w:t>lean</w:t>
      </w:r>
      <w:r w:rsidRPr="0084138E">
        <w:rPr>
          <w:rStyle w:val="StyleUnderline"/>
        </w:rPr>
        <w:t xml:space="preserve"> in favor of a construction which will render </w:t>
      </w:r>
      <w:r w:rsidRPr="0084138E">
        <w:rPr>
          <w:rStyle w:val="Emphasis"/>
        </w:rPr>
        <w:t>every word operative</w:t>
      </w:r>
      <w:r w:rsidRPr="008150AE">
        <w:rPr>
          <w:rStyle w:val="StyleUnderline"/>
        </w:rPr>
        <w:t>, rather</w:t>
      </w:r>
      <w:r w:rsidRPr="0084138E">
        <w:rPr>
          <w:rStyle w:val="StyleUnderline"/>
        </w:rPr>
        <w:t xml:space="preserve"> than one which may make some </w:t>
      </w:r>
      <w:r w:rsidRPr="0084138E">
        <w:rPr>
          <w:rStyle w:val="Emphasis"/>
        </w:rPr>
        <w:t>idle and nugatory</w:t>
      </w:r>
      <w:r w:rsidRPr="0084138E">
        <w:rPr>
          <w:sz w:val="16"/>
        </w:rPr>
        <w:t xml:space="preserve">.”3 </w:t>
      </w:r>
      <w:r w:rsidRPr="0084138E">
        <w:rPr>
          <w:rStyle w:val="StyleUnderline"/>
        </w:rPr>
        <w:t xml:space="preserve">This is true not just of legal texts but of </w:t>
      </w:r>
      <w:r w:rsidRPr="0084138E">
        <w:rPr>
          <w:rStyle w:val="Emphasis"/>
        </w:rPr>
        <w:t>all sensible writing</w:t>
      </w:r>
      <w:r w:rsidRPr="0084138E">
        <w:rPr>
          <w:sz w:val="16"/>
        </w:rPr>
        <w:t>: “Whenever a reading arbitrarily ignores linguistic components or inadequately accounts for them, the reading may be presumed improbable.”4</w:t>
      </w:r>
    </w:p>
    <w:p w14:paraId="37380AB5" w14:textId="77777777" w:rsidR="001240FE" w:rsidRPr="0084138E" w:rsidRDefault="001240FE" w:rsidP="001240FE">
      <w:pPr>
        <w:pStyle w:val="Heading3"/>
      </w:pPr>
      <w:r>
        <w:t>Words and Phrases Defense---2NC</w:t>
      </w:r>
    </w:p>
    <w:p w14:paraId="7BFF8D34" w14:textId="77777777" w:rsidR="001240FE" w:rsidRPr="0084138E" w:rsidRDefault="001240FE" w:rsidP="001240FE">
      <w:pPr>
        <w:pStyle w:val="Heading4"/>
      </w:pPr>
      <w:r>
        <w:t>Words and Phrases is qualified.</w:t>
      </w:r>
    </w:p>
    <w:p w14:paraId="15D900B9" w14:textId="77777777" w:rsidR="001240FE" w:rsidRPr="0084138E" w:rsidRDefault="001240FE" w:rsidP="001240FE">
      <w:r w:rsidRPr="0084138E">
        <w:rPr>
          <w:rStyle w:val="Style13ptBold"/>
        </w:rPr>
        <w:t>Words and Phrases ’4</w:t>
      </w:r>
      <w:r w:rsidRPr="0084138E">
        <w:t xml:space="preserve"> [Words and Phrases Dictionary; 1904; written by Members of the Editorial Staff of the National Reporter System; Volume 1, “A/Casting Vote,” p. iii]</w:t>
      </w:r>
    </w:p>
    <w:p w14:paraId="40FD845C" w14:textId="77777777" w:rsidR="001240FE" w:rsidRPr="006F0409" w:rsidRDefault="001240FE" w:rsidP="001240FE">
      <w:pPr>
        <w:rPr>
          <w:sz w:val="16"/>
        </w:rPr>
      </w:pPr>
      <w:r w:rsidRPr="0084138E">
        <w:rPr>
          <w:rStyle w:val="StyleUnderline"/>
        </w:rPr>
        <w:t xml:space="preserve">This compilation represents the </w:t>
      </w:r>
      <w:r w:rsidRPr="0084138E">
        <w:rPr>
          <w:rStyle w:val="Emphasis"/>
        </w:rPr>
        <w:t>first systematic attempt</w:t>
      </w:r>
      <w:r w:rsidRPr="0084138E">
        <w:rPr>
          <w:rStyle w:val="StyleUnderline"/>
        </w:rPr>
        <w:t xml:space="preserve"> to present in </w:t>
      </w:r>
      <w:r w:rsidRPr="0084138E">
        <w:rPr>
          <w:rStyle w:val="Emphasis"/>
        </w:rPr>
        <w:t>complete and available form</w:t>
      </w:r>
      <w:r w:rsidRPr="0084138E">
        <w:rPr>
          <w:rStyle w:val="StyleUnderline"/>
        </w:rPr>
        <w:t xml:space="preserve"> the </w:t>
      </w:r>
      <w:r w:rsidRPr="0084138E">
        <w:rPr>
          <w:rStyle w:val="Emphasis"/>
        </w:rPr>
        <w:t>vast quantity</w:t>
      </w:r>
      <w:r w:rsidRPr="0084138E">
        <w:rPr>
          <w:rStyle w:val="StyleUnderline"/>
        </w:rPr>
        <w:t xml:space="preserve"> of </w:t>
      </w:r>
      <w:r w:rsidRPr="0084138E">
        <w:rPr>
          <w:rStyle w:val="Emphasis"/>
        </w:rPr>
        <w:t>judicial interpretation and construction</w:t>
      </w:r>
      <w:r w:rsidRPr="0084138E">
        <w:rPr>
          <w:rStyle w:val="StyleUnderline"/>
        </w:rPr>
        <w:t xml:space="preserve"> of the meaning of </w:t>
      </w:r>
      <w:r w:rsidRPr="0084138E">
        <w:rPr>
          <w:rStyle w:val="Emphasis"/>
        </w:rPr>
        <w:t>words and phrases</w:t>
      </w:r>
      <w:r w:rsidRPr="0084138E">
        <w:rPr>
          <w:rStyle w:val="StyleUnderline"/>
        </w:rPr>
        <w:t xml:space="preserve"> found in the </w:t>
      </w:r>
      <w:r w:rsidRPr="0084138E">
        <w:rPr>
          <w:rStyle w:val="Emphasis"/>
        </w:rPr>
        <w:t>reported decisions</w:t>
      </w:r>
      <w:r w:rsidRPr="0084138E">
        <w:rPr>
          <w:rStyle w:val="StyleUnderline"/>
        </w:rPr>
        <w:t xml:space="preserve"> of the </w:t>
      </w:r>
      <w:r w:rsidRPr="0084138E">
        <w:rPr>
          <w:rStyle w:val="Emphasis"/>
        </w:rPr>
        <w:t>American appellate courts</w:t>
      </w:r>
      <w:r w:rsidRPr="0084138E">
        <w:rPr>
          <w:rStyle w:val="StyleUnderline"/>
        </w:rPr>
        <w:t xml:space="preserve">. It has been over </w:t>
      </w:r>
      <w:r w:rsidRPr="0084138E">
        <w:rPr>
          <w:rStyle w:val="Emphasis"/>
        </w:rPr>
        <w:t>ten years</w:t>
      </w:r>
      <w:r w:rsidRPr="0084138E">
        <w:rPr>
          <w:rStyle w:val="StyleUnderline"/>
        </w:rPr>
        <w:t xml:space="preserve"> in preparation</w:t>
      </w:r>
      <w:r w:rsidRPr="0084138E">
        <w:rPr>
          <w:sz w:val="16"/>
        </w:rPr>
        <w:t xml:space="preserve">, and has involved enormous editorial labor and research. </w:t>
      </w:r>
      <w:r w:rsidRPr="0084138E">
        <w:rPr>
          <w:rStyle w:val="StyleUnderline"/>
        </w:rPr>
        <w:t xml:space="preserve">The effort has been made to secure </w:t>
      </w:r>
      <w:r w:rsidRPr="0084138E">
        <w:rPr>
          <w:rStyle w:val="Emphasis"/>
        </w:rPr>
        <w:t>all the words judicially defined</w:t>
      </w:r>
      <w:r w:rsidRPr="0084138E">
        <w:rPr>
          <w:rStyle w:val="StyleUnderline"/>
        </w:rPr>
        <w:t xml:space="preserve"> and </w:t>
      </w:r>
      <w:r w:rsidRPr="0084138E">
        <w:rPr>
          <w:rStyle w:val="Emphasis"/>
        </w:rPr>
        <w:t>all the definitions of each word</w:t>
      </w:r>
      <w:r w:rsidRPr="0084138E">
        <w:rPr>
          <w:sz w:val="16"/>
        </w:rPr>
        <w:t>. In collecting the material recourse has been had in all cases to the opinions of the courts as the original sources, and the work is the result of a page-to-page examination of the reported American cases. A careful search for definitions for words and phrases has also been made in all the latest codes and revisions of statutes, state and federal.</w:t>
      </w:r>
    </w:p>
    <w:p w14:paraId="58CB9E61" w14:textId="77777777" w:rsidR="001240FE" w:rsidRPr="00B55AD5" w:rsidRDefault="001240FE" w:rsidP="001240FE"/>
    <w:p w14:paraId="3BBBCCC5" w14:textId="77777777" w:rsidR="001240FE" w:rsidRDefault="001240FE">
      <w:pPr>
        <w:rPr>
          <w:rFonts w:asciiTheme="minorHAnsi" w:hAnsiTheme="minorHAnsi" w:cstheme="minorBidi"/>
        </w:rPr>
      </w:pPr>
    </w:p>
    <w:sectPr w:rsidR="001240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095F83" w14:textId="77777777" w:rsidR="00DF0FC8" w:rsidRDefault="00DF0FC8" w:rsidP="00066D2C">
      <w:r>
        <w:separator/>
      </w:r>
    </w:p>
  </w:endnote>
  <w:endnote w:type="continuationSeparator" w:id="0">
    <w:p w14:paraId="6BB5BC18" w14:textId="77777777" w:rsidR="00DF0FC8" w:rsidRDefault="00DF0FC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A3E883" w14:textId="77777777" w:rsidR="00DF0FC8" w:rsidRDefault="00DF0FC8" w:rsidP="00066D2C">
      <w:r>
        <w:separator/>
      </w:r>
    </w:p>
  </w:footnote>
  <w:footnote w:type="continuationSeparator" w:id="0">
    <w:p w14:paraId="47C10BB0" w14:textId="77777777" w:rsidR="00DF0FC8" w:rsidRDefault="00DF0FC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65374E"/>
    <w:multiLevelType w:val="hybridMultilevel"/>
    <w:tmpl w:val="D2C68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4E050C"/>
    <w:multiLevelType w:val="multilevel"/>
    <w:tmpl w:val="7BB8DC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35678F"/>
    <w:multiLevelType w:val="hybridMultilevel"/>
    <w:tmpl w:val="EFE23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9086BAF"/>
    <w:multiLevelType w:val="hybridMultilevel"/>
    <w:tmpl w:val="AF5CF7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B0006D"/>
    <w:multiLevelType w:val="hybridMultilevel"/>
    <w:tmpl w:val="17487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506284195">
    <w:abstractNumId w:val="18"/>
  </w:num>
  <w:num w:numId="46" w16cid:durableId="771710661">
    <w:abstractNumId w:val="10"/>
  </w:num>
  <w:num w:numId="47" w16cid:durableId="1113161709">
    <w:abstractNumId w:val="20"/>
  </w:num>
  <w:num w:numId="48" w16cid:durableId="394472632">
    <w:abstractNumId w:val="19"/>
  </w:num>
  <w:num w:numId="49" w16cid:durableId="686323557">
    <w:abstractNumId w:val="14"/>
  </w:num>
  <w:num w:numId="50" w16cid:durableId="954336284">
    <w:abstractNumId w:val="16"/>
  </w:num>
  <w:num w:numId="51" w16cid:durableId="134836488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369568325248"/>
    <w:docVar w:name="VerbatimVersion" w:val="6.0.0"/>
    <w:docVar w:name="WordVersion" w:val="16.0"/>
  </w:docVars>
  <w:rsids>
    <w:rsidRoot w:val="00E33A8C"/>
    <w:rsid w:val="00001C7E"/>
    <w:rsid w:val="00001F33"/>
    <w:rsid w:val="0000487C"/>
    <w:rsid w:val="00007966"/>
    <w:rsid w:val="00010179"/>
    <w:rsid w:val="00011A53"/>
    <w:rsid w:val="00011FEF"/>
    <w:rsid w:val="00013C8B"/>
    <w:rsid w:val="00014FD3"/>
    <w:rsid w:val="00015399"/>
    <w:rsid w:val="00015B63"/>
    <w:rsid w:val="000221E1"/>
    <w:rsid w:val="00023AEF"/>
    <w:rsid w:val="00023E46"/>
    <w:rsid w:val="000250CA"/>
    <w:rsid w:val="00025B88"/>
    <w:rsid w:val="0002696E"/>
    <w:rsid w:val="00027731"/>
    <w:rsid w:val="00030FCB"/>
    <w:rsid w:val="00031880"/>
    <w:rsid w:val="00032119"/>
    <w:rsid w:val="00032582"/>
    <w:rsid w:val="00033CA5"/>
    <w:rsid w:val="000348A8"/>
    <w:rsid w:val="00042317"/>
    <w:rsid w:val="000427BD"/>
    <w:rsid w:val="000436B3"/>
    <w:rsid w:val="00043C82"/>
    <w:rsid w:val="00044480"/>
    <w:rsid w:val="000474C5"/>
    <w:rsid w:val="00047B08"/>
    <w:rsid w:val="00050713"/>
    <w:rsid w:val="00053203"/>
    <w:rsid w:val="00053D0F"/>
    <w:rsid w:val="00054504"/>
    <w:rsid w:val="00054BCB"/>
    <w:rsid w:val="00056966"/>
    <w:rsid w:val="000572DE"/>
    <w:rsid w:val="00060A7F"/>
    <w:rsid w:val="00060FB0"/>
    <w:rsid w:val="000615B0"/>
    <w:rsid w:val="000631D6"/>
    <w:rsid w:val="00063921"/>
    <w:rsid w:val="0006545B"/>
    <w:rsid w:val="0006561F"/>
    <w:rsid w:val="000657E9"/>
    <w:rsid w:val="00066D2C"/>
    <w:rsid w:val="00067568"/>
    <w:rsid w:val="00070619"/>
    <w:rsid w:val="00070792"/>
    <w:rsid w:val="0007328F"/>
    <w:rsid w:val="0007339F"/>
    <w:rsid w:val="000738B3"/>
    <w:rsid w:val="00073F13"/>
    <w:rsid w:val="00074F1E"/>
    <w:rsid w:val="00074FF9"/>
    <w:rsid w:val="0007573B"/>
    <w:rsid w:val="0007578B"/>
    <w:rsid w:val="0007692C"/>
    <w:rsid w:val="00076EA7"/>
    <w:rsid w:val="00080E37"/>
    <w:rsid w:val="00080F27"/>
    <w:rsid w:val="00081E4B"/>
    <w:rsid w:val="00082472"/>
    <w:rsid w:val="000851CD"/>
    <w:rsid w:val="00090A31"/>
    <w:rsid w:val="000912B1"/>
    <w:rsid w:val="00093AB9"/>
    <w:rsid w:val="00093D09"/>
    <w:rsid w:val="000948FA"/>
    <w:rsid w:val="00094DF4"/>
    <w:rsid w:val="000961CD"/>
    <w:rsid w:val="00097C1B"/>
    <w:rsid w:val="000A0198"/>
    <w:rsid w:val="000A0585"/>
    <w:rsid w:val="000A0D34"/>
    <w:rsid w:val="000A10FC"/>
    <w:rsid w:val="000A218A"/>
    <w:rsid w:val="000A239C"/>
    <w:rsid w:val="000A2A18"/>
    <w:rsid w:val="000A37F9"/>
    <w:rsid w:val="000A3B80"/>
    <w:rsid w:val="000A4AE6"/>
    <w:rsid w:val="000A546F"/>
    <w:rsid w:val="000A5EE1"/>
    <w:rsid w:val="000A73F2"/>
    <w:rsid w:val="000B1B85"/>
    <w:rsid w:val="000B3425"/>
    <w:rsid w:val="000B3A4E"/>
    <w:rsid w:val="000B3FDF"/>
    <w:rsid w:val="000B4301"/>
    <w:rsid w:val="000B5B61"/>
    <w:rsid w:val="000B5FBB"/>
    <w:rsid w:val="000B6974"/>
    <w:rsid w:val="000B6B3E"/>
    <w:rsid w:val="000B7952"/>
    <w:rsid w:val="000B7C02"/>
    <w:rsid w:val="000C137E"/>
    <w:rsid w:val="000C3A0B"/>
    <w:rsid w:val="000C6318"/>
    <w:rsid w:val="000C69ED"/>
    <w:rsid w:val="000D0152"/>
    <w:rsid w:val="000D0D08"/>
    <w:rsid w:val="000D0E9B"/>
    <w:rsid w:val="000D11D0"/>
    <w:rsid w:val="000D56AA"/>
    <w:rsid w:val="000D66B1"/>
    <w:rsid w:val="000D6B27"/>
    <w:rsid w:val="000D6C57"/>
    <w:rsid w:val="000D739E"/>
    <w:rsid w:val="000D7A2C"/>
    <w:rsid w:val="000E0913"/>
    <w:rsid w:val="000E0981"/>
    <w:rsid w:val="000E13F7"/>
    <w:rsid w:val="000E2525"/>
    <w:rsid w:val="000F1DAD"/>
    <w:rsid w:val="000F2BEB"/>
    <w:rsid w:val="000F316D"/>
    <w:rsid w:val="000F3B72"/>
    <w:rsid w:val="000F4DE4"/>
    <w:rsid w:val="000F5C68"/>
    <w:rsid w:val="000F60F8"/>
    <w:rsid w:val="000F6390"/>
    <w:rsid w:val="000F6530"/>
    <w:rsid w:val="000F7457"/>
    <w:rsid w:val="000F775F"/>
    <w:rsid w:val="00100E56"/>
    <w:rsid w:val="001014FC"/>
    <w:rsid w:val="00101EFB"/>
    <w:rsid w:val="00103FC1"/>
    <w:rsid w:val="0010405C"/>
    <w:rsid w:val="0010417F"/>
    <w:rsid w:val="001047D1"/>
    <w:rsid w:val="00105540"/>
    <w:rsid w:val="00105C8A"/>
    <w:rsid w:val="001074C6"/>
    <w:rsid w:val="00107810"/>
    <w:rsid w:val="00107D18"/>
    <w:rsid w:val="001106A6"/>
    <w:rsid w:val="00111644"/>
    <w:rsid w:val="001119CE"/>
    <w:rsid w:val="001128A3"/>
    <w:rsid w:val="00114316"/>
    <w:rsid w:val="001149FE"/>
    <w:rsid w:val="0011500C"/>
    <w:rsid w:val="001152F9"/>
    <w:rsid w:val="00116F19"/>
    <w:rsid w:val="00117534"/>
    <w:rsid w:val="00117F85"/>
    <w:rsid w:val="00117F87"/>
    <w:rsid w:val="001218F5"/>
    <w:rsid w:val="00122202"/>
    <w:rsid w:val="001240FE"/>
    <w:rsid w:val="001260B2"/>
    <w:rsid w:val="00127061"/>
    <w:rsid w:val="00131B53"/>
    <w:rsid w:val="001327C1"/>
    <w:rsid w:val="001329A3"/>
    <w:rsid w:val="00133688"/>
    <w:rsid w:val="001339A6"/>
    <w:rsid w:val="00134120"/>
    <w:rsid w:val="00134964"/>
    <w:rsid w:val="001356C8"/>
    <w:rsid w:val="00136233"/>
    <w:rsid w:val="00136AD0"/>
    <w:rsid w:val="001378C8"/>
    <w:rsid w:val="00137D99"/>
    <w:rsid w:val="00140310"/>
    <w:rsid w:val="00140A6B"/>
    <w:rsid w:val="0014202F"/>
    <w:rsid w:val="001426A3"/>
    <w:rsid w:val="00142990"/>
    <w:rsid w:val="0014331F"/>
    <w:rsid w:val="00144732"/>
    <w:rsid w:val="00144AD4"/>
    <w:rsid w:val="00146731"/>
    <w:rsid w:val="00146F2E"/>
    <w:rsid w:val="00150A2E"/>
    <w:rsid w:val="00152BF7"/>
    <w:rsid w:val="00153D9F"/>
    <w:rsid w:val="001564A3"/>
    <w:rsid w:val="00157680"/>
    <w:rsid w:val="00157AA5"/>
    <w:rsid w:val="0016222B"/>
    <w:rsid w:val="00163574"/>
    <w:rsid w:val="001643D4"/>
    <w:rsid w:val="001645D4"/>
    <w:rsid w:val="0016567B"/>
    <w:rsid w:val="0016568A"/>
    <w:rsid w:val="0016613A"/>
    <w:rsid w:val="00166E6F"/>
    <w:rsid w:val="00167E3D"/>
    <w:rsid w:val="001701FA"/>
    <w:rsid w:val="00170A72"/>
    <w:rsid w:val="00170D1C"/>
    <w:rsid w:val="0017128F"/>
    <w:rsid w:val="00171A2A"/>
    <w:rsid w:val="001723BA"/>
    <w:rsid w:val="00175794"/>
    <w:rsid w:val="00175A0C"/>
    <w:rsid w:val="0017641D"/>
    <w:rsid w:val="0018075D"/>
    <w:rsid w:val="00180A4E"/>
    <w:rsid w:val="00180F4C"/>
    <w:rsid w:val="00181B9D"/>
    <w:rsid w:val="00181F58"/>
    <w:rsid w:val="00186B65"/>
    <w:rsid w:val="00187875"/>
    <w:rsid w:val="00190CDA"/>
    <w:rsid w:val="001934B6"/>
    <w:rsid w:val="00193C56"/>
    <w:rsid w:val="0019584C"/>
    <w:rsid w:val="00196816"/>
    <w:rsid w:val="0019779A"/>
    <w:rsid w:val="001977CD"/>
    <w:rsid w:val="0019782C"/>
    <w:rsid w:val="001A07A2"/>
    <w:rsid w:val="001A081C"/>
    <w:rsid w:val="001A1422"/>
    <w:rsid w:val="001A3079"/>
    <w:rsid w:val="001A4D9A"/>
    <w:rsid w:val="001A4D9D"/>
    <w:rsid w:val="001A6960"/>
    <w:rsid w:val="001A7065"/>
    <w:rsid w:val="001B1595"/>
    <w:rsid w:val="001B1762"/>
    <w:rsid w:val="001B18CF"/>
    <w:rsid w:val="001B2AAB"/>
    <w:rsid w:val="001B2C27"/>
    <w:rsid w:val="001B3659"/>
    <w:rsid w:val="001B583B"/>
    <w:rsid w:val="001B5A2E"/>
    <w:rsid w:val="001C0270"/>
    <w:rsid w:val="001C05C3"/>
    <w:rsid w:val="001C0A69"/>
    <w:rsid w:val="001C1036"/>
    <w:rsid w:val="001C25DC"/>
    <w:rsid w:val="001C48D7"/>
    <w:rsid w:val="001C5000"/>
    <w:rsid w:val="001C7AD8"/>
    <w:rsid w:val="001D1994"/>
    <w:rsid w:val="001D1CA2"/>
    <w:rsid w:val="001D2944"/>
    <w:rsid w:val="001D6686"/>
    <w:rsid w:val="001D6D5C"/>
    <w:rsid w:val="001D6FAC"/>
    <w:rsid w:val="001D7A6D"/>
    <w:rsid w:val="001E19C3"/>
    <w:rsid w:val="001E29FE"/>
    <w:rsid w:val="001E3257"/>
    <w:rsid w:val="001E3403"/>
    <w:rsid w:val="001E4A64"/>
    <w:rsid w:val="001E4EEF"/>
    <w:rsid w:val="001E5321"/>
    <w:rsid w:val="001E61F5"/>
    <w:rsid w:val="001E70A9"/>
    <w:rsid w:val="001E74F4"/>
    <w:rsid w:val="001E7CCF"/>
    <w:rsid w:val="001F0C01"/>
    <w:rsid w:val="001F1F4D"/>
    <w:rsid w:val="001F257A"/>
    <w:rsid w:val="0020013A"/>
    <w:rsid w:val="002005AF"/>
    <w:rsid w:val="00200C1A"/>
    <w:rsid w:val="00200EBF"/>
    <w:rsid w:val="00201B0C"/>
    <w:rsid w:val="00202547"/>
    <w:rsid w:val="00203B12"/>
    <w:rsid w:val="002052E3"/>
    <w:rsid w:val="002057AD"/>
    <w:rsid w:val="002067E5"/>
    <w:rsid w:val="00210DC2"/>
    <w:rsid w:val="002110D6"/>
    <w:rsid w:val="00211FFA"/>
    <w:rsid w:val="00212CA8"/>
    <w:rsid w:val="00212E0F"/>
    <w:rsid w:val="00213653"/>
    <w:rsid w:val="002152F9"/>
    <w:rsid w:val="0021530A"/>
    <w:rsid w:val="002169DF"/>
    <w:rsid w:val="002212A9"/>
    <w:rsid w:val="00221EE3"/>
    <w:rsid w:val="002234FB"/>
    <w:rsid w:val="00225437"/>
    <w:rsid w:val="002263A1"/>
    <w:rsid w:val="002275AC"/>
    <w:rsid w:val="00230AE7"/>
    <w:rsid w:val="00231814"/>
    <w:rsid w:val="00232746"/>
    <w:rsid w:val="00233C08"/>
    <w:rsid w:val="002343BD"/>
    <w:rsid w:val="00235974"/>
    <w:rsid w:val="00236707"/>
    <w:rsid w:val="00237094"/>
    <w:rsid w:val="00241116"/>
    <w:rsid w:val="0024328E"/>
    <w:rsid w:val="0024410E"/>
    <w:rsid w:val="00244167"/>
    <w:rsid w:val="002461A8"/>
    <w:rsid w:val="00247827"/>
    <w:rsid w:val="002508CB"/>
    <w:rsid w:val="00250B5C"/>
    <w:rsid w:val="002514A7"/>
    <w:rsid w:val="0025228C"/>
    <w:rsid w:val="00252A28"/>
    <w:rsid w:val="00252F92"/>
    <w:rsid w:val="0025300C"/>
    <w:rsid w:val="00253733"/>
    <w:rsid w:val="00255E58"/>
    <w:rsid w:val="00256AC0"/>
    <w:rsid w:val="002573AF"/>
    <w:rsid w:val="00257731"/>
    <w:rsid w:val="002631E3"/>
    <w:rsid w:val="00263CC5"/>
    <w:rsid w:val="00264B04"/>
    <w:rsid w:val="00270661"/>
    <w:rsid w:val="00271866"/>
    <w:rsid w:val="002734FB"/>
    <w:rsid w:val="00276E12"/>
    <w:rsid w:val="00277BB1"/>
    <w:rsid w:val="00280F85"/>
    <w:rsid w:val="00281B05"/>
    <w:rsid w:val="0028282B"/>
    <w:rsid w:val="00282932"/>
    <w:rsid w:val="00282FFC"/>
    <w:rsid w:val="002855A1"/>
    <w:rsid w:val="002878D0"/>
    <w:rsid w:val="00290F1B"/>
    <w:rsid w:val="00291834"/>
    <w:rsid w:val="00291C09"/>
    <w:rsid w:val="00292E10"/>
    <w:rsid w:val="0029456C"/>
    <w:rsid w:val="00295AAE"/>
    <w:rsid w:val="002A1261"/>
    <w:rsid w:val="002A3018"/>
    <w:rsid w:val="002A3594"/>
    <w:rsid w:val="002A4DA5"/>
    <w:rsid w:val="002A4DB8"/>
    <w:rsid w:val="002A57B1"/>
    <w:rsid w:val="002B073F"/>
    <w:rsid w:val="002B0906"/>
    <w:rsid w:val="002B2116"/>
    <w:rsid w:val="002B3050"/>
    <w:rsid w:val="002B5F0C"/>
    <w:rsid w:val="002B6E41"/>
    <w:rsid w:val="002C0731"/>
    <w:rsid w:val="002C0B33"/>
    <w:rsid w:val="002C0BD3"/>
    <w:rsid w:val="002C2ADE"/>
    <w:rsid w:val="002C30D9"/>
    <w:rsid w:val="002C3D1B"/>
    <w:rsid w:val="002C54E8"/>
    <w:rsid w:val="002C6C7D"/>
    <w:rsid w:val="002C769C"/>
    <w:rsid w:val="002D2511"/>
    <w:rsid w:val="002D2594"/>
    <w:rsid w:val="002D3647"/>
    <w:rsid w:val="002D3E7D"/>
    <w:rsid w:val="002D418C"/>
    <w:rsid w:val="002E4BE6"/>
    <w:rsid w:val="002E4D71"/>
    <w:rsid w:val="002E663F"/>
    <w:rsid w:val="002F0384"/>
    <w:rsid w:val="002F276B"/>
    <w:rsid w:val="002F28CE"/>
    <w:rsid w:val="002F2CFC"/>
    <w:rsid w:val="002F37D1"/>
    <w:rsid w:val="002F4ED8"/>
    <w:rsid w:val="002F5A47"/>
    <w:rsid w:val="002F636E"/>
    <w:rsid w:val="002F6AD5"/>
    <w:rsid w:val="0030075C"/>
    <w:rsid w:val="00300F2F"/>
    <w:rsid w:val="0030316D"/>
    <w:rsid w:val="00303597"/>
    <w:rsid w:val="0030419B"/>
    <w:rsid w:val="00304257"/>
    <w:rsid w:val="00304A78"/>
    <w:rsid w:val="003060AB"/>
    <w:rsid w:val="00306303"/>
    <w:rsid w:val="00306FDE"/>
    <w:rsid w:val="00307FBA"/>
    <w:rsid w:val="003106D9"/>
    <w:rsid w:val="003110E9"/>
    <w:rsid w:val="00311112"/>
    <w:rsid w:val="00311C1F"/>
    <w:rsid w:val="0031266A"/>
    <w:rsid w:val="003128C8"/>
    <w:rsid w:val="00315EF9"/>
    <w:rsid w:val="00316A7A"/>
    <w:rsid w:val="0031761F"/>
    <w:rsid w:val="00317DAF"/>
    <w:rsid w:val="0032077E"/>
    <w:rsid w:val="0032252F"/>
    <w:rsid w:val="00323E50"/>
    <w:rsid w:val="00324D19"/>
    <w:rsid w:val="003253CD"/>
    <w:rsid w:val="003264E7"/>
    <w:rsid w:val="00327684"/>
    <w:rsid w:val="00330C7F"/>
    <w:rsid w:val="003313B0"/>
    <w:rsid w:val="00333060"/>
    <w:rsid w:val="00333A69"/>
    <w:rsid w:val="003352D6"/>
    <w:rsid w:val="0033597A"/>
    <w:rsid w:val="003368AE"/>
    <w:rsid w:val="003372A7"/>
    <w:rsid w:val="00340502"/>
    <w:rsid w:val="00340CE5"/>
    <w:rsid w:val="00345BF2"/>
    <w:rsid w:val="00346AFA"/>
    <w:rsid w:val="00347131"/>
    <w:rsid w:val="003479B5"/>
    <w:rsid w:val="003500B6"/>
    <w:rsid w:val="00350169"/>
    <w:rsid w:val="003516F4"/>
    <w:rsid w:val="00352622"/>
    <w:rsid w:val="00353DF2"/>
    <w:rsid w:val="00354874"/>
    <w:rsid w:val="00355B45"/>
    <w:rsid w:val="00357732"/>
    <w:rsid w:val="00361FA0"/>
    <w:rsid w:val="003662DB"/>
    <w:rsid w:val="00366893"/>
    <w:rsid w:val="00366938"/>
    <w:rsid w:val="00367D96"/>
    <w:rsid w:val="003706D8"/>
    <w:rsid w:val="00373B7F"/>
    <w:rsid w:val="00374B24"/>
    <w:rsid w:val="003753F6"/>
    <w:rsid w:val="003779C8"/>
    <w:rsid w:val="003816A8"/>
    <w:rsid w:val="00381A4D"/>
    <w:rsid w:val="0038281B"/>
    <w:rsid w:val="00382DF7"/>
    <w:rsid w:val="003834A6"/>
    <w:rsid w:val="00383A6E"/>
    <w:rsid w:val="00385BD0"/>
    <w:rsid w:val="00386647"/>
    <w:rsid w:val="003869CE"/>
    <w:rsid w:val="0039067F"/>
    <w:rsid w:val="00390709"/>
    <w:rsid w:val="00390D3F"/>
    <w:rsid w:val="0039157C"/>
    <w:rsid w:val="00391BC0"/>
    <w:rsid w:val="00392D93"/>
    <w:rsid w:val="00393EF2"/>
    <w:rsid w:val="00394F71"/>
    <w:rsid w:val="00396D52"/>
    <w:rsid w:val="00397171"/>
    <w:rsid w:val="0039775F"/>
    <w:rsid w:val="00397C9A"/>
    <w:rsid w:val="003A03E7"/>
    <w:rsid w:val="003A26E4"/>
    <w:rsid w:val="003A35DA"/>
    <w:rsid w:val="003A3B44"/>
    <w:rsid w:val="003A46B4"/>
    <w:rsid w:val="003A5CE8"/>
    <w:rsid w:val="003A698D"/>
    <w:rsid w:val="003B12CC"/>
    <w:rsid w:val="003B140C"/>
    <w:rsid w:val="003B17B3"/>
    <w:rsid w:val="003B37D5"/>
    <w:rsid w:val="003B4705"/>
    <w:rsid w:val="003B4F86"/>
    <w:rsid w:val="003B734D"/>
    <w:rsid w:val="003B7CF5"/>
    <w:rsid w:val="003C0025"/>
    <w:rsid w:val="003C177C"/>
    <w:rsid w:val="003C251A"/>
    <w:rsid w:val="003C251E"/>
    <w:rsid w:val="003C3309"/>
    <w:rsid w:val="003C3CCA"/>
    <w:rsid w:val="003C6CA9"/>
    <w:rsid w:val="003D04A6"/>
    <w:rsid w:val="003D0C23"/>
    <w:rsid w:val="003D1827"/>
    <w:rsid w:val="003D3B44"/>
    <w:rsid w:val="003D4150"/>
    <w:rsid w:val="003D4287"/>
    <w:rsid w:val="003D4F70"/>
    <w:rsid w:val="003D5367"/>
    <w:rsid w:val="003D5EDA"/>
    <w:rsid w:val="003D5FFD"/>
    <w:rsid w:val="003E0A3B"/>
    <w:rsid w:val="003E7E06"/>
    <w:rsid w:val="003F2568"/>
    <w:rsid w:val="003F265C"/>
    <w:rsid w:val="003F2E21"/>
    <w:rsid w:val="003F3920"/>
    <w:rsid w:val="003F4D5F"/>
    <w:rsid w:val="003F5436"/>
    <w:rsid w:val="003F5ADF"/>
    <w:rsid w:val="004014A8"/>
    <w:rsid w:val="00405AD7"/>
    <w:rsid w:val="00405E08"/>
    <w:rsid w:val="004127EF"/>
    <w:rsid w:val="00413897"/>
    <w:rsid w:val="00414EB4"/>
    <w:rsid w:val="00415E44"/>
    <w:rsid w:val="004166FA"/>
    <w:rsid w:val="004203C8"/>
    <w:rsid w:val="004208C6"/>
    <w:rsid w:val="00420BD8"/>
    <w:rsid w:val="00422040"/>
    <w:rsid w:val="00424721"/>
    <w:rsid w:val="00425531"/>
    <w:rsid w:val="00425A83"/>
    <w:rsid w:val="00426CC6"/>
    <w:rsid w:val="004307FD"/>
    <w:rsid w:val="00431905"/>
    <w:rsid w:val="004326E6"/>
    <w:rsid w:val="00432F5F"/>
    <w:rsid w:val="0043419E"/>
    <w:rsid w:val="0043450D"/>
    <w:rsid w:val="004348C6"/>
    <w:rsid w:val="00434952"/>
    <w:rsid w:val="00434BCC"/>
    <w:rsid w:val="004350BF"/>
    <w:rsid w:val="00435588"/>
    <w:rsid w:val="004416F5"/>
    <w:rsid w:val="004433A0"/>
    <w:rsid w:val="0044353D"/>
    <w:rsid w:val="004436F8"/>
    <w:rsid w:val="004475C4"/>
    <w:rsid w:val="00447BAE"/>
    <w:rsid w:val="00450DA4"/>
    <w:rsid w:val="004510AD"/>
    <w:rsid w:val="00453566"/>
    <w:rsid w:val="00453E55"/>
    <w:rsid w:val="004572FE"/>
    <w:rsid w:val="004574A2"/>
    <w:rsid w:val="00457C63"/>
    <w:rsid w:val="00457F13"/>
    <w:rsid w:val="004604DA"/>
    <w:rsid w:val="004608B9"/>
    <w:rsid w:val="00462267"/>
    <w:rsid w:val="00462B60"/>
    <w:rsid w:val="00462C5F"/>
    <w:rsid w:val="0046512C"/>
    <w:rsid w:val="00465A3D"/>
    <w:rsid w:val="004719C9"/>
    <w:rsid w:val="00474720"/>
    <w:rsid w:val="00475B6A"/>
    <w:rsid w:val="00477E66"/>
    <w:rsid w:val="0048097A"/>
    <w:rsid w:val="00480A40"/>
    <w:rsid w:val="00482212"/>
    <w:rsid w:val="004826B7"/>
    <w:rsid w:val="004827C9"/>
    <w:rsid w:val="00482BD6"/>
    <w:rsid w:val="004838C3"/>
    <w:rsid w:val="00484ABC"/>
    <w:rsid w:val="00486F5E"/>
    <w:rsid w:val="004875B9"/>
    <w:rsid w:val="00491C5F"/>
    <w:rsid w:val="0049341D"/>
    <w:rsid w:val="004935F7"/>
    <w:rsid w:val="00493AA8"/>
    <w:rsid w:val="00495795"/>
    <w:rsid w:val="004A2B4E"/>
    <w:rsid w:val="004A40AB"/>
    <w:rsid w:val="004A539A"/>
    <w:rsid w:val="004A61CF"/>
    <w:rsid w:val="004A62C8"/>
    <w:rsid w:val="004A6E86"/>
    <w:rsid w:val="004A74B8"/>
    <w:rsid w:val="004B03BD"/>
    <w:rsid w:val="004B051B"/>
    <w:rsid w:val="004B2A28"/>
    <w:rsid w:val="004B3C97"/>
    <w:rsid w:val="004B4D3B"/>
    <w:rsid w:val="004B5436"/>
    <w:rsid w:val="004B597E"/>
    <w:rsid w:val="004C1FB2"/>
    <w:rsid w:val="004C2990"/>
    <w:rsid w:val="004C5E96"/>
    <w:rsid w:val="004C6104"/>
    <w:rsid w:val="004C7B42"/>
    <w:rsid w:val="004D05AA"/>
    <w:rsid w:val="004D14C3"/>
    <w:rsid w:val="004D1669"/>
    <w:rsid w:val="004D2C0E"/>
    <w:rsid w:val="004D2C8F"/>
    <w:rsid w:val="004D3C22"/>
    <w:rsid w:val="004D43AE"/>
    <w:rsid w:val="004D4840"/>
    <w:rsid w:val="004D5EAC"/>
    <w:rsid w:val="004D5F86"/>
    <w:rsid w:val="004D6EEE"/>
    <w:rsid w:val="004D73E6"/>
    <w:rsid w:val="004D755B"/>
    <w:rsid w:val="004D7907"/>
    <w:rsid w:val="004D7AA2"/>
    <w:rsid w:val="004E383F"/>
    <w:rsid w:val="004E3F8F"/>
    <w:rsid w:val="004E6CD8"/>
    <w:rsid w:val="004E6F12"/>
    <w:rsid w:val="004E746C"/>
    <w:rsid w:val="004E7533"/>
    <w:rsid w:val="004E7E5E"/>
    <w:rsid w:val="004F16CA"/>
    <w:rsid w:val="004F4139"/>
    <w:rsid w:val="004F662E"/>
    <w:rsid w:val="004F682B"/>
    <w:rsid w:val="00500F93"/>
    <w:rsid w:val="005015BF"/>
    <w:rsid w:val="00503593"/>
    <w:rsid w:val="005036B1"/>
    <w:rsid w:val="00505626"/>
    <w:rsid w:val="00505E52"/>
    <w:rsid w:val="0050692C"/>
    <w:rsid w:val="00511177"/>
    <w:rsid w:val="0051134D"/>
    <w:rsid w:val="005113AB"/>
    <w:rsid w:val="005125C9"/>
    <w:rsid w:val="005126B9"/>
    <w:rsid w:val="00514FB3"/>
    <w:rsid w:val="00515B4E"/>
    <w:rsid w:val="00515BDD"/>
    <w:rsid w:val="00515F2D"/>
    <w:rsid w:val="00521B9F"/>
    <w:rsid w:val="005224CE"/>
    <w:rsid w:val="005234CD"/>
    <w:rsid w:val="00523F9B"/>
    <w:rsid w:val="005257EA"/>
    <w:rsid w:val="00525CFE"/>
    <w:rsid w:val="005268F8"/>
    <w:rsid w:val="005276B9"/>
    <w:rsid w:val="00530DF1"/>
    <w:rsid w:val="005327BC"/>
    <w:rsid w:val="00533289"/>
    <w:rsid w:val="005337AF"/>
    <w:rsid w:val="0053395C"/>
    <w:rsid w:val="005346E3"/>
    <w:rsid w:val="00535FB8"/>
    <w:rsid w:val="00536236"/>
    <w:rsid w:val="0053626E"/>
    <w:rsid w:val="00537D7F"/>
    <w:rsid w:val="005407B6"/>
    <w:rsid w:val="00544936"/>
    <w:rsid w:val="005449A8"/>
    <w:rsid w:val="005512B2"/>
    <w:rsid w:val="0055242A"/>
    <w:rsid w:val="005525AE"/>
    <w:rsid w:val="00552E5B"/>
    <w:rsid w:val="00553760"/>
    <w:rsid w:val="005546C5"/>
    <w:rsid w:val="00554855"/>
    <w:rsid w:val="005558FC"/>
    <w:rsid w:val="00557257"/>
    <w:rsid w:val="005575F2"/>
    <w:rsid w:val="00557B59"/>
    <w:rsid w:val="00563AAA"/>
    <w:rsid w:val="005647CB"/>
    <w:rsid w:val="00565142"/>
    <w:rsid w:val="005675FB"/>
    <w:rsid w:val="00567D6A"/>
    <w:rsid w:val="00567D90"/>
    <w:rsid w:val="0057154D"/>
    <w:rsid w:val="00571D29"/>
    <w:rsid w:val="00572C8D"/>
    <w:rsid w:val="00575723"/>
    <w:rsid w:val="00576C25"/>
    <w:rsid w:val="00576F43"/>
    <w:rsid w:val="0058037F"/>
    <w:rsid w:val="005814CD"/>
    <w:rsid w:val="0058151F"/>
    <w:rsid w:val="00583644"/>
    <w:rsid w:val="00583669"/>
    <w:rsid w:val="00585F11"/>
    <w:rsid w:val="00586B45"/>
    <w:rsid w:val="005876CC"/>
    <w:rsid w:val="005906F9"/>
    <w:rsid w:val="0059216D"/>
    <w:rsid w:val="005932B4"/>
    <w:rsid w:val="00595283"/>
    <w:rsid w:val="005970E7"/>
    <w:rsid w:val="005A3550"/>
    <w:rsid w:val="005A4DE4"/>
    <w:rsid w:val="005A6204"/>
    <w:rsid w:val="005A6D5A"/>
    <w:rsid w:val="005B1708"/>
    <w:rsid w:val="005B2A4C"/>
    <w:rsid w:val="005B41CE"/>
    <w:rsid w:val="005B45F0"/>
    <w:rsid w:val="005B4D3B"/>
    <w:rsid w:val="005B566C"/>
    <w:rsid w:val="005B5DC5"/>
    <w:rsid w:val="005B5E48"/>
    <w:rsid w:val="005B6286"/>
    <w:rsid w:val="005C0523"/>
    <w:rsid w:val="005C1630"/>
    <w:rsid w:val="005C236C"/>
    <w:rsid w:val="005C2574"/>
    <w:rsid w:val="005C276B"/>
    <w:rsid w:val="005C2AEB"/>
    <w:rsid w:val="005C5690"/>
    <w:rsid w:val="005C57C2"/>
    <w:rsid w:val="005C5B70"/>
    <w:rsid w:val="005C6340"/>
    <w:rsid w:val="005D027B"/>
    <w:rsid w:val="005D145C"/>
    <w:rsid w:val="005D23D0"/>
    <w:rsid w:val="005D3400"/>
    <w:rsid w:val="005D3778"/>
    <w:rsid w:val="005D388F"/>
    <w:rsid w:val="005D45F4"/>
    <w:rsid w:val="005D4847"/>
    <w:rsid w:val="005D575B"/>
    <w:rsid w:val="005D700C"/>
    <w:rsid w:val="005D738C"/>
    <w:rsid w:val="005E0F22"/>
    <w:rsid w:val="005E43F7"/>
    <w:rsid w:val="005E47CA"/>
    <w:rsid w:val="005E499B"/>
    <w:rsid w:val="005E4CF5"/>
    <w:rsid w:val="005E5941"/>
    <w:rsid w:val="005E78A2"/>
    <w:rsid w:val="005F207D"/>
    <w:rsid w:val="005F28A7"/>
    <w:rsid w:val="005F4D0E"/>
    <w:rsid w:val="005F5E14"/>
    <w:rsid w:val="005F7296"/>
    <w:rsid w:val="006013D3"/>
    <w:rsid w:val="00602383"/>
    <w:rsid w:val="0061066C"/>
    <w:rsid w:val="0061199B"/>
    <w:rsid w:val="00612D85"/>
    <w:rsid w:val="00616E23"/>
    <w:rsid w:val="00620DC9"/>
    <w:rsid w:val="006214BF"/>
    <w:rsid w:val="00621698"/>
    <w:rsid w:val="00622773"/>
    <w:rsid w:val="00622C58"/>
    <w:rsid w:val="00625169"/>
    <w:rsid w:val="0062532A"/>
    <w:rsid w:val="0062614B"/>
    <w:rsid w:val="006266E2"/>
    <w:rsid w:val="0063037B"/>
    <w:rsid w:val="00632C54"/>
    <w:rsid w:val="00635616"/>
    <w:rsid w:val="00641E99"/>
    <w:rsid w:val="006463F8"/>
    <w:rsid w:val="0065033C"/>
    <w:rsid w:val="00650C88"/>
    <w:rsid w:val="0065258E"/>
    <w:rsid w:val="00655035"/>
    <w:rsid w:val="006550E4"/>
    <w:rsid w:val="00656814"/>
    <w:rsid w:val="00657A00"/>
    <w:rsid w:val="00657F7C"/>
    <w:rsid w:val="00662D26"/>
    <w:rsid w:val="006630CC"/>
    <w:rsid w:val="006633F4"/>
    <w:rsid w:val="006637F5"/>
    <w:rsid w:val="0066638E"/>
    <w:rsid w:val="00666CC0"/>
    <w:rsid w:val="0067067F"/>
    <w:rsid w:val="00673C22"/>
    <w:rsid w:val="0067482D"/>
    <w:rsid w:val="0067642F"/>
    <w:rsid w:val="00676E0D"/>
    <w:rsid w:val="0067732F"/>
    <w:rsid w:val="00681007"/>
    <w:rsid w:val="0068122B"/>
    <w:rsid w:val="006816BD"/>
    <w:rsid w:val="00681DD9"/>
    <w:rsid w:val="00682252"/>
    <w:rsid w:val="00682F5C"/>
    <w:rsid w:val="00687555"/>
    <w:rsid w:val="0068790F"/>
    <w:rsid w:val="00687D53"/>
    <w:rsid w:val="00690E39"/>
    <w:rsid w:val="00691FF9"/>
    <w:rsid w:val="0069285F"/>
    <w:rsid w:val="00695232"/>
    <w:rsid w:val="006962DA"/>
    <w:rsid w:val="00696EB3"/>
    <w:rsid w:val="0069752C"/>
    <w:rsid w:val="00697D05"/>
    <w:rsid w:val="006A0D1C"/>
    <w:rsid w:val="006A0DE5"/>
    <w:rsid w:val="006A0F5C"/>
    <w:rsid w:val="006A1FDA"/>
    <w:rsid w:val="006A25E3"/>
    <w:rsid w:val="006A3677"/>
    <w:rsid w:val="006A5B27"/>
    <w:rsid w:val="006A6145"/>
    <w:rsid w:val="006B1653"/>
    <w:rsid w:val="006B400D"/>
    <w:rsid w:val="006B4E4E"/>
    <w:rsid w:val="006B5952"/>
    <w:rsid w:val="006B624D"/>
    <w:rsid w:val="006B6C5F"/>
    <w:rsid w:val="006B7E39"/>
    <w:rsid w:val="006C0618"/>
    <w:rsid w:val="006C2072"/>
    <w:rsid w:val="006C2399"/>
    <w:rsid w:val="006C3758"/>
    <w:rsid w:val="006C3940"/>
    <w:rsid w:val="006C4314"/>
    <w:rsid w:val="006C43E7"/>
    <w:rsid w:val="006C4820"/>
    <w:rsid w:val="006C5872"/>
    <w:rsid w:val="006C60E0"/>
    <w:rsid w:val="006C676D"/>
    <w:rsid w:val="006C69E2"/>
    <w:rsid w:val="006C7825"/>
    <w:rsid w:val="006C7D95"/>
    <w:rsid w:val="006D0DEF"/>
    <w:rsid w:val="006D3D05"/>
    <w:rsid w:val="006D4677"/>
    <w:rsid w:val="006D73B3"/>
    <w:rsid w:val="006D767A"/>
    <w:rsid w:val="006E01BB"/>
    <w:rsid w:val="006E051F"/>
    <w:rsid w:val="006E2A45"/>
    <w:rsid w:val="006E2AC4"/>
    <w:rsid w:val="006E2BB9"/>
    <w:rsid w:val="006E3203"/>
    <w:rsid w:val="006E37D4"/>
    <w:rsid w:val="006F0482"/>
    <w:rsid w:val="006F3768"/>
    <w:rsid w:val="006F3FF4"/>
    <w:rsid w:val="006F414D"/>
    <w:rsid w:val="006F71DE"/>
    <w:rsid w:val="006F75D6"/>
    <w:rsid w:val="006F7FE9"/>
    <w:rsid w:val="0070080E"/>
    <w:rsid w:val="00701F16"/>
    <w:rsid w:val="00703731"/>
    <w:rsid w:val="00703B6F"/>
    <w:rsid w:val="00704573"/>
    <w:rsid w:val="00706392"/>
    <w:rsid w:val="00706EAC"/>
    <w:rsid w:val="007072CC"/>
    <w:rsid w:val="00707D1E"/>
    <w:rsid w:val="0071183E"/>
    <w:rsid w:val="0071254A"/>
    <w:rsid w:val="007130D2"/>
    <w:rsid w:val="007131D2"/>
    <w:rsid w:val="00713917"/>
    <w:rsid w:val="007174C1"/>
    <w:rsid w:val="00717AF8"/>
    <w:rsid w:val="00720F86"/>
    <w:rsid w:val="0072203F"/>
    <w:rsid w:val="0072258A"/>
    <w:rsid w:val="007229DD"/>
    <w:rsid w:val="00722E77"/>
    <w:rsid w:val="007245F1"/>
    <w:rsid w:val="007247B8"/>
    <w:rsid w:val="0072731C"/>
    <w:rsid w:val="0073056C"/>
    <w:rsid w:val="007331E0"/>
    <w:rsid w:val="00735B1F"/>
    <w:rsid w:val="00737502"/>
    <w:rsid w:val="00740B3A"/>
    <w:rsid w:val="00740C8B"/>
    <w:rsid w:val="00741F48"/>
    <w:rsid w:val="007428E1"/>
    <w:rsid w:val="00742ABA"/>
    <w:rsid w:val="00743263"/>
    <w:rsid w:val="007454B6"/>
    <w:rsid w:val="0074789B"/>
    <w:rsid w:val="00750EE6"/>
    <w:rsid w:val="00751491"/>
    <w:rsid w:val="00754ABD"/>
    <w:rsid w:val="00754D3B"/>
    <w:rsid w:val="00760D6A"/>
    <w:rsid w:val="0076343C"/>
    <w:rsid w:val="00764A9C"/>
    <w:rsid w:val="00764C12"/>
    <w:rsid w:val="00767B66"/>
    <w:rsid w:val="007750DF"/>
    <w:rsid w:val="00776310"/>
    <w:rsid w:val="00777C19"/>
    <w:rsid w:val="00781B8D"/>
    <w:rsid w:val="007823B7"/>
    <w:rsid w:val="00782487"/>
    <w:rsid w:val="007829D3"/>
    <w:rsid w:val="00784B94"/>
    <w:rsid w:val="00784C8D"/>
    <w:rsid w:val="00785E47"/>
    <w:rsid w:val="007871A9"/>
    <w:rsid w:val="0078734B"/>
    <w:rsid w:val="007873F5"/>
    <w:rsid w:val="0078760F"/>
    <w:rsid w:val="0079021F"/>
    <w:rsid w:val="00791289"/>
    <w:rsid w:val="0079136A"/>
    <w:rsid w:val="00792AD8"/>
    <w:rsid w:val="00792D84"/>
    <w:rsid w:val="00793271"/>
    <w:rsid w:val="00795030"/>
    <w:rsid w:val="00795A26"/>
    <w:rsid w:val="00795FA9"/>
    <w:rsid w:val="007A00CB"/>
    <w:rsid w:val="007A312F"/>
    <w:rsid w:val="007A44E7"/>
    <w:rsid w:val="007A4BF7"/>
    <w:rsid w:val="007A69F7"/>
    <w:rsid w:val="007A7EAB"/>
    <w:rsid w:val="007B082E"/>
    <w:rsid w:val="007B0B7F"/>
    <w:rsid w:val="007B12A4"/>
    <w:rsid w:val="007B5238"/>
    <w:rsid w:val="007C0AED"/>
    <w:rsid w:val="007C0BEE"/>
    <w:rsid w:val="007C10E8"/>
    <w:rsid w:val="007C1FF1"/>
    <w:rsid w:val="007C3803"/>
    <w:rsid w:val="007C3DAD"/>
    <w:rsid w:val="007C42F3"/>
    <w:rsid w:val="007C4954"/>
    <w:rsid w:val="007C4FA7"/>
    <w:rsid w:val="007C5531"/>
    <w:rsid w:val="007C63A0"/>
    <w:rsid w:val="007C6D52"/>
    <w:rsid w:val="007C6DBA"/>
    <w:rsid w:val="007C6F91"/>
    <w:rsid w:val="007C70B8"/>
    <w:rsid w:val="007C72C0"/>
    <w:rsid w:val="007C7CEB"/>
    <w:rsid w:val="007D0187"/>
    <w:rsid w:val="007D034D"/>
    <w:rsid w:val="007D12ED"/>
    <w:rsid w:val="007D1DEA"/>
    <w:rsid w:val="007D2B41"/>
    <w:rsid w:val="007D2F9C"/>
    <w:rsid w:val="007D6541"/>
    <w:rsid w:val="007D7127"/>
    <w:rsid w:val="007E1757"/>
    <w:rsid w:val="007E18CC"/>
    <w:rsid w:val="007E1E34"/>
    <w:rsid w:val="007E7797"/>
    <w:rsid w:val="007F1998"/>
    <w:rsid w:val="007F2031"/>
    <w:rsid w:val="007F2034"/>
    <w:rsid w:val="007F4683"/>
    <w:rsid w:val="007F55A4"/>
    <w:rsid w:val="007F6682"/>
    <w:rsid w:val="007F7C5E"/>
    <w:rsid w:val="00800BF1"/>
    <w:rsid w:val="008019B3"/>
    <w:rsid w:val="00802958"/>
    <w:rsid w:val="008042F7"/>
    <w:rsid w:val="0080587F"/>
    <w:rsid w:val="008061ED"/>
    <w:rsid w:val="00806B14"/>
    <w:rsid w:val="00807A08"/>
    <w:rsid w:val="00807EA8"/>
    <w:rsid w:val="008114D4"/>
    <w:rsid w:val="00812104"/>
    <w:rsid w:val="0081234D"/>
    <w:rsid w:val="00812D2D"/>
    <w:rsid w:val="00812E30"/>
    <w:rsid w:val="00813E69"/>
    <w:rsid w:val="00817A64"/>
    <w:rsid w:val="008202F7"/>
    <w:rsid w:val="00823835"/>
    <w:rsid w:val="008247A4"/>
    <w:rsid w:val="00825D47"/>
    <w:rsid w:val="008272A6"/>
    <w:rsid w:val="00827A67"/>
    <w:rsid w:val="00832194"/>
    <w:rsid w:val="0083258C"/>
    <w:rsid w:val="00833D6C"/>
    <w:rsid w:val="00835610"/>
    <w:rsid w:val="00840246"/>
    <w:rsid w:val="00840D4B"/>
    <w:rsid w:val="00841328"/>
    <w:rsid w:val="00841CCC"/>
    <w:rsid w:val="00844377"/>
    <w:rsid w:val="008443EF"/>
    <w:rsid w:val="00844877"/>
    <w:rsid w:val="0084514A"/>
    <w:rsid w:val="008458A3"/>
    <w:rsid w:val="00846F90"/>
    <w:rsid w:val="008517F7"/>
    <w:rsid w:val="008526B9"/>
    <w:rsid w:val="00852FB9"/>
    <w:rsid w:val="008536B7"/>
    <w:rsid w:val="00854356"/>
    <w:rsid w:val="00857164"/>
    <w:rsid w:val="00860231"/>
    <w:rsid w:val="008603D1"/>
    <w:rsid w:val="00860F34"/>
    <w:rsid w:val="00862AC4"/>
    <w:rsid w:val="0086319B"/>
    <w:rsid w:val="00863E6F"/>
    <w:rsid w:val="00864002"/>
    <w:rsid w:val="0086451E"/>
    <w:rsid w:val="00864E05"/>
    <w:rsid w:val="008674A6"/>
    <w:rsid w:val="00867846"/>
    <w:rsid w:val="008678BF"/>
    <w:rsid w:val="00870B05"/>
    <w:rsid w:val="0087201A"/>
    <w:rsid w:val="0087210F"/>
    <w:rsid w:val="00872311"/>
    <w:rsid w:val="0087335B"/>
    <w:rsid w:val="0087564D"/>
    <w:rsid w:val="00876000"/>
    <w:rsid w:val="008777C6"/>
    <w:rsid w:val="00880A03"/>
    <w:rsid w:val="00881B36"/>
    <w:rsid w:val="00881FCE"/>
    <w:rsid w:val="0088550F"/>
    <w:rsid w:val="008858D6"/>
    <w:rsid w:val="0089108B"/>
    <w:rsid w:val="008917A1"/>
    <w:rsid w:val="00892EE6"/>
    <w:rsid w:val="008931B4"/>
    <w:rsid w:val="00893E18"/>
    <w:rsid w:val="00894D0B"/>
    <w:rsid w:val="00895D0B"/>
    <w:rsid w:val="00896E88"/>
    <w:rsid w:val="008973A2"/>
    <w:rsid w:val="0089750E"/>
    <w:rsid w:val="0089792F"/>
    <w:rsid w:val="00897EE5"/>
    <w:rsid w:val="008A0E76"/>
    <w:rsid w:val="008A168A"/>
    <w:rsid w:val="008A38D3"/>
    <w:rsid w:val="008A413A"/>
    <w:rsid w:val="008A42FE"/>
    <w:rsid w:val="008A4F23"/>
    <w:rsid w:val="008A713B"/>
    <w:rsid w:val="008B33C5"/>
    <w:rsid w:val="008B426C"/>
    <w:rsid w:val="008B444C"/>
    <w:rsid w:val="008B4FBE"/>
    <w:rsid w:val="008B51C9"/>
    <w:rsid w:val="008B6039"/>
    <w:rsid w:val="008B7C54"/>
    <w:rsid w:val="008C2555"/>
    <w:rsid w:val="008C25F9"/>
    <w:rsid w:val="008C29FB"/>
    <w:rsid w:val="008C5B87"/>
    <w:rsid w:val="008D0448"/>
    <w:rsid w:val="008D0677"/>
    <w:rsid w:val="008D0C9E"/>
    <w:rsid w:val="008D136B"/>
    <w:rsid w:val="008D2F03"/>
    <w:rsid w:val="008D4B2C"/>
    <w:rsid w:val="008D5360"/>
    <w:rsid w:val="008D6762"/>
    <w:rsid w:val="008D77CF"/>
    <w:rsid w:val="008D782A"/>
    <w:rsid w:val="008E0A9E"/>
    <w:rsid w:val="008E18FF"/>
    <w:rsid w:val="008E30D8"/>
    <w:rsid w:val="008E447C"/>
    <w:rsid w:val="008E4F8B"/>
    <w:rsid w:val="008E596E"/>
    <w:rsid w:val="008E6741"/>
    <w:rsid w:val="008E67D5"/>
    <w:rsid w:val="008F04C5"/>
    <w:rsid w:val="008F06BE"/>
    <w:rsid w:val="008F125D"/>
    <w:rsid w:val="008F565D"/>
    <w:rsid w:val="008F607A"/>
    <w:rsid w:val="0090158C"/>
    <w:rsid w:val="00901E9C"/>
    <w:rsid w:val="00904ED1"/>
    <w:rsid w:val="00906F79"/>
    <w:rsid w:val="00907136"/>
    <w:rsid w:val="00907369"/>
    <w:rsid w:val="00910283"/>
    <w:rsid w:val="00910B12"/>
    <w:rsid w:val="00912404"/>
    <w:rsid w:val="00914ED3"/>
    <w:rsid w:val="00915CCE"/>
    <w:rsid w:val="009170B5"/>
    <w:rsid w:val="00920B9A"/>
    <w:rsid w:val="009249C5"/>
    <w:rsid w:val="00924B17"/>
    <w:rsid w:val="00925558"/>
    <w:rsid w:val="00925B25"/>
    <w:rsid w:val="009263C9"/>
    <w:rsid w:val="009272CE"/>
    <w:rsid w:val="00930B2A"/>
    <w:rsid w:val="00931EE7"/>
    <w:rsid w:val="00932197"/>
    <w:rsid w:val="00933DDF"/>
    <w:rsid w:val="0093671B"/>
    <w:rsid w:val="00936CE3"/>
    <w:rsid w:val="00936F03"/>
    <w:rsid w:val="0094018B"/>
    <w:rsid w:val="009418E3"/>
    <w:rsid w:val="00941C8E"/>
    <w:rsid w:val="009435BB"/>
    <w:rsid w:val="00943B02"/>
    <w:rsid w:val="00944A4A"/>
    <w:rsid w:val="00945831"/>
    <w:rsid w:val="00945E41"/>
    <w:rsid w:val="00947728"/>
    <w:rsid w:val="00950CC4"/>
    <w:rsid w:val="00952530"/>
    <w:rsid w:val="00953429"/>
    <w:rsid w:val="009539A4"/>
    <w:rsid w:val="0095558A"/>
    <w:rsid w:val="009569E3"/>
    <w:rsid w:val="00960035"/>
    <w:rsid w:val="0096040F"/>
    <w:rsid w:val="0096145A"/>
    <w:rsid w:val="009617FD"/>
    <w:rsid w:val="009632EF"/>
    <w:rsid w:val="00963CF6"/>
    <w:rsid w:val="00963D8A"/>
    <w:rsid w:val="00965458"/>
    <w:rsid w:val="00965734"/>
    <w:rsid w:val="00971BAD"/>
    <w:rsid w:val="00973D8A"/>
    <w:rsid w:val="009804B4"/>
    <w:rsid w:val="00980709"/>
    <w:rsid w:val="00980AC3"/>
    <w:rsid w:val="0098278C"/>
    <w:rsid w:val="009835D4"/>
    <w:rsid w:val="00983E60"/>
    <w:rsid w:val="00983F02"/>
    <w:rsid w:val="00986247"/>
    <w:rsid w:val="00987F11"/>
    <w:rsid w:val="00990841"/>
    <w:rsid w:val="009913B7"/>
    <w:rsid w:val="00991819"/>
    <w:rsid w:val="00992BBB"/>
    <w:rsid w:val="00992BD0"/>
    <w:rsid w:val="00996B34"/>
    <w:rsid w:val="009A0FC8"/>
    <w:rsid w:val="009A2372"/>
    <w:rsid w:val="009A42F1"/>
    <w:rsid w:val="009A5571"/>
    <w:rsid w:val="009A57F7"/>
    <w:rsid w:val="009A7878"/>
    <w:rsid w:val="009B0748"/>
    <w:rsid w:val="009B0CDC"/>
    <w:rsid w:val="009B1729"/>
    <w:rsid w:val="009B2486"/>
    <w:rsid w:val="009B3342"/>
    <w:rsid w:val="009B54FC"/>
    <w:rsid w:val="009B6BF9"/>
    <w:rsid w:val="009B79D5"/>
    <w:rsid w:val="009C01EF"/>
    <w:rsid w:val="009C050D"/>
    <w:rsid w:val="009C06D3"/>
    <w:rsid w:val="009C1312"/>
    <w:rsid w:val="009C2697"/>
    <w:rsid w:val="009C2F26"/>
    <w:rsid w:val="009C68BC"/>
    <w:rsid w:val="009C6DFD"/>
    <w:rsid w:val="009C7060"/>
    <w:rsid w:val="009D1B2C"/>
    <w:rsid w:val="009D399A"/>
    <w:rsid w:val="009D47EA"/>
    <w:rsid w:val="009D4A50"/>
    <w:rsid w:val="009D5FD0"/>
    <w:rsid w:val="009D66BC"/>
    <w:rsid w:val="009D7A6F"/>
    <w:rsid w:val="009D7BAE"/>
    <w:rsid w:val="009E0F6A"/>
    <w:rsid w:val="009E353F"/>
    <w:rsid w:val="009E3811"/>
    <w:rsid w:val="009E50F3"/>
    <w:rsid w:val="009E53AF"/>
    <w:rsid w:val="009E6D4B"/>
    <w:rsid w:val="009E6DF5"/>
    <w:rsid w:val="009E7EBC"/>
    <w:rsid w:val="009F02C5"/>
    <w:rsid w:val="009F076C"/>
    <w:rsid w:val="009F29DD"/>
    <w:rsid w:val="009F34CC"/>
    <w:rsid w:val="009F3647"/>
    <w:rsid w:val="009F3C4D"/>
    <w:rsid w:val="009F479E"/>
    <w:rsid w:val="009F5236"/>
    <w:rsid w:val="009F66D9"/>
    <w:rsid w:val="00A01AAC"/>
    <w:rsid w:val="00A027B0"/>
    <w:rsid w:val="00A0353B"/>
    <w:rsid w:val="00A035A3"/>
    <w:rsid w:val="00A1128F"/>
    <w:rsid w:val="00A12482"/>
    <w:rsid w:val="00A13994"/>
    <w:rsid w:val="00A16440"/>
    <w:rsid w:val="00A169AC"/>
    <w:rsid w:val="00A20C89"/>
    <w:rsid w:val="00A21F80"/>
    <w:rsid w:val="00A2231D"/>
    <w:rsid w:val="00A2334F"/>
    <w:rsid w:val="00A250AA"/>
    <w:rsid w:val="00A2560E"/>
    <w:rsid w:val="00A25BBE"/>
    <w:rsid w:val="00A26933"/>
    <w:rsid w:val="00A277E6"/>
    <w:rsid w:val="00A30A8F"/>
    <w:rsid w:val="00A3174A"/>
    <w:rsid w:val="00A3290C"/>
    <w:rsid w:val="00A32F61"/>
    <w:rsid w:val="00A34360"/>
    <w:rsid w:val="00A35A28"/>
    <w:rsid w:val="00A35F82"/>
    <w:rsid w:val="00A368EF"/>
    <w:rsid w:val="00A40037"/>
    <w:rsid w:val="00A41505"/>
    <w:rsid w:val="00A4414C"/>
    <w:rsid w:val="00A46073"/>
    <w:rsid w:val="00A46D4F"/>
    <w:rsid w:val="00A47EF1"/>
    <w:rsid w:val="00A51D29"/>
    <w:rsid w:val="00A54D46"/>
    <w:rsid w:val="00A56998"/>
    <w:rsid w:val="00A56D51"/>
    <w:rsid w:val="00A56EC8"/>
    <w:rsid w:val="00A57366"/>
    <w:rsid w:val="00A601C4"/>
    <w:rsid w:val="00A60B72"/>
    <w:rsid w:val="00A60D18"/>
    <w:rsid w:val="00A61207"/>
    <w:rsid w:val="00A61700"/>
    <w:rsid w:val="00A61B5B"/>
    <w:rsid w:val="00A6285C"/>
    <w:rsid w:val="00A65B21"/>
    <w:rsid w:val="00A6604C"/>
    <w:rsid w:val="00A663F3"/>
    <w:rsid w:val="00A6694D"/>
    <w:rsid w:val="00A669F1"/>
    <w:rsid w:val="00A67489"/>
    <w:rsid w:val="00A70EB7"/>
    <w:rsid w:val="00A72105"/>
    <w:rsid w:val="00A7268C"/>
    <w:rsid w:val="00A72DA3"/>
    <w:rsid w:val="00A74365"/>
    <w:rsid w:val="00A745BF"/>
    <w:rsid w:val="00A74A79"/>
    <w:rsid w:val="00A74E46"/>
    <w:rsid w:val="00A81524"/>
    <w:rsid w:val="00A8198E"/>
    <w:rsid w:val="00A81D60"/>
    <w:rsid w:val="00A8419E"/>
    <w:rsid w:val="00A8493C"/>
    <w:rsid w:val="00A8783E"/>
    <w:rsid w:val="00A87BB3"/>
    <w:rsid w:val="00A90163"/>
    <w:rsid w:val="00A96531"/>
    <w:rsid w:val="00A96A91"/>
    <w:rsid w:val="00AA1AC0"/>
    <w:rsid w:val="00AA3B66"/>
    <w:rsid w:val="00AA5803"/>
    <w:rsid w:val="00AA584F"/>
    <w:rsid w:val="00AA5FB0"/>
    <w:rsid w:val="00AA6A82"/>
    <w:rsid w:val="00AB0FE1"/>
    <w:rsid w:val="00AB2843"/>
    <w:rsid w:val="00AB3118"/>
    <w:rsid w:val="00AB64C6"/>
    <w:rsid w:val="00AB6F32"/>
    <w:rsid w:val="00AB7AAE"/>
    <w:rsid w:val="00AC1645"/>
    <w:rsid w:val="00AC46C7"/>
    <w:rsid w:val="00AC476A"/>
    <w:rsid w:val="00AC4F17"/>
    <w:rsid w:val="00AC5B71"/>
    <w:rsid w:val="00AC5BC3"/>
    <w:rsid w:val="00AC5F18"/>
    <w:rsid w:val="00AC6D82"/>
    <w:rsid w:val="00AC6ED5"/>
    <w:rsid w:val="00AD00CA"/>
    <w:rsid w:val="00AD00F3"/>
    <w:rsid w:val="00AD3B3E"/>
    <w:rsid w:val="00AD4282"/>
    <w:rsid w:val="00AD45AD"/>
    <w:rsid w:val="00AD5777"/>
    <w:rsid w:val="00AE00AE"/>
    <w:rsid w:val="00AE14A7"/>
    <w:rsid w:val="00AE2DDE"/>
    <w:rsid w:val="00AE3F37"/>
    <w:rsid w:val="00AE56E1"/>
    <w:rsid w:val="00AE6C9A"/>
    <w:rsid w:val="00AE745D"/>
    <w:rsid w:val="00AF041A"/>
    <w:rsid w:val="00AF2207"/>
    <w:rsid w:val="00AF24EF"/>
    <w:rsid w:val="00AF2612"/>
    <w:rsid w:val="00AF280B"/>
    <w:rsid w:val="00AF2A61"/>
    <w:rsid w:val="00AF30D9"/>
    <w:rsid w:val="00AF3673"/>
    <w:rsid w:val="00AF4101"/>
    <w:rsid w:val="00AF63BF"/>
    <w:rsid w:val="00AF6B3B"/>
    <w:rsid w:val="00AF79DD"/>
    <w:rsid w:val="00AF7F2C"/>
    <w:rsid w:val="00AF7F46"/>
    <w:rsid w:val="00B0089A"/>
    <w:rsid w:val="00B01361"/>
    <w:rsid w:val="00B0174D"/>
    <w:rsid w:val="00B0178C"/>
    <w:rsid w:val="00B019F0"/>
    <w:rsid w:val="00B01D2B"/>
    <w:rsid w:val="00B02885"/>
    <w:rsid w:val="00B04EC7"/>
    <w:rsid w:val="00B06440"/>
    <w:rsid w:val="00B1231F"/>
    <w:rsid w:val="00B151F4"/>
    <w:rsid w:val="00B16742"/>
    <w:rsid w:val="00B17927"/>
    <w:rsid w:val="00B2113E"/>
    <w:rsid w:val="00B2123B"/>
    <w:rsid w:val="00B21470"/>
    <w:rsid w:val="00B2410E"/>
    <w:rsid w:val="00B2727D"/>
    <w:rsid w:val="00B301A2"/>
    <w:rsid w:val="00B31350"/>
    <w:rsid w:val="00B315A8"/>
    <w:rsid w:val="00B3228E"/>
    <w:rsid w:val="00B32C3E"/>
    <w:rsid w:val="00B33CE4"/>
    <w:rsid w:val="00B36CC0"/>
    <w:rsid w:val="00B41D37"/>
    <w:rsid w:val="00B4390E"/>
    <w:rsid w:val="00B45128"/>
    <w:rsid w:val="00B467EF"/>
    <w:rsid w:val="00B47620"/>
    <w:rsid w:val="00B5126C"/>
    <w:rsid w:val="00B525E5"/>
    <w:rsid w:val="00B53486"/>
    <w:rsid w:val="00B53DB3"/>
    <w:rsid w:val="00B5447F"/>
    <w:rsid w:val="00B56DBA"/>
    <w:rsid w:val="00B60BEE"/>
    <w:rsid w:val="00B64586"/>
    <w:rsid w:val="00B65089"/>
    <w:rsid w:val="00B66AF2"/>
    <w:rsid w:val="00B66CAB"/>
    <w:rsid w:val="00B67088"/>
    <w:rsid w:val="00B704E5"/>
    <w:rsid w:val="00B72848"/>
    <w:rsid w:val="00B744F7"/>
    <w:rsid w:val="00B74544"/>
    <w:rsid w:val="00B751C5"/>
    <w:rsid w:val="00B77754"/>
    <w:rsid w:val="00B77995"/>
    <w:rsid w:val="00B80CF6"/>
    <w:rsid w:val="00B81054"/>
    <w:rsid w:val="00B820DB"/>
    <w:rsid w:val="00B82840"/>
    <w:rsid w:val="00B82F41"/>
    <w:rsid w:val="00B837F0"/>
    <w:rsid w:val="00B83896"/>
    <w:rsid w:val="00B84631"/>
    <w:rsid w:val="00B85305"/>
    <w:rsid w:val="00B860A9"/>
    <w:rsid w:val="00B97264"/>
    <w:rsid w:val="00BA0143"/>
    <w:rsid w:val="00BA14EF"/>
    <w:rsid w:val="00BA227A"/>
    <w:rsid w:val="00BA23D2"/>
    <w:rsid w:val="00BA4C69"/>
    <w:rsid w:val="00BA4CE7"/>
    <w:rsid w:val="00BA583C"/>
    <w:rsid w:val="00BA61AF"/>
    <w:rsid w:val="00BA7847"/>
    <w:rsid w:val="00BB1630"/>
    <w:rsid w:val="00BB331E"/>
    <w:rsid w:val="00BB389A"/>
    <w:rsid w:val="00BB4DDE"/>
    <w:rsid w:val="00BB6860"/>
    <w:rsid w:val="00BC0965"/>
    <w:rsid w:val="00BC3256"/>
    <w:rsid w:val="00BC3592"/>
    <w:rsid w:val="00BC36DF"/>
    <w:rsid w:val="00BC4B41"/>
    <w:rsid w:val="00BC5A43"/>
    <w:rsid w:val="00BC66ED"/>
    <w:rsid w:val="00BD11D3"/>
    <w:rsid w:val="00BD2685"/>
    <w:rsid w:val="00BD2B47"/>
    <w:rsid w:val="00BD2CAA"/>
    <w:rsid w:val="00BD3B65"/>
    <w:rsid w:val="00BD4791"/>
    <w:rsid w:val="00BD6869"/>
    <w:rsid w:val="00BD7C61"/>
    <w:rsid w:val="00BE122D"/>
    <w:rsid w:val="00BE1C5C"/>
    <w:rsid w:val="00BE220E"/>
    <w:rsid w:val="00BE3492"/>
    <w:rsid w:val="00BE3E67"/>
    <w:rsid w:val="00BE50E6"/>
    <w:rsid w:val="00BE5F38"/>
    <w:rsid w:val="00BE61B2"/>
    <w:rsid w:val="00BE71B1"/>
    <w:rsid w:val="00BE7CC3"/>
    <w:rsid w:val="00BE7D03"/>
    <w:rsid w:val="00BF056F"/>
    <w:rsid w:val="00BF191B"/>
    <w:rsid w:val="00BF228B"/>
    <w:rsid w:val="00BF2B0D"/>
    <w:rsid w:val="00BF36F7"/>
    <w:rsid w:val="00BF4E3B"/>
    <w:rsid w:val="00BF4E40"/>
    <w:rsid w:val="00BF5454"/>
    <w:rsid w:val="00BF7CA1"/>
    <w:rsid w:val="00BF7EC9"/>
    <w:rsid w:val="00C00D8A"/>
    <w:rsid w:val="00C01C49"/>
    <w:rsid w:val="00C0610C"/>
    <w:rsid w:val="00C066E6"/>
    <w:rsid w:val="00C06CC9"/>
    <w:rsid w:val="00C07928"/>
    <w:rsid w:val="00C07BCB"/>
    <w:rsid w:val="00C110C0"/>
    <w:rsid w:val="00C12370"/>
    <w:rsid w:val="00C12903"/>
    <w:rsid w:val="00C15000"/>
    <w:rsid w:val="00C15738"/>
    <w:rsid w:val="00C15897"/>
    <w:rsid w:val="00C1616B"/>
    <w:rsid w:val="00C16B21"/>
    <w:rsid w:val="00C16DFC"/>
    <w:rsid w:val="00C2079E"/>
    <w:rsid w:val="00C221CD"/>
    <w:rsid w:val="00C27729"/>
    <w:rsid w:val="00C312FA"/>
    <w:rsid w:val="00C332C4"/>
    <w:rsid w:val="00C334F5"/>
    <w:rsid w:val="00C3377F"/>
    <w:rsid w:val="00C35A03"/>
    <w:rsid w:val="00C36A05"/>
    <w:rsid w:val="00C370FE"/>
    <w:rsid w:val="00C37911"/>
    <w:rsid w:val="00C407B5"/>
    <w:rsid w:val="00C40BA5"/>
    <w:rsid w:val="00C432D9"/>
    <w:rsid w:val="00C44166"/>
    <w:rsid w:val="00C45B5B"/>
    <w:rsid w:val="00C46F26"/>
    <w:rsid w:val="00C51687"/>
    <w:rsid w:val="00C51D5B"/>
    <w:rsid w:val="00C51E53"/>
    <w:rsid w:val="00C5289C"/>
    <w:rsid w:val="00C538E7"/>
    <w:rsid w:val="00C54103"/>
    <w:rsid w:val="00C56008"/>
    <w:rsid w:val="00C56163"/>
    <w:rsid w:val="00C56B65"/>
    <w:rsid w:val="00C56CBC"/>
    <w:rsid w:val="00C612E4"/>
    <w:rsid w:val="00C617B0"/>
    <w:rsid w:val="00C62D2B"/>
    <w:rsid w:val="00C6344F"/>
    <w:rsid w:val="00C659E2"/>
    <w:rsid w:val="00C669AD"/>
    <w:rsid w:val="00C66F97"/>
    <w:rsid w:val="00C71C64"/>
    <w:rsid w:val="00C72470"/>
    <w:rsid w:val="00C72510"/>
    <w:rsid w:val="00C730AC"/>
    <w:rsid w:val="00C731CA"/>
    <w:rsid w:val="00C73EE8"/>
    <w:rsid w:val="00C76C2B"/>
    <w:rsid w:val="00C77A6B"/>
    <w:rsid w:val="00C807FB"/>
    <w:rsid w:val="00C80C8B"/>
    <w:rsid w:val="00C80EDD"/>
    <w:rsid w:val="00C815F2"/>
    <w:rsid w:val="00C816E6"/>
    <w:rsid w:val="00C8189B"/>
    <w:rsid w:val="00C82587"/>
    <w:rsid w:val="00C829BF"/>
    <w:rsid w:val="00C84097"/>
    <w:rsid w:val="00C87FA4"/>
    <w:rsid w:val="00C9181A"/>
    <w:rsid w:val="00C92F6C"/>
    <w:rsid w:val="00C9487D"/>
    <w:rsid w:val="00C955CB"/>
    <w:rsid w:val="00C95664"/>
    <w:rsid w:val="00C96E53"/>
    <w:rsid w:val="00CA14F6"/>
    <w:rsid w:val="00CA1597"/>
    <w:rsid w:val="00CA25CC"/>
    <w:rsid w:val="00CA2BA2"/>
    <w:rsid w:val="00CA3ACE"/>
    <w:rsid w:val="00CA43EE"/>
    <w:rsid w:val="00CA5FFF"/>
    <w:rsid w:val="00CA6943"/>
    <w:rsid w:val="00CA6E02"/>
    <w:rsid w:val="00CA707D"/>
    <w:rsid w:val="00CA7F86"/>
    <w:rsid w:val="00CB09F2"/>
    <w:rsid w:val="00CB32EF"/>
    <w:rsid w:val="00CB518F"/>
    <w:rsid w:val="00CB73E4"/>
    <w:rsid w:val="00CB74C5"/>
    <w:rsid w:val="00CB76AE"/>
    <w:rsid w:val="00CB79E7"/>
    <w:rsid w:val="00CC1B83"/>
    <w:rsid w:val="00CC1BDF"/>
    <w:rsid w:val="00CC21EC"/>
    <w:rsid w:val="00CC26CF"/>
    <w:rsid w:val="00CC3452"/>
    <w:rsid w:val="00CC482B"/>
    <w:rsid w:val="00CD0E53"/>
    <w:rsid w:val="00CD105E"/>
    <w:rsid w:val="00CD1EBA"/>
    <w:rsid w:val="00CD44A6"/>
    <w:rsid w:val="00CD4AE6"/>
    <w:rsid w:val="00CD5211"/>
    <w:rsid w:val="00CD57F9"/>
    <w:rsid w:val="00CD5CD1"/>
    <w:rsid w:val="00CD5E6F"/>
    <w:rsid w:val="00CE0BB8"/>
    <w:rsid w:val="00CE42D6"/>
    <w:rsid w:val="00CE54E0"/>
    <w:rsid w:val="00CE5835"/>
    <w:rsid w:val="00CE6FA1"/>
    <w:rsid w:val="00CF1938"/>
    <w:rsid w:val="00CF24CD"/>
    <w:rsid w:val="00D00FA0"/>
    <w:rsid w:val="00D011BB"/>
    <w:rsid w:val="00D01DAF"/>
    <w:rsid w:val="00D01F0A"/>
    <w:rsid w:val="00D047D4"/>
    <w:rsid w:val="00D04E21"/>
    <w:rsid w:val="00D0685A"/>
    <w:rsid w:val="00D1072E"/>
    <w:rsid w:val="00D12A27"/>
    <w:rsid w:val="00D13012"/>
    <w:rsid w:val="00D14159"/>
    <w:rsid w:val="00D14990"/>
    <w:rsid w:val="00D150FA"/>
    <w:rsid w:val="00D20166"/>
    <w:rsid w:val="00D20BC4"/>
    <w:rsid w:val="00D23E52"/>
    <w:rsid w:val="00D24268"/>
    <w:rsid w:val="00D24987"/>
    <w:rsid w:val="00D25BE6"/>
    <w:rsid w:val="00D26955"/>
    <w:rsid w:val="00D3166E"/>
    <w:rsid w:val="00D31D17"/>
    <w:rsid w:val="00D321DB"/>
    <w:rsid w:val="00D32460"/>
    <w:rsid w:val="00D32EBF"/>
    <w:rsid w:val="00D343B3"/>
    <w:rsid w:val="00D35073"/>
    <w:rsid w:val="00D36085"/>
    <w:rsid w:val="00D373E4"/>
    <w:rsid w:val="00D413F6"/>
    <w:rsid w:val="00D41B7C"/>
    <w:rsid w:val="00D41C3B"/>
    <w:rsid w:val="00D421D9"/>
    <w:rsid w:val="00D429B2"/>
    <w:rsid w:val="00D44420"/>
    <w:rsid w:val="00D46FE9"/>
    <w:rsid w:val="00D47529"/>
    <w:rsid w:val="00D47713"/>
    <w:rsid w:val="00D51103"/>
    <w:rsid w:val="00D525B7"/>
    <w:rsid w:val="00D52C81"/>
    <w:rsid w:val="00D53B1C"/>
    <w:rsid w:val="00D55A7A"/>
    <w:rsid w:val="00D568D5"/>
    <w:rsid w:val="00D56B6F"/>
    <w:rsid w:val="00D57878"/>
    <w:rsid w:val="00D60229"/>
    <w:rsid w:val="00D60AB7"/>
    <w:rsid w:val="00D6226F"/>
    <w:rsid w:val="00D62B15"/>
    <w:rsid w:val="00D63416"/>
    <w:rsid w:val="00D65435"/>
    <w:rsid w:val="00D655CE"/>
    <w:rsid w:val="00D6563D"/>
    <w:rsid w:val="00D6652F"/>
    <w:rsid w:val="00D70E15"/>
    <w:rsid w:val="00D71076"/>
    <w:rsid w:val="00D714E5"/>
    <w:rsid w:val="00D72165"/>
    <w:rsid w:val="00D735A6"/>
    <w:rsid w:val="00D74728"/>
    <w:rsid w:val="00D7546D"/>
    <w:rsid w:val="00D75C54"/>
    <w:rsid w:val="00D7745E"/>
    <w:rsid w:val="00D80C7B"/>
    <w:rsid w:val="00D839C5"/>
    <w:rsid w:val="00D83AD3"/>
    <w:rsid w:val="00D84043"/>
    <w:rsid w:val="00D86B42"/>
    <w:rsid w:val="00D904C6"/>
    <w:rsid w:val="00D91348"/>
    <w:rsid w:val="00D94F7B"/>
    <w:rsid w:val="00D950F7"/>
    <w:rsid w:val="00D9566D"/>
    <w:rsid w:val="00DA0EF7"/>
    <w:rsid w:val="00DA1FE6"/>
    <w:rsid w:val="00DA4B3F"/>
    <w:rsid w:val="00DA4D87"/>
    <w:rsid w:val="00DA4EB6"/>
    <w:rsid w:val="00DA5F0C"/>
    <w:rsid w:val="00DB0255"/>
    <w:rsid w:val="00DB1751"/>
    <w:rsid w:val="00DB20EB"/>
    <w:rsid w:val="00DB27A0"/>
    <w:rsid w:val="00DB2D60"/>
    <w:rsid w:val="00DB33F6"/>
    <w:rsid w:val="00DB38CC"/>
    <w:rsid w:val="00DB6EA6"/>
    <w:rsid w:val="00DC033B"/>
    <w:rsid w:val="00DC089B"/>
    <w:rsid w:val="00DC08B6"/>
    <w:rsid w:val="00DC277F"/>
    <w:rsid w:val="00DD0950"/>
    <w:rsid w:val="00DD0BFE"/>
    <w:rsid w:val="00DD29B1"/>
    <w:rsid w:val="00DD2CE1"/>
    <w:rsid w:val="00DD32AF"/>
    <w:rsid w:val="00DD4AF9"/>
    <w:rsid w:val="00DD5DF4"/>
    <w:rsid w:val="00DD5EE9"/>
    <w:rsid w:val="00DD6238"/>
    <w:rsid w:val="00DD69ED"/>
    <w:rsid w:val="00DD6DF1"/>
    <w:rsid w:val="00DD7497"/>
    <w:rsid w:val="00DD782F"/>
    <w:rsid w:val="00DE0414"/>
    <w:rsid w:val="00DE0982"/>
    <w:rsid w:val="00DE1BF0"/>
    <w:rsid w:val="00DE1D11"/>
    <w:rsid w:val="00DE20C4"/>
    <w:rsid w:val="00DE2257"/>
    <w:rsid w:val="00DE28ED"/>
    <w:rsid w:val="00DE419E"/>
    <w:rsid w:val="00DE44C3"/>
    <w:rsid w:val="00DE4D5E"/>
    <w:rsid w:val="00DE6440"/>
    <w:rsid w:val="00DF0DEA"/>
    <w:rsid w:val="00DF0FC8"/>
    <w:rsid w:val="00DF139C"/>
    <w:rsid w:val="00DF28E9"/>
    <w:rsid w:val="00DF65FE"/>
    <w:rsid w:val="00DF6DF7"/>
    <w:rsid w:val="00DF7D53"/>
    <w:rsid w:val="00E00DC7"/>
    <w:rsid w:val="00E01483"/>
    <w:rsid w:val="00E015CA"/>
    <w:rsid w:val="00E03155"/>
    <w:rsid w:val="00E03355"/>
    <w:rsid w:val="00E03753"/>
    <w:rsid w:val="00E04E8A"/>
    <w:rsid w:val="00E05093"/>
    <w:rsid w:val="00E051CC"/>
    <w:rsid w:val="00E074A1"/>
    <w:rsid w:val="00E07D01"/>
    <w:rsid w:val="00E11043"/>
    <w:rsid w:val="00E12A00"/>
    <w:rsid w:val="00E12D37"/>
    <w:rsid w:val="00E12F22"/>
    <w:rsid w:val="00E1499A"/>
    <w:rsid w:val="00E165FC"/>
    <w:rsid w:val="00E168D7"/>
    <w:rsid w:val="00E21671"/>
    <w:rsid w:val="00E22417"/>
    <w:rsid w:val="00E228CC"/>
    <w:rsid w:val="00E23A47"/>
    <w:rsid w:val="00E23E0E"/>
    <w:rsid w:val="00E2482B"/>
    <w:rsid w:val="00E24A19"/>
    <w:rsid w:val="00E24C64"/>
    <w:rsid w:val="00E2592B"/>
    <w:rsid w:val="00E25D98"/>
    <w:rsid w:val="00E264F8"/>
    <w:rsid w:val="00E268C9"/>
    <w:rsid w:val="00E300D9"/>
    <w:rsid w:val="00E30C52"/>
    <w:rsid w:val="00E33666"/>
    <w:rsid w:val="00E33A8C"/>
    <w:rsid w:val="00E3771A"/>
    <w:rsid w:val="00E40078"/>
    <w:rsid w:val="00E40B45"/>
    <w:rsid w:val="00E41637"/>
    <w:rsid w:val="00E46B30"/>
    <w:rsid w:val="00E50634"/>
    <w:rsid w:val="00E509C2"/>
    <w:rsid w:val="00E50C30"/>
    <w:rsid w:val="00E51410"/>
    <w:rsid w:val="00E515E7"/>
    <w:rsid w:val="00E5580D"/>
    <w:rsid w:val="00E56402"/>
    <w:rsid w:val="00E5651E"/>
    <w:rsid w:val="00E56A47"/>
    <w:rsid w:val="00E56CB5"/>
    <w:rsid w:val="00E60C74"/>
    <w:rsid w:val="00E61828"/>
    <w:rsid w:val="00E61D72"/>
    <w:rsid w:val="00E6242F"/>
    <w:rsid w:val="00E631FD"/>
    <w:rsid w:val="00E636AB"/>
    <w:rsid w:val="00E63C14"/>
    <w:rsid w:val="00E65E30"/>
    <w:rsid w:val="00E65E56"/>
    <w:rsid w:val="00E661D7"/>
    <w:rsid w:val="00E664D0"/>
    <w:rsid w:val="00E666FE"/>
    <w:rsid w:val="00E66A2B"/>
    <w:rsid w:val="00E66F94"/>
    <w:rsid w:val="00E670E5"/>
    <w:rsid w:val="00E6767D"/>
    <w:rsid w:val="00E706EA"/>
    <w:rsid w:val="00E717C1"/>
    <w:rsid w:val="00E71E63"/>
    <w:rsid w:val="00E74971"/>
    <w:rsid w:val="00E7602A"/>
    <w:rsid w:val="00E76190"/>
    <w:rsid w:val="00E76D4C"/>
    <w:rsid w:val="00E773C3"/>
    <w:rsid w:val="00E80C60"/>
    <w:rsid w:val="00E81786"/>
    <w:rsid w:val="00E8182A"/>
    <w:rsid w:val="00E82E74"/>
    <w:rsid w:val="00E8444E"/>
    <w:rsid w:val="00E85AD7"/>
    <w:rsid w:val="00E85DE5"/>
    <w:rsid w:val="00E90EC0"/>
    <w:rsid w:val="00E912B6"/>
    <w:rsid w:val="00E92327"/>
    <w:rsid w:val="00E93269"/>
    <w:rsid w:val="00E944C1"/>
    <w:rsid w:val="00E9471A"/>
    <w:rsid w:val="00E95427"/>
    <w:rsid w:val="00E956B8"/>
    <w:rsid w:val="00E95A5A"/>
    <w:rsid w:val="00E95B47"/>
    <w:rsid w:val="00E97D8B"/>
    <w:rsid w:val="00EA14E0"/>
    <w:rsid w:val="00EA2B2B"/>
    <w:rsid w:val="00EA3288"/>
    <w:rsid w:val="00EA3F20"/>
    <w:rsid w:val="00EA548B"/>
    <w:rsid w:val="00EA5601"/>
    <w:rsid w:val="00EA5878"/>
    <w:rsid w:val="00EA6757"/>
    <w:rsid w:val="00EA7F55"/>
    <w:rsid w:val="00EB1CE6"/>
    <w:rsid w:val="00EB1F19"/>
    <w:rsid w:val="00EB32D5"/>
    <w:rsid w:val="00EB3C70"/>
    <w:rsid w:val="00EB7375"/>
    <w:rsid w:val="00EC06BA"/>
    <w:rsid w:val="00EC06EA"/>
    <w:rsid w:val="00EC2660"/>
    <w:rsid w:val="00EC3057"/>
    <w:rsid w:val="00EC47C5"/>
    <w:rsid w:val="00ED087B"/>
    <w:rsid w:val="00ED0BE8"/>
    <w:rsid w:val="00ED3131"/>
    <w:rsid w:val="00ED3430"/>
    <w:rsid w:val="00ED3958"/>
    <w:rsid w:val="00ED3CA9"/>
    <w:rsid w:val="00ED5368"/>
    <w:rsid w:val="00ED5626"/>
    <w:rsid w:val="00ED5EB9"/>
    <w:rsid w:val="00ED6BFE"/>
    <w:rsid w:val="00ED7FE5"/>
    <w:rsid w:val="00EE0176"/>
    <w:rsid w:val="00EE080D"/>
    <w:rsid w:val="00EE09D4"/>
    <w:rsid w:val="00EE17BD"/>
    <w:rsid w:val="00EE22B7"/>
    <w:rsid w:val="00EE27D8"/>
    <w:rsid w:val="00EE32BD"/>
    <w:rsid w:val="00EE5542"/>
    <w:rsid w:val="00EE65A0"/>
    <w:rsid w:val="00EE6872"/>
    <w:rsid w:val="00EE718E"/>
    <w:rsid w:val="00EF0191"/>
    <w:rsid w:val="00EF09CC"/>
    <w:rsid w:val="00EF0C10"/>
    <w:rsid w:val="00EF0F91"/>
    <w:rsid w:val="00EF2D5D"/>
    <w:rsid w:val="00F00A14"/>
    <w:rsid w:val="00F01428"/>
    <w:rsid w:val="00F020C7"/>
    <w:rsid w:val="00F02FAC"/>
    <w:rsid w:val="00F0310C"/>
    <w:rsid w:val="00F0590C"/>
    <w:rsid w:val="00F0685D"/>
    <w:rsid w:val="00F06A5D"/>
    <w:rsid w:val="00F0700E"/>
    <w:rsid w:val="00F0719A"/>
    <w:rsid w:val="00F11E93"/>
    <w:rsid w:val="00F14A61"/>
    <w:rsid w:val="00F15140"/>
    <w:rsid w:val="00F15729"/>
    <w:rsid w:val="00F1749D"/>
    <w:rsid w:val="00F17B58"/>
    <w:rsid w:val="00F2176C"/>
    <w:rsid w:val="00F2469F"/>
    <w:rsid w:val="00F24B23"/>
    <w:rsid w:val="00F24E13"/>
    <w:rsid w:val="00F25A3F"/>
    <w:rsid w:val="00F27353"/>
    <w:rsid w:val="00F276B5"/>
    <w:rsid w:val="00F31B7D"/>
    <w:rsid w:val="00F32A17"/>
    <w:rsid w:val="00F349CE"/>
    <w:rsid w:val="00F34BAA"/>
    <w:rsid w:val="00F35345"/>
    <w:rsid w:val="00F355CA"/>
    <w:rsid w:val="00F355FB"/>
    <w:rsid w:val="00F37EDA"/>
    <w:rsid w:val="00F40824"/>
    <w:rsid w:val="00F40C6B"/>
    <w:rsid w:val="00F41113"/>
    <w:rsid w:val="00F43DEA"/>
    <w:rsid w:val="00F44385"/>
    <w:rsid w:val="00F44B5B"/>
    <w:rsid w:val="00F45C40"/>
    <w:rsid w:val="00F45C61"/>
    <w:rsid w:val="00F502DC"/>
    <w:rsid w:val="00F50958"/>
    <w:rsid w:val="00F51138"/>
    <w:rsid w:val="00F5213F"/>
    <w:rsid w:val="00F52AC4"/>
    <w:rsid w:val="00F5306F"/>
    <w:rsid w:val="00F532A6"/>
    <w:rsid w:val="00F53A6D"/>
    <w:rsid w:val="00F5533A"/>
    <w:rsid w:val="00F569D6"/>
    <w:rsid w:val="00F57FCC"/>
    <w:rsid w:val="00F6066D"/>
    <w:rsid w:val="00F61156"/>
    <w:rsid w:val="00F611DD"/>
    <w:rsid w:val="00F61907"/>
    <w:rsid w:val="00F61AB2"/>
    <w:rsid w:val="00F6328C"/>
    <w:rsid w:val="00F65464"/>
    <w:rsid w:val="00F65724"/>
    <w:rsid w:val="00F70E1C"/>
    <w:rsid w:val="00F72FCE"/>
    <w:rsid w:val="00F734F9"/>
    <w:rsid w:val="00F73F90"/>
    <w:rsid w:val="00F74D13"/>
    <w:rsid w:val="00F751E9"/>
    <w:rsid w:val="00F769EA"/>
    <w:rsid w:val="00F80A0A"/>
    <w:rsid w:val="00F80FBD"/>
    <w:rsid w:val="00F81FA7"/>
    <w:rsid w:val="00F826BE"/>
    <w:rsid w:val="00F83B24"/>
    <w:rsid w:val="00F849FF"/>
    <w:rsid w:val="00F86F58"/>
    <w:rsid w:val="00F91128"/>
    <w:rsid w:val="00F92B3B"/>
    <w:rsid w:val="00F936BB"/>
    <w:rsid w:val="00F93BAD"/>
    <w:rsid w:val="00F941DD"/>
    <w:rsid w:val="00F94E5F"/>
    <w:rsid w:val="00F95311"/>
    <w:rsid w:val="00F95F05"/>
    <w:rsid w:val="00F95F8F"/>
    <w:rsid w:val="00FA0A18"/>
    <w:rsid w:val="00FA1BBD"/>
    <w:rsid w:val="00FA2982"/>
    <w:rsid w:val="00FA339C"/>
    <w:rsid w:val="00FA5B7F"/>
    <w:rsid w:val="00FA70EC"/>
    <w:rsid w:val="00FA7915"/>
    <w:rsid w:val="00FB163A"/>
    <w:rsid w:val="00FB52FD"/>
    <w:rsid w:val="00FB6459"/>
    <w:rsid w:val="00FC1707"/>
    <w:rsid w:val="00FC1C82"/>
    <w:rsid w:val="00FC1D2F"/>
    <w:rsid w:val="00FC27AC"/>
    <w:rsid w:val="00FC3E9A"/>
    <w:rsid w:val="00FC45AC"/>
    <w:rsid w:val="00FC4CFF"/>
    <w:rsid w:val="00FC5DE9"/>
    <w:rsid w:val="00FC6693"/>
    <w:rsid w:val="00FC67B0"/>
    <w:rsid w:val="00FC7EDB"/>
    <w:rsid w:val="00FD0415"/>
    <w:rsid w:val="00FD32A2"/>
    <w:rsid w:val="00FD44E2"/>
    <w:rsid w:val="00FD48FA"/>
    <w:rsid w:val="00FD73C3"/>
    <w:rsid w:val="00FE290A"/>
    <w:rsid w:val="00FE2C7C"/>
    <w:rsid w:val="00FE2FD3"/>
    <w:rsid w:val="00FE3AB0"/>
    <w:rsid w:val="00FE5699"/>
    <w:rsid w:val="00FE57BD"/>
    <w:rsid w:val="00FE6DE0"/>
    <w:rsid w:val="00FF06B2"/>
    <w:rsid w:val="00FF2542"/>
    <w:rsid w:val="00FF29EF"/>
    <w:rsid w:val="00FF2C60"/>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E7BE5"/>
  <w15:docId w15:val="{2E836F56-2553-4D50-92B6-9C61E60B8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A339C"/>
    <w:pPr>
      <w:spacing w:after="0" w:line="240" w:lineRule="auto"/>
      <w:contextualSpacing/>
    </w:pPr>
    <w:rPr>
      <w:rFonts w:ascii="Georgia" w:hAnsi="Georgia" w:cs="Calibri"/>
    </w:rPr>
  </w:style>
  <w:style w:type="paragraph" w:styleId="Heading1">
    <w:name w:val="heading 1"/>
    <w:aliases w:val="Pocket"/>
    <w:basedOn w:val="Normal"/>
    <w:next w:val="Normal"/>
    <w:link w:val="Heading1Char"/>
    <w:qFormat/>
    <w:rsid w:val="00FA339C"/>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Heading 21,Char Char Char Char1,Heading 2 Char1,Char2,Heading 2 Char Char1,Heading 2 Char Char Char,Heading 2 Char Char,Heading 2 Char Char Char1 Char,Heading 2 Char Char2 Char,Heading 2 Cha, Char Char Char Char Char Char Char Char Char"/>
    <w:basedOn w:val="Normal"/>
    <w:next w:val="Normal"/>
    <w:link w:val="Heading2Char"/>
    <w:uiPriority w:val="1"/>
    <w:qFormat/>
    <w:rsid w:val="00FA339C"/>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FA339C"/>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qFormat/>
    <w:rsid w:val="00FA339C"/>
    <w:pPr>
      <w:keepNext/>
      <w:keepLines/>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FA339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A33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339C"/>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FA339C"/>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FA339C"/>
    <w:rPr>
      <w:color w:val="auto"/>
      <w:u w:val="none"/>
    </w:rPr>
  </w:style>
  <w:style w:type="character" w:customStyle="1" w:styleId="Heading1Char">
    <w:name w:val="Heading 1 Char"/>
    <w:aliases w:val="Pocket Char"/>
    <w:basedOn w:val="DefaultParagraphFont"/>
    <w:link w:val="Heading1"/>
    <w:rsid w:val="00FA339C"/>
    <w:rPr>
      <w:rFonts w:ascii="Georgia" w:eastAsiaTheme="majorEastAsia" w:hAnsi="Georgia" w:cstheme="majorBidi"/>
      <w:b/>
      <w:sz w:val="52"/>
      <w:szCs w:val="32"/>
    </w:rPr>
  </w:style>
  <w:style w:type="character" w:customStyle="1" w:styleId="Heading2Char">
    <w:name w:val="Heading 2 Char"/>
    <w:aliases w:val="Hat Char,Heading 21 Char1,Char Char Char Char1 Char,Heading 2 Char1 Char1,Char2 Char1,Heading 2 Char Char1 Char1,Heading 2 Char Char Char Char1,Heading 2 Char Char Char2,Heading 2 Char Char Char1 Char Char,Heading 2 Char Char2 Char Char"/>
    <w:basedOn w:val="DefaultParagraphFont"/>
    <w:link w:val="Heading2"/>
    <w:uiPriority w:val="1"/>
    <w:rsid w:val="00FA339C"/>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FA339C"/>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FA339C"/>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A339C"/>
    <w:rPr>
      <w:b/>
      <w:bCs/>
      <w:sz w:val="22"/>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FA339C"/>
    <w:rPr>
      <w:b w:val="0"/>
      <w:sz w:val="22"/>
      <w:u w:val="single"/>
    </w:rPr>
  </w:style>
  <w:style w:type="character" w:styleId="Strong">
    <w:name w:val="Strong"/>
    <w:basedOn w:val="DefaultParagraphFont"/>
    <w:uiPriority w:val="22"/>
    <w:qFormat/>
    <w:rsid w:val="00FA339C"/>
    <w:rPr>
      <w:b/>
      <w:bCs/>
    </w:rPr>
  </w:style>
  <w:style w:type="character" w:styleId="BookTitle">
    <w:name w:val="Book Title"/>
    <w:basedOn w:val="DefaultParagraphFont"/>
    <w:uiPriority w:val="33"/>
    <w:qFormat/>
    <w:rsid w:val="00FA339C"/>
    <w:rPr>
      <w:b/>
      <w:bCs/>
      <w:i/>
      <w:iCs/>
      <w:spacing w:val="5"/>
    </w:rPr>
  </w:style>
  <w:style w:type="character" w:customStyle="1" w:styleId="Heading5Char">
    <w:name w:val="Heading 5 Char"/>
    <w:basedOn w:val="DefaultParagraphFont"/>
    <w:link w:val="Heading5"/>
    <w:uiPriority w:val="9"/>
    <w:semiHidden/>
    <w:rsid w:val="00FA339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A339C"/>
  </w:style>
  <w:style w:type="paragraph" w:styleId="Header">
    <w:name w:val="header"/>
    <w:basedOn w:val="Normal"/>
    <w:link w:val="HeaderChar"/>
    <w:uiPriority w:val="99"/>
    <w:semiHidden/>
    <w:rsid w:val="00FA339C"/>
    <w:pPr>
      <w:tabs>
        <w:tab w:val="center" w:pos="4680"/>
        <w:tab w:val="right" w:pos="9360"/>
      </w:tabs>
    </w:pPr>
  </w:style>
  <w:style w:type="character" w:customStyle="1" w:styleId="HeaderChar">
    <w:name w:val="Header Char"/>
    <w:basedOn w:val="DefaultParagraphFont"/>
    <w:link w:val="Header"/>
    <w:uiPriority w:val="99"/>
    <w:semiHidden/>
    <w:rsid w:val="00FA339C"/>
    <w:rPr>
      <w:rFonts w:ascii="Georgia" w:hAnsi="Georgia" w:cs="Calibri"/>
    </w:rPr>
  </w:style>
  <w:style w:type="paragraph" w:styleId="Footer">
    <w:name w:val="footer"/>
    <w:basedOn w:val="Normal"/>
    <w:link w:val="FooterChar"/>
    <w:uiPriority w:val="99"/>
    <w:semiHidden/>
    <w:rsid w:val="00FA339C"/>
    <w:pPr>
      <w:tabs>
        <w:tab w:val="center" w:pos="4680"/>
        <w:tab w:val="right" w:pos="9360"/>
      </w:tabs>
    </w:pPr>
  </w:style>
  <w:style w:type="character" w:customStyle="1" w:styleId="FooterChar">
    <w:name w:val="Footer Char"/>
    <w:basedOn w:val="DefaultParagraphFont"/>
    <w:link w:val="Footer"/>
    <w:uiPriority w:val="99"/>
    <w:semiHidden/>
    <w:rsid w:val="00FA339C"/>
    <w:rPr>
      <w:rFonts w:ascii="Georgia" w:hAnsi="Georgia" w:cs="Calibri"/>
    </w:rPr>
  </w:style>
  <w:style w:type="paragraph" w:styleId="BodyText">
    <w:name w:val="Body Text"/>
    <w:basedOn w:val="Normal"/>
    <w:link w:val="BodyTextChar"/>
    <w:uiPriority w:val="99"/>
    <w:semiHidden/>
    <w:unhideWhenUsed/>
    <w:rsid w:val="00FA339C"/>
    <w:pPr>
      <w:spacing w:after="120"/>
    </w:pPr>
  </w:style>
  <w:style w:type="character" w:customStyle="1" w:styleId="BodyTextChar">
    <w:name w:val="Body Text Char"/>
    <w:basedOn w:val="DefaultParagraphFont"/>
    <w:link w:val="BodyText"/>
    <w:uiPriority w:val="99"/>
    <w:semiHidden/>
    <w:rsid w:val="00FA339C"/>
    <w:rPr>
      <w:rFonts w:ascii="Georgia" w:hAnsi="Georgia"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Card,Dont use"/>
    <w:link w:val="NoSpacingChar"/>
    <w:uiPriority w:val="99"/>
    <w:unhideWhenUsed/>
    <w:qFormat/>
    <w:rsid w:val="00FA339C"/>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FA339C"/>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
    <w:basedOn w:val="DefaultParagraphFont"/>
    <w:uiPriority w:val="99"/>
    <w:unhideWhenUsed/>
    <w:rsid w:val="00FA339C"/>
    <w:rPr>
      <w:color w:val="0563C1" w:themeColor="hyperlink"/>
      <w:u w:val="single"/>
    </w:rPr>
  </w:style>
  <w:style w:type="character" w:styleId="UnresolvedMention">
    <w:name w:val="Unresolved Mention"/>
    <w:basedOn w:val="DefaultParagraphFont"/>
    <w:uiPriority w:val="99"/>
    <w:semiHidden/>
    <w:unhideWhenUsed/>
    <w:rsid w:val="00FA339C"/>
    <w:rPr>
      <w:color w:val="605E5C"/>
      <w:shd w:val="clear" w:color="auto" w:fill="E1DFDD"/>
    </w:rPr>
  </w:style>
  <w:style w:type="paragraph" w:customStyle="1" w:styleId="Analytics">
    <w:name w:val="Analytics"/>
    <w:link w:val="AnalyticsChar"/>
    <w:uiPriority w:val="4"/>
    <w:qFormat/>
    <w:rsid w:val="002C0BD3"/>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2C0BD3"/>
    <w:rPr>
      <w:rFonts w:ascii="Calibri" w:eastAsiaTheme="majorEastAsia" w:hAnsi="Calibri" w:cstheme="majorBidi"/>
      <w:b/>
      <w:iCs/>
      <w:sz w:val="26"/>
      <w:szCs w:val="28"/>
    </w:rPr>
  </w:style>
  <w:style w:type="paragraph" w:customStyle="1" w:styleId="textbold">
    <w:name w:val="text bold"/>
    <w:basedOn w:val="Normal"/>
    <w:link w:val="Emphasis"/>
    <w:uiPriority w:val="8"/>
    <w:qFormat/>
    <w:rsid w:val="00167E3D"/>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styleId="ListParagraph">
    <w:name w:val="List Paragraph"/>
    <w:basedOn w:val="Normal"/>
    <w:uiPriority w:val="34"/>
    <w:unhideWhenUsed/>
    <w:qFormat/>
    <w:rsid w:val="003D4F70"/>
    <w:pPr>
      <w:ind w:left="720"/>
    </w:pPr>
  </w:style>
  <w:style w:type="paragraph" w:customStyle="1" w:styleId="Emphasis1">
    <w:name w:val="Emphasis1"/>
    <w:basedOn w:val="Normal"/>
    <w:uiPriority w:val="8"/>
    <w:qFormat/>
    <w:rsid w:val="003060AB"/>
    <w:pPr>
      <w:pBdr>
        <w:top w:val="single" w:sz="12" w:space="1" w:color="auto"/>
        <w:left w:val="single" w:sz="12" w:space="4" w:color="auto"/>
        <w:bottom w:val="single" w:sz="12" w:space="1" w:color="auto"/>
        <w:right w:val="single" w:sz="12" w:space="4" w:color="auto"/>
      </w:pBdr>
      <w:ind w:left="720"/>
      <w:jc w:val="both"/>
    </w:pPr>
    <w:rPr>
      <w:b/>
      <w:iCs/>
      <w:u w:val="single"/>
      <w:bdr w:val="single" w:sz="4" w:space="0" w:color="auto"/>
    </w:rPr>
  </w:style>
  <w:style w:type="paragraph" w:customStyle="1" w:styleId="UnderlinePara">
    <w:name w:val="Underline Para"/>
    <w:basedOn w:val="Normal"/>
    <w:uiPriority w:val="7"/>
    <w:qFormat/>
    <w:rsid w:val="003060AB"/>
    <w:pPr>
      <w:widowControl w:val="0"/>
      <w:suppressAutoHyphens/>
      <w:spacing w:after="200"/>
    </w:pPr>
    <w:rPr>
      <w:rFonts w:asciiTheme="minorHAnsi" w:hAnsiTheme="minorHAnsi" w:cstheme="minorBidi"/>
      <w:u w:val="single"/>
    </w:rPr>
  </w:style>
  <w:style w:type="table" w:styleId="TableGrid">
    <w:name w:val="Table Grid"/>
    <w:basedOn w:val="TableNormal"/>
    <w:uiPriority w:val="39"/>
    <w:rsid w:val="003060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3060AB"/>
    <w:pPr>
      <w:spacing w:after="0" w:line="240" w:lineRule="auto"/>
    </w:pPr>
    <w:rPr>
      <w:rFonts w:eastAsiaTheme="minorEastAsia"/>
      <w:kern w:val="2"/>
    </w:rPr>
    <w:tblPr>
      <w:tblCellMar>
        <w:top w:w="0" w:type="dxa"/>
        <w:left w:w="0" w:type="dxa"/>
        <w:bottom w:w="0" w:type="dxa"/>
        <w:right w:w="0" w:type="dxa"/>
      </w:tblCellMar>
    </w:tblPr>
  </w:style>
  <w:style w:type="character" w:customStyle="1" w:styleId="underline">
    <w:name w:val="underline"/>
    <w:basedOn w:val="DefaultParagraphFont"/>
    <w:qFormat/>
    <w:rsid w:val="001240FE"/>
    <w:rPr>
      <w:rFonts w:ascii="Times New Roman" w:hAnsi="Times New Roman"/>
      <w:u w:val="single"/>
    </w:rPr>
  </w:style>
  <w:style w:type="paragraph" w:customStyle="1" w:styleId="CiteSpacing">
    <w:name w:val="Cite Spacing"/>
    <w:basedOn w:val="Normal"/>
    <w:uiPriority w:val="4"/>
    <w:qFormat/>
    <w:rsid w:val="001240FE"/>
    <w:pPr>
      <w:spacing w:before="60" w:after="60"/>
    </w:pPr>
  </w:style>
  <w:style w:type="character" w:customStyle="1" w:styleId="TitleChar">
    <w:name w:val="Title Char"/>
    <w:aliases w:val="title Char,UNDERLINE Char,Cites and Cards Char,Bold Underlined Char,Block Heading Char"/>
    <w:basedOn w:val="DefaultParagraphFont"/>
    <w:link w:val="Title"/>
    <w:qFormat/>
    <w:rsid w:val="001240FE"/>
    <w:rPr>
      <w:u w:val="single"/>
    </w:rPr>
  </w:style>
  <w:style w:type="paragraph" w:styleId="Title">
    <w:name w:val="Title"/>
    <w:aliases w:val="title,UNDERLINE,Cites and Cards,Bold Underlined,Block Heading"/>
    <w:basedOn w:val="Normal"/>
    <w:next w:val="Normal"/>
    <w:link w:val="TitleChar"/>
    <w:qFormat/>
    <w:rsid w:val="001240FE"/>
    <w:pPr>
      <w:pBdr>
        <w:bottom w:val="single" w:sz="8" w:space="4" w:color="4F81BD"/>
      </w:pBdr>
      <w:spacing w:after="300"/>
    </w:pPr>
    <w:rPr>
      <w:rFonts w:asciiTheme="minorHAnsi" w:hAnsiTheme="minorHAnsi" w:cstheme="minorBidi"/>
      <w:u w:val="single"/>
    </w:rPr>
  </w:style>
  <w:style w:type="character" w:customStyle="1" w:styleId="TitleChar1">
    <w:name w:val="Title Char1"/>
    <w:basedOn w:val="DefaultParagraphFont"/>
    <w:uiPriority w:val="99"/>
    <w:rsid w:val="001240FE"/>
    <w:rPr>
      <w:rFonts w:asciiTheme="majorHAnsi" w:eastAsiaTheme="majorEastAsia" w:hAnsiTheme="majorHAnsi" w:cstheme="majorBidi"/>
      <w:spacing w:val="-10"/>
      <w:kern w:val="28"/>
      <w:sz w:val="56"/>
      <w:szCs w:val="56"/>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1240FE"/>
    <w:rPr>
      <w:rFonts w:cs="Arial"/>
      <w:b/>
      <w:bCs/>
      <w:iCs/>
      <w:szCs w:val="28"/>
      <w:lang w:val="en-US" w:eastAsia="en-US" w:bidi="ar-SA"/>
    </w:rPr>
  </w:style>
  <w:style w:type="character" w:customStyle="1" w:styleId="Style11ptBlackUnderline">
    <w:name w:val="Style 11 pt Black Underline"/>
    <w:basedOn w:val="DefaultParagraphFont"/>
    <w:rsid w:val="001240FE"/>
    <w:rPr>
      <w:color w:val="000000"/>
      <w:sz w:val="20"/>
      <w:u w:val="single"/>
    </w:rPr>
  </w:style>
  <w:style w:type="character" w:customStyle="1" w:styleId="Style11ptBlack">
    <w:name w:val="Style 11 pt Black"/>
    <w:basedOn w:val="DefaultParagraphFont"/>
    <w:rsid w:val="001240FE"/>
    <w:rPr>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43933">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25786557">
      <w:bodyDiv w:val="1"/>
      <w:marLeft w:val="0"/>
      <w:marRight w:val="0"/>
      <w:marTop w:val="0"/>
      <w:marBottom w:val="0"/>
      <w:divBdr>
        <w:top w:val="none" w:sz="0" w:space="0" w:color="auto"/>
        <w:left w:val="none" w:sz="0" w:space="0" w:color="auto"/>
        <w:bottom w:val="none" w:sz="0" w:space="0" w:color="auto"/>
        <w:right w:val="none" w:sz="0" w:space="0" w:color="auto"/>
      </w:divBdr>
    </w:div>
    <w:div w:id="16608458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oscn.net/applications/oscn/DeliverDocument.asp?CiteID=20287" TargetMode="External"/><Relationship Id="rId18" Type="http://schemas.openxmlformats.org/officeDocument/2006/relationships/hyperlink" Target="https://supreme.justia.com/cases/federal/us/580/14-1538/" TargetMode="External"/><Relationship Id="rId26" Type="http://schemas.openxmlformats.org/officeDocument/2006/relationships/hyperlink" Target="https://www.youtube.com/watch?v=vN7uzCGPd6I" TargetMode="External"/><Relationship Id="rId39" Type="http://schemas.openxmlformats.org/officeDocument/2006/relationships/theme" Target="theme/theme1.xml"/><Relationship Id="rId21" Type="http://schemas.openxmlformats.org/officeDocument/2006/relationships/hyperlink" Target="https://legalref.judiciary.hk/lrs/common/ju/ju_frame.jsp?DIS=58463&amp;currpage=T" TargetMode="External"/><Relationship Id="rId34" Type="http://schemas.openxmlformats.org/officeDocument/2006/relationships/hyperlink" Target="https://www.investopedia.com/terms/s/socialsecurity.asp" TargetMode="External"/><Relationship Id="rId7" Type="http://schemas.openxmlformats.org/officeDocument/2006/relationships/endnotes" Target="endnotes.xml"/><Relationship Id="rId12" Type="http://schemas.openxmlformats.org/officeDocument/2006/relationships/hyperlink" Target="https://www.oscn.net/applications/oscn/DeliverDocument.asp?CiteID=20287" TargetMode="External"/><Relationship Id="rId17" Type="http://schemas.openxmlformats.org/officeDocument/2006/relationships/hyperlink" Target="https://www.oscn.net/applications/oscn/deliverdocument.asp?box1=106&amp;box2=U.S.&amp;box3=360" TargetMode="External"/><Relationship Id="rId25" Type="http://schemas.openxmlformats.org/officeDocument/2006/relationships/hyperlink" Target="https://medium.com/@sheffeconomics/democratic-government-policies-tackling-inequality-before-elections-supports-democracy-17006e6eb29" TargetMode="External"/><Relationship Id="rId33" Type="http://schemas.openxmlformats.org/officeDocument/2006/relationships/hyperlink" Target="http://www.m-w.com/cgi-bin/dictionary?book=Dictionary&amp;va=in"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oscn.net/applications/oscn/DeliverDocument.asp?CiteID=20287" TargetMode="External"/><Relationship Id="rId20" Type="http://schemas.openxmlformats.org/officeDocument/2006/relationships/hyperlink" Target="https://www.merriam-webster.com/dictionary/substance" TargetMode="Externa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ompsonschools.org/cms/lib/CO01900772/Centricity/Domain/3627/Structures%20of%20Government.pdf" TargetMode="External"/><Relationship Id="rId24" Type="http://schemas.openxmlformats.org/officeDocument/2006/relationships/hyperlink" Target="https://archiv.ub.uni-heidelberg.de/volltextserver/30270/1/Pelke_Dissertation_2021.pdf" TargetMode="External"/><Relationship Id="rId32" Type="http://schemas.openxmlformats.org/officeDocument/2006/relationships/hyperlink" Target="http://ky.findacase.com/research/wfrmDocViewer.aspx/xq/fac.19521113_0040095.KY.htm/qx" TargetMode="External"/><Relationship Id="rId37" Type="http://schemas.openxmlformats.org/officeDocument/2006/relationships/hyperlink" Target="https://mpra.ub.uni-muenchen.de/107478/1/MPRA_paper_107478.pdf?scrlybrkr=241c98ff" TargetMode="External"/><Relationship Id="rId5" Type="http://schemas.openxmlformats.org/officeDocument/2006/relationships/webSettings" Target="webSettings.xml"/><Relationship Id="rId15" Type="http://schemas.openxmlformats.org/officeDocument/2006/relationships/hyperlink" Target="https://www.oscn.net/applications/oscn/deliverdocument.asp?box1=802&amp;box2=P.2D&amp;box3=813" TargetMode="External"/><Relationship Id="rId23" Type="http://schemas.openxmlformats.org/officeDocument/2006/relationships/image" Target="media/image1.png"/><Relationship Id="rId28" Type="http://schemas.openxmlformats.org/officeDocument/2006/relationships/image" Target="media/image3.png"/><Relationship Id="rId36" Type="http://schemas.openxmlformats.org/officeDocument/2006/relationships/hyperlink" Target="https://basicincome.org/news/2017/10/relaxing-conditions-on-basic-income-a-case-against-definition/" TargetMode="External"/><Relationship Id="rId10" Type="http://schemas.openxmlformats.org/officeDocument/2006/relationships/hyperlink" Target="https://definitions.uslegal.com/u/united-states-federal-government/" TargetMode="External"/><Relationship Id="rId19" Type="http://schemas.openxmlformats.org/officeDocument/2006/relationships/hyperlink" Target="https://www.merriam-webster.com/dictionary/substantial/" TargetMode="External"/><Relationship Id="rId31"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www.merriam-webster.com/dictionary/the" TargetMode="External"/><Relationship Id="rId14" Type="http://schemas.openxmlformats.org/officeDocument/2006/relationships/hyperlink" Target="https://www.oscn.net/applications/oscn/DeliverDocument.asp?CiteID=20287" TargetMode="External"/><Relationship Id="rId22" Type="http://schemas.openxmlformats.org/officeDocument/2006/relationships/hyperlink" Target="http://cisgac.com/default.php?ipkCat=128&amp;ifkCat=146&amp;sid=146" TargetMode="External"/><Relationship Id="rId27" Type="http://schemas.openxmlformats.org/officeDocument/2006/relationships/image" Target="media/image2.png"/><Relationship Id="rId30" Type="http://schemas.openxmlformats.org/officeDocument/2006/relationships/image" Target="media/image5.png"/><Relationship Id="rId35" Type="http://schemas.openxmlformats.org/officeDocument/2006/relationships/hyperlink" Target="https://papers.ssrn.com/sol3/papers.cfm?abstract_id=3781825" TargetMode="External"/><Relationship Id="rId8" Type="http://schemas.openxmlformats.org/officeDocument/2006/relationships/hyperlink" Target="https://www.legis.la.gov/legis/Glossary.aspx"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150169</Words>
  <Characters>855969</Characters>
  <Application>Microsoft Office Word</Application>
  <DocSecurity>0</DocSecurity>
  <Lines>7133</Lines>
  <Paragraphs>2008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1004130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Brandon Stras</dc:creator>
  <cp:keywords>6.0.0</cp:keywords>
  <dc:description/>
  <cp:lastModifiedBy>Kevin Hirn</cp:lastModifiedBy>
  <cp:revision>2</cp:revision>
  <dcterms:created xsi:type="dcterms:W3CDTF">2023-06-18T15:32:00Z</dcterms:created>
  <dcterms:modified xsi:type="dcterms:W3CDTF">2023-06-18T15:32:00Z</dcterms:modified>
</cp:coreProperties>
</file>