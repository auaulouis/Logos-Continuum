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5E6B62" w:rsidP="005E6B62">
      <w:pPr>
        <w:pStyle w:val="Heading1"/>
      </w:pPr>
      <w:r>
        <w:t>Heg Bad</w:t>
      </w:r>
    </w:p>
    <w:p w:rsidR="005E6B62" w:rsidRDefault="005E6B62" w:rsidP="005E6B62">
      <w:pPr>
        <w:pStyle w:val="Heading2"/>
      </w:pPr>
      <w:r>
        <w:t>Heg Unsustainable</w:t>
      </w:r>
    </w:p>
    <w:p w:rsidR="005E6B62" w:rsidRDefault="005E6B62" w:rsidP="00F32C50">
      <w:pPr>
        <w:pStyle w:val="Heading3"/>
      </w:pPr>
      <w:r>
        <w:t>1NC – Unsustainable</w:t>
      </w:r>
    </w:p>
    <w:p w:rsidR="009D4FFA" w:rsidRPr="007537F5" w:rsidRDefault="009D4FFA" w:rsidP="009D4FFA">
      <w:pPr>
        <w:pStyle w:val="Heading4"/>
      </w:pPr>
      <w:r>
        <w:t xml:space="preserve">US hegemony is inherently </w:t>
      </w:r>
      <w:r>
        <w:rPr>
          <w:u w:val="single"/>
        </w:rPr>
        <w:t>unstable</w:t>
      </w:r>
      <w:r>
        <w:t xml:space="preserve"> and </w:t>
      </w:r>
      <w:r w:rsidRPr="00993078">
        <w:rPr>
          <w:u w:val="single"/>
        </w:rPr>
        <w:t>waning</w:t>
      </w:r>
      <w:r>
        <w:t xml:space="preserve"> now</w:t>
      </w:r>
      <w:r w:rsidRPr="007F64DC">
        <w:rPr>
          <w:b w:val="0"/>
          <w:bCs/>
        </w:rPr>
        <w:t xml:space="preserve">– </w:t>
      </w:r>
      <w:r w:rsidRPr="00993078">
        <w:t>Ukraine, China, internal contradictions</w:t>
      </w:r>
      <w:r>
        <w:t xml:space="preserve"> prove</w:t>
      </w:r>
    </w:p>
    <w:p w:rsidR="009D4FFA" w:rsidRPr="000B6F73" w:rsidRDefault="009D4FFA" w:rsidP="009D4FFA">
      <w:r>
        <w:t xml:space="preserve">Danny </w:t>
      </w:r>
      <w:r w:rsidRPr="000B6F73">
        <w:rPr>
          <w:rStyle w:val="Style13ptBold"/>
        </w:rPr>
        <w:t>Haiphong 23</w:t>
      </w:r>
      <w:r>
        <w:t xml:space="preserve">, journalist and activist for the No Cold War international campaign, “In 2022 the U.S.-led unipolar order was more unstable than ever”, CGTN News, </w:t>
      </w:r>
      <w:r w:rsidRPr="00281995">
        <w:t>https://news.cgtn.com/news/2023-01-01/In-2022-the-U-S-led-unipolar-order-is-more-unstable-than-ever-1geS18Tu3C0/index.html</w:t>
      </w:r>
      <w:r>
        <w:t>, Blitz</w:t>
      </w:r>
    </w:p>
    <w:p w:rsidR="009D4FFA" w:rsidRPr="004A3596" w:rsidRDefault="009D4FFA" w:rsidP="009D4FFA">
      <w:pPr>
        <w:rPr>
          <w:sz w:val="16"/>
        </w:rPr>
      </w:pPr>
      <w:r w:rsidRPr="004A3596">
        <w:rPr>
          <w:sz w:val="16"/>
        </w:rPr>
        <w:t xml:space="preserve">Chinese President Xi Jinping meets with Russian President Vladimir Putin via video link on December 30, which drew alarm from certain Western media outlets. The New York Times, for example, concluded that the call came amid a "weak moment" for both leaders. Readers were led to believe that both China and Russia find themselves "isolated and desperate." However, the assertion conceals a more difficult truth. That is, </w:t>
      </w:r>
      <w:r w:rsidRPr="00CA3421">
        <w:rPr>
          <w:rStyle w:val="StyleUnderline"/>
          <w:highlight w:val="cyan"/>
        </w:rPr>
        <w:t>the U.S.</w:t>
      </w:r>
      <w:r w:rsidRPr="00CA3421">
        <w:rPr>
          <w:rStyle w:val="StyleUnderline"/>
        </w:rPr>
        <w:t>-</w:t>
      </w:r>
      <w:r w:rsidRPr="000B6F73">
        <w:rPr>
          <w:rStyle w:val="StyleUnderline"/>
        </w:rPr>
        <w:t xml:space="preserve">led </w:t>
      </w:r>
      <w:r w:rsidRPr="00CA3421">
        <w:rPr>
          <w:rStyle w:val="Emphasis"/>
          <w:highlight w:val="cyan"/>
        </w:rPr>
        <w:t>unipolar order</w:t>
      </w:r>
      <w:r w:rsidRPr="00CA3421">
        <w:rPr>
          <w:rStyle w:val="StyleUnderline"/>
          <w:highlight w:val="cyan"/>
        </w:rPr>
        <w:t xml:space="preserve"> has experienced</w:t>
      </w:r>
      <w:r w:rsidRPr="000B6F73">
        <w:rPr>
          <w:rStyle w:val="StyleUnderline"/>
        </w:rPr>
        <w:t xml:space="preserve"> a number of </w:t>
      </w:r>
      <w:r w:rsidRPr="00CA3421">
        <w:rPr>
          <w:rStyle w:val="StyleUnderline"/>
          <w:highlight w:val="cyan"/>
        </w:rPr>
        <w:t xml:space="preserve">challenges to its </w:t>
      </w:r>
      <w:r w:rsidRPr="00CA3421">
        <w:rPr>
          <w:rStyle w:val="Emphasis"/>
          <w:highlight w:val="cyan"/>
        </w:rPr>
        <w:t>stability</w:t>
      </w:r>
      <w:r w:rsidRPr="000B6F73">
        <w:rPr>
          <w:rStyle w:val="StyleUnderline"/>
        </w:rPr>
        <w:t xml:space="preserve"> over the course of 2022 that show no sign of letting up in the new year</w:t>
      </w:r>
      <w:r w:rsidRPr="004A3596">
        <w:rPr>
          <w:sz w:val="16"/>
        </w:rPr>
        <w:t>.</w:t>
      </w:r>
    </w:p>
    <w:p w:rsidR="009D4FFA" w:rsidRPr="004A3596" w:rsidRDefault="009D4FFA" w:rsidP="009D4FFA">
      <w:pPr>
        <w:rPr>
          <w:sz w:val="16"/>
        </w:rPr>
      </w:pPr>
      <w:r w:rsidRPr="00CA3421">
        <w:rPr>
          <w:rStyle w:val="StyleUnderline"/>
          <w:highlight w:val="cyan"/>
        </w:rPr>
        <w:t xml:space="preserve">The signs of </w:t>
      </w:r>
      <w:r w:rsidRPr="00CA3421">
        <w:rPr>
          <w:rStyle w:val="Emphasis"/>
          <w:highlight w:val="cyan"/>
        </w:rPr>
        <w:t>decay</w:t>
      </w:r>
      <w:r w:rsidRPr="00CA3421">
        <w:rPr>
          <w:rStyle w:val="StyleUnderline"/>
          <w:highlight w:val="cyan"/>
        </w:rPr>
        <w:t xml:space="preserve"> are</w:t>
      </w:r>
      <w:r w:rsidRPr="000B6F73">
        <w:rPr>
          <w:rStyle w:val="StyleUnderline"/>
        </w:rPr>
        <w:t xml:space="preserve"> both </w:t>
      </w:r>
      <w:r w:rsidRPr="00CA3421">
        <w:rPr>
          <w:rStyle w:val="StyleUnderline"/>
          <w:highlight w:val="cyan"/>
        </w:rPr>
        <w:t>external and internal</w:t>
      </w:r>
      <w:r w:rsidRPr="004A3596">
        <w:rPr>
          <w:sz w:val="16"/>
        </w:rPr>
        <w:t xml:space="preserve">. Geopolitically, </w:t>
      </w:r>
      <w:r w:rsidRPr="00CA3421">
        <w:rPr>
          <w:rStyle w:val="StyleUnderline"/>
        </w:rPr>
        <w:t>the United</w:t>
      </w:r>
      <w:r w:rsidRPr="000B6F73">
        <w:rPr>
          <w:rStyle w:val="StyleUnderline"/>
        </w:rPr>
        <w:t xml:space="preserve"> States finds itself playing a</w:t>
      </w:r>
      <w:r w:rsidRPr="004A3596">
        <w:rPr>
          <w:sz w:val="16"/>
        </w:rPr>
        <w:t xml:space="preserve"> profitable yet </w:t>
      </w:r>
      <w:r w:rsidRPr="00A0646A">
        <w:rPr>
          <w:rStyle w:val="Emphasis"/>
        </w:rPr>
        <w:t>unsustainable</w:t>
      </w:r>
      <w:r w:rsidRPr="000B6F73">
        <w:rPr>
          <w:rStyle w:val="StyleUnderline"/>
        </w:rPr>
        <w:t xml:space="preserve"> role in the Ukraine crisis</w:t>
      </w:r>
      <w:r w:rsidRPr="004A3596">
        <w:rPr>
          <w:sz w:val="16"/>
        </w:rPr>
        <w:t xml:space="preserve">. The United States has provided tens of billions worth of arms and assistance to Ukraine in contravention of the UN Charter since the conflict began in February 2022. </w:t>
      </w:r>
      <w:r w:rsidRPr="00CA3421">
        <w:rPr>
          <w:rStyle w:val="StyleUnderline"/>
          <w:highlight w:val="cyan"/>
        </w:rPr>
        <w:t>U.S. leadership</w:t>
      </w:r>
      <w:r w:rsidRPr="000B6F73">
        <w:rPr>
          <w:rStyle w:val="StyleUnderline"/>
        </w:rPr>
        <w:t xml:space="preserve"> in the Joe Biden administration </w:t>
      </w:r>
      <w:r w:rsidRPr="00CA3421">
        <w:rPr>
          <w:rStyle w:val="StyleUnderline"/>
          <w:highlight w:val="cyan"/>
        </w:rPr>
        <w:t xml:space="preserve">continues to </w:t>
      </w:r>
      <w:r w:rsidRPr="00CA3421">
        <w:rPr>
          <w:rStyle w:val="Emphasis"/>
          <w:highlight w:val="cyan"/>
        </w:rPr>
        <w:t>reject diplomacy</w:t>
      </w:r>
      <w:r w:rsidRPr="004A3596">
        <w:rPr>
          <w:sz w:val="16"/>
        </w:rPr>
        <w:t xml:space="preserve"> or peace talks in large part because weapons contractors have massively profited from the conflict. </w:t>
      </w:r>
      <w:r w:rsidRPr="000B6F73">
        <w:rPr>
          <w:rStyle w:val="StyleUnderline"/>
        </w:rPr>
        <w:t xml:space="preserve">The U.S.'s pursuit of strengthening NATO's role in Ukraine has played an essential part in leading Russian leadership to conclude that it is in </w:t>
      </w:r>
      <w:r w:rsidRPr="00A0646A">
        <w:rPr>
          <w:rStyle w:val="Emphasis"/>
        </w:rPr>
        <w:t>open conflict</w:t>
      </w:r>
      <w:r w:rsidRPr="000B6F73">
        <w:rPr>
          <w:rStyle w:val="StyleUnderline"/>
        </w:rPr>
        <w:t xml:space="preserve"> with the West</w:t>
      </w:r>
      <w:r w:rsidRPr="004A3596">
        <w:rPr>
          <w:sz w:val="16"/>
        </w:rPr>
        <w:t>.</w:t>
      </w:r>
    </w:p>
    <w:p w:rsidR="009D4FFA" w:rsidRPr="004A3596" w:rsidRDefault="009D4FFA" w:rsidP="009D4FFA">
      <w:pPr>
        <w:rPr>
          <w:sz w:val="16"/>
        </w:rPr>
      </w:pPr>
      <w:r w:rsidRPr="004A3596">
        <w:rPr>
          <w:sz w:val="16"/>
        </w:rPr>
        <w:t>The U.S. has also leveraged the Ukraine crisis at the expense of Europe. Russia was once Europe's largest source of natural gas</w:t>
      </w:r>
      <w:r w:rsidRPr="002E32CB">
        <w:rPr>
          <w:sz w:val="16"/>
        </w:rPr>
        <w:t xml:space="preserve">. </w:t>
      </w:r>
      <w:r w:rsidRPr="00CA3421">
        <w:rPr>
          <w:rStyle w:val="StyleUnderline"/>
          <w:highlight w:val="cyan"/>
        </w:rPr>
        <w:t>U.S. pressure has led</w:t>
      </w:r>
      <w:r w:rsidRPr="000B6F73">
        <w:rPr>
          <w:rStyle w:val="StyleUnderline"/>
        </w:rPr>
        <w:t xml:space="preserve"> both </w:t>
      </w:r>
      <w:r w:rsidRPr="00CA3421">
        <w:rPr>
          <w:rStyle w:val="StyleUnderline"/>
          <w:highlight w:val="cyan"/>
        </w:rPr>
        <w:t xml:space="preserve">the </w:t>
      </w:r>
      <w:r w:rsidRPr="00CA3421">
        <w:rPr>
          <w:rStyle w:val="Emphasis"/>
          <w:highlight w:val="cyan"/>
        </w:rPr>
        <w:t>E</w:t>
      </w:r>
      <w:r w:rsidRPr="000B6F73">
        <w:rPr>
          <w:rStyle w:val="StyleUnderline"/>
        </w:rPr>
        <w:t xml:space="preserve">uropean </w:t>
      </w:r>
      <w:r w:rsidRPr="00CA3421">
        <w:rPr>
          <w:rStyle w:val="Emphasis"/>
          <w:highlight w:val="cyan"/>
        </w:rPr>
        <w:t>U</w:t>
      </w:r>
      <w:r w:rsidRPr="000B6F73">
        <w:rPr>
          <w:rStyle w:val="StyleUnderline"/>
        </w:rPr>
        <w:t xml:space="preserve">nion </w:t>
      </w:r>
      <w:r w:rsidRPr="00CA3421">
        <w:rPr>
          <w:rStyle w:val="StyleUnderline"/>
          <w:highlight w:val="cyan"/>
        </w:rPr>
        <w:t>and Washington to place</w:t>
      </w:r>
      <w:r w:rsidRPr="000B6F73">
        <w:rPr>
          <w:rStyle w:val="StyleUnderline"/>
        </w:rPr>
        <w:t xml:space="preserve"> </w:t>
      </w:r>
      <w:r w:rsidRPr="00A0646A">
        <w:rPr>
          <w:rStyle w:val="Emphasis"/>
        </w:rPr>
        <w:t>enormous sanction</w:t>
      </w:r>
      <w:r w:rsidRPr="000B6F73">
        <w:rPr>
          <w:rStyle w:val="StyleUnderline"/>
        </w:rPr>
        <w:t xml:space="preserve"> on Russia. </w:t>
      </w:r>
      <w:r w:rsidRPr="00CA3421">
        <w:rPr>
          <w:rStyle w:val="StyleUnderline"/>
          <w:highlight w:val="cyan"/>
        </w:rPr>
        <w:t>Sanctions</w:t>
      </w:r>
      <w:r w:rsidRPr="000B6F73">
        <w:rPr>
          <w:rStyle w:val="StyleUnderline"/>
        </w:rPr>
        <w:t xml:space="preserve"> have driven the EU into an </w:t>
      </w:r>
      <w:r w:rsidRPr="00A0646A">
        <w:rPr>
          <w:rStyle w:val="Emphasis"/>
        </w:rPr>
        <w:t>economic crisis</w:t>
      </w:r>
      <w:r w:rsidRPr="000B6F73">
        <w:rPr>
          <w:rStyle w:val="StyleUnderline"/>
        </w:rPr>
        <w:t xml:space="preserve"> </w:t>
      </w:r>
      <w:r w:rsidRPr="00CA3421">
        <w:rPr>
          <w:rStyle w:val="StyleUnderline"/>
          <w:highlight w:val="cyan"/>
        </w:rPr>
        <w:t>that</w:t>
      </w:r>
      <w:r w:rsidRPr="000B6F73">
        <w:rPr>
          <w:rStyle w:val="StyleUnderline"/>
        </w:rPr>
        <w:t xml:space="preserve">, on top of inflation, </w:t>
      </w:r>
      <w:r w:rsidRPr="00CA3421">
        <w:rPr>
          <w:rStyle w:val="StyleUnderline"/>
          <w:highlight w:val="cyan"/>
        </w:rPr>
        <w:t>threaten</w:t>
      </w:r>
      <w:r w:rsidRPr="000B6F73">
        <w:rPr>
          <w:rStyle w:val="StyleUnderline"/>
        </w:rPr>
        <w:t xml:space="preserve">s to cause large scale </w:t>
      </w:r>
      <w:r w:rsidRPr="00A0646A">
        <w:rPr>
          <w:rStyle w:val="Emphasis"/>
        </w:rPr>
        <w:t>deindustrialization</w:t>
      </w:r>
      <w:r w:rsidRPr="000B6F73">
        <w:rPr>
          <w:rStyle w:val="StyleUnderline"/>
        </w:rPr>
        <w:t>.</w:t>
      </w:r>
      <w:r w:rsidRPr="004A3596">
        <w:rPr>
          <w:sz w:val="16"/>
        </w:rPr>
        <w:t xml:space="preserve"> While the U.S. dollar has benefited from Europe's economic crisis, some U.S. economists predict that </w:t>
      </w:r>
      <w:r w:rsidRPr="000B6F73">
        <w:rPr>
          <w:rStyle w:val="StyleUnderline"/>
        </w:rPr>
        <w:t xml:space="preserve">spillover from Europe's crisis will lead to </w:t>
      </w:r>
      <w:r w:rsidRPr="00CA3421">
        <w:rPr>
          <w:rStyle w:val="StyleUnderline"/>
          <w:highlight w:val="cyan"/>
        </w:rPr>
        <w:t xml:space="preserve">a </w:t>
      </w:r>
      <w:r w:rsidRPr="00CA3421">
        <w:rPr>
          <w:rStyle w:val="Emphasis"/>
          <w:highlight w:val="cyan"/>
        </w:rPr>
        <w:t>recession</w:t>
      </w:r>
      <w:r w:rsidRPr="000B6F73">
        <w:rPr>
          <w:rStyle w:val="StyleUnderline"/>
        </w:rPr>
        <w:t xml:space="preserve"> in the United States</w:t>
      </w:r>
      <w:r w:rsidRPr="004A3596">
        <w:rPr>
          <w:sz w:val="16"/>
        </w:rPr>
        <w:t xml:space="preserve"> at some point in 2023.</w:t>
      </w:r>
    </w:p>
    <w:p w:rsidR="009D4FFA" w:rsidRDefault="009D4FFA" w:rsidP="009D4FFA">
      <w:pPr>
        <w:rPr>
          <w:rStyle w:val="StyleUnderline"/>
        </w:rPr>
      </w:pPr>
      <w:r w:rsidRPr="000B6F73">
        <w:rPr>
          <w:rStyle w:val="StyleUnderline"/>
        </w:rPr>
        <w:t xml:space="preserve">The </w:t>
      </w:r>
      <w:r w:rsidRPr="00CA3421">
        <w:rPr>
          <w:rStyle w:val="StyleUnderline"/>
          <w:highlight w:val="cyan"/>
        </w:rPr>
        <w:t>Ukraine</w:t>
      </w:r>
      <w:r w:rsidRPr="000B6F73">
        <w:rPr>
          <w:rStyle w:val="StyleUnderline"/>
        </w:rPr>
        <w:t xml:space="preserve"> crisis has been one </w:t>
      </w:r>
      <w:r w:rsidRPr="00A0646A">
        <w:rPr>
          <w:rStyle w:val="Emphasis"/>
        </w:rPr>
        <w:t>critical flashpoint</w:t>
      </w:r>
      <w:r w:rsidRPr="000B6F73">
        <w:rPr>
          <w:rStyle w:val="StyleUnderline"/>
        </w:rPr>
        <w:t xml:space="preserve"> that </w:t>
      </w:r>
      <w:r w:rsidRPr="00CA3421">
        <w:rPr>
          <w:rStyle w:val="StyleUnderline"/>
          <w:highlight w:val="cyan"/>
        </w:rPr>
        <w:t xml:space="preserve">reveals the </w:t>
      </w:r>
      <w:r w:rsidRPr="00CA3421">
        <w:rPr>
          <w:rStyle w:val="Emphasis"/>
          <w:highlight w:val="cyan"/>
        </w:rPr>
        <w:t>instability</w:t>
      </w:r>
      <w:r w:rsidRPr="00CA3421">
        <w:rPr>
          <w:rStyle w:val="StyleUnderline"/>
          <w:highlight w:val="cyan"/>
        </w:rPr>
        <w:t xml:space="preserve"> of the U.S.'s unipolar</w:t>
      </w:r>
      <w:r w:rsidRPr="000B6F73">
        <w:rPr>
          <w:rStyle w:val="StyleUnderline"/>
        </w:rPr>
        <w:t xml:space="preserve"> imperial </w:t>
      </w:r>
      <w:r w:rsidRPr="00CA3421">
        <w:rPr>
          <w:rStyle w:val="StyleUnderline"/>
          <w:highlight w:val="cyan"/>
        </w:rPr>
        <w:t>order</w:t>
      </w:r>
      <w:r w:rsidRPr="000B6F73">
        <w:rPr>
          <w:rStyle w:val="StyleUnderline"/>
        </w:rPr>
        <w:t xml:space="preserve"> around the world</w:t>
      </w:r>
      <w:r w:rsidRPr="004A3596">
        <w:rPr>
          <w:sz w:val="16"/>
        </w:rPr>
        <w:t xml:space="preserve">. While U.S. political leadership hypes China's so-called "isolation," the truth is that </w:t>
      </w:r>
      <w:r w:rsidRPr="000B6F73">
        <w:rPr>
          <w:rStyle w:val="StyleUnderline"/>
        </w:rPr>
        <w:t xml:space="preserve">the U.S. and its </w:t>
      </w:r>
      <w:r w:rsidRPr="00CA3421">
        <w:rPr>
          <w:rStyle w:val="StyleUnderline"/>
          <w:highlight w:val="cyan"/>
        </w:rPr>
        <w:t>allies are</w:t>
      </w:r>
      <w:r w:rsidRPr="000B6F73">
        <w:rPr>
          <w:rStyle w:val="StyleUnderline"/>
        </w:rPr>
        <w:t xml:space="preserve"> more </w:t>
      </w:r>
      <w:r w:rsidRPr="00CA3421">
        <w:rPr>
          <w:rStyle w:val="Emphasis"/>
          <w:highlight w:val="cyan"/>
        </w:rPr>
        <w:t>divided</w:t>
      </w:r>
      <w:r w:rsidRPr="00CA3421">
        <w:rPr>
          <w:rStyle w:val="StyleUnderline"/>
          <w:highlight w:val="cyan"/>
        </w:rPr>
        <w:t xml:space="preserve"> and </w:t>
      </w:r>
      <w:r w:rsidRPr="00CA3421">
        <w:rPr>
          <w:rStyle w:val="Emphasis"/>
          <w:highlight w:val="cyan"/>
        </w:rPr>
        <w:t>isolated</w:t>
      </w:r>
      <w:r w:rsidRPr="000B6F73">
        <w:rPr>
          <w:rStyle w:val="StyleUnderline"/>
        </w:rPr>
        <w:t xml:space="preserve"> than ever</w:t>
      </w:r>
      <w:r w:rsidRPr="004A3596">
        <w:rPr>
          <w:sz w:val="16"/>
        </w:rPr>
        <w:t xml:space="preserve">. </w:t>
      </w:r>
      <w:r w:rsidRPr="000B6F73">
        <w:rPr>
          <w:rStyle w:val="StyleUnderline"/>
        </w:rPr>
        <w:t>U.S. investments on the African continent, for example, remain smaller than China's.</w:t>
      </w:r>
      <w:r w:rsidRPr="004A3596">
        <w:rPr>
          <w:sz w:val="16"/>
        </w:rPr>
        <w:t xml:space="preserve"> The majority of African countries rejected U.S. and EU sanctions on Russia as a clear statement against using economic warfare to resolve conflict. </w:t>
      </w:r>
      <w:r w:rsidRPr="000B6F73">
        <w:rPr>
          <w:rStyle w:val="StyleUnderline"/>
        </w:rPr>
        <w:t xml:space="preserve">U.S. </w:t>
      </w:r>
      <w:r w:rsidRPr="00CA3421">
        <w:rPr>
          <w:rStyle w:val="StyleUnderline"/>
          <w:highlight w:val="cyan"/>
        </w:rPr>
        <w:t>attempts to create "alliances"</w:t>
      </w:r>
      <w:r w:rsidRPr="000B6F73">
        <w:rPr>
          <w:rStyle w:val="StyleUnderline"/>
        </w:rPr>
        <w:t xml:space="preserve"> in Asia </w:t>
      </w:r>
      <w:r w:rsidRPr="00CA3421">
        <w:rPr>
          <w:rStyle w:val="StyleUnderline"/>
          <w:highlight w:val="cyan"/>
        </w:rPr>
        <w:t>have run into</w:t>
      </w:r>
      <w:r w:rsidRPr="000B6F73">
        <w:rPr>
          <w:rStyle w:val="StyleUnderline"/>
        </w:rPr>
        <w:t xml:space="preserve"> </w:t>
      </w:r>
      <w:r w:rsidRPr="00A0646A">
        <w:rPr>
          <w:rStyle w:val="Emphasis"/>
        </w:rPr>
        <w:t xml:space="preserve">similar </w:t>
      </w:r>
      <w:r w:rsidRPr="00CA3421">
        <w:rPr>
          <w:rStyle w:val="Emphasis"/>
          <w:highlight w:val="cyan"/>
        </w:rPr>
        <w:t>difficulties</w:t>
      </w:r>
      <w:r w:rsidRPr="000B6F73">
        <w:rPr>
          <w:rStyle w:val="StyleUnderline"/>
        </w:rPr>
        <w:t xml:space="preserve"> as </w:t>
      </w:r>
      <w:r w:rsidRPr="00CA3421">
        <w:rPr>
          <w:rStyle w:val="StyleUnderline"/>
          <w:highlight w:val="cyan"/>
        </w:rPr>
        <w:t>nations</w:t>
      </w:r>
      <w:r w:rsidRPr="000B6F73">
        <w:rPr>
          <w:rStyle w:val="StyleUnderline"/>
        </w:rPr>
        <w:t xml:space="preserve"> such as South Korea and Japan </w:t>
      </w:r>
      <w:r w:rsidRPr="00CA3421">
        <w:rPr>
          <w:rStyle w:val="StyleUnderline"/>
          <w:highlight w:val="cyan"/>
        </w:rPr>
        <w:t>have been unwilling to</w:t>
      </w:r>
      <w:r w:rsidRPr="000B6F73">
        <w:rPr>
          <w:rStyle w:val="StyleUnderline"/>
        </w:rPr>
        <w:t xml:space="preserve"> economically "</w:t>
      </w:r>
      <w:r w:rsidRPr="00CA3421">
        <w:rPr>
          <w:rStyle w:val="Emphasis"/>
          <w:highlight w:val="cyan"/>
        </w:rPr>
        <w:t>decouple</w:t>
      </w:r>
      <w:r w:rsidRPr="00CA3421">
        <w:rPr>
          <w:rStyle w:val="StyleUnderline"/>
        </w:rPr>
        <w:t xml:space="preserve">" </w:t>
      </w:r>
      <w:r w:rsidRPr="00CA3421">
        <w:rPr>
          <w:rStyle w:val="StyleUnderline"/>
          <w:highlight w:val="cyan"/>
        </w:rPr>
        <w:t>from China</w:t>
      </w:r>
      <w:r w:rsidRPr="000B6F73">
        <w:rPr>
          <w:rStyle w:val="StyleUnderline"/>
        </w:rPr>
        <w:t>.</w:t>
      </w:r>
    </w:p>
    <w:p w:rsidR="009D4FFA" w:rsidRPr="004A3596" w:rsidRDefault="009D4FFA" w:rsidP="009D4FFA">
      <w:pPr>
        <w:rPr>
          <w:sz w:val="16"/>
        </w:rPr>
      </w:pPr>
      <w:r w:rsidRPr="00CA3421">
        <w:rPr>
          <w:rStyle w:val="StyleUnderline"/>
          <w:highlight w:val="cyan"/>
        </w:rPr>
        <w:t>U.S. hegemony is</w:t>
      </w:r>
      <w:r w:rsidRPr="000B6F73">
        <w:rPr>
          <w:rStyle w:val="StyleUnderline"/>
        </w:rPr>
        <w:t xml:space="preserve"> also </w:t>
      </w:r>
      <w:r w:rsidRPr="00CA3421">
        <w:rPr>
          <w:rStyle w:val="Emphasis"/>
          <w:highlight w:val="cyan"/>
        </w:rPr>
        <w:t>waning</w:t>
      </w:r>
      <w:r w:rsidRPr="000B6F73">
        <w:rPr>
          <w:rStyle w:val="StyleUnderline"/>
        </w:rPr>
        <w:t xml:space="preserve"> in the Middle East and Latin America</w:t>
      </w:r>
      <w:r w:rsidRPr="004A3596">
        <w:rPr>
          <w:sz w:val="16"/>
        </w:rPr>
        <w:t xml:space="preserve">. In 2022, Saudi Arabia expressed interest in joining BRICS and hosted the China-Arab Summit. These moves indicate that </w:t>
      </w:r>
      <w:r w:rsidRPr="00CA3421">
        <w:rPr>
          <w:rStyle w:val="StyleUnderline"/>
          <w:highlight w:val="cyan"/>
        </w:rPr>
        <w:t>even the closest partners</w:t>
      </w:r>
      <w:r w:rsidRPr="000B6F73">
        <w:rPr>
          <w:rStyle w:val="StyleUnderline"/>
        </w:rPr>
        <w:t xml:space="preserve"> of the U.S. in the Arab world </w:t>
      </w:r>
      <w:r w:rsidRPr="00CA3421">
        <w:rPr>
          <w:rStyle w:val="StyleUnderline"/>
          <w:highlight w:val="cyan"/>
        </w:rPr>
        <w:t>are looking to</w:t>
      </w:r>
      <w:r w:rsidRPr="000B6F73">
        <w:rPr>
          <w:rStyle w:val="StyleUnderline"/>
        </w:rPr>
        <w:t xml:space="preserve"> pursue stronger and more diverse relations with </w:t>
      </w:r>
      <w:r w:rsidRPr="00CA3421">
        <w:rPr>
          <w:rStyle w:val="Emphasis"/>
          <w:highlight w:val="cyan"/>
        </w:rPr>
        <w:t>China</w:t>
      </w:r>
      <w:r w:rsidRPr="004A3596">
        <w:rPr>
          <w:sz w:val="16"/>
        </w:rPr>
        <w:t xml:space="preserve">. The election of President Luiz Inacio Lula da Silva in Brazil and President Gustavo Petro in Colombia indicate that </w:t>
      </w:r>
      <w:r w:rsidRPr="00CA3421">
        <w:rPr>
          <w:rStyle w:val="StyleUnderline"/>
          <w:highlight w:val="cyan"/>
        </w:rPr>
        <w:t xml:space="preserve">political </w:t>
      </w:r>
      <w:r w:rsidRPr="00CA3421">
        <w:rPr>
          <w:rStyle w:val="Emphasis"/>
          <w:highlight w:val="cyan"/>
        </w:rPr>
        <w:t>headwinds</w:t>
      </w:r>
      <w:r w:rsidRPr="00CA3421">
        <w:rPr>
          <w:rStyle w:val="StyleUnderline"/>
          <w:highlight w:val="cyan"/>
        </w:rPr>
        <w:t xml:space="preserve"> are occurring</w:t>
      </w:r>
      <w:r w:rsidRPr="000B6F73">
        <w:rPr>
          <w:rStyle w:val="StyleUnderline"/>
        </w:rPr>
        <w:t xml:space="preserve"> in Latin America</w:t>
      </w:r>
      <w:r w:rsidRPr="004A3596">
        <w:rPr>
          <w:sz w:val="16"/>
        </w:rPr>
        <w:t xml:space="preserve">. Across the Global South, nations are recognizing that </w:t>
      </w:r>
      <w:r w:rsidRPr="000B6F73">
        <w:rPr>
          <w:rStyle w:val="StyleUnderline"/>
        </w:rPr>
        <w:t xml:space="preserve">U.S.-led unilateralism and </w:t>
      </w:r>
      <w:r w:rsidRPr="00CA3421">
        <w:rPr>
          <w:rStyle w:val="StyleUnderline"/>
          <w:highlight w:val="cyan"/>
        </w:rPr>
        <w:t xml:space="preserve">unipolarity has little to offer but </w:t>
      </w:r>
      <w:r w:rsidRPr="00CA3421">
        <w:rPr>
          <w:rStyle w:val="Emphasis"/>
          <w:highlight w:val="cyan"/>
        </w:rPr>
        <w:t>instability</w:t>
      </w:r>
      <w:r w:rsidRPr="000B6F73">
        <w:rPr>
          <w:rStyle w:val="StyleUnderline"/>
        </w:rPr>
        <w:t xml:space="preserve"> and </w:t>
      </w:r>
      <w:r w:rsidRPr="00A0646A">
        <w:rPr>
          <w:rStyle w:val="Emphasis"/>
        </w:rPr>
        <w:t>underdevelopment</w:t>
      </w:r>
      <w:r w:rsidRPr="004A3596">
        <w:rPr>
          <w:sz w:val="16"/>
        </w:rPr>
        <w:t>.</w:t>
      </w:r>
    </w:p>
    <w:p w:rsidR="009D4FFA" w:rsidRPr="004A3596" w:rsidRDefault="009D4FFA" w:rsidP="009D4FFA">
      <w:pPr>
        <w:rPr>
          <w:sz w:val="16"/>
        </w:rPr>
      </w:pPr>
      <w:r w:rsidRPr="004A3596">
        <w:rPr>
          <w:sz w:val="16"/>
        </w:rPr>
        <w:t xml:space="preserve">It cannot be forgotten that </w:t>
      </w:r>
      <w:r w:rsidRPr="00CA3421">
        <w:rPr>
          <w:rStyle w:val="StyleUnderline"/>
          <w:highlight w:val="cyan"/>
        </w:rPr>
        <w:t>2022</w:t>
      </w:r>
      <w:r w:rsidRPr="004A3596">
        <w:rPr>
          <w:sz w:val="16"/>
        </w:rPr>
        <w:t xml:space="preserve"> also </w:t>
      </w:r>
      <w:r w:rsidRPr="00CA3421">
        <w:rPr>
          <w:rStyle w:val="StyleUnderline"/>
          <w:highlight w:val="cyan"/>
        </w:rPr>
        <w:t>exposed</w:t>
      </w:r>
      <w:r w:rsidRPr="000B6F73">
        <w:rPr>
          <w:rStyle w:val="StyleUnderline"/>
        </w:rPr>
        <w:t xml:space="preserve"> the many </w:t>
      </w:r>
      <w:r w:rsidRPr="00CA3421">
        <w:rPr>
          <w:rStyle w:val="Emphasis"/>
          <w:highlight w:val="cyan"/>
        </w:rPr>
        <w:t>internal contradictions</w:t>
      </w:r>
      <w:r w:rsidRPr="000B6F73">
        <w:rPr>
          <w:rStyle w:val="StyleUnderline"/>
        </w:rPr>
        <w:t xml:space="preserve"> of the U.S.'s social order</w:t>
      </w:r>
      <w:r w:rsidRPr="004A3596">
        <w:rPr>
          <w:sz w:val="16"/>
        </w:rPr>
        <w:t xml:space="preserve">. Unending </w:t>
      </w:r>
      <w:r w:rsidRPr="00CA3421">
        <w:rPr>
          <w:rStyle w:val="StyleUnderline"/>
          <w:highlight w:val="cyan"/>
        </w:rPr>
        <w:t>inflation</w:t>
      </w:r>
      <w:r w:rsidRPr="000B6F73">
        <w:rPr>
          <w:rStyle w:val="StyleUnderline"/>
        </w:rPr>
        <w:t xml:space="preserve"> has </w:t>
      </w:r>
      <w:r w:rsidRPr="00CA3421">
        <w:rPr>
          <w:rStyle w:val="Emphasis"/>
          <w:highlight w:val="cyan"/>
        </w:rPr>
        <w:t>decimated</w:t>
      </w:r>
      <w:r w:rsidRPr="00CA3421">
        <w:rPr>
          <w:rStyle w:val="StyleUnderline"/>
          <w:highlight w:val="cyan"/>
        </w:rPr>
        <w:t xml:space="preserve"> wages</w:t>
      </w:r>
      <w:r w:rsidRPr="004A3596">
        <w:rPr>
          <w:sz w:val="16"/>
        </w:rPr>
        <w:t xml:space="preserve"> for the majority of workers. Natural disasters and winter weather have caused many casualties and left thousands homeless and hungry. </w:t>
      </w:r>
      <w:r w:rsidRPr="000B6F73">
        <w:rPr>
          <w:rStyle w:val="StyleUnderline"/>
        </w:rPr>
        <w:t>Life expectancy in the U.S. has fallen</w:t>
      </w:r>
      <w:r w:rsidRPr="004A3596">
        <w:rPr>
          <w:sz w:val="16"/>
        </w:rPr>
        <w:t xml:space="preserve"> to just over 76, nearly two full years below China. </w:t>
      </w:r>
      <w:r w:rsidRPr="00CA3421">
        <w:rPr>
          <w:rStyle w:val="StyleUnderline"/>
          <w:highlight w:val="cyan"/>
        </w:rPr>
        <w:t>A majority</w:t>
      </w:r>
      <w:r w:rsidRPr="000B6F73">
        <w:rPr>
          <w:rStyle w:val="StyleUnderline"/>
        </w:rPr>
        <w:t xml:space="preserve"> of people in the U.S. already </w:t>
      </w:r>
      <w:r w:rsidRPr="00CA3421">
        <w:rPr>
          <w:rStyle w:val="Emphasis"/>
          <w:highlight w:val="cyan"/>
        </w:rPr>
        <w:t>distrusted</w:t>
      </w:r>
      <w:r w:rsidRPr="000B6F73">
        <w:rPr>
          <w:rStyle w:val="StyleUnderline"/>
        </w:rPr>
        <w:t xml:space="preserve"> their political leaders and the </w:t>
      </w:r>
      <w:r w:rsidRPr="00CA3421">
        <w:rPr>
          <w:rStyle w:val="StyleUnderline"/>
          <w:highlight w:val="cyan"/>
        </w:rPr>
        <w:t>Biden</w:t>
      </w:r>
      <w:r w:rsidRPr="000B6F73">
        <w:rPr>
          <w:rStyle w:val="StyleUnderline"/>
        </w:rPr>
        <w:t xml:space="preserve"> administration's handling of both the COVID-19 pandemic and the economy has given them no reason to </w:t>
      </w:r>
      <w:r w:rsidRPr="00A0646A">
        <w:rPr>
          <w:rStyle w:val="StyleUnderline"/>
        </w:rPr>
        <w:t>reconsider</w:t>
      </w:r>
      <w:r w:rsidRPr="004A3596">
        <w:rPr>
          <w:sz w:val="16"/>
        </w:rPr>
        <w:t>.</w:t>
      </w:r>
    </w:p>
    <w:p w:rsidR="009D4FFA" w:rsidRDefault="009D4FFA" w:rsidP="009D4FFA">
      <w:pPr>
        <w:rPr>
          <w:rStyle w:val="StyleUnderline"/>
        </w:rPr>
      </w:pPr>
      <w:r w:rsidRPr="004A3596">
        <w:rPr>
          <w:sz w:val="16"/>
        </w:rPr>
        <w:t xml:space="preserve">So-called media </w:t>
      </w:r>
      <w:r w:rsidRPr="000B6F73">
        <w:rPr>
          <w:rStyle w:val="StyleUnderline"/>
        </w:rPr>
        <w:t>pundits</w:t>
      </w:r>
      <w:r w:rsidRPr="004A3596">
        <w:rPr>
          <w:sz w:val="16"/>
        </w:rPr>
        <w:t xml:space="preserve"> and U.S. political leaders </w:t>
      </w:r>
      <w:r w:rsidRPr="000B6F73">
        <w:rPr>
          <w:rStyle w:val="StyleUnderline"/>
        </w:rPr>
        <w:t xml:space="preserve">have relentlessly </w:t>
      </w:r>
      <w:r w:rsidRPr="00A0646A">
        <w:rPr>
          <w:rStyle w:val="Emphasis"/>
        </w:rPr>
        <w:t>attacked</w:t>
      </w:r>
      <w:r w:rsidRPr="000B6F73">
        <w:rPr>
          <w:rStyle w:val="StyleUnderline"/>
        </w:rPr>
        <w:t xml:space="preserve"> China and Russia to </w:t>
      </w:r>
      <w:r w:rsidRPr="00A0646A">
        <w:rPr>
          <w:rStyle w:val="Emphasis"/>
        </w:rPr>
        <w:t>deflect</w:t>
      </w:r>
      <w:r w:rsidRPr="000B6F73">
        <w:rPr>
          <w:rStyle w:val="StyleUnderline"/>
        </w:rPr>
        <w:t xml:space="preserve"> from the </w:t>
      </w:r>
      <w:r w:rsidRPr="00A0646A">
        <w:rPr>
          <w:rStyle w:val="StyleUnderline"/>
        </w:rPr>
        <w:t>shortcomings</w:t>
      </w:r>
      <w:r w:rsidRPr="000B6F73">
        <w:rPr>
          <w:rStyle w:val="StyleUnderline"/>
        </w:rPr>
        <w:t xml:space="preserve"> of their own system</w:t>
      </w:r>
      <w:r w:rsidRPr="004A3596">
        <w:rPr>
          <w:sz w:val="16"/>
        </w:rPr>
        <w:t xml:space="preserve"> and satisfy geopolitical aims. Yet </w:t>
      </w:r>
      <w:r w:rsidRPr="00CA3421">
        <w:rPr>
          <w:rStyle w:val="StyleUnderline"/>
          <w:highlight w:val="cyan"/>
        </w:rPr>
        <w:t>the blame</w:t>
      </w:r>
      <w:r w:rsidRPr="000B6F73">
        <w:rPr>
          <w:rStyle w:val="StyleUnderline"/>
        </w:rPr>
        <w:t xml:space="preserve"> for much of the instability that exists in the world </w:t>
      </w:r>
      <w:r w:rsidRPr="00CA3421">
        <w:rPr>
          <w:rStyle w:val="StyleUnderline"/>
          <w:highlight w:val="cyan"/>
        </w:rPr>
        <w:t>rests at the feet of the U.S.-</w:t>
      </w:r>
      <w:r w:rsidRPr="000B6F73">
        <w:rPr>
          <w:rStyle w:val="StyleUnderline"/>
        </w:rPr>
        <w:t>led unipolar order</w:t>
      </w:r>
      <w:r w:rsidRPr="004A3596">
        <w:rPr>
          <w:sz w:val="16"/>
        </w:rPr>
        <w:t xml:space="preserve">. The pursuit of maximum global dominance, corporate profit, and military control has taken a massive toll on the U.S.'s legitimacy worldwide. Accumulated damages to the people and the planet worldwide have piled up and left the United States with a proven track record. </w:t>
      </w:r>
      <w:r w:rsidRPr="000B6F73">
        <w:rPr>
          <w:rStyle w:val="StyleUnderline"/>
        </w:rPr>
        <w:t xml:space="preserve">Many </w:t>
      </w:r>
      <w:r w:rsidRPr="00CA3421">
        <w:rPr>
          <w:rStyle w:val="StyleUnderline"/>
          <w:highlight w:val="cyan"/>
        </w:rPr>
        <w:t>nations are</w:t>
      </w:r>
      <w:r w:rsidRPr="000B6F73">
        <w:rPr>
          <w:rStyle w:val="StyleUnderline"/>
        </w:rPr>
        <w:t xml:space="preserve"> instead </w:t>
      </w:r>
      <w:r w:rsidRPr="00CA3421">
        <w:rPr>
          <w:rStyle w:val="StyleUnderline"/>
          <w:highlight w:val="cyan"/>
        </w:rPr>
        <w:t xml:space="preserve">seeking a </w:t>
      </w:r>
      <w:r w:rsidRPr="00CA3421">
        <w:rPr>
          <w:rStyle w:val="Emphasis"/>
          <w:highlight w:val="cyan"/>
        </w:rPr>
        <w:t>multipolar world</w:t>
      </w:r>
      <w:r w:rsidRPr="000B6F73">
        <w:rPr>
          <w:rStyle w:val="StyleUnderline"/>
        </w:rPr>
        <w:t xml:space="preserve"> capable of creating a global environment where people-centered development can occur peacefully.</w:t>
      </w:r>
    </w:p>
    <w:p w:rsidR="009D4FFA" w:rsidRDefault="009D4FFA" w:rsidP="009D4FFA">
      <w:pPr>
        <w:rPr>
          <w:sz w:val="16"/>
        </w:rPr>
      </w:pPr>
      <w:r w:rsidRPr="000B6F73">
        <w:rPr>
          <w:rStyle w:val="StyleUnderline"/>
        </w:rPr>
        <w:t>A growing number of the world's countries</w:t>
      </w:r>
      <w:r w:rsidRPr="004A3596">
        <w:rPr>
          <w:sz w:val="16"/>
        </w:rPr>
        <w:t xml:space="preserve"> already </w:t>
      </w:r>
      <w:r w:rsidRPr="00CA3421">
        <w:rPr>
          <w:rStyle w:val="StyleUnderline"/>
          <w:highlight w:val="cyan"/>
        </w:rPr>
        <w:t xml:space="preserve">recognize China as a </w:t>
      </w:r>
      <w:r w:rsidRPr="00CA3421">
        <w:rPr>
          <w:rStyle w:val="Emphasis"/>
          <w:highlight w:val="cyan"/>
        </w:rPr>
        <w:t>leader</w:t>
      </w:r>
      <w:r w:rsidRPr="000B6F73">
        <w:rPr>
          <w:rStyle w:val="StyleUnderline"/>
        </w:rPr>
        <w:t xml:space="preserve"> in this effort</w:t>
      </w:r>
      <w:r w:rsidRPr="004A3596">
        <w:rPr>
          <w:sz w:val="16"/>
        </w:rPr>
        <w:t xml:space="preserve">, as the growth in the Belt and Road Initiative investments over the last year attest. </w:t>
      </w:r>
      <w:r w:rsidRPr="000B6F73">
        <w:rPr>
          <w:rStyle w:val="StyleUnderline"/>
        </w:rPr>
        <w:t>U.S.-led unipolarity</w:t>
      </w:r>
      <w:r w:rsidRPr="004A3596">
        <w:rPr>
          <w:sz w:val="16"/>
        </w:rPr>
        <w:t xml:space="preserve">, on the other hand, </w:t>
      </w:r>
      <w:r w:rsidRPr="000B6F73">
        <w:rPr>
          <w:rStyle w:val="StyleUnderline"/>
        </w:rPr>
        <w:t xml:space="preserve">enters 2023 in a state of </w:t>
      </w:r>
      <w:r w:rsidRPr="00A0646A">
        <w:rPr>
          <w:rStyle w:val="Emphasis"/>
        </w:rPr>
        <w:t>instability</w:t>
      </w:r>
      <w:r w:rsidRPr="000B6F73">
        <w:rPr>
          <w:rStyle w:val="StyleUnderline"/>
        </w:rPr>
        <w:t xml:space="preserve"> and </w:t>
      </w:r>
      <w:r w:rsidRPr="00A0646A">
        <w:rPr>
          <w:rStyle w:val="Emphasis"/>
        </w:rPr>
        <w:t>decay</w:t>
      </w:r>
      <w:r w:rsidRPr="004A3596">
        <w:rPr>
          <w:sz w:val="16"/>
        </w:rPr>
        <w:t xml:space="preserve">. The contradiction between multipolarity and unipolarity will no doubt remain significant in 2023. While it is not possible to predict the future, </w:t>
      </w:r>
      <w:r w:rsidRPr="000B6F73">
        <w:rPr>
          <w:rStyle w:val="StyleUnderline"/>
        </w:rPr>
        <w:t xml:space="preserve">the existing condition of the U.S.-led unipolar order presents challenges to global peace and stability that will require stronger </w:t>
      </w:r>
      <w:r w:rsidRPr="00A0646A">
        <w:rPr>
          <w:rStyle w:val="Emphasis"/>
        </w:rPr>
        <w:t>solidarity</w:t>
      </w:r>
      <w:r w:rsidRPr="000B6F73">
        <w:rPr>
          <w:rStyle w:val="StyleUnderline"/>
        </w:rPr>
        <w:t xml:space="preserve"> and </w:t>
      </w:r>
      <w:r w:rsidRPr="00A0646A">
        <w:rPr>
          <w:rStyle w:val="Emphasis"/>
        </w:rPr>
        <w:t>integration</w:t>
      </w:r>
      <w:r w:rsidRPr="000B6F73">
        <w:rPr>
          <w:rStyle w:val="StyleUnderline"/>
        </w:rPr>
        <w:t xml:space="preserve"> among peace-loving forces to overcome</w:t>
      </w:r>
      <w:r w:rsidRPr="004A3596">
        <w:rPr>
          <w:sz w:val="16"/>
        </w:rPr>
        <w:t>.</w:t>
      </w:r>
    </w:p>
    <w:p w:rsidR="00D960C8" w:rsidRDefault="00D960C8" w:rsidP="00D960C8">
      <w:pPr>
        <w:pStyle w:val="Heading4"/>
      </w:pPr>
      <w:r>
        <w:t>Heg unsustainable- China war and decline of dollar heg prove</w:t>
      </w:r>
    </w:p>
    <w:p w:rsidR="00D960C8" w:rsidRDefault="00D960C8" w:rsidP="00D960C8">
      <w:r w:rsidRPr="003A6208">
        <w:t xml:space="preserve">Sarmad </w:t>
      </w:r>
      <w:r w:rsidRPr="003A6208">
        <w:rPr>
          <w:rStyle w:val="Style13ptBold"/>
        </w:rPr>
        <w:t>Ishfaq 23</w:t>
      </w:r>
      <w:r>
        <w:t xml:space="preserve">- </w:t>
      </w:r>
      <w:r w:rsidRPr="003A6208">
        <w:t>independent researcher and writer whose work has been published by Harvard Kennedy School Review, the Diplomat, Open Democracy, Paradigm Shift, Mondoweiss, and Eurasia Review</w:t>
      </w:r>
      <w:r>
        <w:t xml:space="preserve">, and </w:t>
      </w:r>
      <w:r w:rsidRPr="003A6208">
        <w:t>has a master's degree in International Relations from the University of Wollongong in Dubai where he was recognized as the 'Top Graduate'.</w:t>
      </w:r>
      <w:r>
        <w:t xml:space="preserve"> - </w:t>
      </w:r>
      <w:r w:rsidRPr="003A6208">
        <w:t>4-17-2023</w:t>
      </w:r>
      <w:r>
        <w:t xml:space="preserve">, </w:t>
      </w:r>
      <w:r w:rsidRPr="003A6208">
        <w:t xml:space="preserve">"Waning US Hegemony, De-Dollarization, &amp; the Incoming War with China," Paradigm Shift, </w:t>
      </w:r>
      <w:hyperlink r:id="rId8" w:history="1">
        <w:r w:rsidRPr="00A54A99">
          <w:rPr>
            <w:rStyle w:val="Hyperlink"/>
          </w:rPr>
          <w:t>https://www.paradigmshift.com.pk/china-us-world-order/</w:t>
        </w:r>
      </w:hyperlink>
      <w:r>
        <w:t xml:space="preserve"> //nvb </w:t>
      </w:r>
    </w:p>
    <w:p w:rsidR="00D960C8" w:rsidRDefault="00D960C8" w:rsidP="00D960C8">
      <w:r>
        <w:t>Introduction</w:t>
      </w:r>
    </w:p>
    <w:p w:rsidR="00D960C8" w:rsidRDefault="00D960C8" w:rsidP="00D960C8">
      <w:r>
        <w:t>The international world order as it currently stands is in a state of flux. In this impetuous environment, a clash between the US, an aging giant desperately holding on, and China, an emergent power hopeful for its coronation, is indeed imminent. This is what history has taught us as has nature. In the aftermath of this forthcoming great conflict, a new king will be crowned and a new world order brought forth.</w:t>
      </w:r>
    </w:p>
    <w:p w:rsidR="00D960C8" w:rsidRDefault="00D960C8" w:rsidP="00D960C8"/>
    <w:p w:rsidR="00D960C8" w:rsidRDefault="00D960C8" w:rsidP="00D960C8">
      <w:r>
        <w:t xml:space="preserve">I state two important facets that explain why the world is headed towards such a conflict. The first is how </w:t>
      </w:r>
      <w:r w:rsidRPr="002C33E6">
        <w:rPr>
          <w:highlight w:val="cyan"/>
          <w:u w:val="single"/>
        </w:rPr>
        <w:t>American hegemony is waning</w:t>
      </w:r>
      <w:r>
        <w:t>. This section discusses the political, military, and societal failures of the US as well as Chinese inroads. The other facet is a recent one specifically deliberating on the China-Russia-led de-dollarization project which is undermining the global reserve currency, the dollar. The last section explains why the environment created due to these facets will lead to the collapse of the US and the rise of China, thus bringing a new world order.</w:t>
      </w:r>
    </w:p>
    <w:p w:rsidR="00D960C8" w:rsidRDefault="00D960C8" w:rsidP="00D960C8"/>
    <w:p w:rsidR="00D960C8" w:rsidRDefault="00D960C8" w:rsidP="00D960C8">
      <w:r>
        <w:t>Waning American Hegemony</w:t>
      </w:r>
    </w:p>
    <w:p w:rsidR="00D960C8" w:rsidRPr="002C33E6" w:rsidRDefault="00D960C8" w:rsidP="00D960C8">
      <w:pPr>
        <w:rPr>
          <w:u w:val="single"/>
        </w:rPr>
      </w:pPr>
      <w:r w:rsidRPr="002C33E6">
        <w:rPr>
          <w:u w:val="single"/>
        </w:rPr>
        <w:t>The American empire has not only peaked but is on the descendancy.</w:t>
      </w:r>
      <w:r>
        <w:t xml:space="preserve"> This is best reflected by how different countries are behaving with the superpower or behaving with its opponents. </w:t>
      </w:r>
      <w:r w:rsidRPr="001A6F5F">
        <w:rPr>
          <w:highlight w:val="cyan"/>
          <w:u w:val="single"/>
        </w:rPr>
        <w:t>The US’s failures in Iraq and Afghanistan, societal dichotomies, and the rise of China have shown that the once ineluctable shadow of US hegemony is rapidly dissipating.</w:t>
      </w:r>
    </w:p>
    <w:p w:rsidR="00D960C8" w:rsidRDefault="00D960C8" w:rsidP="00D960C8"/>
    <w:p w:rsidR="00D960C8" w:rsidRDefault="00D960C8" w:rsidP="00D960C8">
      <w:r>
        <w:t>Internal Rifts</w:t>
      </w:r>
    </w:p>
    <w:p w:rsidR="00D960C8" w:rsidRDefault="00D960C8" w:rsidP="00D960C8">
      <w:r>
        <w:t xml:space="preserve">In the last few years, the </w:t>
      </w:r>
      <w:r w:rsidRPr="002C33E6">
        <w:rPr>
          <w:u w:val="single"/>
        </w:rPr>
        <w:t>US’s domestic issues have left the world in perennial consternation</w:t>
      </w:r>
      <w:r>
        <w:t xml:space="preserve">. The George Floyd murder and riots displayed to the world that US racial fractures are still abundant; the plethora of gun violence and lone gunmen shootings reflect poor American policies and safety; neo-Nazi militias </w:t>
      </w:r>
      <w:r w:rsidRPr="002C33E6">
        <w:rPr>
          <w:u w:val="single"/>
        </w:rPr>
        <w:t>juxtaposed to all-black militias mirror something from a dystopian third-world country while the Capitol Hill insurrection is indicative that perhaps the US is now just a house of cards.</w:t>
      </w:r>
    </w:p>
    <w:p w:rsidR="00D960C8" w:rsidRDefault="00D960C8" w:rsidP="00D960C8"/>
    <w:p w:rsidR="00D960C8" w:rsidRDefault="00D960C8" w:rsidP="00D960C8">
      <w:r>
        <w:t>Most of these domestic quandaries and others such as student debt, abortion, and universal health care can be boiled down to the raucous left vs right divide. Things became so volatile during and after Trump’s presidency that it was commonplace to find articles or videos on a brewing US civil war – shades of which the world has witnessed.</w:t>
      </w:r>
    </w:p>
    <w:p w:rsidR="00D960C8" w:rsidRDefault="00D960C8" w:rsidP="00D960C8"/>
    <w:p w:rsidR="00D960C8" w:rsidRDefault="00D960C8" w:rsidP="00D960C8">
      <w:r>
        <w:t>Unfortunately, these fissures in American society and the people’s psyche endure even after Joe Biden’s election win – and will remain due to their deep-rootedness. The most recent polls indicate that 57% of Americans disapprove of him and many of his supporters would not want him re-elected. While he was an insipid Democratic candidate during the elections, the left rallied behind him simply because of their animosity towards Trump, not due to any redeeming quality of his.</w:t>
      </w:r>
    </w:p>
    <w:p w:rsidR="00D960C8" w:rsidRDefault="00D960C8" w:rsidP="00D960C8">
      <w:r>
        <w:t>Juxtaposed to the left, Trump’s supporter base, i.e., conservative Christians and Evangelicals, remain vocal and even frantic for his triumphant return to the presidency which they feel he was robbed out of (alleging electoral fraud). Trump’s recent arrest will provide further impetus to his supporters and his anti-deep state narrative; he will be a serious contender for the 2024 elections if freed.</w:t>
      </w:r>
    </w:p>
    <w:p w:rsidR="00D960C8" w:rsidRDefault="00D960C8" w:rsidP="00D960C8"/>
    <w:p w:rsidR="00D960C8" w:rsidRDefault="00D960C8" w:rsidP="00D960C8">
      <w:r>
        <w:t>Military Failures &amp; Foreign Relations</w:t>
      </w:r>
    </w:p>
    <w:p w:rsidR="00D960C8" w:rsidRPr="002C33E6" w:rsidRDefault="00D960C8" w:rsidP="00D960C8">
      <w:pPr>
        <w:rPr>
          <w:u w:val="single"/>
        </w:rPr>
      </w:pPr>
      <w:r>
        <w:t xml:space="preserve">Apart from internal strife, </w:t>
      </w:r>
      <w:r w:rsidRPr="001A6F5F">
        <w:rPr>
          <w:highlight w:val="cyan"/>
          <w:u w:val="single"/>
        </w:rPr>
        <w:t>American influence amongst other nations has also plummeted. For example, in the Middle East and South Asia, mistrust of the US is at an all-time high</w:t>
      </w:r>
      <w:r w:rsidRPr="002C33E6">
        <w:rPr>
          <w:u w:val="single"/>
        </w:rPr>
        <w:t>. The atrocious and prodigal invasion of Afghanistan cost around 2 trillion dollars and more importantly, led to the deaths of an estimated 70,418 civilian deaths (in Pakistan and Afghanistan).</w:t>
      </w:r>
    </w:p>
    <w:p w:rsidR="00D960C8" w:rsidRDefault="00D960C8" w:rsidP="00D960C8"/>
    <w:p w:rsidR="00D960C8" w:rsidRDefault="00D960C8" w:rsidP="00D960C8">
      <w:r>
        <w:t xml:space="preserve">The harrowing optics of the severely handicapped Taliban breaking the US Goliath’s back showed that </w:t>
      </w:r>
      <w:r w:rsidRPr="002C33E6">
        <w:rPr>
          <w:u w:val="single"/>
        </w:rPr>
        <w:t>American omnipotence is merely illusionary</w:t>
      </w:r>
      <w:r>
        <w:t>. Pakistan, a formerly key US ally, has also seen the error of its ways. Joining the War on Terror led Pakistan into the flames of insurgency that had to be put out by many sacrifices.</w:t>
      </w:r>
    </w:p>
    <w:p w:rsidR="00D960C8" w:rsidRDefault="00D960C8" w:rsidP="00D960C8"/>
    <w:p w:rsidR="00D960C8" w:rsidRDefault="00D960C8" w:rsidP="00D960C8">
      <w:r>
        <w:t xml:space="preserve">The ignominious war in Iraq, founded on false pretenses, not only destroyed a relatively stable country but also created an incubator for the menace of ISIS. </w:t>
      </w:r>
      <w:r w:rsidRPr="002C33E6">
        <w:rPr>
          <w:u w:val="single"/>
        </w:rPr>
        <w:t>Around 300,000 people in Iraq died due to the US, its allies, or the Iraqi security forces from 2003 until March 2023</w:t>
      </w:r>
      <w:r>
        <w:t>. While Putin is made out to be the next Hitler by the media, Bush and Obama, the latter winning a Nobel Peace Prize, were never even tried for war crimes – exposing American hypocrisy.</w:t>
      </w:r>
    </w:p>
    <w:p w:rsidR="00D960C8" w:rsidRDefault="00D960C8" w:rsidP="00D960C8"/>
    <w:p w:rsidR="00D960C8" w:rsidRDefault="00D960C8" w:rsidP="00D960C8">
      <w:r>
        <w:t>The post-9/11 wars have been lethal for the Middle East and South Asian region with almost a million people dying including 387,000 civilians. Syria, Yemen, and Libya have all suffered due to American interference and proxy wars. Furthermore, American submission to Israel is palpable and exhibited by the absence of any inimical action against Israeli transgressions. Instead, the world is subjected to selective American outrage and hackneyed pontification vis-à-vis Chinese wrongdoings in Xinjiang and Russian violations in Ukraine.</w:t>
      </w:r>
    </w:p>
    <w:p w:rsidR="00D960C8" w:rsidRDefault="00D960C8" w:rsidP="00D960C8"/>
    <w:p w:rsidR="00D960C8" w:rsidRDefault="00D960C8" w:rsidP="00D960C8">
      <w:r>
        <w:t>Even robust allies such as Saudi Arabia have realized that anyone is dispensable to American interests – save Israel. Hassan Awad, a US-based expert on the Middle East states that the US allowing “…a close ally like Hosni Mubarak to fall [in 2011] was a shock to leaders in Riyadh, Abu Dhabi, and elsewhere…,”.</w:t>
      </w:r>
    </w:p>
    <w:p w:rsidR="00D960C8" w:rsidRDefault="00D960C8" w:rsidP="00D960C8"/>
    <w:p w:rsidR="00D960C8" w:rsidRDefault="00D960C8" w:rsidP="00D960C8">
      <w:r>
        <w:t>The China Factor</w:t>
      </w:r>
    </w:p>
    <w:p w:rsidR="00D960C8" w:rsidRDefault="00D960C8" w:rsidP="00D960C8">
      <w:r>
        <w:t>China’s ambitious Belt and Road Initiative, the Shanghai Cooperation Organization, and its massive exportation of goods have created an economic dependency on the country for most. While countries like Russia and Iran, which are vehemently anti-US, are proudly in the Chinese camp, other countries have expressed their commitment to non-alignment.</w:t>
      </w:r>
    </w:p>
    <w:p w:rsidR="00D960C8" w:rsidRDefault="00D960C8" w:rsidP="00D960C8"/>
    <w:p w:rsidR="00D960C8" w:rsidRDefault="00D960C8" w:rsidP="00D960C8">
      <w:r>
        <w:t xml:space="preserve">Countries such as Japan and India who have had historically frosty relations with China cannot isolate themselves from the rising power. Japan, for example, has committed to the BRI even if done cautiously. </w:t>
      </w:r>
      <w:r w:rsidRPr="002C33E6">
        <w:rPr>
          <w:u w:val="single"/>
        </w:rPr>
        <w:t>India which has long-standing border disputes with China, which have worsened in recent years, is engaging with the country as much as it can including via BRICS.</w:t>
      </w:r>
      <w:r>
        <w:t xml:space="preserve"> While the BRI has had its fair share of ups and downs, studies show that it has vastly improved China’s soft power.</w:t>
      </w:r>
    </w:p>
    <w:p w:rsidR="00D960C8" w:rsidRDefault="00D960C8" w:rsidP="00D960C8"/>
    <w:p w:rsidR="00D960C8" w:rsidRDefault="00D960C8" w:rsidP="00D960C8">
      <w:r w:rsidRPr="001A6F5F">
        <w:rPr>
          <w:highlight w:val="cyan"/>
          <w:u w:val="single"/>
        </w:rPr>
        <w:t>For the first time ever, more people in developing countries prefer China over the US.</w:t>
      </w:r>
      <w:r>
        <w:t xml:space="preserve"> This is especially true for the BRI-supported countries where almost two-thirds of inhabitants hold a favorable view of the country. This is symptomatic of how the BRI is not only an economic endeavor but has been skillfully leveraged by the Chinese as a diplomatic and political tool.</w:t>
      </w:r>
    </w:p>
    <w:p w:rsidR="00D960C8" w:rsidRDefault="00D960C8" w:rsidP="00D960C8"/>
    <w:p w:rsidR="00D960C8" w:rsidRDefault="00D960C8" w:rsidP="00D960C8">
      <w:r>
        <w:t>economic superpower china</w:t>
      </w:r>
    </w:p>
    <w:p w:rsidR="00D960C8" w:rsidRDefault="00D960C8" w:rsidP="00D960C8">
      <w:r>
        <w:t>“China’s Rise to Economic Superpower” by Statista is licensed under CC BY-ND 4.0.</w:t>
      </w:r>
    </w:p>
    <w:p w:rsidR="00D960C8" w:rsidRDefault="00D960C8" w:rsidP="00D960C8">
      <w:r>
        <w:t xml:space="preserve">The extent of China’s influence was highlighted in the Saudi-Iran détente which completely blindsided the US. With respect to trade too, </w:t>
      </w:r>
      <w:r w:rsidRPr="002C33E6">
        <w:rPr>
          <w:u w:val="single"/>
        </w:rPr>
        <w:t>China</w:t>
      </w:r>
      <w:r>
        <w:t xml:space="preserve"> is an indefatigable juggernaut. It is the </w:t>
      </w:r>
      <w:r w:rsidRPr="002C33E6">
        <w:rPr>
          <w:u w:val="single"/>
        </w:rPr>
        <w:t>leading trade partner of over 120 countries. Its trade in Africa, for example, stands at around $261 billion – four times more than the US’s. Chinese trade with other integral US alli</w:t>
      </w:r>
      <w:r>
        <w:t>es such as Saudi Arabia has completely dwarfed US-Saudi trade as well.</w:t>
      </w:r>
    </w:p>
    <w:p w:rsidR="00D960C8" w:rsidRDefault="00D960C8" w:rsidP="00D960C8"/>
    <w:p w:rsidR="00D960C8" w:rsidRDefault="00D960C8" w:rsidP="00D960C8">
      <w:r>
        <w:t>According to a Brookings Institute policy brief, “</w:t>
      </w:r>
      <w:r w:rsidRPr="002C33E6">
        <w:rPr>
          <w:u w:val="single"/>
        </w:rPr>
        <w:t>The new non-aligned countries</w:t>
      </w:r>
      <w:r>
        <w:t xml:space="preserve"> in South Asia, the Middle East, and parts of Africa repeatedly </w:t>
      </w:r>
      <w:r w:rsidRPr="002C33E6">
        <w:rPr>
          <w:u w:val="single"/>
        </w:rPr>
        <w:t>say they do not want to have to choose between the United States and China</w:t>
      </w:r>
      <w:r>
        <w:t xml:space="preserve">.” </w:t>
      </w:r>
      <w:r w:rsidRPr="001A6F5F">
        <w:rPr>
          <w:highlight w:val="cyan"/>
        </w:rPr>
        <w:t>E</w:t>
      </w:r>
      <w:r w:rsidRPr="001A6F5F">
        <w:rPr>
          <w:highlight w:val="cyan"/>
          <w:u w:val="single"/>
        </w:rPr>
        <w:t>ven reliable US allies like Germany, have been unable to decouple from China as much as the US has wanted.</w:t>
      </w:r>
    </w:p>
    <w:p w:rsidR="00D960C8" w:rsidRDefault="00D960C8" w:rsidP="00D960C8"/>
    <w:p w:rsidR="00D960C8" w:rsidRDefault="00D960C8" w:rsidP="00D960C8">
      <w:pPr>
        <w:rPr>
          <w:u w:val="single"/>
        </w:rPr>
      </w:pPr>
      <w:r>
        <w:t xml:space="preserve">A caveat here is important: this “non-alignment” does not mean that such countries have become absolutely pro-China and abhor America but instead remaining non-aligned bodes better for nations. However, </w:t>
      </w:r>
      <w:r w:rsidRPr="002C33E6">
        <w:rPr>
          <w:u w:val="single"/>
        </w:rPr>
        <w:t xml:space="preserve">even </w:t>
      </w:r>
      <w:r w:rsidRPr="001A6F5F">
        <w:rPr>
          <w:highlight w:val="cyan"/>
          <w:u w:val="single"/>
        </w:rPr>
        <w:t>this much is a huge defeat for the US and signals its ongoing diplomatic downfall.</w:t>
      </w:r>
    </w:p>
    <w:p w:rsidR="00D960C8" w:rsidRDefault="00D960C8" w:rsidP="00D960C8"/>
    <w:p w:rsidR="00D960C8" w:rsidRPr="00C978B1" w:rsidRDefault="00D960C8" w:rsidP="00D960C8">
      <w:pPr>
        <w:pStyle w:val="Heading4"/>
      </w:pPr>
      <w:r>
        <w:t xml:space="preserve">Hegemony is unsustainable </w:t>
      </w:r>
    </w:p>
    <w:p w:rsidR="00D960C8" w:rsidRPr="00C978B1" w:rsidRDefault="00D960C8" w:rsidP="00D960C8">
      <w:r w:rsidRPr="00C978B1">
        <w:t xml:space="preserve">Andrew </w:t>
      </w:r>
      <w:r w:rsidRPr="00C978B1">
        <w:rPr>
          <w:rStyle w:val="Style13ptBold"/>
        </w:rPr>
        <w:t>Kortunuv 22</w:t>
      </w:r>
      <w:r w:rsidRPr="00C978B1">
        <w:t xml:space="preserve"> - Director General of the Russian International Affairs Council, Noveber 23, 2022- Modern Diplomacy, “ U.S. Attempts to Preserve Hegemony Will Only Make the Transition to a New World Order Harder for Washington”, </w:t>
      </w:r>
      <w:hyperlink r:id="rId9" w:history="1">
        <w:r w:rsidRPr="00C978B1">
          <w:rPr>
            <w:rStyle w:val="Hyperlink"/>
          </w:rPr>
          <w:t>https://moderndiplomacy.eu/2022/11/23/u-s-attempts-to-preserve-hegemony-will-only-make-the-transition-to-a-new-world-order-harder-for-washington/</w:t>
        </w:r>
      </w:hyperlink>
      <w:r w:rsidRPr="00C978B1">
        <w:t xml:space="preserve"> //n</w:t>
      </w:r>
      <w:r>
        <w:t>v</w:t>
      </w:r>
      <w:r w:rsidRPr="00C978B1">
        <w:t xml:space="preserve">b </w:t>
      </w:r>
    </w:p>
    <w:p w:rsidR="00D960C8" w:rsidRPr="001A6F5F" w:rsidRDefault="00D960C8" w:rsidP="00D960C8">
      <w:pPr>
        <w:rPr>
          <w:sz w:val="12"/>
        </w:rPr>
      </w:pPr>
      <w:r w:rsidRPr="001A6F5F">
        <w:rPr>
          <w:sz w:val="12"/>
        </w:rPr>
        <w:t xml:space="preserve">Nevertheless, last week the world’s attention was fixated on the twists and turns of another round of the perennial Democrat-Republican rivalry. Europe and Asia, Latin America, and Africa closely followed the election, recording any shifts in the mood of certain groups of the American electorate, noting the emergence of new potential leaders and making predictions about the likely future of the American political system. </w:t>
      </w:r>
      <w:r w:rsidRPr="00FA33E6">
        <w:rPr>
          <w:u w:val="single"/>
        </w:rPr>
        <w:t>They were not watching out of idle curiosity—the future of the rest of the world depends to some extent on the political dynamics within the US.</w:t>
      </w:r>
    </w:p>
    <w:p w:rsidR="00D960C8" w:rsidRPr="00C978B1" w:rsidRDefault="00D960C8" w:rsidP="00D960C8">
      <w:r w:rsidRPr="00C978B1">
        <w:t>Not only in America itself, but far beyond, there is an endless debate about the fate of US leadership and the limits of its international influence. Is it fair to say that, at the beginning of the third decade of the 21st century, we are witnessing the beginning of the revival of the former American hegemony in world affairs, or is the perceived restoration of a unipolar world nothing more than a delusion created by the efforts of skillful illusionists from the White House and the State Department?</w:t>
      </w:r>
    </w:p>
    <w:p w:rsidR="00D960C8" w:rsidRPr="00C978B1" w:rsidRDefault="00D960C8" w:rsidP="00D960C8">
      <w:r w:rsidRPr="00C978B1">
        <w:t>The return of the unipolar world?</w:t>
      </w:r>
    </w:p>
    <w:p w:rsidR="00D960C8" w:rsidRPr="006E522C" w:rsidRDefault="00D960C8" w:rsidP="00D960C8">
      <w:pPr>
        <w:rPr>
          <w:u w:val="single"/>
        </w:rPr>
      </w:pPr>
      <w:r w:rsidRPr="00C978B1">
        <w:t xml:space="preserve">Most of the current talk about the resurgence of Pax Americana is in one way or another related to the unfolding conflict between Moscow and the collective West. There is a broad consensus in the expert community today that the </w:t>
      </w:r>
      <w:r w:rsidRPr="006E522C">
        <w:rPr>
          <w:u w:val="single"/>
        </w:rPr>
        <w:t>US is the main beneficiary of this conflict and in particular of the Russian-Ukrainian dimension.</w:t>
      </w:r>
    </w:p>
    <w:p w:rsidR="00D960C8" w:rsidRPr="006E522C" w:rsidRDefault="00D960C8" w:rsidP="00D960C8">
      <w:pPr>
        <w:rPr>
          <w:u w:val="single"/>
        </w:rPr>
      </w:pPr>
      <w:r w:rsidRPr="001A6F5F">
        <w:rPr>
          <w:sz w:val="16"/>
        </w:rPr>
        <w:t xml:space="preserve">The current crisis has undoubtedly come in handy for President Joe Biden’s administration. Russia’s special military operation immediately overshadowed the not-so-successful conclusion of the </w:t>
      </w:r>
      <w:r w:rsidRPr="001A6F5F">
        <w:rPr>
          <w:sz w:val="16"/>
          <w:highlight w:val="cyan"/>
        </w:rPr>
        <w:t>US’</w:t>
      </w:r>
      <w:r w:rsidRPr="001A6F5F">
        <w:rPr>
          <w:sz w:val="16"/>
        </w:rPr>
        <w:t xml:space="preserve"> own 20-year offensive </w:t>
      </w:r>
      <w:r w:rsidRPr="001A6F5F">
        <w:rPr>
          <w:sz w:val="16"/>
          <w:highlight w:val="cyan"/>
        </w:rPr>
        <w:t xml:space="preserve">in </w:t>
      </w:r>
      <w:r w:rsidRPr="00B87C7E">
        <w:rPr>
          <w:highlight w:val="cyan"/>
          <w:u w:val="single"/>
        </w:rPr>
        <w:t>Afghanistan</w:t>
      </w:r>
      <w:r w:rsidRPr="001A6F5F">
        <w:rPr>
          <w:sz w:val="16"/>
        </w:rPr>
        <w:t xml:space="preserve">. It also </w:t>
      </w:r>
      <w:r w:rsidRPr="006E522C">
        <w:rPr>
          <w:u w:val="single"/>
        </w:rPr>
        <w:t>allowed the collective West to be united again under American leadership, disciplining previously not-always compliant European allies.</w:t>
      </w:r>
    </w:p>
    <w:p w:rsidR="00D960C8" w:rsidRPr="001A6F5F" w:rsidRDefault="00D960C8" w:rsidP="00D960C8">
      <w:pPr>
        <w:rPr>
          <w:sz w:val="16"/>
          <w:szCs w:val="16"/>
        </w:rPr>
      </w:pPr>
      <w:r w:rsidRPr="001A6F5F">
        <w:rPr>
          <w:sz w:val="16"/>
          <w:szCs w:val="16"/>
        </w:rPr>
        <w:t>NATO was unexpectedly enriched by two promising members, and the American military-industrial complex entered very attractive new markets not only in Europe but also in other parts of the world. Unprecedented export opportunities have also opened up for US energy companies, which are increasing the supply of their expensive liquefied natural gas to Europe as an alternative to the cheap Russian pipeline variety.</w:t>
      </w:r>
    </w:p>
    <w:p w:rsidR="00D960C8" w:rsidRPr="001A6F5F" w:rsidRDefault="00D960C8" w:rsidP="00D960C8">
      <w:pPr>
        <w:rPr>
          <w:sz w:val="16"/>
          <w:szCs w:val="16"/>
        </w:rPr>
      </w:pPr>
      <w:r w:rsidRPr="001A6F5F">
        <w:rPr>
          <w:sz w:val="16"/>
          <w:szCs w:val="16"/>
        </w:rPr>
        <w:t>Among other things, the current crisis has shown that the intellectual and psychological inertia of the old unipolar world is far from being overcome and continues to actively influence the world’s politics and economics. The surprising unanimity shown by the countries of the European Union in their willingness to reject any form of “strategic autonomy” from the US makes one wonder how serious the desire for this very autonomy was in the first place.</w:t>
      </w:r>
    </w:p>
    <w:p w:rsidR="00D960C8" w:rsidRPr="001A6F5F" w:rsidRDefault="00D960C8" w:rsidP="00D960C8">
      <w:pPr>
        <w:rPr>
          <w:sz w:val="16"/>
          <w:szCs w:val="16"/>
        </w:rPr>
      </w:pPr>
      <w:r w:rsidRPr="001A6F5F">
        <w:rPr>
          <w:sz w:val="16"/>
          <w:szCs w:val="16"/>
        </w:rPr>
        <w:t>But the recurrence of systemic unipolarity is not unique to the West. For example, the threat of secondary sanctions by the US has in many cases proved to be a decisive factor in determining the opportunities and constraints for non-Western countries to develop economic and other cooperation with Moscow. Under US pressure, Turkey decided to refuse to service Russian Mir payment cards, and China’s Huawei was forced to begin winding down its activities in Russia.</w:t>
      </w:r>
    </w:p>
    <w:p w:rsidR="00D960C8" w:rsidRPr="001A6F5F" w:rsidRDefault="00D960C8" w:rsidP="00D960C8">
      <w:pPr>
        <w:rPr>
          <w:sz w:val="16"/>
          <w:szCs w:val="16"/>
        </w:rPr>
      </w:pPr>
      <w:r w:rsidRPr="001A6F5F">
        <w:rPr>
          <w:sz w:val="16"/>
          <w:szCs w:val="16"/>
        </w:rPr>
        <w:t xml:space="preserve">The new US National Security Strategy recently signed by Biden is steeped in outright restorationist pathos. The document speaks of the indispensability of American leadership, the unchanging task of “containing” China and Russia, the promotion of liberal values around the world, etc. While US officials use the “politically correct” rhetoric of multipolarity and multilateralism, the Biden administration is determined to restore a unipolar world, exactly as it existed in the 1990s. To quote a well-known aphorism from the days of the </w:t>
      </w:r>
      <w:proofErr w:type="gramStart"/>
      <w:r w:rsidRPr="001A6F5F">
        <w:rPr>
          <w:sz w:val="16"/>
          <w:szCs w:val="16"/>
        </w:rPr>
        <w:t>Bourbon</w:t>
      </w:r>
      <w:proofErr w:type="gramEnd"/>
      <w:r w:rsidRPr="001A6F5F">
        <w:rPr>
          <w:sz w:val="16"/>
          <w:szCs w:val="16"/>
        </w:rPr>
        <w:t xml:space="preserve"> restoration to the French throne after the Napoleonic wars, one can state that Washington strategists “have learned nothing and forgotten nothing.” Which is not surprising when you consider what age group Biden, Nancy Pelosi and Donald Trump belong to.</w:t>
      </w:r>
    </w:p>
    <w:p w:rsidR="00D960C8" w:rsidRPr="00C978B1" w:rsidRDefault="00D960C8" w:rsidP="00D960C8">
      <w:r w:rsidRPr="00C978B1">
        <w:t>You cannot step into the same river twice</w:t>
      </w:r>
    </w:p>
    <w:p w:rsidR="00D960C8" w:rsidRPr="001A6F5F" w:rsidRDefault="00D960C8" w:rsidP="00D960C8">
      <w:pPr>
        <w:rPr>
          <w:sz w:val="16"/>
        </w:rPr>
      </w:pPr>
      <w:r w:rsidRPr="001A6F5F">
        <w:rPr>
          <w:sz w:val="16"/>
        </w:rPr>
        <w:t xml:space="preserve">Perhaps the main weakness of the Biden administration’s foreign policy strategy is in its undisguised desire to reverse history back to the golden age of American hegemony of the last decade of the last century. An acute politico-military crisis can, of course, completely change the picture of international relations for a while, but it cannot undo objective long-term trends in the development of the world. </w:t>
      </w:r>
      <w:r w:rsidRPr="001A6F5F">
        <w:rPr>
          <w:highlight w:val="cyan"/>
          <w:u w:val="single"/>
        </w:rPr>
        <w:t>For the US, the Ukrainian crisis has become a kind of political anesthetic, but if a patient has, say, a severe form of peritonitis, no medicine can replace surgical intervention.</w:t>
      </w:r>
    </w:p>
    <w:p w:rsidR="00D960C8" w:rsidRPr="00C978B1" w:rsidRDefault="00D960C8" w:rsidP="00D960C8">
      <w:r w:rsidRPr="00C978B1">
        <w:t>Abuse of analgesics or tranquilizers tends to do no good. The current crisis in Europe, for all the tactical dividends the Biden administration is drawing from it, is inevitably distorting the system of US foreign policy priorities, forcing Washington to focus mainly on European problems, postponing for an indefinite future the more important strategic task of containing China’s growing military and economic power. During the two years of the current administration, the White House has not even been able to begin solving this problem, which is perceived, at least by part of the American establishment, especially the Republican part of it, as an obvious shortcoming of the Democrat administration.</w:t>
      </w:r>
    </w:p>
    <w:p w:rsidR="00D960C8" w:rsidRPr="00FA33E6" w:rsidRDefault="00D960C8" w:rsidP="00D960C8">
      <w:pPr>
        <w:rPr>
          <w:u w:val="single"/>
        </w:rPr>
      </w:pPr>
      <w:r w:rsidRPr="00C978B1">
        <w:t xml:space="preserve">Moreover, the Ukrainian crisis has already clearly demonstrated the fundamental impossibility of reviving the unipolar world in its old format. </w:t>
      </w:r>
      <w:r w:rsidRPr="001A6F5F">
        <w:rPr>
          <w:highlight w:val="cyan"/>
          <w:u w:val="single"/>
        </w:rPr>
        <w:t>The White House has not been able to regain the trust of even its traditional partners and allies.</w:t>
      </w:r>
      <w:r w:rsidRPr="00FA33E6">
        <w:rPr>
          <w:u w:val="single"/>
        </w:rPr>
        <w:t xml:space="preserve"> </w:t>
      </w:r>
      <w:proofErr w:type="gramStart"/>
      <w:r w:rsidRPr="00FA33E6">
        <w:rPr>
          <w:u w:val="single"/>
        </w:rPr>
        <w:t>A clear evidence of the failure</w:t>
      </w:r>
      <w:proofErr w:type="gramEnd"/>
      <w:r w:rsidRPr="00FA33E6">
        <w:rPr>
          <w:u w:val="single"/>
        </w:rPr>
        <w:t xml:space="preserve"> can be seen in the tensions that arose in US relations with Saudi Arabia, when Riyadh actually refused Washington’s request to increase Saudi oil supplies to the world markets by going beyond the quotas defined in the OPEC+ format.</w:t>
      </w:r>
    </w:p>
    <w:p w:rsidR="00D960C8" w:rsidRPr="00C978B1" w:rsidRDefault="00D960C8" w:rsidP="00D960C8">
      <w:r w:rsidRPr="00C978B1">
        <w:t>US political pressure on Indian Prime Minister Narendra Modi to abandon his country’s privileged strategic partnership with Moscow has not been very successful either. The strategy of reviving a unipolar world based on liberal values can hardly be easily reconciled with the current attempts by the Biden administration to restore relations with Venezuelan leader Nicolas Maduro, who not so long ago was perceived in Washington solely as an international criminal.</w:t>
      </w:r>
    </w:p>
    <w:p w:rsidR="00D960C8" w:rsidRPr="001A6F5F" w:rsidRDefault="00D960C8" w:rsidP="00D960C8">
      <w:pPr>
        <w:rPr>
          <w:sz w:val="18"/>
          <w:szCs w:val="18"/>
        </w:rPr>
      </w:pPr>
      <w:r w:rsidRPr="00C978B1">
        <w:t xml:space="preserve">As for the US-China stand-off, it is not clear what exactly Washington has prepared to </w:t>
      </w:r>
      <w:r w:rsidRPr="001A6F5F">
        <w:rPr>
          <w:sz w:val="18"/>
          <w:szCs w:val="18"/>
        </w:rPr>
        <w:t>counter Beijing’s growing economic activity in, say, Latin America or Africa.</w:t>
      </w:r>
    </w:p>
    <w:p w:rsidR="00D960C8" w:rsidRPr="001A6F5F" w:rsidRDefault="00D960C8" w:rsidP="00D960C8">
      <w:pPr>
        <w:rPr>
          <w:sz w:val="18"/>
          <w:szCs w:val="18"/>
        </w:rPr>
      </w:pPr>
      <w:r w:rsidRPr="001A6F5F">
        <w:rPr>
          <w:sz w:val="18"/>
          <w:szCs w:val="18"/>
        </w:rPr>
        <w:t>Of course, the main potential threats to international leadership lie within the US itself. Therefore, the current political priorities manifested during the midterm elections (inflation, crime, migration, etc.) speak more to the common sense and pragmatism of Americans than to an increasingly isolationist sentiment in society. The fundamental problem in the US is not even some specific manifestation of current economic and social malaise, but that American society remains divided: right-wing factions are growing stronger in the Republican Party and left-wing factions in the Democratic Party. The political center is losing its former stability and right-wing and left-wing radicalism is gaining strength. Even if one dismisses as totally untenable the dire prophecies about the inevitability of a civil war and the subsequent collapse of the US, one has to state that a country with deep internal divisions cannot claim to be a confident and long-term leader in international affairs.</w:t>
      </w:r>
    </w:p>
    <w:p w:rsidR="00D960C8" w:rsidRPr="001A6F5F" w:rsidRDefault="00D960C8" w:rsidP="00D960C8">
      <w:pPr>
        <w:rPr>
          <w:sz w:val="18"/>
          <w:szCs w:val="18"/>
        </w:rPr>
      </w:pPr>
      <w:r w:rsidRPr="001A6F5F">
        <w:rPr>
          <w:sz w:val="18"/>
          <w:szCs w:val="18"/>
        </w:rPr>
        <w:t>The first among equals?</w:t>
      </w:r>
    </w:p>
    <w:p w:rsidR="00D960C8" w:rsidRPr="001A6F5F" w:rsidRDefault="00D960C8" w:rsidP="00D960C8">
      <w:pPr>
        <w:rPr>
          <w:sz w:val="18"/>
          <w:szCs w:val="18"/>
        </w:rPr>
      </w:pPr>
      <w:r w:rsidRPr="001A6F5F">
        <w:rPr>
          <w:sz w:val="18"/>
          <w:szCs w:val="18"/>
        </w:rPr>
        <w:t>It has to be admitted that, despite all of its obvious weaknesses and limitations, the US remains an indispensable power, without whose participation (all the more so if it is actively opposed) the solution of many regional and global problems is impossible. America’s unique position in the modern world is determined not so much by the strength of the United States itself, as by the weakness or, more precisely, by the immaturity of most other players in world politics, who are not yet quite ready to take on the difficult role of the main protectors of global public goods, let alone to be the main architects of the new world order.</w:t>
      </w:r>
    </w:p>
    <w:p w:rsidR="00D960C8" w:rsidRPr="001A6F5F" w:rsidRDefault="00D960C8" w:rsidP="00D960C8">
      <w:pPr>
        <w:rPr>
          <w:sz w:val="18"/>
          <w:szCs w:val="18"/>
        </w:rPr>
      </w:pPr>
      <w:r w:rsidRPr="001A6F5F">
        <w:rPr>
          <w:sz w:val="18"/>
          <w:szCs w:val="18"/>
        </w:rPr>
        <w:t xml:space="preserve">The Russian-Ukrainian conflict cannot be stopped without active American participation. For all the undoubted successes in the de-dollarization of global finance, the greenback remains—and will remain—the world’s main reserve currency for a long time to come. Most transnational technological chains in one way or another </w:t>
      </w:r>
      <w:proofErr w:type="gramStart"/>
      <w:r w:rsidRPr="001A6F5F">
        <w:rPr>
          <w:sz w:val="18"/>
          <w:szCs w:val="18"/>
        </w:rPr>
        <w:t>pass through</w:t>
      </w:r>
      <w:proofErr w:type="gramEnd"/>
      <w:r w:rsidRPr="001A6F5F">
        <w:rPr>
          <w:sz w:val="18"/>
          <w:szCs w:val="18"/>
        </w:rPr>
        <w:t xml:space="preserve"> America. The potential and use of American “soft power” will long be the envy of allies and adversaries of the United States, whether it concerns productions from Hollywood or the science programs of American universities. The position of the USA in international institutions (especially when it comes to their bureaucracy, which represents a kind of global deep state) is at the moment by and large much stronger than that of any other country in the world.</w:t>
      </w:r>
    </w:p>
    <w:p w:rsidR="00D960C8" w:rsidRPr="00C978B1" w:rsidRDefault="00D960C8" w:rsidP="00D960C8">
      <w:r w:rsidRPr="00B87C7E">
        <w:rPr>
          <w:highlight w:val="cyan"/>
          <w:u w:val="single"/>
        </w:rPr>
        <w:t>Nevertheless, a return to the former US hegemony in international relations is not in sight.</w:t>
      </w:r>
      <w:r w:rsidRPr="006E522C">
        <w:rPr>
          <w:u w:val="single"/>
        </w:rPr>
        <w:t xml:space="preserve"> </w:t>
      </w:r>
      <w:r w:rsidRPr="00C978B1">
        <w:t xml:space="preserve">Not necessarily because America is inevitably becoming weaker and helpless in all areas, but because </w:t>
      </w:r>
      <w:r w:rsidRPr="00B87C7E">
        <w:rPr>
          <w:highlight w:val="cyan"/>
        </w:rPr>
        <w:t>o</w:t>
      </w:r>
      <w:r w:rsidRPr="00B87C7E">
        <w:rPr>
          <w:highlight w:val="cyan"/>
          <w:u w:val="single"/>
        </w:rPr>
        <w:t>ther players are gradually gaining strength</w:t>
      </w:r>
      <w:r w:rsidRPr="00C978B1">
        <w:t>, experience and confidence in their ability to influence the future of our common planet. And that means that the United States will more-so have to adapt to the emerging world than to adapt the world to itself.</w:t>
      </w:r>
    </w:p>
    <w:p w:rsidR="00D960C8" w:rsidRDefault="00D960C8" w:rsidP="00D960C8">
      <w:r w:rsidRPr="00C978B1">
        <w:t>The task of adapting to the new realities faces all the countries of the world without exception. But this will be particularly difficult and painful for the American political class, which is accustomed to the lack of an alternative to US global leadership. The longer it takes to adapt, the more painful it will be in the end. Today, the Biden administration is actually trying to maintain the global status quo, and this strategy makes it difficult to expect major gains.</w:t>
      </w:r>
    </w:p>
    <w:p w:rsidR="009D4FFA" w:rsidRPr="009D4FFA" w:rsidRDefault="009D4FFA" w:rsidP="009D4FFA"/>
    <w:p w:rsidR="005E6B62" w:rsidRDefault="005E6B62" w:rsidP="00F32C50">
      <w:pPr>
        <w:pStyle w:val="Heading3"/>
      </w:pPr>
      <w:r>
        <w:t>2NC – Unsustainable</w:t>
      </w:r>
      <w:r w:rsidR="009D4FFA">
        <w:t xml:space="preserve"> – T/L</w:t>
      </w:r>
    </w:p>
    <w:p w:rsidR="009D4FFA" w:rsidRDefault="009D4FFA" w:rsidP="009D4FFA">
      <w:pPr>
        <w:pStyle w:val="Heading4"/>
        <w:rPr>
          <w:b w:val="0"/>
          <w:bCs/>
          <w:vertAlign w:val="superscript"/>
        </w:rPr>
      </w:pPr>
      <w:r>
        <w:t>US Heg is declining – Trump. COVID, China rise prove</w:t>
      </w:r>
    </w:p>
    <w:p w:rsidR="009D4FFA" w:rsidRPr="001322F6" w:rsidRDefault="009D4FFA" w:rsidP="009D4FFA">
      <w:r>
        <w:t xml:space="preserve">Alfred </w:t>
      </w:r>
      <w:r w:rsidRPr="007F69E1">
        <w:rPr>
          <w:rStyle w:val="Style13ptBold"/>
        </w:rPr>
        <w:t>McCoy 21</w:t>
      </w:r>
      <w:r>
        <w:t xml:space="preserve">, J.R.W. Smail Professor of History at the University of Wisconsin-Madison, “American Hegemony Is Ending </w:t>
      </w:r>
      <w:proofErr w:type="gramStart"/>
      <w:r>
        <w:t>With</w:t>
      </w:r>
      <w:proofErr w:type="gramEnd"/>
      <w:r>
        <w:t xml:space="preserve"> a Whimper, Not a Bang,” The Nation, January 29, 2021, </w:t>
      </w:r>
      <w:r w:rsidRPr="007F69E1">
        <w:t>https://www.thenation.com/article/world/trump-biden-america/</w:t>
      </w:r>
      <w:r>
        <w:t>, Blitz</w:t>
      </w:r>
    </w:p>
    <w:p w:rsidR="009D4FFA" w:rsidRPr="00B615BC" w:rsidRDefault="009D4FFA" w:rsidP="009D4FFA">
      <w:pPr>
        <w:rPr>
          <w:sz w:val="16"/>
        </w:rPr>
      </w:pPr>
      <w:r w:rsidRPr="00B615BC">
        <w:rPr>
          <w:sz w:val="16"/>
        </w:rPr>
        <w:t>Unilateral Foreign Policy</w:t>
      </w:r>
    </w:p>
    <w:p w:rsidR="009D4FFA" w:rsidRPr="00B615BC" w:rsidRDefault="009D4FFA" w:rsidP="009D4FFA">
      <w:pPr>
        <w:rPr>
          <w:sz w:val="16"/>
        </w:rPr>
      </w:pPr>
      <w:r w:rsidRPr="00A65C9E">
        <w:rPr>
          <w:rStyle w:val="StyleUnderline"/>
          <w:highlight w:val="cyan"/>
        </w:rPr>
        <w:t>Trump</w:t>
      </w:r>
      <w:r w:rsidRPr="00B615BC">
        <w:rPr>
          <w:sz w:val="16"/>
        </w:rPr>
        <w:t xml:space="preserve"> would instead </w:t>
      </w:r>
      <w:r w:rsidRPr="002841AC">
        <w:rPr>
          <w:rStyle w:val="StyleUnderline"/>
        </w:rPr>
        <w:t xml:space="preserve">adopt a unilateral </w:t>
      </w:r>
      <w:r w:rsidRPr="00491710">
        <w:rPr>
          <w:rStyle w:val="Emphasis"/>
        </w:rPr>
        <w:t>America</w:t>
      </w:r>
      <w:r w:rsidRPr="002841AC">
        <w:rPr>
          <w:rStyle w:val="StyleUnderline"/>
        </w:rPr>
        <w:t xml:space="preserve"> First strategy that</w:t>
      </w:r>
      <w:r w:rsidRPr="00B615BC">
        <w:rPr>
          <w:sz w:val="16"/>
        </w:rPr>
        <w:t xml:space="preserve"> soon </w:t>
      </w:r>
      <w:r w:rsidRPr="00A65C9E">
        <w:rPr>
          <w:rStyle w:val="StyleUnderline"/>
          <w:highlight w:val="cyan"/>
        </w:rPr>
        <w:t xml:space="preserve">sparked a </w:t>
      </w:r>
      <w:r w:rsidRPr="00A65C9E">
        <w:rPr>
          <w:rStyle w:val="Emphasis"/>
          <w:highlight w:val="cyan"/>
        </w:rPr>
        <w:t>costly</w:t>
      </w:r>
      <w:r w:rsidRPr="00A65C9E">
        <w:rPr>
          <w:rStyle w:val="StyleUnderline"/>
          <w:highlight w:val="cyan"/>
        </w:rPr>
        <w:t xml:space="preserve"> trade war with China</w:t>
      </w:r>
      <w:r w:rsidRPr="00B615BC">
        <w:rPr>
          <w:sz w:val="16"/>
        </w:rPr>
        <w:t>. After two years of escalating tariffs on both sides of the Pacific that damaged the US economy, Trump capitulated in January 2020, signing an agreement that rescinded the most prohibitive US duties in exchange for Beijing’s unenforceable promise to buy more American goods. The president then hailed his “big, beautiful” trade deal as a great victory, even though it was nothing less than an ill-concealed surrender.</w:t>
      </w:r>
    </w:p>
    <w:p w:rsidR="009D4FFA" w:rsidRPr="00B615BC" w:rsidRDefault="009D4FFA" w:rsidP="009D4FFA">
      <w:pPr>
        <w:rPr>
          <w:sz w:val="16"/>
        </w:rPr>
      </w:pPr>
      <w:r w:rsidRPr="00B615BC">
        <w:rPr>
          <w:sz w:val="16"/>
        </w:rPr>
        <w:t xml:space="preserve">While his White House seemed obsessed with gaming its bilateral ties with China, </w:t>
      </w:r>
      <w:r w:rsidRPr="00A65C9E">
        <w:rPr>
          <w:rStyle w:val="StyleUnderline"/>
          <w:highlight w:val="cyan"/>
        </w:rPr>
        <w:t>Beijing was</w:t>
      </w:r>
      <w:r w:rsidRPr="00B615BC">
        <w:rPr>
          <w:sz w:val="16"/>
        </w:rPr>
        <w:t xml:space="preserve"> stealing a page right out of Obama’s strategic global playbook, </w:t>
      </w:r>
      <w:r w:rsidRPr="00A65C9E">
        <w:rPr>
          <w:rStyle w:val="Emphasis"/>
          <w:highlight w:val="cyan"/>
        </w:rPr>
        <w:t>outmaneuvering</w:t>
      </w:r>
      <w:r w:rsidRPr="00A65C9E">
        <w:rPr>
          <w:rStyle w:val="StyleUnderline"/>
          <w:highlight w:val="cyan"/>
        </w:rPr>
        <w:t xml:space="preserve"> Washington</w:t>
      </w:r>
      <w:r w:rsidRPr="002841AC">
        <w:rPr>
          <w:rStyle w:val="StyleUnderline"/>
        </w:rPr>
        <w:t xml:space="preserve"> by pursuing two multilateral trade agreements</w:t>
      </w:r>
      <w:r w:rsidRPr="00B615BC">
        <w:rPr>
          <w:sz w:val="16"/>
        </w:rPr>
        <w:t xml:space="preserve"> that should have seemed eerily familiar to anyone who lived through the Obama years. In November 2020, Beijing would lead 15 Asia-Pacific nations in signing a Regional Comprehensive Economic Partnership that promised to create the world’s largest free-trade zone, encompassing 2.2 billion people and nearly a third of the global economy.</w:t>
      </w:r>
    </w:p>
    <w:p w:rsidR="009D4FFA" w:rsidRPr="00B615BC" w:rsidRDefault="009D4FFA" w:rsidP="009D4FFA">
      <w:pPr>
        <w:rPr>
          <w:sz w:val="16"/>
        </w:rPr>
      </w:pPr>
      <w:r w:rsidRPr="00B615BC">
        <w:rPr>
          <w:sz w:val="16"/>
        </w:rPr>
        <w:t xml:space="preserve">Just a month later, China’s President </w:t>
      </w:r>
      <w:r w:rsidRPr="00A65C9E">
        <w:rPr>
          <w:rStyle w:val="StyleUnderline"/>
          <w:highlight w:val="cyan"/>
        </w:rPr>
        <w:t>Xi</w:t>
      </w:r>
      <w:r w:rsidRPr="00B615BC">
        <w:rPr>
          <w:sz w:val="16"/>
        </w:rPr>
        <w:t xml:space="preserve"> Jinping </w:t>
      </w:r>
      <w:r w:rsidRPr="00A65C9E">
        <w:rPr>
          <w:rStyle w:val="StyleUnderline"/>
          <w:highlight w:val="cyan"/>
        </w:rPr>
        <w:t>scored</w:t>
      </w:r>
      <w:r w:rsidRPr="00B615BC">
        <w:rPr>
          <w:sz w:val="16"/>
        </w:rPr>
        <w:t xml:space="preserve"> what one expert called “</w:t>
      </w:r>
      <w:r w:rsidRPr="00A65C9E">
        <w:rPr>
          <w:rStyle w:val="StyleUnderline"/>
          <w:highlight w:val="cyan"/>
        </w:rPr>
        <w:t xml:space="preserve">a </w:t>
      </w:r>
      <w:r w:rsidRPr="00A65C9E">
        <w:rPr>
          <w:rStyle w:val="Emphasis"/>
          <w:highlight w:val="cyan"/>
        </w:rPr>
        <w:t>geopolitical coup</w:t>
      </w:r>
      <w:r w:rsidRPr="00B615BC">
        <w:rPr>
          <w:sz w:val="16"/>
        </w:rPr>
        <w:t xml:space="preserve">” </w:t>
      </w:r>
      <w:r w:rsidRPr="002841AC">
        <w:rPr>
          <w:rStyle w:val="StyleUnderline"/>
        </w:rPr>
        <w:t xml:space="preserve">by signing a </w:t>
      </w:r>
      <w:r w:rsidRPr="00491710">
        <w:rPr>
          <w:rStyle w:val="Emphasis"/>
        </w:rPr>
        <w:t>landmark</w:t>
      </w:r>
      <w:r w:rsidRPr="002841AC">
        <w:rPr>
          <w:rStyle w:val="StyleUnderline"/>
        </w:rPr>
        <w:t xml:space="preserve"> agreement </w:t>
      </w:r>
      <w:r w:rsidRPr="00A65C9E">
        <w:rPr>
          <w:rStyle w:val="StyleUnderline"/>
          <w:highlight w:val="cyan"/>
        </w:rPr>
        <w:t xml:space="preserve">with </w:t>
      </w:r>
      <w:r w:rsidRPr="00A65C9E">
        <w:rPr>
          <w:rStyle w:val="Emphasis"/>
          <w:highlight w:val="cyan"/>
        </w:rPr>
        <w:t>E</w:t>
      </w:r>
      <w:r w:rsidRPr="002841AC">
        <w:rPr>
          <w:rStyle w:val="StyleUnderline"/>
        </w:rPr>
        <w:t xml:space="preserve">uropean </w:t>
      </w:r>
      <w:r w:rsidRPr="00A65C9E">
        <w:rPr>
          <w:rStyle w:val="Emphasis"/>
          <w:highlight w:val="cyan"/>
        </w:rPr>
        <w:t>U</w:t>
      </w:r>
      <w:r w:rsidRPr="002841AC">
        <w:rPr>
          <w:rStyle w:val="StyleUnderline"/>
        </w:rPr>
        <w:t xml:space="preserve">nion </w:t>
      </w:r>
      <w:r w:rsidRPr="00A65C9E">
        <w:rPr>
          <w:rStyle w:val="StyleUnderline"/>
          <w:highlight w:val="cyan"/>
        </w:rPr>
        <w:t>leaders for</w:t>
      </w:r>
      <w:r w:rsidRPr="002841AC">
        <w:rPr>
          <w:rStyle w:val="StyleUnderline"/>
        </w:rPr>
        <w:t xml:space="preserve"> the closer </w:t>
      </w:r>
      <w:r w:rsidRPr="00A65C9E">
        <w:rPr>
          <w:rStyle w:val="StyleUnderline"/>
          <w:highlight w:val="cyan"/>
        </w:rPr>
        <w:t>integration of</w:t>
      </w:r>
      <w:r w:rsidRPr="002841AC">
        <w:rPr>
          <w:rStyle w:val="StyleUnderline"/>
        </w:rPr>
        <w:t xml:space="preserve"> their </w:t>
      </w:r>
      <w:r w:rsidRPr="00A65C9E">
        <w:rPr>
          <w:rStyle w:val="Emphasis"/>
          <w:highlight w:val="cyan"/>
        </w:rPr>
        <w:t>financial services</w:t>
      </w:r>
      <w:r w:rsidRPr="00B615BC">
        <w:rPr>
          <w:sz w:val="16"/>
        </w:rPr>
        <w:t xml:space="preserve">. In effect, </w:t>
      </w:r>
      <w:r w:rsidRPr="002841AC">
        <w:rPr>
          <w:rStyle w:val="StyleUnderline"/>
        </w:rPr>
        <w:t xml:space="preserve">the accord gives European banks easier access to the </w:t>
      </w:r>
      <w:r w:rsidRPr="00491710">
        <w:rPr>
          <w:rStyle w:val="Emphasis"/>
        </w:rPr>
        <w:t>Chinese market</w:t>
      </w:r>
      <w:r w:rsidRPr="00B615BC">
        <w:rPr>
          <w:sz w:val="16"/>
        </w:rPr>
        <w:t xml:space="preserve">, while </w:t>
      </w:r>
      <w:r w:rsidRPr="00A65C9E">
        <w:rPr>
          <w:rStyle w:val="StyleUnderline"/>
          <w:highlight w:val="cyan"/>
        </w:rPr>
        <w:t xml:space="preserve">drawing the continent </w:t>
      </w:r>
      <w:r w:rsidRPr="00A65C9E">
        <w:rPr>
          <w:rStyle w:val="Emphasis"/>
          <w:highlight w:val="cyan"/>
        </w:rPr>
        <w:t>more closely</w:t>
      </w:r>
      <w:r w:rsidRPr="00A65C9E">
        <w:rPr>
          <w:rStyle w:val="StyleUnderline"/>
          <w:highlight w:val="cyan"/>
        </w:rPr>
        <w:t xml:space="preserve"> into Beijing’s orbit</w:t>
      </w:r>
      <w:r w:rsidRPr="00B615BC">
        <w:rPr>
          <w:sz w:val="16"/>
        </w:rPr>
        <w:t xml:space="preserve">. So serious is the shift away from Washington that </w:t>
      </w:r>
      <w:r w:rsidRPr="002841AC">
        <w:rPr>
          <w:rStyle w:val="StyleUnderline"/>
        </w:rPr>
        <w:t xml:space="preserve">President </w:t>
      </w:r>
      <w:r w:rsidRPr="00A65C9E">
        <w:rPr>
          <w:rStyle w:val="StyleUnderline"/>
          <w:highlight w:val="cyan"/>
        </w:rPr>
        <w:t>Biden’s</w:t>
      </w:r>
      <w:r w:rsidRPr="00B615BC">
        <w:rPr>
          <w:sz w:val="16"/>
        </w:rPr>
        <w:t xml:space="preserve"> incoming </w:t>
      </w:r>
      <w:r w:rsidRPr="002841AC">
        <w:rPr>
          <w:rStyle w:val="StyleUnderline"/>
        </w:rPr>
        <w:t xml:space="preserve">national security </w:t>
      </w:r>
      <w:r w:rsidRPr="00A65C9E">
        <w:rPr>
          <w:rStyle w:val="StyleUnderline"/>
          <w:highlight w:val="cyan"/>
        </w:rPr>
        <w:t>adviser</w:t>
      </w:r>
      <w:r w:rsidRPr="00B615BC">
        <w:rPr>
          <w:sz w:val="16"/>
        </w:rPr>
        <w:t xml:space="preserve">, Jake Sullivan, publicly </w:t>
      </w:r>
      <w:r w:rsidRPr="00A65C9E">
        <w:rPr>
          <w:rStyle w:val="StyleUnderline"/>
          <w:highlight w:val="cyan"/>
        </w:rPr>
        <w:t>urged</w:t>
      </w:r>
      <w:r w:rsidRPr="002841AC">
        <w:rPr>
          <w:rStyle w:val="StyleUnderline"/>
        </w:rPr>
        <w:t xml:space="preserve"> the </w:t>
      </w:r>
      <w:r w:rsidRPr="00A65C9E">
        <w:rPr>
          <w:rStyle w:val="StyleUnderline"/>
          <w:highlight w:val="cyan"/>
        </w:rPr>
        <w:t>NATO</w:t>
      </w:r>
      <w:r w:rsidRPr="002841AC">
        <w:rPr>
          <w:rStyle w:val="StyleUnderline"/>
        </w:rPr>
        <w:t xml:space="preserve"> allies </w:t>
      </w:r>
      <w:r w:rsidRPr="00A65C9E">
        <w:rPr>
          <w:rStyle w:val="StyleUnderline"/>
          <w:highlight w:val="cyan"/>
        </w:rPr>
        <w:t>to</w:t>
      </w:r>
      <w:r w:rsidRPr="002841AC">
        <w:rPr>
          <w:rStyle w:val="StyleUnderline"/>
        </w:rPr>
        <w:t xml:space="preserve"> first </w:t>
      </w:r>
      <w:r w:rsidRPr="00A65C9E">
        <w:rPr>
          <w:rStyle w:val="Emphasis"/>
          <w:highlight w:val="cyan"/>
        </w:rPr>
        <w:t>consult</w:t>
      </w:r>
      <w:r w:rsidRPr="002841AC">
        <w:rPr>
          <w:rStyle w:val="StyleUnderline"/>
        </w:rPr>
        <w:t xml:space="preserve"> with the new administration before signing on to the deal—</w:t>
      </w:r>
      <w:r w:rsidRPr="00A65C9E">
        <w:rPr>
          <w:rStyle w:val="StyleUnderline"/>
          <w:highlight w:val="cyan"/>
        </w:rPr>
        <w:t xml:space="preserve">a </w:t>
      </w:r>
      <w:r w:rsidRPr="00A65C9E">
        <w:rPr>
          <w:rStyle w:val="Emphasis"/>
          <w:highlight w:val="cyan"/>
        </w:rPr>
        <w:t>plea</w:t>
      </w:r>
      <w:r w:rsidRPr="00A65C9E">
        <w:rPr>
          <w:rStyle w:val="StyleUnderline"/>
          <w:highlight w:val="cyan"/>
        </w:rPr>
        <w:t xml:space="preserve"> they</w:t>
      </w:r>
      <w:r w:rsidRPr="002841AC">
        <w:rPr>
          <w:rStyle w:val="StyleUnderline"/>
        </w:rPr>
        <w:t xml:space="preserve"> simply </w:t>
      </w:r>
      <w:r w:rsidRPr="00A65C9E">
        <w:rPr>
          <w:rStyle w:val="Emphasis"/>
          <w:highlight w:val="cyan"/>
        </w:rPr>
        <w:t>ignored</w:t>
      </w:r>
      <w:r w:rsidRPr="00B615BC">
        <w:rPr>
          <w:sz w:val="16"/>
        </w:rPr>
        <w:t>. Indeed, this treaty is arguably the biggest breach in the NATO alliance since that mutual defense pact was formed more than 70 years ago.</w:t>
      </w:r>
    </w:p>
    <w:p w:rsidR="009D4FFA" w:rsidRPr="00B615BC" w:rsidRDefault="009D4FFA" w:rsidP="009D4FFA">
      <w:pPr>
        <w:rPr>
          <w:sz w:val="16"/>
        </w:rPr>
      </w:pPr>
      <w:r w:rsidRPr="00B615BC">
        <w:rPr>
          <w:sz w:val="16"/>
        </w:rPr>
        <w:t xml:space="preserve">Through a stunning inversion of Obama’s bold yet unrealized geopolitical gambit of using multilateral pacts to draw Eurasia’s trade toward America, </w:t>
      </w:r>
      <w:r w:rsidRPr="002841AC">
        <w:rPr>
          <w:rStyle w:val="StyleUnderline"/>
        </w:rPr>
        <w:t xml:space="preserve">those two agreements will give China </w:t>
      </w:r>
      <w:r w:rsidRPr="00491710">
        <w:rPr>
          <w:rStyle w:val="Emphasis"/>
        </w:rPr>
        <w:t>preferential access</w:t>
      </w:r>
      <w:r w:rsidRPr="002841AC">
        <w:rPr>
          <w:rStyle w:val="StyleUnderline"/>
        </w:rPr>
        <w:t xml:space="preserve"> to nearly half of all world trade </w:t>
      </w:r>
      <w:r w:rsidRPr="00B615BC">
        <w:rPr>
          <w:sz w:val="16"/>
        </w:rPr>
        <w:t xml:space="preserve">(without even factoring in the still-developing Belt and Road project). In a diplomatic masterstroke, </w:t>
      </w:r>
      <w:r w:rsidRPr="00DF3962">
        <w:rPr>
          <w:rStyle w:val="StyleUnderline"/>
          <w:highlight w:val="cyan"/>
        </w:rPr>
        <w:t xml:space="preserve">Bejing exploited Trump’s </w:t>
      </w:r>
      <w:r w:rsidRPr="00DF3962">
        <w:rPr>
          <w:rStyle w:val="Emphasis"/>
          <w:highlight w:val="cyan"/>
        </w:rPr>
        <w:t>absence</w:t>
      </w:r>
      <w:r w:rsidRPr="002841AC">
        <w:rPr>
          <w:rStyle w:val="StyleUnderline"/>
        </w:rPr>
        <w:t xml:space="preserve"> from the international arena </w:t>
      </w:r>
      <w:r w:rsidRPr="00DF3962">
        <w:rPr>
          <w:rStyle w:val="StyleUnderline"/>
          <w:highlight w:val="cyan"/>
        </w:rPr>
        <w:t>to</w:t>
      </w:r>
      <w:r w:rsidRPr="002841AC">
        <w:rPr>
          <w:rStyle w:val="StyleUnderline"/>
        </w:rPr>
        <w:t xml:space="preserve"> negotiate agreements that could</w:t>
      </w:r>
      <w:r w:rsidRPr="00B615BC">
        <w:rPr>
          <w:sz w:val="16"/>
        </w:rPr>
        <w:t xml:space="preserve">, along with that Belt and Road Initiative, </w:t>
      </w:r>
      <w:r w:rsidRPr="00DF3962">
        <w:rPr>
          <w:rStyle w:val="StyleUnderline"/>
          <w:highlight w:val="cyan"/>
        </w:rPr>
        <w:t>steer</w:t>
      </w:r>
      <w:r w:rsidRPr="002841AC">
        <w:rPr>
          <w:rStyle w:val="StyleUnderline"/>
        </w:rPr>
        <w:t xml:space="preserve"> a growing share of </w:t>
      </w:r>
      <w:r w:rsidRPr="00DF3962">
        <w:rPr>
          <w:rStyle w:val="StyleUnderline"/>
          <w:highlight w:val="cyan"/>
        </w:rPr>
        <w:t xml:space="preserve">the Eurasian continent’s </w:t>
      </w:r>
      <w:r w:rsidRPr="00DF3962">
        <w:rPr>
          <w:rStyle w:val="Emphasis"/>
          <w:highlight w:val="cyan"/>
        </w:rPr>
        <w:t>capital</w:t>
      </w:r>
      <w:r w:rsidRPr="002841AC">
        <w:rPr>
          <w:rStyle w:val="StyleUnderline"/>
        </w:rPr>
        <w:t xml:space="preserve"> and </w:t>
      </w:r>
      <w:r w:rsidRPr="00491710">
        <w:rPr>
          <w:rStyle w:val="Emphasis"/>
        </w:rPr>
        <w:t>commerce</w:t>
      </w:r>
      <w:r w:rsidRPr="002841AC">
        <w:rPr>
          <w:rStyle w:val="StyleUnderline"/>
        </w:rPr>
        <w:t xml:space="preserve"> </w:t>
      </w:r>
      <w:r w:rsidRPr="00DF3962">
        <w:rPr>
          <w:rStyle w:val="StyleUnderline"/>
          <w:highlight w:val="cyan"/>
        </w:rPr>
        <w:t>toward China</w:t>
      </w:r>
      <w:r w:rsidRPr="00B615BC">
        <w:rPr>
          <w:sz w:val="16"/>
        </w:rPr>
        <w:t xml:space="preserve">. In the years to come, </w:t>
      </w:r>
      <w:r w:rsidRPr="00DF3962">
        <w:rPr>
          <w:rStyle w:val="StyleUnderline"/>
          <w:highlight w:val="cyan"/>
        </w:rPr>
        <w:t xml:space="preserve">Beijing’s </w:t>
      </w:r>
      <w:r w:rsidRPr="00DF3962">
        <w:rPr>
          <w:rStyle w:val="Emphasis"/>
          <w:highlight w:val="cyan"/>
        </w:rPr>
        <w:t>inclusiveness</w:t>
      </w:r>
      <w:r w:rsidRPr="00DF3962">
        <w:rPr>
          <w:rStyle w:val="StyleUnderline"/>
          <w:highlight w:val="cyan"/>
        </w:rPr>
        <w:t xml:space="preserve"> could</w:t>
      </w:r>
      <w:r w:rsidRPr="002E4367">
        <w:rPr>
          <w:rStyle w:val="StyleUnderline"/>
        </w:rPr>
        <w:t xml:space="preserve"> well </w:t>
      </w:r>
      <w:r w:rsidRPr="00DF3962">
        <w:rPr>
          <w:rStyle w:val="StyleUnderline"/>
          <w:highlight w:val="cyan"/>
        </w:rPr>
        <w:t xml:space="preserve">mean Washington’s </w:t>
      </w:r>
      <w:r w:rsidRPr="00DF3962">
        <w:rPr>
          <w:rStyle w:val="Emphasis"/>
          <w:highlight w:val="cyan"/>
        </w:rPr>
        <w:t>exclusion</w:t>
      </w:r>
      <w:r w:rsidRPr="002E4367">
        <w:rPr>
          <w:rStyle w:val="StyleUnderline"/>
        </w:rPr>
        <w:t xml:space="preserve"> from much of the burgeoning trade that will continue to make Eurasia the </w:t>
      </w:r>
      <w:r w:rsidRPr="0040271B">
        <w:rPr>
          <w:rStyle w:val="Emphasis"/>
        </w:rPr>
        <w:t>epicenter</w:t>
      </w:r>
      <w:r w:rsidRPr="002E4367">
        <w:rPr>
          <w:rStyle w:val="StyleUnderline"/>
        </w:rPr>
        <w:t xml:space="preserve"> of global economics</w:t>
      </w:r>
      <w:r w:rsidRPr="00B615BC">
        <w:rPr>
          <w:sz w:val="16"/>
        </w:rPr>
        <w:t>.</w:t>
      </w:r>
    </w:p>
    <w:p w:rsidR="009D4FFA" w:rsidRPr="00B615BC" w:rsidRDefault="009D4FFA" w:rsidP="009D4FFA">
      <w:pPr>
        <w:rPr>
          <w:sz w:val="16"/>
        </w:rPr>
      </w:pPr>
      <w:r w:rsidRPr="00B615BC">
        <w:rPr>
          <w:sz w:val="16"/>
        </w:rPr>
        <w:t>The Decline and Fall of You-Know-Which Great Power</w:t>
      </w:r>
    </w:p>
    <w:p w:rsidR="009D4FFA" w:rsidRPr="00B615BC" w:rsidRDefault="009D4FFA" w:rsidP="009D4FFA">
      <w:pPr>
        <w:rPr>
          <w:sz w:val="16"/>
        </w:rPr>
      </w:pPr>
      <w:r w:rsidRPr="00B615BC">
        <w:rPr>
          <w:sz w:val="16"/>
        </w:rPr>
        <w:t>If that were all, then we could chalk up a few significant wins for China and just wait for Biden’s foreign-policy team to try to even the score. But there’s far more happening that suggests those treaties were a clear manifestation of deeper, more troubling trends.</w:t>
      </w:r>
    </w:p>
    <w:p w:rsidR="009D4FFA" w:rsidRPr="00B615BC" w:rsidRDefault="009D4FFA" w:rsidP="009D4FFA">
      <w:pPr>
        <w:rPr>
          <w:sz w:val="16"/>
        </w:rPr>
      </w:pPr>
      <w:r w:rsidRPr="00B615BC">
        <w:rPr>
          <w:sz w:val="16"/>
        </w:rPr>
        <w:t>When empires decline and fall, they seldom collapse in the sort of sudden apocalypse portrayed in a monumental series of paintings entitled “The Course of Empire” by another denizen of the Catskill Mountains, the renowned artist Thomas Cole. His 1836 painting in that series, now appropriately enough hung at the Smithsonian Museum in Washington, shows a “savage enemy” plundering a grand imperial capital whose inhabitants, debased by years of luxurious living, can only flee in terror while women are raped and buildings burn.</w:t>
      </w:r>
    </w:p>
    <w:p w:rsidR="009D4FFA" w:rsidRPr="00B615BC" w:rsidRDefault="009D4FFA" w:rsidP="009D4FFA">
      <w:pPr>
        <w:rPr>
          <w:sz w:val="16"/>
        </w:rPr>
      </w:pPr>
      <w:r w:rsidRPr="00DF3962">
        <w:rPr>
          <w:rStyle w:val="StyleUnderline"/>
          <w:highlight w:val="cyan"/>
        </w:rPr>
        <w:t>Empires</w:t>
      </w:r>
      <w:r w:rsidRPr="00B615BC">
        <w:rPr>
          <w:sz w:val="16"/>
        </w:rPr>
        <w:t xml:space="preserve">, however, </w:t>
      </w:r>
      <w:r w:rsidRPr="00AD382E">
        <w:rPr>
          <w:rStyle w:val="StyleUnderline"/>
        </w:rPr>
        <w:t xml:space="preserve">usually </w:t>
      </w:r>
      <w:r w:rsidRPr="00DF3962">
        <w:rPr>
          <w:rStyle w:val="StyleUnderline"/>
          <w:highlight w:val="cyan"/>
        </w:rPr>
        <w:t>experience a long</w:t>
      </w:r>
      <w:r w:rsidRPr="00B615BC">
        <w:rPr>
          <w:sz w:val="16"/>
        </w:rPr>
        <w:t xml:space="preserve">, less dramatic </w:t>
      </w:r>
      <w:r w:rsidRPr="00DF3962">
        <w:rPr>
          <w:rStyle w:val="Emphasis"/>
          <w:highlight w:val="cyan"/>
        </w:rPr>
        <w:t>decline</w:t>
      </w:r>
      <w:r w:rsidRPr="00DF3962">
        <w:rPr>
          <w:rStyle w:val="StyleUnderline"/>
          <w:highlight w:val="cyan"/>
        </w:rPr>
        <w:t xml:space="preserve"> before they fall</w:t>
      </w:r>
      <w:r w:rsidRPr="00B615BC">
        <w:rPr>
          <w:sz w:val="16"/>
        </w:rPr>
        <w:t xml:space="preserve"> in the Roman fashion, </w:t>
      </w:r>
      <w:r w:rsidRPr="00AD382E">
        <w:rPr>
          <w:rStyle w:val="StyleUnderline"/>
        </w:rPr>
        <w:t xml:space="preserve">thanks to events whose </w:t>
      </w:r>
      <w:r w:rsidRPr="0040271B">
        <w:rPr>
          <w:rStyle w:val="Emphasis"/>
        </w:rPr>
        <w:t>logic</w:t>
      </w:r>
      <w:r w:rsidRPr="00AD382E">
        <w:rPr>
          <w:rStyle w:val="StyleUnderline"/>
        </w:rPr>
        <w:t xml:space="preserve"> only becomes apparent years </w:t>
      </w:r>
      <w:r w:rsidRPr="00B615BC">
        <w:rPr>
          <w:sz w:val="16"/>
        </w:rPr>
        <w:t xml:space="preserve">or even decades </w:t>
      </w:r>
      <w:r w:rsidRPr="00AD382E">
        <w:rPr>
          <w:rStyle w:val="StyleUnderline"/>
        </w:rPr>
        <w:t>later</w:t>
      </w:r>
      <w:r w:rsidRPr="00B615BC">
        <w:rPr>
          <w:sz w:val="16"/>
        </w:rPr>
        <w:t xml:space="preserve">, as historians try to sort through the rubble. </w:t>
      </w:r>
      <w:proofErr w:type="gramStart"/>
      <w:r w:rsidRPr="00B615BC">
        <w:rPr>
          <w:sz w:val="16"/>
        </w:rPr>
        <w:t>So</w:t>
      </w:r>
      <w:proofErr w:type="gramEnd"/>
      <w:r w:rsidRPr="00B615BC">
        <w:rPr>
          <w:sz w:val="16"/>
        </w:rPr>
        <w:t xml:space="preserve"> it’s likely to be in what, until mid–last week, was (and still in many ways remains) Donald Trump’s America, where the signs of decline are as erratic as they are omnipresent.</w:t>
      </w:r>
    </w:p>
    <w:p w:rsidR="009D4FFA" w:rsidRPr="00B615BC" w:rsidRDefault="009D4FFA" w:rsidP="009D4FFA">
      <w:pPr>
        <w:rPr>
          <w:sz w:val="16"/>
        </w:rPr>
      </w:pPr>
      <w:r w:rsidRPr="00AD382E">
        <w:rPr>
          <w:rStyle w:val="StyleUnderline"/>
        </w:rPr>
        <w:t>The most telling harbinger of that decline, Trump</w:t>
      </w:r>
      <w:r w:rsidRPr="00B615BC">
        <w:rPr>
          <w:sz w:val="16"/>
        </w:rPr>
        <w:t xml:space="preserve"> himself, is now in exile at his Mar-a-Lago Club in Florida. Ten years </w:t>
      </w:r>
      <w:proofErr w:type="gramStart"/>
      <w:r w:rsidRPr="00B615BC">
        <w:rPr>
          <w:sz w:val="16"/>
        </w:rPr>
        <w:t>ago</w:t>
      </w:r>
      <w:proofErr w:type="gramEnd"/>
      <w:r w:rsidRPr="00B615BC">
        <w:rPr>
          <w:sz w:val="16"/>
        </w:rPr>
        <w:t xml:space="preserve"> in an essay for TomDispatch titled “Four Scenarios for the End of the American Century by 2025,” I suggested that US global hegemony would end not with Thomas Cole’s apocalyptic bang but instead with the whimper of empty populist rhetoric. “Riding a political tide of disillusionment and despair,” I wrote in December 2010, “a far-right patriot captures the presidency with thundering rhetoric, demanding respect for American authority and threatening military retaliation or economic reprisal. The world pays next to no attention as the American Century ends in silence.”</w:t>
      </w:r>
    </w:p>
    <w:p w:rsidR="009D4FFA" w:rsidRPr="00B615BC" w:rsidRDefault="009D4FFA" w:rsidP="009D4FFA">
      <w:pPr>
        <w:rPr>
          <w:sz w:val="16"/>
        </w:rPr>
      </w:pPr>
      <w:r w:rsidRPr="00B615BC">
        <w:rPr>
          <w:sz w:val="16"/>
        </w:rPr>
        <w:t>Trump’s election in 2016 made all too real what, until then, had only seemed to me a troubling possibility. With a legerdemain worthy of that 19th century showman P.T. Barnum’s bag of bunkum (like the supposed Cardiff Giant or the Fiji Island Mermaid), Trump’s TV show The Apprentice presented The Donald as a self-made billionaire of extraordinary financial savvy. Who better to rescue America from the job losses, stagnant wages, and foreign competition brought on by economic globalization? But Trump had cheated his way into an Ivy League college; many of his businesses had gone bankrupt; and his much-vaunted entrepreneurial flair came down essentially to frittering away a $400 million inheritance from his father. As journalist H.L. Mencken predicted back in 1920, America had finally come to the point where “the plain folks of the land will reach their heart’s desire at last and the White House will be adorned by a downright moron.”</w:t>
      </w:r>
    </w:p>
    <w:p w:rsidR="009D4FFA" w:rsidRPr="00B615BC" w:rsidRDefault="009D4FFA" w:rsidP="009D4FFA">
      <w:pPr>
        <w:rPr>
          <w:sz w:val="16"/>
        </w:rPr>
      </w:pPr>
      <w:r w:rsidRPr="00B615BC">
        <w:rPr>
          <w:sz w:val="16"/>
        </w:rPr>
        <w:t xml:space="preserve">Once in office, </w:t>
      </w:r>
      <w:r w:rsidRPr="00DF3962">
        <w:rPr>
          <w:rStyle w:val="StyleUnderline"/>
          <w:highlight w:val="cyan"/>
        </w:rPr>
        <w:t>Trump</w:t>
      </w:r>
      <w:r w:rsidRPr="00B615BC">
        <w:rPr>
          <w:sz w:val="16"/>
        </w:rPr>
        <w:t xml:space="preserve"> soon </w:t>
      </w:r>
      <w:r w:rsidRPr="00DF3962">
        <w:rPr>
          <w:rStyle w:val="StyleUnderline"/>
          <w:highlight w:val="cyan"/>
        </w:rPr>
        <w:t>bent the nation</w:t>
      </w:r>
      <w:r w:rsidRPr="00B615BC">
        <w:rPr>
          <w:sz w:val="16"/>
        </w:rPr>
        <w:t xml:space="preserve"> (but not the world) to his will, </w:t>
      </w:r>
      <w:r w:rsidRPr="00DF3962">
        <w:rPr>
          <w:rStyle w:val="Emphasis"/>
          <w:highlight w:val="cyan"/>
        </w:rPr>
        <w:t>rupturing</w:t>
      </w:r>
      <w:r w:rsidRPr="00B615BC">
        <w:rPr>
          <w:sz w:val="16"/>
        </w:rPr>
        <w:t xml:space="preserve"> time-tested </w:t>
      </w:r>
      <w:r w:rsidRPr="00DF3962">
        <w:rPr>
          <w:rStyle w:val="StyleUnderline"/>
          <w:highlight w:val="cyan"/>
        </w:rPr>
        <w:t>alliances</w:t>
      </w:r>
      <w:r w:rsidRPr="00B615BC">
        <w:rPr>
          <w:sz w:val="16"/>
        </w:rPr>
        <w:t xml:space="preserve">, </w:t>
      </w:r>
      <w:r w:rsidRPr="00DF3962">
        <w:rPr>
          <w:rStyle w:val="Emphasis"/>
          <w:highlight w:val="cyan"/>
        </w:rPr>
        <w:t>tearing</w:t>
      </w:r>
      <w:r w:rsidRPr="00DF3962">
        <w:rPr>
          <w:rStyle w:val="StyleUnderline"/>
          <w:highlight w:val="cyan"/>
        </w:rPr>
        <w:t xml:space="preserve"> up treaties</w:t>
      </w:r>
      <w:r w:rsidRPr="00B615BC">
        <w:rPr>
          <w:sz w:val="16"/>
        </w:rPr>
        <w:t xml:space="preserve">, </w:t>
      </w:r>
      <w:r w:rsidRPr="00082912">
        <w:rPr>
          <w:rStyle w:val="StyleUnderline"/>
        </w:rPr>
        <w:t>denying</w:t>
      </w:r>
      <w:r w:rsidRPr="00B615BC">
        <w:rPr>
          <w:sz w:val="16"/>
        </w:rPr>
        <w:t xml:space="preserve"> incontrovertible </w:t>
      </w:r>
      <w:r w:rsidRPr="00082912">
        <w:rPr>
          <w:rStyle w:val="StyleUnderline"/>
        </w:rPr>
        <w:t xml:space="preserve">climate science, and </w:t>
      </w:r>
      <w:r w:rsidRPr="00DF3962">
        <w:rPr>
          <w:rStyle w:val="Emphasis"/>
          <w:highlight w:val="cyan"/>
        </w:rPr>
        <w:t>demanding</w:t>
      </w:r>
      <w:r w:rsidRPr="00082912">
        <w:rPr>
          <w:rStyle w:val="StyleUnderline"/>
        </w:rPr>
        <w:t xml:space="preserve"> respect for American </w:t>
      </w:r>
      <w:r w:rsidRPr="00DF3962">
        <w:rPr>
          <w:rStyle w:val="StyleUnderline"/>
          <w:highlight w:val="cyan"/>
        </w:rPr>
        <w:t>authority with a</w:t>
      </w:r>
      <w:r w:rsidRPr="00082912">
        <w:rPr>
          <w:rStyle w:val="StyleUnderline"/>
        </w:rPr>
        <w:t xml:space="preserve"> thundering</w:t>
      </w:r>
      <w:r w:rsidRPr="00B615BC">
        <w:rPr>
          <w:sz w:val="16"/>
        </w:rPr>
        <w:t xml:space="preserve">, if largely empty, </w:t>
      </w:r>
      <w:r w:rsidRPr="00DF3962">
        <w:rPr>
          <w:rStyle w:val="StyleUnderline"/>
          <w:highlight w:val="cyan"/>
        </w:rPr>
        <w:t>rhetoric that threatened</w:t>
      </w:r>
      <w:r w:rsidRPr="00082912">
        <w:rPr>
          <w:rStyle w:val="StyleUnderline"/>
        </w:rPr>
        <w:t xml:space="preserve"> </w:t>
      </w:r>
      <w:r w:rsidRPr="0040271B">
        <w:rPr>
          <w:rStyle w:val="Emphasis"/>
        </w:rPr>
        <w:t xml:space="preserve">military </w:t>
      </w:r>
      <w:r w:rsidRPr="00DF3962">
        <w:rPr>
          <w:rStyle w:val="Emphasis"/>
          <w:highlight w:val="cyan"/>
        </w:rPr>
        <w:t>retaliation</w:t>
      </w:r>
      <w:r w:rsidRPr="00082912">
        <w:rPr>
          <w:rStyle w:val="StyleUnderline"/>
        </w:rPr>
        <w:t xml:space="preserve"> or economic reprisals globally</w:t>
      </w:r>
      <w:r w:rsidRPr="00B615BC">
        <w:rPr>
          <w:sz w:val="16"/>
        </w:rPr>
        <w:t>. Despite the manifest inanity of his policies, the Republican Party capitulated, corporate tycoons applauded, and nearly half the American public cleaved to their newfound savior.</w:t>
      </w:r>
    </w:p>
    <w:p w:rsidR="009D4FFA" w:rsidRPr="00B615BC" w:rsidRDefault="009D4FFA" w:rsidP="009D4FFA">
      <w:pPr>
        <w:rPr>
          <w:sz w:val="16"/>
        </w:rPr>
      </w:pPr>
      <w:r w:rsidRPr="00B615BC">
        <w:rPr>
          <w:sz w:val="16"/>
        </w:rPr>
        <w:t xml:space="preserve">As with all sellout shows, the best was saved for last. </w:t>
      </w:r>
      <w:r w:rsidRPr="00DF3962">
        <w:rPr>
          <w:rStyle w:val="StyleUnderline"/>
          <w:highlight w:val="cyan"/>
        </w:rPr>
        <w:t>When</w:t>
      </w:r>
      <w:r w:rsidRPr="00B615BC">
        <w:rPr>
          <w:sz w:val="16"/>
        </w:rPr>
        <w:t xml:space="preserve"> the </w:t>
      </w:r>
      <w:r w:rsidRPr="00DF3962">
        <w:rPr>
          <w:rStyle w:val="StyleUnderline"/>
          <w:highlight w:val="cyan"/>
        </w:rPr>
        <w:t>Covid</w:t>
      </w:r>
      <w:r w:rsidRPr="00B615BC">
        <w:rPr>
          <w:sz w:val="16"/>
        </w:rPr>
        <w:t xml:space="preserve">-19 pandemic </w:t>
      </w:r>
      <w:r w:rsidRPr="00DF3962">
        <w:rPr>
          <w:rStyle w:val="StyleUnderline"/>
          <w:highlight w:val="cyan"/>
        </w:rPr>
        <w:t>struck</w:t>
      </w:r>
      <w:r w:rsidRPr="00B615BC">
        <w:rPr>
          <w:sz w:val="16"/>
        </w:rPr>
        <w:t xml:space="preserve"> with full force in March 2020, Trump turned up at the Centers for Disease Control (CDC) in Atlanta, donning a MAGA hat, to proclaim his “natural ability” when it came to medical science, while distinguished doctors stood by like studio extras in mute testimony to his otherwise risible claims. As the pandemic began climbing toward its terrible, still developing toll, Trump hijacked White House briefings by medical experts to promote a succession of crackpot claims—wearing a mask was merely “politically correct”; Covid-19 was just another flu that “becomes weaker with warmer weather”; hydroxychloroquine was a cure; and shining ultraviolet “light inside of the body” or injecting “disinfectant” were possible treatments. A surprising number of Americans started drinking bleach to protect themselves from the virus, </w:t>
      </w:r>
    </w:p>
    <w:p w:rsidR="009D4FFA" w:rsidRPr="00B615BC" w:rsidRDefault="009D4FFA" w:rsidP="009D4FFA">
      <w:pPr>
        <w:rPr>
          <w:sz w:val="16"/>
        </w:rPr>
      </w:pPr>
      <w:r w:rsidRPr="00B615BC">
        <w:rPr>
          <w:sz w:val="16"/>
        </w:rPr>
        <w:t xml:space="preserve">After nearly a century in which the United States had been a world leader in promoting public health, </w:t>
      </w:r>
      <w:r w:rsidRPr="00DF3962">
        <w:rPr>
          <w:rStyle w:val="StyleUnderline"/>
          <w:highlight w:val="cyan"/>
        </w:rPr>
        <w:t>the</w:t>
      </w:r>
      <w:r w:rsidRPr="00082912">
        <w:rPr>
          <w:rStyle w:val="StyleUnderline"/>
        </w:rPr>
        <w:t xml:space="preserve"> Trump </w:t>
      </w:r>
      <w:r w:rsidRPr="00DF3962">
        <w:rPr>
          <w:rStyle w:val="StyleUnderline"/>
          <w:highlight w:val="cyan"/>
        </w:rPr>
        <w:t>administration</w:t>
      </w:r>
      <w:r w:rsidRPr="00B615BC">
        <w:rPr>
          <w:sz w:val="16"/>
        </w:rPr>
        <w:t xml:space="preserve">, to escape blame for its own escalating failures, </w:t>
      </w:r>
      <w:r w:rsidRPr="00DF3962">
        <w:rPr>
          <w:rStyle w:val="Emphasis"/>
          <w:highlight w:val="cyan"/>
        </w:rPr>
        <w:t>walked out</w:t>
      </w:r>
      <w:r w:rsidRPr="00082912">
        <w:rPr>
          <w:rStyle w:val="StyleUnderline"/>
        </w:rPr>
        <w:t xml:space="preserve"> of the World Health Organization</w:t>
      </w:r>
      <w:r w:rsidRPr="00B615BC">
        <w:rPr>
          <w:sz w:val="16"/>
        </w:rPr>
        <w:t xml:space="preserve">. Lending the </w:t>
      </w:r>
      <w:proofErr w:type="gramStart"/>
      <w:r w:rsidRPr="00B615BC">
        <w:rPr>
          <w:sz w:val="16"/>
        </w:rPr>
        <w:t>country</w:t>
      </w:r>
      <w:proofErr w:type="gramEnd"/>
      <w:r w:rsidRPr="00B615BC">
        <w:rPr>
          <w:sz w:val="16"/>
        </w:rPr>
        <w:t xml:space="preserve"> the aura of a failed state, </w:t>
      </w:r>
      <w:r w:rsidRPr="00082912">
        <w:rPr>
          <w:rStyle w:val="StyleUnderline"/>
        </w:rPr>
        <w:t>the CDC</w:t>
      </w:r>
      <w:r w:rsidRPr="00B615BC">
        <w:rPr>
          <w:sz w:val="16"/>
        </w:rPr>
        <w:t xml:space="preserve"> itself, once the world’s gold standard in medical research, bungled the development of a coronavirus test and so </w:t>
      </w:r>
      <w:r w:rsidRPr="0040271B">
        <w:rPr>
          <w:rStyle w:val="Emphasis"/>
        </w:rPr>
        <w:t>forfeited</w:t>
      </w:r>
      <w:r w:rsidRPr="00082912">
        <w:rPr>
          <w:rStyle w:val="StyleUnderline"/>
        </w:rPr>
        <w:t xml:space="preserve"> any</w:t>
      </w:r>
      <w:r w:rsidRPr="00B615BC">
        <w:rPr>
          <w:sz w:val="16"/>
        </w:rPr>
        <w:t xml:space="preserve"> serious, nationwide </w:t>
      </w:r>
      <w:r w:rsidRPr="00082912">
        <w:rPr>
          <w:rStyle w:val="StyleUnderline"/>
        </w:rPr>
        <w:t>attempt to successfully track and trace the disease</w:t>
      </w:r>
      <w:r w:rsidRPr="00B615BC">
        <w:rPr>
          <w:sz w:val="16"/>
        </w:rPr>
        <w:t xml:space="preserve"> (the most effective means of controlling it).</w:t>
      </w:r>
    </w:p>
    <w:p w:rsidR="009D4FFA" w:rsidRPr="00B615BC" w:rsidRDefault="009D4FFA" w:rsidP="009D4FFA">
      <w:pPr>
        <w:rPr>
          <w:sz w:val="16"/>
        </w:rPr>
      </w:pPr>
      <w:r w:rsidRPr="00DF3962">
        <w:rPr>
          <w:rStyle w:val="StyleUnderline"/>
          <w:highlight w:val="cyan"/>
        </w:rPr>
        <w:t>While smaller nations</w:t>
      </w:r>
      <w:r w:rsidRPr="00B615BC">
        <w:rPr>
          <w:sz w:val="16"/>
        </w:rPr>
        <w:t xml:space="preserve"> like New Zealand, South Korea, and even impoverished Rwanda </w:t>
      </w:r>
      <w:r w:rsidRPr="00DF3962">
        <w:rPr>
          <w:rStyle w:val="StyleUnderline"/>
          <w:highlight w:val="cyan"/>
        </w:rPr>
        <w:t xml:space="preserve">effectively </w:t>
      </w:r>
      <w:r w:rsidRPr="00DF3962">
        <w:rPr>
          <w:rStyle w:val="Emphasis"/>
          <w:highlight w:val="cyan"/>
        </w:rPr>
        <w:t>curbed</w:t>
      </w:r>
      <w:r w:rsidRPr="00DF3962">
        <w:rPr>
          <w:rStyle w:val="StyleUnderline"/>
          <w:highlight w:val="cyan"/>
        </w:rPr>
        <w:t xml:space="preserve"> Covid</w:t>
      </w:r>
      <w:r w:rsidRPr="00B615BC">
        <w:rPr>
          <w:sz w:val="16"/>
        </w:rPr>
        <w:t xml:space="preserve">-19, by the end of Trump’s term </w:t>
      </w:r>
      <w:r w:rsidRPr="00DF3962">
        <w:rPr>
          <w:rStyle w:val="StyleUnderline"/>
          <w:highlight w:val="cyan"/>
        </w:rPr>
        <w:t xml:space="preserve">the </w:t>
      </w:r>
      <w:r w:rsidRPr="00DF3962">
        <w:rPr>
          <w:rStyle w:val="Emphasis"/>
          <w:highlight w:val="cyan"/>
        </w:rPr>
        <w:t>U</w:t>
      </w:r>
      <w:r w:rsidRPr="00082912">
        <w:rPr>
          <w:rStyle w:val="StyleUnderline"/>
        </w:rPr>
        <w:t xml:space="preserve">nited </w:t>
      </w:r>
      <w:r w:rsidRPr="00DF3962">
        <w:rPr>
          <w:rStyle w:val="Emphasis"/>
          <w:highlight w:val="cyan"/>
        </w:rPr>
        <w:t>S</w:t>
      </w:r>
      <w:r w:rsidRPr="00082912">
        <w:rPr>
          <w:rStyle w:val="StyleUnderline"/>
        </w:rPr>
        <w:t xml:space="preserve">tates already had </w:t>
      </w:r>
      <w:r w:rsidRPr="00DF3962">
        <w:rPr>
          <w:rStyle w:val="StyleUnderline"/>
          <w:highlight w:val="cyan"/>
        </w:rPr>
        <w:t>experienced</w:t>
      </w:r>
      <w:r w:rsidRPr="00082912">
        <w:rPr>
          <w:rStyle w:val="StyleUnderline"/>
        </w:rPr>
        <w:t xml:space="preserve"> more than 400,000 </w:t>
      </w:r>
      <w:r w:rsidRPr="00DF3962">
        <w:rPr>
          <w:rStyle w:val="StyleUnderline"/>
          <w:highlight w:val="cyan"/>
        </w:rPr>
        <w:t>deaths</w:t>
      </w:r>
      <w:r w:rsidRPr="00082912">
        <w:rPr>
          <w:rStyle w:val="StyleUnderline"/>
        </w:rPr>
        <w:t xml:space="preserve"> and 24 million </w:t>
      </w:r>
      <w:r w:rsidRPr="00DF3962">
        <w:rPr>
          <w:rStyle w:val="StyleUnderline"/>
        </w:rPr>
        <w:t>infections</w:t>
      </w:r>
      <w:r w:rsidRPr="00082912">
        <w:rPr>
          <w:rStyle w:val="StyleUnderline"/>
        </w:rPr>
        <w:t xml:space="preserve">—significantly </w:t>
      </w:r>
      <w:r w:rsidRPr="00DF3962">
        <w:rPr>
          <w:rStyle w:val="Emphasis"/>
          <w:highlight w:val="cyan"/>
        </w:rPr>
        <w:t>above</w:t>
      </w:r>
      <w:r w:rsidRPr="00DF3962">
        <w:rPr>
          <w:rStyle w:val="StyleUnderline"/>
          <w:highlight w:val="cyan"/>
        </w:rPr>
        <w:t xml:space="preserve"> any other developed nation’s</w:t>
      </w:r>
      <w:r w:rsidRPr="00082912">
        <w:rPr>
          <w:rStyle w:val="StyleUnderline"/>
        </w:rPr>
        <w:t xml:space="preserve"> death </w:t>
      </w:r>
      <w:r w:rsidRPr="00DF3962">
        <w:rPr>
          <w:rStyle w:val="StyleUnderline"/>
          <w:highlight w:val="cyan"/>
        </w:rPr>
        <w:t>rate</w:t>
      </w:r>
      <w:r w:rsidRPr="00082912">
        <w:rPr>
          <w:rStyle w:val="StyleUnderline"/>
        </w:rPr>
        <w:t xml:space="preserve"> and a full quarter of the world’s total cases</w:t>
      </w:r>
      <w:r w:rsidRPr="00B615BC">
        <w:rPr>
          <w:sz w:val="16"/>
        </w:rPr>
        <w:t xml:space="preserve">. Meanwhile, </w:t>
      </w:r>
      <w:r w:rsidRPr="00DF3962">
        <w:rPr>
          <w:rStyle w:val="StyleUnderline"/>
          <w:highlight w:val="cyan"/>
        </w:rPr>
        <w:t xml:space="preserve">Beijing mobilized a </w:t>
      </w:r>
      <w:r w:rsidRPr="00DF3962">
        <w:rPr>
          <w:rStyle w:val="Emphasis"/>
          <w:highlight w:val="cyan"/>
        </w:rPr>
        <w:t>rigorous</w:t>
      </w:r>
      <w:r w:rsidRPr="00082912">
        <w:rPr>
          <w:rStyle w:val="StyleUnderline"/>
        </w:rPr>
        <w:t xml:space="preserve"> public health </w:t>
      </w:r>
      <w:r w:rsidRPr="00DF3962">
        <w:rPr>
          <w:rStyle w:val="StyleUnderline"/>
          <w:highlight w:val="cyan"/>
        </w:rPr>
        <w:t xml:space="preserve">campaign that quickly </w:t>
      </w:r>
      <w:r w:rsidRPr="00DF3962">
        <w:rPr>
          <w:rStyle w:val="Emphasis"/>
          <w:highlight w:val="cyan"/>
        </w:rPr>
        <w:t>contained</w:t>
      </w:r>
      <w:r w:rsidRPr="00DF3962">
        <w:rPr>
          <w:rStyle w:val="StyleUnderline"/>
          <w:highlight w:val="cyan"/>
        </w:rPr>
        <w:t xml:space="preserve"> the virus</w:t>
      </w:r>
      <w:r w:rsidRPr="00B615BC">
        <w:rPr>
          <w:sz w:val="16"/>
        </w:rPr>
        <w:t xml:space="preserve"> to just 4,600 deaths in a population of 1.4 billion. In only four months, China virtually eliminated the virus (despite periodic new local breakouts) and had its economy humming along with a 5 percent increase in gross domestic product, which accounted for 30 percent of global growth last year. Meanwhile, after 11 months of an incessant pandemic, the United States remained mired in a crippling recession. </w:t>
      </w:r>
      <w:r w:rsidRPr="00DF3962">
        <w:rPr>
          <w:rStyle w:val="StyleUnderline"/>
          <w:highlight w:val="cyan"/>
        </w:rPr>
        <w:t>This</w:t>
      </w:r>
      <w:r w:rsidRPr="00082912">
        <w:rPr>
          <w:rStyle w:val="StyleUnderline"/>
        </w:rPr>
        <w:t xml:space="preserve"> striking </w:t>
      </w:r>
      <w:r w:rsidRPr="00DF3962">
        <w:rPr>
          <w:rStyle w:val="Emphasis"/>
          <w:highlight w:val="cyan"/>
        </w:rPr>
        <w:t>disparity</w:t>
      </w:r>
      <w:r w:rsidRPr="00082912">
        <w:rPr>
          <w:rStyle w:val="StyleUnderline"/>
        </w:rPr>
        <w:t xml:space="preserve"> in state performance only </w:t>
      </w:r>
      <w:r w:rsidRPr="00DF3962">
        <w:rPr>
          <w:rStyle w:val="StyleUnderline"/>
          <w:highlight w:val="cyan"/>
        </w:rPr>
        <w:t xml:space="preserve">accelerated China’s quest to </w:t>
      </w:r>
      <w:r w:rsidRPr="00DF3962">
        <w:rPr>
          <w:rStyle w:val="Emphasis"/>
          <w:highlight w:val="cyan"/>
        </w:rPr>
        <w:t>surpass</w:t>
      </w:r>
      <w:r w:rsidRPr="00DF3962">
        <w:rPr>
          <w:rStyle w:val="StyleUnderline"/>
          <w:highlight w:val="cyan"/>
        </w:rPr>
        <w:t xml:space="preserve"> the </w:t>
      </w:r>
      <w:r w:rsidRPr="00DF3962">
        <w:rPr>
          <w:rStyle w:val="Emphasis"/>
          <w:highlight w:val="cyan"/>
        </w:rPr>
        <w:t>U</w:t>
      </w:r>
      <w:r w:rsidRPr="00082912">
        <w:rPr>
          <w:rStyle w:val="StyleUnderline"/>
        </w:rPr>
        <w:t xml:space="preserve">nited </w:t>
      </w:r>
      <w:r w:rsidRPr="00DF3962">
        <w:rPr>
          <w:rStyle w:val="Emphasis"/>
          <w:highlight w:val="cyan"/>
        </w:rPr>
        <w:t>S</w:t>
      </w:r>
      <w:r w:rsidRPr="00082912">
        <w:rPr>
          <w:rStyle w:val="StyleUnderline"/>
        </w:rPr>
        <w:t xml:space="preserve">tates as the world’s </w:t>
      </w:r>
      <w:r w:rsidRPr="0040271B">
        <w:rPr>
          <w:rStyle w:val="Emphasis"/>
        </w:rPr>
        <w:t>largest economy</w:t>
      </w:r>
      <w:r w:rsidRPr="00082912">
        <w:rPr>
          <w:rStyle w:val="StyleUnderline"/>
        </w:rPr>
        <w:t xml:space="preserve"> </w:t>
      </w:r>
      <w:r w:rsidRPr="00DF3962">
        <w:rPr>
          <w:rStyle w:val="StyleUnderline"/>
          <w:highlight w:val="cyan"/>
        </w:rPr>
        <w:t>and</w:t>
      </w:r>
      <w:r w:rsidRPr="00082912">
        <w:rPr>
          <w:rStyle w:val="StyleUnderline"/>
        </w:rPr>
        <w:t xml:space="preserve">, with all that financial clout, </w:t>
      </w:r>
      <w:r w:rsidRPr="00DF3962">
        <w:rPr>
          <w:rStyle w:val="StyleUnderline"/>
          <w:highlight w:val="cyan"/>
        </w:rPr>
        <w:t xml:space="preserve">become its </w:t>
      </w:r>
      <w:r w:rsidRPr="00DF3962">
        <w:rPr>
          <w:rStyle w:val="Emphasis"/>
          <w:highlight w:val="cyan"/>
        </w:rPr>
        <w:t>preeminent power</w:t>
      </w:r>
      <w:r w:rsidRPr="00082912">
        <w:rPr>
          <w:rStyle w:val="StyleUnderline"/>
        </w:rPr>
        <w:t>.</w:t>
      </w:r>
    </w:p>
    <w:p w:rsidR="009D4FFA" w:rsidRPr="00B615BC" w:rsidRDefault="009D4FFA" w:rsidP="009D4FFA">
      <w:pPr>
        <w:rPr>
          <w:sz w:val="16"/>
        </w:rPr>
      </w:pPr>
      <w:r w:rsidRPr="00B615BC">
        <w:rPr>
          <w:sz w:val="16"/>
        </w:rPr>
        <w:t>A Tragicomic Encore</w:t>
      </w:r>
    </w:p>
    <w:p w:rsidR="009D4FFA" w:rsidRPr="00B615BC" w:rsidRDefault="009D4FFA" w:rsidP="009D4FFA">
      <w:pPr>
        <w:rPr>
          <w:sz w:val="16"/>
        </w:rPr>
      </w:pPr>
      <w:r w:rsidRPr="00B615BC">
        <w:rPr>
          <w:sz w:val="16"/>
        </w:rPr>
        <w:t xml:space="preserve">It was, however, President Trump’s bid for an encore that would prove truly extraordinary when it came to imperial decline. </w:t>
      </w:r>
      <w:r w:rsidRPr="00B615BC">
        <w:rPr>
          <w:rStyle w:val="StyleUnderline"/>
        </w:rPr>
        <w:t xml:space="preserve">During its 70 years as a global hegemon, Washington’s public promotion of democracy has been the </w:t>
      </w:r>
      <w:r w:rsidRPr="0040271B">
        <w:rPr>
          <w:rStyle w:val="Emphasis"/>
        </w:rPr>
        <w:t>signature program</w:t>
      </w:r>
      <w:r w:rsidRPr="00B615BC">
        <w:rPr>
          <w:rStyle w:val="StyleUnderline"/>
        </w:rPr>
        <w:t xml:space="preserve"> that has helped legitimate its global leadership</w:t>
      </w:r>
      <w:r w:rsidRPr="00B615BC">
        <w:rPr>
          <w:sz w:val="16"/>
        </w:rPr>
        <w:t xml:space="preserve"> (no matter the CIA-style interventions it launched or the colonial-style wars it continually fought).</w:t>
      </w:r>
    </w:p>
    <w:p w:rsidR="009D4FFA" w:rsidRPr="00B615BC" w:rsidRDefault="009D4FFA" w:rsidP="009D4FFA">
      <w:pPr>
        <w:rPr>
          <w:sz w:val="16"/>
        </w:rPr>
      </w:pPr>
      <w:r w:rsidRPr="00B615BC">
        <w:rPr>
          <w:sz w:val="16"/>
        </w:rPr>
        <w:t xml:space="preserve">While the Cold War often compromised that commitment in particularly striking ways, following its end Washington has spent 30 years officially promoting fair voting and democratic transitions, with leaders like former president Jimmy Carter flying off to capitals on five continents to oversee and encourage free elections. </w:t>
      </w:r>
      <w:r w:rsidRPr="00B615BC">
        <w:rPr>
          <w:rStyle w:val="StyleUnderline"/>
        </w:rPr>
        <w:t xml:space="preserve">Suddenly, </w:t>
      </w:r>
      <w:r w:rsidRPr="00DF3962">
        <w:rPr>
          <w:rStyle w:val="StyleUnderline"/>
          <w:highlight w:val="cyan"/>
        </w:rPr>
        <w:t>the world watched</w:t>
      </w:r>
      <w:r w:rsidRPr="00B615BC">
        <w:rPr>
          <w:sz w:val="16"/>
        </w:rPr>
        <w:t xml:space="preserve"> in slacked-jaw amazement </w:t>
      </w:r>
      <w:r w:rsidRPr="00B615BC">
        <w:rPr>
          <w:rStyle w:val="StyleUnderline"/>
        </w:rPr>
        <w:t xml:space="preserve">as, </w:t>
      </w:r>
      <w:r w:rsidRPr="00DF3962">
        <w:rPr>
          <w:rStyle w:val="StyleUnderline"/>
          <w:highlight w:val="cyan"/>
        </w:rPr>
        <w:t>on January 6</w:t>
      </w:r>
      <w:r w:rsidRPr="00DF3962">
        <w:rPr>
          <w:rStyle w:val="StyleUnderline"/>
        </w:rPr>
        <w:t xml:space="preserve"> on</w:t>
      </w:r>
      <w:r w:rsidRPr="00B615BC">
        <w:rPr>
          <w:rStyle w:val="StyleUnderline"/>
        </w:rPr>
        <w:t xml:space="preserve"> the White House ellipse, </w:t>
      </w:r>
      <w:r w:rsidRPr="00DF3962">
        <w:rPr>
          <w:rStyle w:val="StyleUnderline"/>
          <w:highlight w:val="cyan"/>
        </w:rPr>
        <w:t xml:space="preserve">the president </w:t>
      </w:r>
      <w:r w:rsidRPr="00DF3962">
        <w:rPr>
          <w:rStyle w:val="Emphasis"/>
          <w:highlight w:val="cyan"/>
        </w:rPr>
        <w:t>denounced</w:t>
      </w:r>
      <w:r w:rsidRPr="00DF3962">
        <w:rPr>
          <w:rStyle w:val="StyleUnderline"/>
          <w:highlight w:val="cyan"/>
        </w:rPr>
        <w:t xml:space="preserve"> a fair</w:t>
      </w:r>
      <w:r w:rsidRPr="00B615BC">
        <w:rPr>
          <w:rStyle w:val="StyleUnderline"/>
        </w:rPr>
        <w:t xml:space="preserve"> American </w:t>
      </w:r>
      <w:r w:rsidRPr="00DF3962">
        <w:rPr>
          <w:rStyle w:val="StyleUnderline"/>
          <w:highlight w:val="cyan"/>
        </w:rPr>
        <w:t xml:space="preserve">election as </w:t>
      </w:r>
      <w:r w:rsidRPr="00DF3962">
        <w:rPr>
          <w:rStyle w:val="Emphasis"/>
          <w:highlight w:val="cyan"/>
        </w:rPr>
        <w:t>fraudulent</w:t>
      </w:r>
      <w:r w:rsidRPr="00B615BC">
        <w:rPr>
          <w:sz w:val="16"/>
        </w:rPr>
        <w:t xml:space="preserve"> and sent a mob of 10,000 white nationalists, QAnon conspiracists, and other Trumpsters off to storm the Capitol, where Congress was ratifying the transition to a new administration.</w:t>
      </w:r>
    </w:p>
    <w:p w:rsidR="009D4FFA" w:rsidRPr="00B615BC" w:rsidRDefault="009D4FFA" w:rsidP="009D4FFA">
      <w:pPr>
        <w:rPr>
          <w:sz w:val="16"/>
        </w:rPr>
      </w:pPr>
      <w:r w:rsidRPr="00B615BC">
        <w:rPr>
          <w:sz w:val="16"/>
        </w:rPr>
        <w:t>Adding to this failed-state aura, the country’s once-formidable national security apparatus crumpled like a Third World constabulary as right-wing militiamen breached the frail security cordon around the Capitol and stormed its halls as if they were a lynch mob hunting for congressional leaders. House majority leader Steny Hoyer’s desperate calls to a dawdling Pentagon and Maryland Governor Larry Hogan’s dangerously delayed mobilization of his state’s National Guard, caused by the US military’s compromised chain of command, only seemed to echo the sort of tropical coup scenarios I witnessed in Manila, the capital of the Philippines, during the 1980s.</w:t>
      </w:r>
    </w:p>
    <w:p w:rsidR="009D4FFA" w:rsidRPr="00B615BC" w:rsidRDefault="009D4FFA" w:rsidP="009D4FFA">
      <w:pPr>
        <w:rPr>
          <w:sz w:val="16"/>
        </w:rPr>
      </w:pPr>
      <w:r w:rsidRPr="00B615BC">
        <w:rPr>
          <w:sz w:val="16"/>
        </w:rPr>
        <w:t>When Congress was finally back in session, the Capitol still rang with Republican calls, in the name of national unity, for forgetting what the president had incited. In that way, Republican congressional representatives seemed to echo the kind of impunity that has long protected fallen military juntas in Asia or Latin America from any accounting for their countless crimes. This attempt, in other words, to perpetuate a would-be autocrat’s power through a (failed) coup was the sort of spectacle that many millions living in Asia, Africa, and Latin America have experienced in their own fragile states but never expected to see in America.</w:t>
      </w:r>
    </w:p>
    <w:p w:rsidR="009D4FFA" w:rsidRPr="00B615BC" w:rsidRDefault="009D4FFA" w:rsidP="009D4FFA">
      <w:pPr>
        <w:rPr>
          <w:sz w:val="16"/>
        </w:rPr>
      </w:pPr>
      <w:r w:rsidRPr="00B615BC">
        <w:rPr>
          <w:sz w:val="16"/>
        </w:rPr>
        <w:t xml:space="preserve">Suddenly, </w:t>
      </w:r>
      <w:r w:rsidRPr="00DF3962">
        <w:rPr>
          <w:rStyle w:val="StyleUnderline"/>
          <w:highlight w:val="cyan"/>
        </w:rPr>
        <w:t>our</w:t>
      </w:r>
      <w:r w:rsidRPr="00B615BC">
        <w:rPr>
          <w:rStyle w:val="StyleUnderline"/>
        </w:rPr>
        <w:t xml:space="preserve"> supposedly </w:t>
      </w:r>
      <w:r w:rsidRPr="00853B96">
        <w:rPr>
          <w:rStyle w:val="Emphasis"/>
        </w:rPr>
        <w:t>exceptional</w:t>
      </w:r>
      <w:r w:rsidRPr="00B615BC">
        <w:rPr>
          <w:rStyle w:val="StyleUnderline"/>
        </w:rPr>
        <w:t xml:space="preserve"> </w:t>
      </w:r>
      <w:r w:rsidRPr="00DF3962">
        <w:rPr>
          <w:rStyle w:val="StyleUnderline"/>
          <w:highlight w:val="cyan"/>
        </w:rPr>
        <w:t>nation seemed</w:t>
      </w:r>
      <w:r w:rsidRPr="00B615BC">
        <w:rPr>
          <w:rStyle w:val="StyleUnderline"/>
        </w:rPr>
        <w:t xml:space="preserve"> tragically </w:t>
      </w:r>
      <w:r w:rsidRPr="00DF3962">
        <w:rPr>
          <w:rStyle w:val="Emphasis"/>
          <w:highlight w:val="cyan"/>
        </w:rPr>
        <w:t>ordinary</w:t>
      </w:r>
      <w:r w:rsidRPr="00B615BC">
        <w:rPr>
          <w:sz w:val="16"/>
        </w:rPr>
        <w:t xml:space="preserve">. The shimmering dome of </w:t>
      </w:r>
      <w:r w:rsidRPr="00B615BC">
        <w:rPr>
          <w:rStyle w:val="StyleUnderline"/>
        </w:rPr>
        <w:t>the Capitol once symbolized the vitality of this nation’s democracy</w:t>
      </w:r>
      <w:r w:rsidRPr="00B615BC">
        <w:rPr>
          <w:sz w:val="16"/>
        </w:rPr>
        <w:t xml:space="preserve">, inspiring others to follow its principles or at least acquiesce to its power. </w:t>
      </w:r>
      <w:r w:rsidRPr="00DF3962">
        <w:rPr>
          <w:rStyle w:val="StyleUnderline"/>
          <w:highlight w:val="cyan"/>
        </w:rPr>
        <w:t>This country</w:t>
      </w:r>
      <w:r w:rsidRPr="00B615BC">
        <w:rPr>
          <w:rStyle w:val="StyleUnderline"/>
        </w:rPr>
        <w:t xml:space="preserve"> now </w:t>
      </w:r>
      <w:r w:rsidRPr="00DF3962">
        <w:rPr>
          <w:rStyle w:val="StyleUnderline"/>
          <w:highlight w:val="cyan"/>
        </w:rPr>
        <w:t>looks</w:t>
      </w:r>
      <w:r w:rsidRPr="00B615BC">
        <w:rPr>
          <w:rStyle w:val="StyleUnderline"/>
        </w:rPr>
        <w:t xml:space="preserve"> </w:t>
      </w:r>
      <w:r w:rsidRPr="00853B96">
        <w:rPr>
          <w:rStyle w:val="Emphasis"/>
        </w:rPr>
        <w:t>tattered</w:t>
      </w:r>
      <w:r w:rsidRPr="00B615BC">
        <w:rPr>
          <w:rStyle w:val="StyleUnderline"/>
        </w:rPr>
        <w:t xml:space="preserve"> and </w:t>
      </w:r>
      <w:r w:rsidRPr="00DF3962">
        <w:rPr>
          <w:rStyle w:val="Emphasis"/>
          <w:highlight w:val="cyan"/>
        </w:rPr>
        <w:t>tired</w:t>
      </w:r>
      <w:r w:rsidRPr="00B615BC">
        <w:rPr>
          <w:sz w:val="16"/>
        </w:rPr>
        <w:t xml:space="preserve">, caught like others before it between forgetting in the name of unity or demanding the powerful be held accountable for high crimes that will otherwise haunt the nation. </w:t>
      </w:r>
      <w:r w:rsidRPr="00B615BC">
        <w:rPr>
          <w:rStyle w:val="StyleUnderline"/>
        </w:rPr>
        <w:t xml:space="preserve">Instead of aspiring to America’s ideals or entrusting their security to its power, </w:t>
      </w:r>
      <w:r w:rsidRPr="00DF3962">
        <w:rPr>
          <w:rStyle w:val="StyleUnderline"/>
          <w:highlight w:val="cyan"/>
        </w:rPr>
        <w:t>many nations will</w:t>
      </w:r>
      <w:r w:rsidRPr="00B615BC">
        <w:rPr>
          <w:rStyle w:val="StyleUnderline"/>
        </w:rPr>
        <w:t xml:space="preserve"> likely </w:t>
      </w:r>
      <w:r w:rsidRPr="00DF3962">
        <w:rPr>
          <w:rStyle w:val="StyleUnderline"/>
          <w:highlight w:val="cyan"/>
        </w:rPr>
        <w:t xml:space="preserve">find their </w:t>
      </w:r>
      <w:r w:rsidRPr="00DF3962">
        <w:rPr>
          <w:rStyle w:val="Emphasis"/>
          <w:highlight w:val="cyan"/>
        </w:rPr>
        <w:t>own way forward</w:t>
      </w:r>
      <w:r w:rsidRPr="00B615BC">
        <w:rPr>
          <w:rStyle w:val="StyleUnderline"/>
        </w:rPr>
        <w:t xml:space="preserve">, </w:t>
      </w:r>
      <w:r w:rsidRPr="00DF3962">
        <w:rPr>
          <w:rStyle w:val="StyleUnderline"/>
          <w:highlight w:val="cyan"/>
        </w:rPr>
        <w:t>cutting deals with</w:t>
      </w:r>
      <w:r w:rsidRPr="00B615BC">
        <w:rPr>
          <w:rStyle w:val="StyleUnderline"/>
        </w:rPr>
        <w:t xml:space="preserve"> </w:t>
      </w:r>
      <w:r w:rsidRPr="00853B96">
        <w:rPr>
          <w:rStyle w:val="Emphasis"/>
        </w:rPr>
        <w:t>all comers</w:t>
      </w:r>
      <w:r w:rsidRPr="00B615BC">
        <w:rPr>
          <w:rStyle w:val="StyleUnderline"/>
        </w:rPr>
        <w:t xml:space="preserve">, starting with </w:t>
      </w:r>
      <w:r w:rsidRPr="00DF3962">
        <w:rPr>
          <w:rStyle w:val="Emphasis"/>
          <w:highlight w:val="cyan"/>
        </w:rPr>
        <w:t>China</w:t>
      </w:r>
      <w:r w:rsidRPr="00B615BC">
        <w:rPr>
          <w:rStyle w:val="StyleUnderline"/>
        </w:rPr>
        <w:t>.</w:t>
      </w:r>
    </w:p>
    <w:p w:rsidR="009D4FFA" w:rsidRPr="00B615BC" w:rsidRDefault="009D4FFA" w:rsidP="009D4FFA">
      <w:pPr>
        <w:rPr>
          <w:sz w:val="16"/>
        </w:rPr>
      </w:pPr>
      <w:r w:rsidRPr="00DF3962">
        <w:rPr>
          <w:rStyle w:val="StyleUnderline"/>
          <w:highlight w:val="cyan"/>
        </w:rPr>
        <w:t xml:space="preserve">Despite an </w:t>
      </w:r>
      <w:r w:rsidRPr="00DF3962">
        <w:rPr>
          <w:rStyle w:val="Emphasis"/>
          <w:highlight w:val="cyan"/>
        </w:rPr>
        <w:t>aura</w:t>
      </w:r>
      <w:r w:rsidRPr="00DF3962">
        <w:rPr>
          <w:rStyle w:val="StyleUnderline"/>
          <w:highlight w:val="cyan"/>
        </w:rPr>
        <w:t xml:space="preserve"> of</w:t>
      </w:r>
      <w:r w:rsidRPr="00B615BC">
        <w:rPr>
          <w:rStyle w:val="StyleUnderline"/>
        </w:rPr>
        <w:t xml:space="preserve"> overwhelming </w:t>
      </w:r>
      <w:r w:rsidRPr="00DF3962">
        <w:rPr>
          <w:rStyle w:val="Emphasis"/>
          <w:highlight w:val="cyan"/>
        </w:rPr>
        <w:t>strength</w:t>
      </w:r>
      <w:r w:rsidRPr="00B615BC">
        <w:rPr>
          <w:sz w:val="16"/>
        </w:rPr>
        <w:t xml:space="preserve">, empires, even ones as powerful as </w:t>
      </w:r>
      <w:r w:rsidRPr="00DF3962">
        <w:rPr>
          <w:rStyle w:val="StyleUnderline"/>
          <w:highlight w:val="cyan"/>
        </w:rPr>
        <w:t>America</w:t>
      </w:r>
      <w:r w:rsidRPr="00702F69">
        <w:rPr>
          <w:sz w:val="16"/>
        </w:rPr>
        <w:t>’s</w:t>
      </w:r>
      <w:r w:rsidRPr="00B615BC">
        <w:rPr>
          <w:sz w:val="16"/>
        </w:rPr>
        <w:t xml:space="preserve">, often </w:t>
      </w:r>
      <w:r w:rsidRPr="00DF3962">
        <w:rPr>
          <w:rStyle w:val="StyleUnderline"/>
          <w:highlight w:val="cyan"/>
        </w:rPr>
        <w:t>prove</w:t>
      </w:r>
      <w:r w:rsidRPr="00B615BC">
        <w:rPr>
          <w:sz w:val="16"/>
        </w:rPr>
        <w:t xml:space="preserve"> surprisingly </w:t>
      </w:r>
      <w:r w:rsidRPr="00DF3962">
        <w:rPr>
          <w:rStyle w:val="Emphasis"/>
          <w:highlight w:val="cyan"/>
        </w:rPr>
        <w:t>fragile</w:t>
      </w:r>
      <w:r w:rsidRPr="00B615BC">
        <w:rPr>
          <w:rStyle w:val="StyleUnderline"/>
        </w:rPr>
        <w:t xml:space="preserve"> and their decline regularly comes </w:t>
      </w:r>
      <w:r w:rsidRPr="00853B96">
        <w:rPr>
          <w:rStyle w:val="Emphasis"/>
        </w:rPr>
        <w:t>far sooner</w:t>
      </w:r>
      <w:r w:rsidRPr="00B615BC">
        <w:rPr>
          <w:rStyle w:val="StyleUnderline"/>
        </w:rPr>
        <w:t xml:space="preserve"> than anyone could have imagined</w:t>
      </w:r>
      <w:r w:rsidRPr="00B615BC">
        <w:rPr>
          <w:sz w:val="16"/>
        </w:rPr>
        <w:t>—particularly when the cause is not Thomas Cole’s “savage enemy” but their own self-destructive instincts.</w:t>
      </w:r>
    </w:p>
    <w:p w:rsidR="009D4FFA" w:rsidRDefault="009D4FFA" w:rsidP="009D4FFA">
      <w:pPr>
        <w:pStyle w:val="Heading4"/>
        <w:rPr>
          <w:u w:val="single"/>
        </w:rPr>
      </w:pPr>
      <w:r>
        <w:t xml:space="preserve">The DOD </w:t>
      </w:r>
      <w:r w:rsidRPr="0047453D">
        <w:rPr>
          <w:u w:val="single"/>
        </w:rPr>
        <w:t>agrees</w:t>
      </w:r>
      <w:r>
        <w:t xml:space="preserve"> – Heg is declining</w:t>
      </w:r>
    </w:p>
    <w:p w:rsidR="009D4FFA" w:rsidRPr="0047453D" w:rsidRDefault="009D4FFA" w:rsidP="009D4FFA">
      <w:r>
        <w:t xml:space="preserve">Matthew R. </w:t>
      </w:r>
      <w:r w:rsidRPr="00664FB4">
        <w:rPr>
          <w:rStyle w:val="Style13ptBold"/>
        </w:rPr>
        <w:t>Slater 22</w:t>
      </w:r>
      <w:r>
        <w:t>, PhD in International Studies from Old Dominion University, researcher at the Marine Corps Warfighting Lab, “From Hegemony to Competition: Marine Perspectives on Expeditionary Advanced Basing Operations” pg. 4-5, Marine Corps University Press, Blitz</w:t>
      </w:r>
    </w:p>
    <w:p w:rsidR="009D4FFA" w:rsidRPr="0047453D" w:rsidRDefault="009D4FFA" w:rsidP="009D4FFA">
      <w:pPr>
        <w:rPr>
          <w:sz w:val="16"/>
        </w:rPr>
      </w:pPr>
      <w:r w:rsidRPr="0047453D">
        <w:rPr>
          <w:sz w:val="16"/>
        </w:rPr>
        <w:t>From Hegemony to EABO</w:t>
      </w:r>
    </w:p>
    <w:p w:rsidR="009D4FFA" w:rsidRPr="0047453D" w:rsidRDefault="009D4FFA" w:rsidP="009D4FFA">
      <w:pPr>
        <w:rPr>
          <w:sz w:val="16"/>
        </w:rPr>
      </w:pPr>
      <w:r w:rsidRPr="0047453D">
        <w:rPr>
          <w:rStyle w:val="StyleUnderline"/>
          <w:highlight w:val="cyan"/>
        </w:rPr>
        <w:t xml:space="preserve">The </w:t>
      </w:r>
      <w:r w:rsidRPr="0047453D">
        <w:rPr>
          <w:rStyle w:val="Emphasis"/>
          <w:highlight w:val="cyan"/>
        </w:rPr>
        <w:t>U</w:t>
      </w:r>
      <w:r w:rsidRPr="00B3239F">
        <w:rPr>
          <w:rStyle w:val="StyleUnderline"/>
        </w:rPr>
        <w:t xml:space="preserve">nited </w:t>
      </w:r>
      <w:r w:rsidRPr="0047453D">
        <w:rPr>
          <w:rStyle w:val="Emphasis"/>
          <w:highlight w:val="cyan"/>
        </w:rPr>
        <w:t>S</w:t>
      </w:r>
      <w:r w:rsidRPr="00B3239F">
        <w:rPr>
          <w:rStyle w:val="StyleUnderline"/>
        </w:rPr>
        <w:t xml:space="preserve">tates </w:t>
      </w:r>
      <w:r w:rsidRPr="0047453D">
        <w:rPr>
          <w:rStyle w:val="StyleUnderline"/>
          <w:highlight w:val="cyan"/>
        </w:rPr>
        <w:t>enjoyed</w:t>
      </w:r>
      <w:r w:rsidRPr="0047453D">
        <w:rPr>
          <w:rStyle w:val="StyleUnderline"/>
        </w:rPr>
        <w:t xml:space="preserve"> two decades of </w:t>
      </w:r>
      <w:r w:rsidRPr="0047453D">
        <w:rPr>
          <w:rStyle w:val="Emphasis"/>
          <w:highlight w:val="cyan"/>
        </w:rPr>
        <w:t>global hegemony</w:t>
      </w:r>
      <w:r w:rsidRPr="00B3239F">
        <w:rPr>
          <w:rStyle w:val="StyleUnderline"/>
        </w:rPr>
        <w:t xml:space="preserve"> spanning from the end of the Cold War </w:t>
      </w:r>
      <w:r w:rsidRPr="0047453D">
        <w:rPr>
          <w:rStyle w:val="StyleUnderline"/>
          <w:highlight w:val="cyan"/>
        </w:rPr>
        <w:t>until the emergence of</w:t>
      </w:r>
      <w:r w:rsidRPr="00B3239F">
        <w:rPr>
          <w:rStyle w:val="StyleUnderline"/>
        </w:rPr>
        <w:t xml:space="preserve"> an </w:t>
      </w:r>
      <w:r w:rsidRPr="0047453D">
        <w:rPr>
          <w:rStyle w:val="Emphasis"/>
          <w:highlight w:val="cyan"/>
        </w:rPr>
        <w:t>antagonistic</w:t>
      </w:r>
      <w:r w:rsidRPr="0047453D">
        <w:rPr>
          <w:rStyle w:val="StyleUnderline"/>
          <w:highlight w:val="cyan"/>
        </w:rPr>
        <w:t xml:space="preserve"> China and Russia</w:t>
      </w:r>
      <w:r w:rsidRPr="0047453D">
        <w:rPr>
          <w:sz w:val="16"/>
        </w:rPr>
        <w:t xml:space="preserve">. </w:t>
      </w:r>
      <w:r w:rsidRPr="0047453D">
        <w:rPr>
          <w:rStyle w:val="StyleUnderline"/>
          <w:highlight w:val="cyan"/>
        </w:rPr>
        <w:t xml:space="preserve">During the </w:t>
      </w:r>
      <w:r w:rsidRPr="0047453D">
        <w:rPr>
          <w:rStyle w:val="Emphasis"/>
          <w:highlight w:val="cyan"/>
        </w:rPr>
        <w:t>brief reign</w:t>
      </w:r>
      <w:r w:rsidRPr="0047453D">
        <w:rPr>
          <w:sz w:val="16"/>
        </w:rPr>
        <w:t xml:space="preserve"> of supremacy, </w:t>
      </w:r>
      <w:r w:rsidRPr="0047453D">
        <w:rPr>
          <w:rStyle w:val="StyleUnderline"/>
          <w:highlight w:val="cyan"/>
        </w:rPr>
        <w:t>the goal</w:t>
      </w:r>
      <w:r w:rsidRPr="00B3239F">
        <w:rPr>
          <w:rStyle w:val="StyleUnderline"/>
        </w:rPr>
        <w:t xml:space="preserve"> of American statecraft </w:t>
      </w:r>
      <w:r w:rsidRPr="0047453D">
        <w:rPr>
          <w:rStyle w:val="StyleUnderline"/>
          <w:highlight w:val="cyan"/>
        </w:rPr>
        <w:t xml:space="preserve">was to maintain the </w:t>
      </w:r>
      <w:r w:rsidRPr="0047453D">
        <w:rPr>
          <w:rStyle w:val="Emphasis"/>
          <w:highlight w:val="cyan"/>
        </w:rPr>
        <w:t>s</w:t>
      </w:r>
      <w:r w:rsidRPr="0047453D">
        <w:rPr>
          <w:rStyle w:val="StyleUnderline"/>
        </w:rPr>
        <w:t>tatus</w:t>
      </w:r>
      <w:r w:rsidRPr="00B3239F">
        <w:rPr>
          <w:rStyle w:val="StyleUnderline"/>
        </w:rPr>
        <w:t xml:space="preserve"> </w:t>
      </w:r>
      <w:r w:rsidRPr="0047453D">
        <w:rPr>
          <w:rStyle w:val="Emphasis"/>
          <w:highlight w:val="cyan"/>
        </w:rPr>
        <w:t>quo</w:t>
      </w:r>
      <w:r w:rsidRPr="0047453D">
        <w:rPr>
          <w:sz w:val="16"/>
        </w:rPr>
        <w:t xml:space="preserve">. International relations theory states that </w:t>
      </w:r>
      <w:r w:rsidRPr="0047453D">
        <w:rPr>
          <w:rStyle w:val="StyleUnderline"/>
          <w:highlight w:val="cyan"/>
        </w:rPr>
        <w:t xml:space="preserve">hegemonic systems are marked by </w:t>
      </w:r>
      <w:r w:rsidRPr="0047453D">
        <w:rPr>
          <w:rStyle w:val="Emphasis"/>
          <w:highlight w:val="cyan"/>
        </w:rPr>
        <w:t>fleeting</w:t>
      </w:r>
      <w:r w:rsidRPr="00B3239F">
        <w:rPr>
          <w:rStyle w:val="StyleUnderline"/>
        </w:rPr>
        <w:t xml:space="preserve"> systemic </w:t>
      </w:r>
      <w:proofErr w:type="gramStart"/>
      <w:r w:rsidRPr="0047453D">
        <w:rPr>
          <w:rStyle w:val="StyleUnderline"/>
          <w:highlight w:val="cyan"/>
        </w:rPr>
        <w:t>stability</w:t>
      </w:r>
      <w:r w:rsidRPr="0047453D">
        <w:rPr>
          <w:sz w:val="16"/>
        </w:rPr>
        <w:t>  —</w:t>
      </w:r>
      <w:proofErr w:type="gramEnd"/>
      <w:r w:rsidRPr="0047453D">
        <w:rPr>
          <w:sz w:val="16"/>
        </w:rPr>
        <w:t xml:space="preserve">brief </w:t>
      </w:r>
      <w:r w:rsidRPr="0047453D">
        <w:rPr>
          <w:rStyle w:val="StyleUnderline"/>
          <w:highlight w:val="cyan"/>
        </w:rPr>
        <w:t>because</w:t>
      </w:r>
      <w:r w:rsidRPr="00B3239F">
        <w:rPr>
          <w:rStyle w:val="StyleUnderline"/>
        </w:rPr>
        <w:t xml:space="preserve"> </w:t>
      </w:r>
      <w:r w:rsidRPr="0047453D">
        <w:rPr>
          <w:rStyle w:val="StyleUnderline"/>
          <w:highlight w:val="cyan"/>
        </w:rPr>
        <w:t>competing states</w:t>
      </w:r>
      <w:r w:rsidRPr="00B3239F">
        <w:rPr>
          <w:rStyle w:val="StyleUnderline"/>
        </w:rPr>
        <w:t xml:space="preserve"> work together to </w:t>
      </w:r>
      <w:r w:rsidRPr="0047453D">
        <w:rPr>
          <w:rStyle w:val="Emphasis"/>
          <w:highlight w:val="cyan"/>
        </w:rPr>
        <w:t>balance</w:t>
      </w:r>
      <w:r w:rsidRPr="0047453D">
        <w:rPr>
          <w:rStyle w:val="StyleUnderline"/>
          <w:highlight w:val="cyan"/>
        </w:rPr>
        <w:t xml:space="preserve"> against the hegemon</w:t>
      </w:r>
      <w:r w:rsidRPr="0047453D">
        <w:rPr>
          <w:sz w:val="16"/>
        </w:rPr>
        <w:t xml:space="preserve"> and stable because of the lack of competition to influence global economic and political systems</w:t>
      </w:r>
      <w:r w:rsidRPr="00B3239F">
        <w:rPr>
          <w:rStyle w:val="StyleUnderline"/>
        </w:rPr>
        <w:t>. China’s rise in power did not surprise the United States completely</w:t>
      </w:r>
      <w:r w:rsidRPr="0047453D">
        <w:rPr>
          <w:sz w:val="16"/>
        </w:rPr>
        <w:t xml:space="preserve">. In 2011, U.S. policy generated an economic, diplomatic, and military strategy articulated as a “pivot to Asia.”2 Shortly after the administration of President Barack H. Obama announced this policy change, the Marine Corps deployed 2,500 personnel to Australia for a military exercise that China criticized. This action and response effectively </w:t>
      </w:r>
      <w:proofErr w:type="gramStart"/>
      <w:r w:rsidRPr="0047453D">
        <w:rPr>
          <w:sz w:val="16"/>
        </w:rPr>
        <w:t>marks</w:t>
      </w:r>
      <w:proofErr w:type="gramEnd"/>
      <w:r w:rsidRPr="0047453D">
        <w:rPr>
          <w:sz w:val="16"/>
        </w:rPr>
        <w:t xml:space="preserve"> the beginning of the standoff between the United States and China in the South Pacific that shows no signs of abating a decade later.</w:t>
      </w:r>
    </w:p>
    <w:p w:rsidR="009D4FFA" w:rsidRPr="0047453D" w:rsidRDefault="009D4FFA" w:rsidP="009D4FFA">
      <w:pPr>
        <w:rPr>
          <w:sz w:val="16"/>
        </w:rPr>
      </w:pPr>
      <w:r w:rsidRPr="0047453D">
        <w:rPr>
          <w:sz w:val="16"/>
        </w:rPr>
        <w:t xml:space="preserve">While </w:t>
      </w:r>
      <w:r w:rsidRPr="0047453D">
        <w:rPr>
          <w:rStyle w:val="StyleUnderline"/>
          <w:highlight w:val="cyan"/>
        </w:rPr>
        <w:t xml:space="preserve">Chinese </w:t>
      </w:r>
      <w:r w:rsidRPr="0047453D">
        <w:rPr>
          <w:rStyle w:val="Emphasis"/>
          <w:highlight w:val="cyan"/>
        </w:rPr>
        <w:t>ascendance</w:t>
      </w:r>
      <w:r w:rsidRPr="0047453D">
        <w:rPr>
          <w:sz w:val="16"/>
        </w:rPr>
        <w:t xml:space="preserve"> was initially measured and understated, it </w:t>
      </w:r>
      <w:r w:rsidRPr="0047453D">
        <w:rPr>
          <w:rStyle w:val="StyleUnderline"/>
          <w:highlight w:val="cyan"/>
        </w:rPr>
        <w:t xml:space="preserve">is now </w:t>
      </w:r>
      <w:r w:rsidRPr="0047453D">
        <w:rPr>
          <w:rStyle w:val="Emphasis"/>
          <w:highlight w:val="cyan"/>
        </w:rPr>
        <w:t>inundating</w:t>
      </w:r>
      <w:r w:rsidRPr="0047453D">
        <w:rPr>
          <w:rStyle w:val="StyleUnderline"/>
          <w:highlight w:val="cyan"/>
        </w:rPr>
        <w:t xml:space="preserve"> and </w:t>
      </w:r>
      <w:r w:rsidRPr="0047453D">
        <w:rPr>
          <w:rStyle w:val="Emphasis"/>
          <w:highlight w:val="cyan"/>
        </w:rPr>
        <w:t>confident</w:t>
      </w:r>
      <w:r w:rsidRPr="0047453D">
        <w:rPr>
          <w:sz w:val="16"/>
        </w:rPr>
        <w:t xml:space="preserve">. In 2015, the United States warned China regarding its prolific construction at Mischief Reef, a low-tide atoll in the South Pacific that they first claimed control over in 1994. Undeterred by U.S. warnings about further development and conflicting territorial claims by the Philippines, China spread its construction efforts to another half-dozen reefs.3 By 2017, China established bases of varying sizes on nearby Fiery Cross, Mischief, and Subi reefs as well as on North, Triton, and Woody islands in the Paracel Islands.4 These stations offer the People’s Republic of China (PRC) greater control over a region where one-third of global commerce passes through and a basis for territorial claims where known hydrocarbon resources exist.5 </w:t>
      </w:r>
      <w:r w:rsidRPr="0047453D">
        <w:rPr>
          <w:rStyle w:val="StyleUnderline"/>
          <w:highlight w:val="cyan"/>
        </w:rPr>
        <w:t>The PRC</w:t>
      </w:r>
      <w:r w:rsidRPr="00B3239F">
        <w:rPr>
          <w:rStyle w:val="StyleUnderline"/>
        </w:rPr>
        <w:t xml:space="preserve"> has </w:t>
      </w:r>
      <w:r w:rsidRPr="0047453D">
        <w:rPr>
          <w:rStyle w:val="StyleUnderline"/>
          <w:highlight w:val="cyan"/>
        </w:rPr>
        <w:t xml:space="preserve">established </w:t>
      </w:r>
      <w:r w:rsidRPr="0047453D">
        <w:rPr>
          <w:rStyle w:val="Emphasis"/>
          <w:highlight w:val="cyan"/>
        </w:rPr>
        <w:t>overlapping</w:t>
      </w:r>
      <w:r w:rsidRPr="0047453D">
        <w:rPr>
          <w:rStyle w:val="Emphasis"/>
        </w:rPr>
        <w:t xml:space="preserve"> sensing </w:t>
      </w:r>
      <w:r w:rsidRPr="0047453D">
        <w:rPr>
          <w:rStyle w:val="Emphasis"/>
          <w:highlight w:val="cyan"/>
        </w:rPr>
        <w:t>capabilities</w:t>
      </w:r>
      <w:r w:rsidRPr="0047453D">
        <w:rPr>
          <w:sz w:val="16"/>
        </w:rPr>
        <w:t xml:space="preserve"> and based fighters, bombers, antiaircraft, antiship, and cruise missile systems on the reefs, </w:t>
      </w:r>
      <w:r w:rsidRPr="00B3239F">
        <w:rPr>
          <w:rStyle w:val="StyleUnderline"/>
        </w:rPr>
        <w:t xml:space="preserve">which enable </w:t>
      </w:r>
      <w:r w:rsidRPr="0047453D">
        <w:rPr>
          <w:rStyle w:val="Emphasis"/>
        </w:rPr>
        <w:t>reconnaissance</w:t>
      </w:r>
      <w:r w:rsidRPr="00B3239F">
        <w:rPr>
          <w:rStyle w:val="StyleUnderline"/>
        </w:rPr>
        <w:t xml:space="preserve"> and provide a permanent presence </w:t>
      </w:r>
      <w:r w:rsidRPr="0047453D">
        <w:rPr>
          <w:rStyle w:val="StyleUnderline"/>
          <w:highlight w:val="cyan"/>
        </w:rPr>
        <w:t xml:space="preserve">to </w:t>
      </w:r>
      <w:r w:rsidRPr="0047453D">
        <w:rPr>
          <w:rStyle w:val="Emphasis"/>
          <w:highlight w:val="cyan"/>
        </w:rPr>
        <w:t>intimidate</w:t>
      </w:r>
      <w:r w:rsidRPr="0047453D">
        <w:rPr>
          <w:rStyle w:val="StyleUnderline"/>
          <w:highlight w:val="cyan"/>
        </w:rPr>
        <w:t xml:space="preserve"> regional states</w:t>
      </w:r>
      <w:r w:rsidRPr="0047453D">
        <w:rPr>
          <w:sz w:val="16"/>
        </w:rPr>
        <w:t xml:space="preserve">.6 To this end, China also placed oil drilling rigs in territory claimed by Vietnam and employed economic and diplomatic pressure to force neighboring states </w:t>
      </w:r>
      <w:r w:rsidRPr="0047453D">
        <w:rPr>
          <w:rStyle w:val="StyleUnderline"/>
          <w:highlight w:val="cyan"/>
        </w:rPr>
        <w:t xml:space="preserve">to </w:t>
      </w:r>
      <w:r w:rsidRPr="0047453D">
        <w:rPr>
          <w:rStyle w:val="Emphasis"/>
          <w:highlight w:val="cyan"/>
        </w:rPr>
        <w:t>bend</w:t>
      </w:r>
      <w:r w:rsidRPr="0047453D">
        <w:rPr>
          <w:rStyle w:val="StyleUnderline"/>
          <w:highlight w:val="cyan"/>
        </w:rPr>
        <w:t xml:space="preserve"> to their</w:t>
      </w:r>
      <w:r w:rsidRPr="0047453D">
        <w:rPr>
          <w:sz w:val="16"/>
        </w:rPr>
        <w:t xml:space="preserve"> territorial claims in the South Pacific. </w:t>
      </w:r>
      <w:r w:rsidRPr="00B3239F">
        <w:rPr>
          <w:rStyle w:val="StyleUnderline"/>
        </w:rPr>
        <w:t>Using</w:t>
      </w:r>
      <w:r w:rsidRPr="0047453D">
        <w:rPr>
          <w:sz w:val="16"/>
        </w:rPr>
        <w:t xml:space="preserve"> its notorious </w:t>
      </w:r>
      <w:r w:rsidRPr="0047453D">
        <w:rPr>
          <w:rStyle w:val="Emphasis"/>
          <w:highlight w:val="cyan"/>
        </w:rPr>
        <w:t>debt-trap</w:t>
      </w:r>
      <w:r w:rsidRPr="0047453D">
        <w:rPr>
          <w:rStyle w:val="StyleUnderline"/>
          <w:highlight w:val="cyan"/>
        </w:rPr>
        <w:t xml:space="preserve"> diplomacy</w:t>
      </w:r>
      <w:r w:rsidRPr="0047453D">
        <w:rPr>
          <w:sz w:val="16"/>
        </w:rPr>
        <w:t>, China is rapidly developing port facilities in the Pacific Islands in Asua and Vaiusu.7</w:t>
      </w:r>
    </w:p>
    <w:p w:rsidR="009D4FFA" w:rsidRPr="009D4FFA" w:rsidRDefault="009D4FFA" w:rsidP="009D4FFA"/>
    <w:p w:rsidR="005E6B62" w:rsidRDefault="009D4FFA" w:rsidP="00F32C50">
      <w:pPr>
        <w:pStyle w:val="Heading3"/>
      </w:pPr>
      <w:r>
        <w:t>2NC – China/</w:t>
      </w:r>
      <w:r w:rsidR="005E6B62">
        <w:t>China Rise</w:t>
      </w:r>
    </w:p>
    <w:p w:rsidR="009D4FFA" w:rsidRPr="00F70BE7" w:rsidRDefault="009D4FFA" w:rsidP="009D4FFA">
      <w:pPr>
        <w:pStyle w:val="Heading4"/>
        <w:rPr>
          <w:u w:val="single"/>
        </w:rPr>
      </w:pPr>
      <w:r>
        <w:t xml:space="preserve">Xi’s </w:t>
      </w:r>
      <w:r>
        <w:rPr>
          <w:u w:val="single"/>
        </w:rPr>
        <w:t>wolf-warrior</w:t>
      </w:r>
      <w:r>
        <w:t xml:space="preserve"> diplomacy is </w:t>
      </w:r>
      <w:r>
        <w:rPr>
          <w:u w:val="single"/>
        </w:rPr>
        <w:t>eroding</w:t>
      </w:r>
      <w:r>
        <w:t xml:space="preserve"> American hegemony – he’s shaping a </w:t>
      </w:r>
      <w:r>
        <w:rPr>
          <w:u w:val="single"/>
        </w:rPr>
        <w:t>new world order</w:t>
      </w:r>
    </w:p>
    <w:p w:rsidR="009D4FFA" w:rsidRPr="00CA13EE" w:rsidRDefault="009D4FFA" w:rsidP="009D4FFA">
      <w:r>
        <w:t xml:space="preserve">Michael </w:t>
      </w:r>
      <w:r w:rsidRPr="000B6F73">
        <w:rPr>
          <w:rStyle w:val="Style13ptBold"/>
        </w:rPr>
        <w:t>Cunningham 22</w:t>
      </w:r>
      <w:r>
        <w:t xml:space="preserve">, Research Fellow in The Heritage Foundation’s Asian Studies Center, "The U.S. Is Losing the Developing World to China," Heritage Foundation, </w:t>
      </w:r>
      <w:r w:rsidRPr="008B36A2">
        <w:t>https://www.heritage.org/asia/commentary/the-us-losing-the-developing-world-china</w:t>
      </w:r>
      <w:r>
        <w:t>, Blitz</w:t>
      </w:r>
    </w:p>
    <w:p w:rsidR="009D4FFA" w:rsidRDefault="009D4FFA" w:rsidP="009D4FFA">
      <w:pPr>
        <w:rPr>
          <w:rStyle w:val="StyleUnderline"/>
        </w:rPr>
      </w:pPr>
      <w:r w:rsidRPr="00F70BE7">
        <w:rPr>
          <w:sz w:val="16"/>
        </w:rPr>
        <w:t xml:space="preserve">China has an image problem, and Xi Jinping’s "wolf warrior" diplomacy is largely to blame. At least that’s how most in the United States and Europe see it. But this narrative fails to recognize the headway Beijing is making in other parts of the world. What many fail to realize is that </w:t>
      </w:r>
      <w:r w:rsidRPr="00F70BE7">
        <w:rPr>
          <w:rStyle w:val="StyleUnderline"/>
          <w:highlight w:val="cyan"/>
        </w:rPr>
        <w:t>Beijing is conducting a</w:t>
      </w:r>
      <w:r w:rsidRPr="00B8761A">
        <w:rPr>
          <w:rStyle w:val="StyleUnderline"/>
        </w:rPr>
        <w:t xml:space="preserve">n effective </w:t>
      </w:r>
      <w:r w:rsidRPr="00F70BE7">
        <w:rPr>
          <w:rStyle w:val="Emphasis"/>
          <w:highlight w:val="cyan"/>
        </w:rPr>
        <w:t>diplomatic offensive</w:t>
      </w:r>
      <w:r w:rsidRPr="00B8761A">
        <w:rPr>
          <w:rStyle w:val="StyleUnderline"/>
        </w:rPr>
        <w:t xml:space="preserve"> in the developing world, and it poses a </w:t>
      </w:r>
      <w:r w:rsidRPr="00F70BE7">
        <w:rPr>
          <w:rStyle w:val="Emphasis"/>
        </w:rPr>
        <w:t>real challenge</w:t>
      </w:r>
      <w:r w:rsidRPr="00B8761A">
        <w:rPr>
          <w:rStyle w:val="StyleUnderline"/>
        </w:rPr>
        <w:t xml:space="preserve"> </w:t>
      </w:r>
      <w:r w:rsidRPr="00F70BE7">
        <w:rPr>
          <w:rStyle w:val="StyleUnderline"/>
          <w:highlight w:val="cyan"/>
        </w:rPr>
        <w:t>to U.S. global leadership</w:t>
      </w:r>
      <w:r w:rsidRPr="00B8761A">
        <w:rPr>
          <w:rStyle w:val="StyleUnderline"/>
        </w:rPr>
        <w:t>.</w:t>
      </w:r>
    </w:p>
    <w:p w:rsidR="009D4FFA" w:rsidRPr="00F70BE7" w:rsidRDefault="009D4FFA" w:rsidP="009D4FFA">
      <w:pPr>
        <w:rPr>
          <w:sz w:val="16"/>
        </w:rPr>
      </w:pPr>
      <w:r w:rsidRPr="00F70BE7">
        <w:rPr>
          <w:sz w:val="16"/>
        </w:rPr>
        <w:t xml:space="preserve">To be sure, </w:t>
      </w:r>
      <w:r w:rsidRPr="00B8761A">
        <w:rPr>
          <w:rStyle w:val="StyleUnderline"/>
        </w:rPr>
        <w:t xml:space="preserve">the </w:t>
      </w:r>
      <w:r w:rsidRPr="00F70BE7">
        <w:rPr>
          <w:rStyle w:val="Emphasis"/>
        </w:rPr>
        <w:t>abrasive</w:t>
      </w:r>
      <w:r w:rsidRPr="00B8761A">
        <w:rPr>
          <w:rStyle w:val="StyleUnderline"/>
        </w:rPr>
        <w:t xml:space="preserve"> tone China has presented</w:t>
      </w:r>
      <w:r w:rsidRPr="00F70BE7">
        <w:rPr>
          <w:sz w:val="16"/>
        </w:rPr>
        <w:t xml:space="preserve"> to the international community </w:t>
      </w:r>
      <w:r w:rsidRPr="00B8761A">
        <w:rPr>
          <w:rStyle w:val="StyleUnderline"/>
        </w:rPr>
        <w:t xml:space="preserve">has caused </w:t>
      </w:r>
      <w:r w:rsidRPr="00F70BE7">
        <w:rPr>
          <w:rStyle w:val="Emphasis"/>
        </w:rPr>
        <w:t>serious problems</w:t>
      </w:r>
      <w:r w:rsidRPr="00B8761A">
        <w:rPr>
          <w:rStyle w:val="StyleUnderline"/>
        </w:rPr>
        <w:t xml:space="preserve"> in Beijing’s relations with much of the developed world</w:t>
      </w:r>
      <w:r w:rsidRPr="00F70BE7">
        <w:rPr>
          <w:sz w:val="16"/>
        </w:rPr>
        <w:t>. Even many of China’s most important trading partners are increasingly aligning with the U.S., undoing decades of painstaking efforts by a smoother generation of diplomats. This is a weakness in Xi’s diplomacy, and Washington should capitalize on it.</w:t>
      </w:r>
    </w:p>
    <w:p w:rsidR="009D4FFA" w:rsidRPr="00F70BE7" w:rsidRDefault="009D4FFA" w:rsidP="009D4FFA">
      <w:pPr>
        <w:rPr>
          <w:sz w:val="14"/>
        </w:rPr>
      </w:pPr>
      <w:r w:rsidRPr="00F70BE7">
        <w:rPr>
          <w:sz w:val="14"/>
        </w:rPr>
        <w:t xml:space="preserve">But </w:t>
      </w:r>
      <w:r w:rsidRPr="00B8761A">
        <w:rPr>
          <w:rStyle w:val="StyleUnderline"/>
        </w:rPr>
        <w:t xml:space="preserve">on a global scale, </w:t>
      </w:r>
      <w:r w:rsidRPr="00F70BE7">
        <w:rPr>
          <w:rStyle w:val="StyleUnderline"/>
          <w:highlight w:val="cyan"/>
        </w:rPr>
        <w:t>Xi’s</w:t>
      </w:r>
      <w:r w:rsidRPr="00B8761A">
        <w:rPr>
          <w:rStyle w:val="StyleUnderline"/>
        </w:rPr>
        <w:t xml:space="preserve"> diplomatic style isn’t failing </w:t>
      </w:r>
      <w:r w:rsidRPr="00F70BE7">
        <w:rPr>
          <w:sz w:val="14"/>
        </w:rPr>
        <w:t xml:space="preserve">so much as it’s playing a different game with rules unfamiliar to many Western powers. So-called </w:t>
      </w:r>
      <w:r w:rsidRPr="00F70BE7">
        <w:rPr>
          <w:rStyle w:val="Emphasis"/>
          <w:highlight w:val="cyan"/>
        </w:rPr>
        <w:t>wolf warrior diplomacy</w:t>
      </w:r>
      <w:r w:rsidRPr="00B8761A">
        <w:rPr>
          <w:rStyle w:val="StyleUnderline"/>
        </w:rPr>
        <w:t xml:space="preserve"> isn’t a flaw </w:t>
      </w:r>
      <w:r w:rsidRPr="00F70BE7">
        <w:rPr>
          <w:sz w:val="14"/>
        </w:rPr>
        <w:t>of Xi’s "New Era" program—</w:t>
      </w:r>
      <w:r w:rsidRPr="00B8761A">
        <w:rPr>
          <w:rStyle w:val="StyleUnderline"/>
        </w:rPr>
        <w:t>it’s a feature</w:t>
      </w:r>
      <w:r w:rsidRPr="00F70BE7">
        <w:rPr>
          <w:sz w:val="14"/>
        </w:rPr>
        <w:t xml:space="preserve"> of it. Since Xi came to power, China has recalibrated its diplomatic strategy to focus on the developing world, </w:t>
      </w:r>
      <w:r w:rsidRPr="00B8761A">
        <w:rPr>
          <w:rStyle w:val="StyleUnderline"/>
        </w:rPr>
        <w:t xml:space="preserve">which it </w:t>
      </w:r>
      <w:r w:rsidRPr="00F70BE7">
        <w:rPr>
          <w:rStyle w:val="StyleUnderline"/>
          <w:highlight w:val="cyan"/>
        </w:rPr>
        <w:t>hopes to</w:t>
      </w:r>
      <w:r w:rsidRPr="00B8761A">
        <w:rPr>
          <w:rStyle w:val="StyleUnderline"/>
        </w:rPr>
        <w:t xml:space="preserve"> use to </w:t>
      </w:r>
      <w:r w:rsidRPr="00F70BE7">
        <w:rPr>
          <w:rStyle w:val="Emphasis"/>
          <w:highlight w:val="cyan"/>
        </w:rPr>
        <w:t>change the world</w:t>
      </w:r>
      <w:r w:rsidRPr="00F70BE7">
        <w:rPr>
          <w:rStyle w:val="StyleUnderline"/>
          <w:highlight w:val="cyan"/>
        </w:rPr>
        <w:t xml:space="preserve"> order</w:t>
      </w:r>
      <w:r w:rsidRPr="00F70BE7">
        <w:rPr>
          <w:sz w:val="14"/>
        </w:rPr>
        <w:t xml:space="preserve"> gradually.</w:t>
      </w:r>
    </w:p>
    <w:p w:rsidR="009D4FFA" w:rsidRPr="00F70BE7" w:rsidRDefault="009D4FFA" w:rsidP="009D4FFA">
      <w:pPr>
        <w:rPr>
          <w:sz w:val="16"/>
        </w:rPr>
      </w:pPr>
      <w:r w:rsidRPr="00F70BE7">
        <w:rPr>
          <w:sz w:val="16"/>
        </w:rPr>
        <w:t>This was a radical shift. Since the 1980s, the primary aim of Chinese diplomats was to placate the U.S. and its allies, easing their concerns about the Chinese Communist Party’s global intentions and convincing them that China’s rise actually benefits the existing international system. This policy was successful—the U.S. not only didn’t oppose China’s rise, but it actively enabled it, truly believing the disinformation narrative that engagement would result in democratic and free market reforms.</w:t>
      </w:r>
    </w:p>
    <w:p w:rsidR="009D4FFA" w:rsidRPr="00F70BE7" w:rsidRDefault="009D4FFA" w:rsidP="009D4FFA">
      <w:pPr>
        <w:rPr>
          <w:sz w:val="16"/>
        </w:rPr>
      </w:pPr>
      <w:r w:rsidRPr="00F70BE7">
        <w:rPr>
          <w:sz w:val="16"/>
        </w:rPr>
        <w:t xml:space="preserve">But </w:t>
      </w:r>
      <w:r w:rsidRPr="00F70BE7">
        <w:rPr>
          <w:rStyle w:val="StyleUnderline"/>
          <w:highlight w:val="cyan"/>
        </w:rPr>
        <w:t>the effectiveness of</w:t>
      </w:r>
      <w:r w:rsidRPr="00F70BE7">
        <w:rPr>
          <w:sz w:val="16"/>
        </w:rPr>
        <w:t xml:space="preserve"> this </w:t>
      </w:r>
      <w:r w:rsidRPr="00F70BE7">
        <w:rPr>
          <w:rStyle w:val="StyleUnderline"/>
          <w:highlight w:val="cyan"/>
        </w:rPr>
        <w:t>U.S.-centric approach</w:t>
      </w:r>
      <w:r w:rsidRPr="00F70BE7">
        <w:rPr>
          <w:rStyle w:val="StyleUnderline"/>
        </w:rPr>
        <w:t xml:space="preserve"> to diplomacy</w:t>
      </w:r>
      <w:r w:rsidRPr="00F70BE7">
        <w:rPr>
          <w:sz w:val="16"/>
        </w:rPr>
        <w:t xml:space="preserve"> started to </w:t>
      </w:r>
      <w:r w:rsidRPr="00F70BE7">
        <w:rPr>
          <w:rStyle w:val="Emphasis"/>
          <w:highlight w:val="cyan"/>
        </w:rPr>
        <w:t>wane</w:t>
      </w:r>
      <w:r w:rsidRPr="00F70BE7">
        <w:rPr>
          <w:rStyle w:val="StyleUnderline"/>
        </w:rPr>
        <w:t xml:space="preserve"> during the Trump administration</w:t>
      </w:r>
      <w:r w:rsidRPr="00F70BE7">
        <w:rPr>
          <w:sz w:val="16"/>
        </w:rPr>
        <w:t xml:space="preserve">. By 2017, </w:t>
      </w:r>
      <w:r w:rsidRPr="00F70BE7">
        <w:rPr>
          <w:rStyle w:val="StyleUnderline"/>
          <w:highlight w:val="cyan"/>
        </w:rPr>
        <w:t>Xi</w:t>
      </w:r>
      <w:r w:rsidRPr="00F70BE7">
        <w:rPr>
          <w:sz w:val="16"/>
        </w:rPr>
        <w:t xml:space="preserve"> already </w:t>
      </w:r>
      <w:r w:rsidRPr="00F70BE7">
        <w:rPr>
          <w:rStyle w:val="StyleUnderline"/>
          <w:highlight w:val="cyan"/>
        </w:rPr>
        <w:t>pivoted</w:t>
      </w:r>
      <w:r w:rsidRPr="00F70BE7">
        <w:rPr>
          <w:sz w:val="16"/>
        </w:rPr>
        <w:t xml:space="preserve"> from Deng Xiaoping’s injunction </w:t>
      </w:r>
      <w:r w:rsidRPr="00F70BE7">
        <w:rPr>
          <w:rStyle w:val="StyleUnderline"/>
          <w:highlight w:val="cyan"/>
        </w:rPr>
        <w:t>to</w:t>
      </w:r>
      <w:r w:rsidRPr="00F70BE7">
        <w:rPr>
          <w:sz w:val="16"/>
        </w:rPr>
        <w:t xml:space="preserve"> "hide your strength and bide your time" </w:t>
      </w:r>
      <w:r w:rsidRPr="00F70BE7">
        <w:rPr>
          <w:rStyle w:val="StyleUnderline"/>
        </w:rPr>
        <w:t xml:space="preserve">in favor of </w:t>
      </w:r>
      <w:r w:rsidRPr="00F70BE7">
        <w:rPr>
          <w:rStyle w:val="StyleUnderline"/>
          <w:highlight w:val="cyan"/>
        </w:rPr>
        <w:t xml:space="preserve">assuming China’s place as a </w:t>
      </w:r>
      <w:r w:rsidRPr="00F70BE7">
        <w:rPr>
          <w:rStyle w:val="Emphasis"/>
          <w:highlight w:val="cyan"/>
        </w:rPr>
        <w:t>major world power</w:t>
      </w:r>
      <w:r w:rsidRPr="00F70BE7">
        <w:rPr>
          <w:rStyle w:val="StyleUnderline"/>
        </w:rPr>
        <w:t xml:space="preserve"> </w:t>
      </w:r>
      <w:r w:rsidRPr="00F70BE7">
        <w:rPr>
          <w:sz w:val="16"/>
        </w:rPr>
        <w:t xml:space="preserve">in its own right. "Xi Jinping Thought on Diplomacy" aims </w:t>
      </w:r>
      <w:r w:rsidRPr="00F70BE7">
        <w:rPr>
          <w:rStyle w:val="StyleUnderline"/>
        </w:rPr>
        <w:t>to "</w:t>
      </w:r>
      <w:r w:rsidRPr="00F70BE7">
        <w:rPr>
          <w:rStyle w:val="StyleUnderline"/>
          <w:highlight w:val="cyan"/>
        </w:rPr>
        <w:t>reform</w:t>
      </w:r>
      <w:r w:rsidRPr="00F70BE7">
        <w:rPr>
          <w:rStyle w:val="StyleUnderline"/>
        </w:rPr>
        <w:t xml:space="preserve">" </w:t>
      </w:r>
      <w:r w:rsidRPr="00F70BE7">
        <w:rPr>
          <w:rStyle w:val="StyleUnderline"/>
          <w:highlight w:val="cyan"/>
        </w:rPr>
        <w:t>the international system</w:t>
      </w:r>
      <w:r w:rsidRPr="00F70BE7">
        <w:rPr>
          <w:rStyle w:val="StyleUnderline"/>
        </w:rPr>
        <w:t xml:space="preserve"> and create a </w:t>
      </w:r>
      <w:r w:rsidRPr="00F70BE7">
        <w:rPr>
          <w:rStyle w:val="Emphasis"/>
        </w:rPr>
        <w:t>China-led</w:t>
      </w:r>
      <w:r w:rsidRPr="00F70BE7">
        <w:rPr>
          <w:rStyle w:val="StyleUnderline"/>
        </w:rPr>
        <w:t xml:space="preserve"> world order</w:t>
      </w:r>
      <w:r w:rsidRPr="00F70BE7">
        <w:rPr>
          <w:sz w:val="16"/>
        </w:rPr>
        <w:t>, which is ominously referred to in Chinese as a "community of common destiny for mankind."</w:t>
      </w:r>
    </w:p>
    <w:p w:rsidR="009D4FFA" w:rsidRPr="00F70BE7" w:rsidRDefault="009D4FFA" w:rsidP="009D4FFA">
      <w:pPr>
        <w:rPr>
          <w:sz w:val="16"/>
        </w:rPr>
      </w:pPr>
      <w:r w:rsidRPr="00F70BE7">
        <w:rPr>
          <w:sz w:val="16"/>
        </w:rPr>
        <w:t xml:space="preserve">This is where the developing world comes in. Beijing knows it cannot currently challenge U.S. hegemony through military means. Rather, in a strategy likely informed in part by the CCP's own experience using workers and peasants to overthrow Chiang Kai-shek’s Nationalist government in China, </w:t>
      </w:r>
      <w:r w:rsidRPr="00F70BE7">
        <w:rPr>
          <w:rStyle w:val="StyleUnderline"/>
          <w:highlight w:val="cyan"/>
        </w:rPr>
        <w:t xml:space="preserve">Beijing hopes to </w:t>
      </w:r>
      <w:r w:rsidRPr="00F70BE7">
        <w:rPr>
          <w:rStyle w:val="Emphasis"/>
          <w:highlight w:val="cyan"/>
        </w:rPr>
        <w:t>entice</w:t>
      </w:r>
      <w:r w:rsidRPr="00F70BE7">
        <w:rPr>
          <w:rStyle w:val="StyleUnderline"/>
        </w:rPr>
        <w:t xml:space="preserve"> as many members of </w:t>
      </w:r>
      <w:r w:rsidRPr="00F70BE7">
        <w:rPr>
          <w:rStyle w:val="StyleUnderline"/>
          <w:highlight w:val="cyan"/>
        </w:rPr>
        <w:t>the international community</w:t>
      </w:r>
      <w:r w:rsidRPr="00F70BE7">
        <w:rPr>
          <w:rStyle w:val="StyleUnderline"/>
        </w:rPr>
        <w:t xml:space="preserve"> as possible </w:t>
      </w:r>
      <w:r w:rsidRPr="00F70BE7">
        <w:rPr>
          <w:rStyle w:val="StyleUnderline"/>
          <w:highlight w:val="cyan"/>
        </w:rPr>
        <w:t>to back its rise</w:t>
      </w:r>
      <w:r w:rsidRPr="00F70BE7">
        <w:rPr>
          <w:rStyle w:val="StyleUnderline"/>
        </w:rPr>
        <w:t xml:space="preserve"> as a </w:t>
      </w:r>
      <w:r w:rsidRPr="00F70BE7">
        <w:rPr>
          <w:rStyle w:val="Emphasis"/>
        </w:rPr>
        <w:t>global leader</w:t>
      </w:r>
      <w:r w:rsidRPr="00F70BE7">
        <w:rPr>
          <w:sz w:val="16"/>
        </w:rPr>
        <w:t xml:space="preserve">. In a United Nations system characterized by "one country, one vote," </w:t>
      </w:r>
      <w:r w:rsidRPr="00F70BE7">
        <w:rPr>
          <w:rStyle w:val="StyleUnderline"/>
          <w:highlight w:val="cyan"/>
        </w:rPr>
        <w:t xml:space="preserve">the country with the </w:t>
      </w:r>
      <w:r w:rsidRPr="00F70BE7">
        <w:rPr>
          <w:rStyle w:val="Emphasis"/>
          <w:highlight w:val="cyan"/>
        </w:rPr>
        <w:t>most supporters</w:t>
      </w:r>
      <w:r w:rsidRPr="00F70BE7">
        <w:rPr>
          <w:rStyle w:val="StyleUnderline"/>
        </w:rPr>
        <w:t xml:space="preserve"> often </w:t>
      </w:r>
      <w:r w:rsidRPr="00F70BE7">
        <w:rPr>
          <w:rStyle w:val="Emphasis"/>
          <w:highlight w:val="cyan"/>
        </w:rPr>
        <w:t>wins</w:t>
      </w:r>
      <w:r w:rsidRPr="00F70BE7">
        <w:rPr>
          <w:sz w:val="16"/>
        </w:rPr>
        <w:t>, and there are considerably more developing and nondemocratic countries than there are developed Western democracies.</w:t>
      </w:r>
    </w:p>
    <w:p w:rsidR="009D4FFA" w:rsidRPr="00F70BE7" w:rsidRDefault="009D4FFA" w:rsidP="009D4FFA">
      <w:pPr>
        <w:rPr>
          <w:sz w:val="16"/>
        </w:rPr>
      </w:pPr>
      <w:r w:rsidRPr="00F70BE7">
        <w:rPr>
          <w:rStyle w:val="StyleUnderline"/>
        </w:rPr>
        <w:t>China has worked to entice countries</w:t>
      </w:r>
      <w:r w:rsidRPr="00F70BE7">
        <w:rPr>
          <w:sz w:val="16"/>
        </w:rPr>
        <w:t xml:space="preserve"> that are less invested in the U.S.-led international order </w:t>
      </w:r>
      <w:r w:rsidRPr="00F70BE7">
        <w:rPr>
          <w:rStyle w:val="StyleUnderline"/>
        </w:rPr>
        <w:t xml:space="preserve">to </w:t>
      </w:r>
      <w:r w:rsidRPr="00F70BE7">
        <w:rPr>
          <w:rStyle w:val="Emphasis"/>
        </w:rPr>
        <w:t>take its side</w:t>
      </w:r>
      <w:r w:rsidRPr="00F70BE7">
        <w:rPr>
          <w:rStyle w:val="StyleUnderline"/>
        </w:rPr>
        <w:t xml:space="preserve"> and help fight its battles in the international community</w:t>
      </w:r>
      <w:r w:rsidRPr="00F70BE7">
        <w:rPr>
          <w:sz w:val="16"/>
        </w:rPr>
        <w:t xml:space="preserve">. This includes nations that openly resent the U.S. and oppose its leadership, such as Iran and Russia. </w:t>
      </w:r>
      <w:r w:rsidRPr="00F70BE7">
        <w:rPr>
          <w:rStyle w:val="StyleUnderline"/>
        </w:rPr>
        <w:t xml:space="preserve">China’s </w:t>
      </w:r>
      <w:r w:rsidRPr="00F70BE7">
        <w:rPr>
          <w:rStyle w:val="Emphasis"/>
          <w:highlight w:val="cyan"/>
        </w:rPr>
        <w:t>harsh</w:t>
      </w:r>
      <w:r w:rsidRPr="00F70BE7">
        <w:rPr>
          <w:rStyle w:val="StyleUnderline"/>
          <w:highlight w:val="cyan"/>
        </w:rPr>
        <w:t xml:space="preserve"> anti-American rhetoric</w:t>
      </w:r>
      <w:r w:rsidRPr="00F70BE7">
        <w:rPr>
          <w:rStyle w:val="StyleUnderline"/>
        </w:rPr>
        <w:t xml:space="preserve"> and </w:t>
      </w:r>
      <w:r w:rsidRPr="00F70BE7">
        <w:rPr>
          <w:rStyle w:val="Emphasis"/>
        </w:rPr>
        <w:t>aggressive</w:t>
      </w:r>
      <w:r w:rsidRPr="00F70BE7">
        <w:rPr>
          <w:rStyle w:val="StyleUnderline"/>
        </w:rPr>
        <w:t xml:space="preserve"> treatment of Western countries </w:t>
      </w:r>
      <w:r w:rsidRPr="00F70BE7">
        <w:rPr>
          <w:rStyle w:val="StyleUnderline"/>
          <w:highlight w:val="cyan"/>
        </w:rPr>
        <w:t>appeal to</w:t>
      </w:r>
      <w:r w:rsidRPr="00F70BE7">
        <w:rPr>
          <w:rStyle w:val="StyleUnderline"/>
        </w:rPr>
        <w:t xml:space="preserve"> these </w:t>
      </w:r>
      <w:r w:rsidRPr="00F70BE7">
        <w:rPr>
          <w:rStyle w:val="StyleUnderline"/>
          <w:highlight w:val="cyan"/>
        </w:rPr>
        <w:t>countries</w:t>
      </w:r>
      <w:r w:rsidRPr="00F70BE7">
        <w:rPr>
          <w:sz w:val="16"/>
        </w:rPr>
        <w:t>, giving Beijing credibility in their eyes.</w:t>
      </w:r>
    </w:p>
    <w:p w:rsidR="009D4FFA" w:rsidRPr="00F70BE7" w:rsidRDefault="009D4FFA" w:rsidP="009D4FFA">
      <w:pPr>
        <w:rPr>
          <w:u w:val="single"/>
        </w:rPr>
      </w:pPr>
      <w:r w:rsidRPr="00F70BE7">
        <w:rPr>
          <w:rStyle w:val="StyleUnderline"/>
        </w:rPr>
        <w:t>It also includes</w:t>
      </w:r>
      <w:r w:rsidRPr="00F70BE7">
        <w:rPr>
          <w:sz w:val="16"/>
        </w:rPr>
        <w:t xml:space="preserve"> underdeveloped </w:t>
      </w:r>
      <w:r w:rsidRPr="00F70BE7">
        <w:rPr>
          <w:rStyle w:val="StyleUnderline"/>
        </w:rPr>
        <w:t>countries in Africa, Latin America, and the South Pacific</w:t>
      </w:r>
      <w:r w:rsidRPr="00F70BE7">
        <w:rPr>
          <w:sz w:val="16"/>
        </w:rPr>
        <w:t xml:space="preserve">, which are not necessarily opposed to U.S. leadership but </w:t>
      </w:r>
      <w:r w:rsidRPr="00F70BE7">
        <w:rPr>
          <w:rStyle w:val="StyleUnderline"/>
          <w:highlight w:val="cyan"/>
        </w:rPr>
        <w:t xml:space="preserve">whose favor Beijing can </w:t>
      </w:r>
      <w:r w:rsidRPr="00F70BE7">
        <w:rPr>
          <w:rStyle w:val="Emphasis"/>
          <w:highlight w:val="cyan"/>
        </w:rPr>
        <w:t>buy</w:t>
      </w:r>
      <w:r w:rsidRPr="00F70BE7">
        <w:rPr>
          <w:rStyle w:val="StyleUnderline"/>
          <w:highlight w:val="cyan"/>
        </w:rPr>
        <w:t xml:space="preserve"> through </w:t>
      </w:r>
      <w:r w:rsidRPr="00F70BE7">
        <w:rPr>
          <w:rStyle w:val="Emphasis"/>
          <w:highlight w:val="cyan"/>
        </w:rPr>
        <w:t>economic statecraft</w:t>
      </w:r>
      <w:r w:rsidRPr="00F70BE7">
        <w:rPr>
          <w:sz w:val="16"/>
        </w:rPr>
        <w:t xml:space="preserve">. China’s tone in dealing with these countries differs vastly from the harshness with which it approaches the West. In the case of many of these countries, </w:t>
      </w:r>
      <w:r w:rsidRPr="00F70BE7">
        <w:rPr>
          <w:rStyle w:val="StyleUnderline"/>
        </w:rPr>
        <w:t xml:space="preserve">state-owned </w:t>
      </w:r>
      <w:r w:rsidRPr="00F70BE7">
        <w:rPr>
          <w:rStyle w:val="StyleUnderline"/>
          <w:highlight w:val="cyan"/>
        </w:rPr>
        <w:t>Chinese firms are</w:t>
      </w:r>
      <w:r w:rsidRPr="00F70BE7">
        <w:rPr>
          <w:rStyle w:val="StyleUnderline"/>
        </w:rPr>
        <w:t xml:space="preserve"> among </w:t>
      </w:r>
      <w:r w:rsidRPr="00F70BE7">
        <w:rPr>
          <w:rStyle w:val="StyleUnderline"/>
          <w:highlight w:val="cyan"/>
        </w:rPr>
        <w:t>the only developers willing to invest in</w:t>
      </w:r>
      <w:r w:rsidRPr="00F70BE7">
        <w:rPr>
          <w:sz w:val="16"/>
        </w:rPr>
        <w:t xml:space="preserve"> much-needed </w:t>
      </w:r>
      <w:r w:rsidRPr="00F70BE7">
        <w:rPr>
          <w:rStyle w:val="Emphasis"/>
          <w:highlight w:val="cyan"/>
        </w:rPr>
        <w:t>infrastructure</w:t>
      </w:r>
      <w:r w:rsidRPr="00F70BE7">
        <w:rPr>
          <w:sz w:val="16"/>
        </w:rPr>
        <w:t xml:space="preserve"> projects. While many developing countries don’t fully trust China and worry about becoming overly reliant on Beijing, </w:t>
      </w:r>
      <w:r w:rsidRPr="00F70BE7">
        <w:rPr>
          <w:rStyle w:val="StyleUnderline"/>
          <w:highlight w:val="cyan"/>
        </w:rPr>
        <w:t>cooperation is</w:t>
      </w:r>
      <w:r w:rsidRPr="00F70BE7">
        <w:rPr>
          <w:rStyle w:val="StyleUnderline"/>
        </w:rPr>
        <w:t xml:space="preserve"> usually the </w:t>
      </w:r>
      <w:r w:rsidRPr="00F70BE7">
        <w:rPr>
          <w:rStyle w:val="Emphasis"/>
        </w:rPr>
        <w:t>least expensive</w:t>
      </w:r>
      <w:r w:rsidRPr="00F70BE7">
        <w:rPr>
          <w:rStyle w:val="StyleUnderline"/>
        </w:rPr>
        <w:t xml:space="preserve"> and often </w:t>
      </w:r>
      <w:r w:rsidRPr="00F70BE7">
        <w:rPr>
          <w:rStyle w:val="StyleUnderline"/>
          <w:highlight w:val="cyan"/>
        </w:rPr>
        <w:t xml:space="preserve">the </w:t>
      </w:r>
      <w:r w:rsidRPr="00F70BE7">
        <w:rPr>
          <w:rStyle w:val="Emphasis"/>
          <w:highlight w:val="cyan"/>
        </w:rPr>
        <w:t>only</w:t>
      </w:r>
      <w:r w:rsidRPr="00F70BE7">
        <w:rPr>
          <w:rStyle w:val="StyleUnderline"/>
        </w:rPr>
        <w:t xml:space="preserve"> way </w:t>
      </w:r>
      <w:r w:rsidRPr="00F70BE7">
        <w:rPr>
          <w:rStyle w:val="StyleUnderline"/>
          <w:highlight w:val="cyan"/>
        </w:rPr>
        <w:t>for</w:t>
      </w:r>
      <w:r w:rsidRPr="00F70BE7">
        <w:rPr>
          <w:rStyle w:val="StyleUnderline"/>
        </w:rPr>
        <w:t xml:space="preserve"> political </w:t>
      </w:r>
      <w:r w:rsidRPr="00F70BE7">
        <w:rPr>
          <w:rStyle w:val="StyleUnderline"/>
          <w:highlight w:val="cyan"/>
        </w:rPr>
        <w:t>leaders</w:t>
      </w:r>
      <w:r w:rsidRPr="00F70BE7">
        <w:rPr>
          <w:rStyle w:val="StyleUnderline"/>
        </w:rPr>
        <w:t xml:space="preserve"> in these countries </w:t>
      </w:r>
      <w:r w:rsidRPr="00F70BE7">
        <w:rPr>
          <w:rStyle w:val="StyleUnderline"/>
          <w:highlight w:val="cyan"/>
        </w:rPr>
        <w:t xml:space="preserve">to fill </w:t>
      </w:r>
      <w:r w:rsidRPr="00F70BE7">
        <w:rPr>
          <w:rStyle w:val="Emphasis"/>
          <w:highlight w:val="cyan"/>
        </w:rPr>
        <w:t>urgent needs</w:t>
      </w:r>
      <w:r w:rsidRPr="00F70BE7">
        <w:rPr>
          <w:sz w:val="16"/>
        </w:rPr>
        <w:t xml:space="preserve"> for their struggling populations.</w:t>
      </w:r>
    </w:p>
    <w:p w:rsidR="009D4FFA" w:rsidRPr="00F71475" w:rsidRDefault="009D4FFA" w:rsidP="009D4FFA">
      <w:pPr>
        <w:pStyle w:val="Heading4"/>
      </w:pPr>
      <w:r>
        <w:t xml:space="preserve">China will </w:t>
      </w:r>
      <w:r>
        <w:rPr>
          <w:u w:val="single"/>
        </w:rPr>
        <w:t>outspend</w:t>
      </w:r>
      <w:r>
        <w:t xml:space="preserve"> the US – that </w:t>
      </w:r>
      <w:r>
        <w:rPr>
          <w:u w:val="single"/>
        </w:rPr>
        <w:t>breaks down</w:t>
      </w:r>
      <w:r>
        <w:t xml:space="preserve"> containment and </w:t>
      </w:r>
      <w:r>
        <w:rPr>
          <w:u w:val="single"/>
        </w:rPr>
        <w:t>accelerates</w:t>
      </w:r>
      <w:r>
        <w:t xml:space="preserve"> hegemonic </w:t>
      </w:r>
      <w:r w:rsidRPr="00A96579">
        <w:rPr>
          <w:u w:val="single"/>
        </w:rPr>
        <w:t>decay</w:t>
      </w:r>
    </w:p>
    <w:p w:rsidR="009D4FFA" w:rsidRPr="00AA6562" w:rsidRDefault="009D4FFA" w:rsidP="009D4FFA">
      <w:r>
        <w:t xml:space="preserve">Dr. Alfredo Toro </w:t>
      </w:r>
      <w:r w:rsidRPr="0057642D">
        <w:rPr>
          <w:rStyle w:val="Style13ptBold"/>
        </w:rPr>
        <w:t>Hardy 2</w:t>
      </w:r>
      <w:r>
        <w:rPr>
          <w:rStyle w:val="Style13ptBold"/>
        </w:rPr>
        <w:t>2</w:t>
      </w:r>
      <w:r w:rsidRPr="00CC1601">
        <w:t xml:space="preserve">, former Venezuelan ambassador to Canada, PhD in international relations from the Geneva School of Diplomacy and International Relations, America’s Two Cold Wars: From Hegemony to </w:t>
      </w:r>
      <w:proofErr w:type="gramStart"/>
      <w:r w:rsidRPr="00CC1601">
        <w:t>Decline?</w:t>
      </w:r>
      <w:r>
        <w:t>,</w:t>
      </w:r>
      <w:proofErr w:type="gramEnd"/>
      <w:r w:rsidRPr="00CC1601">
        <w:t xml:space="preserve"> pg. </w:t>
      </w:r>
      <w:r>
        <w:t>161-164</w:t>
      </w:r>
      <w:r w:rsidRPr="00CC1601">
        <w:t xml:space="preserve">, </w:t>
      </w:r>
      <w:r>
        <w:t>Blitz</w:t>
      </w:r>
    </w:p>
    <w:p w:rsidR="009D4FFA" w:rsidRPr="008A7C7A" w:rsidRDefault="009D4FFA" w:rsidP="009D4FFA">
      <w:pPr>
        <w:rPr>
          <w:sz w:val="16"/>
        </w:rPr>
      </w:pPr>
      <w:r w:rsidRPr="00AA6562">
        <w:rPr>
          <w:rStyle w:val="StyleUnderline"/>
        </w:rPr>
        <w:t>Gone are thus the days when the United States could outspend its foe</w:t>
      </w:r>
      <w:r w:rsidRPr="008A7C7A">
        <w:rPr>
          <w:sz w:val="16"/>
        </w:rPr>
        <w:t xml:space="preserve">, leading it into bankruptcy. In not a distant future, </w:t>
      </w:r>
      <w:r w:rsidRPr="00AA6562">
        <w:rPr>
          <w:rStyle w:val="StyleUnderline"/>
        </w:rPr>
        <w:t xml:space="preserve">just the </w:t>
      </w:r>
      <w:r w:rsidRPr="003F4F9C">
        <w:rPr>
          <w:rStyle w:val="Emphasis"/>
        </w:rPr>
        <w:t>opposite</w:t>
      </w:r>
      <w:r w:rsidRPr="00AA6562">
        <w:rPr>
          <w:rStyle w:val="StyleUnderline"/>
        </w:rPr>
        <w:t xml:space="preserve"> may be happening</w:t>
      </w:r>
      <w:r w:rsidRPr="008A7C7A">
        <w:rPr>
          <w:sz w:val="16"/>
        </w:rPr>
        <w:t xml:space="preserve">. </w:t>
      </w:r>
      <w:r w:rsidRPr="0087087D">
        <w:rPr>
          <w:rStyle w:val="StyleUnderline"/>
          <w:highlight w:val="cyan"/>
        </w:rPr>
        <w:t xml:space="preserve">The </w:t>
      </w:r>
      <w:r w:rsidRPr="0087087D">
        <w:rPr>
          <w:rStyle w:val="Emphasis"/>
          <w:highlight w:val="cyan"/>
        </w:rPr>
        <w:t>U</w:t>
      </w:r>
      <w:r w:rsidRPr="00AA6562">
        <w:rPr>
          <w:rStyle w:val="StyleUnderline"/>
        </w:rPr>
        <w:t xml:space="preserve">nited </w:t>
      </w:r>
      <w:r w:rsidRPr="0087087D">
        <w:rPr>
          <w:rStyle w:val="Emphasis"/>
          <w:highlight w:val="cyan"/>
        </w:rPr>
        <w:t>S</w:t>
      </w:r>
      <w:r w:rsidRPr="00AA6562">
        <w:rPr>
          <w:rStyle w:val="StyleUnderline"/>
        </w:rPr>
        <w:t xml:space="preserve">tates </w:t>
      </w:r>
      <w:r w:rsidRPr="00D32166">
        <w:rPr>
          <w:rStyle w:val="StyleUnderline"/>
          <w:highlight w:val="cyan"/>
        </w:rPr>
        <w:t xml:space="preserve">will be </w:t>
      </w:r>
      <w:r w:rsidRPr="00D32166">
        <w:rPr>
          <w:rStyle w:val="Emphasis"/>
          <w:highlight w:val="cyan"/>
        </w:rPr>
        <w:t>hard-pressed</w:t>
      </w:r>
      <w:r w:rsidRPr="00AA6562">
        <w:rPr>
          <w:rStyle w:val="StyleUnderline"/>
        </w:rPr>
        <w:t xml:space="preserve"> if it tries </w:t>
      </w:r>
      <w:r w:rsidRPr="00D32166">
        <w:rPr>
          <w:rStyle w:val="StyleUnderline"/>
          <w:highlight w:val="cyan"/>
        </w:rPr>
        <w:t>to follow suit on Chinese</w:t>
      </w:r>
      <w:r w:rsidRPr="00AA6562">
        <w:rPr>
          <w:rStyle w:val="StyleUnderline"/>
        </w:rPr>
        <w:t xml:space="preserve"> </w:t>
      </w:r>
      <w:r w:rsidRPr="003F4F9C">
        <w:rPr>
          <w:rStyle w:val="Emphasis"/>
        </w:rPr>
        <w:t>deeper pockets’</w:t>
      </w:r>
      <w:r w:rsidRPr="00AA6562">
        <w:rPr>
          <w:rStyle w:val="StyleUnderline"/>
        </w:rPr>
        <w:t xml:space="preserve"> </w:t>
      </w:r>
      <w:r w:rsidRPr="00D32166">
        <w:rPr>
          <w:rStyle w:val="StyleUnderline"/>
          <w:highlight w:val="cyan"/>
        </w:rPr>
        <w:t>spending</w:t>
      </w:r>
      <w:r w:rsidRPr="008A7C7A">
        <w:rPr>
          <w:sz w:val="16"/>
        </w:rPr>
        <w:t xml:space="preserve">. As Paul Kennedy asserted, </w:t>
      </w:r>
      <w:r w:rsidRPr="00AA6562">
        <w:rPr>
          <w:rStyle w:val="StyleUnderline"/>
        </w:rPr>
        <w:t xml:space="preserve">the need to </w:t>
      </w:r>
      <w:r w:rsidRPr="003F4F9C">
        <w:rPr>
          <w:rStyle w:val="Emphasis"/>
        </w:rPr>
        <w:t>divert</w:t>
      </w:r>
      <w:r w:rsidRPr="00AA6562">
        <w:rPr>
          <w:rStyle w:val="StyleUnderline"/>
        </w:rPr>
        <w:t xml:space="preserve"> investment away from butter toward guns, leads any great power to the </w:t>
      </w:r>
      <w:r w:rsidRPr="003F4F9C">
        <w:rPr>
          <w:rStyle w:val="Emphasis"/>
        </w:rPr>
        <w:t>downward spiral</w:t>
      </w:r>
      <w:r w:rsidRPr="00AA6562">
        <w:rPr>
          <w:rStyle w:val="StyleUnderline"/>
        </w:rPr>
        <w:t xml:space="preserve"> of slower growth, heavier taxes and deepening domestic splits over spending priorities</w:t>
      </w:r>
      <w:r w:rsidRPr="008A7C7A">
        <w:rPr>
          <w:sz w:val="16"/>
        </w:rPr>
        <w:t xml:space="preserve">. As previous “number one” have experienced, he argues, </w:t>
      </w:r>
      <w:r w:rsidRPr="00D32166">
        <w:rPr>
          <w:rStyle w:val="StyleUnderline"/>
          <w:highlight w:val="cyan"/>
        </w:rPr>
        <w:t>when their</w:t>
      </w:r>
      <w:r w:rsidRPr="00AA6562">
        <w:rPr>
          <w:rStyle w:val="StyleUnderline"/>
        </w:rPr>
        <w:t xml:space="preserve"> relative </w:t>
      </w:r>
      <w:r w:rsidRPr="00D32166">
        <w:rPr>
          <w:rStyle w:val="StyleUnderline"/>
          <w:highlight w:val="cyan"/>
        </w:rPr>
        <w:t xml:space="preserve">economic strength </w:t>
      </w:r>
      <w:r w:rsidRPr="00D32166">
        <w:rPr>
          <w:rStyle w:val="Emphasis"/>
          <w:highlight w:val="cyan"/>
        </w:rPr>
        <w:t>ebbs</w:t>
      </w:r>
      <w:r w:rsidRPr="00AA6562">
        <w:rPr>
          <w:rStyle w:val="StyleUnderline"/>
        </w:rPr>
        <w:t xml:space="preserve">, the </w:t>
      </w:r>
      <w:r w:rsidRPr="00D32166">
        <w:rPr>
          <w:rStyle w:val="StyleUnderline"/>
          <w:highlight w:val="cyan"/>
        </w:rPr>
        <w:t>growing foreign challenges to</w:t>
      </w:r>
      <w:r w:rsidRPr="00AA6562">
        <w:rPr>
          <w:rStyle w:val="StyleUnderline"/>
        </w:rPr>
        <w:t xml:space="preserve"> their </w:t>
      </w:r>
      <w:r w:rsidRPr="00D32166">
        <w:rPr>
          <w:rStyle w:val="Emphasis"/>
          <w:highlight w:val="cyan"/>
        </w:rPr>
        <w:t>receding position</w:t>
      </w:r>
      <w:r w:rsidRPr="00AA6562">
        <w:rPr>
          <w:rStyle w:val="StyleUnderline"/>
        </w:rPr>
        <w:t xml:space="preserve"> have compelled them to allocate more and more of their resources into the </w:t>
      </w:r>
      <w:r w:rsidRPr="003F4F9C">
        <w:rPr>
          <w:rStyle w:val="Emphasis"/>
        </w:rPr>
        <w:t>military sector</w:t>
      </w:r>
      <w:r w:rsidRPr="00AA6562">
        <w:rPr>
          <w:rStyle w:val="StyleUnderline"/>
        </w:rPr>
        <w:t xml:space="preserve">, thus </w:t>
      </w:r>
      <w:r w:rsidRPr="00D32166">
        <w:rPr>
          <w:rStyle w:val="StyleUnderline"/>
          <w:highlight w:val="cyan"/>
        </w:rPr>
        <w:t>accelerat</w:t>
      </w:r>
      <w:r w:rsidRPr="00AA6562">
        <w:rPr>
          <w:rStyle w:val="StyleUnderline"/>
        </w:rPr>
        <w:t xml:space="preserve">ing its </w:t>
      </w:r>
      <w:r w:rsidRPr="00D32166">
        <w:rPr>
          <w:rStyle w:val="Emphasis"/>
          <w:highlight w:val="cyan"/>
        </w:rPr>
        <w:t>decay</w:t>
      </w:r>
      <w:r w:rsidRPr="008A7C7A">
        <w:rPr>
          <w:sz w:val="16"/>
        </w:rPr>
        <w:t xml:space="preserve">. Hence, America’s obvious danger in following the Soviets’ footsteps. Moreover, </w:t>
      </w:r>
      <w:r w:rsidRPr="00D32166">
        <w:rPr>
          <w:rStyle w:val="StyleUnderline"/>
          <w:highlight w:val="cyan"/>
        </w:rPr>
        <w:t>in order to be effective</w:t>
      </w:r>
      <w:r w:rsidRPr="006254E4">
        <w:rPr>
          <w:rStyle w:val="StyleUnderline"/>
        </w:rPr>
        <w:t xml:space="preserve"> a </w:t>
      </w:r>
      <w:r w:rsidRPr="00D32166">
        <w:rPr>
          <w:rStyle w:val="StyleUnderline"/>
          <w:highlight w:val="cyan"/>
        </w:rPr>
        <w:t>containment</w:t>
      </w:r>
      <w:r w:rsidRPr="006254E4">
        <w:rPr>
          <w:rStyle w:val="StyleUnderline"/>
        </w:rPr>
        <w:t xml:space="preserve"> policy </w:t>
      </w:r>
      <w:r w:rsidRPr="00D32166">
        <w:rPr>
          <w:rStyle w:val="StyleUnderline"/>
          <w:highlight w:val="cyan"/>
        </w:rPr>
        <w:t xml:space="preserve">requires to be on the </w:t>
      </w:r>
      <w:r w:rsidRPr="00D32166">
        <w:rPr>
          <w:rStyle w:val="Emphasis"/>
          <w:highlight w:val="cyan"/>
        </w:rPr>
        <w:t>winning side</w:t>
      </w:r>
      <w:r w:rsidRPr="00D32166">
        <w:rPr>
          <w:rStyle w:val="StyleUnderline"/>
          <w:highlight w:val="cyan"/>
        </w:rPr>
        <w:t xml:space="preserve"> of the </w:t>
      </w:r>
      <w:r w:rsidRPr="00D32166">
        <w:rPr>
          <w:rStyle w:val="Emphasis"/>
          <w:highlight w:val="cyan"/>
        </w:rPr>
        <w:t>budget</w:t>
      </w:r>
      <w:r w:rsidRPr="003F4F9C">
        <w:rPr>
          <w:rStyle w:val="Emphasis"/>
        </w:rPr>
        <w:t>ary competition</w:t>
      </w:r>
      <w:r w:rsidRPr="008A7C7A">
        <w:rPr>
          <w:sz w:val="16"/>
        </w:rPr>
        <w:t xml:space="preserve">. </w:t>
      </w:r>
      <w:r w:rsidRPr="00D32166">
        <w:rPr>
          <w:rStyle w:val="StyleUnderline"/>
          <w:highlight w:val="cyan"/>
        </w:rPr>
        <w:t>Otherwise, any measure</w:t>
      </w:r>
      <w:r w:rsidRPr="006254E4">
        <w:rPr>
          <w:rStyle w:val="StyleUnderline"/>
        </w:rPr>
        <w:t xml:space="preserve"> taken in pursuit of that purpose </w:t>
      </w:r>
      <w:r w:rsidRPr="00D32166">
        <w:rPr>
          <w:rStyle w:val="StyleUnderline"/>
          <w:highlight w:val="cyan"/>
        </w:rPr>
        <w:t xml:space="preserve">could be </w:t>
      </w:r>
      <w:r w:rsidRPr="00D32166">
        <w:rPr>
          <w:rStyle w:val="Emphasis"/>
          <w:highlight w:val="cyan"/>
        </w:rPr>
        <w:t>outmatched</w:t>
      </w:r>
      <w:r w:rsidRPr="00D32166">
        <w:rPr>
          <w:rStyle w:val="StyleUnderline"/>
          <w:highlight w:val="cyan"/>
        </w:rPr>
        <w:t xml:space="preserve"> and </w:t>
      </w:r>
      <w:r w:rsidRPr="00D32166">
        <w:rPr>
          <w:rStyle w:val="Emphasis"/>
          <w:highlight w:val="cyan"/>
        </w:rPr>
        <w:t>outspent</w:t>
      </w:r>
      <w:r w:rsidRPr="006254E4">
        <w:rPr>
          <w:rStyle w:val="StyleUnderline"/>
        </w:rPr>
        <w:t xml:space="preserve"> by the counterpart</w:t>
      </w:r>
      <w:r w:rsidRPr="008A7C7A">
        <w:rPr>
          <w:sz w:val="16"/>
        </w:rPr>
        <w:t>. A good example of this was given by the 1977 Soviet deployment of the SS-20 intermediate missiles in Europe, which was met by America’s counter-deployment of the Pershing II missiles, reputed to be fifteen times more accurate than the SS-20s (Gaddis, 2005 [4, Chapter 6]; Kennedy, 1989 [2, p. 689]).</w:t>
      </w:r>
    </w:p>
    <w:p w:rsidR="009D4FFA" w:rsidRPr="008A7C7A" w:rsidRDefault="009D4FFA" w:rsidP="009D4FFA">
      <w:pPr>
        <w:rPr>
          <w:sz w:val="16"/>
        </w:rPr>
      </w:pPr>
      <w:r w:rsidRPr="008A7C7A">
        <w:rPr>
          <w:sz w:val="16"/>
        </w:rPr>
        <w:t xml:space="preserve">As mentioned, Michael Pillsbury believes that once China attains economic predominance, it shall be forced to protect its new status through military force and that would translate into increasing military expenditure. This would be in tune with Paul Kennedy’s idea that although many nations have wealth at their focus in the beginning, once they attain prosperity their priority switches to the protection of said wealth. </w:t>
      </w:r>
      <w:r w:rsidRPr="00D32166">
        <w:rPr>
          <w:rStyle w:val="StyleUnderline"/>
          <w:highlight w:val="cyan"/>
        </w:rPr>
        <w:t>China’s</w:t>
      </w:r>
      <w:r w:rsidRPr="00EC7827">
        <w:rPr>
          <w:rStyle w:val="StyleUnderline"/>
        </w:rPr>
        <w:t xml:space="preserve"> increasing </w:t>
      </w:r>
      <w:r w:rsidRPr="00D32166">
        <w:rPr>
          <w:rStyle w:val="StyleUnderline"/>
          <w:highlight w:val="cyan"/>
        </w:rPr>
        <w:t xml:space="preserve">military expenditure is </w:t>
      </w:r>
      <w:r w:rsidRPr="00D32166">
        <w:rPr>
          <w:rStyle w:val="Emphasis"/>
          <w:highlight w:val="cyan"/>
        </w:rPr>
        <w:t>already in sight</w:t>
      </w:r>
      <w:r w:rsidRPr="008A7C7A">
        <w:rPr>
          <w:sz w:val="16"/>
        </w:rPr>
        <w:t>. By 2025 China could be allocating up to US$585 billion to the official budget of the People’s Liberation Army. However, it is estimated that the real defense expending could be fifteen to 20 percent higher than that, as military-related expenditure would be also included in other budgets (such as the State’s science and technology budget) or allocated to other forces (the People’s Armed Police, the Coast Guard, the naval militia, and the civil defense forces). Not surprisingly, in a key conclave of the Chinese Communist Party held in November of 2020, it was unveiled that the plans to attain a fully modern military on par with that of the United States by 2027 had already been drawn. This date commemorates the centennial of the founding of the People’s Liberation Army. The United States can expect to be subjected from that year on to an increasing budgetary competition in this area (Buttler-Bowdon, 2015, p. 145; Pillsbury, 2015, Chapter 9; Shambaugh, 2020, p. 348; The Economic Times, 2020).</w:t>
      </w:r>
    </w:p>
    <w:p w:rsidR="009D4FFA" w:rsidRPr="008A7C7A" w:rsidRDefault="009D4FFA" w:rsidP="009D4FFA">
      <w:pPr>
        <w:rPr>
          <w:sz w:val="16"/>
        </w:rPr>
      </w:pPr>
      <w:r w:rsidRPr="008A7C7A">
        <w:rPr>
          <w:sz w:val="16"/>
        </w:rPr>
        <w:t>The Lack of Geopolitical Feasibility</w:t>
      </w:r>
    </w:p>
    <w:p w:rsidR="009D4FFA" w:rsidRPr="008A7C7A" w:rsidRDefault="009D4FFA" w:rsidP="009D4FFA">
      <w:pPr>
        <w:rPr>
          <w:sz w:val="16"/>
        </w:rPr>
      </w:pPr>
      <w:r w:rsidRPr="008A7C7A">
        <w:rPr>
          <w:sz w:val="16"/>
        </w:rPr>
        <w:t xml:space="preserve">But more significant than its lack of economic preponderance in relation to China would be </w:t>
      </w:r>
      <w:r w:rsidRPr="00EC7827">
        <w:rPr>
          <w:rStyle w:val="StyleUnderline"/>
        </w:rPr>
        <w:t xml:space="preserve">the lack of </w:t>
      </w:r>
      <w:r w:rsidRPr="003F4F9C">
        <w:rPr>
          <w:rStyle w:val="Emphasis"/>
        </w:rPr>
        <w:t>geopolitical feasibility</w:t>
      </w:r>
      <w:r w:rsidRPr="00EC7827">
        <w:rPr>
          <w:rStyle w:val="StyleUnderline"/>
        </w:rPr>
        <w:t xml:space="preserve"> of America’s containment</w:t>
      </w:r>
      <w:r w:rsidRPr="008A7C7A">
        <w:rPr>
          <w:sz w:val="16"/>
        </w:rPr>
        <w:t xml:space="preserve">. This clearly </w:t>
      </w:r>
      <w:r w:rsidRPr="00EC7827">
        <w:rPr>
          <w:rStyle w:val="StyleUnderline"/>
        </w:rPr>
        <w:t>differs with the containment of the Soviet Union during the first Cold War</w:t>
      </w:r>
      <w:r w:rsidRPr="008A7C7A">
        <w:rPr>
          <w:sz w:val="16"/>
        </w:rPr>
        <w:t>. Once Stalin had understood that no new gains were possible in Europe beyond the Iron Curtain, Soviet expansionism moved to the Third World at the beginning of the 1950s. Conversely, in 1956 rebellious Hungarians turned against their own Soviet puppet regime. When the Kremlin sent the Red Army to restore order, it was met by a brave popular resistance that with Molotov cocktails in hand ran the Soviets out of Budapest. This was the moment that the Americans had been waiting for since 1945—a nationalistic uprising against the Soviet occupation. However, Eisenhower decided to respect the Iron Curtain boundary line and not to intervene. Hence, both parties would respect the red lines of the other, thus greatly reducing the threat of a direct confrontation between them. The United States and the Soviet Union would engage in a power competition by way of proxy wars in client states but would always avoid going to the jugular of the other side’s strategic sensibilities. The only exception to this rule came by the adventurous positioning of Soviet nuclear missiles in Cuba, seventy miles away from American mainland. This almost led to a nuclear confrontation in 1963 (Dailey, 2018, pp. 243, 244).</w:t>
      </w:r>
    </w:p>
    <w:p w:rsidR="009D4FFA" w:rsidRPr="008A7C7A" w:rsidRDefault="009D4FFA" w:rsidP="009D4FFA">
      <w:pPr>
        <w:rPr>
          <w:sz w:val="16"/>
        </w:rPr>
      </w:pPr>
      <w:r w:rsidRPr="008A7C7A">
        <w:rPr>
          <w:sz w:val="16"/>
        </w:rPr>
        <w:t xml:space="preserve">Opposite to the USSR’s containment, </w:t>
      </w:r>
      <w:r w:rsidRPr="00D32166">
        <w:rPr>
          <w:rStyle w:val="StyleUnderline"/>
          <w:highlight w:val="cyan"/>
        </w:rPr>
        <w:t xml:space="preserve">it is </w:t>
      </w:r>
      <w:r w:rsidRPr="00D32166">
        <w:rPr>
          <w:rStyle w:val="Emphasis"/>
          <w:highlight w:val="cyan"/>
        </w:rPr>
        <w:t>unrealistic</w:t>
      </w:r>
      <w:r w:rsidRPr="00D32166">
        <w:rPr>
          <w:rStyle w:val="StyleUnderline"/>
          <w:highlight w:val="cyan"/>
        </w:rPr>
        <w:t xml:space="preserve"> to assume</w:t>
      </w:r>
      <w:r w:rsidRPr="00EC7827">
        <w:rPr>
          <w:rStyle w:val="StyleUnderline"/>
        </w:rPr>
        <w:t xml:space="preserve"> that </w:t>
      </w:r>
      <w:r w:rsidRPr="00D32166">
        <w:rPr>
          <w:rStyle w:val="StyleUnderline"/>
          <w:highlight w:val="cyan"/>
        </w:rPr>
        <w:t xml:space="preserve">China can be </w:t>
      </w:r>
      <w:r w:rsidRPr="00D32166">
        <w:rPr>
          <w:rStyle w:val="Emphasis"/>
          <w:highlight w:val="cyan"/>
        </w:rPr>
        <w:t>constrained</w:t>
      </w:r>
      <w:r w:rsidRPr="00EC7827">
        <w:rPr>
          <w:rStyle w:val="StyleUnderline"/>
        </w:rPr>
        <w:t xml:space="preserve"> to remain indefinitely as a </w:t>
      </w:r>
      <w:r w:rsidRPr="003F4F9C">
        <w:rPr>
          <w:rStyle w:val="Emphasis"/>
        </w:rPr>
        <w:t>secondary player</w:t>
      </w:r>
      <w:r w:rsidRPr="00EC7827">
        <w:rPr>
          <w:rStyle w:val="StyleUnderline"/>
        </w:rPr>
        <w:t xml:space="preserve"> </w:t>
      </w:r>
      <w:r w:rsidRPr="008A7C7A">
        <w:rPr>
          <w:sz w:val="16"/>
        </w:rPr>
        <w:t xml:space="preserve">in a region that for millennia was tributary to its power. </w:t>
      </w:r>
      <w:r w:rsidRPr="00EC7827">
        <w:rPr>
          <w:rStyle w:val="StyleUnderline"/>
        </w:rPr>
        <w:t xml:space="preserve">Even more unrealistic would be presuming that it might be </w:t>
      </w:r>
      <w:r w:rsidRPr="003F4F9C">
        <w:rPr>
          <w:rStyle w:val="Emphasis"/>
        </w:rPr>
        <w:t>restrained</w:t>
      </w:r>
      <w:r w:rsidRPr="00EC7827">
        <w:rPr>
          <w:rStyle w:val="StyleUnderline"/>
        </w:rPr>
        <w:t xml:space="preserve"> in relation to its </w:t>
      </w:r>
      <w:r w:rsidRPr="003F4F9C">
        <w:rPr>
          <w:rStyle w:val="Emphasis"/>
        </w:rPr>
        <w:t>ambition</w:t>
      </w:r>
      <w:r w:rsidRPr="00EC7827">
        <w:rPr>
          <w:rStyle w:val="StyleUnderline"/>
        </w:rPr>
        <w:t xml:space="preserve"> to incorporate Taiwan to the People’s Republic</w:t>
      </w:r>
      <w:r w:rsidRPr="008A7C7A">
        <w:rPr>
          <w:sz w:val="16"/>
        </w:rPr>
        <w:t xml:space="preserve">. What is herein involved is not only the restoration of its glorious past, but China’s “great unification” of its territory. The “great rejuvenation” narrative, that gathers and unifies the energy of almost 1,4 billion Chinese, is at the other side of America’s containment drive. This is a totally different proposition from America’s containment of the Soviets in Afghanistan or Congo. Even more, </w:t>
      </w:r>
      <w:r w:rsidRPr="005303ED">
        <w:rPr>
          <w:rStyle w:val="StyleUnderline"/>
          <w:highlight w:val="cyan"/>
        </w:rPr>
        <w:t xml:space="preserve">containing a force implies </w:t>
      </w:r>
      <w:r w:rsidRPr="005303ED">
        <w:rPr>
          <w:rStyle w:val="Emphasis"/>
          <w:highlight w:val="cyan"/>
        </w:rPr>
        <w:t>confining</w:t>
      </w:r>
      <w:r w:rsidRPr="005303ED">
        <w:rPr>
          <w:rStyle w:val="StyleUnderline"/>
          <w:highlight w:val="cyan"/>
        </w:rPr>
        <w:t xml:space="preserve"> it</w:t>
      </w:r>
      <w:r w:rsidRPr="00EC7827">
        <w:rPr>
          <w:rStyle w:val="StyleUnderline"/>
        </w:rPr>
        <w:t xml:space="preserve"> within a certain boundary in order to avoid its </w:t>
      </w:r>
      <w:r w:rsidRPr="003F4F9C">
        <w:rPr>
          <w:rStyle w:val="Emphasis"/>
        </w:rPr>
        <w:t>expansion</w:t>
      </w:r>
      <w:r w:rsidRPr="00EC7827">
        <w:rPr>
          <w:rStyle w:val="StyleUnderline"/>
        </w:rPr>
        <w:t xml:space="preserve">, and what </w:t>
      </w:r>
      <w:r w:rsidRPr="005303ED">
        <w:rPr>
          <w:rStyle w:val="StyleUnderline"/>
          <w:highlight w:val="cyan"/>
        </w:rPr>
        <w:t>China wants</w:t>
      </w:r>
      <w:r w:rsidRPr="00EC7827">
        <w:rPr>
          <w:rStyle w:val="StyleUnderline"/>
        </w:rPr>
        <w:t xml:space="preserve"> is essentially </w:t>
      </w:r>
      <w:r w:rsidRPr="005303ED">
        <w:rPr>
          <w:rStyle w:val="StyleUnderline"/>
          <w:highlight w:val="cyan"/>
        </w:rPr>
        <w:t>to</w:t>
      </w:r>
      <w:r w:rsidRPr="00EC7827">
        <w:rPr>
          <w:rStyle w:val="StyleUnderline"/>
        </w:rPr>
        <w:t xml:space="preserve"> </w:t>
      </w:r>
      <w:r w:rsidRPr="005303ED">
        <w:rPr>
          <w:rStyle w:val="Emphasis"/>
          <w:highlight w:val="cyan"/>
        </w:rPr>
        <w:t>avoid outside penetration</w:t>
      </w:r>
      <w:r w:rsidRPr="00EC7827">
        <w:rPr>
          <w:rStyle w:val="StyleUnderline"/>
        </w:rPr>
        <w:t xml:space="preserve"> within its self-defined boundaries</w:t>
      </w:r>
      <w:r w:rsidRPr="008A7C7A">
        <w:rPr>
          <w:sz w:val="16"/>
        </w:rPr>
        <w:t>.</w:t>
      </w:r>
    </w:p>
    <w:p w:rsidR="009D4FFA" w:rsidRPr="008A7C7A" w:rsidRDefault="009D4FFA" w:rsidP="009D4FFA">
      <w:pPr>
        <w:rPr>
          <w:sz w:val="16"/>
        </w:rPr>
      </w:pPr>
      <w:r w:rsidRPr="008A7C7A">
        <w:rPr>
          <w:sz w:val="16"/>
        </w:rPr>
        <w:t xml:space="preserve">At the same time, the distance from California to the South China Sea is around 7400 miles and from Hawaii almost 6000 miles, whereas from California to Taiwan is 7000 miles and from Hawaii close to 5300 miles. Meanwhile, the distance between mainland China and Taiwan is just ninety miles (eighty-one miles at its closest point, to be precise), while part of its coastal areas is within the South China Sea. Hence, John Mearsheimer’s notion of the stopping power of water in relation to long sea distances fully applies in relation to the United States. But even if that would not be considered as a sufficient deterrent barrier by the United States, the firm control of the operational theatre by China should indeed be taken very seriously. The latter comes not only as a result of its short distance from the mainland, but from the flooding of the area by China’s powerful navy and from its construction of what has been labelled the “great wall of sand”. All of this is duly supported by China’s missiles’ might. According to Michael R. Auslin, indeed, it is arguable that </w:t>
      </w:r>
      <w:r w:rsidRPr="005303ED">
        <w:rPr>
          <w:rStyle w:val="StyleUnderline"/>
          <w:highlight w:val="cyan"/>
        </w:rPr>
        <w:t>the Chinese military can</w:t>
      </w:r>
      <w:r w:rsidRPr="00EC7827">
        <w:rPr>
          <w:rStyle w:val="StyleUnderline"/>
        </w:rPr>
        <w:t xml:space="preserve"> already </w:t>
      </w:r>
      <w:r w:rsidRPr="005303ED">
        <w:rPr>
          <w:rStyle w:val="Emphasis"/>
          <w:highlight w:val="cyan"/>
        </w:rPr>
        <w:t>assert control</w:t>
      </w:r>
      <w:r w:rsidRPr="005303ED">
        <w:rPr>
          <w:rStyle w:val="StyleUnderline"/>
          <w:highlight w:val="cyan"/>
        </w:rPr>
        <w:t xml:space="preserve"> over</w:t>
      </w:r>
      <w:r w:rsidRPr="00EC7827">
        <w:rPr>
          <w:rStyle w:val="StyleUnderline"/>
        </w:rPr>
        <w:t xml:space="preserve"> the </w:t>
      </w:r>
      <w:r w:rsidRPr="005303ED">
        <w:rPr>
          <w:rStyle w:val="StyleUnderline"/>
          <w:highlight w:val="cyan"/>
        </w:rPr>
        <w:t>waters and</w:t>
      </w:r>
      <w:r w:rsidRPr="00EC7827">
        <w:rPr>
          <w:rStyle w:val="StyleUnderline"/>
        </w:rPr>
        <w:t xml:space="preserve"> the </w:t>
      </w:r>
      <w:r w:rsidRPr="005303ED">
        <w:rPr>
          <w:rStyle w:val="StyleUnderline"/>
          <w:highlight w:val="cyan"/>
        </w:rPr>
        <w:t>skies</w:t>
      </w:r>
      <w:r w:rsidRPr="00EC7827">
        <w:rPr>
          <w:rStyle w:val="StyleUnderline"/>
        </w:rPr>
        <w:t xml:space="preserve"> of the South China Sea and even of the first island chain</w:t>
      </w:r>
      <w:r w:rsidRPr="008A7C7A">
        <w:rPr>
          <w:sz w:val="16"/>
        </w:rPr>
        <w:t xml:space="preserve">. Furthermore, he says, </w:t>
      </w:r>
      <w:r w:rsidRPr="005303ED">
        <w:rPr>
          <w:rStyle w:val="StyleUnderline"/>
          <w:highlight w:val="cyan"/>
        </w:rPr>
        <w:t>policy makers</w:t>
      </w:r>
      <w:r w:rsidRPr="00EC7827">
        <w:rPr>
          <w:rStyle w:val="StyleUnderline"/>
        </w:rPr>
        <w:t xml:space="preserve"> in Washington </w:t>
      </w:r>
      <w:r w:rsidRPr="005303ED">
        <w:rPr>
          <w:rStyle w:val="StyleUnderline"/>
          <w:highlight w:val="cyan"/>
        </w:rPr>
        <w:t>are</w:t>
      </w:r>
      <w:r w:rsidRPr="00EC7827">
        <w:rPr>
          <w:rStyle w:val="StyleUnderline"/>
        </w:rPr>
        <w:t xml:space="preserve"> </w:t>
      </w:r>
      <w:r w:rsidRPr="003F4F9C">
        <w:rPr>
          <w:rStyle w:val="Emphasis"/>
        </w:rPr>
        <w:t xml:space="preserve">increasingly </w:t>
      </w:r>
      <w:r w:rsidRPr="005303ED">
        <w:rPr>
          <w:rStyle w:val="Emphasis"/>
          <w:highlight w:val="cyan"/>
        </w:rPr>
        <w:t>worried</w:t>
      </w:r>
      <w:r w:rsidRPr="005303ED">
        <w:rPr>
          <w:rStyle w:val="StyleUnderline"/>
          <w:highlight w:val="cyan"/>
        </w:rPr>
        <w:t xml:space="preserve"> that America’s power</w:t>
      </w:r>
      <w:r w:rsidRPr="00EC7827">
        <w:rPr>
          <w:rStyle w:val="StyleUnderline"/>
        </w:rPr>
        <w:t xml:space="preserve"> to prevail in the area </w:t>
      </w:r>
      <w:r w:rsidRPr="005303ED">
        <w:rPr>
          <w:rStyle w:val="StyleUnderline"/>
          <w:highlight w:val="cyan"/>
        </w:rPr>
        <w:t xml:space="preserve">is </w:t>
      </w:r>
      <w:r w:rsidRPr="005303ED">
        <w:rPr>
          <w:rStyle w:val="Emphasis"/>
          <w:highlight w:val="cyan"/>
        </w:rPr>
        <w:t>not commensurate</w:t>
      </w:r>
      <w:r w:rsidRPr="00EC7827">
        <w:rPr>
          <w:rStyle w:val="StyleUnderline"/>
        </w:rPr>
        <w:t xml:space="preserve"> with U.S. </w:t>
      </w:r>
      <w:r w:rsidRPr="005303ED">
        <w:rPr>
          <w:rStyle w:val="StyleUnderline"/>
          <w:highlight w:val="cyan"/>
        </w:rPr>
        <w:t>commitments</w:t>
      </w:r>
      <w:r w:rsidRPr="008A7C7A">
        <w:rPr>
          <w:sz w:val="16"/>
        </w:rPr>
        <w:t xml:space="preserve"> (Auslin, 2020 [2, pp. 13, 16]; Fabey, 2018, p. 231; Mearsheimer, 2001, pp. 114–128).</w:t>
      </w:r>
    </w:p>
    <w:p w:rsidR="009D4FFA" w:rsidRPr="008A7C7A" w:rsidRDefault="009D4FFA" w:rsidP="009D4FFA">
      <w:pPr>
        <w:rPr>
          <w:sz w:val="16"/>
        </w:rPr>
      </w:pPr>
      <w:r w:rsidRPr="008A7C7A">
        <w:rPr>
          <w:sz w:val="16"/>
        </w:rPr>
        <w:t xml:space="preserve">Indeed, </w:t>
      </w:r>
      <w:r w:rsidRPr="005303ED">
        <w:rPr>
          <w:rStyle w:val="StyleUnderline"/>
          <w:highlight w:val="cyan"/>
        </w:rPr>
        <w:t xml:space="preserve">America is </w:t>
      </w:r>
      <w:r w:rsidRPr="005303ED">
        <w:rPr>
          <w:rStyle w:val="Emphasis"/>
          <w:highlight w:val="cyan"/>
        </w:rPr>
        <w:t>badly prepared</w:t>
      </w:r>
      <w:r w:rsidRPr="005303ED">
        <w:rPr>
          <w:rStyle w:val="StyleUnderline"/>
          <w:highlight w:val="cyan"/>
        </w:rPr>
        <w:t xml:space="preserve"> to confront</w:t>
      </w:r>
      <w:r w:rsidRPr="00EC7827">
        <w:rPr>
          <w:rStyle w:val="StyleUnderline"/>
        </w:rPr>
        <w:t xml:space="preserve"> this pushing-out </w:t>
      </w:r>
      <w:r w:rsidRPr="003F4F9C">
        <w:rPr>
          <w:rStyle w:val="Emphasis"/>
        </w:rPr>
        <w:t>pressure</w:t>
      </w:r>
      <w:r w:rsidRPr="00EC7827">
        <w:rPr>
          <w:rStyle w:val="StyleUnderline"/>
        </w:rPr>
        <w:t xml:space="preserve"> by </w:t>
      </w:r>
      <w:r w:rsidRPr="005303ED">
        <w:rPr>
          <w:rStyle w:val="StyleUnderline"/>
          <w:highlight w:val="cyan"/>
        </w:rPr>
        <w:t>China</w:t>
      </w:r>
      <w:r w:rsidRPr="008A7C7A">
        <w:rPr>
          <w:sz w:val="16"/>
        </w:rPr>
        <w:t xml:space="preserve">. Not only its Air Force and Navy ceased working as a team at the end of the Cold War, but both forces decided to give priority to short-range missions over long-range ones. The Air Force moved its emphasis from long-range strategic bombing aircrafts to short-range tactical fighters, dramatically cutting back the former as a percentage of its overall force. The Navy on its side yanks off, all together, from longrange strike missions. America’s campaigns in both Kuwait and Kosovo, which depended on aircrafts flying short distances from their airfields or aircraft carriers, helped crafting the new policy. The accentuation is thus on short-range, high sortie rates and precision strikes. This implies that </w:t>
      </w:r>
      <w:r w:rsidRPr="00EC7827">
        <w:rPr>
          <w:rStyle w:val="StyleUnderline"/>
        </w:rPr>
        <w:t>while the Chinese have developed an intermediate-range area-denial strategy, the U.S. forces need to approach its targets to be effective</w:t>
      </w:r>
      <w:r w:rsidRPr="008A7C7A">
        <w:rPr>
          <w:sz w:val="16"/>
        </w:rPr>
        <w:t>. On top of that, America’s F-22 and F-35A are by design short-range fighters. Fifth-generation stealth strike aircrafts, on its side, do not have sufficient range to reach their targets unless supported by highly vulnerable “big wing” oil tankers (Hendrix, 2018).</w:t>
      </w:r>
    </w:p>
    <w:p w:rsidR="009D4FFA" w:rsidRDefault="009D4FFA" w:rsidP="009D4FFA">
      <w:pPr>
        <w:rPr>
          <w:sz w:val="16"/>
        </w:rPr>
      </w:pPr>
      <w:r w:rsidRPr="00EC7827">
        <w:rPr>
          <w:rStyle w:val="StyleUnderline"/>
        </w:rPr>
        <w:t xml:space="preserve">A geopolitical </w:t>
      </w:r>
      <w:r w:rsidRPr="005303ED">
        <w:rPr>
          <w:rStyle w:val="StyleUnderline"/>
          <w:highlight w:val="cyan"/>
        </w:rPr>
        <w:t>containment</w:t>
      </w:r>
      <w:r w:rsidRPr="008A7C7A">
        <w:rPr>
          <w:sz w:val="16"/>
        </w:rPr>
        <w:t xml:space="preserve"> that must prevail not only against the unified will of almost 1,4 billion Chinese in what they perceive as their historical entitlement but also against huge distances and the firm control of the operational theatre by the counterpart </w:t>
      </w:r>
      <w:r w:rsidRPr="005303ED">
        <w:rPr>
          <w:rStyle w:val="StyleUnderline"/>
          <w:highlight w:val="cyan"/>
        </w:rPr>
        <w:t>is hardly</w:t>
      </w:r>
      <w:r w:rsidRPr="00EC7827">
        <w:rPr>
          <w:rStyle w:val="StyleUnderline"/>
        </w:rPr>
        <w:t xml:space="preserve"> a </w:t>
      </w:r>
      <w:r w:rsidRPr="005303ED">
        <w:rPr>
          <w:rStyle w:val="Emphasis"/>
          <w:highlight w:val="cyan"/>
        </w:rPr>
        <w:t>realistic</w:t>
      </w:r>
      <w:r w:rsidRPr="0087087D">
        <w:rPr>
          <w:rStyle w:val="Emphasis"/>
        </w:rPr>
        <w:t xml:space="preserve"> option</w:t>
      </w:r>
      <w:r w:rsidRPr="008A7C7A">
        <w:rPr>
          <w:sz w:val="16"/>
        </w:rPr>
        <w:t xml:space="preserve">. What is herein involved seems to surpass what is attainable short of a major war. And </w:t>
      </w:r>
      <w:r w:rsidRPr="005303ED">
        <w:rPr>
          <w:rStyle w:val="StyleUnderline"/>
          <w:highlight w:val="cyan"/>
        </w:rPr>
        <w:t xml:space="preserve">even if America </w:t>
      </w:r>
      <w:r w:rsidRPr="005303ED">
        <w:rPr>
          <w:rStyle w:val="Emphasis"/>
          <w:highlight w:val="cyan"/>
        </w:rPr>
        <w:t>summoned the will</w:t>
      </w:r>
      <w:r w:rsidRPr="00EC7827">
        <w:rPr>
          <w:rStyle w:val="StyleUnderline"/>
        </w:rPr>
        <w:t xml:space="preserve"> to commit its armed </w:t>
      </w:r>
      <w:r w:rsidRPr="0087087D">
        <w:rPr>
          <w:rStyle w:val="Emphasis"/>
        </w:rPr>
        <w:t>forces</w:t>
      </w:r>
      <w:r w:rsidRPr="00EC7827">
        <w:rPr>
          <w:rStyle w:val="StyleUnderline"/>
        </w:rPr>
        <w:t xml:space="preserve"> against China, </w:t>
      </w:r>
      <w:r w:rsidRPr="005303ED">
        <w:rPr>
          <w:rStyle w:val="StyleUnderline"/>
          <w:highlight w:val="cyan"/>
        </w:rPr>
        <w:t>its dependence on short-range</w:t>
      </w:r>
      <w:r w:rsidRPr="00EC7827">
        <w:rPr>
          <w:rStyle w:val="StyleUnderline"/>
        </w:rPr>
        <w:t xml:space="preserve"> air and naval </w:t>
      </w:r>
      <w:r w:rsidRPr="005303ED">
        <w:rPr>
          <w:rStyle w:val="StyleUnderline"/>
          <w:highlight w:val="cyan"/>
        </w:rPr>
        <w:t xml:space="preserve">approaches makes it </w:t>
      </w:r>
      <w:r w:rsidRPr="005303ED">
        <w:rPr>
          <w:rStyle w:val="Emphasis"/>
          <w:highlight w:val="cyan"/>
        </w:rPr>
        <w:t>unsuitable</w:t>
      </w:r>
      <w:r w:rsidRPr="005303ED">
        <w:rPr>
          <w:rStyle w:val="StyleUnderline"/>
          <w:highlight w:val="cyan"/>
        </w:rPr>
        <w:t xml:space="preserve"> to confront</w:t>
      </w:r>
      <w:r w:rsidRPr="00EC7827">
        <w:rPr>
          <w:rStyle w:val="StyleUnderline"/>
        </w:rPr>
        <w:t xml:space="preserve"> that country’s </w:t>
      </w:r>
      <w:r w:rsidRPr="005303ED">
        <w:rPr>
          <w:rStyle w:val="Emphasis"/>
          <w:highlight w:val="cyan"/>
        </w:rPr>
        <w:t>layered</w:t>
      </w:r>
      <w:r w:rsidRPr="00EC7827">
        <w:rPr>
          <w:rStyle w:val="StyleUnderline"/>
        </w:rPr>
        <w:t xml:space="preserve"> defensein-</w:t>
      </w:r>
      <w:r w:rsidRPr="005303ED">
        <w:rPr>
          <w:rStyle w:val="StyleUnderline"/>
          <w:highlight w:val="cyan"/>
        </w:rPr>
        <w:t>depth</w:t>
      </w:r>
      <w:r w:rsidRPr="00EC7827">
        <w:rPr>
          <w:rStyle w:val="StyleUnderline"/>
        </w:rPr>
        <w:t>.</w:t>
      </w:r>
      <w:r w:rsidRPr="008A7C7A">
        <w:rPr>
          <w:sz w:val="16"/>
        </w:rPr>
        <w:t xml:space="preserve"> Under such circumstances, </w:t>
      </w:r>
      <w:r w:rsidRPr="005303ED">
        <w:rPr>
          <w:rStyle w:val="StyleUnderline"/>
          <w:highlight w:val="cyan"/>
        </w:rPr>
        <w:t>America</w:t>
      </w:r>
      <w:r w:rsidRPr="005303ED">
        <w:rPr>
          <w:rStyle w:val="StyleUnderline"/>
        </w:rPr>
        <w:t>’</w:t>
      </w:r>
      <w:r w:rsidRPr="008A7C7A">
        <w:rPr>
          <w:rStyle w:val="StyleUnderline"/>
        </w:rPr>
        <w:t xml:space="preserve">s consistency of purpose in following containment </w:t>
      </w:r>
      <w:r w:rsidRPr="005303ED">
        <w:rPr>
          <w:rStyle w:val="StyleUnderline"/>
          <w:highlight w:val="cyan"/>
        </w:rPr>
        <w:t>seems</w:t>
      </w:r>
      <w:r w:rsidRPr="008A7C7A">
        <w:rPr>
          <w:rStyle w:val="StyleUnderline"/>
        </w:rPr>
        <w:t xml:space="preserve"> </w:t>
      </w:r>
      <w:r w:rsidRPr="0087087D">
        <w:rPr>
          <w:rStyle w:val="Emphasis"/>
        </w:rPr>
        <w:t xml:space="preserve">clearly </w:t>
      </w:r>
      <w:r w:rsidRPr="005303ED">
        <w:rPr>
          <w:rStyle w:val="Emphasis"/>
          <w:highlight w:val="cyan"/>
        </w:rPr>
        <w:t>insufficient</w:t>
      </w:r>
      <w:r w:rsidRPr="005303ED">
        <w:rPr>
          <w:rStyle w:val="StyleUnderline"/>
          <w:highlight w:val="cyan"/>
        </w:rPr>
        <w:t xml:space="preserve"> to prevail</w:t>
      </w:r>
      <w:r w:rsidRPr="008A7C7A">
        <w:rPr>
          <w:sz w:val="16"/>
        </w:rPr>
        <w:t>. Moreover, the military balance between China and the United States will temporarily shift further in the former’s favor in the late 2020s, when many aging American ships, submarines, and planes will have to be retired (Beckley &amp; Brands, 2021).</w:t>
      </w:r>
    </w:p>
    <w:p w:rsidR="009D4FFA" w:rsidRDefault="009D4FFA" w:rsidP="009D4FFA">
      <w:pPr>
        <w:pStyle w:val="Heading3"/>
      </w:pPr>
      <w:r>
        <w:t>2NC – Heg Unsustainable – Trump</w:t>
      </w:r>
    </w:p>
    <w:p w:rsidR="009D4FFA" w:rsidRPr="00826F9E" w:rsidRDefault="009D4FFA" w:rsidP="009D4FFA">
      <w:pPr>
        <w:pStyle w:val="Heading4"/>
        <w:rPr>
          <w:u w:val="single"/>
        </w:rPr>
      </w:pPr>
      <w:r>
        <w:t xml:space="preserve">Trump </w:t>
      </w:r>
      <w:r>
        <w:rPr>
          <w:u w:val="single"/>
        </w:rPr>
        <w:t>collapsed</w:t>
      </w:r>
      <w:r>
        <w:t xml:space="preserve"> American soft power – the bedrock of American hegemony is </w:t>
      </w:r>
      <w:r>
        <w:rPr>
          <w:u w:val="single"/>
        </w:rPr>
        <w:t>gone</w:t>
      </w:r>
    </w:p>
    <w:p w:rsidR="009D4FFA" w:rsidRDefault="009D4FFA" w:rsidP="009D4FFA">
      <w:r w:rsidRPr="00E70C72">
        <w:t>David W.</w:t>
      </w:r>
      <w:r>
        <w:rPr>
          <w:rStyle w:val="Style13ptBold"/>
        </w:rPr>
        <w:t xml:space="preserve"> </w:t>
      </w:r>
      <w:r w:rsidRPr="00826F9E">
        <w:rPr>
          <w:rStyle w:val="Style13ptBold"/>
        </w:rPr>
        <w:t>Kearn 22</w:t>
      </w:r>
      <w:r>
        <w:t>, Department of Government &amp; Politics, St. John’s University, Queens, New York, USA, “The crisis of American soft power”, Taylor &amp; Francis, https://www-tandfonline-com.proxy.lib.umich.edu/doi/full/10.1080/2158379X.2022.2127277, Blitz</w:t>
      </w:r>
    </w:p>
    <w:p w:rsidR="009D4FFA" w:rsidRPr="00826F9E" w:rsidRDefault="009D4FFA" w:rsidP="009D4FFA">
      <w:pPr>
        <w:rPr>
          <w:sz w:val="14"/>
        </w:rPr>
      </w:pPr>
      <w:r w:rsidRPr="00826F9E">
        <w:rPr>
          <w:sz w:val="14"/>
        </w:rPr>
        <w:t xml:space="preserve">The </w:t>
      </w:r>
      <w:r w:rsidRPr="00B8761A">
        <w:rPr>
          <w:rStyle w:val="StyleUnderline"/>
          <w:highlight w:val="cyan"/>
        </w:rPr>
        <w:t>Trump</w:t>
      </w:r>
      <w:r w:rsidRPr="00826F9E">
        <w:rPr>
          <w:sz w:val="14"/>
        </w:rPr>
        <w:t xml:space="preserve"> administration followed through on the candidate’s provocative campaign rhetoric and targeted longstanding U.S. global commitments. He </w:t>
      </w:r>
      <w:r w:rsidRPr="00B8761A">
        <w:rPr>
          <w:rStyle w:val="StyleUnderline"/>
          <w:highlight w:val="cyan"/>
        </w:rPr>
        <w:t>questioned</w:t>
      </w:r>
      <w:r w:rsidRPr="00826F9E">
        <w:rPr>
          <w:sz w:val="14"/>
        </w:rPr>
        <w:t xml:space="preserve"> the value of </w:t>
      </w:r>
      <w:r w:rsidRPr="00826F9E">
        <w:rPr>
          <w:rStyle w:val="StyleUnderline"/>
        </w:rPr>
        <w:t xml:space="preserve">NATO </w:t>
      </w:r>
      <w:r w:rsidRPr="00B8761A">
        <w:rPr>
          <w:rStyle w:val="StyleUnderline"/>
          <w:highlight w:val="cyan"/>
        </w:rPr>
        <w:t>and</w:t>
      </w:r>
      <w:r w:rsidRPr="00826F9E">
        <w:rPr>
          <w:sz w:val="14"/>
        </w:rPr>
        <w:t xml:space="preserve"> consistently </w:t>
      </w:r>
      <w:r w:rsidRPr="00826F9E">
        <w:rPr>
          <w:rStyle w:val="Emphasis"/>
        </w:rPr>
        <w:t>badgered</w:t>
      </w:r>
      <w:r w:rsidRPr="00826F9E">
        <w:rPr>
          <w:rStyle w:val="StyleUnderline"/>
        </w:rPr>
        <w:t xml:space="preserve"> members to pay more to collective defense</w:t>
      </w:r>
      <w:r w:rsidRPr="00826F9E">
        <w:rPr>
          <w:sz w:val="14"/>
        </w:rPr>
        <w:t xml:space="preserve"> (Birnbaum and Kim 2018). </w:t>
      </w:r>
      <w:r w:rsidRPr="00826F9E">
        <w:rPr>
          <w:rStyle w:val="StyleUnderline"/>
        </w:rPr>
        <w:t xml:space="preserve">Trump also </w:t>
      </w:r>
      <w:r w:rsidRPr="00B8761A">
        <w:rPr>
          <w:rStyle w:val="Emphasis"/>
          <w:highlight w:val="cyan"/>
        </w:rPr>
        <w:t>attacked</w:t>
      </w:r>
      <w:r w:rsidRPr="00B8761A">
        <w:rPr>
          <w:rStyle w:val="StyleUnderline"/>
          <w:highlight w:val="cyan"/>
        </w:rPr>
        <w:t xml:space="preserve"> East Asian allies</w:t>
      </w:r>
      <w:r w:rsidRPr="00826F9E">
        <w:rPr>
          <w:rStyle w:val="StyleUnderline"/>
        </w:rPr>
        <w:t xml:space="preserve"> Japan and South Korea</w:t>
      </w:r>
      <w:r w:rsidRPr="00826F9E">
        <w:rPr>
          <w:sz w:val="14"/>
        </w:rPr>
        <w:t xml:space="preserve">, even </w:t>
      </w:r>
      <w:r w:rsidRPr="00826F9E">
        <w:rPr>
          <w:rStyle w:val="StyleUnderline"/>
        </w:rPr>
        <w:t xml:space="preserve">demanding that they </w:t>
      </w:r>
      <w:r w:rsidRPr="00826F9E">
        <w:rPr>
          <w:rStyle w:val="Emphasis"/>
        </w:rPr>
        <w:t>pay</w:t>
      </w:r>
      <w:r w:rsidRPr="00826F9E">
        <w:rPr>
          <w:rStyle w:val="StyleUnderline"/>
        </w:rPr>
        <w:t xml:space="preserve"> for the </w:t>
      </w:r>
      <w:r w:rsidRPr="00826F9E">
        <w:rPr>
          <w:rStyle w:val="Emphasis"/>
        </w:rPr>
        <w:t>protection</w:t>
      </w:r>
      <w:r w:rsidRPr="00826F9E">
        <w:rPr>
          <w:rStyle w:val="StyleUnderline"/>
        </w:rPr>
        <w:t xml:space="preserve"> they receive from the </w:t>
      </w:r>
      <w:r w:rsidRPr="00826F9E">
        <w:rPr>
          <w:rStyle w:val="Emphasis"/>
        </w:rPr>
        <w:t>U</w:t>
      </w:r>
      <w:r w:rsidRPr="00826F9E">
        <w:rPr>
          <w:rStyle w:val="StyleUnderline"/>
        </w:rPr>
        <w:t xml:space="preserve">nited </w:t>
      </w:r>
      <w:r w:rsidRPr="00826F9E">
        <w:rPr>
          <w:rStyle w:val="Emphasis"/>
        </w:rPr>
        <w:t>S</w:t>
      </w:r>
      <w:r w:rsidRPr="00826F9E">
        <w:rPr>
          <w:rStyle w:val="StyleUnderline"/>
        </w:rPr>
        <w:t>tates</w:t>
      </w:r>
      <w:r w:rsidRPr="00826F9E">
        <w:rPr>
          <w:sz w:val="14"/>
        </w:rPr>
        <w:t xml:space="preserve"> (Flynn 2019). At the same time, </w:t>
      </w:r>
      <w:r w:rsidRPr="00B8761A">
        <w:rPr>
          <w:rStyle w:val="StyleUnderline"/>
          <w:highlight w:val="cyan"/>
        </w:rPr>
        <w:t>coordination with</w:t>
      </w:r>
      <w:r w:rsidRPr="00826F9E">
        <w:rPr>
          <w:rStyle w:val="StyleUnderline"/>
        </w:rPr>
        <w:t xml:space="preserve"> these </w:t>
      </w:r>
      <w:r w:rsidRPr="00B8761A">
        <w:rPr>
          <w:rStyle w:val="StyleUnderline"/>
          <w:highlight w:val="cyan"/>
        </w:rPr>
        <w:t>allies</w:t>
      </w:r>
      <w:r w:rsidRPr="00826F9E">
        <w:rPr>
          <w:rStyle w:val="StyleUnderline"/>
        </w:rPr>
        <w:t xml:space="preserve"> </w:t>
      </w:r>
      <w:r w:rsidRPr="00B8761A">
        <w:rPr>
          <w:rStyle w:val="StyleUnderline"/>
          <w:highlight w:val="cyan"/>
        </w:rPr>
        <w:t>was</w:t>
      </w:r>
      <w:r w:rsidRPr="00826F9E">
        <w:rPr>
          <w:rStyle w:val="StyleUnderline"/>
        </w:rPr>
        <w:t xml:space="preserve"> generally </w:t>
      </w:r>
      <w:r w:rsidRPr="00B8761A">
        <w:rPr>
          <w:rStyle w:val="Emphasis"/>
          <w:highlight w:val="cyan"/>
        </w:rPr>
        <w:t>poor</w:t>
      </w:r>
      <w:r w:rsidRPr="00826F9E">
        <w:rPr>
          <w:rStyle w:val="StyleUnderline"/>
        </w:rPr>
        <w:t xml:space="preserve"> as Trump embarked on an </w:t>
      </w:r>
      <w:r w:rsidRPr="00826F9E">
        <w:rPr>
          <w:rStyle w:val="Emphasis"/>
        </w:rPr>
        <w:t>idiosyncratic</w:t>
      </w:r>
      <w:r w:rsidRPr="00826F9E">
        <w:rPr>
          <w:rStyle w:val="StyleUnderline"/>
        </w:rPr>
        <w:t xml:space="preserve"> and </w:t>
      </w:r>
      <w:r w:rsidRPr="00826F9E">
        <w:rPr>
          <w:sz w:val="14"/>
        </w:rPr>
        <w:t xml:space="preserve">(at times) </w:t>
      </w:r>
      <w:r w:rsidRPr="00826F9E">
        <w:rPr>
          <w:rStyle w:val="Emphasis"/>
        </w:rPr>
        <w:t>erratic policies</w:t>
      </w:r>
      <w:r w:rsidRPr="00826F9E">
        <w:rPr>
          <w:rStyle w:val="StyleUnderline"/>
        </w:rPr>
        <w:t xml:space="preserve"> toward Moscow and Beijing</w:t>
      </w:r>
      <w:r w:rsidRPr="00826F9E">
        <w:rPr>
          <w:sz w:val="14"/>
        </w:rPr>
        <w:t xml:space="preserve">, further </w:t>
      </w:r>
      <w:r w:rsidRPr="00B8761A">
        <w:rPr>
          <w:rStyle w:val="StyleUnderline"/>
          <w:highlight w:val="cyan"/>
        </w:rPr>
        <w:t xml:space="preserve">straining relations with America’s </w:t>
      </w:r>
      <w:r w:rsidRPr="00B8761A">
        <w:rPr>
          <w:rStyle w:val="Emphasis"/>
          <w:highlight w:val="cyan"/>
        </w:rPr>
        <w:t>oldest friends</w:t>
      </w:r>
      <w:r w:rsidRPr="00826F9E">
        <w:rPr>
          <w:sz w:val="14"/>
        </w:rPr>
        <w:t xml:space="preserve"> (Blake 2017b). Dismissing the concerns of friends and adversaries alike</w:t>
      </w:r>
      <w:r w:rsidRPr="005D1F93">
        <w:rPr>
          <w:sz w:val="14"/>
        </w:rPr>
        <w:t xml:space="preserve">, </w:t>
      </w:r>
      <w:r w:rsidRPr="005D1F93">
        <w:rPr>
          <w:rStyle w:val="StyleUnderline"/>
        </w:rPr>
        <w:t>he withdrew the United States from the Joint Comprehensive Plan of Action (</w:t>
      </w:r>
      <w:r w:rsidRPr="005D1F93">
        <w:rPr>
          <w:rStyle w:val="Emphasis"/>
        </w:rPr>
        <w:t>JCPOA</w:t>
      </w:r>
      <w:r w:rsidRPr="00826F9E">
        <w:rPr>
          <w:rStyle w:val="StyleUnderline"/>
        </w:rPr>
        <w:t>) on Iran’s nuclear program</w:t>
      </w:r>
      <w:r w:rsidRPr="00826F9E">
        <w:rPr>
          <w:sz w:val="14"/>
        </w:rPr>
        <w:t xml:space="preserve">, </w:t>
      </w:r>
      <w:r w:rsidRPr="00B8761A">
        <w:rPr>
          <w:rStyle w:val="StyleUnderline"/>
          <w:highlight w:val="cyan"/>
        </w:rPr>
        <w:t>undermining</w:t>
      </w:r>
      <w:r w:rsidRPr="00826F9E">
        <w:rPr>
          <w:rStyle w:val="StyleUnderline"/>
        </w:rPr>
        <w:t xml:space="preserve"> years of </w:t>
      </w:r>
      <w:r w:rsidRPr="00ED742F">
        <w:rPr>
          <w:rStyle w:val="Emphasis"/>
        </w:rPr>
        <w:t xml:space="preserve">painstaking </w:t>
      </w:r>
      <w:r w:rsidRPr="00B8761A">
        <w:rPr>
          <w:rStyle w:val="Emphasis"/>
          <w:highlight w:val="cyan"/>
        </w:rPr>
        <w:t>diplomacy</w:t>
      </w:r>
      <w:r w:rsidRPr="00826F9E">
        <w:rPr>
          <w:sz w:val="14"/>
        </w:rPr>
        <w:t xml:space="preserve"> that had produced an important multilateral agreement during the Obama administration’s second term (Hudson 2018). </w:t>
      </w:r>
      <w:r w:rsidRPr="00826F9E">
        <w:rPr>
          <w:rStyle w:val="StyleUnderline"/>
        </w:rPr>
        <w:t>He</w:t>
      </w:r>
      <w:r w:rsidRPr="00826F9E">
        <w:rPr>
          <w:sz w:val="14"/>
        </w:rPr>
        <w:t xml:space="preserve"> also </w:t>
      </w:r>
      <w:r w:rsidRPr="00826F9E">
        <w:rPr>
          <w:rStyle w:val="StyleUnderline"/>
        </w:rPr>
        <w:t xml:space="preserve">engaged in bouts of highly </w:t>
      </w:r>
      <w:r w:rsidRPr="00B8761A">
        <w:rPr>
          <w:rStyle w:val="Emphasis"/>
        </w:rPr>
        <w:t>personal diplomacy</w:t>
      </w:r>
      <w:r w:rsidRPr="00826F9E">
        <w:rPr>
          <w:rStyle w:val="StyleUnderline"/>
        </w:rPr>
        <w:t xml:space="preserve"> with Kim Jong Un</w:t>
      </w:r>
      <w:r w:rsidRPr="00826F9E">
        <w:rPr>
          <w:sz w:val="14"/>
        </w:rPr>
        <w:t xml:space="preserve"> seeking an agreement on North Korea’s nuclear weapons program </w:t>
      </w:r>
      <w:r w:rsidRPr="00826F9E">
        <w:rPr>
          <w:rStyle w:val="StyleUnderline"/>
        </w:rPr>
        <w:t>and embraced human rights violators like Crown Prince Muhammad bin-Salman</w:t>
      </w:r>
      <w:r w:rsidRPr="00826F9E">
        <w:rPr>
          <w:sz w:val="14"/>
        </w:rPr>
        <w:t xml:space="preserve"> (Dawsey 2018, Nakamura 2018, Gearan 2021). Finally, </w:t>
      </w:r>
      <w:r w:rsidRPr="00826F9E">
        <w:rPr>
          <w:rStyle w:val="StyleUnderline"/>
        </w:rPr>
        <w:t xml:space="preserve">Trump </w:t>
      </w:r>
      <w:r w:rsidRPr="00B8761A">
        <w:rPr>
          <w:rStyle w:val="StyleUnderline"/>
          <w:highlight w:val="cyan"/>
        </w:rPr>
        <w:t xml:space="preserve">followed </w:t>
      </w:r>
      <w:r w:rsidRPr="00ED742F">
        <w:rPr>
          <w:rStyle w:val="StyleUnderline"/>
          <w:highlight w:val="cyan"/>
        </w:rPr>
        <w:t>through on</w:t>
      </w:r>
      <w:r w:rsidRPr="00826F9E">
        <w:rPr>
          <w:rStyle w:val="StyleUnderline"/>
        </w:rPr>
        <w:t xml:space="preserve"> campaign </w:t>
      </w:r>
      <w:r w:rsidRPr="00B8761A">
        <w:rPr>
          <w:rStyle w:val="StyleUnderline"/>
          <w:highlight w:val="cyan"/>
        </w:rPr>
        <w:t xml:space="preserve">rhetoric </w:t>
      </w:r>
      <w:r w:rsidRPr="00B8761A">
        <w:rPr>
          <w:rStyle w:val="Emphasis"/>
          <w:highlight w:val="cyan"/>
        </w:rPr>
        <w:t>against</w:t>
      </w:r>
      <w:r w:rsidRPr="00B8761A">
        <w:rPr>
          <w:rStyle w:val="StyleUnderline"/>
          <w:highlight w:val="cyan"/>
        </w:rPr>
        <w:t xml:space="preserve"> free trade and</w:t>
      </w:r>
      <w:r w:rsidRPr="00826F9E">
        <w:rPr>
          <w:rStyle w:val="StyleUnderline"/>
        </w:rPr>
        <w:t xml:space="preserve"> international </w:t>
      </w:r>
      <w:r w:rsidRPr="00B8761A">
        <w:rPr>
          <w:rStyle w:val="StyleUnderline"/>
          <w:highlight w:val="cyan"/>
        </w:rPr>
        <w:t>cooperation</w:t>
      </w:r>
      <w:r w:rsidRPr="00826F9E">
        <w:rPr>
          <w:sz w:val="14"/>
        </w:rPr>
        <w:t xml:space="preserve"> more broadly, </w:t>
      </w:r>
      <w:r w:rsidRPr="00826F9E">
        <w:rPr>
          <w:rStyle w:val="StyleUnderline"/>
        </w:rPr>
        <w:t xml:space="preserve">forcing Canada and Mexico to </w:t>
      </w:r>
      <w:r w:rsidRPr="00B8761A">
        <w:rPr>
          <w:rStyle w:val="Emphasis"/>
        </w:rPr>
        <w:t>re-write</w:t>
      </w:r>
      <w:r w:rsidRPr="00826F9E">
        <w:rPr>
          <w:rStyle w:val="StyleUnderline"/>
        </w:rPr>
        <w:t xml:space="preserve"> the North American Free Trade Agreement</w:t>
      </w:r>
      <w:r w:rsidRPr="00826F9E">
        <w:rPr>
          <w:sz w:val="14"/>
        </w:rPr>
        <w:t xml:space="preserve"> (Stein 2020a), </w:t>
      </w:r>
      <w:r w:rsidRPr="00B8761A">
        <w:rPr>
          <w:rStyle w:val="StyleUnderline"/>
          <w:highlight w:val="cyan"/>
        </w:rPr>
        <w:t>placing</w:t>
      </w:r>
      <w:r w:rsidRPr="00826F9E">
        <w:rPr>
          <w:rStyle w:val="StyleUnderline"/>
        </w:rPr>
        <w:t xml:space="preserve"> a </w:t>
      </w:r>
      <w:r w:rsidRPr="00B8761A">
        <w:rPr>
          <w:rStyle w:val="Emphasis"/>
        </w:rPr>
        <w:t>host</w:t>
      </w:r>
      <w:r w:rsidRPr="00826F9E">
        <w:rPr>
          <w:rStyle w:val="StyleUnderline"/>
        </w:rPr>
        <w:t xml:space="preserve"> of </w:t>
      </w:r>
      <w:r w:rsidRPr="00B8761A">
        <w:rPr>
          <w:rStyle w:val="StyleUnderline"/>
          <w:highlight w:val="cyan"/>
        </w:rPr>
        <w:t>tariffs on</w:t>
      </w:r>
      <w:r w:rsidRPr="00826F9E">
        <w:rPr>
          <w:rStyle w:val="StyleUnderline"/>
        </w:rPr>
        <w:t xml:space="preserve"> Asian and European </w:t>
      </w:r>
      <w:r w:rsidRPr="00B8761A">
        <w:rPr>
          <w:rStyle w:val="StyleUnderline"/>
          <w:highlight w:val="cyan"/>
        </w:rPr>
        <w:t>imports</w:t>
      </w:r>
      <w:r w:rsidRPr="00826F9E">
        <w:rPr>
          <w:sz w:val="14"/>
        </w:rPr>
        <w:t xml:space="preserve"> (Gearan and Demirjian 2018) including a high profile contentious trade war with China (Long 2020), </w:t>
      </w:r>
      <w:r w:rsidRPr="00826F9E">
        <w:rPr>
          <w:rStyle w:val="StyleUnderline"/>
        </w:rPr>
        <w:t>and attacked international organizations such as the World Trade Organization (</w:t>
      </w:r>
      <w:r w:rsidRPr="00B8761A">
        <w:rPr>
          <w:rStyle w:val="Emphasis"/>
        </w:rPr>
        <w:t>WTO</w:t>
      </w:r>
      <w:r w:rsidRPr="00826F9E">
        <w:rPr>
          <w:rStyle w:val="StyleUnderline"/>
        </w:rPr>
        <w:t>) and the World Health Organization (</w:t>
      </w:r>
      <w:r w:rsidRPr="00B8761A">
        <w:rPr>
          <w:rStyle w:val="Emphasis"/>
        </w:rPr>
        <w:t>WHO</w:t>
      </w:r>
      <w:r w:rsidRPr="00826F9E">
        <w:rPr>
          <w:sz w:val="14"/>
        </w:rPr>
        <w:t>), from which he announced the United States’ withdrawal at the height of the global Covid-19 pandemic (Paletta and Swanson 2017, Lynch and Rauhala 2020).</w:t>
      </w:r>
    </w:p>
    <w:p w:rsidR="009D4FFA" w:rsidRPr="00826F9E" w:rsidRDefault="009D4FFA" w:rsidP="009D4FFA">
      <w:pPr>
        <w:rPr>
          <w:sz w:val="14"/>
        </w:rPr>
      </w:pPr>
      <w:r w:rsidRPr="00B8761A">
        <w:rPr>
          <w:rStyle w:val="StyleUnderline"/>
          <w:highlight w:val="cyan"/>
        </w:rPr>
        <w:t>The</w:t>
      </w:r>
      <w:r w:rsidRPr="00826F9E">
        <w:rPr>
          <w:sz w:val="14"/>
        </w:rPr>
        <w:t xml:space="preserve"> logical </w:t>
      </w:r>
      <w:r w:rsidRPr="00B8761A">
        <w:rPr>
          <w:rStyle w:val="StyleUnderline"/>
          <w:highlight w:val="cyan"/>
        </w:rPr>
        <w:t>result of</w:t>
      </w:r>
      <w:r w:rsidRPr="00826F9E">
        <w:rPr>
          <w:rStyle w:val="StyleUnderline"/>
        </w:rPr>
        <w:t xml:space="preserve"> </w:t>
      </w:r>
      <w:r w:rsidRPr="00B8761A">
        <w:rPr>
          <w:rStyle w:val="StyleUnderline"/>
        </w:rPr>
        <w:t xml:space="preserve">a </w:t>
      </w:r>
      <w:r w:rsidRPr="00B8761A">
        <w:rPr>
          <w:rStyle w:val="StyleUnderline"/>
          <w:highlight w:val="cyan"/>
        </w:rPr>
        <w:t>Trump’s</w:t>
      </w:r>
      <w:r w:rsidRPr="00826F9E">
        <w:rPr>
          <w:sz w:val="14"/>
        </w:rPr>
        <w:t xml:space="preserve"> ‘America First’ </w:t>
      </w:r>
      <w:r w:rsidRPr="00826F9E">
        <w:rPr>
          <w:rStyle w:val="StyleUnderline"/>
        </w:rPr>
        <w:t xml:space="preserve">foreign </w:t>
      </w:r>
      <w:r w:rsidRPr="00B8761A">
        <w:rPr>
          <w:rStyle w:val="StyleUnderline"/>
          <w:highlight w:val="cyan"/>
        </w:rPr>
        <w:t>policy</w:t>
      </w:r>
      <w:r w:rsidRPr="00826F9E">
        <w:rPr>
          <w:rStyle w:val="StyleUnderline"/>
        </w:rPr>
        <w:t xml:space="preserve">, prioritizing </w:t>
      </w:r>
      <w:r w:rsidRPr="00B8761A">
        <w:rPr>
          <w:rStyle w:val="Emphasis"/>
        </w:rPr>
        <w:t>unilateralism</w:t>
      </w:r>
      <w:r w:rsidRPr="00826F9E">
        <w:rPr>
          <w:rStyle w:val="StyleUnderline"/>
        </w:rPr>
        <w:t xml:space="preserve">, economic </w:t>
      </w:r>
      <w:r w:rsidRPr="00B8761A">
        <w:rPr>
          <w:rStyle w:val="Emphasis"/>
        </w:rPr>
        <w:t>nationalism</w:t>
      </w:r>
      <w:r w:rsidRPr="00826F9E">
        <w:rPr>
          <w:rStyle w:val="StyleUnderline"/>
        </w:rPr>
        <w:t xml:space="preserve">, and </w:t>
      </w:r>
      <w:r w:rsidRPr="00B8761A">
        <w:rPr>
          <w:rStyle w:val="Emphasis"/>
        </w:rPr>
        <w:t>sovereignty</w:t>
      </w:r>
      <w:r w:rsidRPr="00826F9E">
        <w:rPr>
          <w:rStyle w:val="StyleUnderline"/>
        </w:rPr>
        <w:t xml:space="preserve">, </w:t>
      </w:r>
      <w:r w:rsidRPr="00B8761A">
        <w:rPr>
          <w:rStyle w:val="StyleUnderline"/>
          <w:highlight w:val="cyan"/>
        </w:rPr>
        <w:t>implies an international system in which</w:t>
      </w:r>
      <w:r w:rsidRPr="00826F9E">
        <w:rPr>
          <w:rStyle w:val="StyleUnderline"/>
        </w:rPr>
        <w:t xml:space="preserve"> interdependence and cooperation are highly </w:t>
      </w:r>
      <w:r w:rsidRPr="00B8761A">
        <w:rPr>
          <w:rStyle w:val="Emphasis"/>
        </w:rPr>
        <w:t>circumscribed</w:t>
      </w:r>
      <w:r w:rsidRPr="00826F9E">
        <w:rPr>
          <w:sz w:val="14"/>
        </w:rPr>
        <w:t xml:space="preserve"> (Gallarotti 2022). In such a world, </w:t>
      </w:r>
      <w:r w:rsidRPr="00B8761A">
        <w:rPr>
          <w:rStyle w:val="StyleUnderline"/>
          <w:highlight w:val="cyan"/>
        </w:rPr>
        <w:t>cooperation is</w:t>
      </w:r>
      <w:r w:rsidRPr="00826F9E">
        <w:rPr>
          <w:rStyle w:val="StyleUnderline"/>
        </w:rPr>
        <w:t xml:space="preserve"> entirely </w:t>
      </w:r>
      <w:r w:rsidRPr="00B8761A">
        <w:rPr>
          <w:rStyle w:val="Emphasis"/>
          <w:highlight w:val="cyan"/>
        </w:rPr>
        <w:t>transactional</w:t>
      </w:r>
      <w:r w:rsidRPr="00B8761A">
        <w:rPr>
          <w:rStyle w:val="StyleUnderline"/>
          <w:highlight w:val="cyan"/>
        </w:rPr>
        <w:t>, and unipolarity is</w:t>
      </w:r>
      <w:r w:rsidRPr="00826F9E">
        <w:rPr>
          <w:rStyle w:val="StyleUnderline"/>
        </w:rPr>
        <w:t xml:space="preserve"> more </w:t>
      </w:r>
      <w:r w:rsidRPr="00B8761A">
        <w:rPr>
          <w:rStyle w:val="StyleUnderline"/>
          <w:highlight w:val="cyan"/>
        </w:rPr>
        <w:t xml:space="preserve">likely to give way to </w:t>
      </w:r>
      <w:r w:rsidRPr="00B8761A">
        <w:rPr>
          <w:rStyle w:val="Emphasis"/>
          <w:highlight w:val="cyan"/>
        </w:rPr>
        <w:t>multipolarity</w:t>
      </w:r>
      <w:r w:rsidRPr="00826F9E">
        <w:rPr>
          <w:rStyle w:val="StyleUnderline"/>
        </w:rPr>
        <w:t xml:space="preserve">, as </w:t>
      </w:r>
      <w:r w:rsidRPr="00B8761A">
        <w:rPr>
          <w:rStyle w:val="StyleUnderline"/>
          <w:highlight w:val="cyan"/>
        </w:rPr>
        <w:t>the U</w:t>
      </w:r>
      <w:r w:rsidRPr="00826F9E">
        <w:rPr>
          <w:rStyle w:val="StyleUnderline"/>
        </w:rPr>
        <w:t xml:space="preserve">nited </w:t>
      </w:r>
      <w:r w:rsidRPr="00B8761A">
        <w:rPr>
          <w:rStyle w:val="StyleUnderline"/>
          <w:highlight w:val="cyan"/>
        </w:rPr>
        <w:t>S</w:t>
      </w:r>
      <w:r w:rsidRPr="00826F9E">
        <w:rPr>
          <w:rStyle w:val="StyleUnderline"/>
        </w:rPr>
        <w:t xml:space="preserve">tates essentially </w:t>
      </w:r>
      <w:r w:rsidRPr="00B8761A">
        <w:rPr>
          <w:rStyle w:val="Emphasis"/>
          <w:highlight w:val="cyan"/>
        </w:rPr>
        <w:t>abdicates</w:t>
      </w:r>
      <w:r w:rsidRPr="00B8761A">
        <w:rPr>
          <w:rStyle w:val="StyleUnderline"/>
          <w:highlight w:val="cyan"/>
        </w:rPr>
        <w:t xml:space="preserve"> its</w:t>
      </w:r>
      <w:r w:rsidRPr="00826F9E">
        <w:rPr>
          <w:rStyle w:val="StyleUnderline"/>
        </w:rPr>
        <w:t xml:space="preserve"> leadership position and </w:t>
      </w:r>
      <w:r w:rsidRPr="00B8761A">
        <w:rPr>
          <w:rStyle w:val="Emphasis"/>
          <w:highlight w:val="cyan"/>
        </w:rPr>
        <w:t>hegemony</w:t>
      </w:r>
      <w:r w:rsidRPr="00826F9E">
        <w:rPr>
          <w:sz w:val="14"/>
        </w:rPr>
        <w:t xml:space="preserve"> (Haass 2020). Competition, and certainly a great power conflict, is not inevitable. But it is extremely difficult to find a historical analogue that would predict a stable and peaceful international system in the long term (Kennedy 1987).</w:t>
      </w:r>
    </w:p>
    <w:p w:rsidR="009D4FFA" w:rsidRPr="00826F9E" w:rsidRDefault="009D4FFA" w:rsidP="009D4FFA">
      <w:pPr>
        <w:rPr>
          <w:sz w:val="14"/>
        </w:rPr>
      </w:pPr>
      <w:r w:rsidRPr="00826F9E">
        <w:rPr>
          <w:sz w:val="14"/>
        </w:rPr>
        <w:t>4.1. The nature of U.S. leadership: less common cause, more ‘America First’</w:t>
      </w:r>
    </w:p>
    <w:p w:rsidR="009D4FFA" w:rsidRPr="00826F9E" w:rsidRDefault="009D4FFA" w:rsidP="009D4FFA">
      <w:pPr>
        <w:rPr>
          <w:sz w:val="14"/>
        </w:rPr>
      </w:pPr>
      <w:r w:rsidRPr="00826F9E">
        <w:rPr>
          <w:sz w:val="14"/>
        </w:rPr>
        <w:t xml:space="preserve">While </w:t>
      </w:r>
      <w:r w:rsidRPr="00B8761A">
        <w:rPr>
          <w:rStyle w:val="StyleUnderline"/>
          <w:highlight w:val="cyan"/>
        </w:rPr>
        <w:t>soft power</w:t>
      </w:r>
      <w:r w:rsidRPr="00826F9E">
        <w:rPr>
          <w:sz w:val="14"/>
        </w:rPr>
        <w:t xml:space="preserve"> has been depicted as a capability that can be accumulated and deployed by any state or even non-state actors like international organizations, NGOs, multinational corporations, it </w:t>
      </w:r>
      <w:r w:rsidRPr="00B8761A">
        <w:rPr>
          <w:rStyle w:val="StyleUnderline"/>
          <w:highlight w:val="cyan"/>
        </w:rPr>
        <w:t>is</w:t>
      </w:r>
      <w:r w:rsidRPr="00826F9E">
        <w:rPr>
          <w:sz w:val="14"/>
        </w:rPr>
        <w:t xml:space="preserve"> perhaps </w:t>
      </w:r>
      <w:r w:rsidRPr="00826F9E">
        <w:rPr>
          <w:rStyle w:val="StyleUnderline"/>
        </w:rPr>
        <w:t xml:space="preserve">best understood as </w:t>
      </w:r>
      <w:r w:rsidRPr="00B8761A">
        <w:rPr>
          <w:rStyle w:val="StyleUnderline"/>
          <w:highlight w:val="cyan"/>
        </w:rPr>
        <w:t xml:space="preserve">the </w:t>
      </w:r>
      <w:r w:rsidRPr="00B8761A">
        <w:rPr>
          <w:rStyle w:val="Emphasis"/>
          <w:highlight w:val="cyan"/>
        </w:rPr>
        <w:t>ideational cement</w:t>
      </w:r>
      <w:r w:rsidRPr="00B8761A">
        <w:rPr>
          <w:rStyle w:val="StyleUnderline"/>
          <w:highlight w:val="cyan"/>
        </w:rPr>
        <w:t xml:space="preserve"> that binds</w:t>
      </w:r>
      <w:r w:rsidRPr="00826F9E">
        <w:rPr>
          <w:rStyle w:val="StyleUnderline"/>
        </w:rPr>
        <w:t xml:space="preserve"> together </w:t>
      </w:r>
      <w:r w:rsidRPr="00B8761A">
        <w:rPr>
          <w:rStyle w:val="StyleUnderline"/>
          <w:highlight w:val="cyan"/>
        </w:rPr>
        <w:t>the U</w:t>
      </w:r>
      <w:r w:rsidRPr="00826F9E">
        <w:rPr>
          <w:rStyle w:val="StyleUnderline"/>
        </w:rPr>
        <w:t xml:space="preserve">nited </w:t>
      </w:r>
      <w:r w:rsidRPr="00B8761A">
        <w:rPr>
          <w:rStyle w:val="StyleUnderline"/>
          <w:highlight w:val="cyan"/>
        </w:rPr>
        <w:t>S</w:t>
      </w:r>
      <w:r w:rsidRPr="00826F9E">
        <w:rPr>
          <w:rStyle w:val="StyleUnderline"/>
        </w:rPr>
        <w:t xml:space="preserve">tates </w:t>
      </w:r>
      <w:r w:rsidRPr="00B8761A">
        <w:rPr>
          <w:rStyle w:val="StyleUnderline"/>
          <w:highlight w:val="cyan"/>
        </w:rPr>
        <w:t>with</w:t>
      </w:r>
      <w:r w:rsidRPr="00826F9E">
        <w:rPr>
          <w:rStyle w:val="StyleUnderline"/>
        </w:rPr>
        <w:t xml:space="preserve"> its key </w:t>
      </w:r>
      <w:r w:rsidRPr="00B8761A">
        <w:rPr>
          <w:rStyle w:val="StyleUnderline"/>
          <w:highlight w:val="cyan"/>
        </w:rPr>
        <w:t>allies</w:t>
      </w:r>
      <w:r w:rsidRPr="00826F9E">
        <w:rPr>
          <w:rStyle w:val="StyleUnderline"/>
        </w:rPr>
        <w:t>, partners, and friends in the global community</w:t>
      </w:r>
      <w:r w:rsidRPr="00826F9E">
        <w:rPr>
          <w:sz w:val="14"/>
        </w:rPr>
        <w:t xml:space="preserve"> (Kearn 2011). As liberal IR scholars have explained, </w:t>
      </w:r>
      <w:r w:rsidRPr="00826F9E">
        <w:rPr>
          <w:rStyle w:val="StyleUnderline"/>
        </w:rPr>
        <w:t xml:space="preserve">U.S. leadership has been built on a series of </w:t>
      </w:r>
      <w:r w:rsidRPr="00B8761A">
        <w:rPr>
          <w:rStyle w:val="Emphasis"/>
        </w:rPr>
        <w:t>hegemonic bargains</w:t>
      </w:r>
      <w:r w:rsidRPr="00826F9E">
        <w:rPr>
          <w:rStyle w:val="StyleUnderline"/>
        </w:rPr>
        <w:t xml:space="preserve"> between the United States and the secondary powers that have worked with it to construct the </w:t>
      </w:r>
      <w:r w:rsidRPr="00B8761A">
        <w:rPr>
          <w:rStyle w:val="Emphasis"/>
        </w:rPr>
        <w:t>global order</w:t>
      </w:r>
      <w:r w:rsidRPr="00826F9E">
        <w:rPr>
          <w:rStyle w:val="StyleUnderline"/>
        </w:rPr>
        <w:t xml:space="preserve"> that influences so much of world politics today</w:t>
      </w:r>
      <w:r w:rsidRPr="00826F9E">
        <w:rPr>
          <w:sz w:val="14"/>
        </w:rPr>
        <w:t xml:space="preserve"> (Ikenberry 2011). Critical security and economic arrangements forged in the early days of the Cold War persisted through that struggle and expanded after the collapse of the Soviet Union. Those bargains were supported by the underlying shared values and ideals that bind the United States with its friends (Owen 2001). </w:t>
      </w:r>
      <w:r w:rsidRPr="00B8761A">
        <w:rPr>
          <w:rStyle w:val="StyleUnderline"/>
          <w:highlight w:val="cyan"/>
        </w:rPr>
        <w:t>The</w:t>
      </w:r>
      <w:r w:rsidRPr="00826F9E">
        <w:rPr>
          <w:rStyle w:val="StyleUnderline"/>
        </w:rPr>
        <w:t xml:space="preserve"> postwar, </w:t>
      </w:r>
      <w:r w:rsidRPr="00B8761A">
        <w:rPr>
          <w:rStyle w:val="StyleUnderline"/>
          <w:highlight w:val="cyan"/>
        </w:rPr>
        <w:t xml:space="preserve">Western </w:t>
      </w:r>
      <w:r w:rsidRPr="00B8761A">
        <w:rPr>
          <w:rStyle w:val="Emphasis"/>
          <w:highlight w:val="cyan"/>
        </w:rPr>
        <w:t>hegemonic order</w:t>
      </w:r>
      <w:r w:rsidRPr="00826F9E">
        <w:rPr>
          <w:rStyle w:val="StyleUnderline"/>
        </w:rPr>
        <w:t xml:space="preserve"> may have been built on a foundation of U.S. hard power, but its </w:t>
      </w:r>
      <w:r w:rsidRPr="00B8761A">
        <w:rPr>
          <w:rStyle w:val="Emphasis"/>
          <w:highlight w:val="cyan"/>
        </w:rPr>
        <w:t>persistence</w:t>
      </w:r>
      <w:r w:rsidRPr="00826F9E">
        <w:rPr>
          <w:rStyle w:val="StyleUnderline"/>
        </w:rPr>
        <w:t xml:space="preserve"> and </w:t>
      </w:r>
      <w:r w:rsidRPr="00B8761A">
        <w:rPr>
          <w:rStyle w:val="Emphasis"/>
        </w:rPr>
        <w:t>capacity</w:t>
      </w:r>
      <w:r w:rsidRPr="00826F9E">
        <w:rPr>
          <w:rStyle w:val="StyleUnderline"/>
        </w:rPr>
        <w:t xml:space="preserve"> to adapt to new realities </w:t>
      </w:r>
      <w:r w:rsidRPr="00B8761A">
        <w:rPr>
          <w:rStyle w:val="StyleUnderline"/>
          <w:highlight w:val="cyan"/>
        </w:rPr>
        <w:t xml:space="preserve">is predicated on American </w:t>
      </w:r>
      <w:r w:rsidRPr="00B8761A">
        <w:rPr>
          <w:rStyle w:val="Emphasis"/>
          <w:highlight w:val="cyan"/>
        </w:rPr>
        <w:t>soft power</w:t>
      </w:r>
      <w:r w:rsidRPr="00826F9E">
        <w:rPr>
          <w:sz w:val="14"/>
        </w:rPr>
        <w:t xml:space="preserve"> and its ability to co-opt other states to desire the same outcomes that Washington does (Deudney and Ikenberry 1999, Ikenberry 2011).</w:t>
      </w:r>
    </w:p>
    <w:p w:rsidR="009D4FFA" w:rsidRDefault="009D4FFA" w:rsidP="009D4FFA">
      <w:pPr>
        <w:pStyle w:val="Heading3"/>
      </w:pPr>
      <w:r>
        <w:t>2NC – Heg Unsustainable – Biden</w:t>
      </w:r>
    </w:p>
    <w:p w:rsidR="009D4FFA" w:rsidRPr="009F484D" w:rsidRDefault="009D4FFA" w:rsidP="009D4FFA">
      <w:pPr>
        <w:pStyle w:val="Heading4"/>
      </w:pPr>
      <w:r w:rsidRPr="0040618D">
        <w:t xml:space="preserve">American hegemony is </w:t>
      </w:r>
      <w:r w:rsidRPr="00330F38">
        <w:rPr>
          <w:u w:val="single"/>
        </w:rPr>
        <w:t>crumbling</w:t>
      </w:r>
      <w:r>
        <w:t xml:space="preserve"> –</w:t>
      </w:r>
      <w:r w:rsidRPr="0040618D">
        <w:t xml:space="preserve"> </w:t>
      </w:r>
      <w:r>
        <w:t xml:space="preserve">Biden’s </w:t>
      </w:r>
      <w:r>
        <w:rPr>
          <w:u w:val="single"/>
        </w:rPr>
        <w:t>disastrous</w:t>
      </w:r>
      <w:r>
        <w:t xml:space="preserve"> foreign policy decisions and </w:t>
      </w:r>
      <w:r>
        <w:rPr>
          <w:u w:val="single"/>
        </w:rPr>
        <w:t>fragile</w:t>
      </w:r>
      <w:r>
        <w:t xml:space="preserve"> alliances prove</w:t>
      </w:r>
    </w:p>
    <w:p w:rsidR="009D4FFA" w:rsidRPr="00330F38" w:rsidRDefault="009D4FFA" w:rsidP="009D4FFA">
      <w:pPr>
        <w:rPr>
          <w:sz w:val="16"/>
        </w:rPr>
      </w:pPr>
      <w:r>
        <w:t xml:space="preserve">Dr. Alfredo Toro </w:t>
      </w:r>
      <w:r w:rsidRPr="0057642D">
        <w:rPr>
          <w:rStyle w:val="Style13ptBold"/>
        </w:rPr>
        <w:t>Hardy 2</w:t>
      </w:r>
      <w:r>
        <w:rPr>
          <w:rStyle w:val="Style13ptBold"/>
        </w:rPr>
        <w:t>2</w:t>
      </w:r>
      <w:r w:rsidRPr="00CC1601">
        <w:t xml:space="preserve">, former Venezuelan ambassador to Canada, PhD in international relations from the Geneva School of Diplomacy and International Relations, America’s Two Cold Wars: From Hegemony to </w:t>
      </w:r>
      <w:proofErr w:type="gramStart"/>
      <w:r w:rsidRPr="00CC1601">
        <w:t>Decline?</w:t>
      </w:r>
      <w:r>
        <w:t>,</w:t>
      </w:r>
      <w:proofErr w:type="gramEnd"/>
      <w:r w:rsidRPr="00CC1601">
        <w:t xml:space="preserve"> pg. 85-88, </w:t>
      </w:r>
      <w:r>
        <w:t>Blitz</w:t>
      </w:r>
    </w:p>
    <w:p w:rsidR="009D4FFA" w:rsidRPr="00330F38" w:rsidRDefault="009D4FFA" w:rsidP="009D4FFA">
      <w:pPr>
        <w:rPr>
          <w:sz w:val="16"/>
        </w:rPr>
      </w:pPr>
      <w:r w:rsidRPr="00330F38">
        <w:rPr>
          <w:sz w:val="16"/>
        </w:rPr>
        <w:t xml:space="preserve">But, even if </w:t>
      </w:r>
      <w:r w:rsidRPr="00D37924">
        <w:rPr>
          <w:rStyle w:val="StyleUnderline"/>
          <w:highlight w:val="cyan"/>
        </w:rPr>
        <w:t>Biden</w:t>
      </w:r>
      <w:r w:rsidRPr="00330F38">
        <w:rPr>
          <w:sz w:val="16"/>
        </w:rPr>
        <w:t xml:space="preserve"> were in a </w:t>
      </w:r>
      <w:r w:rsidRPr="00D37924">
        <w:rPr>
          <w:sz w:val="16"/>
        </w:rPr>
        <w:t xml:space="preserve">stronger </w:t>
      </w:r>
      <w:r w:rsidRPr="00330F38">
        <w:rPr>
          <w:sz w:val="16"/>
        </w:rPr>
        <w:t xml:space="preserve">position in relation to his reelection possibilities, his </w:t>
      </w:r>
      <w:r w:rsidRPr="00D37924">
        <w:rPr>
          <w:rStyle w:val="StyleUnderline"/>
        </w:rPr>
        <w:t>s</w:t>
      </w:r>
      <w:r w:rsidRPr="00EB3258">
        <w:rPr>
          <w:rStyle w:val="StyleUnderline"/>
        </w:rPr>
        <w:t>o-called “Foreign Policy for the Middle Class” and</w:t>
      </w:r>
      <w:r w:rsidRPr="00330F38">
        <w:rPr>
          <w:sz w:val="16"/>
        </w:rPr>
        <w:t xml:space="preserve"> his </w:t>
      </w:r>
      <w:r w:rsidRPr="00EB3258">
        <w:rPr>
          <w:rStyle w:val="StyleUnderline"/>
        </w:rPr>
        <w:t>“Build Back Better”</w:t>
      </w:r>
      <w:r w:rsidRPr="00330F38">
        <w:rPr>
          <w:sz w:val="16"/>
        </w:rPr>
        <w:t xml:space="preserve"> program, </w:t>
      </w:r>
      <w:r w:rsidRPr="00D37924">
        <w:rPr>
          <w:rStyle w:val="StyleUnderline"/>
          <w:highlight w:val="cyan"/>
        </w:rPr>
        <w:t xml:space="preserve">contain streaks of </w:t>
      </w:r>
      <w:r w:rsidRPr="00D37924">
        <w:rPr>
          <w:rStyle w:val="Emphasis"/>
          <w:highlight w:val="cyan"/>
        </w:rPr>
        <w:t>nativism</w:t>
      </w:r>
      <w:r w:rsidRPr="00D37924">
        <w:rPr>
          <w:rStyle w:val="StyleUnderline"/>
          <w:highlight w:val="cyan"/>
        </w:rPr>
        <w:t xml:space="preserve"> and </w:t>
      </w:r>
      <w:r w:rsidRPr="00D37924">
        <w:rPr>
          <w:rStyle w:val="Emphasis"/>
          <w:highlight w:val="cyan"/>
        </w:rPr>
        <w:t>protectionism</w:t>
      </w:r>
      <w:r w:rsidRPr="00D37924">
        <w:rPr>
          <w:rStyle w:val="StyleUnderline"/>
          <w:highlight w:val="cyan"/>
        </w:rPr>
        <w:t xml:space="preserve"> that</w:t>
      </w:r>
      <w:r w:rsidRPr="00EB3258">
        <w:rPr>
          <w:rStyle w:val="StyleUnderline"/>
        </w:rPr>
        <w:t xml:space="preserve"> worry many abroad</w:t>
      </w:r>
      <w:r w:rsidRPr="00330F38">
        <w:rPr>
          <w:sz w:val="16"/>
        </w:rPr>
        <w:t xml:space="preserve">. </w:t>
      </w:r>
      <w:r w:rsidRPr="00EB3258">
        <w:rPr>
          <w:rStyle w:val="StyleUnderline"/>
        </w:rPr>
        <w:t xml:space="preserve">Managing international affairs as an extension to domestic politics and domestic economic policy, as these policies propose, </w:t>
      </w:r>
      <w:r w:rsidRPr="00D37924">
        <w:rPr>
          <w:rStyle w:val="Emphasis"/>
          <w:highlight w:val="cyan"/>
        </w:rPr>
        <w:t>echoes</w:t>
      </w:r>
      <w:r w:rsidRPr="00EB3258">
        <w:rPr>
          <w:rStyle w:val="StyleUnderline"/>
        </w:rPr>
        <w:t xml:space="preserve"> some of </w:t>
      </w:r>
      <w:r w:rsidRPr="00D37924">
        <w:rPr>
          <w:rStyle w:val="StyleUnderline"/>
          <w:highlight w:val="cyan"/>
        </w:rPr>
        <w:t xml:space="preserve">Trump’s </w:t>
      </w:r>
      <w:r w:rsidRPr="00D37924">
        <w:rPr>
          <w:rStyle w:val="Emphasis"/>
          <w:highlight w:val="cyan"/>
        </w:rPr>
        <w:t>misunderstandings</w:t>
      </w:r>
      <w:r w:rsidRPr="00EB3258">
        <w:rPr>
          <w:rStyle w:val="StyleUnderline"/>
        </w:rPr>
        <w:t xml:space="preserve"> on how modern economy works</w:t>
      </w:r>
      <w:r w:rsidRPr="00330F38">
        <w:rPr>
          <w:sz w:val="16"/>
        </w:rPr>
        <w:t xml:space="preserve">. </w:t>
      </w:r>
      <w:r w:rsidRPr="00D37924">
        <w:rPr>
          <w:rStyle w:val="StyleUnderline"/>
          <w:highlight w:val="cyan"/>
        </w:rPr>
        <w:t>Biden’s administration</w:t>
      </w:r>
      <w:r w:rsidRPr="00330F38">
        <w:rPr>
          <w:sz w:val="16"/>
        </w:rPr>
        <w:t xml:space="preserve">, as a result, </w:t>
      </w:r>
      <w:r w:rsidRPr="00D37924">
        <w:rPr>
          <w:rStyle w:val="StyleUnderline"/>
          <w:highlight w:val="cyan"/>
        </w:rPr>
        <w:t>has retained</w:t>
      </w:r>
      <w:r w:rsidRPr="00EB3258">
        <w:rPr>
          <w:rStyle w:val="StyleUnderline"/>
        </w:rPr>
        <w:t xml:space="preserve"> many of his predecessor </w:t>
      </w:r>
      <w:r w:rsidRPr="00330F38">
        <w:rPr>
          <w:rStyle w:val="Emphasis"/>
        </w:rPr>
        <w:t>trade initiatives</w:t>
      </w:r>
      <w:r w:rsidRPr="00330F38">
        <w:rPr>
          <w:sz w:val="16"/>
        </w:rPr>
        <w:t xml:space="preserve">, </w:t>
      </w:r>
      <w:r w:rsidRPr="00EB3258">
        <w:rPr>
          <w:rStyle w:val="StyleUnderline"/>
        </w:rPr>
        <w:t>including</w:t>
      </w:r>
      <w:r w:rsidRPr="00330F38">
        <w:rPr>
          <w:sz w:val="16"/>
        </w:rPr>
        <w:t xml:space="preserve"> the aluminium and steel </w:t>
      </w:r>
      <w:r w:rsidRPr="00D37924">
        <w:rPr>
          <w:rStyle w:val="Emphasis"/>
          <w:highlight w:val="cyan"/>
        </w:rPr>
        <w:t>tariffs</w:t>
      </w:r>
      <w:r w:rsidRPr="00EB3258">
        <w:rPr>
          <w:rStyle w:val="StyleUnderline"/>
        </w:rPr>
        <w:t xml:space="preserve"> on</w:t>
      </w:r>
      <w:r w:rsidRPr="00330F38">
        <w:rPr>
          <w:sz w:val="16"/>
        </w:rPr>
        <w:t xml:space="preserve"> American </w:t>
      </w:r>
      <w:r w:rsidRPr="00EB3258">
        <w:rPr>
          <w:rStyle w:val="StyleUnderline"/>
        </w:rPr>
        <w:t>allies</w:t>
      </w:r>
      <w:r w:rsidRPr="00330F38">
        <w:rPr>
          <w:sz w:val="16"/>
        </w:rPr>
        <w:t xml:space="preserve">. Meanwhile, the current White House has shown little interest in strengthening the World Trade Organization or in joining the TPP successor, the CPTPP. To win Rust Belt voters for his party, Biden seems unwilling to depart from Trump’s legacy in this area. On top of that, </w:t>
      </w:r>
      <w:r w:rsidRPr="00EB3258">
        <w:rPr>
          <w:rStyle w:val="StyleUnderline"/>
        </w:rPr>
        <w:t xml:space="preserve">Biden’s decisions to </w:t>
      </w:r>
      <w:r w:rsidRPr="00D37924">
        <w:rPr>
          <w:rStyle w:val="Emphasis"/>
          <w:highlight w:val="cyan"/>
        </w:rPr>
        <w:t>withdraw</w:t>
      </w:r>
      <w:r w:rsidRPr="00EB3258">
        <w:rPr>
          <w:rStyle w:val="StyleUnderline"/>
        </w:rPr>
        <w:t xml:space="preserve"> American </w:t>
      </w:r>
      <w:r w:rsidRPr="00D37924">
        <w:rPr>
          <w:rStyle w:val="StyleUnderline"/>
          <w:highlight w:val="cyan"/>
        </w:rPr>
        <w:t xml:space="preserve">troops from Afghanistan without </w:t>
      </w:r>
      <w:r w:rsidRPr="00D37924">
        <w:rPr>
          <w:rStyle w:val="Emphasis"/>
          <w:highlight w:val="cyan"/>
        </w:rPr>
        <w:t>consulting</w:t>
      </w:r>
      <w:r w:rsidRPr="00EB3258">
        <w:rPr>
          <w:rStyle w:val="StyleUnderline"/>
        </w:rPr>
        <w:t xml:space="preserve"> its </w:t>
      </w:r>
      <w:r w:rsidRPr="00D37924">
        <w:rPr>
          <w:rStyle w:val="StyleUnderline"/>
          <w:highlight w:val="cyan"/>
        </w:rPr>
        <w:t>allies</w:t>
      </w:r>
      <w:r w:rsidRPr="00330F38">
        <w:rPr>
          <w:sz w:val="16"/>
        </w:rPr>
        <w:t xml:space="preserve">, or of imposing against their wishes a tight deadline for leaving Kabul, </w:t>
      </w:r>
      <w:r w:rsidRPr="00EB3258">
        <w:rPr>
          <w:rStyle w:val="StyleUnderline"/>
        </w:rPr>
        <w:t xml:space="preserve">was seen as </w:t>
      </w:r>
      <w:r w:rsidRPr="00D37924">
        <w:rPr>
          <w:rStyle w:val="StyleUnderline"/>
          <w:highlight w:val="cyan"/>
        </w:rPr>
        <w:t>reminiscent of</w:t>
      </w:r>
      <w:r w:rsidRPr="00EB3258">
        <w:rPr>
          <w:rStyle w:val="StyleUnderline"/>
        </w:rPr>
        <w:t xml:space="preserve"> the </w:t>
      </w:r>
      <w:r w:rsidRPr="00D37924">
        <w:rPr>
          <w:rStyle w:val="Emphasis"/>
          <w:highlight w:val="cyan"/>
        </w:rPr>
        <w:t>unilateralism</w:t>
      </w:r>
      <w:r w:rsidRPr="00EB3258">
        <w:rPr>
          <w:rStyle w:val="StyleUnderline"/>
        </w:rPr>
        <w:t xml:space="preserve"> of Bush and Trump</w:t>
      </w:r>
      <w:r w:rsidRPr="00330F38">
        <w:rPr>
          <w:sz w:val="16"/>
        </w:rPr>
        <w:t xml:space="preserve">. Not surprisingly, </w:t>
      </w:r>
      <w:r w:rsidRPr="00D37924">
        <w:rPr>
          <w:rStyle w:val="StyleUnderline"/>
          <w:highlight w:val="cyan"/>
        </w:rPr>
        <w:t>this brought</w:t>
      </w:r>
      <w:r w:rsidRPr="00EB3258">
        <w:rPr>
          <w:rStyle w:val="StyleUnderline"/>
        </w:rPr>
        <w:t xml:space="preserve"> </w:t>
      </w:r>
      <w:r w:rsidRPr="00330F38">
        <w:rPr>
          <w:rStyle w:val="Emphasis"/>
        </w:rPr>
        <w:t xml:space="preserve">fresh </w:t>
      </w:r>
      <w:r w:rsidRPr="00D37924">
        <w:rPr>
          <w:rStyle w:val="Emphasis"/>
          <w:highlight w:val="cyan"/>
        </w:rPr>
        <w:t>doubts</w:t>
      </w:r>
      <w:r w:rsidRPr="00EB3258">
        <w:rPr>
          <w:rStyle w:val="StyleUnderline"/>
        </w:rPr>
        <w:t xml:space="preserve"> in relation </w:t>
      </w:r>
      <w:r w:rsidRPr="00D37924">
        <w:rPr>
          <w:rStyle w:val="StyleUnderline"/>
          <w:highlight w:val="cyan"/>
        </w:rPr>
        <w:t xml:space="preserve">to the </w:t>
      </w:r>
      <w:r w:rsidRPr="00D37924">
        <w:rPr>
          <w:rStyle w:val="Emphasis"/>
          <w:highlight w:val="cyan"/>
        </w:rPr>
        <w:t>trustworthiness</w:t>
      </w:r>
      <w:r w:rsidRPr="00D37924">
        <w:rPr>
          <w:rStyle w:val="StyleUnderline"/>
          <w:highlight w:val="cyan"/>
        </w:rPr>
        <w:t xml:space="preserve"> of the </w:t>
      </w:r>
      <w:r w:rsidRPr="00D37924">
        <w:rPr>
          <w:rStyle w:val="Emphasis"/>
          <w:highlight w:val="cyan"/>
        </w:rPr>
        <w:t>U</w:t>
      </w:r>
      <w:r w:rsidRPr="00EB3258">
        <w:rPr>
          <w:rStyle w:val="StyleUnderline"/>
        </w:rPr>
        <w:t xml:space="preserve">nited </w:t>
      </w:r>
      <w:r w:rsidRPr="00D37924">
        <w:rPr>
          <w:rStyle w:val="Emphasis"/>
          <w:highlight w:val="cyan"/>
        </w:rPr>
        <w:t>S</w:t>
      </w:r>
      <w:r w:rsidRPr="00EB3258">
        <w:rPr>
          <w:rStyle w:val="StyleUnderline"/>
        </w:rPr>
        <w:t>tates</w:t>
      </w:r>
      <w:r w:rsidRPr="00330F38">
        <w:rPr>
          <w:sz w:val="16"/>
        </w:rPr>
        <w:t xml:space="preserve"> and renewed calls for a European strategic autonomy. </w:t>
      </w:r>
      <w:r w:rsidRPr="00CC1601">
        <w:rPr>
          <w:rStyle w:val="StyleUnderline"/>
        </w:rPr>
        <w:t xml:space="preserve">The </w:t>
      </w:r>
      <w:r w:rsidRPr="00330F38">
        <w:rPr>
          <w:rStyle w:val="Emphasis"/>
        </w:rPr>
        <w:t>E</w:t>
      </w:r>
      <w:r w:rsidRPr="00330F38">
        <w:rPr>
          <w:sz w:val="16"/>
        </w:rPr>
        <w:t xml:space="preserve">uropean </w:t>
      </w:r>
      <w:r w:rsidRPr="00CC1601">
        <w:rPr>
          <w:rStyle w:val="Emphasis"/>
        </w:rPr>
        <w:t>U</w:t>
      </w:r>
      <w:r w:rsidRPr="00330F38">
        <w:rPr>
          <w:sz w:val="16"/>
        </w:rPr>
        <w:t xml:space="preserve">nion </w:t>
      </w:r>
      <w:r w:rsidRPr="00CC1601">
        <w:rPr>
          <w:rStyle w:val="StyleUnderline"/>
        </w:rPr>
        <w:t>foreign policy chief,</w:t>
      </w:r>
      <w:r w:rsidRPr="00330F38">
        <w:rPr>
          <w:sz w:val="16"/>
        </w:rPr>
        <w:t xml:space="preserve"> Josep Borell, </w:t>
      </w:r>
      <w:r w:rsidRPr="00CC1601">
        <w:rPr>
          <w:rStyle w:val="StyleUnderline"/>
        </w:rPr>
        <w:t xml:space="preserve">talked about a </w:t>
      </w:r>
      <w:r w:rsidRPr="00330F38">
        <w:rPr>
          <w:rStyle w:val="Emphasis"/>
        </w:rPr>
        <w:t>wake-up call</w:t>
      </w:r>
      <w:r w:rsidRPr="00CC1601">
        <w:rPr>
          <w:rStyle w:val="StyleUnderline"/>
        </w:rPr>
        <w:t xml:space="preserve"> for Europe, and </w:t>
      </w:r>
      <w:r w:rsidRPr="00330F38">
        <w:rPr>
          <w:sz w:val="16"/>
        </w:rPr>
        <w:t xml:space="preserve">about </w:t>
      </w:r>
      <w:r w:rsidRPr="00CC1601">
        <w:rPr>
          <w:rStyle w:val="StyleUnderline"/>
        </w:rPr>
        <w:t xml:space="preserve">their need to </w:t>
      </w:r>
      <w:r w:rsidRPr="00330F38">
        <w:rPr>
          <w:rStyle w:val="Emphasis"/>
        </w:rPr>
        <w:t>think</w:t>
      </w:r>
      <w:r w:rsidRPr="00CC1601">
        <w:rPr>
          <w:rStyle w:val="StyleUnderline"/>
        </w:rPr>
        <w:t xml:space="preserve"> and </w:t>
      </w:r>
      <w:r w:rsidRPr="00330F38">
        <w:rPr>
          <w:rStyle w:val="Emphasis"/>
        </w:rPr>
        <w:t>act</w:t>
      </w:r>
      <w:r w:rsidRPr="00CC1601">
        <w:rPr>
          <w:rStyle w:val="StyleUnderline"/>
        </w:rPr>
        <w:t xml:space="preserve"> in their own strategic terms</w:t>
      </w:r>
      <w:r w:rsidRPr="00330F38">
        <w:rPr>
          <w:sz w:val="16"/>
        </w:rPr>
        <w:t xml:space="preserve">. On a similar note, </w:t>
      </w:r>
      <w:r w:rsidRPr="00D37924">
        <w:rPr>
          <w:rStyle w:val="StyleUnderline"/>
          <w:highlight w:val="cyan"/>
        </w:rPr>
        <w:t>the</w:t>
      </w:r>
      <w:r w:rsidRPr="00CC1601">
        <w:rPr>
          <w:rStyle w:val="StyleUnderline"/>
        </w:rPr>
        <w:t xml:space="preserve"> Biden administration’s </w:t>
      </w:r>
      <w:r w:rsidRPr="00D37924">
        <w:rPr>
          <w:rStyle w:val="StyleUnderline"/>
          <w:highlight w:val="cyan"/>
        </w:rPr>
        <w:t>nuclear submarine deal</w:t>
      </w:r>
      <w:r w:rsidRPr="00CC1601">
        <w:rPr>
          <w:rStyle w:val="StyleUnderline"/>
        </w:rPr>
        <w:t xml:space="preserve"> with Australia</w:t>
      </w:r>
      <w:r w:rsidRPr="00330F38">
        <w:rPr>
          <w:sz w:val="16"/>
        </w:rPr>
        <w:t xml:space="preserve">, secretly bypassing a diesel submarine deal between France and Australia, </w:t>
      </w:r>
      <w:r w:rsidRPr="00D37924">
        <w:rPr>
          <w:rStyle w:val="StyleUnderline"/>
          <w:highlight w:val="cyan"/>
        </w:rPr>
        <w:t xml:space="preserve">was </w:t>
      </w:r>
      <w:r w:rsidRPr="00D37924">
        <w:rPr>
          <w:rStyle w:val="Emphasis"/>
          <w:highlight w:val="cyan"/>
        </w:rPr>
        <w:t>resented</w:t>
      </w:r>
      <w:r w:rsidRPr="00CC1601">
        <w:rPr>
          <w:rStyle w:val="StyleUnderline"/>
        </w:rPr>
        <w:t xml:space="preserve"> by</w:t>
      </w:r>
      <w:r w:rsidRPr="00330F38">
        <w:rPr>
          <w:sz w:val="16"/>
        </w:rPr>
        <w:t xml:space="preserve"> the former and by other of its </w:t>
      </w:r>
      <w:r w:rsidRPr="00CC1601">
        <w:rPr>
          <w:rStyle w:val="StyleUnderline"/>
        </w:rPr>
        <w:t xml:space="preserve">European partners </w:t>
      </w:r>
      <w:r w:rsidRPr="00D37924">
        <w:rPr>
          <w:rStyle w:val="StyleUnderline"/>
          <w:highlight w:val="cyan"/>
        </w:rPr>
        <w:t xml:space="preserve">as a </w:t>
      </w:r>
      <w:r w:rsidRPr="00D37924">
        <w:rPr>
          <w:rStyle w:val="Emphasis"/>
          <w:highlight w:val="cyan"/>
        </w:rPr>
        <w:t>new manifestation</w:t>
      </w:r>
      <w:r w:rsidRPr="00D37924">
        <w:rPr>
          <w:rStyle w:val="StyleUnderline"/>
          <w:highlight w:val="cyan"/>
        </w:rPr>
        <w:t xml:space="preserve"> of</w:t>
      </w:r>
      <w:r w:rsidRPr="00CC1601">
        <w:rPr>
          <w:rStyle w:val="StyleUnderline"/>
        </w:rPr>
        <w:t xml:space="preserve"> America’s </w:t>
      </w:r>
      <w:r w:rsidRPr="00D37924">
        <w:rPr>
          <w:rStyle w:val="Emphasis"/>
          <w:highlight w:val="cyan"/>
        </w:rPr>
        <w:t>unilateralism</w:t>
      </w:r>
      <w:r w:rsidRPr="00330F38">
        <w:rPr>
          <w:sz w:val="16"/>
        </w:rPr>
        <w:t xml:space="preserve">. It would seem that </w:t>
      </w:r>
      <w:r w:rsidRPr="00CC1601">
        <w:rPr>
          <w:rStyle w:val="StyleUnderline"/>
        </w:rPr>
        <w:t>although Biden has formally called for a liberal internationalist crusade against authoritarianism</w:t>
      </w:r>
      <w:r w:rsidRPr="00330F38">
        <w:rPr>
          <w:sz w:val="16"/>
        </w:rPr>
        <w:t xml:space="preserve">, and asserted his commitment to a “rules based international order”, </w:t>
      </w:r>
      <w:r w:rsidRPr="00CC1601">
        <w:rPr>
          <w:rStyle w:val="StyleUnderline"/>
        </w:rPr>
        <w:t xml:space="preserve">many of his actions have created </w:t>
      </w:r>
      <w:r w:rsidRPr="00330F38">
        <w:rPr>
          <w:rStyle w:val="Emphasis"/>
        </w:rPr>
        <w:t>doubts</w:t>
      </w:r>
      <w:r w:rsidRPr="00CC1601">
        <w:rPr>
          <w:rStyle w:val="StyleUnderline"/>
        </w:rPr>
        <w:t xml:space="preserve"> about his </w:t>
      </w:r>
      <w:r w:rsidRPr="00330F38">
        <w:rPr>
          <w:rStyle w:val="Emphasis"/>
        </w:rPr>
        <w:t>true convictions</w:t>
      </w:r>
      <w:r w:rsidRPr="00CC1601">
        <w:rPr>
          <w:rStyle w:val="StyleUnderline"/>
        </w:rPr>
        <w:t xml:space="preserve"> in this matter</w:t>
      </w:r>
      <w:r w:rsidRPr="00330F38">
        <w:rPr>
          <w:sz w:val="16"/>
        </w:rPr>
        <w:t xml:space="preserve">. This has led Richard Hass to assert that the United States wants the benefit of international order without the hard work needed for building and maintaining it. In sum, </w:t>
      </w:r>
      <w:r w:rsidRPr="00D37924">
        <w:rPr>
          <w:rStyle w:val="StyleUnderline"/>
          <w:highlight w:val="cyan"/>
        </w:rPr>
        <w:t>the possibility of</w:t>
      </w:r>
      <w:r w:rsidRPr="00CC1601">
        <w:rPr>
          <w:rStyle w:val="StyleUnderline"/>
        </w:rPr>
        <w:t xml:space="preserve"> the United States </w:t>
      </w:r>
      <w:r w:rsidRPr="00D37924">
        <w:rPr>
          <w:rStyle w:val="StyleUnderline"/>
          <w:highlight w:val="cyan"/>
        </w:rPr>
        <w:t>getting a “third chance” looks</w:t>
      </w:r>
      <w:r w:rsidRPr="00330F38">
        <w:rPr>
          <w:sz w:val="16"/>
        </w:rPr>
        <w:t xml:space="preserve">, indeed, ever more </w:t>
      </w:r>
      <w:r w:rsidRPr="00D37924">
        <w:rPr>
          <w:rStyle w:val="Emphasis"/>
          <w:highlight w:val="cyan"/>
        </w:rPr>
        <w:t>distant</w:t>
      </w:r>
      <w:r w:rsidRPr="00D37924">
        <w:rPr>
          <w:rStyle w:val="StyleUnderline"/>
          <w:highlight w:val="cyan"/>
        </w:rPr>
        <w:t xml:space="preserve"> and </w:t>
      </w:r>
      <w:r w:rsidRPr="00D37924">
        <w:rPr>
          <w:rStyle w:val="Emphasis"/>
          <w:highlight w:val="cyan"/>
        </w:rPr>
        <w:t>uphill</w:t>
      </w:r>
      <w:r w:rsidRPr="00330F38">
        <w:rPr>
          <w:sz w:val="16"/>
        </w:rPr>
        <w:t xml:space="preserve"> (Dorsey, 2021; Hass, 2021; Karni, 2021; McGee, 2021; Menon, 2021; Schake, 2021).</w:t>
      </w:r>
    </w:p>
    <w:p w:rsidR="009D4FFA" w:rsidRPr="00330F38" w:rsidRDefault="009D4FFA" w:rsidP="009D4FFA">
      <w:pPr>
        <w:rPr>
          <w:sz w:val="16"/>
        </w:rPr>
      </w:pPr>
      <w:r w:rsidRPr="00D37924">
        <w:rPr>
          <w:rStyle w:val="StyleUnderline"/>
          <w:highlight w:val="cyan"/>
        </w:rPr>
        <w:t xml:space="preserve">The </w:t>
      </w:r>
      <w:r w:rsidRPr="00D37924">
        <w:rPr>
          <w:rStyle w:val="Emphasis"/>
          <w:highlight w:val="cyan"/>
        </w:rPr>
        <w:t>U</w:t>
      </w:r>
      <w:r w:rsidRPr="00CC1601">
        <w:rPr>
          <w:rStyle w:val="StyleUnderline"/>
        </w:rPr>
        <w:t xml:space="preserve">nited </w:t>
      </w:r>
      <w:r w:rsidRPr="00D37924">
        <w:rPr>
          <w:rStyle w:val="Emphasis"/>
          <w:highlight w:val="cyan"/>
        </w:rPr>
        <w:t>S</w:t>
      </w:r>
      <w:r w:rsidRPr="00CC1601">
        <w:rPr>
          <w:rStyle w:val="StyleUnderline"/>
        </w:rPr>
        <w:t xml:space="preserve">tates </w:t>
      </w:r>
      <w:r w:rsidRPr="00D37924">
        <w:rPr>
          <w:rStyle w:val="StyleUnderline"/>
          <w:highlight w:val="cyan"/>
        </w:rPr>
        <w:t>faces</w:t>
      </w:r>
      <w:r w:rsidRPr="00CC1601">
        <w:rPr>
          <w:rStyle w:val="StyleUnderline"/>
        </w:rPr>
        <w:t xml:space="preserve"> now </w:t>
      </w:r>
      <w:r w:rsidRPr="00D37924">
        <w:rPr>
          <w:rStyle w:val="StyleUnderline"/>
          <w:highlight w:val="cyan"/>
        </w:rPr>
        <w:t xml:space="preserve">an </w:t>
      </w:r>
      <w:r w:rsidRPr="00D37924">
        <w:rPr>
          <w:rStyle w:val="Emphasis"/>
          <w:highlight w:val="cyan"/>
        </w:rPr>
        <w:t>extremely difficult</w:t>
      </w:r>
      <w:r w:rsidRPr="00D37924">
        <w:rPr>
          <w:rStyle w:val="StyleUnderline"/>
          <w:highlight w:val="cyan"/>
        </w:rPr>
        <w:t xml:space="preserve"> assignment in gathering an </w:t>
      </w:r>
      <w:r w:rsidRPr="00D37924">
        <w:rPr>
          <w:rStyle w:val="Emphasis"/>
          <w:highlight w:val="cyan"/>
        </w:rPr>
        <w:t>alliance base</w:t>
      </w:r>
      <w:r w:rsidRPr="00330F38">
        <w:rPr>
          <w:sz w:val="16"/>
        </w:rPr>
        <w:t xml:space="preserve">, even more difficult when directed against the golden goose that China represents. </w:t>
      </w:r>
      <w:r w:rsidRPr="00330F38">
        <w:rPr>
          <w:rStyle w:val="StyleUnderline"/>
        </w:rPr>
        <w:t xml:space="preserve">In 2020 </w:t>
      </w:r>
      <w:r w:rsidRPr="00682DD8">
        <w:rPr>
          <w:rStyle w:val="StyleUnderline"/>
          <w:highlight w:val="cyan"/>
        </w:rPr>
        <w:t xml:space="preserve">the </w:t>
      </w:r>
      <w:r w:rsidRPr="00682DD8">
        <w:rPr>
          <w:rStyle w:val="Emphasis"/>
          <w:highlight w:val="cyan"/>
        </w:rPr>
        <w:t>E</w:t>
      </w:r>
      <w:r w:rsidRPr="00330F38">
        <w:rPr>
          <w:rStyle w:val="StyleUnderline"/>
        </w:rPr>
        <w:t xml:space="preserve">uropean </w:t>
      </w:r>
      <w:r w:rsidRPr="00682DD8">
        <w:rPr>
          <w:rStyle w:val="Emphasis"/>
          <w:highlight w:val="cyan"/>
        </w:rPr>
        <w:t>U</w:t>
      </w:r>
      <w:r w:rsidRPr="00330F38">
        <w:rPr>
          <w:rStyle w:val="StyleUnderline"/>
        </w:rPr>
        <w:t>nion</w:t>
      </w:r>
      <w:r w:rsidRPr="00682DD8">
        <w:rPr>
          <w:rStyle w:val="StyleUnderline"/>
          <w:highlight w:val="cyan"/>
        </w:rPr>
        <w:t>’s</w:t>
      </w:r>
      <w:r w:rsidRPr="00330F38">
        <w:rPr>
          <w:rStyle w:val="StyleUnderline"/>
        </w:rPr>
        <w:t xml:space="preserve"> </w:t>
      </w:r>
      <w:r w:rsidRPr="00682DD8">
        <w:rPr>
          <w:rStyle w:val="StyleUnderline"/>
          <w:highlight w:val="cyan"/>
        </w:rPr>
        <w:t>trade</w:t>
      </w:r>
      <w:r w:rsidRPr="00330F38">
        <w:rPr>
          <w:rStyle w:val="StyleUnderline"/>
        </w:rPr>
        <w:t xml:space="preserve"> with China </w:t>
      </w:r>
      <w:r w:rsidRPr="00682DD8">
        <w:rPr>
          <w:rStyle w:val="StyleUnderline"/>
          <w:highlight w:val="cyan"/>
        </w:rPr>
        <w:t>reached</w:t>
      </w:r>
      <w:r w:rsidRPr="00330F38">
        <w:rPr>
          <w:sz w:val="16"/>
        </w:rPr>
        <w:t xml:space="preserve"> US$709 billion versus US$671 with the United States, </w:t>
      </w:r>
      <w:r w:rsidRPr="00682DD8">
        <w:rPr>
          <w:rStyle w:val="StyleUnderline"/>
          <w:highlight w:val="cyan"/>
        </w:rPr>
        <w:t xml:space="preserve">a gap in </w:t>
      </w:r>
      <w:r w:rsidRPr="00682DD8">
        <w:rPr>
          <w:rStyle w:val="Emphasis"/>
          <w:highlight w:val="cyan"/>
        </w:rPr>
        <w:t>China’s favor</w:t>
      </w:r>
      <w:r w:rsidRPr="004E1187">
        <w:rPr>
          <w:rStyle w:val="StyleUnderline"/>
        </w:rPr>
        <w:t xml:space="preserve"> that will increase with </w:t>
      </w:r>
      <w:r w:rsidRPr="00330F38">
        <w:rPr>
          <w:rStyle w:val="Emphasis"/>
        </w:rPr>
        <w:t>every passing year</w:t>
      </w:r>
      <w:r w:rsidRPr="00330F38">
        <w:rPr>
          <w:sz w:val="16"/>
        </w:rPr>
        <w:t xml:space="preserve">. Not surprisingly, the </w:t>
      </w:r>
      <w:r w:rsidRPr="00682DD8">
        <w:rPr>
          <w:rStyle w:val="Emphasis"/>
          <w:highlight w:val="cyan"/>
        </w:rPr>
        <w:t>E</w:t>
      </w:r>
      <w:r w:rsidRPr="004E1187">
        <w:rPr>
          <w:rStyle w:val="StyleUnderline"/>
        </w:rPr>
        <w:t xml:space="preserve">uropean </w:t>
      </w:r>
      <w:r w:rsidRPr="00682DD8">
        <w:rPr>
          <w:rStyle w:val="Emphasis"/>
          <w:highlight w:val="cyan"/>
        </w:rPr>
        <w:t>U</w:t>
      </w:r>
      <w:r w:rsidRPr="004E1187">
        <w:rPr>
          <w:rStyle w:val="StyleUnderline"/>
        </w:rPr>
        <w:t xml:space="preserve">nion </w:t>
      </w:r>
      <w:r w:rsidRPr="00682DD8">
        <w:rPr>
          <w:rStyle w:val="StyleUnderline"/>
          <w:highlight w:val="cyan"/>
        </w:rPr>
        <w:t>members</w:t>
      </w:r>
      <w:r w:rsidRPr="00330F38">
        <w:rPr>
          <w:sz w:val="16"/>
        </w:rPr>
        <w:t xml:space="preserve">, with Germany at their head, </w:t>
      </w:r>
      <w:r w:rsidRPr="00682DD8">
        <w:rPr>
          <w:rStyle w:val="StyleUnderline"/>
          <w:highlight w:val="cyan"/>
        </w:rPr>
        <w:t xml:space="preserve">have been </w:t>
      </w:r>
      <w:r w:rsidRPr="00682DD8">
        <w:rPr>
          <w:rStyle w:val="Emphasis"/>
          <w:highlight w:val="cyan"/>
        </w:rPr>
        <w:t>reluctant</w:t>
      </w:r>
      <w:r w:rsidRPr="00682DD8">
        <w:rPr>
          <w:rStyle w:val="StyleUnderline"/>
          <w:highlight w:val="cyan"/>
        </w:rPr>
        <w:t xml:space="preserve"> to confront the</w:t>
      </w:r>
      <w:r w:rsidRPr="004E1187">
        <w:rPr>
          <w:rStyle w:val="StyleUnderline"/>
        </w:rPr>
        <w:t xml:space="preserve"> Asian </w:t>
      </w:r>
      <w:r w:rsidRPr="00682DD8">
        <w:rPr>
          <w:rStyle w:val="StyleUnderline"/>
          <w:highlight w:val="cyan"/>
        </w:rPr>
        <w:t>country</w:t>
      </w:r>
      <w:r w:rsidRPr="00330F38">
        <w:rPr>
          <w:sz w:val="16"/>
        </w:rPr>
        <w:t xml:space="preserve">, claiming a strategic autonomy in its relationship with it. Although timidly supporting Biden’s proposition in the June 2021 G7 Summit—to keep a firmer stand in relation to China- </w:t>
      </w:r>
      <w:r w:rsidRPr="004E1187">
        <w:rPr>
          <w:rStyle w:val="StyleUnderline"/>
        </w:rPr>
        <w:t xml:space="preserve">European countries were </w:t>
      </w:r>
      <w:r w:rsidRPr="00682DD8">
        <w:rPr>
          <w:rStyle w:val="Emphasis"/>
          <w:highlight w:val="cyan"/>
        </w:rPr>
        <w:t>squeamish</w:t>
      </w:r>
      <w:r w:rsidRPr="00682DD8">
        <w:rPr>
          <w:rStyle w:val="StyleUnderline"/>
          <w:highlight w:val="cyan"/>
        </w:rPr>
        <w:t xml:space="preserve"> about getting </w:t>
      </w:r>
      <w:r w:rsidRPr="00682DD8">
        <w:rPr>
          <w:rStyle w:val="Emphasis"/>
          <w:highlight w:val="cyan"/>
        </w:rPr>
        <w:t>dragged</w:t>
      </w:r>
      <w:r w:rsidRPr="004E1187">
        <w:rPr>
          <w:rStyle w:val="StyleUnderline"/>
        </w:rPr>
        <w:t xml:space="preserve"> by the United States </w:t>
      </w:r>
      <w:r w:rsidRPr="00682DD8">
        <w:rPr>
          <w:rStyle w:val="StyleUnderline"/>
          <w:highlight w:val="cyan"/>
        </w:rPr>
        <w:t xml:space="preserve">in this </w:t>
      </w:r>
      <w:r w:rsidRPr="00682DD8">
        <w:rPr>
          <w:rStyle w:val="Emphasis"/>
          <w:highlight w:val="cyan"/>
        </w:rPr>
        <w:t>contest</w:t>
      </w:r>
      <w:r w:rsidRPr="00330F38">
        <w:rPr>
          <w:sz w:val="16"/>
        </w:rPr>
        <w:t>. Germany, Italy, and France made it clear that the G7 should not be hostile to China (Brands, 2021; Collison, 2021; Deutsche Welle, 2021; Mahbubani, 2020a).</w:t>
      </w:r>
    </w:p>
    <w:p w:rsidR="009D4FFA" w:rsidRPr="00330F38" w:rsidRDefault="009D4FFA" w:rsidP="009D4FFA">
      <w:pPr>
        <w:rPr>
          <w:sz w:val="16"/>
        </w:rPr>
      </w:pPr>
      <w:r w:rsidRPr="00330F38">
        <w:rPr>
          <w:sz w:val="16"/>
        </w:rPr>
        <w:t>Even in Obama’s time, it was difficult enough to gather the support of allies against the economic opportunities that China embodied, as evinced for instance in the foundation of the Asian Infrastructure Investment Bank, AIIB. Proposed by China in 2013, Washington opposed the initiative and tried to boycott the participation of its main European and Asian allies. The fact that China could attain financial might in the world’s fastest growing region was considered a threat to the United States. However, the boycott’s fortune fell when one of America’s closest allies did not buckle under its pressure: The United Kingdom. As soon as London decided to participate as a founding member of AIIB, the rest followed suit before its initial subscription period was foreclosed. Germany, France, Italy, Netherlands, Switzerland, Spain, Australia, New Zealand, and South Korea, among others, were all in. The United States’ opposition to this initiative proved insufficient against the opportunities that it represented.</w:t>
      </w:r>
    </w:p>
    <w:p w:rsidR="009D4FFA" w:rsidRPr="00330F38" w:rsidRDefault="009D4FFA" w:rsidP="009D4FFA">
      <w:pPr>
        <w:rPr>
          <w:sz w:val="16"/>
        </w:rPr>
      </w:pPr>
      <w:r w:rsidRPr="00330F38">
        <w:rPr>
          <w:sz w:val="16"/>
        </w:rPr>
        <w:t xml:space="preserve">In this context, </w:t>
      </w:r>
      <w:r w:rsidRPr="00682DD8">
        <w:rPr>
          <w:rStyle w:val="StyleUnderline"/>
          <w:highlight w:val="cyan"/>
        </w:rPr>
        <w:t xml:space="preserve">China has moved in the </w:t>
      </w:r>
      <w:r w:rsidRPr="00682DD8">
        <w:rPr>
          <w:rStyle w:val="Emphasis"/>
          <w:highlight w:val="cyan"/>
        </w:rPr>
        <w:t>opposite direction</w:t>
      </w:r>
      <w:r w:rsidRPr="004E1187">
        <w:rPr>
          <w:rStyle w:val="StyleUnderline"/>
        </w:rPr>
        <w:t xml:space="preserve"> to the </w:t>
      </w:r>
      <w:r w:rsidRPr="00330F38">
        <w:rPr>
          <w:rStyle w:val="Emphasis"/>
        </w:rPr>
        <w:t>U</w:t>
      </w:r>
      <w:r w:rsidRPr="004E1187">
        <w:rPr>
          <w:rStyle w:val="StyleUnderline"/>
        </w:rPr>
        <w:t xml:space="preserve">nited </w:t>
      </w:r>
      <w:r w:rsidRPr="00330F38">
        <w:rPr>
          <w:rStyle w:val="Emphasis"/>
        </w:rPr>
        <w:t>S</w:t>
      </w:r>
      <w:r w:rsidRPr="004E1187">
        <w:rPr>
          <w:rStyle w:val="StyleUnderline"/>
        </w:rPr>
        <w:t>tates</w:t>
      </w:r>
      <w:r w:rsidRPr="00330F38">
        <w:rPr>
          <w:sz w:val="16"/>
        </w:rPr>
        <w:t xml:space="preserve">. Not only has it forged a strong strategic partnership with Russia, Iran, and Pakistan, but </w:t>
      </w:r>
      <w:r w:rsidRPr="00682DD8">
        <w:rPr>
          <w:rStyle w:val="StyleUnderline"/>
          <w:highlight w:val="cyan"/>
        </w:rPr>
        <w:t>it has engaged in</w:t>
      </w:r>
      <w:r w:rsidRPr="00330F38">
        <w:rPr>
          <w:rStyle w:val="StyleUnderline"/>
        </w:rPr>
        <w:t xml:space="preserve"> a multilateral </w:t>
      </w:r>
      <w:r w:rsidRPr="00682DD8">
        <w:rPr>
          <w:rStyle w:val="Emphasis"/>
          <w:highlight w:val="cyan"/>
        </w:rPr>
        <w:t>institutional building</w:t>
      </w:r>
      <w:r w:rsidRPr="00330F38">
        <w:rPr>
          <w:rStyle w:val="StyleUnderline"/>
        </w:rPr>
        <w:t xml:space="preserve"> process</w:t>
      </w:r>
      <w:r w:rsidRPr="00330F38">
        <w:rPr>
          <w:sz w:val="16"/>
        </w:rPr>
        <w:t xml:space="preserve"> reminiscent of that undertaken by the United States between 1944 and the beginning of the 1960s, with the intention of creating a favorable international architecture. From the trio, Russia, Iran, and Pakistan, the first of them plays a fundamental role.</w:t>
      </w:r>
    </w:p>
    <w:p w:rsidR="009D4FFA" w:rsidRDefault="009D4FFA" w:rsidP="009D4FFA"/>
    <w:p w:rsidR="009D4FFA" w:rsidRPr="00C86433" w:rsidRDefault="009D4FFA" w:rsidP="009D4FFA">
      <w:pPr>
        <w:pStyle w:val="Heading3"/>
      </w:pPr>
      <w:r>
        <w:t>2NC – Heg Unsustainable – Internal problems/polarization</w:t>
      </w:r>
    </w:p>
    <w:p w:rsidR="009D4FFA" w:rsidRPr="006B64AB" w:rsidRDefault="009D4FFA" w:rsidP="009D4FFA">
      <w:pPr>
        <w:pStyle w:val="Heading4"/>
      </w:pPr>
      <w:r>
        <w:t xml:space="preserve">Internal strife </w:t>
      </w:r>
      <w:r w:rsidRPr="00CF74F6">
        <w:rPr>
          <w:u w:val="single"/>
        </w:rPr>
        <w:t>decimates</w:t>
      </w:r>
      <w:r>
        <w:t xml:space="preserve"> future US hegemony – the trade war </w:t>
      </w:r>
      <w:r w:rsidRPr="00CF74F6">
        <w:rPr>
          <w:u w:val="single"/>
        </w:rPr>
        <w:t>proves</w:t>
      </w:r>
    </w:p>
    <w:p w:rsidR="009D4FFA" w:rsidRPr="00D05442" w:rsidRDefault="009D4FFA" w:rsidP="009D4FFA">
      <w:r>
        <w:t xml:space="preserve">Song </w:t>
      </w:r>
      <w:r w:rsidRPr="00D05442">
        <w:rPr>
          <w:rStyle w:val="Style13ptBold"/>
        </w:rPr>
        <w:t>Luzheng 23</w:t>
      </w:r>
      <w:r>
        <w:t>, research fellow at the China Institute, Fudan University, “Trigger of US decline is not geopolitical change, but its internal factors,” Global Times, 1/17/23, https://www.globaltimes.cn/page/202301/1283911.shtml Blitz</w:t>
      </w:r>
    </w:p>
    <w:p w:rsidR="009D4FFA" w:rsidRPr="00BC34B8" w:rsidRDefault="009D4FFA" w:rsidP="009D4FFA">
      <w:pPr>
        <w:rPr>
          <w:sz w:val="16"/>
        </w:rPr>
      </w:pPr>
      <w:r w:rsidRPr="00BC34B8">
        <w:rPr>
          <w:sz w:val="16"/>
        </w:rPr>
        <w:t xml:space="preserve">After the end of the Cold War, the world bid farewell to the era of bipolarity. </w:t>
      </w:r>
      <w:r w:rsidRPr="00D578D2">
        <w:rPr>
          <w:rStyle w:val="StyleUnderline"/>
        </w:rPr>
        <w:t xml:space="preserve">With a fresh wave of </w:t>
      </w:r>
      <w:r w:rsidRPr="00BC34B8">
        <w:rPr>
          <w:rStyle w:val="Emphasis"/>
        </w:rPr>
        <w:t>globalization</w:t>
      </w:r>
      <w:r w:rsidRPr="00D578D2">
        <w:rPr>
          <w:rStyle w:val="StyleUnderline"/>
        </w:rPr>
        <w:t xml:space="preserve"> and the advent of the internet and information age, </w:t>
      </w:r>
      <w:r w:rsidRPr="00BC34B8">
        <w:rPr>
          <w:rStyle w:val="StyleUnderline"/>
          <w:highlight w:val="cyan"/>
        </w:rPr>
        <w:t xml:space="preserve">the world has been moving toward </w:t>
      </w:r>
      <w:r w:rsidRPr="00BC34B8">
        <w:rPr>
          <w:rStyle w:val="Emphasis"/>
          <w:highlight w:val="cyan"/>
        </w:rPr>
        <w:t>multipolarization</w:t>
      </w:r>
      <w:r w:rsidRPr="00D578D2">
        <w:rPr>
          <w:rStyle w:val="StyleUnderline"/>
        </w:rPr>
        <w:t xml:space="preserve"> instead of the </w:t>
      </w:r>
      <w:r w:rsidRPr="00BC34B8">
        <w:rPr>
          <w:rStyle w:val="Emphasis"/>
        </w:rPr>
        <w:t>dominance</w:t>
      </w:r>
      <w:r w:rsidRPr="00D578D2">
        <w:rPr>
          <w:rStyle w:val="StyleUnderline"/>
        </w:rPr>
        <w:t xml:space="preserve"> of one country</w:t>
      </w:r>
      <w:r w:rsidRPr="00BC34B8">
        <w:rPr>
          <w:sz w:val="16"/>
        </w:rPr>
        <w:t>.</w:t>
      </w:r>
    </w:p>
    <w:p w:rsidR="009D4FFA" w:rsidRPr="00BC34B8" w:rsidRDefault="009D4FFA" w:rsidP="009D4FFA">
      <w:pPr>
        <w:rPr>
          <w:sz w:val="16"/>
        </w:rPr>
      </w:pPr>
      <w:r w:rsidRPr="00BC34B8">
        <w:rPr>
          <w:sz w:val="16"/>
        </w:rPr>
        <w:t>Globalization has contributed to a more rational and efficient allocation of world resources, as well as enabling different countries and civilizations to give full play to their resource endowments and advantages and develop rapidly. Even countries that are lacking in natural resources have achieved development by investing in and tapping human resources.</w:t>
      </w:r>
    </w:p>
    <w:p w:rsidR="009D4FFA" w:rsidRPr="00BC34B8" w:rsidRDefault="009D4FFA" w:rsidP="009D4FFA">
      <w:pPr>
        <w:rPr>
          <w:sz w:val="16"/>
        </w:rPr>
      </w:pPr>
      <w:r w:rsidRPr="00BC34B8">
        <w:rPr>
          <w:sz w:val="16"/>
        </w:rPr>
        <w:t>Meanwhile, the arrival of the internet and the information era has not only made technology sharing and diffusion more convenient, but also enabled the successful experience of different countries to be learned quickly, and the threshold for learning has been remarkably reduced.</w:t>
      </w:r>
    </w:p>
    <w:p w:rsidR="009D4FFA" w:rsidRPr="00BC34B8" w:rsidRDefault="009D4FFA" w:rsidP="009D4FFA">
      <w:pPr>
        <w:rPr>
          <w:sz w:val="16"/>
        </w:rPr>
      </w:pPr>
      <w:r w:rsidRPr="00BC34B8">
        <w:rPr>
          <w:sz w:val="16"/>
        </w:rPr>
        <w:t xml:space="preserve">There are still factors against the trend of the times, however. </w:t>
      </w:r>
      <w:r w:rsidRPr="00D578D2">
        <w:rPr>
          <w:rStyle w:val="StyleUnderline"/>
        </w:rPr>
        <w:t xml:space="preserve">Over the years, </w:t>
      </w:r>
      <w:r w:rsidRPr="00BC34B8">
        <w:rPr>
          <w:rStyle w:val="StyleUnderline"/>
          <w:highlight w:val="cyan"/>
        </w:rPr>
        <w:t xml:space="preserve">to maintain its </w:t>
      </w:r>
      <w:r w:rsidRPr="00BC34B8">
        <w:rPr>
          <w:rStyle w:val="Emphasis"/>
          <w:highlight w:val="cyan"/>
        </w:rPr>
        <w:t>hegemony</w:t>
      </w:r>
      <w:r w:rsidRPr="00BC34B8">
        <w:rPr>
          <w:rStyle w:val="StyleUnderline"/>
          <w:highlight w:val="cyan"/>
        </w:rPr>
        <w:t>, the US has pursued policies prioritizing its own interests</w:t>
      </w:r>
      <w:r w:rsidRPr="00D578D2">
        <w:rPr>
          <w:rStyle w:val="StyleUnderline"/>
        </w:rPr>
        <w:t xml:space="preserve">, opposing </w:t>
      </w:r>
      <w:r w:rsidRPr="00BC34B8">
        <w:rPr>
          <w:rStyle w:val="Emphasis"/>
        </w:rPr>
        <w:t>globalization</w:t>
      </w:r>
      <w:r w:rsidRPr="00D578D2">
        <w:rPr>
          <w:rStyle w:val="StyleUnderline"/>
        </w:rPr>
        <w:t xml:space="preserve"> and </w:t>
      </w:r>
      <w:r w:rsidRPr="00BC34B8">
        <w:rPr>
          <w:rStyle w:val="Emphasis"/>
        </w:rPr>
        <w:t>free trade</w:t>
      </w:r>
      <w:r w:rsidRPr="00D578D2">
        <w:rPr>
          <w:rStyle w:val="StyleUnderline"/>
        </w:rPr>
        <w:t xml:space="preserve">, and even taken non-market approaches on the grounds of national security, </w:t>
      </w:r>
      <w:r w:rsidRPr="00BC34B8">
        <w:rPr>
          <w:rStyle w:val="Emphasis"/>
        </w:rPr>
        <w:t>brutally suppressing</w:t>
      </w:r>
      <w:r w:rsidRPr="00D578D2">
        <w:rPr>
          <w:rStyle w:val="StyleUnderline"/>
        </w:rPr>
        <w:t xml:space="preserve"> the dissemination and application of technologies</w:t>
      </w:r>
      <w:r w:rsidRPr="00BC34B8">
        <w:rPr>
          <w:sz w:val="16"/>
        </w:rPr>
        <w:t>. But it turns out that it doesn't work.</w:t>
      </w:r>
    </w:p>
    <w:p w:rsidR="009D4FFA" w:rsidRPr="00BC34B8" w:rsidRDefault="009D4FFA" w:rsidP="009D4FFA">
      <w:pPr>
        <w:rPr>
          <w:sz w:val="16"/>
        </w:rPr>
      </w:pPr>
      <w:r w:rsidRPr="00BC34B8">
        <w:rPr>
          <w:rStyle w:val="StyleUnderline"/>
          <w:highlight w:val="cyan"/>
        </w:rPr>
        <w:t xml:space="preserve">Since 2016, the US has waged a </w:t>
      </w:r>
      <w:r w:rsidRPr="00BC34B8">
        <w:rPr>
          <w:rStyle w:val="Emphasis"/>
          <w:highlight w:val="cyan"/>
        </w:rPr>
        <w:t>trade war</w:t>
      </w:r>
      <w:r w:rsidRPr="00BC34B8">
        <w:rPr>
          <w:rStyle w:val="StyleUnderline"/>
          <w:highlight w:val="cyan"/>
        </w:rPr>
        <w:t xml:space="preserve"> against many countries</w:t>
      </w:r>
      <w:r w:rsidRPr="00D578D2">
        <w:rPr>
          <w:rStyle w:val="StyleUnderline"/>
        </w:rPr>
        <w:t xml:space="preserve"> in the world in an attempt to reduce its trade deficit </w:t>
      </w:r>
      <w:r w:rsidRPr="00BC34B8">
        <w:rPr>
          <w:sz w:val="16"/>
        </w:rPr>
        <w:t xml:space="preserve">and protect its domestic industries. However, apart from increasing the burden on consumers, </w:t>
      </w:r>
      <w:r w:rsidRPr="00BC34B8">
        <w:rPr>
          <w:rStyle w:val="StyleUnderline"/>
          <w:highlight w:val="cyan"/>
        </w:rPr>
        <w:t>the US trade deficit</w:t>
      </w:r>
      <w:r w:rsidRPr="00D578D2">
        <w:rPr>
          <w:rStyle w:val="StyleUnderline"/>
        </w:rPr>
        <w:t xml:space="preserve"> has </w:t>
      </w:r>
      <w:r w:rsidRPr="00BC34B8">
        <w:rPr>
          <w:rStyle w:val="StyleUnderline"/>
          <w:highlight w:val="cyan"/>
        </w:rPr>
        <w:t xml:space="preserve">hit a </w:t>
      </w:r>
      <w:r w:rsidRPr="00BC34B8">
        <w:rPr>
          <w:rStyle w:val="Emphasis"/>
          <w:highlight w:val="cyan"/>
        </w:rPr>
        <w:t>record high</w:t>
      </w:r>
      <w:r w:rsidRPr="00D578D2">
        <w:rPr>
          <w:rStyle w:val="StyleUnderline"/>
        </w:rPr>
        <w:t xml:space="preserve">, and its </w:t>
      </w:r>
      <w:r w:rsidRPr="00BC34B8">
        <w:rPr>
          <w:rStyle w:val="StyleUnderline"/>
          <w:highlight w:val="cyan"/>
        </w:rPr>
        <w:t xml:space="preserve">domestic industries have </w:t>
      </w:r>
      <w:r w:rsidRPr="00BC34B8">
        <w:rPr>
          <w:rStyle w:val="Emphasis"/>
          <w:highlight w:val="cyan"/>
        </w:rPr>
        <w:t>not</w:t>
      </w:r>
      <w:r w:rsidRPr="00BC34B8">
        <w:rPr>
          <w:rStyle w:val="StyleUnderline"/>
          <w:highlight w:val="cyan"/>
        </w:rPr>
        <w:t xml:space="preserve"> developed</w:t>
      </w:r>
      <w:r w:rsidRPr="00D578D2">
        <w:rPr>
          <w:rStyle w:val="StyleUnderline"/>
        </w:rPr>
        <w:t xml:space="preserve"> further</w:t>
      </w:r>
      <w:r w:rsidRPr="00BC34B8">
        <w:rPr>
          <w:sz w:val="16"/>
        </w:rPr>
        <w:t>.</w:t>
      </w:r>
    </w:p>
    <w:p w:rsidR="009D4FFA" w:rsidRPr="00BC34B8" w:rsidRDefault="009D4FFA" w:rsidP="009D4FFA">
      <w:pPr>
        <w:rPr>
          <w:sz w:val="16"/>
        </w:rPr>
      </w:pPr>
      <w:r w:rsidRPr="00D578D2">
        <w:rPr>
          <w:rStyle w:val="StyleUnderline"/>
        </w:rPr>
        <w:t>The US has launched a technological war against China</w:t>
      </w:r>
      <w:r w:rsidRPr="00BC34B8">
        <w:rPr>
          <w:sz w:val="16"/>
        </w:rPr>
        <w:t xml:space="preserve">. It forces European allies to exclude China's Huawei from their 5G networks, and not to sell chip equipment to China, which has heavily hit the US and Europe themselves. As a result, Europe has to pay higher costs, which has slowed down the development of 5G. And the chip industry of Europe and the US also lost China, the world's largest market, and suffered huge losses. </w:t>
      </w:r>
    </w:p>
    <w:p w:rsidR="009D4FFA" w:rsidRPr="00BC34B8" w:rsidRDefault="009D4FFA" w:rsidP="009D4FFA">
      <w:pPr>
        <w:rPr>
          <w:sz w:val="16"/>
        </w:rPr>
      </w:pPr>
      <w:r w:rsidRPr="00BC34B8">
        <w:rPr>
          <w:sz w:val="16"/>
        </w:rPr>
        <w:t xml:space="preserve">From the perspective of the US, </w:t>
      </w:r>
      <w:r w:rsidRPr="00BC34B8">
        <w:rPr>
          <w:rStyle w:val="StyleUnderline"/>
          <w:highlight w:val="cyan"/>
        </w:rPr>
        <w:t>a multipolar world demonstrates the US'</w:t>
      </w:r>
      <w:r w:rsidRPr="00D578D2">
        <w:rPr>
          <w:rStyle w:val="StyleUnderline"/>
        </w:rPr>
        <w:t xml:space="preserve"> relative </w:t>
      </w:r>
      <w:r w:rsidRPr="00BC34B8">
        <w:rPr>
          <w:rStyle w:val="Emphasis"/>
          <w:highlight w:val="cyan"/>
        </w:rPr>
        <w:t>decline</w:t>
      </w:r>
      <w:r w:rsidRPr="00BC34B8">
        <w:rPr>
          <w:sz w:val="16"/>
        </w:rPr>
        <w:t xml:space="preserve">. Yet </w:t>
      </w:r>
      <w:r w:rsidRPr="00BC34B8">
        <w:rPr>
          <w:rStyle w:val="StyleUnderline"/>
          <w:highlight w:val="cyan"/>
        </w:rPr>
        <w:t xml:space="preserve">Washington's </w:t>
      </w:r>
      <w:r w:rsidRPr="00BC34B8">
        <w:rPr>
          <w:rStyle w:val="Emphasis"/>
          <w:highlight w:val="cyan"/>
        </w:rPr>
        <w:t>problems</w:t>
      </w:r>
      <w:r w:rsidRPr="00D578D2">
        <w:rPr>
          <w:rStyle w:val="StyleUnderline"/>
        </w:rPr>
        <w:t xml:space="preserve"> do not </w:t>
      </w:r>
      <w:r w:rsidRPr="00BC34B8">
        <w:rPr>
          <w:rStyle w:val="StyleUnderline"/>
          <w:highlight w:val="cyan"/>
        </w:rPr>
        <w:t>lie</w:t>
      </w:r>
      <w:r w:rsidRPr="00BC34B8">
        <w:rPr>
          <w:rStyle w:val="StyleUnderline"/>
        </w:rPr>
        <w:t xml:space="preserve"> in</w:t>
      </w:r>
      <w:r w:rsidRPr="00D578D2">
        <w:rPr>
          <w:rStyle w:val="StyleUnderline"/>
        </w:rPr>
        <w:t xml:space="preserve"> external factors, but </w:t>
      </w:r>
      <w:r w:rsidRPr="00BC34B8">
        <w:rPr>
          <w:rStyle w:val="Emphasis"/>
          <w:highlight w:val="cyan"/>
        </w:rPr>
        <w:t>internal</w:t>
      </w:r>
      <w:r w:rsidRPr="00D578D2">
        <w:rPr>
          <w:rStyle w:val="StyleUnderline"/>
        </w:rPr>
        <w:t>.</w:t>
      </w:r>
      <w:r w:rsidRPr="00BC34B8">
        <w:rPr>
          <w:sz w:val="16"/>
        </w:rPr>
        <w:t xml:space="preserve"> Fundament</w:t>
      </w:r>
      <w:r w:rsidRPr="00BC34B8">
        <w:rPr>
          <w:rStyle w:val="Emphasis"/>
          <w:highlight w:val="cyan"/>
        </w:rPr>
        <w:t>ally</w:t>
      </w:r>
      <w:r w:rsidRPr="00BC34B8">
        <w:rPr>
          <w:sz w:val="16"/>
        </w:rPr>
        <w:t xml:space="preserve"> speaking, the system design at the initial stage of its founding was based on an agricultural society. Now that the world has already entered the information era beyond the industrial age, this institutional system must undergo major changes.</w:t>
      </w:r>
    </w:p>
    <w:p w:rsidR="009D4FFA" w:rsidRPr="00BC34B8" w:rsidRDefault="009D4FFA" w:rsidP="009D4FFA">
      <w:pPr>
        <w:rPr>
          <w:sz w:val="16"/>
        </w:rPr>
      </w:pPr>
      <w:r w:rsidRPr="00BC34B8">
        <w:rPr>
          <w:sz w:val="16"/>
        </w:rPr>
        <w:t xml:space="preserve">But today </w:t>
      </w:r>
      <w:r w:rsidRPr="00BC34B8">
        <w:rPr>
          <w:rStyle w:val="StyleUnderline"/>
          <w:highlight w:val="cyan"/>
        </w:rPr>
        <w:t xml:space="preserve">the US has entered a </w:t>
      </w:r>
      <w:r w:rsidRPr="00BC34B8">
        <w:rPr>
          <w:rStyle w:val="Emphasis"/>
          <w:highlight w:val="cyan"/>
        </w:rPr>
        <w:t>political deadlock</w:t>
      </w:r>
      <w:r w:rsidRPr="00D578D2">
        <w:rPr>
          <w:rStyle w:val="StyleUnderline"/>
        </w:rPr>
        <w:t xml:space="preserve"> where almost </w:t>
      </w:r>
      <w:r w:rsidRPr="00BC34B8">
        <w:rPr>
          <w:rStyle w:val="Emphasis"/>
        </w:rPr>
        <w:t>no change</w:t>
      </w:r>
      <w:r w:rsidRPr="00D578D2">
        <w:rPr>
          <w:rStyle w:val="StyleUnderline"/>
        </w:rPr>
        <w:t xml:space="preserve"> can be taken</w:t>
      </w:r>
      <w:r w:rsidRPr="00BC34B8">
        <w:rPr>
          <w:sz w:val="16"/>
        </w:rPr>
        <w:t>. The election of the speaker of the US House of Representatives, which is a routine procedure, took 15 excruciating rounds of voting. There were certainly huge deals and negotiations behind it.</w:t>
      </w:r>
    </w:p>
    <w:p w:rsidR="009D4FFA" w:rsidRPr="00BC34B8" w:rsidRDefault="009D4FFA" w:rsidP="009D4FFA">
      <w:pPr>
        <w:rPr>
          <w:sz w:val="16"/>
        </w:rPr>
      </w:pPr>
      <w:r w:rsidRPr="00D578D2">
        <w:rPr>
          <w:rStyle w:val="StyleUnderline"/>
        </w:rPr>
        <w:t xml:space="preserve">Take </w:t>
      </w:r>
      <w:r w:rsidRPr="00BC34B8">
        <w:rPr>
          <w:rStyle w:val="StyleUnderline"/>
          <w:highlight w:val="cyan"/>
        </w:rPr>
        <w:t>the</w:t>
      </w:r>
      <w:r w:rsidRPr="00D578D2">
        <w:rPr>
          <w:rStyle w:val="StyleUnderline"/>
        </w:rPr>
        <w:t xml:space="preserve"> important but long-criticized </w:t>
      </w:r>
      <w:r w:rsidRPr="00BC34B8">
        <w:rPr>
          <w:rStyle w:val="StyleUnderline"/>
          <w:highlight w:val="cyan"/>
        </w:rPr>
        <w:t>electoral system</w:t>
      </w:r>
      <w:r w:rsidRPr="00D578D2">
        <w:rPr>
          <w:rStyle w:val="StyleUnderline"/>
        </w:rPr>
        <w:t xml:space="preserve">. In practice, it has </w:t>
      </w:r>
      <w:r w:rsidRPr="00BC34B8">
        <w:rPr>
          <w:rStyle w:val="StyleUnderline"/>
          <w:highlight w:val="cyan"/>
        </w:rPr>
        <w:t xml:space="preserve">caused two </w:t>
      </w:r>
      <w:r w:rsidRPr="00BC34B8">
        <w:rPr>
          <w:rStyle w:val="Emphasis"/>
          <w:highlight w:val="cyan"/>
        </w:rPr>
        <w:t>evil</w:t>
      </w:r>
      <w:r w:rsidRPr="00BC34B8">
        <w:rPr>
          <w:rStyle w:val="StyleUnderline"/>
          <w:highlight w:val="cyan"/>
        </w:rPr>
        <w:t xml:space="preserve"> results</w:t>
      </w:r>
      <w:r w:rsidRPr="00D578D2">
        <w:rPr>
          <w:rStyle w:val="StyleUnderline"/>
        </w:rPr>
        <w:t xml:space="preserve">: First, there are many instances of </w:t>
      </w:r>
      <w:r w:rsidRPr="00BC34B8">
        <w:rPr>
          <w:rStyle w:val="StyleUnderline"/>
          <w:highlight w:val="cyan"/>
        </w:rPr>
        <w:t>politicians win</w:t>
      </w:r>
      <w:r w:rsidRPr="00D578D2">
        <w:rPr>
          <w:rStyle w:val="StyleUnderline"/>
        </w:rPr>
        <w:t xml:space="preserve">ning </w:t>
      </w:r>
      <w:r w:rsidRPr="00BC34B8">
        <w:rPr>
          <w:rStyle w:val="StyleUnderline"/>
          <w:highlight w:val="cyan"/>
        </w:rPr>
        <w:t xml:space="preserve">despite receiving </w:t>
      </w:r>
      <w:r w:rsidRPr="00BC34B8">
        <w:rPr>
          <w:rStyle w:val="Emphasis"/>
          <w:highlight w:val="cyan"/>
        </w:rPr>
        <w:t>fewer votes</w:t>
      </w:r>
      <w:r w:rsidRPr="00D578D2">
        <w:rPr>
          <w:rStyle w:val="StyleUnderline"/>
        </w:rPr>
        <w:t xml:space="preserve"> from ordinary voters, leading to questions about the </w:t>
      </w:r>
      <w:r w:rsidRPr="00BC34B8">
        <w:rPr>
          <w:rStyle w:val="Emphasis"/>
        </w:rPr>
        <w:t>legitimacy</w:t>
      </w:r>
      <w:r w:rsidRPr="00D578D2">
        <w:rPr>
          <w:rStyle w:val="StyleUnderline"/>
        </w:rPr>
        <w:t xml:space="preserve"> of the president and even the system. Second, </w:t>
      </w:r>
      <w:r w:rsidRPr="00BC34B8">
        <w:rPr>
          <w:rStyle w:val="Emphasis"/>
          <w:highlight w:val="cyan"/>
        </w:rPr>
        <w:t>populist figures</w:t>
      </w:r>
      <w:r w:rsidRPr="00D578D2">
        <w:rPr>
          <w:rStyle w:val="StyleUnderline"/>
        </w:rPr>
        <w:t xml:space="preserve"> can </w:t>
      </w:r>
      <w:r w:rsidRPr="00BC34B8">
        <w:rPr>
          <w:rStyle w:val="StyleUnderline"/>
          <w:highlight w:val="cyan"/>
        </w:rPr>
        <w:t xml:space="preserve">use the system to gain </w:t>
      </w:r>
      <w:r w:rsidRPr="00BC34B8">
        <w:rPr>
          <w:rStyle w:val="Emphasis"/>
          <w:highlight w:val="cyan"/>
        </w:rPr>
        <w:t>power</w:t>
      </w:r>
      <w:r w:rsidRPr="00D578D2">
        <w:rPr>
          <w:rStyle w:val="StyleUnderline"/>
        </w:rPr>
        <w:t>.</w:t>
      </w:r>
      <w:r w:rsidRPr="00BC34B8">
        <w:rPr>
          <w:sz w:val="16"/>
        </w:rPr>
        <w:t xml:space="preserve"> Today, the US is unable to adjust even the voting time, not to mention the electoral system.</w:t>
      </w:r>
    </w:p>
    <w:p w:rsidR="009D4FFA" w:rsidRPr="00BC34B8" w:rsidRDefault="009D4FFA" w:rsidP="009D4FFA">
      <w:pPr>
        <w:rPr>
          <w:sz w:val="16"/>
        </w:rPr>
      </w:pPr>
      <w:r w:rsidRPr="00BC34B8">
        <w:rPr>
          <w:sz w:val="16"/>
        </w:rPr>
        <w:t xml:space="preserve">Moreover, </w:t>
      </w:r>
      <w:r w:rsidRPr="00D578D2">
        <w:rPr>
          <w:rStyle w:val="StyleUnderline"/>
        </w:rPr>
        <w:t xml:space="preserve">the </w:t>
      </w:r>
      <w:r w:rsidRPr="00BC34B8">
        <w:rPr>
          <w:rStyle w:val="StyleUnderline"/>
          <w:highlight w:val="cyan"/>
        </w:rPr>
        <w:t>political landscape is</w:t>
      </w:r>
      <w:r w:rsidRPr="00D578D2">
        <w:rPr>
          <w:rStyle w:val="StyleUnderline"/>
        </w:rPr>
        <w:t xml:space="preserve"> becoming </w:t>
      </w:r>
      <w:r w:rsidRPr="00BC34B8">
        <w:rPr>
          <w:rStyle w:val="Emphasis"/>
        </w:rPr>
        <w:t xml:space="preserve">increasingly </w:t>
      </w:r>
      <w:r w:rsidRPr="00BC34B8">
        <w:rPr>
          <w:rStyle w:val="Emphasis"/>
          <w:highlight w:val="cyan"/>
        </w:rPr>
        <w:t>solidified</w:t>
      </w:r>
      <w:r w:rsidRPr="00D578D2">
        <w:rPr>
          <w:rStyle w:val="StyleUnderline"/>
        </w:rPr>
        <w:t xml:space="preserve">, the number of voters in the middle has </w:t>
      </w:r>
      <w:r w:rsidRPr="00BC34B8">
        <w:rPr>
          <w:rStyle w:val="Emphasis"/>
        </w:rPr>
        <w:t>shrunk sharply</w:t>
      </w:r>
      <w:r w:rsidRPr="00D578D2">
        <w:rPr>
          <w:rStyle w:val="StyleUnderline"/>
        </w:rPr>
        <w:t xml:space="preserve">, </w:t>
      </w:r>
      <w:r w:rsidRPr="00BC34B8">
        <w:rPr>
          <w:rStyle w:val="StyleUnderline"/>
          <w:highlight w:val="cyan"/>
        </w:rPr>
        <w:t>and</w:t>
      </w:r>
      <w:r w:rsidRPr="00D578D2">
        <w:rPr>
          <w:rStyle w:val="StyleUnderline"/>
        </w:rPr>
        <w:t xml:space="preserve"> political opposition and </w:t>
      </w:r>
      <w:r w:rsidRPr="00BC34B8">
        <w:rPr>
          <w:rStyle w:val="StyleUnderline"/>
          <w:highlight w:val="cyan"/>
        </w:rPr>
        <w:t xml:space="preserve">extremes have become </w:t>
      </w:r>
      <w:r w:rsidRPr="00BC34B8">
        <w:rPr>
          <w:rStyle w:val="Emphasis"/>
          <w:highlight w:val="cyan"/>
        </w:rPr>
        <w:t>mainstream</w:t>
      </w:r>
      <w:r w:rsidRPr="00BC34B8">
        <w:rPr>
          <w:sz w:val="16"/>
        </w:rPr>
        <w:t>. In the 2022 midterm elections, the expected red wave did not appear. Likewise, in 2020, the expected blue wave did not emerge. Each side won narrowly.</w:t>
      </w:r>
    </w:p>
    <w:p w:rsidR="009D4FFA" w:rsidRPr="00BC34B8" w:rsidRDefault="009D4FFA" w:rsidP="009D4FFA">
      <w:pPr>
        <w:rPr>
          <w:sz w:val="16"/>
        </w:rPr>
      </w:pPr>
      <w:r w:rsidRPr="00BC34B8">
        <w:rPr>
          <w:sz w:val="16"/>
        </w:rPr>
        <w:t xml:space="preserve">The background of the 2020 presidential election is Donald Trump's failure to respond to the COVID-19 epidemic. In 2022, prices were soaring, and people's lives were severely impacted. It stands to reason that </w:t>
      </w:r>
      <w:r w:rsidRPr="00D578D2">
        <w:rPr>
          <w:rStyle w:val="StyleUnderline"/>
        </w:rPr>
        <w:t>health and life are issues that the public attaches great importance to and that should be reflected in elections, but this was not the case</w:t>
      </w:r>
      <w:r w:rsidRPr="00BC34B8">
        <w:rPr>
          <w:sz w:val="16"/>
        </w:rPr>
        <w:t>.</w:t>
      </w:r>
    </w:p>
    <w:p w:rsidR="009D4FFA" w:rsidRPr="00D578D2" w:rsidRDefault="009D4FFA" w:rsidP="009D4FFA">
      <w:pPr>
        <w:rPr>
          <w:rStyle w:val="StyleUnderline"/>
        </w:rPr>
      </w:pPr>
      <w:r w:rsidRPr="00BC34B8">
        <w:rPr>
          <w:sz w:val="16"/>
        </w:rPr>
        <w:t xml:space="preserve">Obviously, </w:t>
      </w:r>
      <w:r w:rsidRPr="00D578D2">
        <w:rPr>
          <w:rStyle w:val="StyleUnderline"/>
        </w:rPr>
        <w:t xml:space="preserve">in the current politics of the US, ability, and the morality of politicians are </w:t>
      </w:r>
      <w:r w:rsidRPr="00BC34B8">
        <w:rPr>
          <w:rStyle w:val="Emphasis"/>
        </w:rPr>
        <w:t>no longer important</w:t>
      </w:r>
      <w:r w:rsidRPr="00D578D2">
        <w:rPr>
          <w:rStyle w:val="StyleUnderline"/>
        </w:rPr>
        <w:t xml:space="preserve">. What determines everything is the </w:t>
      </w:r>
      <w:r w:rsidRPr="00BC34B8">
        <w:rPr>
          <w:rStyle w:val="Emphasis"/>
        </w:rPr>
        <w:t>stance</w:t>
      </w:r>
      <w:r w:rsidRPr="00D578D2">
        <w:rPr>
          <w:rStyle w:val="StyleUnderline"/>
        </w:rPr>
        <w:t xml:space="preserve">. The extreme development is Trump's </w:t>
      </w:r>
      <w:r w:rsidRPr="00BC34B8">
        <w:rPr>
          <w:rStyle w:val="Emphasis"/>
        </w:rPr>
        <w:t>refusal</w:t>
      </w:r>
      <w:r w:rsidRPr="00D578D2">
        <w:rPr>
          <w:rStyle w:val="StyleUnderline"/>
        </w:rPr>
        <w:t xml:space="preserve"> to recognize the election results in 2020.</w:t>
      </w:r>
    </w:p>
    <w:p w:rsidR="009D4FFA" w:rsidRDefault="009D4FFA" w:rsidP="009D4FFA">
      <w:pPr>
        <w:rPr>
          <w:sz w:val="16"/>
        </w:rPr>
      </w:pPr>
      <w:r w:rsidRPr="00BC34B8">
        <w:rPr>
          <w:sz w:val="16"/>
        </w:rPr>
        <w:t xml:space="preserve">In fact, </w:t>
      </w:r>
      <w:r w:rsidRPr="00BC34B8">
        <w:rPr>
          <w:rStyle w:val="StyleUnderline"/>
          <w:highlight w:val="cyan"/>
        </w:rPr>
        <w:t xml:space="preserve">the </w:t>
      </w:r>
      <w:r w:rsidRPr="00BC34B8">
        <w:rPr>
          <w:rStyle w:val="Emphasis"/>
          <w:highlight w:val="cyan"/>
        </w:rPr>
        <w:t>root cause</w:t>
      </w:r>
      <w:r w:rsidRPr="00BC34B8">
        <w:rPr>
          <w:rStyle w:val="StyleUnderline"/>
          <w:highlight w:val="cyan"/>
        </w:rPr>
        <w:t xml:space="preserve"> of the problems</w:t>
      </w:r>
      <w:r w:rsidRPr="00D578D2">
        <w:rPr>
          <w:rStyle w:val="StyleUnderline"/>
        </w:rPr>
        <w:t xml:space="preserve"> in the US </w:t>
      </w:r>
      <w:r w:rsidRPr="00BC34B8">
        <w:rPr>
          <w:rStyle w:val="StyleUnderline"/>
          <w:highlight w:val="cyan"/>
        </w:rPr>
        <w:t>is clear</w:t>
      </w:r>
      <w:r w:rsidRPr="00BC34B8">
        <w:rPr>
          <w:sz w:val="16"/>
        </w:rPr>
        <w:t xml:space="preserve">. According to an AP-NORC survey published last year, </w:t>
      </w:r>
      <w:r w:rsidRPr="00D578D2">
        <w:rPr>
          <w:rStyle w:val="StyleUnderline"/>
        </w:rPr>
        <w:t xml:space="preserve">the majority of Americans believe the country is heading in the </w:t>
      </w:r>
      <w:r w:rsidRPr="00BC34B8">
        <w:rPr>
          <w:rStyle w:val="Emphasis"/>
        </w:rPr>
        <w:t>wrong direction.</w:t>
      </w:r>
      <w:r w:rsidRPr="00BC34B8">
        <w:rPr>
          <w:sz w:val="16"/>
        </w:rPr>
        <w:t xml:space="preserve"> </w:t>
      </w:r>
      <w:r w:rsidRPr="00BC34B8">
        <w:rPr>
          <w:rStyle w:val="StyleUnderline"/>
          <w:highlight w:val="cyan"/>
        </w:rPr>
        <w:t>However</w:t>
      </w:r>
      <w:r w:rsidRPr="00BC34B8">
        <w:rPr>
          <w:sz w:val="16"/>
        </w:rPr>
        <w:t xml:space="preserve">, facing the problem, </w:t>
      </w:r>
      <w:r w:rsidRPr="00BC34B8">
        <w:rPr>
          <w:rStyle w:val="StyleUnderline"/>
          <w:highlight w:val="cyan"/>
        </w:rPr>
        <w:t xml:space="preserve">the US prescribes the </w:t>
      </w:r>
      <w:r w:rsidRPr="00BC34B8">
        <w:rPr>
          <w:rStyle w:val="Emphasis"/>
          <w:highlight w:val="cyan"/>
        </w:rPr>
        <w:t>wrong medicine</w:t>
      </w:r>
      <w:r w:rsidRPr="00BC34B8">
        <w:rPr>
          <w:rStyle w:val="StyleUnderline"/>
          <w:highlight w:val="cyan"/>
        </w:rPr>
        <w:t xml:space="preserve"> and goes against</w:t>
      </w:r>
      <w:r w:rsidRPr="00D578D2">
        <w:rPr>
          <w:rStyle w:val="StyleUnderline"/>
        </w:rPr>
        <w:t xml:space="preserve"> the </w:t>
      </w:r>
      <w:r w:rsidRPr="00BC34B8">
        <w:rPr>
          <w:rStyle w:val="StyleUnderline"/>
        </w:rPr>
        <w:t xml:space="preserve">trend of </w:t>
      </w:r>
      <w:r w:rsidRPr="00BC34B8">
        <w:rPr>
          <w:rStyle w:val="StyleUnderline"/>
          <w:highlight w:val="cyan"/>
        </w:rPr>
        <w:t>history</w:t>
      </w:r>
      <w:r w:rsidRPr="00BC34B8">
        <w:rPr>
          <w:sz w:val="16"/>
        </w:rPr>
        <w:t>. As Singapore's former foreign minister George Yeo commented, "The US doesn't like multipolarity and is fighting it. My fear is it will exhaust itself fighting because it will fail."</w:t>
      </w:r>
    </w:p>
    <w:p w:rsidR="009D4FFA" w:rsidRPr="00BC34B8" w:rsidRDefault="009D4FFA" w:rsidP="009D4FFA">
      <w:pPr>
        <w:pStyle w:val="Heading3"/>
      </w:pPr>
      <w:r>
        <w:t>2NC – Heg Unsustainable – Global South</w:t>
      </w:r>
    </w:p>
    <w:p w:rsidR="009D4FFA" w:rsidRDefault="009D4FFA" w:rsidP="009D4FFA">
      <w:pPr>
        <w:pStyle w:val="Heading4"/>
      </w:pPr>
      <w:r>
        <w:t xml:space="preserve">The global south is </w:t>
      </w:r>
      <w:r>
        <w:rPr>
          <w:u w:val="single"/>
        </w:rPr>
        <w:t>united</w:t>
      </w:r>
      <w:r>
        <w:t xml:space="preserve"> against American hegemony</w:t>
      </w:r>
    </w:p>
    <w:p w:rsidR="009D4FFA" w:rsidRDefault="009D4FFA" w:rsidP="009D4FFA">
      <w:r>
        <w:t xml:space="preserve">Salah Uddin Shoaib </w:t>
      </w:r>
      <w:r w:rsidRPr="001D2D67">
        <w:rPr>
          <w:rStyle w:val="Style13ptBold"/>
        </w:rPr>
        <w:t>Choudhury 23</w:t>
      </w:r>
      <w:r w:rsidRPr="001D2D67">
        <w:t>,</w:t>
      </w:r>
      <w:r>
        <w:t xml:space="preserve"> multi-award-winning anti-militancy journalist, writer, and research scholar, "Global South Unites to End Western Ambitions for Hegemony," IDN, 6-21-2023, https://indepthnews.net/index.php/opinion/6260-global-south-unites-to-end-western-ambitions-for-hegemony Blitz</w:t>
      </w:r>
    </w:p>
    <w:p w:rsidR="009D4FFA" w:rsidRPr="00580AA5" w:rsidRDefault="009D4FFA" w:rsidP="009D4FFA"/>
    <w:p w:rsidR="009D4FFA" w:rsidRPr="00CF5444" w:rsidRDefault="009D4FFA" w:rsidP="009D4FFA">
      <w:pPr>
        <w:rPr>
          <w:sz w:val="16"/>
        </w:rPr>
      </w:pPr>
      <w:r w:rsidRPr="00CF5444">
        <w:rPr>
          <w:sz w:val="16"/>
        </w:rPr>
        <w:t xml:space="preserve">DHAKA, Bangladesh, 21 June 2023 (IDN) — When analysts ask, what does the Ukraine war have to do with Bangladesh or Brazil, most of the people may say, perhaps not much. But in reality, </w:t>
      </w:r>
      <w:r w:rsidRPr="008650A7">
        <w:rPr>
          <w:u w:val="single"/>
        </w:rPr>
        <w:t xml:space="preserve">Western </w:t>
      </w:r>
      <w:r w:rsidRPr="00CF5444">
        <w:rPr>
          <w:u w:val="single"/>
        </w:rPr>
        <w:t>sanctions</w:t>
      </w:r>
      <w:r w:rsidRPr="00CF5444">
        <w:rPr>
          <w:sz w:val="16"/>
        </w:rPr>
        <w:t xml:space="preserve"> on Russia following the outbreak of the Ukraine war is </w:t>
      </w:r>
      <w:r w:rsidRPr="00CF5444">
        <w:rPr>
          <w:u w:val="single"/>
        </w:rPr>
        <w:t>caus</w:t>
      </w:r>
      <w:r w:rsidRPr="00CF5444">
        <w:rPr>
          <w:sz w:val="16"/>
        </w:rPr>
        <w:t xml:space="preserve">ing tremendous </w:t>
      </w:r>
      <w:r w:rsidRPr="00CF5444">
        <w:rPr>
          <w:rStyle w:val="Emphasis"/>
        </w:rPr>
        <w:t>suffering</w:t>
      </w:r>
      <w:r w:rsidRPr="00CF5444">
        <w:rPr>
          <w:u w:val="single"/>
        </w:rPr>
        <w:t xml:space="preserve"> to all countries</w:t>
      </w:r>
      <w:r w:rsidRPr="008650A7">
        <w:rPr>
          <w:u w:val="single"/>
        </w:rPr>
        <w:t xml:space="preserve"> in the world</w:t>
      </w:r>
      <w:r w:rsidRPr="00CF5444">
        <w:rPr>
          <w:sz w:val="16"/>
        </w:rPr>
        <w:t xml:space="preserve">—even to the United States and its Western allies. Meanwhile, </w:t>
      </w:r>
      <w:r w:rsidRPr="00CF5444">
        <w:rPr>
          <w:highlight w:val="cyan"/>
          <w:u w:val="single"/>
        </w:rPr>
        <w:t>leaders of the Global South</w:t>
      </w:r>
      <w:r w:rsidRPr="00CF5444">
        <w:rPr>
          <w:sz w:val="16"/>
        </w:rPr>
        <w:t xml:space="preserve">, </w:t>
      </w:r>
      <w:r w:rsidRPr="00CF5444">
        <w:rPr>
          <w:rStyle w:val="Emphasis"/>
          <w:highlight w:val="cyan"/>
        </w:rPr>
        <w:t>plead</w:t>
      </w:r>
      <w:r w:rsidRPr="00CF5444">
        <w:rPr>
          <w:sz w:val="16"/>
        </w:rPr>
        <w:t xml:space="preserve">ing </w:t>
      </w:r>
      <w:r w:rsidRPr="00CF5444">
        <w:rPr>
          <w:highlight w:val="cyan"/>
          <w:u w:val="single"/>
        </w:rPr>
        <w:t>to an end to the</w:t>
      </w:r>
      <w:r w:rsidRPr="00CF5444">
        <w:rPr>
          <w:sz w:val="16"/>
        </w:rPr>
        <w:t xml:space="preserve"> ongoing </w:t>
      </w:r>
      <w:r w:rsidRPr="00CF5444">
        <w:rPr>
          <w:highlight w:val="cyan"/>
          <w:u w:val="single"/>
        </w:rPr>
        <w:t>war</w:t>
      </w:r>
      <w:r w:rsidRPr="00CF5444">
        <w:rPr>
          <w:sz w:val="16"/>
        </w:rPr>
        <w:t>. But in vain.</w:t>
      </w:r>
    </w:p>
    <w:p w:rsidR="009D4FFA" w:rsidRPr="00CF5444" w:rsidRDefault="009D4FFA" w:rsidP="009D4FFA">
      <w:pPr>
        <w:rPr>
          <w:sz w:val="16"/>
        </w:rPr>
      </w:pPr>
      <w:r w:rsidRPr="0050752B">
        <w:rPr>
          <w:u w:val="single"/>
        </w:rPr>
        <w:t>Bangladesh Prime Minister</w:t>
      </w:r>
      <w:r w:rsidRPr="00CF5444">
        <w:rPr>
          <w:sz w:val="16"/>
        </w:rPr>
        <w:t xml:space="preserve"> Sheikh Hasina has been repeatedly </w:t>
      </w:r>
      <w:r w:rsidRPr="0042374E">
        <w:rPr>
          <w:u w:val="single"/>
        </w:rPr>
        <w:t>call</w:t>
      </w:r>
      <w:r w:rsidRPr="00CF5444">
        <w:rPr>
          <w:sz w:val="16"/>
        </w:rPr>
        <w:t xml:space="preserve">ing </w:t>
      </w:r>
      <w:r w:rsidRPr="0042374E">
        <w:rPr>
          <w:u w:val="single"/>
        </w:rPr>
        <w:t xml:space="preserve">for an </w:t>
      </w:r>
      <w:r w:rsidRPr="00CF5444">
        <w:rPr>
          <w:rStyle w:val="Emphasis"/>
        </w:rPr>
        <w:t>end</w:t>
      </w:r>
      <w:r w:rsidRPr="0042374E">
        <w:rPr>
          <w:u w:val="single"/>
        </w:rPr>
        <w:t xml:space="preserve"> to</w:t>
      </w:r>
      <w:r w:rsidRPr="00CF5444">
        <w:rPr>
          <w:sz w:val="16"/>
        </w:rPr>
        <w:t xml:space="preserve"> the </w:t>
      </w:r>
      <w:r w:rsidRPr="0042374E">
        <w:rPr>
          <w:u w:val="single"/>
        </w:rPr>
        <w:t>Ukraine</w:t>
      </w:r>
      <w:r w:rsidRPr="00CF5444">
        <w:rPr>
          <w:sz w:val="16"/>
        </w:rPr>
        <w:t xml:space="preserve"> crisis, also </w:t>
      </w:r>
      <w:r w:rsidRPr="0042374E">
        <w:rPr>
          <w:u w:val="single"/>
        </w:rPr>
        <w:t xml:space="preserve">requesting the United States to </w:t>
      </w:r>
      <w:r w:rsidRPr="00CF5444">
        <w:rPr>
          <w:rStyle w:val="Emphasis"/>
        </w:rPr>
        <w:t>lift sanctions</w:t>
      </w:r>
      <w:r w:rsidRPr="0042374E">
        <w:rPr>
          <w:u w:val="single"/>
        </w:rPr>
        <w:t xml:space="preserve"> on Russia</w:t>
      </w:r>
      <w:r w:rsidRPr="00CF5444">
        <w:rPr>
          <w:sz w:val="16"/>
        </w:rPr>
        <w:t xml:space="preserve"> arguing that such sanctions are causing tremendous sufferings to the people of Bangladesh and several countries in world. During her recent phone call with Ukrainian Prime Minister Denys Shmyhal, Prime Minister Sheikh Hasina called for resolving all disputes peacefully, saying this principle should be followed universally.</w:t>
      </w:r>
    </w:p>
    <w:p w:rsidR="009D4FFA" w:rsidRPr="00CF5444" w:rsidRDefault="009D4FFA" w:rsidP="009D4FFA">
      <w:pPr>
        <w:rPr>
          <w:sz w:val="16"/>
        </w:rPr>
      </w:pPr>
      <w:r w:rsidRPr="00CF5444">
        <w:rPr>
          <w:sz w:val="16"/>
        </w:rPr>
        <w:t xml:space="preserve">Sheikh Hasina mentioned that </w:t>
      </w:r>
      <w:r w:rsidRPr="00E953BD">
        <w:rPr>
          <w:u w:val="single"/>
        </w:rPr>
        <w:t>Bangladesh</w:t>
      </w:r>
      <w:r w:rsidRPr="00CF5444">
        <w:rPr>
          <w:sz w:val="16"/>
        </w:rPr>
        <w:t xml:space="preserve"> which </w:t>
      </w:r>
      <w:r w:rsidRPr="00E953BD">
        <w:rPr>
          <w:u w:val="single"/>
        </w:rPr>
        <w:t>believes</w:t>
      </w:r>
      <w:r w:rsidRPr="00CF5444">
        <w:rPr>
          <w:sz w:val="16"/>
        </w:rPr>
        <w:t xml:space="preserve"> in the principle of peace also emerged through a war, but </w:t>
      </w:r>
      <w:r w:rsidRPr="00E953BD">
        <w:rPr>
          <w:u w:val="single"/>
        </w:rPr>
        <w:t xml:space="preserve">war does </w:t>
      </w:r>
      <w:r w:rsidRPr="00CF5444">
        <w:rPr>
          <w:rStyle w:val="Emphasis"/>
        </w:rPr>
        <w:t>not bring welfare</w:t>
      </w:r>
      <w:r w:rsidRPr="00E953BD">
        <w:rPr>
          <w:u w:val="single"/>
        </w:rPr>
        <w:t xml:space="preserve"> for any side</w:t>
      </w:r>
      <w:r w:rsidRPr="00CF5444">
        <w:rPr>
          <w:sz w:val="16"/>
        </w:rPr>
        <w:t>.</w:t>
      </w:r>
    </w:p>
    <w:p w:rsidR="009D4FFA" w:rsidRPr="00CF5444" w:rsidRDefault="009D4FFA" w:rsidP="009D4FFA">
      <w:pPr>
        <w:rPr>
          <w:sz w:val="16"/>
        </w:rPr>
      </w:pPr>
      <w:r w:rsidRPr="00CF5444">
        <w:rPr>
          <w:sz w:val="16"/>
        </w:rPr>
        <w:t xml:space="preserve">Commenting on Western sanctions on Russia, Prime Minister Sheikh Hasina in July last year said that </w:t>
      </w:r>
      <w:r w:rsidRPr="00CF5444">
        <w:rPr>
          <w:highlight w:val="cyan"/>
          <w:u w:val="single"/>
        </w:rPr>
        <w:t>no country should be</w:t>
      </w:r>
      <w:r w:rsidRPr="00E953BD">
        <w:rPr>
          <w:u w:val="single"/>
        </w:rPr>
        <w:t xml:space="preserve"> “</w:t>
      </w:r>
      <w:r w:rsidRPr="00CF5444">
        <w:rPr>
          <w:rStyle w:val="Emphasis"/>
          <w:highlight w:val="cyan"/>
        </w:rPr>
        <w:t>controlled</w:t>
      </w:r>
      <w:r w:rsidRPr="00CF5444">
        <w:rPr>
          <w:highlight w:val="cyan"/>
          <w:u w:val="single"/>
        </w:rPr>
        <w:t xml:space="preserve"> or </w:t>
      </w:r>
      <w:r w:rsidRPr="00CF5444">
        <w:rPr>
          <w:rStyle w:val="Emphasis"/>
          <w:highlight w:val="cyan"/>
        </w:rPr>
        <w:t>punished</w:t>
      </w:r>
      <w:r w:rsidRPr="00E953BD">
        <w:rPr>
          <w:u w:val="single"/>
        </w:rPr>
        <w:t xml:space="preserve">” </w:t>
      </w:r>
      <w:r w:rsidRPr="00CF5444">
        <w:rPr>
          <w:highlight w:val="cyan"/>
          <w:u w:val="single"/>
        </w:rPr>
        <w:t xml:space="preserve">by imposing </w:t>
      </w:r>
      <w:r w:rsidRPr="00CF5444">
        <w:rPr>
          <w:rStyle w:val="Emphasis"/>
          <w:highlight w:val="cyan"/>
        </w:rPr>
        <w:t>sanctions</w:t>
      </w:r>
      <w:r w:rsidRPr="00E953BD">
        <w:rPr>
          <w:u w:val="single"/>
        </w:rPr>
        <w:t xml:space="preserve"> as people around the world are </w:t>
      </w:r>
      <w:r w:rsidRPr="00CF5444">
        <w:rPr>
          <w:rStyle w:val="Emphasis"/>
        </w:rPr>
        <w:t>suffering</w:t>
      </w:r>
      <w:r w:rsidRPr="00E953BD">
        <w:rPr>
          <w:u w:val="single"/>
        </w:rPr>
        <w:t xml:space="preserve"> due to Western </w:t>
      </w:r>
      <w:r w:rsidRPr="00CF5444">
        <w:rPr>
          <w:highlight w:val="cyan"/>
          <w:u w:val="single"/>
        </w:rPr>
        <w:t>sanctions</w:t>
      </w:r>
      <w:r w:rsidRPr="00E953BD">
        <w:rPr>
          <w:u w:val="single"/>
        </w:rPr>
        <w:t xml:space="preserve"> against Russia</w:t>
      </w:r>
      <w:r w:rsidRPr="00CF5444">
        <w:rPr>
          <w:sz w:val="16"/>
        </w:rPr>
        <w:t>.</w:t>
      </w:r>
    </w:p>
    <w:p w:rsidR="009D4FFA" w:rsidRPr="00CF5444" w:rsidRDefault="009D4FFA" w:rsidP="009D4FFA">
      <w:pPr>
        <w:rPr>
          <w:sz w:val="16"/>
        </w:rPr>
      </w:pPr>
      <w:r w:rsidRPr="00CF5444">
        <w:rPr>
          <w:sz w:val="16"/>
        </w:rPr>
        <w:t>“</w:t>
      </w:r>
      <w:r w:rsidRPr="00E953BD">
        <w:rPr>
          <w:u w:val="single"/>
        </w:rPr>
        <w:t xml:space="preserve">When people suffer because of serious disruptions in </w:t>
      </w:r>
      <w:r w:rsidRPr="00CF5444">
        <w:rPr>
          <w:rStyle w:val="Emphasis"/>
        </w:rPr>
        <w:t>commodity supply</w:t>
      </w:r>
      <w:r w:rsidRPr="00CF5444">
        <w:rPr>
          <w:sz w:val="16"/>
        </w:rPr>
        <w:t xml:space="preserve"> and rising prices, including fuel and fertilizers, </w:t>
      </w:r>
      <w:r w:rsidRPr="00CF5444">
        <w:rPr>
          <w:u w:val="single"/>
        </w:rPr>
        <w:t xml:space="preserve">this </w:t>
      </w:r>
      <w:r w:rsidRPr="00CF5444">
        <w:rPr>
          <w:highlight w:val="cyan"/>
          <w:u w:val="single"/>
        </w:rPr>
        <w:t>is a</w:t>
      </w:r>
      <w:r w:rsidRPr="00CF5444">
        <w:rPr>
          <w:sz w:val="16"/>
        </w:rPr>
        <w:t xml:space="preserve"> kind of </w:t>
      </w:r>
      <w:r w:rsidRPr="00CF5444">
        <w:rPr>
          <w:rStyle w:val="Emphasis"/>
          <w:highlight w:val="cyan"/>
        </w:rPr>
        <w:t>violation</w:t>
      </w:r>
      <w:r w:rsidRPr="00CF5444">
        <w:rPr>
          <w:highlight w:val="cyan"/>
          <w:u w:val="single"/>
        </w:rPr>
        <w:t xml:space="preserve"> of human rights</w:t>
      </w:r>
      <w:r w:rsidRPr="00CF5444">
        <w:rPr>
          <w:sz w:val="16"/>
        </w:rPr>
        <w:t>... I don't really know what rationale there is for making people suffer like this. In a way, this is another violation of human rights”, said Sheikh Hasina.</w:t>
      </w:r>
    </w:p>
    <w:p w:rsidR="009D4FFA" w:rsidRPr="00CF5444" w:rsidRDefault="009D4FFA" w:rsidP="009D4FFA">
      <w:pPr>
        <w:rPr>
          <w:sz w:val="16"/>
        </w:rPr>
      </w:pPr>
      <w:r w:rsidRPr="00CF5444">
        <w:rPr>
          <w:sz w:val="16"/>
        </w:rPr>
        <w:t>"I think that it is justified to retreat from the act of punishing one country which is hurting the people across the world”, Bangladesh Prime Minister said, stressing the need for an end to the sanctions that the US and its allies have imposed on Russia.</w:t>
      </w:r>
    </w:p>
    <w:p w:rsidR="009D4FFA" w:rsidRPr="00CF5444" w:rsidRDefault="009D4FFA" w:rsidP="009D4FFA">
      <w:pPr>
        <w:rPr>
          <w:sz w:val="16"/>
        </w:rPr>
      </w:pPr>
      <w:r w:rsidRPr="00CF5444">
        <w:rPr>
          <w:sz w:val="16"/>
        </w:rPr>
        <w:t>Again, in September, during the United Nations General Assembly (UNGA), Sheikh Hasina said, “We want the end of the Russia-Ukraine war. Due to sanctions, and countersanctions, not a single country, rather the entire mankind including women and children is punished”.</w:t>
      </w:r>
    </w:p>
    <w:p w:rsidR="009D4FFA" w:rsidRPr="00CF5444" w:rsidRDefault="009D4FFA" w:rsidP="009D4FFA">
      <w:pPr>
        <w:rPr>
          <w:sz w:val="16"/>
        </w:rPr>
      </w:pPr>
      <w:r w:rsidRPr="00CF5444">
        <w:rPr>
          <w:sz w:val="16"/>
        </w:rPr>
        <w:t>She said children suffer the most in particular and their future sinks into darkness. “My urge to the conscience of the world community: stop the arms race, war and sanctions. Ensure food and security of the children. Establish peace”.</w:t>
      </w:r>
    </w:p>
    <w:p w:rsidR="009D4FFA" w:rsidRPr="00CF5444" w:rsidRDefault="009D4FFA" w:rsidP="009D4FFA">
      <w:pPr>
        <w:rPr>
          <w:sz w:val="16"/>
        </w:rPr>
      </w:pPr>
      <w:r w:rsidRPr="00CF5444">
        <w:rPr>
          <w:sz w:val="16"/>
        </w:rPr>
        <w:t>She wanted to see a peaceful world with enhanced cooperation and solidarity, shared prosperity and collective actions. “We share one planet, and we owe it to our future generations to leave it in a better shape”, she said.</w:t>
      </w:r>
    </w:p>
    <w:p w:rsidR="009D4FFA" w:rsidRPr="00CF5444" w:rsidRDefault="009D4FFA" w:rsidP="009D4FFA">
      <w:pPr>
        <w:rPr>
          <w:sz w:val="16"/>
        </w:rPr>
      </w:pPr>
      <w:r w:rsidRPr="00CF5444">
        <w:rPr>
          <w:sz w:val="16"/>
        </w:rPr>
        <w:t>Sheikh Hasina noted that all believe that antagonism like war or economic sanctions, countersanctions can never bring good to any nation. “Dialogue is the best way to resolve crises and disputes”, she added.</w:t>
      </w:r>
    </w:p>
    <w:p w:rsidR="009D4FFA" w:rsidRPr="00CF5444" w:rsidRDefault="009D4FFA" w:rsidP="009D4FFA">
      <w:pPr>
        <w:rPr>
          <w:sz w:val="16"/>
        </w:rPr>
      </w:pPr>
      <w:r w:rsidRPr="00CF5444">
        <w:rPr>
          <w:sz w:val="16"/>
        </w:rPr>
        <w:t>Meanwhile, in his six months in office, Brazilian President—Luiz Inácio Lula da Silva, now in his third non-consecutive term—has expended much effort trying to bring peace to the conflict in Eastern Europe. This has included his interactions with US President Joe Biden, Chinese President Xi Jinping and his teleconference call with Zelensky.</w:t>
      </w:r>
    </w:p>
    <w:p w:rsidR="009D4FFA" w:rsidRPr="00CF5444" w:rsidRDefault="009D4FFA" w:rsidP="009D4FFA">
      <w:pPr>
        <w:rPr>
          <w:sz w:val="16"/>
        </w:rPr>
      </w:pPr>
      <w:r w:rsidRPr="00CF5444">
        <w:rPr>
          <w:sz w:val="16"/>
        </w:rPr>
        <w:t>It has also seen “shuttle diplomacy” by Lula’s chief foreign policy adviser —and former foreign minister—Celso Amorim, who has visited Russian President Vladimir Putin in Moscow and welcomed his foreign minister, Sergei Lavrov, in Brasília.</w:t>
      </w:r>
    </w:p>
    <w:p w:rsidR="009D4FFA" w:rsidRPr="00CF5444" w:rsidRDefault="009D4FFA" w:rsidP="009D4FFA">
      <w:pPr>
        <w:rPr>
          <w:sz w:val="16"/>
        </w:rPr>
      </w:pPr>
      <w:r w:rsidRPr="00CF5444">
        <w:rPr>
          <w:sz w:val="16"/>
        </w:rPr>
        <w:t>One reason Bangladesh and Brazil have been in a position to meet with such an array of parties involved in the conflict is because the nations have made a point of not taking sides in the war. By this, a foreign policy approach in which countries from the Global South—Asia, Africa, and Latin America—refuse to take sides in conflicts between the great powers and focus strictly on their own interests. It is an approach that The Economist has characterized as “how to survive a superpower split”.</w:t>
      </w:r>
    </w:p>
    <w:p w:rsidR="009D4FFA" w:rsidRPr="00CF5444" w:rsidRDefault="009D4FFA" w:rsidP="009D4FFA">
      <w:pPr>
        <w:rPr>
          <w:sz w:val="16"/>
        </w:rPr>
      </w:pPr>
      <w:r w:rsidRPr="00CF5444">
        <w:rPr>
          <w:sz w:val="16"/>
        </w:rPr>
        <w:t xml:space="preserve">The difference between </w:t>
      </w:r>
      <w:r w:rsidRPr="002E6947">
        <w:rPr>
          <w:u w:val="single"/>
        </w:rPr>
        <w:t>this</w:t>
      </w:r>
      <w:r w:rsidRPr="00CF5444">
        <w:rPr>
          <w:sz w:val="16"/>
        </w:rPr>
        <w:t xml:space="preserve"> new “</w:t>
      </w:r>
      <w:r w:rsidRPr="00CF5444">
        <w:rPr>
          <w:rStyle w:val="Emphasis"/>
          <w:highlight w:val="cyan"/>
        </w:rPr>
        <w:t>nonalignment</w:t>
      </w:r>
      <w:r w:rsidRPr="00CF5444">
        <w:rPr>
          <w:sz w:val="16"/>
        </w:rPr>
        <w:t xml:space="preserve">” and a similar approach adopted by nations in decades past is that it </w:t>
      </w:r>
      <w:r w:rsidRPr="00CF5444">
        <w:rPr>
          <w:highlight w:val="cyan"/>
          <w:u w:val="single"/>
        </w:rPr>
        <w:t xml:space="preserve">is happening in an era in which developing nations are in a </w:t>
      </w:r>
      <w:r w:rsidRPr="00CF5444">
        <w:rPr>
          <w:rStyle w:val="Emphasis"/>
          <w:highlight w:val="cyan"/>
        </w:rPr>
        <w:t>much stronger position</w:t>
      </w:r>
      <w:r w:rsidRPr="002E6947">
        <w:rPr>
          <w:u w:val="single"/>
        </w:rPr>
        <w:t xml:space="preserve"> than they once were</w:t>
      </w:r>
      <w:r w:rsidRPr="00CF5444">
        <w:rPr>
          <w:sz w:val="16"/>
        </w:rPr>
        <w:t>, with rising powers emerging among them.</w:t>
      </w:r>
    </w:p>
    <w:p w:rsidR="009D4FFA" w:rsidRPr="00CF5444" w:rsidRDefault="009D4FFA" w:rsidP="009D4FFA">
      <w:pPr>
        <w:rPr>
          <w:sz w:val="16"/>
        </w:rPr>
      </w:pPr>
      <w:r w:rsidRPr="00CF5444">
        <w:rPr>
          <w:sz w:val="16"/>
        </w:rPr>
        <w:t>For example, the gross domestic product in regard to purchasing power of the five BRICS countries—Brazil, Russia, India, China and South Africa—has overtaken that of the G7vgroup of advanced economic nations.</w:t>
      </w:r>
    </w:p>
    <w:p w:rsidR="009D4FFA" w:rsidRPr="00CF5444" w:rsidRDefault="009D4FFA" w:rsidP="009D4FFA">
      <w:pPr>
        <w:rPr>
          <w:sz w:val="16"/>
        </w:rPr>
      </w:pPr>
      <w:r w:rsidRPr="00CF5444">
        <w:rPr>
          <w:highlight w:val="cyan"/>
          <w:u w:val="single"/>
        </w:rPr>
        <w:t>This</w:t>
      </w:r>
      <w:r w:rsidRPr="00FD1C80">
        <w:rPr>
          <w:u w:val="single"/>
        </w:rPr>
        <w:t xml:space="preserve"> growing economic power </w:t>
      </w:r>
      <w:r w:rsidRPr="00CF5444">
        <w:rPr>
          <w:highlight w:val="cyan"/>
          <w:u w:val="single"/>
        </w:rPr>
        <w:t>gives</w:t>
      </w:r>
      <w:r w:rsidRPr="00FD1C80">
        <w:rPr>
          <w:u w:val="single"/>
        </w:rPr>
        <w:t xml:space="preserve"> active </w:t>
      </w:r>
      <w:r w:rsidRPr="00CF5444">
        <w:rPr>
          <w:highlight w:val="cyan"/>
          <w:u w:val="single"/>
        </w:rPr>
        <w:t xml:space="preserve">nonaligned nations more </w:t>
      </w:r>
      <w:r w:rsidRPr="00CF5444">
        <w:rPr>
          <w:rStyle w:val="Emphasis"/>
          <w:highlight w:val="cyan"/>
        </w:rPr>
        <w:t>international clout</w:t>
      </w:r>
      <w:r w:rsidRPr="00CF5444">
        <w:rPr>
          <w:sz w:val="16"/>
        </w:rPr>
        <w:t>, allowing them to forge new initiatives and diplomatic coalition-building in a manner that would have been unthinkable before. For many countries in the Global South, maintaining good relations with both Washington and Beijing has been crucial for economic development, as well as trade and investment flows.</w:t>
      </w:r>
    </w:p>
    <w:p w:rsidR="009D4FFA" w:rsidRPr="00CF5444" w:rsidRDefault="009D4FFA" w:rsidP="009D4FFA">
      <w:pPr>
        <w:rPr>
          <w:sz w:val="16"/>
        </w:rPr>
      </w:pPr>
      <w:r w:rsidRPr="00CF5444">
        <w:rPr>
          <w:highlight w:val="cyan"/>
          <w:u w:val="single"/>
        </w:rPr>
        <w:t>It is</w:t>
      </w:r>
      <w:r w:rsidRPr="00FD1C80">
        <w:rPr>
          <w:u w:val="single"/>
        </w:rPr>
        <w:t xml:space="preserve"> simply </w:t>
      </w:r>
      <w:r w:rsidRPr="00CF5444">
        <w:rPr>
          <w:rStyle w:val="Emphasis"/>
          <w:highlight w:val="cyan"/>
        </w:rPr>
        <w:t>not in their interest</w:t>
      </w:r>
      <w:r w:rsidRPr="00CF5444">
        <w:rPr>
          <w:highlight w:val="cyan"/>
          <w:u w:val="single"/>
        </w:rPr>
        <w:t xml:space="preserve"> to take sides</w:t>
      </w:r>
      <w:r w:rsidRPr="00CF5444">
        <w:rPr>
          <w:sz w:val="16"/>
        </w:rPr>
        <w:t xml:space="preserve"> in this growing conflict.</w:t>
      </w:r>
    </w:p>
    <w:p w:rsidR="009D4FFA" w:rsidRPr="00CF5444" w:rsidRDefault="009D4FFA" w:rsidP="009D4FFA">
      <w:pPr>
        <w:rPr>
          <w:sz w:val="16"/>
        </w:rPr>
      </w:pPr>
      <w:r w:rsidRPr="00CF5444">
        <w:rPr>
          <w:sz w:val="16"/>
        </w:rPr>
        <w:t xml:space="preserve">Meanwhile, </w:t>
      </w:r>
      <w:r w:rsidRPr="00CF5444">
        <w:rPr>
          <w:highlight w:val="cyan"/>
          <w:u w:val="single"/>
        </w:rPr>
        <w:t>the majority of</w:t>
      </w:r>
      <w:r w:rsidRPr="00FD1C80">
        <w:rPr>
          <w:u w:val="single"/>
        </w:rPr>
        <w:t xml:space="preserve"> the </w:t>
      </w:r>
      <w:r w:rsidRPr="00CF5444">
        <w:rPr>
          <w:highlight w:val="cyan"/>
          <w:u w:val="single"/>
        </w:rPr>
        <w:t>nations</w:t>
      </w:r>
      <w:r w:rsidRPr="00FD1C80">
        <w:rPr>
          <w:u w:val="single"/>
        </w:rPr>
        <w:t xml:space="preserve"> in Asia, Africa and Latin America </w:t>
      </w:r>
      <w:r w:rsidRPr="00CF5444">
        <w:rPr>
          <w:highlight w:val="cyan"/>
          <w:u w:val="single"/>
        </w:rPr>
        <w:t xml:space="preserve">have </w:t>
      </w:r>
      <w:r w:rsidRPr="00CF5444">
        <w:rPr>
          <w:rStyle w:val="Emphasis"/>
          <w:highlight w:val="cyan"/>
        </w:rPr>
        <w:t>refused</w:t>
      </w:r>
      <w:r w:rsidRPr="00CF5444">
        <w:rPr>
          <w:highlight w:val="cyan"/>
          <w:u w:val="single"/>
        </w:rPr>
        <w:t xml:space="preserve"> to side with NATO</w:t>
      </w:r>
      <w:r w:rsidRPr="00FD1C80">
        <w:rPr>
          <w:u w:val="single"/>
        </w:rPr>
        <w:t xml:space="preserve">, as </w:t>
      </w:r>
      <w:r w:rsidRPr="00CF5444">
        <w:rPr>
          <w:highlight w:val="cyan"/>
          <w:u w:val="single"/>
        </w:rPr>
        <w:t xml:space="preserve">it is seen as a </w:t>
      </w:r>
      <w:r w:rsidRPr="00CF5444">
        <w:rPr>
          <w:rStyle w:val="Emphasis"/>
          <w:highlight w:val="cyan"/>
        </w:rPr>
        <w:t>Western war-machine</w:t>
      </w:r>
      <w:r w:rsidRPr="00CF5444">
        <w:rPr>
          <w:sz w:val="16"/>
        </w:rPr>
        <w:t xml:space="preserve">, thus </w:t>
      </w:r>
      <w:r w:rsidRPr="00CF5444">
        <w:rPr>
          <w:highlight w:val="cyan"/>
          <w:u w:val="single"/>
        </w:rPr>
        <w:t xml:space="preserve">posing threat to </w:t>
      </w:r>
      <w:r w:rsidRPr="00CF5444">
        <w:rPr>
          <w:rStyle w:val="Emphasis"/>
          <w:highlight w:val="cyan"/>
        </w:rPr>
        <w:t>peace</w:t>
      </w:r>
      <w:r w:rsidRPr="00CF5444">
        <w:rPr>
          <w:highlight w:val="cyan"/>
          <w:u w:val="single"/>
        </w:rPr>
        <w:t xml:space="preserve"> and </w:t>
      </w:r>
      <w:r w:rsidRPr="00CF5444">
        <w:rPr>
          <w:rStyle w:val="Emphasis"/>
          <w:highlight w:val="cyan"/>
        </w:rPr>
        <w:t>stability</w:t>
      </w:r>
      <w:r w:rsidRPr="00FD1C80">
        <w:rPr>
          <w:u w:val="single"/>
        </w:rPr>
        <w:t xml:space="preserve"> of the world</w:t>
      </w:r>
      <w:r w:rsidRPr="00CF5444">
        <w:rPr>
          <w:sz w:val="16"/>
        </w:rPr>
        <w:t xml:space="preserve">. Most prominent among them has been India, which despite its closer ties with the United States in recent years and </w:t>
      </w:r>
      <w:proofErr w:type="gramStart"/>
      <w:r w:rsidRPr="00CF5444">
        <w:rPr>
          <w:sz w:val="16"/>
        </w:rPr>
        <w:t>its</w:t>
      </w:r>
      <w:proofErr w:type="gramEnd"/>
      <w:r w:rsidRPr="00CF5444">
        <w:rPr>
          <w:sz w:val="16"/>
        </w:rPr>
        <w:t xml:space="preserve"> joining the Quadrilateral Security Dialogue—or the “Quad”, a group sometimes described as an “Asian NATO”—with the US, Japan and Australia, refused to condemn Russia’s "special military operation" in Ukraine and has significantly increased its imports of Russian oil.</w:t>
      </w:r>
    </w:p>
    <w:p w:rsidR="009D4FFA" w:rsidRPr="00CF5444" w:rsidRDefault="009D4FFA" w:rsidP="009D4FFA">
      <w:pPr>
        <w:rPr>
          <w:sz w:val="16"/>
        </w:rPr>
      </w:pPr>
      <w:r w:rsidRPr="00CF5444">
        <w:rPr>
          <w:highlight w:val="cyan"/>
          <w:u w:val="single"/>
        </w:rPr>
        <w:t>During the</w:t>
      </w:r>
      <w:r w:rsidRPr="00070ACF">
        <w:rPr>
          <w:u w:val="single"/>
        </w:rPr>
        <w:t xml:space="preserve"> upcoming </w:t>
      </w:r>
      <w:r w:rsidRPr="00CF5444">
        <w:rPr>
          <w:highlight w:val="cyan"/>
          <w:u w:val="single"/>
        </w:rPr>
        <w:t>Washington visit of</w:t>
      </w:r>
      <w:r w:rsidRPr="00CF5444">
        <w:rPr>
          <w:sz w:val="16"/>
        </w:rPr>
        <w:t xml:space="preserve"> Indian Prime Minister Narendra </w:t>
      </w:r>
      <w:r w:rsidRPr="00CF5444">
        <w:rPr>
          <w:highlight w:val="cyan"/>
          <w:u w:val="single"/>
        </w:rPr>
        <w:t>Modi</w:t>
      </w:r>
      <w:r w:rsidRPr="00CF5444">
        <w:rPr>
          <w:sz w:val="16"/>
        </w:rPr>
        <w:t xml:space="preserve">, </w:t>
      </w:r>
      <w:r w:rsidRPr="00070ACF">
        <w:rPr>
          <w:u w:val="single"/>
        </w:rPr>
        <w:t xml:space="preserve">the country's </w:t>
      </w:r>
      <w:r w:rsidRPr="00CF5444">
        <w:rPr>
          <w:highlight w:val="cyan"/>
          <w:u w:val="single"/>
        </w:rPr>
        <w:t>nonalignment will</w:t>
      </w:r>
      <w:r w:rsidRPr="00070ACF">
        <w:rPr>
          <w:u w:val="single"/>
        </w:rPr>
        <w:t xml:space="preserve"> possibly </w:t>
      </w:r>
      <w:r w:rsidRPr="00CF5444">
        <w:rPr>
          <w:highlight w:val="cyan"/>
          <w:u w:val="single"/>
        </w:rPr>
        <w:t xml:space="preserve">be </w:t>
      </w:r>
      <w:r w:rsidRPr="00CF5444">
        <w:rPr>
          <w:rStyle w:val="Emphasis"/>
          <w:highlight w:val="cyan"/>
        </w:rPr>
        <w:t>on the table</w:t>
      </w:r>
      <w:r w:rsidRPr="00070ACF">
        <w:rPr>
          <w:u w:val="single"/>
        </w:rPr>
        <w:t xml:space="preserve"> of discussion when Biden and Modi meet to discuss a number of important issues</w:t>
      </w:r>
      <w:r w:rsidRPr="00CF5444">
        <w:rPr>
          <w:sz w:val="16"/>
        </w:rPr>
        <w:t xml:space="preserve">. </w:t>
      </w:r>
      <w:r w:rsidRPr="00CF5444">
        <w:rPr>
          <w:u w:val="single"/>
        </w:rPr>
        <w:t>For India</w:t>
      </w:r>
      <w:r w:rsidRPr="00CF5444">
        <w:rPr>
          <w:sz w:val="16"/>
        </w:rPr>
        <w:t xml:space="preserve">, being the world's largest democracy, </w:t>
      </w:r>
      <w:r w:rsidRPr="00CF5444">
        <w:rPr>
          <w:highlight w:val="cyan"/>
          <w:u w:val="single"/>
        </w:rPr>
        <w:t xml:space="preserve">it is </w:t>
      </w:r>
      <w:r w:rsidRPr="00CF5444">
        <w:rPr>
          <w:rStyle w:val="Emphasis"/>
          <w:highlight w:val="cyan"/>
        </w:rPr>
        <w:t>extremely significant</w:t>
      </w:r>
      <w:r w:rsidRPr="00CF5444">
        <w:rPr>
          <w:highlight w:val="cyan"/>
          <w:u w:val="single"/>
        </w:rPr>
        <w:t xml:space="preserve"> that leading nations in the Global South are </w:t>
      </w:r>
      <w:r w:rsidRPr="00CF5444">
        <w:rPr>
          <w:rStyle w:val="Emphasis"/>
          <w:highlight w:val="cyan"/>
        </w:rPr>
        <w:t>unwilling</w:t>
      </w:r>
      <w:r w:rsidRPr="00CF5444">
        <w:rPr>
          <w:highlight w:val="cyan"/>
          <w:u w:val="single"/>
        </w:rPr>
        <w:t xml:space="preserve"> to support </w:t>
      </w:r>
      <w:r w:rsidRPr="00CF5444">
        <w:rPr>
          <w:rStyle w:val="Emphasis"/>
          <w:highlight w:val="cyan"/>
        </w:rPr>
        <w:t>Western hegemony</w:t>
      </w:r>
      <w:r w:rsidRPr="00CF5444">
        <w:rPr>
          <w:u w:val="single"/>
        </w:rPr>
        <w:t xml:space="preserve"> on any nation in the world</w:t>
      </w:r>
      <w:r w:rsidRPr="00CF5444">
        <w:rPr>
          <w:sz w:val="16"/>
        </w:rPr>
        <w:t>—particularly in Asia, Africa and Latin America.</w:t>
      </w:r>
    </w:p>
    <w:p w:rsidR="009D4FFA" w:rsidRPr="00CF5444" w:rsidRDefault="009D4FFA" w:rsidP="009D4FFA">
      <w:pPr>
        <w:rPr>
          <w:sz w:val="16"/>
        </w:rPr>
      </w:pPr>
      <w:r w:rsidRPr="00CF5444">
        <w:rPr>
          <w:sz w:val="16"/>
        </w:rPr>
        <w:t xml:space="preserve">Meanwhile, </w:t>
      </w:r>
      <w:r w:rsidRPr="00CF5444">
        <w:rPr>
          <w:u w:val="single"/>
        </w:rPr>
        <w:t xml:space="preserve">some of the most populous democracies in the world </w:t>
      </w:r>
      <w:r w:rsidRPr="00CF5444">
        <w:rPr>
          <w:sz w:val="16"/>
        </w:rPr>
        <w:t xml:space="preserve">in addition to India—countries like Argentina, Bangladesh, Brazil, Indonesia, Mexico, Pakistan, and South Africa </w:t>
      </w:r>
      <w:r w:rsidRPr="00CF5444">
        <w:rPr>
          <w:u w:val="single"/>
        </w:rPr>
        <w:t xml:space="preserve">have </w:t>
      </w:r>
      <w:r w:rsidRPr="00CF5444">
        <w:rPr>
          <w:rStyle w:val="Emphasis"/>
        </w:rPr>
        <w:t>refused</w:t>
      </w:r>
      <w:r w:rsidRPr="00CF5444">
        <w:rPr>
          <w:u w:val="single"/>
        </w:rPr>
        <w:t xml:space="preserve"> to side with </w:t>
      </w:r>
      <w:r w:rsidRPr="00CF5444">
        <w:rPr>
          <w:rStyle w:val="Emphasis"/>
        </w:rPr>
        <w:t>NATO</w:t>
      </w:r>
      <w:r w:rsidRPr="00CF5444">
        <w:rPr>
          <w:sz w:val="16"/>
        </w:rPr>
        <w:t xml:space="preserve">, while almost no country in Asia, Africa, and Latin America has supported the diplomatic and economic sanctions against Russia. </w:t>
      </w:r>
      <w:r w:rsidRPr="00CF5444">
        <w:rPr>
          <w:u w:val="single"/>
        </w:rPr>
        <w:t xml:space="preserve">None of these nations wants to make what they consider to be a European war into a </w:t>
      </w:r>
      <w:r w:rsidRPr="00CF5444">
        <w:rPr>
          <w:rStyle w:val="Emphasis"/>
        </w:rPr>
        <w:t>global one</w:t>
      </w:r>
      <w:r w:rsidRPr="00CF5444">
        <w:rPr>
          <w:sz w:val="16"/>
        </w:rPr>
        <w:t>.</w:t>
      </w:r>
    </w:p>
    <w:p w:rsidR="009D4FFA" w:rsidRPr="00CF5444" w:rsidRDefault="009D4FFA" w:rsidP="009D4FFA">
      <w:pPr>
        <w:rPr>
          <w:sz w:val="16"/>
        </w:rPr>
      </w:pPr>
      <w:r w:rsidRPr="00CF5444">
        <w:rPr>
          <w:highlight w:val="cyan"/>
          <w:u w:val="single"/>
        </w:rPr>
        <w:t>Washington has</w:t>
      </w:r>
      <w:r w:rsidRPr="00CF5444">
        <w:rPr>
          <w:sz w:val="16"/>
        </w:rPr>
        <w:t xml:space="preserve"> seemingly </w:t>
      </w:r>
      <w:r w:rsidRPr="00CF5444">
        <w:rPr>
          <w:highlight w:val="cyan"/>
          <w:u w:val="single"/>
        </w:rPr>
        <w:t xml:space="preserve">been </w:t>
      </w:r>
      <w:r w:rsidRPr="00CF5444">
        <w:rPr>
          <w:rStyle w:val="Emphasis"/>
          <w:highlight w:val="cyan"/>
        </w:rPr>
        <w:t>caught by surprise</w:t>
      </w:r>
      <w:r w:rsidRPr="00CF5444">
        <w:rPr>
          <w:highlight w:val="cyan"/>
          <w:u w:val="single"/>
        </w:rPr>
        <w:t xml:space="preserve"> by this reaction</w:t>
      </w:r>
      <w:r w:rsidRPr="00CF5444">
        <w:rPr>
          <w:sz w:val="16"/>
        </w:rPr>
        <w:t xml:space="preserve"> of the Global South, </w:t>
      </w:r>
      <w:r w:rsidRPr="00CF5444">
        <w:rPr>
          <w:u w:val="single"/>
        </w:rPr>
        <w:t xml:space="preserve">having portrayed the war in Ukraine as a choice between </w:t>
      </w:r>
      <w:r w:rsidRPr="00CF5444">
        <w:rPr>
          <w:rStyle w:val="Emphasis"/>
        </w:rPr>
        <w:t>good</w:t>
      </w:r>
      <w:r w:rsidRPr="00CF5444">
        <w:rPr>
          <w:u w:val="single"/>
        </w:rPr>
        <w:t xml:space="preserve"> and </w:t>
      </w:r>
      <w:r w:rsidRPr="00CF5444">
        <w:rPr>
          <w:rStyle w:val="Emphasis"/>
        </w:rPr>
        <w:t>evil</w:t>
      </w:r>
      <w:r w:rsidRPr="00CF5444">
        <w:rPr>
          <w:sz w:val="16"/>
        </w:rPr>
        <w:t>—one where the future of the “rules-based international order” is at stake. Similarly, during the Cold War with the Soviet Union, US Secretary of State John Foster Dulles referred to nonalignment as “immoral”.</w:t>
      </w:r>
    </w:p>
    <w:p w:rsidR="009D4FFA" w:rsidRDefault="009D4FFA" w:rsidP="009D4FFA">
      <w:pPr>
        <w:rPr>
          <w:sz w:val="16"/>
        </w:rPr>
      </w:pPr>
      <w:r w:rsidRPr="00CF5444">
        <w:rPr>
          <w:sz w:val="16"/>
        </w:rPr>
        <w:t xml:space="preserve">Meanwhile, </w:t>
      </w:r>
      <w:r w:rsidRPr="00CF5444">
        <w:rPr>
          <w:highlight w:val="cyan"/>
          <w:u w:val="single"/>
        </w:rPr>
        <w:t xml:space="preserve">Russia is becoming an </w:t>
      </w:r>
      <w:r w:rsidRPr="00CF5444">
        <w:rPr>
          <w:rStyle w:val="Emphasis"/>
          <w:highlight w:val="cyan"/>
        </w:rPr>
        <w:t>important player</w:t>
      </w:r>
      <w:r w:rsidRPr="00CF5444">
        <w:rPr>
          <w:u w:val="single"/>
        </w:rPr>
        <w:t xml:space="preserve"> in the anti-war strategy of the Global South</w:t>
      </w:r>
      <w:r w:rsidRPr="00CF5444">
        <w:rPr>
          <w:sz w:val="16"/>
        </w:rPr>
        <w:t xml:space="preserve"> while </w:t>
      </w:r>
      <w:r w:rsidRPr="00CF5444">
        <w:rPr>
          <w:u w:val="single"/>
        </w:rPr>
        <w:t xml:space="preserve">China in turn is pushing forward its </w:t>
      </w:r>
      <w:r w:rsidRPr="00CF5444">
        <w:rPr>
          <w:rStyle w:val="Emphasis"/>
        </w:rPr>
        <w:t>de-dollarization policy</w:t>
      </w:r>
      <w:r w:rsidRPr="00CF5444">
        <w:rPr>
          <w:u w:val="single"/>
        </w:rPr>
        <w:t xml:space="preserve"> by enhancing the role of the </w:t>
      </w:r>
      <w:r w:rsidRPr="00CF5444">
        <w:rPr>
          <w:rStyle w:val="Emphasis"/>
        </w:rPr>
        <w:t>yuan</w:t>
      </w:r>
      <w:r w:rsidRPr="00CF5444">
        <w:rPr>
          <w:sz w:val="16"/>
        </w:rPr>
        <w:t>. Arguing that the weaponization of the US dollar against Russia only confirms the dangers of relying on it as the main world currency.</w:t>
      </w:r>
    </w:p>
    <w:p w:rsidR="009D4FFA" w:rsidRDefault="009D4FFA" w:rsidP="009D4FFA">
      <w:pPr>
        <w:pStyle w:val="Heading3"/>
      </w:pPr>
      <w:r>
        <w:t>2NC – Heg Unsustainable – Values</w:t>
      </w:r>
    </w:p>
    <w:p w:rsidR="009D4FFA" w:rsidRPr="004254E2" w:rsidRDefault="009D4FFA" w:rsidP="009D4FFA">
      <w:pPr>
        <w:pStyle w:val="Heading4"/>
      </w:pPr>
      <w:r>
        <w:t xml:space="preserve">Changing American values </w:t>
      </w:r>
      <w:r>
        <w:rPr>
          <w:u w:val="single"/>
        </w:rPr>
        <w:t>prove</w:t>
      </w:r>
      <w:r>
        <w:t xml:space="preserve"> its decline – history shows </w:t>
      </w:r>
      <w:r w:rsidRPr="004254E2">
        <w:rPr>
          <w:u w:val="single"/>
        </w:rPr>
        <w:t>polarization</w:t>
      </w:r>
      <w:r>
        <w:t xml:space="preserve"> precedes collapse</w:t>
      </w:r>
    </w:p>
    <w:p w:rsidR="009D4FFA" w:rsidRPr="00FF556A" w:rsidRDefault="009D4FFA" w:rsidP="009D4FFA">
      <w:r>
        <w:t xml:space="preserve">Stephan </w:t>
      </w:r>
      <w:r>
        <w:rPr>
          <w:rStyle w:val="Style13ptBold"/>
        </w:rPr>
        <w:t>Hedlund</w:t>
      </w:r>
      <w:r w:rsidRPr="00D655F6">
        <w:rPr>
          <w:rStyle w:val="Style13ptBold"/>
        </w:rPr>
        <w:t xml:space="preserve"> 2</w:t>
      </w:r>
      <w:r>
        <w:rPr>
          <w:rStyle w:val="Style13ptBold"/>
        </w:rPr>
        <w:t>2</w:t>
      </w:r>
      <w:r>
        <w:t>, professor of Russian Studies at Uppsala University, “End of the American Century?” GIS Reports, 11/22/22, https://www.gisreportsonline.com/r/american-century-values/ Blitz</w:t>
      </w:r>
    </w:p>
    <w:p w:rsidR="009D4FFA" w:rsidRPr="00C442F5" w:rsidRDefault="009D4FFA" w:rsidP="009D4FFA">
      <w:pPr>
        <w:rPr>
          <w:sz w:val="16"/>
        </w:rPr>
      </w:pPr>
      <w:r w:rsidRPr="001A7FE9">
        <w:rPr>
          <w:rStyle w:val="StyleUnderline"/>
          <w:highlight w:val="cyan"/>
        </w:rPr>
        <w:t xml:space="preserve">With Russia out of the </w:t>
      </w:r>
      <w:r w:rsidRPr="001A7FE9">
        <w:rPr>
          <w:rStyle w:val="Emphasis"/>
          <w:highlight w:val="cyan"/>
        </w:rPr>
        <w:t>superpower game</w:t>
      </w:r>
      <w:r w:rsidRPr="00C442F5">
        <w:rPr>
          <w:sz w:val="16"/>
        </w:rPr>
        <w:t xml:space="preserve">, </w:t>
      </w:r>
      <w:r w:rsidRPr="001A7FE9">
        <w:rPr>
          <w:rStyle w:val="StyleUnderline"/>
          <w:highlight w:val="cyan"/>
        </w:rPr>
        <w:t xml:space="preserve">the </w:t>
      </w:r>
      <w:r w:rsidRPr="001A7FE9">
        <w:rPr>
          <w:rStyle w:val="Emphasis"/>
          <w:highlight w:val="cyan"/>
        </w:rPr>
        <w:t>U</w:t>
      </w:r>
      <w:r w:rsidRPr="00C90615">
        <w:rPr>
          <w:rStyle w:val="StyleUnderline"/>
        </w:rPr>
        <w:t xml:space="preserve">nited </w:t>
      </w:r>
      <w:r w:rsidRPr="001A7FE9">
        <w:rPr>
          <w:rStyle w:val="Emphasis"/>
          <w:highlight w:val="cyan"/>
        </w:rPr>
        <w:t>S</w:t>
      </w:r>
      <w:r w:rsidRPr="00C90615">
        <w:rPr>
          <w:rStyle w:val="StyleUnderline"/>
        </w:rPr>
        <w:t xml:space="preserve">tates </w:t>
      </w:r>
      <w:r w:rsidRPr="001A7FE9">
        <w:rPr>
          <w:rStyle w:val="StyleUnderline"/>
          <w:highlight w:val="cyan"/>
        </w:rPr>
        <w:t>will be faced</w:t>
      </w:r>
      <w:r w:rsidRPr="00C90615">
        <w:rPr>
          <w:rStyle w:val="StyleUnderline"/>
        </w:rPr>
        <w:t xml:space="preserve"> instead </w:t>
      </w:r>
      <w:r w:rsidRPr="001A7FE9">
        <w:rPr>
          <w:rStyle w:val="StyleUnderline"/>
          <w:highlight w:val="cyan"/>
        </w:rPr>
        <w:t>with</w:t>
      </w:r>
      <w:r w:rsidRPr="00C90615">
        <w:rPr>
          <w:rStyle w:val="StyleUnderline"/>
        </w:rPr>
        <w:t xml:space="preserve"> the </w:t>
      </w:r>
      <w:r w:rsidRPr="00301D78">
        <w:rPr>
          <w:rStyle w:val="Emphasis"/>
        </w:rPr>
        <w:t>challenge</w:t>
      </w:r>
      <w:r w:rsidRPr="00C90615">
        <w:rPr>
          <w:rStyle w:val="StyleUnderline"/>
        </w:rPr>
        <w:t xml:space="preserve"> of standing up to China</w:t>
      </w:r>
      <w:r w:rsidRPr="00C442F5">
        <w:rPr>
          <w:sz w:val="16"/>
        </w:rPr>
        <w:t xml:space="preserve">. </w:t>
      </w:r>
      <w:r w:rsidRPr="00C90615">
        <w:rPr>
          <w:rStyle w:val="StyleUnderline"/>
        </w:rPr>
        <w:t xml:space="preserve">To many Americans, this will be construed as </w:t>
      </w:r>
      <w:r w:rsidRPr="00C349F6">
        <w:rPr>
          <w:rStyle w:val="StyleUnderline"/>
          <w:highlight w:val="cyan"/>
        </w:rPr>
        <w:t xml:space="preserve">a </w:t>
      </w:r>
      <w:r w:rsidRPr="00C349F6">
        <w:rPr>
          <w:rStyle w:val="Emphasis"/>
          <w:highlight w:val="cyan"/>
        </w:rPr>
        <w:t>battle of values</w:t>
      </w:r>
      <w:r w:rsidRPr="00C90615">
        <w:rPr>
          <w:rStyle w:val="StyleUnderline"/>
        </w:rPr>
        <w:t xml:space="preserve">. And in that battle, the thinking goes, the U.S. will be </w:t>
      </w:r>
      <w:r w:rsidRPr="00301D78">
        <w:rPr>
          <w:rStyle w:val="Emphasis"/>
        </w:rPr>
        <w:t>sure to prevail</w:t>
      </w:r>
      <w:r w:rsidRPr="00C442F5">
        <w:rPr>
          <w:sz w:val="16"/>
        </w:rPr>
        <w:t>. American superiority is defined not only in moral terms. American values have also been associated with superior performance characteristics, ensuring that America will remain ahead of the competition.</w:t>
      </w:r>
    </w:p>
    <w:p w:rsidR="009D4FFA" w:rsidRPr="00C442F5" w:rsidRDefault="009D4FFA" w:rsidP="009D4FFA">
      <w:pPr>
        <w:rPr>
          <w:sz w:val="16"/>
        </w:rPr>
      </w:pPr>
      <w:r w:rsidRPr="00C90615">
        <w:rPr>
          <w:rStyle w:val="StyleUnderline"/>
        </w:rPr>
        <w:t xml:space="preserve">These propositions have become </w:t>
      </w:r>
      <w:r w:rsidRPr="00301D78">
        <w:rPr>
          <w:rStyle w:val="Emphasis"/>
        </w:rPr>
        <w:t>hardwired</w:t>
      </w:r>
      <w:r w:rsidRPr="00C90615">
        <w:rPr>
          <w:rStyle w:val="StyleUnderline"/>
        </w:rPr>
        <w:t xml:space="preserve"> into American </w:t>
      </w:r>
      <w:r w:rsidRPr="00301D78">
        <w:rPr>
          <w:rStyle w:val="Emphasis"/>
        </w:rPr>
        <w:t>self-imagery</w:t>
      </w:r>
      <w:r w:rsidRPr="00C90615">
        <w:rPr>
          <w:rStyle w:val="StyleUnderline"/>
        </w:rPr>
        <w:t>, and the imagery of America in many other countries</w:t>
      </w:r>
      <w:r w:rsidRPr="00C442F5">
        <w:rPr>
          <w:sz w:val="16"/>
        </w:rPr>
        <w:t>. In his January 11, 1989, farewell speech, President Ronald Reagan (1981-1989) exulted in America as a beacon of freedom for all. Democracy promoters have since been hard at work seeking to spread American values worldwide.</w:t>
      </w:r>
    </w:p>
    <w:p w:rsidR="009D4FFA" w:rsidRPr="00C442F5" w:rsidRDefault="009D4FFA" w:rsidP="009D4FFA">
      <w:pPr>
        <w:rPr>
          <w:sz w:val="16"/>
        </w:rPr>
      </w:pPr>
      <w:r w:rsidRPr="00C442F5">
        <w:rPr>
          <w:sz w:val="16"/>
        </w:rPr>
        <w:t>The American magazine magnate Henry Luce provided an eloquent formulation of the missionary role of the U.S. In a February 1941 editorial in “Life Magazine,” captioned “The American Century,” he made a strong plea for America to assume the role of a Good Samaritan for the world. Under American hegemony, democracy and other American ideals would “do their mysterious work of lifting the life of mankind from the level of the beasts to what the psalmist called a little lower than the angels.”</w:t>
      </w:r>
    </w:p>
    <w:p w:rsidR="009D4FFA" w:rsidRPr="00C442F5" w:rsidRDefault="009D4FFA" w:rsidP="009D4FFA">
      <w:pPr>
        <w:rPr>
          <w:sz w:val="16"/>
        </w:rPr>
      </w:pPr>
      <w:r w:rsidRPr="00C442F5">
        <w:rPr>
          <w:sz w:val="16"/>
        </w:rPr>
        <w:t>Since its entry into World War II in 1941, America has certainly had a good run. But will it last? The key to answering this crucial question lies in what the American political scientist Joseph Nye refers to as “power conversion capability,” defined as the ability of a country to transform resources into power and influence.</w:t>
      </w:r>
    </w:p>
    <w:p w:rsidR="009D4FFA" w:rsidRPr="00C442F5" w:rsidRDefault="009D4FFA" w:rsidP="009D4FFA">
      <w:pPr>
        <w:rPr>
          <w:sz w:val="16"/>
        </w:rPr>
      </w:pPr>
      <w:r w:rsidRPr="00C442F5">
        <w:rPr>
          <w:sz w:val="16"/>
        </w:rPr>
        <w:t xml:space="preserve">The role of </w:t>
      </w:r>
      <w:r w:rsidRPr="00A94E44">
        <w:rPr>
          <w:rStyle w:val="Emphasis"/>
        </w:rPr>
        <w:t>values</w:t>
      </w:r>
    </w:p>
    <w:p w:rsidR="009D4FFA" w:rsidRPr="00C442F5" w:rsidRDefault="009D4FFA" w:rsidP="009D4FFA">
      <w:pPr>
        <w:rPr>
          <w:sz w:val="16"/>
        </w:rPr>
      </w:pPr>
      <w:r w:rsidRPr="00C90615">
        <w:rPr>
          <w:rStyle w:val="StyleUnderline"/>
        </w:rPr>
        <w:t xml:space="preserve">America remains more </w:t>
      </w:r>
      <w:r w:rsidRPr="00301D78">
        <w:rPr>
          <w:rStyle w:val="Emphasis"/>
        </w:rPr>
        <w:t>powerful</w:t>
      </w:r>
      <w:r w:rsidRPr="00C90615">
        <w:rPr>
          <w:rStyle w:val="StyleUnderline"/>
        </w:rPr>
        <w:t xml:space="preserve"> than </w:t>
      </w:r>
      <w:r w:rsidRPr="00C349F6">
        <w:rPr>
          <w:rStyle w:val="StyleUnderline"/>
          <w:highlight w:val="cyan"/>
        </w:rPr>
        <w:t>China</w:t>
      </w:r>
      <w:r w:rsidRPr="00C90615">
        <w:rPr>
          <w:rStyle w:val="StyleUnderline"/>
        </w:rPr>
        <w:t xml:space="preserve">. Yet, the </w:t>
      </w:r>
      <w:r w:rsidRPr="00C349F6">
        <w:rPr>
          <w:rStyle w:val="StyleUnderline"/>
          <w:highlight w:val="cyan"/>
        </w:rPr>
        <w:t>growth</w:t>
      </w:r>
      <w:r w:rsidRPr="00C90615">
        <w:rPr>
          <w:rStyle w:val="StyleUnderline"/>
        </w:rPr>
        <w:t xml:space="preserve"> of the Middle Kingdom over the last three decades </w:t>
      </w:r>
      <w:r w:rsidRPr="00C349F6">
        <w:rPr>
          <w:rStyle w:val="StyleUnderline"/>
          <w:highlight w:val="cyan"/>
        </w:rPr>
        <w:t xml:space="preserve">has been </w:t>
      </w:r>
      <w:r w:rsidRPr="00C349F6">
        <w:rPr>
          <w:rStyle w:val="Emphasis"/>
          <w:highlight w:val="cyan"/>
        </w:rPr>
        <w:t>spectacular</w:t>
      </w:r>
      <w:r w:rsidRPr="00C90615">
        <w:rPr>
          <w:rStyle w:val="StyleUnderline"/>
        </w:rPr>
        <w:t xml:space="preserve">, while </w:t>
      </w:r>
      <w:r w:rsidRPr="00C349F6">
        <w:rPr>
          <w:rStyle w:val="StyleUnderline"/>
          <w:highlight w:val="cyan"/>
        </w:rPr>
        <w:t>America has</w:t>
      </w:r>
      <w:r w:rsidRPr="00C90615">
        <w:rPr>
          <w:rStyle w:val="StyleUnderline"/>
        </w:rPr>
        <w:t xml:space="preserve"> </w:t>
      </w:r>
      <w:r w:rsidRPr="00C349F6">
        <w:rPr>
          <w:rStyle w:val="StyleUnderline"/>
          <w:highlight w:val="cyan"/>
        </w:rPr>
        <w:t>been in</w:t>
      </w:r>
      <w:r w:rsidRPr="00C90615">
        <w:rPr>
          <w:rStyle w:val="StyleUnderline"/>
        </w:rPr>
        <w:t xml:space="preserve"> the process of </w:t>
      </w:r>
      <w:r w:rsidRPr="00301D78">
        <w:rPr>
          <w:rStyle w:val="Emphasis"/>
        </w:rPr>
        <w:t xml:space="preserve">relative </w:t>
      </w:r>
      <w:r w:rsidRPr="00C349F6">
        <w:rPr>
          <w:rStyle w:val="Emphasis"/>
          <w:highlight w:val="cyan"/>
        </w:rPr>
        <w:t>decline</w:t>
      </w:r>
      <w:r w:rsidRPr="00C442F5">
        <w:rPr>
          <w:sz w:val="16"/>
        </w:rPr>
        <w:t>. Both observations entail important messages concerning the prospects for America to remain ahead.</w:t>
      </w:r>
    </w:p>
    <w:p w:rsidR="009D4FFA" w:rsidRPr="00C442F5" w:rsidRDefault="009D4FFA" w:rsidP="009D4FFA">
      <w:pPr>
        <w:rPr>
          <w:sz w:val="16"/>
        </w:rPr>
      </w:pPr>
      <w:r w:rsidRPr="00C442F5">
        <w:rPr>
          <w:sz w:val="16"/>
        </w:rPr>
        <w:t xml:space="preserve">They raise questions about the presumed link between American values and economic performance. </w:t>
      </w:r>
      <w:r w:rsidRPr="00C90615">
        <w:rPr>
          <w:rStyle w:val="StyleUnderline"/>
        </w:rPr>
        <w:t xml:space="preserve">China has achieved its </w:t>
      </w:r>
      <w:r w:rsidRPr="00301D78">
        <w:rPr>
          <w:rStyle w:val="Emphasis"/>
        </w:rPr>
        <w:t>tremendous record</w:t>
      </w:r>
      <w:r w:rsidRPr="00C90615">
        <w:rPr>
          <w:rStyle w:val="StyleUnderline"/>
        </w:rPr>
        <w:t xml:space="preserve"> of growth despite refusing to </w:t>
      </w:r>
      <w:r w:rsidRPr="00301D78">
        <w:rPr>
          <w:rStyle w:val="Emphasis"/>
        </w:rPr>
        <w:t>emulate</w:t>
      </w:r>
      <w:r w:rsidRPr="00C90615">
        <w:rPr>
          <w:rStyle w:val="StyleUnderline"/>
        </w:rPr>
        <w:t xml:space="preserve"> the core institutions of a </w:t>
      </w:r>
      <w:r w:rsidRPr="00301D78">
        <w:rPr>
          <w:rStyle w:val="Emphasis"/>
        </w:rPr>
        <w:t>market economy</w:t>
      </w:r>
      <w:r w:rsidRPr="00C442F5">
        <w:rPr>
          <w:sz w:val="16"/>
        </w:rPr>
        <w:t xml:space="preserve">, and its power conversion capability is beyond doubt. </w:t>
      </w:r>
      <w:r w:rsidRPr="00C349F6">
        <w:rPr>
          <w:rStyle w:val="StyleUnderline"/>
          <w:highlight w:val="cyan"/>
        </w:rPr>
        <w:t>The comparison highlights</w:t>
      </w:r>
      <w:r w:rsidRPr="00C90615">
        <w:rPr>
          <w:rStyle w:val="StyleUnderline"/>
        </w:rPr>
        <w:t xml:space="preserve"> the impact of </w:t>
      </w:r>
      <w:r w:rsidRPr="00C349F6">
        <w:rPr>
          <w:rStyle w:val="Emphasis"/>
          <w:highlight w:val="cyan"/>
        </w:rPr>
        <w:t>eroding values</w:t>
      </w:r>
      <w:r w:rsidRPr="00C349F6">
        <w:rPr>
          <w:rStyle w:val="StyleUnderline"/>
          <w:highlight w:val="cyan"/>
        </w:rPr>
        <w:t xml:space="preserve"> on American </w:t>
      </w:r>
      <w:r w:rsidRPr="00C349F6">
        <w:rPr>
          <w:rStyle w:val="Emphasis"/>
          <w:highlight w:val="cyan"/>
        </w:rPr>
        <w:t>performance</w:t>
      </w:r>
      <w:r w:rsidRPr="009A050E">
        <w:rPr>
          <w:sz w:val="16"/>
        </w:rPr>
        <w:t>.</w:t>
      </w:r>
      <w:r w:rsidRPr="00C442F5">
        <w:rPr>
          <w:sz w:val="16"/>
        </w:rPr>
        <w:t xml:space="preserve"> While Mr. Nye is convinced that by the end of the American Century, in 2041, America will still play the central role in the global balance of power, he also expresses concern about “a decrease in relative external power and domestic deterioration or decay.”</w:t>
      </w:r>
    </w:p>
    <w:p w:rsidR="009D4FFA" w:rsidRPr="00C442F5" w:rsidRDefault="009D4FFA" w:rsidP="009D4FFA">
      <w:pPr>
        <w:rPr>
          <w:sz w:val="16"/>
        </w:rPr>
      </w:pPr>
      <w:r w:rsidRPr="00A94E44">
        <w:rPr>
          <w:rStyle w:val="StyleUnderline"/>
          <w:highlight w:val="cyan"/>
        </w:rPr>
        <w:t xml:space="preserve">The </w:t>
      </w:r>
      <w:r w:rsidRPr="00A94E44">
        <w:rPr>
          <w:rStyle w:val="Emphasis"/>
          <w:highlight w:val="cyan"/>
        </w:rPr>
        <w:t>key</w:t>
      </w:r>
      <w:r w:rsidRPr="00A94E44">
        <w:rPr>
          <w:rStyle w:val="StyleUnderline"/>
          <w:highlight w:val="cyan"/>
        </w:rPr>
        <w:t xml:space="preserve"> to</w:t>
      </w:r>
      <w:r w:rsidRPr="00C90615">
        <w:rPr>
          <w:rStyle w:val="StyleUnderline"/>
        </w:rPr>
        <w:t xml:space="preserve"> what </w:t>
      </w:r>
      <w:r w:rsidRPr="00A94E44">
        <w:rPr>
          <w:rStyle w:val="StyleUnderline"/>
          <w:highlight w:val="cyan"/>
        </w:rPr>
        <w:t>the future</w:t>
      </w:r>
      <w:r w:rsidRPr="00C90615">
        <w:rPr>
          <w:rStyle w:val="StyleUnderline"/>
        </w:rPr>
        <w:t xml:space="preserve"> may hold </w:t>
      </w:r>
      <w:r w:rsidRPr="00A94E44">
        <w:rPr>
          <w:rStyle w:val="StyleUnderline"/>
          <w:highlight w:val="cyan"/>
        </w:rPr>
        <w:t>lies in</w:t>
      </w:r>
      <w:r w:rsidRPr="00C90615">
        <w:rPr>
          <w:rStyle w:val="StyleUnderline"/>
        </w:rPr>
        <w:t xml:space="preserve"> understanding that what matters to </w:t>
      </w:r>
      <w:r w:rsidRPr="00B46F38">
        <w:rPr>
          <w:rStyle w:val="Emphasis"/>
        </w:rPr>
        <w:t>economic performance</w:t>
      </w:r>
      <w:r w:rsidRPr="00C90615">
        <w:rPr>
          <w:rStyle w:val="StyleUnderline"/>
        </w:rPr>
        <w:t xml:space="preserve"> are those </w:t>
      </w:r>
      <w:r w:rsidRPr="00A94E44">
        <w:rPr>
          <w:rStyle w:val="StyleUnderline"/>
          <w:highlight w:val="cyan"/>
        </w:rPr>
        <w:t xml:space="preserve">internalized </w:t>
      </w:r>
      <w:r w:rsidRPr="00A94E44">
        <w:rPr>
          <w:rStyle w:val="Emphasis"/>
          <w:highlight w:val="cyan"/>
        </w:rPr>
        <w:t>personal values</w:t>
      </w:r>
      <w:r w:rsidRPr="00C90615">
        <w:rPr>
          <w:rStyle w:val="StyleUnderline"/>
        </w:rPr>
        <w:t xml:space="preserve"> that guide individual action</w:t>
      </w:r>
      <w:r w:rsidRPr="00C442F5">
        <w:rPr>
          <w:sz w:val="16"/>
        </w:rPr>
        <w:t>. They differ significantly from noble public values like freedom, democracy, the rule of law and human rights. And it is far from clear how and whether the promotion of such public values will also lead to a transformation in personal values. This is why democracy promotion has failed to gain traction.</w:t>
      </w:r>
    </w:p>
    <w:p w:rsidR="009D4FFA" w:rsidRPr="00C442F5" w:rsidRDefault="009D4FFA" w:rsidP="009D4FFA">
      <w:pPr>
        <w:rPr>
          <w:sz w:val="16"/>
        </w:rPr>
      </w:pPr>
      <w:r w:rsidRPr="00C442F5">
        <w:rPr>
          <w:sz w:val="16"/>
        </w:rPr>
        <w:t>From survival to self-realization</w:t>
      </w:r>
    </w:p>
    <w:p w:rsidR="009D4FFA" w:rsidRPr="00C442F5" w:rsidRDefault="009D4FFA" w:rsidP="009D4FFA">
      <w:pPr>
        <w:rPr>
          <w:sz w:val="16"/>
        </w:rPr>
      </w:pPr>
      <w:r w:rsidRPr="00C442F5">
        <w:rPr>
          <w:sz w:val="16"/>
        </w:rPr>
        <w:t>The long-term path to modern Western society was associated with two parallel shifts in basic value formation. One saw society move from survival to self-realization values, and the other entailed traditional values being replaced by secular-rational values.</w:t>
      </w:r>
    </w:p>
    <w:p w:rsidR="009D4FFA" w:rsidRPr="00C442F5" w:rsidRDefault="009D4FFA" w:rsidP="009D4FFA">
      <w:pPr>
        <w:rPr>
          <w:sz w:val="16"/>
        </w:rPr>
      </w:pPr>
      <w:r w:rsidRPr="00C442F5">
        <w:rPr>
          <w:sz w:val="16"/>
        </w:rPr>
        <w:t>The former is well in line with modernization theory. Increasing material welfare results in a gradual shift from absolute social norms toward increasingly rational, tolerant and trusting values. As individuals become less concerned with securing their daily material basic needs, they develop values that relate to subjective well-being, quality of life and self-identification. Such new values range from environmental protection, feminism and LGBT rights to animal rights, veganism and climate change activism.</w:t>
      </w:r>
    </w:p>
    <w:p w:rsidR="009D4FFA" w:rsidRPr="00C442F5" w:rsidRDefault="009D4FFA" w:rsidP="009D4FFA">
      <w:pPr>
        <w:rPr>
          <w:sz w:val="16"/>
        </w:rPr>
      </w:pPr>
      <w:r w:rsidRPr="00C442F5">
        <w:rPr>
          <w:sz w:val="16"/>
        </w:rPr>
        <w:t>The poorest and least developed nations score high on survival and traditional values, while the best achievers score high on self-realization and secular-rational values.</w:t>
      </w:r>
    </w:p>
    <w:p w:rsidR="009D4FFA" w:rsidRPr="00C442F5" w:rsidRDefault="009D4FFA" w:rsidP="009D4FFA">
      <w:pPr>
        <w:rPr>
          <w:sz w:val="16"/>
        </w:rPr>
      </w:pPr>
      <w:r w:rsidRPr="00C442F5">
        <w:rPr>
          <w:sz w:val="16"/>
        </w:rPr>
        <w:t>In the transformation from a prevalence of traditional values to embracing secular-rational ones, the lines crossed were of profound significance. Societies marked by traditional values tend to emphasize religion, absolute standards and family. They favor large families, reject divorce and take a pro-life stance on abortion, euthanasia and suicide. They value social conformity over individualistic achievement, prefer consensus rather than open conflict, support deference to authority and have high levels of national pride and a nationalistic outlook. Societies with secular-rational values have opposite preferences on all these topics. And they are the high performers.</w:t>
      </w:r>
    </w:p>
    <w:p w:rsidR="009D4FFA" w:rsidRPr="00C442F5" w:rsidRDefault="009D4FFA" w:rsidP="009D4FFA">
      <w:pPr>
        <w:rPr>
          <w:sz w:val="16"/>
        </w:rPr>
      </w:pPr>
      <w:r w:rsidRPr="00C442F5">
        <w:rPr>
          <w:sz w:val="16"/>
        </w:rPr>
        <w:t>Given that it captures a transformation of fundamental moral norms, this shift is more complex than the shift from survival to self-realization values. It suggests a dynamic that stands in sharp contrast to the argument on modernization and is more in line with the Weberian scholars who hold that cultural traditions are remarkably enduring and shape the political and economic behavior of societies today.</w:t>
      </w:r>
    </w:p>
    <w:p w:rsidR="009D4FFA" w:rsidRPr="00C442F5" w:rsidRDefault="009D4FFA" w:rsidP="009D4FFA">
      <w:pPr>
        <w:rPr>
          <w:sz w:val="16"/>
        </w:rPr>
      </w:pPr>
      <w:r w:rsidRPr="00C442F5">
        <w:rPr>
          <w:sz w:val="16"/>
        </w:rPr>
        <w:t xml:space="preserve">Evidence from the World Values Survey shows that </w:t>
      </w:r>
      <w:r w:rsidRPr="00C90615">
        <w:rPr>
          <w:rStyle w:val="StyleUnderline"/>
        </w:rPr>
        <w:t xml:space="preserve">while the poorest and least developed nations score high on </w:t>
      </w:r>
      <w:r w:rsidRPr="00B46F38">
        <w:rPr>
          <w:rStyle w:val="Emphasis"/>
        </w:rPr>
        <w:t>survival</w:t>
      </w:r>
      <w:r w:rsidRPr="00C90615">
        <w:rPr>
          <w:rStyle w:val="StyleUnderline"/>
        </w:rPr>
        <w:t xml:space="preserve"> and </w:t>
      </w:r>
      <w:r w:rsidRPr="00B46F38">
        <w:rPr>
          <w:rStyle w:val="Emphasis"/>
        </w:rPr>
        <w:t>traditional values</w:t>
      </w:r>
      <w:r w:rsidRPr="00C90615">
        <w:rPr>
          <w:rStyle w:val="StyleUnderline"/>
        </w:rPr>
        <w:t xml:space="preserve">, the best achievers score high on </w:t>
      </w:r>
      <w:r w:rsidRPr="00B46F38">
        <w:rPr>
          <w:rStyle w:val="Emphasis"/>
        </w:rPr>
        <w:t>self-realization</w:t>
      </w:r>
      <w:r w:rsidRPr="00C90615">
        <w:rPr>
          <w:rStyle w:val="StyleUnderline"/>
        </w:rPr>
        <w:t xml:space="preserve"> and </w:t>
      </w:r>
      <w:r w:rsidRPr="00B46F38">
        <w:rPr>
          <w:rStyle w:val="Emphasis"/>
        </w:rPr>
        <w:t>secular-rational</w:t>
      </w:r>
      <w:r w:rsidRPr="00C90615">
        <w:rPr>
          <w:rStyle w:val="StyleUnderline"/>
        </w:rPr>
        <w:t xml:space="preserve"> values. Despite </w:t>
      </w:r>
      <w:r w:rsidRPr="00B46F38">
        <w:rPr>
          <w:rStyle w:val="Emphasis"/>
        </w:rPr>
        <w:t>lavishly funded</w:t>
      </w:r>
      <w:r w:rsidRPr="00C90615">
        <w:rPr>
          <w:rStyle w:val="StyleUnderline"/>
        </w:rPr>
        <w:t xml:space="preserve"> Western policies of value promotion, these lines of division have proven to be </w:t>
      </w:r>
      <w:r w:rsidRPr="00B46F38">
        <w:rPr>
          <w:rStyle w:val="Emphasis"/>
        </w:rPr>
        <w:t>highly resilient</w:t>
      </w:r>
      <w:r w:rsidRPr="00C90615">
        <w:rPr>
          <w:rStyle w:val="StyleUnderline"/>
        </w:rPr>
        <w:t xml:space="preserve"> over time, ensuring that underachieving countries have </w:t>
      </w:r>
      <w:r w:rsidRPr="00B46F38">
        <w:rPr>
          <w:rStyle w:val="Emphasis"/>
        </w:rPr>
        <w:t>remained poor</w:t>
      </w:r>
      <w:r w:rsidRPr="00C442F5">
        <w:rPr>
          <w:sz w:val="16"/>
        </w:rPr>
        <w:t>.</w:t>
      </w:r>
    </w:p>
    <w:p w:rsidR="009D4FFA" w:rsidRPr="00C90615" w:rsidRDefault="009D4FFA" w:rsidP="009D4FFA">
      <w:pPr>
        <w:rPr>
          <w:rStyle w:val="StyleUnderline"/>
        </w:rPr>
      </w:pPr>
      <w:r w:rsidRPr="00C442F5">
        <w:rPr>
          <w:sz w:val="16"/>
        </w:rPr>
        <w:t xml:space="preserve">What makes these observations relevant today is that </w:t>
      </w:r>
      <w:r w:rsidRPr="00A94E44">
        <w:rPr>
          <w:rStyle w:val="StyleUnderline"/>
        </w:rPr>
        <w:t xml:space="preserve">the development of </w:t>
      </w:r>
      <w:r w:rsidRPr="00A94E44">
        <w:rPr>
          <w:rStyle w:val="StyleUnderline"/>
          <w:highlight w:val="cyan"/>
        </w:rPr>
        <w:t>American society over the past three decades has been associated with</w:t>
      </w:r>
      <w:r w:rsidRPr="00C90615">
        <w:rPr>
          <w:rStyle w:val="StyleUnderline"/>
        </w:rPr>
        <w:t xml:space="preserve"> an </w:t>
      </w:r>
      <w:r w:rsidRPr="00A94E44">
        <w:rPr>
          <w:rStyle w:val="Emphasis"/>
          <w:highlight w:val="cyan"/>
        </w:rPr>
        <w:t>accelerating erosion</w:t>
      </w:r>
      <w:r w:rsidRPr="00C90615">
        <w:rPr>
          <w:rStyle w:val="StyleUnderline"/>
        </w:rPr>
        <w:t xml:space="preserve"> in the </w:t>
      </w:r>
      <w:r w:rsidRPr="001D4CD9">
        <w:rPr>
          <w:rStyle w:val="Emphasis"/>
        </w:rPr>
        <w:t>quality</w:t>
      </w:r>
      <w:r w:rsidRPr="00C90615">
        <w:rPr>
          <w:rStyle w:val="StyleUnderline"/>
        </w:rPr>
        <w:t xml:space="preserve"> of institutions</w:t>
      </w:r>
      <w:r w:rsidRPr="00C442F5">
        <w:rPr>
          <w:sz w:val="16"/>
        </w:rPr>
        <w:t xml:space="preserve">. The enterprise sector and the complex of research and higher education have both remained strong, but </w:t>
      </w:r>
      <w:r w:rsidRPr="00C90615">
        <w:rPr>
          <w:rStyle w:val="StyleUnderline"/>
        </w:rPr>
        <w:t xml:space="preserve">political scientists have expressed growing concern over a </w:t>
      </w:r>
      <w:r w:rsidRPr="001D4CD9">
        <w:rPr>
          <w:rStyle w:val="Emphasis"/>
        </w:rPr>
        <w:t>decline</w:t>
      </w:r>
      <w:r w:rsidRPr="00C90615">
        <w:rPr>
          <w:rStyle w:val="StyleUnderline"/>
        </w:rPr>
        <w:t xml:space="preserve"> </w:t>
      </w:r>
      <w:r w:rsidRPr="00A94E44">
        <w:rPr>
          <w:rStyle w:val="StyleUnderline"/>
          <w:highlight w:val="cyan"/>
        </w:rPr>
        <w:t>in</w:t>
      </w:r>
      <w:r w:rsidRPr="00C90615">
        <w:rPr>
          <w:rStyle w:val="StyleUnderline"/>
        </w:rPr>
        <w:t xml:space="preserve"> “</w:t>
      </w:r>
      <w:r w:rsidRPr="00A94E44">
        <w:rPr>
          <w:rStyle w:val="Emphasis"/>
          <w:highlight w:val="cyan"/>
        </w:rPr>
        <w:t>social capital</w:t>
      </w:r>
      <w:r w:rsidRPr="00C90615">
        <w:rPr>
          <w:rStyle w:val="StyleUnderline"/>
        </w:rPr>
        <w:t xml:space="preserve">,” an erosion of </w:t>
      </w:r>
      <w:r w:rsidRPr="00A94E44">
        <w:rPr>
          <w:rStyle w:val="StyleUnderline"/>
          <w:highlight w:val="cyan"/>
        </w:rPr>
        <w:t>those</w:t>
      </w:r>
      <w:r w:rsidRPr="00C90615">
        <w:rPr>
          <w:rStyle w:val="StyleUnderline"/>
        </w:rPr>
        <w:t xml:space="preserve"> internalized personal </w:t>
      </w:r>
      <w:r w:rsidRPr="00A94E44">
        <w:rPr>
          <w:rStyle w:val="StyleUnderline"/>
          <w:highlight w:val="cyan"/>
        </w:rPr>
        <w:t>values that</w:t>
      </w:r>
      <w:r w:rsidRPr="00C90615">
        <w:rPr>
          <w:rStyle w:val="StyleUnderline"/>
        </w:rPr>
        <w:t xml:space="preserve"> combine to </w:t>
      </w:r>
      <w:r w:rsidRPr="00A94E44">
        <w:rPr>
          <w:rStyle w:val="StyleUnderline"/>
          <w:highlight w:val="cyan"/>
        </w:rPr>
        <w:t>make up</w:t>
      </w:r>
      <w:r w:rsidRPr="00C90615">
        <w:rPr>
          <w:rStyle w:val="StyleUnderline"/>
        </w:rPr>
        <w:t xml:space="preserve"> what Adam Smith once referred to as </w:t>
      </w:r>
      <w:r w:rsidRPr="00A94E44">
        <w:rPr>
          <w:rStyle w:val="StyleUnderline"/>
          <w:highlight w:val="cyan"/>
        </w:rPr>
        <w:t>the</w:t>
      </w:r>
      <w:r w:rsidRPr="00C90615">
        <w:rPr>
          <w:rStyle w:val="StyleUnderline"/>
        </w:rPr>
        <w:t xml:space="preserve"> “immense </w:t>
      </w:r>
      <w:r w:rsidRPr="00A94E44">
        <w:rPr>
          <w:rStyle w:val="Emphasis"/>
          <w:highlight w:val="cyan"/>
        </w:rPr>
        <w:t>fabric</w:t>
      </w:r>
      <w:r w:rsidRPr="00A94E44">
        <w:rPr>
          <w:rStyle w:val="StyleUnderline"/>
          <w:highlight w:val="cyan"/>
        </w:rPr>
        <w:t xml:space="preserve"> of</w:t>
      </w:r>
      <w:r w:rsidRPr="00C90615">
        <w:rPr>
          <w:rStyle w:val="StyleUnderline"/>
        </w:rPr>
        <w:t xml:space="preserve"> </w:t>
      </w:r>
      <w:r w:rsidRPr="001D4CD9">
        <w:rPr>
          <w:rStyle w:val="Emphasis"/>
        </w:rPr>
        <w:t>human society</w:t>
      </w:r>
      <w:r w:rsidRPr="00C90615">
        <w:rPr>
          <w:rStyle w:val="StyleUnderline"/>
        </w:rPr>
        <w:t>.”</w:t>
      </w:r>
    </w:p>
    <w:p w:rsidR="009D4FFA" w:rsidRPr="00C442F5" w:rsidRDefault="009D4FFA" w:rsidP="009D4FFA">
      <w:pPr>
        <w:rPr>
          <w:sz w:val="16"/>
        </w:rPr>
      </w:pPr>
      <w:r w:rsidRPr="00C442F5">
        <w:rPr>
          <w:sz w:val="16"/>
        </w:rPr>
        <w:t>Three trajectories of societal erosion</w:t>
      </w:r>
    </w:p>
    <w:p w:rsidR="009D4FFA" w:rsidRPr="00C442F5" w:rsidRDefault="009D4FFA" w:rsidP="009D4FFA">
      <w:pPr>
        <w:rPr>
          <w:sz w:val="16"/>
        </w:rPr>
      </w:pPr>
      <w:r w:rsidRPr="00A94E44">
        <w:rPr>
          <w:rStyle w:val="StyleUnderline"/>
          <w:highlight w:val="cyan"/>
        </w:rPr>
        <w:t>That</w:t>
      </w:r>
      <w:r w:rsidRPr="00E667AF">
        <w:rPr>
          <w:rStyle w:val="StyleUnderline"/>
        </w:rPr>
        <w:t xml:space="preserve"> has </w:t>
      </w:r>
      <w:r w:rsidRPr="00A94E44">
        <w:rPr>
          <w:rStyle w:val="StyleUnderline"/>
          <w:highlight w:val="cyan"/>
        </w:rPr>
        <w:t>proceeded along</w:t>
      </w:r>
      <w:r w:rsidRPr="00E667AF">
        <w:rPr>
          <w:rStyle w:val="StyleUnderline"/>
        </w:rPr>
        <w:t xml:space="preserve"> three </w:t>
      </w:r>
      <w:r w:rsidRPr="001D4CD9">
        <w:rPr>
          <w:rStyle w:val="Emphasis"/>
        </w:rPr>
        <w:t>interacting trajectories</w:t>
      </w:r>
      <w:r w:rsidRPr="00C442F5">
        <w:rPr>
          <w:sz w:val="16"/>
        </w:rPr>
        <w:t>.</w:t>
      </w:r>
    </w:p>
    <w:p w:rsidR="009D4FFA" w:rsidRPr="00C442F5" w:rsidRDefault="009D4FFA" w:rsidP="009D4FFA">
      <w:pPr>
        <w:rPr>
          <w:sz w:val="16"/>
        </w:rPr>
      </w:pPr>
      <w:r w:rsidRPr="00E667AF">
        <w:rPr>
          <w:rStyle w:val="StyleUnderline"/>
        </w:rPr>
        <w:t xml:space="preserve">The first is </w:t>
      </w:r>
      <w:r w:rsidRPr="00A94E44">
        <w:rPr>
          <w:rStyle w:val="StyleUnderline"/>
          <w:highlight w:val="cyan"/>
        </w:rPr>
        <w:t xml:space="preserve">the shift from </w:t>
      </w:r>
      <w:r w:rsidRPr="00A94E44">
        <w:rPr>
          <w:rStyle w:val="Emphasis"/>
          <w:highlight w:val="cyan"/>
        </w:rPr>
        <w:t>survival</w:t>
      </w:r>
      <w:r w:rsidRPr="00A94E44">
        <w:rPr>
          <w:rStyle w:val="StyleUnderline"/>
          <w:highlight w:val="cyan"/>
        </w:rPr>
        <w:t xml:space="preserve"> to </w:t>
      </w:r>
      <w:r w:rsidRPr="00A94E44">
        <w:rPr>
          <w:rStyle w:val="Emphasis"/>
          <w:highlight w:val="cyan"/>
        </w:rPr>
        <w:t>self-realization</w:t>
      </w:r>
      <w:r w:rsidRPr="00E667AF">
        <w:rPr>
          <w:rStyle w:val="StyleUnderline"/>
        </w:rPr>
        <w:t xml:space="preserve"> values</w:t>
      </w:r>
      <w:r w:rsidRPr="00C442F5">
        <w:rPr>
          <w:sz w:val="16"/>
        </w:rPr>
        <w:t xml:space="preserve">. The first couple of centuries after the Declaration of Independence saw American society score substantial gains from this shift in personal values. It was conducive to the development of democracy because such values favor interpersonal trust, tolerance and participation. </w:t>
      </w:r>
      <w:r w:rsidRPr="00E667AF">
        <w:rPr>
          <w:rStyle w:val="StyleUnderline"/>
        </w:rPr>
        <w:t xml:space="preserve">In recent decades, the </w:t>
      </w:r>
      <w:r w:rsidRPr="001D4CD9">
        <w:rPr>
          <w:rStyle w:val="Emphasis"/>
        </w:rPr>
        <w:t>proliferation</w:t>
      </w:r>
      <w:r w:rsidRPr="00E667AF">
        <w:rPr>
          <w:rStyle w:val="StyleUnderline"/>
        </w:rPr>
        <w:t xml:space="preserve"> of various forms of political activism has suggested that focusing on self-realization is becoming a </w:t>
      </w:r>
      <w:r w:rsidRPr="001D4CD9">
        <w:rPr>
          <w:rStyle w:val="Emphasis"/>
        </w:rPr>
        <w:t>problem</w:t>
      </w:r>
      <w:r w:rsidRPr="00E667AF">
        <w:rPr>
          <w:rStyle w:val="StyleUnderline"/>
        </w:rPr>
        <w:t xml:space="preserve"> rather than an </w:t>
      </w:r>
      <w:r w:rsidRPr="001D4CD9">
        <w:rPr>
          <w:rStyle w:val="Emphasis"/>
        </w:rPr>
        <w:t>asset</w:t>
      </w:r>
      <w:r w:rsidRPr="00E667AF">
        <w:rPr>
          <w:rStyle w:val="StyleUnderline"/>
        </w:rPr>
        <w:t>.</w:t>
      </w:r>
      <w:r w:rsidRPr="00C442F5">
        <w:rPr>
          <w:sz w:val="16"/>
        </w:rPr>
        <w:t xml:space="preserve"> While the variety of causes that mark the intensifying cultural wars are both worthy and of great personal importance, the formation of such values has also been associated with distrust, moral condemnations, ostracism and deplatforming (denying opponents access to social media fora or other discussion venues).</w:t>
      </w:r>
    </w:p>
    <w:p w:rsidR="009D4FFA" w:rsidRPr="00C442F5" w:rsidRDefault="009D4FFA" w:rsidP="009D4FFA">
      <w:pPr>
        <w:rPr>
          <w:sz w:val="16"/>
        </w:rPr>
      </w:pPr>
      <w:r w:rsidRPr="00E667AF">
        <w:rPr>
          <w:rStyle w:val="StyleUnderline"/>
        </w:rPr>
        <w:t xml:space="preserve">The second trajectory is where America </w:t>
      </w:r>
      <w:r w:rsidRPr="001D4CD9">
        <w:rPr>
          <w:rStyle w:val="Emphasis"/>
        </w:rPr>
        <w:t>deviates</w:t>
      </w:r>
      <w:r w:rsidRPr="00E667AF">
        <w:rPr>
          <w:rStyle w:val="StyleUnderline"/>
        </w:rPr>
        <w:t xml:space="preserve"> most strongly from other high achievers</w:t>
      </w:r>
      <w:r w:rsidRPr="00C442F5">
        <w:rPr>
          <w:sz w:val="16"/>
        </w:rPr>
        <w:t xml:space="preserve">. Despite increasing affluence, large segments of American society have remained beholden to traditional values. </w:t>
      </w:r>
      <w:r w:rsidRPr="00E667AF">
        <w:rPr>
          <w:rStyle w:val="StyleUnderline"/>
        </w:rPr>
        <w:t xml:space="preserve">In </w:t>
      </w:r>
      <w:r w:rsidRPr="001D4CD9">
        <w:rPr>
          <w:rStyle w:val="Emphasis"/>
        </w:rPr>
        <w:t>contrast</w:t>
      </w:r>
      <w:r w:rsidRPr="00E667AF">
        <w:rPr>
          <w:rStyle w:val="StyleUnderline"/>
        </w:rPr>
        <w:t xml:space="preserve"> to the predictions of modernization theory, which suggests a </w:t>
      </w:r>
      <w:r w:rsidRPr="001D4CD9">
        <w:rPr>
          <w:rStyle w:val="Emphasis"/>
        </w:rPr>
        <w:t>reduced</w:t>
      </w:r>
      <w:r w:rsidRPr="00E667AF">
        <w:rPr>
          <w:rStyle w:val="StyleUnderline"/>
        </w:rPr>
        <w:t xml:space="preserve"> role of religion and associated family values, </w:t>
      </w:r>
      <w:r w:rsidRPr="00A94E44">
        <w:rPr>
          <w:rStyle w:val="StyleUnderline"/>
          <w:highlight w:val="cyan"/>
        </w:rPr>
        <w:t>the resilience of traditional values</w:t>
      </w:r>
      <w:r w:rsidRPr="00E667AF">
        <w:rPr>
          <w:rStyle w:val="StyleUnderline"/>
        </w:rPr>
        <w:t xml:space="preserve"> has become </w:t>
      </w:r>
      <w:r w:rsidRPr="001D4CD9">
        <w:rPr>
          <w:rStyle w:val="Emphasis"/>
        </w:rPr>
        <w:t>stronger</w:t>
      </w:r>
      <w:r w:rsidRPr="00E667AF">
        <w:rPr>
          <w:rStyle w:val="StyleUnderline"/>
        </w:rPr>
        <w:t xml:space="preserve"> over recent decades</w:t>
      </w:r>
      <w:r w:rsidRPr="00C442F5">
        <w:rPr>
          <w:sz w:val="16"/>
        </w:rPr>
        <w:t xml:space="preserve">. The process has been fueled by the Republican Tea Party movement and the religious right. It has focused on deeply moral issues like abortion and LGBT rights </w:t>
      </w:r>
      <w:r w:rsidRPr="00A94E44">
        <w:rPr>
          <w:rStyle w:val="StyleUnderline"/>
          <w:highlight w:val="cyan"/>
        </w:rPr>
        <w:t>and</w:t>
      </w:r>
      <w:r w:rsidRPr="00C442F5">
        <w:rPr>
          <w:sz w:val="16"/>
        </w:rPr>
        <w:t xml:space="preserve"> has provided fertile ground for demagoguery. When Donald Trump launched his campaign to “make America great again,” he surfed on the role of family values. When campaigning to “drain the swamp,” he tapped into mounting feelings of distrust of the federal government that also fueled the formation of armed militias.</w:t>
      </w:r>
    </w:p>
    <w:p w:rsidR="009D4FFA" w:rsidRPr="00C442F5" w:rsidRDefault="009D4FFA" w:rsidP="009D4FFA">
      <w:pPr>
        <w:rPr>
          <w:sz w:val="16"/>
        </w:rPr>
      </w:pPr>
      <w:r w:rsidRPr="00E667AF">
        <w:rPr>
          <w:rStyle w:val="StyleUnderline"/>
        </w:rPr>
        <w:t xml:space="preserve">The third trajectory where America has suffered </w:t>
      </w:r>
      <w:r w:rsidRPr="001D4CD9">
        <w:rPr>
          <w:rStyle w:val="Emphasis"/>
        </w:rPr>
        <w:t>serious erosion</w:t>
      </w:r>
      <w:r w:rsidRPr="00E667AF">
        <w:rPr>
          <w:rStyle w:val="StyleUnderline"/>
        </w:rPr>
        <w:t xml:space="preserve"> in the quality of institutions refers to </w:t>
      </w:r>
      <w:r w:rsidRPr="00A94E44">
        <w:rPr>
          <w:rStyle w:val="StyleUnderline"/>
          <w:highlight w:val="cyan"/>
        </w:rPr>
        <w:t xml:space="preserve">the </w:t>
      </w:r>
      <w:r w:rsidRPr="00A94E44">
        <w:rPr>
          <w:rStyle w:val="Emphasis"/>
          <w:highlight w:val="cyan"/>
        </w:rPr>
        <w:t>foundations</w:t>
      </w:r>
      <w:r w:rsidRPr="00A94E44">
        <w:rPr>
          <w:rStyle w:val="StyleUnderline"/>
          <w:highlight w:val="cyan"/>
        </w:rPr>
        <w:t xml:space="preserve"> of the rules-based market economy</w:t>
      </w:r>
      <w:r w:rsidRPr="00C442F5">
        <w:rPr>
          <w:sz w:val="16"/>
        </w:rPr>
        <w:t xml:space="preserve">. Proponents of free markets have been keen on quoting Adam Smith on the vital role of self-interest as a driving force in market development. However, they have not been equally keen on citing his dire warnings about the negative consequences of unconstrained self-interest seeking. </w:t>
      </w:r>
      <w:r w:rsidRPr="00E667AF">
        <w:rPr>
          <w:rStyle w:val="StyleUnderline"/>
        </w:rPr>
        <w:t xml:space="preserve">The actual key to the success story of the West was that its market societies provided room for </w:t>
      </w:r>
      <w:r w:rsidRPr="001D4CD9">
        <w:rPr>
          <w:rStyle w:val="Emphasis"/>
        </w:rPr>
        <w:t xml:space="preserve">creative self-interest </w:t>
      </w:r>
      <w:r w:rsidRPr="00E667AF">
        <w:rPr>
          <w:rStyle w:val="StyleUnderline"/>
        </w:rPr>
        <w:t xml:space="preserve">while upholding strong </w:t>
      </w:r>
      <w:r w:rsidRPr="001D4CD9">
        <w:rPr>
          <w:rStyle w:val="Emphasis"/>
        </w:rPr>
        <w:t>moral norms</w:t>
      </w:r>
      <w:r w:rsidRPr="00E667AF">
        <w:rPr>
          <w:rStyle w:val="StyleUnderline"/>
        </w:rPr>
        <w:t xml:space="preserve"> to constrain such interests</w:t>
      </w:r>
      <w:r w:rsidRPr="00956F3E">
        <w:rPr>
          <w:rStyle w:val="StyleUnderline"/>
        </w:rPr>
        <w:t xml:space="preserve">. </w:t>
      </w:r>
      <w:r w:rsidRPr="00A94E44">
        <w:rPr>
          <w:rStyle w:val="StyleUnderline"/>
          <w:highlight w:val="cyan"/>
        </w:rPr>
        <w:t>The collapse in moral</w:t>
      </w:r>
      <w:r w:rsidRPr="00956F3E">
        <w:rPr>
          <w:rStyle w:val="StyleUnderline"/>
        </w:rPr>
        <w:t xml:space="preserve"> standard</w:t>
      </w:r>
      <w:r w:rsidRPr="00A94E44">
        <w:rPr>
          <w:rStyle w:val="StyleUnderline"/>
          <w:highlight w:val="cyan"/>
        </w:rPr>
        <w:t>s against</w:t>
      </w:r>
      <w:r w:rsidRPr="00956F3E">
        <w:rPr>
          <w:rStyle w:val="StyleUnderline"/>
        </w:rPr>
        <w:t xml:space="preserve"> the </w:t>
      </w:r>
      <w:r w:rsidRPr="00A94E44">
        <w:rPr>
          <w:rStyle w:val="Emphasis"/>
          <w:highlight w:val="cyan"/>
        </w:rPr>
        <w:t>greed</w:t>
      </w:r>
      <w:r w:rsidRPr="00956F3E">
        <w:rPr>
          <w:rStyle w:val="StyleUnderline"/>
        </w:rPr>
        <w:t xml:space="preserve"> that marked the roaring 1980s </w:t>
      </w:r>
      <w:r w:rsidRPr="00A94E44">
        <w:rPr>
          <w:rStyle w:val="StyleUnderline"/>
          <w:highlight w:val="cyan"/>
        </w:rPr>
        <w:t xml:space="preserve">was an important </w:t>
      </w:r>
      <w:r w:rsidRPr="00A94E44">
        <w:rPr>
          <w:rStyle w:val="Emphasis"/>
          <w:highlight w:val="cyan"/>
        </w:rPr>
        <w:t>watershed</w:t>
      </w:r>
      <w:r w:rsidRPr="00956F3E">
        <w:rPr>
          <w:rStyle w:val="StyleUnderline"/>
        </w:rPr>
        <w:t xml:space="preserve">, setting the stage </w:t>
      </w:r>
      <w:r w:rsidRPr="00A94E44">
        <w:rPr>
          <w:rStyle w:val="StyleUnderline"/>
          <w:highlight w:val="cyan"/>
        </w:rPr>
        <w:t>for</w:t>
      </w:r>
      <w:r w:rsidRPr="00956F3E">
        <w:rPr>
          <w:rStyle w:val="StyleUnderline"/>
        </w:rPr>
        <w:t xml:space="preserve"> a form of </w:t>
      </w:r>
      <w:r w:rsidRPr="00A94E44">
        <w:rPr>
          <w:rStyle w:val="Emphasis"/>
          <w:highlight w:val="cyan"/>
        </w:rPr>
        <w:t>unbridled self-interest</w:t>
      </w:r>
      <w:r w:rsidRPr="00956F3E">
        <w:rPr>
          <w:rStyle w:val="StyleUnderline"/>
        </w:rPr>
        <w:t xml:space="preserve"> seeking that would result in a fundamental transformation of American society</w:t>
      </w:r>
      <w:r w:rsidRPr="00C442F5">
        <w:rPr>
          <w:sz w:val="16"/>
        </w:rPr>
        <w:t>. At a time, discussions on income distribution featured talk about the top 1 percent of wealthy people, and now there is talk of the top 1 percent of the top 1 percent.</w:t>
      </w:r>
    </w:p>
    <w:p w:rsidR="009D4FFA" w:rsidRPr="00C442F5" w:rsidRDefault="009D4FFA" w:rsidP="009D4FFA">
      <w:pPr>
        <w:rPr>
          <w:sz w:val="16"/>
        </w:rPr>
      </w:pPr>
      <w:r w:rsidRPr="00A94E44">
        <w:rPr>
          <w:rStyle w:val="StyleUnderline"/>
        </w:rPr>
        <w:t xml:space="preserve">Although </w:t>
      </w:r>
      <w:r w:rsidRPr="00A94E44">
        <w:rPr>
          <w:rStyle w:val="StyleUnderline"/>
          <w:highlight w:val="cyan"/>
        </w:rPr>
        <w:t>this process has been associated with</w:t>
      </w:r>
      <w:r w:rsidRPr="00956F3E">
        <w:rPr>
          <w:rStyle w:val="StyleUnderline"/>
        </w:rPr>
        <w:t xml:space="preserve"> forming a class of </w:t>
      </w:r>
      <w:r w:rsidRPr="001A7FE9">
        <w:rPr>
          <w:rStyle w:val="Emphasis"/>
        </w:rPr>
        <w:t>destitute people</w:t>
      </w:r>
      <w:r w:rsidRPr="00956F3E">
        <w:rPr>
          <w:rStyle w:val="StyleUnderline"/>
        </w:rPr>
        <w:t xml:space="preserve"> amid </w:t>
      </w:r>
      <w:r w:rsidRPr="001A7FE9">
        <w:rPr>
          <w:rStyle w:val="Emphasis"/>
        </w:rPr>
        <w:t>tremendous affluence</w:t>
      </w:r>
      <w:r w:rsidRPr="00956F3E">
        <w:rPr>
          <w:rStyle w:val="StyleUnderline"/>
        </w:rPr>
        <w:t xml:space="preserve"> and with </w:t>
      </w:r>
      <w:r w:rsidRPr="00A94E44">
        <w:rPr>
          <w:rStyle w:val="StyleUnderline"/>
          <w:highlight w:val="cyan"/>
        </w:rPr>
        <w:t xml:space="preserve">a </w:t>
      </w:r>
      <w:r w:rsidRPr="00A94E44">
        <w:rPr>
          <w:rStyle w:val="Emphasis"/>
          <w:highlight w:val="cyan"/>
        </w:rPr>
        <w:t>savaging</w:t>
      </w:r>
      <w:r w:rsidRPr="00A94E44">
        <w:rPr>
          <w:rStyle w:val="StyleUnderline"/>
          <w:highlight w:val="cyan"/>
        </w:rPr>
        <w:t xml:space="preserve"> of the middle class held to be the </w:t>
      </w:r>
      <w:r w:rsidRPr="00A94E44">
        <w:rPr>
          <w:rStyle w:val="Emphasis"/>
          <w:highlight w:val="cyan"/>
        </w:rPr>
        <w:t>bedrock</w:t>
      </w:r>
      <w:r w:rsidRPr="00A94E44">
        <w:rPr>
          <w:rStyle w:val="StyleUnderline"/>
          <w:highlight w:val="cyan"/>
        </w:rPr>
        <w:t xml:space="preserve"> of democracy</w:t>
      </w:r>
      <w:r w:rsidRPr="00956F3E">
        <w:rPr>
          <w:rStyle w:val="StyleUnderline"/>
        </w:rPr>
        <w:t xml:space="preserve">, the political elites have not been </w:t>
      </w:r>
      <w:r w:rsidRPr="001A7FE9">
        <w:rPr>
          <w:rStyle w:val="Emphasis"/>
        </w:rPr>
        <w:t>overly concerned</w:t>
      </w:r>
      <w:r w:rsidRPr="00C442F5">
        <w:rPr>
          <w:sz w:val="16"/>
        </w:rPr>
        <w:t>.</w:t>
      </w:r>
    </w:p>
    <w:p w:rsidR="009D4FFA" w:rsidRPr="00C442F5" w:rsidRDefault="009D4FFA" w:rsidP="009D4FFA">
      <w:pPr>
        <w:rPr>
          <w:sz w:val="16"/>
        </w:rPr>
      </w:pPr>
      <w:r w:rsidRPr="00C442F5">
        <w:rPr>
          <w:sz w:val="16"/>
        </w:rPr>
        <w:t>If U.S. society descends into tribal warfare, it will not only become harder to convince other nations of the superiority of the American way, it will also entail a gradual deterioration in economic performance.</w:t>
      </w:r>
    </w:p>
    <w:p w:rsidR="009D4FFA" w:rsidRPr="00C442F5" w:rsidRDefault="009D4FFA" w:rsidP="009D4FFA">
      <w:pPr>
        <w:rPr>
          <w:sz w:val="16"/>
        </w:rPr>
      </w:pPr>
      <w:r w:rsidRPr="00C442F5">
        <w:rPr>
          <w:sz w:val="16"/>
        </w:rPr>
        <w:t>When Barack Obama ran for president in 2008, he campaigned harshly against Wall Street greed. After he had moved into the White House, that was soon forgotten and replaced with personal wealth building. When Donald Trump ran for office, he could tap into an ample supply of discontent from what Hillary Clinton called a “basket of deplorables.”</w:t>
      </w:r>
    </w:p>
    <w:p w:rsidR="009D4FFA" w:rsidRPr="00956F3E" w:rsidRDefault="009D4FFA" w:rsidP="009D4FFA">
      <w:pPr>
        <w:rPr>
          <w:rStyle w:val="StyleUnderline"/>
        </w:rPr>
      </w:pPr>
      <w:r w:rsidRPr="00A94E44">
        <w:rPr>
          <w:rStyle w:val="StyleUnderline"/>
          <w:highlight w:val="cyan"/>
        </w:rPr>
        <w:t>These</w:t>
      </w:r>
      <w:r w:rsidRPr="00956F3E">
        <w:rPr>
          <w:rStyle w:val="StyleUnderline"/>
        </w:rPr>
        <w:t xml:space="preserve"> three trajectories</w:t>
      </w:r>
      <w:r w:rsidRPr="00C442F5">
        <w:rPr>
          <w:sz w:val="16"/>
        </w:rPr>
        <w:t xml:space="preserve"> may come across as extreme or even sensational. And it must be hedged that media amplify fringe phenomena alien to the majority. That said, they still </w:t>
      </w:r>
      <w:r w:rsidRPr="00A94E44">
        <w:rPr>
          <w:rStyle w:val="Emphasis"/>
          <w:highlight w:val="cyan"/>
        </w:rPr>
        <w:t>highlight</w:t>
      </w:r>
      <w:r w:rsidRPr="00956F3E">
        <w:rPr>
          <w:rStyle w:val="StyleUnderline"/>
        </w:rPr>
        <w:t xml:space="preserve"> the nature of </w:t>
      </w:r>
      <w:r w:rsidRPr="00A94E44">
        <w:rPr>
          <w:rStyle w:val="StyleUnderline"/>
          <w:highlight w:val="cyan"/>
        </w:rPr>
        <w:t>the</w:t>
      </w:r>
      <w:r w:rsidRPr="00956F3E">
        <w:rPr>
          <w:rStyle w:val="StyleUnderline"/>
        </w:rPr>
        <w:t xml:space="preserve"> </w:t>
      </w:r>
      <w:r w:rsidRPr="001A7FE9">
        <w:rPr>
          <w:rStyle w:val="Emphasis"/>
        </w:rPr>
        <w:t xml:space="preserve">slow-moving </w:t>
      </w:r>
      <w:r w:rsidRPr="00A94E44">
        <w:rPr>
          <w:rStyle w:val="Emphasis"/>
          <w:highlight w:val="cyan"/>
        </w:rPr>
        <w:t>erosion</w:t>
      </w:r>
      <w:r w:rsidRPr="00956F3E">
        <w:rPr>
          <w:rStyle w:val="StyleUnderline"/>
        </w:rPr>
        <w:t xml:space="preserve"> of Smith’s “immense fabric of human society,” </w:t>
      </w:r>
      <w:r w:rsidRPr="00A94E44">
        <w:rPr>
          <w:rStyle w:val="StyleUnderline"/>
          <w:highlight w:val="cyan"/>
        </w:rPr>
        <w:t>which</w:t>
      </w:r>
      <w:r w:rsidRPr="00956F3E">
        <w:rPr>
          <w:rStyle w:val="StyleUnderline"/>
        </w:rPr>
        <w:t xml:space="preserve"> may </w:t>
      </w:r>
      <w:r w:rsidRPr="00A94E44">
        <w:rPr>
          <w:rStyle w:val="StyleUnderline"/>
          <w:highlight w:val="cyan"/>
        </w:rPr>
        <w:t xml:space="preserve">have a </w:t>
      </w:r>
      <w:r w:rsidRPr="00A94E44">
        <w:rPr>
          <w:rStyle w:val="Emphasis"/>
          <w:highlight w:val="cyan"/>
        </w:rPr>
        <w:t>profound</w:t>
      </w:r>
      <w:r w:rsidRPr="00956F3E">
        <w:rPr>
          <w:rStyle w:val="StyleUnderline"/>
        </w:rPr>
        <w:t xml:space="preserve"> longer-term </w:t>
      </w:r>
      <w:r w:rsidRPr="00A94E44">
        <w:rPr>
          <w:rStyle w:val="StyleUnderline"/>
          <w:highlight w:val="cyan"/>
        </w:rPr>
        <w:t>impact on</w:t>
      </w:r>
      <w:r w:rsidRPr="00956F3E">
        <w:rPr>
          <w:rStyle w:val="StyleUnderline"/>
        </w:rPr>
        <w:t xml:space="preserve"> the </w:t>
      </w:r>
      <w:r w:rsidRPr="00A94E44">
        <w:rPr>
          <w:rStyle w:val="Emphasis"/>
        </w:rPr>
        <w:t>quality</w:t>
      </w:r>
      <w:r w:rsidRPr="00956F3E">
        <w:rPr>
          <w:rStyle w:val="StyleUnderline"/>
        </w:rPr>
        <w:t xml:space="preserve"> of institutions.</w:t>
      </w:r>
    </w:p>
    <w:p w:rsidR="009D4FFA" w:rsidRPr="00C442F5" w:rsidRDefault="009D4FFA" w:rsidP="009D4FFA">
      <w:pPr>
        <w:rPr>
          <w:sz w:val="16"/>
        </w:rPr>
      </w:pPr>
      <w:r w:rsidRPr="00C442F5">
        <w:rPr>
          <w:sz w:val="16"/>
        </w:rPr>
        <w:t>Scenarios</w:t>
      </w:r>
    </w:p>
    <w:p w:rsidR="009D4FFA" w:rsidRPr="00C442F5" w:rsidRDefault="009D4FFA" w:rsidP="009D4FFA">
      <w:pPr>
        <w:rPr>
          <w:sz w:val="16"/>
        </w:rPr>
      </w:pPr>
      <w:r w:rsidRPr="00C442F5">
        <w:rPr>
          <w:sz w:val="16"/>
        </w:rPr>
        <w:t xml:space="preserve">In a worst-case scenario, </w:t>
      </w:r>
      <w:r w:rsidRPr="00C442F5">
        <w:rPr>
          <w:rStyle w:val="StyleUnderline"/>
        </w:rPr>
        <w:t xml:space="preserve">American society will develop along a trajectory where both traditional and self-realization values are </w:t>
      </w:r>
      <w:r w:rsidRPr="001A7FE9">
        <w:rPr>
          <w:rStyle w:val="Emphasis"/>
        </w:rPr>
        <w:t>turbocharged</w:t>
      </w:r>
      <w:r w:rsidRPr="00C442F5">
        <w:rPr>
          <w:rStyle w:val="StyleUnderline"/>
        </w:rPr>
        <w:t xml:space="preserve"> and where there will be </w:t>
      </w:r>
      <w:r w:rsidRPr="001A7FE9">
        <w:rPr>
          <w:rStyle w:val="Emphasis"/>
        </w:rPr>
        <w:t>little room</w:t>
      </w:r>
      <w:r w:rsidRPr="00C442F5">
        <w:rPr>
          <w:rStyle w:val="StyleUnderline"/>
        </w:rPr>
        <w:t xml:space="preserve"> for interpersonal </w:t>
      </w:r>
      <w:r w:rsidRPr="00A94E44">
        <w:rPr>
          <w:rStyle w:val="StyleUnderline"/>
          <w:highlight w:val="cyan"/>
        </w:rPr>
        <w:t>trust</w:t>
      </w:r>
      <w:r w:rsidRPr="00C442F5">
        <w:rPr>
          <w:rStyle w:val="StyleUnderline"/>
        </w:rPr>
        <w:t xml:space="preserve">, </w:t>
      </w:r>
      <w:r w:rsidRPr="00A94E44">
        <w:rPr>
          <w:rStyle w:val="StyleUnderline"/>
          <w:highlight w:val="cyan"/>
        </w:rPr>
        <w:t>tolerance</w:t>
      </w:r>
      <w:r w:rsidRPr="00A94E44">
        <w:rPr>
          <w:rStyle w:val="StyleUnderline"/>
        </w:rPr>
        <w:t xml:space="preserve"> and</w:t>
      </w:r>
      <w:r w:rsidRPr="00C442F5">
        <w:rPr>
          <w:rStyle w:val="StyleUnderline"/>
        </w:rPr>
        <w:t xml:space="preserve"> broad </w:t>
      </w:r>
      <w:r w:rsidRPr="00A94E44">
        <w:rPr>
          <w:rStyle w:val="StyleUnderline"/>
          <w:highlight w:val="cyan"/>
        </w:rPr>
        <w:t>participation</w:t>
      </w:r>
      <w:r w:rsidRPr="00C442F5">
        <w:rPr>
          <w:rStyle w:val="StyleUnderline"/>
        </w:rPr>
        <w:t>. Battlegrounds will range from local school boards to elite academic establishments</w:t>
      </w:r>
      <w:r w:rsidRPr="00C442F5">
        <w:rPr>
          <w:sz w:val="16"/>
        </w:rPr>
        <w:t>. In the former, advocates of creationism will stand against those who favor gender reassignment. In the latter, battles will rage over divisive issues like white privilege, Critical race theory, and the Black Lives Matter movement.</w:t>
      </w:r>
    </w:p>
    <w:p w:rsidR="009D4FFA" w:rsidRPr="00C442F5" w:rsidRDefault="009D4FFA" w:rsidP="009D4FFA">
      <w:pPr>
        <w:rPr>
          <w:sz w:val="16"/>
        </w:rPr>
      </w:pPr>
      <w:r w:rsidRPr="00C442F5">
        <w:rPr>
          <w:rStyle w:val="StyleUnderline"/>
        </w:rPr>
        <w:t xml:space="preserve">As the two camps sink ever deeper into outright </w:t>
      </w:r>
      <w:r w:rsidRPr="001A7FE9">
        <w:rPr>
          <w:rStyle w:val="Emphasis"/>
        </w:rPr>
        <w:t>demonization</w:t>
      </w:r>
      <w:r w:rsidRPr="00C442F5">
        <w:rPr>
          <w:rStyle w:val="StyleUnderline"/>
        </w:rPr>
        <w:t xml:space="preserve"> of the other side, the </w:t>
      </w:r>
      <w:r w:rsidRPr="001A7FE9">
        <w:rPr>
          <w:rStyle w:val="Emphasis"/>
        </w:rPr>
        <w:t>inability</w:t>
      </w:r>
      <w:r w:rsidRPr="00C442F5">
        <w:rPr>
          <w:rStyle w:val="StyleUnderline"/>
        </w:rPr>
        <w:t xml:space="preserve"> to </w:t>
      </w:r>
      <w:r w:rsidRPr="001A7FE9">
        <w:rPr>
          <w:rStyle w:val="Emphasis"/>
        </w:rPr>
        <w:t>cohabit space</w:t>
      </w:r>
      <w:r w:rsidRPr="00C442F5">
        <w:rPr>
          <w:rStyle w:val="StyleUnderline"/>
        </w:rPr>
        <w:t xml:space="preserve"> with neighbors who hold the “wrong” values will trigger </w:t>
      </w:r>
      <w:r w:rsidRPr="001A7FE9">
        <w:rPr>
          <w:rStyle w:val="Emphasis"/>
        </w:rPr>
        <w:t>interstate migration</w:t>
      </w:r>
      <w:r w:rsidRPr="00C442F5">
        <w:rPr>
          <w:rStyle w:val="StyleUnderline"/>
        </w:rPr>
        <w:t xml:space="preserve"> that will cement the emerging pattern of “</w:t>
      </w:r>
      <w:r w:rsidRPr="001A7FE9">
        <w:rPr>
          <w:rStyle w:val="Emphasis"/>
        </w:rPr>
        <w:t>pure</w:t>
      </w:r>
      <w:r w:rsidRPr="00C442F5">
        <w:rPr>
          <w:rStyle w:val="StyleUnderline"/>
        </w:rPr>
        <w:t>” red and blue states.</w:t>
      </w:r>
      <w:r w:rsidRPr="00C442F5">
        <w:rPr>
          <w:sz w:val="16"/>
        </w:rPr>
        <w:t xml:space="preserve"> One implication of such migration is that </w:t>
      </w:r>
      <w:r w:rsidRPr="00C442F5">
        <w:rPr>
          <w:rStyle w:val="StyleUnderline"/>
        </w:rPr>
        <w:t xml:space="preserve">the outcome of presidential and congressional elections will be determined by a </w:t>
      </w:r>
      <w:r w:rsidRPr="001A7FE9">
        <w:rPr>
          <w:rStyle w:val="Emphasis"/>
        </w:rPr>
        <w:t>shrinking number</w:t>
      </w:r>
      <w:r w:rsidRPr="00C442F5">
        <w:rPr>
          <w:rStyle w:val="StyleUnderline"/>
        </w:rPr>
        <w:t xml:space="preserve"> of </w:t>
      </w:r>
      <w:r w:rsidRPr="001A7FE9">
        <w:rPr>
          <w:rStyle w:val="Emphasis"/>
        </w:rPr>
        <w:t>battleground states</w:t>
      </w:r>
      <w:r w:rsidRPr="00C442F5">
        <w:rPr>
          <w:sz w:val="16"/>
        </w:rPr>
        <w:t xml:space="preserve">, implying that to most voters, such elections become less and less important. Another is that </w:t>
      </w:r>
      <w:r w:rsidRPr="00C442F5">
        <w:rPr>
          <w:rStyle w:val="StyleUnderline"/>
        </w:rPr>
        <w:t xml:space="preserve">increasing challenges against election results will cause an </w:t>
      </w:r>
      <w:r w:rsidRPr="001A7FE9">
        <w:rPr>
          <w:rStyle w:val="Emphasis"/>
        </w:rPr>
        <w:t>erosion</w:t>
      </w:r>
      <w:r w:rsidRPr="00C442F5">
        <w:rPr>
          <w:rStyle w:val="StyleUnderline"/>
        </w:rPr>
        <w:t xml:space="preserve"> in the </w:t>
      </w:r>
      <w:r w:rsidRPr="001A7FE9">
        <w:rPr>
          <w:rStyle w:val="Emphasis"/>
        </w:rPr>
        <w:t>legitimacy</w:t>
      </w:r>
      <w:r w:rsidRPr="00C442F5">
        <w:rPr>
          <w:rStyle w:val="StyleUnderline"/>
        </w:rPr>
        <w:t xml:space="preserve"> of the electoral process </w:t>
      </w:r>
      <w:r w:rsidRPr="00A94E44">
        <w:rPr>
          <w:rStyle w:val="StyleUnderline"/>
          <w:highlight w:val="cyan"/>
        </w:rPr>
        <w:t>and the</w:t>
      </w:r>
      <w:r w:rsidRPr="00C442F5">
        <w:rPr>
          <w:rStyle w:val="StyleUnderline"/>
        </w:rPr>
        <w:t xml:space="preserve"> vital role of </w:t>
      </w:r>
      <w:r w:rsidRPr="00A94E44">
        <w:rPr>
          <w:rStyle w:val="StyleUnderline"/>
          <w:highlight w:val="cyan"/>
        </w:rPr>
        <w:t>federal government</w:t>
      </w:r>
      <w:r w:rsidRPr="00C442F5">
        <w:rPr>
          <w:rStyle w:val="StyleUnderline"/>
        </w:rPr>
        <w:t xml:space="preserve"> institutions</w:t>
      </w:r>
      <w:r w:rsidRPr="00C442F5">
        <w:rPr>
          <w:sz w:val="16"/>
        </w:rPr>
        <w:t>.</w:t>
      </w:r>
    </w:p>
    <w:p w:rsidR="009D4FFA" w:rsidRPr="00CF5444" w:rsidRDefault="009D4FFA" w:rsidP="009D4FFA">
      <w:pPr>
        <w:rPr>
          <w:sz w:val="16"/>
        </w:rPr>
      </w:pPr>
    </w:p>
    <w:p w:rsidR="009D4FFA" w:rsidRDefault="009D4FFA" w:rsidP="009D4FFA">
      <w:pPr>
        <w:pStyle w:val="Heading3"/>
      </w:pPr>
      <w:r>
        <w:t>2NC – Heg Unsustainable – Dollar</w:t>
      </w:r>
    </w:p>
    <w:p w:rsidR="009D4FFA" w:rsidRDefault="009D4FFA" w:rsidP="009D4FFA">
      <w:pPr>
        <w:pStyle w:val="Heading4"/>
        <w:rPr>
          <w:u w:val="single"/>
        </w:rPr>
      </w:pPr>
      <w:r>
        <w:t xml:space="preserve">The dollar will collapse in </w:t>
      </w:r>
      <w:r>
        <w:rPr>
          <w:u w:val="single"/>
        </w:rPr>
        <w:t>two months</w:t>
      </w:r>
      <w:r>
        <w:t xml:space="preserve"> – the BRICS deal </w:t>
      </w:r>
      <w:r>
        <w:rPr>
          <w:u w:val="single"/>
        </w:rPr>
        <w:t>guarantees</w:t>
      </w:r>
    </w:p>
    <w:p w:rsidR="009D4FFA" w:rsidRPr="00266E23" w:rsidRDefault="009D4FFA" w:rsidP="009D4FFA">
      <w:r w:rsidRPr="00D81B8C">
        <w:rPr>
          <w:rStyle w:val="Style13ptBold"/>
        </w:rPr>
        <w:t>Al Mayadeen 23</w:t>
      </w:r>
      <w:r>
        <w:t>, Arab Independent Media Channel quoting James G. Rickards, former CIA advisor, "Ex-CIA advisor predicts date when US dollar hegemony will collapse," 6-7-2023, https://english.almayadeen.net/news/economics/ex-cia-advisor-predicts-date-when-us-dollar-hegemony-will-co, Blitz</w:t>
      </w:r>
    </w:p>
    <w:p w:rsidR="009D4FFA" w:rsidRPr="005118E4" w:rsidRDefault="009D4FFA" w:rsidP="009D4FFA">
      <w:pPr>
        <w:rPr>
          <w:sz w:val="16"/>
        </w:rPr>
      </w:pPr>
      <w:r w:rsidRPr="005118E4">
        <w:rPr>
          <w:sz w:val="16"/>
        </w:rPr>
        <w:t xml:space="preserve">In an op-ed posted on The Daily Reckoning on Tuesday, </w:t>
      </w:r>
      <w:r w:rsidRPr="00691065">
        <w:rPr>
          <w:u w:val="single"/>
        </w:rPr>
        <w:t xml:space="preserve">former CIA </w:t>
      </w:r>
      <w:r w:rsidRPr="005118E4">
        <w:rPr>
          <w:sz w:val="16"/>
        </w:rPr>
        <w:t xml:space="preserve">and Department of Defense </w:t>
      </w:r>
      <w:r w:rsidRPr="00691065">
        <w:rPr>
          <w:u w:val="single"/>
        </w:rPr>
        <w:t>advisor</w:t>
      </w:r>
      <w:r w:rsidRPr="005118E4">
        <w:rPr>
          <w:sz w:val="16"/>
        </w:rPr>
        <w:t xml:space="preserve"> and investment banker James Rickards </w:t>
      </w:r>
      <w:r w:rsidRPr="009A0229">
        <w:rPr>
          <w:u w:val="single"/>
        </w:rPr>
        <w:t xml:space="preserve">predicted that </w:t>
      </w:r>
      <w:r w:rsidRPr="00E96535">
        <w:rPr>
          <w:highlight w:val="cyan"/>
          <w:u w:val="single"/>
        </w:rPr>
        <w:t>August 22 will be the day the</w:t>
      </w:r>
      <w:r w:rsidRPr="00E96535">
        <w:rPr>
          <w:u w:val="single"/>
        </w:rPr>
        <w:t xml:space="preserve"> </w:t>
      </w:r>
      <w:r w:rsidRPr="007357A5">
        <w:rPr>
          <w:rStyle w:val="Emphasis"/>
        </w:rPr>
        <w:t xml:space="preserve">U.S. </w:t>
      </w:r>
      <w:r w:rsidRPr="00E96535">
        <w:rPr>
          <w:rStyle w:val="Emphasis"/>
          <w:highlight w:val="cyan"/>
        </w:rPr>
        <w:t>dollar</w:t>
      </w:r>
      <w:r w:rsidRPr="007357A5">
        <w:rPr>
          <w:rStyle w:val="Emphasis"/>
        </w:rPr>
        <w:t>’s status</w:t>
      </w:r>
      <w:r w:rsidRPr="009A0229">
        <w:rPr>
          <w:u w:val="single"/>
        </w:rPr>
        <w:t>,</w:t>
      </w:r>
      <w:r w:rsidRPr="005118E4">
        <w:rPr>
          <w:sz w:val="16"/>
        </w:rPr>
        <w:t xml:space="preserve"> as </w:t>
      </w:r>
      <w:r w:rsidRPr="009A0229">
        <w:rPr>
          <w:u w:val="single"/>
        </w:rPr>
        <w:t xml:space="preserve">the world reserve currency and medium for exchange </w:t>
      </w:r>
      <w:r w:rsidRPr="00E96535">
        <w:rPr>
          <w:highlight w:val="cyan"/>
          <w:u w:val="single"/>
        </w:rPr>
        <w:t xml:space="preserve">will </w:t>
      </w:r>
      <w:r w:rsidRPr="00E96535">
        <w:rPr>
          <w:rStyle w:val="Emphasis"/>
          <w:highlight w:val="cyan"/>
        </w:rPr>
        <w:t>formally collapse</w:t>
      </w:r>
      <w:r w:rsidRPr="005118E4">
        <w:rPr>
          <w:sz w:val="16"/>
        </w:rPr>
        <w:t>.</w:t>
      </w:r>
    </w:p>
    <w:p w:rsidR="009D4FFA" w:rsidRPr="005118E4" w:rsidRDefault="009D4FFA" w:rsidP="009D4FFA">
      <w:pPr>
        <w:rPr>
          <w:sz w:val="16"/>
        </w:rPr>
      </w:pPr>
      <w:r w:rsidRPr="009A0229">
        <w:rPr>
          <w:u w:val="single"/>
        </w:rPr>
        <w:t xml:space="preserve">Many </w:t>
      </w:r>
      <w:r w:rsidRPr="00A33F5E">
        <w:rPr>
          <w:highlight w:val="cyan"/>
          <w:u w:val="single"/>
        </w:rPr>
        <w:t>factors</w:t>
      </w:r>
      <w:r w:rsidRPr="009A0229">
        <w:rPr>
          <w:u w:val="single"/>
        </w:rPr>
        <w:t xml:space="preserve"> are worth considering, </w:t>
      </w:r>
      <w:r w:rsidRPr="00A33F5E">
        <w:rPr>
          <w:highlight w:val="cyan"/>
          <w:u w:val="single"/>
        </w:rPr>
        <w:t xml:space="preserve">including the </w:t>
      </w:r>
      <w:r w:rsidRPr="00A33F5E">
        <w:rPr>
          <w:rStyle w:val="Emphasis"/>
          <w:highlight w:val="cyan"/>
        </w:rPr>
        <w:t>weaponization</w:t>
      </w:r>
      <w:r w:rsidRPr="00A33F5E">
        <w:rPr>
          <w:highlight w:val="cyan"/>
          <w:u w:val="single"/>
        </w:rPr>
        <w:t xml:space="preserve"> of the dollar</w:t>
      </w:r>
      <w:r w:rsidRPr="005118E4">
        <w:rPr>
          <w:sz w:val="16"/>
        </w:rPr>
        <w:t xml:space="preserve"> against Russia’s economy amid the conflict in Ukraine, </w:t>
      </w:r>
      <w:r w:rsidRPr="009A0229">
        <w:rPr>
          <w:u w:val="single"/>
        </w:rPr>
        <w:t xml:space="preserve">the U.S.’ own </w:t>
      </w:r>
      <w:r w:rsidRPr="00A33F5E">
        <w:rPr>
          <w:rStyle w:val="Emphasis"/>
          <w:highlight w:val="cyan"/>
        </w:rPr>
        <w:t>national debt</w:t>
      </w:r>
      <w:r w:rsidRPr="009A0229">
        <w:rPr>
          <w:u w:val="single"/>
        </w:rPr>
        <w:t xml:space="preserve"> of $31 trillion</w:t>
      </w:r>
      <w:r w:rsidRPr="005118E4">
        <w:rPr>
          <w:sz w:val="16"/>
        </w:rPr>
        <w:t xml:space="preserve">, </w:t>
      </w:r>
      <w:r w:rsidRPr="00A33F5E">
        <w:rPr>
          <w:highlight w:val="cyan"/>
          <w:u w:val="single"/>
        </w:rPr>
        <w:t>and</w:t>
      </w:r>
      <w:r w:rsidRPr="00DF466C">
        <w:rPr>
          <w:u w:val="single"/>
        </w:rPr>
        <w:t xml:space="preserve"> recent talks on the part of </w:t>
      </w:r>
      <w:r w:rsidRPr="00A33F5E">
        <w:rPr>
          <w:highlight w:val="cyan"/>
          <w:u w:val="single"/>
        </w:rPr>
        <w:t>the BRICS+ group</w:t>
      </w:r>
      <w:r w:rsidRPr="00DF466C">
        <w:rPr>
          <w:u w:val="single"/>
        </w:rPr>
        <w:t xml:space="preserve"> to create an </w:t>
      </w:r>
      <w:r w:rsidRPr="00276C43">
        <w:rPr>
          <w:rStyle w:val="Emphasis"/>
        </w:rPr>
        <w:t>alternative trade</w:t>
      </w:r>
      <w:r w:rsidRPr="005118E4">
        <w:rPr>
          <w:sz w:val="16"/>
        </w:rPr>
        <w:t xml:space="preserve"> and reserve currency that would rival the dollar.</w:t>
      </w:r>
    </w:p>
    <w:p w:rsidR="009D4FFA" w:rsidRPr="005118E4" w:rsidRDefault="009D4FFA" w:rsidP="009D4FFA">
      <w:pPr>
        <w:rPr>
          <w:sz w:val="16"/>
        </w:rPr>
      </w:pPr>
      <w:r w:rsidRPr="00DF466C">
        <w:rPr>
          <w:u w:val="single"/>
        </w:rPr>
        <w:t>“On August 22</w:t>
      </w:r>
      <w:r w:rsidRPr="005118E4">
        <w:rPr>
          <w:sz w:val="16"/>
        </w:rPr>
        <w:t xml:space="preserve">, about two-and-a-half months from today, </w:t>
      </w:r>
      <w:r w:rsidRPr="00DF466C">
        <w:rPr>
          <w:u w:val="single"/>
        </w:rPr>
        <w:t xml:space="preserve">the most significant development in international finance since 1971 </w:t>
      </w:r>
      <w:r w:rsidRPr="00A33F5E">
        <w:rPr>
          <w:highlight w:val="cyan"/>
          <w:u w:val="single"/>
        </w:rPr>
        <w:t>will be</w:t>
      </w:r>
      <w:r w:rsidRPr="00DF466C">
        <w:rPr>
          <w:u w:val="single"/>
        </w:rPr>
        <w:t xml:space="preserve"> </w:t>
      </w:r>
      <w:r w:rsidRPr="00276C43">
        <w:rPr>
          <w:rStyle w:val="Emphasis"/>
        </w:rPr>
        <w:t>unveiled</w:t>
      </w:r>
      <w:r w:rsidRPr="005118E4">
        <w:rPr>
          <w:sz w:val="16"/>
        </w:rPr>
        <w:t xml:space="preserve">,” Rickards writes </w:t>
      </w:r>
      <w:r w:rsidRPr="00A33F5E">
        <w:rPr>
          <w:highlight w:val="cyan"/>
          <w:u w:val="single"/>
        </w:rPr>
        <w:t>in reference to</w:t>
      </w:r>
      <w:r w:rsidRPr="00DF466C">
        <w:rPr>
          <w:u w:val="single"/>
        </w:rPr>
        <w:t xml:space="preserve"> the upcoming BRICS+ Leaders Summit which will unveil plans for </w:t>
      </w:r>
      <w:r w:rsidRPr="00A33F5E">
        <w:rPr>
          <w:rStyle w:val="Emphasis"/>
          <w:highlight w:val="cyan"/>
        </w:rPr>
        <w:t>substituting</w:t>
      </w:r>
      <w:r w:rsidRPr="00A33F5E">
        <w:rPr>
          <w:highlight w:val="cyan"/>
          <w:u w:val="single"/>
        </w:rPr>
        <w:t xml:space="preserve"> the dollar</w:t>
      </w:r>
      <w:r w:rsidRPr="00DF466C">
        <w:rPr>
          <w:u w:val="single"/>
        </w:rPr>
        <w:t xml:space="preserve"> in global trade</w:t>
      </w:r>
      <w:r w:rsidRPr="005118E4">
        <w:rPr>
          <w:sz w:val="16"/>
        </w:rPr>
        <w:t>.</w:t>
      </w:r>
    </w:p>
    <w:p w:rsidR="009D4FFA" w:rsidRPr="005118E4" w:rsidRDefault="009D4FFA" w:rsidP="009D4FFA">
      <w:pPr>
        <w:rPr>
          <w:sz w:val="16"/>
        </w:rPr>
      </w:pPr>
      <w:r w:rsidRPr="005118E4">
        <w:rPr>
          <w:sz w:val="16"/>
        </w:rPr>
        <w:t>What is interesting to note is that on that same day in 1971, August 22 was also the day the U.S. dropped the gold standard. “</w:t>
      </w:r>
      <w:r w:rsidRPr="00A33F5E">
        <w:rPr>
          <w:highlight w:val="cyan"/>
          <w:u w:val="single"/>
        </w:rPr>
        <w:t xml:space="preserve">It involves the </w:t>
      </w:r>
      <w:r w:rsidRPr="00A33F5E">
        <w:rPr>
          <w:rStyle w:val="Emphasis"/>
          <w:highlight w:val="cyan"/>
        </w:rPr>
        <w:t>rollout</w:t>
      </w:r>
      <w:r w:rsidRPr="00A33F5E">
        <w:rPr>
          <w:highlight w:val="cyan"/>
          <w:u w:val="single"/>
        </w:rPr>
        <w:t xml:space="preserve"> of a</w:t>
      </w:r>
      <w:r w:rsidRPr="00DF466C">
        <w:rPr>
          <w:u w:val="single"/>
        </w:rPr>
        <w:t xml:space="preserve"> </w:t>
      </w:r>
      <w:r w:rsidRPr="00276C43">
        <w:rPr>
          <w:rStyle w:val="Emphasis"/>
        </w:rPr>
        <w:t>major</w:t>
      </w:r>
      <w:r w:rsidRPr="00DF466C">
        <w:rPr>
          <w:u w:val="single"/>
        </w:rPr>
        <w:t xml:space="preserve"> </w:t>
      </w:r>
      <w:r w:rsidRPr="00A33F5E">
        <w:rPr>
          <w:highlight w:val="cyan"/>
          <w:u w:val="single"/>
        </w:rPr>
        <w:t>new currency that could</w:t>
      </w:r>
      <w:r w:rsidRPr="00DF466C">
        <w:rPr>
          <w:u w:val="single"/>
        </w:rPr>
        <w:t xml:space="preserve"> </w:t>
      </w:r>
      <w:r w:rsidRPr="00834DCD">
        <w:rPr>
          <w:rStyle w:val="Emphasis"/>
        </w:rPr>
        <w:t>weaken</w:t>
      </w:r>
      <w:r w:rsidRPr="00DF466C">
        <w:rPr>
          <w:u w:val="single"/>
        </w:rPr>
        <w:t xml:space="preserve"> the role of the dollar in global payments and ultimately </w:t>
      </w:r>
      <w:r w:rsidRPr="00A33F5E">
        <w:rPr>
          <w:rStyle w:val="Emphasis"/>
          <w:highlight w:val="cyan"/>
        </w:rPr>
        <w:t>displace</w:t>
      </w:r>
      <w:r w:rsidRPr="00A33F5E">
        <w:rPr>
          <w:highlight w:val="cyan"/>
          <w:u w:val="single"/>
        </w:rPr>
        <w:t xml:space="preserve"> the</w:t>
      </w:r>
      <w:r w:rsidRPr="00DF466C">
        <w:rPr>
          <w:u w:val="single"/>
        </w:rPr>
        <w:t xml:space="preserve"> U.S. </w:t>
      </w:r>
      <w:r w:rsidRPr="00A33F5E">
        <w:rPr>
          <w:highlight w:val="cyan"/>
          <w:u w:val="single"/>
        </w:rPr>
        <w:t xml:space="preserve">dollar as the </w:t>
      </w:r>
      <w:r w:rsidRPr="00A33F5E">
        <w:rPr>
          <w:rStyle w:val="Emphasis"/>
          <w:highlight w:val="cyan"/>
        </w:rPr>
        <w:t>leading</w:t>
      </w:r>
      <w:r w:rsidRPr="00834DCD">
        <w:rPr>
          <w:rStyle w:val="Emphasis"/>
        </w:rPr>
        <w:t xml:space="preserve"> payment</w:t>
      </w:r>
      <w:r w:rsidRPr="00DF466C">
        <w:rPr>
          <w:u w:val="single"/>
        </w:rPr>
        <w:t xml:space="preserve"> </w:t>
      </w:r>
      <w:r w:rsidRPr="00A33F5E">
        <w:rPr>
          <w:highlight w:val="cyan"/>
          <w:u w:val="single"/>
        </w:rPr>
        <w:t>currency</w:t>
      </w:r>
      <w:r w:rsidRPr="00DF466C">
        <w:rPr>
          <w:u w:val="single"/>
        </w:rPr>
        <w:t xml:space="preserve"> and reserve currency</w:t>
      </w:r>
      <w:r w:rsidRPr="005118E4">
        <w:rPr>
          <w:sz w:val="16"/>
        </w:rPr>
        <w:t xml:space="preserve">,” Rickards added, noting that </w:t>
      </w:r>
      <w:r w:rsidRPr="00A33F5E">
        <w:rPr>
          <w:highlight w:val="cyan"/>
          <w:u w:val="single"/>
        </w:rPr>
        <w:t>the shift could span</w:t>
      </w:r>
      <w:r w:rsidRPr="00DF466C">
        <w:rPr>
          <w:u w:val="single"/>
        </w:rPr>
        <w:t xml:space="preserve"> over a period of “</w:t>
      </w:r>
      <w:r w:rsidRPr="00A33F5E">
        <w:rPr>
          <w:rStyle w:val="Emphasis"/>
          <w:highlight w:val="cyan"/>
        </w:rPr>
        <w:t>just a few years</w:t>
      </w:r>
      <w:r w:rsidRPr="00DF466C">
        <w:rPr>
          <w:u w:val="single"/>
        </w:rPr>
        <w:t>.”</w:t>
      </w:r>
    </w:p>
    <w:p w:rsidR="009D4FFA" w:rsidRPr="005118E4" w:rsidRDefault="009D4FFA" w:rsidP="009D4FFA">
      <w:pPr>
        <w:rPr>
          <w:sz w:val="16"/>
        </w:rPr>
      </w:pPr>
      <w:r w:rsidRPr="005118E4">
        <w:rPr>
          <w:sz w:val="16"/>
        </w:rPr>
        <w:t xml:space="preserve">Rickards says </w:t>
      </w:r>
      <w:r w:rsidRPr="00A33F5E">
        <w:rPr>
          <w:highlight w:val="cyan"/>
          <w:u w:val="single"/>
        </w:rPr>
        <w:t>the push for a new currency</w:t>
      </w:r>
      <w:r w:rsidRPr="00DF466C">
        <w:rPr>
          <w:u w:val="single"/>
        </w:rPr>
        <w:t xml:space="preserve"> </w:t>
      </w:r>
      <w:r w:rsidRPr="00834DCD">
        <w:rPr>
          <w:rStyle w:val="Emphasis"/>
        </w:rPr>
        <w:t>spearheaded</w:t>
      </w:r>
      <w:r w:rsidRPr="00DF466C">
        <w:rPr>
          <w:u w:val="single"/>
        </w:rPr>
        <w:t xml:space="preserve"> by the BRICS+ group </w:t>
      </w:r>
      <w:r w:rsidRPr="00A33F5E">
        <w:rPr>
          <w:highlight w:val="cyan"/>
          <w:u w:val="single"/>
        </w:rPr>
        <w:t>will</w:t>
      </w:r>
      <w:r w:rsidRPr="00DF466C">
        <w:rPr>
          <w:u w:val="single"/>
        </w:rPr>
        <w:t xml:space="preserve"> “</w:t>
      </w:r>
      <w:r w:rsidRPr="00A33F5E">
        <w:rPr>
          <w:highlight w:val="cyan"/>
          <w:u w:val="single"/>
        </w:rPr>
        <w:t>affect world trade</w:t>
      </w:r>
      <w:r w:rsidRPr="00DF466C">
        <w:rPr>
          <w:u w:val="single"/>
        </w:rPr>
        <w:t xml:space="preserve">, direct foreign investment </w:t>
      </w:r>
      <w:r w:rsidRPr="00A33F5E">
        <w:rPr>
          <w:highlight w:val="cyan"/>
          <w:u w:val="single"/>
        </w:rPr>
        <w:t>and</w:t>
      </w:r>
      <w:r w:rsidRPr="00DF466C">
        <w:rPr>
          <w:u w:val="single"/>
        </w:rPr>
        <w:t xml:space="preserve"> investor </w:t>
      </w:r>
      <w:r w:rsidRPr="00A33F5E">
        <w:rPr>
          <w:highlight w:val="cyan"/>
          <w:u w:val="single"/>
        </w:rPr>
        <w:t xml:space="preserve">portfolios in </w:t>
      </w:r>
      <w:r w:rsidRPr="00A33F5E">
        <w:rPr>
          <w:rStyle w:val="Emphasis"/>
          <w:highlight w:val="cyan"/>
        </w:rPr>
        <w:t>dramatic</w:t>
      </w:r>
      <w:r w:rsidRPr="00DF466C">
        <w:rPr>
          <w:u w:val="single"/>
        </w:rPr>
        <w:t xml:space="preserve"> and </w:t>
      </w:r>
      <w:r w:rsidRPr="00834DCD">
        <w:rPr>
          <w:rStyle w:val="Emphasis"/>
        </w:rPr>
        <w:t>unforeseen</w:t>
      </w:r>
      <w:r w:rsidRPr="00DF466C">
        <w:rPr>
          <w:u w:val="single"/>
        </w:rPr>
        <w:t xml:space="preserve"> </w:t>
      </w:r>
      <w:r w:rsidRPr="00A33F5E">
        <w:rPr>
          <w:highlight w:val="cyan"/>
          <w:u w:val="single"/>
        </w:rPr>
        <w:t>ways</w:t>
      </w:r>
      <w:r w:rsidRPr="005118E4">
        <w:rPr>
          <w:sz w:val="16"/>
        </w:rPr>
        <w:t xml:space="preserve">,” </w:t>
      </w:r>
      <w:r w:rsidRPr="00A33F5E">
        <w:rPr>
          <w:highlight w:val="cyan"/>
          <w:u w:val="single"/>
        </w:rPr>
        <w:t>and cause an “</w:t>
      </w:r>
      <w:r w:rsidRPr="00A33F5E">
        <w:rPr>
          <w:rStyle w:val="Emphasis"/>
          <w:highlight w:val="cyan"/>
        </w:rPr>
        <w:t>unprecedented</w:t>
      </w:r>
      <w:r w:rsidRPr="00DF466C">
        <w:rPr>
          <w:u w:val="single"/>
        </w:rPr>
        <w:t xml:space="preserve"> […] </w:t>
      </w:r>
      <w:r w:rsidRPr="005118E4">
        <w:rPr>
          <w:rStyle w:val="Emphasis"/>
        </w:rPr>
        <w:t xml:space="preserve">geopolitical </w:t>
      </w:r>
      <w:r w:rsidRPr="00A33F5E">
        <w:rPr>
          <w:rStyle w:val="Emphasis"/>
          <w:highlight w:val="cyan"/>
        </w:rPr>
        <w:t>shockwave</w:t>
      </w:r>
      <w:r w:rsidRPr="005118E4">
        <w:rPr>
          <w:sz w:val="16"/>
        </w:rPr>
        <w:t>.”</w:t>
      </w:r>
    </w:p>
    <w:p w:rsidR="009D4FFA" w:rsidRPr="005118E4" w:rsidRDefault="009D4FFA" w:rsidP="009D4FFA">
      <w:pPr>
        <w:rPr>
          <w:sz w:val="16"/>
        </w:rPr>
      </w:pPr>
      <w:r w:rsidRPr="005118E4">
        <w:rPr>
          <w:sz w:val="16"/>
        </w:rPr>
        <w:t xml:space="preserve">He also said that </w:t>
      </w:r>
      <w:r w:rsidRPr="00DF466C">
        <w:rPr>
          <w:u w:val="single"/>
        </w:rPr>
        <w:t xml:space="preserve">the BRICS+ plans for expansion are “the </w:t>
      </w:r>
      <w:r w:rsidRPr="005118E4">
        <w:rPr>
          <w:rStyle w:val="Emphasis"/>
        </w:rPr>
        <w:t>most important development</w:t>
      </w:r>
      <w:r w:rsidRPr="00DF466C">
        <w:rPr>
          <w:u w:val="single"/>
        </w:rPr>
        <w:t xml:space="preserve"> of the BRICS system,”</w:t>
      </w:r>
      <w:r w:rsidRPr="005118E4">
        <w:rPr>
          <w:sz w:val="16"/>
        </w:rPr>
        <w:t xml:space="preserve"> noting that eight countries have so far already applied for membership, along with twelve others expressing an interest in joining the bloc, including Saudi Arabia, which assisted the U.S. in propelling the dollar currency to the status of world hegemon through establishing the petrodollar system.</w:t>
      </w:r>
    </w:p>
    <w:p w:rsidR="009D4FFA" w:rsidRPr="005118E4" w:rsidRDefault="009D4FFA" w:rsidP="009D4FFA">
      <w:pPr>
        <w:rPr>
          <w:sz w:val="16"/>
        </w:rPr>
      </w:pPr>
      <w:r w:rsidRPr="005118E4">
        <w:rPr>
          <w:sz w:val="16"/>
        </w:rPr>
        <w:t>“</w:t>
      </w:r>
      <w:r w:rsidRPr="00DF466C">
        <w:rPr>
          <w:u w:val="single"/>
        </w:rPr>
        <w:t xml:space="preserve">There’s more to this list than just increasing the </w:t>
      </w:r>
      <w:r w:rsidRPr="005118E4">
        <w:rPr>
          <w:rStyle w:val="Emphasis"/>
        </w:rPr>
        <w:t>headcount</w:t>
      </w:r>
      <w:r w:rsidRPr="00DF466C">
        <w:rPr>
          <w:u w:val="single"/>
        </w:rPr>
        <w:t xml:space="preserve"> at future BRICS meetings</w:t>
      </w:r>
      <w:r w:rsidRPr="005118E4">
        <w:rPr>
          <w:sz w:val="16"/>
        </w:rPr>
        <w:t>,” Rickards emphasized, pointing out that “</w:t>
      </w:r>
      <w:r w:rsidRPr="00A33F5E">
        <w:rPr>
          <w:highlight w:val="cyan"/>
          <w:u w:val="single"/>
        </w:rPr>
        <w:t>if Saudi Arabia and Russia are</w:t>
      </w:r>
      <w:r w:rsidRPr="00DF466C">
        <w:rPr>
          <w:u w:val="single"/>
        </w:rPr>
        <w:t xml:space="preserve"> both </w:t>
      </w:r>
      <w:r w:rsidRPr="00A33F5E">
        <w:rPr>
          <w:highlight w:val="cyan"/>
          <w:u w:val="single"/>
        </w:rPr>
        <w:t>members</w:t>
      </w:r>
      <w:r w:rsidRPr="00DF466C">
        <w:rPr>
          <w:u w:val="single"/>
        </w:rPr>
        <w:t xml:space="preserve">, </w:t>
      </w:r>
      <w:r w:rsidRPr="00B5402D">
        <w:rPr>
          <w:highlight w:val="cyan"/>
          <w:u w:val="single"/>
        </w:rPr>
        <w:t>you have</w:t>
      </w:r>
      <w:r w:rsidRPr="00DF466C">
        <w:rPr>
          <w:u w:val="single"/>
        </w:rPr>
        <w:t xml:space="preserve"> two of </w:t>
      </w:r>
      <w:r w:rsidRPr="00B5402D">
        <w:rPr>
          <w:highlight w:val="cyan"/>
          <w:u w:val="single"/>
        </w:rPr>
        <w:t>the</w:t>
      </w:r>
      <w:r w:rsidRPr="00DF466C">
        <w:rPr>
          <w:u w:val="single"/>
        </w:rPr>
        <w:t xml:space="preserve"> three </w:t>
      </w:r>
      <w:r w:rsidRPr="00B5402D">
        <w:rPr>
          <w:rStyle w:val="Emphasis"/>
          <w:highlight w:val="cyan"/>
        </w:rPr>
        <w:t>largest energy producers</w:t>
      </w:r>
      <w:r w:rsidRPr="00B5402D">
        <w:rPr>
          <w:highlight w:val="cyan"/>
          <w:u w:val="single"/>
        </w:rPr>
        <w:t xml:space="preserve"> under one tent</w:t>
      </w:r>
      <w:r w:rsidRPr="005118E4">
        <w:rPr>
          <w:sz w:val="16"/>
        </w:rPr>
        <w:t xml:space="preserve"> (the U.S. is the other member of the energy Big Three).”</w:t>
      </w:r>
    </w:p>
    <w:p w:rsidR="009D4FFA" w:rsidRPr="005118E4" w:rsidRDefault="009D4FFA" w:rsidP="009D4FFA">
      <w:pPr>
        <w:rPr>
          <w:sz w:val="16"/>
        </w:rPr>
      </w:pPr>
      <w:r w:rsidRPr="005118E4">
        <w:rPr>
          <w:sz w:val="16"/>
        </w:rPr>
        <w:t>On another note, the BRICS countries make up 30 percent of the world’s surface, with 50 percent of global wheat and rice production, and 15 percent of the planet’s gold reserves. It accounts for 40 percent of the world population, 28 percent of nominal GDP (pending Saudi Arabia’s membership), and 52 percent is measured under the PPP formula.</w:t>
      </w:r>
    </w:p>
    <w:p w:rsidR="009D4FFA" w:rsidRPr="005118E4" w:rsidRDefault="009D4FFA" w:rsidP="009D4FFA">
      <w:pPr>
        <w:rPr>
          <w:sz w:val="16"/>
        </w:rPr>
      </w:pPr>
      <w:r w:rsidRPr="005118E4">
        <w:rPr>
          <w:sz w:val="16"/>
        </w:rPr>
        <w:t>“</w:t>
      </w:r>
      <w:r w:rsidRPr="00DF466C">
        <w:rPr>
          <w:u w:val="single"/>
        </w:rPr>
        <w:t>By every measure</w:t>
      </w:r>
      <w:r w:rsidRPr="005118E4">
        <w:rPr>
          <w:sz w:val="16"/>
        </w:rPr>
        <w:t>—population, landmass, energy output, GDP, food output, and nuclear weapons—</w:t>
      </w:r>
      <w:r w:rsidRPr="00B5402D">
        <w:rPr>
          <w:highlight w:val="cyan"/>
          <w:u w:val="single"/>
        </w:rPr>
        <w:t>BRICS is</w:t>
      </w:r>
      <w:r w:rsidRPr="00DF466C">
        <w:rPr>
          <w:u w:val="single"/>
        </w:rPr>
        <w:t xml:space="preserve"> </w:t>
      </w:r>
      <w:r w:rsidRPr="005118E4">
        <w:rPr>
          <w:rStyle w:val="Emphasis"/>
        </w:rPr>
        <w:t>not</w:t>
      </w:r>
      <w:r w:rsidRPr="00DF466C">
        <w:rPr>
          <w:u w:val="single"/>
        </w:rPr>
        <w:t xml:space="preserve"> just another </w:t>
      </w:r>
      <w:r w:rsidRPr="005118E4">
        <w:rPr>
          <w:rStyle w:val="Emphasis"/>
        </w:rPr>
        <w:t>multilateral debating society</w:t>
      </w:r>
      <w:r w:rsidRPr="00DF466C">
        <w:rPr>
          <w:u w:val="single"/>
        </w:rPr>
        <w:t xml:space="preserve">. They are </w:t>
      </w:r>
      <w:r w:rsidRPr="00B5402D">
        <w:rPr>
          <w:highlight w:val="cyan"/>
          <w:u w:val="single"/>
        </w:rPr>
        <w:t xml:space="preserve">a </w:t>
      </w:r>
      <w:r w:rsidRPr="00B5402D">
        <w:rPr>
          <w:rStyle w:val="Emphasis"/>
          <w:highlight w:val="cyan"/>
        </w:rPr>
        <w:t>substantial</w:t>
      </w:r>
      <w:r w:rsidRPr="00DF466C">
        <w:rPr>
          <w:u w:val="single"/>
        </w:rPr>
        <w:t xml:space="preserve"> and </w:t>
      </w:r>
      <w:r w:rsidRPr="005118E4">
        <w:rPr>
          <w:rStyle w:val="Emphasis"/>
        </w:rPr>
        <w:t xml:space="preserve">credible </w:t>
      </w:r>
      <w:r w:rsidRPr="00B5402D">
        <w:rPr>
          <w:rStyle w:val="Emphasis"/>
          <w:highlight w:val="cyan"/>
        </w:rPr>
        <w:t>alternative</w:t>
      </w:r>
      <w:r w:rsidRPr="00B5402D">
        <w:rPr>
          <w:highlight w:val="cyan"/>
          <w:u w:val="single"/>
        </w:rPr>
        <w:t xml:space="preserve"> to Western hegemony</w:t>
      </w:r>
      <w:r w:rsidRPr="005118E4">
        <w:rPr>
          <w:sz w:val="16"/>
        </w:rPr>
        <w:t>,” Rickards said.</w:t>
      </w:r>
    </w:p>
    <w:p w:rsidR="009D4FFA" w:rsidRPr="005118E4" w:rsidRDefault="009D4FFA" w:rsidP="009D4FFA">
      <w:pPr>
        <w:rPr>
          <w:sz w:val="16"/>
        </w:rPr>
      </w:pPr>
      <w:r w:rsidRPr="005118E4">
        <w:rPr>
          <w:sz w:val="16"/>
        </w:rPr>
        <w:t xml:space="preserve">Accordingly, </w:t>
      </w:r>
      <w:r w:rsidRPr="00DF466C">
        <w:rPr>
          <w:u w:val="single"/>
        </w:rPr>
        <w:t xml:space="preserve">when </w:t>
      </w:r>
      <w:r w:rsidRPr="00B5402D">
        <w:rPr>
          <w:highlight w:val="cyan"/>
          <w:u w:val="single"/>
        </w:rPr>
        <w:t>the</w:t>
      </w:r>
      <w:r w:rsidRPr="00DF466C">
        <w:rPr>
          <w:u w:val="single"/>
        </w:rPr>
        <w:t xml:space="preserve"> bloc launches its </w:t>
      </w:r>
      <w:r w:rsidRPr="00B5402D">
        <w:rPr>
          <w:highlight w:val="cyan"/>
          <w:u w:val="single"/>
        </w:rPr>
        <w:t>new currency</w:t>
      </w:r>
      <w:r w:rsidRPr="00DF466C">
        <w:rPr>
          <w:u w:val="single"/>
        </w:rPr>
        <w:t xml:space="preserve">, it </w:t>
      </w:r>
      <w:r w:rsidRPr="00B5402D">
        <w:rPr>
          <w:highlight w:val="cyan"/>
          <w:u w:val="single"/>
        </w:rPr>
        <w:t>will</w:t>
      </w:r>
      <w:r w:rsidRPr="00DF466C">
        <w:rPr>
          <w:u w:val="single"/>
        </w:rPr>
        <w:t xml:space="preserve"> not simply “fall on an </w:t>
      </w:r>
      <w:r w:rsidRPr="005118E4">
        <w:rPr>
          <w:rStyle w:val="Emphasis"/>
        </w:rPr>
        <w:t>empty field</w:t>
      </w:r>
      <w:r w:rsidRPr="005118E4">
        <w:rPr>
          <w:sz w:val="16"/>
        </w:rPr>
        <w:t xml:space="preserve">,” </w:t>
      </w:r>
      <w:r w:rsidRPr="00DF466C">
        <w:rPr>
          <w:u w:val="single"/>
        </w:rPr>
        <w:t xml:space="preserve">but </w:t>
      </w:r>
      <w:r w:rsidRPr="00B5402D">
        <w:rPr>
          <w:highlight w:val="cyan"/>
          <w:u w:val="single"/>
        </w:rPr>
        <w:t>be integrated</w:t>
      </w:r>
      <w:r w:rsidRPr="00DF466C">
        <w:rPr>
          <w:u w:val="single"/>
        </w:rPr>
        <w:t xml:space="preserve"> “</w:t>
      </w:r>
      <w:r w:rsidRPr="00B5402D">
        <w:rPr>
          <w:highlight w:val="cyan"/>
          <w:u w:val="single"/>
        </w:rPr>
        <w:t xml:space="preserve">into a </w:t>
      </w:r>
      <w:r w:rsidRPr="00B5402D">
        <w:rPr>
          <w:rStyle w:val="Emphasis"/>
          <w:highlight w:val="cyan"/>
        </w:rPr>
        <w:t>sophisticated network</w:t>
      </w:r>
      <w:r w:rsidRPr="00DF466C">
        <w:rPr>
          <w:u w:val="single"/>
        </w:rPr>
        <w:t xml:space="preserve"> of capital and communications</w:t>
      </w:r>
      <w:r w:rsidRPr="005118E4">
        <w:rPr>
          <w:sz w:val="16"/>
        </w:rPr>
        <w:t>,” which should “greatly enhance its chances of success,” he argued.</w:t>
      </w:r>
    </w:p>
    <w:p w:rsidR="009D4FFA" w:rsidRPr="005118E4" w:rsidRDefault="009D4FFA" w:rsidP="009D4FFA">
      <w:pPr>
        <w:rPr>
          <w:sz w:val="16"/>
        </w:rPr>
      </w:pPr>
      <w:r w:rsidRPr="005118E4">
        <w:rPr>
          <w:sz w:val="16"/>
        </w:rPr>
        <w:t xml:space="preserve">Elsewhere in the op-ed, Rickards said that </w:t>
      </w:r>
      <w:r w:rsidRPr="00DF466C">
        <w:rPr>
          <w:u w:val="single"/>
        </w:rPr>
        <w:t xml:space="preserve">the BRICS currency is expected to be pegged to a </w:t>
      </w:r>
      <w:r w:rsidRPr="005118E4">
        <w:rPr>
          <w:rStyle w:val="Emphasis"/>
        </w:rPr>
        <w:t>basket</w:t>
      </w:r>
      <w:r w:rsidRPr="00DF466C">
        <w:rPr>
          <w:u w:val="single"/>
        </w:rPr>
        <w:t xml:space="preserve"> of </w:t>
      </w:r>
      <w:r w:rsidRPr="005118E4">
        <w:rPr>
          <w:rStyle w:val="Emphasis"/>
        </w:rPr>
        <w:t>trade commodities</w:t>
      </w:r>
      <w:r w:rsidRPr="005118E4">
        <w:rPr>
          <w:sz w:val="16"/>
        </w:rPr>
        <w:t xml:space="preserve"> or gold, and will likely appear in the form of a digital currency instead of paper money.</w:t>
      </w:r>
    </w:p>
    <w:p w:rsidR="009D4FFA" w:rsidRPr="005118E4" w:rsidRDefault="009D4FFA" w:rsidP="009D4FFA">
      <w:pPr>
        <w:rPr>
          <w:sz w:val="16"/>
        </w:rPr>
      </w:pPr>
      <w:r w:rsidRPr="005118E4">
        <w:rPr>
          <w:sz w:val="16"/>
        </w:rPr>
        <w:t>He also said that chances for success for the BRICS currency to replace the U.S. dollar will depend on the formation of an alternative to the U.S. bonds market which is seen as the safest bet to safeguard assets value.</w:t>
      </w:r>
    </w:p>
    <w:p w:rsidR="009D4FFA" w:rsidRPr="005118E4" w:rsidRDefault="009D4FFA" w:rsidP="009D4FFA">
      <w:pPr>
        <w:rPr>
          <w:sz w:val="16"/>
        </w:rPr>
      </w:pPr>
      <w:r w:rsidRPr="005118E4">
        <w:rPr>
          <w:sz w:val="16"/>
        </w:rPr>
        <w:t>“The key is to create a BRICS+ currency bond market in 20 or more countries at once, relying on retail investors in each country to buy the bonds. The BRICS+ bonds would be offered through banks and postal offices and other retail outlets. They would be denominated in BRICS+ currency, but investors could purchase them in local currency at market-based exchange rates. Since the currency is gold-backed it would offer an attractive store of value compared with inflation,” Rickards writes.</w:t>
      </w:r>
    </w:p>
    <w:p w:rsidR="009D4FFA" w:rsidRPr="005118E4" w:rsidRDefault="009D4FFA" w:rsidP="009D4FFA">
      <w:pPr>
        <w:rPr>
          <w:sz w:val="16"/>
        </w:rPr>
      </w:pPr>
      <w:r w:rsidRPr="005118E4">
        <w:rPr>
          <w:sz w:val="16"/>
        </w:rPr>
        <w:t xml:space="preserve">He added that “if the BRICS+ use </w:t>
      </w:r>
      <w:r w:rsidRPr="00B5402D">
        <w:rPr>
          <w:highlight w:val="cyan"/>
          <w:u w:val="single"/>
        </w:rPr>
        <w:t>a</w:t>
      </w:r>
      <w:r w:rsidRPr="007357A5">
        <w:rPr>
          <w:u w:val="single"/>
        </w:rPr>
        <w:t xml:space="preserve"> kind of </w:t>
      </w:r>
      <w:r w:rsidRPr="00B5402D">
        <w:rPr>
          <w:rStyle w:val="Emphasis"/>
          <w:highlight w:val="cyan"/>
        </w:rPr>
        <w:t>Liberty Bond</w:t>
      </w:r>
      <w:r w:rsidRPr="005118E4">
        <w:rPr>
          <w:sz w:val="16"/>
        </w:rPr>
        <w:t xml:space="preserve"> patriotic </w:t>
      </w:r>
      <w:r w:rsidRPr="007357A5">
        <w:rPr>
          <w:u w:val="single"/>
        </w:rPr>
        <w:t>model</w:t>
      </w:r>
      <w:r w:rsidRPr="005118E4">
        <w:rPr>
          <w:sz w:val="16"/>
        </w:rPr>
        <w:t xml:space="preserve">, they may well </w:t>
      </w:r>
      <w:r w:rsidRPr="00B5402D">
        <w:rPr>
          <w:highlight w:val="cyan"/>
          <w:u w:val="single"/>
        </w:rPr>
        <w:t>be able to create</w:t>
      </w:r>
      <w:r w:rsidRPr="007357A5">
        <w:rPr>
          <w:u w:val="single"/>
        </w:rPr>
        <w:t xml:space="preserve"> </w:t>
      </w:r>
      <w:r w:rsidRPr="005118E4">
        <w:rPr>
          <w:rStyle w:val="Emphasis"/>
        </w:rPr>
        <w:t xml:space="preserve">international </w:t>
      </w:r>
      <w:r w:rsidRPr="00B5402D">
        <w:rPr>
          <w:rStyle w:val="Emphasis"/>
          <w:highlight w:val="cyan"/>
        </w:rPr>
        <w:t>reserve assets</w:t>
      </w:r>
      <w:r w:rsidRPr="007357A5">
        <w:rPr>
          <w:u w:val="single"/>
        </w:rPr>
        <w:t xml:space="preserve"> denominated in the BRICS+ currency even in the </w:t>
      </w:r>
      <w:r w:rsidRPr="005118E4">
        <w:rPr>
          <w:rStyle w:val="Emphasis"/>
        </w:rPr>
        <w:t>absence</w:t>
      </w:r>
      <w:r w:rsidRPr="007357A5">
        <w:rPr>
          <w:u w:val="single"/>
        </w:rPr>
        <w:t xml:space="preserve"> of developed </w:t>
      </w:r>
      <w:r w:rsidRPr="005118E4">
        <w:rPr>
          <w:rStyle w:val="Emphasis"/>
        </w:rPr>
        <w:t>market support</w:t>
      </w:r>
      <w:r w:rsidRPr="005118E4">
        <w:rPr>
          <w:sz w:val="16"/>
        </w:rPr>
        <w:t>. This entire turn of events—introduction of a new gold-backed currency, rapid adoption as a payment currency, and gradual use as a reserve asset currency—will begin on August 22, 2023, after years of development.”</w:t>
      </w:r>
    </w:p>
    <w:p w:rsidR="009D4FFA" w:rsidRPr="005118E4" w:rsidRDefault="009D4FFA" w:rsidP="009D4FFA">
      <w:pPr>
        <w:rPr>
          <w:sz w:val="16"/>
        </w:rPr>
      </w:pPr>
      <w:r w:rsidRPr="00B5402D">
        <w:rPr>
          <w:highlight w:val="cyan"/>
          <w:u w:val="single"/>
        </w:rPr>
        <w:t>The</w:t>
      </w:r>
      <w:r w:rsidRPr="007357A5">
        <w:rPr>
          <w:u w:val="single"/>
        </w:rPr>
        <w:t xml:space="preserve"> collective </w:t>
      </w:r>
      <w:r w:rsidRPr="00B5402D">
        <w:rPr>
          <w:highlight w:val="cyan"/>
          <w:u w:val="single"/>
        </w:rPr>
        <w:t>push to replace the</w:t>
      </w:r>
      <w:r w:rsidRPr="007357A5">
        <w:rPr>
          <w:u w:val="single"/>
        </w:rPr>
        <w:t xml:space="preserve"> U.S. </w:t>
      </w:r>
      <w:r w:rsidRPr="00B5402D">
        <w:rPr>
          <w:highlight w:val="cyan"/>
          <w:u w:val="single"/>
        </w:rPr>
        <w:t>dollar</w:t>
      </w:r>
      <w:r w:rsidRPr="007357A5">
        <w:rPr>
          <w:u w:val="single"/>
        </w:rPr>
        <w:t xml:space="preserve"> as the world reserve currency </w:t>
      </w:r>
      <w:r w:rsidRPr="00B5402D">
        <w:rPr>
          <w:highlight w:val="cyan"/>
          <w:u w:val="single"/>
        </w:rPr>
        <w:t>has much to do with</w:t>
      </w:r>
      <w:r w:rsidRPr="007357A5">
        <w:rPr>
          <w:u w:val="single"/>
        </w:rPr>
        <w:t xml:space="preserve"> Washington’s “</w:t>
      </w:r>
      <w:r w:rsidRPr="00B5402D">
        <w:rPr>
          <w:rStyle w:val="Emphasis"/>
          <w:highlight w:val="cyan"/>
        </w:rPr>
        <w:t>weaponization</w:t>
      </w:r>
      <w:r w:rsidRPr="007357A5">
        <w:rPr>
          <w:u w:val="single"/>
        </w:rPr>
        <w:t xml:space="preserve"> of the dollar</w:t>
      </w:r>
      <w:r w:rsidRPr="005118E4">
        <w:rPr>
          <w:sz w:val="16"/>
        </w:rPr>
        <w:t xml:space="preserve"> through the use of sanctions,” Rickards writes.</w:t>
      </w:r>
    </w:p>
    <w:p w:rsidR="009D4FFA" w:rsidRPr="005118E4" w:rsidRDefault="009D4FFA" w:rsidP="009D4FFA">
      <w:pPr>
        <w:rPr>
          <w:sz w:val="16"/>
        </w:rPr>
      </w:pPr>
      <w:r w:rsidRPr="005118E4">
        <w:rPr>
          <w:sz w:val="16"/>
        </w:rPr>
        <w:t>“On numerous occasions from 2007-2014, I warned U.S. officials from the Treasury, Pentagon, and intelligence community that overuse or abuse of dollar sanctions would lead adversaries to abandon the dollar to avoid the impact of sanctions. Such abandonment would lead to the diluted potency of sanctions, unforeseen costs imposed on the U.S., and eventually to the collapse of confidence in the dollar itself. These warnings were mostly ignored. We have now reached the first and second stages of this forecast and are dangerously close to the third,” the observer wrote.</w:t>
      </w:r>
    </w:p>
    <w:p w:rsidR="009D4FFA" w:rsidRPr="005118E4" w:rsidRDefault="009D4FFA" w:rsidP="009D4FFA">
      <w:pPr>
        <w:rPr>
          <w:sz w:val="16"/>
        </w:rPr>
      </w:pPr>
      <w:r w:rsidRPr="007357A5">
        <w:rPr>
          <w:u w:val="single"/>
        </w:rPr>
        <w:t xml:space="preserve">Western </w:t>
      </w:r>
      <w:r w:rsidRPr="00B5402D">
        <w:rPr>
          <w:highlight w:val="cyan"/>
          <w:u w:val="single"/>
        </w:rPr>
        <w:t>sanctions</w:t>
      </w:r>
      <w:r w:rsidRPr="007357A5">
        <w:rPr>
          <w:u w:val="single"/>
        </w:rPr>
        <w:t xml:space="preserve"> imposed on Russia</w:t>
      </w:r>
      <w:r w:rsidRPr="005118E4">
        <w:rPr>
          <w:sz w:val="16"/>
        </w:rPr>
        <w:t xml:space="preserve"> in 2022 </w:t>
      </w:r>
      <w:r w:rsidRPr="007357A5">
        <w:rPr>
          <w:u w:val="single"/>
        </w:rPr>
        <w:t>have</w:t>
      </w:r>
      <w:r w:rsidRPr="005118E4">
        <w:rPr>
          <w:sz w:val="16"/>
        </w:rPr>
        <w:t xml:space="preserve"> particularly </w:t>
      </w:r>
      <w:r w:rsidRPr="00B5402D">
        <w:rPr>
          <w:highlight w:val="cyan"/>
          <w:u w:val="single"/>
        </w:rPr>
        <w:t xml:space="preserve">hastened the process of </w:t>
      </w:r>
      <w:r w:rsidRPr="00B5402D">
        <w:rPr>
          <w:rStyle w:val="Emphasis"/>
          <w:highlight w:val="cyan"/>
        </w:rPr>
        <w:t>de-dollarization</w:t>
      </w:r>
      <w:r w:rsidRPr="007357A5">
        <w:rPr>
          <w:u w:val="single"/>
        </w:rPr>
        <w:t xml:space="preserve">, causing “many other nations” to realize that “they could be </w:t>
      </w:r>
      <w:r w:rsidRPr="005118E4">
        <w:rPr>
          <w:rStyle w:val="Emphasis"/>
        </w:rPr>
        <w:t>next</w:t>
      </w:r>
      <w:r w:rsidRPr="007357A5">
        <w:rPr>
          <w:u w:val="single"/>
        </w:rPr>
        <w:t xml:space="preserve"> if they </w:t>
      </w:r>
      <w:r w:rsidRPr="005118E4">
        <w:rPr>
          <w:rStyle w:val="Emphasis"/>
        </w:rPr>
        <w:t>run afoul</w:t>
      </w:r>
      <w:r w:rsidRPr="007357A5">
        <w:rPr>
          <w:u w:val="single"/>
        </w:rPr>
        <w:t xml:space="preserve"> of the U.S. on certain issues.”</w:t>
      </w:r>
    </w:p>
    <w:p w:rsidR="009D4FFA" w:rsidRDefault="009D4FFA" w:rsidP="009D4FFA">
      <w:pPr>
        <w:rPr>
          <w:sz w:val="16"/>
        </w:rPr>
      </w:pPr>
      <w:r w:rsidRPr="005118E4">
        <w:rPr>
          <w:sz w:val="16"/>
        </w:rPr>
        <w:t xml:space="preserve">In sum, Rickards predicted that </w:t>
      </w:r>
      <w:r w:rsidRPr="00B5402D">
        <w:rPr>
          <w:highlight w:val="cyan"/>
          <w:u w:val="single"/>
        </w:rPr>
        <w:t>the process</w:t>
      </w:r>
      <w:r w:rsidRPr="007357A5">
        <w:rPr>
          <w:u w:val="single"/>
        </w:rPr>
        <w:t xml:space="preserve"> of de-dollarization </w:t>
      </w:r>
      <w:r w:rsidRPr="00B5402D">
        <w:rPr>
          <w:highlight w:val="cyan"/>
          <w:u w:val="single"/>
        </w:rPr>
        <w:t>could occur at a “much faster”</w:t>
      </w:r>
      <w:r w:rsidRPr="007357A5">
        <w:rPr>
          <w:u w:val="single"/>
        </w:rPr>
        <w:t xml:space="preserve"> pace than he previously expected</w:t>
      </w:r>
      <w:r w:rsidRPr="005118E4">
        <w:rPr>
          <w:sz w:val="16"/>
        </w:rPr>
        <w:t xml:space="preserve">, owing to the fact that several countries are opting to carry out trade and financial transactions in local currencies, but also </w:t>
      </w:r>
      <w:r w:rsidRPr="00B5402D">
        <w:rPr>
          <w:highlight w:val="cyan"/>
          <w:u w:val="single"/>
        </w:rPr>
        <w:t>because of the “growing strategic relationship” between Beijing and Moscow</w:t>
      </w:r>
      <w:r w:rsidRPr="007357A5">
        <w:rPr>
          <w:u w:val="single"/>
        </w:rPr>
        <w:t xml:space="preserve"> “as the two superpowers jointly confront the U.S</w:t>
      </w:r>
      <w:r w:rsidRPr="005118E4">
        <w:rPr>
          <w:sz w:val="16"/>
        </w:rPr>
        <w:t>.”</w:t>
      </w:r>
    </w:p>
    <w:p w:rsidR="009D4FFA" w:rsidRDefault="009D4FFA" w:rsidP="009D4FFA">
      <w:pPr>
        <w:pStyle w:val="Heading3"/>
      </w:pPr>
      <w:r>
        <w:t>2NC – Heg Unsustainable – AT: Ukraine</w:t>
      </w:r>
    </w:p>
    <w:p w:rsidR="009D4FFA" w:rsidRPr="00580AA5" w:rsidRDefault="009D4FFA" w:rsidP="009D4FFA">
      <w:pPr>
        <w:pStyle w:val="Heading4"/>
      </w:pPr>
      <w:r w:rsidRPr="00580AA5">
        <w:t>Ukraine</w:t>
      </w:r>
      <w:r>
        <w:t xml:space="preserve"> shows that US influence is </w:t>
      </w:r>
      <w:r>
        <w:rPr>
          <w:u w:val="single"/>
        </w:rPr>
        <w:t>in decline</w:t>
      </w:r>
      <w:r>
        <w:t xml:space="preserve"> – countries are </w:t>
      </w:r>
      <w:r>
        <w:rPr>
          <w:u w:val="single"/>
        </w:rPr>
        <w:t>ignoring</w:t>
      </w:r>
      <w:r>
        <w:t xml:space="preserve"> pleas for help</w:t>
      </w:r>
    </w:p>
    <w:p w:rsidR="009D4FFA" w:rsidRPr="0014435E" w:rsidRDefault="009D4FFA" w:rsidP="009D4FFA">
      <w:r>
        <w:t xml:space="preserve">William </w:t>
      </w:r>
      <w:r w:rsidRPr="00B82C7D">
        <w:rPr>
          <w:rStyle w:val="Style13ptBold"/>
        </w:rPr>
        <w:t>Minter 23</w:t>
      </w:r>
      <w:r w:rsidRPr="00B82C7D">
        <w:t>,</w:t>
      </w:r>
      <w:r>
        <w:t xml:space="preserve"> senior consultant with the new U.S.-Africa Bridge Building Project, "A world without hegemons," Responsible Statecraft, 6/25/2023, https://responsiblestatecraft.org/2023/06/23/a-world-without-hegemons/ Blitz</w:t>
      </w:r>
    </w:p>
    <w:p w:rsidR="009D4FFA" w:rsidRPr="00233B29" w:rsidRDefault="009D4FFA" w:rsidP="009D4FFA">
      <w:pPr>
        <w:rPr>
          <w:sz w:val="16"/>
        </w:rPr>
      </w:pPr>
      <w:r w:rsidRPr="00233B29">
        <w:rPr>
          <w:sz w:val="16"/>
        </w:rPr>
        <w:t xml:space="preserve">Yet </w:t>
      </w:r>
      <w:r w:rsidRPr="00B82C7D">
        <w:rPr>
          <w:rStyle w:val="StyleUnderline"/>
        </w:rPr>
        <w:t xml:space="preserve">if hegemony means the capacity to get other countries to </w:t>
      </w:r>
      <w:r w:rsidRPr="00233B29">
        <w:rPr>
          <w:rStyle w:val="Emphasis"/>
        </w:rPr>
        <w:t>comply</w:t>
      </w:r>
      <w:r w:rsidRPr="00B82C7D">
        <w:rPr>
          <w:rStyle w:val="StyleUnderline"/>
        </w:rPr>
        <w:t xml:space="preserve"> with one’s </w:t>
      </w:r>
      <w:r w:rsidRPr="00233B29">
        <w:rPr>
          <w:rStyle w:val="Emphasis"/>
        </w:rPr>
        <w:t>demands</w:t>
      </w:r>
      <w:r w:rsidRPr="00B82C7D">
        <w:rPr>
          <w:rStyle w:val="StyleUnderline"/>
        </w:rPr>
        <w:t xml:space="preserve">, </w:t>
      </w:r>
      <w:r w:rsidRPr="00233B29">
        <w:rPr>
          <w:rStyle w:val="StyleUnderline"/>
          <w:highlight w:val="cyan"/>
        </w:rPr>
        <w:t xml:space="preserve">the </w:t>
      </w:r>
      <w:r w:rsidRPr="00233B29">
        <w:rPr>
          <w:rStyle w:val="Emphasis"/>
          <w:highlight w:val="cyan"/>
        </w:rPr>
        <w:t>U</w:t>
      </w:r>
      <w:r w:rsidRPr="00B82C7D">
        <w:rPr>
          <w:rStyle w:val="StyleUnderline"/>
        </w:rPr>
        <w:t xml:space="preserve">nited </w:t>
      </w:r>
      <w:r w:rsidRPr="00CF54C5">
        <w:rPr>
          <w:rStyle w:val="Emphasis"/>
          <w:highlight w:val="cyan"/>
        </w:rPr>
        <w:t>S</w:t>
      </w:r>
      <w:r w:rsidRPr="00B82C7D">
        <w:rPr>
          <w:rStyle w:val="StyleUnderline"/>
        </w:rPr>
        <w:t xml:space="preserve">tates </w:t>
      </w:r>
      <w:r w:rsidRPr="004F7A32">
        <w:rPr>
          <w:rStyle w:val="StyleUnderline"/>
          <w:highlight w:val="cyan"/>
        </w:rPr>
        <w:t xml:space="preserve">is </w:t>
      </w:r>
      <w:r w:rsidRPr="004F7A32">
        <w:rPr>
          <w:rStyle w:val="Emphasis"/>
          <w:highlight w:val="cyan"/>
        </w:rPr>
        <w:t>far</w:t>
      </w:r>
      <w:r w:rsidRPr="00B82C7D">
        <w:rPr>
          <w:rStyle w:val="StyleUnderline"/>
        </w:rPr>
        <w:t xml:space="preserve"> from being </w:t>
      </w:r>
      <w:r w:rsidRPr="00630E35">
        <w:rPr>
          <w:rStyle w:val="StyleUnderline"/>
          <w:highlight w:val="cyan"/>
        </w:rPr>
        <w:t>a global hegemon</w:t>
      </w:r>
      <w:r w:rsidRPr="00233B29">
        <w:rPr>
          <w:sz w:val="16"/>
        </w:rPr>
        <w:t xml:space="preserve">. </w:t>
      </w:r>
      <w:r w:rsidRPr="00630E35">
        <w:rPr>
          <w:rStyle w:val="StyleUnderline"/>
          <w:highlight w:val="cyan"/>
        </w:rPr>
        <w:t>In a</w:t>
      </w:r>
      <w:r w:rsidRPr="00B82C7D">
        <w:rPr>
          <w:rStyle w:val="StyleUnderline"/>
        </w:rPr>
        <w:t xml:space="preserve"> long </w:t>
      </w:r>
      <w:r w:rsidRPr="00630E35">
        <w:rPr>
          <w:rStyle w:val="StyleUnderline"/>
          <w:highlight w:val="cyan"/>
        </w:rPr>
        <w:t xml:space="preserve">series of </w:t>
      </w:r>
      <w:r w:rsidRPr="00630E35">
        <w:rPr>
          <w:rStyle w:val="Emphasis"/>
          <w:highlight w:val="cyan"/>
        </w:rPr>
        <w:t>wars</w:t>
      </w:r>
      <w:r w:rsidRPr="00233B29">
        <w:rPr>
          <w:sz w:val="16"/>
        </w:rPr>
        <w:t xml:space="preserve"> from Korea and Vietnam </w:t>
      </w:r>
      <w:r w:rsidRPr="00B82C7D">
        <w:rPr>
          <w:rStyle w:val="StyleUnderline"/>
        </w:rPr>
        <w:t>in the latter half of the 20th century</w:t>
      </w:r>
      <w:r w:rsidRPr="00233B29">
        <w:rPr>
          <w:sz w:val="16"/>
        </w:rPr>
        <w:t xml:space="preserve"> to Iraq and Afghanistan in the 21st, </w:t>
      </w:r>
      <w:r w:rsidRPr="00630E35">
        <w:rPr>
          <w:rStyle w:val="StyleUnderline"/>
          <w:highlight w:val="cyan"/>
        </w:rPr>
        <w:t xml:space="preserve">the </w:t>
      </w:r>
      <w:r w:rsidRPr="00630E35">
        <w:rPr>
          <w:rStyle w:val="Emphasis"/>
          <w:highlight w:val="cyan"/>
        </w:rPr>
        <w:t>U</w:t>
      </w:r>
      <w:r w:rsidRPr="00B82C7D">
        <w:rPr>
          <w:rStyle w:val="StyleUnderline"/>
        </w:rPr>
        <w:t xml:space="preserve">nited </w:t>
      </w:r>
      <w:r w:rsidRPr="00630E35">
        <w:rPr>
          <w:rStyle w:val="Emphasis"/>
          <w:highlight w:val="cyan"/>
        </w:rPr>
        <w:t>S</w:t>
      </w:r>
      <w:r w:rsidRPr="00B82C7D">
        <w:rPr>
          <w:rStyle w:val="StyleUnderline"/>
        </w:rPr>
        <w:t xml:space="preserve">tates has </w:t>
      </w:r>
      <w:r w:rsidRPr="007F4F06">
        <w:rPr>
          <w:rStyle w:val="StyleUnderline"/>
          <w:highlight w:val="cyan"/>
        </w:rPr>
        <w:t>demonstrated the capacity for</w:t>
      </w:r>
      <w:r w:rsidRPr="00B82C7D">
        <w:rPr>
          <w:rStyle w:val="StyleUnderline"/>
        </w:rPr>
        <w:t xml:space="preserve"> </w:t>
      </w:r>
      <w:r w:rsidRPr="00233B29">
        <w:rPr>
          <w:rStyle w:val="Emphasis"/>
        </w:rPr>
        <w:t xml:space="preserve">massive </w:t>
      </w:r>
      <w:r w:rsidRPr="007F4F06">
        <w:rPr>
          <w:rStyle w:val="Emphasis"/>
          <w:highlight w:val="cyan"/>
        </w:rPr>
        <w:t>destruction</w:t>
      </w:r>
      <w:r w:rsidRPr="00B82C7D">
        <w:rPr>
          <w:rStyle w:val="StyleUnderline"/>
        </w:rPr>
        <w:t xml:space="preserve"> but it has won no more than </w:t>
      </w:r>
      <w:r w:rsidRPr="00233B29">
        <w:rPr>
          <w:rStyle w:val="Emphasis"/>
        </w:rPr>
        <w:t>Pyrrhic victories</w:t>
      </w:r>
      <w:r w:rsidRPr="00233B29">
        <w:rPr>
          <w:sz w:val="16"/>
        </w:rPr>
        <w:t xml:space="preserve">. </w:t>
      </w:r>
      <w:r w:rsidRPr="007F4F06">
        <w:rPr>
          <w:rStyle w:val="StyleUnderline"/>
          <w:highlight w:val="cyan"/>
        </w:rPr>
        <w:t>The cost</w:t>
      </w:r>
      <w:r w:rsidRPr="00233B29">
        <w:rPr>
          <w:sz w:val="16"/>
        </w:rPr>
        <w:t xml:space="preserve"> to the United States has </w:t>
      </w:r>
      <w:r w:rsidRPr="007F4F06">
        <w:rPr>
          <w:rStyle w:val="StyleUnderline"/>
          <w:highlight w:val="cyan"/>
        </w:rPr>
        <w:t>included</w:t>
      </w:r>
      <w:r w:rsidRPr="00233B29">
        <w:rPr>
          <w:sz w:val="16"/>
        </w:rPr>
        <w:t xml:space="preserve"> not only lives lost but also </w:t>
      </w:r>
      <w:r w:rsidRPr="007F4F06">
        <w:rPr>
          <w:rStyle w:val="Emphasis"/>
          <w:highlight w:val="cyan"/>
        </w:rPr>
        <w:t>erosion of confidence</w:t>
      </w:r>
      <w:r w:rsidRPr="00B82C7D">
        <w:rPr>
          <w:rStyle w:val="StyleUnderline"/>
        </w:rPr>
        <w:t xml:space="preserve"> at home and abroad</w:t>
      </w:r>
      <w:r w:rsidRPr="00233B29">
        <w:rPr>
          <w:sz w:val="16"/>
        </w:rPr>
        <w:t xml:space="preserve">. </w:t>
      </w:r>
    </w:p>
    <w:p w:rsidR="009D4FFA" w:rsidRPr="00233B29" w:rsidRDefault="009D4FFA" w:rsidP="009D4FFA">
      <w:pPr>
        <w:rPr>
          <w:sz w:val="16"/>
        </w:rPr>
      </w:pPr>
      <w:r w:rsidRPr="00B82C7D">
        <w:rPr>
          <w:rStyle w:val="StyleUnderline"/>
        </w:rPr>
        <w:t>What</w:t>
      </w:r>
      <w:r w:rsidRPr="00233B29">
        <w:rPr>
          <w:sz w:val="16"/>
        </w:rPr>
        <w:t xml:space="preserve">, then, </w:t>
      </w:r>
      <w:r w:rsidRPr="00B82C7D">
        <w:rPr>
          <w:rStyle w:val="StyleUnderline"/>
        </w:rPr>
        <w:t xml:space="preserve">to make of </w:t>
      </w:r>
      <w:r w:rsidRPr="007F4F06">
        <w:rPr>
          <w:rStyle w:val="StyleUnderline"/>
          <w:highlight w:val="cyan"/>
        </w:rPr>
        <w:t xml:space="preserve">the </w:t>
      </w:r>
      <w:r w:rsidRPr="007F4F06">
        <w:rPr>
          <w:rStyle w:val="Emphasis"/>
          <w:highlight w:val="cyan"/>
        </w:rPr>
        <w:t>war in Ukraine</w:t>
      </w:r>
      <w:r w:rsidRPr="00233B29">
        <w:rPr>
          <w:sz w:val="16"/>
        </w:rPr>
        <w:t xml:space="preserve">? </w:t>
      </w:r>
    </w:p>
    <w:p w:rsidR="009D4FFA" w:rsidRPr="00233B29" w:rsidRDefault="009D4FFA" w:rsidP="009D4FFA">
      <w:pPr>
        <w:rPr>
          <w:sz w:val="16"/>
        </w:rPr>
      </w:pPr>
      <w:r w:rsidRPr="00B82C7D">
        <w:rPr>
          <w:rStyle w:val="StyleUnderline"/>
        </w:rPr>
        <w:t xml:space="preserve">In the United States and Britain, many see it as a </w:t>
      </w:r>
      <w:r w:rsidRPr="00233B29">
        <w:rPr>
          <w:rStyle w:val="Emphasis"/>
        </w:rPr>
        <w:t>just war</w:t>
      </w:r>
      <w:r w:rsidRPr="00233B29">
        <w:rPr>
          <w:sz w:val="16"/>
        </w:rPr>
        <w:t>, with images harking back to World War II. Pundits such as Timothy Snyder at Yale University and Timothy Garton Ash at Oxford have extolled Ukrainians’ martial spirit as evocative of the Athenian defense of democracy and the Greek warrior Achilles. Mainstream American media, such as the Washington Post and the New York Times, still devote far more coverage to the war in Ukraine than to any other conflict elsewhere in the world.</w:t>
      </w:r>
    </w:p>
    <w:p w:rsidR="009D4FFA" w:rsidRPr="00233B29" w:rsidRDefault="009D4FFA" w:rsidP="009D4FFA">
      <w:pPr>
        <w:rPr>
          <w:sz w:val="16"/>
        </w:rPr>
      </w:pPr>
      <w:r w:rsidRPr="00233B29">
        <w:rPr>
          <w:sz w:val="16"/>
        </w:rPr>
        <w:t xml:space="preserve">U.S. opinion polls show public support for the war in Ukraine dropping somewhat this year, and some Republicans in Congress have questioned its cost. But </w:t>
      </w:r>
      <w:r w:rsidRPr="00B82C7D">
        <w:rPr>
          <w:rStyle w:val="StyleUnderline"/>
        </w:rPr>
        <w:t xml:space="preserve">most U.S. politicians still see support for </w:t>
      </w:r>
      <w:r w:rsidRPr="00233B29">
        <w:rPr>
          <w:rStyle w:val="Emphasis"/>
        </w:rPr>
        <w:t>negotiations</w:t>
      </w:r>
      <w:r w:rsidRPr="00B82C7D">
        <w:rPr>
          <w:rStyle w:val="StyleUnderline"/>
        </w:rPr>
        <w:t xml:space="preserve"> as a step too far</w:t>
      </w:r>
      <w:r w:rsidRPr="00233B29">
        <w:rPr>
          <w:sz w:val="16"/>
        </w:rPr>
        <w:t xml:space="preserve">. After hastily withdrawing a call for diplomacy last fall, </w:t>
      </w:r>
      <w:r w:rsidRPr="00B82C7D">
        <w:rPr>
          <w:rStyle w:val="StyleUnderline"/>
        </w:rPr>
        <w:t xml:space="preserve">progressive Democrats remain </w:t>
      </w:r>
      <w:r w:rsidRPr="00233B29">
        <w:rPr>
          <w:rStyle w:val="Emphasis"/>
        </w:rPr>
        <w:t>hesitant</w:t>
      </w:r>
      <w:r w:rsidRPr="00B82C7D">
        <w:rPr>
          <w:rStyle w:val="StyleUnderline"/>
        </w:rPr>
        <w:t xml:space="preserve"> to raise their doubts in public</w:t>
      </w:r>
      <w:r w:rsidRPr="00233B29">
        <w:rPr>
          <w:sz w:val="16"/>
        </w:rPr>
        <w:t xml:space="preserve">. Instead, </w:t>
      </w:r>
      <w:r w:rsidRPr="00B82C7D">
        <w:rPr>
          <w:rStyle w:val="StyleUnderline"/>
        </w:rPr>
        <w:t xml:space="preserve">the public calls for negotiation have come from the </w:t>
      </w:r>
      <w:r w:rsidRPr="00233B29">
        <w:rPr>
          <w:rStyle w:val="Emphasis"/>
        </w:rPr>
        <w:t>military</w:t>
      </w:r>
      <w:r w:rsidRPr="00233B29">
        <w:rPr>
          <w:sz w:val="16"/>
        </w:rPr>
        <w:t>, including the current chair of the Joint Chiefs of Staff, General Mark Milley, and his predecessor, Admiral Mike Mullen.</w:t>
      </w:r>
    </w:p>
    <w:p w:rsidR="009D4FFA" w:rsidRPr="00233B29" w:rsidRDefault="009D4FFA" w:rsidP="009D4FFA">
      <w:pPr>
        <w:rPr>
          <w:sz w:val="16"/>
        </w:rPr>
      </w:pPr>
      <w:r w:rsidRPr="00B82C7D">
        <w:rPr>
          <w:rStyle w:val="StyleUnderline"/>
        </w:rPr>
        <w:t>Secretary of State</w:t>
      </w:r>
      <w:r w:rsidRPr="00233B29">
        <w:rPr>
          <w:sz w:val="16"/>
        </w:rPr>
        <w:t xml:space="preserve"> Antony </w:t>
      </w:r>
      <w:r w:rsidRPr="00B82C7D">
        <w:rPr>
          <w:rStyle w:val="StyleUnderline"/>
        </w:rPr>
        <w:t>Blinken</w:t>
      </w:r>
      <w:r w:rsidRPr="00233B29">
        <w:rPr>
          <w:sz w:val="16"/>
        </w:rPr>
        <w:t xml:space="preserve">, in a June 2 speech in Helsinki welcoming Finland to NATO, firmly </w:t>
      </w:r>
      <w:r w:rsidRPr="00233B29">
        <w:rPr>
          <w:rStyle w:val="Emphasis"/>
        </w:rPr>
        <w:t>rejected</w:t>
      </w:r>
      <w:r w:rsidRPr="00B82C7D">
        <w:rPr>
          <w:rStyle w:val="StyleUnderline"/>
        </w:rPr>
        <w:t xml:space="preserve"> the option of a ceasefire in Ukraine</w:t>
      </w:r>
      <w:r w:rsidRPr="00233B29">
        <w:rPr>
          <w:sz w:val="16"/>
        </w:rPr>
        <w:t xml:space="preserve">. President </w:t>
      </w:r>
      <w:r w:rsidRPr="00B82C7D">
        <w:rPr>
          <w:rStyle w:val="StyleUnderline"/>
        </w:rPr>
        <w:t>Biden and</w:t>
      </w:r>
      <w:r w:rsidRPr="00233B29">
        <w:rPr>
          <w:sz w:val="16"/>
        </w:rPr>
        <w:t xml:space="preserve"> British Prime Minister Rishi </w:t>
      </w:r>
      <w:r w:rsidRPr="00B82C7D">
        <w:rPr>
          <w:rStyle w:val="StyleUnderline"/>
        </w:rPr>
        <w:t>Sunak</w:t>
      </w:r>
      <w:r w:rsidRPr="00233B29">
        <w:rPr>
          <w:sz w:val="16"/>
        </w:rPr>
        <w:t xml:space="preserve">, meeting on June 8 at the White House, </w:t>
      </w:r>
      <w:r w:rsidRPr="00233B29">
        <w:rPr>
          <w:rStyle w:val="Emphasis"/>
        </w:rPr>
        <w:t>pledged</w:t>
      </w:r>
      <w:r w:rsidRPr="00B82C7D">
        <w:rPr>
          <w:rStyle w:val="StyleUnderline"/>
        </w:rPr>
        <w:t xml:space="preserve"> that the two countries would continue to support Ukraine for “</w:t>
      </w:r>
      <w:r w:rsidRPr="00233B29">
        <w:rPr>
          <w:rStyle w:val="Emphasis"/>
        </w:rPr>
        <w:t>as long as it takes</w:t>
      </w:r>
      <w:r w:rsidRPr="00B82C7D">
        <w:rPr>
          <w:rStyle w:val="StyleUnderline"/>
        </w:rPr>
        <w:t>.”</w:t>
      </w:r>
      <w:r w:rsidRPr="00233B29">
        <w:rPr>
          <w:sz w:val="16"/>
        </w:rPr>
        <w:t xml:space="preserve"> </w:t>
      </w:r>
    </w:p>
    <w:p w:rsidR="009D4FFA" w:rsidRPr="00233B29" w:rsidRDefault="009D4FFA" w:rsidP="009D4FFA">
      <w:pPr>
        <w:rPr>
          <w:sz w:val="16"/>
        </w:rPr>
      </w:pPr>
      <w:r w:rsidRPr="00233B29">
        <w:rPr>
          <w:sz w:val="16"/>
        </w:rPr>
        <w:t>Russia expert Fiona Hill, now at the Brookings Institution in Washington, is a strong critic of the Russian invasion of Ukraine and of Vladimir Putin’s goal of regaining hegemony over Russia’s immediate neighbors. But speaking at a conference in Tallinn, Estonia, in May, Hill had a striking message for the United States as well. “</w:t>
      </w:r>
      <w:r w:rsidRPr="00B82C7D">
        <w:rPr>
          <w:rStyle w:val="StyleUnderline"/>
        </w:rPr>
        <w:t xml:space="preserve">The war in Ukraine </w:t>
      </w:r>
      <w:r w:rsidRPr="007F4F06">
        <w:rPr>
          <w:rStyle w:val="StyleUnderline"/>
          <w:highlight w:val="cyan"/>
        </w:rPr>
        <w:t>is</w:t>
      </w:r>
      <w:r w:rsidRPr="00B82C7D">
        <w:rPr>
          <w:rStyle w:val="StyleUnderline"/>
        </w:rPr>
        <w:t xml:space="preserve"> perhaps </w:t>
      </w:r>
      <w:r w:rsidRPr="007F4F06">
        <w:rPr>
          <w:rStyle w:val="StyleUnderline"/>
          <w:highlight w:val="cyan"/>
        </w:rPr>
        <w:t xml:space="preserve">the event that makes the </w:t>
      </w:r>
      <w:r w:rsidRPr="007F4F06">
        <w:rPr>
          <w:rStyle w:val="Emphasis"/>
          <w:highlight w:val="cyan"/>
        </w:rPr>
        <w:t>passing</w:t>
      </w:r>
      <w:r w:rsidRPr="007F4F06">
        <w:rPr>
          <w:rStyle w:val="StyleUnderline"/>
          <w:highlight w:val="cyan"/>
        </w:rPr>
        <w:t xml:space="preserve"> of </w:t>
      </w:r>
      <w:r w:rsidRPr="007F4F06">
        <w:rPr>
          <w:rStyle w:val="Emphasis"/>
          <w:highlight w:val="cyan"/>
        </w:rPr>
        <w:t>Pax Americana</w:t>
      </w:r>
      <w:r w:rsidRPr="007F4F06">
        <w:rPr>
          <w:rStyle w:val="StyleUnderline"/>
          <w:highlight w:val="cyan"/>
        </w:rPr>
        <w:t xml:space="preserve"> apparent</w:t>
      </w:r>
      <w:r w:rsidRPr="00B82C7D">
        <w:rPr>
          <w:rStyle w:val="StyleUnderline"/>
        </w:rPr>
        <w:t xml:space="preserve"> to everyone</w:t>
      </w:r>
      <w:r w:rsidRPr="00233B29">
        <w:rPr>
          <w:sz w:val="16"/>
        </w:rPr>
        <w:t xml:space="preserve">. … [Other </w:t>
      </w:r>
      <w:r w:rsidRPr="007F4F06">
        <w:rPr>
          <w:rStyle w:val="StyleUnderline"/>
          <w:highlight w:val="cyan"/>
        </w:rPr>
        <w:t>countries</w:t>
      </w:r>
      <w:r w:rsidRPr="00233B29">
        <w:rPr>
          <w:sz w:val="16"/>
        </w:rPr>
        <w:t xml:space="preserve">] </w:t>
      </w:r>
      <w:r w:rsidRPr="007F4F06">
        <w:rPr>
          <w:rStyle w:val="StyleUnderline"/>
          <w:highlight w:val="cyan"/>
        </w:rPr>
        <w:t xml:space="preserve">want to </w:t>
      </w:r>
      <w:r w:rsidRPr="007F4F06">
        <w:rPr>
          <w:rStyle w:val="Emphasis"/>
          <w:highlight w:val="cyan"/>
        </w:rPr>
        <w:t>decide</w:t>
      </w:r>
      <w:r w:rsidRPr="00233B29">
        <w:rPr>
          <w:sz w:val="16"/>
        </w:rPr>
        <w:t xml:space="preserve">, </w:t>
      </w:r>
      <w:r w:rsidRPr="00B82C7D">
        <w:rPr>
          <w:rStyle w:val="StyleUnderline"/>
        </w:rPr>
        <w:t xml:space="preserve">not be </w:t>
      </w:r>
      <w:r w:rsidRPr="00233B29">
        <w:rPr>
          <w:rStyle w:val="Emphasis"/>
        </w:rPr>
        <w:t>told</w:t>
      </w:r>
      <w:r w:rsidRPr="00B82C7D">
        <w:rPr>
          <w:rStyle w:val="StyleUnderline"/>
        </w:rPr>
        <w:t xml:space="preserve"> </w:t>
      </w:r>
      <w:r w:rsidRPr="007F4F06">
        <w:rPr>
          <w:rStyle w:val="StyleUnderline"/>
          <w:highlight w:val="cyan"/>
        </w:rPr>
        <w:t>what’s in their interest</w:t>
      </w:r>
      <w:r w:rsidRPr="00233B29">
        <w:rPr>
          <w:sz w:val="16"/>
        </w:rPr>
        <w:t xml:space="preserve">. In short, </w:t>
      </w:r>
      <w:r w:rsidRPr="007F4F06">
        <w:rPr>
          <w:rStyle w:val="StyleUnderline"/>
          <w:highlight w:val="cyan"/>
        </w:rPr>
        <w:t xml:space="preserve">in 2023, we hear a </w:t>
      </w:r>
      <w:r w:rsidRPr="007F4F06">
        <w:rPr>
          <w:rStyle w:val="Emphasis"/>
          <w:highlight w:val="cyan"/>
        </w:rPr>
        <w:t>resounding no</w:t>
      </w:r>
      <w:r w:rsidRPr="007F4F06">
        <w:rPr>
          <w:rStyle w:val="StyleUnderline"/>
          <w:highlight w:val="cyan"/>
        </w:rPr>
        <w:t xml:space="preserve"> to U.S. domination</w:t>
      </w:r>
      <w:r w:rsidRPr="00B82C7D">
        <w:rPr>
          <w:rStyle w:val="StyleUnderline"/>
        </w:rPr>
        <w:t xml:space="preserve"> and see a </w:t>
      </w:r>
      <w:r w:rsidRPr="00233B29">
        <w:rPr>
          <w:rStyle w:val="Emphasis"/>
        </w:rPr>
        <w:t>marked appetite</w:t>
      </w:r>
      <w:r w:rsidRPr="00B82C7D">
        <w:rPr>
          <w:rStyle w:val="StyleUnderline"/>
        </w:rPr>
        <w:t xml:space="preserve"> for a world without a </w:t>
      </w:r>
      <w:r w:rsidRPr="00233B29">
        <w:rPr>
          <w:rStyle w:val="Emphasis"/>
        </w:rPr>
        <w:t>hegemon</w:t>
      </w:r>
      <w:r w:rsidRPr="00233B29">
        <w:rPr>
          <w:sz w:val="16"/>
        </w:rPr>
        <w:t>.”</w:t>
      </w:r>
    </w:p>
    <w:p w:rsidR="009D4FFA" w:rsidRPr="00233B29" w:rsidRDefault="009D4FFA" w:rsidP="009D4FFA">
      <w:pPr>
        <w:rPr>
          <w:sz w:val="16"/>
        </w:rPr>
      </w:pPr>
      <w:r w:rsidRPr="00233B29">
        <w:rPr>
          <w:sz w:val="16"/>
        </w:rPr>
        <w:t>She went on to say:</w:t>
      </w:r>
    </w:p>
    <w:p w:rsidR="009D4FFA" w:rsidRPr="00233B29" w:rsidRDefault="009D4FFA" w:rsidP="009D4FFA">
      <w:pPr>
        <w:rPr>
          <w:sz w:val="16"/>
        </w:rPr>
      </w:pPr>
      <w:r w:rsidRPr="00233B29">
        <w:rPr>
          <w:sz w:val="16"/>
        </w:rPr>
        <w:t>“</w:t>
      </w:r>
      <w:r w:rsidRPr="00B82C7D">
        <w:rPr>
          <w:rStyle w:val="StyleUnderline"/>
        </w:rPr>
        <w:t xml:space="preserve">Countries in the Global South’s </w:t>
      </w:r>
      <w:r w:rsidRPr="007F4F06">
        <w:rPr>
          <w:rStyle w:val="Emphasis"/>
          <w:highlight w:val="cyan"/>
        </w:rPr>
        <w:t>resistance</w:t>
      </w:r>
      <w:r w:rsidRPr="007F4F06">
        <w:rPr>
          <w:rStyle w:val="StyleUnderline"/>
          <w:highlight w:val="cyan"/>
        </w:rPr>
        <w:t xml:space="preserve"> to U.S</w:t>
      </w:r>
      <w:r w:rsidRPr="00B82C7D">
        <w:rPr>
          <w:rStyle w:val="StyleUnderline"/>
        </w:rPr>
        <w:t xml:space="preserve">. and European </w:t>
      </w:r>
      <w:r w:rsidRPr="007F4F06">
        <w:rPr>
          <w:rStyle w:val="StyleUnderline"/>
          <w:highlight w:val="cyan"/>
        </w:rPr>
        <w:t>appeals</w:t>
      </w:r>
      <w:r w:rsidRPr="00B82C7D">
        <w:rPr>
          <w:rStyle w:val="StyleUnderline"/>
        </w:rPr>
        <w:t xml:space="preserve"> for solidarity on Ukraine </w:t>
      </w:r>
      <w:r w:rsidRPr="007F4F06">
        <w:rPr>
          <w:rStyle w:val="StyleUnderline"/>
          <w:highlight w:val="cyan"/>
        </w:rPr>
        <w:t xml:space="preserve">are an </w:t>
      </w:r>
      <w:r w:rsidRPr="007F4F06">
        <w:rPr>
          <w:rStyle w:val="Emphasis"/>
          <w:highlight w:val="cyan"/>
        </w:rPr>
        <w:t>open rebellion</w:t>
      </w:r>
      <w:r w:rsidRPr="00233B29">
        <w:rPr>
          <w:sz w:val="16"/>
        </w:rPr>
        <w:t xml:space="preserve">. </w:t>
      </w:r>
      <w:r w:rsidRPr="007F4F06">
        <w:rPr>
          <w:rStyle w:val="StyleUnderline"/>
          <w:highlight w:val="cyan"/>
        </w:rPr>
        <w:t xml:space="preserve">This is a </w:t>
      </w:r>
      <w:r w:rsidRPr="007F4F06">
        <w:rPr>
          <w:rStyle w:val="Emphasis"/>
          <w:highlight w:val="cyan"/>
        </w:rPr>
        <w:t>mutiny</w:t>
      </w:r>
      <w:r w:rsidRPr="007F4F06">
        <w:rPr>
          <w:rStyle w:val="StyleUnderline"/>
          <w:highlight w:val="cyan"/>
        </w:rPr>
        <w:t xml:space="preserve"> against</w:t>
      </w:r>
      <w:r w:rsidRPr="00B82C7D">
        <w:rPr>
          <w:rStyle w:val="StyleUnderline"/>
        </w:rPr>
        <w:t xml:space="preserve"> what they see as </w:t>
      </w:r>
      <w:r w:rsidRPr="007F4F06">
        <w:rPr>
          <w:rStyle w:val="StyleUnderline"/>
          <w:highlight w:val="cyan"/>
        </w:rPr>
        <w:t>the collective West</w:t>
      </w:r>
      <w:r w:rsidRPr="00B82C7D">
        <w:rPr>
          <w:rStyle w:val="StyleUnderline"/>
        </w:rPr>
        <w:t xml:space="preserve"> </w:t>
      </w:r>
      <w:r w:rsidRPr="00233B29">
        <w:rPr>
          <w:rStyle w:val="Emphasis"/>
        </w:rPr>
        <w:t>dominating</w:t>
      </w:r>
      <w:r w:rsidRPr="00B82C7D">
        <w:rPr>
          <w:rStyle w:val="StyleUnderline"/>
        </w:rPr>
        <w:t xml:space="preserve"> the international discourse</w:t>
      </w:r>
      <w:r w:rsidRPr="00233B29">
        <w:rPr>
          <w:sz w:val="16"/>
        </w:rPr>
        <w:t xml:space="preserve"> and foisting its problems on everyone else, </w:t>
      </w:r>
      <w:r w:rsidRPr="00B82C7D">
        <w:rPr>
          <w:rStyle w:val="StyleUnderline"/>
        </w:rPr>
        <w:t xml:space="preserve">while </w:t>
      </w:r>
      <w:r w:rsidRPr="00233B29">
        <w:rPr>
          <w:rStyle w:val="Emphasis"/>
        </w:rPr>
        <w:t>brushing aside</w:t>
      </w:r>
      <w:r w:rsidRPr="00B82C7D">
        <w:rPr>
          <w:rStyle w:val="StyleUnderline"/>
        </w:rPr>
        <w:t xml:space="preserve"> their priorities</w:t>
      </w:r>
      <w:r w:rsidRPr="00233B29">
        <w:rPr>
          <w:sz w:val="16"/>
        </w:rPr>
        <w:t xml:space="preserve"> on climate change compensation, economic development, and debt relief. … The Cold War era non-aligned movement has reemerged, if it ever went away. </w:t>
      </w:r>
      <w:r w:rsidRPr="00B82C7D">
        <w:rPr>
          <w:rStyle w:val="StyleUnderline"/>
        </w:rPr>
        <w:t>At present,</w:t>
      </w:r>
      <w:r w:rsidRPr="00233B29">
        <w:rPr>
          <w:sz w:val="16"/>
        </w:rPr>
        <w:t xml:space="preserve"> this is less a cohesive movement than a desire for distance, to be left out of the European mess around Ukraine. But </w:t>
      </w:r>
      <w:r w:rsidRPr="00B82C7D">
        <w:rPr>
          <w:rStyle w:val="StyleUnderline"/>
        </w:rPr>
        <w:t>it is</w:t>
      </w:r>
      <w:r w:rsidRPr="00233B29">
        <w:rPr>
          <w:sz w:val="16"/>
        </w:rPr>
        <w:t xml:space="preserve"> also </w:t>
      </w:r>
      <w:r w:rsidRPr="007F4F06">
        <w:rPr>
          <w:rStyle w:val="StyleUnderline"/>
          <w:highlight w:val="cyan"/>
        </w:rPr>
        <w:t>a</w:t>
      </w:r>
      <w:r w:rsidRPr="00B82C7D">
        <w:rPr>
          <w:rStyle w:val="StyleUnderline"/>
        </w:rPr>
        <w:t xml:space="preserve"> very clear </w:t>
      </w:r>
      <w:r w:rsidRPr="007F4F06">
        <w:rPr>
          <w:rStyle w:val="Emphasis"/>
          <w:highlight w:val="cyan"/>
        </w:rPr>
        <w:t>negative reaction</w:t>
      </w:r>
      <w:r w:rsidRPr="007F4F06">
        <w:rPr>
          <w:rStyle w:val="StyleUnderline"/>
          <w:highlight w:val="cyan"/>
        </w:rPr>
        <w:t xml:space="preserve"> to the American propensity for defining the </w:t>
      </w:r>
      <w:r w:rsidRPr="007F4F06">
        <w:rPr>
          <w:rStyle w:val="Emphasis"/>
          <w:highlight w:val="cyan"/>
        </w:rPr>
        <w:t>global order</w:t>
      </w:r>
      <w:r w:rsidRPr="00233B29">
        <w:rPr>
          <w:sz w:val="16"/>
        </w:rPr>
        <w:t xml:space="preserve"> and forcing countries to take sides.”</w:t>
      </w:r>
    </w:p>
    <w:p w:rsidR="009D4FFA" w:rsidRPr="00233B29" w:rsidRDefault="009D4FFA" w:rsidP="009D4FFA">
      <w:pPr>
        <w:rPr>
          <w:sz w:val="16"/>
        </w:rPr>
      </w:pPr>
      <w:r w:rsidRPr="00233B29">
        <w:rPr>
          <w:sz w:val="16"/>
        </w:rPr>
        <w:t xml:space="preserve">As a delegation of six African states including South Africa prepared to visit Moscow and Kyiv on June 16 to explore options for peace, Congressional foreign policy </w:t>
      </w:r>
      <w:r w:rsidRPr="00300BBF">
        <w:rPr>
          <w:rStyle w:val="Emphasis"/>
          <w:highlight w:val="cyan"/>
        </w:rPr>
        <w:t>leaders</w:t>
      </w:r>
      <w:r w:rsidRPr="00233B29">
        <w:rPr>
          <w:sz w:val="16"/>
        </w:rPr>
        <w:t xml:space="preserve"> made a bipartisan demand to punish South Africa for its alleged support of Russia. To satisfy their demands, South Africa would have to comply fully with U.S. sanctions on Moscow. </w:t>
      </w:r>
    </w:p>
    <w:p w:rsidR="009D4FFA" w:rsidRPr="00233B29" w:rsidRDefault="009D4FFA" w:rsidP="009D4FFA">
      <w:pPr>
        <w:rPr>
          <w:sz w:val="16"/>
        </w:rPr>
      </w:pPr>
      <w:r w:rsidRPr="00233B29">
        <w:rPr>
          <w:rStyle w:val="StyleUnderline"/>
        </w:rPr>
        <w:t xml:space="preserve">Hill is not alone in </w:t>
      </w:r>
      <w:r w:rsidRPr="00300BBF">
        <w:rPr>
          <w:rStyle w:val="StyleUnderline"/>
          <w:highlight w:val="cyan"/>
        </w:rPr>
        <w:t>not</w:t>
      </w:r>
      <w:r w:rsidRPr="00233B29">
        <w:rPr>
          <w:rStyle w:val="StyleUnderline"/>
        </w:rPr>
        <w:t xml:space="preserve">ing </w:t>
      </w:r>
      <w:r w:rsidRPr="00300BBF">
        <w:rPr>
          <w:rStyle w:val="StyleUnderline"/>
          <w:highlight w:val="cyan"/>
        </w:rPr>
        <w:t xml:space="preserve">the </w:t>
      </w:r>
      <w:r w:rsidRPr="00300BBF">
        <w:rPr>
          <w:rStyle w:val="Emphasis"/>
          <w:highlight w:val="cyan"/>
        </w:rPr>
        <w:t>decline</w:t>
      </w:r>
      <w:r w:rsidRPr="00300BBF">
        <w:rPr>
          <w:rStyle w:val="StyleUnderline"/>
          <w:highlight w:val="cyan"/>
        </w:rPr>
        <w:t xml:space="preserve"> in U.S. global influence indicated by </w:t>
      </w:r>
      <w:r w:rsidRPr="00300BBF">
        <w:rPr>
          <w:rStyle w:val="Emphasis"/>
          <w:highlight w:val="cyan"/>
        </w:rPr>
        <w:t>Ukraine</w:t>
      </w:r>
      <w:r w:rsidRPr="00233B29">
        <w:rPr>
          <w:rStyle w:val="StyleUnderline"/>
        </w:rPr>
        <w:t>,</w:t>
      </w:r>
      <w:r w:rsidRPr="00233B29">
        <w:rPr>
          <w:sz w:val="16"/>
        </w:rPr>
        <w:t xml:space="preserve"> although others differ in their policy recommendations. Arguing that six countries in the Global South will decide the future of geopolitics, global risk analyst Cliff Kupchan urged U.S. policymakers to focus on India, Brazil, Turkey, Indonesia, Saudi Arabia, and South Africa “in order to prevent a significant weakening in the U.S. position in the global power balance.” </w:t>
      </w:r>
    </w:p>
    <w:p w:rsidR="009D4FFA" w:rsidRPr="00233B29" w:rsidRDefault="009D4FFA" w:rsidP="009D4FFA">
      <w:pPr>
        <w:rPr>
          <w:sz w:val="16"/>
        </w:rPr>
      </w:pPr>
      <w:r w:rsidRPr="00233B29">
        <w:rPr>
          <w:sz w:val="16"/>
        </w:rPr>
        <w:t>In contrast, two scholars from Switzerland and Austria, noting that “</w:t>
      </w:r>
      <w:r w:rsidRPr="00300BBF">
        <w:rPr>
          <w:rStyle w:val="StyleUnderline"/>
          <w:highlight w:val="cyan"/>
        </w:rPr>
        <w:t>the</w:t>
      </w:r>
      <w:r w:rsidRPr="00233B29">
        <w:rPr>
          <w:rStyle w:val="StyleUnderline"/>
        </w:rPr>
        <w:t xml:space="preserve"> current </w:t>
      </w:r>
      <w:r w:rsidRPr="00300BBF">
        <w:rPr>
          <w:rStyle w:val="StyleUnderline"/>
          <w:highlight w:val="cyan"/>
        </w:rPr>
        <w:t>war</w:t>
      </w:r>
      <w:r w:rsidRPr="00233B29">
        <w:rPr>
          <w:rStyle w:val="StyleUnderline"/>
        </w:rPr>
        <w:t xml:space="preserve"> over Ukraine </w:t>
      </w:r>
      <w:r w:rsidRPr="00300BBF">
        <w:rPr>
          <w:rStyle w:val="StyleUnderline"/>
          <w:highlight w:val="cyan"/>
        </w:rPr>
        <w:t xml:space="preserve">has given rise to </w:t>
      </w:r>
      <w:r w:rsidRPr="00300BBF">
        <w:rPr>
          <w:rStyle w:val="Emphasis"/>
          <w:highlight w:val="cyan"/>
        </w:rPr>
        <w:t>neutral policies</w:t>
      </w:r>
      <w:r w:rsidRPr="00233B29">
        <w:rPr>
          <w:rStyle w:val="StyleUnderline"/>
        </w:rPr>
        <w:t xml:space="preserve"> in roughly two-thirds of the world</w:t>
      </w:r>
      <w:r w:rsidRPr="00233B29">
        <w:rPr>
          <w:sz w:val="16"/>
        </w:rPr>
        <w:t>,” contend that neutrality should not be condemned but should be recognized as an inevitable part of any conflict between states. They reject the argument that “not helping the good side of an epic struggle between good and evil is equal to doing evil yourself.” Instead, proactive engagement by neutral or non-aligned parties can and should be crafted to address the real interests of the conflicting parties as well as human rights abuses by any of the parties.</w:t>
      </w:r>
    </w:p>
    <w:p w:rsidR="009D4FFA" w:rsidRPr="00233B29" w:rsidRDefault="009D4FFA" w:rsidP="009D4FFA">
      <w:pPr>
        <w:rPr>
          <w:rStyle w:val="StyleUnderline"/>
        </w:rPr>
      </w:pPr>
      <w:r w:rsidRPr="00300BBF">
        <w:rPr>
          <w:rStyle w:val="StyleUnderline"/>
          <w:highlight w:val="cyan"/>
        </w:rPr>
        <w:t>The refusal to take sides</w:t>
      </w:r>
      <w:r w:rsidRPr="00233B29">
        <w:rPr>
          <w:rStyle w:val="StyleUnderline"/>
        </w:rPr>
        <w:t xml:space="preserve"> between competing great powers </w:t>
      </w:r>
      <w:r w:rsidRPr="00300BBF">
        <w:rPr>
          <w:rStyle w:val="StyleUnderline"/>
          <w:highlight w:val="cyan"/>
        </w:rPr>
        <w:t>is</w:t>
      </w:r>
      <w:r w:rsidRPr="00233B29">
        <w:rPr>
          <w:rStyle w:val="StyleUnderline"/>
        </w:rPr>
        <w:t xml:space="preserve"> </w:t>
      </w:r>
      <w:r w:rsidRPr="00233B29">
        <w:rPr>
          <w:rStyle w:val="Emphasis"/>
        </w:rPr>
        <w:t xml:space="preserve">also </w:t>
      </w:r>
      <w:r w:rsidRPr="00300BBF">
        <w:rPr>
          <w:rStyle w:val="Emphasis"/>
          <w:highlight w:val="cyan"/>
        </w:rPr>
        <w:t>visible</w:t>
      </w:r>
      <w:r w:rsidRPr="00233B29">
        <w:rPr>
          <w:rStyle w:val="StyleUnderline"/>
        </w:rPr>
        <w:t xml:space="preserve"> in Southeast Asia</w:t>
      </w:r>
      <w:r w:rsidRPr="00233B29">
        <w:rPr>
          <w:sz w:val="16"/>
        </w:rPr>
        <w:t xml:space="preserve">, where one might expect U.S.-China competition to be at its height. But, as former senior Singaporean diplomat Kishore Mahbubani noted in a recent article in Foreign Affairs, </w:t>
      </w:r>
      <w:r w:rsidRPr="00233B29">
        <w:rPr>
          <w:rStyle w:val="StyleUnderline"/>
        </w:rPr>
        <w:t>the</w:t>
      </w:r>
      <w:r w:rsidRPr="00233B29">
        <w:rPr>
          <w:sz w:val="16"/>
        </w:rPr>
        <w:t xml:space="preserve"> Association of Southeast Asian Nations (</w:t>
      </w:r>
      <w:r w:rsidRPr="00233B29">
        <w:rPr>
          <w:rStyle w:val="StyleUnderline"/>
        </w:rPr>
        <w:t>ASEAN</w:t>
      </w:r>
      <w:r w:rsidRPr="00233B29">
        <w:rPr>
          <w:sz w:val="16"/>
        </w:rPr>
        <w:t xml:space="preserve">) has </w:t>
      </w:r>
      <w:r w:rsidRPr="00233B29">
        <w:rPr>
          <w:rStyle w:val="StyleUnderline"/>
        </w:rPr>
        <w:t xml:space="preserve">opted to collaborate with both </w:t>
      </w:r>
      <w:r w:rsidRPr="00233B29">
        <w:rPr>
          <w:rStyle w:val="Emphasis"/>
        </w:rPr>
        <w:t>China</w:t>
      </w:r>
      <w:r w:rsidRPr="00233B29">
        <w:rPr>
          <w:rStyle w:val="StyleUnderline"/>
        </w:rPr>
        <w:t xml:space="preserve"> and the United States. </w:t>
      </w:r>
    </w:p>
    <w:p w:rsidR="009D4FFA" w:rsidRPr="00233B29" w:rsidRDefault="009D4FFA" w:rsidP="009D4FFA">
      <w:pPr>
        <w:rPr>
          <w:sz w:val="16"/>
        </w:rPr>
      </w:pPr>
      <w:r w:rsidRPr="00233B29">
        <w:rPr>
          <w:sz w:val="16"/>
        </w:rPr>
        <w:t xml:space="preserve">All 10 ASEAN member states participate in China’s Belt and Road initiative to build infrastructure, despite a vigorous U.S. campaign against it. On the other hand, ASEAN includes two military allies of the United States, the Philippines and Thailand. And most other ASEAN members, including Vietnam, “quietly welcome the U.S. military presence as a counterweight to China.” </w:t>
      </w:r>
    </w:p>
    <w:p w:rsidR="009D4FFA" w:rsidRDefault="009D4FFA" w:rsidP="009D4FFA">
      <w:pPr>
        <w:rPr>
          <w:sz w:val="16"/>
        </w:rPr>
      </w:pPr>
      <w:r w:rsidRPr="00233B29">
        <w:rPr>
          <w:rStyle w:val="StyleUnderline"/>
        </w:rPr>
        <w:t>In the United States</w:t>
      </w:r>
      <w:r w:rsidRPr="00233B29">
        <w:rPr>
          <w:sz w:val="16"/>
        </w:rPr>
        <w:t xml:space="preserve">, Madeleine Albright’s assertion 25 years ago that the United States is the “indispensable nation” is still widely shared. </w:t>
      </w:r>
      <w:r w:rsidRPr="00233B29">
        <w:rPr>
          <w:rStyle w:val="StyleUnderline"/>
        </w:rPr>
        <w:t xml:space="preserve">Broad recognition of the decline of American hegemony is not likely to gain much </w:t>
      </w:r>
      <w:r w:rsidRPr="00233B29">
        <w:rPr>
          <w:rStyle w:val="Emphasis"/>
        </w:rPr>
        <w:t>traction</w:t>
      </w:r>
      <w:r w:rsidRPr="00233B29">
        <w:rPr>
          <w:rStyle w:val="StyleUnderline"/>
        </w:rPr>
        <w:t xml:space="preserve"> here anytime soon</w:t>
      </w:r>
      <w:r w:rsidRPr="00233B29">
        <w:rPr>
          <w:sz w:val="16"/>
        </w:rPr>
        <w:t xml:space="preserve">. </w:t>
      </w:r>
      <w:r w:rsidRPr="00233B29">
        <w:rPr>
          <w:rStyle w:val="StyleUnderline"/>
        </w:rPr>
        <w:t xml:space="preserve">In practice, however, it is likely that </w:t>
      </w:r>
      <w:r w:rsidRPr="00212EAD">
        <w:rPr>
          <w:rStyle w:val="StyleUnderline"/>
          <w:highlight w:val="cyan"/>
        </w:rPr>
        <w:t xml:space="preserve">U.S. policymakers will have to </w:t>
      </w:r>
      <w:r w:rsidRPr="00212EAD">
        <w:rPr>
          <w:rStyle w:val="Emphasis"/>
          <w:highlight w:val="cyan"/>
        </w:rPr>
        <w:t>accept reality</w:t>
      </w:r>
      <w:r w:rsidRPr="00233B29">
        <w:rPr>
          <w:sz w:val="16"/>
        </w:rPr>
        <w:t xml:space="preserve">. </w:t>
      </w:r>
      <w:r w:rsidRPr="00212EAD">
        <w:rPr>
          <w:rStyle w:val="StyleUnderline"/>
          <w:highlight w:val="cyan"/>
        </w:rPr>
        <w:t>Most</w:t>
      </w:r>
      <w:r w:rsidRPr="00233B29">
        <w:rPr>
          <w:rStyle w:val="StyleUnderline"/>
        </w:rPr>
        <w:t xml:space="preserve"> developing </w:t>
      </w:r>
      <w:r w:rsidRPr="00212EAD">
        <w:rPr>
          <w:rStyle w:val="StyleUnderline"/>
          <w:highlight w:val="cyan"/>
        </w:rPr>
        <w:t>countries</w:t>
      </w:r>
      <w:r w:rsidRPr="00233B29">
        <w:rPr>
          <w:sz w:val="16"/>
        </w:rPr>
        <w:t xml:space="preserve">, including emerging powers in the Global South, </w:t>
      </w:r>
      <w:r w:rsidRPr="00212EAD">
        <w:rPr>
          <w:rStyle w:val="StyleUnderline"/>
          <w:highlight w:val="cyan"/>
        </w:rPr>
        <w:t xml:space="preserve">are </w:t>
      </w:r>
      <w:r w:rsidRPr="00212EAD">
        <w:rPr>
          <w:rStyle w:val="Emphasis"/>
          <w:highlight w:val="cyan"/>
        </w:rPr>
        <w:t>no longer willing</w:t>
      </w:r>
      <w:r w:rsidRPr="00212EAD">
        <w:rPr>
          <w:rStyle w:val="StyleUnderline"/>
          <w:highlight w:val="cyan"/>
        </w:rPr>
        <w:t xml:space="preserve"> to make </w:t>
      </w:r>
      <w:r w:rsidRPr="00212EAD">
        <w:rPr>
          <w:rStyle w:val="Emphasis"/>
          <w:highlight w:val="cyan"/>
        </w:rPr>
        <w:t xml:space="preserve">zero-sum choices </w:t>
      </w:r>
      <w:r w:rsidRPr="00212EAD">
        <w:rPr>
          <w:rStyle w:val="StyleUnderline"/>
          <w:highlight w:val="cyan"/>
        </w:rPr>
        <w:t xml:space="preserve">between the </w:t>
      </w:r>
      <w:r w:rsidRPr="00212EAD">
        <w:rPr>
          <w:rStyle w:val="Emphasis"/>
          <w:highlight w:val="cyan"/>
        </w:rPr>
        <w:t>U</w:t>
      </w:r>
      <w:r w:rsidRPr="00233B29">
        <w:rPr>
          <w:rStyle w:val="StyleUnderline"/>
        </w:rPr>
        <w:t xml:space="preserve">nited </w:t>
      </w:r>
      <w:r w:rsidRPr="006B44F8">
        <w:rPr>
          <w:rStyle w:val="Emphasis"/>
          <w:highlight w:val="cyan"/>
        </w:rPr>
        <w:t>S</w:t>
      </w:r>
      <w:r w:rsidRPr="00233B29">
        <w:rPr>
          <w:rStyle w:val="StyleUnderline"/>
        </w:rPr>
        <w:t xml:space="preserve">tates </w:t>
      </w:r>
      <w:r w:rsidRPr="006B44F8">
        <w:rPr>
          <w:rStyle w:val="StyleUnderline"/>
          <w:highlight w:val="cyan"/>
        </w:rPr>
        <w:t>and</w:t>
      </w:r>
      <w:r w:rsidRPr="00233B29">
        <w:rPr>
          <w:rStyle w:val="StyleUnderline"/>
        </w:rPr>
        <w:t xml:space="preserve"> its geopolitical </w:t>
      </w:r>
      <w:r w:rsidRPr="006B44F8">
        <w:rPr>
          <w:rStyle w:val="Emphasis"/>
          <w:highlight w:val="cyan"/>
        </w:rPr>
        <w:t>rivals</w:t>
      </w:r>
      <w:r w:rsidRPr="00233B29">
        <w:rPr>
          <w:sz w:val="16"/>
        </w:rPr>
        <w:t>.</w:t>
      </w:r>
    </w:p>
    <w:p w:rsidR="009D4FFA" w:rsidRPr="00580920" w:rsidRDefault="009D4FFA" w:rsidP="009D4FFA"/>
    <w:p w:rsidR="009D4FFA" w:rsidRPr="0071169D" w:rsidRDefault="009D4FFA" w:rsidP="009D4FFA"/>
    <w:p w:rsidR="009D4FFA" w:rsidRDefault="009D4FFA" w:rsidP="009D4FFA">
      <w:pPr>
        <w:pStyle w:val="Heading3"/>
      </w:pPr>
      <w:r>
        <w:t>2NC – Heg Unsustainable – AT: multipolarity fake</w:t>
      </w:r>
    </w:p>
    <w:p w:rsidR="009D4FFA" w:rsidRDefault="009D4FFA" w:rsidP="009D4FFA">
      <w:pPr>
        <w:pStyle w:val="Heading4"/>
        <w:rPr>
          <w:u w:val="single"/>
        </w:rPr>
      </w:pPr>
      <w:r>
        <w:t xml:space="preserve">Multipolarity is </w:t>
      </w:r>
      <w:r>
        <w:rPr>
          <w:u w:val="single"/>
        </w:rPr>
        <w:t>real</w:t>
      </w:r>
      <w:r>
        <w:t xml:space="preserve"> and </w:t>
      </w:r>
      <w:r>
        <w:rPr>
          <w:u w:val="single"/>
        </w:rPr>
        <w:t>fast approaching</w:t>
      </w:r>
      <w:r>
        <w:t xml:space="preserve"> – their authors </w:t>
      </w:r>
      <w:r>
        <w:rPr>
          <w:u w:val="single"/>
        </w:rPr>
        <w:t>cling</w:t>
      </w:r>
      <w:r>
        <w:t xml:space="preserve"> to </w:t>
      </w:r>
      <w:r>
        <w:rPr>
          <w:u w:val="single"/>
        </w:rPr>
        <w:t>outdated memories</w:t>
      </w:r>
    </w:p>
    <w:p w:rsidR="009D4FFA" w:rsidRPr="00F141EC" w:rsidRDefault="009D4FFA" w:rsidP="009D4FFA">
      <w:r>
        <w:t xml:space="preserve">Colin </w:t>
      </w:r>
      <w:r w:rsidRPr="008B36A2">
        <w:rPr>
          <w:rStyle w:val="Style13ptBold"/>
        </w:rPr>
        <w:t>Chapman 23</w:t>
      </w:r>
      <w:r>
        <w:t xml:space="preserve">, geopolitical writer and broadcaster, "Multipolarity is Here to Stay, But Can the Powers Avoid </w:t>
      </w:r>
      <w:proofErr w:type="gramStart"/>
      <w:r>
        <w:t>War?,</w:t>
      </w:r>
      <w:proofErr w:type="gramEnd"/>
      <w:r>
        <w:t>" Asialink, 05/06/23, https://asialink.unimelb.edu.au/insights/multipolarity-is-here-to-stay,-but-can-the-powers-avoid-war Blitz</w:t>
      </w:r>
    </w:p>
    <w:p w:rsidR="009D4FFA" w:rsidRPr="002D3A2D" w:rsidRDefault="009D4FFA" w:rsidP="009D4FFA">
      <w:pPr>
        <w:rPr>
          <w:sz w:val="16"/>
        </w:rPr>
      </w:pPr>
      <w:r w:rsidRPr="002D3A2D">
        <w:rPr>
          <w:sz w:val="16"/>
        </w:rPr>
        <w:t xml:space="preserve">Some geopolitical </w:t>
      </w:r>
      <w:r w:rsidRPr="008B36A2">
        <w:rPr>
          <w:rStyle w:val="StyleUnderline"/>
          <w:highlight w:val="cyan"/>
        </w:rPr>
        <w:t>analysts</w:t>
      </w:r>
      <w:r w:rsidRPr="002D3A2D">
        <w:rPr>
          <w:sz w:val="16"/>
        </w:rPr>
        <w:t xml:space="preserve"> and much of Australian media </w:t>
      </w:r>
      <w:r w:rsidRPr="008B36A2">
        <w:rPr>
          <w:rStyle w:val="StyleUnderline"/>
          <w:highlight w:val="cyan"/>
        </w:rPr>
        <w:t xml:space="preserve">devoted </w:t>
      </w:r>
      <w:r w:rsidRPr="008B36A2">
        <w:rPr>
          <w:rStyle w:val="Emphasis"/>
          <w:highlight w:val="cyan"/>
        </w:rPr>
        <w:t>thousands of words</w:t>
      </w:r>
      <w:r w:rsidRPr="002D3A2D">
        <w:rPr>
          <w:sz w:val="16"/>
        </w:rPr>
        <w:t xml:space="preserve"> and chunks of air time </w:t>
      </w:r>
      <w:r w:rsidRPr="008B36A2">
        <w:rPr>
          <w:rStyle w:val="StyleUnderline"/>
          <w:highlight w:val="cyan"/>
        </w:rPr>
        <w:t>to</w:t>
      </w:r>
      <w:r w:rsidRPr="00F141EC">
        <w:rPr>
          <w:rStyle w:val="StyleUnderline"/>
        </w:rPr>
        <w:t xml:space="preserve"> </w:t>
      </w:r>
      <w:r w:rsidRPr="002D3A2D">
        <w:rPr>
          <w:sz w:val="16"/>
        </w:rPr>
        <w:t xml:space="preserve">highlighting </w:t>
      </w:r>
      <w:r w:rsidRPr="008B36A2">
        <w:rPr>
          <w:rStyle w:val="StyleUnderline"/>
          <w:highlight w:val="cyan"/>
        </w:rPr>
        <w:t>the</w:t>
      </w:r>
      <w:r w:rsidRPr="00F141EC">
        <w:rPr>
          <w:rStyle w:val="StyleUnderline"/>
        </w:rPr>
        <w:t xml:space="preserve"> </w:t>
      </w:r>
      <w:r w:rsidRPr="008B36A2">
        <w:rPr>
          <w:rStyle w:val="Emphasis"/>
        </w:rPr>
        <w:t>significance</w:t>
      </w:r>
      <w:r w:rsidRPr="00F141EC">
        <w:rPr>
          <w:rStyle w:val="StyleUnderline"/>
        </w:rPr>
        <w:t xml:space="preserve"> of the </w:t>
      </w:r>
      <w:r w:rsidRPr="002D3A2D">
        <w:rPr>
          <w:sz w:val="16"/>
        </w:rPr>
        <w:t xml:space="preserve">recent </w:t>
      </w:r>
      <w:r w:rsidRPr="00F141EC">
        <w:rPr>
          <w:rStyle w:val="StyleUnderline"/>
        </w:rPr>
        <w:t xml:space="preserve">three-day </w:t>
      </w:r>
      <w:r w:rsidRPr="008B36A2">
        <w:rPr>
          <w:rStyle w:val="StyleUnderline"/>
          <w:highlight w:val="cyan"/>
        </w:rPr>
        <w:t xml:space="preserve">meeting in the </w:t>
      </w:r>
      <w:r w:rsidRPr="008B36A2">
        <w:rPr>
          <w:rStyle w:val="Emphasis"/>
          <w:highlight w:val="cyan"/>
        </w:rPr>
        <w:t>Kremlin</w:t>
      </w:r>
      <w:r w:rsidRPr="00F141EC">
        <w:rPr>
          <w:rStyle w:val="StyleUnderline"/>
        </w:rPr>
        <w:t xml:space="preserve"> between</w:t>
      </w:r>
      <w:r w:rsidRPr="002D3A2D">
        <w:rPr>
          <w:sz w:val="16"/>
        </w:rPr>
        <w:t xml:space="preserve"> the indicted war criminal, Russian president Vladimir </w:t>
      </w:r>
      <w:r w:rsidRPr="00F141EC">
        <w:rPr>
          <w:rStyle w:val="StyleUnderline"/>
        </w:rPr>
        <w:t>Putin</w:t>
      </w:r>
      <w:r w:rsidRPr="002D3A2D">
        <w:rPr>
          <w:sz w:val="16"/>
        </w:rPr>
        <w:t xml:space="preserve">, </w:t>
      </w:r>
      <w:r w:rsidRPr="00F141EC">
        <w:rPr>
          <w:rStyle w:val="StyleUnderline"/>
        </w:rPr>
        <w:t>and</w:t>
      </w:r>
      <w:r w:rsidRPr="002D3A2D">
        <w:rPr>
          <w:sz w:val="16"/>
        </w:rPr>
        <w:t xml:space="preserve"> China’s president </w:t>
      </w:r>
      <w:r w:rsidRPr="00F141EC">
        <w:rPr>
          <w:rStyle w:val="StyleUnderline"/>
        </w:rPr>
        <w:t>Xi</w:t>
      </w:r>
      <w:r w:rsidRPr="002D3A2D">
        <w:rPr>
          <w:sz w:val="16"/>
        </w:rPr>
        <w:t xml:space="preserve"> Jinping. </w:t>
      </w:r>
      <w:r w:rsidRPr="008B36A2">
        <w:rPr>
          <w:rStyle w:val="StyleUnderline"/>
          <w:highlight w:val="cyan"/>
        </w:rPr>
        <w:t xml:space="preserve">It was </w:t>
      </w:r>
      <w:r w:rsidRPr="008B36A2">
        <w:rPr>
          <w:rStyle w:val="Emphasis"/>
          <w:highlight w:val="cyan"/>
        </w:rPr>
        <w:t>hailed</w:t>
      </w:r>
      <w:r w:rsidRPr="002D3A2D">
        <w:rPr>
          <w:sz w:val="16"/>
        </w:rPr>
        <w:t xml:space="preserve"> by some </w:t>
      </w:r>
      <w:r w:rsidRPr="008B36A2">
        <w:rPr>
          <w:rStyle w:val="StyleUnderline"/>
          <w:highlight w:val="cyan"/>
        </w:rPr>
        <w:t>as</w:t>
      </w:r>
      <w:r w:rsidRPr="00282509">
        <w:rPr>
          <w:rStyle w:val="StyleUnderline"/>
        </w:rPr>
        <w:t xml:space="preserve"> China’s </w:t>
      </w:r>
      <w:r w:rsidRPr="008B36A2">
        <w:rPr>
          <w:rStyle w:val="Emphasis"/>
        </w:rPr>
        <w:t>bold attempt</w:t>
      </w:r>
      <w:r w:rsidRPr="00282509">
        <w:rPr>
          <w:rStyle w:val="StyleUnderline"/>
        </w:rPr>
        <w:t xml:space="preserve"> to broker </w:t>
      </w:r>
      <w:r w:rsidRPr="008B36A2">
        <w:rPr>
          <w:rStyle w:val="StyleUnderline"/>
          <w:highlight w:val="cyan"/>
        </w:rPr>
        <w:t xml:space="preserve">a </w:t>
      </w:r>
      <w:r w:rsidRPr="008B36A2">
        <w:rPr>
          <w:rStyle w:val="Emphasis"/>
          <w:highlight w:val="cyan"/>
        </w:rPr>
        <w:t>peace deal</w:t>
      </w:r>
      <w:r w:rsidRPr="002D3A2D">
        <w:rPr>
          <w:sz w:val="16"/>
        </w:rPr>
        <w:t xml:space="preserve"> to end the Ukraine war, an encore to Beijing’s clever diplomacy which persuaded Iran and Saudi Arabia to end to their long and bitter feud only a month earlier. They cannot have read the communiqué with due attention: the terms China offered were unacceptable to either side.</w:t>
      </w:r>
    </w:p>
    <w:p w:rsidR="009D4FFA" w:rsidRPr="002D3A2D" w:rsidRDefault="009D4FFA" w:rsidP="009D4FFA">
      <w:pPr>
        <w:rPr>
          <w:sz w:val="16"/>
        </w:rPr>
      </w:pPr>
      <w:r w:rsidRPr="002D3A2D">
        <w:rPr>
          <w:sz w:val="16"/>
        </w:rPr>
        <w:t>Other commentators suggested that the meeting signalled the start of a new Cold War with China and Russia on one side and the United States and much of the West on the other. What nonsense! It cannot be in the interests of any one of these three world powers to do so. In Washington DC these days, it is widely accepted that the US and China will be at war within two or three years – a proposition often stated as fact. A US Army general made just this prediction in Australia recently. And at the time of submitting this article, a flash on my screen reports Foreign Affairs magazine as quoting Xi as telling the Peoples’ Congress he too is preparing for war.</w:t>
      </w:r>
    </w:p>
    <w:p w:rsidR="009D4FFA" w:rsidRPr="002D3A2D" w:rsidRDefault="009D4FFA" w:rsidP="009D4FFA">
      <w:pPr>
        <w:rPr>
          <w:sz w:val="16"/>
        </w:rPr>
      </w:pPr>
      <w:r w:rsidRPr="002D3A2D">
        <w:rPr>
          <w:sz w:val="16"/>
        </w:rPr>
        <w:t>What is the real purpose of the Putin–Xi meetings? After all, three days is a long time for political discussions, and reported detail was sparse. Xi may think Putin’s invasion of Ukraine was a miscalculation, but did not say so, instead making it very clear he sees him as a “strong leader.” Rodger Baker of Stratfor’s Center for Applied Geopolitics points out that Beijing has made considerable efforts in recent years to improve its security situation on its Pacific flank, with very substantial spending on its Navy; but China is mainly reliant on Russia to protect it from an encroaching NATO, particularly with Finland about to swell its ranks, and has also benefited from large imports of Russian oil and gas, and access to Russia’s technologies.</w:t>
      </w:r>
    </w:p>
    <w:p w:rsidR="009D4FFA" w:rsidRPr="002D3A2D" w:rsidRDefault="009D4FFA" w:rsidP="009D4FFA">
      <w:pPr>
        <w:rPr>
          <w:sz w:val="16"/>
        </w:rPr>
      </w:pPr>
      <w:r w:rsidRPr="002D3A2D">
        <w:rPr>
          <w:sz w:val="16"/>
        </w:rPr>
        <w:t xml:space="preserve">Putin and </w:t>
      </w:r>
      <w:proofErr w:type="gramStart"/>
      <w:r w:rsidRPr="002D3A2D">
        <w:rPr>
          <w:sz w:val="16"/>
        </w:rPr>
        <w:t>Xi</w:t>
      </w:r>
      <w:proofErr w:type="gramEnd"/>
      <w:r w:rsidRPr="002D3A2D">
        <w:rPr>
          <w:sz w:val="16"/>
        </w:rPr>
        <w:t xml:space="preserve"> posed for official pictures sitting, formally attired, in front of an ornate fireplace, either side of a small table bearing a large bowl of white flowers. The “stage” seemed empty of energy and character, perhaps like the meeting itself. The reality is that </w:t>
      </w:r>
      <w:r w:rsidRPr="008B36A2">
        <w:rPr>
          <w:rStyle w:val="StyleUnderline"/>
          <w:highlight w:val="cyan"/>
        </w:rPr>
        <w:t>we are witnessing</w:t>
      </w:r>
      <w:r w:rsidRPr="002D3A2D">
        <w:rPr>
          <w:rStyle w:val="StyleUnderline"/>
        </w:rPr>
        <w:t xml:space="preserve"> a steady </w:t>
      </w:r>
      <w:r w:rsidRPr="008B36A2">
        <w:rPr>
          <w:rStyle w:val="Emphasis"/>
          <w:highlight w:val="cyan"/>
        </w:rPr>
        <w:t>journey</w:t>
      </w:r>
      <w:r w:rsidRPr="008B36A2">
        <w:rPr>
          <w:rStyle w:val="StyleUnderline"/>
          <w:highlight w:val="cyan"/>
        </w:rPr>
        <w:t xml:space="preserve"> back to a </w:t>
      </w:r>
      <w:r w:rsidRPr="008B36A2">
        <w:rPr>
          <w:rStyle w:val="Emphasis"/>
          <w:highlight w:val="cyan"/>
        </w:rPr>
        <w:t>multipolar world</w:t>
      </w:r>
      <w:r w:rsidRPr="002D3A2D">
        <w:rPr>
          <w:sz w:val="16"/>
        </w:rPr>
        <w:t xml:space="preserve">. </w:t>
      </w:r>
      <w:r w:rsidRPr="008B36A2">
        <w:rPr>
          <w:rStyle w:val="StyleUnderline"/>
          <w:highlight w:val="cyan"/>
        </w:rPr>
        <w:t>The idea of a world polarised</w:t>
      </w:r>
      <w:r w:rsidRPr="002D3A2D">
        <w:rPr>
          <w:sz w:val="16"/>
        </w:rPr>
        <w:t xml:space="preserve"> between the West and Russia/China </w:t>
      </w:r>
      <w:r w:rsidRPr="008B36A2">
        <w:rPr>
          <w:rStyle w:val="StyleUnderline"/>
          <w:highlight w:val="cyan"/>
        </w:rPr>
        <w:t xml:space="preserve">has been </w:t>
      </w:r>
      <w:r w:rsidRPr="008B36A2">
        <w:rPr>
          <w:rStyle w:val="Emphasis"/>
          <w:highlight w:val="cyan"/>
        </w:rPr>
        <w:t>engraved</w:t>
      </w:r>
      <w:r w:rsidRPr="002D3A2D">
        <w:rPr>
          <w:rStyle w:val="StyleUnderline"/>
        </w:rPr>
        <w:t xml:space="preserve"> on us </w:t>
      </w:r>
      <w:r w:rsidRPr="008B36A2">
        <w:rPr>
          <w:rStyle w:val="StyleUnderline"/>
          <w:highlight w:val="cyan"/>
        </w:rPr>
        <w:t>by</w:t>
      </w:r>
      <w:r w:rsidRPr="002D3A2D">
        <w:rPr>
          <w:sz w:val="16"/>
        </w:rPr>
        <w:t xml:space="preserve"> the relatively </w:t>
      </w:r>
      <w:r w:rsidRPr="002D3A2D">
        <w:rPr>
          <w:rStyle w:val="StyleUnderline"/>
        </w:rPr>
        <w:t xml:space="preserve">recent </w:t>
      </w:r>
      <w:r w:rsidRPr="009A5B33">
        <w:rPr>
          <w:rStyle w:val="StyleUnderline"/>
          <w:highlight w:val="cyan"/>
        </w:rPr>
        <w:t>memories o</w:t>
      </w:r>
      <w:r w:rsidRPr="002D3A2D">
        <w:rPr>
          <w:rStyle w:val="StyleUnderline"/>
        </w:rPr>
        <w:t>f</w:t>
      </w:r>
      <w:r w:rsidRPr="002D3A2D">
        <w:rPr>
          <w:sz w:val="16"/>
        </w:rPr>
        <w:t xml:space="preserve"> two world wars, the rise and fall of the Soviet Union, and the so-called </w:t>
      </w:r>
      <w:r w:rsidRPr="009A5B33">
        <w:rPr>
          <w:rStyle w:val="Emphasis"/>
          <w:highlight w:val="cyan"/>
        </w:rPr>
        <w:t>Pax Americ</w:t>
      </w:r>
      <w:r w:rsidRPr="008B36A2">
        <w:rPr>
          <w:rStyle w:val="Emphasis"/>
        </w:rPr>
        <w:t>a</w:t>
      </w:r>
      <w:r w:rsidRPr="002D3A2D">
        <w:rPr>
          <w:sz w:val="16"/>
        </w:rPr>
        <w:t xml:space="preserve">. </w:t>
      </w:r>
      <w:r w:rsidRPr="002D3A2D">
        <w:rPr>
          <w:rStyle w:val="StyleUnderline"/>
        </w:rPr>
        <w:t>But</w:t>
      </w:r>
      <w:r w:rsidRPr="002D3A2D">
        <w:rPr>
          <w:sz w:val="16"/>
        </w:rPr>
        <w:t xml:space="preserve"> we all, and especially Australians, need to snap out of this mindset. </w:t>
      </w:r>
      <w:r w:rsidRPr="002D3A2D">
        <w:rPr>
          <w:rStyle w:val="StyleUnderline"/>
        </w:rPr>
        <w:t>The “</w:t>
      </w:r>
      <w:r w:rsidRPr="008B36A2">
        <w:rPr>
          <w:rStyle w:val="Emphasis"/>
        </w:rPr>
        <w:t>great divide</w:t>
      </w:r>
      <w:r w:rsidRPr="002D3A2D">
        <w:rPr>
          <w:rStyle w:val="StyleUnderline"/>
        </w:rPr>
        <w:t>” no longer exists</w:t>
      </w:r>
      <w:r w:rsidRPr="002D3A2D">
        <w:rPr>
          <w:sz w:val="16"/>
        </w:rPr>
        <w:t>. Nor is there a clean split between democracies and autocracies. India may be the world’s largest democracy by population, but Narendra Modi is helping Putin to evade sanctions and there are questions even about his commitment to democratic institutions.</w:t>
      </w:r>
    </w:p>
    <w:p w:rsidR="009D4FFA" w:rsidRPr="002D3A2D" w:rsidRDefault="009D4FFA" w:rsidP="009D4FFA">
      <w:pPr>
        <w:rPr>
          <w:sz w:val="16"/>
        </w:rPr>
      </w:pPr>
      <w:r w:rsidRPr="002D3A2D">
        <w:rPr>
          <w:sz w:val="16"/>
        </w:rPr>
        <w:t xml:space="preserve">The Economist newspaper has produced an interesting analysis of “Putin’s Pals,” which highlights the widespread differences among countries who support him. I have mentioned India; </w:t>
      </w:r>
      <w:r w:rsidRPr="002D3A2D">
        <w:rPr>
          <w:rStyle w:val="StyleUnderline"/>
        </w:rPr>
        <w:t>Turkey</w:t>
      </w:r>
      <w:r w:rsidRPr="002D3A2D">
        <w:rPr>
          <w:sz w:val="16"/>
        </w:rPr>
        <w:t xml:space="preserve"> and </w:t>
      </w:r>
      <w:r w:rsidRPr="002D3A2D">
        <w:rPr>
          <w:rStyle w:val="StyleUnderline"/>
        </w:rPr>
        <w:t>South Africa are</w:t>
      </w:r>
      <w:r w:rsidRPr="002D3A2D">
        <w:rPr>
          <w:sz w:val="16"/>
        </w:rPr>
        <w:t xml:space="preserve"> among others. Turkey, a NATO member, is </w:t>
      </w:r>
      <w:r w:rsidRPr="008B36A2">
        <w:rPr>
          <w:rStyle w:val="Emphasis"/>
        </w:rPr>
        <w:t>frustrating</w:t>
      </w:r>
      <w:r w:rsidRPr="002D3A2D">
        <w:rPr>
          <w:sz w:val="16"/>
        </w:rPr>
        <w:t xml:space="preserve"> its </w:t>
      </w:r>
      <w:r w:rsidRPr="002D3A2D">
        <w:rPr>
          <w:rStyle w:val="StyleUnderline"/>
        </w:rPr>
        <w:t>allies on both sides</w:t>
      </w:r>
      <w:r w:rsidRPr="002D3A2D">
        <w:rPr>
          <w:sz w:val="16"/>
        </w:rPr>
        <w:t xml:space="preserve"> of the Atlantic by seeking to block the organisation’s expansion to include Sweden and Finland. A decade ago, Turkey was seeking to join the European Union, now it is helping Putin’s Russia evade EU sanctions, while at the same time providing drones and missiles to Ukraine.</w:t>
      </w:r>
    </w:p>
    <w:p w:rsidR="009D4FFA" w:rsidRPr="002D3A2D" w:rsidRDefault="009D4FFA" w:rsidP="009D4FFA">
      <w:pPr>
        <w:rPr>
          <w:sz w:val="16"/>
        </w:rPr>
      </w:pPr>
      <w:r w:rsidRPr="002D3A2D">
        <w:rPr>
          <w:sz w:val="16"/>
        </w:rPr>
        <w:t xml:space="preserve">South Africa is also a conflicted country, freed from the bondage of apartheid by the great African National Congress leader, Nelson Mandela. I first met the great man when he emerged from 27 years in the </w:t>
      </w:r>
      <w:proofErr w:type="gramStart"/>
      <w:r w:rsidRPr="002D3A2D">
        <w:rPr>
          <w:sz w:val="16"/>
        </w:rPr>
        <w:t>Robbin island</w:t>
      </w:r>
      <w:proofErr w:type="gramEnd"/>
      <w:r w:rsidRPr="002D3A2D">
        <w:rPr>
          <w:sz w:val="16"/>
        </w:rPr>
        <w:t xml:space="preserve"> jail. Since then, the new South Africa has struggled to live up to the hopes and dreams of the world. Understandably, many Africans reflect on the continent’s colonial history and many leaders have been quick to embrace anti-imperialistic views. Over the years, Russia and China, both heavy investors in Africa, have contributed to the diminishing European influence. So, it was not altogether surprising to see South Africa undertaking joint military exercises with Russia off its shores in recent months.</w:t>
      </w:r>
    </w:p>
    <w:p w:rsidR="009D4FFA" w:rsidRPr="002D3A2D" w:rsidRDefault="009D4FFA" w:rsidP="009D4FFA">
      <w:pPr>
        <w:rPr>
          <w:sz w:val="16"/>
        </w:rPr>
      </w:pPr>
      <w:r w:rsidRPr="009A5B33">
        <w:rPr>
          <w:rStyle w:val="StyleUnderline"/>
          <w:highlight w:val="cyan"/>
        </w:rPr>
        <w:t>As policymakers</w:t>
      </w:r>
      <w:r w:rsidRPr="002D3A2D">
        <w:rPr>
          <w:sz w:val="16"/>
        </w:rPr>
        <w:t xml:space="preserve">, diplomats and observers </w:t>
      </w:r>
      <w:r w:rsidRPr="002D3A2D">
        <w:rPr>
          <w:rStyle w:val="StyleUnderline"/>
        </w:rPr>
        <w:t xml:space="preserve">seek to </w:t>
      </w:r>
      <w:r w:rsidRPr="009A5B33">
        <w:rPr>
          <w:rStyle w:val="StyleUnderline"/>
          <w:highlight w:val="cyan"/>
        </w:rPr>
        <w:t xml:space="preserve">come to grips with a </w:t>
      </w:r>
      <w:r w:rsidRPr="009A5B33">
        <w:rPr>
          <w:rStyle w:val="Emphasis"/>
          <w:highlight w:val="cyan"/>
        </w:rPr>
        <w:t>multipolar world</w:t>
      </w:r>
      <w:r w:rsidRPr="002D3A2D">
        <w:rPr>
          <w:sz w:val="16"/>
        </w:rPr>
        <w:t>, what should the priorities be? First, the “great powers” should pay their dues to mankind by working to avoid World War III rather than anticipating it. Given the chatter within the Washington Beltway, threats from the Kremlin, intelligence from China, and the news that Iran is only days away from refining nuclear – capable uranium, this is urgent.</w:t>
      </w:r>
    </w:p>
    <w:p w:rsidR="009D4FFA" w:rsidRPr="002D3A2D" w:rsidRDefault="009D4FFA" w:rsidP="009D4FFA">
      <w:pPr>
        <w:rPr>
          <w:sz w:val="16"/>
        </w:rPr>
      </w:pPr>
      <w:r w:rsidRPr="002D3A2D">
        <w:rPr>
          <w:sz w:val="16"/>
        </w:rPr>
        <w:t>Secondly, we need to reform global governance; the present structure of the United Nations is not fit for purpose. There should be a careful assessment of the panoply of UN agencies, some of which are more valuable than others. Just this week, Germany, strongly supported by US Treasury Secretary Janet Yellen, was demanding that the World Bank undertake “fundamental reform as early as next month” of its lending policies to ensure the lender “leads the way on climate action, pandemic control and crisis prevention.” Yellen and Germany’s development minister Svenja Schulze, who is Berlin’s governor on the World Bank board, this weekend will signal they and other shareholders will use the Bank’s spring meeting to push for this change.</w:t>
      </w:r>
    </w:p>
    <w:p w:rsidR="009D4FFA" w:rsidRPr="002D3A2D" w:rsidRDefault="009D4FFA" w:rsidP="009D4FFA">
      <w:pPr>
        <w:rPr>
          <w:sz w:val="16"/>
        </w:rPr>
      </w:pPr>
      <w:r w:rsidRPr="002D3A2D">
        <w:rPr>
          <w:sz w:val="16"/>
        </w:rPr>
        <w:t>There are many other global projects which could benefit from a broader international focus, from an effective G-20 or a G-50, both better alternatives than the narrow Atlantic-centric G7. A good example is China’s much vaunted Belt and Road initiative, designed to transform links and infrastructure between East Asia and Europe through the “Stans.” According to a study supported by the World Bank, Harvard’s Kennedy School, and the Kiel Institute for the World Economy, China has had to bail out 128 operations in 22 debtor countries worth a total of US$240 bn. This huge project designed to build China’s reputation has had the opposite effect in many debtor countries, many of which are also on the International Monetary Fund support list.</w:t>
      </w:r>
    </w:p>
    <w:p w:rsidR="009D4FFA" w:rsidRPr="002D3A2D" w:rsidRDefault="009D4FFA" w:rsidP="009D4FFA">
      <w:pPr>
        <w:rPr>
          <w:sz w:val="16"/>
        </w:rPr>
      </w:pPr>
      <w:r w:rsidRPr="009A5B33">
        <w:rPr>
          <w:rStyle w:val="StyleUnderline"/>
          <w:highlight w:val="cyan"/>
        </w:rPr>
        <w:t>The big question</w:t>
      </w:r>
      <w:r w:rsidRPr="002D3A2D">
        <w:rPr>
          <w:sz w:val="16"/>
        </w:rPr>
        <w:t xml:space="preserve"> for Australians </w:t>
      </w:r>
      <w:r w:rsidRPr="009A5B33">
        <w:rPr>
          <w:rStyle w:val="StyleUnderline"/>
          <w:highlight w:val="cyan"/>
        </w:rPr>
        <w:t>is</w:t>
      </w:r>
      <w:r w:rsidRPr="002D3A2D">
        <w:rPr>
          <w:sz w:val="16"/>
        </w:rPr>
        <w:t xml:space="preserve"> our </w:t>
      </w:r>
      <w:r w:rsidRPr="009A5B33">
        <w:rPr>
          <w:rStyle w:val="Emphasis"/>
          <w:highlight w:val="cyan"/>
        </w:rPr>
        <w:t>dependency</w:t>
      </w:r>
      <w:r w:rsidRPr="009A5B33">
        <w:rPr>
          <w:rStyle w:val="StyleUnderline"/>
          <w:highlight w:val="cyan"/>
        </w:rPr>
        <w:t xml:space="preserve"> on the </w:t>
      </w:r>
      <w:r w:rsidRPr="009A5B33">
        <w:rPr>
          <w:rStyle w:val="Emphasis"/>
          <w:highlight w:val="cyan"/>
        </w:rPr>
        <w:t>U</w:t>
      </w:r>
      <w:r w:rsidRPr="002D3A2D">
        <w:rPr>
          <w:rStyle w:val="StyleUnderline"/>
        </w:rPr>
        <w:t xml:space="preserve">nited </w:t>
      </w:r>
      <w:r w:rsidRPr="009A5B33">
        <w:rPr>
          <w:rStyle w:val="Emphasis"/>
          <w:highlight w:val="cyan"/>
        </w:rPr>
        <w:t>S</w:t>
      </w:r>
      <w:r w:rsidRPr="002D3A2D">
        <w:rPr>
          <w:rStyle w:val="StyleUnderline"/>
        </w:rPr>
        <w:t>tates</w:t>
      </w:r>
      <w:r w:rsidRPr="002D3A2D">
        <w:rPr>
          <w:sz w:val="16"/>
        </w:rPr>
        <w:t>. On the one hand the value of the ANZUS treaty, which for some is pure gold and others questionable, is debatable. Moreover, there are still millions of Americans prepared to vote for Donald Trump, despite irrefutable evidence that he sought to overturn the legitimate election of Joe Biden and openly supported the attack on Capitol Hill on 6 January 2021 where five people died. Until we get a clearer idea of the post-2024 leadership of America, Australia will be best served by continuing to build strong relations with its friends in Asia Pacific.</w:t>
      </w:r>
    </w:p>
    <w:p w:rsidR="009D4FFA" w:rsidRDefault="009D4FFA" w:rsidP="009D4FFA">
      <w:pPr>
        <w:pStyle w:val="Heading3"/>
      </w:pPr>
      <w:r>
        <w:t xml:space="preserve">2NC – Heg Unsustainable – AT: </w:t>
      </w:r>
      <w:r w:rsidR="00F32C50">
        <w:t>H</w:t>
      </w:r>
      <w:r>
        <w:t>eg intevitable</w:t>
      </w:r>
    </w:p>
    <w:p w:rsidR="009D4FFA" w:rsidRPr="00E4494B" w:rsidRDefault="009D4FFA" w:rsidP="009D4FFA">
      <w:pPr>
        <w:pStyle w:val="Heading4"/>
      </w:pPr>
      <w:r>
        <w:t xml:space="preserve">History </w:t>
      </w:r>
      <w:r>
        <w:rPr>
          <w:u w:val="single"/>
        </w:rPr>
        <w:t>proves</w:t>
      </w:r>
      <w:r>
        <w:t xml:space="preserve"> US decline is </w:t>
      </w:r>
      <w:r>
        <w:rPr>
          <w:u w:val="single"/>
        </w:rPr>
        <w:t>permanent</w:t>
      </w:r>
      <w:r>
        <w:t xml:space="preserve">, not </w:t>
      </w:r>
      <w:r>
        <w:rPr>
          <w:u w:val="single"/>
        </w:rPr>
        <w:t>cyclical</w:t>
      </w:r>
      <w:r>
        <w:t xml:space="preserve"> – </w:t>
      </w:r>
      <w:r w:rsidRPr="00E4494B">
        <w:t>illiberal networks</w:t>
      </w:r>
      <w:r>
        <w:t xml:space="preserve"> </w:t>
      </w:r>
      <w:r w:rsidRPr="00E4494B">
        <w:rPr>
          <w:u w:val="single"/>
        </w:rPr>
        <w:t>ensure</w:t>
      </w:r>
      <w:r>
        <w:t xml:space="preserve"> it can never be recovered</w:t>
      </w:r>
    </w:p>
    <w:p w:rsidR="009D4FFA" w:rsidRDefault="009D4FFA" w:rsidP="009D4FFA">
      <w:r>
        <w:t xml:space="preserve">Alexander </w:t>
      </w:r>
      <w:r w:rsidRPr="0012098E">
        <w:rPr>
          <w:rStyle w:val="Style13ptBold"/>
        </w:rPr>
        <w:t>Cooley</w:t>
      </w:r>
      <w:r>
        <w:t xml:space="preserve"> and Daniel </w:t>
      </w:r>
      <w:r w:rsidRPr="0012098E">
        <w:rPr>
          <w:rStyle w:val="Style13ptBold"/>
        </w:rPr>
        <w:t>Nexon 20</w:t>
      </w:r>
      <w:r>
        <w:t xml:space="preserve"> *Claire Tow Professor of Political Science at Barnard College and Director of Columbia University’s Harriman Institute; **Associate Professor in the Department of Government and at the Edmund A. Walsh School of Foreign Service at Georgetown University, "How Hegemony Ends," Foreign Affairs, https://www.foreignaffairs.com/articles/united-states/2020-06-09/how-hegemony-ends Blitz</w:t>
      </w:r>
    </w:p>
    <w:p w:rsidR="009D4FFA" w:rsidRPr="00224C8B" w:rsidRDefault="009D4FFA" w:rsidP="009D4FFA"/>
    <w:p w:rsidR="009D4FFA" w:rsidRPr="006829CA" w:rsidRDefault="009D4FFA" w:rsidP="009D4FFA">
      <w:pPr>
        <w:rPr>
          <w:rStyle w:val="Emphasis"/>
        </w:rPr>
      </w:pPr>
      <w:r w:rsidRPr="00EB068A">
        <w:rPr>
          <w:rStyle w:val="StyleUnderline"/>
        </w:rPr>
        <w:t xml:space="preserve">Multiple signs point to a </w:t>
      </w:r>
      <w:r w:rsidRPr="006829CA">
        <w:rPr>
          <w:rStyle w:val="Emphasis"/>
        </w:rPr>
        <w:t>crisis</w:t>
      </w:r>
      <w:r w:rsidRPr="00EB068A">
        <w:rPr>
          <w:rStyle w:val="StyleUnderline"/>
        </w:rPr>
        <w:t xml:space="preserve"> in global order</w:t>
      </w:r>
      <w:r w:rsidRPr="006829CA">
        <w:rPr>
          <w:sz w:val="16"/>
        </w:rPr>
        <w:t xml:space="preserve">. The uncoordinated international response to the </w:t>
      </w:r>
      <w:r w:rsidRPr="00EB068A">
        <w:rPr>
          <w:rStyle w:val="StyleUnderline"/>
        </w:rPr>
        <w:t>COVID</w:t>
      </w:r>
      <w:r w:rsidRPr="006829CA">
        <w:rPr>
          <w:sz w:val="16"/>
        </w:rPr>
        <w:t xml:space="preserve">-19 pandemic, </w:t>
      </w:r>
      <w:r w:rsidRPr="00EB068A">
        <w:rPr>
          <w:rStyle w:val="StyleUnderline"/>
        </w:rPr>
        <w:t xml:space="preserve">the resulting economic downturns, the </w:t>
      </w:r>
      <w:r w:rsidRPr="006829CA">
        <w:rPr>
          <w:rStyle w:val="Emphasis"/>
        </w:rPr>
        <w:t>resurgence</w:t>
      </w:r>
      <w:r w:rsidRPr="00EB068A">
        <w:rPr>
          <w:rStyle w:val="StyleUnderline"/>
        </w:rPr>
        <w:t xml:space="preserve"> of nationalist politics, and the </w:t>
      </w:r>
      <w:r w:rsidRPr="006829CA">
        <w:rPr>
          <w:rStyle w:val="Emphasis"/>
        </w:rPr>
        <w:t>hardening</w:t>
      </w:r>
      <w:r w:rsidRPr="00EB068A">
        <w:rPr>
          <w:rStyle w:val="StyleUnderline"/>
        </w:rPr>
        <w:t xml:space="preserve"> of state borders all seem to herald the emergence of a </w:t>
      </w:r>
      <w:r w:rsidRPr="006829CA">
        <w:rPr>
          <w:rStyle w:val="Emphasis"/>
        </w:rPr>
        <w:t>less cooperative</w:t>
      </w:r>
      <w:r w:rsidRPr="006829CA">
        <w:rPr>
          <w:rStyle w:val="StyleUnderline"/>
        </w:rPr>
        <w:t xml:space="preserve"> an</w:t>
      </w:r>
      <w:r w:rsidRPr="00EB068A">
        <w:rPr>
          <w:rStyle w:val="StyleUnderline"/>
        </w:rPr>
        <w:t xml:space="preserve">d more </w:t>
      </w:r>
      <w:r w:rsidRPr="006829CA">
        <w:rPr>
          <w:rStyle w:val="Emphasis"/>
        </w:rPr>
        <w:t>fragile</w:t>
      </w:r>
      <w:r w:rsidRPr="00EB068A">
        <w:rPr>
          <w:rStyle w:val="StyleUnderline"/>
        </w:rPr>
        <w:t xml:space="preserve"> international system</w:t>
      </w:r>
      <w:r w:rsidRPr="006829CA">
        <w:rPr>
          <w:sz w:val="16"/>
        </w:rPr>
        <w:t xml:space="preserve">. According to many observers, these developments underscore the dangers of U.S. President Donald Trump’s “America first” policies and his retreat from global leadership. </w:t>
      </w:r>
    </w:p>
    <w:p w:rsidR="009D4FFA" w:rsidRPr="006829CA" w:rsidRDefault="009D4FFA" w:rsidP="009D4FFA">
      <w:pPr>
        <w:rPr>
          <w:sz w:val="16"/>
        </w:rPr>
      </w:pPr>
      <w:r w:rsidRPr="006829CA">
        <w:rPr>
          <w:sz w:val="16"/>
        </w:rPr>
        <w:t xml:space="preserve">Even before the pandemic, </w:t>
      </w:r>
      <w:r w:rsidRPr="00EB068A">
        <w:rPr>
          <w:rStyle w:val="StyleUnderline"/>
        </w:rPr>
        <w:t>Trump</w:t>
      </w:r>
      <w:r w:rsidRPr="006829CA">
        <w:rPr>
          <w:sz w:val="16"/>
        </w:rPr>
        <w:t xml:space="preserve"> routinely </w:t>
      </w:r>
      <w:r w:rsidRPr="006829CA">
        <w:rPr>
          <w:rStyle w:val="Emphasis"/>
        </w:rPr>
        <w:t>criticized</w:t>
      </w:r>
      <w:r w:rsidRPr="00EB068A">
        <w:rPr>
          <w:rStyle w:val="StyleUnderline"/>
        </w:rPr>
        <w:t xml:space="preserve"> the value of </w:t>
      </w:r>
      <w:r w:rsidRPr="006829CA">
        <w:rPr>
          <w:rStyle w:val="StyleUnderline"/>
        </w:rPr>
        <w:t>alliances</w:t>
      </w:r>
      <w:r w:rsidRPr="00EB068A">
        <w:rPr>
          <w:rStyle w:val="StyleUnderline"/>
        </w:rPr>
        <w:t xml:space="preserve"> and institutions such as NATO</w:t>
      </w:r>
      <w:r w:rsidRPr="006829CA">
        <w:rPr>
          <w:sz w:val="16"/>
        </w:rPr>
        <w:t xml:space="preserve">, supported the breakup of the European Union, withdrew from a host of international agreements and organizations, </w:t>
      </w:r>
      <w:r w:rsidRPr="00EB068A">
        <w:rPr>
          <w:rStyle w:val="StyleUnderline"/>
        </w:rPr>
        <w:t xml:space="preserve">and </w:t>
      </w:r>
      <w:r w:rsidRPr="006829CA">
        <w:rPr>
          <w:rStyle w:val="Emphasis"/>
        </w:rPr>
        <w:t>pandered</w:t>
      </w:r>
      <w:r w:rsidRPr="00EB068A">
        <w:rPr>
          <w:rStyle w:val="StyleUnderline"/>
        </w:rPr>
        <w:t xml:space="preserve"> to autocrats such as Russian President Vladimir Putin and the North Korean leader Kim Jong Un</w:t>
      </w:r>
      <w:r w:rsidRPr="006829CA">
        <w:rPr>
          <w:sz w:val="16"/>
        </w:rPr>
        <w:t xml:space="preserve">. </w:t>
      </w:r>
      <w:r w:rsidRPr="00EB068A">
        <w:rPr>
          <w:rStyle w:val="StyleUnderline"/>
        </w:rPr>
        <w:t xml:space="preserve">He has </w:t>
      </w:r>
      <w:r w:rsidRPr="006829CA">
        <w:rPr>
          <w:rStyle w:val="Emphasis"/>
        </w:rPr>
        <w:t>questioned</w:t>
      </w:r>
      <w:r w:rsidRPr="00EB068A">
        <w:rPr>
          <w:rStyle w:val="StyleUnderline"/>
        </w:rPr>
        <w:t xml:space="preserve"> the merits of placing liberal values such as democracy and human rights at the </w:t>
      </w:r>
      <w:r w:rsidRPr="006829CA">
        <w:rPr>
          <w:rStyle w:val="Emphasis"/>
        </w:rPr>
        <w:t>heart</w:t>
      </w:r>
      <w:r w:rsidRPr="00EB068A">
        <w:rPr>
          <w:rStyle w:val="StyleUnderline"/>
        </w:rPr>
        <w:t xml:space="preserve"> of foreign policy</w:t>
      </w:r>
      <w:r w:rsidRPr="006829CA">
        <w:rPr>
          <w:sz w:val="16"/>
        </w:rPr>
        <w:t xml:space="preserve">. </w:t>
      </w:r>
      <w:r w:rsidRPr="00EB068A">
        <w:rPr>
          <w:rStyle w:val="StyleUnderline"/>
        </w:rPr>
        <w:t xml:space="preserve">Trump’s </w:t>
      </w:r>
      <w:r w:rsidRPr="006829CA">
        <w:rPr>
          <w:rStyle w:val="Emphasis"/>
        </w:rPr>
        <w:t>clear preference</w:t>
      </w:r>
      <w:r w:rsidRPr="00EB068A">
        <w:rPr>
          <w:rStyle w:val="StyleUnderline"/>
        </w:rPr>
        <w:t xml:space="preserve"> for zero-sum, transactional politics further supports the notion that the United States is </w:t>
      </w:r>
      <w:r w:rsidRPr="006829CA">
        <w:rPr>
          <w:rStyle w:val="Emphasis"/>
        </w:rPr>
        <w:t>abandoning</w:t>
      </w:r>
      <w:r w:rsidRPr="00EB068A">
        <w:rPr>
          <w:rStyle w:val="StyleUnderline"/>
        </w:rPr>
        <w:t xml:space="preserve"> its commitment to promoting a </w:t>
      </w:r>
      <w:r w:rsidRPr="006829CA">
        <w:rPr>
          <w:rStyle w:val="Emphasis"/>
        </w:rPr>
        <w:t>l</w:t>
      </w:r>
      <w:r w:rsidRPr="00EB068A">
        <w:rPr>
          <w:rStyle w:val="StyleUnderline"/>
        </w:rPr>
        <w:t xml:space="preserve">iberal </w:t>
      </w:r>
      <w:r w:rsidRPr="006829CA">
        <w:rPr>
          <w:rStyle w:val="Emphasis"/>
        </w:rPr>
        <w:t>i</w:t>
      </w:r>
      <w:r w:rsidRPr="00EB068A">
        <w:rPr>
          <w:rStyle w:val="StyleUnderline"/>
        </w:rPr>
        <w:t xml:space="preserve">nternational </w:t>
      </w:r>
      <w:r w:rsidRPr="006829CA">
        <w:rPr>
          <w:rStyle w:val="Emphasis"/>
        </w:rPr>
        <w:t>o</w:t>
      </w:r>
      <w:r w:rsidRPr="00EB068A">
        <w:rPr>
          <w:rStyle w:val="StyleUnderline"/>
        </w:rPr>
        <w:t>rder</w:t>
      </w:r>
      <w:r w:rsidRPr="006829CA">
        <w:rPr>
          <w:sz w:val="16"/>
        </w:rPr>
        <w:t xml:space="preserve">. </w:t>
      </w:r>
    </w:p>
    <w:p w:rsidR="009D4FFA" w:rsidRPr="006829CA" w:rsidRDefault="009D4FFA" w:rsidP="009D4FFA">
      <w:pPr>
        <w:rPr>
          <w:sz w:val="16"/>
        </w:rPr>
      </w:pPr>
      <w:r w:rsidRPr="006829CA">
        <w:rPr>
          <w:sz w:val="16"/>
        </w:rPr>
        <w:t xml:space="preserve">Some analysts believe that the United States can still turn this around, by restoring the strategies by which it, from the end of World War II to the aftermath of the Cold War, built and sustained a successful international order. If a post-Trump United States could reclaim the responsibilities of global power, then this era—including the pandemic that will define it—could stand as a temporary aberration rather than a step on the way to permanent disarray. </w:t>
      </w:r>
    </w:p>
    <w:p w:rsidR="009D4FFA" w:rsidRPr="006829CA" w:rsidRDefault="009D4FFA" w:rsidP="009D4FFA">
      <w:pPr>
        <w:rPr>
          <w:sz w:val="16"/>
        </w:rPr>
      </w:pPr>
      <w:r w:rsidRPr="006829CA">
        <w:rPr>
          <w:sz w:val="16"/>
        </w:rPr>
        <w:t xml:space="preserve">After all, </w:t>
      </w:r>
      <w:r w:rsidRPr="0073692F">
        <w:rPr>
          <w:rStyle w:val="StyleUnderline"/>
          <w:highlight w:val="cyan"/>
        </w:rPr>
        <w:t>predictions of American decline</w:t>
      </w:r>
      <w:r w:rsidRPr="00EB068A">
        <w:rPr>
          <w:rStyle w:val="StyleUnderline"/>
        </w:rPr>
        <w:t xml:space="preserve"> and a shift in international order </w:t>
      </w:r>
      <w:r w:rsidRPr="0073692F">
        <w:rPr>
          <w:rStyle w:val="StyleUnderline"/>
          <w:highlight w:val="cyan"/>
        </w:rPr>
        <w:t xml:space="preserve">are </w:t>
      </w:r>
      <w:r w:rsidRPr="0073692F">
        <w:rPr>
          <w:rStyle w:val="Emphasis"/>
          <w:highlight w:val="cyan"/>
        </w:rPr>
        <w:t>far from new</w:t>
      </w:r>
      <w:r w:rsidRPr="006829CA">
        <w:rPr>
          <w:sz w:val="16"/>
        </w:rPr>
        <w:t xml:space="preserve">—and they have been consistently wrong. In the middle of the 1980s, many analysts believed that U.S. leadership was on the way out. The Bretton Woods system had collapsed in the 1970s; the United States faced increasing competition from European and East Asian economies, notably West Germany and Japan; and the Soviet Union looked like an enduring feature of world politics. By the end of 1991, however, the Soviet Union had formally dissolved, Japan was entering its “lost decade” of economic stagnation, and the expensive task of integration consumed a reunified Germany. The United States experienced a decade of booming technological innovation and unexpectedly high economic growth. The result was what many hailed as a “unipolar moment” of American hegemony. </w:t>
      </w:r>
    </w:p>
    <w:p w:rsidR="009D4FFA" w:rsidRPr="006829CA" w:rsidRDefault="009D4FFA" w:rsidP="009D4FFA">
      <w:pPr>
        <w:rPr>
          <w:sz w:val="16"/>
        </w:rPr>
      </w:pPr>
      <w:r w:rsidRPr="00C00F51">
        <w:rPr>
          <w:rStyle w:val="StyleUnderline"/>
        </w:rPr>
        <w:t>But</w:t>
      </w:r>
      <w:r w:rsidRPr="00EB068A">
        <w:rPr>
          <w:rStyle w:val="StyleUnderline"/>
        </w:rPr>
        <w:t xml:space="preserve"> </w:t>
      </w:r>
      <w:r w:rsidRPr="0073692F">
        <w:rPr>
          <w:rStyle w:val="StyleUnderline"/>
          <w:highlight w:val="cyan"/>
        </w:rPr>
        <w:t>this time</w:t>
      </w:r>
      <w:r w:rsidRPr="00EB068A">
        <w:rPr>
          <w:rStyle w:val="StyleUnderline"/>
        </w:rPr>
        <w:t xml:space="preserve"> </w:t>
      </w:r>
      <w:r w:rsidRPr="006829CA">
        <w:rPr>
          <w:rStyle w:val="Emphasis"/>
        </w:rPr>
        <w:t xml:space="preserve">really </w:t>
      </w:r>
      <w:r w:rsidRPr="0073692F">
        <w:rPr>
          <w:rStyle w:val="Emphasis"/>
          <w:highlight w:val="cyan"/>
        </w:rPr>
        <w:t>is differen</w:t>
      </w:r>
      <w:r w:rsidRPr="0073692F">
        <w:rPr>
          <w:rStyle w:val="StyleUnderline"/>
          <w:highlight w:val="cyan"/>
        </w:rPr>
        <w:t>t</w:t>
      </w:r>
      <w:r w:rsidRPr="00EB068A">
        <w:rPr>
          <w:rStyle w:val="StyleUnderline"/>
        </w:rPr>
        <w:t xml:space="preserve">. The very </w:t>
      </w:r>
      <w:r w:rsidRPr="006829CA">
        <w:rPr>
          <w:rStyle w:val="Emphasis"/>
        </w:rPr>
        <w:t>forces</w:t>
      </w:r>
      <w:r w:rsidRPr="00EB068A">
        <w:rPr>
          <w:rStyle w:val="StyleUnderline"/>
        </w:rPr>
        <w:t xml:space="preserve"> that made U.S. hegemony so durable before are today driving its </w:t>
      </w:r>
      <w:r w:rsidRPr="006829CA">
        <w:rPr>
          <w:rStyle w:val="Emphasis"/>
        </w:rPr>
        <w:t>dissolution</w:t>
      </w:r>
      <w:r w:rsidRPr="00EB068A">
        <w:rPr>
          <w:rStyle w:val="StyleUnderline"/>
        </w:rPr>
        <w:t>.</w:t>
      </w:r>
      <w:r w:rsidRPr="006829CA">
        <w:rPr>
          <w:sz w:val="16"/>
        </w:rPr>
        <w:t xml:space="preserve"> Three developments enabled the post–Cold War U.S.-led order. First, with the defeat of communism, the United States faced no major global ideological project that could rival its own. Second, with the disintegration of the Soviet Union and its accompanying infrastructure of institutions and partnerships, weaker states lacked significant alternatives to the United States and its Western allies when it came to securing military, economic, and political support. And third, transnational activists and movements were spreading liberal values and norms that bolstered the liberal order.</w:t>
      </w:r>
    </w:p>
    <w:p w:rsidR="009D4FFA" w:rsidRPr="00EB068A" w:rsidRDefault="009D4FFA" w:rsidP="009D4FFA">
      <w:pPr>
        <w:rPr>
          <w:rStyle w:val="StyleUnderline"/>
        </w:rPr>
      </w:pPr>
      <w:r w:rsidRPr="00EB068A">
        <w:rPr>
          <w:rStyle w:val="StyleUnderline"/>
        </w:rPr>
        <w:t>Today</w:t>
      </w:r>
      <w:r w:rsidRPr="006829CA">
        <w:rPr>
          <w:sz w:val="16"/>
        </w:rPr>
        <w:t xml:space="preserve">, those same </w:t>
      </w:r>
      <w:r w:rsidRPr="0073692F">
        <w:rPr>
          <w:rStyle w:val="StyleUnderline"/>
          <w:highlight w:val="cyan"/>
        </w:rPr>
        <w:t xml:space="preserve">dynamics have </w:t>
      </w:r>
      <w:r w:rsidRPr="0073692F">
        <w:rPr>
          <w:rStyle w:val="Emphasis"/>
          <w:highlight w:val="cyan"/>
        </w:rPr>
        <w:t>turned against</w:t>
      </w:r>
      <w:r w:rsidRPr="0073692F">
        <w:rPr>
          <w:rStyle w:val="StyleUnderline"/>
          <w:highlight w:val="cyan"/>
        </w:rPr>
        <w:t xml:space="preserve"> the </w:t>
      </w:r>
      <w:r w:rsidRPr="0073692F">
        <w:rPr>
          <w:rStyle w:val="Emphasis"/>
          <w:highlight w:val="cyan"/>
        </w:rPr>
        <w:t>U</w:t>
      </w:r>
      <w:r w:rsidRPr="00EB068A">
        <w:rPr>
          <w:rStyle w:val="StyleUnderline"/>
        </w:rPr>
        <w:t xml:space="preserve">nited </w:t>
      </w:r>
      <w:r w:rsidRPr="0073692F">
        <w:rPr>
          <w:rStyle w:val="Emphasis"/>
          <w:highlight w:val="cyan"/>
        </w:rPr>
        <w:t>S</w:t>
      </w:r>
      <w:r w:rsidRPr="00EB068A">
        <w:rPr>
          <w:rStyle w:val="StyleUnderline"/>
        </w:rPr>
        <w:t xml:space="preserve">tates: </w:t>
      </w:r>
      <w:r w:rsidRPr="0073692F">
        <w:rPr>
          <w:rStyle w:val="StyleUnderline"/>
          <w:highlight w:val="cyan"/>
        </w:rPr>
        <w:t>a</w:t>
      </w:r>
      <w:r w:rsidRPr="00EB068A">
        <w:rPr>
          <w:rStyle w:val="StyleUnderline"/>
        </w:rPr>
        <w:t xml:space="preserve"> vicious </w:t>
      </w:r>
      <w:r w:rsidRPr="0073692F">
        <w:rPr>
          <w:rStyle w:val="StyleUnderline"/>
          <w:highlight w:val="cyan"/>
        </w:rPr>
        <w:t xml:space="preserve">cycle that </w:t>
      </w:r>
      <w:r w:rsidRPr="0073692F">
        <w:rPr>
          <w:rStyle w:val="Emphasis"/>
          <w:highlight w:val="cyan"/>
        </w:rPr>
        <w:t>erodes</w:t>
      </w:r>
      <w:r w:rsidRPr="0073692F">
        <w:rPr>
          <w:rStyle w:val="StyleUnderline"/>
          <w:highlight w:val="cyan"/>
        </w:rPr>
        <w:t xml:space="preserve"> U.S. power</w:t>
      </w:r>
      <w:r w:rsidRPr="00EB068A">
        <w:rPr>
          <w:rStyle w:val="StyleUnderline"/>
        </w:rPr>
        <w:t xml:space="preserve"> has replaced the virtuous cycles that once reinforced it</w:t>
      </w:r>
      <w:r w:rsidRPr="006829CA">
        <w:rPr>
          <w:sz w:val="16"/>
        </w:rPr>
        <w:t xml:space="preserve">. With the rise of great powers such as China and Russia, </w:t>
      </w:r>
      <w:r w:rsidRPr="0073692F">
        <w:rPr>
          <w:rStyle w:val="StyleUnderline"/>
          <w:highlight w:val="cyan"/>
        </w:rPr>
        <w:t>autocratic</w:t>
      </w:r>
      <w:r w:rsidRPr="006829CA">
        <w:rPr>
          <w:sz w:val="16"/>
        </w:rPr>
        <w:t xml:space="preserve"> and illiberal </w:t>
      </w:r>
      <w:r w:rsidRPr="0073692F">
        <w:rPr>
          <w:rStyle w:val="StyleUnderline"/>
          <w:highlight w:val="cyan"/>
        </w:rPr>
        <w:t>projects rival</w:t>
      </w:r>
      <w:r w:rsidRPr="00EB068A">
        <w:rPr>
          <w:rStyle w:val="StyleUnderline"/>
        </w:rPr>
        <w:t xml:space="preserve"> the U.S.-led liberal international system</w:t>
      </w:r>
      <w:r w:rsidRPr="006829CA">
        <w:rPr>
          <w:sz w:val="16"/>
        </w:rPr>
        <w:t xml:space="preserve">. </w:t>
      </w:r>
      <w:r w:rsidRPr="00EB068A">
        <w:rPr>
          <w:rStyle w:val="StyleUnderline"/>
        </w:rPr>
        <w:t xml:space="preserve">Developing </w:t>
      </w:r>
      <w:r w:rsidRPr="0073692F">
        <w:rPr>
          <w:rStyle w:val="StyleUnderline"/>
          <w:highlight w:val="cyan"/>
        </w:rPr>
        <w:t>countries</w:t>
      </w:r>
      <w:r w:rsidRPr="006829CA">
        <w:rPr>
          <w:sz w:val="16"/>
        </w:rPr>
        <w:t xml:space="preserve">—and even many developed ones—can </w:t>
      </w:r>
      <w:r w:rsidRPr="0073692F">
        <w:rPr>
          <w:rStyle w:val="StyleUnderline"/>
          <w:highlight w:val="cyan"/>
        </w:rPr>
        <w:t xml:space="preserve">seek </w:t>
      </w:r>
      <w:r w:rsidRPr="0073692F">
        <w:rPr>
          <w:rStyle w:val="Emphasis"/>
          <w:highlight w:val="cyan"/>
        </w:rPr>
        <w:t>alternative patrons</w:t>
      </w:r>
      <w:r w:rsidRPr="00EB068A">
        <w:rPr>
          <w:rStyle w:val="StyleUnderline"/>
        </w:rPr>
        <w:t xml:space="preserve"> rather than remain </w:t>
      </w:r>
      <w:r w:rsidRPr="006829CA">
        <w:rPr>
          <w:rStyle w:val="Emphasis"/>
        </w:rPr>
        <w:t>dependent</w:t>
      </w:r>
      <w:r w:rsidRPr="00EB068A">
        <w:rPr>
          <w:rStyle w:val="StyleUnderline"/>
        </w:rPr>
        <w:t xml:space="preserve"> on Western largess and suppor</w:t>
      </w:r>
      <w:r w:rsidRPr="006829CA">
        <w:rPr>
          <w:sz w:val="16"/>
        </w:rPr>
        <w:t xml:space="preserve">t. And illiberal, often right-wing transnational networks are pressing against the norms and pieties of the liberal international order that once seemed so implacable. In short, </w:t>
      </w:r>
      <w:r w:rsidRPr="0073692F">
        <w:rPr>
          <w:rStyle w:val="StyleUnderline"/>
          <w:highlight w:val="cyan"/>
        </w:rPr>
        <w:t>U.S.</w:t>
      </w:r>
      <w:r w:rsidRPr="00EB068A">
        <w:rPr>
          <w:rStyle w:val="StyleUnderline"/>
        </w:rPr>
        <w:t xml:space="preserve"> global </w:t>
      </w:r>
      <w:r w:rsidRPr="0073692F">
        <w:rPr>
          <w:rStyle w:val="StyleUnderline"/>
          <w:highlight w:val="cyan"/>
        </w:rPr>
        <w:t>leadership is</w:t>
      </w:r>
      <w:r w:rsidRPr="00EB068A">
        <w:rPr>
          <w:rStyle w:val="StyleUnderline"/>
        </w:rPr>
        <w:t xml:space="preserve"> not simply in retreat; it is </w:t>
      </w:r>
      <w:r w:rsidRPr="0073692F">
        <w:rPr>
          <w:rStyle w:val="Emphasis"/>
          <w:highlight w:val="cyan"/>
        </w:rPr>
        <w:t>unraveling</w:t>
      </w:r>
      <w:r w:rsidRPr="00EB068A">
        <w:rPr>
          <w:rStyle w:val="StyleUnderline"/>
        </w:rPr>
        <w:t xml:space="preserve">. And </w:t>
      </w:r>
      <w:r w:rsidRPr="0073692F">
        <w:rPr>
          <w:rStyle w:val="StyleUnderline"/>
          <w:highlight w:val="cyan"/>
        </w:rPr>
        <w:t>the decline is</w:t>
      </w:r>
      <w:r w:rsidRPr="00EB068A">
        <w:rPr>
          <w:rStyle w:val="StyleUnderline"/>
        </w:rPr>
        <w:t xml:space="preserve"> </w:t>
      </w:r>
      <w:r w:rsidRPr="006829CA">
        <w:rPr>
          <w:rStyle w:val="Emphasis"/>
        </w:rPr>
        <w:t>not cyclical</w:t>
      </w:r>
      <w:r w:rsidRPr="00EB068A">
        <w:rPr>
          <w:rStyle w:val="StyleUnderline"/>
        </w:rPr>
        <w:t xml:space="preserve"> but </w:t>
      </w:r>
      <w:r w:rsidRPr="0073692F">
        <w:rPr>
          <w:rStyle w:val="Emphasis"/>
          <w:highlight w:val="cyan"/>
        </w:rPr>
        <w:t>permanent</w:t>
      </w:r>
      <w:r w:rsidRPr="00EB068A">
        <w:rPr>
          <w:rStyle w:val="StyleUnderline"/>
        </w:rPr>
        <w:t xml:space="preserve">. </w:t>
      </w:r>
    </w:p>
    <w:p w:rsidR="009D4FFA" w:rsidRPr="00C00F51" w:rsidRDefault="009D4FFA" w:rsidP="009D4FFA">
      <w:pPr>
        <w:rPr>
          <w:rStyle w:val="StyleUnderline"/>
        </w:rPr>
      </w:pPr>
      <w:r w:rsidRPr="006829CA">
        <w:rPr>
          <w:sz w:val="16"/>
        </w:rPr>
        <w:t xml:space="preserve">It may seem strange to talk of permanent decline when the United States spends more on its military than its next seven rivals combined and maintains an unparalleled network of overseas military bases. Military power played an important role in creating and maintaining U.S. preeminence in the 1990s and early years of this century; no other country could extend credible security guarantees across the entire international system. But U.S. military dominance was less a function of defense budgets—in real terms, U.S. military spending decreased during the 1990s and only ballooned after the September 11 attacks—than of several other factors: the disappearance of the Soviet Union as a competitor, the growing technological advantage enjoyed by the U.S. military, and the willingness of most of the world’s second-tier powers to rely on the United States rather than build up their own military forces. </w:t>
      </w:r>
      <w:r w:rsidRPr="00C00F51">
        <w:rPr>
          <w:rStyle w:val="StyleUnderline"/>
        </w:rPr>
        <w:t xml:space="preserve">If the emergence of the United States as a unipolar power was mostly contingent on the </w:t>
      </w:r>
      <w:r w:rsidRPr="006829CA">
        <w:rPr>
          <w:rStyle w:val="Emphasis"/>
        </w:rPr>
        <w:t>dissolution</w:t>
      </w:r>
      <w:r w:rsidRPr="00C00F51">
        <w:rPr>
          <w:rStyle w:val="StyleUnderline"/>
        </w:rPr>
        <w:t xml:space="preserve"> of the Soviet Union, then the continuation of that unipolarity through the subsequent decade stemmed from the fact that Asian and European allies were content to subscribe to U.S. </w:t>
      </w:r>
      <w:r w:rsidRPr="006829CA">
        <w:rPr>
          <w:rStyle w:val="Emphasis"/>
        </w:rPr>
        <w:t>hegemony</w:t>
      </w:r>
      <w:r w:rsidRPr="00C00F51">
        <w:rPr>
          <w:rStyle w:val="StyleUnderline"/>
        </w:rPr>
        <w:t>.</w:t>
      </w:r>
    </w:p>
    <w:p w:rsidR="009D4FFA" w:rsidRPr="006829CA" w:rsidRDefault="009D4FFA" w:rsidP="009D4FFA">
      <w:pPr>
        <w:rPr>
          <w:sz w:val="16"/>
        </w:rPr>
      </w:pPr>
      <w:r w:rsidRPr="00C00F51">
        <w:rPr>
          <w:rStyle w:val="StyleUnderline"/>
        </w:rPr>
        <w:t>Talk of the unipolar</w:t>
      </w:r>
      <w:r w:rsidRPr="006829CA">
        <w:rPr>
          <w:sz w:val="16"/>
        </w:rPr>
        <w:t xml:space="preserve"> moment </w:t>
      </w:r>
      <w:r w:rsidRPr="006829CA">
        <w:rPr>
          <w:rStyle w:val="Emphasis"/>
        </w:rPr>
        <w:t>obscures</w:t>
      </w:r>
      <w:r w:rsidRPr="00C00F51">
        <w:rPr>
          <w:rStyle w:val="StyleUnderline"/>
        </w:rPr>
        <w:t xml:space="preserve"> crucial features of world politics that formed the </w:t>
      </w:r>
      <w:r w:rsidRPr="002E31EF">
        <w:rPr>
          <w:rStyle w:val="Emphasis"/>
        </w:rPr>
        <w:t>basis</w:t>
      </w:r>
      <w:r w:rsidRPr="00C00F51">
        <w:rPr>
          <w:rStyle w:val="StyleUnderline"/>
        </w:rPr>
        <w:t xml:space="preserve"> of U.S. dominance</w:t>
      </w:r>
      <w:r w:rsidRPr="006829CA">
        <w:rPr>
          <w:sz w:val="16"/>
        </w:rPr>
        <w:t xml:space="preserve">. </w:t>
      </w:r>
      <w:r w:rsidRPr="00C00F51">
        <w:rPr>
          <w:rStyle w:val="StyleUnderline"/>
        </w:rPr>
        <w:t>The breakup of the Soviet Union</w:t>
      </w:r>
      <w:r w:rsidRPr="006829CA">
        <w:rPr>
          <w:sz w:val="16"/>
        </w:rPr>
        <w:t xml:space="preserve"> finally </w:t>
      </w:r>
      <w:r w:rsidRPr="00C00F51">
        <w:rPr>
          <w:rStyle w:val="StyleUnderline"/>
        </w:rPr>
        <w:t>closed the door on</w:t>
      </w:r>
      <w:r w:rsidRPr="006829CA">
        <w:rPr>
          <w:sz w:val="16"/>
        </w:rPr>
        <w:t xml:space="preserve"> the only project of global ordering that could rival capitalism. </w:t>
      </w:r>
      <w:r w:rsidRPr="00C00F51">
        <w:rPr>
          <w:rStyle w:val="StyleUnderline"/>
        </w:rPr>
        <w:t>Marxism-Leninism</w:t>
      </w:r>
      <w:r w:rsidRPr="006829CA">
        <w:rPr>
          <w:sz w:val="16"/>
        </w:rPr>
        <w:t xml:space="preserve"> (and its offshoots) mostly disappeared as a source of ideological competition. </w:t>
      </w:r>
      <w:r w:rsidRPr="00C00F51">
        <w:rPr>
          <w:rStyle w:val="StyleUnderline"/>
        </w:rPr>
        <w:t>Its</w:t>
      </w:r>
      <w:r w:rsidRPr="006829CA">
        <w:rPr>
          <w:sz w:val="16"/>
        </w:rPr>
        <w:t xml:space="preserve"> </w:t>
      </w:r>
      <w:r w:rsidRPr="00C00F51">
        <w:rPr>
          <w:rStyle w:val="StyleUnderline"/>
        </w:rPr>
        <w:t>associated transnational infrastructure</w:t>
      </w:r>
      <w:r w:rsidRPr="006829CA">
        <w:rPr>
          <w:sz w:val="16"/>
        </w:rPr>
        <w:t>—its institutions, practices, and networks, including the Warsaw Pact, the Council for Mutual Economic Assistance, and the Soviet Union itself—</w:t>
      </w:r>
      <w:r w:rsidRPr="00C00F51">
        <w:rPr>
          <w:rStyle w:val="StyleUnderline"/>
        </w:rPr>
        <w:t xml:space="preserve">all </w:t>
      </w:r>
      <w:r w:rsidRPr="002E31EF">
        <w:rPr>
          <w:rStyle w:val="Emphasis"/>
        </w:rPr>
        <w:t>imploded</w:t>
      </w:r>
      <w:r w:rsidRPr="006829CA">
        <w:rPr>
          <w:sz w:val="16"/>
        </w:rPr>
        <w:t>. Without Soviet support, most Moscow-affiliated countries, insurgent groups, and political movements decided it was better to either throw in the towel or get on the U.S. bandwagon. By the middle of the 1990s, there existed only one dominant framework for international norms and rules: the liberal international system of alliances and institutions anchored in Washington.</w:t>
      </w:r>
    </w:p>
    <w:p w:rsidR="009D4FFA" w:rsidRPr="006829CA" w:rsidRDefault="009D4FFA" w:rsidP="009D4FFA">
      <w:pPr>
        <w:rPr>
          <w:sz w:val="16"/>
        </w:rPr>
      </w:pPr>
      <w:r w:rsidRPr="006829CA">
        <w:rPr>
          <w:sz w:val="16"/>
        </w:rPr>
        <w:t>The United States and its allies—referred to in breezy shorthand as “</w:t>
      </w:r>
      <w:r w:rsidRPr="002E31EF">
        <w:rPr>
          <w:rStyle w:val="Emphasis"/>
        </w:rPr>
        <w:t>the West</w:t>
      </w:r>
      <w:r w:rsidRPr="006829CA">
        <w:rPr>
          <w:sz w:val="16"/>
        </w:rPr>
        <w:t xml:space="preserve">”—together </w:t>
      </w:r>
      <w:r w:rsidRPr="00C00F51">
        <w:rPr>
          <w:rStyle w:val="StyleUnderline"/>
        </w:rPr>
        <w:t xml:space="preserve">enjoyed a de facto </w:t>
      </w:r>
      <w:r w:rsidRPr="002E31EF">
        <w:rPr>
          <w:rStyle w:val="Emphasis"/>
        </w:rPr>
        <w:t>patronage monopoly</w:t>
      </w:r>
      <w:r w:rsidRPr="00C00F51">
        <w:rPr>
          <w:rStyle w:val="StyleUnderline"/>
        </w:rPr>
        <w:t xml:space="preserve"> during the period of unipolarity</w:t>
      </w:r>
      <w:r w:rsidRPr="006829CA">
        <w:rPr>
          <w:sz w:val="16"/>
        </w:rPr>
        <w:t xml:space="preserve">. With some limited exceptions, </w:t>
      </w:r>
      <w:r w:rsidRPr="00C00F51">
        <w:rPr>
          <w:rStyle w:val="StyleUnderline"/>
        </w:rPr>
        <w:t>they offered the only significant source of security, economic goods, and political support and legitimacy</w:t>
      </w:r>
      <w:r w:rsidRPr="006829CA">
        <w:rPr>
          <w:sz w:val="16"/>
        </w:rPr>
        <w:t xml:space="preserve">. Developing countries could no longer exert leverage over Washington by threatening to turn to Moscow or point to the risk of a communist takeover to shield themselves from having to make domestic reforms. The </w:t>
      </w:r>
      <w:r w:rsidRPr="002E31EF">
        <w:rPr>
          <w:rStyle w:val="Emphasis"/>
        </w:rPr>
        <w:t>sweep</w:t>
      </w:r>
      <w:r w:rsidRPr="00C00F51">
        <w:rPr>
          <w:rStyle w:val="StyleUnderline"/>
        </w:rPr>
        <w:t xml:space="preserve"> of Western power and influence was so </w:t>
      </w:r>
      <w:r w:rsidRPr="002E31EF">
        <w:rPr>
          <w:rStyle w:val="Emphasis"/>
        </w:rPr>
        <w:t>untrammeled</w:t>
      </w:r>
      <w:r w:rsidRPr="00C00F51">
        <w:rPr>
          <w:rStyle w:val="StyleUnderline"/>
        </w:rPr>
        <w:t xml:space="preserve"> that many policymakers came to believe in the </w:t>
      </w:r>
      <w:r w:rsidRPr="002E31EF">
        <w:rPr>
          <w:rStyle w:val="Emphasis"/>
        </w:rPr>
        <w:t>permanent triumph</w:t>
      </w:r>
      <w:r w:rsidRPr="00C00F51">
        <w:rPr>
          <w:rStyle w:val="StyleUnderline"/>
        </w:rPr>
        <w:t xml:space="preserve"> of liberalism</w:t>
      </w:r>
      <w:r w:rsidRPr="006829CA">
        <w:rPr>
          <w:sz w:val="16"/>
        </w:rPr>
        <w:t xml:space="preserve">. Most governments saw no viable alternative. </w:t>
      </w:r>
    </w:p>
    <w:p w:rsidR="009D4FFA" w:rsidRPr="006829CA" w:rsidRDefault="009D4FFA" w:rsidP="009D4FFA">
      <w:pPr>
        <w:rPr>
          <w:sz w:val="16"/>
        </w:rPr>
      </w:pPr>
      <w:r w:rsidRPr="006829CA">
        <w:rPr>
          <w:sz w:val="16"/>
        </w:rPr>
        <w:t>During the 1990s, most governments saw no viable alternative to Western sources of support.</w:t>
      </w:r>
    </w:p>
    <w:p w:rsidR="009D4FFA" w:rsidRPr="006829CA" w:rsidRDefault="009D4FFA" w:rsidP="009D4FFA">
      <w:pPr>
        <w:rPr>
          <w:sz w:val="16"/>
        </w:rPr>
      </w:pPr>
      <w:r w:rsidRPr="006829CA">
        <w:rPr>
          <w:sz w:val="16"/>
        </w:rPr>
        <w:t>With no other source of support, countries were more likely to adhere to the conditions of the Western aid they received. Autocrats faced severe international criticism and heavy demands from Western-controlled international organizations. Yes, democratic powers continued to protect certain autocratic states (such as oil-rich Saudi Arabia) from such demands for strategic and economic reasons. And leading democracies, including the United States, themselves violated international norms concerning human, civil, and political rights, most dramatically in the form of torture and extraordinary renditions during the so-called war on terror. But even these hypocritical exceptions reinforced the hegemony of the liberal order, because they sparked widespread condemnation that reaffirmed liberal principles and because U.S. officials continued to voice commitment to liberal norms.</w:t>
      </w:r>
    </w:p>
    <w:p w:rsidR="009D4FFA" w:rsidRPr="006829CA" w:rsidRDefault="009D4FFA" w:rsidP="009D4FFA">
      <w:pPr>
        <w:rPr>
          <w:sz w:val="16"/>
        </w:rPr>
      </w:pPr>
      <w:r w:rsidRPr="006829CA">
        <w:rPr>
          <w:sz w:val="16"/>
        </w:rPr>
        <w:t>Meanwhile, an expanding number of transnational networks—often dubbed “international civil society”—propped up the emerging architecture of the post–Cold War international order. These groups and individuals served as the foot soldiers of U.S. hegemony by spreading broadly liberal norms and practices. The collapse of centrally planned economies in the postcommunist world invited waves of Western consultants and contractors to help usher in market reforms—sometimes with disastrous consequences, as in Russia and Ukraine, where Western-backed shock therapy impoverished tens of millions while creating a class of wealthy oligarchs who turned former state assets into personal empires. International financial institutions, government regulators, central bankers, and economists worked to build an elite consensus in favor of free trade and the movement of capital across borders.</w:t>
      </w:r>
    </w:p>
    <w:p w:rsidR="009D4FFA" w:rsidRPr="006829CA" w:rsidRDefault="009D4FFA" w:rsidP="009D4FFA">
      <w:pPr>
        <w:rPr>
          <w:sz w:val="16"/>
        </w:rPr>
      </w:pPr>
      <w:r w:rsidRPr="006829CA">
        <w:rPr>
          <w:sz w:val="16"/>
        </w:rPr>
        <w:t xml:space="preserve">Civil society groups also sought to steer postcommunist and developing countries toward Western models of liberal democracy. Teams of Western experts advised governments on the design of new constitutions, legal reforms, and multiparty systems. International observers, most of them from Western democracies, monitored elections in far-flung countries. Nongovernmental organizations (NGOs) advocating the expansion of human rights, gender equality, and environmental protections forged alliances with sympathetic states and media outlets. The work of transnational activists, scholarly communities, and social movements helped build an overarching liberal project of economic and political integration. Throughout the 1990s, these forces helped produce an illusion of an unassailable liberal order resting on durable U.S. global hegemony. That illusion is now in tatters. </w:t>
      </w:r>
    </w:p>
    <w:p w:rsidR="009D4FFA" w:rsidRPr="006829CA" w:rsidRDefault="009D4FFA" w:rsidP="009D4FFA">
      <w:pPr>
        <w:rPr>
          <w:sz w:val="16"/>
        </w:rPr>
      </w:pPr>
      <w:r w:rsidRPr="006829CA">
        <w:rPr>
          <w:sz w:val="16"/>
        </w:rPr>
        <w:t>THE GREAT-POWER COMEBACK</w:t>
      </w:r>
    </w:p>
    <w:p w:rsidR="009D4FFA" w:rsidRPr="006829CA" w:rsidRDefault="009D4FFA" w:rsidP="009D4FFA">
      <w:pPr>
        <w:rPr>
          <w:sz w:val="16"/>
        </w:rPr>
      </w:pPr>
      <w:r w:rsidRPr="00C00F51">
        <w:rPr>
          <w:rStyle w:val="StyleUnderline"/>
        </w:rPr>
        <w:t xml:space="preserve">Today, other great powers offer </w:t>
      </w:r>
      <w:r w:rsidRPr="002E31EF">
        <w:rPr>
          <w:rStyle w:val="Emphasis"/>
        </w:rPr>
        <w:t>rival conceptions</w:t>
      </w:r>
      <w:r w:rsidRPr="00C00F51">
        <w:rPr>
          <w:rStyle w:val="StyleUnderline"/>
        </w:rPr>
        <w:t xml:space="preserve"> of global order</w:t>
      </w:r>
      <w:r w:rsidRPr="006829CA">
        <w:rPr>
          <w:sz w:val="16"/>
        </w:rPr>
        <w:t xml:space="preserve">, often autocratic ones that appeal to many leaders of weaker states. </w:t>
      </w:r>
      <w:r w:rsidRPr="0073692F">
        <w:rPr>
          <w:rStyle w:val="StyleUnderline"/>
          <w:highlight w:val="cyan"/>
        </w:rPr>
        <w:t xml:space="preserve">The West </w:t>
      </w:r>
      <w:r w:rsidRPr="0073692F">
        <w:rPr>
          <w:rStyle w:val="Emphasis"/>
          <w:highlight w:val="cyan"/>
        </w:rPr>
        <w:t>no longer</w:t>
      </w:r>
      <w:r w:rsidRPr="0073692F">
        <w:rPr>
          <w:rStyle w:val="StyleUnderline"/>
          <w:highlight w:val="cyan"/>
        </w:rPr>
        <w:t xml:space="preserve"> presides over a </w:t>
      </w:r>
      <w:r w:rsidRPr="0073692F">
        <w:rPr>
          <w:rStyle w:val="Emphasis"/>
          <w:highlight w:val="cyan"/>
        </w:rPr>
        <w:t>monopoly</w:t>
      </w:r>
      <w:r w:rsidRPr="0073692F">
        <w:rPr>
          <w:rStyle w:val="StyleUnderline"/>
          <w:highlight w:val="cyan"/>
        </w:rPr>
        <w:t xml:space="preserve"> of patronage</w:t>
      </w:r>
      <w:r w:rsidRPr="006829CA">
        <w:rPr>
          <w:sz w:val="16"/>
        </w:rPr>
        <w:t xml:space="preserve">. </w:t>
      </w:r>
      <w:r w:rsidRPr="0073692F">
        <w:rPr>
          <w:rStyle w:val="StyleUnderline"/>
          <w:highlight w:val="cyan"/>
        </w:rPr>
        <w:t>New</w:t>
      </w:r>
      <w:r w:rsidRPr="00C00F51">
        <w:rPr>
          <w:rStyle w:val="StyleUnderline"/>
        </w:rPr>
        <w:t xml:space="preserve"> regional organizations and illiberal transnational </w:t>
      </w:r>
      <w:r w:rsidRPr="0073692F">
        <w:rPr>
          <w:rStyle w:val="StyleUnderline"/>
          <w:highlight w:val="cyan"/>
        </w:rPr>
        <w:t xml:space="preserve">networks </w:t>
      </w:r>
      <w:r w:rsidRPr="0073692F">
        <w:rPr>
          <w:rStyle w:val="Emphasis"/>
          <w:highlight w:val="cyan"/>
        </w:rPr>
        <w:t>contest</w:t>
      </w:r>
      <w:r w:rsidRPr="00C00F51">
        <w:rPr>
          <w:rStyle w:val="StyleUnderline"/>
        </w:rPr>
        <w:t xml:space="preserve"> U.S. </w:t>
      </w:r>
      <w:r w:rsidRPr="0073692F">
        <w:rPr>
          <w:rStyle w:val="StyleUnderline"/>
          <w:highlight w:val="cyan"/>
        </w:rPr>
        <w:t>influence</w:t>
      </w:r>
      <w:r w:rsidRPr="006829CA">
        <w:rPr>
          <w:sz w:val="16"/>
        </w:rPr>
        <w:t xml:space="preserve">. </w:t>
      </w:r>
      <w:r w:rsidRPr="002E31EF">
        <w:rPr>
          <w:rStyle w:val="Emphasis"/>
        </w:rPr>
        <w:t xml:space="preserve">Long-term </w:t>
      </w:r>
      <w:r w:rsidRPr="0073692F">
        <w:rPr>
          <w:rStyle w:val="Emphasis"/>
        </w:rPr>
        <w:t>shifts</w:t>
      </w:r>
      <w:r w:rsidRPr="00C00F51">
        <w:rPr>
          <w:rStyle w:val="StyleUnderline"/>
        </w:rPr>
        <w:t xml:space="preserve"> in the global economy</w:t>
      </w:r>
      <w:r w:rsidRPr="006829CA">
        <w:rPr>
          <w:sz w:val="16"/>
        </w:rPr>
        <w:t xml:space="preserve">, particularly the rise of China, </w:t>
      </w:r>
      <w:r w:rsidRPr="00C00F51">
        <w:rPr>
          <w:rStyle w:val="StyleUnderline"/>
        </w:rPr>
        <w:t>account for many of these developments</w:t>
      </w:r>
      <w:r w:rsidRPr="006829CA">
        <w:rPr>
          <w:sz w:val="16"/>
        </w:rPr>
        <w:t xml:space="preserve">. These changes have transformed the geopolitical landscape. </w:t>
      </w:r>
    </w:p>
    <w:p w:rsidR="009D4FFA" w:rsidRPr="006829CA" w:rsidRDefault="009D4FFA" w:rsidP="009D4FFA">
      <w:pPr>
        <w:rPr>
          <w:sz w:val="16"/>
        </w:rPr>
      </w:pPr>
      <w:r w:rsidRPr="006829CA">
        <w:rPr>
          <w:sz w:val="16"/>
        </w:rPr>
        <w:t xml:space="preserve">In April 1997, Chinese President Jiang Zemin and Russian President Boris Yeltsin pledged “to promote the multipolarization of the world and the establishment of a new international order.” </w:t>
      </w:r>
      <w:r w:rsidRPr="00C00F51">
        <w:rPr>
          <w:rStyle w:val="StyleUnderline"/>
        </w:rPr>
        <w:t>For years</w:t>
      </w:r>
      <w:r w:rsidRPr="006829CA">
        <w:rPr>
          <w:sz w:val="16"/>
        </w:rPr>
        <w:t xml:space="preserve">, many </w:t>
      </w:r>
      <w:r w:rsidRPr="00C00F51">
        <w:rPr>
          <w:rStyle w:val="StyleUnderline"/>
        </w:rPr>
        <w:t>Western</w:t>
      </w:r>
      <w:r w:rsidRPr="006829CA">
        <w:rPr>
          <w:sz w:val="16"/>
        </w:rPr>
        <w:t xml:space="preserve"> scholars and </w:t>
      </w:r>
      <w:r w:rsidRPr="0073692F">
        <w:rPr>
          <w:rStyle w:val="StyleUnderline"/>
          <w:highlight w:val="cyan"/>
        </w:rPr>
        <w:t>policymakers</w:t>
      </w:r>
      <w:r w:rsidRPr="006829CA">
        <w:rPr>
          <w:sz w:val="16"/>
        </w:rPr>
        <w:t xml:space="preserve"> downplayed or </w:t>
      </w:r>
      <w:r w:rsidRPr="0073692F">
        <w:rPr>
          <w:rStyle w:val="Emphasis"/>
          <w:highlight w:val="cyan"/>
        </w:rPr>
        <w:t>dismissed</w:t>
      </w:r>
      <w:r w:rsidRPr="006829CA">
        <w:rPr>
          <w:sz w:val="16"/>
        </w:rPr>
        <w:t xml:space="preserve"> such </w:t>
      </w:r>
      <w:r w:rsidRPr="0073692F">
        <w:rPr>
          <w:rStyle w:val="StyleUnderline"/>
          <w:highlight w:val="cyan"/>
        </w:rPr>
        <w:t>challenges</w:t>
      </w:r>
      <w:r w:rsidRPr="006829CA">
        <w:rPr>
          <w:sz w:val="16"/>
        </w:rPr>
        <w:t xml:space="preserve"> as wishful rhetoric. </w:t>
      </w:r>
      <w:r w:rsidRPr="00C00F51">
        <w:rPr>
          <w:rStyle w:val="StyleUnderline"/>
        </w:rPr>
        <w:t xml:space="preserve">Beijing remained </w:t>
      </w:r>
      <w:r w:rsidRPr="002E31EF">
        <w:rPr>
          <w:rStyle w:val="Emphasis"/>
        </w:rPr>
        <w:t>committed</w:t>
      </w:r>
      <w:r w:rsidRPr="00C00F51">
        <w:rPr>
          <w:rStyle w:val="StyleUnderline"/>
        </w:rPr>
        <w:t xml:space="preserve"> to the rules and norms of the U.S.-led order, they argued</w:t>
      </w:r>
      <w:r w:rsidRPr="006829CA">
        <w:rPr>
          <w:sz w:val="16"/>
        </w:rPr>
        <w:t>, pointing out that China continued to benefit from the current system. Even as Russia grew increasingly assertive in its condemnation of the United States in the first decade of this century and called for a more multipolar world, observers didn’t think that Moscow could muster support from any significant allies. Analysts in the West specifically doubted that Beijing and Moscow could overcome decades of mistrust and rivalry to cooperate against U.S. efforts to maintain and shape the international order.</w:t>
      </w:r>
    </w:p>
    <w:p w:rsidR="009D4FFA" w:rsidRPr="006829CA" w:rsidRDefault="009D4FFA" w:rsidP="009D4FFA">
      <w:pPr>
        <w:rPr>
          <w:sz w:val="16"/>
        </w:rPr>
      </w:pPr>
      <w:r w:rsidRPr="0073692F">
        <w:rPr>
          <w:rStyle w:val="StyleUnderline"/>
          <w:highlight w:val="cyan"/>
        </w:rPr>
        <w:t xml:space="preserve">Such </w:t>
      </w:r>
      <w:r w:rsidRPr="0073692F">
        <w:rPr>
          <w:rStyle w:val="Emphasis"/>
          <w:highlight w:val="cyan"/>
        </w:rPr>
        <w:t>skepticism</w:t>
      </w:r>
      <w:r w:rsidRPr="006829CA">
        <w:rPr>
          <w:sz w:val="16"/>
        </w:rPr>
        <w:t xml:space="preserve"> made sense at the height of U.S. global hegemony in the 1990s and even remained plausible through much of the following decade. But the 1997 declaration </w:t>
      </w:r>
      <w:r w:rsidRPr="00C00F51">
        <w:rPr>
          <w:rStyle w:val="StyleUnderline"/>
        </w:rPr>
        <w:t xml:space="preserve">now </w:t>
      </w:r>
      <w:r w:rsidRPr="0073692F">
        <w:rPr>
          <w:rStyle w:val="StyleUnderline"/>
          <w:highlight w:val="cyan"/>
        </w:rPr>
        <w:t xml:space="preserve">looks like a </w:t>
      </w:r>
      <w:r w:rsidRPr="0073692F">
        <w:rPr>
          <w:rStyle w:val="Emphasis"/>
          <w:highlight w:val="cyan"/>
        </w:rPr>
        <w:t>blueprint</w:t>
      </w:r>
      <w:r w:rsidRPr="0073692F">
        <w:rPr>
          <w:rStyle w:val="StyleUnderline"/>
          <w:highlight w:val="cyan"/>
        </w:rPr>
        <w:t xml:space="preserve"> for</w:t>
      </w:r>
      <w:r w:rsidRPr="00C00F51">
        <w:rPr>
          <w:rStyle w:val="StyleUnderline"/>
        </w:rPr>
        <w:t xml:space="preserve"> how Beijing and Moscow have tried to </w:t>
      </w:r>
      <w:r w:rsidRPr="002E31EF">
        <w:rPr>
          <w:rStyle w:val="Emphasis"/>
        </w:rPr>
        <w:t>reorder</w:t>
      </w:r>
      <w:r w:rsidRPr="00C00F51">
        <w:rPr>
          <w:rStyle w:val="StyleUnderline"/>
        </w:rPr>
        <w:t xml:space="preserve"> international politics</w:t>
      </w:r>
      <w:r w:rsidRPr="006829CA">
        <w:rPr>
          <w:sz w:val="16"/>
        </w:rPr>
        <w:t xml:space="preserve"> in the last 20 years. </w:t>
      </w:r>
      <w:r w:rsidRPr="00C00F51">
        <w:rPr>
          <w:rStyle w:val="StyleUnderline"/>
        </w:rPr>
        <w:t xml:space="preserve">China and Russia now </w:t>
      </w:r>
      <w:r w:rsidRPr="002E31EF">
        <w:rPr>
          <w:rStyle w:val="Emphasis"/>
        </w:rPr>
        <w:t>directly contest</w:t>
      </w:r>
      <w:r w:rsidRPr="00C00F51">
        <w:rPr>
          <w:rStyle w:val="StyleUnderline"/>
        </w:rPr>
        <w:t xml:space="preserve"> liberal aspects of the international order from within that order’s </w:t>
      </w:r>
      <w:r w:rsidRPr="002E31EF">
        <w:rPr>
          <w:rStyle w:val="Emphasis"/>
        </w:rPr>
        <w:t>institutions</w:t>
      </w:r>
      <w:r w:rsidRPr="00C00F51">
        <w:rPr>
          <w:rStyle w:val="StyleUnderline"/>
        </w:rPr>
        <w:t xml:space="preserve"> and </w:t>
      </w:r>
      <w:r w:rsidRPr="002E31EF">
        <w:rPr>
          <w:rStyle w:val="Emphasis"/>
        </w:rPr>
        <w:t>forums</w:t>
      </w:r>
      <w:r w:rsidRPr="006829CA">
        <w:rPr>
          <w:sz w:val="16"/>
        </w:rPr>
        <w:t xml:space="preserve">; at the same time, </w:t>
      </w:r>
      <w:r w:rsidRPr="00C00F51">
        <w:rPr>
          <w:rStyle w:val="StyleUnderline"/>
        </w:rPr>
        <w:t xml:space="preserve">they are building </w:t>
      </w:r>
      <w:r w:rsidRPr="0073692F">
        <w:rPr>
          <w:rStyle w:val="StyleUnderline"/>
          <w:highlight w:val="cyan"/>
        </w:rPr>
        <w:t xml:space="preserve">an </w:t>
      </w:r>
      <w:r w:rsidRPr="0073692F">
        <w:rPr>
          <w:rStyle w:val="Emphasis"/>
          <w:highlight w:val="cyan"/>
        </w:rPr>
        <w:t>alternative order</w:t>
      </w:r>
      <w:r w:rsidRPr="00C00F51">
        <w:rPr>
          <w:rStyle w:val="StyleUnderline"/>
        </w:rPr>
        <w:t xml:space="preserve"> through new institutions and venues</w:t>
      </w:r>
      <w:r w:rsidRPr="006829CA">
        <w:rPr>
          <w:sz w:val="16"/>
        </w:rPr>
        <w:t xml:space="preserve"> in which they wield greater influence and can de-emphasize human rights and civil liberties.</w:t>
      </w:r>
    </w:p>
    <w:p w:rsidR="009D4FFA" w:rsidRPr="006829CA" w:rsidRDefault="009D4FFA" w:rsidP="009D4FFA">
      <w:pPr>
        <w:rPr>
          <w:sz w:val="16"/>
        </w:rPr>
      </w:pPr>
      <w:r w:rsidRPr="006829CA">
        <w:rPr>
          <w:sz w:val="16"/>
        </w:rPr>
        <w:t xml:space="preserve">At the United Nations, for example, the two countries routinely consult on votes and initiatives. </w:t>
      </w:r>
      <w:r w:rsidRPr="00C00F51">
        <w:rPr>
          <w:rStyle w:val="StyleUnderline"/>
        </w:rPr>
        <w:t xml:space="preserve">As permanent members of the UN Security Council, they have </w:t>
      </w:r>
      <w:r w:rsidRPr="002E31EF">
        <w:rPr>
          <w:rStyle w:val="StyleUnderline"/>
        </w:rPr>
        <w:t>coordinated</w:t>
      </w:r>
      <w:r w:rsidRPr="00C00F51">
        <w:rPr>
          <w:rStyle w:val="StyleUnderline"/>
        </w:rPr>
        <w:t xml:space="preserve"> their </w:t>
      </w:r>
      <w:r w:rsidRPr="002E31EF">
        <w:rPr>
          <w:rStyle w:val="Emphasis"/>
        </w:rPr>
        <w:t>opposition</w:t>
      </w:r>
      <w:r w:rsidRPr="00C00F51">
        <w:rPr>
          <w:rStyle w:val="StyleUnderline"/>
        </w:rPr>
        <w:t xml:space="preserve"> to criticize Western interventions</w:t>
      </w:r>
      <w:r w:rsidRPr="006829CA">
        <w:rPr>
          <w:sz w:val="16"/>
        </w:rPr>
        <w:t xml:space="preserve"> and calls for regime change; they have vetoed Western-sponsored proposals on Syria and efforts to impose sanctions on Venezuela and Yemen. In the UN General Assembly, between 2006 and 2018, China and Russia voted the same way 86 percent of the time, more frequently than during the 78 percent voting accord the two shared between 1991 and 2005. By contrast, since 2005, China and the United States have agreed only 21 percent of the time. Beijing and Moscow have also led UN initiatives to promote new norms, most notably in the arena of cyberspace, that privilege national sovereignty over individual rights, limit the doctrine of the responsibility to protect, and curtail the power of Western-sponsored human rights resolutions.</w:t>
      </w:r>
    </w:p>
    <w:p w:rsidR="009D4FFA" w:rsidRPr="006829CA" w:rsidRDefault="009D4FFA" w:rsidP="009D4FFA">
      <w:pPr>
        <w:rPr>
          <w:sz w:val="16"/>
        </w:rPr>
      </w:pPr>
      <w:r w:rsidRPr="00C00F51">
        <w:rPr>
          <w:rStyle w:val="StyleUnderline"/>
        </w:rPr>
        <w:t xml:space="preserve">China and Russia have also been at the </w:t>
      </w:r>
      <w:r w:rsidRPr="002E31EF">
        <w:rPr>
          <w:rStyle w:val="Emphasis"/>
        </w:rPr>
        <w:t>forefront</w:t>
      </w:r>
      <w:r w:rsidRPr="00C00F51">
        <w:rPr>
          <w:rStyle w:val="StyleUnderline"/>
        </w:rPr>
        <w:t xml:space="preserve"> of creating new international institutions and regional forums that </w:t>
      </w:r>
      <w:r w:rsidRPr="002E31EF">
        <w:rPr>
          <w:rStyle w:val="Emphasis"/>
        </w:rPr>
        <w:t>exclude</w:t>
      </w:r>
      <w:r w:rsidRPr="00C00F51">
        <w:rPr>
          <w:rStyle w:val="StyleUnderline"/>
        </w:rPr>
        <w:t xml:space="preserve"> the United States and the West more broadly</w:t>
      </w:r>
      <w:r w:rsidRPr="006829CA">
        <w:rPr>
          <w:sz w:val="16"/>
        </w:rPr>
        <w:t xml:space="preserve">. Perhaps the most well known of these is </w:t>
      </w:r>
      <w:r w:rsidRPr="00C00F51">
        <w:rPr>
          <w:rStyle w:val="StyleUnderline"/>
        </w:rPr>
        <w:t xml:space="preserve">the </w:t>
      </w:r>
      <w:r w:rsidRPr="002E31EF">
        <w:rPr>
          <w:rStyle w:val="Emphasis"/>
        </w:rPr>
        <w:t>BRICS</w:t>
      </w:r>
      <w:r w:rsidRPr="00C00F51">
        <w:rPr>
          <w:rStyle w:val="StyleUnderline"/>
        </w:rPr>
        <w:t xml:space="preserve"> grouping</w:t>
      </w:r>
      <w:r w:rsidRPr="006829CA">
        <w:rPr>
          <w:sz w:val="16"/>
        </w:rPr>
        <w:t xml:space="preserve">, which includes Brazil, Russia, India, China, and South Africa. Since 2006, the group </w:t>
      </w:r>
      <w:r w:rsidRPr="00C00F51">
        <w:rPr>
          <w:rStyle w:val="StyleUnderline"/>
        </w:rPr>
        <w:t>has presented itself as a dynamic setting for the discussion of matters of international order and global leadership</w:t>
      </w:r>
      <w:r w:rsidRPr="006829CA">
        <w:rPr>
          <w:sz w:val="16"/>
        </w:rPr>
        <w:t xml:space="preserve">, including building alternatives to Western-controlled institutions in the areas of Internet governance, international payment systems, and development assistance. In 2016, the BRICS countries created the New Development Bank, which is dedicated to financing infrastructure projects in the developing world. </w:t>
      </w:r>
    </w:p>
    <w:p w:rsidR="009D4FFA" w:rsidRPr="00C00F51" w:rsidRDefault="009D4FFA" w:rsidP="009D4FFA">
      <w:pPr>
        <w:rPr>
          <w:rStyle w:val="StyleUnderline"/>
        </w:rPr>
      </w:pPr>
      <w:r w:rsidRPr="00C00F51">
        <w:rPr>
          <w:rStyle w:val="StyleUnderline"/>
        </w:rPr>
        <w:t xml:space="preserve">China and Russia have </w:t>
      </w:r>
      <w:r w:rsidRPr="006829CA">
        <w:rPr>
          <w:sz w:val="16"/>
        </w:rPr>
        <w:t xml:space="preserve">each </w:t>
      </w:r>
      <w:r w:rsidRPr="00C00F51">
        <w:rPr>
          <w:rStyle w:val="StyleUnderline"/>
        </w:rPr>
        <w:t xml:space="preserve">also pushed a </w:t>
      </w:r>
      <w:r w:rsidRPr="002E31EF">
        <w:rPr>
          <w:rStyle w:val="Emphasis"/>
        </w:rPr>
        <w:t>plethora</w:t>
      </w:r>
      <w:r w:rsidRPr="00C00F51">
        <w:rPr>
          <w:rStyle w:val="StyleUnderline"/>
        </w:rPr>
        <w:t xml:space="preserve"> of new regional security organizations</w:t>
      </w:r>
      <w:r w:rsidRPr="006829CA">
        <w:rPr>
          <w:sz w:val="16"/>
        </w:rPr>
        <w:t>—including the Conference on Interaction and Confid</w:t>
      </w:r>
      <w:r>
        <w:rPr>
          <w:sz w:val="16"/>
        </w:rPr>
        <w:t>*</w:t>
      </w:r>
      <w:r w:rsidRPr="006829CA">
        <w:rPr>
          <w:sz w:val="16"/>
        </w:rPr>
        <w:t xml:space="preserve">ence Building Measures in Asia, the Collective Security Treaty Organization, and the Quadrilateral Cooperation and Coordination Mechanism—and economic institutions, including the Chinese-run Asian Infrastructure Investment Bank (AIIB) and the Russian-backed Eurasian Economic Union (EAEU). The Shanghai Cooperation Organization (SCO)—a security organization that promotes cooperation among security services and oversees biennial military exercises—was founded in 2001 at the initiative of both Beijing and Moscow. It added India and Pakistan as full members in 2017. </w:t>
      </w:r>
      <w:r w:rsidRPr="0073692F">
        <w:rPr>
          <w:rStyle w:val="StyleUnderline"/>
          <w:highlight w:val="cyan"/>
        </w:rPr>
        <w:t xml:space="preserve">The net result is the emergence of </w:t>
      </w:r>
      <w:r w:rsidRPr="0073692F">
        <w:rPr>
          <w:rStyle w:val="Emphasis"/>
          <w:highlight w:val="cyan"/>
        </w:rPr>
        <w:t>parallel structures</w:t>
      </w:r>
      <w:r w:rsidRPr="00C00F51">
        <w:rPr>
          <w:rStyle w:val="StyleUnderline"/>
        </w:rPr>
        <w:t xml:space="preserve"> of global governance that are dominated by authoritarian states and </w:t>
      </w:r>
      <w:r w:rsidRPr="0073692F">
        <w:rPr>
          <w:rStyle w:val="StyleUnderline"/>
          <w:highlight w:val="cyan"/>
        </w:rPr>
        <w:t xml:space="preserve">that </w:t>
      </w:r>
      <w:r w:rsidRPr="0073692F">
        <w:rPr>
          <w:rStyle w:val="Emphasis"/>
          <w:highlight w:val="cyan"/>
        </w:rPr>
        <w:t>compete</w:t>
      </w:r>
      <w:r w:rsidRPr="0073692F">
        <w:rPr>
          <w:rStyle w:val="StyleUnderline"/>
          <w:highlight w:val="cyan"/>
        </w:rPr>
        <w:t xml:space="preserve"> with</w:t>
      </w:r>
      <w:r w:rsidRPr="00C00F51">
        <w:rPr>
          <w:rStyle w:val="StyleUnderline"/>
        </w:rPr>
        <w:t xml:space="preserve"> older, more </w:t>
      </w:r>
      <w:r w:rsidRPr="0073692F">
        <w:rPr>
          <w:rStyle w:val="StyleUnderline"/>
          <w:highlight w:val="cyan"/>
        </w:rPr>
        <w:t>liberal structures</w:t>
      </w:r>
      <w:r w:rsidRPr="00C00F51">
        <w:rPr>
          <w:rStyle w:val="StyleUnderline"/>
        </w:rPr>
        <w:t xml:space="preserve">. </w:t>
      </w:r>
    </w:p>
    <w:p w:rsidR="009D4FFA" w:rsidRPr="006829CA" w:rsidRDefault="009D4FFA" w:rsidP="009D4FFA">
      <w:pPr>
        <w:rPr>
          <w:sz w:val="16"/>
        </w:rPr>
      </w:pPr>
      <w:r w:rsidRPr="006829CA">
        <w:rPr>
          <w:sz w:val="16"/>
        </w:rPr>
        <w:t>China and Russia have been at the forefront of creating new forums that exclude the United States.</w:t>
      </w:r>
    </w:p>
    <w:p w:rsidR="009D4FFA" w:rsidRPr="006829CA" w:rsidRDefault="009D4FFA" w:rsidP="009D4FFA">
      <w:pPr>
        <w:rPr>
          <w:sz w:val="16"/>
        </w:rPr>
      </w:pPr>
      <w:r w:rsidRPr="00D94B9B">
        <w:rPr>
          <w:rStyle w:val="StyleUnderline"/>
        </w:rPr>
        <w:t xml:space="preserve">Critics often </w:t>
      </w:r>
      <w:r w:rsidRPr="002E31EF">
        <w:rPr>
          <w:rStyle w:val="Emphasis"/>
        </w:rPr>
        <w:t>dismiss</w:t>
      </w:r>
      <w:r w:rsidRPr="00D94B9B">
        <w:rPr>
          <w:rStyle w:val="StyleUnderline"/>
        </w:rPr>
        <w:t xml:space="preserve"> the BRICS</w:t>
      </w:r>
      <w:r w:rsidRPr="006829CA">
        <w:rPr>
          <w:sz w:val="16"/>
        </w:rPr>
        <w:t xml:space="preserve">, the EAEU, and the SCO </w:t>
      </w:r>
      <w:r w:rsidRPr="00D94B9B">
        <w:rPr>
          <w:rStyle w:val="StyleUnderline"/>
        </w:rPr>
        <w:t>as</w:t>
      </w:r>
      <w:r w:rsidRPr="006829CA">
        <w:rPr>
          <w:sz w:val="16"/>
        </w:rPr>
        <w:t xml:space="preserve"> “</w:t>
      </w:r>
      <w:r w:rsidRPr="00D94B9B">
        <w:rPr>
          <w:rStyle w:val="StyleUnderline"/>
        </w:rPr>
        <w:t>talk shops</w:t>
      </w:r>
      <w:r w:rsidRPr="006829CA">
        <w:rPr>
          <w:sz w:val="16"/>
        </w:rPr>
        <w:t xml:space="preserve">” in which member states do little to actually resolve problems or otherwise engage in meaningful cooperation. </w:t>
      </w:r>
      <w:r w:rsidRPr="00D94B9B">
        <w:rPr>
          <w:rStyle w:val="StyleUnderline"/>
        </w:rPr>
        <w:t xml:space="preserve">But most other international institutions are </w:t>
      </w:r>
      <w:r w:rsidRPr="002E31EF">
        <w:rPr>
          <w:rStyle w:val="Emphasis"/>
        </w:rPr>
        <w:t>no different</w:t>
      </w:r>
      <w:r w:rsidRPr="006829CA">
        <w:rPr>
          <w:sz w:val="16"/>
        </w:rPr>
        <w:t xml:space="preserve">. Even when they prove unable to solve collective problems, </w:t>
      </w:r>
      <w:r w:rsidRPr="00D94B9B">
        <w:rPr>
          <w:rStyle w:val="StyleUnderline"/>
        </w:rPr>
        <w:t xml:space="preserve">regional organizations allow their members to </w:t>
      </w:r>
      <w:r w:rsidRPr="002E31EF">
        <w:rPr>
          <w:rStyle w:val="Emphasis"/>
        </w:rPr>
        <w:t>affirm</w:t>
      </w:r>
      <w:r w:rsidRPr="00D94B9B">
        <w:rPr>
          <w:rStyle w:val="StyleUnderline"/>
        </w:rPr>
        <w:t xml:space="preserve"> common values and boost the stature of the powers that convene these forums</w:t>
      </w:r>
      <w:r w:rsidRPr="006829CA">
        <w:rPr>
          <w:sz w:val="16"/>
        </w:rPr>
        <w:t xml:space="preserve">. They generate denser diplomatic ties among their members, which, in turn, make it easier for those members to build military and political coalitions. In short, these organizations constitute a critical part of the infrastructure of international order, an infrastructure that was dominated by Western democracies after the end of the Cold War. Indeed, </w:t>
      </w:r>
      <w:r w:rsidRPr="0073692F">
        <w:rPr>
          <w:rStyle w:val="StyleUnderline"/>
          <w:highlight w:val="cyan"/>
        </w:rPr>
        <w:t xml:space="preserve">this new </w:t>
      </w:r>
      <w:r w:rsidRPr="0073692F">
        <w:rPr>
          <w:rStyle w:val="Emphasis"/>
          <w:highlight w:val="cyan"/>
        </w:rPr>
        <w:t>array</w:t>
      </w:r>
      <w:r w:rsidRPr="00D94B9B">
        <w:rPr>
          <w:rStyle w:val="StyleUnderline"/>
        </w:rPr>
        <w:t xml:space="preserve"> of non-Western </w:t>
      </w:r>
      <w:r w:rsidRPr="0073692F">
        <w:rPr>
          <w:rStyle w:val="StyleUnderline"/>
          <w:highlight w:val="cyan"/>
        </w:rPr>
        <w:t>organizations</w:t>
      </w:r>
      <w:r w:rsidRPr="00D94B9B">
        <w:rPr>
          <w:rStyle w:val="StyleUnderline"/>
        </w:rPr>
        <w:t xml:space="preserve"> has brought </w:t>
      </w:r>
      <w:r w:rsidRPr="002E31EF">
        <w:rPr>
          <w:rStyle w:val="Emphasis"/>
        </w:rPr>
        <w:t>transnational governance mechanisms</w:t>
      </w:r>
      <w:r w:rsidRPr="00D94B9B">
        <w:rPr>
          <w:rStyle w:val="StyleUnderline"/>
        </w:rPr>
        <w:t xml:space="preserve"> into regions such as Central Asia,</w:t>
      </w:r>
      <w:r w:rsidRPr="006829CA">
        <w:rPr>
          <w:sz w:val="16"/>
        </w:rPr>
        <w:t xml:space="preserve"> which were previously disconnected from many institutions of global governance. Since 2001, most Central Asian states have joined the SCO, the Russian-led Collective Security Treaty Organization, the EAEU, the AIIB, and the Chinese infrastructure investment project known as the Belt and Road Initiative (BRI).</w:t>
      </w:r>
    </w:p>
    <w:p w:rsidR="009D4FFA" w:rsidRPr="006829CA" w:rsidRDefault="009D4FFA" w:rsidP="009D4FFA">
      <w:pPr>
        <w:rPr>
          <w:sz w:val="16"/>
        </w:rPr>
      </w:pPr>
      <w:r w:rsidRPr="00D94B9B">
        <w:rPr>
          <w:rStyle w:val="StyleUnderline"/>
        </w:rPr>
        <w:t xml:space="preserve">China and Russia </w:t>
      </w:r>
      <w:r w:rsidRPr="0073692F">
        <w:rPr>
          <w:rStyle w:val="StyleUnderline"/>
          <w:highlight w:val="cyan"/>
        </w:rPr>
        <w:t>are</w:t>
      </w:r>
      <w:r w:rsidRPr="00D94B9B">
        <w:rPr>
          <w:rStyle w:val="StyleUnderline"/>
        </w:rPr>
        <w:t xml:space="preserve"> also now </w:t>
      </w:r>
      <w:r w:rsidRPr="0073692F">
        <w:rPr>
          <w:rStyle w:val="StyleUnderline"/>
          <w:highlight w:val="cyan"/>
        </w:rPr>
        <w:t xml:space="preserve">pushing into areas </w:t>
      </w:r>
      <w:r w:rsidRPr="0073692F">
        <w:rPr>
          <w:rStyle w:val="Emphasis"/>
          <w:highlight w:val="cyan"/>
        </w:rPr>
        <w:t>traditionally dominated</w:t>
      </w:r>
      <w:r w:rsidRPr="0073692F">
        <w:rPr>
          <w:rStyle w:val="StyleUnderline"/>
          <w:highlight w:val="cyan"/>
        </w:rPr>
        <w:t xml:space="preserve"> by the </w:t>
      </w:r>
      <w:r w:rsidRPr="0073692F">
        <w:rPr>
          <w:rStyle w:val="Emphasis"/>
          <w:highlight w:val="cyan"/>
        </w:rPr>
        <w:t>U</w:t>
      </w:r>
      <w:r w:rsidRPr="00D94B9B">
        <w:rPr>
          <w:rStyle w:val="StyleUnderline"/>
        </w:rPr>
        <w:t xml:space="preserve">nited </w:t>
      </w:r>
      <w:r w:rsidRPr="0073692F">
        <w:rPr>
          <w:rStyle w:val="Emphasis"/>
          <w:highlight w:val="cyan"/>
        </w:rPr>
        <w:t>S</w:t>
      </w:r>
      <w:r w:rsidRPr="00D94B9B">
        <w:rPr>
          <w:rStyle w:val="StyleUnderline"/>
        </w:rPr>
        <w:t>tates and its allies;</w:t>
      </w:r>
      <w:r w:rsidRPr="006829CA">
        <w:rPr>
          <w:sz w:val="16"/>
        </w:rPr>
        <w:t xml:space="preserve"> for example, China convenes the 17+1 group with states in central and eastern Europe and the China-CELAC (Community of Latin American and Caribbean States) Forum in Latin America. These groupings provide states in these regions with new arenas for partnership and support while also challenging the cohesion of traditional Western blocs; just days before the 16+1 group expanded to include the EU member Greece in April 2020, the European Commission moved to designate China a “systemic rival” amid concerns that BRI deals in Europe were undercutting EU regulations and standards. </w:t>
      </w:r>
    </w:p>
    <w:p w:rsidR="009D4FFA" w:rsidRPr="006829CA" w:rsidRDefault="009D4FFA" w:rsidP="009D4FFA">
      <w:pPr>
        <w:rPr>
          <w:sz w:val="16"/>
        </w:rPr>
      </w:pPr>
      <w:r w:rsidRPr="00D94B9B">
        <w:rPr>
          <w:rStyle w:val="StyleUnderline"/>
        </w:rPr>
        <w:t xml:space="preserve">Beijing and Moscow appear to be </w:t>
      </w:r>
      <w:r w:rsidRPr="002E31EF">
        <w:rPr>
          <w:rStyle w:val="Emphasis"/>
        </w:rPr>
        <w:t>successfully managing</w:t>
      </w:r>
      <w:r w:rsidRPr="00D94B9B">
        <w:rPr>
          <w:rStyle w:val="StyleUnderline"/>
        </w:rPr>
        <w:t xml:space="preserve"> their alliance of convenience, </w:t>
      </w:r>
      <w:r w:rsidRPr="002E31EF">
        <w:rPr>
          <w:rStyle w:val="Emphasis"/>
        </w:rPr>
        <w:t>defying</w:t>
      </w:r>
      <w:r w:rsidRPr="00D94B9B">
        <w:rPr>
          <w:rStyle w:val="StyleUnderline"/>
        </w:rPr>
        <w:t xml:space="preserve"> predictions that they would be unable to tolerate each other’s international projects</w:t>
      </w:r>
      <w:r w:rsidRPr="006829CA">
        <w:rPr>
          <w:sz w:val="16"/>
        </w:rPr>
        <w:t>. This has even been the case in areas in which their divergent interests could lead to significant tensions. Russia vocally supports China’s BRI, despite its inroads into Central Asia, which Moscow still considers its backyard. In fact, since 2017, the Kremlin’s rhetoric has shifted from talking about a clearly demarcated Russian “sphere of influence” in Eurasia to embracing a “Greater Eurasia” in which Chinese-led investment and integration dovetails with Russian efforts to shut out Western influence. Moscow followed a similar pattern when Beijing first proposed the formation of the AIIB in 2015. The Russian Ministry of Finance initially refused to back the bank, but the Kremlin changed course after seeing which way the wind was blowing; Russia formally joined the bank at the end of the year.</w:t>
      </w:r>
    </w:p>
    <w:p w:rsidR="009D4FFA" w:rsidRPr="006829CA" w:rsidRDefault="009D4FFA" w:rsidP="009D4FFA">
      <w:pPr>
        <w:rPr>
          <w:sz w:val="16"/>
        </w:rPr>
      </w:pPr>
      <w:r w:rsidRPr="0073692F">
        <w:rPr>
          <w:rStyle w:val="StyleUnderline"/>
        </w:rPr>
        <w:t>China has</w:t>
      </w:r>
      <w:r w:rsidRPr="00D94B9B">
        <w:rPr>
          <w:rStyle w:val="StyleUnderline"/>
        </w:rPr>
        <w:t xml:space="preserve"> also proved willing to </w:t>
      </w:r>
      <w:r w:rsidRPr="002E31EF">
        <w:rPr>
          <w:rStyle w:val="Emphasis"/>
        </w:rPr>
        <w:t>accommodate</w:t>
      </w:r>
      <w:r w:rsidRPr="00D94B9B">
        <w:rPr>
          <w:rStyle w:val="StyleUnderline"/>
        </w:rPr>
        <w:t xml:space="preserve"> Russian concerns and sensitivities</w:t>
      </w:r>
      <w:r w:rsidRPr="006829CA">
        <w:rPr>
          <w:sz w:val="16"/>
        </w:rPr>
        <w:t xml:space="preserve">. China joined the other BRICS countries in abstaining from condemning Russia’s annexation of Crimea in 2014, even though doing so clearly contravened China’s long-standing opposition to separatism and violations of territorial integrity. Moreover, the Trump administration’s trade war with China has given Beijing additional incentives to support Russian efforts to develop alternatives to the Western-controlled SWIFT international payment system and dollar-denominated trade so as to undermine the global reach of U.S. sanctions regimes. </w:t>
      </w:r>
    </w:p>
    <w:p w:rsidR="009D4FFA" w:rsidRPr="006829CA" w:rsidRDefault="009D4FFA" w:rsidP="009D4FFA">
      <w:pPr>
        <w:rPr>
          <w:sz w:val="16"/>
        </w:rPr>
      </w:pPr>
      <w:r w:rsidRPr="006829CA">
        <w:rPr>
          <w:sz w:val="16"/>
        </w:rPr>
        <w:t>THE END OF THE PATRONAGE MONOPOLY</w:t>
      </w:r>
    </w:p>
    <w:p w:rsidR="009D4FFA" w:rsidRPr="006829CA" w:rsidRDefault="009D4FFA" w:rsidP="009D4FFA">
      <w:pPr>
        <w:rPr>
          <w:sz w:val="16"/>
        </w:rPr>
      </w:pPr>
      <w:r w:rsidRPr="002E31EF">
        <w:rPr>
          <w:rStyle w:val="StyleUnderline"/>
        </w:rPr>
        <w:t>China</w:t>
      </w:r>
      <w:r w:rsidRPr="00D94B9B">
        <w:rPr>
          <w:rStyle w:val="StyleUnderline"/>
        </w:rPr>
        <w:t xml:space="preserve"> and Russia are not the only states seeking to make world politics </w:t>
      </w:r>
      <w:r w:rsidRPr="002E31EF">
        <w:rPr>
          <w:rStyle w:val="Emphasis"/>
        </w:rPr>
        <w:t>more favorable</w:t>
      </w:r>
      <w:r w:rsidRPr="00D94B9B">
        <w:rPr>
          <w:rStyle w:val="StyleUnderline"/>
        </w:rPr>
        <w:t xml:space="preserve"> to nondemocratic regimes and </w:t>
      </w:r>
      <w:r w:rsidRPr="002E31EF">
        <w:rPr>
          <w:rStyle w:val="Emphasis"/>
        </w:rPr>
        <w:t>less amenable</w:t>
      </w:r>
      <w:r w:rsidRPr="00D94B9B">
        <w:rPr>
          <w:rStyle w:val="StyleUnderline"/>
        </w:rPr>
        <w:t xml:space="preserve"> to U.S. </w:t>
      </w:r>
      <w:r w:rsidRPr="009409E6">
        <w:rPr>
          <w:rStyle w:val="StyleUnderline"/>
        </w:rPr>
        <w:t>hegemony</w:t>
      </w:r>
      <w:r w:rsidRPr="006829CA">
        <w:rPr>
          <w:sz w:val="16"/>
        </w:rPr>
        <w:t>. As early as 2007, lending by “rogue donors” such as then oil-rich Venezuela raised the possibility that such no-strings-attached assistance might undermine Western aid initiatives designed to encourage governments to embrace liberal reforms.</w:t>
      </w:r>
    </w:p>
    <w:p w:rsidR="009D4FFA" w:rsidRPr="006829CA" w:rsidRDefault="009D4FFA" w:rsidP="009D4FFA">
      <w:pPr>
        <w:rPr>
          <w:sz w:val="16"/>
        </w:rPr>
      </w:pPr>
      <w:r w:rsidRPr="006829CA">
        <w:rPr>
          <w:sz w:val="16"/>
        </w:rPr>
        <w:t>Since then, Chinese state-affiliated lenders, such as the China Development Bank, have opened substantial lines of credit across Africa and the developing world. In the wake of the 2008 financial crisis, China became an important source of loans and emergency funding for countries that could not access, or were excluded from, Western financial institutions. During the financial crisis, China extended over $75 billion in loans for energy deals to countries in Latin America—Brazil, Ecuador, and Venezuela—and to Kazakhstan, Russia, and Turkmenistan in Eurasia.</w:t>
      </w:r>
    </w:p>
    <w:p w:rsidR="009D4FFA" w:rsidRPr="006829CA" w:rsidRDefault="009D4FFA" w:rsidP="009D4FFA">
      <w:pPr>
        <w:rPr>
          <w:sz w:val="16"/>
        </w:rPr>
      </w:pPr>
      <w:r w:rsidRPr="006829CA">
        <w:rPr>
          <w:sz w:val="16"/>
        </w:rPr>
        <w:t>China is not the only alternative patron. After the Arab Spring, Gulf states such as Qatar lent money to Egypt, allowing Cairo to avoid turning to the International Monetary Fund during a turbulent time. But China has been by far the most ambitious country in this regard. An AidData study found that total Chinese foreign aid assistance between 2000 and 2014 reached $354 billion, nearing the U.S. total of $395 billion. China has since surpassed annual U.S. aid disbursals. Moreover, Chinese aid undermines Western efforts to spread liberal norms. Several studies suggest that although Chinese funds have fueled development in many countries, they also have stoked blatant corruption and habits of regime patronage. In countries emerging from war, such as Nepal, Sri Lanka, Sudan, and South Sudan, Chinese development and reconstruction aid flowed to victorious governments, insulating them from international pressure to accommodate their domestic foes and adopt more liberal models of peacemaking and reconciliation.</w:t>
      </w:r>
    </w:p>
    <w:p w:rsidR="009D4FFA" w:rsidRPr="006829CA" w:rsidRDefault="009D4FFA" w:rsidP="009D4FFA">
      <w:pPr>
        <w:rPr>
          <w:sz w:val="16"/>
        </w:rPr>
      </w:pPr>
      <w:r w:rsidRPr="006829CA">
        <w:rPr>
          <w:sz w:val="16"/>
        </w:rPr>
        <w:t>Chinese state-affiliated lenders have opened substantial lines of credit across the developing world.</w:t>
      </w:r>
    </w:p>
    <w:p w:rsidR="009D4FFA" w:rsidRPr="006829CA" w:rsidRDefault="009D4FFA" w:rsidP="009D4FFA">
      <w:pPr>
        <w:rPr>
          <w:sz w:val="16"/>
        </w:rPr>
      </w:pPr>
      <w:r w:rsidRPr="00D94B9B">
        <w:rPr>
          <w:rStyle w:val="StyleUnderline"/>
        </w:rPr>
        <w:t xml:space="preserve">The end of the West’s monopoly on patronage has seen </w:t>
      </w:r>
      <w:r w:rsidRPr="0073692F">
        <w:rPr>
          <w:rStyle w:val="StyleUnderline"/>
        </w:rPr>
        <w:t xml:space="preserve">the </w:t>
      </w:r>
      <w:r w:rsidRPr="0073692F">
        <w:rPr>
          <w:rStyle w:val="Emphasis"/>
        </w:rPr>
        <w:t>concurrent rise</w:t>
      </w:r>
      <w:r w:rsidRPr="0073692F">
        <w:rPr>
          <w:rStyle w:val="StyleUnderline"/>
        </w:rPr>
        <w:t xml:space="preserve"> of </w:t>
      </w:r>
      <w:r w:rsidRPr="0073692F">
        <w:rPr>
          <w:rStyle w:val="Emphasis"/>
        </w:rPr>
        <w:t>fiery</w:t>
      </w:r>
      <w:r w:rsidRPr="0073692F">
        <w:rPr>
          <w:rStyle w:val="StyleUnderline"/>
        </w:rPr>
        <w:t xml:space="preserve"> populist nationalists even</w:t>
      </w:r>
      <w:r w:rsidRPr="00D94B9B">
        <w:rPr>
          <w:rStyle w:val="StyleUnderline"/>
        </w:rPr>
        <w:t xml:space="preserve"> in countries that were </w:t>
      </w:r>
      <w:r w:rsidRPr="0048681E">
        <w:rPr>
          <w:rStyle w:val="Emphasis"/>
        </w:rPr>
        <w:t>firmly embedded</w:t>
      </w:r>
      <w:r w:rsidRPr="00D94B9B">
        <w:rPr>
          <w:rStyle w:val="StyleUnderline"/>
        </w:rPr>
        <w:t xml:space="preserve"> in the United States’ economic and security orbit</w:t>
      </w:r>
      <w:r w:rsidRPr="006829CA">
        <w:rPr>
          <w:sz w:val="16"/>
        </w:rPr>
        <w:t xml:space="preserve">. The likes of Hungarian Prime Minister Viktor </w:t>
      </w:r>
      <w:r w:rsidRPr="00D94B9B">
        <w:rPr>
          <w:rStyle w:val="StyleUnderline"/>
        </w:rPr>
        <w:t>Orban</w:t>
      </w:r>
      <w:r w:rsidRPr="006829CA">
        <w:rPr>
          <w:sz w:val="16"/>
        </w:rPr>
        <w:t xml:space="preserve">, Turkish President Recep Tayyip </w:t>
      </w:r>
      <w:r w:rsidRPr="00D94B9B">
        <w:rPr>
          <w:rStyle w:val="StyleUnderline"/>
        </w:rPr>
        <w:t>Erdogan</w:t>
      </w:r>
      <w:r w:rsidRPr="006829CA">
        <w:rPr>
          <w:sz w:val="16"/>
        </w:rPr>
        <w:t xml:space="preserve">, </w:t>
      </w:r>
      <w:r w:rsidRPr="00D94B9B">
        <w:rPr>
          <w:rStyle w:val="StyleUnderline"/>
        </w:rPr>
        <w:t>and</w:t>
      </w:r>
      <w:r w:rsidRPr="006829CA">
        <w:rPr>
          <w:sz w:val="16"/>
        </w:rPr>
        <w:t xml:space="preserve"> Philippine President Rodrigo </w:t>
      </w:r>
      <w:r w:rsidRPr="00D94B9B">
        <w:rPr>
          <w:rStyle w:val="StyleUnderline"/>
        </w:rPr>
        <w:t xml:space="preserve">Duterte have painted themselves as </w:t>
      </w:r>
      <w:r w:rsidRPr="00346538">
        <w:rPr>
          <w:rStyle w:val="Emphasis"/>
        </w:rPr>
        <w:t>guardians</w:t>
      </w:r>
      <w:r w:rsidRPr="00D94B9B">
        <w:rPr>
          <w:rStyle w:val="StyleUnderline"/>
        </w:rPr>
        <w:t xml:space="preserve"> of domestic sovereignty against </w:t>
      </w:r>
      <w:r w:rsidRPr="00A04A87">
        <w:rPr>
          <w:rStyle w:val="Emphasis"/>
        </w:rPr>
        <w:t>liberal subversion</w:t>
      </w:r>
      <w:r w:rsidRPr="00D94B9B">
        <w:rPr>
          <w:rStyle w:val="StyleUnderline"/>
        </w:rPr>
        <w:t xml:space="preserve">. They dismiss Western concerns about democratic backsliding in their countries and </w:t>
      </w:r>
      <w:r w:rsidRPr="00A04A87">
        <w:rPr>
          <w:rStyle w:val="Emphasis"/>
        </w:rPr>
        <w:t>emphasize</w:t>
      </w:r>
      <w:r w:rsidRPr="00D94B9B">
        <w:rPr>
          <w:rStyle w:val="StyleUnderline"/>
        </w:rPr>
        <w:t xml:space="preserve"> the growing importance of their economic and security relationships with China and Russia</w:t>
      </w:r>
      <w:r w:rsidRPr="006829CA">
        <w:rPr>
          <w:sz w:val="16"/>
        </w:rPr>
        <w:t>. In the case of the Philippines, Duterte recently terminated a two-decade-old military treaty with the United States after Washington canceled the visa of the former national chief of police, who is accused of human rights violations in the Philippines’ bloody and controversial war on drugs.</w:t>
      </w:r>
    </w:p>
    <w:p w:rsidR="009D4FFA" w:rsidRPr="006829CA" w:rsidRDefault="009D4FFA" w:rsidP="009D4FFA">
      <w:pPr>
        <w:rPr>
          <w:sz w:val="16"/>
        </w:rPr>
      </w:pPr>
      <w:r w:rsidRPr="006829CA">
        <w:rPr>
          <w:sz w:val="16"/>
        </w:rPr>
        <w:t xml:space="preserve">Of course, </w:t>
      </w:r>
      <w:r w:rsidRPr="0073692F">
        <w:rPr>
          <w:rStyle w:val="StyleUnderline"/>
          <w:highlight w:val="cyan"/>
        </w:rPr>
        <w:t>some</w:t>
      </w:r>
      <w:r w:rsidRPr="00D94B9B">
        <w:rPr>
          <w:rStyle w:val="StyleUnderline"/>
        </w:rPr>
        <w:t xml:space="preserve"> of these specific </w:t>
      </w:r>
      <w:r w:rsidRPr="0073692F">
        <w:rPr>
          <w:rStyle w:val="StyleUnderline"/>
          <w:highlight w:val="cyan"/>
        </w:rPr>
        <w:t>challenges</w:t>
      </w:r>
      <w:r w:rsidRPr="00D94B9B">
        <w:rPr>
          <w:rStyle w:val="StyleUnderline"/>
        </w:rPr>
        <w:t xml:space="preserve"> to U.S. leadership </w:t>
      </w:r>
      <w:r w:rsidRPr="0073692F">
        <w:rPr>
          <w:rStyle w:val="StyleUnderline"/>
          <w:highlight w:val="cyan"/>
        </w:rPr>
        <w:t xml:space="preserve">will </w:t>
      </w:r>
      <w:r w:rsidRPr="0073692F">
        <w:rPr>
          <w:rStyle w:val="Emphasis"/>
          <w:highlight w:val="cyan"/>
        </w:rPr>
        <w:t>wax and wane</w:t>
      </w:r>
      <w:r w:rsidRPr="00D94B9B">
        <w:rPr>
          <w:rStyle w:val="StyleUnderline"/>
        </w:rPr>
        <w:t xml:space="preserve"> since they stem from shifting political circumstances and the </w:t>
      </w:r>
      <w:r w:rsidRPr="00154EFB">
        <w:rPr>
          <w:rStyle w:val="Emphasis"/>
        </w:rPr>
        <w:t>dispositions</w:t>
      </w:r>
      <w:r w:rsidRPr="00D94B9B">
        <w:rPr>
          <w:rStyle w:val="StyleUnderline"/>
        </w:rPr>
        <w:t xml:space="preserve"> of individual leaders. </w:t>
      </w:r>
      <w:r w:rsidRPr="0073692F">
        <w:rPr>
          <w:rStyle w:val="StyleUnderline"/>
          <w:highlight w:val="cyan"/>
        </w:rPr>
        <w:t>But</w:t>
      </w:r>
      <w:r w:rsidRPr="00D94B9B">
        <w:rPr>
          <w:rStyle w:val="StyleUnderline"/>
        </w:rPr>
        <w:t xml:space="preserve"> the expansion of “</w:t>
      </w:r>
      <w:r w:rsidRPr="0073692F">
        <w:rPr>
          <w:rStyle w:val="Emphasis"/>
          <w:highlight w:val="cyan"/>
        </w:rPr>
        <w:t>exit options</w:t>
      </w:r>
      <w:r w:rsidRPr="00D94B9B">
        <w:rPr>
          <w:rStyle w:val="StyleUnderline"/>
        </w:rPr>
        <w:t>”—of alternative patrons, institutions, and political models—</w:t>
      </w:r>
      <w:r w:rsidRPr="0073692F">
        <w:rPr>
          <w:rStyle w:val="StyleUnderline"/>
          <w:highlight w:val="cyan"/>
        </w:rPr>
        <w:t>now seem</w:t>
      </w:r>
      <w:r w:rsidRPr="00D94B9B">
        <w:rPr>
          <w:rStyle w:val="StyleUnderline"/>
        </w:rPr>
        <w:t xml:space="preserve">s </w:t>
      </w:r>
      <w:r w:rsidRPr="0073692F">
        <w:rPr>
          <w:rStyle w:val="StyleUnderline"/>
          <w:highlight w:val="cyan"/>
        </w:rPr>
        <w:t xml:space="preserve">a </w:t>
      </w:r>
      <w:r w:rsidRPr="0073692F">
        <w:rPr>
          <w:rStyle w:val="Emphasis"/>
          <w:highlight w:val="cyan"/>
        </w:rPr>
        <w:t>permanent feature</w:t>
      </w:r>
      <w:r w:rsidRPr="0073692F">
        <w:rPr>
          <w:rStyle w:val="StyleUnderline"/>
          <w:highlight w:val="cyan"/>
        </w:rPr>
        <w:t xml:space="preserve"> of international politics</w:t>
      </w:r>
      <w:r w:rsidRPr="00D94B9B">
        <w:rPr>
          <w:rStyle w:val="StyleUnderline"/>
        </w:rPr>
        <w:t>.</w:t>
      </w:r>
      <w:r w:rsidRPr="006829CA">
        <w:rPr>
          <w:sz w:val="16"/>
        </w:rPr>
        <w:t xml:space="preserve"> Governments have much more room to maneuver. Even when states do not actively switch patrons, the possibility that they could provides them with greater leverage. As a result, </w:t>
      </w:r>
      <w:r w:rsidRPr="00D94B9B">
        <w:rPr>
          <w:rStyle w:val="StyleUnderline"/>
        </w:rPr>
        <w:t xml:space="preserve">China and Russia have the </w:t>
      </w:r>
      <w:r w:rsidRPr="00154EFB">
        <w:rPr>
          <w:rStyle w:val="Emphasis"/>
        </w:rPr>
        <w:t>latitude</w:t>
      </w:r>
      <w:r w:rsidRPr="00D94B9B">
        <w:rPr>
          <w:rStyle w:val="StyleUnderline"/>
        </w:rPr>
        <w:t xml:space="preserve"> to </w:t>
      </w:r>
      <w:r w:rsidRPr="00154EFB">
        <w:rPr>
          <w:rStyle w:val="Emphasis"/>
        </w:rPr>
        <w:t>contest</w:t>
      </w:r>
      <w:r w:rsidRPr="00D94B9B">
        <w:rPr>
          <w:rStyle w:val="StyleUnderline"/>
        </w:rPr>
        <w:t xml:space="preserve"> U.S. hegemony and construct </w:t>
      </w:r>
      <w:r w:rsidRPr="00154EFB">
        <w:rPr>
          <w:rStyle w:val="Emphasis"/>
        </w:rPr>
        <w:t>alternative orders</w:t>
      </w:r>
      <w:r w:rsidRPr="006829CA">
        <w:rPr>
          <w:sz w:val="16"/>
        </w:rPr>
        <w:t xml:space="preserve">. </w:t>
      </w:r>
    </w:p>
    <w:p w:rsidR="009D4FFA" w:rsidRPr="006829CA" w:rsidRDefault="009D4FFA" w:rsidP="009D4FFA">
      <w:pPr>
        <w:rPr>
          <w:sz w:val="16"/>
        </w:rPr>
      </w:pPr>
      <w:r w:rsidRPr="006829CA">
        <w:rPr>
          <w:sz w:val="16"/>
        </w:rPr>
        <w:t>CENTRIFUGAL FORCES</w:t>
      </w:r>
    </w:p>
    <w:p w:rsidR="009D4FFA" w:rsidRPr="006829CA" w:rsidRDefault="009D4FFA" w:rsidP="009D4FFA">
      <w:pPr>
        <w:rPr>
          <w:sz w:val="16"/>
        </w:rPr>
      </w:pPr>
      <w:r w:rsidRPr="006829CA">
        <w:rPr>
          <w:sz w:val="16"/>
        </w:rPr>
        <w:t xml:space="preserve">Another important shift marks a break from the post–Cold War unipolar moment. The transnational civil society networks that stitched together the liberal international order no longer enjoy the power and influence they once had. Illiberal competitors now challenge them in many areas, including gender rights, multiculturalism, and the principles of liberal democratic governance. Some of these centrifugal forces have originated in the United States and western European countries themselves. For instance, the U.S. lobbying group the National Rifle Association worked transnationally to successfully defeat a proposed antigun referendum in Brazil in 2005, where it built an alliance with domestic right-wing political movements; over a decade later, the Brazilian political firebrand Jair Bolsonaro tapped into this same network to help propel himself to the presidency. The World Congress of Families, initially founded by U.S.-based Christian organizations in 1997, is now a transnational network, supported by Eurasian oligarchs, that convenes prominent social conservatives from dozens of countries to build global opposition to LGBTQ and reproductive rights. </w:t>
      </w:r>
    </w:p>
    <w:p w:rsidR="009D4FFA" w:rsidRPr="006829CA" w:rsidRDefault="009D4FFA" w:rsidP="009D4FFA">
      <w:pPr>
        <w:rPr>
          <w:sz w:val="16"/>
        </w:rPr>
      </w:pPr>
      <w:r w:rsidRPr="006829CA">
        <w:rPr>
          <w:sz w:val="16"/>
        </w:rPr>
        <w:t xml:space="preserve">Autocratic regimes have found ways to limit—or even eliminate—the influence of liberal transnational advocacy networks and reform-minded NGOs. The so-called color revolutions in the post-Soviet world in the first decade of this century and the 2010–11 Arab Spring in the Middle East played a key role in this process. They alarmed authoritarian and illiberal governments, which increasingly saw the protection of human rights and the promotion of democracy as threats to their survival. In response, such regimes curtailed the influence of NGOs with foreign connections. They imposed tight restrictions on receiving foreign funds, proscribed various political activities, and labeled certain activists “foreign agents.” </w:t>
      </w:r>
    </w:p>
    <w:p w:rsidR="009D4FFA" w:rsidRPr="006829CA" w:rsidRDefault="009D4FFA" w:rsidP="009D4FFA">
      <w:pPr>
        <w:rPr>
          <w:sz w:val="16"/>
        </w:rPr>
      </w:pPr>
      <w:r w:rsidRPr="00DA10E1">
        <w:rPr>
          <w:rStyle w:val="StyleUnderline"/>
        </w:rPr>
        <w:t xml:space="preserve">Some </w:t>
      </w:r>
      <w:r w:rsidRPr="0073692F">
        <w:rPr>
          <w:rStyle w:val="StyleUnderline"/>
          <w:highlight w:val="cyan"/>
        </w:rPr>
        <w:t>governments</w:t>
      </w:r>
      <w:r w:rsidRPr="00DA10E1">
        <w:rPr>
          <w:rStyle w:val="StyleUnderline"/>
        </w:rPr>
        <w:t xml:space="preserve"> now </w:t>
      </w:r>
      <w:r w:rsidRPr="0073692F">
        <w:rPr>
          <w:rStyle w:val="StyleUnderline"/>
          <w:highlight w:val="cyan"/>
        </w:rPr>
        <w:t>sponsor</w:t>
      </w:r>
      <w:r w:rsidRPr="00DA10E1">
        <w:rPr>
          <w:rStyle w:val="StyleUnderline"/>
        </w:rPr>
        <w:t xml:space="preserve"> their own </w:t>
      </w:r>
      <w:r w:rsidRPr="0073692F">
        <w:rPr>
          <w:rStyle w:val="StyleUnderline"/>
          <w:highlight w:val="cyan"/>
        </w:rPr>
        <w:t>NGOs</w:t>
      </w:r>
      <w:r w:rsidRPr="006829CA">
        <w:rPr>
          <w:sz w:val="16"/>
        </w:rPr>
        <w:t xml:space="preserve"> both to suppress liberalizing pressures at home and </w:t>
      </w:r>
      <w:r w:rsidRPr="0073692F">
        <w:rPr>
          <w:rStyle w:val="StyleUnderline"/>
          <w:highlight w:val="cyan"/>
        </w:rPr>
        <w:t xml:space="preserve">to </w:t>
      </w:r>
      <w:r w:rsidRPr="0073692F">
        <w:rPr>
          <w:rStyle w:val="Emphasis"/>
          <w:highlight w:val="cyan"/>
        </w:rPr>
        <w:t>contest</w:t>
      </w:r>
      <w:r w:rsidRPr="0073692F">
        <w:rPr>
          <w:rStyle w:val="StyleUnderline"/>
          <w:highlight w:val="cyan"/>
        </w:rPr>
        <w:t xml:space="preserve"> the liberal order</w:t>
      </w:r>
      <w:r w:rsidRPr="00DA10E1">
        <w:rPr>
          <w:rStyle w:val="StyleUnderline"/>
        </w:rPr>
        <w:t xml:space="preserve"> abroad</w:t>
      </w:r>
      <w:r w:rsidRPr="006829CA">
        <w:rPr>
          <w:sz w:val="16"/>
        </w:rPr>
        <w:t xml:space="preserve">. For example, in response to Western support of young activists during the color revolutions, the Kremlin founded the youth group Nashi to mobilize young people in support of the state. The Red Cross Society of China, China’s oldest government-organized NGO, has delivered medical supplies to European countries in the midst of the COVID-19 pandemic as part of a carefully orchestrated public relations campaign. These </w:t>
      </w:r>
      <w:r w:rsidRPr="00DA10E1">
        <w:rPr>
          <w:rStyle w:val="StyleUnderline"/>
        </w:rPr>
        <w:t xml:space="preserve">regimes also use </w:t>
      </w:r>
      <w:r w:rsidRPr="00154EFB">
        <w:rPr>
          <w:rStyle w:val="Emphasis"/>
        </w:rPr>
        <w:t>digital platforms</w:t>
      </w:r>
      <w:r w:rsidRPr="00DA10E1">
        <w:rPr>
          <w:rStyle w:val="StyleUnderline"/>
        </w:rPr>
        <w:t xml:space="preserve"> and social media to </w:t>
      </w:r>
      <w:r w:rsidRPr="00154EFB">
        <w:rPr>
          <w:rStyle w:val="Emphasis"/>
        </w:rPr>
        <w:t>disrupt</w:t>
      </w:r>
      <w:r w:rsidRPr="00DA10E1">
        <w:rPr>
          <w:rStyle w:val="StyleUnderline"/>
        </w:rPr>
        <w:t xml:space="preserve"> antigovernment </w:t>
      </w:r>
      <w:r w:rsidRPr="00154EFB">
        <w:rPr>
          <w:rStyle w:val="Emphasis"/>
        </w:rPr>
        <w:t>mobilization</w:t>
      </w:r>
      <w:r w:rsidRPr="00DA10E1">
        <w:rPr>
          <w:rStyle w:val="StyleUnderline"/>
        </w:rPr>
        <w:t xml:space="preserve"> and </w:t>
      </w:r>
      <w:r w:rsidRPr="00154EFB">
        <w:rPr>
          <w:rStyle w:val="Emphasis"/>
        </w:rPr>
        <w:t>advocacy</w:t>
      </w:r>
      <w:r w:rsidRPr="006829CA">
        <w:rPr>
          <w:sz w:val="16"/>
        </w:rPr>
        <w:t>. Russia has likewise deployed such tools abroad in its information operations and electoral meddling in democratic states.</w:t>
      </w:r>
    </w:p>
    <w:p w:rsidR="009D4FFA" w:rsidRPr="006829CA" w:rsidRDefault="009D4FFA" w:rsidP="009D4FFA">
      <w:pPr>
        <w:rPr>
          <w:sz w:val="16"/>
        </w:rPr>
      </w:pPr>
      <w:r w:rsidRPr="00DA10E1">
        <w:rPr>
          <w:rStyle w:val="StyleUnderline"/>
        </w:rPr>
        <w:t xml:space="preserve">Some of the forces driving the </w:t>
      </w:r>
      <w:r w:rsidRPr="0073692F">
        <w:rPr>
          <w:rStyle w:val="Emphasis"/>
        </w:rPr>
        <w:t>unraveling</w:t>
      </w:r>
      <w:r w:rsidRPr="00DA10E1">
        <w:rPr>
          <w:rStyle w:val="StyleUnderline"/>
        </w:rPr>
        <w:t xml:space="preserve"> of the liberal order have originated in the United States </w:t>
      </w:r>
      <w:r w:rsidRPr="0073692F">
        <w:rPr>
          <w:rStyle w:val="Emphasis"/>
        </w:rPr>
        <w:t>itself</w:t>
      </w:r>
      <w:r w:rsidRPr="006829CA">
        <w:rPr>
          <w:sz w:val="16"/>
        </w:rPr>
        <w:t>.</w:t>
      </w:r>
    </w:p>
    <w:p w:rsidR="009D4FFA" w:rsidRPr="006829CA" w:rsidRDefault="009D4FFA" w:rsidP="009D4FFA">
      <w:pPr>
        <w:rPr>
          <w:sz w:val="16"/>
        </w:rPr>
      </w:pPr>
      <w:r w:rsidRPr="006829CA">
        <w:rPr>
          <w:sz w:val="16"/>
        </w:rPr>
        <w:t xml:space="preserve">Two developments helped accelerate the illiberal turn in the West: </w:t>
      </w:r>
      <w:proofErr w:type="gramStart"/>
      <w:r w:rsidRPr="006829CA">
        <w:rPr>
          <w:sz w:val="16"/>
        </w:rPr>
        <w:t>the</w:t>
      </w:r>
      <w:proofErr w:type="gramEnd"/>
      <w:r w:rsidRPr="006829CA">
        <w:rPr>
          <w:sz w:val="16"/>
        </w:rPr>
        <w:t xml:space="preserve"> Great Recession of 2008 and the refugee crisis in Europe in 2015. </w:t>
      </w:r>
      <w:r w:rsidRPr="00DA10E1">
        <w:rPr>
          <w:rStyle w:val="StyleUnderline"/>
        </w:rPr>
        <w:t xml:space="preserve">Over the last decade, </w:t>
      </w:r>
      <w:r w:rsidRPr="0073692F">
        <w:rPr>
          <w:rStyle w:val="Emphasis"/>
        </w:rPr>
        <w:t>illiberal networks</w:t>
      </w:r>
      <w:r w:rsidRPr="006829CA">
        <w:rPr>
          <w:sz w:val="16"/>
        </w:rPr>
        <w:t>—generally but not exclusively on the right—</w:t>
      </w:r>
      <w:r w:rsidRPr="00DA10E1">
        <w:rPr>
          <w:rStyle w:val="StyleUnderline"/>
        </w:rPr>
        <w:t xml:space="preserve">have </w:t>
      </w:r>
      <w:r w:rsidRPr="0073692F">
        <w:rPr>
          <w:rStyle w:val="Emphasis"/>
        </w:rPr>
        <w:t>challenged</w:t>
      </w:r>
      <w:r w:rsidRPr="00DA10E1">
        <w:rPr>
          <w:rStyle w:val="StyleUnderline"/>
        </w:rPr>
        <w:t xml:space="preserve"> the establishment consensus within the</w:t>
      </w:r>
      <w:r w:rsidRPr="006829CA">
        <w:rPr>
          <w:sz w:val="16"/>
        </w:rPr>
        <w:t xml:space="preserve"> West. Some groups and figures question the merits of continued membership in major institutions of the liberal order, such as the European Union and NATO. Many right-wing movements in the West receive both financial and moral support from Moscow, which backs “dark money” operations that promote narrow oligarchic interests in the United States and far-right political parties in Europe with the hope of weakening democratic governments and cultivating future allies. In Italy, the anti-immigrant party Lega is currently the most popular party despite revelations of its attempt to win illegal financial support from Moscow. In France, the National Rally, which also has a history of Russian backing, remains a powerful force in domestic politics.</w:t>
      </w:r>
    </w:p>
    <w:p w:rsidR="009D4FFA" w:rsidRPr="006829CA" w:rsidRDefault="009D4FFA" w:rsidP="009D4FFA">
      <w:pPr>
        <w:rPr>
          <w:sz w:val="16"/>
        </w:rPr>
      </w:pPr>
      <w:r w:rsidRPr="00DA10E1">
        <w:rPr>
          <w:rStyle w:val="StyleUnderline"/>
        </w:rPr>
        <w:t xml:space="preserve">These </w:t>
      </w:r>
      <w:r w:rsidRPr="0073692F">
        <w:rPr>
          <w:rStyle w:val="StyleUnderline"/>
          <w:highlight w:val="cyan"/>
        </w:rPr>
        <w:t xml:space="preserve">developments </w:t>
      </w:r>
      <w:r w:rsidRPr="0073692F">
        <w:rPr>
          <w:rStyle w:val="Emphasis"/>
          <w:highlight w:val="cyan"/>
        </w:rPr>
        <w:t>echo</w:t>
      </w:r>
      <w:r w:rsidRPr="0073692F">
        <w:rPr>
          <w:rStyle w:val="StyleUnderline"/>
          <w:highlight w:val="cyan"/>
        </w:rPr>
        <w:t xml:space="preserve"> the ways in which “counter-order” movements</w:t>
      </w:r>
      <w:r w:rsidRPr="00DA10E1">
        <w:rPr>
          <w:rStyle w:val="StyleUnderline"/>
        </w:rPr>
        <w:t xml:space="preserve"> have </w:t>
      </w:r>
      <w:r w:rsidRPr="0073692F">
        <w:rPr>
          <w:rStyle w:val="StyleUnderline"/>
          <w:highlight w:val="cyan"/>
        </w:rPr>
        <w:t xml:space="preserve">helped precipitate the </w:t>
      </w:r>
      <w:r w:rsidRPr="0073692F">
        <w:rPr>
          <w:rStyle w:val="Emphasis"/>
          <w:highlight w:val="cyan"/>
        </w:rPr>
        <w:t>decline</w:t>
      </w:r>
      <w:r w:rsidRPr="0073692F">
        <w:rPr>
          <w:rStyle w:val="StyleUnderline"/>
          <w:highlight w:val="cyan"/>
        </w:rPr>
        <w:t xml:space="preserve"> of hegemonic powers in the past</w:t>
      </w:r>
      <w:r w:rsidRPr="006829CA">
        <w:rPr>
          <w:sz w:val="16"/>
        </w:rPr>
        <w:t>. Transnational networks played crucial roles in both upholding and challenging prior international orders. For example, Protestant networks helped erode Spanish power in early modern Europe, most notably by supporting the Dutch Revolt in the sixteenth century. Liberal and republican movements, especially in the context of the revolutions across Europe in 1848, played a part in undermining the Concert of Europe, which tried to manage international order on the continent in the first half of the nineteenth century. The rise of fascist and communist transnational networks helped produce the global power struggle of World War II. Counter-order movements achieved political power in countries such as Germany, Italy, and Japan, leading those nations to break from or try to assail existing structures of international order. But even less successful counter-order movements can still undermine the cohesion of hegemonic powers and their allies.</w:t>
      </w:r>
    </w:p>
    <w:p w:rsidR="009D4FFA" w:rsidRPr="006829CA" w:rsidRDefault="009D4FFA" w:rsidP="009D4FFA">
      <w:pPr>
        <w:rPr>
          <w:sz w:val="16"/>
        </w:rPr>
      </w:pPr>
      <w:r w:rsidRPr="006829CA">
        <w:rPr>
          <w:sz w:val="16"/>
        </w:rPr>
        <w:t>Not every illiberal or right-wing movement that opposes the U.S.-led order seeks to challenge U.S. leadership or turns to Russia as an exemplar of strong cultural conservatism. Nonetheless, such movements are helping polarize politics in advanced industrial democracies and weaken support for the order’s institutions. One of them has even captured the White House: Trumpism, which is best understood as a counter-order movement with a transnational reach that targets the alliances and partnerships central to U.S. hegemony.</w:t>
      </w:r>
    </w:p>
    <w:p w:rsidR="009D4FFA" w:rsidRPr="006829CA" w:rsidRDefault="009D4FFA" w:rsidP="009D4FFA">
      <w:pPr>
        <w:rPr>
          <w:sz w:val="16"/>
        </w:rPr>
      </w:pPr>
      <w:r w:rsidRPr="006829CA">
        <w:rPr>
          <w:sz w:val="16"/>
        </w:rPr>
        <w:t>CONSERVING THE U.S. SYSTEM</w:t>
      </w:r>
    </w:p>
    <w:p w:rsidR="009D4FFA" w:rsidRPr="006829CA" w:rsidRDefault="009D4FFA" w:rsidP="009D4FFA">
      <w:pPr>
        <w:rPr>
          <w:sz w:val="16"/>
        </w:rPr>
      </w:pPr>
      <w:r w:rsidRPr="006829CA">
        <w:rPr>
          <w:sz w:val="16"/>
        </w:rPr>
        <w:t>Great-power contestation, the end of the West’s monopoly on patronage, and the emergence of movements that oppose the liberal international system have all altered the global order over which Washington has presided since the end of the Cold War. In many respects, the COVID-19 pandemic seems to be further accelerating the erosion of U.S. hegemony. China has increased its influence in the World Health Organization and other global institutions in the wake of the Trump administration’s attempts to defund and scapegoat the public health body. Beijing and Moscow are portraying themselves as providers of emergency goods and medical supplies, including to European countries such as Italy, Serbia, and Spain, and even to the United States. Illiberal governments worldwide are using the pandemic as cover for restricting media freedom and cracking down on political opposition and civil society. Although the United States still enjoys military supremacy, that dimension of U.S. dominance is especially ill suited to deal with this global crisis and its ripple effects.</w:t>
      </w:r>
    </w:p>
    <w:p w:rsidR="009D4FFA" w:rsidRPr="006829CA" w:rsidRDefault="009D4FFA" w:rsidP="009D4FFA">
      <w:pPr>
        <w:rPr>
          <w:sz w:val="16"/>
        </w:rPr>
      </w:pPr>
      <w:r w:rsidRPr="009409E6">
        <w:rPr>
          <w:rStyle w:val="StyleUnderline"/>
        </w:rPr>
        <w:t xml:space="preserve">Even if the </w:t>
      </w:r>
      <w:r w:rsidRPr="0073692F">
        <w:rPr>
          <w:rStyle w:val="Emphasis"/>
        </w:rPr>
        <w:t>core</w:t>
      </w:r>
      <w:r w:rsidRPr="009409E6">
        <w:rPr>
          <w:rStyle w:val="StyleUnderline"/>
        </w:rPr>
        <w:t xml:space="preserve"> of the U.S. hegemonic system</w:t>
      </w:r>
      <w:r w:rsidRPr="006829CA">
        <w:rPr>
          <w:sz w:val="16"/>
        </w:rPr>
        <w:t>—which consists mostly of long-standing Asian and European allies and rests on norms and institutions developed during the Cold War—</w:t>
      </w:r>
      <w:r w:rsidRPr="009409E6">
        <w:rPr>
          <w:rStyle w:val="StyleUnderline"/>
        </w:rPr>
        <w:t xml:space="preserve">remains </w:t>
      </w:r>
      <w:r w:rsidRPr="0073692F">
        <w:rPr>
          <w:rStyle w:val="Emphasis"/>
        </w:rPr>
        <w:t>robust</w:t>
      </w:r>
      <w:r w:rsidRPr="006829CA">
        <w:rPr>
          <w:sz w:val="16"/>
        </w:rPr>
        <w:t>, and even if, as many champions of the liberal order suggest will happen, the United States and the European Union can leverage their combined economic and military might to their advantage, t</w:t>
      </w:r>
      <w:r w:rsidRPr="009409E6">
        <w:rPr>
          <w:rStyle w:val="StyleUnderline"/>
        </w:rPr>
        <w:t xml:space="preserve">he fact is that </w:t>
      </w:r>
      <w:r w:rsidRPr="0073692F">
        <w:rPr>
          <w:rStyle w:val="StyleUnderline"/>
          <w:highlight w:val="cyan"/>
        </w:rPr>
        <w:t>Washington will have to get used to a</w:t>
      </w:r>
      <w:r w:rsidRPr="0073692F">
        <w:rPr>
          <w:rStyle w:val="StyleUnderline"/>
        </w:rPr>
        <w:t>n</w:t>
      </w:r>
      <w:r w:rsidRPr="009409E6">
        <w:rPr>
          <w:rStyle w:val="StyleUnderline"/>
        </w:rPr>
        <w:t xml:space="preserve"> </w:t>
      </w:r>
      <w:r w:rsidRPr="0073692F">
        <w:rPr>
          <w:rStyle w:val="Emphasis"/>
        </w:rPr>
        <w:t xml:space="preserve">increasingly </w:t>
      </w:r>
      <w:r w:rsidRPr="0073692F">
        <w:rPr>
          <w:rStyle w:val="Emphasis"/>
          <w:highlight w:val="cyan"/>
        </w:rPr>
        <w:t>contested</w:t>
      </w:r>
      <w:r w:rsidRPr="009409E6">
        <w:rPr>
          <w:rStyle w:val="StyleUnderline"/>
        </w:rPr>
        <w:t xml:space="preserve"> and </w:t>
      </w:r>
      <w:r w:rsidRPr="0073692F">
        <w:rPr>
          <w:rStyle w:val="Emphasis"/>
        </w:rPr>
        <w:t>complex</w:t>
      </w:r>
      <w:r w:rsidRPr="009409E6">
        <w:rPr>
          <w:rStyle w:val="StyleUnderline"/>
        </w:rPr>
        <w:t xml:space="preserve"> international </w:t>
      </w:r>
      <w:r w:rsidRPr="0073692F">
        <w:rPr>
          <w:rStyle w:val="StyleUnderline"/>
          <w:highlight w:val="cyan"/>
        </w:rPr>
        <w:t>order</w:t>
      </w:r>
      <w:r w:rsidRPr="009409E6">
        <w:rPr>
          <w:rStyle w:val="StyleUnderline"/>
        </w:rPr>
        <w:t xml:space="preserve">. There is no easy fix for this. </w:t>
      </w:r>
      <w:r w:rsidRPr="0073692F">
        <w:rPr>
          <w:rStyle w:val="StyleUnderline"/>
          <w:highlight w:val="cyan"/>
        </w:rPr>
        <w:t>No amount of</w:t>
      </w:r>
      <w:r w:rsidRPr="009409E6">
        <w:rPr>
          <w:rStyle w:val="StyleUnderline"/>
        </w:rPr>
        <w:t xml:space="preserve"> military </w:t>
      </w:r>
      <w:r w:rsidRPr="0073692F">
        <w:rPr>
          <w:rStyle w:val="StyleUnderline"/>
          <w:highlight w:val="cyan"/>
        </w:rPr>
        <w:t xml:space="preserve">spending can </w:t>
      </w:r>
      <w:r w:rsidRPr="0073692F">
        <w:rPr>
          <w:rStyle w:val="Emphasis"/>
          <w:highlight w:val="cyan"/>
        </w:rPr>
        <w:t>reverse</w:t>
      </w:r>
      <w:r w:rsidRPr="0073692F">
        <w:rPr>
          <w:rStyle w:val="StyleUnderline"/>
          <w:highlight w:val="cyan"/>
        </w:rPr>
        <w:t xml:space="preserve"> the processes</w:t>
      </w:r>
      <w:r w:rsidRPr="009409E6">
        <w:rPr>
          <w:rStyle w:val="StyleUnderline"/>
        </w:rPr>
        <w:t xml:space="preserve"> driving the </w:t>
      </w:r>
      <w:r w:rsidRPr="0073692F">
        <w:rPr>
          <w:rStyle w:val="Emphasis"/>
        </w:rPr>
        <w:t>unraveling</w:t>
      </w:r>
      <w:r w:rsidRPr="009409E6">
        <w:rPr>
          <w:rStyle w:val="StyleUnderline"/>
        </w:rPr>
        <w:t xml:space="preserve"> of U.S. hegemony</w:t>
      </w:r>
      <w:r w:rsidRPr="006829CA">
        <w:rPr>
          <w:sz w:val="16"/>
        </w:rPr>
        <w:t xml:space="preserve">. Even if Joe Biden, the presumptive Democratic nominee, knocks out Trump in the presidential election later this year, or if the Republican Party repudiates Trumpism, the disintegration will continue. </w:t>
      </w:r>
    </w:p>
    <w:p w:rsidR="009D4FFA" w:rsidRPr="006829CA" w:rsidRDefault="009D4FFA" w:rsidP="009D4FFA">
      <w:pPr>
        <w:rPr>
          <w:sz w:val="16"/>
        </w:rPr>
      </w:pPr>
      <w:r w:rsidRPr="006829CA">
        <w:rPr>
          <w:sz w:val="16"/>
        </w:rPr>
        <w:t>The key questions now concern how far the unraveling will spread.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rsidR="009D4FFA" w:rsidRDefault="009D4FFA" w:rsidP="009D4FFA">
      <w:pPr>
        <w:rPr>
          <w:sz w:val="16"/>
        </w:rPr>
      </w:pPr>
      <w:r w:rsidRPr="009409E6">
        <w:rPr>
          <w:rStyle w:val="StyleUnderline"/>
        </w:rPr>
        <w:t xml:space="preserve">What U.S. </w:t>
      </w:r>
      <w:r w:rsidRPr="0073692F">
        <w:rPr>
          <w:rStyle w:val="StyleUnderline"/>
          <w:highlight w:val="cyan"/>
        </w:rPr>
        <w:t>policymakers can</w:t>
      </w:r>
      <w:r w:rsidRPr="009409E6">
        <w:rPr>
          <w:rStyle w:val="StyleUnderline"/>
        </w:rPr>
        <w:t xml:space="preserve"> do is </w:t>
      </w:r>
      <w:r w:rsidRPr="0073692F">
        <w:rPr>
          <w:rStyle w:val="StyleUnderline"/>
          <w:highlight w:val="cyan"/>
        </w:rPr>
        <w:t xml:space="preserve">plan for the world </w:t>
      </w:r>
      <w:r w:rsidRPr="0073692F">
        <w:rPr>
          <w:rStyle w:val="Emphasis"/>
          <w:highlight w:val="cyan"/>
        </w:rPr>
        <w:t>after</w:t>
      </w:r>
      <w:r w:rsidRPr="009409E6">
        <w:rPr>
          <w:rStyle w:val="StyleUnderline"/>
        </w:rPr>
        <w:t xml:space="preserve"> global </w:t>
      </w:r>
      <w:r w:rsidRPr="0073692F">
        <w:rPr>
          <w:rStyle w:val="StyleUnderline"/>
          <w:highlight w:val="cyan"/>
        </w:rPr>
        <w:t>heg</w:t>
      </w:r>
      <w:r w:rsidRPr="009409E6">
        <w:rPr>
          <w:rStyle w:val="StyleUnderline"/>
        </w:rPr>
        <w:t>emony</w:t>
      </w:r>
      <w:r w:rsidRPr="006829CA">
        <w:rPr>
          <w:sz w:val="16"/>
        </w:rPr>
        <w:t xml:space="preserve">. If they help preserve the core of the American system, </w:t>
      </w:r>
      <w:r w:rsidRPr="009409E6">
        <w:rPr>
          <w:rStyle w:val="StyleUnderline"/>
        </w:rPr>
        <w:t xml:space="preserve">U.S. officials can </w:t>
      </w:r>
      <w:r w:rsidRPr="0073692F">
        <w:rPr>
          <w:rStyle w:val="Emphasis"/>
        </w:rPr>
        <w:t>ensure</w:t>
      </w:r>
      <w:r w:rsidRPr="009409E6">
        <w:rPr>
          <w:rStyle w:val="StyleUnderline"/>
        </w:rPr>
        <w:t xml:space="preserve"> that the United States leads the strongest military and economic coalition in a world of multiple centers of power, </w:t>
      </w:r>
      <w:r w:rsidRPr="0073692F">
        <w:rPr>
          <w:rStyle w:val="StyleUnderline"/>
          <w:highlight w:val="cyan"/>
        </w:rPr>
        <w:t xml:space="preserve">rather than finding itself on the </w:t>
      </w:r>
      <w:r w:rsidRPr="0073692F">
        <w:rPr>
          <w:rStyle w:val="Emphasis"/>
          <w:highlight w:val="cyan"/>
        </w:rPr>
        <w:t>losing side</w:t>
      </w:r>
      <w:r w:rsidRPr="009409E6">
        <w:rPr>
          <w:rStyle w:val="StyleUnderline"/>
        </w:rPr>
        <w:t xml:space="preserve"> of most </w:t>
      </w:r>
      <w:r w:rsidRPr="0073692F">
        <w:rPr>
          <w:rStyle w:val="StyleUnderline"/>
          <w:highlight w:val="cyan"/>
        </w:rPr>
        <w:t>contests over</w:t>
      </w:r>
      <w:r w:rsidRPr="009409E6">
        <w:rPr>
          <w:rStyle w:val="StyleUnderline"/>
        </w:rPr>
        <w:t xml:space="preserve"> the shape of </w:t>
      </w:r>
      <w:r w:rsidRPr="0073692F">
        <w:rPr>
          <w:rStyle w:val="StyleUnderline"/>
          <w:highlight w:val="cyan"/>
        </w:rPr>
        <w:t xml:space="preserve">the </w:t>
      </w:r>
      <w:r w:rsidRPr="0073692F">
        <w:rPr>
          <w:rStyle w:val="Emphasis"/>
          <w:highlight w:val="cyan"/>
        </w:rPr>
        <w:t>new international order</w:t>
      </w:r>
      <w:r w:rsidRPr="006829CA">
        <w:rPr>
          <w:sz w:val="16"/>
        </w:rPr>
        <w:t xml:space="preserve">.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rsidR="009D4FFA" w:rsidRDefault="009D4FFA" w:rsidP="009D4FFA">
      <w:pPr>
        <w:pStyle w:val="Heading3"/>
      </w:pPr>
      <w:r>
        <w:t>2NC – Heg Unsustainable – AT: Ikenberry</w:t>
      </w:r>
    </w:p>
    <w:p w:rsidR="009D4FFA" w:rsidRPr="00927AFA" w:rsidRDefault="009D4FFA" w:rsidP="009D4FFA">
      <w:pPr>
        <w:pStyle w:val="Heading4"/>
      </w:pPr>
      <w:r>
        <w:t xml:space="preserve">Ikenberry is </w:t>
      </w:r>
      <w:r>
        <w:rPr>
          <w:u w:val="single"/>
        </w:rPr>
        <w:t>bunk</w:t>
      </w:r>
      <w:r>
        <w:t xml:space="preserve"> – ignoring </w:t>
      </w:r>
      <w:r w:rsidRPr="001547B9">
        <w:t>defensive realism</w:t>
      </w:r>
      <w:r>
        <w:t xml:space="preserve"> </w:t>
      </w:r>
      <w:r>
        <w:rPr>
          <w:u w:val="single"/>
        </w:rPr>
        <w:t>corrupts</w:t>
      </w:r>
      <w:r>
        <w:t xml:space="preserve"> his reasearch</w:t>
      </w:r>
    </w:p>
    <w:p w:rsidR="009D4FFA" w:rsidRPr="00257786" w:rsidRDefault="009D4FFA" w:rsidP="009D4FFA">
      <w:r>
        <w:t xml:space="preserve">Charles L </w:t>
      </w:r>
      <w:r w:rsidRPr="00F84AB0">
        <w:rPr>
          <w:rStyle w:val="Style13ptBold"/>
        </w:rPr>
        <w:t>Glaser 19</w:t>
      </w:r>
      <w:r>
        <w:t>, professor in the Elliott School of International Affairs and the Department of Political Science at George Washington University, director of the Elliott School's Institute for Security and Conflict Studies, "A Flawed Framework: Why the Liberal International Order Concept Is Misguided," MIT Press, 4-1-2019, https://direct.mit.edu/isec/article/43/4/51/12223/A-Flawed-Framework-Why-the-Liberal-International Blitz</w:t>
      </w:r>
    </w:p>
    <w:p w:rsidR="009D4FFA" w:rsidRPr="001547B9" w:rsidRDefault="009D4FFA" w:rsidP="009D4FFA">
      <w:pPr>
        <w:rPr>
          <w:sz w:val="16"/>
        </w:rPr>
      </w:pPr>
      <w:r w:rsidRPr="001547B9">
        <w:rPr>
          <w:sz w:val="16"/>
        </w:rPr>
        <w:t>COOPERATION UNDER ANARCHY</w:t>
      </w:r>
    </w:p>
    <w:p w:rsidR="009D4FFA" w:rsidRPr="001547B9" w:rsidRDefault="009D4FFA" w:rsidP="009D4FFA">
      <w:pPr>
        <w:rPr>
          <w:sz w:val="16"/>
        </w:rPr>
      </w:pPr>
      <w:r w:rsidRPr="001547B9">
        <w:rPr>
          <w:sz w:val="16"/>
        </w:rPr>
        <w:t xml:space="preserve">At the broadest level, proponents of the LIO concept hold that the LIO produces results—including cooperation and restraint—that cannot be explained by other theories, most importantly, realism. </w:t>
      </w:r>
      <w:r w:rsidRPr="001547B9">
        <w:rPr>
          <w:rStyle w:val="Emphasis"/>
          <w:highlight w:val="cyan"/>
        </w:rPr>
        <w:t>Ikenberry</w:t>
      </w:r>
      <w:r w:rsidRPr="001547B9">
        <w:rPr>
          <w:rStyle w:val="StyleUnderline"/>
          <w:highlight w:val="cyan"/>
        </w:rPr>
        <w:t xml:space="preserve"> argues</w:t>
      </w:r>
      <w:r w:rsidRPr="002F2274">
        <w:rPr>
          <w:rStyle w:val="StyleUnderline"/>
        </w:rPr>
        <w:t xml:space="preserve"> that </w:t>
      </w:r>
      <w:r w:rsidRPr="001547B9">
        <w:rPr>
          <w:rStyle w:val="StyleUnderline"/>
          <w:highlight w:val="cyan"/>
        </w:rPr>
        <w:t>the U.S.</w:t>
      </w:r>
      <w:r w:rsidRPr="001547B9">
        <w:rPr>
          <w:sz w:val="16"/>
        </w:rPr>
        <w:t xml:space="preserve">-led liberal </w:t>
      </w:r>
      <w:r w:rsidRPr="001547B9">
        <w:rPr>
          <w:rStyle w:val="Emphasis"/>
          <w:highlight w:val="cyan"/>
        </w:rPr>
        <w:t>hegemonic order</w:t>
      </w:r>
      <w:r w:rsidRPr="001547B9">
        <w:rPr>
          <w:rStyle w:val="StyleUnderline"/>
          <w:highlight w:val="cyan"/>
        </w:rPr>
        <w:t xml:space="preserve"> “plays </w:t>
      </w:r>
      <w:r w:rsidRPr="001547B9">
        <w:rPr>
          <w:rStyle w:val="Emphasis"/>
          <w:highlight w:val="cyan"/>
        </w:rPr>
        <w:t>havoc</w:t>
      </w:r>
      <w:r w:rsidRPr="001547B9">
        <w:rPr>
          <w:rStyle w:val="StyleUnderline"/>
          <w:highlight w:val="cyan"/>
        </w:rPr>
        <w:t xml:space="preserve"> with prevailing understandings of </w:t>
      </w:r>
      <w:r w:rsidRPr="001547B9">
        <w:rPr>
          <w:rStyle w:val="Emphasis"/>
          <w:highlight w:val="cyan"/>
        </w:rPr>
        <w:t>i</w:t>
      </w:r>
      <w:r w:rsidRPr="002F2274">
        <w:rPr>
          <w:rStyle w:val="StyleUnderline"/>
        </w:rPr>
        <w:t xml:space="preserve">nternational </w:t>
      </w:r>
      <w:r w:rsidRPr="001547B9">
        <w:rPr>
          <w:rStyle w:val="Emphasis"/>
          <w:highlight w:val="cyan"/>
        </w:rPr>
        <w:t>r</w:t>
      </w:r>
      <w:r w:rsidRPr="002F2274">
        <w:rPr>
          <w:rStyle w:val="StyleUnderline"/>
        </w:rPr>
        <w:t>elations</w:t>
      </w:r>
      <w:r w:rsidRPr="001547B9">
        <w:rPr>
          <w:sz w:val="16"/>
        </w:rPr>
        <w:t>,” specifically with neorealism and its focus on anarchy, insecurity, and balancing. Among its shortcomings, he holds that neorealism cannot explain the lack of security competition within the LIO, the lack of balancing against U.S. unipolar power following the end of the Cold War, and the hierarchical nature of the order.60 In a similar vein, Lake maintains that “in a wholly anarchic world, self-restraint is an oxymoron,” and that “for realists, states pursuing power or even security under uncertainty necessarily implies zero-sum conflicts.”61</w:t>
      </w:r>
    </w:p>
    <w:p w:rsidR="009D4FFA" w:rsidRPr="001547B9" w:rsidRDefault="009D4FFA" w:rsidP="009D4FFA">
      <w:pPr>
        <w:rPr>
          <w:sz w:val="16"/>
        </w:rPr>
      </w:pPr>
    </w:p>
    <w:p w:rsidR="009D4FFA" w:rsidRPr="001547B9" w:rsidRDefault="009D4FFA" w:rsidP="009D4FFA">
      <w:pPr>
        <w:rPr>
          <w:sz w:val="16"/>
        </w:rPr>
      </w:pPr>
      <w:r w:rsidRPr="001547B9">
        <w:rPr>
          <w:rStyle w:val="StyleUnderline"/>
          <w:highlight w:val="cyan"/>
        </w:rPr>
        <w:t xml:space="preserve">The </w:t>
      </w:r>
      <w:r w:rsidRPr="001547B9">
        <w:rPr>
          <w:rStyle w:val="Emphasis"/>
          <w:highlight w:val="cyan"/>
        </w:rPr>
        <w:t>fatal flaw</w:t>
      </w:r>
      <w:r w:rsidRPr="001547B9">
        <w:rPr>
          <w:rStyle w:val="StyleUnderline"/>
          <w:highlight w:val="cyan"/>
        </w:rPr>
        <w:t xml:space="preserve"> in these arguments is that</w:t>
      </w:r>
      <w:r w:rsidRPr="001547B9">
        <w:rPr>
          <w:sz w:val="16"/>
        </w:rPr>
        <w:t xml:space="preserve"> a key strand of neorealism—</w:t>
      </w:r>
      <w:r w:rsidRPr="001547B9">
        <w:rPr>
          <w:rStyle w:val="Emphasis"/>
          <w:highlight w:val="cyan"/>
        </w:rPr>
        <w:t>defensive realism</w:t>
      </w:r>
      <w:r w:rsidRPr="001547B9">
        <w:rPr>
          <w:sz w:val="16"/>
        </w:rPr>
        <w:t>—</w:t>
      </w:r>
      <w:r w:rsidRPr="001547B9">
        <w:rPr>
          <w:rStyle w:val="StyleUnderline"/>
          <w:highlight w:val="cyan"/>
        </w:rPr>
        <w:t>explains</w:t>
      </w:r>
      <w:r w:rsidRPr="002F2274">
        <w:rPr>
          <w:rStyle w:val="StyleUnderline"/>
        </w:rPr>
        <w:t xml:space="preserve"> that under a range of conditions a </w:t>
      </w:r>
      <w:r w:rsidRPr="001547B9">
        <w:rPr>
          <w:rStyle w:val="StyleUnderline"/>
          <w:highlight w:val="cyan"/>
        </w:rPr>
        <w:t xml:space="preserve">state can best achieve security by </w:t>
      </w:r>
      <w:r w:rsidRPr="001547B9">
        <w:rPr>
          <w:rStyle w:val="Emphasis"/>
          <w:highlight w:val="cyan"/>
        </w:rPr>
        <w:t>cooperating</w:t>
      </w:r>
      <w:r w:rsidRPr="001547B9">
        <w:rPr>
          <w:rStyle w:val="StyleUnderline"/>
          <w:highlight w:val="cyan"/>
        </w:rPr>
        <w:t xml:space="preserve"> with its </w:t>
      </w:r>
      <w:r w:rsidRPr="001547B9">
        <w:rPr>
          <w:rStyle w:val="Emphasis"/>
          <w:highlight w:val="cyan"/>
        </w:rPr>
        <w:t>adversary</w:t>
      </w:r>
      <w:r w:rsidRPr="002F2274">
        <w:rPr>
          <w:rStyle w:val="StyleUnderline"/>
        </w:rPr>
        <w:t xml:space="preserve"> </w:t>
      </w:r>
      <w:r w:rsidRPr="001547B9">
        <w:rPr>
          <w:sz w:val="16"/>
        </w:rPr>
        <w:t>and by exercising self-restraint, rather than by competing. Neorealism is no longer a single theory, but a family of theories, including Kenneth Waltz's structural realism, offensive realism, and defensive realism/rationalist structural theories.62 Drawing on Waltz is no longer sufficient for understanding the structural-realist possibilities for cooperation under anarchy.63</w:t>
      </w:r>
    </w:p>
    <w:p w:rsidR="009D4FFA" w:rsidRPr="001547B9" w:rsidRDefault="009D4FFA" w:rsidP="009D4FFA">
      <w:pPr>
        <w:rPr>
          <w:sz w:val="16"/>
        </w:rPr>
      </w:pPr>
    </w:p>
    <w:p w:rsidR="009D4FFA" w:rsidRPr="001547B9" w:rsidRDefault="009D4FFA" w:rsidP="009D4FFA">
      <w:pPr>
        <w:rPr>
          <w:sz w:val="16"/>
        </w:rPr>
      </w:pPr>
      <w:r w:rsidRPr="002F2274">
        <w:rPr>
          <w:rStyle w:val="StyleUnderline"/>
        </w:rPr>
        <w:t xml:space="preserve">The logic of the </w:t>
      </w:r>
      <w:r w:rsidRPr="001547B9">
        <w:rPr>
          <w:rStyle w:val="Emphasis"/>
        </w:rPr>
        <w:t>security dilemma</w:t>
      </w:r>
      <w:r w:rsidRPr="001547B9">
        <w:rPr>
          <w:sz w:val="16"/>
        </w:rPr>
        <w:t xml:space="preserve">, which lies at the core of defensive realism, </w:t>
      </w:r>
      <w:r w:rsidRPr="002F2274">
        <w:rPr>
          <w:rStyle w:val="StyleUnderline"/>
        </w:rPr>
        <w:t>explains why under a range of material and information conditions</w:t>
      </w:r>
      <w:r w:rsidRPr="001547B9">
        <w:rPr>
          <w:sz w:val="16"/>
        </w:rPr>
        <w:t xml:space="preserve">, under anarchy </w:t>
      </w:r>
      <w:r w:rsidRPr="001547B9">
        <w:rPr>
          <w:rStyle w:val="StyleUnderline"/>
          <w:highlight w:val="cyan"/>
        </w:rPr>
        <w:t>and</w:t>
      </w:r>
      <w:r w:rsidRPr="001547B9">
        <w:rPr>
          <w:sz w:val="16"/>
        </w:rPr>
        <w:t xml:space="preserve"> absent hierarchy, </w:t>
      </w:r>
      <w:r w:rsidRPr="002F2274">
        <w:rPr>
          <w:rStyle w:val="StyleUnderline"/>
        </w:rPr>
        <w:t xml:space="preserve">a state should </w:t>
      </w:r>
      <w:r w:rsidRPr="001547B9">
        <w:rPr>
          <w:rStyle w:val="StyleUnderline"/>
          <w:highlight w:val="cyan"/>
        </w:rPr>
        <w:t xml:space="preserve">adopt </w:t>
      </w:r>
      <w:r w:rsidRPr="001547B9">
        <w:rPr>
          <w:rStyle w:val="Emphasis"/>
          <w:highlight w:val="cyan"/>
        </w:rPr>
        <w:t>cooperative policies</w:t>
      </w:r>
      <w:r w:rsidRPr="001547B9">
        <w:rPr>
          <w:sz w:val="16"/>
        </w:rPr>
        <w:t xml:space="preserve">. For example, unilateral restraint can signal a state's benign motives; and an arms control agreement can reduce the probability that an adversary will gain an offensive military advantage. Cooperation, however, can also create risks—including generating relative economic losses, suffering a military disadvantage if the adversary cheats on an arms agreement, and (mis)signaling a lack of resolve by pursuing cooperation to signal that one's motives are benign. Yet, competition brings its own risks, including the possibility of suffering absolute economic losses, losing an arms race, and (mis)signaling that one's own state has malign motives. The security dilemma confronts states with the </w:t>
      </w:r>
      <w:proofErr w:type="gramStart"/>
      <w:r w:rsidRPr="001547B9">
        <w:rPr>
          <w:sz w:val="16"/>
        </w:rPr>
        <w:t>sometimes difficult</w:t>
      </w:r>
      <w:proofErr w:type="gramEnd"/>
      <w:r w:rsidRPr="001547B9">
        <w:rPr>
          <w:sz w:val="16"/>
        </w:rPr>
        <w:t xml:space="preserve"> choice about how best to balance these risks; defensive realism and related rationalist theories explain that cooperation is sometimes a state's best option.64</w:t>
      </w:r>
    </w:p>
    <w:p w:rsidR="009D4FFA" w:rsidRPr="001547B9" w:rsidRDefault="009D4FFA" w:rsidP="009D4FFA">
      <w:pPr>
        <w:rPr>
          <w:sz w:val="16"/>
        </w:rPr>
      </w:pPr>
    </w:p>
    <w:p w:rsidR="009D4FFA" w:rsidRDefault="009D4FFA" w:rsidP="009D4FFA">
      <w:pPr>
        <w:rPr>
          <w:sz w:val="16"/>
        </w:rPr>
      </w:pPr>
      <w:r w:rsidRPr="001547B9">
        <w:rPr>
          <w:rStyle w:val="StyleUnderline"/>
          <w:highlight w:val="cyan"/>
        </w:rPr>
        <w:t xml:space="preserve">To appreciate the </w:t>
      </w:r>
      <w:r w:rsidRPr="001547B9">
        <w:rPr>
          <w:rStyle w:val="Emphasis"/>
          <w:highlight w:val="cyan"/>
        </w:rPr>
        <w:t>full strength</w:t>
      </w:r>
      <w:r w:rsidRPr="001547B9">
        <w:rPr>
          <w:rStyle w:val="StyleUnderline"/>
          <w:highlight w:val="cyan"/>
        </w:rPr>
        <w:t xml:space="preserve"> of</w:t>
      </w:r>
      <w:r w:rsidRPr="00257786">
        <w:rPr>
          <w:rStyle w:val="StyleUnderline"/>
        </w:rPr>
        <w:t xml:space="preserve"> my </w:t>
      </w:r>
      <w:r w:rsidRPr="001547B9">
        <w:rPr>
          <w:rStyle w:val="Emphasis"/>
          <w:highlight w:val="cyan"/>
        </w:rPr>
        <w:t>critique</w:t>
      </w:r>
      <w:r w:rsidRPr="00257786">
        <w:rPr>
          <w:rStyle w:val="StyleUnderline"/>
        </w:rPr>
        <w:t xml:space="preserve">, it is necessary to </w:t>
      </w:r>
      <w:r w:rsidRPr="001547B9">
        <w:rPr>
          <w:rStyle w:val="StyleUnderline"/>
          <w:highlight w:val="cyan"/>
        </w:rPr>
        <w:t>remember</w:t>
      </w:r>
      <w:r w:rsidRPr="00257786">
        <w:rPr>
          <w:rStyle w:val="StyleUnderline"/>
        </w:rPr>
        <w:t xml:space="preserve"> that </w:t>
      </w:r>
      <w:r w:rsidRPr="001547B9">
        <w:rPr>
          <w:rStyle w:val="StyleUnderline"/>
          <w:highlight w:val="cyan"/>
        </w:rPr>
        <w:t xml:space="preserve">the LIO concept does </w:t>
      </w:r>
      <w:r w:rsidRPr="001547B9">
        <w:rPr>
          <w:rStyle w:val="Emphasis"/>
          <w:highlight w:val="cyan"/>
        </w:rPr>
        <w:t>not</w:t>
      </w:r>
      <w:r w:rsidRPr="001547B9">
        <w:rPr>
          <w:rStyle w:val="StyleUnderline"/>
          <w:highlight w:val="cyan"/>
        </w:rPr>
        <w:t xml:space="preserve"> provide a framework for explaining cooperation between adversaries</w:t>
      </w:r>
      <w:r w:rsidRPr="00257786">
        <w:rPr>
          <w:rStyle w:val="StyleUnderline"/>
        </w:rPr>
        <w:t>.</w:t>
      </w:r>
      <w:r w:rsidRPr="001547B9">
        <w:rPr>
          <w:sz w:val="16"/>
        </w:rPr>
        <w:t xml:space="preserve"> Instead, </w:t>
      </w:r>
      <w:r w:rsidRPr="00257786">
        <w:rPr>
          <w:rStyle w:val="StyleUnderline"/>
        </w:rPr>
        <w:t xml:space="preserve">it is concerned essentially with cooperation within the </w:t>
      </w:r>
      <w:r w:rsidRPr="001547B9">
        <w:rPr>
          <w:rStyle w:val="Emphasis"/>
        </w:rPr>
        <w:t>LIO</w:t>
      </w:r>
      <w:r w:rsidRPr="00257786">
        <w:rPr>
          <w:rStyle w:val="StyleUnderline"/>
        </w:rPr>
        <w:t xml:space="preserve"> and especially between allies. </w:t>
      </w:r>
      <w:r w:rsidRPr="001547B9">
        <w:rPr>
          <w:rStyle w:val="StyleUnderline"/>
          <w:highlight w:val="cyan"/>
        </w:rPr>
        <w:t xml:space="preserve">This focus is </w:t>
      </w:r>
      <w:r w:rsidRPr="001547B9">
        <w:rPr>
          <w:rStyle w:val="Emphasis"/>
          <w:highlight w:val="cyan"/>
        </w:rPr>
        <w:t>striking</w:t>
      </w:r>
      <w:r w:rsidRPr="001547B9">
        <w:rPr>
          <w:rStyle w:val="StyleUnderline"/>
          <w:highlight w:val="cyan"/>
        </w:rPr>
        <w:t xml:space="preserve"> because explaining cooperation</w:t>
      </w:r>
      <w:r w:rsidRPr="001547B9">
        <w:rPr>
          <w:sz w:val="16"/>
        </w:rPr>
        <w:t xml:space="preserve"> among allies is relatively easy; explaining the possibilities for cooperation </w:t>
      </w:r>
      <w:r w:rsidRPr="001547B9">
        <w:rPr>
          <w:rStyle w:val="StyleUnderline"/>
          <w:highlight w:val="cyan"/>
        </w:rPr>
        <w:t>between adversaries is</w:t>
      </w:r>
      <w:r w:rsidRPr="00257786">
        <w:rPr>
          <w:rStyle w:val="StyleUnderline"/>
        </w:rPr>
        <w:t xml:space="preserve"> both more </w:t>
      </w:r>
      <w:r w:rsidRPr="001547B9">
        <w:rPr>
          <w:rStyle w:val="Emphasis"/>
        </w:rPr>
        <w:t>difficult</w:t>
      </w:r>
      <w:r w:rsidRPr="00257786">
        <w:rPr>
          <w:rStyle w:val="StyleUnderline"/>
        </w:rPr>
        <w:t xml:space="preserve"> and </w:t>
      </w:r>
      <w:r w:rsidRPr="001547B9">
        <w:rPr>
          <w:rStyle w:val="StyleUnderline"/>
          <w:highlight w:val="cyan"/>
        </w:rPr>
        <w:t xml:space="preserve">more </w:t>
      </w:r>
      <w:r w:rsidRPr="001547B9">
        <w:rPr>
          <w:rStyle w:val="Emphasis"/>
          <w:highlight w:val="cyan"/>
        </w:rPr>
        <w:t>important</w:t>
      </w:r>
      <w:r w:rsidRPr="001547B9">
        <w:rPr>
          <w:sz w:val="16"/>
        </w:rPr>
        <w:t>. The debate within realism, which is beyond the scope of this article, does provide counters to the defensive realist/rationalist position, but these arguments do not shift support to the LIO theorists’ position on cooperation under anarchy.</w:t>
      </w:r>
    </w:p>
    <w:p w:rsidR="009D4FFA" w:rsidRDefault="00A44542" w:rsidP="00A44542">
      <w:pPr>
        <w:pStyle w:val="Heading3"/>
      </w:pPr>
      <w:r>
        <w:t>2NC – AT: Aff Authors</w:t>
      </w:r>
    </w:p>
    <w:p w:rsidR="00A44542" w:rsidRDefault="00A44542" w:rsidP="00A44542">
      <w:pPr>
        <w:pStyle w:val="Heading4"/>
      </w:pPr>
      <w:r>
        <w:t xml:space="preserve">Be </w:t>
      </w:r>
      <w:r w:rsidRPr="00C63006">
        <w:rPr>
          <w:u w:val="single"/>
        </w:rPr>
        <w:t>extremely skeptical</w:t>
      </w:r>
      <w:r>
        <w:t xml:space="preserve"> of their authors – they are </w:t>
      </w:r>
      <w:r>
        <w:rPr>
          <w:u w:val="single"/>
        </w:rPr>
        <w:t>awash</w:t>
      </w:r>
      <w:r>
        <w:t xml:space="preserve"> in defense industry dollars</w:t>
      </w:r>
    </w:p>
    <w:p w:rsidR="00A44542" w:rsidRPr="007B213B" w:rsidRDefault="00A44542" w:rsidP="00A44542">
      <w:r>
        <w:t>Ben Freeman 23, "Defense Contractor Funded Think Tanks Dominate Ukraine Debate," Quincy Institute for Responsible Statecraft, 6-01-2023, https://quincyinst.org/report/defense-contractor-funded-think-tanks-dominate-ukraine-debate/] Blitz</w:t>
      </w:r>
    </w:p>
    <w:p w:rsidR="00A44542" w:rsidRPr="00F82BE0" w:rsidRDefault="00A44542" w:rsidP="00A44542">
      <w:pPr>
        <w:rPr>
          <w:sz w:val="16"/>
        </w:rPr>
      </w:pPr>
      <w:r w:rsidRPr="00F944A6">
        <w:rPr>
          <w:rStyle w:val="StyleUnderline"/>
          <w:highlight w:val="cyan"/>
        </w:rPr>
        <w:t>Eight of the top 10 think tanks</w:t>
      </w:r>
      <w:r w:rsidRPr="00C63006">
        <w:rPr>
          <w:rStyle w:val="StyleUnderline"/>
        </w:rPr>
        <w:t xml:space="preserve"> in the world all </w:t>
      </w:r>
      <w:r w:rsidRPr="00F944A6">
        <w:rPr>
          <w:rStyle w:val="StyleUnderline"/>
          <w:highlight w:val="cyan"/>
        </w:rPr>
        <w:t xml:space="preserve">report </w:t>
      </w:r>
      <w:r w:rsidRPr="00F944A6">
        <w:rPr>
          <w:rStyle w:val="Emphasis"/>
          <w:highlight w:val="cyan"/>
        </w:rPr>
        <w:t>funding</w:t>
      </w:r>
      <w:r w:rsidRPr="00F944A6">
        <w:rPr>
          <w:rStyle w:val="StyleUnderline"/>
          <w:highlight w:val="cyan"/>
        </w:rPr>
        <w:t xml:space="preserve"> from </w:t>
      </w:r>
      <w:r w:rsidRPr="00F944A6">
        <w:rPr>
          <w:rStyle w:val="Emphasis"/>
          <w:highlight w:val="cyan"/>
        </w:rPr>
        <w:t>nuclear–weapons makers</w:t>
      </w:r>
      <w:r w:rsidRPr="00F82BE0">
        <w:rPr>
          <w:sz w:val="16"/>
        </w:rPr>
        <w:t xml:space="preserve"> or maintainers.</w:t>
      </w:r>
    </w:p>
    <w:p w:rsidR="00A44542" w:rsidRPr="00F82BE0" w:rsidRDefault="00A44542" w:rsidP="00A44542">
      <w:pPr>
        <w:rPr>
          <w:sz w:val="16"/>
        </w:rPr>
      </w:pPr>
      <w:r w:rsidRPr="00F82BE0">
        <w:rPr>
          <w:sz w:val="16"/>
        </w:rPr>
        <w:t xml:space="preserve">A 2020 Center for International Policy report, “U.S. Government and Defense Contractor Funding of America’s Top 50 Think Tanks,” which I authored, found that </w:t>
      </w:r>
      <w:r w:rsidRPr="00F944A6">
        <w:rPr>
          <w:rStyle w:val="Emphasis"/>
          <w:highlight w:val="cyan"/>
        </w:rPr>
        <w:t>84 percent</w:t>
      </w:r>
      <w:r w:rsidRPr="00F82BE0">
        <w:rPr>
          <w:rStyle w:val="StyleUnderline"/>
        </w:rPr>
        <w:t xml:space="preserve"> of the top U.S. think tanks </w:t>
      </w:r>
      <w:r w:rsidRPr="00F944A6">
        <w:rPr>
          <w:rStyle w:val="StyleUnderline"/>
          <w:highlight w:val="cyan"/>
        </w:rPr>
        <w:t xml:space="preserve">accepted funding from defense </w:t>
      </w:r>
      <w:r w:rsidRPr="00F944A6">
        <w:rPr>
          <w:rStyle w:val="Emphasis"/>
          <w:highlight w:val="cyan"/>
        </w:rPr>
        <w:t>contractors</w:t>
      </w:r>
      <w:r w:rsidRPr="00F82BE0">
        <w:rPr>
          <w:sz w:val="16"/>
        </w:rPr>
        <w:t xml:space="preserve">.18 The report also found widely divergent levels of donor transparency at the top think tanks in the United States, with 12 of the top 50 not disclosing any donor information. As discussed below, </w:t>
      </w:r>
      <w:r w:rsidRPr="00F944A6">
        <w:rPr>
          <w:rStyle w:val="StyleUnderline"/>
          <w:highlight w:val="cyan"/>
        </w:rPr>
        <w:t>some</w:t>
      </w:r>
      <w:r w:rsidRPr="00F82BE0">
        <w:rPr>
          <w:rStyle w:val="StyleUnderline"/>
        </w:rPr>
        <w:t xml:space="preserve"> think tanks </w:t>
      </w:r>
      <w:r w:rsidRPr="00F944A6">
        <w:rPr>
          <w:rStyle w:val="Emphasis"/>
        </w:rPr>
        <w:t>still</w:t>
      </w:r>
      <w:r w:rsidRPr="00F82BE0">
        <w:rPr>
          <w:rStyle w:val="StyleUnderline"/>
        </w:rPr>
        <w:t xml:space="preserve"> </w:t>
      </w:r>
      <w:r w:rsidRPr="00F944A6">
        <w:rPr>
          <w:rStyle w:val="StyleUnderline"/>
          <w:highlight w:val="cyan"/>
        </w:rPr>
        <w:t xml:space="preserve">refuse to </w:t>
      </w:r>
      <w:r w:rsidRPr="00F944A6">
        <w:rPr>
          <w:rStyle w:val="Emphasis"/>
          <w:highlight w:val="cyan"/>
        </w:rPr>
        <w:t>disclose</w:t>
      </w:r>
      <w:r w:rsidRPr="00F944A6">
        <w:rPr>
          <w:rStyle w:val="StyleUnderline"/>
          <w:highlight w:val="cyan"/>
        </w:rPr>
        <w:t xml:space="preserve"> their donors</w:t>
      </w:r>
      <w:r w:rsidRPr="00F82BE0">
        <w:rPr>
          <w:sz w:val="16"/>
        </w:rPr>
        <w:t>, or only disclose very limited donor information. To build upon these previous analyses, this brief provides an updated accounting of defense contractor funding of the top foreign policy think tanks in the U.S.19 Those think tanks are shown in Table 1 below.20</w:t>
      </w:r>
    </w:p>
    <w:p w:rsidR="00A44542" w:rsidRPr="00F82BE0" w:rsidRDefault="00A44542" w:rsidP="00A44542">
      <w:pPr>
        <w:rPr>
          <w:sz w:val="16"/>
        </w:rPr>
      </w:pPr>
      <w:r w:rsidRPr="00F82BE0">
        <w:rPr>
          <w:sz w:val="16"/>
        </w:rPr>
        <w:t xml:space="preserve">To obtain information about the financial ties of these institutions to Pentagon contractors we took a </w:t>
      </w:r>
      <w:proofErr w:type="gramStart"/>
      <w:r w:rsidRPr="00F82BE0">
        <w:rPr>
          <w:sz w:val="16"/>
        </w:rPr>
        <w:t>three pronged</w:t>
      </w:r>
      <w:proofErr w:type="gramEnd"/>
      <w:r w:rsidRPr="00F82BE0">
        <w:rPr>
          <w:sz w:val="16"/>
        </w:rPr>
        <w:t xml:space="preserve"> approach. First, we sought out all publicly available information think tanks voluntarily provide about their funders. This information typically came from think tanks’ annual reports and disclosures on their websites. </w:t>
      </w:r>
    </w:p>
    <w:p w:rsidR="00A44542" w:rsidRPr="00F82BE0" w:rsidRDefault="00A44542" w:rsidP="00A44542">
      <w:pPr>
        <w:rPr>
          <w:sz w:val="16"/>
        </w:rPr>
      </w:pPr>
      <w:r w:rsidRPr="00F82BE0">
        <w:rPr>
          <w:sz w:val="16"/>
        </w:rPr>
        <w:t>Second, given that think tanks are not required to publicly disclose any of their funders and many think tanks choose not to do so, we then sought out third–party sources of information about these think tanks’ funding sources. This primarily consisted of credible investigative journalists reporting about these think tanks previously undisclosed funding sources.21 Finally, when neither of these methods yielded information about a think tanks’ funding, the information was requested via email. In several cases — that are discussed in greater detail in the “Troubling Think Tank Transparency” section below — think tanks still opted to keep their funding sources secret.22</w:t>
      </w:r>
    </w:p>
    <w:p w:rsidR="00A44542" w:rsidRPr="00F82BE0" w:rsidRDefault="00A44542" w:rsidP="00A44542">
      <w:pPr>
        <w:rPr>
          <w:sz w:val="16"/>
        </w:rPr>
      </w:pPr>
      <w:r w:rsidRPr="00F82BE0">
        <w:rPr>
          <w:sz w:val="16"/>
        </w:rPr>
        <w:t>For the 27 think tanks that we were able to obtain donor information from, we then evaluated whether any of their funding came from DoD contractors or the DoD itself.23 Table 1 provides a list of these top foreign policy think tanks and indicates whether they received defense sector funding.</w:t>
      </w:r>
    </w:p>
    <w:p w:rsidR="00A44542" w:rsidRPr="00F82BE0" w:rsidRDefault="00A44542" w:rsidP="00A44542">
      <w:pPr>
        <w:rPr>
          <w:sz w:val="16"/>
        </w:rPr>
      </w:pPr>
      <w:r w:rsidRPr="00F82BE0">
        <w:rPr>
          <w:sz w:val="16"/>
        </w:rPr>
        <w:t>&lt;TABLE OMITTED&gt;</w:t>
      </w:r>
    </w:p>
    <w:p w:rsidR="00A44542" w:rsidRPr="00F82BE0" w:rsidRDefault="00A44542" w:rsidP="00A44542">
      <w:pPr>
        <w:rPr>
          <w:sz w:val="16"/>
        </w:rPr>
      </w:pPr>
      <w:r w:rsidRPr="00F82BE0">
        <w:rPr>
          <w:sz w:val="16"/>
        </w:rPr>
        <w:t xml:space="preserve">As Table 1 indicates, </w:t>
      </w:r>
      <w:r w:rsidRPr="00F944A6">
        <w:rPr>
          <w:rStyle w:val="StyleUnderline"/>
          <w:highlight w:val="cyan"/>
        </w:rPr>
        <w:t xml:space="preserve">the </w:t>
      </w:r>
      <w:r w:rsidRPr="00F944A6">
        <w:rPr>
          <w:rStyle w:val="Emphasis"/>
          <w:highlight w:val="cyan"/>
        </w:rPr>
        <w:t>vast majority</w:t>
      </w:r>
      <w:r w:rsidRPr="00F82BE0">
        <w:rPr>
          <w:rStyle w:val="StyleUnderline"/>
        </w:rPr>
        <w:t xml:space="preserve"> of the top foreign policy think tanks in the United States </w:t>
      </w:r>
      <w:r w:rsidRPr="00F944A6">
        <w:rPr>
          <w:rStyle w:val="StyleUnderline"/>
          <w:highlight w:val="cyan"/>
        </w:rPr>
        <w:t xml:space="preserve">are funded by the </w:t>
      </w:r>
      <w:r w:rsidRPr="00F944A6">
        <w:rPr>
          <w:rStyle w:val="Emphasis"/>
          <w:highlight w:val="cyan"/>
        </w:rPr>
        <w:t>Pentagon</w:t>
      </w:r>
      <w:r w:rsidRPr="00F944A6">
        <w:rPr>
          <w:rStyle w:val="StyleUnderline"/>
          <w:highlight w:val="cyan"/>
        </w:rPr>
        <w:t xml:space="preserve"> or its </w:t>
      </w:r>
      <w:r w:rsidRPr="00F944A6">
        <w:rPr>
          <w:rStyle w:val="Emphasis"/>
          <w:highlight w:val="cyan"/>
        </w:rPr>
        <w:t>contractors</w:t>
      </w:r>
      <w:r w:rsidRPr="00F82BE0">
        <w:rPr>
          <w:rStyle w:val="StyleUnderline"/>
        </w:rPr>
        <w:t xml:space="preserve">. Of the 27 think tanks where donor information was obtained, more than </w:t>
      </w:r>
      <w:r w:rsidRPr="00F944A6">
        <w:rPr>
          <w:rStyle w:val="Emphasis"/>
        </w:rPr>
        <w:t>two-thirds</w:t>
      </w:r>
      <w:r w:rsidRPr="00F82BE0">
        <w:rPr>
          <w:sz w:val="16"/>
        </w:rPr>
        <w:t xml:space="preserve"> (78 percent) </w:t>
      </w:r>
      <w:r w:rsidRPr="00F82BE0">
        <w:rPr>
          <w:rStyle w:val="StyleUnderline"/>
        </w:rPr>
        <w:t>received funding from the Pentagon or a Pentagon contractor</w:t>
      </w:r>
      <w:r w:rsidRPr="00F82BE0">
        <w:rPr>
          <w:sz w:val="16"/>
        </w:rPr>
        <w:t xml:space="preserve">. Among the top ten ranked foreign policy think tanks in the United States, this figure jumps to 100 percent. </w:t>
      </w:r>
    </w:p>
    <w:p w:rsidR="00A44542" w:rsidRPr="00F82BE0" w:rsidRDefault="00A44542" w:rsidP="00A44542">
      <w:pPr>
        <w:rPr>
          <w:sz w:val="16"/>
        </w:rPr>
      </w:pPr>
      <w:r w:rsidRPr="00F82BE0">
        <w:rPr>
          <w:sz w:val="16"/>
        </w:rPr>
        <w:t xml:space="preserve">The extent of funding each of </w:t>
      </w:r>
      <w:proofErr w:type="gramStart"/>
      <w:r w:rsidRPr="00F82BE0">
        <w:rPr>
          <w:sz w:val="16"/>
        </w:rPr>
        <w:t>these top foreign policy</w:t>
      </w:r>
      <w:proofErr w:type="gramEnd"/>
      <w:r w:rsidRPr="00F82BE0">
        <w:rPr>
          <w:sz w:val="16"/>
        </w:rPr>
        <w:t xml:space="preserve"> think tanks receives from the defense industry varies considerably. Unfortunately, the precise amount of defense industry funding most think tanks receive cannot be determined, as think tanks are not required to disclose their funders and, even amongst those that do, many think tanks list donors without indicating the amount of donations and others just list donors in ranges (e.g., $250,000 to $499,999). We can, however, arrive at a conservative estimate of defense industry funding for some think tanks by taking the lower end of the ranges each defense contractor is listed in.</w:t>
      </w:r>
    </w:p>
    <w:p w:rsidR="00A44542" w:rsidRDefault="00A44542" w:rsidP="00A44542">
      <w:pPr>
        <w:rPr>
          <w:sz w:val="16"/>
        </w:rPr>
      </w:pPr>
      <w:r w:rsidRPr="00F82BE0">
        <w:rPr>
          <w:sz w:val="16"/>
        </w:rPr>
        <w:t xml:space="preserve">Using this imperfect and conservative measure, it becomes clear that </w:t>
      </w:r>
      <w:r w:rsidRPr="00F82BE0">
        <w:rPr>
          <w:rStyle w:val="StyleUnderline"/>
        </w:rPr>
        <w:t xml:space="preserve">many of </w:t>
      </w:r>
      <w:r w:rsidRPr="00F944A6">
        <w:rPr>
          <w:rStyle w:val="StyleUnderline"/>
          <w:highlight w:val="cyan"/>
        </w:rPr>
        <w:t xml:space="preserve">the </w:t>
      </w:r>
      <w:proofErr w:type="gramStart"/>
      <w:r w:rsidRPr="00F944A6">
        <w:rPr>
          <w:rStyle w:val="StyleUnderline"/>
          <w:highlight w:val="cyan"/>
        </w:rPr>
        <w:t>top rated</w:t>
      </w:r>
      <w:proofErr w:type="gramEnd"/>
      <w:r w:rsidRPr="00F944A6">
        <w:rPr>
          <w:rStyle w:val="StyleUnderline"/>
          <w:highlight w:val="cyan"/>
        </w:rPr>
        <w:t xml:space="preserve"> foreign policy think tanks are </w:t>
      </w:r>
      <w:r w:rsidRPr="00F944A6">
        <w:rPr>
          <w:rStyle w:val="Emphasis"/>
          <w:highlight w:val="cyan"/>
        </w:rPr>
        <w:t>awash</w:t>
      </w:r>
      <w:r w:rsidRPr="00F944A6">
        <w:rPr>
          <w:rStyle w:val="StyleUnderline"/>
          <w:highlight w:val="cyan"/>
        </w:rPr>
        <w:t xml:space="preserve"> in </w:t>
      </w:r>
      <w:r w:rsidRPr="00F944A6">
        <w:rPr>
          <w:rStyle w:val="Emphasis"/>
          <w:highlight w:val="cyan"/>
        </w:rPr>
        <w:t>defense industry dollars</w:t>
      </w:r>
      <w:r w:rsidRPr="00F82BE0">
        <w:rPr>
          <w:sz w:val="16"/>
        </w:rPr>
        <w:t xml:space="preserve">. For example, </w:t>
      </w:r>
      <w:r w:rsidRPr="00F82BE0">
        <w:rPr>
          <w:rStyle w:val="StyleUnderline"/>
        </w:rPr>
        <w:t xml:space="preserve">the Center for Strategic and International Studies, the Atlantic Council, and the Center for a New American Security all receive more than a </w:t>
      </w:r>
      <w:r w:rsidRPr="00F944A6">
        <w:rPr>
          <w:rStyle w:val="Emphasis"/>
        </w:rPr>
        <w:t>million dollars</w:t>
      </w:r>
      <w:r w:rsidRPr="00F82BE0">
        <w:rPr>
          <w:rStyle w:val="StyleUnderline"/>
        </w:rPr>
        <w:t xml:space="preserve"> annually from the defense sector</w:t>
      </w:r>
      <w:r w:rsidRPr="00F82BE0">
        <w:rPr>
          <w:sz w:val="16"/>
        </w:rPr>
        <w:t xml:space="preserve">.25 As discussed below, </w:t>
      </w:r>
      <w:r w:rsidRPr="00F944A6">
        <w:rPr>
          <w:rStyle w:val="StyleUnderline"/>
          <w:highlight w:val="cyan"/>
        </w:rPr>
        <w:t xml:space="preserve">the extent of </w:t>
      </w:r>
      <w:r w:rsidRPr="00F944A6">
        <w:rPr>
          <w:rStyle w:val="Emphasis"/>
          <w:highlight w:val="cyan"/>
        </w:rPr>
        <w:t>reliance</w:t>
      </w:r>
      <w:r w:rsidRPr="00F82BE0">
        <w:rPr>
          <w:rStyle w:val="StyleUnderline"/>
        </w:rPr>
        <w:t xml:space="preserve"> on defense industry funding </w:t>
      </w:r>
      <w:r w:rsidRPr="00F944A6">
        <w:rPr>
          <w:rStyle w:val="StyleUnderline"/>
          <w:highlight w:val="cyan"/>
        </w:rPr>
        <w:t>appears to be correlated with</w:t>
      </w:r>
      <w:r w:rsidRPr="00F82BE0">
        <w:rPr>
          <w:rStyle w:val="StyleUnderline"/>
        </w:rPr>
        <w:t xml:space="preserve"> these think tanks’ </w:t>
      </w:r>
      <w:r w:rsidRPr="00F944A6">
        <w:rPr>
          <w:rStyle w:val="Emphasis"/>
          <w:highlight w:val="cyan"/>
        </w:rPr>
        <w:t>support</w:t>
      </w:r>
      <w:r w:rsidRPr="00F944A6">
        <w:rPr>
          <w:rStyle w:val="StyleUnderline"/>
          <w:highlight w:val="cyan"/>
        </w:rPr>
        <w:t xml:space="preserve"> for policies that would </w:t>
      </w:r>
      <w:r w:rsidRPr="00F944A6">
        <w:rPr>
          <w:rStyle w:val="Emphasis"/>
          <w:highlight w:val="cyan"/>
        </w:rPr>
        <w:t>benefit</w:t>
      </w:r>
      <w:r w:rsidRPr="00F944A6">
        <w:rPr>
          <w:rStyle w:val="StyleUnderline"/>
          <w:highlight w:val="cyan"/>
        </w:rPr>
        <w:t xml:space="preserve"> the defense industry</w:t>
      </w:r>
      <w:r w:rsidRPr="00F82BE0">
        <w:rPr>
          <w:sz w:val="16"/>
        </w:rPr>
        <w:t>.</w:t>
      </w:r>
    </w:p>
    <w:p w:rsidR="00A44542" w:rsidRPr="00A44542" w:rsidRDefault="00A44542" w:rsidP="00A44542"/>
    <w:p w:rsidR="005E6B62" w:rsidRDefault="005E6B62" w:rsidP="005E6B62">
      <w:pPr>
        <w:pStyle w:val="Heading1"/>
      </w:pPr>
      <w:r>
        <w:t>Counterbalancing</w:t>
      </w:r>
    </w:p>
    <w:p w:rsidR="005E6B62" w:rsidRDefault="005E6B62" w:rsidP="005E6B62">
      <w:pPr>
        <w:pStyle w:val="Heading2"/>
      </w:pPr>
      <w:r>
        <w:t>China/Russia</w:t>
      </w:r>
    </w:p>
    <w:p w:rsidR="00F32C50" w:rsidRPr="00F32C50" w:rsidRDefault="00F32C50" w:rsidP="00F32C50">
      <w:pPr>
        <w:pStyle w:val="Heading3"/>
      </w:pPr>
      <w:r>
        <w:t>2NC – China/Russia Rise</w:t>
      </w:r>
    </w:p>
    <w:p w:rsidR="00F32C50" w:rsidRPr="00736F9D" w:rsidRDefault="00F32C50" w:rsidP="00F32C50">
      <w:pPr>
        <w:pStyle w:val="Heading4"/>
      </w:pPr>
      <w:r>
        <w:t xml:space="preserve">China and Russia are </w:t>
      </w:r>
      <w:r>
        <w:rPr>
          <w:u w:val="single"/>
        </w:rPr>
        <w:t>counterbalancing</w:t>
      </w:r>
      <w:r>
        <w:t xml:space="preserve"> – </w:t>
      </w:r>
      <w:r w:rsidRPr="00DB608A">
        <w:rPr>
          <w:u w:val="single"/>
        </w:rPr>
        <w:t>cooperation</w:t>
      </w:r>
      <w:r>
        <w:t xml:space="preserve"> and </w:t>
      </w:r>
      <w:r w:rsidRPr="00DB608A">
        <w:rPr>
          <w:u w:val="single"/>
        </w:rPr>
        <w:t>populism</w:t>
      </w:r>
      <w:r>
        <w:t xml:space="preserve"> prove</w:t>
      </w:r>
    </w:p>
    <w:p w:rsidR="00F32C50" w:rsidRPr="00CC1601" w:rsidRDefault="00F32C50" w:rsidP="00F32C50">
      <w:r>
        <w:t xml:space="preserve">Dr. Alfredo Toro </w:t>
      </w:r>
      <w:r w:rsidRPr="0057642D">
        <w:rPr>
          <w:rStyle w:val="Style13ptBold"/>
        </w:rPr>
        <w:t>Hardy 2</w:t>
      </w:r>
      <w:r>
        <w:rPr>
          <w:rStyle w:val="Style13ptBold"/>
        </w:rPr>
        <w:t>2</w:t>
      </w:r>
      <w:r w:rsidRPr="00CC1601">
        <w:t xml:space="preserve">, former Venezuelan ambassador to Canada, PhD in international relations from the Geneva School of Diplomacy and International Relations, America’s Two Cold Wars: From Hegemony to </w:t>
      </w:r>
      <w:proofErr w:type="gramStart"/>
      <w:r w:rsidRPr="00CC1601">
        <w:t>Decline?</w:t>
      </w:r>
      <w:r>
        <w:t>,</w:t>
      </w:r>
      <w:proofErr w:type="gramEnd"/>
      <w:r w:rsidRPr="00CC1601">
        <w:t xml:space="preserve"> pg. 8</w:t>
      </w:r>
      <w:r>
        <w:t>8</w:t>
      </w:r>
      <w:r w:rsidRPr="00CC1601">
        <w:t>-</w:t>
      </w:r>
      <w:r>
        <w:t>91</w:t>
      </w:r>
      <w:r w:rsidRPr="00CC1601">
        <w:t xml:space="preserve">, </w:t>
      </w:r>
      <w:r>
        <w:t>Blitz</w:t>
      </w:r>
    </w:p>
    <w:p w:rsidR="00F32C50" w:rsidRPr="00FA20E5" w:rsidRDefault="00F32C50" w:rsidP="00F32C50">
      <w:pPr>
        <w:rPr>
          <w:sz w:val="16"/>
        </w:rPr>
      </w:pPr>
      <w:r w:rsidRPr="00FA20E5">
        <w:rPr>
          <w:sz w:val="16"/>
        </w:rPr>
        <w:t>Beijing-Moscow: Strategic Partnership or Axis?</w:t>
      </w:r>
    </w:p>
    <w:p w:rsidR="00F32C50" w:rsidRPr="00FA20E5" w:rsidRDefault="00F32C50" w:rsidP="00F32C50">
      <w:pPr>
        <w:rPr>
          <w:sz w:val="16"/>
        </w:rPr>
      </w:pPr>
      <w:r w:rsidRPr="003D5C41">
        <w:rPr>
          <w:rStyle w:val="StyleUnderline"/>
          <w:highlight w:val="cyan"/>
        </w:rPr>
        <w:t xml:space="preserve">China and Russia have shaped a </w:t>
      </w:r>
      <w:r w:rsidRPr="003D5C41">
        <w:rPr>
          <w:rStyle w:val="Emphasis"/>
          <w:highlight w:val="cyan"/>
        </w:rPr>
        <w:t>strategic partnership</w:t>
      </w:r>
      <w:r w:rsidRPr="00930D65">
        <w:rPr>
          <w:rStyle w:val="StyleUnderline"/>
        </w:rPr>
        <w:t xml:space="preserve"> with </w:t>
      </w:r>
      <w:r w:rsidRPr="000769E2">
        <w:rPr>
          <w:rStyle w:val="Emphasis"/>
          <w:highlight w:val="cyan"/>
        </w:rPr>
        <w:t>t</w:t>
      </w:r>
      <w:r w:rsidRPr="00930D65">
        <w:rPr>
          <w:rStyle w:val="StyleUnderline"/>
        </w:rPr>
        <w:t>w</w:t>
      </w:r>
      <w:r w:rsidRPr="000769E2">
        <w:rPr>
          <w:rStyle w:val="Emphasis"/>
          <w:highlight w:val="cyan"/>
        </w:rPr>
        <w:t>o</w:t>
      </w:r>
      <w:r w:rsidRPr="00930D65">
        <w:rPr>
          <w:rStyle w:val="StyleUnderline"/>
        </w:rPr>
        <w:t xml:space="preserve"> main objectives</w:t>
      </w:r>
      <w:r w:rsidRPr="00FA20E5">
        <w:rPr>
          <w:sz w:val="16"/>
        </w:rPr>
        <w:t>—</w:t>
      </w:r>
      <w:r w:rsidRPr="00930D65">
        <w:rPr>
          <w:rStyle w:val="StyleUnderline"/>
        </w:rPr>
        <w:t xml:space="preserve">the </w:t>
      </w:r>
      <w:r w:rsidRPr="00C04DCE">
        <w:rPr>
          <w:rStyle w:val="Emphasis"/>
          <w:highlight w:val="cyan"/>
        </w:rPr>
        <w:t>stabiliz</w:t>
      </w:r>
      <w:r w:rsidRPr="00FA20E5">
        <w:rPr>
          <w:rStyle w:val="Emphasis"/>
        </w:rPr>
        <w:t>ation</w:t>
      </w:r>
      <w:r w:rsidRPr="00930D65">
        <w:rPr>
          <w:rStyle w:val="StyleUnderline"/>
        </w:rPr>
        <w:t xml:space="preserve"> of </w:t>
      </w:r>
      <w:r w:rsidRPr="00C04DCE">
        <w:rPr>
          <w:rStyle w:val="StyleUnderline"/>
          <w:highlight w:val="cyan"/>
        </w:rPr>
        <w:t>their respective</w:t>
      </w:r>
      <w:r w:rsidRPr="00930D65">
        <w:rPr>
          <w:rStyle w:val="StyleUnderline"/>
        </w:rPr>
        <w:t xml:space="preserve"> political </w:t>
      </w:r>
      <w:r w:rsidRPr="00C04DCE">
        <w:rPr>
          <w:rStyle w:val="StyleUnderline"/>
          <w:highlight w:val="cyan"/>
        </w:rPr>
        <w:t>regimes and</w:t>
      </w:r>
      <w:r w:rsidRPr="00930D65">
        <w:rPr>
          <w:rStyle w:val="StyleUnderline"/>
        </w:rPr>
        <w:t xml:space="preserve"> the </w:t>
      </w:r>
      <w:r w:rsidRPr="00C04DCE">
        <w:rPr>
          <w:rStyle w:val="Emphasis"/>
          <w:highlight w:val="cyan"/>
        </w:rPr>
        <w:t>counterbalance</w:t>
      </w:r>
      <w:r w:rsidRPr="006963C1">
        <w:rPr>
          <w:sz w:val="16"/>
        </w:rPr>
        <w:t xml:space="preserve"> of</w:t>
      </w:r>
      <w:r w:rsidRPr="00FA20E5">
        <w:rPr>
          <w:sz w:val="16"/>
        </w:rPr>
        <w:t xml:space="preserve"> Western and </w:t>
      </w:r>
      <w:r w:rsidRPr="00C04DCE">
        <w:rPr>
          <w:rStyle w:val="StyleUnderline"/>
          <w:highlight w:val="cyan"/>
        </w:rPr>
        <w:t>American influence</w:t>
      </w:r>
      <w:r w:rsidRPr="00FA20E5">
        <w:rPr>
          <w:sz w:val="16"/>
        </w:rPr>
        <w:t xml:space="preserve">. </w:t>
      </w:r>
      <w:r w:rsidRPr="00C04DCE">
        <w:rPr>
          <w:rStyle w:val="StyleUnderline"/>
          <w:highlight w:val="cyan"/>
        </w:rPr>
        <w:t>For China, the partnership</w:t>
      </w:r>
      <w:r w:rsidRPr="00FA20E5">
        <w:rPr>
          <w:sz w:val="16"/>
        </w:rPr>
        <w:t xml:space="preserve"> with Russia </w:t>
      </w:r>
      <w:r w:rsidRPr="00C04DCE">
        <w:rPr>
          <w:rStyle w:val="StyleUnderline"/>
          <w:highlight w:val="cyan"/>
        </w:rPr>
        <w:t xml:space="preserve">was a major help in </w:t>
      </w:r>
      <w:r w:rsidRPr="00C04DCE">
        <w:rPr>
          <w:rStyle w:val="Emphasis"/>
          <w:highlight w:val="cyan"/>
        </w:rPr>
        <w:t>bolstering</w:t>
      </w:r>
      <w:r w:rsidRPr="00C04DCE">
        <w:rPr>
          <w:rStyle w:val="StyleUnderline"/>
          <w:highlight w:val="cyan"/>
        </w:rPr>
        <w:t xml:space="preserve"> its efforts to become a global power</w:t>
      </w:r>
      <w:r w:rsidRPr="00FA20E5">
        <w:rPr>
          <w:sz w:val="16"/>
        </w:rPr>
        <w:t xml:space="preserve"> as Russia provided it with military, diplomatic, and technological support. Thanks to Russia, </w:t>
      </w:r>
      <w:r w:rsidRPr="00930D65">
        <w:rPr>
          <w:rStyle w:val="StyleUnderline"/>
        </w:rPr>
        <w:t xml:space="preserve">China made significant advances in </w:t>
      </w:r>
      <w:r w:rsidRPr="00FA20E5">
        <w:rPr>
          <w:rStyle w:val="Emphasis"/>
        </w:rPr>
        <w:t>modernizing</w:t>
      </w:r>
      <w:r w:rsidRPr="00930D65">
        <w:rPr>
          <w:rStyle w:val="StyleUnderline"/>
        </w:rPr>
        <w:t xml:space="preserve"> its armed forces and gaining access to energy sources </w:t>
      </w:r>
      <w:r w:rsidRPr="00FA20E5">
        <w:rPr>
          <w:rStyle w:val="Emphasis"/>
        </w:rPr>
        <w:t>uncontrolled</w:t>
      </w:r>
      <w:r w:rsidRPr="00930D65">
        <w:rPr>
          <w:rStyle w:val="StyleUnderline"/>
        </w:rPr>
        <w:t xml:space="preserve"> by the Western world</w:t>
      </w:r>
      <w:r w:rsidRPr="00FA20E5">
        <w:rPr>
          <w:sz w:val="16"/>
        </w:rPr>
        <w:t xml:space="preserve">. Currently, </w:t>
      </w:r>
      <w:r w:rsidRPr="00C04DCE">
        <w:rPr>
          <w:rStyle w:val="StyleUnderline"/>
          <w:highlight w:val="cyan"/>
        </w:rPr>
        <w:t xml:space="preserve">both countries </w:t>
      </w:r>
      <w:r w:rsidRPr="008253A7">
        <w:rPr>
          <w:rStyle w:val="StyleUnderline"/>
          <w:highlight w:val="cyan"/>
        </w:rPr>
        <w:t>pursue</w:t>
      </w:r>
      <w:r w:rsidRPr="00930D65">
        <w:rPr>
          <w:rStyle w:val="StyleUnderline"/>
        </w:rPr>
        <w:t xml:space="preserve"> the </w:t>
      </w:r>
      <w:r w:rsidRPr="00FA20E5">
        <w:rPr>
          <w:rStyle w:val="Emphasis"/>
        </w:rPr>
        <w:t>strengthening</w:t>
      </w:r>
      <w:r w:rsidRPr="00930D65">
        <w:rPr>
          <w:rStyle w:val="StyleUnderline"/>
        </w:rPr>
        <w:t xml:space="preserve"> of </w:t>
      </w:r>
      <w:r w:rsidRPr="00C04DCE">
        <w:rPr>
          <w:rStyle w:val="StyleUnderline"/>
          <w:highlight w:val="cyan"/>
        </w:rPr>
        <w:t>a</w:t>
      </w:r>
      <w:r w:rsidRPr="00930D65">
        <w:rPr>
          <w:rStyle w:val="StyleUnderline"/>
        </w:rPr>
        <w:t xml:space="preserve"> </w:t>
      </w:r>
      <w:r w:rsidRPr="00C04DCE">
        <w:rPr>
          <w:rStyle w:val="Emphasis"/>
          <w:highlight w:val="cyan"/>
        </w:rPr>
        <w:t>multipolar world</w:t>
      </w:r>
      <w:r w:rsidRPr="00930D65">
        <w:rPr>
          <w:rStyle w:val="StyleUnderline"/>
        </w:rPr>
        <w:t xml:space="preserve"> and have coordinated their foreign policies in relation to </w:t>
      </w:r>
      <w:r w:rsidRPr="00FA20E5">
        <w:rPr>
          <w:rStyle w:val="Emphasis"/>
        </w:rPr>
        <w:t>multiple issues</w:t>
      </w:r>
      <w:r w:rsidRPr="00FA20E5">
        <w:rPr>
          <w:sz w:val="16"/>
        </w:rPr>
        <w:t xml:space="preserve">. The latter includes Iran, Iraq, NATO, North Korea, Libya, Syria, Venezuela, and common positions within the UN Security Council. At the same time, they have acted together in the development of a sub-regional security system in Eurasia. Experts have argued that </w:t>
      </w:r>
      <w:r w:rsidRPr="005D6CD5">
        <w:rPr>
          <w:rStyle w:val="StyleUnderline"/>
        </w:rPr>
        <w:t xml:space="preserve">if American hostility to China </w:t>
      </w:r>
      <w:r w:rsidRPr="008253A7">
        <w:rPr>
          <w:rStyle w:val="StyleUnderline"/>
          <w:highlight w:val="cyan"/>
        </w:rPr>
        <w:t>and</w:t>
      </w:r>
      <w:r w:rsidRPr="005D6CD5">
        <w:rPr>
          <w:rStyle w:val="StyleUnderline"/>
        </w:rPr>
        <w:t xml:space="preserve"> Russia increases, both countries may appeal to some sort of </w:t>
      </w:r>
      <w:r w:rsidRPr="00FA20E5">
        <w:rPr>
          <w:rStyle w:val="Emphasis"/>
        </w:rPr>
        <w:t>military alliance</w:t>
      </w:r>
      <w:r w:rsidRPr="005D6CD5">
        <w:rPr>
          <w:rStyle w:val="StyleUnderline"/>
        </w:rPr>
        <w:t xml:space="preserve"> as a </w:t>
      </w:r>
      <w:r w:rsidRPr="00FA20E5">
        <w:rPr>
          <w:rStyle w:val="Emphasis"/>
        </w:rPr>
        <w:t>counterbalancing instrument</w:t>
      </w:r>
      <w:r w:rsidRPr="00FA20E5">
        <w:rPr>
          <w:sz w:val="16"/>
        </w:rPr>
        <w:t xml:space="preserve">. In 2019, Moscow and Beijing re-labelled their relationship as a “comprehensive strategic partnership of coordination in the new era”. </w:t>
      </w:r>
      <w:r w:rsidRPr="005D6CD5">
        <w:rPr>
          <w:rStyle w:val="StyleUnderline"/>
        </w:rPr>
        <w:t xml:space="preserve">The two parties have expressed their willingness to create </w:t>
      </w:r>
      <w:r w:rsidRPr="008253A7">
        <w:rPr>
          <w:rStyle w:val="StyleUnderline"/>
          <w:highlight w:val="cyan"/>
        </w:rPr>
        <w:t xml:space="preserve">a </w:t>
      </w:r>
      <w:r w:rsidRPr="008253A7">
        <w:rPr>
          <w:rStyle w:val="Emphasis"/>
          <w:highlight w:val="cyan"/>
        </w:rPr>
        <w:t>new geopolitical order</w:t>
      </w:r>
      <w:r w:rsidRPr="008253A7">
        <w:rPr>
          <w:rStyle w:val="StyleUnderline"/>
          <w:highlight w:val="cyan"/>
        </w:rPr>
        <w:t xml:space="preserve"> where the West is </w:t>
      </w:r>
      <w:r w:rsidRPr="008253A7">
        <w:rPr>
          <w:rStyle w:val="Emphasis"/>
          <w:highlight w:val="cyan"/>
        </w:rPr>
        <w:t>excluded</w:t>
      </w:r>
      <w:r w:rsidRPr="005D6CD5">
        <w:rPr>
          <w:rStyle w:val="StyleUnderline"/>
        </w:rPr>
        <w:t xml:space="preserve"> from their respective areas of influence</w:t>
      </w:r>
      <w:r w:rsidRPr="00FA20E5">
        <w:rPr>
          <w:sz w:val="16"/>
        </w:rPr>
        <w:t>. In that sense, according to some analysts, theirs would be a true geopolitical bloc in the making, whereas for others an axis between them already exists. Actually, the Kremlin calls its connection to Beijing as an “allied relationship”, while the latter has asserted that there are “no restricted areas” and “no upper limit” to their partnership (Kim, 2021; Rozman, 2014; Shambaugh, 2020 [1, p. 354]; Tetrais, 2021; Voskressenski, 2020, pp. 233–250).</w:t>
      </w:r>
    </w:p>
    <w:p w:rsidR="00F32C50" w:rsidRPr="00FA20E5" w:rsidRDefault="00F32C50" w:rsidP="00F32C50">
      <w:pPr>
        <w:rPr>
          <w:sz w:val="16"/>
        </w:rPr>
      </w:pPr>
      <w:r w:rsidRPr="00FA20E5">
        <w:rPr>
          <w:sz w:val="16"/>
        </w:rPr>
        <w:t>Some of the highlights of this strategic partnership have been the following: China’s Xi Jinping and Russia’s Vladimir Putin have held nearly thirty meetings since 2013; in the military area both countries conducted 111 multiple high-level exchanges, strategic coordination meetings, and joint military drills between 2003 and 2018, while undertaking together equipment and technology developments; in 2021 they reached a bilateral trade of US$140 billion; 40 million tons of crude and 4 billion cubic meters of LNG are transmitted yearly from Russia to China; China remains as the largest export destination for Russia’s agricultural products; China and Russia inked a Memorandum of Understanding to build a shared international scientific research station on the moon; and they have supported each other in fields such as vaccine development, epidemic control, and treatment plans (Feng, 2021; Saunders, 2020, p. 202).</w:t>
      </w:r>
    </w:p>
    <w:p w:rsidR="00F32C50" w:rsidRPr="00FA20E5" w:rsidRDefault="00F32C50" w:rsidP="00F32C50">
      <w:pPr>
        <w:rPr>
          <w:sz w:val="16"/>
        </w:rPr>
      </w:pPr>
      <w:r w:rsidRPr="00FA20E5">
        <w:rPr>
          <w:sz w:val="16"/>
        </w:rPr>
        <w:t xml:space="preserve">The Global Times, a propagandistic voice of the Chinese Communist Party, declared that </w:t>
      </w:r>
      <w:r w:rsidRPr="00221D66">
        <w:rPr>
          <w:rStyle w:val="StyleUnderline"/>
        </w:rPr>
        <w:t xml:space="preserve">the two countries </w:t>
      </w:r>
      <w:r w:rsidRPr="00FA20E5">
        <w:rPr>
          <w:rStyle w:val="Emphasis"/>
        </w:rPr>
        <w:t>cannot</w:t>
      </w:r>
      <w:r w:rsidRPr="00221D66">
        <w:rPr>
          <w:rStyle w:val="StyleUnderline"/>
        </w:rPr>
        <w:t xml:space="preserve"> be separated from each other, maintaining a </w:t>
      </w:r>
      <w:r w:rsidRPr="00FA20E5">
        <w:rPr>
          <w:rStyle w:val="Emphasis"/>
        </w:rPr>
        <w:t>back-to-back</w:t>
      </w:r>
      <w:r w:rsidRPr="00221D66">
        <w:rPr>
          <w:rStyle w:val="StyleUnderline"/>
        </w:rPr>
        <w:t xml:space="preserve"> and </w:t>
      </w:r>
      <w:r w:rsidRPr="00FA20E5">
        <w:rPr>
          <w:rStyle w:val="Emphasis"/>
        </w:rPr>
        <w:t>shoulder-to-shoulder</w:t>
      </w:r>
      <w:r w:rsidRPr="00221D66">
        <w:rPr>
          <w:rStyle w:val="StyleUnderline"/>
        </w:rPr>
        <w:t xml:space="preserve"> strategic relation</w:t>
      </w:r>
      <w:r w:rsidRPr="00FA20E5">
        <w:rPr>
          <w:sz w:val="16"/>
        </w:rPr>
        <w:t xml:space="preserve">. Moreover, it stated that </w:t>
      </w:r>
      <w:r w:rsidRPr="008253A7">
        <w:rPr>
          <w:rStyle w:val="StyleUnderline"/>
          <w:highlight w:val="cyan"/>
        </w:rPr>
        <w:t xml:space="preserve">their cooperative relation has </w:t>
      </w:r>
      <w:r w:rsidRPr="008253A7">
        <w:rPr>
          <w:rStyle w:val="Emphasis"/>
          <w:highlight w:val="cyan"/>
        </w:rPr>
        <w:t>no upper limits</w:t>
      </w:r>
      <w:r w:rsidRPr="00221D66">
        <w:rPr>
          <w:rStyle w:val="StyleUnderline"/>
        </w:rPr>
        <w:t>,</w:t>
      </w:r>
      <w:r w:rsidRPr="00FA20E5">
        <w:rPr>
          <w:sz w:val="16"/>
        </w:rPr>
        <w:t xml:space="preserve"> which will make any attempt to attack China or Russia a daunting one. </w:t>
      </w:r>
      <w:r w:rsidRPr="00221D66">
        <w:rPr>
          <w:rStyle w:val="StyleUnderline"/>
        </w:rPr>
        <w:t xml:space="preserve">Being too big a country to be handled or truly accepted by the West, Russia’s national interest fits China’s </w:t>
      </w:r>
      <w:r w:rsidRPr="00FA20E5">
        <w:rPr>
          <w:rStyle w:val="Emphasis"/>
        </w:rPr>
        <w:t>aspirations</w:t>
      </w:r>
      <w:r w:rsidRPr="00221D66">
        <w:rPr>
          <w:rStyle w:val="StyleUnderline"/>
        </w:rPr>
        <w:t xml:space="preserve">, which in both cases </w:t>
      </w:r>
      <w:r w:rsidRPr="00FA20E5">
        <w:rPr>
          <w:rStyle w:val="Emphasis"/>
        </w:rPr>
        <w:t>diverge</w:t>
      </w:r>
      <w:r w:rsidRPr="00221D66">
        <w:rPr>
          <w:rStyle w:val="StyleUnderline"/>
        </w:rPr>
        <w:t xml:space="preserve"> from those of the United States</w:t>
      </w:r>
      <w:r w:rsidRPr="00FA20E5">
        <w:rPr>
          <w:sz w:val="16"/>
        </w:rPr>
        <w:t>. Their partnership is the most important diplomatic and strategic asset that both countries have in order to confront external challenges (Global Times, 2021).</w:t>
      </w:r>
    </w:p>
    <w:p w:rsidR="00F32C50" w:rsidRPr="00FA20E5" w:rsidRDefault="00F32C50" w:rsidP="00F32C50">
      <w:pPr>
        <w:rPr>
          <w:sz w:val="16"/>
        </w:rPr>
      </w:pPr>
      <w:r w:rsidRPr="00FA20E5">
        <w:rPr>
          <w:sz w:val="16"/>
        </w:rPr>
        <w:t>Why Did Russia Approach China?</w:t>
      </w:r>
    </w:p>
    <w:p w:rsidR="00F32C50" w:rsidRPr="00FA20E5" w:rsidRDefault="00F32C50" w:rsidP="00F32C50">
      <w:pPr>
        <w:rPr>
          <w:sz w:val="16"/>
        </w:rPr>
      </w:pPr>
      <w:r w:rsidRPr="00FA20E5">
        <w:rPr>
          <w:sz w:val="16"/>
        </w:rPr>
        <w:t>To understand the reasons why Russia became so close to China, while in the aftermath of the URRS’ collapse it leaned toward Washington, requires some historic background. One of the most difficult moments faced by Gorbachev after the dissolution of the Soviet’s Eastern and Central European bloc was the reunification of Germany in 1990. This implied that Moscow would have to accept a reunified Germany within NATO, which was a bitter concoction to swallow. To make this concoction more palatable, the Americans made a fundamental concession to Gorbachev: As stated by then Secretary of State James Baker, there would be no further expansion of NATO’s jurisdiction one inch to the east. However, Bill Clinton’s administration repudiated this commitment under the argument that Baker’s word had been given to the Soviet Union, which no longer existed (Gaddis, 2005 [2, Chapter 7]). By successive phases, Hungary, Poland, the Czech Republic, Bulgaria, Latvia, Slovakia, Slovenia, Estonia, Latonia, Lithuania, Rumania, Croatia, Albania, Montenegro, and Northern Macedonia would all be incorporated into NATO. Russia’s neighborhood would thus become hostile to it. Moreover, the bombardment of Belgrade and the occupation of Serbia by NATO forces, as well as the ulterior recognition given to Kosovo’s independence, in countercurrent to Moscow’s strong objections, also fell within the same Russian resentment chapter; one that also included the creation by the United States of NATO’s Partnership for Peace Program for the former Soviet republics, which began conducting joint military exercises in the region from 1997 onwards. By the same token, all Central Asian countries joined NATO’s North American Co-operation Council (NATC), while in 1999 the United States integrated Georgia, Ukraine, Uzbekistan, Azerbaijan, and Moldova into a military structure known by the acronym of GUUAM. Then, between 2004 and 2005, came the color revolutions in Ukraine, Georgia, and Kirgizstan, promoted under Washington’s Freedom Agenda. Equally offensive was the United States’ encouragement of oil and gas pipelines’ building between the former URRS republics of the Caspian Sea and Europe, with the double intention of diminishing Russia’s influence in these counties and the relevance of Russia’s hydrocarbons in Europe (Cooley &amp; Nexon, 2020 [4, p. 52]; Mitchell, 2011; Moniz Bandeira, 2017; Nazemroaya, 2012 [1]; Rutland, 2018, pp. 219–237; Stent, 2014 [1]).</w:t>
      </w:r>
    </w:p>
    <w:p w:rsidR="00F32C50" w:rsidRPr="00FA20E5" w:rsidRDefault="00F32C50" w:rsidP="00F32C50">
      <w:pPr>
        <w:rPr>
          <w:sz w:val="16"/>
        </w:rPr>
      </w:pPr>
      <w:r w:rsidRPr="00FA20E5">
        <w:rPr>
          <w:sz w:val="16"/>
        </w:rPr>
        <w:t>Meanwhile, the United States downgraded the United Nations’ Security Council, the only institution where Russia retained parity with it. From Iraq to Libya, the Security Council was bypassed, or its resolutions manipulated to obtain a different result from the one agreed upon. In another context, for eighteen years until finally succeeding in 2012, Russia fought for its admission into the World Trade Organization, the longest negotiation to date. The reason for this delay was Washington’s objection resulting from the application of the Jackson-Vanik Amendment against Russia, a relic from the Cold War.</w:t>
      </w:r>
    </w:p>
    <w:p w:rsidR="00F32C50" w:rsidRPr="00FA20E5" w:rsidRDefault="00F32C50" w:rsidP="00F32C50">
      <w:pPr>
        <w:rPr>
          <w:sz w:val="16"/>
        </w:rPr>
      </w:pPr>
      <w:r w:rsidRPr="00FA20E5">
        <w:rPr>
          <w:sz w:val="16"/>
        </w:rPr>
        <w:t>Step by step the United States, duly accompanied by the European Union in this endeavor, tried to reduce Russia to irrelevance. This process not only overlooked Yeltsin’s initial desire to approach the West but also Putin’s support to America’s Global War on Terror, and his aspiration to become an essential partner of Washington in this war. Moreover, it ignored the fact that shortly after entering the Kremlin, Putin, as Yeltsin had done before him, suggested the possibility of Russia joining NATO. In 2013–2014, finally, the West try to cross a bridge too far. Its attempt to incorporate Ukraine into the Western sphere and into NATO was responsible for triggering a strong Russian reaction. Putin’s actions were easy to understand considering that Ukraine is a flat land extension that had been marched over by Napoleonic France, Imperial Germany, and Nazi Germany to invade Russia. No Russian leader would have tolerated that a military alliance that until recently had been Russia’s mortal foe, positioned itself in Ukraine. No one would cross his arms while Ukraine was being integrated into the Western World. Not understanding the portentous meaning that Ukraine has for Russia was indeed a huge blunder (Kissinger, 2014; Mearsheimer, 2014; Stent, 2014 [2, pp. 69–75]).</w:t>
      </w:r>
    </w:p>
    <w:p w:rsidR="00F32C50" w:rsidRPr="00FA20E5" w:rsidRDefault="00F32C50" w:rsidP="00F32C50">
      <w:pPr>
        <w:rPr>
          <w:sz w:val="16"/>
        </w:rPr>
      </w:pPr>
      <w:r w:rsidRPr="00FA20E5">
        <w:rPr>
          <w:sz w:val="16"/>
        </w:rPr>
        <w:t>Ukraine and Crimea</w:t>
      </w:r>
    </w:p>
    <w:p w:rsidR="00F32C50" w:rsidRPr="00FA20E5" w:rsidRDefault="00F32C50" w:rsidP="00F32C50">
      <w:pPr>
        <w:rPr>
          <w:sz w:val="16"/>
        </w:rPr>
      </w:pPr>
      <w:r w:rsidRPr="008253A7">
        <w:rPr>
          <w:rStyle w:val="StyleUnderline"/>
          <w:highlight w:val="cyan"/>
        </w:rPr>
        <w:t xml:space="preserve">As a result of Putin’s </w:t>
      </w:r>
      <w:r w:rsidRPr="008253A7">
        <w:rPr>
          <w:rStyle w:val="Emphasis"/>
          <w:highlight w:val="cyan"/>
        </w:rPr>
        <w:t>annexation</w:t>
      </w:r>
      <w:r w:rsidRPr="002A3C5D">
        <w:rPr>
          <w:rStyle w:val="StyleUnderline"/>
        </w:rPr>
        <w:t xml:space="preserve"> of Crimea</w:t>
      </w:r>
      <w:r w:rsidRPr="00FA20E5">
        <w:rPr>
          <w:sz w:val="16"/>
        </w:rPr>
        <w:t xml:space="preserve"> and his bold exploits in Southeast Ukraine, </w:t>
      </w:r>
      <w:r w:rsidRPr="008253A7">
        <w:rPr>
          <w:rStyle w:val="StyleUnderline"/>
          <w:highlight w:val="cyan"/>
        </w:rPr>
        <w:t xml:space="preserve">the West imposed </w:t>
      </w:r>
      <w:r w:rsidRPr="008253A7">
        <w:rPr>
          <w:rStyle w:val="Emphasis"/>
          <w:highlight w:val="cyan"/>
        </w:rPr>
        <w:t>sanctions</w:t>
      </w:r>
      <w:r w:rsidRPr="00FA20E5">
        <w:rPr>
          <w:sz w:val="16"/>
        </w:rPr>
        <w:t xml:space="preserve"> on Moscow. </w:t>
      </w:r>
      <w:r w:rsidRPr="008253A7">
        <w:rPr>
          <w:rStyle w:val="StyleUnderline"/>
          <w:highlight w:val="cyan"/>
        </w:rPr>
        <w:t xml:space="preserve">This increased </w:t>
      </w:r>
      <w:r w:rsidRPr="008253A7">
        <w:rPr>
          <w:rStyle w:val="Emphasis"/>
          <w:highlight w:val="cyan"/>
        </w:rPr>
        <w:t>resentment</w:t>
      </w:r>
      <w:r w:rsidRPr="002A3C5D">
        <w:rPr>
          <w:rStyle w:val="StyleUnderline"/>
        </w:rPr>
        <w:t xml:space="preserve"> and </w:t>
      </w:r>
      <w:r w:rsidRPr="003D5C41">
        <w:rPr>
          <w:rStyle w:val="Emphasis"/>
        </w:rPr>
        <w:t>acrimony</w:t>
      </w:r>
      <w:r w:rsidRPr="002A3C5D">
        <w:rPr>
          <w:rStyle w:val="StyleUnderline"/>
        </w:rPr>
        <w:t xml:space="preserve">, </w:t>
      </w:r>
      <w:r w:rsidRPr="008253A7">
        <w:rPr>
          <w:rStyle w:val="StyleUnderline"/>
          <w:highlight w:val="cyan"/>
        </w:rPr>
        <w:t>and</w:t>
      </w:r>
      <w:r w:rsidRPr="002A3C5D">
        <w:rPr>
          <w:rStyle w:val="StyleUnderline"/>
        </w:rPr>
        <w:t xml:space="preserve"> further </w:t>
      </w:r>
      <w:r w:rsidRPr="008253A7">
        <w:rPr>
          <w:rStyle w:val="StyleUnderline"/>
          <w:highlight w:val="cyan"/>
        </w:rPr>
        <w:t xml:space="preserve">pushed Russia into </w:t>
      </w:r>
      <w:r w:rsidRPr="008253A7">
        <w:rPr>
          <w:rStyle w:val="Emphasis"/>
          <w:highlight w:val="cyan"/>
        </w:rPr>
        <w:t>Beijing’s arms</w:t>
      </w:r>
      <w:r w:rsidRPr="002A3C5D">
        <w:rPr>
          <w:rStyle w:val="StyleUnderline"/>
        </w:rPr>
        <w:t>.</w:t>
      </w:r>
      <w:r w:rsidRPr="00FA20E5">
        <w:rPr>
          <w:sz w:val="16"/>
        </w:rPr>
        <w:t xml:space="preserve"> It had been Boris Yeltsin, however, the first to put in motion the rapprochement to China, because of America’s doings.</w:t>
      </w:r>
    </w:p>
    <w:p w:rsidR="00F32C50" w:rsidRPr="00FA20E5" w:rsidRDefault="00F32C50" w:rsidP="00F32C50">
      <w:pPr>
        <w:rPr>
          <w:sz w:val="16"/>
        </w:rPr>
      </w:pPr>
      <w:r w:rsidRPr="000451D9">
        <w:rPr>
          <w:rStyle w:val="StyleUnderline"/>
        </w:rPr>
        <w:t xml:space="preserve">After the </w:t>
      </w:r>
      <w:r w:rsidRPr="003D5C41">
        <w:rPr>
          <w:rStyle w:val="Emphasis"/>
        </w:rPr>
        <w:t>implosion</w:t>
      </w:r>
      <w:r w:rsidRPr="000451D9">
        <w:rPr>
          <w:rStyle w:val="StyleUnderline"/>
        </w:rPr>
        <w:t xml:space="preserve"> of the Soviet Union</w:t>
      </w:r>
      <w:r w:rsidRPr="00FA20E5">
        <w:rPr>
          <w:sz w:val="16"/>
        </w:rPr>
        <w:t xml:space="preserve"> and the emergence of the Russian State, there was an internal struggle inside the Kremlin between groups representing “Atlanticism” and “Eurasianism”. While the former pressed toward Washington, the latter looked in the direction of Asian powers. Had Washington acted differently, </w:t>
      </w:r>
      <w:r w:rsidRPr="000451D9">
        <w:rPr>
          <w:rStyle w:val="StyleUnderline"/>
        </w:rPr>
        <w:t xml:space="preserve">the “Atlanticist” group </w:t>
      </w:r>
      <w:r w:rsidRPr="003D5C41">
        <w:rPr>
          <w:rStyle w:val="Emphasis"/>
        </w:rPr>
        <w:t>might</w:t>
      </w:r>
      <w:r w:rsidRPr="000451D9">
        <w:rPr>
          <w:rStyle w:val="StyleUnderline"/>
        </w:rPr>
        <w:t xml:space="preserve"> have prevailed</w:t>
      </w:r>
      <w:r w:rsidRPr="00FA20E5">
        <w:rPr>
          <w:sz w:val="16"/>
        </w:rPr>
        <w:t xml:space="preserve">. Actually, the Kremlin’s collaboration with the successive administrations of Bush and Clinton to ensure that the former Soviet nuclear weapons were either destroyed or relocated on Russian soil was exemplary. </w:t>
      </w:r>
      <w:r w:rsidRPr="000451D9">
        <w:rPr>
          <w:rStyle w:val="StyleUnderline"/>
        </w:rPr>
        <w:t xml:space="preserve">However, the scale ended up leaning in the </w:t>
      </w:r>
      <w:r w:rsidRPr="003D5C41">
        <w:rPr>
          <w:rStyle w:val="Emphasis"/>
        </w:rPr>
        <w:t>opposite direction</w:t>
      </w:r>
      <w:r w:rsidRPr="000451D9">
        <w:rPr>
          <w:rStyle w:val="StyleUnderline"/>
        </w:rPr>
        <w:t xml:space="preserve"> as a result of Clinton’s </w:t>
      </w:r>
      <w:r w:rsidRPr="003D5C41">
        <w:rPr>
          <w:rStyle w:val="Emphasis"/>
        </w:rPr>
        <w:t>gross disregard</w:t>
      </w:r>
      <w:r w:rsidRPr="000451D9">
        <w:rPr>
          <w:rStyle w:val="StyleUnderline"/>
        </w:rPr>
        <w:t xml:space="preserve"> of Russian </w:t>
      </w:r>
      <w:r w:rsidRPr="003D5C41">
        <w:rPr>
          <w:rStyle w:val="Emphasis"/>
        </w:rPr>
        <w:t>sensibilities</w:t>
      </w:r>
      <w:r w:rsidRPr="000451D9">
        <w:rPr>
          <w:rStyle w:val="StyleUnderline"/>
        </w:rPr>
        <w:t xml:space="preserve"> and his critical standing toward Yeltsin’s handling of the Chechen War</w:t>
      </w:r>
      <w:r w:rsidRPr="00FA20E5">
        <w:rPr>
          <w:sz w:val="16"/>
        </w:rPr>
        <w:t>. The “Eurasianist” view took shape by way of the so-called Primakov Doctrine. This doctrine bore the name of its architect, Yevgeny Primakov, Prime Minister of Russia between 1998 and 1999, who aimed at building a strategic alliance between his country and China, India, and Iran. The straw that broke the camel and tilted the balance toward Asia, was a consequence of the clash between Boris Yeltsin and Bill Clinton in the meeting of the Organization for Security and Cooperation in Europe, held in Istanbul in November 1999. One month later, Yeltsin visited the People’s Republic of China to cement Sino-Russian strategic ties in the face of Washington’s continuous shoving aside of Russia (Nazemroaya, 2012 [2, pp. 169–172, 279–282]; Sarotte, 2021).</w:t>
      </w:r>
    </w:p>
    <w:p w:rsidR="00F32C50" w:rsidRDefault="00F32C50" w:rsidP="00F32C50">
      <w:pPr>
        <w:rPr>
          <w:sz w:val="16"/>
        </w:rPr>
      </w:pPr>
      <w:r w:rsidRPr="008253A7">
        <w:rPr>
          <w:rStyle w:val="StyleUnderline"/>
          <w:highlight w:val="cyan"/>
        </w:rPr>
        <w:t>Russia’s contribution to China</w:t>
      </w:r>
      <w:r w:rsidRPr="00FA20E5">
        <w:rPr>
          <w:sz w:val="16"/>
        </w:rPr>
        <w:t xml:space="preserve"> may end up becoming of the upmost importance, should an armed conflict erupt between Beijing and Washington. However, in another field this contribution </w:t>
      </w:r>
      <w:r w:rsidRPr="008253A7">
        <w:rPr>
          <w:rStyle w:val="StyleUnderline"/>
          <w:highlight w:val="cyan"/>
        </w:rPr>
        <w:t>has</w:t>
      </w:r>
      <w:r w:rsidRPr="00B16A73">
        <w:rPr>
          <w:rStyle w:val="StyleUnderline"/>
        </w:rPr>
        <w:t xml:space="preserve"> already </w:t>
      </w:r>
      <w:r w:rsidRPr="008253A7">
        <w:rPr>
          <w:rStyle w:val="StyleUnderline"/>
          <w:highlight w:val="cyan"/>
        </w:rPr>
        <w:t xml:space="preserve">proved </w:t>
      </w:r>
      <w:r w:rsidRPr="008253A7">
        <w:rPr>
          <w:rStyle w:val="Emphasis"/>
          <w:highlight w:val="cyan"/>
        </w:rPr>
        <w:t>invaluable</w:t>
      </w:r>
      <w:r w:rsidRPr="00FA20E5">
        <w:rPr>
          <w:sz w:val="16"/>
        </w:rPr>
        <w:t xml:space="preserve"> to China: </w:t>
      </w:r>
      <w:r w:rsidRPr="00B16A73">
        <w:rPr>
          <w:rStyle w:val="StyleUnderline"/>
        </w:rPr>
        <w:t xml:space="preserve">Vladimir </w:t>
      </w:r>
      <w:r w:rsidRPr="008253A7">
        <w:rPr>
          <w:rStyle w:val="StyleUnderline"/>
          <w:highlight w:val="cyan"/>
        </w:rPr>
        <w:t xml:space="preserve">Putin has become the </w:t>
      </w:r>
      <w:r w:rsidRPr="008253A7">
        <w:rPr>
          <w:rStyle w:val="Emphasis"/>
          <w:highlight w:val="cyan"/>
        </w:rPr>
        <w:t>godfather</w:t>
      </w:r>
      <w:r w:rsidRPr="008253A7">
        <w:rPr>
          <w:rStyle w:val="StyleUnderline"/>
          <w:highlight w:val="cyan"/>
        </w:rPr>
        <w:t xml:space="preserve"> of</w:t>
      </w:r>
      <w:r w:rsidRPr="00B16A73">
        <w:rPr>
          <w:rStyle w:val="StyleUnderline"/>
        </w:rPr>
        <w:t xml:space="preserve"> </w:t>
      </w:r>
      <w:r w:rsidRPr="003D5C41">
        <w:rPr>
          <w:rStyle w:val="Emphasis"/>
        </w:rPr>
        <w:t xml:space="preserve">rightwing </w:t>
      </w:r>
      <w:r w:rsidRPr="008253A7">
        <w:rPr>
          <w:rStyle w:val="Emphasis"/>
          <w:highlight w:val="cyan"/>
        </w:rPr>
        <w:t>populism</w:t>
      </w:r>
      <w:r w:rsidRPr="00B16A73">
        <w:rPr>
          <w:rStyle w:val="StyleUnderline"/>
        </w:rPr>
        <w:t xml:space="preserve">, the cancer </w:t>
      </w:r>
      <w:r w:rsidRPr="008253A7">
        <w:rPr>
          <w:rStyle w:val="StyleUnderline"/>
          <w:highlight w:val="cyan"/>
        </w:rPr>
        <w:t xml:space="preserve">that threatens to </w:t>
      </w:r>
      <w:r w:rsidRPr="008253A7">
        <w:rPr>
          <w:rStyle w:val="Emphasis"/>
          <w:highlight w:val="cyan"/>
        </w:rPr>
        <w:t>destroy</w:t>
      </w:r>
      <w:r w:rsidRPr="00B16A73">
        <w:rPr>
          <w:rStyle w:val="StyleUnderline"/>
        </w:rPr>
        <w:t xml:space="preserve"> Western </w:t>
      </w:r>
      <w:r w:rsidRPr="008253A7">
        <w:rPr>
          <w:rStyle w:val="StyleUnderline"/>
          <w:highlight w:val="cyan"/>
        </w:rPr>
        <w:t>democracies</w:t>
      </w:r>
      <w:r w:rsidRPr="00B16A73">
        <w:rPr>
          <w:rStyle w:val="StyleUnderline"/>
        </w:rPr>
        <w:t xml:space="preserve"> from within</w:t>
      </w:r>
      <w:r w:rsidRPr="00FA20E5">
        <w:rPr>
          <w:sz w:val="16"/>
        </w:rPr>
        <w:t xml:space="preserve">. </w:t>
      </w:r>
      <w:r w:rsidRPr="00B16A73">
        <w:rPr>
          <w:rStyle w:val="StyleUnderline"/>
        </w:rPr>
        <w:t xml:space="preserve">This has materialized </w:t>
      </w:r>
      <w:r w:rsidRPr="00FA20E5">
        <w:rPr>
          <w:sz w:val="16"/>
        </w:rPr>
        <w:t xml:space="preserve">not only </w:t>
      </w:r>
      <w:r w:rsidRPr="00B16A73">
        <w:rPr>
          <w:rStyle w:val="StyleUnderline"/>
        </w:rPr>
        <w:t xml:space="preserve">through the Kremlin’s </w:t>
      </w:r>
      <w:r w:rsidRPr="003D5C41">
        <w:rPr>
          <w:rStyle w:val="Emphasis"/>
        </w:rPr>
        <w:t>cybercampaigns</w:t>
      </w:r>
      <w:r w:rsidRPr="00FA20E5">
        <w:rPr>
          <w:sz w:val="16"/>
        </w:rPr>
        <w:t xml:space="preserve"> on populists’ behalf but by way of their ideological affinities. Referring to the Trump-Putin summit, held in Helsinki in July 2018, Robert Kagan said that it was a meeting between allies, with convergent interests and common goals—to destroy the liberal world order that the United States had helped create seven decades before. </w:t>
      </w:r>
      <w:r w:rsidRPr="008253A7">
        <w:rPr>
          <w:rStyle w:val="StyleUnderline"/>
          <w:highlight w:val="cyan"/>
        </w:rPr>
        <w:t>Populism has become a</w:t>
      </w:r>
      <w:r w:rsidRPr="00B16A73">
        <w:rPr>
          <w:rStyle w:val="StyleUnderline"/>
        </w:rPr>
        <w:t xml:space="preserve"> </w:t>
      </w:r>
      <w:r w:rsidRPr="003D5C41">
        <w:rPr>
          <w:rStyle w:val="Emphasis"/>
        </w:rPr>
        <w:t xml:space="preserve">formidable </w:t>
      </w:r>
      <w:r w:rsidRPr="008253A7">
        <w:rPr>
          <w:rStyle w:val="Emphasis"/>
          <w:highlight w:val="cyan"/>
        </w:rPr>
        <w:t>tool</w:t>
      </w:r>
      <w:r w:rsidRPr="00B16A73">
        <w:rPr>
          <w:rStyle w:val="StyleUnderline"/>
        </w:rPr>
        <w:t xml:space="preserve"> within Russia’s geopolitical aim </w:t>
      </w:r>
      <w:r w:rsidRPr="008253A7">
        <w:rPr>
          <w:rStyle w:val="StyleUnderline"/>
          <w:highlight w:val="cyan"/>
        </w:rPr>
        <w:t xml:space="preserve">of </w:t>
      </w:r>
      <w:r w:rsidRPr="008253A7">
        <w:rPr>
          <w:rStyle w:val="Emphasis"/>
          <w:highlight w:val="cyan"/>
        </w:rPr>
        <w:t>weakening</w:t>
      </w:r>
      <w:r w:rsidRPr="008253A7">
        <w:rPr>
          <w:rStyle w:val="StyleUnderline"/>
          <w:highlight w:val="cyan"/>
        </w:rPr>
        <w:t xml:space="preserve"> America’s</w:t>
      </w:r>
      <w:r w:rsidRPr="00B16A73">
        <w:rPr>
          <w:rStyle w:val="StyleUnderline"/>
        </w:rPr>
        <w:t xml:space="preserve"> led network of </w:t>
      </w:r>
      <w:r w:rsidRPr="008253A7">
        <w:rPr>
          <w:rStyle w:val="Emphasis"/>
          <w:highlight w:val="cyan"/>
        </w:rPr>
        <w:t>alliances</w:t>
      </w:r>
      <w:r w:rsidRPr="00FA20E5">
        <w:rPr>
          <w:sz w:val="16"/>
        </w:rPr>
        <w:t xml:space="preserve"> (particularly NATO), </w:t>
      </w:r>
      <w:r w:rsidRPr="008253A7">
        <w:rPr>
          <w:rStyle w:val="StyleUnderline"/>
          <w:highlight w:val="cyan"/>
        </w:rPr>
        <w:t>and</w:t>
      </w:r>
      <w:r w:rsidRPr="00B16A73">
        <w:rPr>
          <w:rStyle w:val="StyleUnderline"/>
        </w:rPr>
        <w:t xml:space="preserve"> in </w:t>
      </w:r>
      <w:r w:rsidRPr="008253A7">
        <w:rPr>
          <w:rStyle w:val="StyleUnderline"/>
          <w:highlight w:val="cyan"/>
        </w:rPr>
        <w:t xml:space="preserve">promoting the </w:t>
      </w:r>
      <w:r w:rsidRPr="008253A7">
        <w:rPr>
          <w:rStyle w:val="Emphasis"/>
          <w:highlight w:val="cyan"/>
        </w:rPr>
        <w:t>collapse</w:t>
      </w:r>
      <w:r w:rsidRPr="008253A7">
        <w:rPr>
          <w:rStyle w:val="StyleUnderline"/>
          <w:highlight w:val="cyan"/>
        </w:rPr>
        <w:t xml:space="preserve"> of the </w:t>
      </w:r>
      <w:r w:rsidRPr="008253A7">
        <w:rPr>
          <w:rStyle w:val="Emphasis"/>
          <w:highlight w:val="cyan"/>
        </w:rPr>
        <w:t>E</w:t>
      </w:r>
      <w:r w:rsidRPr="00B16A73">
        <w:rPr>
          <w:rStyle w:val="StyleUnderline"/>
        </w:rPr>
        <w:t xml:space="preserve">uropean </w:t>
      </w:r>
      <w:r w:rsidRPr="008253A7">
        <w:rPr>
          <w:rStyle w:val="Emphasis"/>
          <w:highlight w:val="cyan"/>
        </w:rPr>
        <w:t>U</w:t>
      </w:r>
      <w:r w:rsidRPr="00B16A73">
        <w:rPr>
          <w:rStyle w:val="StyleUnderline"/>
        </w:rPr>
        <w:t>nion</w:t>
      </w:r>
      <w:r w:rsidRPr="00FA20E5">
        <w:rPr>
          <w:sz w:val="16"/>
        </w:rPr>
        <w:t>. No need to mention that the havoc populism has unleashed in the United States’ political system, has become one of China’s major strategic advances in its confrontation with that country (Cooley &amp; Nexon, 2020 [5, p. 78]; Kagan, 2018).</w:t>
      </w:r>
    </w:p>
    <w:p w:rsidR="00D960C8" w:rsidRPr="00B533DD" w:rsidRDefault="00D960C8" w:rsidP="00D960C8">
      <w:pPr>
        <w:pStyle w:val="Heading4"/>
      </w:pPr>
      <w:r>
        <w:t xml:space="preserve">Continued US hegemony causes Russia and China military and economic counterbalancing </w:t>
      </w:r>
    </w:p>
    <w:p w:rsidR="00D960C8" w:rsidRPr="00A5555C" w:rsidRDefault="00D960C8" w:rsidP="00D960C8">
      <w:r w:rsidRPr="00A5555C">
        <w:t xml:space="preserve">Tracy </w:t>
      </w:r>
      <w:r w:rsidRPr="00A5555C">
        <w:rPr>
          <w:rStyle w:val="Style13ptBold"/>
        </w:rPr>
        <w:t>Wilkinson 23</w:t>
      </w:r>
      <w:r>
        <w:t xml:space="preserve">- </w:t>
      </w:r>
      <w:r w:rsidRPr="00A5555C">
        <w:t>Correspondent for the Los Angeles Times with two videos in the C-SPAN Video Library; the first appearance was a 1992 Interview</w:t>
      </w:r>
      <w:r>
        <w:t xml:space="preserve">; </w:t>
      </w:r>
      <w:r w:rsidRPr="00A5555C">
        <w:t>Stephanie Yang</w:t>
      </w:r>
      <w:r>
        <w:t xml:space="preserve">- </w:t>
      </w:r>
      <w:r w:rsidRPr="00A5555C">
        <w:t>China correspondent for the Los Angeles Times. Previously she was a reporter with the Wall Street Journal in New York, Beijing and Taipei, covering a broad range of topics including financial markets, tech companies, New York City and the early days of the COVID-19 pandemic</w:t>
      </w:r>
      <w:r>
        <w:t xml:space="preserve">, </w:t>
      </w:r>
      <w:r w:rsidRPr="00A5555C">
        <w:t xml:space="preserve">3-20-2023, "Putin and Xi call each other a 'dear friend.' But their main common cause is the U.S.," Los Angeles Times, </w:t>
      </w:r>
      <w:hyperlink r:id="rId10" w:history="1">
        <w:r w:rsidRPr="00A54A99">
          <w:rPr>
            <w:rStyle w:val="Hyperlink"/>
          </w:rPr>
          <w:t>https://www.latimes.com/world-nation/story/2023-03-21/russia-china-marriage-of-convenience-or-true-alignment</w:t>
        </w:r>
      </w:hyperlink>
      <w:r>
        <w:t xml:space="preserve"> //nb</w:t>
      </w:r>
    </w:p>
    <w:p w:rsidR="00D960C8" w:rsidRPr="00A5555C" w:rsidRDefault="00D960C8" w:rsidP="00D960C8">
      <w:r w:rsidRPr="00A5555C">
        <w:t>WASHINGTON —  </w:t>
      </w:r>
    </w:p>
    <w:p w:rsidR="00D960C8" w:rsidRPr="00A5555C" w:rsidRDefault="00D960C8" w:rsidP="00D960C8">
      <w:r w:rsidRPr="00A5555C">
        <w:t xml:space="preserve">When </w:t>
      </w:r>
      <w:r w:rsidRPr="00B533DD">
        <w:rPr>
          <w:highlight w:val="cyan"/>
          <w:u w:val="single"/>
        </w:rPr>
        <w:t xml:space="preserve">China’s </w:t>
      </w:r>
      <w:r w:rsidRPr="00B533DD">
        <w:rPr>
          <w:u w:val="single"/>
        </w:rPr>
        <w:t>Xi Jinping</w:t>
      </w:r>
      <w:r w:rsidRPr="00B533DD">
        <w:rPr>
          <w:highlight w:val="cyan"/>
          <w:u w:val="single"/>
        </w:rPr>
        <w:t xml:space="preserve"> and Russia</w:t>
      </w:r>
      <w:r w:rsidRPr="00B533DD">
        <w:rPr>
          <w:u w:val="single"/>
        </w:rPr>
        <w:t>’s Vladimir Putin</w:t>
      </w:r>
      <w:r w:rsidRPr="00A5555C">
        <w:rPr>
          <w:u w:val="single"/>
        </w:rPr>
        <w:t> </w:t>
      </w:r>
      <w:hyperlink r:id="rId11" w:history="1">
        <w:r w:rsidRPr="00A5555C">
          <w:rPr>
            <w:rStyle w:val="Hyperlink"/>
          </w:rPr>
          <w:t>sat down together in Moscow</w:t>
        </w:r>
      </w:hyperlink>
      <w:r w:rsidRPr="00A5555C">
        <w:t> on Monday, the trappings were those of imperial power, and the bonhomie hung heavy in the air.</w:t>
      </w:r>
    </w:p>
    <w:p w:rsidR="00D960C8" w:rsidRPr="00A5555C" w:rsidRDefault="00D960C8" w:rsidP="00D960C8">
      <w:r w:rsidRPr="00A5555C">
        <w:rPr>
          <w:u w:val="single"/>
        </w:rPr>
        <w:t>They addressed each other as “dear friend</w:t>
      </w:r>
      <w:r w:rsidRPr="00A5555C">
        <w:t>.” They chatted while sitting in ornate chairs in a gilded salon. On Tuesday, the two autocratic presidents dined at a state banquet in a richly frescoed hall used by a long line of Russian czars.</w:t>
      </w:r>
    </w:p>
    <w:p w:rsidR="00D960C8" w:rsidRPr="00A5555C" w:rsidRDefault="00D960C8" w:rsidP="00D960C8">
      <w:pPr>
        <w:rPr>
          <w:u w:val="single"/>
        </w:rPr>
      </w:pPr>
      <w:r w:rsidRPr="00A5555C">
        <w:rPr>
          <w:u w:val="single"/>
        </w:rPr>
        <w:t xml:space="preserve">It was a clear message </w:t>
      </w:r>
      <w:r w:rsidRPr="00B533DD">
        <w:rPr>
          <w:u w:val="single"/>
        </w:rPr>
        <w:t>of </w:t>
      </w:r>
      <w:hyperlink r:id="rId12" w:history="1">
        <w:r w:rsidRPr="00B533DD">
          <w:rPr>
            <w:rStyle w:val="Hyperlink"/>
          </w:rPr>
          <w:t xml:space="preserve">two great powers </w:t>
        </w:r>
        <w:r w:rsidRPr="002B6CFE">
          <w:rPr>
            <w:rStyle w:val="Hyperlink"/>
            <w:highlight w:val="cyan"/>
          </w:rPr>
          <w:t>coming together</w:t>
        </w:r>
      </w:hyperlink>
      <w:r w:rsidRPr="00A5555C">
        <w:rPr>
          <w:u w:val="single"/>
        </w:rPr>
        <w:t xml:space="preserve"> — along with the conspicuous </w:t>
      </w:r>
      <w:r w:rsidRPr="002B6CFE">
        <w:rPr>
          <w:highlight w:val="cyan"/>
          <w:u w:val="single"/>
        </w:rPr>
        <w:t xml:space="preserve">absence of </w:t>
      </w:r>
      <w:r w:rsidRPr="002B6CFE">
        <w:rPr>
          <w:u w:val="single"/>
        </w:rPr>
        <w:t xml:space="preserve">a third: </w:t>
      </w:r>
      <w:r w:rsidRPr="002B6CFE">
        <w:rPr>
          <w:highlight w:val="cyan"/>
          <w:u w:val="single"/>
        </w:rPr>
        <w:t>the United States</w:t>
      </w:r>
      <w:r w:rsidRPr="00A5555C">
        <w:rPr>
          <w:u w:val="single"/>
        </w:rPr>
        <w:t>.</w:t>
      </w:r>
    </w:p>
    <w:p w:rsidR="00D960C8" w:rsidRPr="00A5555C" w:rsidRDefault="00D960C8" w:rsidP="00D960C8">
      <w:r w:rsidRPr="00A5555C">
        <w:rPr>
          <w:u w:val="single"/>
        </w:rPr>
        <w:t>Xi’s three-day visit to Moscow is the clearest symbol yet of the deepening ties between two countries that have had a history of fraught relations but that are now finding common cause in </w:t>
      </w:r>
      <w:hyperlink r:id="rId13" w:history="1">
        <w:r w:rsidRPr="008927FA">
          <w:rPr>
            <w:rStyle w:val="Hyperlink"/>
            <w:highlight w:val="cyan"/>
          </w:rPr>
          <w:t>directly challenging the U.S.</w:t>
        </w:r>
      </w:hyperlink>
      <w:r w:rsidRPr="008927FA">
        <w:rPr>
          <w:highlight w:val="cyan"/>
          <w:u w:val="single"/>
        </w:rPr>
        <w:t> and the West.</w:t>
      </w:r>
      <w:r w:rsidRPr="008927FA">
        <w:rPr>
          <w:highlight w:val="cyan"/>
        </w:rPr>
        <w:t xml:space="preserve"> </w:t>
      </w:r>
      <w:r w:rsidRPr="008927FA">
        <w:rPr>
          <w:b/>
          <w:bCs/>
          <w:highlight w:val="cyan"/>
          <w:u w:val="single"/>
        </w:rPr>
        <w:t>China and Russia are intent on fundamentally shifting the world order in their favor</w:t>
      </w:r>
      <w:r w:rsidRPr="00A5555C">
        <w:rPr>
          <w:b/>
          <w:bCs/>
          <w:u w:val="single"/>
        </w:rPr>
        <w:t xml:space="preserve"> </w:t>
      </w:r>
      <w:r w:rsidRPr="00A5555C">
        <w:t>— and away from the rules that have regulated Western-dominated post-World War II geopolitical arrangements, analysts say.</w:t>
      </w:r>
    </w:p>
    <w:p w:rsidR="00D960C8" w:rsidRPr="00A5555C" w:rsidRDefault="00D960C8" w:rsidP="00D960C8">
      <w:r w:rsidRPr="00A5555C">
        <w:t>That goal has been both furthered and complicated </w:t>
      </w:r>
      <w:hyperlink r:id="rId14" w:history="1">
        <w:r w:rsidRPr="00A5555C">
          <w:rPr>
            <w:rStyle w:val="Hyperlink"/>
          </w:rPr>
          <w:t>by the war in Ukraine</w:t>
        </w:r>
      </w:hyperlink>
      <w:r w:rsidRPr="00A5555C">
        <w:t>, which is now nearing its 13-month mark.</w:t>
      </w:r>
    </w:p>
    <w:p w:rsidR="00D960C8" w:rsidRPr="00A5555C" w:rsidRDefault="00D960C8" w:rsidP="00D960C8">
      <w:r w:rsidRPr="00A5555C">
        <w:t>Shortly before Russian tanks barreled across the border on Feb. 24, 2022, Putin and Xi met on the margins of the Winter Olympics in Beijing and declared a cooperation “without bounds.” Since then, China has voiced support for Russia without directly endorsing the invasion, and refrained from joining in sanctions against Moscow.</w:t>
      </w:r>
    </w:p>
    <w:p w:rsidR="00D960C8" w:rsidRPr="00A5555C" w:rsidRDefault="00D960C8" w:rsidP="00D960C8">
      <w:r w:rsidRPr="00A5555C">
        <w:t xml:space="preserve">But </w:t>
      </w:r>
      <w:proofErr w:type="gramStart"/>
      <w:r w:rsidRPr="00A5555C">
        <w:t>Xi</w:t>
      </w:r>
      <w:proofErr w:type="gramEnd"/>
      <w:r w:rsidRPr="00A5555C">
        <w:t xml:space="preserve"> must carefully calibrate his support, analysts say, lest he find himself sullied by the international opprobrium surrounding Putin. Last week, the International Criminal Court </w:t>
      </w:r>
      <w:hyperlink r:id="rId15" w:history="1">
        <w:r w:rsidRPr="00A5555C">
          <w:rPr>
            <w:rStyle w:val="Hyperlink"/>
          </w:rPr>
          <w:t>issued arrest warrants for the Russian president</w:t>
        </w:r>
      </w:hyperlink>
      <w:r w:rsidRPr="00A5555C">
        <w:t> and an aide for alleged war crimes, including the forced deportation of Ukrainian children to Russia, the first such indictments handed down in connection with the Russian invasion.</w:t>
      </w:r>
    </w:p>
    <w:p w:rsidR="00D960C8" w:rsidRPr="00A5555C" w:rsidRDefault="00D960C8" w:rsidP="00D960C8">
      <w:r w:rsidRPr="00A5555C">
        <w:t>Throughout the war, China has attempted to maintain a delicate balance between nurturing its political and economic relationship with Russia without alienating other countries upon which it’s relying to help get its COVID-hit economy back on its feet. But that has become more difficult to sustain as Russia has suffered heavy losses in Ukraine and looks to Beijing for military as well as diplomatic support.</w:t>
      </w:r>
    </w:p>
    <w:p w:rsidR="00D960C8" w:rsidRPr="00A5555C" w:rsidRDefault="00D960C8" w:rsidP="00D960C8">
      <w:r w:rsidRPr="00A5555C">
        <w:rPr>
          <w:u w:val="single"/>
        </w:rPr>
        <w:t>“</w:t>
      </w:r>
      <w:r w:rsidRPr="008927FA">
        <w:rPr>
          <w:highlight w:val="cyan"/>
          <w:u w:val="single"/>
        </w:rPr>
        <w:t>The Chinese want to maintain the strategic partnership, but also want to protect their reputation and economic interests</w:t>
      </w:r>
      <w:r w:rsidRPr="00A5555C">
        <w:t>,” said Joseph Torigian, an assistant professor at the School of International Service at American University. “What the Chinese don’t want to do is look like they are facilitating Russian aggression.”</w:t>
      </w:r>
    </w:p>
    <w:p w:rsidR="00D960C8" w:rsidRPr="00A5555C" w:rsidRDefault="00D960C8" w:rsidP="00D960C8">
      <w:r w:rsidRPr="00A5555C">
        <w:t xml:space="preserve">At the same time, </w:t>
      </w:r>
      <w:proofErr w:type="gramStart"/>
      <w:r w:rsidRPr="008927FA">
        <w:rPr>
          <w:highlight w:val="cyan"/>
          <w:u w:val="single"/>
        </w:rPr>
        <w:t>Xi</w:t>
      </w:r>
      <w:proofErr w:type="gramEnd"/>
      <w:r w:rsidRPr="008927FA">
        <w:rPr>
          <w:highlight w:val="cyan"/>
          <w:u w:val="single"/>
        </w:rPr>
        <w:t xml:space="preserve"> appears confident he can outwit Washington</w:t>
      </w:r>
      <w:r w:rsidRPr="00A5555C">
        <w:rPr>
          <w:u w:val="single"/>
        </w:rPr>
        <w:t xml:space="preserve"> and carve out a greater role for Beijing on the world stage</w:t>
      </w:r>
      <w:r w:rsidRPr="00A5555C">
        <w:t xml:space="preserve">. </w:t>
      </w:r>
      <w:r w:rsidRPr="008927FA">
        <w:rPr>
          <w:highlight w:val="cyan"/>
          <w:u w:val="single"/>
        </w:rPr>
        <w:t>China</w:t>
      </w:r>
      <w:r w:rsidRPr="00A5555C">
        <w:t xml:space="preserve"> this month</w:t>
      </w:r>
      <w:r w:rsidRPr="00A5555C">
        <w:rPr>
          <w:u w:val="single"/>
        </w:rPr>
        <w:t> </w:t>
      </w:r>
      <w:hyperlink r:id="rId16" w:history="1">
        <w:r w:rsidRPr="008927FA">
          <w:rPr>
            <w:rStyle w:val="Hyperlink"/>
            <w:highlight w:val="cyan"/>
          </w:rPr>
          <w:t>brokered an agreement</w:t>
        </w:r>
      </w:hyperlink>
      <w:r w:rsidRPr="008927FA">
        <w:rPr>
          <w:highlight w:val="cyan"/>
          <w:u w:val="single"/>
        </w:rPr>
        <w:t> restoring diplomatic ties between archrivals Saudi Arabia and Iran</w:t>
      </w:r>
      <w:r w:rsidRPr="00A5555C">
        <w:rPr>
          <w:u w:val="single"/>
        </w:rPr>
        <w:t xml:space="preserve">, </w:t>
      </w:r>
      <w:r w:rsidRPr="00A5555C">
        <w:t>showcasing its ability to make deals where the</w:t>
      </w:r>
      <w:r w:rsidRPr="00A5555C">
        <w:rPr>
          <w:u w:val="single"/>
        </w:rPr>
        <w:t xml:space="preserve"> </w:t>
      </w:r>
      <w:r w:rsidRPr="008927FA">
        <w:rPr>
          <w:highlight w:val="cyan"/>
          <w:u w:val="single"/>
        </w:rPr>
        <w:t>U.S. can’t</w:t>
      </w:r>
      <w:r w:rsidRPr="00A5555C">
        <w:rPr>
          <w:u w:val="single"/>
        </w:rPr>
        <w:t xml:space="preserve"> — and pointedly involving a long-standing if problematic U.S. ally, Saudi Arabia.</w:t>
      </w:r>
    </w:p>
    <w:p w:rsidR="00D960C8" w:rsidRPr="00A5555C" w:rsidRDefault="00D960C8" w:rsidP="00D960C8">
      <w:r w:rsidRPr="00A5555C">
        <w:t>Beijing’s revved-up diplomatic activity has included an attempt to appear as a potential peacemaker in Ukraine. China recently </w:t>
      </w:r>
      <w:hyperlink r:id="rId17" w:history="1">
        <w:r w:rsidRPr="00A5555C">
          <w:rPr>
            <w:rStyle w:val="Hyperlink"/>
          </w:rPr>
          <w:t>put forward a 12-point plan</w:t>
        </w:r>
      </w:hyperlink>
      <w:r w:rsidRPr="00A5555C">
        <w:t> that it said was a road map to halt the fighting — one that was, unsurprisingly, favorable to Russia.</w:t>
      </w:r>
    </w:p>
    <w:p w:rsidR="00D960C8" w:rsidRPr="00B533DD" w:rsidRDefault="00D960C8" w:rsidP="00D960C8">
      <w:pPr>
        <w:rPr>
          <w:u w:val="single"/>
        </w:rPr>
      </w:pPr>
      <w:r w:rsidRPr="008927FA">
        <w:rPr>
          <w:highlight w:val="cyan"/>
          <w:u w:val="single"/>
        </w:rPr>
        <w:t>The U.S. has been scathing in its criticism of both Xi’s trip to Moscow and his government’s proposal for a cease-fire in Ukraine</w:t>
      </w:r>
      <w:r w:rsidRPr="00B533DD">
        <w:rPr>
          <w:u w:val="single"/>
        </w:rPr>
        <w:t>.</w:t>
      </w:r>
    </w:p>
    <w:p w:rsidR="00D960C8" w:rsidRPr="00A5555C" w:rsidRDefault="00D960C8" w:rsidP="00D960C8">
      <w:r w:rsidRPr="00A5555C">
        <w:t>Xi’s high-profile visit on the heels of the ICC warrant suggests that “China feels no responsibility to hold the Kremlin accountable for the </w:t>
      </w:r>
      <w:hyperlink r:id="rId18" w:history="1">
        <w:r w:rsidRPr="00A5555C">
          <w:rPr>
            <w:rStyle w:val="Hyperlink"/>
          </w:rPr>
          <w:t>atrocities committed in Ukr</w:t>
        </w:r>
        <w:r>
          <w:rPr>
            <w:rStyle w:val="Hyperlink"/>
          </w:rPr>
          <w:t>6</w:t>
        </w:r>
        <w:r w:rsidRPr="00A5555C">
          <w:rPr>
            <w:rStyle w:val="Hyperlink"/>
          </w:rPr>
          <w:t>aine</w:t>
        </w:r>
      </w:hyperlink>
      <w:r w:rsidRPr="00A5555C">
        <w:t>,” Secretary of State Antony J. Blinken said Monday at a news conference in Washington. Beijing “would rather provide diplomatic cover for Russia to continue to commit those very crimes,” he said.</w:t>
      </w:r>
    </w:p>
    <w:p w:rsidR="00D960C8" w:rsidRPr="00A5555C" w:rsidRDefault="00D960C8" w:rsidP="00D960C8">
      <w:r w:rsidRPr="00A5555C">
        <w:t>As for Beijing’s peace plan, Blinken said that cementing the current positions of Russian and Ukrainian forces “would effectively be supporting the ratification of Russian conquest.”</w:t>
      </w:r>
    </w:p>
    <w:p w:rsidR="00D960C8" w:rsidRPr="00A5555C" w:rsidRDefault="00D960C8" w:rsidP="00D960C8">
      <w:r w:rsidRPr="00A5555C">
        <w:t>“The world should not be fooled by any tactical move by Russia — supported by China or any other country — to freeze the war on its own terms,” he said.</w:t>
      </w:r>
    </w:p>
    <w:p w:rsidR="00D960C8" w:rsidRPr="00B533DD" w:rsidRDefault="00D960C8" w:rsidP="00D960C8">
      <w:pPr>
        <w:rPr>
          <w:u w:val="single"/>
        </w:rPr>
      </w:pPr>
      <w:r w:rsidRPr="00B533DD">
        <w:rPr>
          <w:u w:val="single"/>
        </w:rPr>
        <w:t xml:space="preserve">U.S. officials have said that </w:t>
      </w:r>
      <w:r w:rsidRPr="008927FA">
        <w:rPr>
          <w:highlight w:val="cyan"/>
          <w:u w:val="single"/>
        </w:rPr>
        <w:t>China is also considering sending artillery shells to Russia</w:t>
      </w:r>
      <w:r w:rsidRPr="00B533DD">
        <w:rPr>
          <w:u w:val="single"/>
        </w:rPr>
        <w:t>, though they have </w:t>
      </w:r>
      <w:hyperlink r:id="rId19" w:history="1">
        <w:r w:rsidRPr="00B533DD">
          <w:rPr>
            <w:rStyle w:val="Hyperlink"/>
          </w:rPr>
          <w:t>warned their Beijing counterparts</w:t>
        </w:r>
      </w:hyperlink>
      <w:r w:rsidRPr="00B533DD">
        <w:rPr>
          <w:u w:val="single"/>
        </w:rPr>
        <w:t xml:space="preserve"> against providing military support. </w:t>
      </w:r>
      <w:r w:rsidRPr="008927FA">
        <w:rPr>
          <w:highlight w:val="cyan"/>
          <w:u w:val="single"/>
        </w:rPr>
        <w:t>If Beijing did supply arms to Russia</w:t>
      </w:r>
      <w:r w:rsidRPr="00B533DD">
        <w:rPr>
          <w:u w:val="single"/>
        </w:rPr>
        <w:t xml:space="preserve">, analysts said, it </w:t>
      </w:r>
      <w:r w:rsidRPr="008927FA">
        <w:rPr>
          <w:highlight w:val="cyan"/>
          <w:u w:val="single"/>
        </w:rPr>
        <w:t>could</w:t>
      </w:r>
      <w:r w:rsidRPr="00B533DD">
        <w:rPr>
          <w:u w:val="single"/>
        </w:rPr>
        <w:t xml:space="preserve"> irreparably </w:t>
      </w:r>
      <w:r w:rsidRPr="008927FA">
        <w:rPr>
          <w:highlight w:val="cyan"/>
          <w:u w:val="single"/>
        </w:rPr>
        <w:t>damage China’s relationships with the U.S.</w:t>
      </w:r>
      <w:r w:rsidRPr="00B533DD">
        <w:rPr>
          <w:u w:val="single"/>
        </w:rPr>
        <w:t xml:space="preserve"> and other Western countries, crossing a line that </w:t>
      </w:r>
      <w:proofErr w:type="gramStart"/>
      <w:r w:rsidRPr="00B533DD">
        <w:rPr>
          <w:u w:val="single"/>
        </w:rPr>
        <w:t>Xi</w:t>
      </w:r>
      <w:proofErr w:type="gramEnd"/>
      <w:r w:rsidRPr="00B533DD">
        <w:rPr>
          <w:u w:val="single"/>
        </w:rPr>
        <w:t xml:space="preserve"> has so far shied away from.</w:t>
      </w:r>
    </w:p>
    <w:p w:rsidR="00D960C8" w:rsidRPr="00A5555C" w:rsidRDefault="00D960C8" w:rsidP="00D960C8">
      <w:r w:rsidRPr="00B533DD">
        <w:rPr>
          <w:u w:val="single"/>
        </w:rPr>
        <w:t xml:space="preserve">“For </w:t>
      </w:r>
      <w:r w:rsidRPr="008927FA">
        <w:rPr>
          <w:highlight w:val="cyan"/>
          <w:u w:val="single"/>
        </w:rPr>
        <w:t>China</w:t>
      </w:r>
      <w:r w:rsidRPr="00B533DD">
        <w:rPr>
          <w:u w:val="single"/>
        </w:rPr>
        <w:t xml:space="preserve"> to take the step of </w:t>
      </w:r>
      <w:r w:rsidRPr="008927FA">
        <w:rPr>
          <w:highlight w:val="cyan"/>
          <w:u w:val="single"/>
        </w:rPr>
        <w:t>providing Russia with serious quantities of weapons</w:t>
      </w:r>
      <w:r w:rsidRPr="00B533DD">
        <w:rPr>
          <w:u w:val="single"/>
        </w:rPr>
        <w:t xml:space="preserve"> and ammunition would </w:t>
      </w:r>
      <w:r w:rsidRPr="008927FA">
        <w:rPr>
          <w:highlight w:val="cyan"/>
          <w:u w:val="single"/>
        </w:rPr>
        <w:t>plunge U.S.-China relations</w:t>
      </w:r>
      <w:r w:rsidRPr="00B533DD">
        <w:rPr>
          <w:u w:val="single"/>
        </w:rPr>
        <w:t xml:space="preserve"> into a state from which they may not recover,” </w:t>
      </w:r>
      <w:r w:rsidRPr="00A5555C">
        <w:t>Diana Choyleva, chief economist at Enodo Economics, a China-focused consulting firm, wrote in a report last week.</w:t>
      </w:r>
    </w:p>
    <w:p w:rsidR="00D960C8" w:rsidRPr="00A5555C" w:rsidRDefault="00D960C8" w:rsidP="00D960C8">
      <w:r w:rsidRPr="00A5555C">
        <w:t>Asked about the possibility of China supplying artillery to Russia, Wang Wenbin, a Chinese Foreign Ministry spokesperson, reiterated the need for peace talks and criticized the U.S. for </w:t>
      </w:r>
      <w:hyperlink r:id="rId20" w:history="1">
        <w:r w:rsidRPr="00A5555C">
          <w:rPr>
            <w:rStyle w:val="Hyperlink"/>
          </w:rPr>
          <w:t>sending weapons to Ukraine</w:t>
        </w:r>
      </w:hyperlink>
      <w:r w:rsidRPr="00A5555C">
        <w:t>, according to a readout of Monday’s news briefing.</w:t>
      </w:r>
    </w:p>
    <w:p w:rsidR="00D960C8" w:rsidRPr="00A5555C" w:rsidRDefault="00D960C8" w:rsidP="00D960C8">
      <w:r w:rsidRPr="00A5555C">
        <w:t>Kyiv is playing a cautious game of its own. It has ruled out accepting any of Russia’s territorial seizures to date, but has been careful to not criticize Beijing over its cease-fire proposal. In his nightly address to his compatriots on Monday, Ukrainian President Volodymyr Zelensky, who is reportedly to speak with the Chinese leader by phone later this week, did not mention the Moscow summit.</w:t>
      </w:r>
    </w:p>
    <w:p w:rsidR="00D960C8" w:rsidRPr="00A5555C" w:rsidRDefault="00D960C8" w:rsidP="00D960C8">
      <w:r w:rsidRPr="00A5555C">
        <w:t>In many respects, China and Russia make complementary partners, although Moscow is now the junior power after its decades of economic, political and military superiority during the Cold War. Despite recent downturns, China has a robust economy with access to markets and raw materials the world over and a </w:t>
      </w:r>
      <w:hyperlink r:id="rId21" w:history="1">
        <w:r w:rsidRPr="00A5555C">
          <w:rPr>
            <w:rStyle w:val="Hyperlink"/>
          </w:rPr>
          <w:t>formidable “wolf warrior” corps of diplomats</w:t>
        </w:r>
      </w:hyperlink>
      <w:r w:rsidRPr="00A5555C">
        <w:t> fighting for Beijing’s interests.</w:t>
      </w:r>
    </w:p>
    <w:p w:rsidR="00D960C8" w:rsidRPr="00A5555C" w:rsidRDefault="00D960C8" w:rsidP="00D960C8">
      <w:r w:rsidRPr="00A5555C">
        <w:t>Russia is more isolated, its economy buffeted by international sanctions, costs of the Ukraine war and chronic corruption and mismanagement. But Russia also has large supplies of oil, natural gas and other commodities that China covets.</w:t>
      </w:r>
    </w:p>
    <w:p w:rsidR="00D960C8" w:rsidRPr="00B533DD" w:rsidRDefault="00D960C8" w:rsidP="00D960C8">
      <w:pPr>
        <w:rPr>
          <w:u w:val="single"/>
        </w:rPr>
      </w:pPr>
      <w:r w:rsidRPr="00B533DD">
        <w:rPr>
          <w:u w:val="single"/>
        </w:rPr>
        <w:t>“</w:t>
      </w:r>
      <w:r w:rsidRPr="008927FA">
        <w:rPr>
          <w:highlight w:val="cyan"/>
          <w:u w:val="single"/>
        </w:rPr>
        <w:t>It’s a bit of a marriage of convenience</w:t>
      </w:r>
      <w:r w:rsidRPr="00B533DD">
        <w:rPr>
          <w:u w:val="single"/>
        </w:rPr>
        <w:t>,” U.S. National Security Council spokesman John F. Kirby told reporters Monday.</w:t>
      </w:r>
    </w:p>
    <w:p w:rsidR="00D960C8" w:rsidRPr="00A5555C" w:rsidRDefault="00D960C8" w:rsidP="00D960C8">
      <w:r w:rsidRPr="00A5555C">
        <w:t>China has provided Russia with economic support </w:t>
      </w:r>
      <w:hyperlink r:id="rId22" w:history="1">
        <w:r w:rsidRPr="00A5555C">
          <w:rPr>
            <w:rStyle w:val="Hyperlink"/>
          </w:rPr>
          <w:t>through purchases of oil and gas</w:t>
        </w:r>
      </w:hyperlink>
      <w:r w:rsidRPr="00A5555C">
        <w:t> and technology exports such as semiconductors. Trade between the two rose 34% in 2022 to a record high of $190 billion, according to Chinese customs data.</w:t>
      </w:r>
    </w:p>
    <w:p w:rsidR="00D960C8" w:rsidRPr="00A5555C" w:rsidRDefault="00D960C8" w:rsidP="00D960C8">
      <w:r w:rsidRPr="00A5555C">
        <w:t>Xi is also playing to another audience, the so-called Global South, mostly developing countries in the Southern Hemisphere where China has found fertile field for diplomacy and the exploitation of raw minerals and other resources, and where it will be easier for Xi to portray himself as a balanced broker in resolving the conflict, said Evan Feigenbaum, a former senior State Department official specializing in Asia who is now at the Carnegie Endowment for International Peace.</w:t>
      </w:r>
    </w:p>
    <w:p w:rsidR="00D960C8" w:rsidRPr="00A5555C" w:rsidRDefault="00D960C8" w:rsidP="00D960C8">
      <w:r w:rsidRPr="00A5555C">
        <w:t>“Partnership with Putin’s Russia is not cost-free, since </w:t>
      </w:r>
      <w:hyperlink r:id="rId23" w:history="1">
        <w:r w:rsidRPr="00A5555C">
          <w:rPr>
            <w:rStyle w:val="Hyperlink"/>
          </w:rPr>
          <w:t>Beijing pays a price reputationally</w:t>
        </w:r>
      </w:hyperlink>
      <w:r w:rsidRPr="00A5555C">
        <w:t>, with Europe in particular,” Feigenbaum wrote in an essay on the Carnegie website. “But partnership with the albatross in Moscow will pay dividends for China, too.”</w:t>
      </w:r>
    </w:p>
    <w:p w:rsidR="00D960C8" w:rsidRPr="00A5555C" w:rsidRDefault="00D960C8" w:rsidP="00D960C8">
      <w:r w:rsidRPr="00A5555C">
        <w:t>Beijing, he wrote, “will hardly come away from Xi’s visit empty-handed. ... It will win contracts, assure Russia’s enduring economic dependence on China, and link the two countries’ resource producing and consuming sectors more closely together.”</w:t>
      </w:r>
    </w:p>
    <w:p w:rsidR="00D960C8" w:rsidRPr="00A5555C" w:rsidRDefault="00D960C8" w:rsidP="00D960C8">
      <w:r w:rsidRPr="00A5555C">
        <w:t>While Russia has framed Xi’s visit as evidence of strengthening ties — and unleashed bombastic anti-Western rhetoric in touting it — Chinese officials have struck a more nuanced tone. But China has echoed Russia’s concerns about North Atlantic Treaty Organization expansion and criticized the U.S. for its military assistance to Ukraine.</w:t>
      </w:r>
    </w:p>
    <w:p w:rsidR="00D960C8" w:rsidRPr="00A5555C" w:rsidRDefault="00D960C8" w:rsidP="00D960C8">
      <w:r w:rsidRPr="00A5555C">
        <w:t>The eventual outcome of the war in Ukraine could have significant implications for Xi’s vision of “national rejuvenation,” including his ambitions to bring the </w:t>
      </w:r>
      <w:hyperlink r:id="rId24" w:history="1">
        <w:r w:rsidRPr="00A5555C">
          <w:rPr>
            <w:rStyle w:val="Hyperlink"/>
          </w:rPr>
          <w:t>democratic island of Taiwan</w:t>
        </w:r>
      </w:hyperlink>
      <w:r w:rsidRPr="00A5555C">
        <w:t> under Communist Party rule.</w:t>
      </w:r>
    </w:p>
    <w:p w:rsidR="00D960C8" w:rsidRPr="00A5555C" w:rsidRDefault="00D960C8" w:rsidP="00D960C8">
      <w:r w:rsidRPr="00A5555C">
        <w:t>Moscow is the Chinese president’s first international destination since </w:t>
      </w:r>
      <w:hyperlink r:id="rId25" w:history="1">
        <w:r w:rsidRPr="00A5555C">
          <w:rPr>
            <w:rStyle w:val="Hyperlink"/>
          </w:rPr>
          <w:t>beginning his third five-year term</w:t>
        </w:r>
      </w:hyperlink>
      <w:r w:rsidRPr="00A5555C">
        <w:t> as head of China’s Communist Party. Xi has met Putin dozens of times over their respective long years in power; his first state visit to Russia as president was in 2013. In Moscow on Tuesday, he said he had invited Putin to Beijing later this year.</w:t>
      </w:r>
    </w:p>
    <w:p w:rsidR="00D960C8" w:rsidRPr="00B533DD" w:rsidRDefault="00D960C8" w:rsidP="00D960C8">
      <w:pPr>
        <w:rPr>
          <w:u w:val="single"/>
        </w:rPr>
      </w:pPr>
      <w:r w:rsidRPr="00B533DD">
        <w:rPr>
          <w:u w:val="single"/>
        </w:rPr>
        <w:t xml:space="preserve">“This summit is a very clear indication that when it comes to the geopolitics of the next decade or more, </w:t>
      </w:r>
      <w:r w:rsidRPr="008927FA">
        <w:rPr>
          <w:highlight w:val="cyan"/>
          <w:u w:val="single"/>
        </w:rPr>
        <w:t>China is very determined that it will show its support for Russia</w:t>
      </w:r>
      <w:r w:rsidRPr="00B533DD">
        <w:rPr>
          <w:u w:val="single"/>
        </w:rPr>
        <w:t>,” said Rana Mitter, a China expert at Oxford University. “China finds it very useful to have Russia essentially as a partner who can’t say no.”</w:t>
      </w:r>
    </w:p>
    <w:p w:rsidR="00D960C8" w:rsidRPr="00A5555C" w:rsidRDefault="00D960C8" w:rsidP="00D960C8">
      <w:r w:rsidRPr="00A5555C">
        <w:t>Perhaps mindful of the reputational blow China has suffered in Europe for its </w:t>
      </w:r>
      <w:hyperlink r:id="rId26" w:history="1">
        <w:r w:rsidRPr="00A5555C">
          <w:rPr>
            <w:rStyle w:val="Hyperlink"/>
          </w:rPr>
          <w:t>tacit acceptance of Putin’s actions</w:t>
        </w:r>
      </w:hyperlink>
      <w:r w:rsidRPr="00A5555C">
        <w:t>, China’s top diplomat, Wang Yi, last month visited France, Italy and Hungary in what was seen as an effort to ease strained relationships.</w:t>
      </w:r>
    </w:p>
    <w:p w:rsidR="00D960C8" w:rsidRPr="00A5555C" w:rsidRDefault="00D960C8" w:rsidP="00D960C8">
      <w:r w:rsidRPr="00A5555C">
        <w:t>While Xi’s meeting with Putin may undercut those overtures, even being part of the conversation regarding Ukraine could further the perception of China as an important player in international affairs, analysts said.</w:t>
      </w:r>
    </w:p>
    <w:p w:rsidR="00D960C8" w:rsidRDefault="00D960C8" w:rsidP="00D960C8">
      <w:r w:rsidRPr="00A5555C">
        <w:t>“It gives [Xi’s] ability to be a global statesperson more support,” said Ja Ian Chong, an associate professor of political science at the National University of Singapore. “It may not be tangible or material, but it does bolster China’s standing, and that’s something that Xi has been desiring.”</w:t>
      </w:r>
    </w:p>
    <w:p w:rsidR="00D960C8" w:rsidRDefault="00D960C8" w:rsidP="00D960C8">
      <w:pPr>
        <w:pStyle w:val="Heading4"/>
      </w:pPr>
      <w:r>
        <w:t xml:space="preserve">China and Russia challenging Heg now </w:t>
      </w:r>
    </w:p>
    <w:p w:rsidR="00D960C8" w:rsidRPr="005B3E22" w:rsidRDefault="00D960C8" w:rsidP="00D960C8">
      <w:r w:rsidRPr="003A6208">
        <w:t xml:space="preserve">Sarmad </w:t>
      </w:r>
      <w:r w:rsidRPr="003A6208">
        <w:rPr>
          <w:rStyle w:val="Style13ptBold"/>
        </w:rPr>
        <w:t>Ishfaq 23</w:t>
      </w:r>
      <w:r>
        <w:t xml:space="preserve">- </w:t>
      </w:r>
      <w:r w:rsidRPr="003A6208">
        <w:t>independent researcher and writer whose work has been published by Harvard Kennedy School Review, the Diplomat, Open Democracy, Paradigm Shift, Mondoweiss, and Eurasia Review</w:t>
      </w:r>
      <w:r>
        <w:t xml:space="preserve">, and </w:t>
      </w:r>
      <w:r w:rsidRPr="003A6208">
        <w:t>has a master's degree in International Relations from the University of Wollongong in Dubai where he was recognized as the 'Top Graduate'.</w:t>
      </w:r>
      <w:r>
        <w:t xml:space="preserve"> - </w:t>
      </w:r>
      <w:r w:rsidRPr="003A6208">
        <w:t>4-17-2023</w:t>
      </w:r>
      <w:r>
        <w:t xml:space="preserve">, </w:t>
      </w:r>
      <w:r w:rsidRPr="003A6208">
        <w:t xml:space="preserve">"Waning US Hegemony, De-Dollarization, &amp; the Incoming War with China," Paradigm Shift, </w:t>
      </w:r>
      <w:hyperlink r:id="rId27" w:history="1">
        <w:r w:rsidRPr="00A54A99">
          <w:rPr>
            <w:rStyle w:val="Hyperlink"/>
          </w:rPr>
          <w:t>https://www.paradigmshift.com.pk/china-us-world-order/</w:t>
        </w:r>
      </w:hyperlink>
      <w:r>
        <w:t xml:space="preserve"> //nvb </w:t>
      </w:r>
    </w:p>
    <w:p w:rsidR="00D960C8" w:rsidRDefault="00D960C8" w:rsidP="00D960C8">
      <w:r>
        <w:t>China, Russia, and the De-Dollarization Endeavour</w:t>
      </w:r>
    </w:p>
    <w:p w:rsidR="00D960C8" w:rsidRPr="002C33E6" w:rsidRDefault="00D960C8" w:rsidP="00D960C8">
      <w:pPr>
        <w:rPr>
          <w:u w:val="single"/>
        </w:rPr>
      </w:pPr>
      <w:r>
        <w:t xml:space="preserve">The Russia-Ukraine war and impetuous </w:t>
      </w:r>
      <w:r w:rsidRPr="000752E4">
        <w:rPr>
          <w:highlight w:val="cyan"/>
          <w:u w:val="single"/>
        </w:rPr>
        <w:t>Western sanctions on Russia have had ill-fated consequences on the US and its European allies</w:t>
      </w:r>
      <w:r w:rsidRPr="002C33E6">
        <w:rPr>
          <w:u w:val="single"/>
        </w:rPr>
        <w:t>.</w:t>
      </w:r>
      <w:r>
        <w:t xml:space="preserve"> It has catalyzed the process of subverting the once ubiquitous US dollar – also known as de-dollarization</w:t>
      </w:r>
      <w:r w:rsidRPr="002C33E6">
        <w:rPr>
          <w:u w:val="single"/>
        </w:rPr>
        <w:t>. The West’s pressure</w:t>
      </w:r>
      <w:r>
        <w:t xml:space="preserve"> and a supercilious crackdown on Russia </w:t>
      </w:r>
      <w:r w:rsidRPr="002C33E6">
        <w:rPr>
          <w:u w:val="single"/>
        </w:rPr>
        <w:t xml:space="preserve">– from removing the country from SWIFT to freezing its dollar assets </w:t>
      </w:r>
      <w:r>
        <w:t xml:space="preserve">– </w:t>
      </w:r>
      <w:r w:rsidRPr="002C33E6">
        <w:rPr>
          <w:u w:val="single"/>
        </w:rPr>
        <w:t>has allowed the China-Russia alliance to bolster further, economically and otherwise.</w:t>
      </w:r>
    </w:p>
    <w:p w:rsidR="00D960C8" w:rsidRPr="002C33E6" w:rsidRDefault="00D960C8" w:rsidP="00D960C8">
      <w:pPr>
        <w:rPr>
          <w:u w:val="single"/>
        </w:rPr>
      </w:pPr>
    </w:p>
    <w:p w:rsidR="00D960C8" w:rsidRDefault="00D960C8" w:rsidP="00D960C8">
      <w:r w:rsidRPr="002C33E6">
        <w:rPr>
          <w:u w:val="single"/>
        </w:rPr>
        <w:t>In Russia, the yuan has now become the most traded currency</w:t>
      </w:r>
      <w:r>
        <w:t xml:space="preserve">. Trade between both countries reached a record high of $190 billion last year with most of these payments made in their respective currencies. Furthermore, </w:t>
      </w:r>
      <w:r w:rsidRPr="002C33E6">
        <w:rPr>
          <w:u w:val="single"/>
        </w:rPr>
        <w:t>China and India became the two biggest importers of cheap Russian hydrocarbons after the war started which has kept Russia afloat</w:t>
      </w:r>
      <w:r>
        <w:t>. In his recent meeting with President Xi, Putin exclaimed that he is in favor of using the yuan for settlements between Russia and countries across Asia, Africa, and Latin America.</w:t>
      </w:r>
    </w:p>
    <w:p w:rsidR="00D960C8" w:rsidRDefault="00D960C8" w:rsidP="00D960C8"/>
    <w:p w:rsidR="00D960C8" w:rsidRDefault="00D960C8" w:rsidP="00D960C8">
      <w:r>
        <w:t xml:space="preserve">Due to the US’s iniquitous weaponization of the dollar, witnessed with Russia and previously in the unilateral sanctions placed on Iran under Trump, </w:t>
      </w:r>
      <w:r w:rsidRPr="000752E4">
        <w:rPr>
          <w:highlight w:val="cyan"/>
          <w:u w:val="single"/>
        </w:rPr>
        <w:t>many countries are following China and Russia’s lead.</w:t>
      </w:r>
      <w:r>
        <w:t xml:space="preserve"> China and Europe are in the process of building an alternative to the SWIFT system while India is using non-dollar currencies to settle oil purchases from Russia. Saudi Arabia is also flirting with the idea of the petroyuan in contrast to the default petrodollar.</w:t>
      </w:r>
    </w:p>
    <w:p w:rsidR="00D960C8" w:rsidRDefault="00D960C8" w:rsidP="00D960C8"/>
    <w:p w:rsidR="00D960C8" w:rsidRDefault="00D960C8" w:rsidP="00D960C8">
      <w:r>
        <w:t xml:space="preserve">On April 1, 2023, India and </w:t>
      </w:r>
      <w:r w:rsidRPr="000752E4">
        <w:rPr>
          <w:highlight w:val="cyan"/>
        </w:rPr>
        <w:t>Malaysia</w:t>
      </w:r>
      <w:r>
        <w:t xml:space="preserve"> also agreed to settle trade in Indian rupees while UAE and India are in talks of using the Indian rupee to settle non-oil trade. Furthermore, Malaysia has revived a decades-old plan to introduce an IMF alternative called the Asian Monetary Fund. T</w:t>
      </w:r>
      <w:r w:rsidRPr="00932FB9">
        <w:rPr>
          <w:u w:val="single"/>
        </w:rPr>
        <w:t xml:space="preserve">he Malaysian PM has </w:t>
      </w:r>
      <w:r w:rsidRPr="000752E4">
        <w:rPr>
          <w:highlight w:val="cyan"/>
          <w:u w:val="single"/>
        </w:rPr>
        <w:t>said</w:t>
      </w:r>
      <w:r w:rsidRPr="00932FB9">
        <w:rPr>
          <w:u w:val="single"/>
        </w:rPr>
        <w:t xml:space="preserve"> that there is </w:t>
      </w:r>
      <w:r w:rsidRPr="000752E4">
        <w:rPr>
          <w:highlight w:val="cyan"/>
          <w:u w:val="single"/>
        </w:rPr>
        <w:t>no reason</w:t>
      </w:r>
      <w:r w:rsidRPr="00932FB9">
        <w:rPr>
          <w:u w:val="single"/>
        </w:rPr>
        <w:t xml:space="preserve"> for the country </w:t>
      </w:r>
      <w:r w:rsidRPr="000752E4">
        <w:rPr>
          <w:highlight w:val="cyan"/>
          <w:u w:val="single"/>
        </w:rPr>
        <w:t>to</w:t>
      </w:r>
      <w:r w:rsidRPr="00932FB9">
        <w:rPr>
          <w:u w:val="single"/>
        </w:rPr>
        <w:t xml:space="preserve"> continue </w:t>
      </w:r>
      <w:r w:rsidRPr="000752E4">
        <w:rPr>
          <w:highlight w:val="cyan"/>
          <w:u w:val="single"/>
        </w:rPr>
        <w:t>depend</w:t>
      </w:r>
      <w:r w:rsidRPr="000752E4">
        <w:rPr>
          <w:u w:val="single"/>
        </w:rPr>
        <w:t>i</w:t>
      </w:r>
      <w:r w:rsidRPr="00932FB9">
        <w:rPr>
          <w:u w:val="single"/>
        </w:rPr>
        <w:t xml:space="preserve">ng </w:t>
      </w:r>
      <w:r w:rsidRPr="000752E4">
        <w:rPr>
          <w:highlight w:val="cyan"/>
          <w:u w:val="single"/>
        </w:rPr>
        <w:t>on the dollar,</w:t>
      </w:r>
      <w:r w:rsidRPr="00932FB9">
        <w:rPr>
          <w:u w:val="single"/>
        </w:rPr>
        <w:t xml:space="preserve"> </w:t>
      </w:r>
      <w:r w:rsidRPr="000752E4">
        <w:rPr>
          <w:highlight w:val="cyan"/>
          <w:u w:val="single"/>
        </w:rPr>
        <w:t>with China welcoming this move.</w:t>
      </w:r>
    </w:p>
    <w:p w:rsidR="00D960C8" w:rsidRDefault="00D960C8" w:rsidP="00D960C8"/>
    <w:p w:rsidR="00D960C8" w:rsidRPr="00932FB9" w:rsidRDefault="00D960C8" w:rsidP="00D960C8">
      <w:pPr>
        <w:rPr>
          <w:u w:val="single"/>
        </w:rPr>
      </w:pPr>
      <w:r>
        <w:t xml:space="preserve">Most ambitiously, however, has been BRICS’s desire of introducing a new currency altogether. Alexander Babakov, deputy chairman of Russia’s State Duma explained that the </w:t>
      </w:r>
      <w:r w:rsidRPr="00932FB9">
        <w:rPr>
          <w:u w:val="single"/>
        </w:rPr>
        <w:t>nations were in process of introducing a currency backed by gold and other rare-earth materials.</w:t>
      </w:r>
      <w:r>
        <w:t xml:space="preserve"> This would be a drastic change as no country in the world today uses the gold standard. </w:t>
      </w:r>
      <w:r w:rsidRPr="00932FB9">
        <w:rPr>
          <w:u w:val="single"/>
        </w:rPr>
        <w:t xml:space="preserve">Furthermore, the </w:t>
      </w:r>
      <w:r w:rsidRPr="000752E4">
        <w:rPr>
          <w:highlight w:val="cyan"/>
          <w:u w:val="single"/>
        </w:rPr>
        <w:t>rise</w:t>
      </w:r>
      <w:r w:rsidRPr="00932FB9">
        <w:rPr>
          <w:u w:val="single"/>
        </w:rPr>
        <w:t xml:space="preserve"> </w:t>
      </w:r>
      <w:r w:rsidRPr="000752E4">
        <w:rPr>
          <w:highlight w:val="cyan"/>
          <w:u w:val="single"/>
        </w:rPr>
        <w:t>of cryptocurrencies</w:t>
      </w:r>
      <w:r w:rsidRPr="00932FB9">
        <w:rPr>
          <w:u w:val="single"/>
        </w:rPr>
        <w:t xml:space="preserve">, being explored </w:t>
      </w:r>
      <w:r w:rsidRPr="000752E4">
        <w:rPr>
          <w:highlight w:val="cyan"/>
          <w:u w:val="single"/>
        </w:rPr>
        <w:t>by</w:t>
      </w:r>
      <w:r w:rsidRPr="00932FB9">
        <w:rPr>
          <w:u w:val="single"/>
        </w:rPr>
        <w:t xml:space="preserve"> many countries including </w:t>
      </w:r>
      <w:r w:rsidRPr="000752E4">
        <w:rPr>
          <w:highlight w:val="cyan"/>
          <w:u w:val="single"/>
        </w:rPr>
        <w:t>China</w:t>
      </w:r>
      <w:r w:rsidRPr="00932FB9">
        <w:rPr>
          <w:u w:val="single"/>
        </w:rPr>
        <w:t xml:space="preserve">, </w:t>
      </w:r>
      <w:r w:rsidRPr="000752E4">
        <w:rPr>
          <w:highlight w:val="cyan"/>
          <w:u w:val="single"/>
        </w:rPr>
        <w:t>has decreased dependency on traditional fiat currencies.</w:t>
      </w:r>
    </w:p>
    <w:p w:rsidR="00D960C8" w:rsidRDefault="00D960C8" w:rsidP="00D960C8"/>
    <w:p w:rsidR="00D960C8" w:rsidRDefault="00D960C8" w:rsidP="00D960C8">
      <w:pPr>
        <w:rPr>
          <w:u w:val="single"/>
        </w:rPr>
      </w:pPr>
      <w:r>
        <w:t xml:space="preserve">All the above factors </w:t>
      </w:r>
      <w:r w:rsidRPr="00932FB9">
        <w:rPr>
          <w:u w:val="single"/>
        </w:rPr>
        <w:t xml:space="preserve">combined have led to the contraction of dollars in </w:t>
      </w:r>
      <w:r w:rsidRPr="000752E4">
        <w:rPr>
          <w:highlight w:val="cyan"/>
          <w:u w:val="single"/>
        </w:rPr>
        <w:t>global central bank reserves</w:t>
      </w:r>
      <w:r w:rsidRPr="00932FB9">
        <w:rPr>
          <w:u w:val="single"/>
        </w:rPr>
        <w:t xml:space="preserve"> which has </w:t>
      </w:r>
      <w:r w:rsidRPr="000752E4">
        <w:rPr>
          <w:highlight w:val="cyan"/>
          <w:u w:val="single"/>
        </w:rPr>
        <w:t>dropped</w:t>
      </w:r>
      <w:r w:rsidRPr="00932FB9">
        <w:rPr>
          <w:u w:val="single"/>
        </w:rPr>
        <w:t xml:space="preserve"> from around 70% 20 years back to less than 60% today – </w:t>
      </w:r>
      <w:r w:rsidRPr="000752E4">
        <w:rPr>
          <w:highlight w:val="cyan"/>
          <w:u w:val="single"/>
        </w:rPr>
        <w:t>and continues to descend steadily</w:t>
      </w:r>
      <w:r>
        <w:t xml:space="preserve">. In America itself, the economy is not the bulwark that it once was. Three banks recently collapsed and furthermore, the growing cost of food and fuel, due to the Ukraine war, might signal that </w:t>
      </w:r>
      <w:r w:rsidRPr="000752E4">
        <w:rPr>
          <w:highlight w:val="cyan"/>
          <w:u w:val="single"/>
        </w:rPr>
        <w:t>the worst is yet to come</w:t>
      </w:r>
      <w:r>
        <w:t xml:space="preserve">. While the </w:t>
      </w:r>
      <w:r w:rsidRPr="000752E4">
        <w:rPr>
          <w:highlight w:val="cyan"/>
          <w:u w:val="single"/>
        </w:rPr>
        <w:t>dollar</w:t>
      </w:r>
      <w:r>
        <w:t xml:space="preserve"> has had its share of vicissitudes in the past, it </w:t>
      </w:r>
      <w:r w:rsidRPr="000752E4">
        <w:rPr>
          <w:highlight w:val="cyan"/>
          <w:u w:val="single"/>
        </w:rPr>
        <w:t>has</w:t>
      </w:r>
      <w:r>
        <w:t xml:space="preserve"> perhaps </w:t>
      </w:r>
      <w:r w:rsidRPr="000752E4">
        <w:rPr>
          <w:highlight w:val="cyan"/>
          <w:u w:val="single"/>
        </w:rPr>
        <w:t>never been challenged this much</w:t>
      </w:r>
      <w:r w:rsidRPr="00932FB9">
        <w:rPr>
          <w:u w:val="single"/>
        </w:rPr>
        <w:t>, especially exogenously</w:t>
      </w:r>
    </w:p>
    <w:p w:rsidR="009755A9" w:rsidRDefault="009755A9" w:rsidP="009755A9">
      <w:pPr>
        <w:pStyle w:val="Heading3"/>
      </w:pPr>
      <w:r>
        <w:t>China Not Revisionist</w:t>
      </w:r>
    </w:p>
    <w:p w:rsidR="009755A9" w:rsidRPr="00D34709" w:rsidRDefault="009755A9" w:rsidP="009755A9">
      <w:pPr>
        <w:pStyle w:val="Heading4"/>
      </w:pPr>
      <w:r>
        <w:t xml:space="preserve">China is not </w:t>
      </w:r>
      <w:r w:rsidRPr="00D34709">
        <w:t>revisionist</w:t>
      </w:r>
      <w:r w:rsidRPr="00D34709">
        <w:rPr>
          <w:b w:val="0"/>
          <w:bCs/>
        </w:rPr>
        <w:t xml:space="preserve"> – they are seeking </w:t>
      </w:r>
      <w:r w:rsidRPr="00D34709">
        <w:rPr>
          <w:b w:val="0"/>
          <w:bCs/>
          <w:u w:val="single"/>
        </w:rPr>
        <w:t>mutual cooperation</w:t>
      </w:r>
      <w:r w:rsidRPr="00D34709">
        <w:rPr>
          <w:b w:val="0"/>
          <w:bCs/>
        </w:rPr>
        <w:t xml:space="preserve"> in the 21</w:t>
      </w:r>
      <w:r w:rsidRPr="00D34709">
        <w:rPr>
          <w:b w:val="0"/>
          <w:bCs/>
          <w:vertAlign w:val="superscript"/>
        </w:rPr>
        <w:t>st</w:t>
      </w:r>
      <w:r w:rsidRPr="00D34709">
        <w:rPr>
          <w:b w:val="0"/>
          <w:bCs/>
        </w:rPr>
        <w:t xml:space="preserve"> century – frames of democracy vs authoritarianism are </w:t>
      </w:r>
      <w:r w:rsidRPr="00D34709">
        <w:rPr>
          <w:b w:val="0"/>
          <w:bCs/>
          <w:u w:val="single"/>
        </w:rPr>
        <w:t>wrong</w:t>
      </w:r>
    </w:p>
    <w:p w:rsidR="009755A9" w:rsidRDefault="009755A9" w:rsidP="009755A9">
      <w:r>
        <w:t xml:space="preserve">Qin </w:t>
      </w:r>
      <w:r w:rsidRPr="00A60B6D">
        <w:rPr>
          <w:rStyle w:val="Style13ptBold"/>
        </w:rPr>
        <w:t>Gang 22</w:t>
      </w:r>
      <w:r>
        <w:t>, Ambassador Extraordinary &amp; Plenipotentiary of the People’s Republic of China to the United States, "How China Sees the World," National Interest, 12-26-2022, https://nationalinterest.org/feature/how-china-sees-world-206058 Blitz *language edited</w:t>
      </w:r>
    </w:p>
    <w:p w:rsidR="009755A9" w:rsidRPr="004A35B2" w:rsidRDefault="009755A9" w:rsidP="009755A9"/>
    <w:p w:rsidR="009755A9" w:rsidRPr="005A07F6" w:rsidRDefault="009755A9" w:rsidP="009755A9">
      <w:pPr>
        <w:rPr>
          <w:sz w:val="16"/>
        </w:rPr>
      </w:pPr>
      <w:r w:rsidRPr="005A07F6">
        <w:rPr>
          <w:sz w:val="16"/>
        </w:rPr>
        <w:t>The 20th National Congress of the Communist Party of China (CPC) was held in October. The CPC has thus started on a new journey, and so has China’s development. The thinking of Chinese Communists, as stated at this Party Congress, not only determines China’s direction but also has a sure impact on the world’s future.</w:t>
      </w:r>
    </w:p>
    <w:p w:rsidR="009755A9" w:rsidRPr="00D34709" w:rsidRDefault="009755A9" w:rsidP="009755A9">
      <w:pPr>
        <w:rPr>
          <w:sz w:val="16"/>
        </w:rPr>
      </w:pPr>
      <w:r w:rsidRPr="00A60B6D">
        <w:rPr>
          <w:rStyle w:val="StyleUnderline"/>
        </w:rPr>
        <w:t xml:space="preserve">Just as people’s worldviews fundamentally shape the ways they choose to engage with the world, the </w:t>
      </w:r>
      <w:r w:rsidRPr="00D34709">
        <w:rPr>
          <w:rStyle w:val="Emphasis"/>
        </w:rPr>
        <w:t>same</w:t>
      </w:r>
      <w:r w:rsidRPr="00A60B6D">
        <w:rPr>
          <w:rStyle w:val="StyleUnderline"/>
        </w:rPr>
        <w:t xml:space="preserve"> holds true for </w:t>
      </w:r>
      <w:r w:rsidRPr="00D34709">
        <w:rPr>
          <w:rStyle w:val="Emphasis"/>
        </w:rPr>
        <w:t>countries</w:t>
      </w:r>
      <w:r w:rsidRPr="00D34709">
        <w:rPr>
          <w:sz w:val="16"/>
        </w:rPr>
        <w:t xml:space="preserve"> and</w:t>
      </w:r>
      <w:r>
        <w:rPr>
          <w:rStyle w:val="StyleUnderline"/>
          <w:sz w:val="16"/>
          <w:u w:val="none"/>
        </w:rPr>
        <w:t xml:space="preserve"> </w:t>
      </w:r>
      <w:r w:rsidRPr="00D34709">
        <w:rPr>
          <w:sz w:val="16"/>
        </w:rPr>
        <w:t xml:space="preserve">political parties. It has been reaffirmed at the Party Congress that </w:t>
      </w:r>
      <w:r w:rsidRPr="00846875">
        <w:rPr>
          <w:rStyle w:val="StyleUnderline"/>
          <w:highlight w:val="cyan"/>
        </w:rPr>
        <w:t>China is committed to</w:t>
      </w:r>
      <w:r w:rsidRPr="00A60B6D">
        <w:rPr>
          <w:rStyle w:val="StyleUnderline"/>
        </w:rPr>
        <w:t xml:space="preserve"> its foreign policy goals of </w:t>
      </w:r>
      <w:r w:rsidRPr="00846875">
        <w:rPr>
          <w:rStyle w:val="StyleUnderline"/>
          <w:highlight w:val="cyan"/>
        </w:rPr>
        <w:t xml:space="preserve">upholding </w:t>
      </w:r>
      <w:r w:rsidRPr="00846875">
        <w:rPr>
          <w:rStyle w:val="Emphasis"/>
          <w:highlight w:val="cyan"/>
        </w:rPr>
        <w:t>world peace</w:t>
      </w:r>
      <w:r w:rsidRPr="00846875">
        <w:rPr>
          <w:rStyle w:val="StyleUnderline"/>
          <w:highlight w:val="cyan"/>
        </w:rPr>
        <w:t xml:space="preserve"> and</w:t>
      </w:r>
      <w:r w:rsidRPr="00A60B6D">
        <w:rPr>
          <w:rStyle w:val="StyleUnderline"/>
        </w:rPr>
        <w:t xml:space="preserve"> promoting </w:t>
      </w:r>
      <w:r w:rsidRPr="00846875">
        <w:rPr>
          <w:rStyle w:val="Emphasis"/>
          <w:highlight w:val="cyan"/>
        </w:rPr>
        <w:t>common development</w:t>
      </w:r>
      <w:r w:rsidRPr="00D34709">
        <w:rPr>
          <w:sz w:val="16"/>
        </w:rPr>
        <w:t xml:space="preserve">, and </w:t>
      </w:r>
      <w:r w:rsidRPr="00A60B6D">
        <w:rPr>
          <w:rStyle w:val="StyleUnderline"/>
        </w:rPr>
        <w:t xml:space="preserve">it remains dedicated to building a </w:t>
      </w:r>
      <w:r w:rsidRPr="004013A3">
        <w:rPr>
          <w:rStyle w:val="Emphasis"/>
        </w:rPr>
        <w:t>community</w:t>
      </w:r>
      <w:r w:rsidRPr="00A60B6D">
        <w:rPr>
          <w:rStyle w:val="StyleUnderline"/>
        </w:rPr>
        <w:t xml:space="preserve"> with a shared future for </w:t>
      </w:r>
      <w:r w:rsidRPr="00DE34BB">
        <w:rPr>
          <w:sz w:val="16"/>
        </w:rPr>
        <w:t>[</w:t>
      </w:r>
      <w:r w:rsidRPr="00E11D71">
        <w:rPr>
          <w:rStyle w:val="StyleUnderline"/>
          <w:sz w:val="16"/>
          <w:szCs w:val="16"/>
          <w:u w:val="none"/>
        </w:rPr>
        <w:t>mankind</w:t>
      </w:r>
      <w:r>
        <w:rPr>
          <w:sz w:val="16"/>
        </w:rPr>
        <w:t xml:space="preserve">] </w:t>
      </w:r>
      <w:r>
        <w:rPr>
          <w:rStyle w:val="StyleUnderline"/>
        </w:rPr>
        <w:t>humankind</w:t>
      </w:r>
      <w:r w:rsidRPr="00D34709">
        <w:rPr>
          <w:sz w:val="16"/>
        </w:rPr>
        <w:t xml:space="preserve">. </w:t>
      </w:r>
      <w:r w:rsidRPr="00846875">
        <w:rPr>
          <w:rStyle w:val="StyleUnderline"/>
          <w:highlight w:val="cyan"/>
        </w:rPr>
        <w:t>Such an</w:t>
      </w:r>
      <w:r w:rsidRPr="00D34709">
        <w:rPr>
          <w:sz w:val="16"/>
        </w:rPr>
        <w:t xml:space="preserve"> official, </w:t>
      </w:r>
      <w:r w:rsidRPr="00846875">
        <w:rPr>
          <w:rStyle w:val="StyleUnderline"/>
          <w:highlight w:val="cyan"/>
        </w:rPr>
        <w:t xml:space="preserve">open declaration of the CPC’s worldview </w:t>
      </w:r>
      <w:r w:rsidRPr="00846875">
        <w:rPr>
          <w:rStyle w:val="Emphasis"/>
          <w:highlight w:val="cyan"/>
        </w:rPr>
        <w:t>sheds light</w:t>
      </w:r>
      <w:r w:rsidRPr="00846875">
        <w:rPr>
          <w:rStyle w:val="StyleUnderline"/>
          <w:highlight w:val="cyan"/>
        </w:rPr>
        <w:t xml:space="preserve"> on the way it </w:t>
      </w:r>
      <w:r w:rsidRPr="00846875">
        <w:rPr>
          <w:rStyle w:val="Emphasis"/>
          <w:highlight w:val="cyan"/>
        </w:rPr>
        <w:t>engages</w:t>
      </w:r>
      <w:r w:rsidRPr="00846875">
        <w:rPr>
          <w:rStyle w:val="StyleUnderline"/>
          <w:highlight w:val="cyan"/>
        </w:rPr>
        <w:t xml:space="preserve"> with the world</w:t>
      </w:r>
      <w:r w:rsidRPr="00D34709">
        <w:rPr>
          <w:sz w:val="16"/>
        </w:rPr>
        <w:t>.</w:t>
      </w:r>
    </w:p>
    <w:p w:rsidR="009755A9" w:rsidRDefault="009755A9" w:rsidP="009755A9">
      <w:pPr>
        <w:rPr>
          <w:rStyle w:val="StyleUnderline"/>
        </w:rPr>
      </w:pPr>
      <w:r w:rsidRPr="00846875">
        <w:rPr>
          <w:rStyle w:val="StyleUnderline"/>
          <w:highlight w:val="cyan"/>
        </w:rPr>
        <w:t>Looking at the world as a community</w:t>
      </w:r>
      <w:r w:rsidRPr="005A07F6">
        <w:rPr>
          <w:sz w:val="16"/>
        </w:rPr>
        <w:t xml:space="preserve"> with a shared future naturally </w:t>
      </w:r>
      <w:r w:rsidRPr="00846875">
        <w:rPr>
          <w:rStyle w:val="StyleUnderline"/>
          <w:highlight w:val="cyan"/>
        </w:rPr>
        <w:t>leads to</w:t>
      </w:r>
      <w:r w:rsidRPr="005A07F6">
        <w:rPr>
          <w:sz w:val="16"/>
        </w:rPr>
        <w:t xml:space="preserve"> a path of reform, opening up, and </w:t>
      </w:r>
      <w:r w:rsidRPr="00846875">
        <w:rPr>
          <w:rStyle w:val="Emphasis"/>
          <w:highlight w:val="cyan"/>
        </w:rPr>
        <w:t>win-win cooperation</w:t>
      </w:r>
      <w:r w:rsidRPr="005A07F6">
        <w:rPr>
          <w:sz w:val="16"/>
        </w:rPr>
        <w:t xml:space="preserve">. In the past decade, </w:t>
      </w:r>
      <w:r w:rsidRPr="00A60B6D">
        <w:rPr>
          <w:rStyle w:val="StyleUnderline"/>
        </w:rPr>
        <w:t xml:space="preserve">China has established twenty-one pilot </w:t>
      </w:r>
      <w:r w:rsidRPr="003B257A">
        <w:rPr>
          <w:rStyle w:val="Emphasis"/>
        </w:rPr>
        <w:t>free trade zones</w:t>
      </w:r>
      <w:r w:rsidRPr="00A60B6D">
        <w:rPr>
          <w:rStyle w:val="StyleUnderline"/>
        </w:rPr>
        <w:t xml:space="preserve"> and increased the</w:t>
      </w:r>
      <w:r w:rsidRPr="005A07F6">
        <w:rPr>
          <w:sz w:val="16"/>
        </w:rPr>
        <w:t xml:space="preserve"> Free Trade Agreements (</w:t>
      </w:r>
      <w:r w:rsidRPr="00A60B6D">
        <w:rPr>
          <w:rStyle w:val="StyleUnderline"/>
        </w:rPr>
        <w:t>FTA</w:t>
      </w:r>
      <w:r w:rsidRPr="005A07F6">
        <w:rPr>
          <w:sz w:val="16"/>
        </w:rPr>
        <w:t xml:space="preserve">) </w:t>
      </w:r>
      <w:r w:rsidRPr="00A60B6D">
        <w:rPr>
          <w:rStyle w:val="StyleUnderline"/>
        </w:rPr>
        <w:t>it has signed from ten to nineteen</w:t>
      </w:r>
      <w:r w:rsidRPr="005A07F6">
        <w:rPr>
          <w:sz w:val="16"/>
        </w:rPr>
        <w:t xml:space="preserve">, which include the Regional Comprehensive Economic Partnership (RCEP), the biggest FTA in the world. Pre-establishment national treatment has been given to foreign investors across the board, and the items on the negative list for their investment have been curtailed to thirty-one from the original ninety-three. China’s market entities have soared to over 160 million. According to the World Bank, China ranks thirty-first globally in the Ease of Doing Business Ranking, up by sixty-five spots in ten years. Given this record, </w:t>
      </w:r>
      <w:r w:rsidRPr="00A60B6D">
        <w:rPr>
          <w:rStyle w:val="StyleUnderline"/>
        </w:rPr>
        <w:t xml:space="preserve">people should </w:t>
      </w:r>
      <w:r w:rsidRPr="003B257A">
        <w:rPr>
          <w:rStyle w:val="Emphasis"/>
        </w:rPr>
        <w:t>think twice</w:t>
      </w:r>
      <w:r w:rsidRPr="00A60B6D">
        <w:rPr>
          <w:rStyle w:val="StyleUnderline"/>
        </w:rPr>
        <w:t xml:space="preserve"> about the veracity and true intentions when they hear </w:t>
      </w:r>
      <w:r w:rsidRPr="003B257A">
        <w:rPr>
          <w:rStyle w:val="Emphasis"/>
        </w:rPr>
        <w:t>grumblings</w:t>
      </w:r>
      <w:r w:rsidRPr="00A60B6D">
        <w:rPr>
          <w:rStyle w:val="StyleUnderline"/>
        </w:rPr>
        <w:t xml:space="preserve"> about China “moving backwards” in reform and opening up, or “having lost America.”</w:t>
      </w:r>
    </w:p>
    <w:p w:rsidR="009755A9" w:rsidRPr="005A07F6" w:rsidRDefault="009755A9" w:rsidP="009755A9">
      <w:pPr>
        <w:rPr>
          <w:sz w:val="16"/>
        </w:rPr>
      </w:pPr>
      <w:r w:rsidRPr="005A07F6">
        <w:rPr>
          <w:sz w:val="16"/>
        </w:rPr>
        <w:t xml:space="preserve">Looking at the world as a community with a shared future naturally leads to the path of peaceful development. </w:t>
      </w:r>
      <w:r w:rsidRPr="00846875">
        <w:rPr>
          <w:rStyle w:val="StyleUnderline"/>
          <w:highlight w:val="cyan"/>
        </w:rPr>
        <w:t>China’s development means</w:t>
      </w:r>
      <w:r w:rsidRPr="00A60B6D">
        <w:rPr>
          <w:rStyle w:val="StyleUnderline"/>
        </w:rPr>
        <w:t xml:space="preserve"> a stronger </w:t>
      </w:r>
      <w:r w:rsidRPr="003B257A">
        <w:rPr>
          <w:rStyle w:val="Emphasis"/>
        </w:rPr>
        <w:t xml:space="preserve">force for </w:t>
      </w:r>
      <w:r w:rsidRPr="00846875">
        <w:rPr>
          <w:rStyle w:val="Emphasis"/>
          <w:highlight w:val="cyan"/>
        </w:rPr>
        <w:t>peace</w:t>
      </w:r>
      <w:r w:rsidRPr="00A60B6D">
        <w:rPr>
          <w:rStyle w:val="StyleUnderline"/>
        </w:rPr>
        <w:t xml:space="preserve">, </w:t>
      </w:r>
      <w:r w:rsidRPr="00846875">
        <w:rPr>
          <w:rStyle w:val="StyleUnderline"/>
          <w:highlight w:val="cyan"/>
        </w:rPr>
        <w:t>not a growing power poised to “</w:t>
      </w:r>
      <w:r w:rsidRPr="00846875">
        <w:rPr>
          <w:rStyle w:val="Emphasis"/>
          <w:highlight w:val="cyan"/>
        </w:rPr>
        <w:t>break</w:t>
      </w:r>
      <w:r w:rsidRPr="00846875">
        <w:rPr>
          <w:rStyle w:val="StyleUnderline"/>
          <w:highlight w:val="cyan"/>
        </w:rPr>
        <w:t xml:space="preserve"> the </w:t>
      </w:r>
      <w:r w:rsidRPr="00846875">
        <w:rPr>
          <w:rStyle w:val="Emphasis"/>
          <w:highlight w:val="cyan"/>
        </w:rPr>
        <w:t>s</w:t>
      </w:r>
      <w:r w:rsidRPr="00A60B6D">
        <w:rPr>
          <w:rStyle w:val="StyleUnderline"/>
        </w:rPr>
        <w:t xml:space="preserve">tatus </w:t>
      </w:r>
      <w:r w:rsidRPr="00846875">
        <w:rPr>
          <w:rStyle w:val="Emphasis"/>
          <w:highlight w:val="cyan"/>
        </w:rPr>
        <w:t>quo</w:t>
      </w:r>
      <w:r w:rsidRPr="00A60B6D">
        <w:rPr>
          <w:rStyle w:val="StyleUnderline"/>
        </w:rPr>
        <w:t>,</w:t>
      </w:r>
      <w:r w:rsidRPr="005A07F6">
        <w:rPr>
          <w:sz w:val="16"/>
        </w:rPr>
        <w:t>” as some call it. The tension across the Taiwan Strait was not created by the Chinese mainland breaking the status quo, but by “Taiwan independence” separatists and external forces continually challenging the status quo of “one China.” In the case of the East China Sea, it was Japan who attempted to “nationalize” Diaoyu Dao ten years ago, altering the “status quo” between China and Japan of agreeing to put aside differences. In the South China Sea, the status quo is that regional countries are consulting on a code of conduct that will lead to meaningful and effective rules for the region. As to the border issues between China and India, the status quo is that both sides are willing to ease the situation and jointly protect peace along their borders.</w:t>
      </w:r>
    </w:p>
    <w:p w:rsidR="009755A9" w:rsidRPr="005A07F6" w:rsidRDefault="009755A9" w:rsidP="009755A9">
      <w:pPr>
        <w:rPr>
          <w:sz w:val="16"/>
        </w:rPr>
      </w:pPr>
      <w:r w:rsidRPr="009125E3">
        <w:rPr>
          <w:rStyle w:val="StyleUnderline"/>
        </w:rPr>
        <w:t xml:space="preserve">China is </w:t>
      </w:r>
      <w:r w:rsidRPr="003B257A">
        <w:rPr>
          <w:rStyle w:val="Emphasis"/>
        </w:rPr>
        <w:t>highly concerned</w:t>
      </w:r>
      <w:r w:rsidRPr="009125E3">
        <w:rPr>
          <w:rStyle w:val="StyleUnderline"/>
        </w:rPr>
        <w:t xml:space="preserve"> about</w:t>
      </w:r>
      <w:r w:rsidRPr="005A07F6">
        <w:rPr>
          <w:sz w:val="16"/>
        </w:rPr>
        <w:t xml:space="preserve"> the situation in </w:t>
      </w:r>
      <w:r w:rsidRPr="00846875">
        <w:rPr>
          <w:rStyle w:val="StyleUnderline"/>
          <w:highlight w:val="cyan"/>
        </w:rPr>
        <w:t>Ukraine</w:t>
      </w:r>
      <w:r w:rsidRPr="005A07F6">
        <w:rPr>
          <w:sz w:val="16"/>
        </w:rPr>
        <w:t xml:space="preserve">. Though deeply saddening, </w:t>
      </w:r>
      <w:r w:rsidRPr="009125E3">
        <w:rPr>
          <w:rStyle w:val="StyleUnderline"/>
        </w:rPr>
        <w:t xml:space="preserve">what has been happening there </w:t>
      </w:r>
      <w:r w:rsidRPr="00846875">
        <w:rPr>
          <w:rStyle w:val="StyleUnderline"/>
          <w:highlight w:val="cyan"/>
        </w:rPr>
        <w:t>reveals</w:t>
      </w:r>
      <w:r w:rsidRPr="009125E3">
        <w:rPr>
          <w:rStyle w:val="StyleUnderline"/>
        </w:rPr>
        <w:t xml:space="preserve"> some </w:t>
      </w:r>
      <w:r w:rsidRPr="003B257A">
        <w:rPr>
          <w:rStyle w:val="Emphasis"/>
        </w:rPr>
        <w:t xml:space="preserve">important </w:t>
      </w:r>
      <w:r w:rsidRPr="00846875">
        <w:rPr>
          <w:rStyle w:val="Emphasis"/>
          <w:highlight w:val="cyan"/>
        </w:rPr>
        <w:t>lessons</w:t>
      </w:r>
      <w:r w:rsidRPr="009125E3">
        <w:rPr>
          <w:rStyle w:val="StyleUnderline"/>
        </w:rPr>
        <w:t xml:space="preserve">: conflicts and </w:t>
      </w:r>
      <w:r w:rsidRPr="00846875">
        <w:rPr>
          <w:rStyle w:val="StyleUnderline"/>
          <w:highlight w:val="cyan"/>
        </w:rPr>
        <w:t xml:space="preserve">wars produce </w:t>
      </w:r>
      <w:r w:rsidRPr="00846875">
        <w:rPr>
          <w:rStyle w:val="Emphasis"/>
          <w:highlight w:val="cyan"/>
        </w:rPr>
        <w:t>no winner</w:t>
      </w:r>
      <w:r w:rsidRPr="009125E3">
        <w:rPr>
          <w:rStyle w:val="StyleUnderline"/>
        </w:rPr>
        <w:t xml:space="preserve">; there is no simple solution to a </w:t>
      </w:r>
      <w:r w:rsidRPr="003B257A">
        <w:rPr>
          <w:rStyle w:val="Emphasis"/>
        </w:rPr>
        <w:t>complex issue</w:t>
      </w:r>
      <w:r w:rsidRPr="009125E3">
        <w:rPr>
          <w:rStyle w:val="StyleUnderline"/>
        </w:rPr>
        <w:t xml:space="preserve">; </w:t>
      </w:r>
      <w:r w:rsidRPr="00846875">
        <w:rPr>
          <w:rStyle w:val="StyleUnderline"/>
          <w:highlight w:val="cyan"/>
        </w:rPr>
        <w:t xml:space="preserve">confrontation between major countries </w:t>
      </w:r>
      <w:r w:rsidRPr="00846875">
        <w:rPr>
          <w:rStyle w:val="Emphasis"/>
          <w:highlight w:val="cyan"/>
        </w:rPr>
        <w:t>must be avoided</w:t>
      </w:r>
      <w:r w:rsidRPr="005A07F6">
        <w:rPr>
          <w:sz w:val="16"/>
        </w:rPr>
        <w:t xml:space="preserve">. The most urgent task for the moment is to promote peace talks between Russia and Ukraine as well as dialogue between the United States, the EU, NATO, and Russia. In the long term, people must realize that </w:t>
      </w:r>
      <w:r w:rsidRPr="003B257A">
        <w:rPr>
          <w:rStyle w:val="StyleUnderline"/>
        </w:rPr>
        <w:t>grounding</w:t>
      </w:r>
      <w:r w:rsidRPr="009125E3">
        <w:rPr>
          <w:rStyle w:val="StyleUnderline"/>
        </w:rPr>
        <w:t xml:space="preserve"> one’s own security on other countries’ insecurity </w:t>
      </w:r>
      <w:r w:rsidRPr="003B257A">
        <w:rPr>
          <w:rStyle w:val="Emphasis"/>
        </w:rPr>
        <w:t>won’t work</w:t>
      </w:r>
      <w:r w:rsidRPr="005A07F6">
        <w:rPr>
          <w:sz w:val="16"/>
        </w:rPr>
        <w:t>; it is necessary to establish a balanced, effective, and sustainable European security framework. There is no choice other than this.</w:t>
      </w:r>
    </w:p>
    <w:p w:rsidR="009755A9" w:rsidRPr="005A07F6" w:rsidRDefault="009755A9" w:rsidP="009755A9">
      <w:pPr>
        <w:rPr>
          <w:sz w:val="16"/>
        </w:rPr>
      </w:pPr>
      <w:r>
        <w:rPr>
          <w:sz w:val="16"/>
        </w:rPr>
        <w:t>[</w:t>
      </w:r>
      <w:r w:rsidRPr="005A07F6">
        <w:rPr>
          <w:sz w:val="16"/>
        </w:rPr>
        <w:t>Mankind</w:t>
      </w:r>
      <w:r>
        <w:rPr>
          <w:sz w:val="16"/>
        </w:rPr>
        <w:t>]</w:t>
      </w:r>
      <w:r w:rsidRPr="005A07F6">
        <w:rPr>
          <w:sz w:val="16"/>
        </w:rPr>
        <w:t xml:space="preserve"> </w:t>
      </w:r>
      <w:r>
        <w:rPr>
          <w:sz w:val="16"/>
        </w:rPr>
        <w:t xml:space="preserve">humankind </w:t>
      </w:r>
      <w:r w:rsidRPr="005A07F6">
        <w:rPr>
          <w:sz w:val="16"/>
        </w:rPr>
        <w:t xml:space="preserve">went through multiple crossroads in the twentieth century. Now </w:t>
      </w:r>
      <w:r w:rsidRPr="005A07F6">
        <w:rPr>
          <w:rStyle w:val="StyleUnderline"/>
        </w:rPr>
        <w:t xml:space="preserve">we have come to the </w:t>
      </w:r>
      <w:r w:rsidRPr="003B257A">
        <w:rPr>
          <w:rStyle w:val="Emphasis"/>
        </w:rPr>
        <w:t>first crossroads</w:t>
      </w:r>
      <w:r w:rsidRPr="005A07F6">
        <w:rPr>
          <w:rStyle w:val="StyleUnderline"/>
        </w:rPr>
        <w:t xml:space="preserve"> of the twenty-first century</w:t>
      </w:r>
      <w:r w:rsidRPr="005A07F6">
        <w:rPr>
          <w:sz w:val="16"/>
        </w:rPr>
        <w:t xml:space="preserve">: the pandemic has not been over after three years; global economic, financial, and energy crises emerge one after another; an economic recession is looming large; and more conflicts seem impending. At such a juncture, </w:t>
      </w:r>
      <w:r w:rsidRPr="005A07F6">
        <w:rPr>
          <w:rStyle w:val="StyleUnderline"/>
        </w:rPr>
        <w:t xml:space="preserve">will the world continue to </w:t>
      </w:r>
      <w:r w:rsidRPr="00FF4FD3">
        <w:rPr>
          <w:rStyle w:val="Emphasis"/>
        </w:rPr>
        <w:t>embrace</w:t>
      </w:r>
      <w:r w:rsidRPr="005A07F6">
        <w:rPr>
          <w:rStyle w:val="StyleUnderline"/>
        </w:rPr>
        <w:t xml:space="preserve"> a brave new century, or will it </w:t>
      </w:r>
      <w:r w:rsidRPr="00FF4FD3">
        <w:rPr>
          <w:rStyle w:val="Emphasis"/>
        </w:rPr>
        <w:t>succumb</w:t>
      </w:r>
      <w:r w:rsidRPr="005A07F6">
        <w:rPr>
          <w:rStyle w:val="StyleUnderline"/>
        </w:rPr>
        <w:t xml:space="preserve"> to the </w:t>
      </w:r>
      <w:r w:rsidRPr="00FF4FD3">
        <w:rPr>
          <w:rStyle w:val="Emphasis"/>
        </w:rPr>
        <w:t>beaten path</w:t>
      </w:r>
      <w:r w:rsidRPr="005A07F6">
        <w:rPr>
          <w:rStyle w:val="StyleUnderline"/>
        </w:rPr>
        <w:t xml:space="preserve"> of the last century</w:t>
      </w:r>
      <w:r w:rsidRPr="005A07F6">
        <w:rPr>
          <w:sz w:val="16"/>
        </w:rPr>
        <w:t>? This depends on the choice of people of all countries, including the American people.</w:t>
      </w:r>
    </w:p>
    <w:p w:rsidR="009755A9" w:rsidRPr="005A07F6" w:rsidRDefault="009755A9" w:rsidP="009755A9">
      <w:pPr>
        <w:rPr>
          <w:sz w:val="16"/>
        </w:rPr>
      </w:pPr>
      <w:r w:rsidRPr="00846875">
        <w:rPr>
          <w:rStyle w:val="StyleUnderline"/>
          <w:highlight w:val="cyan"/>
        </w:rPr>
        <w:t>If people choose to see the world from a “democracy vs. authoritarianism” perspective, they will</w:t>
      </w:r>
      <w:r w:rsidRPr="005A07F6">
        <w:rPr>
          <w:rStyle w:val="StyleUnderline"/>
        </w:rPr>
        <w:t xml:space="preserve"> very likely </w:t>
      </w:r>
      <w:r w:rsidRPr="00846875">
        <w:rPr>
          <w:rStyle w:val="Emphasis"/>
          <w:highlight w:val="cyan"/>
        </w:rPr>
        <w:t>usher i</w:t>
      </w:r>
      <w:r w:rsidRPr="00FF4FD3">
        <w:rPr>
          <w:rStyle w:val="Emphasis"/>
        </w:rPr>
        <w:t>n</w:t>
      </w:r>
      <w:r w:rsidRPr="005A07F6">
        <w:rPr>
          <w:rStyle w:val="StyleUnderline"/>
        </w:rPr>
        <w:t xml:space="preserve"> a world of </w:t>
      </w:r>
      <w:r w:rsidRPr="00FF4FD3">
        <w:rPr>
          <w:rStyle w:val="Emphasis"/>
        </w:rPr>
        <w:t>division</w:t>
      </w:r>
      <w:r w:rsidRPr="005A07F6">
        <w:rPr>
          <w:sz w:val="16"/>
        </w:rPr>
        <w:t xml:space="preserve">, competition, </w:t>
      </w:r>
      <w:r w:rsidRPr="005A07F6">
        <w:rPr>
          <w:rStyle w:val="StyleUnderline"/>
        </w:rPr>
        <w:t xml:space="preserve">and </w:t>
      </w:r>
      <w:r w:rsidRPr="00FF4FD3">
        <w:rPr>
          <w:rStyle w:val="Emphasis"/>
        </w:rPr>
        <w:t>conflict</w:t>
      </w:r>
      <w:r w:rsidRPr="005A07F6">
        <w:rPr>
          <w:rStyle w:val="StyleUnderline"/>
        </w:rPr>
        <w:t xml:space="preserve">; but if they view the world as a </w:t>
      </w:r>
      <w:r w:rsidRPr="00FF4FD3">
        <w:rPr>
          <w:rStyle w:val="Emphasis"/>
        </w:rPr>
        <w:t>community</w:t>
      </w:r>
      <w:r w:rsidRPr="005A07F6">
        <w:rPr>
          <w:rStyle w:val="StyleUnderline"/>
        </w:rPr>
        <w:t xml:space="preserve"> with a </w:t>
      </w:r>
      <w:r w:rsidRPr="00FF4FD3">
        <w:rPr>
          <w:rStyle w:val="Emphasis"/>
        </w:rPr>
        <w:t>shared future</w:t>
      </w:r>
      <w:r w:rsidRPr="005A07F6">
        <w:rPr>
          <w:rStyle w:val="StyleUnderline"/>
        </w:rPr>
        <w:t xml:space="preserve">, then openness, cooperation, and win-win outcomes will be the </w:t>
      </w:r>
      <w:r w:rsidRPr="00FF4FD3">
        <w:rPr>
          <w:rStyle w:val="Emphasis"/>
        </w:rPr>
        <w:t>fruits of their choice</w:t>
      </w:r>
      <w:r w:rsidRPr="005A07F6">
        <w:rPr>
          <w:sz w:val="16"/>
        </w:rPr>
        <w:t xml:space="preserve">. As President Xi Jinping stressed in his meeting with President Joe Biden in Bali last month, the world is big enough for the two countries to develop themselves and prosper together. </w:t>
      </w:r>
      <w:r w:rsidRPr="00846875">
        <w:rPr>
          <w:rStyle w:val="StyleUnderline"/>
          <w:highlight w:val="cyan"/>
        </w:rPr>
        <w:t>China-U.S. relations should not be</w:t>
      </w:r>
      <w:r w:rsidRPr="005A07F6">
        <w:rPr>
          <w:rStyle w:val="StyleUnderline"/>
        </w:rPr>
        <w:t xml:space="preserve"> a </w:t>
      </w:r>
      <w:r w:rsidRPr="00846875">
        <w:rPr>
          <w:rStyle w:val="Emphasis"/>
          <w:highlight w:val="cyan"/>
        </w:rPr>
        <w:t>zero-sum</w:t>
      </w:r>
      <w:r w:rsidRPr="007C7E99">
        <w:rPr>
          <w:rStyle w:val="Emphasis"/>
        </w:rPr>
        <w:t xml:space="preserve"> game</w:t>
      </w:r>
      <w:r w:rsidRPr="005A07F6">
        <w:rPr>
          <w:rStyle w:val="StyleUnderline"/>
        </w:rPr>
        <w:t xml:space="preserve"> where one side out-competes the other or </w:t>
      </w:r>
      <w:r w:rsidRPr="007C7E99">
        <w:rPr>
          <w:rStyle w:val="Emphasis"/>
        </w:rPr>
        <w:t>thrives</w:t>
      </w:r>
      <w:r w:rsidRPr="005A07F6">
        <w:rPr>
          <w:rStyle w:val="StyleUnderline"/>
        </w:rPr>
        <w:t xml:space="preserve"> at the </w:t>
      </w:r>
      <w:r w:rsidRPr="007C7E99">
        <w:rPr>
          <w:rStyle w:val="Emphasis"/>
        </w:rPr>
        <w:t>expense</w:t>
      </w:r>
      <w:r w:rsidRPr="005A07F6">
        <w:rPr>
          <w:rStyle w:val="StyleUnderline"/>
        </w:rPr>
        <w:t xml:space="preserve"> of the other</w:t>
      </w:r>
      <w:r w:rsidRPr="005A07F6">
        <w:rPr>
          <w:sz w:val="16"/>
        </w:rPr>
        <w:t xml:space="preserve">. China and the United States now share more common interests, not less. This is how the notion of a community with a shared future for </w:t>
      </w:r>
      <w:r>
        <w:rPr>
          <w:sz w:val="16"/>
        </w:rPr>
        <w:t>[</w:t>
      </w:r>
      <w:r w:rsidRPr="005A07F6">
        <w:rPr>
          <w:sz w:val="16"/>
        </w:rPr>
        <w:t>mankind</w:t>
      </w:r>
      <w:r>
        <w:rPr>
          <w:sz w:val="16"/>
        </w:rPr>
        <w:t>] humankind</w:t>
      </w:r>
      <w:r w:rsidRPr="005A07F6">
        <w:rPr>
          <w:sz w:val="16"/>
        </w:rPr>
        <w:t xml:space="preserve"> mirrors in China-U.S. relations.</w:t>
      </w:r>
    </w:p>
    <w:p w:rsidR="009755A9" w:rsidRPr="005A07F6" w:rsidRDefault="009755A9" w:rsidP="009755A9">
      <w:pPr>
        <w:rPr>
          <w:sz w:val="16"/>
        </w:rPr>
      </w:pPr>
      <w:r w:rsidRPr="005A07F6">
        <w:rPr>
          <w:sz w:val="16"/>
        </w:rPr>
        <w:t xml:space="preserve">The </w:t>
      </w:r>
      <w:r w:rsidRPr="00846875">
        <w:rPr>
          <w:rStyle w:val="Emphasis"/>
          <w:highlight w:val="cyan"/>
        </w:rPr>
        <w:t>differences</w:t>
      </w:r>
      <w:r w:rsidRPr="005A07F6">
        <w:rPr>
          <w:rStyle w:val="StyleUnderline"/>
        </w:rPr>
        <w:t xml:space="preserve"> between China and the United States</w:t>
      </w:r>
      <w:r w:rsidRPr="005A07F6">
        <w:rPr>
          <w:sz w:val="16"/>
        </w:rPr>
        <w:t>—in history, culture, social system, and development path—</w:t>
      </w:r>
      <w:r w:rsidRPr="00846875">
        <w:rPr>
          <w:rStyle w:val="StyleUnderline"/>
          <w:highlight w:val="cyan"/>
        </w:rPr>
        <w:t>will</w:t>
      </w:r>
      <w:r w:rsidRPr="005A07F6">
        <w:rPr>
          <w:sz w:val="16"/>
        </w:rPr>
        <w:t xml:space="preserve"> most probably </w:t>
      </w:r>
      <w:r w:rsidRPr="00846875">
        <w:rPr>
          <w:rStyle w:val="StyleUnderline"/>
          <w:highlight w:val="cyan"/>
        </w:rPr>
        <w:t>remain</w:t>
      </w:r>
      <w:r w:rsidRPr="005A07F6">
        <w:rPr>
          <w:sz w:val="16"/>
        </w:rPr>
        <w:t xml:space="preserve"> in 100 years. </w:t>
      </w:r>
      <w:r w:rsidRPr="00846875">
        <w:rPr>
          <w:rStyle w:val="StyleUnderline"/>
          <w:highlight w:val="cyan"/>
        </w:rPr>
        <w:t>But</w:t>
      </w:r>
      <w:r w:rsidRPr="005A07F6">
        <w:rPr>
          <w:rStyle w:val="StyleUnderline"/>
        </w:rPr>
        <w:t xml:space="preserve"> as residents of the same world, </w:t>
      </w:r>
      <w:r w:rsidRPr="00846875">
        <w:rPr>
          <w:rStyle w:val="StyleUnderline"/>
          <w:highlight w:val="cyan"/>
        </w:rPr>
        <w:t>we should</w:t>
      </w:r>
      <w:r w:rsidRPr="005A07F6">
        <w:rPr>
          <w:rStyle w:val="StyleUnderline"/>
        </w:rPr>
        <w:t xml:space="preserve"> and can </w:t>
      </w:r>
      <w:r w:rsidRPr="00DE34BB">
        <w:rPr>
          <w:rStyle w:val="Emphasis"/>
        </w:rPr>
        <w:t>listen</w:t>
      </w:r>
      <w:r w:rsidRPr="005A07F6">
        <w:rPr>
          <w:rStyle w:val="StyleUnderline"/>
        </w:rPr>
        <w:t xml:space="preserve"> to each other</w:t>
      </w:r>
      <w:r w:rsidRPr="005A07F6">
        <w:rPr>
          <w:sz w:val="16"/>
        </w:rPr>
        <w:t xml:space="preserve">, narrow our gap in perceptions of the world, and </w:t>
      </w:r>
      <w:r w:rsidRPr="00846875">
        <w:rPr>
          <w:rStyle w:val="StyleUnderline"/>
        </w:rPr>
        <w:t xml:space="preserve">explore a way to </w:t>
      </w:r>
      <w:r w:rsidRPr="00846875">
        <w:rPr>
          <w:rStyle w:val="StyleUnderline"/>
          <w:highlight w:val="cyan"/>
        </w:rPr>
        <w:t>get along based on</w:t>
      </w:r>
      <w:r w:rsidRPr="00846875">
        <w:rPr>
          <w:rStyle w:val="StyleUnderline"/>
        </w:rPr>
        <w:t xml:space="preserve"> mutual respect, peaceful coexistence, and </w:t>
      </w:r>
      <w:r w:rsidRPr="00846875">
        <w:rPr>
          <w:rStyle w:val="Emphasis"/>
          <w:highlight w:val="cyan"/>
        </w:rPr>
        <w:t>win-win cooperation</w:t>
      </w:r>
      <w:r w:rsidRPr="005A07F6">
        <w:rPr>
          <w:sz w:val="16"/>
        </w:rPr>
        <w:t>.</w:t>
      </w:r>
    </w:p>
    <w:p w:rsidR="009755A9" w:rsidRPr="009755A9" w:rsidRDefault="009755A9" w:rsidP="009755A9">
      <w:pPr>
        <w:rPr>
          <w:sz w:val="16"/>
        </w:rPr>
      </w:pPr>
      <w:r w:rsidRPr="005A07F6">
        <w:rPr>
          <w:sz w:val="16"/>
        </w:rPr>
        <w:t>The Chinese people are looking to the American people to make the right choice.</w:t>
      </w:r>
    </w:p>
    <w:p w:rsidR="00D960C8" w:rsidRDefault="00D960C8" w:rsidP="00D960C8">
      <w:pPr>
        <w:pStyle w:val="Heading2"/>
      </w:pPr>
      <w:r>
        <w:t>Iran</w:t>
      </w:r>
    </w:p>
    <w:p w:rsidR="00D960C8" w:rsidRPr="0066093F" w:rsidRDefault="00D960C8" w:rsidP="00D960C8">
      <w:pPr>
        <w:pStyle w:val="Heading4"/>
      </w:pPr>
      <w:r>
        <w:t>Iran, China, and Russia counterbalancing now</w:t>
      </w:r>
    </w:p>
    <w:p w:rsidR="00D960C8" w:rsidRPr="006A0A50" w:rsidRDefault="00D960C8" w:rsidP="00D960C8">
      <w:r>
        <w:t xml:space="preserve">Ahmad </w:t>
      </w:r>
      <w:r w:rsidRPr="006A0A50">
        <w:rPr>
          <w:rStyle w:val="Style13ptBold"/>
        </w:rPr>
        <w:t>Hashemi 23</w:t>
      </w:r>
      <w:r>
        <w:t xml:space="preserve">- </w:t>
      </w:r>
      <w:r w:rsidRPr="006A0A50">
        <w:t>Research Fellow at the Hudson Institute</w:t>
      </w:r>
      <w:r>
        <w:t xml:space="preserve">, 1-19-2023, "What Does China’s Iranian Consulate Mean for America?," National Interest, </w:t>
      </w:r>
      <w:hyperlink r:id="rId28" w:history="1">
        <w:r w:rsidRPr="00A54A99">
          <w:rPr>
            <w:rStyle w:val="Hyperlink"/>
          </w:rPr>
          <w:t>https://nationalinterest.org/feature/what-does-china%E2%80%99s-iranian-consulate-mean-america-206129</w:t>
        </w:r>
      </w:hyperlink>
      <w:r>
        <w:t xml:space="preserve"> //nvb</w:t>
      </w:r>
    </w:p>
    <w:p w:rsidR="00D960C8" w:rsidRPr="006A0A50" w:rsidRDefault="00D960C8" w:rsidP="00D960C8">
      <w:r w:rsidRPr="006A0A50">
        <w:rPr>
          <w:u w:val="single"/>
        </w:rPr>
        <w:t>On December 21</w:t>
      </w:r>
      <w:r w:rsidRPr="00EF0313">
        <w:rPr>
          <w:highlight w:val="cyan"/>
          <w:u w:val="single"/>
        </w:rPr>
        <w:t>, China</w:t>
      </w:r>
      <w:r w:rsidRPr="006A0A50">
        <w:rPr>
          <w:u w:val="single"/>
        </w:rPr>
        <w:t xml:space="preserve"> officially </w:t>
      </w:r>
      <w:r w:rsidRPr="00EF0313">
        <w:rPr>
          <w:highlight w:val="cyan"/>
          <w:u w:val="single"/>
        </w:rPr>
        <w:t>opened</w:t>
      </w:r>
      <w:r w:rsidRPr="006A0A50">
        <w:rPr>
          <w:u w:val="single"/>
        </w:rPr>
        <w:t xml:space="preserve"> </w:t>
      </w:r>
      <w:r w:rsidRPr="00EF0313">
        <w:rPr>
          <w:highlight w:val="cyan"/>
          <w:u w:val="single"/>
        </w:rPr>
        <w:t>its</w:t>
      </w:r>
      <w:r w:rsidRPr="006A0A50">
        <w:rPr>
          <w:u w:val="single"/>
        </w:rPr>
        <w:t xml:space="preserve"> first consulate </w:t>
      </w:r>
      <w:r w:rsidRPr="00EF0313">
        <w:rPr>
          <w:highlight w:val="cyan"/>
          <w:u w:val="single"/>
        </w:rPr>
        <w:t>general in</w:t>
      </w:r>
      <w:r w:rsidRPr="006A0A50">
        <w:rPr>
          <w:u w:val="single"/>
        </w:rPr>
        <w:t xml:space="preserve"> Bandar Abbas, </w:t>
      </w:r>
      <w:r w:rsidRPr="00EF0313">
        <w:rPr>
          <w:highlight w:val="cyan"/>
          <w:u w:val="single"/>
        </w:rPr>
        <w:t>Iran</w:t>
      </w:r>
      <w:r w:rsidRPr="006A0A50">
        <w:rPr>
          <w:u w:val="single"/>
        </w:rPr>
        <w:t xml:space="preserve">’s most important southern sea </w:t>
      </w:r>
      <w:r w:rsidRPr="00EF0313">
        <w:rPr>
          <w:highlight w:val="cyan"/>
          <w:u w:val="single"/>
        </w:rPr>
        <w:t>transportation hub.</w:t>
      </w:r>
      <w:r w:rsidRPr="006A0A50">
        <w:t xml:space="preserve"> The Chinese Communist Party (CCP) and Iran both praised the move as a step towards further </w:t>
      </w:r>
      <w:hyperlink r:id="rId29" w:history="1">
        <w:r w:rsidRPr="006A0A50">
          <w:rPr>
            <w:rStyle w:val="Hyperlink"/>
          </w:rPr>
          <w:t>cementing</w:t>
        </w:r>
      </w:hyperlink>
      <w:r w:rsidRPr="006A0A50">
        <w:t xml:space="preserve"> bilateral ties. </w:t>
      </w:r>
      <w:r w:rsidRPr="006A0A50">
        <w:rPr>
          <w:u w:val="single"/>
        </w:rPr>
        <w:t>The Chinese ambassador to Iran </w:t>
      </w:r>
      <w:hyperlink r:id="rId30" w:tgtFrame="_blank" w:history="1">
        <w:r w:rsidRPr="006A0A50">
          <w:rPr>
            <w:rStyle w:val="Hyperlink"/>
          </w:rPr>
          <w:t>hailed</w:t>
        </w:r>
      </w:hyperlink>
      <w:r w:rsidRPr="006A0A50">
        <w:rPr>
          <w:u w:val="single"/>
        </w:rPr>
        <w:t> the move as a landmark moment in China-Iran relations,</w:t>
      </w:r>
      <w:r w:rsidRPr="006A0A50">
        <w:t xml:space="preserve"> while Iran’s former ambassador to China said that he </w:t>
      </w:r>
      <w:hyperlink r:id="rId31" w:tgtFrame="_blank" w:history="1">
        <w:r w:rsidRPr="006A0A50">
          <w:rPr>
            <w:rStyle w:val="Hyperlink"/>
          </w:rPr>
          <w:t>anticipated</w:t>
        </w:r>
      </w:hyperlink>
      <w:r w:rsidRPr="006A0A50">
        <w:t> Beijing to play a leading role in developing Iran’s southern coastal regions.</w:t>
      </w:r>
    </w:p>
    <w:p w:rsidR="00D960C8" w:rsidRPr="006A0A50" w:rsidRDefault="00D960C8" w:rsidP="00D960C8">
      <w:r w:rsidRPr="006A0A50">
        <w:t>Why Does the Consulate Matter?</w:t>
      </w:r>
    </w:p>
    <w:p w:rsidR="00D960C8" w:rsidRPr="006A0A50" w:rsidRDefault="00D960C8" w:rsidP="00D960C8">
      <w:r w:rsidRPr="006A0A50">
        <w:t>To better understand the importance of this development, one must grasp the bigger picture, starting with the signing of a semi-secretive twenty-five-year strategic cooperation document.</w:t>
      </w:r>
    </w:p>
    <w:p w:rsidR="00D960C8" w:rsidRPr="006A0A50" w:rsidRDefault="00D960C8" w:rsidP="00D960C8">
      <w:r w:rsidRPr="006A0A50">
        <w:t>This consulate opening comes after the </w:t>
      </w:r>
      <w:hyperlink r:id="rId32" w:tgtFrame="_blank" w:history="1">
        <w:r w:rsidRPr="006A0A50">
          <w:rPr>
            <w:rStyle w:val="Hyperlink"/>
          </w:rPr>
          <w:t>signing</w:t>
        </w:r>
      </w:hyperlink>
      <w:r w:rsidRPr="006A0A50">
        <w:t xml:space="preserve"> of an agreement known as the </w:t>
      </w:r>
      <w:r w:rsidRPr="006A0A50">
        <w:rPr>
          <w:u w:val="single"/>
        </w:rPr>
        <w:t>“Comprehensive Strategic Partnership between Iran and China”</w:t>
      </w:r>
      <w:r w:rsidRPr="006A0A50">
        <w:t xml:space="preserve"> in March 2021, following an initial agreement during Chinese president Xi Jinping’s visit to Tehran in January 2016.</w:t>
      </w:r>
    </w:p>
    <w:p w:rsidR="00D960C8" w:rsidRPr="006A0A50" w:rsidRDefault="00D960C8" w:rsidP="00D960C8">
      <w:r w:rsidRPr="006A0A50">
        <w:t>Though the details of this document have not been made public, according to some </w:t>
      </w:r>
      <w:hyperlink r:id="rId33" w:tgtFrame="_blank" w:history="1">
        <w:r w:rsidRPr="006A0A50">
          <w:rPr>
            <w:rStyle w:val="Hyperlink"/>
          </w:rPr>
          <w:t>reports</w:t>
        </w:r>
      </w:hyperlink>
      <w:r w:rsidRPr="006A0A50">
        <w:t>, the agreement includes special concessions given to China by Iran, including selling Iranian oil, gas, and petrochemical products at a guaranteed discounted price; the leasing of certain Iranian islands to China; and approving the establishment of a Chinese military base to secure Beijing’s facilities in Iran’s restive southern provinces.</w:t>
      </w:r>
    </w:p>
    <w:p w:rsidR="00D960C8" w:rsidRPr="006A0A50" w:rsidRDefault="00D960C8" w:rsidP="00D960C8">
      <w:r w:rsidRPr="006A0A50">
        <w:t>To some Iran experts, with the signing of the twenty-five-year deal, Tehran has become a de facto </w:t>
      </w:r>
      <w:hyperlink r:id="rId34" w:tgtFrame="_blank" w:history="1">
        <w:r w:rsidRPr="006A0A50">
          <w:rPr>
            <w:rStyle w:val="Hyperlink"/>
          </w:rPr>
          <w:t>Chinese colony</w:t>
        </w:r>
      </w:hyperlink>
      <w:r w:rsidRPr="006A0A50">
        <w:t> and is even vulnerable to a demographic change and a massive influx of Chinese nationals. Other pundits </w:t>
      </w:r>
      <w:hyperlink r:id="rId35" w:tgtFrame="_blank" w:history="1">
        <w:r w:rsidRPr="006A0A50">
          <w:rPr>
            <w:rStyle w:val="Hyperlink"/>
          </w:rPr>
          <w:t>contend</w:t>
        </w:r>
      </w:hyperlink>
      <w:r w:rsidRPr="006A0A50">
        <w:t> that China’s endgame is to build an espionage hub in Iran under the agreement.</w:t>
      </w:r>
    </w:p>
    <w:p w:rsidR="00D960C8" w:rsidRPr="006A0A50" w:rsidRDefault="00D960C8" w:rsidP="00D960C8">
      <w:r w:rsidRPr="006A0A50">
        <w:t>Could China’s Military Suppress the Uprising in Iran?</w:t>
      </w:r>
    </w:p>
    <w:p w:rsidR="00D960C8" w:rsidRPr="006A0A50" w:rsidRDefault="00D960C8" w:rsidP="00D960C8">
      <w:r w:rsidRPr="006A0A50">
        <w:t>While both counties are determined to expand bilateral ties, the Iranian government faces an unprecedented domestic challenge as the nationwide protests enter their fourth month. The clerical regime has failed to subdue its youth, who seek structural transformation—i.e., regime change—and Tehran may need to ask for external support to quell opposition.</w:t>
      </w:r>
    </w:p>
    <w:p w:rsidR="00D960C8" w:rsidRPr="006A0A50" w:rsidRDefault="00D960C8" w:rsidP="00D960C8">
      <w:r w:rsidRPr="006A0A50">
        <w:t>There is a precedent for seeking help from foreign fighters and non-Iranian </w:t>
      </w:r>
      <w:hyperlink r:id="rId36" w:history="1">
        <w:r w:rsidRPr="006A0A50">
          <w:rPr>
            <w:rStyle w:val="Hyperlink"/>
          </w:rPr>
          <w:t>militia groups</w:t>
        </w:r>
      </w:hyperlink>
      <w:r w:rsidRPr="006A0A50">
        <w:t>. Indeed, Shia citizens from Iraq, Afghanistan, Pakistan, and Yemen have been turned into groupings formed by Iran's Islamic Revolutionary Guard Corps.</w:t>
      </w:r>
    </w:p>
    <w:p w:rsidR="00D960C8" w:rsidRPr="006A0A50" w:rsidRDefault="00D960C8" w:rsidP="00D960C8">
      <w:r w:rsidRPr="006A0A50">
        <w:t>Consider the following examples. In early November 2022, it was </w:t>
      </w:r>
      <w:hyperlink r:id="rId37" w:tgtFrame="_blank" w:history="1">
        <w:r w:rsidRPr="006A0A50">
          <w:rPr>
            <w:rStyle w:val="Hyperlink"/>
          </w:rPr>
          <w:t>reported</w:t>
        </w:r>
      </w:hyperlink>
      <w:r w:rsidRPr="006A0A50">
        <w:t> that Iraqi Hashd al-Shaabi and Kata’ib Hezbollah forces arrived in Iran, probably to help suppress protesters. In March 2019, a senior Iranian official </w:t>
      </w:r>
      <w:hyperlink r:id="rId38" w:tgtFrame="_blank" w:history="1">
        <w:r w:rsidRPr="006A0A50">
          <w:rPr>
            <w:rStyle w:val="Hyperlink"/>
          </w:rPr>
          <w:t>stated</w:t>
        </w:r>
      </w:hyperlink>
      <w:r w:rsidRPr="006A0A50">
        <w:t> that Tehran could use Shia militias from other parts of the Middle East to crack down on popular uprisings in Iran. Amid the protests during the 2009 presidential Iranian election, also known as the Green Movement, Tehran </w:t>
      </w:r>
      <w:hyperlink r:id="rId39" w:tgtFrame="_blank" w:history="1">
        <w:r w:rsidRPr="006A0A50">
          <w:rPr>
            <w:rStyle w:val="Hyperlink"/>
          </w:rPr>
          <w:t>reportedly brought</w:t>
        </w:r>
      </w:hyperlink>
      <w:r w:rsidRPr="006A0A50">
        <w:t> foreign agents to persecute Iranian protesters.</w:t>
      </w:r>
    </w:p>
    <w:p w:rsidR="00D960C8" w:rsidRPr="006A0A50" w:rsidRDefault="00D960C8" w:rsidP="00D960C8">
      <w:r w:rsidRPr="006A0A50">
        <w:t>Nevertheless, the People’s Liberation Army (PLA) of China is a much harder sell. Iran is aware that deploying the non-Muslim, officially atheist PLA in the streets of Iran could backfire spectacularly. China, too, is quite reluctant to deploy its security forces abroad, let alone in the never-ending conflicts in the Middle East. Yet, as the world’s </w:t>
      </w:r>
      <w:hyperlink r:id="rId40" w:tgtFrame="_blank" w:history="1">
        <w:r w:rsidRPr="006A0A50">
          <w:rPr>
            <w:rStyle w:val="Hyperlink"/>
          </w:rPr>
          <w:t>leading executioners and human rights violators</w:t>
        </w:r>
      </w:hyperlink>
      <w:r w:rsidRPr="006A0A50">
        <w:t>, Iran and China can share their expertise, and the CCP may assist the clerical establishment in Iran by providing it with anti-riot equipment and know-how on detecting and tracking Iranian protesters. </w:t>
      </w:r>
    </w:p>
    <w:p w:rsidR="00D960C8" w:rsidRPr="006A0A50" w:rsidRDefault="00D960C8" w:rsidP="00D960C8">
      <w:r w:rsidRPr="006A0A50">
        <w:t>What Brings Communist China and Islamist Iran Together?</w:t>
      </w:r>
    </w:p>
    <w:p w:rsidR="00D960C8" w:rsidRPr="006A0A50" w:rsidRDefault="00D960C8" w:rsidP="00D960C8">
      <w:r w:rsidRPr="006A0A50">
        <w:t xml:space="preserve">Despite initial appearances, </w:t>
      </w:r>
      <w:r w:rsidRPr="00BA067E">
        <w:rPr>
          <w:u w:val="single"/>
        </w:rPr>
        <w:t xml:space="preserve">both the clerical regime in Iran and the Chinese Communist Party </w:t>
      </w:r>
      <w:proofErr w:type="gramStart"/>
      <w:r w:rsidRPr="00BA067E">
        <w:rPr>
          <w:u w:val="single"/>
        </w:rPr>
        <w:t>have</w:t>
      </w:r>
      <w:proofErr w:type="gramEnd"/>
      <w:r w:rsidRPr="00BA067E">
        <w:rPr>
          <w:u w:val="single"/>
        </w:rPr>
        <w:t xml:space="preserve"> values that bind them together.</w:t>
      </w:r>
    </w:p>
    <w:p w:rsidR="00D960C8" w:rsidRPr="006A0A50" w:rsidRDefault="00D960C8" w:rsidP="00D960C8">
      <w:r w:rsidRPr="00EF0313">
        <w:rPr>
          <w:highlight w:val="cyan"/>
          <w:u w:val="single"/>
        </w:rPr>
        <w:t>The regimes in Iran and China loathe human rights and see Western democracy as a non-indigenous, invading, and harmful foreign concept</w:t>
      </w:r>
      <w:r w:rsidRPr="00EF0313">
        <w:rPr>
          <w:highlight w:val="cyan"/>
        </w:rPr>
        <w:t>.</w:t>
      </w:r>
      <w:r w:rsidRPr="006A0A50">
        <w:t xml:space="preserve"> The Chinese development model promises countries like Iran and Arab Gulf states prosperity and economic progress, devoid of headaches such as political opening and human rights. This is why the CCP’s friends and foes alike are inclined to imitate the Chinese governance model in the Middle East and some other parts of the developing world. </w:t>
      </w:r>
      <w:r w:rsidRPr="00BA067E">
        <w:rPr>
          <w:u w:val="single"/>
        </w:rPr>
        <w:t>If anything, Iran’s “</w:t>
      </w:r>
      <w:hyperlink r:id="rId41" w:history="1">
        <w:r w:rsidRPr="00BA067E">
          <w:rPr>
            <w:rStyle w:val="Hyperlink"/>
          </w:rPr>
          <w:t>Look to the East</w:t>
        </w:r>
      </w:hyperlink>
      <w:r w:rsidRPr="00BA067E">
        <w:rPr>
          <w:u w:val="single"/>
        </w:rPr>
        <w:t>” foreign policy orientation and Saudi Arabia’s recent “Pivot to Asia” approach show that China’s rise to prominence has made its alternative, authoritarian development model more fashionable among other developing countries, especially as democracy is in </w:t>
      </w:r>
      <w:hyperlink r:id="rId42" w:tgtFrame="_blank" w:history="1">
        <w:r w:rsidRPr="00BA067E">
          <w:rPr>
            <w:rStyle w:val="Hyperlink"/>
          </w:rPr>
          <w:t>decline</w:t>
        </w:r>
      </w:hyperlink>
      <w:r w:rsidRPr="00BA067E">
        <w:rPr>
          <w:u w:val="single"/>
        </w:rPr>
        <w:t> globally</w:t>
      </w:r>
      <w:r w:rsidRPr="006A0A50">
        <w:t>.</w:t>
      </w:r>
    </w:p>
    <w:p w:rsidR="00D960C8" w:rsidRPr="00BA067E" w:rsidRDefault="00D960C8" w:rsidP="00D960C8">
      <w:pPr>
        <w:rPr>
          <w:u w:val="single"/>
        </w:rPr>
      </w:pPr>
      <w:r w:rsidRPr="00BA067E">
        <w:rPr>
          <w:u w:val="single"/>
        </w:rPr>
        <w:t xml:space="preserve">Both the Iranian regime and the CCP despise Uncle Sam. </w:t>
      </w:r>
      <w:r w:rsidRPr="00EF0313">
        <w:rPr>
          <w:highlight w:val="cyan"/>
          <w:u w:val="single"/>
        </w:rPr>
        <w:t>Iran and China, along with Russia, seek to weaken what is known as the “U.S.-led rules-based world order” under the disguise of advocating for a multipolar world.</w:t>
      </w:r>
      <w:r w:rsidRPr="006A0A50">
        <w:t xml:space="preserve"> The China-led multipolar world promises such revisionist countries like Iran an opportunity to play a larger role </w:t>
      </w:r>
      <w:r w:rsidRPr="00EF0313">
        <w:rPr>
          <w:highlight w:val="cyan"/>
        </w:rPr>
        <w:t xml:space="preserve">by </w:t>
      </w:r>
      <w:r w:rsidRPr="00EF0313">
        <w:rPr>
          <w:highlight w:val="cyan"/>
          <w:u w:val="single"/>
        </w:rPr>
        <w:t>diminishing America’s sole superpower status.</w:t>
      </w:r>
    </w:p>
    <w:p w:rsidR="00D960C8" w:rsidRPr="006A0A50" w:rsidRDefault="00D960C8" w:rsidP="00D960C8">
      <w:r w:rsidRPr="006A0A50">
        <w:t>Both Tehran and Beijing have pursued a policy of demographic reengineering. By </w:t>
      </w:r>
      <w:hyperlink r:id="rId43" w:history="1">
        <w:r w:rsidRPr="006A0A50">
          <w:rPr>
            <w:rStyle w:val="Hyperlink"/>
          </w:rPr>
          <w:t>replacing</w:t>
        </w:r>
      </w:hyperlink>
      <w:r w:rsidRPr="006A0A50">
        <w:t> Turkic Uighur Muslims with Han Chinese settlers, the CCP plans to gain further political control over the whole Xinjiang region and create a population that is sympathetic to Beijing. Using the same playbook, the clerical regime in Iran seeks to subdue non-Persian ethnic groups by turning them into minorities in their own ethnic heartland via demographic reengineering. In a leaked letter, former Iranian vice president Sayed Mohammad-Ali Abtahi </w:t>
      </w:r>
      <w:hyperlink r:id="rId44" w:tgtFrame="_blank" w:history="1">
        <w:r w:rsidRPr="006A0A50">
          <w:rPr>
            <w:rStyle w:val="Hyperlink"/>
          </w:rPr>
          <w:t>suggests</w:t>
        </w:r>
      </w:hyperlink>
      <w:r w:rsidRPr="006A0A50">
        <w:t> the forced migration of indigenous Ahwazi Arabs out of Ahwaz (Khuzestan) province and their replacement with non-indigenous but loyal settlers, particularly ethnic Persians.</w:t>
      </w:r>
    </w:p>
    <w:p w:rsidR="00D960C8" w:rsidRPr="006A0A50" w:rsidRDefault="00D960C8" w:rsidP="00D960C8">
      <w:r w:rsidRPr="006A0A50">
        <w:t>Is the Consulate a Security Threat to America?</w:t>
      </w:r>
    </w:p>
    <w:p w:rsidR="00D960C8" w:rsidRPr="006A0A50" w:rsidRDefault="00D960C8" w:rsidP="00D960C8">
      <w:r w:rsidRPr="006A0A50">
        <w:t xml:space="preserve">Since 2012, when </w:t>
      </w:r>
      <w:proofErr w:type="gramStart"/>
      <w:r w:rsidRPr="006A0A50">
        <w:t>Xi</w:t>
      </w:r>
      <w:proofErr w:type="gramEnd"/>
      <w:r w:rsidRPr="006A0A50">
        <w:t xml:space="preserve"> consolidated control over the party, the </w:t>
      </w:r>
      <w:r w:rsidRPr="00BA067E">
        <w:rPr>
          <w:u w:val="single"/>
        </w:rPr>
        <w:t xml:space="preserve">CCP has become increasingly assertive in its global military and geopolitical dominance. </w:t>
      </w:r>
      <w:r w:rsidRPr="006A0A50">
        <w:t xml:space="preserve">Not surprisingly, </w:t>
      </w:r>
      <w:proofErr w:type="gramStart"/>
      <w:r w:rsidRPr="006A0A50">
        <w:t>Xi</w:t>
      </w:r>
      <w:proofErr w:type="gramEnd"/>
      <w:r w:rsidRPr="006A0A50">
        <w:t xml:space="preserve"> has changed the </w:t>
      </w:r>
      <w:r w:rsidRPr="00BA067E">
        <w:rPr>
          <w:u w:val="single"/>
        </w:rPr>
        <w:t>CCP’s traditional foreign policy approach, ending “peaceful ascendance” and seeking superpower status and the eventual replacement of America</w:t>
      </w:r>
      <w:r w:rsidRPr="006A0A50">
        <w:t>. “Wolf warrior” diplomacy and the recent </w:t>
      </w:r>
      <w:hyperlink r:id="rId45" w:tgtFrame="_blank" w:history="1">
        <w:r w:rsidRPr="006A0A50">
          <w:rPr>
            <w:rStyle w:val="Hyperlink"/>
          </w:rPr>
          <w:t>reassignment</w:t>
        </w:r>
      </w:hyperlink>
      <w:r w:rsidRPr="006A0A50">
        <w:t> of the combative Zhao Lijian as China’s chief diplomat, the Belt and Road Initiative (BRI), debt trap diplomacy, and </w:t>
      </w:r>
      <w:hyperlink r:id="rId46" w:tgtFrame="_blank" w:history="1">
        <w:r w:rsidRPr="006A0A50">
          <w:rPr>
            <w:rStyle w:val="Hyperlink"/>
          </w:rPr>
          <w:t>accelerating</w:t>
        </w:r>
      </w:hyperlink>
      <w:r w:rsidRPr="006A0A50">
        <w:t> plans to take over Taiwan are some of the changes in China’s foreign policy approach that either began or gained momentum under Xi’s reign.</w:t>
      </w:r>
    </w:p>
    <w:p w:rsidR="00D960C8" w:rsidRPr="006A0A50" w:rsidRDefault="00D960C8" w:rsidP="00D960C8">
      <w:r w:rsidRPr="006A0A50">
        <w:t>In tandem with its efforts to rapidly achieve global primacy, the CCP </w:t>
      </w:r>
      <w:hyperlink r:id="rId47" w:tgtFrame="_blank" w:history="1">
        <w:r w:rsidRPr="006A0A50">
          <w:rPr>
            <w:rStyle w:val="Hyperlink"/>
          </w:rPr>
          <w:t>established</w:t>
        </w:r>
      </w:hyperlink>
      <w:r w:rsidRPr="006A0A50">
        <w:t> its first overseas military base in Djibouti in 2017, </w:t>
      </w:r>
      <w:hyperlink r:id="rId48" w:tgtFrame="_blank" w:history="1">
        <w:r w:rsidRPr="006A0A50">
          <w:rPr>
            <w:rStyle w:val="Hyperlink"/>
          </w:rPr>
          <w:t>deployed</w:t>
        </w:r>
      </w:hyperlink>
      <w:r w:rsidRPr="006A0A50">
        <w:t> its first flotilla to the Gulf, and </w:t>
      </w:r>
      <w:hyperlink r:id="rId49" w:tgtFrame="_blank" w:history="1">
        <w:r w:rsidRPr="006A0A50">
          <w:rPr>
            <w:rStyle w:val="Hyperlink"/>
          </w:rPr>
          <w:t>reached</w:t>
        </w:r>
      </w:hyperlink>
      <w:r w:rsidRPr="006A0A50">
        <w:t xml:space="preserve"> strategic partnerships with Algeria, Egypt, the United Arab Emirates, and Iran. Xi’s </w:t>
      </w:r>
      <w:r w:rsidRPr="00BA067E">
        <w:rPr>
          <w:u w:val="single"/>
        </w:rPr>
        <w:t>China has, for the first time, also </w:t>
      </w:r>
      <w:hyperlink r:id="rId50" w:tgtFrame="_blank" w:history="1">
        <w:r w:rsidRPr="00BA067E">
          <w:rPr>
            <w:rStyle w:val="Hyperlink"/>
          </w:rPr>
          <w:t>staged</w:t>
        </w:r>
      </w:hyperlink>
      <w:r w:rsidRPr="00BA067E">
        <w:rPr>
          <w:u w:val="single"/>
        </w:rPr>
        <w:t xml:space="preserve"> multiple naval drills with Russia and Iran. </w:t>
      </w:r>
      <w:r w:rsidRPr="006A0A50">
        <w:t xml:space="preserve">Now, China is reportedly planning to open a military base on the northern shores of the Gulf. While the southern coast of the Arabian Gulf is a U.S.-friendly neighborhood, the northern part </w:t>
      </w:r>
      <w:r w:rsidRPr="00BA067E">
        <w:rPr>
          <w:u w:val="single"/>
        </w:rPr>
        <w:t>(</w:t>
      </w:r>
      <w:r w:rsidRPr="00EF0313">
        <w:rPr>
          <w:highlight w:val="cyan"/>
          <w:u w:val="single"/>
        </w:rPr>
        <w:t>Iran) is a hotbed of anti-Americanism and geopolitical revisionism.</w:t>
      </w:r>
    </w:p>
    <w:p w:rsidR="00D960C8" w:rsidRPr="00BA067E" w:rsidRDefault="00D960C8" w:rsidP="00D960C8">
      <w:pPr>
        <w:rPr>
          <w:u w:val="single"/>
        </w:rPr>
      </w:pPr>
      <w:r w:rsidRPr="00BA067E">
        <w:rPr>
          <w:u w:val="single"/>
        </w:rPr>
        <w:t>A strong Chinese diplomatic, economic, security, and military presence in the northern part of this crucial waterway is not a welcome development for the United States for a variety of reasons:</w:t>
      </w:r>
    </w:p>
    <w:p w:rsidR="00D960C8" w:rsidRPr="006A0A50" w:rsidRDefault="00D960C8" w:rsidP="00D960C8">
      <w:r w:rsidRPr="006A0A50">
        <w:t>The fight for global primacy is intensifying</w:t>
      </w:r>
    </w:p>
    <w:p w:rsidR="00D960C8" w:rsidRPr="006A0A50" w:rsidRDefault="00D960C8" w:rsidP="00D960C8">
      <w:r w:rsidRPr="006A0A50">
        <w:t>China’s traditional foreign policy—known as the “peaceful rise” to great power status—was replaced by a more assertive one under Xi Jinping. Despite its COVID-19 hiccup, Xi’s China continues to not-so-peacefully rise to become a global economic and military powerhouse, and its ascent to global prominence poses a security challenge to America’s supremacy amid the intensified New Cold War between the two superpowers. Skeptics don’t </w:t>
      </w:r>
      <w:hyperlink r:id="rId51" w:tgtFrame="_blank" w:history="1">
        <w:r w:rsidRPr="006A0A50">
          <w:rPr>
            <w:rStyle w:val="Hyperlink"/>
          </w:rPr>
          <w:t>rule out</w:t>
        </w:r>
      </w:hyperlink>
      <w:r w:rsidRPr="006A0A50">
        <w:t> a scenario where China’s security goals change, prompting it to engage in systemic conflict with the United States across the world. In that case, the energy-rich Gulf region is going to be a key U.S.-CCP battlefield in the war for global supremacy. The opening of a Chinese consulate in the northern part of the Arabian Gulf can be interpreted as a step in that direction.</w:t>
      </w:r>
    </w:p>
    <w:p w:rsidR="00D960C8" w:rsidRPr="006A0A50" w:rsidRDefault="00D960C8" w:rsidP="00D960C8">
      <w:r w:rsidRPr="006A0A50">
        <w:t>Great power competition and dominating two strategic straits</w:t>
      </w:r>
    </w:p>
    <w:p w:rsidR="00D960C8" w:rsidRPr="00BA067E" w:rsidRDefault="00D960C8" w:rsidP="00D960C8">
      <w:pPr>
        <w:rPr>
          <w:u w:val="single"/>
        </w:rPr>
      </w:pPr>
      <w:r w:rsidRPr="006A0A50">
        <w:t xml:space="preserve">If China decides to engage in systemic conflict with the United States, dominating transportation hubs, strategic canals, waterways, and straits would be key. Strangulating America in the strategic straits of Hormuz and Bab al-Mandab would become essential and is one of China’s long-term objectives in its competition with the United States. </w:t>
      </w:r>
      <w:r w:rsidRPr="00BA067E">
        <w:rPr>
          <w:u w:val="single"/>
        </w:rPr>
        <w:t xml:space="preserve">America may have a sizable military presence in the Arabian Gulf region that secures the Strait of Hormuz for now, but </w:t>
      </w:r>
      <w:r w:rsidRPr="00EF0313">
        <w:rPr>
          <w:highlight w:val="cyan"/>
          <w:u w:val="single"/>
        </w:rPr>
        <w:t>as a counterbalancing act, Iran can help China establish its security, intelligence, and military foothold in the Gulf</w:t>
      </w:r>
      <w:r w:rsidRPr="00BA067E">
        <w:rPr>
          <w:u w:val="single"/>
        </w:rPr>
        <w:t>.</w:t>
      </w:r>
    </w:p>
    <w:p w:rsidR="00D960C8" w:rsidRPr="00BA067E" w:rsidRDefault="00D960C8" w:rsidP="00D960C8">
      <w:pPr>
        <w:rPr>
          <w:u w:val="single"/>
        </w:rPr>
      </w:pPr>
      <w:r w:rsidRPr="006A0A50">
        <w:t xml:space="preserve">As for the Bab al-Mandab Strait, home to one of the world’s busiest shipping lanes, China already has a military base near the southern part of the strait in Djibouti, and its expansion to the northern part of this strategic waterway would bolster Beijing’s geopolitical posture. </w:t>
      </w:r>
      <w:r w:rsidRPr="00BA067E">
        <w:rPr>
          <w:u w:val="single"/>
        </w:rPr>
        <w:t>Iran’s proxy force, the Houthi militias, who are the de facto rulers of Yemen, can help China expand its influence on the northern part of the strait. The new consulate in southern Iran will facilitate China’s efforts to achieve this goal.</w:t>
      </w:r>
    </w:p>
    <w:p w:rsidR="00D960C8" w:rsidRPr="006A0A50" w:rsidRDefault="00D960C8" w:rsidP="00D960C8">
      <w:r w:rsidRPr="006A0A50">
        <w:t>The China-Iran-Russia Triangle</w:t>
      </w:r>
    </w:p>
    <w:p w:rsidR="00D960C8" w:rsidRPr="00BA067E" w:rsidRDefault="00D960C8" w:rsidP="00D960C8">
      <w:pPr>
        <w:rPr>
          <w:u w:val="single"/>
        </w:rPr>
      </w:pPr>
      <w:r w:rsidRPr="00EF0313">
        <w:rPr>
          <w:highlight w:val="cyan"/>
          <w:u w:val="single"/>
        </w:rPr>
        <w:t>Iran, Russia, and China are increasingly united on the cause of anti-Americanism.</w:t>
      </w:r>
      <w:r w:rsidRPr="00BA067E">
        <w:rPr>
          <w:u w:val="single"/>
        </w:rPr>
        <w:t xml:space="preserve"> They have formed an unofficial “Triangle Alliance” in Asia that, according to the Iranian parliament’s National Security and Foreign Policy Committee spokesman, </w:t>
      </w:r>
      <w:hyperlink r:id="rId52" w:tgtFrame="_blank" w:history="1">
        <w:r w:rsidRPr="00BA067E">
          <w:rPr>
            <w:rStyle w:val="Hyperlink"/>
          </w:rPr>
          <w:t>heralds</w:t>
        </w:r>
      </w:hyperlink>
      <w:r w:rsidRPr="00BA067E">
        <w:rPr>
          <w:u w:val="single"/>
        </w:rPr>
        <w:t> the “</w:t>
      </w:r>
      <w:r w:rsidRPr="00EF0313">
        <w:rPr>
          <w:highlight w:val="cyan"/>
          <w:u w:val="single"/>
        </w:rPr>
        <w:t>end of the inequitable hegemony of the United States and the West.”</w:t>
      </w:r>
    </w:p>
    <w:p w:rsidR="00D960C8" w:rsidRPr="00BA067E" w:rsidRDefault="00D960C8" w:rsidP="00D960C8">
      <w:pPr>
        <w:rPr>
          <w:u w:val="single"/>
        </w:rPr>
      </w:pPr>
      <w:r w:rsidRPr="006A0A50">
        <w:t xml:space="preserve">The military aspect of this triangle alliance stands out. </w:t>
      </w:r>
      <w:r w:rsidRPr="00BA067E">
        <w:rPr>
          <w:u w:val="single"/>
        </w:rPr>
        <w:t>Iran, China, and Russia have </w:t>
      </w:r>
      <w:hyperlink r:id="rId53" w:tgtFrame="_blank" w:history="1">
        <w:r w:rsidRPr="00BA067E">
          <w:rPr>
            <w:rStyle w:val="Hyperlink"/>
          </w:rPr>
          <w:t>held</w:t>
        </w:r>
      </w:hyperlink>
      <w:r w:rsidRPr="00BA067E">
        <w:rPr>
          <w:u w:val="single"/>
        </w:rPr>
        <w:t> at least three joint naval exercises in recent years. Since Russia’s invasion of Ukraine, military cooperation between Tehran and Moscow has been growing on such a scale that, according to U.S. national security council spokesman John Kirby, Iran has </w:t>
      </w:r>
      <w:hyperlink r:id="rId54" w:tgtFrame="_blank" w:history="1">
        <w:r w:rsidRPr="00BA067E">
          <w:rPr>
            <w:rStyle w:val="Hyperlink"/>
          </w:rPr>
          <w:t>become</w:t>
        </w:r>
      </w:hyperlink>
      <w:r w:rsidRPr="00BA067E">
        <w:rPr>
          <w:u w:val="single"/>
        </w:rPr>
        <w:t> Russia's top military backer.</w:t>
      </w:r>
    </w:p>
    <w:p w:rsidR="00D960C8" w:rsidRPr="006A0A50" w:rsidRDefault="00D960C8" w:rsidP="00D960C8"/>
    <w:p w:rsidR="00D960C8" w:rsidRPr="006A0A50" w:rsidRDefault="00D960C8" w:rsidP="00D960C8">
      <w:r w:rsidRPr="006A0A50">
        <w:t>In addition, China’s AI and other military technology capabilities are rapidly </w:t>
      </w:r>
      <w:hyperlink r:id="rId55" w:tgtFrame="_blank" w:history="1">
        <w:r w:rsidRPr="006A0A50">
          <w:rPr>
            <w:rStyle w:val="Hyperlink"/>
          </w:rPr>
          <w:t>developing</w:t>
        </w:r>
      </w:hyperlink>
      <w:r w:rsidRPr="006A0A50">
        <w:t xml:space="preserve">. </w:t>
      </w:r>
      <w:r w:rsidRPr="00BA067E">
        <w:rPr>
          <w:u w:val="single"/>
        </w:rPr>
        <w:t>Beijing </w:t>
      </w:r>
      <w:hyperlink r:id="rId56" w:tgtFrame="_blank" w:history="1">
        <w:r w:rsidRPr="00BA067E">
          <w:rPr>
            <w:rStyle w:val="Hyperlink"/>
          </w:rPr>
          <w:t>provides</w:t>
        </w:r>
      </w:hyperlink>
      <w:r w:rsidRPr="00BA067E">
        <w:rPr>
          <w:u w:val="single"/>
        </w:rPr>
        <w:t> Iran with UAVs, whereas Iran sells its Shahed-136 kamikaze drones to Russia.</w:t>
      </w:r>
      <w:r w:rsidRPr="006A0A50">
        <w:t xml:space="preserve"> These </w:t>
      </w:r>
      <w:hyperlink r:id="rId57" w:tgtFrame="_blank" w:history="1">
        <w:r w:rsidRPr="006A0A50">
          <w:rPr>
            <w:rStyle w:val="Hyperlink"/>
          </w:rPr>
          <w:t>game-changing</w:t>
        </w:r>
      </w:hyperlink>
      <w:r w:rsidRPr="006A0A50">
        <w:t> weapons are radically altering the military landscape in Ukraine. Conversely, Russia is set to </w:t>
      </w:r>
      <w:hyperlink r:id="rId58" w:tgtFrame="_blank" w:history="1">
        <w:r w:rsidRPr="006A0A50">
          <w:rPr>
            <w:rStyle w:val="Hyperlink"/>
          </w:rPr>
          <w:t>supply</w:t>
        </w:r>
      </w:hyperlink>
      <w:r w:rsidRPr="006A0A50">
        <w:t> Iran with dozens of its Sukhoi Su-35 fighter jets, giving Iran much-needed air superiority capabilities.</w:t>
      </w:r>
    </w:p>
    <w:p w:rsidR="00D960C8" w:rsidRPr="006A0A50" w:rsidRDefault="00D960C8" w:rsidP="00D960C8">
      <w:r w:rsidRPr="006A0A50">
        <w:t>China’s Bandar Abbas consulate would undoubtedly serve as a conduit to consolidate this new triangle alliance.</w:t>
      </w:r>
    </w:p>
    <w:p w:rsidR="00D960C8" w:rsidRPr="006A0A50" w:rsidRDefault="00D960C8" w:rsidP="00D960C8">
      <w:r w:rsidRPr="006A0A50">
        <w:t>Coordinating the Belt and Road Initiative</w:t>
      </w:r>
    </w:p>
    <w:p w:rsidR="00D960C8" w:rsidRPr="006A0A50" w:rsidRDefault="00D960C8" w:rsidP="00D960C8">
      <w:r w:rsidRPr="006A0A50">
        <w:t>The success of the BRI gives the Xi administration a strategic tool in great power competition. China intends to improve Iran’s transportation infrastructure by building roads, bridges, ports, factories, and industrial towns, in accordance with the twenty-five-year strategic agreement. When completed, these infrastructural projects in Iran’s southern free trade zones in Jask and Chabahar would be integrated into China’s trillion-dollar BRI to export its goods to the Middle Eastern, Central Asian, and European markets. Needless to say, opening a consulate at Iran’s transportation hub would expedite this integration.</w:t>
      </w:r>
    </w:p>
    <w:p w:rsidR="00D960C8" w:rsidRPr="006A0A50" w:rsidRDefault="00D960C8" w:rsidP="00D960C8">
      <w:r w:rsidRPr="006A0A50">
        <w:t>The Reconquista of Taiwan.</w:t>
      </w:r>
    </w:p>
    <w:p w:rsidR="00D960C8" w:rsidRPr="006A0A50" w:rsidRDefault="00D960C8" w:rsidP="00D960C8">
      <w:r w:rsidRPr="006A0A50">
        <w:t>If the forceful unification of Ukraine is inevitable for Russian president Vladimir Putin’s realization of his imperial Novorossiya (New Russia) project, for Xi, the reunification with Taiwan is necessary to fulfill the “One China” objective.</w:t>
      </w:r>
    </w:p>
    <w:p w:rsidR="00D960C8" w:rsidRPr="00BF0146" w:rsidRDefault="00D960C8" w:rsidP="00D960C8">
      <w:pPr>
        <w:rPr>
          <w:u w:val="single"/>
        </w:rPr>
      </w:pPr>
      <w:r w:rsidRPr="006A0A50">
        <w:t xml:space="preserve">As the world’s largest energy importer, China seeks to ensure an uninterrupted flow of hydrocarbon resources from Iran, Saudi Arabia, and other Gulf states. </w:t>
      </w:r>
      <w:r w:rsidRPr="00BF0146">
        <w:rPr>
          <w:u w:val="single"/>
        </w:rPr>
        <w:t>By signing comprehensive economic and security agreements with </w:t>
      </w:r>
      <w:hyperlink r:id="rId59" w:tgtFrame="_blank" w:history="1">
        <w:r w:rsidRPr="00BF0146">
          <w:rPr>
            <w:rStyle w:val="Hyperlink"/>
          </w:rPr>
          <w:t>Iran</w:t>
        </w:r>
      </w:hyperlink>
      <w:r w:rsidRPr="00BF0146">
        <w:rPr>
          <w:u w:val="single"/>
        </w:rPr>
        <w:t> and </w:t>
      </w:r>
      <w:hyperlink r:id="rId60" w:tgtFrame="_blank" w:history="1">
        <w:r w:rsidRPr="00BF0146">
          <w:rPr>
            <w:rStyle w:val="Hyperlink"/>
          </w:rPr>
          <w:t>Saudi Arabia</w:t>
        </w:r>
      </w:hyperlink>
      <w:r w:rsidRPr="00BF0146">
        <w:rPr>
          <w:u w:val="single"/>
        </w:rPr>
        <w:t>, the Gulf’s major players, the CCP has taken steps to ensure a smooth flow of oil in the event that the West punishes it for attacking Taiwan.</w:t>
      </w:r>
    </w:p>
    <w:p w:rsidR="00D960C8" w:rsidRPr="00BF0146" w:rsidRDefault="00D960C8" w:rsidP="00D960C8">
      <w:pPr>
        <w:rPr>
          <w:u w:val="single"/>
        </w:rPr>
      </w:pPr>
      <w:r w:rsidRPr="00BF0146">
        <w:rPr>
          <w:u w:val="single"/>
        </w:rPr>
        <w:t>The opening of a CCP consulate in Iran can serve, among other things, as a platform to ease the energy and economic consequences of this strategic decision.</w:t>
      </w:r>
    </w:p>
    <w:p w:rsidR="00D960C8" w:rsidRPr="00D960C8" w:rsidRDefault="00D960C8" w:rsidP="00D960C8"/>
    <w:p w:rsidR="005E6B62" w:rsidRDefault="005E6B62" w:rsidP="005E6B62">
      <w:pPr>
        <w:pStyle w:val="Heading2"/>
      </w:pPr>
      <w:r>
        <w:t>Restraint/Withdrawal Key</w:t>
      </w:r>
    </w:p>
    <w:p w:rsidR="00F32C50" w:rsidRPr="00F32C50" w:rsidRDefault="00F32C50" w:rsidP="00F32C50">
      <w:pPr>
        <w:pStyle w:val="Heading3"/>
      </w:pPr>
      <w:r>
        <w:t xml:space="preserve">2NC </w:t>
      </w:r>
      <w:r w:rsidR="00CB5F10">
        <w:t>–</w:t>
      </w:r>
      <w:r>
        <w:t xml:space="preserve"> </w:t>
      </w:r>
      <w:r w:rsidR="00CB5F10">
        <w:t>Restraint and Withdrawal Key</w:t>
      </w:r>
    </w:p>
    <w:p w:rsidR="00F32C50" w:rsidRPr="003D585D" w:rsidRDefault="00F32C50" w:rsidP="00F32C50">
      <w:pPr>
        <w:pStyle w:val="Heading4"/>
      </w:pPr>
      <w:r>
        <w:t xml:space="preserve">Unnecessary competition and overseas occupation </w:t>
      </w:r>
      <w:r>
        <w:rPr>
          <w:u w:val="single"/>
        </w:rPr>
        <w:t>spirals</w:t>
      </w:r>
      <w:r>
        <w:t xml:space="preserve"> into </w:t>
      </w:r>
      <w:r>
        <w:rPr>
          <w:u w:val="single"/>
        </w:rPr>
        <w:t>nuclear war</w:t>
      </w:r>
      <w:r>
        <w:t xml:space="preserve"> – only </w:t>
      </w:r>
      <w:r>
        <w:rPr>
          <w:u w:val="single"/>
        </w:rPr>
        <w:t>restraint</w:t>
      </w:r>
      <w:r>
        <w:t xml:space="preserve"> and </w:t>
      </w:r>
      <w:r>
        <w:rPr>
          <w:u w:val="single"/>
        </w:rPr>
        <w:t>withdrawal</w:t>
      </w:r>
      <w:r>
        <w:t xml:space="preserve"> </w:t>
      </w:r>
      <w:proofErr w:type="gramStart"/>
      <w:r>
        <w:t>solves</w:t>
      </w:r>
      <w:proofErr w:type="gramEnd"/>
    </w:p>
    <w:p w:rsidR="00F32C50" w:rsidRPr="00901CBE" w:rsidRDefault="00F32C50" w:rsidP="00F32C50">
      <w:r>
        <w:t xml:space="preserve">Michael D. </w:t>
      </w:r>
      <w:r w:rsidRPr="00741C1C">
        <w:rPr>
          <w:rStyle w:val="Style13ptBold"/>
        </w:rPr>
        <w:t>Swaine and</w:t>
      </w:r>
      <w:r>
        <w:t xml:space="preserve"> Andrew </w:t>
      </w:r>
      <w:r w:rsidRPr="00741C1C">
        <w:rPr>
          <w:rStyle w:val="Style13ptBold"/>
        </w:rPr>
        <w:t>Bacevich</w:t>
      </w:r>
      <w:r>
        <w:rPr>
          <w:rStyle w:val="Style13ptBold"/>
        </w:rPr>
        <w:t xml:space="preserve"> 23</w:t>
      </w:r>
      <w:r w:rsidRPr="000A7FEC">
        <w:t>, *senior research fellow, Quincy Institute, PhD. in government from Harvard; **chairman of the board, Quincy Institute, Professor Emeritus of International Relations and History at Boston University, “A Restraint Approach to U.S.–China Relations: Reversing the Slide Toward Crisis and Conflict," Quincy Institute for Responsible Statecraft, 04/18/23, https://quincyinst.org/report/u-s-relations-with-china-a-strategy-based-on-restraint/] Blitz</w:t>
      </w:r>
    </w:p>
    <w:p w:rsidR="00F32C50" w:rsidRPr="00764BB7" w:rsidRDefault="00F32C50" w:rsidP="00F32C50">
      <w:pPr>
        <w:rPr>
          <w:sz w:val="16"/>
        </w:rPr>
      </w:pPr>
      <w:r w:rsidRPr="00764BB7">
        <w:rPr>
          <w:sz w:val="16"/>
        </w:rPr>
        <w:t>Core Restraint Views</w:t>
      </w:r>
    </w:p>
    <w:p w:rsidR="00F32C50" w:rsidRPr="00764BB7" w:rsidRDefault="00F32C50" w:rsidP="00F32C50">
      <w:pPr>
        <w:rPr>
          <w:sz w:val="16"/>
        </w:rPr>
      </w:pPr>
      <w:r w:rsidRPr="00764BB7">
        <w:rPr>
          <w:sz w:val="16"/>
        </w:rPr>
        <w:t>A Restraint approach to U.S.–China relations is founded upon and reflects several overall views and assumptions regarding both vital American national interests and policies and several key features of the international system.</w:t>
      </w:r>
    </w:p>
    <w:p w:rsidR="00F32C50" w:rsidRPr="00764BB7" w:rsidRDefault="00F32C50" w:rsidP="00F32C50">
      <w:pPr>
        <w:rPr>
          <w:sz w:val="16"/>
        </w:rPr>
      </w:pPr>
      <w:r w:rsidRPr="00330B38">
        <w:rPr>
          <w:rStyle w:val="StyleUnderline"/>
          <w:highlight w:val="cyan"/>
        </w:rPr>
        <w:t xml:space="preserve">Efforts to </w:t>
      </w:r>
      <w:r w:rsidRPr="00330B38">
        <w:rPr>
          <w:rStyle w:val="Emphasis"/>
          <w:highlight w:val="cyan"/>
        </w:rPr>
        <w:t>maintain</w:t>
      </w:r>
      <w:r w:rsidRPr="00330B38">
        <w:rPr>
          <w:rStyle w:val="StyleUnderline"/>
          <w:highlight w:val="cyan"/>
        </w:rPr>
        <w:t xml:space="preserve"> U.S.</w:t>
      </w:r>
      <w:r w:rsidRPr="00901CBE">
        <w:rPr>
          <w:rStyle w:val="StyleUnderline"/>
        </w:rPr>
        <w:t xml:space="preserve"> global military </w:t>
      </w:r>
      <w:r w:rsidRPr="00330B38">
        <w:rPr>
          <w:rStyle w:val="Emphasis"/>
          <w:highlight w:val="cyan"/>
        </w:rPr>
        <w:t>primacy</w:t>
      </w:r>
      <w:r w:rsidRPr="00764BB7">
        <w:rPr>
          <w:sz w:val="16"/>
        </w:rPr>
        <w:t xml:space="preserve">, whether emphasizing deterrence or active intervention, </w:t>
      </w:r>
      <w:r w:rsidRPr="00901CBE">
        <w:rPr>
          <w:rStyle w:val="StyleUnderline"/>
        </w:rPr>
        <w:t xml:space="preserve">have most often </w:t>
      </w:r>
      <w:r w:rsidRPr="00330B38">
        <w:rPr>
          <w:rStyle w:val="StyleUnderline"/>
          <w:highlight w:val="cyan"/>
        </w:rPr>
        <w:t xml:space="preserve">produced a more </w:t>
      </w:r>
      <w:r w:rsidRPr="00330B38">
        <w:rPr>
          <w:rStyle w:val="Emphasis"/>
          <w:highlight w:val="cyan"/>
        </w:rPr>
        <w:t>dangerous</w:t>
      </w:r>
      <w:r w:rsidRPr="00901CBE">
        <w:rPr>
          <w:rStyle w:val="StyleUnderline"/>
        </w:rPr>
        <w:t xml:space="preserve">, less stable </w:t>
      </w:r>
      <w:r w:rsidRPr="00330B38">
        <w:rPr>
          <w:rStyle w:val="StyleUnderline"/>
          <w:highlight w:val="cyan"/>
        </w:rPr>
        <w:t>world</w:t>
      </w:r>
      <w:r w:rsidRPr="00764BB7">
        <w:rPr>
          <w:sz w:val="16"/>
        </w:rPr>
        <w:t>.</w:t>
      </w:r>
    </w:p>
    <w:p w:rsidR="00F32C50" w:rsidRPr="00764BB7" w:rsidRDefault="00F32C50" w:rsidP="00F32C50">
      <w:pPr>
        <w:rPr>
          <w:sz w:val="16"/>
        </w:rPr>
      </w:pPr>
      <w:r w:rsidRPr="00764BB7">
        <w:rPr>
          <w:sz w:val="16"/>
        </w:rPr>
        <w:t xml:space="preserve">One core Restraint set of views is that </w:t>
      </w:r>
      <w:r w:rsidRPr="00330B38">
        <w:rPr>
          <w:rStyle w:val="StyleUnderline"/>
          <w:highlight w:val="cyan"/>
        </w:rPr>
        <w:t xml:space="preserve">the </w:t>
      </w:r>
      <w:r w:rsidRPr="00330B38">
        <w:rPr>
          <w:rStyle w:val="Emphasis"/>
          <w:highlight w:val="cyan"/>
        </w:rPr>
        <w:t>U</w:t>
      </w:r>
      <w:r w:rsidRPr="00901CBE">
        <w:rPr>
          <w:rStyle w:val="StyleUnderline"/>
        </w:rPr>
        <w:t xml:space="preserve">nited </w:t>
      </w:r>
      <w:r w:rsidRPr="00330B38">
        <w:rPr>
          <w:rStyle w:val="Emphasis"/>
          <w:highlight w:val="cyan"/>
        </w:rPr>
        <w:t>S</w:t>
      </w:r>
      <w:r w:rsidRPr="00901CBE">
        <w:rPr>
          <w:rStyle w:val="StyleUnderline"/>
        </w:rPr>
        <w:t xml:space="preserve">tates </w:t>
      </w:r>
      <w:r w:rsidRPr="00330B38">
        <w:rPr>
          <w:rStyle w:val="StyleUnderline"/>
          <w:highlight w:val="cyan"/>
        </w:rPr>
        <w:t>is</w:t>
      </w:r>
      <w:r w:rsidRPr="00901CBE">
        <w:rPr>
          <w:rStyle w:val="StyleUnderline"/>
        </w:rPr>
        <w:t xml:space="preserve"> unnecessarily </w:t>
      </w:r>
      <w:r w:rsidRPr="00330B38">
        <w:rPr>
          <w:rStyle w:val="Emphasis"/>
          <w:highlight w:val="cyan"/>
        </w:rPr>
        <w:t>over–extended</w:t>
      </w:r>
      <w:r w:rsidRPr="00330B38">
        <w:rPr>
          <w:rStyle w:val="StyleUnderline"/>
          <w:highlight w:val="cyan"/>
        </w:rPr>
        <w:t xml:space="preserve"> in its military involvement</w:t>
      </w:r>
      <w:r w:rsidRPr="00901CBE">
        <w:rPr>
          <w:rStyle w:val="StyleUnderline"/>
        </w:rPr>
        <w:t xml:space="preserve"> across the globe, has an excessively broad definition of its </w:t>
      </w:r>
      <w:r w:rsidRPr="00764BB7">
        <w:rPr>
          <w:rStyle w:val="Emphasis"/>
        </w:rPr>
        <w:t>vital interests</w:t>
      </w:r>
      <w:r w:rsidRPr="00901CBE">
        <w:rPr>
          <w:rStyle w:val="StyleUnderline"/>
        </w:rPr>
        <w:t xml:space="preserve">, </w:t>
      </w:r>
      <w:r w:rsidRPr="00330B38">
        <w:rPr>
          <w:rStyle w:val="StyleUnderline"/>
          <w:highlight w:val="cyan"/>
        </w:rPr>
        <w:t xml:space="preserve">and too frequently relies on </w:t>
      </w:r>
      <w:r w:rsidRPr="00330B38">
        <w:rPr>
          <w:rStyle w:val="Emphasis"/>
          <w:highlight w:val="cyan"/>
        </w:rPr>
        <w:t>military</w:t>
      </w:r>
      <w:r w:rsidRPr="00901CBE">
        <w:rPr>
          <w:rStyle w:val="StyleUnderline"/>
        </w:rPr>
        <w:t xml:space="preserve"> over </w:t>
      </w:r>
      <w:r w:rsidRPr="00764BB7">
        <w:rPr>
          <w:rStyle w:val="Emphasis"/>
        </w:rPr>
        <w:t xml:space="preserve">diplomatic </w:t>
      </w:r>
      <w:r w:rsidRPr="00330B38">
        <w:rPr>
          <w:rStyle w:val="Emphasis"/>
          <w:highlight w:val="cyan"/>
        </w:rPr>
        <w:t>means</w:t>
      </w:r>
      <w:r w:rsidRPr="00330B38">
        <w:rPr>
          <w:rStyle w:val="StyleUnderline"/>
          <w:highlight w:val="cyan"/>
        </w:rPr>
        <w:t xml:space="preserve"> to defend</w:t>
      </w:r>
      <w:r w:rsidRPr="00901CBE">
        <w:rPr>
          <w:rStyle w:val="StyleUnderline"/>
        </w:rPr>
        <w:t xml:space="preserve"> those </w:t>
      </w:r>
      <w:r w:rsidRPr="00330B38">
        <w:rPr>
          <w:rStyle w:val="StyleUnderline"/>
          <w:highlight w:val="cyan"/>
        </w:rPr>
        <w:t>interests</w:t>
      </w:r>
      <w:r w:rsidRPr="00901CBE">
        <w:rPr>
          <w:rStyle w:val="StyleUnderline"/>
        </w:rPr>
        <w:t xml:space="preserve"> while seeking to maintain</w:t>
      </w:r>
      <w:r w:rsidRPr="00764BB7">
        <w:rPr>
          <w:sz w:val="16"/>
        </w:rPr>
        <w:t xml:space="preserve">, to the maximum extent possible, </w:t>
      </w:r>
      <w:r w:rsidRPr="00901CBE">
        <w:rPr>
          <w:rStyle w:val="StyleUnderline"/>
        </w:rPr>
        <w:t xml:space="preserve">economic and military </w:t>
      </w:r>
      <w:r w:rsidRPr="00764BB7">
        <w:rPr>
          <w:rStyle w:val="Emphasis"/>
        </w:rPr>
        <w:t>dominance</w:t>
      </w:r>
      <w:r w:rsidRPr="00901CBE">
        <w:rPr>
          <w:rStyle w:val="StyleUnderline"/>
        </w:rPr>
        <w:t xml:space="preserve"> worldwide</w:t>
      </w:r>
      <w:r w:rsidRPr="00764BB7">
        <w:rPr>
          <w:sz w:val="16"/>
        </w:rPr>
        <w:t xml:space="preserve"> and to extend democracy to as many nations as possible.2</w:t>
      </w:r>
    </w:p>
    <w:p w:rsidR="00F32C50" w:rsidRPr="00901CBE" w:rsidRDefault="00F32C50" w:rsidP="00F32C50">
      <w:pPr>
        <w:rPr>
          <w:rStyle w:val="StyleUnderline"/>
        </w:rPr>
      </w:pPr>
      <w:r w:rsidRPr="00764BB7">
        <w:rPr>
          <w:sz w:val="16"/>
        </w:rPr>
        <w:t xml:space="preserve">A second Restraint view that follows from the above is the notion </w:t>
      </w:r>
      <w:r w:rsidRPr="00901CBE">
        <w:rPr>
          <w:rStyle w:val="StyleUnderline"/>
        </w:rPr>
        <w:t xml:space="preserve">that post–Cold War efforts to maintain U.S. global military </w:t>
      </w:r>
      <w:r w:rsidRPr="00764BB7">
        <w:rPr>
          <w:rStyle w:val="Emphasis"/>
        </w:rPr>
        <w:t>primacy</w:t>
      </w:r>
      <w:r w:rsidRPr="00764BB7">
        <w:rPr>
          <w:sz w:val="16"/>
        </w:rPr>
        <w:t xml:space="preserve">, whether emphasizing deterrence or active intervention, </w:t>
      </w:r>
      <w:r w:rsidRPr="00901CBE">
        <w:rPr>
          <w:rStyle w:val="StyleUnderline"/>
        </w:rPr>
        <w:t>have most often produced a more dangerous, less stable world</w:t>
      </w:r>
      <w:r w:rsidRPr="00764BB7">
        <w:rPr>
          <w:sz w:val="16"/>
        </w:rPr>
        <w:t xml:space="preserve">, thereby </w:t>
      </w:r>
      <w:r w:rsidRPr="00901CBE">
        <w:rPr>
          <w:rStyle w:val="StyleUnderline"/>
        </w:rPr>
        <w:t xml:space="preserve">undermining the most vital U.S. interest of </w:t>
      </w:r>
      <w:r w:rsidRPr="00764BB7">
        <w:rPr>
          <w:rStyle w:val="Emphasis"/>
        </w:rPr>
        <w:t>safeguarding</w:t>
      </w:r>
      <w:r w:rsidRPr="00901CBE">
        <w:rPr>
          <w:rStyle w:val="StyleUnderline"/>
        </w:rPr>
        <w:t xml:space="preserve"> the </w:t>
      </w:r>
      <w:r w:rsidRPr="00764BB7">
        <w:rPr>
          <w:rStyle w:val="Emphasis"/>
        </w:rPr>
        <w:t>security</w:t>
      </w:r>
      <w:r w:rsidRPr="00901CBE">
        <w:rPr>
          <w:rStyle w:val="StyleUnderline"/>
        </w:rPr>
        <w:t xml:space="preserve"> </w:t>
      </w:r>
      <w:r w:rsidRPr="00764BB7">
        <w:rPr>
          <w:sz w:val="16"/>
        </w:rPr>
        <w:t xml:space="preserve">and well–being </w:t>
      </w:r>
      <w:r w:rsidRPr="00901CBE">
        <w:rPr>
          <w:rStyle w:val="StyleUnderline"/>
        </w:rPr>
        <w:t>of the American people.3</w:t>
      </w:r>
    </w:p>
    <w:p w:rsidR="00F32C50" w:rsidRPr="00764BB7" w:rsidRDefault="00F32C50" w:rsidP="00F32C50">
      <w:pPr>
        <w:rPr>
          <w:sz w:val="16"/>
        </w:rPr>
      </w:pPr>
      <w:r w:rsidRPr="00330B38">
        <w:rPr>
          <w:rStyle w:val="StyleUnderline"/>
          <w:highlight w:val="cyan"/>
        </w:rPr>
        <w:t xml:space="preserve">The United States is physically </w:t>
      </w:r>
      <w:r w:rsidRPr="00330B38">
        <w:rPr>
          <w:rStyle w:val="Emphasis"/>
          <w:highlight w:val="cyan"/>
        </w:rPr>
        <w:t>very secure</w:t>
      </w:r>
      <w:r w:rsidRPr="00901CBE">
        <w:rPr>
          <w:rStyle w:val="StyleUnderline"/>
        </w:rPr>
        <w:t xml:space="preserve"> behind two oceans</w:t>
      </w:r>
      <w:r w:rsidRPr="00764BB7">
        <w:rPr>
          <w:sz w:val="16"/>
        </w:rPr>
        <w:t xml:space="preserve"> and with two friendly neighbors on its borders, </w:t>
      </w:r>
      <w:r w:rsidRPr="00330B38">
        <w:rPr>
          <w:rStyle w:val="StyleUnderline"/>
          <w:highlight w:val="cyan"/>
        </w:rPr>
        <w:t>and</w:t>
      </w:r>
      <w:r w:rsidRPr="00764BB7">
        <w:rPr>
          <w:sz w:val="16"/>
        </w:rPr>
        <w:t xml:space="preserve"> in any event </w:t>
      </w:r>
      <w:r w:rsidRPr="00330B38">
        <w:rPr>
          <w:rStyle w:val="StyleUnderline"/>
          <w:highlight w:val="cyan"/>
        </w:rPr>
        <w:t>has the capability</w:t>
      </w:r>
      <w:r w:rsidRPr="00764BB7">
        <w:rPr>
          <w:sz w:val="16"/>
        </w:rPr>
        <w:t xml:space="preserve">, through nuclear weapons and a territory–based conventional power projection capability, </w:t>
      </w:r>
      <w:r w:rsidRPr="00330B38">
        <w:rPr>
          <w:rStyle w:val="StyleUnderline"/>
          <w:highlight w:val="cyan"/>
        </w:rPr>
        <w:t xml:space="preserve">to </w:t>
      </w:r>
      <w:r w:rsidRPr="00330B38">
        <w:rPr>
          <w:rStyle w:val="Emphasis"/>
          <w:highlight w:val="cyan"/>
        </w:rPr>
        <w:t>counter</w:t>
      </w:r>
      <w:r w:rsidRPr="00901CBE">
        <w:rPr>
          <w:rStyle w:val="StyleUnderline"/>
        </w:rPr>
        <w:t xml:space="preserve"> any </w:t>
      </w:r>
      <w:r w:rsidRPr="00330B38">
        <w:rPr>
          <w:rStyle w:val="StyleUnderline"/>
          <w:highlight w:val="cyan"/>
        </w:rPr>
        <w:t>direct or indirect</w:t>
      </w:r>
      <w:r w:rsidRPr="00901CBE">
        <w:rPr>
          <w:rStyle w:val="StyleUnderline"/>
        </w:rPr>
        <w:t xml:space="preserve"> military </w:t>
      </w:r>
      <w:r w:rsidRPr="00330B38">
        <w:rPr>
          <w:rStyle w:val="Emphasis"/>
          <w:highlight w:val="cyan"/>
        </w:rPr>
        <w:t>threats</w:t>
      </w:r>
      <w:r w:rsidRPr="00901CBE">
        <w:rPr>
          <w:rStyle w:val="StyleUnderline"/>
        </w:rPr>
        <w:t xml:space="preserve"> to its </w:t>
      </w:r>
      <w:r w:rsidRPr="00764BB7">
        <w:rPr>
          <w:rStyle w:val="Emphasis"/>
        </w:rPr>
        <w:t>most vital interests</w:t>
      </w:r>
      <w:r w:rsidRPr="00764BB7">
        <w:rPr>
          <w:sz w:val="16"/>
        </w:rPr>
        <w:t xml:space="preserve">. The definition of vital national interests should thus be limited to the defense and preservation of conditions directly necessary to the territorial integrity, security, and well–being of the American people and their way of life. </w:t>
      </w:r>
    </w:p>
    <w:p w:rsidR="00F32C50" w:rsidRPr="00764BB7" w:rsidRDefault="00F32C50" w:rsidP="00F32C50">
      <w:pPr>
        <w:rPr>
          <w:sz w:val="16"/>
        </w:rPr>
      </w:pPr>
      <w:r w:rsidRPr="00C86D43">
        <w:rPr>
          <w:rStyle w:val="StyleUnderline"/>
          <w:highlight w:val="cyan"/>
        </w:rPr>
        <w:t>This</w:t>
      </w:r>
      <w:r w:rsidRPr="00764BB7">
        <w:rPr>
          <w:sz w:val="16"/>
        </w:rPr>
        <w:t xml:space="preserve"> primarily </w:t>
      </w:r>
      <w:r w:rsidRPr="00C86D43">
        <w:rPr>
          <w:rStyle w:val="StyleUnderline"/>
          <w:highlight w:val="cyan"/>
        </w:rPr>
        <w:t>requires</w:t>
      </w:r>
      <w:r w:rsidRPr="00901CBE">
        <w:rPr>
          <w:rStyle w:val="StyleUnderline"/>
        </w:rPr>
        <w:t xml:space="preserve"> the </w:t>
      </w:r>
      <w:r w:rsidRPr="00C86D43">
        <w:rPr>
          <w:rStyle w:val="StyleUnderline"/>
          <w:highlight w:val="cyan"/>
        </w:rPr>
        <w:t>ability to protect</w:t>
      </w:r>
      <w:r w:rsidRPr="00901CBE">
        <w:rPr>
          <w:rStyle w:val="StyleUnderline"/>
        </w:rPr>
        <w:t xml:space="preserve"> the nation against both direct and indirect,</w:t>
      </w:r>
      <w:r w:rsidRPr="00764BB7">
        <w:rPr>
          <w:sz w:val="16"/>
        </w:rPr>
        <w:t xml:space="preserve"> national, transnational, and subnational </w:t>
      </w:r>
      <w:r w:rsidRPr="00901CBE">
        <w:rPr>
          <w:rStyle w:val="StyleUnderline"/>
        </w:rPr>
        <w:t>threats</w:t>
      </w:r>
      <w:r w:rsidRPr="00764BB7">
        <w:rPr>
          <w:sz w:val="16"/>
        </w:rPr>
        <w:t xml:space="preserve"> to such interests, </w:t>
      </w:r>
      <w:r w:rsidRPr="00C86D43">
        <w:rPr>
          <w:rStyle w:val="StyleUnderline"/>
          <w:highlight w:val="cyan"/>
        </w:rPr>
        <w:t>and</w:t>
      </w:r>
      <w:r w:rsidRPr="00C86D43">
        <w:rPr>
          <w:rStyle w:val="StyleUnderline"/>
        </w:rPr>
        <w:t xml:space="preserve"> a </w:t>
      </w:r>
      <w:r w:rsidRPr="00C86D43">
        <w:rPr>
          <w:rStyle w:val="Emphasis"/>
        </w:rPr>
        <w:t>stable</w:t>
      </w:r>
      <w:r w:rsidRPr="00901CBE">
        <w:rPr>
          <w:rStyle w:val="StyleUnderline"/>
        </w:rPr>
        <w:t xml:space="preserve"> global </w:t>
      </w:r>
      <w:r w:rsidRPr="00C86D43">
        <w:rPr>
          <w:rStyle w:val="StyleUnderline"/>
        </w:rPr>
        <w:t>order</w:t>
      </w:r>
      <w:r w:rsidRPr="00901CBE">
        <w:rPr>
          <w:rStyle w:val="StyleUnderline"/>
        </w:rPr>
        <w:t xml:space="preserve"> open</w:t>
      </w:r>
      <w:r w:rsidRPr="00764BB7">
        <w:rPr>
          <w:sz w:val="16"/>
        </w:rPr>
        <w:t xml:space="preserve">, as much as possible, </w:t>
      </w:r>
      <w:r w:rsidRPr="00901CBE">
        <w:rPr>
          <w:rStyle w:val="StyleUnderline"/>
        </w:rPr>
        <w:t>to trade, investment, technological innovation, and</w:t>
      </w:r>
      <w:r w:rsidRPr="00764BB7">
        <w:rPr>
          <w:sz w:val="16"/>
        </w:rPr>
        <w:t xml:space="preserve"> people–to–people </w:t>
      </w:r>
      <w:r w:rsidRPr="00901CBE">
        <w:rPr>
          <w:rStyle w:val="StyleUnderline"/>
        </w:rPr>
        <w:t>contacts</w:t>
      </w:r>
      <w:r w:rsidRPr="00764BB7">
        <w:rPr>
          <w:sz w:val="16"/>
        </w:rPr>
        <w:t xml:space="preserve">. </w:t>
      </w:r>
      <w:r w:rsidRPr="00901CBE">
        <w:rPr>
          <w:rStyle w:val="StyleUnderline"/>
        </w:rPr>
        <w:t xml:space="preserve">It also requires </w:t>
      </w:r>
      <w:r w:rsidRPr="00C86D43">
        <w:rPr>
          <w:rStyle w:val="Emphasis"/>
          <w:highlight w:val="cyan"/>
        </w:rPr>
        <w:t>co–existence</w:t>
      </w:r>
      <w:r w:rsidRPr="00C86D43">
        <w:rPr>
          <w:rStyle w:val="StyleUnderline"/>
          <w:highlight w:val="cyan"/>
        </w:rPr>
        <w:t xml:space="preserve"> with countries with </w:t>
      </w:r>
      <w:r w:rsidRPr="00C86D43">
        <w:rPr>
          <w:rStyle w:val="Emphasis"/>
          <w:highlight w:val="cyan"/>
        </w:rPr>
        <w:t>different political systems</w:t>
      </w:r>
      <w:r w:rsidRPr="00764BB7">
        <w:rPr>
          <w:sz w:val="16"/>
        </w:rPr>
        <w:t xml:space="preserve">, congruent with a stable and open global order. Above all, it requires a strong and cohesive domestic political, economic, and social order. </w:t>
      </w:r>
      <w:r w:rsidRPr="00C86D43">
        <w:rPr>
          <w:rStyle w:val="StyleUnderline"/>
          <w:highlight w:val="cyan"/>
        </w:rPr>
        <w:t>It does not require</w:t>
      </w:r>
      <w:r w:rsidRPr="00901CBE">
        <w:rPr>
          <w:rStyle w:val="StyleUnderline"/>
        </w:rPr>
        <w:t xml:space="preserve"> absolute security, the maintenance of a prominent global military presence, a reliance on frequent </w:t>
      </w:r>
      <w:r w:rsidRPr="00C86D43">
        <w:rPr>
          <w:rStyle w:val="Emphasis"/>
          <w:highlight w:val="cyan"/>
        </w:rPr>
        <w:t>overseas military forays</w:t>
      </w:r>
      <w:r w:rsidRPr="00901CBE">
        <w:rPr>
          <w:rStyle w:val="StyleUnderline"/>
        </w:rPr>
        <w:t xml:space="preserve">, or extensive, formal, often </w:t>
      </w:r>
      <w:r w:rsidRPr="00764BB7">
        <w:rPr>
          <w:rStyle w:val="Emphasis"/>
        </w:rPr>
        <w:t>one–sided</w:t>
      </w:r>
      <w:r w:rsidRPr="00901CBE">
        <w:rPr>
          <w:rStyle w:val="StyleUnderline"/>
        </w:rPr>
        <w:t>, security commitments</w:t>
      </w:r>
      <w:r w:rsidRPr="00764BB7">
        <w:rPr>
          <w:sz w:val="16"/>
        </w:rPr>
        <w:t xml:space="preserve"> to a wide range of other nations. </w:t>
      </w:r>
    </w:p>
    <w:p w:rsidR="00F32C50" w:rsidRPr="00764BB7" w:rsidRDefault="00F32C50" w:rsidP="00F32C50">
      <w:pPr>
        <w:rPr>
          <w:sz w:val="16"/>
        </w:rPr>
      </w:pPr>
      <w:r w:rsidRPr="00764BB7">
        <w:rPr>
          <w:sz w:val="16"/>
        </w:rPr>
        <w:t xml:space="preserve">A third Restraint viewpoint stresses the fact that </w:t>
      </w:r>
      <w:r w:rsidRPr="00C86D43">
        <w:rPr>
          <w:rStyle w:val="StyleUnderline"/>
          <w:highlight w:val="cyan"/>
        </w:rPr>
        <w:t>the international system</w:t>
      </w:r>
      <w:r w:rsidRPr="00614170">
        <w:rPr>
          <w:rStyle w:val="StyleUnderline"/>
        </w:rPr>
        <w:t xml:space="preserve"> within which the United States defends or advances its interests </w:t>
      </w:r>
      <w:r w:rsidRPr="00C86D43">
        <w:rPr>
          <w:rStyle w:val="StyleUnderline"/>
          <w:highlight w:val="cyan"/>
        </w:rPr>
        <w:t xml:space="preserve">is </w:t>
      </w:r>
      <w:r w:rsidRPr="00C86D43">
        <w:rPr>
          <w:rStyle w:val="Emphasis"/>
          <w:highlight w:val="cyan"/>
        </w:rPr>
        <w:t>no longer unipolar</w:t>
      </w:r>
      <w:r w:rsidRPr="00764BB7">
        <w:rPr>
          <w:sz w:val="16"/>
        </w:rPr>
        <w:t xml:space="preserve">.4 </w:t>
      </w:r>
      <w:r w:rsidRPr="00614170">
        <w:rPr>
          <w:rStyle w:val="StyleUnderline"/>
        </w:rPr>
        <w:t xml:space="preserve">The conditions that elevated </w:t>
      </w:r>
      <w:r w:rsidRPr="00C86D43">
        <w:rPr>
          <w:rStyle w:val="StyleUnderline"/>
          <w:highlight w:val="cyan"/>
        </w:rPr>
        <w:t xml:space="preserve">the </w:t>
      </w:r>
      <w:r w:rsidRPr="00C86D43">
        <w:rPr>
          <w:rStyle w:val="Emphasis"/>
          <w:highlight w:val="cyan"/>
        </w:rPr>
        <w:t>U</w:t>
      </w:r>
      <w:r w:rsidRPr="00614170">
        <w:rPr>
          <w:rStyle w:val="StyleUnderline"/>
        </w:rPr>
        <w:t xml:space="preserve">nited </w:t>
      </w:r>
      <w:r w:rsidRPr="0031729E">
        <w:rPr>
          <w:rStyle w:val="Emphasis"/>
          <w:highlight w:val="cyan"/>
        </w:rPr>
        <w:t>S</w:t>
      </w:r>
      <w:r w:rsidRPr="00614170">
        <w:rPr>
          <w:rStyle w:val="StyleUnderline"/>
        </w:rPr>
        <w:t xml:space="preserve">tates to the status of </w:t>
      </w:r>
      <w:r w:rsidRPr="0031729E">
        <w:rPr>
          <w:rStyle w:val="Emphasis"/>
          <w:highlight w:val="cyan"/>
        </w:rPr>
        <w:t>global hegemon</w:t>
      </w:r>
      <w:r w:rsidRPr="00614170">
        <w:rPr>
          <w:rStyle w:val="StyleUnderline"/>
        </w:rPr>
        <w:t xml:space="preserve"> after the fall of the Soviet Union in 1991 no longer exist and </w:t>
      </w:r>
      <w:r w:rsidRPr="0031729E">
        <w:rPr>
          <w:rStyle w:val="Emphasis"/>
          <w:highlight w:val="cyan"/>
        </w:rPr>
        <w:t>cannot be restored</w:t>
      </w:r>
      <w:r w:rsidRPr="00764BB7">
        <w:rPr>
          <w:sz w:val="16"/>
        </w:rPr>
        <w:t xml:space="preserve">. </w:t>
      </w:r>
      <w:r w:rsidRPr="00614170">
        <w:rPr>
          <w:rStyle w:val="StyleUnderline"/>
        </w:rPr>
        <w:t xml:space="preserve">The United States has </w:t>
      </w:r>
      <w:r w:rsidRPr="00764BB7">
        <w:rPr>
          <w:rStyle w:val="Emphasis"/>
        </w:rPr>
        <w:t>no practical alternative</w:t>
      </w:r>
      <w:r w:rsidRPr="00614170">
        <w:rPr>
          <w:rStyle w:val="StyleUnderline"/>
        </w:rPr>
        <w:t xml:space="preserve"> but to accept the reality of an </w:t>
      </w:r>
      <w:r w:rsidRPr="00764BB7">
        <w:rPr>
          <w:rStyle w:val="Emphasis"/>
        </w:rPr>
        <w:t>increasingly multipolar</w:t>
      </w:r>
      <w:r w:rsidRPr="00614170">
        <w:rPr>
          <w:rStyle w:val="StyleUnderline"/>
        </w:rPr>
        <w:t xml:space="preserve"> world</w:t>
      </w:r>
      <w:r w:rsidRPr="00764BB7">
        <w:rPr>
          <w:sz w:val="16"/>
        </w:rPr>
        <w:t xml:space="preserve"> and recognize that both continued U.S. dominance and world peace are illusions. For the foreseeable future, </w:t>
      </w:r>
      <w:r w:rsidRPr="00614170">
        <w:rPr>
          <w:rStyle w:val="StyleUnderline"/>
        </w:rPr>
        <w:t>mutual coexistence</w:t>
      </w:r>
      <w:r w:rsidRPr="00764BB7">
        <w:rPr>
          <w:sz w:val="16"/>
        </w:rPr>
        <w:t xml:space="preserve">, compromise, </w:t>
      </w:r>
      <w:r w:rsidRPr="00614170">
        <w:rPr>
          <w:rStyle w:val="StyleUnderline"/>
        </w:rPr>
        <w:t xml:space="preserve">and balance among the great powers will have to </w:t>
      </w:r>
      <w:r w:rsidRPr="00764BB7">
        <w:rPr>
          <w:rStyle w:val="Emphasis"/>
        </w:rPr>
        <w:t>suffice</w:t>
      </w:r>
      <w:r w:rsidRPr="00764BB7">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rsidR="00F32C50" w:rsidRPr="00764BB7" w:rsidRDefault="00F32C50" w:rsidP="00F32C50">
      <w:pPr>
        <w:rPr>
          <w:sz w:val="16"/>
        </w:rPr>
      </w:pPr>
      <w:r w:rsidRPr="00764BB7">
        <w:rPr>
          <w:sz w:val="16"/>
        </w:rPr>
        <w:t xml:space="preserve">The Restraint view holds that, within this system, </w:t>
      </w:r>
      <w:r w:rsidRPr="00614170">
        <w:rPr>
          <w:rStyle w:val="StyleUnderline"/>
        </w:rPr>
        <w:t xml:space="preserve">two </w:t>
      </w:r>
      <w:r w:rsidRPr="006717B4">
        <w:rPr>
          <w:rStyle w:val="Emphasis"/>
          <w:highlight w:val="cyan"/>
        </w:rPr>
        <w:t>existential</w:t>
      </w:r>
      <w:r w:rsidRPr="00614170">
        <w:rPr>
          <w:rStyle w:val="StyleUnderline"/>
        </w:rPr>
        <w:t xml:space="preserve"> or near–existential international </w:t>
      </w:r>
      <w:r w:rsidRPr="006717B4">
        <w:rPr>
          <w:rStyle w:val="StyleUnderline"/>
          <w:highlight w:val="cyan"/>
        </w:rPr>
        <w:t xml:space="preserve">threats </w:t>
      </w:r>
      <w:r w:rsidRPr="006717B4">
        <w:rPr>
          <w:rStyle w:val="Emphasis"/>
          <w:highlight w:val="cyan"/>
        </w:rPr>
        <w:t>endanger humankind</w:t>
      </w:r>
      <w:r w:rsidRPr="00614170">
        <w:rPr>
          <w:rStyle w:val="StyleUnderline"/>
        </w:rPr>
        <w:t xml:space="preserve"> above all else in the present century</w:t>
      </w:r>
      <w:r w:rsidRPr="00764BB7">
        <w:rPr>
          <w:sz w:val="16"/>
        </w:rPr>
        <w:t xml:space="preserve">: first, </w:t>
      </w:r>
      <w:r w:rsidRPr="00614170">
        <w:rPr>
          <w:rStyle w:val="StyleUnderline"/>
        </w:rPr>
        <w:t xml:space="preserve">the increased possibility of </w:t>
      </w:r>
      <w:r w:rsidRPr="006717B4">
        <w:rPr>
          <w:rStyle w:val="Emphasis"/>
          <w:highlight w:val="cyan"/>
        </w:rPr>
        <w:t>large–scale nuclear war</w:t>
      </w:r>
      <w:r w:rsidRPr="00764BB7">
        <w:rPr>
          <w:sz w:val="16"/>
        </w:rPr>
        <w:t xml:space="preserve"> (as a result of proliferation, new technologies, the erosion of arms control agreements, and deepening great power rivalries); </w:t>
      </w:r>
      <w:r w:rsidRPr="006717B4">
        <w:rPr>
          <w:rStyle w:val="StyleUnderline"/>
          <w:highlight w:val="cyan"/>
        </w:rPr>
        <w:t>and</w:t>
      </w:r>
      <w:r w:rsidRPr="00764BB7">
        <w:rPr>
          <w:sz w:val="16"/>
        </w:rPr>
        <w:t xml:space="preserve"> second, </w:t>
      </w:r>
      <w:r w:rsidRPr="00614170">
        <w:rPr>
          <w:rStyle w:val="StyleUnderline"/>
        </w:rPr>
        <w:t xml:space="preserve">the largely unchecked worsening of the </w:t>
      </w:r>
      <w:r w:rsidRPr="006717B4">
        <w:rPr>
          <w:rStyle w:val="StyleUnderline"/>
          <w:highlight w:val="cyan"/>
        </w:rPr>
        <w:t>climate</w:t>
      </w:r>
      <w:r w:rsidRPr="00614170">
        <w:rPr>
          <w:rStyle w:val="StyleUnderline"/>
        </w:rPr>
        <w:t xml:space="preserve"> crisi</w:t>
      </w:r>
      <w:r w:rsidRPr="00764BB7">
        <w:rPr>
          <w:sz w:val="16"/>
        </w:rPr>
        <w:t>s as the preeminent expression of global environmental degradation.7</w:t>
      </w:r>
    </w:p>
    <w:p w:rsidR="00F32C50" w:rsidRPr="00764BB7" w:rsidRDefault="00F32C50" w:rsidP="00F32C50">
      <w:pPr>
        <w:rPr>
          <w:sz w:val="16"/>
        </w:rPr>
      </w:pPr>
      <w:r w:rsidRPr="000902F4">
        <w:rPr>
          <w:rStyle w:val="StyleUnderline"/>
        </w:rPr>
        <w:t>A third threat is</w:t>
      </w:r>
      <w:r w:rsidRPr="00764BB7">
        <w:rPr>
          <w:sz w:val="16"/>
        </w:rPr>
        <w:t xml:space="preserve"> primarily domestic and mostly affects democratic states, although it certainly also has international implications: </w:t>
      </w:r>
      <w:r w:rsidRPr="000902F4">
        <w:rPr>
          <w:rStyle w:val="StyleUnderline"/>
        </w:rPr>
        <w:t xml:space="preserve">the rise of extremely </w:t>
      </w:r>
      <w:r w:rsidRPr="00764BB7">
        <w:rPr>
          <w:rStyle w:val="Emphasis"/>
        </w:rPr>
        <w:t>nationalist</w:t>
      </w:r>
      <w:r w:rsidRPr="00764BB7">
        <w:rPr>
          <w:sz w:val="16"/>
        </w:rPr>
        <w:t xml:space="preserve">, anti–democratic, race–based nativism and the political </w:t>
      </w:r>
      <w:r w:rsidRPr="00764BB7">
        <w:rPr>
          <w:rStyle w:val="Emphasis"/>
        </w:rPr>
        <w:t>polarization</w:t>
      </w:r>
      <w:r w:rsidRPr="00764BB7">
        <w:rPr>
          <w:sz w:val="16"/>
        </w:rPr>
        <w:t xml:space="preserve"> and dysfunction it engenders.8</w:t>
      </w:r>
    </w:p>
    <w:p w:rsidR="00F32C50" w:rsidRPr="00764BB7" w:rsidRDefault="00F32C50" w:rsidP="00F32C50">
      <w:pPr>
        <w:rPr>
          <w:sz w:val="16"/>
        </w:rPr>
      </w:pPr>
      <w:r w:rsidRPr="00764BB7">
        <w:rPr>
          <w:sz w:val="16"/>
        </w:rPr>
        <w:t xml:space="preserve">For Restraint advocates, </w:t>
      </w:r>
      <w:r w:rsidRPr="006717B4">
        <w:rPr>
          <w:rStyle w:val="StyleUnderline"/>
          <w:highlight w:val="cyan"/>
        </w:rPr>
        <w:t>these threats supersede</w:t>
      </w:r>
      <w:r w:rsidRPr="000902F4">
        <w:rPr>
          <w:rStyle w:val="StyleUnderline"/>
        </w:rPr>
        <w:t xml:space="preserve"> any supposed global, </w:t>
      </w:r>
      <w:r w:rsidRPr="006717B4">
        <w:rPr>
          <w:rStyle w:val="Emphasis"/>
          <w:highlight w:val="cyan"/>
        </w:rPr>
        <w:t>value–based threats</w:t>
      </w:r>
      <w:r w:rsidRPr="000902F4">
        <w:rPr>
          <w:rStyle w:val="StyleUnderline"/>
        </w:rPr>
        <w:t>, including the</w:t>
      </w:r>
      <w:r w:rsidRPr="00764BB7">
        <w:rPr>
          <w:sz w:val="16"/>
        </w:rPr>
        <w:t xml:space="preserve"> commonly perceived inflated and </w:t>
      </w:r>
      <w:r w:rsidRPr="00764BB7">
        <w:rPr>
          <w:rStyle w:val="Emphasis"/>
        </w:rPr>
        <w:t>distorted</w:t>
      </w:r>
      <w:r w:rsidRPr="00764BB7">
        <w:rPr>
          <w:sz w:val="16"/>
        </w:rPr>
        <w:t xml:space="preserve"> international </w:t>
      </w:r>
      <w:r w:rsidRPr="000902F4">
        <w:rPr>
          <w:rStyle w:val="StyleUnderline"/>
        </w:rPr>
        <w:t>struggle between democracy and authoritarianism</w:t>
      </w:r>
      <w:r w:rsidRPr="00764BB7">
        <w:rPr>
          <w:sz w:val="16"/>
        </w:rPr>
        <w:t>, as well as narrower, conventional security or economic rivalries among non–nuclear powers.</w:t>
      </w:r>
    </w:p>
    <w:p w:rsidR="00F32C50" w:rsidRPr="00764BB7" w:rsidRDefault="00F32C50" w:rsidP="00F32C50">
      <w:pPr>
        <w:rPr>
          <w:sz w:val="16"/>
        </w:rPr>
      </w:pPr>
      <w:r w:rsidRPr="00764BB7">
        <w:rPr>
          <w:sz w:val="16"/>
        </w:rPr>
        <w:t xml:space="preserve">In assessing the role of diplomacy (and other non–military forms of international engagement and conflict resolution) versus military force, despite the introduction of new technologies, Restrainers believe that </w:t>
      </w:r>
      <w:r w:rsidRPr="006717B4">
        <w:rPr>
          <w:rStyle w:val="StyleUnderline"/>
          <w:highlight w:val="cyan"/>
        </w:rPr>
        <w:t xml:space="preserve">military conflict remains </w:t>
      </w:r>
      <w:r w:rsidRPr="006717B4">
        <w:rPr>
          <w:rStyle w:val="Emphasis"/>
          <w:highlight w:val="cyan"/>
        </w:rPr>
        <w:t>fraught</w:t>
      </w:r>
      <w:r w:rsidRPr="000902F4">
        <w:rPr>
          <w:rStyle w:val="StyleUnderline"/>
        </w:rPr>
        <w:t xml:space="preserve"> </w:t>
      </w:r>
      <w:r w:rsidRPr="006717B4">
        <w:rPr>
          <w:rStyle w:val="StyleUnderline"/>
          <w:highlight w:val="cyan"/>
        </w:rPr>
        <w:t>with</w:t>
      </w:r>
      <w:r w:rsidRPr="000902F4">
        <w:rPr>
          <w:rStyle w:val="StyleUnderline"/>
        </w:rPr>
        <w:t xml:space="preserve"> risk, uncertainty, higher than expected costs, and the likelihood of </w:t>
      </w:r>
      <w:r w:rsidRPr="006717B4">
        <w:rPr>
          <w:rStyle w:val="Emphasis"/>
          <w:highlight w:val="cyan"/>
        </w:rPr>
        <w:t>unexpected consequences</w:t>
      </w:r>
      <w:r w:rsidRPr="00764BB7">
        <w:rPr>
          <w:sz w:val="16"/>
        </w:rPr>
        <w:t xml:space="preserve">. </w:t>
      </w:r>
      <w:r w:rsidRPr="006717B4">
        <w:rPr>
          <w:rStyle w:val="StyleUnderline"/>
          <w:highlight w:val="cyan"/>
        </w:rPr>
        <w:t>This</w:t>
      </w:r>
      <w:r w:rsidRPr="000902F4">
        <w:rPr>
          <w:rStyle w:val="StyleUnderline"/>
        </w:rPr>
        <w:t xml:space="preserve"> fact</w:t>
      </w:r>
      <w:r w:rsidRPr="00764BB7">
        <w:rPr>
          <w:sz w:val="16"/>
        </w:rPr>
        <w:t xml:space="preserve">, along with the gradual emergence of a multipolar order and the frequent historical failures of U.S.–led attempts to invade, occupy, and remake distant nation–states, </w:t>
      </w:r>
      <w:r w:rsidRPr="006717B4">
        <w:rPr>
          <w:rStyle w:val="StyleUnderline"/>
          <w:highlight w:val="cyan"/>
        </w:rPr>
        <w:t xml:space="preserve">provide good reasons to prioritize </w:t>
      </w:r>
      <w:r w:rsidRPr="006717B4">
        <w:rPr>
          <w:rStyle w:val="Emphasis"/>
          <w:highlight w:val="cyan"/>
        </w:rPr>
        <w:t>diplomacy</w:t>
      </w:r>
      <w:r w:rsidRPr="000902F4">
        <w:rPr>
          <w:rStyle w:val="StyleUnderline"/>
        </w:rPr>
        <w:t xml:space="preserve"> and economic or other forms of </w:t>
      </w:r>
      <w:r w:rsidRPr="00764BB7">
        <w:rPr>
          <w:rStyle w:val="Emphasis"/>
        </w:rPr>
        <w:t>non–violent tools</w:t>
      </w:r>
      <w:r w:rsidRPr="000902F4">
        <w:rPr>
          <w:rStyle w:val="StyleUnderline"/>
        </w:rPr>
        <w:t xml:space="preserve"> of statecraft </w:t>
      </w:r>
      <w:r w:rsidRPr="006717B4">
        <w:rPr>
          <w:rStyle w:val="StyleUnderline"/>
          <w:highlight w:val="cyan"/>
        </w:rPr>
        <w:t>over</w:t>
      </w:r>
      <w:r w:rsidRPr="000902F4">
        <w:rPr>
          <w:rStyle w:val="StyleUnderline"/>
        </w:rPr>
        <w:t xml:space="preserve"> </w:t>
      </w:r>
      <w:r w:rsidRPr="00764BB7">
        <w:rPr>
          <w:rStyle w:val="Emphasis"/>
        </w:rPr>
        <w:t xml:space="preserve">military </w:t>
      </w:r>
      <w:r w:rsidRPr="006717B4">
        <w:rPr>
          <w:rStyle w:val="Emphasis"/>
          <w:highlight w:val="cyan"/>
        </w:rPr>
        <w:t>intervention</w:t>
      </w:r>
      <w:r w:rsidRPr="00764BB7">
        <w:rPr>
          <w:sz w:val="16"/>
        </w:rPr>
        <w:t xml:space="preserve">.9 While the political use of military capabilities is in many cases essential in the conduct of diplomacy, any actual use of force should be considered a last resort, employed only under extreme conditions, and in the defense of vital interests only. </w:t>
      </w:r>
    </w:p>
    <w:p w:rsidR="00F32C50" w:rsidRPr="00764BB7" w:rsidRDefault="00F32C50" w:rsidP="00F32C50">
      <w:pPr>
        <w:rPr>
          <w:sz w:val="16"/>
        </w:rPr>
      </w:pPr>
      <w:r w:rsidRPr="008C0AF0">
        <w:rPr>
          <w:rStyle w:val="StyleUnderline"/>
        </w:rPr>
        <w:t>The United States</w:t>
      </w:r>
      <w:r w:rsidRPr="00764BB7">
        <w:rPr>
          <w:sz w:val="16"/>
        </w:rPr>
        <w:t xml:space="preserve">, as the dominant military and economic power on the planet, </w:t>
      </w:r>
      <w:r w:rsidRPr="008C0AF0">
        <w:rPr>
          <w:rStyle w:val="StyleUnderline"/>
        </w:rPr>
        <w:t>has developed</w:t>
      </w:r>
      <w:r w:rsidRPr="00764BB7">
        <w:rPr>
          <w:sz w:val="16"/>
        </w:rPr>
        <w:t xml:space="preserve"> and maintained </w:t>
      </w:r>
      <w:r w:rsidRPr="008C0AF0">
        <w:rPr>
          <w:rStyle w:val="StyleUnderline"/>
        </w:rPr>
        <w:t xml:space="preserve">the </w:t>
      </w:r>
      <w:r w:rsidRPr="00764BB7">
        <w:rPr>
          <w:rStyle w:val="Emphasis"/>
        </w:rPr>
        <w:t>dangerous notion</w:t>
      </w:r>
      <w:r w:rsidRPr="008C0AF0">
        <w:rPr>
          <w:rStyle w:val="StyleUnderline"/>
        </w:rPr>
        <w:t xml:space="preserve"> that only American global primacy and “leadership” can keep the world </w:t>
      </w:r>
      <w:r w:rsidRPr="00764BB7">
        <w:rPr>
          <w:rStyle w:val="Emphasis"/>
        </w:rPr>
        <w:t>peaceful</w:t>
      </w:r>
      <w:r w:rsidRPr="008C0AF0">
        <w:rPr>
          <w:rStyle w:val="StyleUnderline"/>
        </w:rPr>
        <w:t xml:space="preserve"> and ensure prosperity</w:t>
      </w:r>
      <w:r w:rsidRPr="00764BB7">
        <w:rPr>
          <w:sz w:val="16"/>
        </w:rPr>
        <w:t xml:space="preserve">.10 Restrainers believe </w:t>
      </w:r>
      <w:r w:rsidRPr="008C0AF0">
        <w:rPr>
          <w:rStyle w:val="StyleUnderline"/>
        </w:rPr>
        <w:t xml:space="preserve">this idea has led the United States to engage frequently in a </w:t>
      </w:r>
      <w:r w:rsidRPr="00764BB7">
        <w:rPr>
          <w:rStyle w:val="Emphasis"/>
        </w:rPr>
        <w:t>feckless misuse</w:t>
      </w:r>
      <w:r w:rsidRPr="008C0AF0">
        <w:rPr>
          <w:rStyle w:val="StyleUnderline"/>
        </w:rPr>
        <w:t xml:space="preserve"> of military power</w:t>
      </w:r>
      <w:r w:rsidRPr="00764BB7">
        <w:rPr>
          <w:sz w:val="16"/>
        </w:rPr>
        <w:t xml:space="preserve">, resulting in large part from inflated threats, overconfidence, and a deep belief in American exceptionalism. With the possible exception of Israel, </w:t>
      </w:r>
      <w:r w:rsidRPr="008C0AF0">
        <w:rPr>
          <w:rStyle w:val="StyleUnderline"/>
        </w:rPr>
        <w:t>no nation employs force as frequently</w:t>
      </w:r>
      <w:r w:rsidRPr="00764BB7">
        <w:rPr>
          <w:sz w:val="16"/>
        </w:rPr>
        <w:t xml:space="preserve">. Moreover, many Americans remain strongly supportive of high levels of U.S. defense spending and Washington’s many global security alliances. However, many citizens are also growing weary of U.S. military interventions and the heavy reliance on military options in handling foreign problems.11 </w:t>
      </w:r>
      <w:r w:rsidRPr="008C0AF0">
        <w:rPr>
          <w:rStyle w:val="StyleUnderline"/>
        </w:rPr>
        <w:t xml:space="preserve">Large numbers of Americans now favor </w:t>
      </w:r>
      <w:r w:rsidRPr="00764BB7">
        <w:rPr>
          <w:rStyle w:val="Emphasis"/>
        </w:rPr>
        <w:t>diplomacy</w:t>
      </w:r>
      <w:r w:rsidRPr="008C0AF0">
        <w:rPr>
          <w:rStyle w:val="StyleUnderline"/>
        </w:rPr>
        <w:t xml:space="preserve"> over </w:t>
      </w:r>
      <w:r w:rsidRPr="00764BB7">
        <w:rPr>
          <w:rStyle w:val="Emphasis"/>
        </w:rPr>
        <w:t>military force</w:t>
      </w:r>
      <w:r w:rsidRPr="00764BB7">
        <w:rPr>
          <w:sz w:val="16"/>
        </w:rPr>
        <w:t xml:space="preserve">.12 And </w:t>
      </w:r>
      <w:r w:rsidRPr="008C0AF0">
        <w:rPr>
          <w:rStyle w:val="StyleUnderline"/>
        </w:rPr>
        <w:t xml:space="preserve">some </w:t>
      </w:r>
      <w:r w:rsidRPr="00764BB7">
        <w:rPr>
          <w:rStyle w:val="Emphasis"/>
        </w:rPr>
        <w:t>question</w:t>
      </w:r>
      <w:r w:rsidRPr="008C0AF0">
        <w:rPr>
          <w:rStyle w:val="StyleUnderline"/>
        </w:rPr>
        <w:t xml:space="preserve"> the need for large numbers of </w:t>
      </w:r>
      <w:r w:rsidRPr="00764BB7">
        <w:rPr>
          <w:rStyle w:val="Emphasis"/>
        </w:rPr>
        <w:t>overseas military bases</w:t>
      </w:r>
      <w:r w:rsidRPr="008C0AF0">
        <w:rPr>
          <w:rStyle w:val="StyleUnderline"/>
        </w:rPr>
        <w:t xml:space="preserve"> around the world</w:t>
      </w:r>
      <w:r w:rsidRPr="00764BB7">
        <w:rPr>
          <w:sz w:val="16"/>
        </w:rPr>
        <w:t>.13 This suggests popular support for a Restraint–oriented foreign policy, including reduced defense spending if and as security competitions with other great powers are reduced.</w:t>
      </w:r>
    </w:p>
    <w:p w:rsidR="00F32C50" w:rsidRPr="00764BB7" w:rsidRDefault="00F32C50" w:rsidP="00F32C50">
      <w:pPr>
        <w:rPr>
          <w:sz w:val="16"/>
        </w:rPr>
      </w:pPr>
      <w:r w:rsidRPr="00764BB7">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rsidR="00F32C50" w:rsidRPr="00764BB7" w:rsidRDefault="00F32C50" w:rsidP="00F32C50">
      <w:pPr>
        <w:rPr>
          <w:sz w:val="16"/>
        </w:rPr>
      </w:pPr>
      <w:r w:rsidRPr="00057886">
        <w:rPr>
          <w:rStyle w:val="StyleUnderline"/>
          <w:highlight w:val="cyan"/>
        </w:rPr>
        <w:t>Politicians</w:t>
      </w:r>
      <w:r w:rsidRPr="008C0AF0">
        <w:rPr>
          <w:rStyle w:val="StyleUnderline"/>
        </w:rPr>
        <w:t xml:space="preserve"> often </w:t>
      </w:r>
      <w:r w:rsidRPr="00057886">
        <w:rPr>
          <w:rStyle w:val="Emphasis"/>
          <w:highlight w:val="cyan"/>
        </w:rPr>
        <w:t>exploit</w:t>
      </w:r>
      <w:r w:rsidRPr="008C0AF0">
        <w:rPr>
          <w:rStyle w:val="StyleUnderline"/>
        </w:rPr>
        <w:t xml:space="preserve"> the worsening domestic situation </w:t>
      </w:r>
      <w:r w:rsidRPr="00057886">
        <w:rPr>
          <w:rStyle w:val="StyleUnderline"/>
          <w:highlight w:val="cyan"/>
        </w:rPr>
        <w:t xml:space="preserve">by </w:t>
      </w:r>
      <w:r w:rsidRPr="00057886">
        <w:rPr>
          <w:rStyle w:val="Emphasis"/>
          <w:highlight w:val="cyan"/>
        </w:rPr>
        <w:t>inflating</w:t>
      </w:r>
      <w:r w:rsidRPr="00057886">
        <w:rPr>
          <w:rStyle w:val="StyleUnderline"/>
          <w:highlight w:val="cyan"/>
        </w:rPr>
        <w:t xml:space="preserve"> the threats posed by</w:t>
      </w:r>
      <w:r w:rsidRPr="008C0AF0">
        <w:rPr>
          <w:rStyle w:val="StyleUnderline"/>
        </w:rPr>
        <w:t xml:space="preserve"> undemocratic states like </w:t>
      </w:r>
      <w:r w:rsidRPr="00057886">
        <w:rPr>
          <w:rStyle w:val="StyleUnderline"/>
          <w:highlight w:val="cyan"/>
        </w:rPr>
        <w:t>China</w:t>
      </w:r>
      <w:r w:rsidRPr="00764BB7">
        <w:rPr>
          <w:sz w:val="16"/>
        </w:rPr>
        <w:t xml:space="preserve"> to divert attention from their own responsibility for problems at home and to unify their political base.15 </w:t>
      </w:r>
      <w:r w:rsidRPr="008C0AF0">
        <w:rPr>
          <w:rStyle w:val="StyleUnderline"/>
        </w:rPr>
        <w:t xml:space="preserve">Domestic circumstances have also created a strong tendency toward an </w:t>
      </w:r>
      <w:r w:rsidRPr="000D514A">
        <w:rPr>
          <w:rStyle w:val="Emphasis"/>
        </w:rPr>
        <w:t>excessive leve</w:t>
      </w:r>
      <w:r w:rsidRPr="008C0AF0">
        <w:rPr>
          <w:rStyle w:val="StyleUnderline"/>
        </w:rPr>
        <w:t xml:space="preserve">l of economic </w:t>
      </w:r>
      <w:r w:rsidRPr="000D514A">
        <w:rPr>
          <w:rStyle w:val="Emphasis"/>
        </w:rPr>
        <w:t>protectionism</w:t>
      </w:r>
      <w:r w:rsidRPr="008C0AF0">
        <w:rPr>
          <w:rStyle w:val="StyleUnderline"/>
        </w:rPr>
        <w:t xml:space="preserve"> which</w:t>
      </w:r>
      <w:r w:rsidRPr="00764BB7">
        <w:rPr>
          <w:sz w:val="16"/>
        </w:rPr>
        <w:t xml:space="preserve">, in the absence of countervailing domestic policies, </w:t>
      </w:r>
      <w:r w:rsidRPr="008C0AF0">
        <w:rPr>
          <w:rStyle w:val="StyleUnderline"/>
        </w:rPr>
        <w:t>undermines growth and weakens incentives to cooperate with China</w:t>
      </w:r>
      <w:r w:rsidRPr="00764BB7">
        <w:rPr>
          <w:sz w:val="16"/>
        </w:rPr>
        <w:t xml:space="preserve"> and other nations in handling common global economic and financial threats.16 </w:t>
      </w:r>
    </w:p>
    <w:p w:rsidR="00F32C50" w:rsidRPr="00764BB7" w:rsidRDefault="00F32C50" w:rsidP="00F32C50">
      <w:pPr>
        <w:rPr>
          <w:sz w:val="16"/>
        </w:rPr>
      </w:pPr>
      <w:r w:rsidRPr="00764BB7">
        <w:rPr>
          <w:sz w:val="16"/>
        </w:rPr>
        <w:t xml:space="preserve">Restrainers assert that </w:t>
      </w:r>
      <w:r w:rsidRPr="00057886">
        <w:rPr>
          <w:rStyle w:val="StyleUnderline"/>
          <w:highlight w:val="cyan"/>
        </w:rPr>
        <w:t>this dynamic</w:t>
      </w:r>
      <w:r w:rsidRPr="00764BB7">
        <w:rPr>
          <w:sz w:val="16"/>
        </w:rPr>
        <w:t xml:space="preserve">, </w:t>
      </w:r>
      <w:r w:rsidRPr="00057886">
        <w:rPr>
          <w:rStyle w:val="StyleUnderline"/>
          <w:highlight w:val="cyan"/>
        </w:rPr>
        <w:t>along with</w:t>
      </w:r>
      <w:r w:rsidRPr="008C0AF0">
        <w:rPr>
          <w:rStyle w:val="StyleUnderline"/>
        </w:rPr>
        <w:t xml:space="preserve"> a</w:t>
      </w:r>
      <w:r w:rsidRPr="00764BB7">
        <w:rPr>
          <w:sz w:val="16"/>
        </w:rPr>
        <w:t xml:space="preserve"> deeply–rooted </w:t>
      </w:r>
      <w:r w:rsidRPr="008C0AF0">
        <w:rPr>
          <w:rStyle w:val="StyleUnderline"/>
        </w:rPr>
        <w:t>commitment to</w:t>
      </w:r>
      <w:r w:rsidRPr="00764BB7">
        <w:rPr>
          <w:sz w:val="16"/>
        </w:rPr>
        <w:t xml:space="preserve"> sustaining high levels of defense spending and hundreds of </w:t>
      </w:r>
      <w:r w:rsidRPr="00057886">
        <w:rPr>
          <w:rStyle w:val="Emphasis"/>
          <w:highlight w:val="cyan"/>
        </w:rPr>
        <w:t>overseas bases</w:t>
      </w:r>
      <w:r w:rsidRPr="00057886">
        <w:rPr>
          <w:rStyle w:val="StyleUnderline"/>
          <w:highlight w:val="cyan"/>
        </w:rPr>
        <w:t>,</w:t>
      </w:r>
      <w:r w:rsidRPr="008C0AF0">
        <w:rPr>
          <w:rStyle w:val="StyleUnderline"/>
        </w:rPr>
        <w:t xml:space="preserve"> </w:t>
      </w:r>
      <w:r w:rsidRPr="00057886">
        <w:rPr>
          <w:rStyle w:val="StyleUnderline"/>
          <w:highlight w:val="cyan"/>
        </w:rPr>
        <w:t xml:space="preserve">are increasing the chance of </w:t>
      </w:r>
      <w:r w:rsidRPr="00057886">
        <w:rPr>
          <w:rStyle w:val="Emphasis"/>
          <w:highlight w:val="cyan"/>
        </w:rPr>
        <w:t>conflict</w:t>
      </w:r>
      <w:r w:rsidRPr="008C0AF0">
        <w:rPr>
          <w:rStyle w:val="StyleUnderline"/>
        </w:rPr>
        <w:t xml:space="preserve"> with non–democratic powers</w:t>
      </w:r>
      <w:r w:rsidRPr="00764BB7">
        <w:rPr>
          <w:sz w:val="16"/>
        </w:rPr>
        <w:t xml:space="preserve"> while undermining efforts to properly define, prioritize and deal with threats at home and abroad.17</w:t>
      </w:r>
    </w:p>
    <w:p w:rsidR="00F32C50" w:rsidRPr="00764BB7" w:rsidRDefault="00F32C50" w:rsidP="00F32C50">
      <w:pPr>
        <w:rPr>
          <w:sz w:val="16"/>
        </w:rPr>
      </w:pPr>
      <w:r w:rsidRPr="00764BB7">
        <w:rPr>
          <w:sz w:val="16"/>
        </w:rPr>
        <w:t xml:space="preserve">Finally, </w:t>
      </w:r>
      <w:r w:rsidRPr="003D585D">
        <w:rPr>
          <w:rStyle w:val="StyleUnderline"/>
        </w:rPr>
        <w:t>many U.S.</w:t>
      </w:r>
      <w:r w:rsidRPr="00764BB7">
        <w:rPr>
          <w:sz w:val="16"/>
        </w:rPr>
        <w:t xml:space="preserve"> friends and </w:t>
      </w:r>
      <w:r w:rsidRPr="00057886">
        <w:rPr>
          <w:rStyle w:val="StyleUnderline"/>
        </w:rPr>
        <w:t>allies</w:t>
      </w:r>
      <w:r w:rsidRPr="003D585D">
        <w:rPr>
          <w:rStyle w:val="StyleUnderline"/>
        </w:rPr>
        <w:t xml:space="preserve"> have</w:t>
      </w:r>
      <w:r w:rsidRPr="00764BB7">
        <w:rPr>
          <w:sz w:val="16"/>
        </w:rPr>
        <w:t xml:space="preserve"> both </w:t>
      </w:r>
      <w:r w:rsidRPr="003D585D">
        <w:rPr>
          <w:rStyle w:val="StyleUnderline"/>
        </w:rPr>
        <w:t>the capacity</w:t>
      </w:r>
      <w:r w:rsidRPr="00764BB7">
        <w:rPr>
          <w:sz w:val="16"/>
        </w:rPr>
        <w:t xml:space="preserve"> and the need </w:t>
      </w:r>
      <w:r w:rsidRPr="003D585D">
        <w:rPr>
          <w:rStyle w:val="StyleUnderline"/>
        </w:rPr>
        <w:t xml:space="preserve">to do </w:t>
      </w:r>
      <w:r w:rsidRPr="000D514A">
        <w:rPr>
          <w:rStyle w:val="Emphasis"/>
        </w:rPr>
        <w:t>far more</w:t>
      </w:r>
      <w:r w:rsidRPr="003D585D">
        <w:rPr>
          <w:rStyle w:val="StyleUnderline"/>
        </w:rPr>
        <w:t xml:space="preserve"> to provide for their </w:t>
      </w:r>
      <w:r w:rsidRPr="000D514A">
        <w:rPr>
          <w:rStyle w:val="Emphasis"/>
        </w:rPr>
        <w:t>own defense</w:t>
      </w:r>
      <w:r w:rsidRPr="00764BB7">
        <w:rPr>
          <w:sz w:val="16"/>
        </w:rPr>
        <w:t xml:space="preserve">, thereby </w:t>
      </w:r>
      <w:r w:rsidRPr="00057886">
        <w:rPr>
          <w:rStyle w:val="StyleUnderline"/>
          <w:highlight w:val="cyan"/>
        </w:rPr>
        <w:t xml:space="preserve">allowing the United States to </w:t>
      </w:r>
      <w:r w:rsidRPr="00057886">
        <w:rPr>
          <w:rStyle w:val="Emphasis"/>
          <w:highlight w:val="cyan"/>
        </w:rPr>
        <w:t>significantly reduce</w:t>
      </w:r>
      <w:r w:rsidRPr="003D585D">
        <w:rPr>
          <w:rStyle w:val="StyleUnderline"/>
        </w:rPr>
        <w:t xml:space="preserve"> its own global military </w:t>
      </w:r>
      <w:r w:rsidRPr="00057886">
        <w:rPr>
          <w:rStyle w:val="Emphasis"/>
        </w:rPr>
        <w:t>posture</w:t>
      </w:r>
      <w:r w:rsidRPr="00764BB7">
        <w:rPr>
          <w:sz w:val="16"/>
        </w:rPr>
        <w:t xml:space="preserve">. But Restraint does not encourage those countries to rapidly ramp up their defense spending. Deepening interdependence, </w:t>
      </w:r>
      <w:r w:rsidRPr="00057886">
        <w:rPr>
          <w:rStyle w:val="StyleUnderline"/>
          <w:highlight w:val="cyan"/>
        </w:rPr>
        <w:t xml:space="preserve">the possibility of </w:t>
      </w:r>
      <w:r w:rsidRPr="00057886">
        <w:rPr>
          <w:rStyle w:val="Emphasis"/>
          <w:highlight w:val="cyan"/>
        </w:rPr>
        <w:t>large–scale nuclear war</w:t>
      </w:r>
      <w:r w:rsidRPr="00764BB7">
        <w:rPr>
          <w:sz w:val="16"/>
        </w:rPr>
        <w:t xml:space="preserve">, and the emergence of high priority common security threats such as climate change all </w:t>
      </w:r>
      <w:r w:rsidRPr="009D41C3">
        <w:rPr>
          <w:rStyle w:val="StyleUnderline"/>
        </w:rPr>
        <w:t xml:space="preserve">argue in favor of efforts to </w:t>
      </w:r>
      <w:r w:rsidRPr="000D514A">
        <w:rPr>
          <w:rStyle w:val="Emphasis"/>
        </w:rPr>
        <w:t>reduce</w:t>
      </w:r>
      <w:r w:rsidRPr="009D41C3">
        <w:rPr>
          <w:rStyle w:val="StyleUnderline"/>
        </w:rPr>
        <w:t xml:space="preserve"> interstate security </w:t>
      </w:r>
      <w:r w:rsidRPr="000D514A">
        <w:rPr>
          <w:rStyle w:val="Emphasis"/>
        </w:rPr>
        <w:t>competition</w:t>
      </w:r>
      <w:r w:rsidRPr="00764BB7">
        <w:rPr>
          <w:sz w:val="16"/>
        </w:rPr>
        <w:t xml:space="preserve">, which would lower the need for ever higher defense budgets, </w:t>
      </w:r>
      <w:r w:rsidRPr="009D41C3">
        <w:rPr>
          <w:rStyle w:val="StyleUnderline"/>
        </w:rPr>
        <w:t xml:space="preserve">and enhance incentives for more </w:t>
      </w:r>
      <w:r w:rsidRPr="000D514A">
        <w:rPr>
          <w:rStyle w:val="Emphasis"/>
        </w:rPr>
        <w:t>cooperative</w:t>
      </w:r>
      <w:r w:rsidRPr="009D41C3">
        <w:rPr>
          <w:rStyle w:val="StyleUnderline"/>
        </w:rPr>
        <w:t xml:space="preserve"> forms of security</w:t>
      </w:r>
      <w:r w:rsidRPr="00764BB7">
        <w:rPr>
          <w:sz w:val="16"/>
        </w:rPr>
        <w:t>.18</w:t>
      </w:r>
    </w:p>
    <w:p w:rsidR="00F32C50" w:rsidRPr="0000022C" w:rsidRDefault="00F32C50" w:rsidP="00F32C50">
      <w:pPr>
        <w:rPr>
          <w:sz w:val="16"/>
        </w:rPr>
      </w:pPr>
      <w:r w:rsidRPr="00764BB7">
        <w:rPr>
          <w:sz w:val="16"/>
        </w:rPr>
        <w:t xml:space="preserve">If successfully implemented, </w:t>
      </w:r>
      <w:r w:rsidRPr="00057886">
        <w:rPr>
          <w:rStyle w:val="Emphasis"/>
          <w:highlight w:val="cyan"/>
        </w:rPr>
        <w:t>Restraint</w:t>
      </w:r>
      <w:r w:rsidRPr="009D41C3">
        <w:rPr>
          <w:rStyle w:val="StyleUnderline"/>
        </w:rPr>
        <w:t xml:space="preserve"> as a basis of policy </w:t>
      </w:r>
      <w:r w:rsidRPr="000D514A">
        <w:rPr>
          <w:rStyle w:val="Emphasis"/>
        </w:rPr>
        <w:t>vis–à–vis China</w:t>
      </w:r>
      <w:r w:rsidRPr="009D41C3">
        <w:rPr>
          <w:rStyle w:val="StyleUnderline"/>
        </w:rPr>
        <w:t xml:space="preserve"> </w:t>
      </w:r>
      <w:r w:rsidRPr="00057886">
        <w:rPr>
          <w:rStyle w:val="StyleUnderline"/>
          <w:highlight w:val="cyan"/>
        </w:rPr>
        <w:t>will buy</w:t>
      </w:r>
      <w:r w:rsidRPr="00057886">
        <w:rPr>
          <w:rStyle w:val="StyleUnderline"/>
        </w:rPr>
        <w:t xml:space="preserve"> the</w:t>
      </w:r>
      <w:r w:rsidRPr="009D41C3">
        <w:rPr>
          <w:rStyle w:val="StyleUnderline"/>
        </w:rPr>
        <w:t xml:space="preserve"> United States </w:t>
      </w:r>
      <w:r w:rsidRPr="00057886">
        <w:rPr>
          <w:rStyle w:val="StyleUnderline"/>
          <w:highlight w:val="cyan"/>
        </w:rPr>
        <w:t>time to repair its</w:t>
      </w:r>
      <w:r w:rsidRPr="009D41C3">
        <w:rPr>
          <w:rStyle w:val="StyleUnderline"/>
        </w:rPr>
        <w:t xml:space="preserve"> </w:t>
      </w:r>
      <w:r w:rsidRPr="000D514A">
        <w:rPr>
          <w:rStyle w:val="Emphasis"/>
        </w:rPr>
        <w:t xml:space="preserve">severely </w:t>
      </w:r>
      <w:r w:rsidRPr="00057886">
        <w:rPr>
          <w:rStyle w:val="Emphasis"/>
          <w:highlight w:val="cyan"/>
        </w:rPr>
        <w:t>damaged</w:t>
      </w:r>
      <w:r w:rsidRPr="009D41C3">
        <w:rPr>
          <w:rStyle w:val="StyleUnderline"/>
        </w:rPr>
        <w:t xml:space="preserve"> domestic </w:t>
      </w:r>
      <w:r w:rsidRPr="00057886">
        <w:rPr>
          <w:rStyle w:val="StyleUnderline"/>
          <w:highlight w:val="cyan"/>
        </w:rPr>
        <w:t>order</w:t>
      </w:r>
      <w:r w:rsidRPr="009D41C3">
        <w:rPr>
          <w:rStyle w:val="StyleUnderline"/>
        </w:rPr>
        <w:t xml:space="preserve"> and </w:t>
      </w:r>
      <w:r w:rsidRPr="000D514A">
        <w:rPr>
          <w:rStyle w:val="Emphasis"/>
        </w:rPr>
        <w:t>reallocate</w:t>
      </w:r>
      <w:r w:rsidRPr="009D41C3">
        <w:rPr>
          <w:rStyle w:val="StyleUnderline"/>
        </w:rPr>
        <w:t xml:space="preserve"> national security resources </w:t>
      </w:r>
      <w:r w:rsidRPr="00764BB7">
        <w:rPr>
          <w:sz w:val="16"/>
        </w:rPr>
        <w:t xml:space="preserve">to concerns that pose a greater threat to the security and well–being of the American people than China. More broadly, </w:t>
      </w:r>
      <w:r w:rsidRPr="009D41C3">
        <w:rPr>
          <w:rStyle w:val="StyleUnderline"/>
        </w:rPr>
        <w:t xml:space="preserve">it will facilitate the </w:t>
      </w:r>
      <w:r w:rsidRPr="000D514A">
        <w:rPr>
          <w:rStyle w:val="Emphasis"/>
        </w:rPr>
        <w:t>identification</w:t>
      </w:r>
      <w:r w:rsidRPr="009D41C3">
        <w:rPr>
          <w:rStyle w:val="StyleUnderline"/>
        </w:rPr>
        <w:t xml:space="preserve"> of clear </w:t>
      </w:r>
      <w:r w:rsidRPr="000D514A">
        <w:rPr>
          <w:rStyle w:val="Emphasis"/>
        </w:rPr>
        <w:t>red lines</w:t>
      </w:r>
      <w:r w:rsidRPr="009D41C3">
        <w:rPr>
          <w:rStyle w:val="StyleUnderline"/>
        </w:rPr>
        <w:t xml:space="preserve"> based on the protection of genuinely vital interests</w:t>
      </w:r>
      <w:r w:rsidRPr="00764BB7">
        <w:rPr>
          <w:sz w:val="16"/>
        </w:rPr>
        <w:t xml:space="preserve">, the adoption of prudent and balanced approaches to contentious issues, and the opening of intellectual and political space allowing for greater dialogue, understanding, and compromise between Washington and Beijing.19 </w:t>
      </w:r>
      <w:r w:rsidRPr="00057886">
        <w:rPr>
          <w:rStyle w:val="StyleUnderline"/>
          <w:highlight w:val="cyan"/>
        </w:rPr>
        <w:t xml:space="preserve">This will significantly </w:t>
      </w:r>
      <w:r w:rsidRPr="00057886">
        <w:rPr>
          <w:rStyle w:val="Emphasis"/>
          <w:highlight w:val="cyan"/>
        </w:rPr>
        <w:t>reduce</w:t>
      </w:r>
      <w:r w:rsidRPr="00057886">
        <w:rPr>
          <w:rStyle w:val="StyleUnderline"/>
          <w:highlight w:val="cyan"/>
        </w:rPr>
        <w:t xml:space="preserve"> the chances of </w:t>
      </w:r>
      <w:r w:rsidRPr="00057886">
        <w:rPr>
          <w:rStyle w:val="Emphasis"/>
          <w:highlight w:val="cyan"/>
        </w:rPr>
        <w:t>conflict</w:t>
      </w:r>
      <w:r w:rsidRPr="00764BB7">
        <w:rPr>
          <w:sz w:val="16"/>
        </w:rPr>
        <w:t xml:space="preserve">.  </w:t>
      </w:r>
    </w:p>
    <w:p w:rsidR="00F32C50" w:rsidRPr="00E73D76" w:rsidRDefault="00F32C50" w:rsidP="00F32C50">
      <w:pPr>
        <w:pStyle w:val="Heading4"/>
      </w:pPr>
      <w:r>
        <w:t xml:space="preserve">Continuing a zero-sum approach to China only </w:t>
      </w:r>
      <w:r>
        <w:rPr>
          <w:u w:val="single"/>
        </w:rPr>
        <w:t>provokes</w:t>
      </w:r>
      <w:r>
        <w:t xml:space="preserve"> a </w:t>
      </w:r>
      <w:r>
        <w:rPr>
          <w:u w:val="single"/>
        </w:rPr>
        <w:t>non-aggressive</w:t>
      </w:r>
      <w:r>
        <w:t xml:space="preserve"> actor – new developments </w:t>
      </w:r>
      <w:r>
        <w:rPr>
          <w:u w:val="single"/>
        </w:rPr>
        <w:t>prove</w:t>
      </w:r>
      <w:r>
        <w:t xml:space="preserve"> that China is </w:t>
      </w:r>
      <w:r>
        <w:rPr>
          <w:u w:val="single"/>
        </w:rPr>
        <w:t>not</w:t>
      </w:r>
      <w:r>
        <w:t xml:space="preserve"> trying to threaten the US</w:t>
      </w:r>
    </w:p>
    <w:p w:rsidR="00F32C50" w:rsidRPr="00764BB7" w:rsidRDefault="00F32C50" w:rsidP="00F32C50">
      <w:r>
        <w:t xml:space="preserve">Michael D. </w:t>
      </w:r>
      <w:r w:rsidRPr="00741C1C">
        <w:rPr>
          <w:rStyle w:val="Style13ptBold"/>
        </w:rPr>
        <w:t>Swaine and</w:t>
      </w:r>
      <w:r>
        <w:t xml:space="preserve"> Andrew </w:t>
      </w:r>
      <w:r w:rsidRPr="00741C1C">
        <w:rPr>
          <w:rStyle w:val="Style13ptBold"/>
        </w:rPr>
        <w:t>Bacevich</w:t>
      </w:r>
      <w:r>
        <w:rPr>
          <w:rStyle w:val="Style13ptBold"/>
        </w:rPr>
        <w:t xml:space="preserve"> 23</w:t>
      </w:r>
      <w:r w:rsidRPr="000A7FEC">
        <w:t>, *senior research fellow, Quincy Institute, PhD. in government from Harvard; **chairman of the board, Quincy Institute, Professor Emeritus of International Relations and History at Boston University, “A Restraint Approach to U.S.–China Relations: Reversing the Slide Toward Crisis and Conflict," Quincy Institute for Responsible Statecraft, 04/18/23, https://quincyinst.org/report/u-s-relations-with-china-a-strategy-based-on-restraint/] Blitz</w:t>
      </w:r>
    </w:p>
    <w:p w:rsidR="00F32C50" w:rsidRPr="005145C5" w:rsidRDefault="00F32C50" w:rsidP="00F32C50">
      <w:pPr>
        <w:rPr>
          <w:sz w:val="16"/>
        </w:rPr>
      </w:pPr>
      <w:r w:rsidRPr="005145C5">
        <w:rPr>
          <w:sz w:val="16"/>
        </w:rPr>
        <w:t>The Urgent Need to Right–Size the China Threat</w:t>
      </w:r>
    </w:p>
    <w:p w:rsidR="00F32C50" w:rsidRPr="005145C5" w:rsidRDefault="00F32C50" w:rsidP="00F32C50">
      <w:pPr>
        <w:rPr>
          <w:sz w:val="16"/>
        </w:rPr>
      </w:pPr>
      <w:r w:rsidRPr="00927AFA">
        <w:rPr>
          <w:rStyle w:val="Emphasis"/>
          <w:highlight w:val="cyan"/>
        </w:rPr>
        <w:t>Multipolarity</w:t>
      </w:r>
      <w:r w:rsidRPr="00927AFA">
        <w:rPr>
          <w:rStyle w:val="StyleUnderline"/>
          <w:highlight w:val="cyan"/>
        </w:rPr>
        <w:t xml:space="preserve"> and the </w:t>
      </w:r>
      <w:r w:rsidRPr="00927AFA">
        <w:rPr>
          <w:rStyle w:val="Emphasis"/>
          <w:highlight w:val="cyan"/>
        </w:rPr>
        <w:t>end</w:t>
      </w:r>
      <w:r w:rsidRPr="00927AFA">
        <w:rPr>
          <w:rStyle w:val="StyleUnderline"/>
          <w:highlight w:val="cyan"/>
        </w:rPr>
        <w:t xml:space="preserve"> of </w:t>
      </w:r>
      <w:r w:rsidRPr="00927AFA">
        <w:rPr>
          <w:rStyle w:val="Emphasis"/>
          <w:highlight w:val="cyan"/>
        </w:rPr>
        <w:t>American dominance</w:t>
      </w:r>
      <w:r w:rsidRPr="005145C5">
        <w:rPr>
          <w:sz w:val="16"/>
        </w:rPr>
        <w:t xml:space="preserve">, rising domestic problems, looming, high–priority transnational threats, heavy levels of global economic and technological interdependence, </w:t>
      </w:r>
      <w:r w:rsidRPr="009D41C3">
        <w:rPr>
          <w:rStyle w:val="StyleUnderline"/>
        </w:rPr>
        <w:t xml:space="preserve">and the resulting need to create a stable long–term basis for </w:t>
      </w:r>
      <w:r w:rsidRPr="00081A28">
        <w:rPr>
          <w:rStyle w:val="Emphasis"/>
        </w:rPr>
        <w:t>productive</w:t>
      </w:r>
      <w:r w:rsidRPr="009D41C3">
        <w:rPr>
          <w:rStyle w:val="StyleUnderline"/>
        </w:rPr>
        <w:t xml:space="preserve"> and </w:t>
      </w:r>
      <w:r w:rsidRPr="00081A28">
        <w:rPr>
          <w:rStyle w:val="Emphasis"/>
        </w:rPr>
        <w:t>peaceful coexistence</w:t>
      </w:r>
      <w:r w:rsidRPr="009D41C3">
        <w:rPr>
          <w:rStyle w:val="StyleUnderline"/>
        </w:rPr>
        <w:t xml:space="preserve"> together </w:t>
      </w:r>
      <w:r w:rsidRPr="00927AFA">
        <w:rPr>
          <w:rStyle w:val="StyleUnderline"/>
          <w:highlight w:val="cyan"/>
        </w:rPr>
        <w:t xml:space="preserve">justify an </w:t>
      </w:r>
      <w:r w:rsidRPr="00927AFA">
        <w:rPr>
          <w:rStyle w:val="Emphasis"/>
          <w:highlight w:val="cyan"/>
        </w:rPr>
        <w:t>array</w:t>
      </w:r>
      <w:r w:rsidRPr="00927AFA">
        <w:rPr>
          <w:rStyle w:val="StyleUnderline"/>
          <w:highlight w:val="cyan"/>
        </w:rPr>
        <w:t xml:space="preserve"> of Restraint</w:t>
      </w:r>
      <w:r w:rsidRPr="009D41C3">
        <w:rPr>
          <w:rStyle w:val="StyleUnderline"/>
        </w:rPr>
        <w:t xml:space="preserve">–based U.S. </w:t>
      </w:r>
      <w:r w:rsidRPr="00927AFA">
        <w:rPr>
          <w:rStyle w:val="StyleUnderline"/>
          <w:highlight w:val="cyan"/>
        </w:rPr>
        <w:t>policies toward Beijing</w:t>
      </w:r>
      <w:r w:rsidRPr="005145C5">
        <w:rPr>
          <w:sz w:val="16"/>
        </w:rPr>
        <w:t xml:space="preserve">. </w:t>
      </w:r>
      <w:r w:rsidRPr="003A6BCF">
        <w:rPr>
          <w:rStyle w:val="StyleUnderline"/>
        </w:rPr>
        <w:t xml:space="preserve">This must begin with a serious effort to </w:t>
      </w:r>
      <w:r w:rsidRPr="00081A28">
        <w:rPr>
          <w:rStyle w:val="Emphasis"/>
        </w:rPr>
        <w:t>right–size</w:t>
      </w:r>
      <w:r w:rsidRPr="003A6BCF">
        <w:rPr>
          <w:rStyle w:val="StyleUnderline"/>
        </w:rPr>
        <w:t xml:space="preserve"> the threats and opportunities that China poses</w:t>
      </w:r>
      <w:r w:rsidRPr="005145C5">
        <w:rPr>
          <w:sz w:val="16"/>
        </w:rPr>
        <w:t xml:space="preserve">, both now and over time, to the international system, American democracy, economic growth, and U.S. national security.20 </w:t>
      </w:r>
      <w:r w:rsidRPr="003A6BCF">
        <w:rPr>
          <w:rStyle w:val="StyleUnderline"/>
        </w:rPr>
        <w:t>Right–sizing the threats</w:t>
      </w:r>
      <w:r w:rsidRPr="005145C5">
        <w:rPr>
          <w:sz w:val="16"/>
        </w:rPr>
        <w:t xml:space="preserve"> posed by China, along with a fact–based assessment of current and likely future U.S. and Western resources and capabilities, </w:t>
      </w:r>
      <w:r w:rsidRPr="003A6BCF">
        <w:rPr>
          <w:rStyle w:val="StyleUnderline"/>
        </w:rPr>
        <w:t xml:space="preserve">will provide the </w:t>
      </w:r>
      <w:r w:rsidRPr="003D796B">
        <w:rPr>
          <w:rStyle w:val="Emphasis"/>
        </w:rPr>
        <w:t>foundation</w:t>
      </w:r>
      <w:r w:rsidRPr="003A6BCF">
        <w:rPr>
          <w:rStyle w:val="StyleUnderline"/>
        </w:rPr>
        <w:t xml:space="preserve"> for a realistic and effective </w:t>
      </w:r>
      <w:r w:rsidRPr="003D796B">
        <w:rPr>
          <w:rStyle w:val="Emphasis"/>
        </w:rPr>
        <w:t>Restraint–based strategy</w:t>
      </w:r>
      <w:r w:rsidRPr="003A6BCF">
        <w:rPr>
          <w:rStyle w:val="StyleUnderline"/>
        </w:rPr>
        <w:t xml:space="preserve"> toward China</w:t>
      </w:r>
      <w:r w:rsidRPr="005145C5">
        <w:rPr>
          <w:sz w:val="16"/>
        </w:rPr>
        <w:t>.</w:t>
      </w:r>
    </w:p>
    <w:p w:rsidR="00F32C50" w:rsidRPr="005145C5" w:rsidRDefault="00F32C50" w:rsidP="00F32C50">
      <w:pPr>
        <w:rPr>
          <w:sz w:val="16"/>
        </w:rPr>
      </w:pPr>
      <w:r w:rsidRPr="003A6BCF">
        <w:rPr>
          <w:rStyle w:val="StyleUnderline"/>
        </w:rPr>
        <w:t>A responsible</w:t>
      </w:r>
      <w:r w:rsidRPr="005145C5">
        <w:rPr>
          <w:sz w:val="16"/>
        </w:rPr>
        <w:t xml:space="preserve"> Restraint </w:t>
      </w:r>
      <w:r w:rsidRPr="003A6BCF">
        <w:rPr>
          <w:rStyle w:val="StyleUnderline"/>
        </w:rPr>
        <w:t xml:space="preserve">perspective acknowledges that </w:t>
      </w:r>
      <w:r w:rsidRPr="00927AFA">
        <w:rPr>
          <w:rStyle w:val="StyleUnderline"/>
          <w:highlight w:val="cyan"/>
        </w:rPr>
        <w:t xml:space="preserve">there are </w:t>
      </w:r>
      <w:r w:rsidRPr="00927AFA">
        <w:rPr>
          <w:rStyle w:val="Emphasis"/>
          <w:highlight w:val="cyan"/>
        </w:rPr>
        <w:t>competitive aspects</w:t>
      </w:r>
      <w:r w:rsidRPr="00927AFA">
        <w:rPr>
          <w:rStyle w:val="StyleUnderline"/>
          <w:highlight w:val="cyan"/>
        </w:rPr>
        <w:t xml:space="preserve"> to the Sino–U.S. relationship</w:t>
      </w:r>
      <w:r w:rsidRPr="005145C5">
        <w:rPr>
          <w:sz w:val="16"/>
        </w:rPr>
        <w:t xml:space="preserve">, and that a Sino–U.S. security dilemma, along with low levels of trust, is to some extent unavoidable, especially given the different political systems of the two nations and China’s growing power, both globally and especially in Asia. </w:t>
      </w:r>
      <w:r w:rsidRPr="003A6BCF">
        <w:rPr>
          <w:rStyle w:val="StyleUnderline"/>
        </w:rPr>
        <w:t xml:space="preserve">However, </w:t>
      </w:r>
      <w:r w:rsidRPr="00BE5721">
        <w:rPr>
          <w:rStyle w:val="StyleUnderline"/>
          <w:highlight w:val="cyan"/>
        </w:rPr>
        <w:t xml:space="preserve">the </w:t>
      </w:r>
      <w:r w:rsidRPr="00BE5721">
        <w:rPr>
          <w:rStyle w:val="Emphasis"/>
          <w:highlight w:val="cyan"/>
        </w:rPr>
        <w:t>security dilemma</w:t>
      </w:r>
      <w:r w:rsidRPr="00BE5721">
        <w:rPr>
          <w:rStyle w:val="StyleUnderline"/>
          <w:highlight w:val="cyan"/>
        </w:rPr>
        <w:t xml:space="preserve"> can</w:t>
      </w:r>
      <w:r w:rsidRPr="003A6BCF">
        <w:rPr>
          <w:rStyle w:val="StyleUnderline"/>
        </w:rPr>
        <w:t xml:space="preserve"> certainly </w:t>
      </w:r>
      <w:r w:rsidRPr="00BE5721">
        <w:rPr>
          <w:rStyle w:val="StyleUnderline"/>
          <w:highlight w:val="cyan"/>
        </w:rPr>
        <w:t xml:space="preserve">be </w:t>
      </w:r>
      <w:r w:rsidRPr="00BE5721">
        <w:rPr>
          <w:rStyle w:val="Emphasis"/>
          <w:highlight w:val="cyan"/>
        </w:rPr>
        <w:t>alleviated</w:t>
      </w:r>
      <w:r w:rsidRPr="005518AC">
        <w:rPr>
          <w:rStyle w:val="Emphasis"/>
        </w:rPr>
        <w:t xml:space="preserve"> significantly</w:t>
      </w:r>
      <w:r w:rsidRPr="003A6BCF">
        <w:rPr>
          <w:rStyle w:val="StyleUnderline"/>
        </w:rPr>
        <w:t xml:space="preserve">, and </w:t>
      </w:r>
      <w:r w:rsidRPr="00BE5721">
        <w:rPr>
          <w:rStyle w:val="StyleUnderline"/>
          <w:highlight w:val="cyan"/>
        </w:rPr>
        <w:t>not all</w:t>
      </w:r>
      <w:r w:rsidRPr="003A6BCF">
        <w:rPr>
          <w:rStyle w:val="StyleUnderline"/>
        </w:rPr>
        <w:t xml:space="preserve"> great power </w:t>
      </w:r>
      <w:r w:rsidRPr="00BE5721">
        <w:rPr>
          <w:rStyle w:val="StyleUnderline"/>
          <w:highlight w:val="cyan"/>
        </w:rPr>
        <w:t>competition need be zero–sum</w:t>
      </w:r>
      <w:r w:rsidRPr="005145C5">
        <w:rPr>
          <w:sz w:val="16"/>
        </w:rPr>
        <w:t xml:space="preserve"> in nature. Furthermore, </w:t>
      </w:r>
      <w:r w:rsidRPr="00BE5721">
        <w:rPr>
          <w:rStyle w:val="StyleUnderline"/>
        </w:rPr>
        <w:t>most</w:t>
      </w:r>
      <w:r w:rsidRPr="003A6BCF">
        <w:rPr>
          <w:rStyle w:val="StyleUnderline"/>
        </w:rPr>
        <w:t xml:space="preserve"> Sino–U.S. </w:t>
      </w:r>
      <w:r w:rsidRPr="00BE5721">
        <w:rPr>
          <w:rStyle w:val="StyleUnderline"/>
        </w:rPr>
        <w:t>competitions</w:t>
      </w:r>
      <w:r w:rsidRPr="003A6BCF">
        <w:rPr>
          <w:rStyle w:val="StyleUnderline"/>
        </w:rPr>
        <w:t xml:space="preserve"> will not end in a neat “victory” for one side over the other,</w:t>
      </w:r>
      <w:r w:rsidRPr="005145C5">
        <w:rPr>
          <w:sz w:val="16"/>
        </w:rPr>
        <w:t xml:space="preserve"> unless one or both regimes collapse, an unlikely prospect. </w:t>
      </w:r>
      <w:r w:rsidRPr="00BE5721">
        <w:rPr>
          <w:rStyle w:val="StyleUnderline"/>
          <w:highlight w:val="cyan"/>
        </w:rPr>
        <w:t>Excessive</w:t>
      </w:r>
      <w:r w:rsidRPr="003A6BCF">
        <w:rPr>
          <w:rStyle w:val="StyleUnderline"/>
        </w:rPr>
        <w:t xml:space="preserve"> levels and types of </w:t>
      </w:r>
      <w:r w:rsidRPr="00BE5721">
        <w:rPr>
          <w:rStyle w:val="StyleUnderline"/>
          <w:highlight w:val="cyan"/>
        </w:rPr>
        <w:t>competition</w:t>
      </w:r>
      <w:r w:rsidRPr="003A6BCF">
        <w:rPr>
          <w:rStyle w:val="StyleUnderline"/>
        </w:rPr>
        <w:t xml:space="preserve"> can </w:t>
      </w:r>
      <w:r w:rsidRPr="005518AC">
        <w:rPr>
          <w:rStyle w:val="Emphasis"/>
        </w:rPr>
        <w:t xml:space="preserve">unnecessarily </w:t>
      </w:r>
      <w:r w:rsidRPr="00BE5721">
        <w:rPr>
          <w:rStyle w:val="Emphasis"/>
          <w:highlight w:val="cyan"/>
        </w:rPr>
        <w:t>undermine</w:t>
      </w:r>
      <w:r w:rsidRPr="003A6BCF">
        <w:rPr>
          <w:rStyle w:val="StyleUnderline"/>
        </w:rPr>
        <w:t xml:space="preserve"> attempts at </w:t>
      </w:r>
      <w:r w:rsidRPr="00BE5721">
        <w:rPr>
          <w:rStyle w:val="Emphasis"/>
          <w:highlight w:val="cyan"/>
        </w:rPr>
        <w:t>cooperation</w:t>
      </w:r>
      <w:r w:rsidRPr="005145C5">
        <w:rPr>
          <w:sz w:val="16"/>
        </w:rPr>
        <w:t xml:space="preserve"> over issues such as climate change, as trust disappears and the good will needed to fashion mutual compromises evaporates.21</w:t>
      </w:r>
    </w:p>
    <w:p w:rsidR="00F32C50" w:rsidRPr="005145C5" w:rsidRDefault="00F32C50" w:rsidP="00F32C50">
      <w:pPr>
        <w:rPr>
          <w:sz w:val="16"/>
        </w:rPr>
      </w:pPr>
      <w:r w:rsidRPr="00BE5721">
        <w:rPr>
          <w:rStyle w:val="StyleUnderline"/>
          <w:highlight w:val="cyan"/>
        </w:rPr>
        <w:t>The current</w:t>
      </w:r>
      <w:r w:rsidRPr="009E441A">
        <w:rPr>
          <w:rStyle w:val="StyleUnderline"/>
        </w:rPr>
        <w:t xml:space="preserve"> U.S. </w:t>
      </w:r>
      <w:r w:rsidRPr="00BE5721">
        <w:rPr>
          <w:rStyle w:val="StyleUnderline"/>
          <w:highlight w:val="cyan"/>
        </w:rPr>
        <w:t>policy</w:t>
      </w:r>
      <w:r w:rsidRPr="009E441A">
        <w:rPr>
          <w:rStyle w:val="StyleUnderline"/>
        </w:rPr>
        <w:t xml:space="preserve"> toward China </w:t>
      </w:r>
      <w:r w:rsidRPr="00BE5721">
        <w:rPr>
          <w:rStyle w:val="StyleUnderline"/>
          <w:highlight w:val="cyan"/>
        </w:rPr>
        <w:t>is</w:t>
      </w:r>
      <w:r w:rsidRPr="009E441A">
        <w:rPr>
          <w:rStyle w:val="StyleUnderline"/>
        </w:rPr>
        <w:t xml:space="preserve"> largely </w:t>
      </w:r>
      <w:r w:rsidRPr="00BE5721">
        <w:rPr>
          <w:rStyle w:val="StyleUnderline"/>
          <w:highlight w:val="cyan"/>
        </w:rPr>
        <w:t>based on a</w:t>
      </w:r>
      <w:r w:rsidRPr="009E441A">
        <w:rPr>
          <w:rStyle w:val="StyleUnderline"/>
        </w:rPr>
        <w:t xml:space="preserve"> zero–sum, </w:t>
      </w:r>
      <w:r w:rsidRPr="00BE5721">
        <w:rPr>
          <w:rStyle w:val="Emphasis"/>
          <w:highlight w:val="cyan"/>
        </w:rPr>
        <w:t>adversarial mindset</w:t>
      </w:r>
      <w:r w:rsidRPr="009E441A">
        <w:rPr>
          <w:rStyle w:val="StyleUnderline"/>
        </w:rPr>
        <w:t xml:space="preserve"> that assumes</w:t>
      </w:r>
      <w:r w:rsidRPr="005145C5">
        <w:rPr>
          <w:sz w:val="16"/>
        </w:rPr>
        <w:t xml:space="preserve"> above all else </w:t>
      </w:r>
      <w:r w:rsidRPr="009E441A">
        <w:rPr>
          <w:rStyle w:val="StyleUnderline"/>
        </w:rPr>
        <w:t xml:space="preserve">a fundamental </w:t>
      </w:r>
      <w:r w:rsidRPr="005518AC">
        <w:rPr>
          <w:rStyle w:val="Emphasis"/>
        </w:rPr>
        <w:t>Chinese commitment</w:t>
      </w:r>
      <w:r w:rsidRPr="009E441A">
        <w:rPr>
          <w:rStyle w:val="StyleUnderline"/>
        </w:rPr>
        <w:t xml:space="preserve"> to </w:t>
      </w:r>
      <w:r w:rsidRPr="005518AC">
        <w:rPr>
          <w:rStyle w:val="Emphasis"/>
        </w:rPr>
        <w:t>weakening</w:t>
      </w:r>
      <w:r w:rsidRPr="009E441A">
        <w:rPr>
          <w:rStyle w:val="StyleUnderline"/>
        </w:rPr>
        <w:t xml:space="preserve"> and </w:t>
      </w:r>
      <w:r w:rsidRPr="005518AC">
        <w:rPr>
          <w:rStyle w:val="Emphasis"/>
        </w:rPr>
        <w:t>countering</w:t>
      </w:r>
      <w:r w:rsidRPr="009E441A">
        <w:rPr>
          <w:rStyle w:val="StyleUnderline"/>
        </w:rPr>
        <w:t xml:space="preserve"> the West and resisting</w:t>
      </w:r>
      <w:r w:rsidRPr="005145C5">
        <w:rPr>
          <w:sz w:val="16"/>
        </w:rPr>
        <w:t xml:space="preserve"> any form of meaningful </w:t>
      </w:r>
      <w:r w:rsidRPr="005518AC">
        <w:rPr>
          <w:rStyle w:val="Emphasis"/>
        </w:rPr>
        <w:t>bilateral cooperation</w:t>
      </w:r>
      <w:r w:rsidRPr="005145C5">
        <w:rPr>
          <w:sz w:val="16"/>
        </w:rPr>
        <w:t xml:space="preserve">. </w:t>
      </w:r>
      <w:r w:rsidRPr="00BE5721">
        <w:rPr>
          <w:rStyle w:val="StyleUnderline"/>
          <w:highlight w:val="cyan"/>
        </w:rPr>
        <w:t>Beijing is</w:t>
      </w:r>
      <w:r w:rsidRPr="009E441A">
        <w:rPr>
          <w:rStyle w:val="StyleUnderline"/>
        </w:rPr>
        <w:t xml:space="preserve"> regularly </w:t>
      </w:r>
      <w:r w:rsidRPr="00BE5721">
        <w:rPr>
          <w:rStyle w:val="StyleUnderline"/>
          <w:highlight w:val="cyan"/>
        </w:rPr>
        <w:t xml:space="preserve">presented as a </w:t>
      </w:r>
      <w:r w:rsidRPr="00BE5721">
        <w:rPr>
          <w:rStyle w:val="Emphasis"/>
          <w:highlight w:val="cyan"/>
        </w:rPr>
        <w:t>vaguely–defined existential threat</w:t>
      </w:r>
      <w:r w:rsidRPr="005145C5">
        <w:rPr>
          <w:sz w:val="16"/>
        </w:rPr>
        <w:t xml:space="preserve">, a rapidly growing military and economic power </w:t>
      </w:r>
      <w:r w:rsidRPr="009E441A">
        <w:rPr>
          <w:rStyle w:val="StyleUnderline"/>
        </w:rPr>
        <w:t xml:space="preserve">bent on </w:t>
      </w:r>
      <w:r w:rsidRPr="00773F94">
        <w:rPr>
          <w:rStyle w:val="Emphasis"/>
        </w:rPr>
        <w:t>global domination</w:t>
      </w:r>
      <w:r w:rsidRPr="009E441A">
        <w:rPr>
          <w:rStyle w:val="StyleUnderline"/>
        </w:rPr>
        <w:t xml:space="preserve"> through </w:t>
      </w:r>
      <w:r w:rsidRPr="00773F94">
        <w:rPr>
          <w:rStyle w:val="Emphasis"/>
        </w:rPr>
        <w:t>predatory</w:t>
      </w:r>
      <w:r w:rsidRPr="009E441A">
        <w:rPr>
          <w:rStyle w:val="StyleUnderline"/>
        </w:rPr>
        <w:t xml:space="preserve"> trade and investment practices and/or armed </w:t>
      </w:r>
      <w:r w:rsidRPr="00773F94">
        <w:rPr>
          <w:rStyle w:val="Emphasis"/>
        </w:rPr>
        <w:t>coercion</w:t>
      </w:r>
      <w:r w:rsidRPr="005145C5">
        <w:rPr>
          <w:sz w:val="16"/>
        </w:rPr>
        <w:t xml:space="preserve">, a burgeoning high–tech superpower </w:t>
      </w:r>
      <w:r w:rsidRPr="009E441A">
        <w:rPr>
          <w:rStyle w:val="StyleUnderline"/>
        </w:rPr>
        <w:t xml:space="preserve">determined to control the </w:t>
      </w:r>
      <w:r w:rsidRPr="00773F94">
        <w:rPr>
          <w:rStyle w:val="Emphasis"/>
        </w:rPr>
        <w:t>key drivers</w:t>
      </w:r>
      <w:r w:rsidRPr="009E441A">
        <w:rPr>
          <w:rStyle w:val="StyleUnderline"/>
        </w:rPr>
        <w:t xml:space="preserve"> of future global growth, a hostile opponent of the existing so–called “rules–based” international order, and a </w:t>
      </w:r>
      <w:r w:rsidRPr="005D06D5">
        <w:rPr>
          <w:rStyle w:val="Emphasis"/>
        </w:rPr>
        <w:t>pernicious</w:t>
      </w:r>
      <w:r w:rsidRPr="009E441A">
        <w:rPr>
          <w:rStyle w:val="StyleUnderline"/>
        </w:rPr>
        <w:t xml:space="preserve"> threat to democratic societies</w:t>
      </w:r>
      <w:r w:rsidRPr="005145C5">
        <w:rPr>
          <w:sz w:val="16"/>
        </w:rPr>
        <w:t xml:space="preserve">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rsidR="00F32C50" w:rsidRPr="005145C5" w:rsidRDefault="00F32C50" w:rsidP="00F32C50">
      <w:pPr>
        <w:rPr>
          <w:sz w:val="16"/>
        </w:rPr>
      </w:pPr>
      <w:r w:rsidRPr="005145C5">
        <w:rPr>
          <w:sz w:val="16"/>
        </w:rPr>
        <w:t>China does pose certain challenges to existing and likely future U.S. interests. These consist primarily of:</w:t>
      </w:r>
    </w:p>
    <w:p w:rsidR="00F32C50" w:rsidRPr="005145C5" w:rsidRDefault="00F32C50" w:rsidP="00F32C50">
      <w:pPr>
        <w:rPr>
          <w:sz w:val="16"/>
        </w:rPr>
      </w:pPr>
      <w:r w:rsidRPr="005145C5">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rsidR="00F32C50" w:rsidRPr="005145C5" w:rsidRDefault="00F32C50" w:rsidP="00F32C50">
      <w:pPr>
        <w:rPr>
          <w:sz w:val="16"/>
        </w:rPr>
      </w:pPr>
      <w:r w:rsidRPr="005145C5">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rsidR="00F32C50" w:rsidRPr="005145C5" w:rsidRDefault="00F32C50" w:rsidP="00F32C50">
      <w:pPr>
        <w:rPr>
          <w:sz w:val="16"/>
        </w:rPr>
      </w:pPr>
      <w:r w:rsidRPr="005145C5">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rsidR="00F32C50" w:rsidRPr="005145C5" w:rsidRDefault="00F32C50" w:rsidP="00F32C50">
      <w:pPr>
        <w:rPr>
          <w:sz w:val="16"/>
        </w:rPr>
      </w:pPr>
      <w:r w:rsidRPr="009E441A">
        <w:rPr>
          <w:rStyle w:val="StyleUnderline"/>
        </w:rPr>
        <w:t>While certainly</w:t>
      </w:r>
      <w:r w:rsidRPr="005145C5">
        <w:rPr>
          <w:sz w:val="16"/>
        </w:rPr>
        <w:t xml:space="preserve"> very </w:t>
      </w:r>
      <w:r w:rsidRPr="005D06D5">
        <w:rPr>
          <w:rStyle w:val="Emphasis"/>
        </w:rPr>
        <w:t>troublesome</w:t>
      </w:r>
      <w:r w:rsidRPr="009E441A">
        <w:rPr>
          <w:rStyle w:val="StyleUnderline"/>
        </w:rPr>
        <w:t xml:space="preserve">, and requiring </w:t>
      </w:r>
      <w:r w:rsidRPr="005D06D5">
        <w:rPr>
          <w:rStyle w:val="Emphasis"/>
        </w:rPr>
        <w:t>effective countermeasures</w:t>
      </w:r>
      <w:r w:rsidRPr="005145C5">
        <w:rPr>
          <w:sz w:val="16"/>
        </w:rPr>
        <w:t xml:space="preserve"> in many cases, these </w:t>
      </w:r>
      <w:r w:rsidRPr="00BE5721">
        <w:rPr>
          <w:rStyle w:val="StyleUnderline"/>
          <w:highlight w:val="cyan"/>
        </w:rPr>
        <w:t xml:space="preserve">concerns are </w:t>
      </w:r>
      <w:r w:rsidRPr="00BE5721">
        <w:rPr>
          <w:rStyle w:val="Emphasis"/>
          <w:highlight w:val="cyan"/>
        </w:rPr>
        <w:t>not grave enough</w:t>
      </w:r>
      <w:r w:rsidRPr="00BE5721">
        <w:rPr>
          <w:rStyle w:val="StyleUnderline"/>
          <w:highlight w:val="cyan"/>
        </w:rPr>
        <w:t xml:space="preserve"> to justify</w:t>
      </w:r>
      <w:r w:rsidRPr="005145C5">
        <w:rPr>
          <w:sz w:val="16"/>
        </w:rPr>
        <w:t xml:space="preserve"> the kind of </w:t>
      </w:r>
      <w:r w:rsidRPr="009E441A">
        <w:rPr>
          <w:rStyle w:val="StyleUnderline"/>
        </w:rPr>
        <w:t xml:space="preserve">absolute, largely zero–sum and </w:t>
      </w:r>
      <w:r w:rsidRPr="00BE5721">
        <w:rPr>
          <w:rStyle w:val="Emphasis"/>
          <w:highlight w:val="cyan"/>
        </w:rPr>
        <w:t>confrontational approach</w:t>
      </w:r>
      <w:r w:rsidRPr="009E441A">
        <w:rPr>
          <w:rStyle w:val="StyleUnderline"/>
        </w:rPr>
        <w:t xml:space="preserve"> now common in U.S. policies</w:t>
      </w:r>
      <w:r w:rsidRPr="005145C5">
        <w:rPr>
          <w:sz w:val="16"/>
        </w:rPr>
        <w:t xml:space="preserve"> toward Beijing. </w:t>
      </w:r>
      <w:r w:rsidRPr="001C3694">
        <w:rPr>
          <w:rStyle w:val="StyleUnderline"/>
        </w:rPr>
        <w:t>Many gray areas exist</w:t>
      </w:r>
      <w:r w:rsidRPr="005145C5">
        <w:rPr>
          <w:sz w:val="16"/>
        </w:rPr>
        <w:t xml:space="preserve"> in all three of the above realms, largely </w:t>
      </w:r>
      <w:r w:rsidRPr="001C3694">
        <w:rPr>
          <w:rStyle w:val="StyleUnderline"/>
        </w:rPr>
        <w:t xml:space="preserve">reflecting Chinese support for long–standing </w:t>
      </w:r>
      <w:r w:rsidRPr="005D06D5">
        <w:rPr>
          <w:rStyle w:val="Emphasis"/>
        </w:rPr>
        <w:t>core principles</w:t>
      </w:r>
      <w:r w:rsidRPr="007C450C">
        <w:rPr>
          <w:rStyle w:val="StyleUnderline"/>
        </w:rPr>
        <w:t xml:space="preserve"> of the international order</w:t>
      </w:r>
      <w:r w:rsidRPr="005145C5">
        <w:rPr>
          <w:sz w:val="16"/>
        </w:rPr>
        <w:t xml:space="preserve">, such as state sovereignty, a preference for diplomacy over force in resolving disputes, the use of force only in defense of imminent and clear security threats, open air and sea lines of communication and transport across international zones, many market–based forms of economic intercourse, and various other United Nations norms and approaches. </w:t>
      </w:r>
    </w:p>
    <w:p w:rsidR="00F32C50" w:rsidRPr="005145C5" w:rsidRDefault="00F32C50" w:rsidP="00F32C50">
      <w:pPr>
        <w:rPr>
          <w:sz w:val="16"/>
        </w:rPr>
      </w:pPr>
      <w:r w:rsidRPr="005145C5">
        <w:rPr>
          <w:sz w:val="16"/>
        </w:rPr>
        <w:t xml:space="preserve">In fact, </w:t>
      </w:r>
      <w:r w:rsidRPr="00C92B0A">
        <w:rPr>
          <w:rStyle w:val="StyleUnderline"/>
          <w:highlight w:val="cyan"/>
        </w:rPr>
        <w:t>critics</w:t>
      </w:r>
      <w:r w:rsidRPr="002F0375">
        <w:rPr>
          <w:rStyle w:val="StyleUnderline"/>
        </w:rPr>
        <w:t xml:space="preserve"> of China’s global stance</w:t>
      </w:r>
      <w:r w:rsidRPr="005145C5">
        <w:rPr>
          <w:sz w:val="16"/>
        </w:rPr>
        <w:t xml:space="preserve"> often </w:t>
      </w:r>
      <w:r w:rsidRPr="00C92B0A">
        <w:rPr>
          <w:rStyle w:val="Emphasis"/>
          <w:highlight w:val="cyan"/>
        </w:rPr>
        <w:t>conflate</w:t>
      </w:r>
      <w:r w:rsidRPr="005145C5">
        <w:rPr>
          <w:sz w:val="16"/>
        </w:rPr>
        <w:t xml:space="preserve"> the </w:t>
      </w:r>
      <w:r w:rsidRPr="00C92B0A">
        <w:rPr>
          <w:rStyle w:val="StyleUnderline"/>
          <w:highlight w:val="cyan"/>
        </w:rPr>
        <w:t>values and norms</w:t>
      </w:r>
      <w:r w:rsidRPr="00BC3862">
        <w:rPr>
          <w:rStyle w:val="StyleUnderline"/>
        </w:rPr>
        <w:t xml:space="preserve"> of the global order</w:t>
      </w:r>
      <w:r w:rsidRPr="005145C5">
        <w:rPr>
          <w:sz w:val="16"/>
        </w:rPr>
        <w:t xml:space="preserve">, as reflected in various international regimes and practices, </w:t>
      </w:r>
      <w:r w:rsidRPr="00C92B0A">
        <w:rPr>
          <w:rStyle w:val="StyleUnderline"/>
          <w:highlight w:val="cyan"/>
        </w:rPr>
        <w:t>with the U.S.–centered structure</w:t>
      </w:r>
      <w:r w:rsidRPr="00BC3862">
        <w:rPr>
          <w:rStyle w:val="StyleUnderline"/>
        </w:rPr>
        <w:t xml:space="preserve"> of global economic and military power</w:t>
      </w:r>
      <w:r w:rsidRPr="005145C5">
        <w:rPr>
          <w:sz w:val="16"/>
        </w:rPr>
        <w:t xml:space="preserve">.27 In reality, </w:t>
      </w:r>
      <w:r w:rsidRPr="007039C9">
        <w:rPr>
          <w:rStyle w:val="StyleUnderline"/>
        </w:rPr>
        <w:t xml:space="preserve">the </w:t>
      </w:r>
      <w:r w:rsidRPr="00C92B0A">
        <w:rPr>
          <w:rStyle w:val="StyleUnderline"/>
          <w:highlight w:val="cyan"/>
        </w:rPr>
        <w:t>preservation</w:t>
      </w:r>
      <w:r w:rsidRPr="007039C9">
        <w:rPr>
          <w:rStyle w:val="StyleUnderline"/>
        </w:rPr>
        <w:t xml:space="preserve"> or </w:t>
      </w:r>
      <w:r w:rsidRPr="00EF6254">
        <w:rPr>
          <w:rStyle w:val="Emphasis"/>
        </w:rPr>
        <w:t>constructive adaptation</w:t>
      </w:r>
      <w:r w:rsidRPr="005145C5">
        <w:rPr>
          <w:sz w:val="16"/>
        </w:rPr>
        <w:t xml:space="preserve"> of most of the values, structures, and processes of the global order </w:t>
      </w:r>
      <w:r w:rsidRPr="00C92B0A">
        <w:rPr>
          <w:rStyle w:val="StyleUnderline"/>
          <w:highlight w:val="cyan"/>
        </w:rPr>
        <w:t>does not require a single</w:t>
      </w:r>
      <w:r w:rsidRPr="007039C9">
        <w:rPr>
          <w:rStyle w:val="StyleUnderline"/>
        </w:rPr>
        <w:t xml:space="preserve">, dominant, </w:t>
      </w:r>
      <w:r w:rsidRPr="00C92B0A">
        <w:rPr>
          <w:rStyle w:val="Emphasis"/>
          <w:highlight w:val="cyan"/>
        </w:rPr>
        <w:t>democratic ruling power</w:t>
      </w:r>
      <w:r w:rsidRPr="005145C5">
        <w:rPr>
          <w:sz w:val="16"/>
        </w:rPr>
        <w:t xml:space="preserve">.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rsidR="00F32C50" w:rsidRPr="005145C5" w:rsidRDefault="00F32C50" w:rsidP="00F32C50">
      <w:pPr>
        <w:rPr>
          <w:sz w:val="16"/>
        </w:rPr>
      </w:pPr>
      <w:r w:rsidRPr="003B524E">
        <w:rPr>
          <w:rStyle w:val="StyleUnderline"/>
        </w:rPr>
        <w:t>Contrary to the prevailing mindset in Washington</w:t>
      </w:r>
      <w:r w:rsidRPr="005145C5">
        <w:rPr>
          <w:sz w:val="16"/>
        </w:rPr>
        <w:t xml:space="preserve">, </w:t>
      </w:r>
      <w:r w:rsidRPr="00C92B0A">
        <w:rPr>
          <w:rStyle w:val="StyleUnderline"/>
          <w:highlight w:val="cyan"/>
        </w:rPr>
        <w:t>China does not pose an existentia</w:t>
      </w:r>
      <w:r w:rsidRPr="003B524E">
        <w:rPr>
          <w:rStyle w:val="StyleUnderline"/>
        </w:rPr>
        <w:t xml:space="preserve">l or near–existential </w:t>
      </w:r>
      <w:r w:rsidRPr="00C92B0A">
        <w:rPr>
          <w:rStyle w:val="StyleUnderline"/>
          <w:highlight w:val="cyan"/>
        </w:rPr>
        <w:t xml:space="preserve">threat to the </w:t>
      </w:r>
      <w:r w:rsidRPr="00C92B0A">
        <w:rPr>
          <w:rStyle w:val="Emphasis"/>
          <w:highlight w:val="cyan"/>
        </w:rPr>
        <w:t>U</w:t>
      </w:r>
      <w:r w:rsidRPr="003B524E">
        <w:rPr>
          <w:rStyle w:val="StyleUnderline"/>
        </w:rPr>
        <w:t xml:space="preserve">nited </w:t>
      </w:r>
      <w:r w:rsidRPr="00C92B0A">
        <w:rPr>
          <w:rStyle w:val="Emphasis"/>
          <w:highlight w:val="cyan"/>
        </w:rPr>
        <w:t>S</w:t>
      </w:r>
      <w:r w:rsidRPr="003B524E">
        <w:rPr>
          <w:rStyle w:val="StyleUnderline"/>
        </w:rPr>
        <w:t>tates in the above areas</w:t>
      </w:r>
      <w:r w:rsidRPr="005145C5">
        <w:rPr>
          <w:sz w:val="16"/>
        </w:rPr>
        <w:t>. It is not in a position either to replace the dominance of U.S. and Western economic and military power worldwide or to overturn the so–called liberal world order.28</w:t>
      </w:r>
    </w:p>
    <w:p w:rsidR="00F32C50" w:rsidRPr="005145C5" w:rsidRDefault="00F32C50" w:rsidP="00F32C50">
      <w:pPr>
        <w:rPr>
          <w:sz w:val="16"/>
        </w:rPr>
      </w:pPr>
      <w:r w:rsidRPr="00203E8A">
        <w:rPr>
          <w:rStyle w:val="StyleUnderline"/>
        </w:rPr>
        <w:t xml:space="preserve">As a military power, Beijing poses </w:t>
      </w:r>
      <w:r w:rsidRPr="00EF6254">
        <w:rPr>
          <w:rStyle w:val="Emphasis"/>
        </w:rPr>
        <w:t>no threat</w:t>
      </w:r>
      <w:r w:rsidRPr="00203E8A">
        <w:rPr>
          <w:rStyle w:val="StyleUnderline"/>
        </w:rPr>
        <w:t xml:space="preserve"> to the existence of the </w:t>
      </w:r>
      <w:r w:rsidRPr="00EF6254">
        <w:rPr>
          <w:rStyle w:val="Emphasis"/>
        </w:rPr>
        <w:t>U</w:t>
      </w:r>
      <w:r w:rsidRPr="00203E8A">
        <w:rPr>
          <w:rStyle w:val="StyleUnderline"/>
        </w:rPr>
        <w:t xml:space="preserve">nited </w:t>
      </w:r>
      <w:r w:rsidRPr="00EF6254">
        <w:rPr>
          <w:rStyle w:val="Emphasis"/>
        </w:rPr>
        <w:t>S</w:t>
      </w:r>
      <w:r w:rsidRPr="00203E8A">
        <w:rPr>
          <w:rStyle w:val="StyleUnderline"/>
        </w:rPr>
        <w:t>tates</w:t>
      </w:r>
      <w:r w:rsidRPr="005145C5">
        <w:rPr>
          <w:sz w:val="16"/>
        </w:rPr>
        <w:t xml:space="preserve"> except possibly via an extremely unlikely nuclear attack, which would be suicidal. </w:t>
      </w:r>
      <w:r w:rsidRPr="00C92B0A">
        <w:rPr>
          <w:rStyle w:val="StyleUnderline"/>
          <w:highlight w:val="cyan"/>
        </w:rPr>
        <w:t>There is no ev</w:t>
      </w:r>
      <w:r w:rsidRPr="00C92B0A">
        <w:rPr>
          <w:rStyle w:val="StyleUnderline"/>
        </w:rPr>
        <w:t>idence</w:t>
      </w:r>
      <w:r w:rsidRPr="00203E8A">
        <w:rPr>
          <w:rStyle w:val="StyleUnderline"/>
        </w:rPr>
        <w:t xml:space="preserve"> </w:t>
      </w:r>
      <w:r w:rsidRPr="00C92B0A">
        <w:rPr>
          <w:rStyle w:val="StyleUnderline"/>
          <w:highlight w:val="cyan"/>
        </w:rPr>
        <w:t>that China wants to</w:t>
      </w:r>
      <w:r w:rsidRPr="00203E8A">
        <w:rPr>
          <w:rStyle w:val="StyleUnderline"/>
        </w:rPr>
        <w:t xml:space="preserve"> threaten</w:t>
      </w:r>
      <w:r w:rsidRPr="005145C5">
        <w:rPr>
          <w:sz w:val="16"/>
        </w:rPr>
        <w:t xml:space="preserve">, much less </w:t>
      </w:r>
      <w:r w:rsidRPr="00C92B0A">
        <w:rPr>
          <w:rStyle w:val="StyleUnderline"/>
          <w:highlight w:val="cyan"/>
        </w:rPr>
        <w:t>use</w:t>
      </w:r>
      <w:r w:rsidRPr="00C92B0A">
        <w:rPr>
          <w:rStyle w:val="StyleUnderline"/>
        </w:rPr>
        <w:t xml:space="preserve">, </w:t>
      </w:r>
      <w:r w:rsidRPr="00C92B0A">
        <w:rPr>
          <w:rStyle w:val="StyleUnderline"/>
          <w:highlight w:val="cyan"/>
        </w:rPr>
        <w:t>its</w:t>
      </w:r>
      <w:r w:rsidRPr="00C92B0A">
        <w:rPr>
          <w:rStyle w:val="StyleUnderline"/>
        </w:rPr>
        <w:t xml:space="preserve"> relatively</w:t>
      </w:r>
      <w:r w:rsidRPr="00203E8A">
        <w:rPr>
          <w:rStyle w:val="StyleUnderline"/>
        </w:rPr>
        <w:t xml:space="preserve"> </w:t>
      </w:r>
      <w:r w:rsidRPr="00EF6254">
        <w:rPr>
          <w:rStyle w:val="Emphasis"/>
        </w:rPr>
        <w:t>small</w:t>
      </w:r>
      <w:r w:rsidRPr="005145C5">
        <w:rPr>
          <w:sz w:val="16"/>
        </w:rPr>
        <w:t xml:space="preserve"> (but growing), </w:t>
      </w:r>
      <w:r w:rsidRPr="00203E8A">
        <w:rPr>
          <w:rStyle w:val="StyleUnderline"/>
        </w:rPr>
        <w:t xml:space="preserve">second–strike, counter–value strategic </w:t>
      </w:r>
      <w:r w:rsidRPr="00C92B0A">
        <w:rPr>
          <w:rStyle w:val="Emphasis"/>
          <w:highlight w:val="cyan"/>
        </w:rPr>
        <w:t>nuclear force</w:t>
      </w:r>
      <w:r w:rsidRPr="005145C5">
        <w:rPr>
          <w:sz w:val="16"/>
        </w:rPr>
        <w:t xml:space="preserve"> to attack the United States or its allies. To the contrary, there is much evidence to suggest that China’s leadership regards nuclear weapons predominantly as a deterrent, not as a possible first–strike, offensive war weapon.29</w:t>
      </w:r>
    </w:p>
    <w:p w:rsidR="00F32C50" w:rsidRPr="005145C5" w:rsidRDefault="00F32C50" w:rsidP="00F32C50">
      <w:pPr>
        <w:rPr>
          <w:sz w:val="16"/>
        </w:rPr>
      </w:pPr>
      <w:r w:rsidRPr="005145C5">
        <w:rPr>
          <w:sz w:val="16"/>
        </w:rPr>
        <w:t>Secretary of Defense Lloyd J. Austin III greets Chinese Defense Minister Wei Fenghe at the Shangri-La Dialogue in Singapore, June 10, 2022. (DoD photo by Chad J. McNeeley).</w:t>
      </w:r>
    </w:p>
    <w:p w:rsidR="00F32C50" w:rsidRPr="005145C5" w:rsidRDefault="00F32C50" w:rsidP="00F32C50">
      <w:pPr>
        <w:rPr>
          <w:sz w:val="16"/>
        </w:rPr>
      </w:pPr>
      <w:r w:rsidRPr="005145C5">
        <w:rPr>
          <w:sz w:val="16"/>
        </w:rPr>
        <w:t xml:space="preserve">Moreover, </w:t>
      </w:r>
      <w:r w:rsidRPr="00203E8A">
        <w:rPr>
          <w:rStyle w:val="StyleUnderline"/>
        </w:rPr>
        <w:t xml:space="preserve">Beijing’s recent </w:t>
      </w:r>
      <w:r w:rsidRPr="00C92B0A">
        <w:rPr>
          <w:rStyle w:val="StyleUnderline"/>
          <w:highlight w:val="cyan"/>
        </w:rPr>
        <w:t>improvements</w:t>
      </w:r>
      <w:r w:rsidRPr="00203E8A">
        <w:rPr>
          <w:rStyle w:val="StyleUnderline"/>
        </w:rPr>
        <w:t xml:space="preserve"> of its strategic nuclear forces </w:t>
      </w:r>
      <w:r w:rsidRPr="00C92B0A">
        <w:rPr>
          <w:rStyle w:val="StyleUnderline"/>
          <w:highlight w:val="cyan"/>
        </w:rPr>
        <w:t>are</w:t>
      </w:r>
      <w:r w:rsidRPr="005145C5">
        <w:rPr>
          <w:sz w:val="16"/>
        </w:rPr>
        <w:t xml:space="preserve"> almost </w:t>
      </w:r>
      <w:r w:rsidRPr="00203E8A">
        <w:rPr>
          <w:rStyle w:val="StyleUnderline"/>
        </w:rPr>
        <w:t xml:space="preserve">certainly </w:t>
      </w:r>
      <w:r w:rsidRPr="00C92B0A">
        <w:rPr>
          <w:rStyle w:val="StyleUnderline"/>
          <w:highlight w:val="cyan"/>
        </w:rPr>
        <w:t>intended</w:t>
      </w:r>
      <w:r w:rsidRPr="00203E8A">
        <w:rPr>
          <w:rStyle w:val="StyleUnderline"/>
        </w:rPr>
        <w:t xml:space="preserve"> primarily </w:t>
      </w:r>
      <w:r w:rsidRPr="00C92B0A">
        <w:rPr>
          <w:rStyle w:val="StyleUnderline"/>
          <w:highlight w:val="cyan"/>
        </w:rPr>
        <w:t>to increase</w:t>
      </w:r>
      <w:r w:rsidRPr="00203E8A">
        <w:rPr>
          <w:rStyle w:val="StyleUnderline"/>
        </w:rPr>
        <w:t xml:space="preserve"> the </w:t>
      </w:r>
      <w:r w:rsidRPr="00C92B0A">
        <w:rPr>
          <w:rStyle w:val="Emphasis"/>
          <w:highlight w:val="cyan"/>
        </w:rPr>
        <w:t>survivability</w:t>
      </w:r>
      <w:r w:rsidRPr="00203E8A">
        <w:rPr>
          <w:rStyle w:val="StyleUnderline"/>
        </w:rPr>
        <w:t xml:space="preserve"> of its second–strike force</w:t>
      </w:r>
      <w:r w:rsidRPr="005145C5">
        <w:rPr>
          <w:sz w:val="16"/>
        </w:rPr>
        <w:t xml:space="preserve"> in the face of significant improvements in U.S. offensive nuclear capabilities and ballistic missile defense. The Chinese might also be expanding their nuclear arsenal in response to an increased fear that Washington would level nuclear threats or actually employ tactical nuclear weapons in a future Taiwan conflict, if the U.S. military were losing on a conventional level.30 That speaks to the urgent need to stabilize that worsening situation (as discussed below). </w:t>
      </w:r>
    </w:p>
    <w:p w:rsidR="00F32C50" w:rsidRPr="005145C5" w:rsidRDefault="00F32C50" w:rsidP="00F32C50">
      <w:pPr>
        <w:rPr>
          <w:sz w:val="16"/>
        </w:rPr>
      </w:pPr>
      <w:r w:rsidRPr="005145C5">
        <w:rPr>
          <w:sz w:val="16"/>
        </w:rPr>
        <w:t>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China is not poised to acquire the kind of overwhelming conventional power that would give it the military confidence, even in the face of high political and economic costs, to attempt to seize Taiwan by force, eject the United States from the region, or assert total, direct control over the South China Sea or maritime Asia as a whole — unless, that is, the United States were to force it to undertake the acquisition of such capabilities and take such actions by threatening to permanently separate Taiwan from China, or by precipitating a conflict in the region.32</w:t>
      </w:r>
    </w:p>
    <w:p w:rsidR="00F32C50" w:rsidRPr="005145C5" w:rsidRDefault="00F32C50" w:rsidP="00F32C50">
      <w:pPr>
        <w:rPr>
          <w:sz w:val="16"/>
        </w:rPr>
      </w:pPr>
      <w:r w:rsidRPr="00C92B0A">
        <w:rPr>
          <w:rStyle w:val="StyleUnderline"/>
          <w:highlight w:val="cyan"/>
        </w:rPr>
        <w:t>Fears that China has decided</w:t>
      </w:r>
      <w:r w:rsidRPr="005145C5">
        <w:rPr>
          <w:rStyle w:val="StyleUnderline"/>
        </w:rPr>
        <w:t xml:space="preserve"> in the near or medium future </w:t>
      </w:r>
      <w:r w:rsidRPr="00C92B0A">
        <w:rPr>
          <w:rStyle w:val="StyleUnderline"/>
          <w:highlight w:val="cyan"/>
        </w:rPr>
        <w:t xml:space="preserve">to </w:t>
      </w:r>
      <w:r w:rsidRPr="00C92B0A">
        <w:rPr>
          <w:rStyle w:val="Emphasis"/>
          <w:highlight w:val="cyan"/>
        </w:rPr>
        <w:t>invade Taiwan</w:t>
      </w:r>
      <w:r w:rsidRPr="005145C5">
        <w:rPr>
          <w:rStyle w:val="StyleUnderline"/>
        </w:rPr>
        <w:t xml:space="preserve"> and, going further, is planning </w:t>
      </w:r>
      <w:r w:rsidRPr="00927AFA">
        <w:rPr>
          <w:rStyle w:val="Emphasis"/>
        </w:rPr>
        <w:t>eventual aggression</w:t>
      </w:r>
      <w:r w:rsidRPr="005145C5">
        <w:rPr>
          <w:rStyle w:val="StyleUnderline"/>
        </w:rPr>
        <w:t xml:space="preserve"> against other Asian states </w:t>
      </w:r>
      <w:r w:rsidRPr="00C92B0A">
        <w:rPr>
          <w:rStyle w:val="StyleUnderline"/>
          <w:highlight w:val="cyan"/>
        </w:rPr>
        <w:t>are</w:t>
      </w:r>
      <w:r w:rsidRPr="005145C5">
        <w:rPr>
          <w:rStyle w:val="StyleUnderline"/>
        </w:rPr>
        <w:t xml:space="preserve"> therefore </w:t>
      </w:r>
      <w:r w:rsidRPr="00C92B0A">
        <w:rPr>
          <w:rStyle w:val="StyleUnderline"/>
          <w:highlight w:val="cyan"/>
        </w:rPr>
        <w:t>unconvincing</w:t>
      </w:r>
      <w:r w:rsidRPr="005145C5">
        <w:rPr>
          <w:sz w:val="16"/>
        </w:rPr>
        <w:t>.33 The lessons of the U.S. invasion of Iraq and particularly Russia’s failures in Ukraine reinforce for the Chinese the difficulties of an all–out invasion of Taiwan, as discussed further in the appendix.34</w:t>
      </w:r>
    </w:p>
    <w:p w:rsidR="00F32C50" w:rsidRPr="00A450AF" w:rsidRDefault="00F32C50" w:rsidP="00F32C50">
      <w:pPr>
        <w:pStyle w:val="Heading4"/>
        <w:rPr>
          <w:u w:val="single"/>
        </w:rPr>
      </w:pPr>
      <w:r>
        <w:t xml:space="preserve">Withdrawal from US overseas bases solves </w:t>
      </w:r>
      <w:r w:rsidRPr="00782E9C">
        <w:rPr>
          <w:u w:val="single"/>
        </w:rPr>
        <w:t>nuclear war</w:t>
      </w:r>
      <w:r>
        <w:t xml:space="preserve"> and </w:t>
      </w:r>
      <w:r w:rsidRPr="00782E9C">
        <w:rPr>
          <w:u w:val="single"/>
        </w:rPr>
        <w:t>climate change</w:t>
      </w:r>
      <w:r>
        <w:t xml:space="preserve"> – discarding a zero-sum mindset creates paths to </w:t>
      </w:r>
      <w:r>
        <w:rPr>
          <w:u w:val="single"/>
        </w:rPr>
        <w:t>cooperation</w:t>
      </w:r>
    </w:p>
    <w:p w:rsidR="00F32C50" w:rsidRPr="00764BB7" w:rsidRDefault="00F32C50" w:rsidP="00F32C50">
      <w:r>
        <w:t xml:space="preserve">Michael D. </w:t>
      </w:r>
      <w:r w:rsidRPr="00741C1C">
        <w:rPr>
          <w:rStyle w:val="Style13ptBold"/>
        </w:rPr>
        <w:t>Swaine and</w:t>
      </w:r>
      <w:r>
        <w:t xml:space="preserve"> Andrew </w:t>
      </w:r>
      <w:r w:rsidRPr="00741C1C">
        <w:rPr>
          <w:rStyle w:val="Style13ptBold"/>
        </w:rPr>
        <w:t>Bacevich</w:t>
      </w:r>
      <w:r>
        <w:rPr>
          <w:rStyle w:val="Style13ptBold"/>
        </w:rPr>
        <w:t xml:space="preserve"> 23</w:t>
      </w:r>
      <w:r w:rsidRPr="000A7FEC">
        <w:t>, *senior research fellow, Quincy Institute, PhD. in government from Harvard; **chairman of the board, Quincy Institute, Professor Emeritus of International Relations and History at Boston University, “A Restraint Approach to U.S.–China Relations: Reversing the Slide Toward Crisis and Conflict," Quincy Institute for Responsible Statecraft, 04/18/23, https://quincyinst.org/report/u-s-relations-with-china-a-strategy-based-on-restraint/] Blitz</w:t>
      </w:r>
    </w:p>
    <w:p w:rsidR="00F32C50" w:rsidRPr="0009393B" w:rsidRDefault="00F32C50" w:rsidP="00F32C50">
      <w:pPr>
        <w:rPr>
          <w:sz w:val="16"/>
        </w:rPr>
      </w:pPr>
      <w:r w:rsidRPr="0009393B">
        <w:rPr>
          <w:sz w:val="16"/>
        </w:rPr>
        <w:t>Offshore Balancing: A Distant Goal at Best</w:t>
      </w:r>
    </w:p>
    <w:p w:rsidR="00F32C50" w:rsidRDefault="00F32C50" w:rsidP="00F32C50">
      <w:pPr>
        <w:rPr>
          <w:rStyle w:val="StyleUnderline"/>
        </w:rPr>
      </w:pPr>
      <w:r w:rsidRPr="0009393B">
        <w:rPr>
          <w:sz w:val="16"/>
        </w:rPr>
        <w:t xml:space="preserve">In contrast to the two preceding Restraint approaches, </w:t>
      </w:r>
      <w:r w:rsidRPr="00175FE1">
        <w:rPr>
          <w:rStyle w:val="StyleUnderline"/>
          <w:highlight w:val="cyan"/>
        </w:rPr>
        <w:t>an</w:t>
      </w:r>
      <w:r w:rsidRPr="0009393B">
        <w:rPr>
          <w:sz w:val="16"/>
        </w:rPr>
        <w:t xml:space="preserve">other </w:t>
      </w:r>
      <w:r w:rsidRPr="00175FE1">
        <w:rPr>
          <w:rStyle w:val="StyleUnderline"/>
          <w:highlight w:val="cyan"/>
        </w:rPr>
        <w:t>approach</w:t>
      </w:r>
      <w:r w:rsidRPr="003A0A03">
        <w:rPr>
          <w:rStyle w:val="StyleUnderline"/>
        </w:rPr>
        <w:t xml:space="preserve"> is </w:t>
      </w:r>
      <w:r w:rsidRPr="00175FE1">
        <w:rPr>
          <w:rStyle w:val="StyleUnderline"/>
          <w:highlight w:val="cyan"/>
        </w:rPr>
        <w:t>to</w:t>
      </w:r>
      <w:r w:rsidRPr="0009393B">
        <w:rPr>
          <w:sz w:val="16"/>
        </w:rPr>
        <w:t xml:space="preserve"> significantly </w:t>
      </w:r>
      <w:r w:rsidRPr="003A0A03">
        <w:rPr>
          <w:rStyle w:val="StyleUnderline"/>
        </w:rPr>
        <w:t xml:space="preserve">reduce, if not </w:t>
      </w:r>
      <w:r w:rsidRPr="00175FE1">
        <w:rPr>
          <w:rStyle w:val="Emphasis"/>
          <w:highlight w:val="cyan"/>
        </w:rPr>
        <w:t>end</w:t>
      </w:r>
      <w:r w:rsidRPr="003A0A03">
        <w:rPr>
          <w:rStyle w:val="StyleUnderline"/>
        </w:rPr>
        <w:t xml:space="preserve">, forward </w:t>
      </w:r>
      <w:r w:rsidRPr="00175FE1">
        <w:rPr>
          <w:rStyle w:val="StyleUnderline"/>
          <w:highlight w:val="cyan"/>
        </w:rPr>
        <w:t>deployed U.S. forces</w:t>
      </w:r>
      <w:r w:rsidRPr="003A0A03">
        <w:rPr>
          <w:rStyle w:val="StyleUnderline"/>
        </w:rPr>
        <w:t xml:space="preserve"> </w:t>
      </w:r>
      <w:r w:rsidRPr="0009393B">
        <w:rPr>
          <w:sz w:val="16"/>
        </w:rPr>
        <w:t xml:space="preserve">all along the Asian littoral. </w:t>
      </w:r>
      <w:r w:rsidRPr="003A0A03">
        <w:rPr>
          <w:rStyle w:val="StyleUnderline"/>
        </w:rPr>
        <w:t>This</w:t>
      </w:r>
      <w:r w:rsidRPr="0009393B">
        <w:rPr>
          <w:sz w:val="16"/>
        </w:rPr>
        <w:t xml:space="preserve"> perspective </w:t>
      </w:r>
      <w:r w:rsidRPr="00175FE1">
        <w:rPr>
          <w:rStyle w:val="StyleUnderline"/>
          <w:highlight w:val="cyan"/>
        </w:rPr>
        <w:t xml:space="preserve">can be viewed as an </w:t>
      </w:r>
      <w:r w:rsidRPr="00175FE1">
        <w:rPr>
          <w:rStyle w:val="Emphasis"/>
          <w:highlight w:val="cyan"/>
        </w:rPr>
        <w:t>essential</w:t>
      </w:r>
      <w:r w:rsidRPr="00175FE1">
        <w:rPr>
          <w:rStyle w:val="StyleUnderline"/>
          <w:highlight w:val="cyan"/>
        </w:rPr>
        <w:t xml:space="preserve"> part of</w:t>
      </w:r>
      <w:r w:rsidRPr="003A0A03">
        <w:rPr>
          <w:rStyle w:val="StyleUnderline"/>
        </w:rPr>
        <w:t xml:space="preserve"> a transition to an “</w:t>
      </w:r>
      <w:r w:rsidRPr="00175FE1">
        <w:rPr>
          <w:rStyle w:val="Emphasis"/>
          <w:highlight w:val="cyan"/>
        </w:rPr>
        <w:t>offshore balancing</w:t>
      </w:r>
      <w:r w:rsidRPr="003A0A03">
        <w:rPr>
          <w:rStyle w:val="StyleUnderline"/>
        </w:rPr>
        <w:t xml:space="preserve">” role in which the </w:t>
      </w:r>
      <w:r w:rsidRPr="0009393B">
        <w:rPr>
          <w:rStyle w:val="Emphasis"/>
        </w:rPr>
        <w:t>U</w:t>
      </w:r>
      <w:r w:rsidRPr="003A0A03">
        <w:rPr>
          <w:rStyle w:val="StyleUnderline"/>
        </w:rPr>
        <w:t xml:space="preserve">nited </w:t>
      </w:r>
      <w:r w:rsidRPr="0009393B">
        <w:rPr>
          <w:rStyle w:val="Emphasis"/>
        </w:rPr>
        <w:t>S</w:t>
      </w:r>
      <w:r w:rsidRPr="003A0A03">
        <w:rPr>
          <w:rStyle w:val="StyleUnderline"/>
        </w:rPr>
        <w:t xml:space="preserve">tates has no formal </w:t>
      </w:r>
      <w:r w:rsidRPr="0009393B">
        <w:rPr>
          <w:rStyle w:val="Emphasis"/>
        </w:rPr>
        <w:t>security obligations</w:t>
      </w:r>
      <w:r w:rsidRPr="003A0A03">
        <w:rPr>
          <w:rStyle w:val="StyleUnderline"/>
        </w:rPr>
        <w:t xml:space="preserve"> </w:t>
      </w:r>
      <w:r w:rsidRPr="0009393B">
        <w:rPr>
          <w:sz w:val="16"/>
        </w:rPr>
        <w:t xml:space="preserve">to any Asian nation </w:t>
      </w:r>
      <w:r w:rsidRPr="003A0A03">
        <w:rPr>
          <w:rStyle w:val="StyleUnderline"/>
        </w:rPr>
        <w:t xml:space="preserve">but provides assistance </w:t>
      </w:r>
      <w:r w:rsidRPr="003E0114">
        <w:rPr>
          <w:rStyle w:val="Emphasis"/>
        </w:rPr>
        <w:t>selectively</w:t>
      </w:r>
      <w:r w:rsidRPr="003A0A03">
        <w:rPr>
          <w:rStyle w:val="StyleUnderline"/>
        </w:rPr>
        <w:t xml:space="preserve"> and remains capable of deploying into the region </w:t>
      </w:r>
      <w:r w:rsidRPr="003E0114">
        <w:rPr>
          <w:rStyle w:val="Emphasis"/>
        </w:rPr>
        <w:t>if necessary</w:t>
      </w:r>
      <w:r w:rsidRPr="0009393B">
        <w:rPr>
          <w:sz w:val="16"/>
        </w:rPr>
        <w:t xml:space="preserve">, to prevent or resolve conflict.64 </w:t>
      </w:r>
      <w:r w:rsidRPr="00175FE1">
        <w:rPr>
          <w:rStyle w:val="StyleUnderline"/>
          <w:highlight w:val="cyan"/>
        </w:rPr>
        <w:t>This</w:t>
      </w:r>
      <w:r w:rsidRPr="003A0A03">
        <w:rPr>
          <w:rStyle w:val="StyleUnderline"/>
        </w:rPr>
        <w:t xml:space="preserve"> posture </w:t>
      </w:r>
      <w:r w:rsidRPr="00175FE1">
        <w:rPr>
          <w:rStyle w:val="StyleUnderline"/>
          <w:highlight w:val="cyan"/>
        </w:rPr>
        <w:t>would</w:t>
      </w:r>
      <w:r w:rsidRPr="0009393B">
        <w:rPr>
          <w:sz w:val="16"/>
        </w:rPr>
        <w:t xml:space="preserve"> arguably: (a) </w:t>
      </w:r>
      <w:r w:rsidRPr="00175FE1">
        <w:rPr>
          <w:rStyle w:val="StyleUnderline"/>
          <w:highlight w:val="cyan"/>
        </w:rPr>
        <w:t xml:space="preserve">give the United States a </w:t>
      </w:r>
      <w:r w:rsidRPr="00175FE1">
        <w:rPr>
          <w:rStyle w:val="Emphasis"/>
          <w:highlight w:val="cyan"/>
        </w:rPr>
        <w:t>free hand</w:t>
      </w:r>
      <w:r w:rsidRPr="003A0A03">
        <w:rPr>
          <w:rStyle w:val="StyleUnderline"/>
        </w:rPr>
        <w:t xml:space="preserve"> to act only when its interests are </w:t>
      </w:r>
      <w:r w:rsidRPr="003E0114">
        <w:rPr>
          <w:rStyle w:val="Emphasis"/>
        </w:rPr>
        <w:t>truly imperiled</w:t>
      </w:r>
      <w:r w:rsidRPr="0009393B">
        <w:rPr>
          <w:sz w:val="16"/>
        </w:rPr>
        <w:t xml:space="preserve">, (b) </w:t>
      </w:r>
      <w:r w:rsidRPr="00175FE1">
        <w:rPr>
          <w:rStyle w:val="StyleUnderline"/>
          <w:highlight w:val="cyan"/>
        </w:rPr>
        <w:t>incentivize</w:t>
      </w:r>
      <w:r w:rsidRPr="003A0A03">
        <w:rPr>
          <w:rStyle w:val="StyleUnderline"/>
        </w:rPr>
        <w:t xml:space="preserve"> much stronger levels of </w:t>
      </w:r>
      <w:r w:rsidRPr="00175FE1">
        <w:rPr>
          <w:rStyle w:val="Emphasis"/>
          <w:highlight w:val="cyan"/>
        </w:rPr>
        <w:t>local counterbalancing</w:t>
      </w:r>
      <w:r w:rsidRPr="0009393B">
        <w:rPr>
          <w:sz w:val="16"/>
        </w:rPr>
        <w:t xml:space="preserve"> (with U.S. assistance), </w:t>
      </w:r>
      <w:r w:rsidRPr="00175FE1">
        <w:rPr>
          <w:rStyle w:val="StyleUnderline"/>
          <w:highlight w:val="cyan"/>
        </w:rPr>
        <w:t>and</w:t>
      </w:r>
      <w:r w:rsidRPr="0009393B">
        <w:rPr>
          <w:sz w:val="16"/>
        </w:rPr>
        <w:t xml:space="preserve"> (c) </w:t>
      </w:r>
      <w:r w:rsidRPr="00175FE1">
        <w:rPr>
          <w:rStyle w:val="StyleUnderline"/>
          <w:highlight w:val="cyan"/>
        </w:rPr>
        <w:t>limit</w:t>
      </w:r>
      <w:r w:rsidRPr="003A0A03">
        <w:rPr>
          <w:rStyle w:val="StyleUnderline"/>
        </w:rPr>
        <w:t xml:space="preserve"> the intensity of Sino–U.S. </w:t>
      </w:r>
      <w:r w:rsidRPr="00175FE1">
        <w:rPr>
          <w:rStyle w:val="StyleUnderline"/>
          <w:highlight w:val="cyan"/>
        </w:rPr>
        <w:t>competition</w:t>
      </w:r>
      <w:r w:rsidRPr="003A0A03">
        <w:rPr>
          <w:rStyle w:val="StyleUnderline"/>
        </w:rPr>
        <w:t xml:space="preserve"> to the </w:t>
      </w:r>
      <w:r w:rsidRPr="003E0114">
        <w:rPr>
          <w:rStyle w:val="Emphasis"/>
        </w:rPr>
        <w:t>extent possible</w:t>
      </w:r>
      <w:r w:rsidRPr="003A0A03">
        <w:rPr>
          <w:rStyle w:val="StyleUnderline"/>
        </w:rPr>
        <w:t xml:space="preserve">, to preserve the possibility of </w:t>
      </w:r>
      <w:r w:rsidRPr="003E0114">
        <w:rPr>
          <w:rStyle w:val="Emphasis"/>
        </w:rPr>
        <w:t>ad hoc cooperation</w:t>
      </w:r>
      <w:r w:rsidRPr="003A0A03">
        <w:rPr>
          <w:rStyle w:val="StyleUnderline"/>
        </w:rPr>
        <w:t xml:space="preserve"> on issues of common interest</w:t>
      </w:r>
      <w:r w:rsidRPr="0009393B">
        <w:rPr>
          <w:sz w:val="16"/>
        </w:rPr>
        <w:t xml:space="preserve"> (e.g., environment and trade). In such an effort, </w:t>
      </w:r>
      <w:r w:rsidRPr="00175FE1">
        <w:rPr>
          <w:rStyle w:val="StyleUnderline"/>
          <w:highlight w:val="cyan"/>
        </w:rPr>
        <w:t xml:space="preserve">the </w:t>
      </w:r>
      <w:r w:rsidRPr="00175FE1">
        <w:rPr>
          <w:rStyle w:val="Emphasis"/>
          <w:highlight w:val="cyan"/>
        </w:rPr>
        <w:t>U</w:t>
      </w:r>
      <w:r w:rsidRPr="003A0A03">
        <w:rPr>
          <w:rStyle w:val="StyleUnderline"/>
        </w:rPr>
        <w:t xml:space="preserve">nited </w:t>
      </w:r>
      <w:r w:rsidRPr="00175FE1">
        <w:rPr>
          <w:rStyle w:val="Emphasis"/>
          <w:highlight w:val="cyan"/>
        </w:rPr>
        <w:t>S</w:t>
      </w:r>
      <w:r w:rsidRPr="003A0A03">
        <w:rPr>
          <w:rStyle w:val="StyleUnderline"/>
        </w:rPr>
        <w:t xml:space="preserve">tates </w:t>
      </w:r>
      <w:r w:rsidRPr="00175FE1">
        <w:rPr>
          <w:rStyle w:val="StyleUnderline"/>
          <w:highlight w:val="cyan"/>
        </w:rPr>
        <w:t>would</w:t>
      </w:r>
      <w:r w:rsidRPr="0009393B">
        <w:rPr>
          <w:sz w:val="16"/>
        </w:rPr>
        <w:t xml:space="preserve"> probably need to accept some loss of influence over traditional partners such as Japan, but would also </w:t>
      </w:r>
      <w:r w:rsidRPr="003A0A03">
        <w:rPr>
          <w:rStyle w:val="StyleUnderline"/>
        </w:rPr>
        <w:t xml:space="preserve">work to </w:t>
      </w:r>
      <w:r w:rsidRPr="00175FE1">
        <w:rPr>
          <w:rStyle w:val="StyleUnderline"/>
          <w:highlight w:val="cyan"/>
        </w:rPr>
        <w:t>craft</w:t>
      </w:r>
      <w:r w:rsidRPr="003A0A03">
        <w:rPr>
          <w:rStyle w:val="StyleUnderline"/>
        </w:rPr>
        <w:t xml:space="preserve"> </w:t>
      </w:r>
      <w:r w:rsidRPr="003E0114">
        <w:rPr>
          <w:rStyle w:val="Emphasis"/>
        </w:rPr>
        <w:t xml:space="preserve">diplomatic–military </w:t>
      </w:r>
      <w:r w:rsidRPr="00175FE1">
        <w:rPr>
          <w:rStyle w:val="Emphasis"/>
          <w:highlight w:val="cyan"/>
        </w:rPr>
        <w:t>understandings</w:t>
      </w:r>
      <w:r w:rsidRPr="003A0A03">
        <w:rPr>
          <w:rStyle w:val="StyleUnderline"/>
        </w:rPr>
        <w:t xml:space="preserve"> with Beijing, Japan, and others in order </w:t>
      </w:r>
      <w:r w:rsidRPr="00175FE1">
        <w:rPr>
          <w:rStyle w:val="StyleUnderline"/>
          <w:highlight w:val="cyan"/>
        </w:rPr>
        <w:t xml:space="preserve">to </w:t>
      </w:r>
      <w:r w:rsidRPr="00175FE1">
        <w:rPr>
          <w:rStyle w:val="Emphasis"/>
          <w:highlight w:val="cyan"/>
        </w:rPr>
        <w:t>reduce friction</w:t>
      </w:r>
      <w:r w:rsidRPr="00175FE1">
        <w:rPr>
          <w:rStyle w:val="StyleUnderline"/>
          <w:highlight w:val="cyan"/>
        </w:rPr>
        <w:t xml:space="preserve"> and</w:t>
      </w:r>
      <w:r w:rsidRPr="003A0A03">
        <w:rPr>
          <w:rStyle w:val="StyleUnderline"/>
        </w:rPr>
        <w:t xml:space="preserve"> the potential for </w:t>
      </w:r>
      <w:r w:rsidRPr="00175FE1">
        <w:rPr>
          <w:rStyle w:val="Emphasis"/>
          <w:highlight w:val="cyan"/>
        </w:rPr>
        <w:t>crises</w:t>
      </w:r>
      <w:r w:rsidRPr="003A0A03">
        <w:rPr>
          <w:rStyle w:val="StyleUnderline"/>
        </w:rPr>
        <w:t>.</w:t>
      </w:r>
    </w:p>
    <w:p w:rsidR="00F32C50" w:rsidRPr="0009393B" w:rsidRDefault="00F32C50" w:rsidP="00F32C50">
      <w:pPr>
        <w:rPr>
          <w:sz w:val="16"/>
        </w:rPr>
      </w:pPr>
      <w:r w:rsidRPr="003A0A03">
        <w:rPr>
          <w:rStyle w:val="StyleUnderline"/>
        </w:rPr>
        <w:t>Such a</w:t>
      </w:r>
      <w:r w:rsidRPr="0009393B">
        <w:rPr>
          <w:sz w:val="16"/>
        </w:rPr>
        <w:t xml:space="preserve"> fundamental </w:t>
      </w:r>
      <w:r w:rsidRPr="003A0A03">
        <w:rPr>
          <w:rStyle w:val="StyleUnderline"/>
        </w:rPr>
        <w:t>transformation</w:t>
      </w:r>
      <w:r w:rsidRPr="0009393B">
        <w:rPr>
          <w:sz w:val="16"/>
        </w:rPr>
        <w:t xml:space="preserve"> of the U.S. security role in Asia </w:t>
      </w:r>
      <w:r w:rsidRPr="003A0A03">
        <w:rPr>
          <w:rStyle w:val="StyleUnderline"/>
        </w:rPr>
        <w:t>would</w:t>
      </w:r>
      <w:r w:rsidRPr="0009393B">
        <w:rPr>
          <w:sz w:val="16"/>
        </w:rPr>
        <w:t xml:space="preserve"> obviously </w:t>
      </w:r>
      <w:r w:rsidRPr="003A0A03">
        <w:rPr>
          <w:rStyle w:val="StyleUnderline"/>
        </w:rPr>
        <w:t xml:space="preserve">require the </w:t>
      </w:r>
      <w:r w:rsidRPr="003E0114">
        <w:rPr>
          <w:rStyle w:val="Emphasis"/>
        </w:rPr>
        <w:t>abrogation</w:t>
      </w:r>
      <w:r w:rsidRPr="0009393B">
        <w:rPr>
          <w:sz w:val="16"/>
        </w:rPr>
        <w:t xml:space="preserve"> or radical restructuring </w:t>
      </w:r>
      <w:r w:rsidRPr="003A0A03">
        <w:rPr>
          <w:rStyle w:val="StyleUnderline"/>
        </w:rPr>
        <w:t>of existing U.S. alliances</w:t>
      </w:r>
      <w:r w:rsidRPr="0009393B">
        <w:rPr>
          <w:sz w:val="16"/>
        </w:rPr>
        <w:t xml:space="preserve"> and the emergence of a much more stable Taiwan situation of the sort outlined in the above “best case” scenario, both of which assume a much less confrontational, zero–sum Sino-U.S. relationship. Without those prior changes, it is very possible that a shift toward offshore balancing could push Japan toward acquiring nuclear weapons, which would likely cause South Korea to do the same, especially if North Korea were still in possession of nuclear weapons. Alternatively, such a shift could prompt Tokyo and/or Seoul to align with Beijing, to uncertain ends. In other words, any unprepared, precipitate shift away from the U.S. alliance structure entirely would generate extreme levels of uncertainty, tension, and hence instability, increasing the likelihood of nations taking such extreme measures to compensate for the loss of the nearby American military presence. And any such rapid shift would also undoubtedly produce enormous domestic political repercussions in the United States. </w:t>
      </w:r>
    </w:p>
    <w:p w:rsidR="00F32C50" w:rsidRPr="0009393B" w:rsidRDefault="00F32C50" w:rsidP="00F32C50">
      <w:pPr>
        <w:rPr>
          <w:sz w:val="16"/>
        </w:rPr>
      </w:pPr>
      <w:r w:rsidRPr="0009393B">
        <w:rPr>
          <w:sz w:val="16"/>
        </w:rPr>
        <w:t>For some observers, nuclear proliferation in Asia would be an acceptable, even perhaps inevitable and beneficial, outcome for the region, since all major nuclear–armed nations would presumably be deterred from attacking one another. However, a nuclear–armed Asia would involve enormous risks, in at least two ways. Movement toward the acquisition of nuclear weapons could prompt preemptive attacks or other coercive pressures from potential adversaries. Second, there is no guarantee that a nuclear-–armed Asia would be more stable; to the contrary, nuclear–armed powers might feel more secure to undertake limited conventional military moves against one another to resolve or stabilize disputes, the so–called stability–instability paradox.65</w:t>
      </w:r>
    </w:p>
    <w:p w:rsidR="00F32C50" w:rsidRPr="0009393B" w:rsidRDefault="00F32C50" w:rsidP="00F32C50">
      <w:pPr>
        <w:rPr>
          <w:sz w:val="16"/>
        </w:rPr>
      </w:pPr>
      <w:r w:rsidRPr="0009393B">
        <w:rPr>
          <w:sz w:val="16"/>
        </w:rPr>
        <w:t>There is no guarantee that a nuclear–armed Asia would be more stable; to the contrary, nuclear–armed powers might feel more secure to undertake limited conventional military moves against one another to resolve or stabilize disputes.</w:t>
      </w:r>
    </w:p>
    <w:p w:rsidR="00F32C50" w:rsidRPr="0009393B" w:rsidRDefault="00F32C50" w:rsidP="00F32C50">
      <w:pPr>
        <w:rPr>
          <w:sz w:val="16"/>
        </w:rPr>
      </w:pPr>
      <w:r w:rsidRPr="00175FE1">
        <w:rPr>
          <w:rStyle w:val="StyleUnderline"/>
          <w:highlight w:val="cyan"/>
        </w:rPr>
        <w:t>A</w:t>
      </w:r>
      <w:r w:rsidRPr="0009393B">
        <w:rPr>
          <w:sz w:val="16"/>
        </w:rPr>
        <w:t xml:space="preserve"> more </w:t>
      </w:r>
      <w:r w:rsidRPr="00175FE1">
        <w:rPr>
          <w:rStyle w:val="StyleUnderline"/>
          <w:highlight w:val="cyan"/>
        </w:rPr>
        <w:t>responsible Restraint stance would</w:t>
      </w:r>
      <w:r w:rsidRPr="003A0A03">
        <w:rPr>
          <w:rStyle w:val="StyleUnderline"/>
        </w:rPr>
        <w:t xml:space="preserve"> aim at </w:t>
      </w:r>
      <w:r w:rsidRPr="00175FE1">
        <w:rPr>
          <w:rStyle w:val="Emphasis"/>
          <w:highlight w:val="cyan"/>
        </w:rPr>
        <w:t>reduc</w:t>
      </w:r>
      <w:r w:rsidRPr="003E0114">
        <w:rPr>
          <w:rStyle w:val="Emphasis"/>
        </w:rPr>
        <w:t>ing</w:t>
      </w:r>
      <w:r w:rsidRPr="0009393B">
        <w:rPr>
          <w:sz w:val="16"/>
        </w:rPr>
        <w:t xml:space="preserve">, not intensifying, such </w:t>
      </w:r>
      <w:r w:rsidRPr="00175FE1">
        <w:rPr>
          <w:rStyle w:val="StyleUnderline"/>
          <w:highlight w:val="cyan"/>
        </w:rPr>
        <w:t>risk</w:t>
      </w:r>
      <w:r w:rsidRPr="0009393B">
        <w:rPr>
          <w:sz w:val="16"/>
        </w:rPr>
        <w:t xml:space="preserve">–taking and security competition across the region. As noted above, </w:t>
      </w:r>
      <w:r w:rsidRPr="003A0A03">
        <w:rPr>
          <w:rStyle w:val="StyleUnderline"/>
        </w:rPr>
        <w:t xml:space="preserve">the medium to long–term objective of a responsible </w:t>
      </w:r>
      <w:r w:rsidRPr="003E0114">
        <w:rPr>
          <w:rStyle w:val="Emphasis"/>
        </w:rPr>
        <w:t>Restraint stance</w:t>
      </w:r>
      <w:r w:rsidRPr="003A0A03">
        <w:rPr>
          <w:rStyle w:val="StyleUnderline"/>
        </w:rPr>
        <w:t xml:space="preserve"> should be peaceful but mutually beneficial </w:t>
      </w:r>
      <w:r w:rsidRPr="003E0114">
        <w:rPr>
          <w:rStyle w:val="Emphasis"/>
        </w:rPr>
        <w:t>coexistence</w:t>
      </w:r>
      <w:r w:rsidRPr="0009393B">
        <w:rPr>
          <w:sz w:val="16"/>
        </w:rPr>
        <w:t xml:space="preserve">, more cooperative security relations with a major focus on dealing with common threats, balance over dominance, and more integrated, interdependent region–wide economic relations. Although </w:t>
      </w:r>
      <w:r w:rsidRPr="003A0A03">
        <w:rPr>
          <w:rStyle w:val="StyleUnderline"/>
        </w:rPr>
        <w:t xml:space="preserve">an end to U.S. alliances and the transition to an offshore balancing stance might be </w:t>
      </w:r>
      <w:r w:rsidRPr="003E0114">
        <w:rPr>
          <w:rStyle w:val="Emphasis"/>
        </w:rPr>
        <w:t>possible</w:t>
      </w:r>
      <w:r w:rsidRPr="003A0A03">
        <w:rPr>
          <w:rStyle w:val="StyleUnderline"/>
        </w:rPr>
        <w:t xml:space="preserve"> and </w:t>
      </w:r>
      <w:r w:rsidRPr="003E0114">
        <w:rPr>
          <w:rStyle w:val="Emphasis"/>
        </w:rPr>
        <w:t>beneficial</w:t>
      </w:r>
      <w:r w:rsidRPr="003A0A03">
        <w:rPr>
          <w:rStyle w:val="StyleUnderline"/>
        </w:rPr>
        <w:t xml:space="preserve"> over the long term</w:t>
      </w:r>
      <w:r w:rsidRPr="0009393B">
        <w:rPr>
          <w:sz w:val="16"/>
        </w:rPr>
        <w:t>, it should only occur as the consequence of those other changes designed to reduce regional security competition and any contest for dominance.</w:t>
      </w:r>
    </w:p>
    <w:p w:rsidR="00F32C50" w:rsidRPr="0009393B" w:rsidRDefault="00F32C50" w:rsidP="00F32C50">
      <w:pPr>
        <w:rPr>
          <w:sz w:val="16"/>
        </w:rPr>
      </w:pPr>
      <w:r w:rsidRPr="0009393B">
        <w:rPr>
          <w:sz w:val="16"/>
        </w:rPr>
        <w:t>Conclusion</w:t>
      </w:r>
    </w:p>
    <w:p w:rsidR="00F32C50" w:rsidRPr="0009393B" w:rsidRDefault="00F32C50" w:rsidP="00F32C50">
      <w:pPr>
        <w:rPr>
          <w:sz w:val="16"/>
        </w:rPr>
      </w:pPr>
      <w:r w:rsidRPr="0009393B">
        <w:rPr>
          <w:sz w:val="16"/>
        </w:rPr>
        <w:t>In none of the above areas central to a U.S. Restraint strategy should the United States assume that China’s intentions are benign or that understandings can be reached without some compromise and risk–taking by both sides. Each country will need to show through repeated actions and not mere words that it is committed to a stable and secure global and Asian environment based on balance, not dominance, pragmatic not ideological standards, and greater overall levels of economic integration, not opposing economic blocs.</w:t>
      </w:r>
    </w:p>
    <w:p w:rsidR="00F32C50" w:rsidRPr="0009393B" w:rsidRDefault="00F32C50" w:rsidP="00F32C50">
      <w:pPr>
        <w:rPr>
          <w:sz w:val="16"/>
        </w:rPr>
      </w:pPr>
      <w:r w:rsidRPr="0009393B">
        <w:rPr>
          <w:sz w:val="16"/>
        </w:rPr>
        <w:t>For this to happen, each nation must first recognize the greater dangers that any alternative to such an environment would pose, a recognition that is not currently evident in either Beijing or Washington. Assuming that China continues to grow at levels sufficient to sustain its expanding economic, military, and technological influence in the world, efforts by the United States to maintain its existing security commitments across East Asia, absent a clear Chinese acceptance of those commitments, will become increasingly difficult, if not impossible, to achieve and will more likely generate severe crises than sustain a stable regional order. Some kind of stable equilibrium, based on a mixture of credible levels of deterrence and reassurance, alongside more positive–sum efforts to combat common threats, will prove more feasible, beneficial, and safe than will any doubling down on military deterrence and the formation of zero–sum, confrontational blocs, especially in Asia.</w:t>
      </w:r>
    </w:p>
    <w:p w:rsidR="00F32C50" w:rsidRPr="0009393B" w:rsidRDefault="00F32C50" w:rsidP="00F32C50">
      <w:pPr>
        <w:rPr>
          <w:sz w:val="16"/>
        </w:rPr>
      </w:pPr>
      <w:r w:rsidRPr="00175FE1">
        <w:rPr>
          <w:rStyle w:val="StyleUnderline"/>
          <w:highlight w:val="cyan"/>
        </w:rPr>
        <w:t xml:space="preserve">The </w:t>
      </w:r>
      <w:r w:rsidRPr="00175FE1">
        <w:rPr>
          <w:rStyle w:val="Emphasis"/>
          <w:highlight w:val="cyan"/>
        </w:rPr>
        <w:t>U</w:t>
      </w:r>
      <w:r w:rsidRPr="00381B9F">
        <w:rPr>
          <w:rStyle w:val="StyleUnderline"/>
        </w:rPr>
        <w:t xml:space="preserve">nited </w:t>
      </w:r>
      <w:r w:rsidRPr="00175FE1">
        <w:rPr>
          <w:rStyle w:val="Emphasis"/>
          <w:highlight w:val="cyan"/>
        </w:rPr>
        <w:t>S</w:t>
      </w:r>
      <w:r w:rsidRPr="00381B9F">
        <w:rPr>
          <w:rStyle w:val="StyleUnderline"/>
        </w:rPr>
        <w:t xml:space="preserve">tates </w:t>
      </w:r>
      <w:r w:rsidRPr="00175FE1">
        <w:rPr>
          <w:rStyle w:val="StyleUnderline"/>
          <w:highlight w:val="cyan"/>
        </w:rPr>
        <w:t>is no longer capable of</w:t>
      </w:r>
      <w:r w:rsidRPr="00381B9F">
        <w:rPr>
          <w:rStyle w:val="StyleUnderline"/>
        </w:rPr>
        <w:t xml:space="preserve"> enforcing </w:t>
      </w:r>
      <w:r w:rsidRPr="003E0114">
        <w:rPr>
          <w:rStyle w:val="Emphasis"/>
        </w:rPr>
        <w:t>stability</w:t>
      </w:r>
      <w:r w:rsidRPr="00381B9F">
        <w:rPr>
          <w:rStyle w:val="StyleUnderline"/>
        </w:rPr>
        <w:t xml:space="preserve"> across most of the globe through the exercise of </w:t>
      </w:r>
      <w:r w:rsidRPr="00175FE1">
        <w:rPr>
          <w:rStyle w:val="Emphasis"/>
          <w:highlight w:val="cyan"/>
        </w:rPr>
        <w:t>dominant</w:t>
      </w:r>
      <w:r w:rsidRPr="00381B9F">
        <w:rPr>
          <w:rStyle w:val="StyleUnderline"/>
        </w:rPr>
        <w:t xml:space="preserve"> economic and military </w:t>
      </w:r>
      <w:r w:rsidRPr="00175FE1">
        <w:rPr>
          <w:rStyle w:val="StyleUnderline"/>
          <w:highlight w:val="cyan"/>
        </w:rPr>
        <w:t>power and</w:t>
      </w:r>
      <w:r w:rsidRPr="00381B9F">
        <w:rPr>
          <w:rStyle w:val="StyleUnderline"/>
        </w:rPr>
        <w:t xml:space="preserve"> political/ideological </w:t>
      </w:r>
      <w:r w:rsidRPr="00175FE1">
        <w:rPr>
          <w:rStyle w:val="Emphasis"/>
          <w:highlight w:val="cyan"/>
        </w:rPr>
        <w:t>values</w:t>
      </w:r>
      <w:r w:rsidRPr="0009393B">
        <w:rPr>
          <w:sz w:val="16"/>
        </w:rPr>
        <w:t xml:space="preserve">. </w:t>
      </w:r>
      <w:r w:rsidRPr="00175FE1">
        <w:rPr>
          <w:rStyle w:val="StyleUnderline"/>
          <w:highlight w:val="cyan"/>
        </w:rPr>
        <w:t>The world has become a</w:t>
      </w:r>
      <w:r w:rsidRPr="00782E9C">
        <w:rPr>
          <w:rStyle w:val="StyleUnderline"/>
        </w:rPr>
        <w:t xml:space="preserve"> </w:t>
      </w:r>
      <w:r w:rsidRPr="003E0114">
        <w:rPr>
          <w:rStyle w:val="Emphasis"/>
        </w:rPr>
        <w:t xml:space="preserve">far more </w:t>
      </w:r>
      <w:r w:rsidRPr="00175FE1">
        <w:rPr>
          <w:rStyle w:val="Emphasis"/>
          <w:highlight w:val="cyan"/>
        </w:rPr>
        <w:t>complex</w:t>
      </w:r>
      <w:r w:rsidRPr="00782E9C">
        <w:rPr>
          <w:rStyle w:val="StyleUnderline"/>
        </w:rPr>
        <w:t xml:space="preserve">, interdependent, </w:t>
      </w:r>
      <w:r w:rsidRPr="00175FE1">
        <w:rPr>
          <w:rStyle w:val="StyleUnderline"/>
          <w:highlight w:val="cyan"/>
        </w:rPr>
        <w:t>multipolar place</w:t>
      </w:r>
      <w:r w:rsidRPr="00782E9C">
        <w:rPr>
          <w:rStyle w:val="StyleUnderline"/>
        </w:rPr>
        <w:t xml:space="preserve">, with virtually all nations holding a large array of </w:t>
      </w:r>
      <w:r w:rsidRPr="003E0114">
        <w:rPr>
          <w:rStyle w:val="Emphasis"/>
        </w:rPr>
        <w:t>cross–cutting interests</w:t>
      </w:r>
      <w:r w:rsidRPr="0009393B">
        <w:rPr>
          <w:sz w:val="16"/>
        </w:rPr>
        <w:t xml:space="preserve"> regarding trade, finance, technology, and social and political values. </w:t>
      </w:r>
      <w:r w:rsidRPr="00175FE1">
        <w:rPr>
          <w:rStyle w:val="StyleUnderline"/>
          <w:highlight w:val="cyan"/>
        </w:rPr>
        <w:t>This makes it</w:t>
      </w:r>
      <w:r w:rsidRPr="00782E9C">
        <w:rPr>
          <w:rStyle w:val="StyleUnderline"/>
        </w:rPr>
        <w:t xml:space="preserve"> </w:t>
      </w:r>
      <w:r w:rsidRPr="00175FE1">
        <w:rPr>
          <w:rStyle w:val="Emphasis"/>
        </w:rPr>
        <w:t xml:space="preserve">virtually </w:t>
      </w:r>
      <w:r w:rsidRPr="00175FE1">
        <w:rPr>
          <w:rStyle w:val="Emphasis"/>
          <w:highlight w:val="cyan"/>
        </w:rPr>
        <w:t>impossible</w:t>
      </w:r>
      <w:r w:rsidRPr="00175FE1">
        <w:rPr>
          <w:rStyle w:val="StyleUnderline"/>
          <w:highlight w:val="cyan"/>
        </w:rPr>
        <w:t xml:space="preserve"> to create</w:t>
      </w:r>
      <w:r w:rsidRPr="00782E9C">
        <w:rPr>
          <w:rStyle w:val="StyleUnderline"/>
        </w:rPr>
        <w:t xml:space="preserve"> coherent, clearly–defined, and </w:t>
      </w:r>
      <w:r w:rsidRPr="00175FE1">
        <w:rPr>
          <w:rStyle w:val="StyleUnderline"/>
          <w:highlight w:val="cyan"/>
        </w:rPr>
        <w:t>sustainable, U.S</w:t>
      </w:r>
      <w:r w:rsidRPr="0009393B">
        <w:rPr>
          <w:sz w:val="16"/>
        </w:rPr>
        <w:t>. (or Chinese)–</w:t>
      </w:r>
      <w:r w:rsidRPr="00782E9C">
        <w:rPr>
          <w:rStyle w:val="StyleUnderline"/>
        </w:rPr>
        <w:t xml:space="preserve">led </w:t>
      </w:r>
      <w:r w:rsidRPr="00175FE1">
        <w:rPr>
          <w:rStyle w:val="Emphasis"/>
          <w:highlight w:val="cyan"/>
        </w:rPr>
        <w:t>blocs</w:t>
      </w:r>
      <w:r w:rsidRPr="00175FE1">
        <w:rPr>
          <w:rStyle w:val="Emphasis"/>
        </w:rPr>
        <w:t xml:space="preserve"> of nations</w:t>
      </w:r>
      <w:r w:rsidRPr="0009393B">
        <w:rPr>
          <w:sz w:val="16"/>
        </w:rPr>
        <w:t xml:space="preserve"> committed to countering other blocs of nations in largely zero–sum ways. The common desire of most states is and will remain to hedge and equivocate in supporting or opposing any U.S. or Chinese zero–sum goals across the board. </w:t>
      </w:r>
      <w:r w:rsidRPr="00782E9C">
        <w:rPr>
          <w:rStyle w:val="StyleUnderline"/>
        </w:rPr>
        <w:t xml:space="preserve">It is very unlikely that either Beijing or Washington will possess the capability to </w:t>
      </w:r>
      <w:r w:rsidRPr="00175FE1">
        <w:rPr>
          <w:rStyle w:val="Emphasis"/>
        </w:rPr>
        <w:t>overcome</w:t>
      </w:r>
      <w:r w:rsidRPr="00782E9C">
        <w:rPr>
          <w:rStyle w:val="StyleUnderline"/>
        </w:rPr>
        <w:t xml:space="preserve"> this </w:t>
      </w:r>
      <w:r w:rsidRPr="00175FE1">
        <w:rPr>
          <w:rStyle w:val="Emphasis"/>
        </w:rPr>
        <w:t>structural feature</w:t>
      </w:r>
      <w:r w:rsidRPr="00782E9C">
        <w:rPr>
          <w:rStyle w:val="StyleUnderline"/>
        </w:rPr>
        <w:t xml:space="preserve"> of the 21st–century environment</w:t>
      </w:r>
      <w:r w:rsidRPr="0009393B">
        <w:rPr>
          <w:sz w:val="16"/>
        </w:rPr>
        <w:t>, absent a paradigm–shifting war between them that forces nations to choose sides, a conflict that neither desires nor is certain of winning.</w:t>
      </w:r>
    </w:p>
    <w:p w:rsidR="00F32C50" w:rsidRPr="0009393B" w:rsidRDefault="00F32C50" w:rsidP="00F32C50">
      <w:pPr>
        <w:rPr>
          <w:sz w:val="16"/>
        </w:rPr>
      </w:pPr>
      <w:r w:rsidRPr="0009393B">
        <w:rPr>
          <w:sz w:val="16"/>
        </w:rPr>
        <w:t xml:space="preserve">Equally important, </w:t>
      </w:r>
      <w:r w:rsidRPr="00A657AA">
        <w:rPr>
          <w:rStyle w:val="StyleUnderline"/>
          <w:highlight w:val="cyan"/>
        </w:rPr>
        <w:t>a deepening</w:t>
      </w:r>
      <w:r w:rsidRPr="00782E9C">
        <w:rPr>
          <w:rStyle w:val="StyleUnderline"/>
        </w:rPr>
        <w:t xml:space="preserve"> level of Sino–U.S. strategic </w:t>
      </w:r>
      <w:r w:rsidRPr="00A657AA">
        <w:rPr>
          <w:rStyle w:val="StyleUnderline"/>
          <w:highlight w:val="cyan"/>
        </w:rPr>
        <w:t xml:space="preserve">rivalry marked by </w:t>
      </w:r>
      <w:r w:rsidRPr="00A657AA">
        <w:rPr>
          <w:rStyle w:val="Emphasis"/>
          <w:highlight w:val="cyan"/>
        </w:rPr>
        <w:t>zero–sum</w:t>
      </w:r>
      <w:r w:rsidRPr="0009393B">
        <w:rPr>
          <w:sz w:val="16"/>
        </w:rPr>
        <w:t xml:space="preserve">, worst–case </w:t>
      </w:r>
      <w:r w:rsidRPr="00A657AA">
        <w:rPr>
          <w:rStyle w:val="StyleUnderline"/>
          <w:highlight w:val="cyan"/>
        </w:rPr>
        <w:t>assumptions</w:t>
      </w:r>
      <w:r w:rsidRPr="00782E9C">
        <w:rPr>
          <w:rStyle w:val="StyleUnderline"/>
        </w:rPr>
        <w:t xml:space="preserve"> and policies </w:t>
      </w:r>
      <w:r w:rsidRPr="00A657AA">
        <w:rPr>
          <w:rStyle w:val="StyleUnderline"/>
          <w:highlight w:val="cyan"/>
        </w:rPr>
        <w:t>will</w:t>
      </w:r>
      <w:r w:rsidRPr="00782E9C">
        <w:rPr>
          <w:rStyle w:val="StyleUnderline"/>
        </w:rPr>
        <w:t xml:space="preserve"> not only </w:t>
      </w:r>
      <w:r w:rsidRPr="00A657AA">
        <w:rPr>
          <w:rStyle w:val="StyleUnderline"/>
          <w:highlight w:val="cyan"/>
        </w:rPr>
        <w:t xml:space="preserve">increase the chance of </w:t>
      </w:r>
      <w:r w:rsidRPr="00A657AA">
        <w:rPr>
          <w:rStyle w:val="Emphasis"/>
          <w:highlight w:val="cyan"/>
        </w:rPr>
        <w:t>conflict</w:t>
      </w:r>
      <w:r w:rsidRPr="00782E9C">
        <w:rPr>
          <w:rStyle w:val="StyleUnderline"/>
        </w:rPr>
        <w:t xml:space="preserve">, but </w:t>
      </w:r>
      <w:r w:rsidRPr="00A657AA">
        <w:rPr>
          <w:rStyle w:val="StyleUnderline"/>
          <w:highlight w:val="cyan"/>
        </w:rPr>
        <w:t>also</w:t>
      </w:r>
      <w:r w:rsidRPr="00782E9C">
        <w:rPr>
          <w:rStyle w:val="StyleUnderline"/>
        </w:rPr>
        <w:t xml:space="preserve"> severely </w:t>
      </w:r>
      <w:r w:rsidRPr="00A657AA">
        <w:rPr>
          <w:rStyle w:val="StyleUnderline"/>
          <w:highlight w:val="cyan"/>
        </w:rPr>
        <w:t>undermine the ability of</w:t>
      </w:r>
      <w:r w:rsidRPr="00782E9C">
        <w:rPr>
          <w:rStyle w:val="StyleUnderline"/>
        </w:rPr>
        <w:t xml:space="preserve"> all </w:t>
      </w:r>
      <w:r w:rsidRPr="00A657AA">
        <w:rPr>
          <w:rStyle w:val="StyleUnderline"/>
          <w:highlight w:val="cyan"/>
        </w:rPr>
        <w:t xml:space="preserve">nations to </w:t>
      </w:r>
      <w:r w:rsidRPr="00A657AA">
        <w:rPr>
          <w:rStyle w:val="Emphasis"/>
          <w:highlight w:val="cyan"/>
        </w:rPr>
        <w:t>cooperate</w:t>
      </w:r>
      <w:r w:rsidRPr="00A657AA">
        <w:rPr>
          <w:rStyle w:val="StyleUnderline"/>
          <w:highlight w:val="cyan"/>
        </w:rPr>
        <w:t xml:space="preserve"> in</w:t>
      </w:r>
      <w:r w:rsidRPr="00782E9C">
        <w:rPr>
          <w:rStyle w:val="StyleUnderline"/>
        </w:rPr>
        <w:t xml:space="preserve"> combating the primary challenge of </w:t>
      </w:r>
      <w:r w:rsidRPr="00A657AA">
        <w:rPr>
          <w:rStyle w:val="Emphasis"/>
          <w:highlight w:val="cyan"/>
        </w:rPr>
        <w:t>climate change</w:t>
      </w:r>
      <w:r w:rsidRPr="0009393B">
        <w:rPr>
          <w:sz w:val="16"/>
        </w:rPr>
        <w:t>, as well as the high possibility of future pandemics, global financial disarray, and WMD proliferation. These challenges cannot be treated as lesser included concerns subordinate to a so–called “great power competition.” Simply put, the stakes involved in handling them exceed those presented by such a competition, and a worsening Sino–U.S. rivalry will inevitably obstruct meaningful attempts to develop the technologies, trade and investment relationships, and new multinational fora or structures necessary to meet them. The United States needs to stabilize its relationship with Beijing in constructive ways to best serve its primary interests.</w:t>
      </w:r>
    </w:p>
    <w:p w:rsidR="00F32C50" w:rsidRPr="00F32C50" w:rsidRDefault="00F32C50" w:rsidP="00F32C50">
      <w:pPr>
        <w:rPr>
          <w:sz w:val="16"/>
        </w:rPr>
      </w:pPr>
      <w:r w:rsidRPr="0009393B">
        <w:rPr>
          <w:sz w:val="16"/>
        </w:rPr>
        <w:t>It is always possible that either the United States or China could deteriorate internally to such a degree that the other is able to achieve a credible level of dominance to sustain or reorder the global system in its favor. But the possibility of such a momentous shift is not sufficiently high to serve as the guiding assumption driving U.S. policies. Moreover, Washington can both effectively meet the challenges posed by China and avert its own decline by focusing on correcting its domestic political, economic and social problems as a top priority. Failing to do so will simply increase the likelihood of conflict with China and obstruct efforts to address the most urgent threats facing the nation.</w:t>
      </w:r>
    </w:p>
    <w:p w:rsidR="00A44542" w:rsidRDefault="00A44542" w:rsidP="005E6B62">
      <w:pPr>
        <w:pStyle w:val="Heading2"/>
      </w:pPr>
      <w:r>
        <w:t>AT: Quincy Indict</w:t>
      </w:r>
    </w:p>
    <w:p w:rsidR="00A44542" w:rsidRDefault="00A44542" w:rsidP="00A44542">
      <w:pPr>
        <w:pStyle w:val="Heading4"/>
      </w:pPr>
      <w:r>
        <w:t xml:space="preserve">The Quincy Institute is </w:t>
      </w:r>
      <w:r>
        <w:rPr>
          <w:u w:val="single"/>
        </w:rPr>
        <w:t>credible</w:t>
      </w:r>
      <w:r>
        <w:t xml:space="preserve"> – </w:t>
      </w:r>
    </w:p>
    <w:p w:rsidR="00A44542" w:rsidRDefault="00A44542" w:rsidP="00A44542">
      <w:pPr>
        <w:pStyle w:val="Heading4"/>
        <w:rPr>
          <w:u w:val="single"/>
        </w:rPr>
      </w:pPr>
      <w:r>
        <w:t xml:space="preserve">1---bipartisan – their indict means </w:t>
      </w:r>
      <w:r>
        <w:rPr>
          <w:u w:val="single"/>
        </w:rPr>
        <w:t>nothing</w:t>
      </w:r>
    </w:p>
    <w:p w:rsidR="00A44542" w:rsidRPr="002A55F1" w:rsidRDefault="00A44542" w:rsidP="00A44542">
      <w:r>
        <w:t xml:space="preserve">Thomas </w:t>
      </w:r>
      <w:r w:rsidRPr="00BF7E94">
        <w:rPr>
          <w:rStyle w:val="Style13ptBold"/>
        </w:rPr>
        <w:t>Wright</w:t>
      </w:r>
      <w:r>
        <w:t xml:space="preserve">, Director of the Center on the United States and </w:t>
      </w:r>
      <w:proofErr w:type="gramStart"/>
      <w:r>
        <w:t>Europe,  Senior</w:t>
      </w:r>
      <w:proofErr w:type="gramEnd"/>
      <w:r>
        <w:t xml:space="preserve"> Fellow @ Brookings, "The Folly of Retrenchment", Foreign Affairs, 2-10-20</w:t>
      </w:r>
      <w:r w:rsidRPr="00BF7E94">
        <w:rPr>
          <w:rStyle w:val="Style13ptBold"/>
        </w:rPr>
        <w:t>20</w:t>
      </w:r>
      <w:r>
        <w:t>. https://www.foreignaffairs.com/united-states/folly-retrenchment. Accessed 6-28-2023 by NT-JJ / Blitz</w:t>
      </w:r>
    </w:p>
    <w:p w:rsidR="00A44542" w:rsidRDefault="00A44542" w:rsidP="00A44542">
      <w:pPr>
        <w:rPr>
          <w:rStyle w:val="StyleUnderline"/>
        </w:rPr>
      </w:pPr>
      <w:r w:rsidRPr="00A865B6">
        <w:rPr>
          <w:sz w:val="16"/>
        </w:rPr>
        <w:t xml:space="preserve">Amid the shifting political winds, a growing chorus of voices in the policy community, from the left and the right, is calling for a strategy of global retrenchment, whereby the United States would withdraw its forces from around the world and reduce its security commitments. Leading scholars and policy experts, such as </w:t>
      </w:r>
      <w:r>
        <w:rPr>
          <w:rStyle w:val="StyleUnderline"/>
        </w:rPr>
        <w:t>Barry Posen</w:t>
      </w:r>
      <w:r w:rsidRPr="00A865B6">
        <w:rPr>
          <w:sz w:val="16"/>
        </w:rPr>
        <w:t xml:space="preserve"> and </w:t>
      </w:r>
      <w:r>
        <w:rPr>
          <w:rStyle w:val="StyleUnderline"/>
        </w:rPr>
        <w:t>Ian Bremmer</w:t>
      </w:r>
      <w:r w:rsidRPr="00A865B6">
        <w:rPr>
          <w:sz w:val="16"/>
        </w:rPr>
        <w:t xml:space="preserve">, have called on the United States to significantly reduce its role in Europe and Asia, including withdrawing from NATO. In 2019, a new think tank, the </w:t>
      </w:r>
      <w:r w:rsidRPr="002A55F1">
        <w:rPr>
          <w:rStyle w:val="StyleUnderline"/>
          <w:highlight w:val="magenta"/>
        </w:rPr>
        <w:t xml:space="preserve">Quincy Institute </w:t>
      </w:r>
      <w:r w:rsidRPr="002A55F1">
        <w:rPr>
          <w:rStyle w:val="StyleUnderline"/>
          <w:highlight w:val="cyan"/>
        </w:rPr>
        <w:t>for Responsible Statecraft</w:t>
      </w:r>
      <w:r>
        <w:rPr>
          <w:rStyle w:val="StyleUnderline"/>
          <w:highlight w:val="cyan"/>
        </w:rPr>
        <w:t xml:space="preserve">, set up shop, with </w:t>
      </w:r>
      <w:r w:rsidRPr="002A55F1">
        <w:rPr>
          <w:rStyle w:val="StyleUnderline"/>
          <w:highlight w:val="magenta"/>
        </w:rPr>
        <w:t>funding from the conservative Charles Koch Foundation and the liberal philanthropist George Soros</w:t>
      </w:r>
      <w:r w:rsidRPr="00A865B6">
        <w:rPr>
          <w:sz w:val="16"/>
        </w:rPr>
        <w:t>. Its mission, in its own words, is to advocate “</w:t>
      </w:r>
      <w:r>
        <w:rPr>
          <w:rStyle w:val="StyleUnderline"/>
          <w:highlight w:val="cyan"/>
        </w:rPr>
        <w:t>a new foreign policy centered on</w:t>
      </w:r>
      <w:r>
        <w:rPr>
          <w:rStyle w:val="StyleUnderline"/>
        </w:rPr>
        <w:t xml:space="preserve"> diplomatic engagement and </w:t>
      </w:r>
      <w:r>
        <w:rPr>
          <w:rStyle w:val="StyleUnderline"/>
          <w:highlight w:val="cyan"/>
        </w:rPr>
        <w:t>military restraint</w:t>
      </w:r>
      <w:r>
        <w:rPr>
          <w:rStyle w:val="StyleUnderline"/>
        </w:rPr>
        <w:t>.”</w:t>
      </w:r>
    </w:p>
    <w:p w:rsidR="00A44542" w:rsidRPr="00BC62E9" w:rsidRDefault="00A44542" w:rsidP="00A44542">
      <w:pPr>
        <w:pStyle w:val="Heading4"/>
        <w:rPr>
          <w:u w:val="single"/>
        </w:rPr>
      </w:pPr>
      <w:r w:rsidRPr="00BC62E9">
        <w:t xml:space="preserve">They’re </w:t>
      </w:r>
      <w:r w:rsidRPr="00BC62E9">
        <w:rPr>
          <w:u w:val="single"/>
        </w:rPr>
        <w:t>left leaning</w:t>
      </w:r>
      <w:r>
        <w:t xml:space="preserve">, specifically </w:t>
      </w:r>
      <w:r>
        <w:rPr>
          <w:u w:val="single"/>
        </w:rPr>
        <w:t>our authors</w:t>
      </w:r>
    </w:p>
    <w:p w:rsidR="00A44542" w:rsidRPr="00BC62E9" w:rsidRDefault="00A44542" w:rsidP="00A44542">
      <w:r w:rsidRPr="004C1BD4">
        <w:rPr>
          <w:rStyle w:val="Style13ptBold"/>
        </w:rPr>
        <w:t>InfluenceWatch 19</w:t>
      </w:r>
      <w:r>
        <w:t xml:space="preserve">, think tank evaluator, "Quincy Institute </w:t>
      </w:r>
      <w:proofErr w:type="gramStart"/>
      <w:r>
        <w:t>For</w:t>
      </w:r>
      <w:proofErr w:type="gramEnd"/>
      <w:r>
        <w:t xml:space="preserve"> Responsible Statecraft," InfluenceWatch, 8-17-2019, https://www.influencewatch.org/non-profit/quincy-institute-for-responsible-statecraft/ Blitz</w:t>
      </w:r>
    </w:p>
    <w:p w:rsidR="00A44542" w:rsidRPr="00BC62E9" w:rsidRDefault="00A44542" w:rsidP="00A44542">
      <w:pPr>
        <w:rPr>
          <w:sz w:val="16"/>
        </w:rPr>
      </w:pPr>
      <w:r w:rsidRPr="00BC62E9">
        <w:rPr>
          <w:rStyle w:val="StyleUnderline"/>
          <w:highlight w:val="cyan"/>
        </w:rPr>
        <w:t>The Institute has</w:t>
      </w:r>
      <w:r w:rsidRPr="00BC62E9">
        <w:rPr>
          <w:rStyle w:val="StyleUnderline"/>
        </w:rPr>
        <w:t xml:space="preserve"> primarily </w:t>
      </w:r>
      <w:r w:rsidRPr="00BC62E9">
        <w:rPr>
          <w:rStyle w:val="StyleUnderline"/>
          <w:highlight w:val="cyan"/>
        </w:rPr>
        <w:t>hired left-leaning</w:t>
      </w:r>
      <w:r w:rsidRPr="00BC62E9">
        <w:rPr>
          <w:rStyle w:val="StyleUnderline"/>
        </w:rPr>
        <w:t xml:space="preserve"> senior </w:t>
      </w:r>
      <w:r w:rsidRPr="00BC62E9">
        <w:rPr>
          <w:rStyle w:val="StyleUnderline"/>
          <w:highlight w:val="cyan"/>
        </w:rPr>
        <w:t>staff</w:t>
      </w:r>
      <w:r w:rsidRPr="00BC62E9">
        <w:rPr>
          <w:sz w:val="16"/>
        </w:rPr>
        <w:t>. </w:t>
      </w:r>
      <w:hyperlink r:id="rId61" w:anchor="easy-footnote-bottom-8-15999" w:history="1">
        <w:r w:rsidRPr="00BC62E9">
          <w:rPr>
            <w:rStyle w:val="Hyperlink"/>
          </w:rPr>
          <w:t>8</w:t>
        </w:r>
      </w:hyperlink>
      <w:r w:rsidRPr="00BC62E9">
        <w:rPr>
          <w:sz w:val="16"/>
        </w:rPr>
        <w:t> </w:t>
      </w:r>
      <w:r w:rsidRPr="00BC62E9">
        <w:rPr>
          <w:rStyle w:val="StyleUnderline"/>
          <w:highlight w:val="cyan"/>
        </w:rPr>
        <w:t>President</w:t>
      </w:r>
      <w:r w:rsidRPr="00BC62E9">
        <w:rPr>
          <w:sz w:val="16"/>
        </w:rPr>
        <w:t xml:space="preserve"> Andrew </w:t>
      </w:r>
      <w:r w:rsidRPr="00BC62E9">
        <w:rPr>
          <w:rStyle w:val="StyleUnderline"/>
          <w:highlight w:val="cyan"/>
        </w:rPr>
        <w:t>Bacevich</w:t>
      </w:r>
      <w:r w:rsidRPr="00BC62E9">
        <w:rPr>
          <w:sz w:val="16"/>
        </w:rPr>
        <w:t xml:space="preserve"> is Professor Emeritus of International Relations and History at Boston University. A retired U.S. Army Colonel, he </w:t>
      </w:r>
      <w:r w:rsidRPr="00BC62E9">
        <w:rPr>
          <w:rStyle w:val="StyleUnderline"/>
          <w:highlight w:val="cyan"/>
        </w:rPr>
        <w:t>was a vocal critic of the Iraq War</w:t>
      </w:r>
      <w:r w:rsidRPr="00BC62E9">
        <w:rPr>
          <w:sz w:val="16"/>
        </w:rPr>
        <w:t>. His son died in the Iraq conflict in 2007. </w:t>
      </w:r>
      <w:hyperlink r:id="rId62" w:anchor="easy-footnote-bottom-9-15999" w:history="1">
        <w:r w:rsidRPr="00BC62E9">
          <w:rPr>
            <w:rStyle w:val="Hyperlink"/>
          </w:rPr>
          <w:t>9</w:t>
        </w:r>
      </w:hyperlink>
      <w:hyperlink r:id="rId63" w:anchor="easy-footnote-bottom-10-15999" w:history="1">
        <w:r w:rsidRPr="00BC62E9">
          <w:rPr>
            <w:rStyle w:val="Hyperlink"/>
          </w:rPr>
          <w:t>10</w:t>
        </w:r>
      </w:hyperlink>
    </w:p>
    <w:p w:rsidR="00A44542" w:rsidRDefault="00A44542" w:rsidP="00A44542">
      <w:pPr>
        <w:pStyle w:val="Heading4"/>
      </w:pPr>
      <w:r>
        <w:t xml:space="preserve">2---NO IMPACT – authors are </w:t>
      </w:r>
      <w:r>
        <w:rPr>
          <w:u w:val="single"/>
        </w:rPr>
        <w:t>trans-partisan</w:t>
      </w:r>
      <w:r>
        <w:t xml:space="preserve">, not “hacks” – the institute </w:t>
      </w:r>
      <w:r>
        <w:rPr>
          <w:u w:val="single"/>
        </w:rPr>
        <w:t>bridges</w:t>
      </w:r>
      <w:r>
        <w:t xml:space="preserve"> IR theory divides</w:t>
      </w:r>
    </w:p>
    <w:p w:rsidR="00A44542" w:rsidRPr="00A44542" w:rsidRDefault="00A44542" w:rsidP="00A44542"/>
    <w:p w:rsidR="005E6B62" w:rsidRDefault="005E6B62" w:rsidP="005E6B62">
      <w:pPr>
        <w:pStyle w:val="Heading2"/>
      </w:pPr>
      <w:r>
        <w:t>AT: Intervention Inevitable</w:t>
      </w:r>
    </w:p>
    <w:p w:rsidR="00945F9A" w:rsidRDefault="00945F9A" w:rsidP="00945F9A">
      <w:pPr>
        <w:pStyle w:val="Heading3"/>
      </w:pPr>
      <w:r>
        <w:t>AT: interventions inevitable - China</w:t>
      </w:r>
    </w:p>
    <w:p w:rsidR="00945F9A" w:rsidRDefault="00945F9A" w:rsidP="00945F9A">
      <w:pPr>
        <w:pStyle w:val="Heading4"/>
      </w:pPr>
      <w:r>
        <w:t xml:space="preserve">The US will </w:t>
      </w:r>
      <w:r w:rsidRPr="00A94367">
        <w:rPr>
          <w:u w:val="single"/>
        </w:rPr>
        <w:t>not</w:t>
      </w:r>
      <w:r>
        <w:t xml:space="preserve"> defend Taiwan – prefer </w:t>
      </w:r>
      <w:r>
        <w:rPr>
          <w:u w:val="single"/>
        </w:rPr>
        <w:t>newest</w:t>
      </w:r>
      <w:r>
        <w:t xml:space="preserve"> statements</w:t>
      </w:r>
    </w:p>
    <w:p w:rsidR="00945F9A" w:rsidRPr="00A94367" w:rsidRDefault="00945F9A" w:rsidP="00945F9A">
      <w:r>
        <w:t>Ryan General 23, political reporter quoting Secretary of State Antony Blinken, "Blinken declares US 'does not support Taiwan independence' during China trip," Yahoo News, 6-20-2023, https://news.yahoo.com/blinken-declares-us-does-not-173627449.html] Blitz</w:t>
      </w:r>
    </w:p>
    <w:p w:rsidR="00945F9A" w:rsidRDefault="00945F9A" w:rsidP="00945F9A">
      <w:pPr>
        <w:rPr>
          <w:sz w:val="16"/>
        </w:rPr>
      </w:pPr>
      <w:r w:rsidRPr="001A6329">
        <w:rPr>
          <w:rStyle w:val="StyleUnderline"/>
        </w:rPr>
        <w:t xml:space="preserve">Secretary of State Antony </w:t>
      </w:r>
      <w:r w:rsidRPr="00AC4BC7">
        <w:rPr>
          <w:rStyle w:val="Emphasis"/>
        </w:rPr>
        <w:t>B</w:t>
      </w:r>
      <w:r w:rsidRPr="00AC4BC7">
        <w:rPr>
          <w:rStyle w:val="Emphasis"/>
          <w:highlight w:val="cyan"/>
        </w:rPr>
        <w:t>linken</w:t>
      </w:r>
      <w:r w:rsidRPr="00AC4BC7">
        <w:rPr>
          <w:rStyle w:val="StyleUnderline"/>
          <w:highlight w:val="cyan"/>
        </w:rPr>
        <w:t xml:space="preserve"> declared the </w:t>
      </w:r>
      <w:r w:rsidRPr="00AC4BC7">
        <w:rPr>
          <w:rStyle w:val="Emphasis"/>
          <w:highlight w:val="cyan"/>
        </w:rPr>
        <w:t>U</w:t>
      </w:r>
      <w:r w:rsidRPr="001A6329">
        <w:rPr>
          <w:rStyle w:val="StyleUnderline"/>
        </w:rPr>
        <w:t xml:space="preserve">nited </w:t>
      </w:r>
      <w:r w:rsidRPr="00AC4BC7">
        <w:rPr>
          <w:rStyle w:val="Emphasis"/>
          <w:highlight w:val="cyan"/>
        </w:rPr>
        <w:t>S</w:t>
      </w:r>
      <w:r w:rsidRPr="001A6329">
        <w:rPr>
          <w:rStyle w:val="StyleUnderline"/>
        </w:rPr>
        <w:t xml:space="preserve">tates </w:t>
      </w:r>
      <w:r w:rsidRPr="00AC4BC7">
        <w:rPr>
          <w:rStyle w:val="Emphasis"/>
          <w:highlight w:val="cyan"/>
        </w:rPr>
        <w:t>does not</w:t>
      </w:r>
      <w:r w:rsidRPr="00AC4BC7">
        <w:rPr>
          <w:rStyle w:val="StyleUnderline"/>
          <w:highlight w:val="cyan"/>
        </w:rPr>
        <w:t xml:space="preserve"> support Taiwanese independence</w:t>
      </w:r>
      <w:r w:rsidRPr="00AC4BC7">
        <w:rPr>
          <w:sz w:val="16"/>
        </w:rPr>
        <w:t xml:space="preserve"> during a press conference held in Beijing on Monday.</w:t>
      </w:r>
    </w:p>
    <w:p w:rsidR="00945F9A" w:rsidRDefault="00945F9A" w:rsidP="00945F9A">
      <w:pPr>
        <w:rPr>
          <w:sz w:val="16"/>
        </w:rPr>
      </w:pPr>
      <w:r w:rsidRPr="00AC4BC7">
        <w:rPr>
          <w:sz w:val="16"/>
        </w:rPr>
        <w:t>Status quo on Taiwan: While Blinken mentioned China’s escalating aggression towards Taiwan, he assured the Chinese government that the US opposes any change in the country’s current stance, emphasizing the various agreements and acts that support the “One-China” policy.</w:t>
      </w:r>
    </w:p>
    <w:p w:rsidR="00945F9A" w:rsidRDefault="00945F9A" w:rsidP="00945F9A">
      <w:pPr>
        <w:rPr>
          <w:sz w:val="16"/>
        </w:rPr>
      </w:pPr>
      <w:r w:rsidRPr="00AC4BC7">
        <w:rPr>
          <w:sz w:val="16"/>
        </w:rPr>
        <w:t xml:space="preserve">I raised U.S. concerns, shared by a growing number of countries, about the PRC’s [People’s Republic of China] provocative actions in the Taiwan Strait as well as in the East and South China Seas. </w:t>
      </w:r>
      <w:r w:rsidRPr="00AC4BC7">
        <w:rPr>
          <w:rStyle w:val="StyleUnderline"/>
        </w:rPr>
        <w:t xml:space="preserve">On Taiwan, I </w:t>
      </w:r>
      <w:r w:rsidRPr="00AC4BC7">
        <w:rPr>
          <w:rStyle w:val="StyleUnderline"/>
          <w:highlight w:val="cyan"/>
        </w:rPr>
        <w:t xml:space="preserve">reiterated the </w:t>
      </w:r>
      <w:r w:rsidRPr="00AC4BC7">
        <w:rPr>
          <w:rStyle w:val="Emphasis"/>
          <w:highlight w:val="cyan"/>
        </w:rPr>
        <w:t>longstanding</w:t>
      </w:r>
      <w:r w:rsidRPr="00AC4BC7">
        <w:rPr>
          <w:rStyle w:val="StyleUnderline"/>
          <w:highlight w:val="cyan"/>
        </w:rPr>
        <w:t xml:space="preserve"> U.S</w:t>
      </w:r>
      <w:r w:rsidRPr="00AC4BC7">
        <w:rPr>
          <w:rStyle w:val="StyleUnderline"/>
        </w:rPr>
        <w:t xml:space="preserve">. One China </w:t>
      </w:r>
      <w:r w:rsidRPr="00AC4BC7">
        <w:rPr>
          <w:rStyle w:val="StyleUnderline"/>
          <w:highlight w:val="cyan"/>
        </w:rPr>
        <w:t>policy</w:t>
      </w:r>
      <w:r w:rsidRPr="00AC4BC7">
        <w:rPr>
          <w:sz w:val="16"/>
        </w:rPr>
        <w:t>. That policy has not changed. It’s guided by the Taiwan Relations Act, the Three Joint Communiques, the Six Assurances.</w:t>
      </w:r>
    </w:p>
    <w:p w:rsidR="00945F9A" w:rsidRPr="00AC4BC7" w:rsidRDefault="00945F9A" w:rsidP="00945F9A">
      <w:pPr>
        <w:rPr>
          <w:sz w:val="16"/>
        </w:rPr>
      </w:pPr>
      <w:r w:rsidRPr="00AC4BC7">
        <w:rPr>
          <w:rStyle w:val="StyleUnderline"/>
          <w:highlight w:val="cyan"/>
        </w:rPr>
        <w:t xml:space="preserve">We do not support Taiwan </w:t>
      </w:r>
      <w:proofErr w:type="gramStart"/>
      <w:r w:rsidRPr="00AC4BC7">
        <w:rPr>
          <w:rStyle w:val="StyleUnderline"/>
          <w:highlight w:val="cyan"/>
        </w:rPr>
        <w:t>independence</w:t>
      </w:r>
      <w:r w:rsidRPr="00AC4BC7">
        <w:rPr>
          <w:rStyle w:val="StyleUnderline"/>
        </w:rPr>
        <w:t>,</w:t>
      </w:r>
      <w:proofErr w:type="gramEnd"/>
      <w:r w:rsidRPr="00AC4BC7">
        <w:rPr>
          <w:rStyle w:val="StyleUnderline"/>
        </w:rPr>
        <w:t xml:space="preserve"> we </w:t>
      </w:r>
      <w:r w:rsidRPr="00AC4BC7">
        <w:rPr>
          <w:rStyle w:val="StyleUnderline"/>
          <w:highlight w:val="cyan"/>
        </w:rPr>
        <w:t xml:space="preserve">remain </w:t>
      </w:r>
      <w:r w:rsidRPr="00AC4BC7">
        <w:rPr>
          <w:rStyle w:val="Emphasis"/>
          <w:highlight w:val="cyan"/>
        </w:rPr>
        <w:t>opposed</w:t>
      </w:r>
      <w:r w:rsidRPr="00AC4BC7">
        <w:rPr>
          <w:rStyle w:val="StyleUnderline"/>
          <w:highlight w:val="cyan"/>
        </w:rPr>
        <w:t xml:space="preserve"> to any</w:t>
      </w:r>
      <w:r w:rsidRPr="00AC4BC7">
        <w:rPr>
          <w:rStyle w:val="StyleUnderline"/>
        </w:rPr>
        <w:t xml:space="preserve"> unilateral </w:t>
      </w:r>
      <w:r w:rsidRPr="00AC4BC7">
        <w:rPr>
          <w:rStyle w:val="StyleUnderline"/>
          <w:highlight w:val="cyan"/>
        </w:rPr>
        <w:t>changes</w:t>
      </w:r>
      <w:r w:rsidRPr="00AC4BC7">
        <w:rPr>
          <w:rStyle w:val="StyleUnderline"/>
        </w:rPr>
        <w:t xml:space="preserve"> to the status quo by either side</w:t>
      </w:r>
      <w:r w:rsidRPr="00AC4BC7">
        <w:rPr>
          <w:sz w:val="16"/>
        </w:rPr>
        <w:t>. We continue to expect the peaceful resolution of cross-strait differences. We remain committed to meeting our responsibilities under the Taiwan Relations Act, including making sure that Taiwan has the ability to defend itself.</w:t>
      </w:r>
    </w:p>
    <w:p w:rsidR="00945F9A" w:rsidRDefault="00945F9A" w:rsidP="00945F9A">
      <w:pPr>
        <w:pStyle w:val="Heading3"/>
      </w:pPr>
      <w:r>
        <w:t>AT: interventions inevitable – MENA</w:t>
      </w:r>
    </w:p>
    <w:p w:rsidR="00945F9A" w:rsidRPr="00037522" w:rsidRDefault="00945F9A" w:rsidP="00945F9A">
      <w:pPr>
        <w:pStyle w:val="Heading4"/>
      </w:pPr>
      <w:r w:rsidRPr="00037522">
        <w:rPr>
          <w:u w:val="single"/>
        </w:rPr>
        <w:t>No</w:t>
      </w:r>
      <w:r>
        <w:t xml:space="preserve"> Middle East</w:t>
      </w:r>
      <w:r w:rsidRPr="00037522">
        <w:t xml:space="preserve"> intervention</w:t>
      </w:r>
      <w:r>
        <w:t xml:space="preserve">s – internal documents </w:t>
      </w:r>
      <w:r>
        <w:rPr>
          <w:u w:val="single"/>
        </w:rPr>
        <w:t>prove</w:t>
      </w:r>
      <w:r>
        <w:t xml:space="preserve"> it’s not a priority</w:t>
      </w:r>
    </w:p>
    <w:p w:rsidR="00945F9A" w:rsidRPr="001A2554" w:rsidRDefault="00945F9A" w:rsidP="00945F9A">
      <w:r>
        <w:t xml:space="preserve">Dov S. </w:t>
      </w:r>
      <w:r w:rsidRPr="007D0F9B">
        <w:rPr>
          <w:rStyle w:val="Style13ptBold"/>
        </w:rPr>
        <w:t>Zakheim 22</w:t>
      </w:r>
      <w:r>
        <w:t>, chair of the Board of Advisors of the JST, senior adviser at the Center for Strategic and International Studies, vice chair of the Foreign Policy Research Institute, former US under secretary of defense, "The Middle East in the New US National Security Strategy," Jerusalem Strategic Tribune, 12-31-2011, https://jstribune.com/zakheim-the-middle-east-in-the-new-us-national-security-strategy/] Blitz</w:t>
      </w:r>
    </w:p>
    <w:p w:rsidR="00945F9A" w:rsidRPr="00037522" w:rsidRDefault="00945F9A" w:rsidP="00945F9A">
      <w:pPr>
        <w:rPr>
          <w:sz w:val="16"/>
        </w:rPr>
      </w:pPr>
      <w:r w:rsidRPr="00037522">
        <w:rPr>
          <w:sz w:val="16"/>
        </w:rPr>
        <w:t xml:space="preserve">Outlining his foreign policy objectives in 2020 in the magazine Foreign Affairs, then presidential candidate Joe </w:t>
      </w:r>
      <w:r w:rsidRPr="00FD5CCA">
        <w:rPr>
          <w:rStyle w:val="StyleUnderline"/>
          <w:highlight w:val="cyan"/>
        </w:rPr>
        <w:t>Biden</w:t>
      </w:r>
      <w:r w:rsidRPr="007D0F9B">
        <w:rPr>
          <w:rStyle w:val="StyleUnderline"/>
        </w:rPr>
        <w:t xml:space="preserve"> asserted that “it is </w:t>
      </w:r>
      <w:r w:rsidRPr="00FD5CCA">
        <w:rPr>
          <w:rStyle w:val="Emphasis"/>
        </w:rPr>
        <w:t>past time</w:t>
      </w:r>
      <w:r w:rsidRPr="007D0F9B">
        <w:rPr>
          <w:rStyle w:val="StyleUnderline"/>
        </w:rPr>
        <w:t xml:space="preserve"> to end the </w:t>
      </w:r>
      <w:r w:rsidRPr="00FD5CCA">
        <w:rPr>
          <w:rStyle w:val="Emphasis"/>
        </w:rPr>
        <w:t>forever wars</w:t>
      </w:r>
      <w:r w:rsidRPr="007D0F9B">
        <w:rPr>
          <w:rStyle w:val="StyleUnderline"/>
        </w:rPr>
        <w:t>.”</w:t>
      </w:r>
      <w:r w:rsidRPr="00037522">
        <w:rPr>
          <w:sz w:val="16"/>
        </w:rPr>
        <w:t xml:space="preserve"> Indeed, as president, </w:t>
      </w:r>
      <w:r w:rsidRPr="007D0F9B">
        <w:rPr>
          <w:rStyle w:val="StyleUnderline"/>
        </w:rPr>
        <w:t xml:space="preserve">he </w:t>
      </w:r>
      <w:r w:rsidRPr="00FD5CCA">
        <w:rPr>
          <w:rStyle w:val="Emphasis"/>
          <w:highlight w:val="cyan"/>
        </w:rPr>
        <w:t>withdrew</w:t>
      </w:r>
      <w:r w:rsidRPr="007D0F9B">
        <w:rPr>
          <w:rStyle w:val="StyleUnderline"/>
        </w:rPr>
        <w:t xml:space="preserve"> all </w:t>
      </w:r>
      <w:r w:rsidRPr="00FD5CCA">
        <w:rPr>
          <w:rStyle w:val="StyleUnderline"/>
          <w:highlight w:val="cyan"/>
        </w:rPr>
        <w:t>troops</w:t>
      </w:r>
      <w:r w:rsidRPr="007D0F9B">
        <w:rPr>
          <w:rStyle w:val="StyleUnderline"/>
        </w:rPr>
        <w:t xml:space="preserve"> in a frenzied retreat </w:t>
      </w:r>
      <w:r w:rsidRPr="00FD5CCA">
        <w:rPr>
          <w:rStyle w:val="StyleUnderline"/>
          <w:highlight w:val="cyan"/>
        </w:rPr>
        <w:t>from</w:t>
      </w:r>
      <w:r w:rsidRPr="007D0F9B">
        <w:rPr>
          <w:rStyle w:val="StyleUnderline"/>
        </w:rPr>
        <w:t xml:space="preserve"> </w:t>
      </w:r>
      <w:r w:rsidRPr="00FD5CCA">
        <w:rPr>
          <w:rStyle w:val="StyleUnderline"/>
          <w:highlight w:val="cyan"/>
        </w:rPr>
        <w:t>Afghanistan and</w:t>
      </w:r>
      <w:r w:rsidRPr="007D0F9B">
        <w:rPr>
          <w:rStyle w:val="StyleUnderline"/>
        </w:rPr>
        <w:t xml:space="preserve"> reduced troop levels in </w:t>
      </w:r>
      <w:r w:rsidRPr="00FD5CCA">
        <w:rPr>
          <w:rStyle w:val="StyleUnderline"/>
          <w:highlight w:val="cyan"/>
        </w:rPr>
        <w:t>Iraq</w:t>
      </w:r>
      <w:r w:rsidRPr="007D0F9B">
        <w:rPr>
          <w:rStyle w:val="StyleUnderline"/>
        </w:rPr>
        <w:t xml:space="preserve"> </w:t>
      </w:r>
      <w:r w:rsidRPr="00037522">
        <w:rPr>
          <w:sz w:val="16"/>
        </w:rPr>
        <w:t xml:space="preserve">by more than half. Ending the “forever wars” has been only a part of Biden’s longer-term strategy for the Middle East, however. Instead, </w:t>
      </w:r>
      <w:r w:rsidRPr="00FD5CCA">
        <w:rPr>
          <w:rStyle w:val="StyleUnderline"/>
          <w:highlight w:val="cyan"/>
        </w:rPr>
        <w:t>his objective</w:t>
      </w:r>
      <w:r w:rsidRPr="00037522">
        <w:rPr>
          <w:sz w:val="16"/>
        </w:rPr>
        <w:t xml:space="preserve">, like that of his two predecessors, </w:t>
      </w:r>
      <w:r w:rsidRPr="00FD5CCA">
        <w:rPr>
          <w:rStyle w:val="StyleUnderline"/>
          <w:highlight w:val="cyan"/>
        </w:rPr>
        <w:t xml:space="preserve">is to </w:t>
      </w:r>
      <w:r w:rsidRPr="00FD5CCA">
        <w:rPr>
          <w:rStyle w:val="Emphasis"/>
          <w:highlight w:val="cyan"/>
        </w:rPr>
        <w:t>downgrade</w:t>
      </w:r>
      <w:r w:rsidRPr="00FD5CCA">
        <w:rPr>
          <w:rStyle w:val="StyleUnderline"/>
          <w:highlight w:val="cyan"/>
        </w:rPr>
        <w:t xml:space="preserve"> the</w:t>
      </w:r>
      <w:r w:rsidRPr="007D0F9B">
        <w:rPr>
          <w:rStyle w:val="StyleUnderline"/>
        </w:rPr>
        <w:t xml:space="preserve"> importance of the </w:t>
      </w:r>
      <w:r w:rsidRPr="00FD5CCA">
        <w:rPr>
          <w:rStyle w:val="StyleUnderline"/>
          <w:highlight w:val="cyan"/>
        </w:rPr>
        <w:t xml:space="preserve">Middle East in American </w:t>
      </w:r>
      <w:r w:rsidRPr="00FD5CCA">
        <w:rPr>
          <w:rStyle w:val="Emphasis"/>
          <w:highlight w:val="cyan"/>
        </w:rPr>
        <w:t>strategy</w:t>
      </w:r>
      <w:r w:rsidRPr="00037522">
        <w:rPr>
          <w:sz w:val="16"/>
        </w:rPr>
        <w:t xml:space="preserve">. </w:t>
      </w:r>
    </w:p>
    <w:p w:rsidR="00945F9A" w:rsidRPr="00037522" w:rsidRDefault="00945F9A" w:rsidP="00945F9A">
      <w:pPr>
        <w:rPr>
          <w:sz w:val="16"/>
        </w:rPr>
      </w:pPr>
      <w:r w:rsidRPr="00037522">
        <w:rPr>
          <w:sz w:val="16"/>
        </w:rPr>
        <w:t xml:space="preserve">Barack </w:t>
      </w:r>
      <w:r w:rsidRPr="007D0F9B">
        <w:rPr>
          <w:rStyle w:val="StyleUnderline"/>
        </w:rPr>
        <w:t xml:space="preserve">Obama </w:t>
      </w:r>
      <w:r w:rsidRPr="00FD5CCA">
        <w:rPr>
          <w:rStyle w:val="Emphasis"/>
        </w:rPr>
        <w:t>began the trend</w:t>
      </w:r>
      <w:r w:rsidRPr="007D0F9B">
        <w:rPr>
          <w:rStyle w:val="StyleUnderline"/>
        </w:rPr>
        <w:t xml:space="preserve"> of reducing America’s military presence</w:t>
      </w:r>
      <w:r w:rsidRPr="00037522">
        <w:rPr>
          <w:sz w:val="16"/>
        </w:rPr>
        <w:t xml:space="preserve"> in the region, and by December 31, 2011, all American troops had left Iraq. Obama also began the larger process of subtly altering Washington’s relationships with states that heretofore were its closest regional allies. Obama’s overtures to Iran and the American-inspired negotiations with Tehran that led to the signing of the Joint Comprehensive Plan of Action (JCPOA) angered America’s allies, notably Israel, Saudi Arabia, and the United Arab Emirates, who felt that their views had not been taken sufficiently into consideration, that they had not been fully briefed on the state of the talks, and that the agreement gave too much away to Iran.</w:t>
      </w:r>
    </w:p>
    <w:p w:rsidR="00945F9A" w:rsidRDefault="00945F9A" w:rsidP="00945F9A">
      <w:pPr>
        <w:rPr>
          <w:rStyle w:val="StyleUnderline"/>
        </w:rPr>
      </w:pPr>
      <w:r w:rsidRPr="00037522">
        <w:rPr>
          <w:sz w:val="16"/>
        </w:rPr>
        <w:t xml:space="preserve">Although Donald </w:t>
      </w:r>
      <w:r w:rsidRPr="008C0688">
        <w:rPr>
          <w:rStyle w:val="StyleUnderline"/>
        </w:rPr>
        <w:t>Trump</w:t>
      </w:r>
      <w:r w:rsidRPr="00037522">
        <w:rPr>
          <w:sz w:val="16"/>
        </w:rPr>
        <w:t xml:space="preserve"> established a close relationship with both Israel’s Benjamin Netanyahu and Saudi Arabia’s Crown Prince Mohammed bin Salman, he too </w:t>
      </w:r>
      <w:r w:rsidRPr="008C0688">
        <w:rPr>
          <w:rStyle w:val="StyleUnderline"/>
        </w:rPr>
        <w:t xml:space="preserve">sought a </w:t>
      </w:r>
      <w:r w:rsidRPr="00FD5CCA">
        <w:rPr>
          <w:rStyle w:val="Emphasis"/>
        </w:rPr>
        <w:t>reduced American presence</w:t>
      </w:r>
      <w:r w:rsidRPr="008C0688">
        <w:rPr>
          <w:rStyle w:val="StyleUnderline"/>
        </w:rPr>
        <w:t xml:space="preserve"> in the region</w:t>
      </w:r>
      <w:r w:rsidRPr="00037522">
        <w:rPr>
          <w:sz w:val="16"/>
        </w:rPr>
        <w:t xml:space="preserve">. Even </w:t>
      </w:r>
      <w:r w:rsidRPr="008C0688">
        <w:rPr>
          <w:rStyle w:val="StyleUnderline"/>
        </w:rPr>
        <w:t>the</w:t>
      </w:r>
      <w:r w:rsidRPr="00037522">
        <w:rPr>
          <w:sz w:val="16"/>
        </w:rPr>
        <w:t xml:space="preserve"> 2020 </w:t>
      </w:r>
      <w:r w:rsidRPr="008C0688">
        <w:rPr>
          <w:rStyle w:val="StyleUnderline"/>
        </w:rPr>
        <w:t>Abraham Accords</w:t>
      </w:r>
      <w:r w:rsidRPr="00037522">
        <w:rPr>
          <w:sz w:val="16"/>
        </w:rPr>
        <w:t xml:space="preserve">, which represented a breakthrough in relations between Israel and the Arab world, </w:t>
      </w:r>
      <w:r w:rsidRPr="008C0688">
        <w:rPr>
          <w:rStyle w:val="StyleUnderline"/>
        </w:rPr>
        <w:t xml:space="preserve">did not alter the </w:t>
      </w:r>
      <w:r w:rsidRPr="00FD5CCA">
        <w:rPr>
          <w:rStyle w:val="Emphasis"/>
        </w:rPr>
        <w:t>thrust</w:t>
      </w:r>
      <w:r w:rsidRPr="008C0688">
        <w:rPr>
          <w:rStyle w:val="StyleUnderline"/>
        </w:rPr>
        <w:t xml:space="preserve"> of Trump’s objectives and indeed pointed to a Middle East that relied </w:t>
      </w:r>
      <w:r w:rsidRPr="00FD5CCA">
        <w:rPr>
          <w:rStyle w:val="Emphasis"/>
        </w:rPr>
        <w:t>more heavily</w:t>
      </w:r>
      <w:r w:rsidRPr="008C0688">
        <w:rPr>
          <w:rStyle w:val="StyleUnderline"/>
        </w:rPr>
        <w:t xml:space="preserve"> on its own relationships for </w:t>
      </w:r>
      <w:r w:rsidRPr="00FD5CCA">
        <w:rPr>
          <w:rStyle w:val="Emphasis"/>
        </w:rPr>
        <w:t>coping</w:t>
      </w:r>
      <w:r w:rsidRPr="008C0688">
        <w:rPr>
          <w:rStyle w:val="StyleUnderline"/>
        </w:rPr>
        <w:t xml:space="preserve"> with a common Iranian threat.</w:t>
      </w:r>
      <w:r>
        <w:rPr>
          <w:rStyle w:val="StyleUnderline"/>
        </w:rPr>
        <w:t xml:space="preserve"> </w:t>
      </w:r>
    </w:p>
    <w:p w:rsidR="00945F9A" w:rsidRDefault="00945F9A" w:rsidP="00945F9A">
      <w:pPr>
        <w:rPr>
          <w:rStyle w:val="StyleUnderline"/>
        </w:rPr>
      </w:pPr>
      <w:r w:rsidRPr="00FD5CCA">
        <w:rPr>
          <w:rStyle w:val="StyleUnderline"/>
          <w:highlight w:val="cyan"/>
        </w:rPr>
        <w:t>Biden is</w:t>
      </w:r>
      <w:r w:rsidRPr="008C0688">
        <w:rPr>
          <w:rStyle w:val="StyleUnderline"/>
        </w:rPr>
        <w:t xml:space="preserve"> thus </w:t>
      </w:r>
      <w:r w:rsidRPr="00FD5CCA">
        <w:rPr>
          <w:rStyle w:val="Emphasis"/>
          <w:highlight w:val="cyan"/>
        </w:rPr>
        <w:t>continuing the trend</w:t>
      </w:r>
      <w:r w:rsidRPr="00037522">
        <w:rPr>
          <w:sz w:val="16"/>
        </w:rPr>
        <w:t xml:space="preserve"> set by his predecessors. </w:t>
      </w:r>
      <w:r w:rsidRPr="008C0688">
        <w:rPr>
          <w:rStyle w:val="StyleUnderline"/>
        </w:rPr>
        <w:t>The number of American forces in the region</w:t>
      </w:r>
      <w:r w:rsidRPr="00037522">
        <w:rPr>
          <w:sz w:val="16"/>
        </w:rPr>
        <w:t xml:space="preserve">, which approximated 50,000 troops as recently as 2020, </w:t>
      </w:r>
      <w:r w:rsidRPr="00FD5CCA">
        <w:rPr>
          <w:rStyle w:val="Emphasis"/>
        </w:rPr>
        <w:t>fell</w:t>
      </w:r>
      <w:r w:rsidRPr="00037522">
        <w:rPr>
          <w:sz w:val="16"/>
        </w:rPr>
        <w:t xml:space="preserve"> to less than 20,000 by mid-2022. And the National Security Strategy and the National Defense Strategy, both of which were released in October, confirm that </w:t>
      </w:r>
      <w:r w:rsidRPr="00FD5CCA">
        <w:rPr>
          <w:rStyle w:val="StyleUnderline"/>
          <w:highlight w:val="cyan"/>
        </w:rPr>
        <w:t xml:space="preserve">the Middle East </w:t>
      </w:r>
      <w:r w:rsidRPr="00FD5CCA">
        <w:rPr>
          <w:rStyle w:val="Emphasis"/>
          <w:highlight w:val="cyan"/>
        </w:rPr>
        <w:t>no longer</w:t>
      </w:r>
      <w:r w:rsidRPr="00FD5CCA">
        <w:rPr>
          <w:rStyle w:val="StyleUnderline"/>
          <w:highlight w:val="cyan"/>
        </w:rPr>
        <w:t xml:space="preserve"> is a</w:t>
      </w:r>
      <w:r w:rsidRPr="008C0688">
        <w:rPr>
          <w:rStyle w:val="StyleUnderline"/>
        </w:rPr>
        <w:t xml:space="preserve"> major </w:t>
      </w:r>
      <w:r w:rsidRPr="00FD5CCA">
        <w:rPr>
          <w:rStyle w:val="StyleUnderline"/>
          <w:highlight w:val="cyan"/>
        </w:rPr>
        <w:t>concern</w:t>
      </w:r>
      <w:r w:rsidRPr="008C0688">
        <w:rPr>
          <w:rStyle w:val="StyleUnderline"/>
        </w:rPr>
        <w:t xml:space="preserve"> for the Biden administration.</w:t>
      </w:r>
    </w:p>
    <w:p w:rsidR="00945F9A" w:rsidRPr="00FD5CCA" w:rsidRDefault="00945F9A" w:rsidP="00945F9A">
      <w:pPr>
        <w:rPr>
          <w:sz w:val="14"/>
        </w:rPr>
      </w:pPr>
      <w:r w:rsidRPr="00FD5CCA">
        <w:rPr>
          <w:sz w:val="14"/>
        </w:rPr>
        <w:t xml:space="preserve">The president’s preface to </w:t>
      </w:r>
      <w:r w:rsidRPr="00FD5CCA">
        <w:rPr>
          <w:rStyle w:val="StyleUnderline"/>
          <w:highlight w:val="cyan"/>
        </w:rPr>
        <w:t xml:space="preserve">the </w:t>
      </w:r>
      <w:r w:rsidRPr="00FD5CCA">
        <w:rPr>
          <w:rStyle w:val="Emphasis"/>
          <w:highlight w:val="cyan"/>
        </w:rPr>
        <w:t>N</w:t>
      </w:r>
      <w:r w:rsidRPr="008C0688">
        <w:rPr>
          <w:rStyle w:val="StyleUnderline"/>
        </w:rPr>
        <w:t xml:space="preserve">ational </w:t>
      </w:r>
      <w:r w:rsidRPr="00FD5CCA">
        <w:rPr>
          <w:rStyle w:val="Emphasis"/>
          <w:highlight w:val="cyan"/>
        </w:rPr>
        <w:t>S</w:t>
      </w:r>
      <w:r w:rsidRPr="008C0688">
        <w:rPr>
          <w:rStyle w:val="StyleUnderline"/>
        </w:rPr>
        <w:t xml:space="preserve">ecurity </w:t>
      </w:r>
      <w:r w:rsidRPr="00FD5CCA">
        <w:rPr>
          <w:rStyle w:val="Emphasis"/>
          <w:highlight w:val="cyan"/>
        </w:rPr>
        <w:t>S</w:t>
      </w:r>
      <w:r w:rsidRPr="008C0688">
        <w:rPr>
          <w:rStyle w:val="StyleUnderline"/>
        </w:rPr>
        <w:t xml:space="preserve">trategy </w:t>
      </w:r>
      <w:r w:rsidRPr="00FD5CCA">
        <w:rPr>
          <w:sz w:val="14"/>
        </w:rPr>
        <w:t>focuses on partners in East Asia and Europe and does not mention the Middle East at all. The strategy itself has a major section that discusses “out-competing China and constraining Russia” and terms climate change “the existential challenge of our time.” As for the Middle East, it is highlighted not only after the Indo-Pacific and Europe, but also after the Western Hemisphere.</w:t>
      </w:r>
    </w:p>
    <w:p w:rsidR="00945F9A" w:rsidRPr="00037522" w:rsidRDefault="00945F9A" w:rsidP="00945F9A">
      <w:pPr>
        <w:rPr>
          <w:sz w:val="16"/>
        </w:rPr>
      </w:pPr>
      <w:r w:rsidRPr="00037522">
        <w:rPr>
          <w:sz w:val="16"/>
        </w:rPr>
        <w:t xml:space="preserve">The strategy document is unapologetic regarding the Middle East’s lower place in the hierarchy of US concerns. </w:t>
      </w:r>
      <w:r w:rsidRPr="00037522">
        <w:rPr>
          <w:rStyle w:val="StyleUnderline"/>
        </w:rPr>
        <w:t xml:space="preserve">It </w:t>
      </w:r>
      <w:r w:rsidRPr="00FD5CCA">
        <w:rPr>
          <w:rStyle w:val="StyleUnderline"/>
          <w:highlight w:val="cyan"/>
        </w:rPr>
        <w:t>states</w:t>
      </w:r>
      <w:r w:rsidRPr="00037522">
        <w:rPr>
          <w:rStyle w:val="StyleUnderline"/>
        </w:rPr>
        <w:t>: “</w:t>
      </w:r>
      <w:r w:rsidRPr="00FD5CCA">
        <w:rPr>
          <w:rStyle w:val="StyleUnderline"/>
          <w:highlight w:val="cyan"/>
        </w:rPr>
        <w:t xml:space="preserve">We have too often </w:t>
      </w:r>
      <w:r w:rsidRPr="00FD5CCA">
        <w:rPr>
          <w:rStyle w:val="Emphasis"/>
          <w:highlight w:val="cyan"/>
        </w:rPr>
        <w:t>defaulted</w:t>
      </w:r>
      <w:r w:rsidRPr="00FD5CCA">
        <w:rPr>
          <w:rStyle w:val="StyleUnderline"/>
          <w:highlight w:val="cyan"/>
        </w:rPr>
        <w:t xml:space="preserve"> to </w:t>
      </w:r>
      <w:r w:rsidRPr="00FD5CCA">
        <w:rPr>
          <w:rStyle w:val="Emphasis"/>
          <w:highlight w:val="cyan"/>
        </w:rPr>
        <w:t>military</w:t>
      </w:r>
      <w:r w:rsidRPr="00FD5CCA">
        <w:rPr>
          <w:rStyle w:val="Emphasis"/>
        </w:rPr>
        <w:t xml:space="preserve">-centric </w:t>
      </w:r>
      <w:r w:rsidRPr="00FD5CCA">
        <w:rPr>
          <w:rStyle w:val="Emphasis"/>
          <w:highlight w:val="cyan"/>
        </w:rPr>
        <w:t>policies</w:t>
      </w:r>
      <w:r w:rsidRPr="00037522">
        <w:rPr>
          <w:rStyle w:val="StyleUnderline"/>
        </w:rPr>
        <w:t xml:space="preserve"> underpinned by an </w:t>
      </w:r>
      <w:r w:rsidRPr="00FD5CCA">
        <w:rPr>
          <w:rStyle w:val="Emphasis"/>
        </w:rPr>
        <w:t>unrealistic faith</w:t>
      </w:r>
      <w:r w:rsidRPr="00037522">
        <w:rPr>
          <w:rStyle w:val="StyleUnderline"/>
        </w:rPr>
        <w:t xml:space="preserve"> in force and regime change . . . </w:t>
      </w:r>
      <w:r w:rsidRPr="00FD5CCA">
        <w:rPr>
          <w:rStyle w:val="StyleUnderline"/>
          <w:highlight w:val="cyan"/>
        </w:rPr>
        <w:t xml:space="preserve">while failing to </w:t>
      </w:r>
      <w:r w:rsidRPr="00FD5CCA">
        <w:rPr>
          <w:rStyle w:val="Emphasis"/>
          <w:highlight w:val="cyan"/>
        </w:rPr>
        <w:t>adequately account</w:t>
      </w:r>
      <w:r w:rsidRPr="00FD5CCA">
        <w:rPr>
          <w:rStyle w:val="StyleUnderline"/>
          <w:highlight w:val="cyan"/>
        </w:rPr>
        <w:t xml:space="preserve"> for </w:t>
      </w:r>
      <w:r w:rsidRPr="00FD5CCA">
        <w:rPr>
          <w:rStyle w:val="Emphasis"/>
          <w:highlight w:val="cyan"/>
        </w:rPr>
        <w:t>opportunity costs</w:t>
      </w:r>
      <w:r w:rsidRPr="00037522">
        <w:rPr>
          <w:rStyle w:val="StyleUnderline"/>
        </w:rPr>
        <w:t xml:space="preserve"> to competing global priorities or unintended consequences</w:t>
      </w:r>
      <w:r w:rsidRPr="00037522">
        <w:rPr>
          <w:sz w:val="16"/>
        </w:rPr>
        <w:t xml:space="preserve">.” It then lays out five basic principles that will guide American policy in the region. These are to strengthen and enable partners to defend themselves against foreign threats; to ensure freedom of navigation; to reduce tensions and end conflicts “wherever possible through diplomacy;” to foster regional integration; and to promote human rights. On the last of these principles, the National Security Strategy asserts that America “will . . . continue to demand accountability for violations of human rights.” The document does not indicate how that last commitment might be implemented, and at what cost to relations with key Middle Eastern allies. </w:t>
      </w:r>
    </w:p>
    <w:p w:rsidR="00945F9A" w:rsidRPr="00037522" w:rsidRDefault="00945F9A" w:rsidP="00945F9A">
      <w:pPr>
        <w:rPr>
          <w:sz w:val="16"/>
        </w:rPr>
      </w:pPr>
      <w:r w:rsidRPr="00037522">
        <w:rPr>
          <w:sz w:val="16"/>
        </w:rPr>
        <w:t xml:space="preserve">The region again comes into play when discussing the fight against terrorism and when addressing a potential Iranian nuclear threat. Nevertheless, </w:t>
      </w:r>
      <w:r w:rsidRPr="00FD5CCA">
        <w:rPr>
          <w:rStyle w:val="StyleUnderline"/>
        </w:rPr>
        <w:t>the</w:t>
      </w:r>
      <w:r w:rsidRPr="00037522">
        <w:rPr>
          <w:sz w:val="16"/>
        </w:rPr>
        <w:t xml:space="preserve"> </w:t>
      </w:r>
      <w:r w:rsidRPr="00037522">
        <w:rPr>
          <w:rStyle w:val="StyleUnderline"/>
        </w:rPr>
        <w:t xml:space="preserve">document states that </w:t>
      </w:r>
      <w:r w:rsidRPr="00FD5CCA">
        <w:rPr>
          <w:rStyle w:val="StyleUnderline"/>
          <w:highlight w:val="cyan"/>
        </w:rPr>
        <w:t>America will be “</w:t>
      </w:r>
      <w:r w:rsidRPr="00FD5CCA">
        <w:rPr>
          <w:rStyle w:val="Emphasis"/>
          <w:highlight w:val="cyan"/>
        </w:rPr>
        <w:t>shifting</w:t>
      </w:r>
      <w:r w:rsidRPr="00FD5CCA">
        <w:rPr>
          <w:rStyle w:val="StyleUnderline"/>
        </w:rPr>
        <w:t xml:space="preserve"> from a </w:t>
      </w:r>
      <w:r w:rsidRPr="00FD5CCA">
        <w:rPr>
          <w:rStyle w:val="StyleUnderline"/>
          <w:highlight w:val="cyan"/>
        </w:rPr>
        <w:t xml:space="preserve">strategy </w:t>
      </w:r>
      <w:r w:rsidRPr="00FD5CCA">
        <w:rPr>
          <w:rStyle w:val="StyleUnderline"/>
        </w:rPr>
        <w:t xml:space="preserve">that is “U.S.-led, partner-enabled” </w:t>
      </w:r>
      <w:r w:rsidRPr="00FD5CCA">
        <w:rPr>
          <w:rStyle w:val="StyleUnderline"/>
          <w:highlight w:val="cyan"/>
        </w:rPr>
        <w:t>to one that is “</w:t>
      </w:r>
      <w:r w:rsidRPr="00FD5CCA">
        <w:rPr>
          <w:rStyle w:val="Emphasis"/>
          <w:highlight w:val="cyan"/>
        </w:rPr>
        <w:t>partner-led, U.S.-enabled</w:t>
      </w:r>
      <w:r w:rsidRPr="00037522">
        <w:rPr>
          <w:rStyle w:val="StyleUnderline"/>
        </w:rPr>
        <w:t>.”</w:t>
      </w:r>
      <w:r w:rsidRPr="00037522">
        <w:rPr>
          <w:sz w:val="16"/>
        </w:rPr>
        <w:t xml:space="preserve"> How our Middle Eastern friends will respond to that statement is not entirely clear. If Saudi Arabia’s support for an oil price increase that empowers the Russian war effort in Ukraine is any indication, the administration’s statement is a worrisome portent indeed.</w:t>
      </w:r>
    </w:p>
    <w:p w:rsidR="00945F9A" w:rsidRPr="00037522" w:rsidRDefault="00945F9A" w:rsidP="00945F9A">
      <w:pPr>
        <w:rPr>
          <w:sz w:val="16"/>
        </w:rPr>
      </w:pPr>
      <w:r w:rsidRPr="00037522">
        <w:rPr>
          <w:sz w:val="16"/>
        </w:rPr>
        <w:t xml:space="preserve">Another possible cause for concern among America’s Middle Eastern allies is the National Security Strategy’s assertion that </w:t>
      </w:r>
      <w:r w:rsidRPr="00037522">
        <w:rPr>
          <w:rStyle w:val="StyleUnderline"/>
        </w:rPr>
        <w:t xml:space="preserve">the </w:t>
      </w:r>
      <w:r w:rsidRPr="00FD5CCA">
        <w:rPr>
          <w:rStyle w:val="StyleUnderline"/>
          <w:highlight w:val="cyan"/>
        </w:rPr>
        <w:t xml:space="preserve">US will not </w:t>
      </w:r>
      <w:r w:rsidRPr="00FD5CCA">
        <w:rPr>
          <w:rStyle w:val="Emphasis"/>
          <w:highlight w:val="cyan"/>
        </w:rPr>
        <w:t>commit forces</w:t>
      </w:r>
      <w:r w:rsidRPr="00FD5CCA">
        <w:rPr>
          <w:rStyle w:val="StyleUnderline"/>
          <w:highlight w:val="cyan"/>
        </w:rPr>
        <w:t xml:space="preserve"> to combat unless</w:t>
      </w:r>
      <w:r w:rsidRPr="00037522">
        <w:rPr>
          <w:rStyle w:val="StyleUnderline"/>
        </w:rPr>
        <w:t xml:space="preserve"> “and th</w:t>
      </w:r>
      <w:r w:rsidRPr="00FD5CCA">
        <w:rPr>
          <w:rStyle w:val="StyleUnderline"/>
          <w:highlight w:val="cyan"/>
        </w:rPr>
        <w:t xml:space="preserve">e mission is undertaken with the </w:t>
      </w:r>
      <w:r w:rsidRPr="00FD5CCA">
        <w:rPr>
          <w:rStyle w:val="Emphasis"/>
          <w:highlight w:val="cyan"/>
        </w:rPr>
        <w:t>informed consent</w:t>
      </w:r>
      <w:r w:rsidRPr="00FD5CCA">
        <w:rPr>
          <w:rStyle w:val="StyleUnderline"/>
          <w:highlight w:val="cyan"/>
        </w:rPr>
        <w:t xml:space="preserve"> of the American people</w:t>
      </w:r>
      <w:r w:rsidRPr="00037522">
        <w:rPr>
          <w:rStyle w:val="StyleUnderline"/>
        </w:rPr>
        <w:t>.”</w:t>
      </w:r>
      <w:r w:rsidRPr="00037522">
        <w:rPr>
          <w:sz w:val="16"/>
        </w:rPr>
        <w:t xml:space="preserve"> What “informed consent” might mean is never spelled out. It could connote a requirement for congressional support, which, however, might not be forthcoming given the isolationism of extreme right-wing Republican legislators and progressive Democratic legislators. It could even mean a popular referendum of some sort. Whatever is meant, the administration now has the burden of reassuring its allies that its ability to employ military force will not be permanently constrained by either the legislature or the public.</w:t>
      </w:r>
    </w:p>
    <w:p w:rsidR="00945F9A" w:rsidRPr="00945F9A" w:rsidRDefault="00945F9A" w:rsidP="00945F9A"/>
    <w:p w:rsidR="005E6B62" w:rsidRDefault="005E6B62" w:rsidP="005E6B62">
      <w:pPr>
        <w:pStyle w:val="Heading2"/>
      </w:pPr>
      <w:r>
        <w:t>AT: Deterrence Checks</w:t>
      </w:r>
    </w:p>
    <w:p w:rsidR="002B3EE2" w:rsidRDefault="002B3EE2" w:rsidP="002B3EE2">
      <w:pPr>
        <w:pStyle w:val="Heading4"/>
      </w:pPr>
      <w:r>
        <w:t xml:space="preserve">Ukraine </w:t>
      </w:r>
      <w:r>
        <w:rPr>
          <w:u w:val="single"/>
        </w:rPr>
        <w:t>destroyed</w:t>
      </w:r>
      <w:r>
        <w:t xml:space="preserve"> US deterrence – nuclear weapons are </w:t>
      </w:r>
      <w:r w:rsidRPr="00742671">
        <w:rPr>
          <w:u w:val="single"/>
        </w:rPr>
        <w:t>not</w:t>
      </w:r>
      <w:r>
        <w:t xml:space="preserve"> </w:t>
      </w:r>
      <w:r w:rsidRPr="00742671">
        <w:t>credible checks</w:t>
      </w:r>
      <w:r>
        <w:t xml:space="preserve"> to conflict</w:t>
      </w:r>
    </w:p>
    <w:p w:rsidR="002B3EE2" w:rsidRPr="00C66CD8" w:rsidRDefault="002B3EE2" w:rsidP="002B3EE2">
      <w:r>
        <w:t xml:space="preserve">Rebecca </w:t>
      </w:r>
      <w:r w:rsidRPr="00C66CD8">
        <w:rPr>
          <w:rStyle w:val="Style13ptBold"/>
        </w:rPr>
        <w:t>Johnson 22</w:t>
      </w:r>
      <w:r>
        <w:t xml:space="preserve">, founding Co-Chair of ICAN, 2017 Nobel Laureate, "As Putin threatens nuclear war, we need </w:t>
      </w:r>
      <w:proofErr w:type="gramStart"/>
      <w:r>
        <w:t>disarmament ,</w:t>
      </w:r>
      <w:proofErr w:type="gramEnd"/>
      <w:r>
        <w:t>" openDemocracy, 3-24-2022, https://www.opendemocracy.net/en/odr/ukraine-russia-war-putin-nuclear-weapons-disarmament-deterrence/ Blitz</w:t>
      </w:r>
    </w:p>
    <w:p w:rsidR="002B3EE2" w:rsidRPr="00742671" w:rsidRDefault="002B3EE2" w:rsidP="002B3EE2">
      <w:pPr>
        <w:rPr>
          <w:sz w:val="16"/>
        </w:rPr>
      </w:pPr>
      <w:r w:rsidRPr="00742671">
        <w:rPr>
          <w:sz w:val="16"/>
        </w:rPr>
        <w:t>In late February, as his invasion of Ukraine became bogged down, Vladimir Putin announced that Russia’s nuclear forces had been put on ‘special alert’. This posturing is familiar in wargame scenarios. It frequently ends with nuclear weapons being launched.</w:t>
      </w:r>
    </w:p>
    <w:p w:rsidR="002B3EE2" w:rsidRPr="00742671" w:rsidRDefault="002B3EE2" w:rsidP="002B3EE2">
      <w:pPr>
        <w:rPr>
          <w:sz w:val="16"/>
        </w:rPr>
      </w:pPr>
      <w:r w:rsidRPr="00742671">
        <w:rPr>
          <w:sz w:val="16"/>
        </w:rPr>
        <w:t>So, how did we get back to believing that nuclear war is possible? Why didn’t ‘nuclear deterrence’ stop this from happening? And what comes next?</w:t>
      </w:r>
    </w:p>
    <w:p w:rsidR="002B3EE2" w:rsidRPr="00742671" w:rsidRDefault="002B3EE2" w:rsidP="002B3EE2">
      <w:pPr>
        <w:rPr>
          <w:sz w:val="16"/>
        </w:rPr>
      </w:pPr>
      <w:r w:rsidRPr="00742671">
        <w:rPr>
          <w:sz w:val="16"/>
        </w:rPr>
        <w:t xml:space="preserve">The first thing to understand is that </w:t>
      </w:r>
      <w:r w:rsidRPr="00742671">
        <w:rPr>
          <w:rStyle w:val="StyleUnderline"/>
          <w:highlight w:val="cyan"/>
        </w:rPr>
        <w:t>deterrence is</w:t>
      </w:r>
      <w:r w:rsidRPr="00864549">
        <w:rPr>
          <w:rStyle w:val="StyleUnderline"/>
        </w:rPr>
        <w:t xml:space="preserve"> a </w:t>
      </w:r>
      <w:r w:rsidRPr="00742671">
        <w:rPr>
          <w:rStyle w:val="Emphasis"/>
        </w:rPr>
        <w:t>routine part</w:t>
      </w:r>
      <w:r w:rsidRPr="00864549">
        <w:rPr>
          <w:rStyle w:val="StyleUnderline"/>
        </w:rPr>
        <w:t xml:space="preserve"> of most defence strategies</w:t>
      </w:r>
      <w:r w:rsidRPr="00742671">
        <w:rPr>
          <w:sz w:val="16"/>
        </w:rPr>
        <w:t xml:space="preserve">. Deterrence is a relationship, </w:t>
      </w:r>
      <w:r w:rsidRPr="00742671">
        <w:rPr>
          <w:rStyle w:val="StyleUnderline"/>
          <w:highlight w:val="cyan"/>
        </w:rPr>
        <w:t xml:space="preserve">not some </w:t>
      </w:r>
      <w:r w:rsidRPr="00742671">
        <w:rPr>
          <w:rStyle w:val="Emphasis"/>
          <w:highlight w:val="cyan"/>
        </w:rPr>
        <w:t>magical</w:t>
      </w:r>
      <w:r w:rsidRPr="00742671">
        <w:rPr>
          <w:rStyle w:val="StyleUnderline"/>
          <w:highlight w:val="cyan"/>
        </w:rPr>
        <w:t xml:space="preserve"> property</w:t>
      </w:r>
      <w:r w:rsidRPr="00742671">
        <w:rPr>
          <w:sz w:val="16"/>
        </w:rPr>
        <w:t xml:space="preserve"> attached to nuclear bombs. Communications are key to the success or failure of any deterrence strategy; no matter what threats or weapons are being brandished, </w:t>
      </w:r>
      <w:r w:rsidRPr="00742671">
        <w:rPr>
          <w:rStyle w:val="StyleUnderline"/>
          <w:highlight w:val="cyan"/>
        </w:rPr>
        <w:t xml:space="preserve">deterrence </w:t>
      </w:r>
      <w:r w:rsidRPr="00742671">
        <w:rPr>
          <w:rStyle w:val="Emphasis"/>
          <w:highlight w:val="cyan"/>
        </w:rPr>
        <w:t>fails</w:t>
      </w:r>
      <w:r w:rsidRPr="00742671">
        <w:rPr>
          <w:rStyle w:val="StyleUnderline"/>
          <w:highlight w:val="cyan"/>
        </w:rPr>
        <w:t xml:space="preserve"> when</w:t>
      </w:r>
      <w:r w:rsidRPr="00864549">
        <w:rPr>
          <w:rStyle w:val="StyleUnderline"/>
        </w:rPr>
        <w:t xml:space="preserve"> one or more </w:t>
      </w:r>
      <w:r w:rsidRPr="00742671">
        <w:rPr>
          <w:rStyle w:val="StyleUnderline"/>
          <w:highlight w:val="cyan"/>
        </w:rPr>
        <w:t xml:space="preserve">protagonists </w:t>
      </w:r>
      <w:r w:rsidRPr="00742671">
        <w:rPr>
          <w:rStyle w:val="Emphasis"/>
          <w:highlight w:val="cyan"/>
        </w:rPr>
        <w:t>miscalculate</w:t>
      </w:r>
      <w:r w:rsidRPr="00864549">
        <w:rPr>
          <w:rStyle w:val="StyleUnderline"/>
        </w:rPr>
        <w:t xml:space="preserve"> or misunderstand either the situation</w:t>
      </w:r>
      <w:r w:rsidRPr="00742671">
        <w:rPr>
          <w:sz w:val="16"/>
        </w:rPr>
        <w:t>, the signals or the intentions of other parties. ​​Relying on nuclear weapons, however, is a gamble that risks destroying the whole world.</w:t>
      </w:r>
    </w:p>
    <w:p w:rsidR="002B3EE2" w:rsidRPr="00742671" w:rsidRDefault="002B3EE2" w:rsidP="002B3EE2">
      <w:pPr>
        <w:rPr>
          <w:sz w:val="16"/>
        </w:rPr>
      </w:pPr>
      <w:r w:rsidRPr="00742671">
        <w:rPr>
          <w:sz w:val="16"/>
        </w:rPr>
        <w:t>Nuclear weapons and threats were embedded in the military policies of Russia and NATO in the 1950s. From ‘mutual assured destruction’ theories to escalatory war-fighting deployments in the 1980s, nuclear-related dangers and fears have driven proliferation and caused insecurity around the world. Back in 1995, when the majority of nations in the Non-Proliferation Treaty made clear that achieving nuclear disarmament was central to preventing further proliferation, Daniel Ellsberg, the former US military analyst responsible for exposing the Pentagon Papers, criticised the nuclear-armed leaders for using atomic weapons like robbers use guns when they enter a bank to steal and hold people hostage. This is the nuclear weapon ‘use’ that underpins nuclear deterrence theories.</w:t>
      </w:r>
    </w:p>
    <w:p w:rsidR="002B3EE2" w:rsidRPr="00742671" w:rsidRDefault="002B3EE2" w:rsidP="002B3EE2">
      <w:pPr>
        <w:rPr>
          <w:rStyle w:val="Emphasis"/>
        </w:rPr>
      </w:pPr>
      <w:r w:rsidRPr="00742671">
        <w:rPr>
          <w:sz w:val="16"/>
        </w:rPr>
        <w:t>Some 27 years later, claiming defence and deterrence justifications, Putin invaded Ukraine with big guns and missiles. As the invasion began, on 24 February, some 900 of Russia’s 5,900 nuclear weapons – and a similar number of US, British and French nuclear forces assigned to NATO – were on ‘prompt-launch’ (high-alert) status.</w:t>
      </w:r>
    </w:p>
    <w:p w:rsidR="002B3EE2" w:rsidRPr="00742671" w:rsidRDefault="002B3EE2" w:rsidP="002B3EE2">
      <w:pPr>
        <w:rPr>
          <w:sz w:val="16"/>
        </w:rPr>
      </w:pPr>
      <w:r w:rsidRPr="00742671">
        <w:rPr>
          <w:rStyle w:val="StyleUnderline"/>
          <w:highlight w:val="cyan"/>
        </w:rPr>
        <w:t xml:space="preserve">Putin was </w:t>
      </w:r>
      <w:r w:rsidRPr="00742671">
        <w:rPr>
          <w:rStyle w:val="Emphasis"/>
          <w:highlight w:val="cyan"/>
        </w:rPr>
        <w:t>not deterred</w:t>
      </w:r>
      <w:r w:rsidRPr="00864549">
        <w:rPr>
          <w:rStyle w:val="StyleUnderline"/>
        </w:rPr>
        <w:t xml:space="preserve"> from going to war, </w:t>
      </w:r>
      <w:r w:rsidRPr="00742671">
        <w:rPr>
          <w:rStyle w:val="StyleUnderline"/>
          <w:highlight w:val="cyan"/>
        </w:rPr>
        <w:t xml:space="preserve">because he </w:t>
      </w:r>
      <w:r w:rsidRPr="00742671">
        <w:rPr>
          <w:rStyle w:val="Emphasis"/>
          <w:highlight w:val="cyan"/>
        </w:rPr>
        <w:t>calculated</w:t>
      </w:r>
      <w:r w:rsidRPr="00864549">
        <w:rPr>
          <w:rStyle w:val="StyleUnderline"/>
        </w:rPr>
        <w:t xml:space="preserve"> that </w:t>
      </w:r>
      <w:r w:rsidRPr="00742671">
        <w:rPr>
          <w:rStyle w:val="StyleUnderline"/>
          <w:highlight w:val="cyan"/>
        </w:rPr>
        <w:t>NATO would hold back</w:t>
      </w:r>
      <w:r w:rsidRPr="00742671">
        <w:rPr>
          <w:sz w:val="16"/>
        </w:rPr>
        <w:t xml:space="preserve">. Yet </w:t>
      </w:r>
      <w:r w:rsidRPr="00864549">
        <w:rPr>
          <w:rStyle w:val="StyleUnderline"/>
        </w:rPr>
        <w:t xml:space="preserve">he completely </w:t>
      </w:r>
      <w:r w:rsidRPr="00742671">
        <w:rPr>
          <w:rStyle w:val="Emphasis"/>
        </w:rPr>
        <w:t>miscalculated</w:t>
      </w:r>
      <w:r w:rsidRPr="00864549">
        <w:rPr>
          <w:rStyle w:val="StyleUnderline"/>
        </w:rPr>
        <w:t xml:space="preserve"> the </w:t>
      </w:r>
      <w:r w:rsidRPr="00742671">
        <w:rPr>
          <w:rStyle w:val="Emphasis"/>
        </w:rPr>
        <w:t>courage</w:t>
      </w:r>
      <w:r w:rsidRPr="00864549">
        <w:rPr>
          <w:rStyle w:val="StyleUnderline"/>
        </w:rPr>
        <w:t xml:space="preserve"> of Ukraine’s people</w:t>
      </w:r>
      <w:r w:rsidRPr="00742671">
        <w:rPr>
          <w:sz w:val="16"/>
        </w:rPr>
        <w:t xml:space="preserve">, who came together to resist his invasion with everything they had. While his troops became bogged down fighting in Ukraine, some brave Russians expressed opposition to the war in the streets and on TV. </w:t>
      </w:r>
      <w:r w:rsidRPr="00864549">
        <w:rPr>
          <w:rStyle w:val="StyleUnderline"/>
        </w:rPr>
        <w:t xml:space="preserve">Putin’s response was to </w:t>
      </w:r>
      <w:r w:rsidRPr="00742671">
        <w:rPr>
          <w:rStyle w:val="Emphasis"/>
        </w:rPr>
        <w:t>escalate</w:t>
      </w:r>
      <w:r w:rsidRPr="00864549">
        <w:rPr>
          <w:rStyle w:val="StyleUnderline"/>
        </w:rPr>
        <w:t xml:space="preserve"> operations,</w:t>
      </w:r>
      <w:r w:rsidRPr="00742671">
        <w:rPr>
          <w:sz w:val="16"/>
        </w:rPr>
        <w:t xml:space="preserve"> with intensified attacks on Ukraine’s civilians and cities </w:t>
      </w:r>
      <w:r w:rsidRPr="00864549">
        <w:rPr>
          <w:rStyle w:val="StyleUnderline"/>
        </w:rPr>
        <w:t>using</w:t>
      </w:r>
      <w:r w:rsidRPr="00742671">
        <w:rPr>
          <w:sz w:val="16"/>
        </w:rPr>
        <w:t xml:space="preserve"> a murderous arsenal of so-called ‘</w:t>
      </w:r>
      <w:r w:rsidRPr="00864549">
        <w:rPr>
          <w:rStyle w:val="StyleUnderline"/>
        </w:rPr>
        <w:t>conventional’</w:t>
      </w:r>
      <w:r w:rsidRPr="00742671">
        <w:rPr>
          <w:sz w:val="16"/>
        </w:rPr>
        <w:t xml:space="preserve"> </w:t>
      </w:r>
      <w:r w:rsidRPr="00864549">
        <w:rPr>
          <w:rStyle w:val="StyleUnderline"/>
        </w:rPr>
        <w:t>explosive weapons</w:t>
      </w:r>
      <w:r w:rsidRPr="00742671">
        <w:rPr>
          <w:sz w:val="16"/>
        </w:rPr>
        <w:t>.</w:t>
      </w:r>
    </w:p>
    <w:p w:rsidR="002B3EE2" w:rsidRPr="00742671" w:rsidRDefault="002B3EE2" w:rsidP="002B3EE2">
      <w:pPr>
        <w:rPr>
          <w:sz w:val="16"/>
        </w:rPr>
      </w:pPr>
      <w:r w:rsidRPr="00742671">
        <w:rPr>
          <w:sz w:val="16"/>
        </w:rPr>
        <w:t>On 27 February, a flailing Putin publicly announced that he had put Russia’s nuclear ‘deterrents’ on ‘special alert’. This was a desperate signal, in view of the fact that so many nuclear weapons on both sides of the conflict were already physically held on prompt-launch high alert.</w:t>
      </w:r>
    </w:p>
    <w:p w:rsidR="002B3EE2" w:rsidRPr="00742671" w:rsidRDefault="002B3EE2" w:rsidP="002B3EE2">
      <w:pPr>
        <w:rPr>
          <w:sz w:val="16"/>
        </w:rPr>
      </w:pPr>
      <w:r w:rsidRPr="00742671">
        <w:rPr>
          <w:sz w:val="16"/>
        </w:rPr>
        <w:t>Why nuclear weapons don’t work as deterrents</w:t>
      </w:r>
    </w:p>
    <w:p w:rsidR="002B3EE2" w:rsidRPr="00742671" w:rsidRDefault="002B3EE2" w:rsidP="002B3EE2">
      <w:pPr>
        <w:rPr>
          <w:sz w:val="16"/>
        </w:rPr>
      </w:pPr>
      <w:r w:rsidRPr="00742671">
        <w:rPr>
          <w:rStyle w:val="StyleUnderline"/>
          <w:highlight w:val="cyan"/>
        </w:rPr>
        <w:t xml:space="preserve">Far from </w:t>
      </w:r>
      <w:r w:rsidRPr="00742671">
        <w:rPr>
          <w:rStyle w:val="Emphasis"/>
          <w:highlight w:val="cyan"/>
        </w:rPr>
        <w:t>deterring</w:t>
      </w:r>
      <w:r w:rsidRPr="00864549">
        <w:rPr>
          <w:rStyle w:val="StyleUnderline"/>
        </w:rPr>
        <w:t xml:space="preserve"> war, nuclear </w:t>
      </w:r>
      <w:r w:rsidRPr="00742671">
        <w:rPr>
          <w:rStyle w:val="StyleUnderline"/>
          <w:highlight w:val="cyan"/>
        </w:rPr>
        <w:t xml:space="preserve">possession encourages </w:t>
      </w:r>
      <w:r w:rsidRPr="00742671">
        <w:rPr>
          <w:rStyle w:val="Emphasis"/>
          <w:highlight w:val="cyan"/>
        </w:rPr>
        <w:t>reckless</w:t>
      </w:r>
      <w:r w:rsidRPr="00742671">
        <w:rPr>
          <w:rStyle w:val="Emphasis"/>
        </w:rPr>
        <w:t xml:space="preserve"> military </w:t>
      </w:r>
      <w:r w:rsidRPr="00742671">
        <w:rPr>
          <w:rStyle w:val="Emphasis"/>
          <w:highlight w:val="cyan"/>
        </w:rPr>
        <w:t>behaviour</w:t>
      </w:r>
      <w:r w:rsidRPr="00742671">
        <w:rPr>
          <w:rStyle w:val="StyleUnderline"/>
          <w:highlight w:val="cyan"/>
        </w:rPr>
        <w:t xml:space="preserve"> that ignores </w:t>
      </w:r>
      <w:r w:rsidRPr="00742671">
        <w:rPr>
          <w:rStyle w:val="Emphasis"/>
          <w:highlight w:val="cyan"/>
        </w:rPr>
        <w:t>real-world dangers</w:t>
      </w:r>
      <w:r w:rsidRPr="00864549">
        <w:rPr>
          <w:rStyle w:val="StyleUnderline"/>
        </w:rPr>
        <w:t xml:space="preserve"> and enables</w:t>
      </w:r>
      <w:r w:rsidRPr="00742671">
        <w:rPr>
          <w:sz w:val="16"/>
        </w:rPr>
        <w:t xml:space="preserve"> certain </w:t>
      </w:r>
      <w:r w:rsidRPr="00864549">
        <w:rPr>
          <w:rStyle w:val="StyleUnderline"/>
        </w:rPr>
        <w:t xml:space="preserve">leaders to believe they can deter others while enjoying </w:t>
      </w:r>
      <w:r w:rsidRPr="00742671">
        <w:rPr>
          <w:rStyle w:val="Emphasis"/>
        </w:rPr>
        <w:t>freedom of action</w:t>
      </w:r>
      <w:r w:rsidRPr="00864549">
        <w:rPr>
          <w:rStyle w:val="StyleUnderline"/>
        </w:rPr>
        <w:t xml:space="preserve"> and </w:t>
      </w:r>
      <w:r w:rsidRPr="00742671">
        <w:rPr>
          <w:rStyle w:val="Emphasis"/>
        </w:rPr>
        <w:t>impunity</w:t>
      </w:r>
      <w:r w:rsidRPr="00864549">
        <w:rPr>
          <w:rStyle w:val="StyleUnderline"/>
        </w:rPr>
        <w:t xml:space="preserve"> for themselves</w:t>
      </w:r>
      <w:r w:rsidRPr="00742671">
        <w:rPr>
          <w:sz w:val="16"/>
        </w:rPr>
        <w:t>. Tony Blair’s memoirs confirmed this, with regard to his decision to take Britain into the illegal war on Iraq in 2003.</w:t>
      </w:r>
    </w:p>
    <w:p w:rsidR="002B3EE2" w:rsidRPr="00742671" w:rsidRDefault="002B3EE2" w:rsidP="002B3EE2">
      <w:pPr>
        <w:rPr>
          <w:sz w:val="16"/>
        </w:rPr>
      </w:pPr>
      <w:r w:rsidRPr="00742671">
        <w:rPr>
          <w:sz w:val="16"/>
        </w:rPr>
        <w:t>Women all over the world know that weapons-dependent men in our governments and on our streets endanger our safety, security and human rights – as is happening right now. Ukraine’s mothers and children are joining the millions of displaced, desperate refugees from other nations, such as Syria and Afghanistan, which have also been torn apart by wars in recent decades, while Europeans were being smugly assured that ‘our’ nuclear weapons were keeping the peace.</w:t>
      </w:r>
    </w:p>
    <w:p w:rsidR="002B3EE2" w:rsidRPr="00742671" w:rsidRDefault="002B3EE2" w:rsidP="002B3EE2">
      <w:pPr>
        <w:rPr>
          <w:sz w:val="16"/>
        </w:rPr>
      </w:pPr>
      <w:r w:rsidRPr="00742671">
        <w:rPr>
          <w:sz w:val="16"/>
        </w:rPr>
        <w:t xml:space="preserve">Portrayed by proponents as the glue that holds NATO together, </w:t>
      </w:r>
      <w:r w:rsidRPr="00864549">
        <w:rPr>
          <w:rStyle w:val="StyleUnderline"/>
        </w:rPr>
        <w:t xml:space="preserve">nuclear </w:t>
      </w:r>
      <w:r w:rsidRPr="00742671">
        <w:rPr>
          <w:rStyle w:val="StyleUnderline"/>
          <w:highlight w:val="cyan"/>
        </w:rPr>
        <w:t>armaments have</w:t>
      </w:r>
      <w:r w:rsidRPr="00864549">
        <w:rPr>
          <w:rStyle w:val="StyleUnderline"/>
        </w:rPr>
        <w:t xml:space="preserve"> for far too long </w:t>
      </w:r>
      <w:r w:rsidRPr="00742671">
        <w:rPr>
          <w:rStyle w:val="StyleUnderline"/>
          <w:highlight w:val="cyan"/>
        </w:rPr>
        <w:t xml:space="preserve">been treated as </w:t>
      </w:r>
      <w:r w:rsidRPr="00742671">
        <w:rPr>
          <w:rStyle w:val="Emphasis"/>
          <w:highlight w:val="cyan"/>
        </w:rPr>
        <w:t>magical objects</w:t>
      </w:r>
      <w:r w:rsidRPr="00864549">
        <w:rPr>
          <w:rStyle w:val="StyleUnderline"/>
        </w:rPr>
        <w:t xml:space="preserve"> that confer </w:t>
      </w:r>
      <w:r w:rsidRPr="00742671">
        <w:rPr>
          <w:rStyle w:val="Emphasis"/>
        </w:rPr>
        <w:t>power</w:t>
      </w:r>
      <w:r w:rsidRPr="00742671">
        <w:rPr>
          <w:sz w:val="16"/>
        </w:rPr>
        <w:t xml:space="preserve">, status, safety </w:t>
      </w:r>
      <w:r w:rsidRPr="00864549">
        <w:rPr>
          <w:rStyle w:val="StyleUnderline"/>
        </w:rPr>
        <w:t>and impunity</w:t>
      </w:r>
      <w:r w:rsidRPr="00742671">
        <w:rPr>
          <w:sz w:val="16"/>
        </w:rPr>
        <w:t>. This propaganda has been absorbed into societies through networks of military, industrial, bureaucratic and academic institutions with personal and political vested interests.</w:t>
      </w:r>
    </w:p>
    <w:p w:rsidR="002B3EE2" w:rsidRDefault="002B3EE2" w:rsidP="002B3EE2">
      <w:pPr>
        <w:rPr>
          <w:sz w:val="16"/>
        </w:rPr>
      </w:pPr>
      <w:r w:rsidRPr="00742671">
        <w:rPr>
          <w:rStyle w:val="StyleUnderline"/>
          <w:highlight w:val="cyan"/>
        </w:rPr>
        <w:t xml:space="preserve">Historical evidence </w:t>
      </w:r>
      <w:r w:rsidRPr="00742671">
        <w:rPr>
          <w:rStyle w:val="Emphasis"/>
          <w:highlight w:val="cyan"/>
        </w:rPr>
        <w:t>belies</w:t>
      </w:r>
      <w:r w:rsidRPr="00742671">
        <w:rPr>
          <w:rStyle w:val="StyleUnderline"/>
          <w:highlight w:val="cyan"/>
        </w:rPr>
        <w:t xml:space="preserve"> this</w:t>
      </w:r>
      <w:r w:rsidRPr="007B6082">
        <w:rPr>
          <w:rStyle w:val="StyleUnderline"/>
        </w:rPr>
        <w:t xml:space="preserve"> pro-nuclear </w:t>
      </w:r>
      <w:r w:rsidRPr="00742671">
        <w:rPr>
          <w:rStyle w:val="Emphasis"/>
          <w:highlight w:val="cyan"/>
        </w:rPr>
        <w:t>propaganda</w:t>
      </w:r>
      <w:r w:rsidRPr="007B6082">
        <w:rPr>
          <w:rStyle w:val="StyleUnderline"/>
        </w:rPr>
        <w:t xml:space="preserve">. Nuclear </w:t>
      </w:r>
      <w:r w:rsidRPr="00742671">
        <w:rPr>
          <w:rStyle w:val="StyleUnderline"/>
          <w:highlight w:val="cyan"/>
        </w:rPr>
        <w:t xml:space="preserve">weapons </w:t>
      </w:r>
      <w:r w:rsidRPr="00742671">
        <w:rPr>
          <w:rStyle w:val="Emphasis"/>
          <w:highlight w:val="cyan"/>
        </w:rPr>
        <w:t>do not</w:t>
      </w:r>
      <w:r w:rsidRPr="00742671">
        <w:rPr>
          <w:rStyle w:val="StyleUnderline"/>
          <w:highlight w:val="cyan"/>
        </w:rPr>
        <w:t xml:space="preserve"> deter</w:t>
      </w:r>
      <w:r w:rsidRPr="007B6082">
        <w:rPr>
          <w:rStyle w:val="StyleUnderline"/>
        </w:rPr>
        <w:t xml:space="preserve"> war or make life </w:t>
      </w:r>
      <w:r w:rsidRPr="00742671">
        <w:rPr>
          <w:rStyle w:val="StyleUnderline"/>
        </w:rPr>
        <w:t>safer</w:t>
      </w:r>
      <w:r w:rsidRPr="00742671">
        <w:rPr>
          <w:sz w:val="16"/>
        </w:rPr>
        <w:t xml:space="preserve"> or more peaceful. Russian and American </w:t>
      </w:r>
      <w:r w:rsidRPr="00742671">
        <w:rPr>
          <w:rStyle w:val="StyleUnderline"/>
          <w:highlight w:val="cyan"/>
        </w:rPr>
        <w:t>analysts</w:t>
      </w:r>
      <w:r w:rsidRPr="00742671">
        <w:rPr>
          <w:sz w:val="16"/>
        </w:rPr>
        <w:t xml:space="preserve">, including nuclear missile operators, </w:t>
      </w:r>
      <w:r w:rsidRPr="00742671">
        <w:rPr>
          <w:rStyle w:val="Emphasis"/>
          <w:highlight w:val="cyan"/>
        </w:rPr>
        <w:t>agree</w:t>
      </w:r>
      <w:r w:rsidRPr="007B6082">
        <w:rPr>
          <w:rStyle w:val="StyleUnderline"/>
        </w:rPr>
        <w:t xml:space="preserve"> on this</w:t>
      </w:r>
      <w:r w:rsidRPr="00742671">
        <w:rPr>
          <w:sz w:val="16"/>
        </w:rPr>
        <w:t xml:space="preserve">. There have been many near-misses since the 1962 Cuban Missile Crisis. </w:t>
      </w:r>
      <w:r w:rsidRPr="00742671">
        <w:rPr>
          <w:rStyle w:val="StyleUnderline"/>
          <w:highlight w:val="cyan"/>
        </w:rPr>
        <w:t xml:space="preserve">Even the </w:t>
      </w:r>
      <w:r w:rsidRPr="00742671">
        <w:rPr>
          <w:rStyle w:val="Emphasis"/>
          <w:highlight w:val="cyan"/>
        </w:rPr>
        <w:t>smallest</w:t>
      </w:r>
      <w:r w:rsidRPr="007B6082">
        <w:rPr>
          <w:rStyle w:val="StyleUnderline"/>
        </w:rPr>
        <w:t xml:space="preserve"> so-called ‘tactical’ nuclear </w:t>
      </w:r>
      <w:r w:rsidRPr="00742671">
        <w:rPr>
          <w:rStyle w:val="StyleUnderline"/>
          <w:highlight w:val="cyan"/>
        </w:rPr>
        <w:t>threat could</w:t>
      </w:r>
      <w:r w:rsidRPr="00742671">
        <w:rPr>
          <w:rStyle w:val="StyleUnderline"/>
        </w:rPr>
        <w:t xml:space="preserve"> have </w:t>
      </w:r>
      <w:r w:rsidRPr="00742671">
        <w:rPr>
          <w:rStyle w:val="Emphasis"/>
        </w:rPr>
        <w:t>massive</w:t>
      </w:r>
      <w:r w:rsidRPr="00742671">
        <w:rPr>
          <w:sz w:val="16"/>
        </w:rPr>
        <w:t xml:space="preserve"> humanitarian </w:t>
      </w:r>
      <w:r w:rsidRPr="00742671">
        <w:rPr>
          <w:rStyle w:val="StyleUnderline"/>
        </w:rPr>
        <w:t>consequences</w:t>
      </w:r>
      <w:r w:rsidRPr="00742671">
        <w:rPr>
          <w:sz w:val="16"/>
        </w:rPr>
        <w:t xml:space="preserve">. Now, </w:t>
      </w:r>
      <w:r w:rsidRPr="007B6082">
        <w:rPr>
          <w:rStyle w:val="StyleUnderline"/>
        </w:rPr>
        <w:t>further miscalculations</w:t>
      </w:r>
      <w:r w:rsidRPr="00742671">
        <w:rPr>
          <w:sz w:val="16"/>
        </w:rPr>
        <w:t xml:space="preserve"> by Putin and NATO </w:t>
      </w:r>
      <w:r w:rsidRPr="007B6082">
        <w:rPr>
          <w:rStyle w:val="StyleUnderline"/>
        </w:rPr>
        <w:t xml:space="preserve">could </w:t>
      </w:r>
      <w:r w:rsidRPr="00742671">
        <w:rPr>
          <w:rStyle w:val="StyleUnderline"/>
          <w:highlight w:val="cyan"/>
        </w:rPr>
        <w:t xml:space="preserve">lead to </w:t>
      </w:r>
      <w:r w:rsidRPr="00742671">
        <w:rPr>
          <w:rStyle w:val="Emphasis"/>
          <w:highlight w:val="cyan"/>
        </w:rPr>
        <w:t>nuclear war</w:t>
      </w:r>
      <w:r w:rsidRPr="00742671">
        <w:rPr>
          <w:sz w:val="16"/>
        </w:rPr>
        <w:t>, putting the survival of the whole planet at risk.</w:t>
      </w:r>
    </w:p>
    <w:p w:rsidR="002B3EE2" w:rsidRPr="002B3EE2" w:rsidRDefault="002B3EE2" w:rsidP="002B3EE2"/>
    <w:p w:rsidR="005E6B62" w:rsidRDefault="005E6B62" w:rsidP="005E6B62">
      <w:pPr>
        <w:pStyle w:val="Heading1"/>
      </w:pPr>
      <w:r>
        <w:t>Heg Bad</w:t>
      </w:r>
    </w:p>
    <w:p w:rsidR="005E6B62" w:rsidRDefault="00D960C8" w:rsidP="005E6B62">
      <w:pPr>
        <w:pStyle w:val="Heading2"/>
      </w:pPr>
      <w:r>
        <w:t>General – Causes War</w:t>
      </w:r>
    </w:p>
    <w:p w:rsidR="00D960C8" w:rsidRDefault="00D960C8" w:rsidP="00D960C8">
      <w:pPr>
        <w:pStyle w:val="Heading4"/>
      </w:pPr>
      <w:r>
        <w:t xml:space="preserve">US hegemony causes war- Ukraine proves </w:t>
      </w:r>
    </w:p>
    <w:p w:rsidR="00D960C8" w:rsidRPr="00F07413" w:rsidRDefault="00D960C8" w:rsidP="00D960C8">
      <w:r>
        <w:t xml:space="preserve">Xin </w:t>
      </w:r>
      <w:r w:rsidRPr="00E370DB">
        <w:rPr>
          <w:rStyle w:val="Style13ptBold"/>
        </w:rPr>
        <w:t>Ping 22</w:t>
      </w:r>
      <w:r>
        <w:t xml:space="preserve"> - </w:t>
      </w:r>
      <w:r w:rsidRPr="00F07413">
        <w:t>commentator on international affairs, writing regularly for Global Times, China Daily, and other publications</w:t>
      </w:r>
      <w:r>
        <w:t xml:space="preserve">, 3/20/23, Global Times, “US hegemony: the culprit of Ukraine crisis”, </w:t>
      </w:r>
      <w:hyperlink r:id="rId64" w:history="1">
        <w:r w:rsidRPr="00EC378F">
          <w:rPr>
            <w:rStyle w:val="Hyperlink"/>
          </w:rPr>
          <w:t>https://www.globaltimes.cn/page/202203/1255314.shtml</w:t>
        </w:r>
      </w:hyperlink>
      <w:r>
        <w:t xml:space="preserve"> //nb </w:t>
      </w:r>
    </w:p>
    <w:p w:rsidR="00FA1F91" w:rsidRDefault="00D960C8" w:rsidP="00FA1F91">
      <w:r w:rsidRPr="00F07413">
        <w:t>"Let the gull'd fool the toils of war pursue, where bleed the many to enrich the few," wrote the 18th-century English poet William Shenstone. </w:t>
      </w:r>
      <w:r w:rsidRPr="00F07413">
        <w:br/>
      </w:r>
      <w:r w:rsidRPr="00F07413">
        <w:br/>
        <w:t xml:space="preserve">That is what is exactly happening during the Russia-Ukraine conflict. Whether it's the people of war-torn Ukraine, sanction-ridden Russia, or insecurity-ingrained Europe, all have suffered greatly. </w:t>
      </w:r>
      <w:r w:rsidRPr="003A6208">
        <w:rPr>
          <w:highlight w:val="cyan"/>
          <w:u w:val="single"/>
        </w:rPr>
        <w:t>The US, the culprit of the Ukraine crisis, has been constantly taking advantage of others' misfortune to maintain its hegemony.</w:t>
      </w:r>
      <w:r w:rsidRPr="00F07413">
        <w:rPr>
          <w:u w:val="single"/>
        </w:rPr>
        <w:br/>
      </w:r>
      <w:r w:rsidRPr="00F07413">
        <w:br/>
        <w:t>Every why has a wherefore. Edward Carr, a leading British scholar of international relations, reminded people more than 80 years ago that the US was a master in using kindness to disguise selfishness. Boasting abundant resources, strong industry and geographical advantage, Ukraine could have achieved development. While the country pursued a relatively balanced policy in the early years of its independence, the US supported and incited the Orange Revolution in 2004 and the Square Revolution in 2014 to push for a pro-Western agenda, splitting Ukraine politically from within and geopolitically between Russia and Europe. It is really thought-provoking that the "Gateway to Europe" has become one of the poorest countries in Europe, the frontline of NATO's eastward expansion, and the fault line of "color revolutions" and conflicts. </w:t>
      </w:r>
      <w:r w:rsidRPr="00F07413">
        <w:br/>
      </w:r>
      <w:r w:rsidRPr="00F07413">
        <w:br/>
        <w:t xml:space="preserve">In 2014 when the crisis broke out in eastern Ukraine, while Germany, France, Russia and Ukraine held several rounds of consultations and signed two Minsk Agreements to cool down the situation, the US took an opposite direction to fan the flame by inciting the anti-Russian and pro-Western forces in Ukraine to escalate the conflicts on the ground. </w:t>
      </w:r>
      <w:r w:rsidRPr="00F07413">
        <w:rPr>
          <w:u w:val="single"/>
        </w:rPr>
        <w:t xml:space="preserve">In the current Russia-Ukraine conflict, the </w:t>
      </w:r>
      <w:r w:rsidRPr="003A6208">
        <w:rPr>
          <w:highlight w:val="cyan"/>
          <w:u w:val="single"/>
        </w:rPr>
        <w:t>US is reaping the benefits without getting itself involved militarily</w:t>
      </w:r>
      <w:r w:rsidRPr="00F07413">
        <w:rPr>
          <w:u w:val="single"/>
        </w:rPr>
        <w:t xml:space="preserve">. It never intended to come to Ukraine's </w:t>
      </w:r>
      <w:r w:rsidRPr="003A6208">
        <w:rPr>
          <w:highlight w:val="cyan"/>
          <w:u w:val="single"/>
        </w:rPr>
        <w:t>rescue, the idea used as a political tool by the US to trap Russia in a seemingly endless conflict.</w:t>
      </w:r>
      <w:r w:rsidRPr="00F07413">
        <w:rPr>
          <w:u w:val="single"/>
        </w:rPr>
        <w:t> </w:t>
      </w:r>
      <w:r w:rsidRPr="00F07413">
        <w:rPr>
          <w:u w:val="single"/>
        </w:rPr>
        <w:br/>
      </w:r>
      <w:r w:rsidRPr="00F07413">
        <w:br/>
        <w:t xml:space="preserve">We might need to go a bit further back into history to conclude how the US hegemony had created all the security trouble for Europe, Russia and Ukraine. It is well known that </w:t>
      </w:r>
      <w:r w:rsidRPr="00F07413">
        <w:rPr>
          <w:u w:val="single"/>
        </w:rPr>
        <w:t xml:space="preserve">the </w:t>
      </w:r>
      <w:r w:rsidRPr="003A6208">
        <w:rPr>
          <w:highlight w:val="cyan"/>
          <w:u w:val="single"/>
        </w:rPr>
        <w:t>US</w:t>
      </w:r>
      <w:r w:rsidRPr="00F07413">
        <w:rPr>
          <w:u w:val="single"/>
        </w:rPr>
        <w:t xml:space="preserve"> became a global superpower after the two world wars which </w:t>
      </w:r>
      <w:r w:rsidRPr="003A6208">
        <w:rPr>
          <w:highlight w:val="cyan"/>
          <w:u w:val="single"/>
        </w:rPr>
        <w:t>plunged Europe into chaos</w:t>
      </w:r>
      <w:r w:rsidRPr="00F07413">
        <w:rPr>
          <w:u w:val="single"/>
        </w:rPr>
        <w:t xml:space="preserve"> and destruction </w:t>
      </w:r>
      <w:r w:rsidRPr="003A6208">
        <w:rPr>
          <w:highlight w:val="cyan"/>
          <w:u w:val="single"/>
        </w:rPr>
        <w:t>and led to its dependence on the US military hegemon</w:t>
      </w:r>
      <w:r w:rsidRPr="003A6208">
        <w:rPr>
          <w:highlight w:val="cyan"/>
        </w:rPr>
        <w:t>y</w:t>
      </w:r>
      <w:r w:rsidRPr="00F07413">
        <w:t xml:space="preserve"> and NATO. Looking for a pathway to common security, Europe and the US signed the Helsinki Accords with the Soviet Union in 1975, which saw the establishment of the Organization for Security and Cooperation as well as the indivisible, cooperative and comprehensive approach to security.</w:t>
      </w:r>
      <w:r w:rsidRPr="00F07413">
        <w:br/>
      </w:r>
      <w:r w:rsidRPr="00F07413">
        <w:br/>
        <w:t xml:space="preserve">However, after the Cold War, the </w:t>
      </w:r>
      <w:r w:rsidRPr="003A6208">
        <w:rPr>
          <w:highlight w:val="cyan"/>
          <w:u w:val="single"/>
        </w:rPr>
        <w:t>US</w:t>
      </w:r>
      <w:r w:rsidRPr="00F07413">
        <w:rPr>
          <w:u w:val="single"/>
        </w:rPr>
        <w:t xml:space="preserve"> overturned the European security agend</w:t>
      </w:r>
      <w:r w:rsidRPr="00F07413">
        <w:t xml:space="preserve">a and </w:t>
      </w:r>
      <w:r w:rsidRPr="003A6208">
        <w:rPr>
          <w:highlight w:val="cyan"/>
          <w:u w:val="single"/>
        </w:rPr>
        <w:t>rejected Russia's bid to join NATO four times</w:t>
      </w:r>
      <w:r w:rsidRPr="00F07413">
        <w:rPr>
          <w:u w:val="single"/>
        </w:rPr>
        <w:t>. The aim was to make Russia the imaginary foe to justify US hegemony.</w:t>
      </w:r>
      <w:r w:rsidRPr="00F07413">
        <w:t xml:space="preserve"> Since 1999, the </w:t>
      </w:r>
      <w:r w:rsidRPr="00F07413">
        <w:rPr>
          <w:u w:val="single"/>
        </w:rPr>
        <w:t>US launched five major NATO expansions</w:t>
      </w:r>
      <w:r w:rsidRPr="00F07413">
        <w:t xml:space="preserve">, pushing its borders eastward by more than 1,000 kilometers to include a large number of Eastern European countries, </w:t>
      </w:r>
      <w:r w:rsidRPr="00F07413">
        <w:rPr>
          <w:u w:val="single"/>
        </w:rPr>
        <w:t>splitting Europe further.</w:t>
      </w:r>
      <w:r w:rsidRPr="00F07413">
        <w:t xml:space="preserve"> It also promised Ukraine, Georgia and other members of the Commonwealth of Independent States (CIS) NATO membership, posing a realistic threat at the doorstep of Russia. </w:t>
      </w:r>
      <w:r w:rsidRPr="00F07413">
        <w:br/>
      </w:r>
      <w:r w:rsidRPr="00F07413">
        <w:br/>
      </w:r>
      <w:r w:rsidRPr="003A6208">
        <w:rPr>
          <w:highlight w:val="cyan"/>
          <w:u w:val="single"/>
        </w:rPr>
        <w:t>Due</w:t>
      </w:r>
      <w:r w:rsidRPr="00F07413">
        <w:rPr>
          <w:u w:val="single"/>
        </w:rPr>
        <w:t xml:space="preserve"> </w:t>
      </w:r>
      <w:r w:rsidRPr="003A6208">
        <w:rPr>
          <w:highlight w:val="cyan"/>
          <w:u w:val="single"/>
        </w:rPr>
        <w:t>to</w:t>
      </w:r>
      <w:r w:rsidRPr="00F07413">
        <w:rPr>
          <w:u w:val="single"/>
        </w:rPr>
        <w:t xml:space="preserve"> the </w:t>
      </w:r>
      <w:r w:rsidRPr="003A6208">
        <w:rPr>
          <w:highlight w:val="cyan"/>
          <w:u w:val="single"/>
        </w:rPr>
        <w:t>hegemonic</w:t>
      </w:r>
      <w:r w:rsidRPr="00F07413">
        <w:rPr>
          <w:u w:val="single"/>
        </w:rPr>
        <w:t xml:space="preserve"> mentality and actions by the </w:t>
      </w:r>
      <w:r w:rsidRPr="003A6208">
        <w:rPr>
          <w:highlight w:val="cyan"/>
          <w:u w:val="single"/>
        </w:rPr>
        <w:t>US</w:t>
      </w:r>
      <w:r w:rsidRPr="00F07413">
        <w:rPr>
          <w:u w:val="single"/>
        </w:rPr>
        <w:t xml:space="preserve">, the vision of indivisible common security broke into pieces, and </w:t>
      </w:r>
      <w:r w:rsidRPr="003A6208">
        <w:rPr>
          <w:highlight w:val="cyan"/>
          <w:u w:val="single"/>
        </w:rPr>
        <w:t>Russia</w:t>
      </w:r>
      <w:r w:rsidRPr="00F07413">
        <w:rPr>
          <w:u w:val="single"/>
        </w:rPr>
        <w:t xml:space="preserve">, </w:t>
      </w:r>
      <w:r w:rsidRPr="003A6208">
        <w:rPr>
          <w:highlight w:val="cyan"/>
          <w:u w:val="single"/>
        </w:rPr>
        <w:t>Ukraine</w:t>
      </w:r>
      <w:r w:rsidRPr="00F07413">
        <w:rPr>
          <w:u w:val="single"/>
        </w:rPr>
        <w:t xml:space="preserve"> and </w:t>
      </w:r>
      <w:r w:rsidRPr="003A6208">
        <w:rPr>
          <w:highlight w:val="cyan"/>
          <w:u w:val="single"/>
        </w:rPr>
        <w:t>Europe</w:t>
      </w:r>
      <w:r w:rsidRPr="00F07413">
        <w:rPr>
          <w:u w:val="single"/>
        </w:rPr>
        <w:t xml:space="preserve"> </w:t>
      </w:r>
      <w:r w:rsidRPr="003A6208">
        <w:rPr>
          <w:highlight w:val="cyan"/>
          <w:u w:val="single"/>
        </w:rPr>
        <w:t>were left in a security dilemma and constant conflicts</w:t>
      </w:r>
      <w:r w:rsidRPr="003A6208">
        <w:rPr>
          <w:u w:val="single"/>
        </w:rPr>
        <w:t>.</w:t>
      </w:r>
      <w:r w:rsidRPr="003A6208">
        <w:t xml:space="preserve"> Former US congressman Tulsi Gabbard stated in a recent interview that President Joe Biden</w:t>
      </w:r>
      <w:r w:rsidRPr="00F07413">
        <w:t xml:space="preserve"> could have ended the crisis by promising not to admit Ukraine to NATO. But he didn't, because the US is seeking an excuse to impose sanctions on Russia, and it could profit from war for the American military-industrial complex. </w:t>
      </w:r>
      <w:r w:rsidRPr="00F07413">
        <w:br/>
      </w:r>
      <w:r w:rsidRPr="00F07413">
        <w:br/>
        <w:t xml:space="preserve">Ukraine has become another victim in a series of global security crises instigated by the </w:t>
      </w:r>
      <w:r w:rsidRPr="003A6208">
        <w:rPr>
          <w:highlight w:val="cyan"/>
          <w:u w:val="single"/>
        </w:rPr>
        <w:t>US</w:t>
      </w:r>
      <w:r w:rsidRPr="00F07413">
        <w:t xml:space="preserve">, just like Iraq, Afghanistan, and Syria. Now the </w:t>
      </w:r>
      <w:r w:rsidRPr="003A6208">
        <w:rPr>
          <w:highlight w:val="cyan"/>
          <w:u w:val="single"/>
        </w:rPr>
        <w:t>hegemonic</w:t>
      </w:r>
      <w:r w:rsidRPr="00F07413">
        <w:rPr>
          <w:u w:val="single"/>
        </w:rPr>
        <w:t xml:space="preserve"> </w:t>
      </w:r>
      <w:r w:rsidRPr="003A6208">
        <w:rPr>
          <w:highlight w:val="cyan"/>
          <w:u w:val="single"/>
        </w:rPr>
        <w:t>power</w:t>
      </w:r>
      <w:r w:rsidRPr="00F07413">
        <w:rPr>
          <w:u w:val="single"/>
        </w:rPr>
        <w:t xml:space="preserve"> is pushing for an Asian version of NATO expansion via its Indo-Pacific Strategy, </w:t>
      </w:r>
      <w:r w:rsidRPr="003A6208">
        <w:rPr>
          <w:highlight w:val="cyan"/>
          <w:u w:val="single"/>
        </w:rPr>
        <w:t>aiming</w:t>
      </w:r>
      <w:r w:rsidRPr="00F07413">
        <w:rPr>
          <w:u w:val="single"/>
        </w:rPr>
        <w:t xml:space="preserve"> </w:t>
      </w:r>
      <w:r w:rsidRPr="003A6208">
        <w:rPr>
          <w:highlight w:val="cyan"/>
          <w:u w:val="single"/>
        </w:rPr>
        <w:t>to</w:t>
      </w:r>
      <w:r w:rsidRPr="00F07413">
        <w:rPr>
          <w:u w:val="single"/>
        </w:rPr>
        <w:t xml:space="preserve"> </w:t>
      </w:r>
      <w:r w:rsidRPr="003A6208">
        <w:rPr>
          <w:highlight w:val="cyan"/>
          <w:u w:val="single"/>
        </w:rPr>
        <w:t>contain</w:t>
      </w:r>
      <w:r w:rsidRPr="00F07413">
        <w:rPr>
          <w:u w:val="single"/>
        </w:rPr>
        <w:t xml:space="preserve"> </w:t>
      </w:r>
      <w:r w:rsidRPr="003A6208">
        <w:rPr>
          <w:highlight w:val="cyan"/>
          <w:u w:val="single"/>
        </w:rPr>
        <w:t>China</w:t>
      </w:r>
      <w:r w:rsidRPr="00F07413">
        <w:rPr>
          <w:u w:val="single"/>
        </w:rPr>
        <w:t>.</w:t>
      </w:r>
      <w:r w:rsidRPr="00F07413">
        <w:t> </w:t>
      </w:r>
      <w:r w:rsidRPr="00F07413">
        <w:br/>
      </w:r>
      <w:r w:rsidRPr="00F07413">
        <w:br/>
      </w:r>
      <w:r w:rsidRPr="003A6208">
        <w:rPr>
          <w:highlight w:val="cyan"/>
          <w:u w:val="single"/>
        </w:rPr>
        <w:t>Hegemony is the source of evil and chaos</w:t>
      </w:r>
      <w:r w:rsidRPr="00F07413">
        <w:rPr>
          <w:u w:val="single"/>
        </w:rPr>
        <w:t>, while the common security is the only correct option to avoid and end crises</w:t>
      </w:r>
      <w:r w:rsidRPr="00F07413">
        <w:t xml:space="preserve">. Whether it is Europe or Asia, the rationales of security are the same: Security cannot be enjoyed exclusively, but only shared; It is not a zero-sum game, but win-win cooperation. History may prove again that, </w:t>
      </w:r>
      <w:r w:rsidRPr="00F07413">
        <w:rPr>
          <w:u w:val="single"/>
        </w:rPr>
        <w:t>the one who makes a fool of others will eventually make a fool of himself. </w:t>
      </w:r>
    </w:p>
    <w:p w:rsidR="00A44542" w:rsidRPr="00FA1F91" w:rsidRDefault="00A44542" w:rsidP="00FA1F91"/>
    <w:p w:rsidR="005E6B62" w:rsidRDefault="005E6B62" w:rsidP="005E6B62">
      <w:pPr>
        <w:pStyle w:val="Heading2"/>
      </w:pPr>
      <w:r>
        <w:t>China-Taiwan</w:t>
      </w:r>
    </w:p>
    <w:p w:rsidR="001716B4" w:rsidRDefault="001716B4" w:rsidP="001716B4">
      <w:pPr>
        <w:pStyle w:val="Heading3"/>
      </w:pPr>
      <w:r>
        <w:t>1NC – Heg Bad – China</w:t>
      </w:r>
    </w:p>
    <w:p w:rsidR="001716B4" w:rsidRPr="00F94C14" w:rsidRDefault="001716B4" w:rsidP="001716B4">
      <w:pPr>
        <w:pStyle w:val="Heading4"/>
      </w:pPr>
      <w:r>
        <w:t xml:space="preserve">The US clinging to hegemony causes interstate tensions and conflict with China. </w:t>
      </w:r>
    </w:p>
    <w:p w:rsidR="001716B4" w:rsidRPr="00BC2F06" w:rsidRDefault="001716B4" w:rsidP="001716B4">
      <w:r>
        <w:t xml:space="preserve">Chas W. </w:t>
      </w:r>
      <w:r>
        <w:rPr>
          <w:rStyle w:val="Style13ptBold"/>
        </w:rPr>
        <w:t>Freeman 20 –</w:t>
      </w:r>
      <w:r>
        <w:t xml:space="preserve"> a retired career diplomat who was Assistant Secretary of Defense for International Security Affairs, earning the highest public service awards of the Department of Defense for reestablishing defense and military relations with China, 2020, “China’s Challenge to American Hegemony: Remarks to the Global Strategy Forum”, </w:t>
      </w:r>
      <w:r w:rsidRPr="00346EBA">
        <w:t>https://mepc.org/speeches/chinas-challenge-american-hegemony//</w:t>
      </w:r>
      <w:r>
        <w:t>AN</w:t>
      </w:r>
    </w:p>
    <w:p w:rsidR="001716B4" w:rsidRPr="00BC2F06" w:rsidRDefault="001716B4" w:rsidP="001716B4">
      <w:pPr>
        <w:rPr>
          <w:sz w:val="16"/>
        </w:rPr>
      </w:pPr>
      <w:r w:rsidRPr="00BC2F06">
        <w:rPr>
          <w:sz w:val="16"/>
        </w:rPr>
        <w:t xml:space="preserve">The People's Republic of China has used force when measures short of war have proven inadequate to secure its borders or strategic interests (as in Korea, India, and Vietnam), </w:t>
      </w:r>
      <w:proofErr w:type="gramStart"/>
      <w:r w:rsidRPr="00BC2F06">
        <w:rPr>
          <w:sz w:val="16"/>
        </w:rPr>
        <w:t>but,</w:t>
      </w:r>
      <w:proofErr w:type="gramEnd"/>
      <w:r w:rsidRPr="00BC2F06">
        <w:rPr>
          <w:sz w:val="16"/>
        </w:rPr>
        <w:t xml:space="preserve"> by marked contrast with India in Goa or Indonesia in Timor-Leste, it gave diplomacy the decades needed to resolve the Hong Kong and Macau issues without bloodshed. Beijing has shown a similar preference for negotiations rather than the use of force to settle the Taiwan issue. Cross-strait tensions are lessening. It should be encouraging that China has insisted on United Nations authorization for its military activities abroad, which are directed at peacekeeping and against piracy.</w:t>
      </w:r>
    </w:p>
    <w:p w:rsidR="001716B4" w:rsidRPr="00BC2F06" w:rsidRDefault="001716B4" w:rsidP="001716B4">
      <w:pPr>
        <w:rPr>
          <w:sz w:val="16"/>
        </w:rPr>
      </w:pPr>
      <w:r w:rsidRPr="00BC2F06">
        <w:rPr>
          <w:sz w:val="16"/>
        </w:rPr>
        <w:t xml:space="preserve">Still, </w:t>
      </w:r>
      <w:r w:rsidRPr="00BC2F06">
        <w:rPr>
          <w:rStyle w:val="Emphasis"/>
          <w:highlight w:val="cyan"/>
        </w:rPr>
        <w:t>China is modernizing its military</w:t>
      </w:r>
      <w:r w:rsidRPr="00643614">
        <w:rPr>
          <w:u w:val="single"/>
        </w:rPr>
        <w:t xml:space="preserve"> at a peculiar moment of history</w:t>
      </w:r>
      <w:r w:rsidRPr="00BC2F06">
        <w:rPr>
          <w:sz w:val="16"/>
        </w:rPr>
        <w:t xml:space="preserve">. The United States inherited worldwide military superiority from the collapse of its Soviet rival. Without much discussion, it has embraced the neo-conservative agenda of sustaining this superiority at all costs. But </w:t>
      </w:r>
      <w:r w:rsidRPr="00BC2F06">
        <w:rPr>
          <w:highlight w:val="cyan"/>
          <w:u w:val="single"/>
        </w:rPr>
        <w:t>rising</w:t>
      </w:r>
      <w:r w:rsidRPr="00643614">
        <w:rPr>
          <w:u w:val="single"/>
        </w:rPr>
        <w:t xml:space="preserve"> </w:t>
      </w:r>
      <w:r w:rsidRPr="00BC2F06">
        <w:rPr>
          <w:u w:val="single"/>
        </w:rPr>
        <w:t xml:space="preserve">Chinese </w:t>
      </w:r>
      <w:r w:rsidRPr="00BC2F06">
        <w:rPr>
          <w:highlight w:val="cyan"/>
          <w:u w:val="single"/>
        </w:rPr>
        <w:t>defense capabilities</w:t>
      </w:r>
      <w:r w:rsidRPr="00BC2F06">
        <w:rPr>
          <w:sz w:val="16"/>
        </w:rPr>
        <w:t xml:space="preserve"> erode American supremacy. China's </w:t>
      </w:r>
      <w:r w:rsidRPr="00BC2F06">
        <w:rPr>
          <w:highlight w:val="cyan"/>
          <w:u w:val="single"/>
        </w:rPr>
        <w:t>new</w:t>
      </w:r>
      <w:r w:rsidRPr="00643614">
        <w:rPr>
          <w:u w:val="single"/>
        </w:rPr>
        <w:t xml:space="preserve"> anti-carrier </w:t>
      </w:r>
      <w:r w:rsidRPr="00BC2F06">
        <w:rPr>
          <w:highlight w:val="cyan"/>
          <w:u w:val="single"/>
        </w:rPr>
        <w:t>weapons</w:t>
      </w:r>
      <w:r w:rsidRPr="00BC2F06">
        <w:rPr>
          <w:sz w:val="16"/>
        </w:rPr>
        <w:t xml:space="preserve"> endanger U.S. force projection capabilities in the Western Pacific; its </w:t>
      </w:r>
      <w:r w:rsidRPr="00BC2F06">
        <w:rPr>
          <w:highlight w:val="cyan"/>
          <w:u w:val="single"/>
        </w:rPr>
        <w:t>anti-satellite programs</w:t>
      </w:r>
      <w:r w:rsidRPr="00BC2F06">
        <w:rPr>
          <w:sz w:val="16"/>
        </w:rPr>
        <w:t xml:space="preserve"> imperil U.S. global surveillance </w:t>
      </w:r>
      <w:r w:rsidRPr="00BC2F06">
        <w:rPr>
          <w:highlight w:val="cyan"/>
          <w:u w:val="single"/>
        </w:rPr>
        <w:t>and communication capabilities</w:t>
      </w:r>
      <w:r w:rsidRPr="00BC2F06">
        <w:rPr>
          <w:sz w:val="16"/>
        </w:rPr>
        <w:t xml:space="preserve">; its growing operations in cyberspace menace U.S. government operations and the economy of the American homeland alike. These are serious challenges not just to American hegemony but to core U.S. interests. They have begun to draw a response. </w:t>
      </w:r>
    </w:p>
    <w:p w:rsidR="001716B4" w:rsidRDefault="001716B4" w:rsidP="001716B4">
      <w:pPr>
        <w:rPr>
          <w:u w:val="single"/>
        </w:rPr>
      </w:pPr>
      <w:r w:rsidRPr="00BC2F06">
        <w:rPr>
          <w:highlight w:val="cyan"/>
          <w:u w:val="single"/>
        </w:rPr>
        <w:t>T</w:t>
      </w:r>
      <w:r w:rsidRPr="00BC2F06">
        <w:rPr>
          <w:rStyle w:val="Emphasis"/>
          <w:highlight w:val="cyan"/>
        </w:rPr>
        <w:t>he result is a</w:t>
      </w:r>
      <w:r w:rsidRPr="00346EBA">
        <w:rPr>
          <w:rStyle w:val="Emphasis"/>
        </w:rPr>
        <w:t xml:space="preserve"> deeply </w:t>
      </w:r>
      <w:r w:rsidRPr="00BC2F06">
        <w:rPr>
          <w:rStyle w:val="Emphasis"/>
          <w:highlight w:val="cyan"/>
        </w:rPr>
        <w:t>troubled Sino-American military relationship</w:t>
      </w:r>
      <w:r w:rsidRPr="00553C53">
        <w:rPr>
          <w:u w:val="single"/>
        </w:rPr>
        <w:t xml:space="preserve"> despite the diminishing prospects for war in the Taiwan Strait</w:t>
      </w:r>
      <w:r w:rsidRPr="00BC2F06">
        <w:rPr>
          <w:sz w:val="16"/>
        </w:rPr>
        <w:t xml:space="preserve">. </w:t>
      </w:r>
      <w:r w:rsidRPr="00BC2F06">
        <w:rPr>
          <w:highlight w:val="cyan"/>
          <w:u w:val="single"/>
        </w:rPr>
        <w:t>China will persevere</w:t>
      </w:r>
      <w:r w:rsidRPr="00553C53">
        <w:rPr>
          <w:u w:val="single"/>
        </w:rPr>
        <w:t xml:space="preserve"> in its efforts </w:t>
      </w:r>
      <w:r w:rsidRPr="00BC2F06">
        <w:rPr>
          <w:highlight w:val="cyan"/>
          <w:u w:val="single"/>
        </w:rPr>
        <w:t>to</w:t>
      </w:r>
      <w:r w:rsidRPr="00553C53">
        <w:rPr>
          <w:u w:val="single"/>
        </w:rPr>
        <w:t xml:space="preserve"> </w:t>
      </w:r>
      <w:r w:rsidRPr="00BC2F06">
        <w:rPr>
          <w:u w:val="single"/>
        </w:rPr>
        <w:t>build a c</w:t>
      </w:r>
      <w:r w:rsidRPr="00553C53">
        <w:rPr>
          <w:u w:val="single"/>
        </w:rPr>
        <w:t xml:space="preserve">redible </w:t>
      </w:r>
      <w:r w:rsidRPr="00BC2F06">
        <w:rPr>
          <w:highlight w:val="cyan"/>
          <w:u w:val="single"/>
        </w:rPr>
        <w:t>counter</w:t>
      </w:r>
      <w:r w:rsidRPr="00553C53">
        <w:rPr>
          <w:u w:val="single"/>
        </w:rPr>
        <w:t xml:space="preserve"> to </w:t>
      </w:r>
      <w:r w:rsidRPr="00BC2F06">
        <w:rPr>
          <w:highlight w:val="cyan"/>
          <w:u w:val="single"/>
        </w:rPr>
        <w:t>America</w:t>
      </w:r>
      <w:r w:rsidRPr="00553C53">
        <w:rPr>
          <w:u w:val="single"/>
        </w:rPr>
        <w:t xml:space="preserve">n coercion. </w:t>
      </w:r>
      <w:r w:rsidRPr="00BC2F06">
        <w:rPr>
          <w:rStyle w:val="Emphasis"/>
          <w:highlight w:val="cyan"/>
        </w:rPr>
        <w:t>The U</w:t>
      </w:r>
      <w:r w:rsidRPr="00346EBA">
        <w:rPr>
          <w:rStyle w:val="Emphasis"/>
        </w:rPr>
        <w:t xml:space="preserve">nited </w:t>
      </w:r>
      <w:r w:rsidRPr="00BC2F06">
        <w:rPr>
          <w:rStyle w:val="Emphasis"/>
          <w:highlight w:val="cyan"/>
        </w:rPr>
        <w:t>S</w:t>
      </w:r>
      <w:r w:rsidRPr="00346EBA">
        <w:rPr>
          <w:rStyle w:val="Emphasis"/>
        </w:rPr>
        <w:t xml:space="preserve">tates </w:t>
      </w:r>
      <w:r w:rsidRPr="00BC2F06">
        <w:rPr>
          <w:rStyle w:val="Emphasis"/>
          <w:highlight w:val="cyan"/>
        </w:rPr>
        <w:t xml:space="preserve">will not </w:t>
      </w:r>
      <w:r w:rsidRPr="00BC2F06">
        <w:rPr>
          <w:rStyle w:val="Emphasis"/>
        </w:rPr>
        <w:t xml:space="preserve">soon </w:t>
      </w:r>
      <w:r w:rsidRPr="00BC2F06">
        <w:rPr>
          <w:rStyle w:val="Emphasis"/>
          <w:highlight w:val="cyan"/>
        </w:rPr>
        <w:t>abandon its obsession with</w:t>
      </w:r>
      <w:r w:rsidRPr="00346EBA">
        <w:rPr>
          <w:rStyle w:val="Emphasis"/>
        </w:rPr>
        <w:t xml:space="preserve"> the </w:t>
      </w:r>
      <w:r w:rsidRPr="00BC2F06">
        <w:rPr>
          <w:rStyle w:val="Emphasis"/>
          <w:highlight w:val="cyan"/>
        </w:rPr>
        <w:t>retention of absolute military superiority</w:t>
      </w:r>
      <w:r w:rsidRPr="00346EBA">
        <w:rPr>
          <w:rStyle w:val="Emphasis"/>
        </w:rPr>
        <w:t xml:space="preserve"> everywhere</w:t>
      </w:r>
      <w:r w:rsidRPr="00553C53">
        <w:rPr>
          <w:u w:val="single"/>
        </w:rPr>
        <w:t xml:space="preserve">. </w:t>
      </w:r>
      <w:r w:rsidRPr="00BC2F06">
        <w:rPr>
          <w:highlight w:val="cyan"/>
          <w:u w:val="single"/>
        </w:rPr>
        <w:t xml:space="preserve">A less hegemonic objective </w:t>
      </w:r>
      <w:r w:rsidRPr="00BC2F06">
        <w:rPr>
          <w:u w:val="single"/>
        </w:rPr>
        <w:t xml:space="preserve">would </w:t>
      </w:r>
      <w:r w:rsidRPr="00BC2F06">
        <w:rPr>
          <w:highlight w:val="cyan"/>
          <w:u w:val="single"/>
        </w:rPr>
        <w:t xml:space="preserve">allow the U.S. to accommodate a </w:t>
      </w:r>
      <w:r w:rsidRPr="00BC2F06">
        <w:rPr>
          <w:u w:val="single"/>
        </w:rPr>
        <w:t xml:space="preserve">more </w:t>
      </w:r>
      <w:r w:rsidRPr="00BC2F06">
        <w:rPr>
          <w:highlight w:val="cyan"/>
          <w:u w:val="single"/>
        </w:rPr>
        <w:t>powerful China while retaining</w:t>
      </w:r>
      <w:r w:rsidRPr="00553C53">
        <w:rPr>
          <w:u w:val="single"/>
        </w:rPr>
        <w:t xml:space="preserve"> the ability to prevail in any </w:t>
      </w:r>
      <w:r w:rsidRPr="00BC2F06">
        <w:rPr>
          <w:highlight w:val="cyan"/>
          <w:u w:val="single"/>
        </w:rPr>
        <w:t>conflict</w:t>
      </w:r>
      <w:r w:rsidRPr="00553C53">
        <w:rPr>
          <w:u w:val="single"/>
        </w:rPr>
        <w:t xml:space="preserve"> with it. </w:t>
      </w:r>
      <w:r w:rsidRPr="00BC2F06">
        <w:rPr>
          <w:highlight w:val="cyan"/>
          <w:u w:val="single"/>
        </w:rPr>
        <w:t>As things are,</w:t>
      </w:r>
      <w:r w:rsidRPr="00553C53">
        <w:rPr>
          <w:u w:val="single"/>
        </w:rPr>
        <w:t xml:space="preserve"> </w:t>
      </w:r>
      <w:r w:rsidRPr="00BC2F06">
        <w:rPr>
          <w:u w:val="single"/>
        </w:rPr>
        <w:t xml:space="preserve">increasingly overt </w:t>
      </w:r>
      <w:r w:rsidRPr="00BC2F06">
        <w:rPr>
          <w:highlight w:val="cyan"/>
          <w:u w:val="single"/>
        </w:rPr>
        <w:t>military confrontation between China and the U</w:t>
      </w:r>
      <w:r w:rsidRPr="00BC2F06">
        <w:rPr>
          <w:u w:val="single"/>
        </w:rPr>
        <w:t xml:space="preserve">nited </w:t>
      </w:r>
      <w:r w:rsidRPr="00BC2F06">
        <w:rPr>
          <w:highlight w:val="cyan"/>
          <w:u w:val="single"/>
        </w:rPr>
        <w:t>S</w:t>
      </w:r>
      <w:r w:rsidRPr="00BC2F06">
        <w:rPr>
          <w:u w:val="single"/>
        </w:rPr>
        <w:t xml:space="preserve">tates </w:t>
      </w:r>
      <w:r w:rsidRPr="00BC2F06">
        <w:rPr>
          <w:highlight w:val="cyan"/>
          <w:u w:val="single"/>
        </w:rPr>
        <w:t>is likely.</w:t>
      </w:r>
      <w:r w:rsidRPr="00553C53">
        <w:rPr>
          <w:u w:val="single"/>
        </w:rPr>
        <w:t xml:space="preserve"> </w:t>
      </w:r>
    </w:p>
    <w:p w:rsidR="001716B4" w:rsidRPr="00BC2F06" w:rsidRDefault="001716B4" w:rsidP="001716B4">
      <w:pPr>
        <w:rPr>
          <w:sz w:val="16"/>
        </w:rPr>
      </w:pPr>
      <w:r w:rsidRPr="00BC2F06">
        <w:rPr>
          <w:sz w:val="16"/>
        </w:rPr>
        <w:t xml:space="preserve">These </w:t>
      </w:r>
      <w:r w:rsidRPr="00BC2F06">
        <w:rPr>
          <w:highlight w:val="cyan"/>
          <w:u w:val="single"/>
        </w:rPr>
        <w:t>inherent tensions</w:t>
      </w:r>
      <w:r w:rsidRPr="00BC2F06">
        <w:rPr>
          <w:sz w:val="16"/>
        </w:rPr>
        <w:t xml:space="preserve"> — along with those arising from the huge bilateral trade imbalance in favor of China — </w:t>
      </w:r>
      <w:r w:rsidRPr="00BC2F06">
        <w:rPr>
          <w:rStyle w:val="StyleUnderline"/>
          <w:highlight w:val="cyan"/>
        </w:rPr>
        <w:t>a</w:t>
      </w:r>
      <w:r w:rsidRPr="00BC2F06">
        <w:rPr>
          <w:highlight w:val="cyan"/>
          <w:u w:val="single"/>
        </w:rPr>
        <w:t>re why</w:t>
      </w:r>
      <w:r w:rsidRPr="00553C53">
        <w:rPr>
          <w:u w:val="single"/>
        </w:rPr>
        <w:t xml:space="preserve"> the idea of </w:t>
      </w:r>
      <w:r w:rsidRPr="00BC2F06">
        <w:rPr>
          <w:highlight w:val="cyan"/>
          <w:u w:val="single"/>
        </w:rPr>
        <w:t xml:space="preserve">a </w:t>
      </w:r>
      <w:r w:rsidRPr="00BC2F06">
        <w:rPr>
          <w:rStyle w:val="Emphasis"/>
          <w:highlight w:val="cyan"/>
        </w:rPr>
        <w:t>US-China duopoly</w:t>
      </w:r>
      <w:r w:rsidRPr="00553C53">
        <w:rPr>
          <w:u w:val="single"/>
        </w:rPr>
        <w:t xml:space="preserve"> like the so-called G-2 </w:t>
      </w:r>
      <w:r w:rsidRPr="00BC2F06">
        <w:rPr>
          <w:rStyle w:val="Emphasis"/>
          <w:highlight w:val="cyan"/>
        </w:rPr>
        <w:t>is infeasible</w:t>
      </w:r>
      <w:r w:rsidRPr="00553C53">
        <w:rPr>
          <w:u w:val="single"/>
        </w:rPr>
        <w:t xml:space="preserve"> even if it were desirable, which it is not.</w:t>
      </w:r>
      <w:r w:rsidRPr="00BC2F06">
        <w:rPr>
          <w:sz w:val="16"/>
        </w:rPr>
        <w:t xml:space="preserve"> Still, the world economy is about to see the displacement of the United States from its 20th Century preeminence. China will join the U.S., the EU, and Japan at the top. India, Brazil, Russia, and others in the G-20 will follow. What is in prospect is not the hegemony of one or two countries but its opposite — a multipolar balance of economic power. </w:t>
      </w:r>
    </w:p>
    <w:p w:rsidR="001716B4" w:rsidRPr="00BC2F06" w:rsidRDefault="001716B4" w:rsidP="001716B4">
      <w:pPr>
        <w:rPr>
          <w:sz w:val="16"/>
        </w:rPr>
      </w:pPr>
      <w:r w:rsidRPr="00BC2F06">
        <w:rPr>
          <w:sz w:val="16"/>
        </w:rPr>
        <w:t xml:space="preserve">China, like Japan, is, of course, a country with a population vastly larger than it can prosperously support on its own resource base, large as that is. And China is late in the search for access to raw materials for its burgeoning industries. (So is India.) China has a vital interest in the perpetuation of a global economic order open to trade and investment. China is now enmeshed in multilateral organizations in which it must daily demonstrate its dedication to the sovereign equality of nations, great and small. All this enforces the respect for comity that is the essence of a "responsible stakeholder." It informed People's Bank of China Governor Zhou Xiaochuan's cautious suggestion last spring that it would be better to manage the dollar down to a sustainable international role than to have it collapse. </w:t>
      </w:r>
    </w:p>
    <w:p w:rsidR="001716B4" w:rsidRPr="00BC2F06" w:rsidRDefault="001716B4" w:rsidP="001716B4">
      <w:pPr>
        <w:rPr>
          <w:sz w:val="16"/>
        </w:rPr>
      </w:pPr>
      <w:r w:rsidRPr="00BC2F06">
        <w:rPr>
          <w:sz w:val="16"/>
        </w:rPr>
        <w:t>But America is out of practice at dealing with independent power centers. For the past two decades the United States has been the undisputed global hegemon. For 40 years before that, it was the indispensable arbiter of the bloc of nations known as the "free world."</w:t>
      </w:r>
      <w:r w:rsidRPr="00643614">
        <w:rPr>
          <w:u w:val="single"/>
        </w:rPr>
        <w:t xml:space="preserve"> American politicians are unaccustomed to formulating policy through multilateral consultations with other nations. Beijing isn't very good at this either, but seems more open to it than Washington. </w:t>
      </w:r>
      <w:r w:rsidRPr="00346EBA">
        <w:rPr>
          <w:rStyle w:val="Emphasis"/>
        </w:rPr>
        <w:t>The United States will, as always, do what must be done</w:t>
      </w:r>
      <w:r w:rsidRPr="00346EBA">
        <w:rPr>
          <w:rStyle w:val="Emphasis"/>
          <w:b w:val="0"/>
          <w:bCs/>
        </w:rPr>
        <w:t>,</w:t>
      </w:r>
      <w:r w:rsidRPr="00346EBA">
        <w:rPr>
          <w:b/>
          <w:bCs/>
          <w:u w:val="single"/>
        </w:rPr>
        <w:t xml:space="preserve"> </w:t>
      </w:r>
      <w:r w:rsidRPr="00643614">
        <w:rPr>
          <w:u w:val="single"/>
        </w:rPr>
        <w:t xml:space="preserve">after it has exhausted all of the alternatives. But this will take time and cost the United States further prestige and influence. Meanwhile, </w:t>
      </w:r>
      <w:r w:rsidRPr="00BC2F06">
        <w:rPr>
          <w:highlight w:val="cyan"/>
          <w:u w:val="single"/>
        </w:rPr>
        <w:t>China's global role will grow</w:t>
      </w:r>
      <w:r w:rsidRPr="00643614">
        <w:rPr>
          <w:u w:val="single"/>
        </w:rPr>
        <w:t>, especially if Beijing sustains the modesty and competence for which its diplomats have become known</w:t>
      </w:r>
      <w:r w:rsidRPr="00BC2F06">
        <w:rPr>
          <w:sz w:val="16"/>
        </w:rPr>
        <w:t xml:space="preserve">, rather than the arrogance that some of its domestic officials increasingly exemplify. </w:t>
      </w:r>
    </w:p>
    <w:p w:rsidR="001716B4" w:rsidRPr="00BC2F06" w:rsidRDefault="001716B4" w:rsidP="001716B4">
      <w:pPr>
        <w:rPr>
          <w:sz w:val="16"/>
        </w:rPr>
      </w:pPr>
      <w:r w:rsidRPr="00BC2F06">
        <w:rPr>
          <w:sz w:val="16"/>
        </w:rPr>
        <w:t xml:space="preserve">The Chinese Communist Party has delivered prosperity to ordinary Chinese, which is why it enjoys their support. Eighty-six percent of Chinese think their country is on the right track. </w:t>
      </w:r>
      <w:r w:rsidRPr="00156A7C">
        <w:rPr>
          <w:u w:val="single"/>
        </w:rPr>
        <w:t>Chinese see proof of the superiority of their political-economy in the apparent effectiveness of its response to the financial crash and its aftermath. Their government's policies have so far succeeded in sustaining high rates of economic growth through programs that enhance long-term economic and intellectual competitiveness</w:t>
      </w:r>
      <w:r w:rsidRPr="00BC2F06">
        <w:rPr>
          <w:sz w:val="16"/>
        </w:rPr>
        <w:t xml:space="preserve">. The contrast with the muddled self-indulgence of Washington's response to the crisis, in particular, is striking. Americans have so far shrunk from the hard decisions necessary to restore fiscal integrity to their government or to reverse serious decay in their nation's human and physical infrastructure. The recession has joined foreign wars and continuing deterioration in relations with the Islamic world as a factor accelerating American decline. </w:t>
      </w:r>
    </w:p>
    <w:p w:rsidR="001716B4" w:rsidRPr="00BC2F06" w:rsidRDefault="001716B4" w:rsidP="001716B4">
      <w:pPr>
        <w:rPr>
          <w:sz w:val="16"/>
        </w:rPr>
      </w:pPr>
      <w:r w:rsidRPr="00BC2F06">
        <w:rPr>
          <w:sz w:val="16"/>
        </w:rPr>
        <w:t xml:space="preserve">China seems certain to emerge from the crisis with a much larger and more competitive economy. The generation born under the single-child policy is coming of age. It is far more inclined to consumption than its frugal predecessors. A faster transition to growth driven by domestic consumption than many have thought possible seems in prospect. </w:t>
      </w:r>
      <w:r w:rsidRPr="00156A7C">
        <w:rPr>
          <w:u w:val="single"/>
        </w:rPr>
        <w:t>China's imports are now rising much more rapidly than its exports. Its balance of payments surplus, huge as it still is, fell by half in 2009. Continuing economic growth, deepened ties with Asian neighbors, the progressive internationalization of a yuan that is rising in value, all promise domestic stability and greater international stature for China in coming years.</w:t>
      </w:r>
      <w:r w:rsidRPr="00BC2F06">
        <w:rPr>
          <w:sz w:val="16"/>
        </w:rPr>
        <w:t xml:space="preserve"> </w:t>
      </w:r>
    </w:p>
    <w:p w:rsidR="001716B4" w:rsidRPr="00BC2F06" w:rsidRDefault="001716B4" w:rsidP="001716B4">
      <w:pPr>
        <w:rPr>
          <w:sz w:val="16"/>
        </w:rPr>
      </w:pPr>
      <w:r w:rsidRPr="00BC2F06">
        <w:rPr>
          <w:sz w:val="16"/>
        </w:rPr>
        <w:t xml:space="preserve">The current self-congratulatory mood in China is therefore entirely understandable. Yet it masks the underlying weakness of the Chinese political system. Government in contemporary China derives its legitimacy almost entirely from its ability to deliver continued rapid economic growth. It stands for no credible values, neither trusts nor is trusted by those it rules, suffers from a high level of corruption, and has no clear vision for self-improvement. If America's politics are widely viewed as so venal as to be dysfunctional, the Chinese system is seen as cynically manipulative and of questionable legitimacy. Without political reform, China will remain vulnerable to unrest should the economy falter. If there is no rule of law in China, Beijing's word will be doubted abroad. Despite its economic successes and growing defense capabilities, China's international influence will remain limited as long as it fails to evolve an attractive political system. It is not impossible that it may do so but there is no evidence at present to suggest that it will. </w:t>
      </w:r>
    </w:p>
    <w:p w:rsidR="001716B4" w:rsidRPr="00BC2F06" w:rsidRDefault="001716B4" w:rsidP="001716B4">
      <w:pPr>
        <w:rPr>
          <w:sz w:val="16"/>
        </w:rPr>
      </w:pPr>
      <w:r w:rsidRPr="00BC2F06">
        <w:rPr>
          <w:rStyle w:val="Emphasis"/>
          <w:highlight w:val="cyan"/>
        </w:rPr>
        <w:t>A Chinese perception that the U</w:t>
      </w:r>
      <w:r w:rsidRPr="00BC2F06">
        <w:rPr>
          <w:rStyle w:val="Emphasis"/>
        </w:rPr>
        <w:t xml:space="preserve">nited </w:t>
      </w:r>
      <w:r w:rsidRPr="00BC2F06">
        <w:rPr>
          <w:rStyle w:val="Emphasis"/>
          <w:highlight w:val="cyan"/>
        </w:rPr>
        <w:t>S</w:t>
      </w:r>
      <w:r w:rsidRPr="00BC2F06">
        <w:rPr>
          <w:rStyle w:val="Emphasis"/>
        </w:rPr>
        <w:t xml:space="preserve">tates </w:t>
      </w:r>
      <w:r w:rsidRPr="00BC2F06">
        <w:rPr>
          <w:rStyle w:val="Emphasis"/>
          <w:highlight w:val="cyan"/>
        </w:rPr>
        <w:t xml:space="preserve">is attempting to </w:t>
      </w:r>
      <w:r w:rsidRPr="00BC2F06">
        <w:rPr>
          <w:rStyle w:val="Emphasis"/>
        </w:rPr>
        <w:t xml:space="preserve">leverage its military superiority to </w:t>
      </w:r>
      <w:r w:rsidRPr="00BC2F06">
        <w:rPr>
          <w:rStyle w:val="Emphasis"/>
          <w:highlight w:val="cyan"/>
        </w:rPr>
        <w:t>keep China down</w:t>
      </w:r>
      <w:r w:rsidRPr="00BC2F06">
        <w:rPr>
          <w:rStyle w:val="Emphasis"/>
        </w:rPr>
        <w:t xml:space="preserve"> </w:t>
      </w:r>
      <w:r w:rsidRPr="00BC2F06">
        <w:rPr>
          <w:rStyle w:val="Emphasis"/>
          <w:highlight w:val="cyan"/>
        </w:rPr>
        <w:t>could goad Beijing into efforts to dislodge America</w:t>
      </w:r>
      <w:r w:rsidRPr="00BC2F06">
        <w:rPr>
          <w:rStyle w:val="Emphasis"/>
        </w:rPr>
        <w:t xml:space="preserve"> from its position of global dominance</w:t>
      </w:r>
      <w:r w:rsidRPr="00553C53">
        <w:rPr>
          <w:u w:val="single"/>
        </w:rPr>
        <w:t xml:space="preserve">. Given the continuing disparities in national power, </w:t>
      </w:r>
      <w:r w:rsidRPr="00BC2F06">
        <w:rPr>
          <w:highlight w:val="cyan"/>
          <w:u w:val="single"/>
        </w:rPr>
        <w:t xml:space="preserve">the ensuing struggle would be a long one. The trigger would </w:t>
      </w:r>
      <w:r w:rsidRPr="00BC2F06">
        <w:rPr>
          <w:u w:val="single"/>
        </w:rPr>
        <w:t xml:space="preserve">probably </w:t>
      </w:r>
      <w:r w:rsidRPr="00BC2F06">
        <w:rPr>
          <w:highlight w:val="cyan"/>
          <w:u w:val="single"/>
        </w:rPr>
        <w:t xml:space="preserve">be </w:t>
      </w:r>
      <w:r w:rsidRPr="00BC2F06">
        <w:rPr>
          <w:u w:val="single"/>
        </w:rPr>
        <w:t>some</w:t>
      </w:r>
      <w:r w:rsidRPr="00553C53">
        <w:rPr>
          <w:u w:val="single"/>
        </w:rPr>
        <w:t xml:space="preserve"> incident derived from </w:t>
      </w:r>
      <w:r w:rsidRPr="00BC2F06">
        <w:rPr>
          <w:u w:val="single"/>
        </w:rPr>
        <w:t xml:space="preserve">U.S. military operations offshore China or from </w:t>
      </w:r>
      <w:r w:rsidRPr="00BC2F06">
        <w:rPr>
          <w:highlight w:val="cyan"/>
          <w:u w:val="single"/>
        </w:rPr>
        <w:t>the Taiwan issue</w:t>
      </w:r>
      <w:r w:rsidRPr="00553C53">
        <w:rPr>
          <w:u w:val="single"/>
        </w:rPr>
        <w:t xml:space="preserve">, </w:t>
      </w:r>
      <w:r w:rsidRPr="00BC2F06">
        <w:rPr>
          <w:highlight w:val="cyan"/>
          <w:u w:val="single"/>
        </w:rPr>
        <w:t>to which Sino-American relations remain hostage.</w:t>
      </w:r>
      <w:r w:rsidRPr="00BC2F06">
        <w:rPr>
          <w:sz w:val="16"/>
          <w:highlight w:val="cyan"/>
        </w:rPr>
        <w:t xml:space="preserve"> </w:t>
      </w:r>
      <w:r w:rsidRPr="00BC2F06">
        <w:rPr>
          <w:sz w:val="16"/>
        </w:rPr>
        <w:t xml:space="preserve">This is unlikely, but, unfortunately, it is not impossible to imagine. </w:t>
      </w:r>
    </w:p>
    <w:p w:rsidR="001716B4" w:rsidRDefault="001716B4" w:rsidP="001716B4">
      <w:pPr>
        <w:rPr>
          <w:u w:val="single"/>
        </w:rPr>
      </w:pPr>
      <w:r w:rsidRPr="00BC2F06">
        <w:rPr>
          <w:sz w:val="16"/>
        </w:rPr>
        <w:t xml:space="preserve">As I speak, for example, </w:t>
      </w:r>
      <w:r w:rsidRPr="00553C53">
        <w:rPr>
          <w:u w:val="single"/>
        </w:rPr>
        <w:t>China is actively considering how to put effective pressure on the United States to halt arms sales to Taiwan</w:t>
      </w:r>
      <w:r w:rsidRPr="00BC2F06">
        <w:rPr>
          <w:sz w:val="16"/>
        </w:rPr>
        <w:t xml:space="preserve">. China wants Washington to live up to Ronald Reagan's commitment to restrain and reduce such sales in return for credible pursuit by Beijing of a peaceful settlement of its differences with Taipei. Sanctions on selected American companies — modeled on those the U.S. Congress has imposed on Chinese companies selling objectionable items to others — are apparently among the options before China's leaders. In the current economic climate, any such move by China could trigger a nasty confrontation and unleash an orgy of American protectionist retaliation that would likely set off a trade war. I do not consider such a development likely. </w:t>
      </w:r>
      <w:r w:rsidRPr="00BC2F06">
        <w:rPr>
          <w:highlight w:val="cyan"/>
          <w:u w:val="single"/>
        </w:rPr>
        <w:t>If nothing else</w:t>
      </w:r>
      <w:r w:rsidRPr="00156A7C">
        <w:rPr>
          <w:u w:val="single"/>
        </w:rPr>
        <w:t xml:space="preserve">, however, </w:t>
      </w:r>
      <w:r w:rsidRPr="00BC2F06">
        <w:rPr>
          <w:highlight w:val="cyan"/>
          <w:u w:val="single"/>
        </w:rPr>
        <w:t>the</w:t>
      </w:r>
      <w:r w:rsidRPr="00156A7C">
        <w:rPr>
          <w:u w:val="single"/>
        </w:rPr>
        <w:t xml:space="preserve"> possible </w:t>
      </w:r>
      <w:r w:rsidRPr="00BC2F06">
        <w:rPr>
          <w:highlight w:val="cyan"/>
          <w:u w:val="single"/>
        </w:rPr>
        <w:t>consequences of miscalc</w:t>
      </w:r>
      <w:r w:rsidRPr="00156A7C">
        <w:rPr>
          <w:u w:val="single"/>
        </w:rPr>
        <w:t xml:space="preserve">ulation by Beijing or Washington </w:t>
      </w:r>
      <w:r w:rsidRPr="00BC2F06">
        <w:rPr>
          <w:highlight w:val="cyan"/>
          <w:u w:val="single"/>
        </w:rPr>
        <w:t>illustrate the</w:t>
      </w:r>
      <w:r w:rsidRPr="00156A7C">
        <w:rPr>
          <w:u w:val="single"/>
        </w:rPr>
        <w:t xml:space="preserve"> global </w:t>
      </w:r>
      <w:r w:rsidRPr="00BC2F06">
        <w:rPr>
          <w:highlight w:val="cyan"/>
          <w:u w:val="single"/>
        </w:rPr>
        <w:t>stake in continuing</w:t>
      </w:r>
      <w:r w:rsidRPr="00156A7C">
        <w:rPr>
          <w:u w:val="single"/>
        </w:rPr>
        <w:t xml:space="preserve"> prudent management of the </w:t>
      </w:r>
      <w:r w:rsidRPr="00BC2F06">
        <w:rPr>
          <w:highlight w:val="cyan"/>
          <w:u w:val="single"/>
        </w:rPr>
        <w:t>Sino-American relationship</w:t>
      </w:r>
      <w:r w:rsidRPr="00156A7C">
        <w:rPr>
          <w:u w:val="single"/>
        </w:rPr>
        <w:t xml:space="preserve"> by both sides. </w:t>
      </w:r>
    </w:p>
    <w:p w:rsidR="001716B4" w:rsidRDefault="001716B4" w:rsidP="001716B4">
      <w:pPr>
        <w:rPr>
          <w:u w:val="single"/>
        </w:rPr>
      </w:pPr>
    </w:p>
    <w:p w:rsidR="001716B4" w:rsidRDefault="001716B4" w:rsidP="001716B4">
      <w:pPr>
        <w:pStyle w:val="Heading4"/>
        <w:rPr>
          <w:rStyle w:val="Style13ptBold"/>
          <w:rFonts w:eastAsiaTheme="minorHAnsi" w:cs="Calibri"/>
          <w:b/>
          <w:iCs w:val="0"/>
        </w:rPr>
      </w:pPr>
      <w:r>
        <w:t xml:space="preserve">Conflict over Taiwan is likely – US deterrence is failing. </w:t>
      </w:r>
    </w:p>
    <w:p w:rsidR="001716B4" w:rsidRDefault="001716B4" w:rsidP="001716B4">
      <w:r>
        <w:t xml:space="preserve">Michael </w:t>
      </w:r>
      <w:r>
        <w:rPr>
          <w:rStyle w:val="Style13ptBold"/>
        </w:rPr>
        <w:t>Hirsh 6/9 –</w:t>
      </w:r>
      <w:r>
        <w:t xml:space="preserve"> </w:t>
      </w:r>
      <w:r w:rsidRPr="0071685C">
        <w:t>the former foreign editor and chief diplomatic correspondent for Newsweek, and the former national editor for Politico Magazine</w:t>
      </w:r>
      <w:r>
        <w:t>, 6-9-2023,</w:t>
      </w:r>
      <w:r w:rsidRPr="00040680">
        <w:t xml:space="preserve"> </w:t>
      </w:r>
      <w:r>
        <w:t>“</w:t>
      </w:r>
      <w:r w:rsidRPr="00D77410">
        <w:t xml:space="preserve">The Pentagon Is Freaking Out About a Potential War </w:t>
      </w:r>
      <w:proofErr w:type="gramStart"/>
      <w:r w:rsidRPr="00D77410">
        <w:t>With</w:t>
      </w:r>
      <w:proofErr w:type="gramEnd"/>
      <w:r w:rsidRPr="00D77410">
        <w:t xml:space="preserve"> China</w:t>
      </w:r>
      <w:r>
        <w:t xml:space="preserve">” </w:t>
      </w:r>
      <w:r w:rsidRPr="0071685C">
        <w:t>https://www.politico.com/news/magazine/2023/06/09/america-weapons-china-00100373//</w:t>
      </w:r>
      <w:r>
        <w:t>AN</w:t>
      </w:r>
    </w:p>
    <w:p w:rsidR="001716B4" w:rsidRPr="00DB4201" w:rsidRDefault="001716B4" w:rsidP="001716B4">
      <w:pPr>
        <w:rPr>
          <w:sz w:val="16"/>
        </w:rPr>
      </w:pPr>
      <w:r w:rsidRPr="00DB4201">
        <w:rPr>
          <w:sz w:val="16"/>
        </w:rPr>
        <w:t>Dozens of versions of the above war-game scenario have been enacted over the last few years, most recently in April by the House Select Committee on competition with China. And while the ultimate outcome in these exercises is not always clear — the U.S. does better in some than others — the cost is. In every exercise the U.S. uses up all its long-range air-to-surface missiles in a few days, with a substantial portion of its planes destroyed on the ground. In every exercise the U.S. is not engaged in an abstract push-button war from 30,000 feet up like the ones Americans have come to expect since the end of the Cold War, but a horrifically bloody one.</w:t>
      </w:r>
    </w:p>
    <w:p w:rsidR="001716B4" w:rsidRPr="00DB4201" w:rsidRDefault="001716B4" w:rsidP="001716B4">
      <w:pPr>
        <w:rPr>
          <w:sz w:val="16"/>
        </w:rPr>
      </w:pPr>
      <w:r w:rsidRPr="00DB4201">
        <w:rPr>
          <w:sz w:val="16"/>
        </w:rPr>
        <w:t>[IMAGE OMITTED]</w:t>
      </w:r>
    </w:p>
    <w:p w:rsidR="001716B4" w:rsidRPr="00DB4201" w:rsidRDefault="001716B4" w:rsidP="001716B4">
      <w:pPr>
        <w:rPr>
          <w:sz w:val="16"/>
        </w:rPr>
      </w:pPr>
      <w:r w:rsidRPr="00DB4201">
        <w:rPr>
          <w:sz w:val="16"/>
        </w:rPr>
        <w:t xml:space="preserve">And that’s </w:t>
      </w:r>
      <w:r w:rsidRPr="00D77410">
        <w:rPr>
          <w:highlight w:val="cyan"/>
          <w:u w:val="single"/>
        </w:rPr>
        <w:t>assuming the U.S.-China war doesn’t go nuclear</w:t>
      </w:r>
      <w:r w:rsidRPr="00DB4201">
        <w:rPr>
          <w:sz w:val="16"/>
        </w:rPr>
        <w:t>.</w:t>
      </w:r>
    </w:p>
    <w:p w:rsidR="001716B4" w:rsidRPr="00DB4201" w:rsidRDefault="001716B4" w:rsidP="001716B4">
      <w:pPr>
        <w:rPr>
          <w:sz w:val="16"/>
        </w:rPr>
      </w:pPr>
      <w:r w:rsidRPr="00DB4201">
        <w:rPr>
          <w:sz w:val="16"/>
        </w:rPr>
        <w:t xml:space="preserve">“The thing we see across all the wargames is that </w:t>
      </w:r>
      <w:r w:rsidRPr="00D77410">
        <w:rPr>
          <w:rStyle w:val="Emphasis"/>
          <w:highlight w:val="cyan"/>
        </w:rPr>
        <w:t>there are major losses</w:t>
      </w:r>
      <w:r w:rsidRPr="00D77410">
        <w:rPr>
          <w:rStyle w:val="Emphasis"/>
        </w:rPr>
        <w:t xml:space="preserve"> on all sides</w:t>
      </w:r>
      <w:r w:rsidRPr="00DB4201">
        <w:rPr>
          <w:u w:val="single"/>
        </w:rPr>
        <w:t xml:space="preserve">. And </w:t>
      </w:r>
      <w:r w:rsidRPr="00D77410">
        <w:rPr>
          <w:highlight w:val="cyan"/>
          <w:u w:val="single"/>
        </w:rPr>
        <w:t>the impact of that</w:t>
      </w:r>
      <w:r w:rsidRPr="00DB4201">
        <w:rPr>
          <w:u w:val="single"/>
        </w:rPr>
        <w:t xml:space="preserve"> on our society </w:t>
      </w:r>
      <w:r w:rsidRPr="00D77410">
        <w:rPr>
          <w:highlight w:val="cyan"/>
          <w:u w:val="single"/>
        </w:rPr>
        <w:t>is</w:t>
      </w:r>
      <w:r w:rsidRPr="00DB4201">
        <w:rPr>
          <w:u w:val="single"/>
        </w:rPr>
        <w:t xml:space="preserve"> quite </w:t>
      </w:r>
      <w:r w:rsidRPr="00D77410">
        <w:rPr>
          <w:highlight w:val="cyan"/>
          <w:u w:val="single"/>
        </w:rPr>
        <w:t>devastating</w:t>
      </w:r>
      <w:r w:rsidRPr="00DB4201">
        <w:rPr>
          <w:sz w:val="16"/>
        </w:rPr>
        <w:t>,” said Becca Wasser, who played the role of the Chinese leadership in the Select Committee’s wargame and is head of the gaming lab at the Center for a New American Security. “The most common thread in these exercises is that the United States needs to take steps now in the Indo-Pacific to ensure the conflict doesn’t happen in the future. We are hugely behind the curve. Ukraine is our wakeup call. This is our watershed moment.”</w:t>
      </w:r>
    </w:p>
    <w:p w:rsidR="001716B4" w:rsidRPr="00DB4201" w:rsidRDefault="001716B4" w:rsidP="001716B4">
      <w:pPr>
        <w:rPr>
          <w:sz w:val="16"/>
        </w:rPr>
      </w:pPr>
      <w:r w:rsidRPr="00DB4201">
        <w:rPr>
          <w:sz w:val="16"/>
        </w:rPr>
        <w:t xml:space="preserve">The problem has come into sharp relief only in the last few years as Russia invaded Ukraine, leading to a prolonged war that has drained U.S. munitions stockpiles, and </w:t>
      </w:r>
      <w:r w:rsidRPr="00D77410">
        <w:rPr>
          <w:rStyle w:val="Emphasis"/>
          <w:highlight w:val="cyan"/>
        </w:rPr>
        <w:t>China</w:t>
      </w:r>
      <w:r w:rsidRPr="00DB4201">
        <w:rPr>
          <w:rStyle w:val="Emphasis"/>
        </w:rPr>
        <w:t xml:space="preserve"> dramatically </w:t>
      </w:r>
      <w:r w:rsidRPr="00D77410">
        <w:rPr>
          <w:rStyle w:val="Emphasis"/>
          <w:highlight w:val="cyan"/>
        </w:rPr>
        <w:t>escalated</w:t>
      </w:r>
      <w:r w:rsidRPr="00DB4201">
        <w:rPr>
          <w:rStyle w:val="Emphasis"/>
        </w:rPr>
        <w:t xml:space="preserve"> both its </w:t>
      </w:r>
      <w:r w:rsidRPr="00D77410">
        <w:rPr>
          <w:rStyle w:val="Emphasis"/>
          <w:highlight w:val="cyan"/>
        </w:rPr>
        <w:t>military spending and aggressive rhetoric</w:t>
      </w:r>
      <w:r w:rsidRPr="00D77410">
        <w:rPr>
          <w:highlight w:val="cyan"/>
          <w:u w:val="single"/>
        </w:rPr>
        <w:t xml:space="preserve"> against Taiwan</w:t>
      </w:r>
      <w:r w:rsidRPr="00DB4201">
        <w:rPr>
          <w:sz w:val="16"/>
        </w:rPr>
        <w:t xml:space="preserve">. In the last year the U.S. has allocated nearly $50 billion in security aid to Kyiv, possibly cutting further into its deterrent against China. In other words, </w:t>
      </w:r>
      <w:r w:rsidRPr="00D77410">
        <w:rPr>
          <w:rStyle w:val="StyleUnderline"/>
        </w:rPr>
        <w:t xml:space="preserve">the </w:t>
      </w:r>
      <w:r w:rsidRPr="00D77410">
        <w:rPr>
          <w:rStyle w:val="StyleUnderline"/>
          <w:highlight w:val="cyan"/>
        </w:rPr>
        <w:t>failure to deter</w:t>
      </w:r>
      <w:r w:rsidRPr="00D77410">
        <w:rPr>
          <w:rStyle w:val="StyleUnderline"/>
        </w:rPr>
        <w:t xml:space="preserve"> Vladimir </w:t>
      </w:r>
      <w:r w:rsidRPr="00D77410">
        <w:rPr>
          <w:rStyle w:val="StyleUnderline"/>
          <w:highlight w:val="cyan"/>
        </w:rPr>
        <w:t>Putin</w:t>
      </w:r>
      <w:r w:rsidRPr="00D77410">
        <w:rPr>
          <w:rStyle w:val="StyleUnderline"/>
        </w:rPr>
        <w:t xml:space="preserve"> from invading Ukraine and the stress this has put on the U.S. defense industrial base </w:t>
      </w:r>
      <w:r w:rsidRPr="00D77410">
        <w:rPr>
          <w:rStyle w:val="StyleUnderline"/>
          <w:highlight w:val="cyan"/>
        </w:rPr>
        <w:t>should be sounding alarms for</w:t>
      </w:r>
      <w:r w:rsidRPr="00D77410">
        <w:rPr>
          <w:rStyle w:val="StyleUnderline"/>
        </w:rPr>
        <w:t xml:space="preserve"> the </w:t>
      </w:r>
      <w:r w:rsidRPr="00D77410">
        <w:rPr>
          <w:rStyle w:val="StyleUnderline"/>
          <w:highlight w:val="cyan"/>
        </w:rPr>
        <w:t xml:space="preserve">U.S. </w:t>
      </w:r>
      <w:r w:rsidRPr="00D77410">
        <w:rPr>
          <w:rStyle w:val="StyleUnderline"/>
        </w:rPr>
        <w:t xml:space="preserve">military </w:t>
      </w:r>
      <w:r w:rsidRPr="00D77410">
        <w:rPr>
          <w:rStyle w:val="StyleUnderline"/>
          <w:highlight w:val="cyan"/>
        </w:rPr>
        <w:t>posture vis-a-vis Taiwan</w:t>
      </w:r>
      <w:r w:rsidRPr="00DB4201">
        <w:rPr>
          <w:sz w:val="16"/>
        </w:rPr>
        <w:t>, many defense experts say. Yet critics on both sides of the aisle say the Biden administration has been slow to respond to what is minimally required to prevent an Indo-Pacific catastrophe, which is the need to rapidly build up a better deterrent — especially new stockpiles of munitions that would convince China it could be too costly to attack Taiwan.</w:t>
      </w:r>
    </w:p>
    <w:p w:rsidR="001716B4" w:rsidRPr="00DB4201" w:rsidRDefault="001716B4" w:rsidP="001716B4">
      <w:pPr>
        <w:rPr>
          <w:sz w:val="16"/>
        </w:rPr>
      </w:pPr>
      <w:r w:rsidRPr="00DB4201">
        <w:rPr>
          <w:sz w:val="16"/>
        </w:rPr>
        <w:t>“There is a recognition of the challenge that goes to the top of the Pentagon, but across the board there is more talk than action,” says Seth Jones, a former Obama-era defense official who compiled a report on one of the wargames conducted at the Center for Strategic and International Studies.</w:t>
      </w:r>
    </w:p>
    <w:p w:rsidR="001716B4" w:rsidRPr="00D77410" w:rsidRDefault="001716B4" w:rsidP="001716B4">
      <w:pPr>
        <w:rPr>
          <w:rStyle w:val="StyleUnderline"/>
        </w:rPr>
      </w:pPr>
      <w:r w:rsidRPr="00DB4201">
        <w:rPr>
          <w:u w:val="single"/>
        </w:rPr>
        <w:t xml:space="preserve">But </w:t>
      </w:r>
      <w:r w:rsidRPr="00D77410">
        <w:rPr>
          <w:highlight w:val="cyan"/>
          <w:u w:val="single"/>
        </w:rPr>
        <w:t>a swift response may not be possible</w:t>
      </w:r>
      <w:r w:rsidRPr="00DB4201">
        <w:rPr>
          <w:u w:val="single"/>
        </w:rPr>
        <w:t>, in large part because of how shrunken the U.S. manufacturing base has become</w:t>
      </w:r>
      <w:r w:rsidRPr="00DB4201">
        <w:rPr>
          <w:sz w:val="16"/>
        </w:rPr>
        <w:t xml:space="preserve"> since the Cold War. All of a sudden, Washington is reckoning with the fact that so many parts and pieces of munitions, planes, and ships it needs are being manufactured overseas, including in China. Among the deficiencies: components of solid rocket motors, shell casings, machine tools, fuses and precursor elements to propellants and explosives, many of which are made in China and India. Beyond that, skilled labor is sorely lacking, and the learning curve is steep. </w:t>
      </w:r>
      <w:r w:rsidRPr="00D77410">
        <w:rPr>
          <w:rStyle w:val="StyleUnderline"/>
        </w:rPr>
        <w:t>The U.S. has slashed defense workers to a third of what they were in 1985 — a number that has remained flat — and seen some 17,000 companies leave the industry</w:t>
      </w:r>
      <w:r w:rsidRPr="00DB4201">
        <w:rPr>
          <w:sz w:val="16"/>
        </w:rPr>
        <w:t xml:space="preserve">, said David Norquist, president of the National Defense Industrial Association. And </w:t>
      </w:r>
      <w:r w:rsidRPr="00D77410">
        <w:rPr>
          <w:rStyle w:val="StyleUnderline"/>
        </w:rPr>
        <w:t>commercial companies are leery of the Pentagon’s tangle of rules and restrictions.</w:t>
      </w:r>
    </w:p>
    <w:p w:rsidR="001716B4" w:rsidRPr="00DB4201" w:rsidRDefault="001716B4" w:rsidP="001716B4">
      <w:pPr>
        <w:rPr>
          <w:sz w:val="16"/>
        </w:rPr>
      </w:pPr>
      <w:r w:rsidRPr="00DB4201">
        <w:rPr>
          <w:sz w:val="16"/>
        </w:rPr>
        <w:t xml:space="preserve">“Unfortunately, </w:t>
      </w:r>
      <w:r w:rsidRPr="00D77410">
        <w:rPr>
          <w:rStyle w:val="Emphasis"/>
        </w:rPr>
        <w:t>the more you dig under the hood the more problems you see</w:t>
      </w:r>
      <w:r w:rsidRPr="00DB4201">
        <w:rPr>
          <w:sz w:val="16"/>
        </w:rPr>
        <w:t xml:space="preserve">,” said a senior Democratic defense expert in the Senate who was granted anonymity because he was not allowed to speak on the record for his boss. “This is largely a function of the post-Cold War period being focused on efficiency. Since the Gulf War we came to expect too much from smart munitions. We haven’t needed stockpiles or found ourselves critically low on spare parts. </w:t>
      </w:r>
      <w:proofErr w:type="gramStart"/>
      <w:r w:rsidRPr="00DB4201">
        <w:rPr>
          <w:sz w:val="16"/>
        </w:rPr>
        <w:t>So</w:t>
      </w:r>
      <w:proofErr w:type="gramEnd"/>
      <w:r w:rsidRPr="00DB4201">
        <w:rPr>
          <w:sz w:val="16"/>
        </w:rPr>
        <w:t xml:space="preserve"> we’ve decreased the wiggle room.” At a military conference earlier this year, the Navy’s intelligence chief, Rear Adm. Mike Studeman, called the problem “China blindness,” saying: “It’s very unsettling to see how much the U.S. is not connecting the dots on our number one challenge.”</w:t>
      </w:r>
    </w:p>
    <w:p w:rsidR="001716B4" w:rsidRPr="00DB4201" w:rsidRDefault="001716B4" w:rsidP="001716B4">
      <w:pPr>
        <w:rPr>
          <w:sz w:val="16"/>
        </w:rPr>
      </w:pPr>
      <w:r w:rsidRPr="00DB4201">
        <w:rPr>
          <w:sz w:val="16"/>
        </w:rPr>
        <w:t xml:space="preserve">[IMAGE OMITTED] </w:t>
      </w:r>
    </w:p>
    <w:p w:rsidR="001716B4" w:rsidRPr="00DB4201" w:rsidRDefault="001716B4" w:rsidP="001716B4">
      <w:pPr>
        <w:rPr>
          <w:sz w:val="16"/>
        </w:rPr>
      </w:pPr>
      <w:r w:rsidRPr="00DB4201">
        <w:rPr>
          <w:sz w:val="16"/>
        </w:rPr>
        <w:t>“It’s very unsettling to see how much the U.S. is not connecting the dots on our number one challenge.”</w:t>
      </w:r>
    </w:p>
    <w:p w:rsidR="001716B4" w:rsidRPr="00DB4201" w:rsidRDefault="001716B4" w:rsidP="001716B4">
      <w:pPr>
        <w:rPr>
          <w:sz w:val="16"/>
        </w:rPr>
      </w:pPr>
      <w:r w:rsidRPr="00DB4201">
        <w:rPr>
          <w:sz w:val="16"/>
        </w:rPr>
        <w:t>Rear Adm. Mike Studeman, Navy intelligence chief</w:t>
      </w:r>
    </w:p>
    <w:p w:rsidR="001716B4" w:rsidRPr="00DB4201" w:rsidRDefault="001716B4" w:rsidP="001716B4">
      <w:pPr>
        <w:rPr>
          <w:sz w:val="16"/>
        </w:rPr>
      </w:pPr>
      <w:r w:rsidRPr="00DB4201">
        <w:rPr>
          <w:sz w:val="16"/>
        </w:rPr>
        <w:t>The administration’s response, including the fiscal 2024 defense authorization bill, was also delayed because of the protracted negotiations over Biden’s budget and the debt ceiling. Sen. Jack Reed, the Democratic chair of the Senate Armed Services Committee, had been planning to hold hearings on America’s defense industrial base, but put those plans off because of the time being devoted to budget and debt dickering.</w:t>
      </w:r>
    </w:p>
    <w:p w:rsidR="001716B4" w:rsidRPr="00DB4201" w:rsidRDefault="001716B4" w:rsidP="001716B4">
      <w:pPr>
        <w:rPr>
          <w:sz w:val="16"/>
        </w:rPr>
      </w:pPr>
      <w:r w:rsidRPr="00DB4201">
        <w:rPr>
          <w:sz w:val="16"/>
        </w:rPr>
        <w:t>The most urgent task is to manufacture and move massive numbers of missiles and other high-tech munitions to East Asia to shore up the U.S. deterrent against China, says Rep. Mike Gallagher (R-Wis.), chair of the Select Committee. What is most needed: far more Joint Air-to-Surface Standoff Missiles (JASSMs), Long Range Anti-Ship Missiles (LRASMs), Harpoon anti-ship missiles, Tomahawk cruise missiles and other munitions, Gallagher said.</w:t>
      </w:r>
    </w:p>
    <w:p w:rsidR="001716B4" w:rsidRPr="00DB4201" w:rsidRDefault="001716B4" w:rsidP="001716B4">
      <w:pPr>
        <w:rPr>
          <w:sz w:val="16"/>
        </w:rPr>
      </w:pPr>
      <w:r w:rsidRPr="00DB4201">
        <w:rPr>
          <w:sz w:val="16"/>
        </w:rPr>
        <w:t>“You need this to be prioritized at the SecDef [secretary of defense] level,” Gallagher told me in an interview in early May. But when Gallagher asked Defense Secretary Lloyd Austin questions about Taiwan’s defenses at a recent hearing, “he couldn’t really answer,” Gallagher said. “I asked Austin point blank, ‘What is your highest priority?’ and he responded with all this jargon about readiness levels.” Gallagher said the Pentagon should offer prime missile contractors such as Lockheed Martin a slew of new multi-year contracts.</w:t>
      </w:r>
    </w:p>
    <w:p w:rsidR="001716B4" w:rsidRPr="00DB4201" w:rsidRDefault="001716B4" w:rsidP="001716B4">
      <w:pPr>
        <w:rPr>
          <w:sz w:val="16"/>
        </w:rPr>
      </w:pPr>
      <w:r w:rsidRPr="00DB4201">
        <w:rPr>
          <w:sz w:val="16"/>
        </w:rPr>
        <w:t>The Pentagon declined to comment, but at a meeting of the Council on Foreign Relations on May 3, Under Secretary of Defense William LaPlante said the Biden administration and its allies in Europe and Asia were moving quickly to fill the gaps.</w:t>
      </w:r>
    </w:p>
    <w:p w:rsidR="001716B4" w:rsidRPr="00DB4201" w:rsidRDefault="001716B4" w:rsidP="001716B4">
      <w:pPr>
        <w:rPr>
          <w:sz w:val="16"/>
        </w:rPr>
      </w:pPr>
      <w:r w:rsidRPr="00DB4201">
        <w:rPr>
          <w:sz w:val="16"/>
        </w:rPr>
        <w:t>“We’re in the middle of a pivot, and that’s very exciting to see,” said LaPlante, who added that he just returned from a meeting of NATO and “all we’re talking about is our industrial base.” Biden’s proposed defense budget plans for the first time to procure missiles and other munitions with multi-year contracts, as is now done with planes and ships. LaPlante said the administration is beginning to deliver some large weapons systems to overseas allies in record time. New NATO member Finland, for example, got approval for 65 F-35 fighters only in February of 2020 and is slated to have the planes delivered next year.</w:t>
      </w:r>
    </w:p>
    <w:p w:rsidR="001716B4" w:rsidRPr="00DB4201" w:rsidRDefault="001716B4" w:rsidP="001716B4">
      <w:pPr>
        <w:rPr>
          <w:sz w:val="16"/>
        </w:rPr>
      </w:pPr>
      <w:r w:rsidRPr="00DB4201">
        <w:rPr>
          <w:sz w:val="16"/>
        </w:rPr>
        <w:t xml:space="preserve">[IMAGE OMITTED] </w:t>
      </w:r>
    </w:p>
    <w:p w:rsidR="001716B4" w:rsidRPr="00DB4201" w:rsidRDefault="001716B4" w:rsidP="001716B4">
      <w:pPr>
        <w:rPr>
          <w:sz w:val="16"/>
        </w:rPr>
      </w:pPr>
      <w:r w:rsidRPr="00DB4201">
        <w:rPr>
          <w:u w:val="single"/>
        </w:rPr>
        <w:t xml:space="preserve">Some </w:t>
      </w:r>
      <w:r w:rsidRPr="00D77410">
        <w:rPr>
          <w:highlight w:val="cyan"/>
          <w:u w:val="single"/>
        </w:rPr>
        <w:t>U.S.</w:t>
      </w:r>
      <w:r w:rsidRPr="00DB4201">
        <w:rPr>
          <w:u w:val="single"/>
        </w:rPr>
        <w:t xml:space="preserve"> intelligence and defense </w:t>
      </w:r>
      <w:r w:rsidRPr="00D77410">
        <w:rPr>
          <w:highlight w:val="cyan"/>
          <w:u w:val="single"/>
        </w:rPr>
        <w:t xml:space="preserve">officials fear that </w:t>
      </w:r>
      <w:r w:rsidRPr="00D77410">
        <w:rPr>
          <w:rStyle w:val="Emphasis"/>
          <w:highlight w:val="cyan"/>
        </w:rPr>
        <w:t>Beijing understands the deficiency in American readiness</w:t>
      </w:r>
      <w:r w:rsidRPr="00DB4201">
        <w:rPr>
          <w:u w:val="single"/>
        </w:rPr>
        <w:t xml:space="preserve"> all too well </w:t>
      </w:r>
      <w:r w:rsidRPr="00D77410">
        <w:rPr>
          <w:highlight w:val="cyan"/>
          <w:u w:val="single"/>
        </w:rPr>
        <w:t>and could</w:t>
      </w:r>
      <w:r w:rsidRPr="00DB4201">
        <w:rPr>
          <w:u w:val="single"/>
        </w:rPr>
        <w:t xml:space="preserve"> try to </w:t>
      </w:r>
      <w:r w:rsidRPr="00D77410">
        <w:rPr>
          <w:highlight w:val="cyan"/>
          <w:u w:val="single"/>
        </w:rPr>
        <w:t>exploit it by</w:t>
      </w:r>
      <w:r w:rsidRPr="00DB4201">
        <w:rPr>
          <w:u w:val="single"/>
        </w:rPr>
        <w:t xml:space="preserve"> </w:t>
      </w:r>
      <w:r w:rsidRPr="00D77410">
        <w:rPr>
          <w:highlight w:val="cyan"/>
          <w:u w:val="single"/>
        </w:rPr>
        <w:t>attacking</w:t>
      </w:r>
      <w:r w:rsidRPr="00DB4201">
        <w:rPr>
          <w:u w:val="single"/>
        </w:rPr>
        <w:t xml:space="preserve"> or blockading </w:t>
      </w:r>
      <w:r w:rsidRPr="00D77410">
        <w:rPr>
          <w:highlight w:val="cyan"/>
          <w:u w:val="single"/>
        </w:rPr>
        <w:t>Taiwan in the next few years</w:t>
      </w:r>
      <w:r w:rsidRPr="00DB4201">
        <w:rPr>
          <w:sz w:val="16"/>
        </w:rPr>
        <w:t xml:space="preserve">. Earlier this year, CIA Director Bill Burns said </w:t>
      </w:r>
      <w:r w:rsidRPr="00DB4201">
        <w:rPr>
          <w:u w:val="single"/>
        </w:rPr>
        <w:t>the U</w:t>
      </w:r>
      <w:r w:rsidRPr="00DB4201">
        <w:rPr>
          <w:sz w:val="16"/>
        </w:rPr>
        <w:t xml:space="preserve">nited </w:t>
      </w:r>
      <w:r w:rsidRPr="00DB4201">
        <w:rPr>
          <w:u w:val="single"/>
        </w:rPr>
        <w:t>S</w:t>
      </w:r>
      <w:r w:rsidRPr="00DB4201">
        <w:rPr>
          <w:sz w:val="16"/>
        </w:rPr>
        <w:t xml:space="preserve">tates </w:t>
      </w:r>
      <w:r w:rsidRPr="00DB4201">
        <w:rPr>
          <w:u w:val="single"/>
        </w:rPr>
        <w:t>believes that Chinese President</w:t>
      </w:r>
      <w:r w:rsidRPr="00DB4201">
        <w:rPr>
          <w:sz w:val="16"/>
        </w:rPr>
        <w:t xml:space="preserve"> </w:t>
      </w:r>
      <w:r w:rsidRPr="00D77410">
        <w:rPr>
          <w:rStyle w:val="Emphasis"/>
          <w:highlight w:val="cyan"/>
        </w:rPr>
        <w:t>Xi</w:t>
      </w:r>
      <w:r w:rsidRPr="00DB4201">
        <w:rPr>
          <w:rStyle w:val="Emphasis"/>
        </w:rPr>
        <w:t xml:space="preserve"> </w:t>
      </w:r>
      <w:r w:rsidRPr="00DB4201">
        <w:rPr>
          <w:u w:val="single"/>
        </w:rPr>
        <w:t xml:space="preserve">Jinping has </w:t>
      </w:r>
      <w:r w:rsidRPr="00D77410">
        <w:rPr>
          <w:highlight w:val="cyan"/>
          <w:u w:val="single"/>
        </w:rPr>
        <w:t>ordered his</w:t>
      </w:r>
      <w:r w:rsidRPr="00DB4201">
        <w:rPr>
          <w:u w:val="single"/>
        </w:rPr>
        <w:t xml:space="preserve"> </w:t>
      </w:r>
      <w:r w:rsidRPr="00D77410">
        <w:rPr>
          <w:highlight w:val="cyan"/>
          <w:u w:val="single"/>
        </w:rPr>
        <w:t xml:space="preserve">military to be </w:t>
      </w:r>
      <w:r w:rsidRPr="00D77410">
        <w:rPr>
          <w:rStyle w:val="Emphasis"/>
          <w:highlight w:val="cyan"/>
        </w:rPr>
        <w:t>ready to invade Taiwan by 2027</w:t>
      </w:r>
      <w:r w:rsidRPr="00DB4201">
        <w:rPr>
          <w:sz w:val="16"/>
        </w:rPr>
        <w:t xml:space="preserve">. This was so, Burns said, despite the likelihood that </w:t>
      </w:r>
      <w:proofErr w:type="gramStart"/>
      <w:r w:rsidRPr="00DB4201">
        <w:rPr>
          <w:sz w:val="16"/>
        </w:rPr>
        <w:t>Xi</w:t>
      </w:r>
      <w:proofErr w:type="gramEnd"/>
      <w:r w:rsidRPr="00DB4201">
        <w:rPr>
          <w:sz w:val="16"/>
        </w:rPr>
        <w:t xml:space="preserve"> was “surprised and unsettled” by the “very poor performance” of the Russian military in Ukraine.</w:t>
      </w:r>
    </w:p>
    <w:p w:rsidR="001716B4" w:rsidRPr="00DB4201" w:rsidRDefault="001716B4" w:rsidP="001716B4">
      <w:pPr>
        <w:rPr>
          <w:sz w:val="16"/>
        </w:rPr>
      </w:pPr>
      <w:r w:rsidRPr="00DB4201">
        <w:rPr>
          <w:sz w:val="16"/>
        </w:rPr>
        <w:t>In April, China’s military completed three days of large-scale combat exercises around Taiwan that rehearsed blockading the island and said in a statement it is “ready to fight … at any time to resolutely smash any form of ‘Taiwan independence’ and foreign interference attempts.” The actions followed U.S. pledges to arm up Taiwan and Taiwanese President Tsai Ing-wen’s diplomatically risky meeting on U.S. soil with U.S. House Speaker Kevin McCarthy. In recent months several Chinese fighter jets have buzzed American military aircraft over the South China sea. Barring a confrontation over Taiwan, however, Xi and other senior Chinese officials have said they do not want war with the United States. Relations between the two powers should not be a “zero-sum game where one side outcompetes or thrives at the expense of the other,” as Xi told Biden at their last bilateral meeting in Bali in November, according to a Chinese Foreign Ministry statement.</w:t>
      </w:r>
    </w:p>
    <w:p w:rsidR="001716B4" w:rsidRPr="00DB4201" w:rsidRDefault="001716B4" w:rsidP="001716B4">
      <w:pPr>
        <w:rPr>
          <w:sz w:val="16"/>
        </w:rPr>
      </w:pPr>
      <w:r w:rsidRPr="00DB4201">
        <w:rPr>
          <w:sz w:val="16"/>
        </w:rPr>
        <w:t xml:space="preserve">So far, </w:t>
      </w:r>
      <w:r w:rsidRPr="00DB4201">
        <w:rPr>
          <w:u w:val="single"/>
        </w:rPr>
        <w:t>China’s actions seem to be speaking louder than such words</w:t>
      </w:r>
      <w:r w:rsidRPr="00DB4201">
        <w:rPr>
          <w:sz w:val="16"/>
        </w:rPr>
        <w:t xml:space="preserve">. LaPlante conceded that </w:t>
      </w:r>
      <w:r w:rsidRPr="00D77410">
        <w:rPr>
          <w:rStyle w:val="StyleUnderline"/>
        </w:rPr>
        <w:t>fears Beijing is calculating it must act against Taiwan sooner than later are “a very valid concern</w:t>
      </w:r>
      <w:r w:rsidRPr="00DB4201">
        <w:rPr>
          <w:sz w:val="16"/>
        </w:rPr>
        <w:t>. It is always a question that is on everybody’s mind.” In an interview, LaPlante said that sense of urgency is why Biden has invoked the emergency Defense Production Act, enacted during the Korean War, to rebuild and expand the nation’s domestic hypersonic missile industry. This is a key area of Chinese advancement, and U.S. officials fear that Beijing seeks to use hypersonics to push U.S. ships and bases out of close range in the Asia-Pacific region.</w:t>
      </w:r>
    </w:p>
    <w:p w:rsidR="001716B4" w:rsidRDefault="001716B4" w:rsidP="001716B4">
      <w:pPr>
        <w:rPr>
          <w:sz w:val="16"/>
        </w:rPr>
      </w:pPr>
      <w:r w:rsidRPr="00DB4201">
        <w:rPr>
          <w:sz w:val="16"/>
        </w:rPr>
        <w:t>Many critics say it’s not enough. “</w:t>
      </w:r>
      <w:r w:rsidRPr="00D77410">
        <w:rPr>
          <w:rStyle w:val="StyleUnderline"/>
          <w:highlight w:val="cyan"/>
        </w:rPr>
        <w:t xml:space="preserve">We’re in a window of </w:t>
      </w:r>
      <w:r w:rsidRPr="00D77410">
        <w:rPr>
          <w:rStyle w:val="Emphasis"/>
          <w:highlight w:val="cyan"/>
        </w:rPr>
        <w:t>maximum danger</w:t>
      </w:r>
      <w:r w:rsidRPr="00DB4201">
        <w:rPr>
          <w:sz w:val="16"/>
        </w:rPr>
        <w:t>,” says Christian Brose, a former senior aide to the late Sen. John McCain, who for years was a lone voice in the wilderness warning against the Chinese and Russian buildup. “We could throw a trillion dollars a year at the defense budget now, and we’re not going to get a meaningful increase in traditional military capabilities in the next five years. They cannot be produced.”</w:t>
      </w:r>
    </w:p>
    <w:p w:rsidR="001716B4" w:rsidRPr="00DB4201" w:rsidRDefault="001716B4" w:rsidP="001716B4">
      <w:pPr>
        <w:rPr>
          <w:sz w:val="16"/>
        </w:rPr>
      </w:pPr>
    </w:p>
    <w:p w:rsidR="001716B4" w:rsidRDefault="001716B4" w:rsidP="001716B4">
      <w:pPr>
        <w:pStyle w:val="Heading4"/>
      </w:pPr>
      <w:r>
        <w:t xml:space="preserve">US-China war turns case – cyberattacks, disruption of supply chains, inflation, and increased unemployment. </w:t>
      </w:r>
    </w:p>
    <w:p w:rsidR="001716B4" w:rsidRPr="00023C43" w:rsidRDefault="001716B4" w:rsidP="001716B4">
      <w:pPr>
        <w:rPr>
          <w:rStyle w:val="Style13ptBold"/>
          <w:b w:val="0"/>
          <w:bCs w:val="0"/>
          <w:sz w:val="22"/>
        </w:rPr>
      </w:pPr>
      <w:r>
        <w:t xml:space="preserve">Ross </w:t>
      </w:r>
      <w:r>
        <w:rPr>
          <w:rStyle w:val="Style13ptBold"/>
        </w:rPr>
        <w:t xml:space="preserve">Babbage 23 – </w:t>
      </w:r>
      <w:r>
        <w:t xml:space="preserve">career strategic analyst and defense planner; </w:t>
      </w:r>
      <w:r w:rsidRPr="00023C43">
        <w:t>senior fellow at the Center for Strategic and Budgetary Assessments in Washington and the C.E.O. of Strategic Forum in Canberra, Australia</w:t>
      </w:r>
      <w:r>
        <w:t>. 3/2/2023, “</w:t>
      </w:r>
      <w:r w:rsidRPr="00023C43">
        <w:t xml:space="preserve">A War </w:t>
      </w:r>
      <w:proofErr w:type="gramStart"/>
      <w:r w:rsidRPr="00023C43">
        <w:t>With</w:t>
      </w:r>
      <w:proofErr w:type="gramEnd"/>
      <w:r w:rsidRPr="00023C43">
        <w:t xml:space="preserve"> China Would Be Unlike Anything Americans Faced Before</w:t>
      </w:r>
      <w:r>
        <w:t xml:space="preserve">”, </w:t>
      </w:r>
      <w:r w:rsidRPr="00023C43">
        <w:t>https://www.nytimes.com/2023/02/27/opinion/a-war-with-china-would-reach-deep-into-american-society.html//AN</w:t>
      </w:r>
      <w:r>
        <w:t xml:space="preserve"> </w:t>
      </w:r>
    </w:p>
    <w:p w:rsidR="001716B4" w:rsidRPr="00023C43" w:rsidRDefault="001716B4" w:rsidP="001716B4">
      <w:pPr>
        <w:rPr>
          <w:sz w:val="16"/>
        </w:rPr>
      </w:pPr>
      <w:r w:rsidRPr="00023C43">
        <w:rPr>
          <w:highlight w:val="cyan"/>
          <w:u w:val="single"/>
        </w:rPr>
        <w:t>A</w:t>
      </w:r>
      <w:r w:rsidRPr="0071685C">
        <w:rPr>
          <w:u w:val="single"/>
        </w:rPr>
        <w:t xml:space="preserve"> major </w:t>
      </w:r>
      <w:r w:rsidRPr="00023C43">
        <w:rPr>
          <w:highlight w:val="cyan"/>
          <w:u w:val="single"/>
        </w:rPr>
        <w:t>war</w:t>
      </w:r>
      <w:r w:rsidRPr="0071685C">
        <w:rPr>
          <w:u w:val="single"/>
        </w:rPr>
        <w:t xml:space="preserve"> in the Indo-Pacific </w:t>
      </w:r>
      <w:r w:rsidRPr="00023C43">
        <w:rPr>
          <w:highlight w:val="cyan"/>
          <w:u w:val="single"/>
        </w:rPr>
        <w:t>is</w:t>
      </w:r>
      <w:r w:rsidRPr="0071685C">
        <w:rPr>
          <w:u w:val="single"/>
        </w:rPr>
        <w:t xml:space="preserve"> probably </w:t>
      </w:r>
      <w:r w:rsidRPr="00023C43">
        <w:rPr>
          <w:highlight w:val="cyan"/>
          <w:u w:val="single"/>
        </w:rPr>
        <w:t xml:space="preserve">more likely now </w:t>
      </w:r>
      <w:r w:rsidRPr="00023C43">
        <w:rPr>
          <w:u w:val="single"/>
        </w:rPr>
        <w:t xml:space="preserve">than at any other time </w:t>
      </w:r>
      <w:r w:rsidRPr="00023C43">
        <w:rPr>
          <w:highlight w:val="cyan"/>
          <w:u w:val="single"/>
        </w:rPr>
        <w:t>since World War II</w:t>
      </w:r>
      <w:r w:rsidRPr="00023C43">
        <w:rPr>
          <w:sz w:val="16"/>
          <w:highlight w:val="cyan"/>
        </w:rPr>
        <w:t>.</w:t>
      </w:r>
    </w:p>
    <w:p w:rsidR="001716B4" w:rsidRPr="00023C43" w:rsidRDefault="001716B4" w:rsidP="001716B4">
      <w:pPr>
        <w:rPr>
          <w:sz w:val="16"/>
        </w:rPr>
      </w:pPr>
      <w:r w:rsidRPr="00023C43">
        <w:rPr>
          <w:rStyle w:val="Emphasis"/>
          <w:highlight w:val="cyan"/>
        </w:rPr>
        <w:t>The</w:t>
      </w:r>
      <w:r w:rsidRPr="00023C43">
        <w:rPr>
          <w:rStyle w:val="Emphasis"/>
        </w:rPr>
        <w:t xml:space="preserve"> most probable </w:t>
      </w:r>
      <w:r w:rsidRPr="00023C43">
        <w:rPr>
          <w:rStyle w:val="Emphasis"/>
          <w:highlight w:val="cyan"/>
        </w:rPr>
        <w:t>spark is a Chinese invasion of Taiwan</w:t>
      </w:r>
      <w:r w:rsidRPr="00023C43">
        <w:rPr>
          <w:sz w:val="16"/>
        </w:rPr>
        <w:t>. President Xi Jinping of China has said unifying Taiwan with mainland China “must be achieved.” His Communist Party regime has become sufficiently strong — militarily, economically and industrially — to take Taiwan and directly challenge the United States for regional supremacy.</w:t>
      </w:r>
    </w:p>
    <w:p w:rsidR="001716B4" w:rsidRPr="00023C43" w:rsidRDefault="001716B4" w:rsidP="001716B4">
      <w:pPr>
        <w:rPr>
          <w:sz w:val="16"/>
        </w:rPr>
      </w:pPr>
      <w:r w:rsidRPr="00023C43">
        <w:rPr>
          <w:sz w:val="16"/>
        </w:rPr>
        <w:t xml:space="preserve">The United States has vital strategic interests at stake. </w:t>
      </w:r>
      <w:r w:rsidRPr="0071685C">
        <w:rPr>
          <w:u w:val="single"/>
        </w:rPr>
        <w:t xml:space="preserve">A successful Chinese </w:t>
      </w:r>
      <w:r w:rsidRPr="00023C43">
        <w:rPr>
          <w:rStyle w:val="Emphasis"/>
          <w:highlight w:val="cyan"/>
        </w:rPr>
        <w:t>invasion</w:t>
      </w:r>
      <w:r w:rsidRPr="0071685C">
        <w:rPr>
          <w:u w:val="single"/>
        </w:rPr>
        <w:t xml:space="preserve"> of Taiwan</w:t>
      </w:r>
      <w:r w:rsidRPr="00023C43">
        <w:rPr>
          <w:sz w:val="16"/>
        </w:rPr>
        <w:t xml:space="preserve"> would punch a hole in the U.S. and allied chain of defenses in the region, seriously undermining America’s strategic position in the Western Pacific, and </w:t>
      </w:r>
      <w:r w:rsidRPr="00023C43">
        <w:rPr>
          <w:rStyle w:val="Emphasis"/>
          <w:highlight w:val="cyan"/>
        </w:rPr>
        <w:t>would</w:t>
      </w:r>
      <w:r w:rsidRPr="00023C43">
        <w:rPr>
          <w:rStyle w:val="Emphasis"/>
        </w:rPr>
        <w:t xml:space="preserve"> probably </w:t>
      </w:r>
      <w:r w:rsidRPr="00023C43">
        <w:rPr>
          <w:rStyle w:val="Emphasis"/>
          <w:highlight w:val="cyan"/>
        </w:rPr>
        <w:t>cut off U.S. access to world-leading semiconductors</w:t>
      </w:r>
      <w:r w:rsidRPr="00023C43">
        <w:rPr>
          <w:highlight w:val="cyan"/>
          <w:u w:val="single"/>
        </w:rPr>
        <w:t xml:space="preserve"> and other critical components</w:t>
      </w:r>
      <w:r w:rsidRPr="0071685C">
        <w:rPr>
          <w:u w:val="single"/>
        </w:rPr>
        <w:t xml:space="preserve"> manufactured in Taiwan</w:t>
      </w:r>
      <w:r w:rsidRPr="00023C43">
        <w:rPr>
          <w:sz w:val="16"/>
        </w:rPr>
        <w:t>. As president, Joe Biden has stated repeatedly that he would defend Taiwan.</w:t>
      </w:r>
    </w:p>
    <w:p w:rsidR="001716B4" w:rsidRPr="00023C43" w:rsidRDefault="001716B4" w:rsidP="001716B4">
      <w:pPr>
        <w:rPr>
          <w:sz w:val="16"/>
        </w:rPr>
      </w:pPr>
      <w:r w:rsidRPr="00023C43">
        <w:rPr>
          <w:sz w:val="16"/>
        </w:rPr>
        <w:t>But leaders in Washington also need to avoid stumbling carelessly into a war with China because it would be unlike anything ever faced by Americans. U.S. citizens have grown accustomed to sending their military off to fight far from home. But China is a different kind of foe — a military, economic and technological power capable of making a war felt in the American homeland.</w:t>
      </w:r>
    </w:p>
    <w:p w:rsidR="001716B4" w:rsidRPr="00023C43" w:rsidRDefault="001716B4" w:rsidP="001716B4">
      <w:pPr>
        <w:rPr>
          <w:sz w:val="16"/>
        </w:rPr>
      </w:pPr>
      <w:r w:rsidRPr="00023C43">
        <w:rPr>
          <w:sz w:val="16"/>
        </w:rPr>
        <w:t>As a career strategic analyst and defense planner, including for Australia’s Defense Department, I have spent decades studying how a war could start, how it would play out and the military and nonmilitary operations that China is prepared to conduct. I am convinced that the challenges facing the United States are serious, and its citizens need to become better aware of them.</w:t>
      </w:r>
    </w:p>
    <w:p w:rsidR="001716B4" w:rsidRPr="00023C43" w:rsidRDefault="001716B4" w:rsidP="001716B4">
      <w:pPr>
        <w:rPr>
          <w:sz w:val="16"/>
        </w:rPr>
      </w:pPr>
      <w:r w:rsidRPr="00040680">
        <w:rPr>
          <w:highlight w:val="cyan"/>
          <w:u w:val="single"/>
        </w:rPr>
        <w:t xml:space="preserve">The </w:t>
      </w:r>
      <w:r w:rsidRPr="00040680">
        <w:rPr>
          <w:rStyle w:val="Emphasis"/>
          <w:highlight w:val="cyan"/>
        </w:rPr>
        <w:t>military scenario alone is daunting</w:t>
      </w:r>
      <w:r w:rsidRPr="0071685C">
        <w:rPr>
          <w:u w:val="single"/>
        </w:rPr>
        <w:t xml:space="preserve">: </w:t>
      </w:r>
      <w:r w:rsidRPr="00040680">
        <w:rPr>
          <w:highlight w:val="cyan"/>
          <w:u w:val="single"/>
        </w:rPr>
        <w:t>China would</w:t>
      </w:r>
      <w:r w:rsidRPr="0071685C">
        <w:rPr>
          <w:u w:val="single"/>
        </w:rPr>
        <w:t xml:space="preserve"> probably </w:t>
      </w:r>
      <w:r w:rsidRPr="00040680">
        <w:rPr>
          <w:highlight w:val="cyan"/>
          <w:u w:val="single"/>
        </w:rPr>
        <w:t>launch a</w:t>
      </w:r>
      <w:r w:rsidRPr="0071685C">
        <w:rPr>
          <w:u w:val="single"/>
        </w:rPr>
        <w:t xml:space="preserve"> lightning </w:t>
      </w:r>
      <w:r w:rsidRPr="00040680">
        <w:rPr>
          <w:highlight w:val="cyan"/>
          <w:u w:val="single"/>
        </w:rPr>
        <w:t>air, sea and cyber assault to seize control</w:t>
      </w:r>
      <w:r w:rsidRPr="0071685C">
        <w:rPr>
          <w:u w:val="single"/>
        </w:rPr>
        <w:t xml:space="preserve"> of key strategic targets on Taiwan </w:t>
      </w:r>
      <w:r w:rsidRPr="00040680">
        <w:rPr>
          <w:highlight w:val="cyan"/>
          <w:u w:val="single"/>
        </w:rPr>
        <w:t>within hours</w:t>
      </w:r>
      <w:r w:rsidRPr="0071685C">
        <w:rPr>
          <w:u w:val="single"/>
        </w:rPr>
        <w:t>, before the United States and its allies could intervene</w:t>
      </w:r>
      <w:r w:rsidRPr="00023C43">
        <w:rPr>
          <w:sz w:val="16"/>
        </w:rPr>
        <w:t xml:space="preserve">. Taiwan is slightly bigger than the state of Maryland; if you recall how quickly Afghanistan and Kabul fell to the Taliban in 2021, you start to realize that </w:t>
      </w:r>
      <w:r w:rsidRPr="00040680">
        <w:rPr>
          <w:highlight w:val="cyan"/>
          <w:u w:val="single"/>
        </w:rPr>
        <w:t xml:space="preserve">the </w:t>
      </w:r>
      <w:r w:rsidRPr="00040680">
        <w:rPr>
          <w:rStyle w:val="Emphasis"/>
          <w:highlight w:val="cyan"/>
        </w:rPr>
        <w:t>takeover of Taiwan could happen</w:t>
      </w:r>
      <w:r w:rsidRPr="00023C43">
        <w:rPr>
          <w:rStyle w:val="Emphasis"/>
        </w:rPr>
        <w:t xml:space="preserve"> relatively </w:t>
      </w:r>
      <w:r w:rsidRPr="00040680">
        <w:rPr>
          <w:rStyle w:val="Emphasis"/>
          <w:highlight w:val="cyan"/>
        </w:rPr>
        <w:t>quickly</w:t>
      </w:r>
      <w:r w:rsidRPr="00023C43">
        <w:rPr>
          <w:sz w:val="16"/>
        </w:rPr>
        <w:t>. China also has more than 1,350 ballistic and cruise missiles poised to strike U.S. and allied forces in Japan, South Korea, the Philippines and American-held territories in the Western Pacific. Then there’s the sheer difficulty the United States would face waging war thousands of miles across the Pacific against an adversary that has the world’s largest navy and Asia’s biggest air force.</w:t>
      </w:r>
    </w:p>
    <w:p w:rsidR="001716B4" w:rsidRPr="00023C43" w:rsidRDefault="001716B4" w:rsidP="001716B4">
      <w:pPr>
        <w:rPr>
          <w:sz w:val="16"/>
        </w:rPr>
      </w:pPr>
      <w:r w:rsidRPr="00023C43">
        <w:rPr>
          <w:sz w:val="16"/>
        </w:rPr>
        <w:t xml:space="preserve">Despite this, </w:t>
      </w:r>
      <w:r w:rsidRPr="00040680">
        <w:rPr>
          <w:highlight w:val="cyan"/>
          <w:u w:val="single"/>
        </w:rPr>
        <w:t>U.S. military</w:t>
      </w:r>
      <w:r w:rsidRPr="0071685C">
        <w:rPr>
          <w:u w:val="single"/>
        </w:rPr>
        <w:t xml:space="preserve"> planners </w:t>
      </w:r>
      <w:r w:rsidRPr="00040680">
        <w:rPr>
          <w:highlight w:val="cyan"/>
          <w:u w:val="single"/>
        </w:rPr>
        <w:t xml:space="preserve">would prefer to fight a conventional war. But the Chinese are prepared to wage </w:t>
      </w:r>
      <w:r w:rsidRPr="00040680">
        <w:rPr>
          <w:u w:val="single"/>
        </w:rPr>
        <w:t xml:space="preserve">a much broader type of </w:t>
      </w:r>
      <w:r w:rsidRPr="00040680">
        <w:rPr>
          <w:highlight w:val="cyan"/>
          <w:u w:val="single"/>
        </w:rPr>
        <w:t>warfare that would reach deep into American society.</w:t>
      </w:r>
    </w:p>
    <w:p w:rsidR="001716B4" w:rsidRPr="00023C43" w:rsidRDefault="001716B4" w:rsidP="001716B4">
      <w:pPr>
        <w:rPr>
          <w:sz w:val="16"/>
        </w:rPr>
      </w:pPr>
      <w:r w:rsidRPr="00023C43">
        <w:rPr>
          <w:sz w:val="16"/>
        </w:rPr>
        <w:t xml:space="preserve">Over the past decade, </w:t>
      </w:r>
      <w:r w:rsidRPr="0071685C">
        <w:rPr>
          <w:u w:val="single"/>
        </w:rPr>
        <w:t>China has increasingly viewed the United States as mired in political and social crises</w:t>
      </w:r>
      <w:r w:rsidRPr="00023C43">
        <w:rPr>
          <w:sz w:val="16"/>
        </w:rPr>
        <w:t>. Mr. Xi, who likes to say that “the East is rising while the West is declining,” evidently feels that America’s greatest weakness is on its home front. And I believe he is ready to exploit this with a multipronged campaign to divide Americans and undermine and exhaust their will to engage in a prolonged conflict — what China’s military calls enemy disintegration.</w:t>
      </w:r>
    </w:p>
    <w:p w:rsidR="001716B4" w:rsidRPr="00023C43" w:rsidRDefault="001716B4" w:rsidP="001716B4">
      <w:pPr>
        <w:rPr>
          <w:sz w:val="16"/>
        </w:rPr>
      </w:pPr>
      <w:r w:rsidRPr="00023C43">
        <w:rPr>
          <w:sz w:val="16"/>
        </w:rPr>
        <w:t xml:space="preserve">Over the past two decades, </w:t>
      </w:r>
      <w:r w:rsidRPr="00040680">
        <w:rPr>
          <w:rStyle w:val="Emphasis"/>
          <w:highlight w:val="cyan"/>
        </w:rPr>
        <w:t>China has built formidable</w:t>
      </w:r>
      <w:r w:rsidRPr="00040680">
        <w:rPr>
          <w:highlight w:val="cyan"/>
          <w:u w:val="single"/>
        </w:rPr>
        <w:t xml:space="preserve"> political</w:t>
      </w:r>
      <w:r w:rsidRPr="0071685C">
        <w:rPr>
          <w:u w:val="single"/>
        </w:rPr>
        <w:t xml:space="preserve"> warfare </w:t>
      </w:r>
      <w:r w:rsidRPr="00040680">
        <w:rPr>
          <w:highlight w:val="cyan"/>
          <w:u w:val="single"/>
        </w:rPr>
        <w:t>and cyber</w:t>
      </w:r>
      <w:r w:rsidRPr="0071685C">
        <w:rPr>
          <w:u w:val="single"/>
        </w:rPr>
        <w:t xml:space="preserve"> warfare </w:t>
      </w:r>
      <w:r w:rsidRPr="00040680">
        <w:rPr>
          <w:rStyle w:val="Emphasis"/>
          <w:highlight w:val="cyan"/>
        </w:rPr>
        <w:t>capabilities</w:t>
      </w:r>
      <w:r w:rsidRPr="0071685C">
        <w:rPr>
          <w:u w:val="single"/>
        </w:rPr>
        <w:t xml:space="preserve"> designed </w:t>
      </w:r>
      <w:r w:rsidRPr="00040680">
        <w:rPr>
          <w:highlight w:val="cyan"/>
          <w:u w:val="single"/>
        </w:rPr>
        <w:t>to penetrate, manipulate and disrupt the U</w:t>
      </w:r>
      <w:r w:rsidRPr="0071685C">
        <w:rPr>
          <w:u w:val="single"/>
        </w:rPr>
        <w:t xml:space="preserve">nited </w:t>
      </w:r>
      <w:r w:rsidRPr="00040680">
        <w:rPr>
          <w:highlight w:val="cyan"/>
          <w:u w:val="single"/>
        </w:rPr>
        <w:t>S</w:t>
      </w:r>
      <w:r w:rsidRPr="0071685C">
        <w:rPr>
          <w:u w:val="single"/>
        </w:rPr>
        <w:t xml:space="preserve">tates and allied governments, </w:t>
      </w:r>
      <w:r w:rsidRPr="00FD4503">
        <w:rPr>
          <w:highlight w:val="cyan"/>
          <w:u w:val="single"/>
        </w:rPr>
        <w:t xml:space="preserve">media </w:t>
      </w:r>
      <w:r w:rsidRPr="00FD4503">
        <w:rPr>
          <w:u w:val="single"/>
        </w:rPr>
        <w:t xml:space="preserve">organizations, </w:t>
      </w:r>
      <w:r w:rsidRPr="00FD4503">
        <w:rPr>
          <w:highlight w:val="cyan"/>
          <w:u w:val="single"/>
        </w:rPr>
        <w:t xml:space="preserve">businesses and </w:t>
      </w:r>
      <w:r w:rsidRPr="00FD4503">
        <w:rPr>
          <w:u w:val="single"/>
        </w:rPr>
        <w:t xml:space="preserve">civil </w:t>
      </w:r>
      <w:r w:rsidRPr="00FD4503">
        <w:rPr>
          <w:highlight w:val="cyan"/>
          <w:u w:val="single"/>
        </w:rPr>
        <w:t>society</w:t>
      </w:r>
      <w:r w:rsidRPr="00023C43">
        <w:rPr>
          <w:sz w:val="16"/>
        </w:rPr>
        <w:t xml:space="preserve">. If war were to break out, </w:t>
      </w:r>
      <w:r w:rsidRPr="00FD4503">
        <w:rPr>
          <w:rStyle w:val="Emphasis"/>
          <w:highlight w:val="cyan"/>
        </w:rPr>
        <w:t>China can</w:t>
      </w:r>
      <w:r w:rsidRPr="0071685C">
        <w:rPr>
          <w:u w:val="single"/>
        </w:rPr>
        <w:t xml:space="preserve"> be expected to use this to </w:t>
      </w:r>
      <w:r w:rsidRPr="00FD4503">
        <w:rPr>
          <w:rStyle w:val="Emphasis"/>
          <w:highlight w:val="cyan"/>
        </w:rPr>
        <w:t>disrupt communications</w:t>
      </w:r>
      <w:r w:rsidRPr="0071685C">
        <w:rPr>
          <w:u w:val="single"/>
        </w:rPr>
        <w:t xml:space="preserve"> and spread fake news and other disinformation. The aim would be </w:t>
      </w:r>
      <w:r w:rsidRPr="00FD4503">
        <w:rPr>
          <w:highlight w:val="cyan"/>
          <w:u w:val="single"/>
        </w:rPr>
        <w:t>to</w:t>
      </w:r>
      <w:r w:rsidRPr="0071685C">
        <w:rPr>
          <w:u w:val="single"/>
        </w:rPr>
        <w:t xml:space="preserve"> foster confusion, division and distrust and </w:t>
      </w:r>
      <w:r w:rsidRPr="00FD4503">
        <w:rPr>
          <w:highlight w:val="cyan"/>
          <w:u w:val="single"/>
        </w:rPr>
        <w:t>hinder decision making</w:t>
      </w:r>
      <w:r w:rsidRPr="00023C43">
        <w:rPr>
          <w:sz w:val="16"/>
        </w:rPr>
        <w:t>. China might compound this with electronic and probably some physical attacks on satellites or related infrastructure.</w:t>
      </w:r>
    </w:p>
    <w:p w:rsidR="001716B4" w:rsidRPr="00023C43" w:rsidRDefault="001716B4" w:rsidP="001716B4">
      <w:pPr>
        <w:rPr>
          <w:sz w:val="16"/>
        </w:rPr>
      </w:pPr>
      <w:r w:rsidRPr="0071685C">
        <w:rPr>
          <w:u w:val="single"/>
        </w:rPr>
        <w:t xml:space="preserve">These operations would most likely be accompanied by </w:t>
      </w:r>
      <w:r w:rsidRPr="00FD4503">
        <w:rPr>
          <w:highlight w:val="cyan"/>
          <w:u w:val="single"/>
        </w:rPr>
        <w:t>cyber offensives</w:t>
      </w:r>
      <w:r w:rsidRPr="0071685C">
        <w:rPr>
          <w:u w:val="single"/>
        </w:rPr>
        <w:t xml:space="preserve"> to </w:t>
      </w:r>
      <w:r w:rsidRPr="00FD4503">
        <w:rPr>
          <w:highlight w:val="cyan"/>
          <w:u w:val="single"/>
        </w:rPr>
        <w:t>disrupt electricity, gas, water, transport, health care and other</w:t>
      </w:r>
      <w:r w:rsidRPr="0071685C">
        <w:rPr>
          <w:u w:val="single"/>
        </w:rPr>
        <w:t xml:space="preserve"> public </w:t>
      </w:r>
      <w:r w:rsidRPr="00FD4503">
        <w:rPr>
          <w:highlight w:val="cyan"/>
          <w:u w:val="single"/>
        </w:rPr>
        <w:t>services</w:t>
      </w:r>
      <w:r w:rsidRPr="00023C43">
        <w:rPr>
          <w:sz w:val="16"/>
        </w:rPr>
        <w:t xml:space="preserve">. </w:t>
      </w:r>
      <w:r w:rsidRPr="0071685C">
        <w:rPr>
          <w:u w:val="single"/>
        </w:rPr>
        <w:t>China has demonstrated its capabilities already, including in Taiwan</w:t>
      </w:r>
      <w:r w:rsidRPr="00023C43">
        <w:rPr>
          <w:sz w:val="16"/>
        </w:rPr>
        <w:t>, where it has waged disinformation campaigns, and in serious hacking incidents in the United States. Mr. Xi has championed China’s political warfare capabilities as a “magic weapon.”</w:t>
      </w:r>
    </w:p>
    <w:p w:rsidR="001716B4" w:rsidRDefault="001716B4" w:rsidP="001716B4">
      <w:pPr>
        <w:rPr>
          <w:u w:val="single"/>
        </w:rPr>
      </w:pPr>
      <w:r w:rsidRPr="00FD4503">
        <w:rPr>
          <w:rStyle w:val="Emphasis"/>
          <w:highlight w:val="cyan"/>
        </w:rPr>
        <w:t>China could</w:t>
      </w:r>
      <w:r w:rsidRPr="00023C43">
        <w:rPr>
          <w:rStyle w:val="Emphasis"/>
        </w:rPr>
        <w:t xml:space="preserve"> also </w:t>
      </w:r>
      <w:r w:rsidRPr="00FD4503">
        <w:rPr>
          <w:rStyle w:val="Emphasis"/>
          <w:highlight w:val="cyan"/>
        </w:rPr>
        <w:t>weaponize</w:t>
      </w:r>
      <w:r w:rsidRPr="00023C43">
        <w:rPr>
          <w:rStyle w:val="Emphasis"/>
        </w:rPr>
        <w:t xml:space="preserve"> its dominance of </w:t>
      </w:r>
      <w:r w:rsidRPr="00FD4503">
        <w:rPr>
          <w:rStyle w:val="Emphasis"/>
          <w:highlight w:val="cyan"/>
        </w:rPr>
        <w:t>supply chains</w:t>
      </w:r>
      <w:r w:rsidRPr="00023C43">
        <w:rPr>
          <w:rStyle w:val="Emphasis"/>
        </w:rPr>
        <w:t xml:space="preserve"> and shipping</w:t>
      </w:r>
      <w:r w:rsidRPr="00023C43">
        <w:rPr>
          <w:u w:val="single"/>
        </w:rPr>
        <w:t>. The impact on Americans would be profound.</w:t>
      </w:r>
    </w:p>
    <w:p w:rsidR="001716B4" w:rsidRPr="00023C43" w:rsidRDefault="001716B4" w:rsidP="001716B4">
      <w:pPr>
        <w:rPr>
          <w:sz w:val="16"/>
        </w:rPr>
      </w:pPr>
      <w:r w:rsidRPr="00FD4503">
        <w:rPr>
          <w:rStyle w:val="Emphasis"/>
          <w:highlight w:val="cyan"/>
        </w:rPr>
        <w:t>The U.S. economy is heavily dependent</w:t>
      </w:r>
      <w:r w:rsidRPr="00FD4503">
        <w:rPr>
          <w:highlight w:val="cyan"/>
          <w:u w:val="single"/>
        </w:rPr>
        <w:t xml:space="preserve"> on Chinese resources</w:t>
      </w:r>
      <w:r w:rsidRPr="00023C43">
        <w:rPr>
          <w:u w:val="single"/>
        </w:rPr>
        <w:t xml:space="preserve"> and manufactured goods</w:t>
      </w:r>
      <w:r w:rsidRPr="00023C43">
        <w:rPr>
          <w:sz w:val="16"/>
        </w:rPr>
        <w:t xml:space="preserve">, including many with military applications, and </w:t>
      </w:r>
      <w:r w:rsidRPr="00023C43">
        <w:rPr>
          <w:u w:val="single"/>
        </w:rPr>
        <w:t>American consumers rely on</w:t>
      </w:r>
      <w:r w:rsidRPr="00023C43">
        <w:rPr>
          <w:sz w:val="16"/>
        </w:rPr>
        <w:t xml:space="preserve"> moderately priced </w:t>
      </w:r>
      <w:r w:rsidRPr="00023C43">
        <w:rPr>
          <w:u w:val="single"/>
        </w:rPr>
        <w:t>Chinese-made imports</w:t>
      </w:r>
      <w:r w:rsidRPr="00023C43">
        <w:rPr>
          <w:sz w:val="16"/>
        </w:rPr>
        <w:t xml:space="preserve"> for everything from electronics to furniture to shoes. The bulk of these goods is transported aboard ships along sea lanes increasingly controlled by Chinese commercial interests that are ultimately answerable to China’s party-state. </w:t>
      </w:r>
      <w:r w:rsidRPr="00023C43">
        <w:rPr>
          <w:u w:val="single"/>
        </w:rPr>
        <w:t xml:space="preserve">A </w:t>
      </w:r>
      <w:r w:rsidRPr="00FD4503">
        <w:rPr>
          <w:highlight w:val="cyan"/>
          <w:u w:val="single"/>
        </w:rPr>
        <w:t>war would halt this trade</w:t>
      </w:r>
      <w:r w:rsidRPr="00023C43">
        <w:rPr>
          <w:sz w:val="16"/>
        </w:rPr>
        <w:t xml:space="preserve"> (as well as American and allied shipments to China).</w:t>
      </w:r>
    </w:p>
    <w:p w:rsidR="001716B4" w:rsidRPr="00023C43" w:rsidRDefault="001716B4" w:rsidP="001716B4">
      <w:pPr>
        <w:rPr>
          <w:sz w:val="16"/>
        </w:rPr>
      </w:pPr>
      <w:r w:rsidRPr="00FD4503">
        <w:rPr>
          <w:highlight w:val="cyan"/>
          <w:u w:val="single"/>
        </w:rPr>
        <w:t>U.S. supplies</w:t>
      </w:r>
      <w:r w:rsidRPr="00023C43">
        <w:rPr>
          <w:u w:val="single"/>
        </w:rPr>
        <w:t xml:space="preserve"> of many products </w:t>
      </w:r>
      <w:r w:rsidRPr="00FD4503">
        <w:rPr>
          <w:highlight w:val="cyan"/>
          <w:u w:val="single"/>
        </w:rPr>
        <w:t>could</w:t>
      </w:r>
      <w:r w:rsidRPr="00023C43">
        <w:rPr>
          <w:u w:val="single"/>
        </w:rPr>
        <w:t xml:space="preserve"> soon </w:t>
      </w:r>
      <w:r w:rsidRPr="00FD4503">
        <w:rPr>
          <w:highlight w:val="cyan"/>
          <w:u w:val="single"/>
        </w:rPr>
        <w:t>run low</w:t>
      </w:r>
      <w:r w:rsidRPr="00023C43">
        <w:rPr>
          <w:u w:val="single"/>
        </w:rPr>
        <w:t xml:space="preserve">, </w:t>
      </w:r>
      <w:r w:rsidRPr="00FD4503">
        <w:rPr>
          <w:highlight w:val="cyan"/>
          <w:u w:val="single"/>
        </w:rPr>
        <w:t>paralyzing</w:t>
      </w:r>
      <w:r w:rsidRPr="00023C43">
        <w:rPr>
          <w:u w:val="single"/>
        </w:rPr>
        <w:t xml:space="preserve"> a vast range of </w:t>
      </w:r>
      <w:r w:rsidRPr="00FD4503">
        <w:rPr>
          <w:highlight w:val="cyan"/>
          <w:u w:val="single"/>
        </w:rPr>
        <w:t>businesses</w:t>
      </w:r>
      <w:r w:rsidRPr="00023C43">
        <w:rPr>
          <w:sz w:val="16"/>
        </w:rPr>
        <w:t xml:space="preserve">. It could take months to restore trade, and emergency rationing of some items would be needed. </w:t>
      </w:r>
      <w:r w:rsidRPr="00FD4503">
        <w:rPr>
          <w:rStyle w:val="Emphasis"/>
          <w:highlight w:val="cyan"/>
        </w:rPr>
        <w:t>Inflation and unemployment would surge</w:t>
      </w:r>
      <w:r w:rsidRPr="00023C43">
        <w:rPr>
          <w:sz w:val="16"/>
        </w:rPr>
        <w:t>, especially in the period in which the economy is repurposed for the war effort, which might include some automobile manufacturers switching to building aircraft or food-processing companies converting to production of priority pharmaceuticals. Stock exchanges in the United States and other countries might temporarily halt trading because of the enormous economic uncertainties.</w:t>
      </w:r>
    </w:p>
    <w:p w:rsidR="001716B4" w:rsidRPr="00A44542" w:rsidRDefault="001716B4" w:rsidP="001716B4">
      <w:pPr>
        <w:rPr>
          <w:sz w:val="16"/>
        </w:rPr>
      </w:pPr>
      <w:r w:rsidRPr="00023C43">
        <w:rPr>
          <w:sz w:val="16"/>
        </w:rPr>
        <w:t>The United States might be forced to confront the shocking realization that the industrial muscle instrumental in victories like that in World War II — President Franklin Roosevelt’s concept of America as “the arsenal of democracy” — has withered and been surpassed by China.</w:t>
      </w:r>
    </w:p>
    <w:p w:rsidR="00D960C8" w:rsidRDefault="00D960C8" w:rsidP="00D960C8">
      <w:pPr>
        <w:pStyle w:val="Heading2"/>
      </w:pPr>
      <w:r>
        <w:t>Dollar Heg</w:t>
      </w:r>
    </w:p>
    <w:p w:rsidR="00D960C8" w:rsidRPr="00D9346B" w:rsidRDefault="00D960C8" w:rsidP="00D960C8">
      <w:pPr>
        <w:pStyle w:val="Heading4"/>
        <w:rPr>
          <w:rStyle w:val="Style13ptBold"/>
          <w:b/>
          <w:bCs w:val="0"/>
        </w:rPr>
      </w:pPr>
      <w:r>
        <w:rPr>
          <w:rStyle w:val="Style13ptBold"/>
          <w:b/>
        </w:rPr>
        <w:t>US dollar</w:t>
      </w:r>
      <w:r w:rsidRPr="00D9346B">
        <w:rPr>
          <w:rStyle w:val="Style13ptBold"/>
          <w:b/>
        </w:rPr>
        <w:t xml:space="preserve"> heg bad – skyrockets unemployment </w:t>
      </w:r>
      <w:r>
        <w:rPr>
          <w:rStyle w:val="Style13ptBold"/>
          <w:b/>
        </w:rPr>
        <w:t xml:space="preserve">and inequality </w:t>
      </w:r>
    </w:p>
    <w:p w:rsidR="00D960C8" w:rsidRPr="00003881" w:rsidRDefault="00D960C8" w:rsidP="00D960C8">
      <w:r w:rsidRPr="00684743">
        <w:t>Simon</w:t>
      </w:r>
      <w:r w:rsidRPr="00684743">
        <w:rPr>
          <w:rStyle w:val="Style13ptBold"/>
        </w:rPr>
        <w:t xml:space="preserve"> Tilford 20</w:t>
      </w:r>
      <w:r>
        <w:t xml:space="preserve"> - </w:t>
      </w:r>
      <w:r w:rsidRPr="00684743">
        <w:t>economist at the Forum for a New Econom</w:t>
      </w:r>
      <w:r>
        <w:t xml:space="preserve">y; and Hans Kundani- </w:t>
      </w:r>
      <w:r w:rsidRPr="00684743">
        <w:t>Senior Research Fellow at Chatham House, 7-28-2020, "It Is Time to Abandon Dollar Hegemony," Foreign Affairs, https://www.foreignaffairs.com/articles/americas/2020-07-28/it-time-abandon-dollar-hegemony</w:t>
      </w:r>
      <w:r>
        <w:t xml:space="preserve"> //nb </w:t>
      </w:r>
    </w:p>
    <w:p w:rsidR="00D960C8" w:rsidRPr="00003881" w:rsidRDefault="00D960C8" w:rsidP="00D960C8">
      <w:pPr>
        <w:rPr>
          <w:sz w:val="16"/>
        </w:rPr>
      </w:pPr>
      <w:r w:rsidRPr="00003881">
        <w:rPr>
          <w:sz w:val="16"/>
        </w:rPr>
        <w:t xml:space="preserve">In the 1960s, </w:t>
      </w:r>
      <w:r w:rsidRPr="00684743">
        <w:rPr>
          <w:u w:val="single"/>
        </w:rPr>
        <w:t xml:space="preserve">French Finance Minister Valéry Giscard d’Estaing complained that the </w:t>
      </w:r>
      <w:r w:rsidRPr="001F4D73">
        <w:rPr>
          <w:highlight w:val="cyan"/>
          <w:u w:val="single"/>
        </w:rPr>
        <w:t>dominance of the U.S. dollar</w:t>
      </w:r>
      <w:r w:rsidRPr="00684743">
        <w:rPr>
          <w:u w:val="single"/>
        </w:rPr>
        <w:t xml:space="preserve"> gave the United States an “exorbitant privilege” to borrow cheaply from the rest of the world</w:t>
      </w:r>
      <w:r w:rsidRPr="00003881">
        <w:rPr>
          <w:sz w:val="16"/>
        </w:rPr>
        <w:t xml:space="preserve"> and live beyond its means. U.S. allies and adversaries alike have often echoed the gripe since. But the exorbitant </w:t>
      </w:r>
      <w:r w:rsidRPr="00684743">
        <w:rPr>
          <w:u w:val="single"/>
        </w:rPr>
        <w:t>privilege also entails</w:t>
      </w:r>
      <w:r w:rsidRPr="00003881">
        <w:rPr>
          <w:sz w:val="16"/>
        </w:rPr>
        <w:t xml:space="preserve"> exorbitant </w:t>
      </w:r>
      <w:r w:rsidRPr="001F4D73">
        <w:rPr>
          <w:highlight w:val="cyan"/>
          <w:u w:val="single"/>
        </w:rPr>
        <w:t>burdens</w:t>
      </w:r>
      <w:r w:rsidRPr="00684743">
        <w:rPr>
          <w:u w:val="single"/>
        </w:rPr>
        <w:t xml:space="preserve"> that weigh on </w:t>
      </w:r>
      <w:r w:rsidRPr="001F4D73">
        <w:rPr>
          <w:highlight w:val="cyan"/>
          <w:u w:val="single"/>
        </w:rPr>
        <w:t>U.S. trade competitiveness and employment</w:t>
      </w:r>
      <w:r w:rsidRPr="00684743">
        <w:rPr>
          <w:u w:val="single"/>
        </w:rPr>
        <w:t xml:space="preserve"> and that are likely to grow heavier and more </w:t>
      </w:r>
      <w:r w:rsidRPr="001F4D73">
        <w:rPr>
          <w:highlight w:val="cyan"/>
          <w:u w:val="single"/>
        </w:rPr>
        <w:t>destabilizing</w:t>
      </w:r>
      <w:r w:rsidRPr="00684743">
        <w:rPr>
          <w:u w:val="single"/>
        </w:rPr>
        <w:t xml:space="preserve"> as </w:t>
      </w:r>
      <w:r w:rsidRPr="001F4D73">
        <w:rPr>
          <w:highlight w:val="cyan"/>
          <w:u w:val="single"/>
        </w:rPr>
        <w:t>the United States’</w:t>
      </w:r>
      <w:r w:rsidRPr="00684743">
        <w:rPr>
          <w:u w:val="single"/>
        </w:rPr>
        <w:t xml:space="preserve"> share of the global economy shrinks.</w:t>
      </w:r>
      <w:r w:rsidRPr="00003881">
        <w:rPr>
          <w:sz w:val="16"/>
        </w:rPr>
        <w:t xml:space="preserve"> The benefits of dollar primacy accrue mainly to financial institutions and big businesses, but the costs are generally borne by workers. </w:t>
      </w:r>
      <w:r w:rsidRPr="00684743">
        <w:rPr>
          <w:u w:val="single"/>
        </w:rPr>
        <w:t xml:space="preserve">For this reason, continued </w:t>
      </w:r>
      <w:r w:rsidRPr="001F4D73">
        <w:rPr>
          <w:highlight w:val="cyan"/>
          <w:u w:val="single"/>
        </w:rPr>
        <w:t>dollar hegemony</w:t>
      </w:r>
      <w:r w:rsidRPr="00684743">
        <w:rPr>
          <w:u w:val="single"/>
        </w:rPr>
        <w:t xml:space="preserve"> threatens to </w:t>
      </w:r>
      <w:r w:rsidRPr="001F4D73">
        <w:rPr>
          <w:highlight w:val="cyan"/>
          <w:u w:val="single"/>
        </w:rPr>
        <w:t>deepen inequality</w:t>
      </w:r>
      <w:r w:rsidRPr="00684743">
        <w:rPr>
          <w:u w:val="single"/>
        </w:rPr>
        <w:t xml:space="preserve"> as well as political polarization in the United States.</w:t>
      </w:r>
    </w:p>
    <w:p w:rsidR="00D960C8" w:rsidRDefault="00D960C8" w:rsidP="00D960C8"/>
    <w:p w:rsidR="00D960C8" w:rsidRPr="00684743" w:rsidRDefault="00D960C8" w:rsidP="00D960C8">
      <w:pPr>
        <w:rPr>
          <w:u w:val="single"/>
        </w:rPr>
      </w:pPr>
      <w:r w:rsidRPr="00003881">
        <w:rPr>
          <w:sz w:val="16"/>
        </w:rPr>
        <w:t xml:space="preserve">Dollar hegemony isn’t foreordained. For years, analysts have warned that </w:t>
      </w:r>
      <w:r w:rsidRPr="00684743">
        <w:rPr>
          <w:u w:val="single"/>
        </w:rPr>
        <w:t>China and other powers might decide to abandon the dollar and diversify their currency reserves for economic or strategic reasons</w:t>
      </w:r>
      <w:r w:rsidRPr="00003881">
        <w:rPr>
          <w:sz w:val="16"/>
        </w:rPr>
        <w:t>. To date, there is little reason to think that global demand for dollars is drying up. But there is another way the United States could lose its status as issuer of the world’s dominant reserve currency</w:t>
      </w:r>
      <w:r w:rsidRPr="00684743">
        <w:rPr>
          <w:u w:val="single"/>
        </w:rPr>
        <w:t xml:space="preserve">: it could voluntarily abandon dollar hegemony </w:t>
      </w:r>
      <w:r w:rsidRPr="001F4D73">
        <w:rPr>
          <w:highlight w:val="cyan"/>
          <w:u w:val="single"/>
        </w:rPr>
        <w:t>because the domestic economic and political costs have grown too high.</w:t>
      </w:r>
    </w:p>
    <w:p w:rsidR="00D960C8" w:rsidRDefault="00D960C8" w:rsidP="00D960C8"/>
    <w:p w:rsidR="00D960C8" w:rsidRPr="00003881" w:rsidRDefault="00D960C8" w:rsidP="00D960C8">
      <w:pPr>
        <w:rPr>
          <w:sz w:val="16"/>
        </w:rPr>
      </w:pPr>
      <w:r w:rsidRPr="00003881">
        <w:rPr>
          <w:sz w:val="16"/>
        </w:rPr>
        <w:t>The United States has already abandoned multilateral and security commitments during the administration of President Donald Trump—prompting international relations scholars to debate whether the country is abandoning hegemony in a broader strategic sense. The United States could abandon its commitment to dollar hegemony in a similar way: even if much of the rest of the world wants the United States to maintain the dollar’s role as a reserve currency—just as much of the world wants the United States to continue to provide security—</w:t>
      </w:r>
      <w:r w:rsidRPr="00684743">
        <w:rPr>
          <w:u w:val="single"/>
        </w:rPr>
        <w:t>Washington could decide that it can no longer afford to do so.</w:t>
      </w:r>
      <w:r w:rsidRPr="00003881">
        <w:rPr>
          <w:sz w:val="16"/>
        </w:rPr>
        <w:t xml:space="preserve"> It is an idea that has received surprisingly little discussion in policy circles, but it could benefit the United States and ultimately, the rest of the world.</w:t>
      </w:r>
    </w:p>
    <w:p w:rsidR="00D960C8" w:rsidRDefault="00D960C8" w:rsidP="00D960C8">
      <w:r>
        <w:t>THE PRICE OF DOLLAR DOMINANCE</w:t>
      </w:r>
    </w:p>
    <w:p w:rsidR="00D960C8" w:rsidRPr="00003881" w:rsidRDefault="00D960C8" w:rsidP="00D960C8">
      <w:pPr>
        <w:rPr>
          <w:sz w:val="16"/>
        </w:rPr>
      </w:pPr>
      <w:r w:rsidRPr="00003881">
        <w:rPr>
          <w:sz w:val="16"/>
        </w:rPr>
        <w:t xml:space="preserve">The dollar’s dominance stems from the demand for it around the world. </w:t>
      </w:r>
      <w:r w:rsidRPr="001F4D73">
        <w:rPr>
          <w:highlight w:val="cyan"/>
          <w:u w:val="single"/>
        </w:rPr>
        <w:t>Foreign capital</w:t>
      </w:r>
      <w:r w:rsidRPr="00684743">
        <w:rPr>
          <w:u w:val="single"/>
        </w:rPr>
        <w:t xml:space="preserve"> flows into the United States because it is a safe place to put money and because there are few other alternatives</w:t>
      </w:r>
      <w:r w:rsidRPr="00003881">
        <w:rPr>
          <w:sz w:val="16"/>
        </w:rPr>
        <w:t xml:space="preserve">. These capital inflows dwarf those needed to finance trade many times over, and they </w:t>
      </w:r>
      <w:r w:rsidRPr="001F4D73">
        <w:rPr>
          <w:highlight w:val="cyan"/>
          <w:u w:val="single"/>
        </w:rPr>
        <w:t>cause the United States to run a large current account deficit</w:t>
      </w:r>
      <w:r w:rsidRPr="00684743">
        <w:rPr>
          <w:u w:val="single"/>
        </w:rPr>
        <w:t>.</w:t>
      </w:r>
      <w:r w:rsidRPr="00003881">
        <w:rPr>
          <w:sz w:val="16"/>
        </w:rPr>
        <w:t xml:space="preserve"> In other words, the United States is not so much living beyond its means as accommodating the world’s excess capital. </w:t>
      </w:r>
    </w:p>
    <w:p w:rsidR="00D960C8" w:rsidRDefault="00D960C8" w:rsidP="00D960C8"/>
    <w:p w:rsidR="00D960C8" w:rsidRPr="00684743" w:rsidRDefault="00D960C8" w:rsidP="00D960C8">
      <w:pPr>
        <w:rPr>
          <w:u w:val="single"/>
        </w:rPr>
      </w:pPr>
      <w:r w:rsidRPr="001F4D73">
        <w:rPr>
          <w:highlight w:val="cyan"/>
          <w:u w:val="single"/>
        </w:rPr>
        <w:t>Dollar hegemony</w:t>
      </w:r>
      <w:r w:rsidRPr="00684743">
        <w:rPr>
          <w:u w:val="single"/>
        </w:rPr>
        <w:t xml:space="preserve"> </w:t>
      </w:r>
      <w:r w:rsidRPr="001F4D73">
        <w:rPr>
          <w:highlight w:val="cyan"/>
          <w:u w:val="single"/>
        </w:rPr>
        <w:t>also has domestic distributional consequences</w:t>
      </w:r>
      <w:r w:rsidRPr="00684743">
        <w:rPr>
          <w:u w:val="single"/>
        </w:rPr>
        <w:t>—</w:t>
      </w:r>
      <w:r w:rsidRPr="00003881">
        <w:rPr>
          <w:sz w:val="16"/>
        </w:rPr>
        <w:t xml:space="preserve">that is, it creates winners and losers within the United States. The main winners are </w:t>
      </w:r>
      <w:r w:rsidRPr="00684743">
        <w:rPr>
          <w:u w:val="single"/>
        </w:rPr>
        <w:t xml:space="preserve">the </w:t>
      </w:r>
      <w:r w:rsidRPr="001F4D73">
        <w:rPr>
          <w:highlight w:val="cyan"/>
          <w:u w:val="single"/>
        </w:rPr>
        <w:t>banks</w:t>
      </w:r>
      <w:r w:rsidRPr="00684743">
        <w:rPr>
          <w:u w:val="single"/>
        </w:rPr>
        <w:t xml:space="preserve"> </w:t>
      </w:r>
      <w:r w:rsidRPr="00003881">
        <w:rPr>
          <w:sz w:val="16"/>
        </w:rPr>
        <w:t>that</w:t>
      </w:r>
      <w:r w:rsidRPr="00684743">
        <w:rPr>
          <w:u w:val="single"/>
        </w:rPr>
        <w:t xml:space="preserve"> act as the intermediaries and recipients of the capital inflows and that </w:t>
      </w:r>
      <w:r w:rsidRPr="001F4D73">
        <w:rPr>
          <w:highlight w:val="cyan"/>
          <w:u w:val="single"/>
        </w:rPr>
        <w:t>exercise</w:t>
      </w:r>
      <w:r w:rsidRPr="00684743">
        <w:rPr>
          <w:u w:val="single"/>
        </w:rPr>
        <w:t xml:space="preserve"> </w:t>
      </w:r>
      <w:r w:rsidRPr="001F4D73">
        <w:rPr>
          <w:highlight w:val="cyan"/>
          <w:u w:val="single"/>
        </w:rPr>
        <w:t>excessive</w:t>
      </w:r>
      <w:r w:rsidRPr="00684743">
        <w:rPr>
          <w:u w:val="single"/>
        </w:rPr>
        <w:t xml:space="preserve"> </w:t>
      </w:r>
      <w:r w:rsidRPr="001F4D73">
        <w:rPr>
          <w:highlight w:val="cyan"/>
          <w:u w:val="single"/>
        </w:rPr>
        <w:t>influence</w:t>
      </w:r>
      <w:r w:rsidRPr="00684743">
        <w:rPr>
          <w:u w:val="single"/>
        </w:rPr>
        <w:t xml:space="preserve"> </w:t>
      </w:r>
      <w:r w:rsidRPr="001F4D73">
        <w:rPr>
          <w:highlight w:val="cyan"/>
          <w:u w:val="single"/>
        </w:rPr>
        <w:t>over U.S economic policy</w:t>
      </w:r>
      <w:r w:rsidRPr="00684743">
        <w:rPr>
          <w:u w:val="single"/>
        </w:rPr>
        <w:t>.</w:t>
      </w:r>
      <w:r w:rsidRPr="00003881">
        <w:rPr>
          <w:sz w:val="16"/>
        </w:rPr>
        <w:t xml:space="preserve"> The losers are the </w:t>
      </w:r>
      <w:r w:rsidRPr="00684743">
        <w:rPr>
          <w:u w:val="single"/>
        </w:rPr>
        <w:t xml:space="preserve">manufacturers and the </w:t>
      </w:r>
      <w:r w:rsidRPr="001F4D73">
        <w:rPr>
          <w:u w:val="single"/>
        </w:rPr>
        <w:t>workers</w:t>
      </w:r>
      <w:r w:rsidRPr="00684743">
        <w:rPr>
          <w:u w:val="single"/>
        </w:rPr>
        <w:t xml:space="preserve"> they employ.</w:t>
      </w:r>
      <w:r w:rsidRPr="00003881">
        <w:rPr>
          <w:sz w:val="16"/>
        </w:rPr>
        <w:t xml:space="preserve"> </w:t>
      </w:r>
      <w:r w:rsidRPr="001F4D73">
        <w:rPr>
          <w:highlight w:val="cyan"/>
          <w:u w:val="single"/>
        </w:rPr>
        <w:t>Demand</w:t>
      </w:r>
      <w:r w:rsidRPr="00684743">
        <w:rPr>
          <w:u w:val="single"/>
        </w:rPr>
        <w:t xml:space="preserve"> for the dollar </w:t>
      </w:r>
      <w:r w:rsidRPr="001F4D73">
        <w:rPr>
          <w:highlight w:val="cyan"/>
          <w:u w:val="single"/>
        </w:rPr>
        <w:t>pushes</w:t>
      </w:r>
      <w:r w:rsidRPr="00684743">
        <w:rPr>
          <w:u w:val="single"/>
        </w:rPr>
        <w:t xml:space="preserve"> </w:t>
      </w:r>
      <w:r w:rsidRPr="001F4D73">
        <w:rPr>
          <w:highlight w:val="cyan"/>
          <w:u w:val="single"/>
        </w:rPr>
        <w:t>up</w:t>
      </w:r>
      <w:r w:rsidRPr="00684743">
        <w:rPr>
          <w:u w:val="single"/>
        </w:rPr>
        <w:t xml:space="preserve"> its </w:t>
      </w:r>
      <w:r w:rsidRPr="001F4D73">
        <w:rPr>
          <w:highlight w:val="cyan"/>
          <w:u w:val="single"/>
        </w:rPr>
        <w:t>value</w:t>
      </w:r>
      <w:r w:rsidRPr="00684743">
        <w:rPr>
          <w:u w:val="single"/>
        </w:rPr>
        <w:t xml:space="preserve">, which </w:t>
      </w:r>
      <w:r w:rsidRPr="001F4D73">
        <w:rPr>
          <w:highlight w:val="cyan"/>
          <w:u w:val="single"/>
        </w:rPr>
        <w:t>makes</w:t>
      </w:r>
      <w:r w:rsidRPr="00684743">
        <w:rPr>
          <w:u w:val="single"/>
        </w:rPr>
        <w:t xml:space="preserve"> U.S. </w:t>
      </w:r>
      <w:r w:rsidRPr="001F4D73">
        <w:rPr>
          <w:highlight w:val="cyan"/>
          <w:u w:val="single"/>
        </w:rPr>
        <w:t>exports</w:t>
      </w:r>
      <w:r w:rsidRPr="00684743">
        <w:rPr>
          <w:u w:val="single"/>
        </w:rPr>
        <w:t xml:space="preserve"> </w:t>
      </w:r>
      <w:r w:rsidRPr="001F4D73">
        <w:rPr>
          <w:highlight w:val="cyan"/>
          <w:u w:val="single"/>
        </w:rPr>
        <w:t>more</w:t>
      </w:r>
      <w:r w:rsidRPr="00684743">
        <w:rPr>
          <w:u w:val="single"/>
        </w:rPr>
        <w:t xml:space="preserve"> </w:t>
      </w:r>
      <w:r w:rsidRPr="001F4D73">
        <w:rPr>
          <w:highlight w:val="cyan"/>
          <w:u w:val="single"/>
        </w:rPr>
        <w:t>expensive</w:t>
      </w:r>
      <w:r w:rsidRPr="00684743">
        <w:rPr>
          <w:u w:val="single"/>
        </w:rPr>
        <w:t xml:space="preserve"> and curtails demand for them abroad, </w:t>
      </w:r>
      <w:r w:rsidRPr="001F4D73">
        <w:rPr>
          <w:highlight w:val="cyan"/>
          <w:u w:val="single"/>
        </w:rPr>
        <w:t>thus</w:t>
      </w:r>
      <w:r w:rsidRPr="00684743">
        <w:rPr>
          <w:u w:val="single"/>
        </w:rPr>
        <w:t xml:space="preserve"> </w:t>
      </w:r>
      <w:r w:rsidRPr="001F4D73">
        <w:rPr>
          <w:highlight w:val="cyan"/>
          <w:u w:val="single"/>
        </w:rPr>
        <w:t>leading</w:t>
      </w:r>
      <w:r w:rsidRPr="00684743">
        <w:rPr>
          <w:u w:val="single"/>
        </w:rPr>
        <w:t xml:space="preserve"> </w:t>
      </w:r>
      <w:r w:rsidRPr="001F4D73">
        <w:rPr>
          <w:highlight w:val="cyan"/>
          <w:u w:val="single"/>
        </w:rPr>
        <w:t>to</w:t>
      </w:r>
      <w:r w:rsidRPr="00684743">
        <w:rPr>
          <w:u w:val="single"/>
        </w:rPr>
        <w:t xml:space="preserve"> </w:t>
      </w:r>
      <w:r w:rsidRPr="001F4D73">
        <w:rPr>
          <w:highlight w:val="cyan"/>
          <w:u w:val="single"/>
        </w:rPr>
        <w:t>earnings</w:t>
      </w:r>
      <w:r w:rsidRPr="00684743">
        <w:rPr>
          <w:u w:val="single"/>
        </w:rPr>
        <w:t xml:space="preserve"> </w:t>
      </w:r>
      <w:r w:rsidRPr="001F4D73">
        <w:rPr>
          <w:highlight w:val="cyan"/>
          <w:u w:val="single"/>
        </w:rPr>
        <w:t>and</w:t>
      </w:r>
      <w:r w:rsidRPr="00684743">
        <w:rPr>
          <w:u w:val="single"/>
        </w:rPr>
        <w:t xml:space="preserve"> </w:t>
      </w:r>
      <w:r w:rsidRPr="001F4D73">
        <w:rPr>
          <w:highlight w:val="cyan"/>
          <w:u w:val="single"/>
        </w:rPr>
        <w:t>job</w:t>
      </w:r>
      <w:r w:rsidRPr="00684743">
        <w:rPr>
          <w:u w:val="single"/>
        </w:rPr>
        <w:t xml:space="preserve"> </w:t>
      </w:r>
      <w:r w:rsidRPr="001F4D73">
        <w:rPr>
          <w:highlight w:val="cyan"/>
          <w:u w:val="single"/>
        </w:rPr>
        <w:t>losses</w:t>
      </w:r>
      <w:r w:rsidRPr="00684743">
        <w:rPr>
          <w:u w:val="single"/>
        </w:rPr>
        <w:t xml:space="preserve"> in </w:t>
      </w:r>
      <w:r w:rsidRPr="001F4D73">
        <w:rPr>
          <w:u w:val="single"/>
        </w:rPr>
        <w:t>manufacturing</w:t>
      </w:r>
      <w:r w:rsidRPr="001F4D73">
        <w:rPr>
          <w:highlight w:val="cyan"/>
          <w:u w:val="single"/>
        </w:rPr>
        <w:t>.</w:t>
      </w:r>
    </w:p>
    <w:p w:rsidR="00D960C8" w:rsidRDefault="00D960C8" w:rsidP="00D960C8"/>
    <w:p w:rsidR="00D960C8" w:rsidRPr="00003881" w:rsidRDefault="00D960C8" w:rsidP="00D960C8">
      <w:pPr>
        <w:rPr>
          <w:sz w:val="16"/>
        </w:rPr>
      </w:pPr>
      <w:r w:rsidRPr="00003881">
        <w:rPr>
          <w:sz w:val="16"/>
        </w:rPr>
        <w:t>The costs have been borne disproportionately by swing states in regions such as the Rust Belt—</w:t>
      </w:r>
      <w:r w:rsidRPr="001F4D73">
        <w:rPr>
          <w:u w:val="single"/>
        </w:rPr>
        <w:t xml:space="preserve">a consequence </w:t>
      </w:r>
      <w:r w:rsidRPr="001F4D73">
        <w:rPr>
          <w:highlight w:val="cyan"/>
          <w:u w:val="single"/>
        </w:rPr>
        <w:t>that</w:t>
      </w:r>
      <w:r w:rsidRPr="001F4D73">
        <w:rPr>
          <w:u w:val="single"/>
        </w:rPr>
        <w:t xml:space="preserve"> in turn </w:t>
      </w:r>
      <w:r w:rsidRPr="001F4D73">
        <w:rPr>
          <w:highlight w:val="cyan"/>
          <w:u w:val="single"/>
        </w:rPr>
        <w:t>has</w:t>
      </w:r>
      <w:r w:rsidRPr="001F4D73">
        <w:rPr>
          <w:u w:val="single"/>
        </w:rPr>
        <w:t xml:space="preserve"> </w:t>
      </w:r>
      <w:r w:rsidRPr="001F4D73">
        <w:rPr>
          <w:highlight w:val="cyan"/>
          <w:u w:val="single"/>
        </w:rPr>
        <w:t>deepened</w:t>
      </w:r>
      <w:r w:rsidRPr="001F4D73">
        <w:rPr>
          <w:u w:val="single"/>
        </w:rPr>
        <w:t xml:space="preserve"> </w:t>
      </w:r>
      <w:r w:rsidRPr="001F4D73">
        <w:rPr>
          <w:highlight w:val="cyan"/>
          <w:u w:val="single"/>
        </w:rPr>
        <w:t>socioeconomic</w:t>
      </w:r>
      <w:r w:rsidRPr="001F4D73">
        <w:rPr>
          <w:u w:val="single"/>
        </w:rPr>
        <w:t xml:space="preserve"> </w:t>
      </w:r>
      <w:r w:rsidRPr="001F4D73">
        <w:rPr>
          <w:highlight w:val="cyan"/>
          <w:u w:val="single"/>
        </w:rPr>
        <w:t>divisions and fueled political polarization</w:t>
      </w:r>
      <w:r w:rsidRPr="00003881">
        <w:rPr>
          <w:sz w:val="16"/>
        </w:rPr>
        <w:t xml:space="preserve">. </w:t>
      </w:r>
      <w:r w:rsidRPr="001F4D73">
        <w:rPr>
          <w:highlight w:val="cyan"/>
          <w:u w:val="single"/>
        </w:rPr>
        <w:t>Manufacturing</w:t>
      </w:r>
      <w:r w:rsidRPr="001F4D73">
        <w:rPr>
          <w:u w:val="single"/>
        </w:rPr>
        <w:t xml:space="preserve"> </w:t>
      </w:r>
      <w:r w:rsidRPr="001F4D73">
        <w:rPr>
          <w:highlight w:val="cyan"/>
          <w:u w:val="single"/>
        </w:rPr>
        <w:t>jobs</w:t>
      </w:r>
      <w:r w:rsidRPr="00003881">
        <w:rPr>
          <w:sz w:val="16"/>
        </w:rPr>
        <w:t xml:space="preserve"> that were once central to the economies of these regions </w:t>
      </w:r>
      <w:r w:rsidRPr="001F4D73">
        <w:rPr>
          <w:u w:val="single"/>
        </w:rPr>
        <w:t xml:space="preserve">have been </w:t>
      </w:r>
      <w:r w:rsidRPr="001F4D73">
        <w:rPr>
          <w:highlight w:val="cyan"/>
          <w:u w:val="single"/>
        </w:rPr>
        <w:t>offshored</w:t>
      </w:r>
      <w:r w:rsidRPr="00003881">
        <w:rPr>
          <w:sz w:val="16"/>
        </w:rPr>
        <w:t xml:space="preserve">, </w:t>
      </w:r>
      <w:r w:rsidRPr="001F4D73">
        <w:rPr>
          <w:highlight w:val="cyan"/>
          <w:u w:val="single"/>
        </w:rPr>
        <w:t>leaving</w:t>
      </w:r>
      <w:r w:rsidRPr="001F4D73">
        <w:rPr>
          <w:u w:val="single"/>
        </w:rPr>
        <w:t xml:space="preserve"> </w:t>
      </w:r>
      <w:r w:rsidRPr="001F4D73">
        <w:rPr>
          <w:highlight w:val="cyan"/>
          <w:u w:val="single"/>
        </w:rPr>
        <w:t>poverty</w:t>
      </w:r>
      <w:r w:rsidRPr="001F4D73">
        <w:rPr>
          <w:u w:val="single"/>
        </w:rPr>
        <w:t xml:space="preserve"> and resentment in their wake</w:t>
      </w:r>
      <w:r w:rsidRPr="00003881">
        <w:rPr>
          <w:sz w:val="16"/>
        </w:rPr>
        <w:t>. It is little surprise that many of the hardest-hit states voted for Trump in 2016.</w:t>
      </w:r>
    </w:p>
    <w:p w:rsidR="00D960C8" w:rsidRDefault="00D960C8" w:rsidP="00D960C8"/>
    <w:p w:rsidR="00D960C8" w:rsidRPr="00003881" w:rsidRDefault="00D960C8" w:rsidP="00D960C8">
      <w:pPr>
        <w:rPr>
          <w:sz w:val="16"/>
        </w:rPr>
      </w:pPr>
      <w:r w:rsidRPr="001F4D73">
        <w:rPr>
          <w:u w:val="single"/>
        </w:rPr>
        <w:t xml:space="preserve">The </w:t>
      </w:r>
      <w:r w:rsidRPr="00003881">
        <w:rPr>
          <w:highlight w:val="cyan"/>
          <w:u w:val="single"/>
        </w:rPr>
        <w:t>domestic</w:t>
      </w:r>
      <w:r w:rsidRPr="001F4D73">
        <w:rPr>
          <w:u w:val="single"/>
        </w:rPr>
        <w:t xml:space="preserve"> </w:t>
      </w:r>
      <w:r w:rsidRPr="00003881">
        <w:rPr>
          <w:highlight w:val="cyan"/>
          <w:u w:val="single"/>
        </w:rPr>
        <w:t>costs</w:t>
      </w:r>
      <w:r w:rsidRPr="001F4D73">
        <w:rPr>
          <w:u w:val="single"/>
        </w:rPr>
        <w:t xml:space="preserve"> of accommodating large capital flows </w:t>
      </w:r>
      <w:r w:rsidRPr="00003881">
        <w:rPr>
          <w:highlight w:val="cyan"/>
          <w:u w:val="single"/>
        </w:rPr>
        <w:t>are</w:t>
      </w:r>
      <w:r w:rsidRPr="001F4D73">
        <w:rPr>
          <w:u w:val="single"/>
        </w:rPr>
        <w:t xml:space="preserve"> </w:t>
      </w:r>
      <w:r w:rsidRPr="00003881">
        <w:rPr>
          <w:highlight w:val="cyan"/>
          <w:u w:val="single"/>
        </w:rPr>
        <w:t>likely</w:t>
      </w:r>
      <w:r w:rsidRPr="001F4D73">
        <w:rPr>
          <w:u w:val="single"/>
        </w:rPr>
        <w:t xml:space="preserve"> </w:t>
      </w:r>
      <w:r w:rsidRPr="00003881">
        <w:rPr>
          <w:highlight w:val="cyan"/>
          <w:u w:val="single"/>
        </w:rPr>
        <w:t>to</w:t>
      </w:r>
      <w:r w:rsidRPr="001F4D73">
        <w:rPr>
          <w:u w:val="single"/>
        </w:rPr>
        <w:t xml:space="preserve"> </w:t>
      </w:r>
      <w:r w:rsidRPr="00003881">
        <w:rPr>
          <w:highlight w:val="cyan"/>
          <w:u w:val="single"/>
        </w:rPr>
        <w:t>increase</w:t>
      </w:r>
      <w:r w:rsidRPr="001F4D73">
        <w:rPr>
          <w:u w:val="single"/>
        </w:rPr>
        <w:t xml:space="preserve"> and become more </w:t>
      </w:r>
      <w:r w:rsidRPr="00003881">
        <w:rPr>
          <w:highlight w:val="cyan"/>
          <w:u w:val="single"/>
        </w:rPr>
        <w:t>destabilizing</w:t>
      </w:r>
      <w:r w:rsidRPr="001F4D73">
        <w:rPr>
          <w:u w:val="single"/>
        </w:rPr>
        <w:t xml:space="preserve"> for </w:t>
      </w:r>
      <w:r w:rsidRPr="00003881">
        <w:rPr>
          <w:highlight w:val="cyan"/>
          <w:u w:val="single"/>
        </w:rPr>
        <w:t>the</w:t>
      </w:r>
      <w:r w:rsidRPr="001F4D73">
        <w:rPr>
          <w:u w:val="single"/>
        </w:rPr>
        <w:t xml:space="preserve"> </w:t>
      </w:r>
      <w:r w:rsidRPr="00003881">
        <w:rPr>
          <w:highlight w:val="cyan"/>
          <w:u w:val="single"/>
        </w:rPr>
        <w:t>United</w:t>
      </w:r>
      <w:r w:rsidRPr="001F4D73">
        <w:rPr>
          <w:u w:val="single"/>
        </w:rPr>
        <w:t xml:space="preserve"> </w:t>
      </w:r>
      <w:r w:rsidRPr="00003881">
        <w:rPr>
          <w:highlight w:val="cyan"/>
          <w:u w:val="single"/>
        </w:rPr>
        <w:t>States</w:t>
      </w:r>
      <w:r w:rsidRPr="001F4D73">
        <w:rPr>
          <w:u w:val="single"/>
        </w:rPr>
        <w:t xml:space="preserve"> in the future.</w:t>
      </w:r>
      <w:r w:rsidRPr="00003881">
        <w:rPr>
          <w:sz w:val="16"/>
        </w:rPr>
        <w:t xml:space="preserve"> As </w:t>
      </w:r>
      <w:r w:rsidRPr="001F4D73">
        <w:rPr>
          <w:u w:val="single"/>
        </w:rPr>
        <w:t>China</w:t>
      </w:r>
      <w:r w:rsidRPr="00003881">
        <w:rPr>
          <w:sz w:val="16"/>
        </w:rPr>
        <w:t xml:space="preserve"> and other emerging economies </w:t>
      </w:r>
      <w:r w:rsidRPr="001F4D73">
        <w:rPr>
          <w:u w:val="single"/>
        </w:rPr>
        <w:t>continue to grow and the United States’</w:t>
      </w:r>
      <w:r w:rsidRPr="00003881">
        <w:rPr>
          <w:sz w:val="16"/>
        </w:rPr>
        <w:t xml:space="preserve"> slice of the global </w:t>
      </w:r>
      <w:r w:rsidRPr="00003881">
        <w:rPr>
          <w:highlight w:val="cyan"/>
          <w:u w:val="single"/>
        </w:rPr>
        <w:t>economy</w:t>
      </w:r>
      <w:r w:rsidRPr="001F4D73">
        <w:rPr>
          <w:u w:val="single"/>
        </w:rPr>
        <w:t xml:space="preserve"> continues to shrink, capital inflows to the United States will grow relative to the size of the U.S.</w:t>
      </w:r>
      <w:r w:rsidRPr="00003881">
        <w:rPr>
          <w:sz w:val="16"/>
        </w:rPr>
        <w:t xml:space="preserve"> economy. This will amplify the distributional consequences of dollar hegemony, further benefiting U.S. financial intermediaries </w:t>
      </w:r>
      <w:r w:rsidRPr="001F4D73">
        <w:rPr>
          <w:u w:val="single"/>
        </w:rPr>
        <w:t>at the expense of the country’s industrial base</w:t>
      </w:r>
      <w:r w:rsidRPr="00003881">
        <w:rPr>
          <w:sz w:val="16"/>
        </w:rPr>
        <w:t>. It will likely also make U.S. politics even more fraught.</w:t>
      </w:r>
    </w:p>
    <w:p w:rsidR="00D960C8" w:rsidRDefault="00D960C8" w:rsidP="00D960C8"/>
    <w:p w:rsidR="00D960C8" w:rsidRPr="00D960C8" w:rsidRDefault="00D960C8" w:rsidP="00D960C8">
      <w:pPr>
        <w:rPr>
          <w:u w:val="single"/>
        </w:rPr>
      </w:pPr>
      <w:r w:rsidRPr="00003881">
        <w:rPr>
          <w:sz w:val="16"/>
        </w:rPr>
        <w:t xml:space="preserve">Given these mounting economic and political pressures, </w:t>
      </w:r>
      <w:r w:rsidRPr="001F4D73">
        <w:rPr>
          <w:u w:val="single"/>
        </w:rPr>
        <w:t xml:space="preserve">it will become </w:t>
      </w:r>
      <w:r w:rsidRPr="00003881">
        <w:rPr>
          <w:highlight w:val="cyan"/>
          <w:u w:val="single"/>
        </w:rPr>
        <w:t>increasingly</w:t>
      </w:r>
      <w:r w:rsidRPr="001F4D73">
        <w:rPr>
          <w:u w:val="single"/>
        </w:rPr>
        <w:t xml:space="preserve"> </w:t>
      </w:r>
      <w:r w:rsidRPr="00003881">
        <w:rPr>
          <w:highlight w:val="cyan"/>
          <w:u w:val="single"/>
        </w:rPr>
        <w:t>difficult</w:t>
      </w:r>
      <w:r w:rsidRPr="001F4D73">
        <w:rPr>
          <w:u w:val="single"/>
        </w:rPr>
        <w:t xml:space="preserve"> </w:t>
      </w:r>
      <w:r w:rsidRPr="00003881">
        <w:rPr>
          <w:highlight w:val="cyan"/>
          <w:u w:val="single"/>
        </w:rPr>
        <w:t>for</w:t>
      </w:r>
      <w:r w:rsidRPr="001F4D73">
        <w:rPr>
          <w:u w:val="single"/>
        </w:rPr>
        <w:t xml:space="preserve"> the United States to create </w:t>
      </w:r>
      <w:r w:rsidRPr="00003881">
        <w:rPr>
          <w:highlight w:val="cyan"/>
          <w:u w:val="single"/>
        </w:rPr>
        <w:t>more</w:t>
      </w:r>
      <w:r w:rsidRPr="001F4D73">
        <w:rPr>
          <w:u w:val="single"/>
        </w:rPr>
        <w:t xml:space="preserve"> </w:t>
      </w:r>
      <w:r w:rsidRPr="00003881">
        <w:rPr>
          <w:highlight w:val="cyan"/>
          <w:u w:val="single"/>
        </w:rPr>
        <w:t>balanced</w:t>
      </w:r>
      <w:r w:rsidRPr="001F4D73">
        <w:rPr>
          <w:u w:val="single"/>
        </w:rPr>
        <w:t xml:space="preserve"> </w:t>
      </w:r>
      <w:r w:rsidRPr="00003881">
        <w:rPr>
          <w:highlight w:val="cyan"/>
          <w:u w:val="single"/>
        </w:rPr>
        <w:t>and</w:t>
      </w:r>
      <w:r w:rsidRPr="001F4D73">
        <w:rPr>
          <w:u w:val="single"/>
        </w:rPr>
        <w:t xml:space="preserve"> </w:t>
      </w:r>
      <w:r w:rsidRPr="00003881">
        <w:rPr>
          <w:highlight w:val="cyan"/>
          <w:u w:val="single"/>
        </w:rPr>
        <w:t>equitable</w:t>
      </w:r>
      <w:r w:rsidRPr="001F4D73">
        <w:rPr>
          <w:u w:val="single"/>
        </w:rPr>
        <w:t xml:space="preserve"> </w:t>
      </w:r>
      <w:r w:rsidRPr="00003881">
        <w:rPr>
          <w:highlight w:val="cyan"/>
          <w:u w:val="single"/>
        </w:rPr>
        <w:t>grow</w:t>
      </w:r>
      <w:r w:rsidRPr="001F4D73">
        <w:rPr>
          <w:u w:val="single"/>
        </w:rPr>
        <w:t>th</w:t>
      </w:r>
      <w:r w:rsidRPr="00003881">
        <w:rPr>
          <w:sz w:val="16"/>
        </w:rPr>
        <w:t xml:space="preserve"> while remaining the destination of choice for the world’s excess capital, with the overvalued currency and deindustrialization this implies</w:t>
      </w:r>
      <w:r w:rsidRPr="001F4D73">
        <w:rPr>
          <w:u w:val="single"/>
        </w:rPr>
        <w:t>. At some po</w:t>
      </w:r>
      <w:r w:rsidRPr="00003881">
        <w:rPr>
          <w:u w:val="single"/>
        </w:rPr>
        <w:t>int, the United States</w:t>
      </w:r>
      <w:r w:rsidRPr="00003881">
        <w:rPr>
          <w:sz w:val="16"/>
        </w:rPr>
        <w:t xml:space="preserve"> </w:t>
      </w:r>
      <w:r w:rsidRPr="00003881">
        <w:rPr>
          <w:u w:val="single"/>
        </w:rPr>
        <w:t>may have</w:t>
      </w:r>
      <w:r w:rsidRPr="00003881">
        <w:rPr>
          <w:sz w:val="16"/>
        </w:rPr>
        <w:t xml:space="preserve"> little alternative but </w:t>
      </w:r>
      <w:r w:rsidRPr="00003881">
        <w:rPr>
          <w:u w:val="single"/>
        </w:rPr>
        <w:t>to</w:t>
      </w:r>
      <w:r w:rsidRPr="00003881">
        <w:rPr>
          <w:sz w:val="16"/>
        </w:rPr>
        <w:t xml:space="preserve"> limit capital imports in the interests of the broader economy—even if doing so means voluntarily </w:t>
      </w:r>
      <w:r w:rsidRPr="00003881">
        <w:rPr>
          <w:u w:val="single"/>
        </w:rPr>
        <w:t>giving up the dollar’s role as the world’s dominant reserve currency.</w:t>
      </w:r>
      <w:r>
        <w:rPr>
          <w:u w:val="single"/>
        </w:rPr>
        <w:t>\</w:t>
      </w:r>
    </w:p>
    <w:p w:rsidR="00D960C8" w:rsidRDefault="00D960C8" w:rsidP="00D960C8">
      <w:pPr>
        <w:pStyle w:val="Heading2"/>
      </w:pPr>
      <w:r>
        <w:t>LIO</w:t>
      </w:r>
    </w:p>
    <w:p w:rsidR="00D960C8" w:rsidRDefault="00D960C8" w:rsidP="00D960C8">
      <w:pPr>
        <w:pStyle w:val="Heading4"/>
      </w:pPr>
      <w:r>
        <w:t>LIO impossible in the world of US heg</w:t>
      </w:r>
    </w:p>
    <w:p w:rsidR="00D960C8" w:rsidRDefault="00D960C8" w:rsidP="00D960C8">
      <w:r>
        <w:t xml:space="preserve">Sam </w:t>
      </w:r>
      <w:r w:rsidRPr="00110BBC">
        <w:rPr>
          <w:rStyle w:val="Style13ptBold"/>
        </w:rPr>
        <w:t>Fraser 22</w:t>
      </w:r>
      <w:r>
        <w:t xml:space="preserve"> - </w:t>
      </w:r>
      <w:r w:rsidRPr="00110BBC">
        <w:t>researcher and senior communications associate at the Quincy Institute for Responsible Statecraft. He holds a B.A. in International Relations from Claremont McKenna College</w:t>
      </w:r>
      <w:r>
        <w:t xml:space="preserve">, 8/29/22, Repsonsible Statecraft, “Why US hegemony is incompatible with a “rules-based international order”, </w:t>
      </w:r>
      <w:hyperlink r:id="rId65" w:history="1">
        <w:r w:rsidRPr="00EC378F">
          <w:rPr>
            <w:rStyle w:val="Hyperlink"/>
          </w:rPr>
          <w:t>https://responsiblestatecraft.org/2022/08/29/why-us-hegemony-is-incompatible-with-a-rules-based-international-order/</w:t>
        </w:r>
      </w:hyperlink>
      <w:r>
        <w:t xml:space="preserve"> //nb </w:t>
      </w:r>
    </w:p>
    <w:p w:rsidR="00D960C8" w:rsidRDefault="00D960C8" w:rsidP="00D960C8"/>
    <w:p w:rsidR="00D960C8" w:rsidRPr="00110BBC" w:rsidRDefault="00D960C8" w:rsidP="00D960C8">
      <w:r w:rsidRPr="00110BBC">
        <w:t xml:space="preserve">Yet Spencer-Churchill’s argument is useful in that it draws out some important </w:t>
      </w:r>
      <w:r w:rsidRPr="00C978B1">
        <w:rPr>
          <w:highlight w:val="cyan"/>
          <w:u w:val="single"/>
        </w:rPr>
        <w:t>contradictions</w:t>
      </w:r>
      <w:r w:rsidRPr="0099426F">
        <w:rPr>
          <w:u w:val="single"/>
        </w:rPr>
        <w:t xml:space="preserve"> </w:t>
      </w:r>
      <w:r w:rsidRPr="00C978B1">
        <w:rPr>
          <w:highlight w:val="cyan"/>
          <w:u w:val="single"/>
        </w:rPr>
        <w:t>in</w:t>
      </w:r>
      <w:r w:rsidRPr="0099426F">
        <w:rPr>
          <w:u w:val="single"/>
        </w:rPr>
        <w:t xml:space="preserve"> the strategy of </w:t>
      </w:r>
      <w:r w:rsidRPr="00C978B1">
        <w:rPr>
          <w:highlight w:val="cyan"/>
          <w:u w:val="single"/>
        </w:rPr>
        <w:t>liberal</w:t>
      </w:r>
      <w:r w:rsidRPr="0099426F">
        <w:rPr>
          <w:u w:val="single"/>
        </w:rPr>
        <w:t xml:space="preserve"> </w:t>
      </w:r>
      <w:r w:rsidRPr="00C978B1">
        <w:rPr>
          <w:highlight w:val="cyan"/>
          <w:u w:val="single"/>
        </w:rPr>
        <w:t>hegemony</w:t>
      </w:r>
      <w:r w:rsidRPr="0099426F">
        <w:rPr>
          <w:u w:val="single"/>
        </w:rPr>
        <w:t xml:space="preserve"> </w:t>
      </w:r>
      <w:r w:rsidRPr="00C978B1">
        <w:rPr>
          <w:highlight w:val="cyan"/>
          <w:u w:val="single"/>
        </w:rPr>
        <w:t>that</w:t>
      </w:r>
      <w:r w:rsidRPr="0099426F">
        <w:rPr>
          <w:u w:val="single"/>
        </w:rPr>
        <w:t xml:space="preserve"> drives </w:t>
      </w:r>
      <w:r w:rsidRPr="00C978B1">
        <w:rPr>
          <w:highlight w:val="cyan"/>
          <w:u w:val="single"/>
        </w:rPr>
        <w:t>U.S</w:t>
      </w:r>
      <w:r w:rsidRPr="0099426F">
        <w:rPr>
          <w:u w:val="single"/>
        </w:rPr>
        <w:t xml:space="preserve">. </w:t>
      </w:r>
      <w:r w:rsidRPr="00C978B1">
        <w:rPr>
          <w:highlight w:val="cyan"/>
          <w:u w:val="single"/>
        </w:rPr>
        <w:t>foreign</w:t>
      </w:r>
      <w:r w:rsidRPr="0099426F">
        <w:rPr>
          <w:u w:val="single"/>
        </w:rPr>
        <w:t xml:space="preserve"> </w:t>
      </w:r>
      <w:r w:rsidRPr="00C978B1">
        <w:rPr>
          <w:highlight w:val="cyan"/>
          <w:u w:val="single"/>
        </w:rPr>
        <w:t xml:space="preserve">policy, </w:t>
      </w:r>
      <w:r w:rsidRPr="00C978B1">
        <w:rPr>
          <w:u w:val="single"/>
        </w:rPr>
        <w:t xml:space="preserve">and the </w:t>
      </w:r>
      <w:r w:rsidRPr="00C978B1">
        <w:rPr>
          <w:highlight w:val="cyan"/>
          <w:u w:val="single"/>
        </w:rPr>
        <w:t>“rules-based international order” it supposedly upholds.</w:t>
      </w:r>
    </w:p>
    <w:p w:rsidR="00D960C8" w:rsidRPr="00110BBC" w:rsidRDefault="00D960C8" w:rsidP="00D960C8">
      <w:r w:rsidRPr="00110BBC">
        <w:t xml:space="preserve">The piece begins with a brief recitation of the origins and importance of self-determination and state sovereignty to the international system. </w:t>
      </w:r>
      <w:r w:rsidRPr="0099426F">
        <w:rPr>
          <w:u w:val="single"/>
        </w:rPr>
        <w:t xml:space="preserve">This is immediately followed </w:t>
      </w:r>
      <w:r w:rsidRPr="00C978B1">
        <w:rPr>
          <w:highlight w:val="cyan"/>
          <w:u w:val="single"/>
        </w:rPr>
        <w:t>by a claim on behalf of the “coalition of democracies” to a right to violate these principles more or less at will.</w:t>
      </w:r>
    </w:p>
    <w:p w:rsidR="00D960C8" w:rsidRPr="00110BBC" w:rsidRDefault="00D960C8" w:rsidP="00D960C8">
      <w:r w:rsidRPr="00110BBC">
        <w:t>This coalition, Spencer-Churchill writes, has “legally and morally valid justifications for intervention in a foreign country” first, “when there is a dire security threat that emerges within its sphere of influence” and second, “because liberal democracies have an unprecedented understanding of the world population’s aspirations for human rights-based rule of law and innovation-based prosperity for middle-income countries.” The policies of liberal democracies, he asserts “are moving in concert with the broader direction of history.” The citation for this last statement is a link to a brief summary of Francis Fukuyama’s “End of History.”</w:t>
      </w:r>
    </w:p>
    <w:p w:rsidR="00D960C8" w:rsidRPr="00110BBC" w:rsidRDefault="00D960C8" w:rsidP="00D960C8">
      <w:r w:rsidRPr="00110BBC">
        <w:t>The first claim bears a notable resemblance to Russia’s justifications of its ongoing aggressive war against Ukraine. Such claims of “dire security threats” can be asserted by great powers with little evidence and no need for ratification by any third party, and, as Spencer-Churchill demonstrates, it is easy to gin up a grave security threat out of developments that pose </w:t>
      </w:r>
      <w:hyperlink r:id="rId66" w:history="1">
        <w:r w:rsidRPr="00110BBC">
          <w:rPr>
            <w:rStyle w:val="Hyperlink"/>
          </w:rPr>
          <w:t>no significant danger</w:t>
        </w:r>
      </w:hyperlink>
      <w:r w:rsidRPr="00110BBC">
        <w:t>.</w:t>
      </w:r>
    </w:p>
    <w:p w:rsidR="00D960C8" w:rsidRPr="00110BBC" w:rsidRDefault="00D960C8" w:rsidP="00D960C8">
      <w:r w:rsidRPr="00110BBC">
        <w:t>The second claim is even more striking. In essence, Spencer-Churchill argues that all peoples self-evidently desire liberal democratic capitalism, and therefore capitalist democracies like the United States have a right to deliver this system to them by force, whether asked for or not.</w:t>
      </w:r>
    </w:p>
    <w:p w:rsidR="00D960C8" w:rsidRPr="00110BBC" w:rsidRDefault="00D960C8" w:rsidP="00D960C8">
      <w:r w:rsidRPr="00110BBC">
        <w:t>This contention, of course, is nothing new. It has helped sell numerous U.S. military interventions since the Second World War and itself is only a refinement of the “civilizing missions” of earlier European imperialisms. Yet, in a year when the United States has rallied global opposition to Russia’s invasion of Ukraine in the name of upholding the rules-based international order, state sovereignty, and self-determination, the absurdity of Spencer-Churchill’s claims is shown in stark relief. </w:t>
      </w:r>
    </w:p>
    <w:p w:rsidR="00D960C8" w:rsidRPr="0099426F" w:rsidRDefault="00D960C8" w:rsidP="00D960C8">
      <w:pPr>
        <w:rPr>
          <w:u w:val="single"/>
        </w:rPr>
      </w:pPr>
      <w:r w:rsidRPr="00110BBC">
        <w:t xml:space="preserve">In Spencer-Churchill’s formulation, </w:t>
      </w:r>
      <w:r w:rsidRPr="0099426F">
        <w:rPr>
          <w:u w:val="single"/>
        </w:rPr>
        <w:t xml:space="preserve">the </w:t>
      </w:r>
      <w:r w:rsidRPr="00C978B1">
        <w:rPr>
          <w:highlight w:val="cyan"/>
          <w:u w:val="single"/>
        </w:rPr>
        <w:t>United</w:t>
      </w:r>
      <w:r w:rsidRPr="0099426F">
        <w:rPr>
          <w:u w:val="single"/>
        </w:rPr>
        <w:t xml:space="preserve"> </w:t>
      </w:r>
      <w:r w:rsidRPr="00C978B1">
        <w:rPr>
          <w:highlight w:val="cyan"/>
          <w:u w:val="single"/>
        </w:rPr>
        <w:t>States</w:t>
      </w:r>
      <w:r w:rsidRPr="0099426F">
        <w:rPr>
          <w:u w:val="single"/>
        </w:rPr>
        <w:t xml:space="preserve"> and its allies serve </w:t>
      </w:r>
      <w:r w:rsidRPr="00C978B1">
        <w:rPr>
          <w:highlight w:val="cyan"/>
          <w:u w:val="single"/>
        </w:rPr>
        <w:t>as</w:t>
      </w:r>
      <w:r w:rsidRPr="0099426F">
        <w:rPr>
          <w:u w:val="single"/>
        </w:rPr>
        <w:t xml:space="preserve"> </w:t>
      </w:r>
      <w:r w:rsidRPr="00C978B1">
        <w:rPr>
          <w:highlight w:val="cyan"/>
          <w:u w:val="single"/>
        </w:rPr>
        <w:t>the guarantors of a rules-based international order</w:t>
      </w:r>
      <w:r w:rsidRPr="0099426F">
        <w:rPr>
          <w:u w:val="single"/>
        </w:rPr>
        <w:t xml:space="preserve">, but also enjoy license to </w:t>
      </w:r>
      <w:r w:rsidRPr="00C978B1">
        <w:rPr>
          <w:highlight w:val="cyan"/>
          <w:u w:val="single"/>
        </w:rPr>
        <w:t>violate</w:t>
      </w:r>
      <w:r w:rsidRPr="0099426F">
        <w:rPr>
          <w:u w:val="single"/>
        </w:rPr>
        <w:t xml:space="preserve"> </w:t>
      </w:r>
      <w:r w:rsidRPr="00C978B1">
        <w:rPr>
          <w:highlight w:val="cyan"/>
          <w:u w:val="single"/>
        </w:rPr>
        <w:t>these</w:t>
      </w:r>
      <w:r w:rsidRPr="0099426F">
        <w:rPr>
          <w:u w:val="single"/>
        </w:rPr>
        <w:t xml:space="preserve"> </w:t>
      </w:r>
      <w:r w:rsidRPr="00C978B1">
        <w:rPr>
          <w:highlight w:val="cyan"/>
          <w:u w:val="single"/>
        </w:rPr>
        <w:t>rules</w:t>
      </w:r>
      <w:r w:rsidRPr="0099426F">
        <w:rPr>
          <w:u w:val="single"/>
        </w:rPr>
        <w:t xml:space="preserve"> under </w:t>
      </w:r>
      <w:r w:rsidRPr="00C978B1">
        <w:rPr>
          <w:u w:val="single"/>
        </w:rPr>
        <w:t>broad</w:t>
      </w:r>
      <w:r w:rsidRPr="0099426F">
        <w:rPr>
          <w:u w:val="single"/>
        </w:rPr>
        <w:t xml:space="preserve"> circumstances of their own determination.</w:t>
      </w:r>
      <w:r w:rsidRPr="00110BBC">
        <w:t xml:space="preserve"> While it is not often laid out so bluntly, this is largely how American foreign policy has operated for over seven decades. </w:t>
      </w:r>
      <w:r w:rsidRPr="0099426F">
        <w:rPr>
          <w:u w:val="single"/>
        </w:rPr>
        <w:t xml:space="preserve">The </w:t>
      </w:r>
      <w:r w:rsidRPr="00C978B1">
        <w:rPr>
          <w:highlight w:val="cyan"/>
          <w:u w:val="single"/>
        </w:rPr>
        <w:t>United</w:t>
      </w:r>
      <w:r w:rsidRPr="0099426F">
        <w:rPr>
          <w:u w:val="single"/>
        </w:rPr>
        <w:t xml:space="preserve"> </w:t>
      </w:r>
      <w:r w:rsidRPr="00C978B1">
        <w:rPr>
          <w:highlight w:val="cyan"/>
          <w:u w:val="single"/>
        </w:rPr>
        <w:t>States</w:t>
      </w:r>
      <w:r w:rsidRPr="0099426F">
        <w:rPr>
          <w:u w:val="single"/>
        </w:rPr>
        <w:t xml:space="preserve"> </w:t>
      </w:r>
      <w:r w:rsidRPr="00C978B1">
        <w:rPr>
          <w:u w:val="single"/>
        </w:rPr>
        <w:t>points</w:t>
      </w:r>
      <w:r w:rsidRPr="0099426F">
        <w:rPr>
          <w:u w:val="single"/>
        </w:rPr>
        <w:t xml:space="preserve"> to a </w:t>
      </w:r>
      <w:r w:rsidRPr="00C978B1">
        <w:rPr>
          <w:highlight w:val="cyan"/>
          <w:u w:val="single"/>
        </w:rPr>
        <w:t>liberal</w:t>
      </w:r>
      <w:r w:rsidRPr="0099426F">
        <w:rPr>
          <w:u w:val="single"/>
        </w:rPr>
        <w:t xml:space="preserve"> </w:t>
      </w:r>
      <w:r w:rsidRPr="00C978B1">
        <w:rPr>
          <w:highlight w:val="cyan"/>
          <w:u w:val="single"/>
        </w:rPr>
        <w:t>order</w:t>
      </w:r>
      <w:r w:rsidRPr="0099426F">
        <w:rPr>
          <w:u w:val="single"/>
        </w:rPr>
        <w:t xml:space="preserve"> as the </w:t>
      </w:r>
      <w:r w:rsidRPr="00C978B1">
        <w:rPr>
          <w:u w:val="single"/>
        </w:rPr>
        <w:t>justification</w:t>
      </w:r>
      <w:r w:rsidRPr="0099426F">
        <w:rPr>
          <w:u w:val="single"/>
        </w:rPr>
        <w:t xml:space="preserve"> </w:t>
      </w:r>
      <w:r w:rsidRPr="00C978B1">
        <w:rPr>
          <w:u w:val="single"/>
        </w:rPr>
        <w:t>for</w:t>
      </w:r>
      <w:r w:rsidRPr="0099426F">
        <w:rPr>
          <w:u w:val="single"/>
        </w:rPr>
        <w:t xml:space="preserve"> and result of its predominant military power and global influence, and will </w:t>
      </w:r>
      <w:r w:rsidRPr="00C978B1">
        <w:rPr>
          <w:highlight w:val="cyan"/>
          <w:u w:val="single"/>
        </w:rPr>
        <w:t>invoke</w:t>
      </w:r>
      <w:r w:rsidRPr="0099426F">
        <w:rPr>
          <w:u w:val="single"/>
        </w:rPr>
        <w:t xml:space="preserve"> that </w:t>
      </w:r>
      <w:r w:rsidRPr="00C978B1">
        <w:rPr>
          <w:highlight w:val="cyan"/>
          <w:u w:val="single"/>
        </w:rPr>
        <w:t>order in the face of other parties’ abuses, but will accept no restraints on its own freedom of action.</w:t>
      </w:r>
      <w:r w:rsidRPr="0099426F">
        <w:rPr>
          <w:u w:val="single"/>
        </w:rPr>
        <w:t> </w:t>
      </w:r>
    </w:p>
    <w:p w:rsidR="00D960C8" w:rsidRPr="00110BBC" w:rsidRDefault="00D960C8" w:rsidP="00D960C8">
      <w:r w:rsidRPr="00110BBC">
        <w:t xml:space="preserve">This is well demonstrated </w:t>
      </w:r>
      <w:r w:rsidRPr="00C978B1">
        <w:rPr>
          <w:highlight w:val="cyan"/>
        </w:rPr>
        <w:t xml:space="preserve">by </w:t>
      </w:r>
      <w:r w:rsidRPr="00C978B1">
        <w:rPr>
          <w:highlight w:val="cyan"/>
          <w:u w:val="single"/>
        </w:rPr>
        <w:t>Washington’s </w:t>
      </w:r>
      <w:hyperlink r:id="rId67" w:history="1">
        <w:r w:rsidRPr="00C978B1">
          <w:rPr>
            <w:rStyle w:val="Hyperlink"/>
            <w:highlight w:val="cyan"/>
          </w:rPr>
          <w:t>habitual rejection</w:t>
        </w:r>
      </w:hyperlink>
      <w:r w:rsidRPr="00C978B1">
        <w:rPr>
          <w:highlight w:val="cyan"/>
          <w:u w:val="single"/>
        </w:rPr>
        <w:t> of international treaties</w:t>
      </w:r>
      <w:r w:rsidRPr="00110BBC">
        <w:t xml:space="preserve"> produced by the United Nations system (the creation of which, of course, was led by the U.S. itself)</w:t>
      </w:r>
      <w:r w:rsidRPr="00C978B1">
        <w:rPr>
          <w:highlight w:val="cyan"/>
        </w:rPr>
        <w:t xml:space="preserve">. </w:t>
      </w:r>
      <w:r w:rsidRPr="00C978B1">
        <w:rPr>
          <w:highlight w:val="cyan"/>
          <w:u w:val="single"/>
        </w:rPr>
        <w:t>The U.S. will nonetheless </w:t>
      </w:r>
      <w:hyperlink r:id="rId68" w:history="1">
        <w:r w:rsidRPr="00C978B1">
          <w:rPr>
            <w:rStyle w:val="Hyperlink"/>
            <w:highlight w:val="cyan"/>
          </w:rPr>
          <w:t>wield</w:t>
        </w:r>
      </w:hyperlink>
      <w:r w:rsidRPr="00C978B1">
        <w:rPr>
          <w:highlight w:val="cyan"/>
          <w:u w:val="single"/>
        </w:rPr>
        <w:t> these treaties against the behavior of other nations,</w:t>
      </w:r>
      <w:r w:rsidRPr="0099426F">
        <w:rPr>
          <w:u w:val="single"/>
        </w:rPr>
        <w:t xml:space="preserve"> </w:t>
      </w:r>
      <w:r w:rsidRPr="00110BBC">
        <w:t>as it does with China’s maritime claims and the U.N. Convention on the Law of the Sea, which the United States has neither signed nor ratified. </w:t>
      </w:r>
    </w:p>
    <w:p w:rsidR="00D960C8" w:rsidRPr="00110BBC" w:rsidRDefault="00D960C8" w:rsidP="00D960C8">
      <w:r w:rsidRPr="00110BBC">
        <w:t>When proponents of liberal hegemony acknowledge this tension, some argue that it is necessary, even beneficial to the project of building a stable, liberal world order. The international system is anarchic and actors worse than the United States abound, ready to fill any power vacuum left vacant by Washington or its close allies. Such an order needs a powerful state to enforce it, and sometimes it may be necessary to </w:t>
      </w:r>
      <w:hyperlink r:id="rId69" w:history="1">
        <w:r w:rsidRPr="00110BBC">
          <w:rPr>
            <w:rStyle w:val="Hyperlink"/>
          </w:rPr>
          <w:t>bend or even break rules</w:t>
        </w:r>
      </w:hyperlink>
      <w:r w:rsidRPr="00110BBC">
        <w:t> in defense of higher principles.</w:t>
      </w:r>
    </w:p>
    <w:p w:rsidR="00D960C8" w:rsidRPr="00110BBC" w:rsidRDefault="00D960C8" w:rsidP="00D960C8">
      <w:r w:rsidRPr="00110BBC">
        <w:t>In a </w:t>
      </w:r>
      <w:hyperlink r:id="rId70" w:history="1">
        <w:r w:rsidRPr="00110BBC">
          <w:rPr>
            <w:rStyle w:val="Hyperlink"/>
          </w:rPr>
          <w:t>recent article</w:t>
        </w:r>
      </w:hyperlink>
      <w:r w:rsidRPr="00110BBC">
        <w:t> for The Atlantic, journalist Tom McTague made such a case, examining the “idea that convinces U.S. leaders that they never oppress, only liberate, and that their interventions can never be a threat to nearby powers, because America is not imperialist.” McTague recognizes that this – the notion that the U.S. is driven by universal values and acts in the universal interest – is both a “delusion” and “lies at the core of [the United States’] most costly foreign policy miscalculations.” Yet McTague asserts that this delusion is necessary to sustain America’s commitment to upholding global order and keeping more malicious powers at bay.</w:t>
      </w:r>
    </w:p>
    <w:p w:rsidR="00D960C8" w:rsidRPr="00110BBC" w:rsidRDefault="00D960C8" w:rsidP="00D960C8">
      <w:r w:rsidRPr="00110BBC">
        <w:t>Never mind that some of the heroic interventions McTague cites — like the Korean War — were in fact </w:t>
      </w:r>
      <w:hyperlink r:id="rId71" w:history="1">
        <w:r w:rsidRPr="00110BBC">
          <w:rPr>
            <w:rStyle w:val="Hyperlink"/>
          </w:rPr>
          <w:t>atrocity-ridden debacles</w:t>
        </w:r>
      </w:hyperlink>
      <w:r w:rsidRPr="00110BBC">
        <w:t xml:space="preserve"> that could not credibly be presented as defenses of democracy at the time they actually took place, his larger case is also unpersuasive. </w:t>
      </w:r>
      <w:r w:rsidRPr="00C978B1">
        <w:rPr>
          <w:u w:val="single"/>
        </w:rPr>
        <w:t xml:space="preserve">Outside of the U.S. and Europe, what he calls the “necessary </w:t>
      </w:r>
      <w:r w:rsidRPr="00B3495A">
        <w:rPr>
          <w:highlight w:val="cyan"/>
          <w:u w:val="single"/>
        </w:rPr>
        <w:t>myth</w:t>
      </w:r>
      <w:r w:rsidRPr="00C978B1">
        <w:rPr>
          <w:u w:val="single"/>
        </w:rPr>
        <w:t xml:space="preserve">” </w:t>
      </w:r>
      <w:r w:rsidRPr="00B3495A">
        <w:rPr>
          <w:highlight w:val="cyan"/>
          <w:u w:val="single"/>
        </w:rPr>
        <w:t>of</w:t>
      </w:r>
      <w:r w:rsidRPr="00C978B1">
        <w:rPr>
          <w:u w:val="single"/>
        </w:rPr>
        <w:t xml:space="preserve"> </w:t>
      </w:r>
      <w:r w:rsidRPr="00B3495A">
        <w:rPr>
          <w:highlight w:val="cyan"/>
          <w:u w:val="single"/>
        </w:rPr>
        <w:t>American</w:t>
      </w:r>
      <w:r w:rsidRPr="00C978B1">
        <w:rPr>
          <w:u w:val="single"/>
        </w:rPr>
        <w:t xml:space="preserve"> </w:t>
      </w:r>
      <w:r w:rsidRPr="00B3495A">
        <w:rPr>
          <w:highlight w:val="cyan"/>
          <w:u w:val="single"/>
        </w:rPr>
        <w:t>benevolence</w:t>
      </w:r>
      <w:r w:rsidRPr="00C978B1">
        <w:rPr>
          <w:u w:val="single"/>
        </w:rPr>
        <w:t xml:space="preserve"> has been </w:t>
      </w:r>
      <w:r w:rsidRPr="00B3495A">
        <w:rPr>
          <w:highlight w:val="cyan"/>
          <w:u w:val="single"/>
        </w:rPr>
        <w:t>hemorrhaging</w:t>
      </w:r>
      <w:r w:rsidRPr="00C978B1">
        <w:rPr>
          <w:u w:val="single"/>
        </w:rPr>
        <w:t xml:space="preserve"> </w:t>
      </w:r>
      <w:r w:rsidRPr="00B3495A">
        <w:rPr>
          <w:highlight w:val="cyan"/>
          <w:u w:val="single"/>
        </w:rPr>
        <w:t>credibility</w:t>
      </w:r>
      <w:r w:rsidRPr="00C978B1">
        <w:rPr>
          <w:u w:val="single"/>
        </w:rPr>
        <w:t>, and the hypocrisy at the heart of the liberal international order is not a means to its perpetuation, but rather to its steady undoing.</w:t>
      </w:r>
    </w:p>
    <w:p w:rsidR="00D960C8" w:rsidRPr="00110BBC" w:rsidRDefault="00D960C8" w:rsidP="00D960C8">
      <w:r w:rsidRPr="00B3495A">
        <w:rPr>
          <w:highlight w:val="cyan"/>
          <w:u w:val="single"/>
        </w:rPr>
        <w:t>Decades of lawless interventions</w:t>
      </w:r>
      <w:r w:rsidRPr="00C978B1">
        <w:rPr>
          <w:u w:val="single"/>
        </w:rPr>
        <w:t xml:space="preserve"> in the Middle Ea</w:t>
      </w:r>
      <w:r w:rsidRPr="00B3495A">
        <w:rPr>
          <w:highlight w:val="cyan"/>
          <w:u w:val="single"/>
        </w:rPr>
        <w:t>s</w:t>
      </w:r>
      <w:r w:rsidRPr="00C978B1">
        <w:rPr>
          <w:u w:val="single"/>
        </w:rPr>
        <w:t xml:space="preserve">t, Asia, Africa, and Latin America have </w:t>
      </w:r>
      <w:r w:rsidRPr="00B3495A">
        <w:rPr>
          <w:highlight w:val="cyan"/>
          <w:u w:val="single"/>
        </w:rPr>
        <w:t>left</w:t>
      </w:r>
      <w:r w:rsidRPr="00C978B1">
        <w:rPr>
          <w:u w:val="single"/>
        </w:rPr>
        <w:t> </w:t>
      </w:r>
      <w:r w:rsidRPr="00B3495A">
        <w:rPr>
          <w:highlight w:val="cyan"/>
          <w:u w:val="single"/>
        </w:rPr>
        <w:t>nations</w:t>
      </w:r>
      <w:r w:rsidRPr="00C978B1">
        <w:rPr>
          <w:u w:val="single"/>
        </w:rPr>
        <w:t xml:space="preserve"> of the Global South </w:t>
      </w:r>
      <w:hyperlink r:id="rId72" w:history="1">
        <w:r w:rsidRPr="00B3495A">
          <w:rPr>
            <w:rStyle w:val="Hyperlink"/>
            <w:highlight w:val="cyan"/>
          </w:rPr>
          <w:t>deeply and rightly skeptical</w:t>
        </w:r>
      </w:hyperlink>
      <w:r w:rsidRPr="00B3495A">
        <w:rPr>
          <w:highlight w:val="cyan"/>
          <w:u w:val="single"/>
        </w:rPr>
        <w:t> of the United Stat</w:t>
      </w:r>
      <w:r w:rsidRPr="00C978B1">
        <w:rPr>
          <w:u w:val="single"/>
        </w:rPr>
        <w:t>es as an upholder of international law.</w:t>
      </w:r>
      <w:r w:rsidRPr="00110BBC">
        <w:t xml:space="preserve"> Younger Americans </w:t>
      </w:r>
      <w:hyperlink r:id="rId73" w:history="1">
        <w:r w:rsidRPr="00110BBC">
          <w:rPr>
            <w:rStyle w:val="Hyperlink"/>
          </w:rPr>
          <w:t>increasingly reject</w:t>
        </w:r>
      </w:hyperlink>
      <w:r w:rsidRPr="00110BBC">
        <w:t> U.S. exceptionalism and global military dominance as well. </w:t>
      </w:r>
    </w:p>
    <w:p w:rsidR="00D960C8" w:rsidRPr="00C978B1" w:rsidRDefault="00D960C8" w:rsidP="00D960C8">
      <w:pPr>
        <w:rPr>
          <w:u w:val="single"/>
        </w:rPr>
      </w:pPr>
      <w:r w:rsidRPr="00C978B1">
        <w:rPr>
          <w:u w:val="single"/>
        </w:rPr>
        <w:t xml:space="preserve">As America’s relative power declines and we move toward an increasingly multipolar international system, the contradictions inherent in Washington’s version of the liberal order will become even harder to ignore. A </w:t>
      </w:r>
      <w:r w:rsidRPr="00B3495A">
        <w:rPr>
          <w:highlight w:val="cyan"/>
          <w:u w:val="single"/>
        </w:rPr>
        <w:t>United</w:t>
      </w:r>
      <w:r w:rsidRPr="00C978B1">
        <w:rPr>
          <w:u w:val="single"/>
        </w:rPr>
        <w:t xml:space="preserve"> </w:t>
      </w:r>
      <w:r w:rsidRPr="00B3495A">
        <w:rPr>
          <w:highlight w:val="cyan"/>
          <w:u w:val="single"/>
        </w:rPr>
        <w:t>States</w:t>
      </w:r>
      <w:r w:rsidRPr="00C978B1">
        <w:rPr>
          <w:u w:val="single"/>
        </w:rPr>
        <w:t xml:space="preserve"> that faces more and greater </w:t>
      </w:r>
      <w:r w:rsidRPr="00B3495A">
        <w:rPr>
          <w:highlight w:val="cyan"/>
          <w:u w:val="single"/>
        </w:rPr>
        <w:t>challenges</w:t>
      </w:r>
      <w:r w:rsidRPr="00C978B1">
        <w:rPr>
          <w:u w:val="single"/>
        </w:rPr>
        <w:t xml:space="preserve"> to its power </w:t>
      </w:r>
      <w:r w:rsidRPr="00B3495A">
        <w:rPr>
          <w:highlight w:val="cyan"/>
          <w:u w:val="single"/>
        </w:rPr>
        <w:t>will</w:t>
      </w:r>
      <w:r w:rsidRPr="00C978B1">
        <w:rPr>
          <w:u w:val="single"/>
        </w:rPr>
        <w:t xml:space="preserve"> likely turn to </w:t>
      </w:r>
      <w:r w:rsidRPr="00B3495A">
        <w:rPr>
          <w:highlight w:val="cyan"/>
          <w:u w:val="single"/>
        </w:rPr>
        <w:t>increasingly</w:t>
      </w:r>
      <w:r w:rsidRPr="00C978B1">
        <w:rPr>
          <w:u w:val="single"/>
        </w:rPr>
        <w:t xml:space="preserve"> coercive means to defend that power, </w:t>
      </w:r>
      <w:r w:rsidRPr="00B3495A">
        <w:rPr>
          <w:highlight w:val="cyan"/>
          <w:u w:val="single"/>
        </w:rPr>
        <w:t>rendering</w:t>
      </w:r>
      <w:r w:rsidRPr="00C978B1">
        <w:rPr>
          <w:u w:val="single"/>
        </w:rPr>
        <w:t xml:space="preserve"> its </w:t>
      </w:r>
      <w:r w:rsidRPr="00B3495A">
        <w:rPr>
          <w:highlight w:val="cyan"/>
          <w:u w:val="single"/>
        </w:rPr>
        <w:t>“liberal</w:t>
      </w:r>
      <w:r w:rsidRPr="00C978B1">
        <w:rPr>
          <w:u w:val="single"/>
        </w:rPr>
        <w:t xml:space="preserve">” </w:t>
      </w:r>
      <w:r w:rsidRPr="00B3495A">
        <w:rPr>
          <w:highlight w:val="cyan"/>
          <w:u w:val="single"/>
        </w:rPr>
        <w:t>guise</w:t>
      </w:r>
      <w:r w:rsidRPr="00C978B1">
        <w:rPr>
          <w:u w:val="single"/>
        </w:rPr>
        <w:t xml:space="preserve"> </w:t>
      </w:r>
      <w:r w:rsidRPr="00B3495A">
        <w:rPr>
          <w:highlight w:val="cyan"/>
          <w:u w:val="single"/>
        </w:rPr>
        <w:t>increasingly</w:t>
      </w:r>
      <w:r w:rsidRPr="00C978B1">
        <w:rPr>
          <w:u w:val="single"/>
        </w:rPr>
        <w:t xml:space="preserve"> </w:t>
      </w:r>
      <w:r w:rsidRPr="00B3495A">
        <w:rPr>
          <w:highlight w:val="cyan"/>
          <w:u w:val="single"/>
        </w:rPr>
        <w:t>threadbare</w:t>
      </w:r>
      <w:r w:rsidRPr="00C978B1">
        <w:rPr>
          <w:u w:val="single"/>
        </w:rPr>
        <w:t>. </w:t>
      </w:r>
    </w:p>
    <w:p w:rsidR="00D960C8" w:rsidRPr="00C978B1" w:rsidRDefault="00D960C8" w:rsidP="00D960C8">
      <w:pPr>
        <w:rPr>
          <w:u w:val="single"/>
        </w:rPr>
      </w:pPr>
      <w:r w:rsidRPr="00110BBC">
        <w:t xml:space="preserve">It is clear that, going forward, the laudable goal of creating a </w:t>
      </w:r>
      <w:r w:rsidRPr="00B3495A">
        <w:rPr>
          <w:highlight w:val="cyan"/>
          <w:u w:val="single"/>
        </w:rPr>
        <w:t>global</w:t>
      </w:r>
      <w:r w:rsidRPr="00C978B1">
        <w:rPr>
          <w:u w:val="single"/>
        </w:rPr>
        <w:t xml:space="preserve"> </w:t>
      </w:r>
      <w:r w:rsidRPr="00B3495A">
        <w:rPr>
          <w:highlight w:val="cyan"/>
          <w:u w:val="single"/>
        </w:rPr>
        <w:t>order</w:t>
      </w:r>
      <w:r w:rsidRPr="00C978B1">
        <w:rPr>
          <w:u w:val="single"/>
        </w:rPr>
        <w:t xml:space="preserve"> based on international law</w:t>
      </w:r>
      <w:r w:rsidRPr="00110BBC">
        <w:t xml:space="preserve"> and mutually agreeable rules of </w:t>
      </w:r>
      <w:r w:rsidRPr="00B3495A">
        <w:t xml:space="preserve">conduct </w:t>
      </w:r>
      <w:r w:rsidRPr="00B3495A">
        <w:rPr>
          <w:highlight w:val="cyan"/>
          <w:u w:val="single"/>
        </w:rPr>
        <w:t>is incompatible with U.S. hegemony</w:t>
      </w:r>
      <w:r w:rsidRPr="00110BBC">
        <w:t xml:space="preserve"> — or for that matter, the hypothetical hegemony of any other power. Any state possessing a preponderance of </w:t>
      </w:r>
      <w:r w:rsidRPr="00C978B1">
        <w:rPr>
          <w:u w:val="single"/>
        </w:rPr>
        <w:t>power will, as the U.S. has,</w:t>
      </w:r>
      <w:r w:rsidRPr="00110BBC">
        <w:t xml:space="preserve"> reject external restraints on that power. Any “</w:t>
      </w:r>
      <w:r w:rsidRPr="00C978B1">
        <w:rPr>
          <w:u w:val="single"/>
        </w:rPr>
        <w:t>rules-based order”</w:t>
      </w:r>
      <w:r w:rsidRPr="00110BBC">
        <w:t xml:space="preserve"> </w:t>
      </w:r>
      <w:r w:rsidRPr="00C978B1">
        <w:rPr>
          <w:u w:val="single"/>
        </w:rPr>
        <w:t>put forward</w:t>
      </w:r>
      <w:r w:rsidRPr="00110BBC">
        <w:t xml:space="preserve"> by a hegemon </w:t>
      </w:r>
      <w:r w:rsidRPr="00C978B1">
        <w:rPr>
          <w:u w:val="single"/>
        </w:rPr>
        <w:t>will be wielded in service of hegemony, not the other way around.</w:t>
      </w:r>
    </w:p>
    <w:p w:rsidR="00D960C8" w:rsidRDefault="00D960C8" w:rsidP="00D960C8">
      <w:pPr>
        <w:rPr>
          <w:color w:val="FF0000"/>
        </w:rPr>
      </w:pPr>
    </w:p>
    <w:p w:rsidR="00D960C8" w:rsidRDefault="00D960C8" w:rsidP="00D960C8">
      <w:pPr>
        <w:pStyle w:val="Heading4"/>
      </w:pPr>
      <w:r>
        <w:t xml:space="preserve">US hegemony creates international conflict- the ability to deviate from treaties and laws is bad </w:t>
      </w:r>
    </w:p>
    <w:p w:rsidR="00D960C8" w:rsidRDefault="00D960C8" w:rsidP="00D960C8">
      <w:r w:rsidRPr="00F07413">
        <w:t xml:space="preserve">Ryan </w:t>
      </w:r>
      <w:r w:rsidRPr="00F07413">
        <w:rPr>
          <w:rStyle w:val="Style13ptBold"/>
        </w:rPr>
        <w:t>Cooper 20</w:t>
      </w:r>
      <w:r>
        <w:t xml:space="preserve">- </w:t>
      </w:r>
      <w:r w:rsidRPr="00F07413">
        <w:t>national correspondent at TheWeek.com. His work has appeared in the Washington Monthly, The New Republic, and the Washington Post</w:t>
      </w:r>
      <w:r>
        <w:t xml:space="preserve">, 9/14/20, The week, “Why global hegemony was the worst thing to happen to America”, </w:t>
      </w:r>
      <w:hyperlink r:id="rId74" w:history="1">
        <w:r w:rsidRPr="00EC378F">
          <w:rPr>
            <w:rStyle w:val="Hyperlink"/>
          </w:rPr>
          <w:t>https://theweek.com/articles/937094/why-global-hegemony-worst-thing-happen-america</w:t>
        </w:r>
      </w:hyperlink>
      <w:r>
        <w:t xml:space="preserve"> //nb</w:t>
      </w:r>
    </w:p>
    <w:p w:rsidR="00D960C8" w:rsidRPr="000E6940" w:rsidRDefault="00D960C8" w:rsidP="00D960C8">
      <w:r w:rsidRPr="000E6940">
        <w:t>One might quibble here or there with Yglesias' agenda, but the individual elements are defensible on their own terms. (Immigration reform and family policy are particularly welcome.) However, they also don't require a billion people to be worthwhile. No, the actual justification for that particular population mark is mainly nationalist. China is coming back into its own after two centuries of recovering from colonialist meddling, and "against China, we are the little dog: There are more than one billion of them to about 330 million of us," </w:t>
      </w:r>
      <w:hyperlink r:id="rId75" w:tgtFrame="_blank" w:history="1">
        <w:r w:rsidRPr="000E6940">
          <w:rPr>
            <w:rStyle w:val="Hyperlink"/>
          </w:rPr>
          <w:t>he writes in an excerpt</w:t>
        </w:r>
      </w:hyperlink>
      <w:r w:rsidRPr="000E6940">
        <w:t>. "America should aspire to be the greatest nation on Earth."</w:t>
      </w:r>
    </w:p>
    <w:p w:rsidR="00D960C8" w:rsidRPr="00B3495A" w:rsidRDefault="00D960C8" w:rsidP="00D960C8">
      <w:r w:rsidRPr="00B3495A">
        <w:t xml:space="preserve">I disagree. </w:t>
      </w:r>
      <w:r w:rsidRPr="00B1285C">
        <w:rPr>
          <w:highlight w:val="cyan"/>
          <w:u w:val="single"/>
        </w:rPr>
        <w:t>America's status as global hegemon has been devastating for both ourselves and the world.</w:t>
      </w:r>
      <w:r w:rsidRPr="00B3495A">
        <w:t xml:space="preserve"> It is high time the U.S. accustomed itself to normal country status — a great power to be sure, but </w:t>
      </w:r>
      <w:r w:rsidRPr="00B3495A">
        <w:rPr>
          <w:u w:val="single"/>
        </w:rPr>
        <w:t>no longer drastically more powerful than any other</w:t>
      </w:r>
      <w:r w:rsidRPr="00B3495A">
        <w:t>. The rise of China as the first peer nation we have had in decades just possibly might remind America of the value of diplomacy, international institutions, and minding our own business.</w:t>
      </w:r>
    </w:p>
    <w:p w:rsidR="00D960C8" w:rsidRPr="00B3495A" w:rsidRDefault="00D960C8" w:rsidP="00D960C8">
      <w:r w:rsidRPr="00B3495A">
        <w:t>Now, as I have </w:t>
      </w:r>
      <w:hyperlink r:id="rId76" w:history="1">
        <w:r w:rsidRPr="00B3495A">
          <w:rPr>
            <w:rStyle w:val="Hyperlink"/>
          </w:rPr>
          <w:t>written before</w:t>
        </w:r>
      </w:hyperlink>
      <w:r w:rsidRPr="00B3495A">
        <w:t>, Yglesias is correct to note that China is a menacing country. It's a ruthless dictatorship in the midst of a </w:t>
      </w:r>
      <w:hyperlink r:id="rId77" w:tgtFrame="_blank" w:history="1">
        <w:r w:rsidRPr="00B3495A">
          <w:rPr>
            <w:rStyle w:val="Hyperlink"/>
          </w:rPr>
          <w:t>horrifying ethnic cleansing campaign</w:t>
        </w:r>
      </w:hyperlink>
      <w:r w:rsidRPr="00B3495A">
        <w:t> against its Uighur minority that may well count as genocide. It is </w:t>
      </w:r>
      <w:hyperlink r:id="rId78" w:tgtFrame="_blank" w:history="1">
        <w:r w:rsidRPr="00B3495A">
          <w:rPr>
            <w:rStyle w:val="Hyperlink"/>
          </w:rPr>
          <w:t>slowly crushing</w:t>
        </w:r>
      </w:hyperlink>
      <w:r w:rsidRPr="00B3495A">
        <w:t> a peaceful pro-democracy movement in Hong Kong. It runs an incredibly pervasive surveillance system. It is constantly bullying its smaller neighbors, </w:t>
      </w:r>
      <w:hyperlink r:id="rId79" w:tgtFrame="_blank" w:history="1">
        <w:r w:rsidRPr="00B3495A">
          <w:rPr>
            <w:rStyle w:val="Hyperlink"/>
          </w:rPr>
          <w:t>particularly Taiwan</w:t>
        </w:r>
      </w:hyperlink>
      <w:r w:rsidRPr="00B3495A">
        <w:t>. Its "Belt and Road" and other initiatives are </w:t>
      </w:r>
      <w:hyperlink r:id="rId80" w:tgtFrame="_blank" w:history="1">
        <w:r w:rsidRPr="00B3495A">
          <w:rPr>
            <w:rStyle w:val="Hyperlink"/>
          </w:rPr>
          <w:t>clearly aimed</w:t>
        </w:r>
      </w:hyperlink>
      <w:r w:rsidRPr="00B3495A">
        <w:t> at establishing a kind of economic empire by roping dozens of poorer nations into a relationship of dependency on Beijing (in a way familiar to students of the British Empire).</w:t>
      </w:r>
    </w:p>
    <w:p w:rsidR="00D960C8" w:rsidRPr="00B3495A" w:rsidRDefault="00D960C8" w:rsidP="00D960C8">
      <w:r w:rsidRPr="00B3495A">
        <w:t xml:space="preserve">However, </w:t>
      </w:r>
      <w:r w:rsidRPr="00B3495A">
        <w:rPr>
          <w:u w:val="single"/>
        </w:rPr>
        <w:t>America remaining physically the most powerful single country is not the most important factor in whether China will be able to dominate the globe in future, or continue to roast the biosphere with greenhouse gases.</w:t>
      </w:r>
      <w:r w:rsidRPr="00B3495A">
        <w:t xml:space="preserve"> (It currently </w:t>
      </w:r>
      <w:hyperlink r:id="rId81" w:tgtFrame="_blank" w:history="1">
        <w:r w:rsidRPr="00B3495A">
          <w:rPr>
            <w:rStyle w:val="Hyperlink"/>
          </w:rPr>
          <w:t>emits twice</w:t>
        </w:r>
      </w:hyperlink>
      <w:r w:rsidRPr="00B3495A">
        <w:t> what the U.S. does.) China is a nuclear-armed power, so physical might has only limited influence on it anyway. What matters is the political character of China's closest competitors — namely the U.S., the E.U., and India — plus the functioning of the global economy, and the broader diplomatic context.</w:t>
      </w:r>
    </w:p>
    <w:p w:rsidR="00D960C8" w:rsidRPr="00B3495A" w:rsidRDefault="00D960C8" w:rsidP="00D960C8">
      <w:r w:rsidRPr="00B3495A">
        <w:t xml:space="preserve">Absent some kind of disaster, just the historically close bloc of Western Europe and the U.S. could provide an effective counterweight to China for the rest of the century at least. Unfortunately, </w:t>
      </w:r>
      <w:r w:rsidRPr="000E6940">
        <w:rPr>
          <w:highlight w:val="cyan"/>
          <w:u w:val="single"/>
        </w:rPr>
        <w:t>America</w:t>
      </w:r>
      <w:r w:rsidRPr="00B3495A">
        <w:rPr>
          <w:u w:val="single"/>
        </w:rPr>
        <w:t xml:space="preserve"> has </w:t>
      </w:r>
      <w:r w:rsidRPr="000E6940">
        <w:rPr>
          <w:highlight w:val="cyan"/>
          <w:u w:val="single"/>
        </w:rPr>
        <w:t>spent</w:t>
      </w:r>
      <w:r w:rsidRPr="00B3495A">
        <w:rPr>
          <w:u w:val="single"/>
        </w:rPr>
        <w:t xml:space="preserve"> the last </w:t>
      </w:r>
      <w:r w:rsidRPr="000E6940">
        <w:rPr>
          <w:highlight w:val="cyan"/>
          <w:u w:val="single"/>
        </w:rPr>
        <w:t>two decades tearing at the postwar alliance</w:t>
      </w:r>
      <w:r w:rsidRPr="00B3495A">
        <w:rPr>
          <w:u w:val="single"/>
        </w:rPr>
        <w:t xml:space="preserve"> of Western democratic states by going on an international killing spree.</w:t>
      </w:r>
      <w:r w:rsidRPr="00B3495A">
        <w:t xml:space="preserve"> </w:t>
      </w:r>
      <w:r w:rsidRPr="00B1285C">
        <w:rPr>
          <w:highlight w:val="cyan"/>
          <w:u w:val="single"/>
        </w:rPr>
        <w:t>China's</w:t>
      </w:r>
      <w:r w:rsidRPr="00B3495A">
        <w:t xml:space="preserve"> authoritarianism is indeed terrible, but its </w:t>
      </w:r>
      <w:r w:rsidRPr="00B1285C">
        <w:rPr>
          <w:highlight w:val="cyan"/>
          <w:u w:val="single"/>
        </w:rPr>
        <w:t>behavior</w:t>
      </w:r>
      <w:r w:rsidRPr="00B3495A">
        <w:rPr>
          <w:u w:val="single"/>
        </w:rPr>
        <w:t xml:space="preserve"> outside its borders </w:t>
      </w:r>
      <w:r w:rsidRPr="00B1285C">
        <w:rPr>
          <w:highlight w:val="cyan"/>
          <w:u w:val="single"/>
        </w:rPr>
        <w:t>has not been even close to as bad as</w:t>
      </w:r>
      <w:r w:rsidRPr="00B3495A">
        <w:rPr>
          <w:u w:val="single"/>
        </w:rPr>
        <w:t xml:space="preserve"> the so-called </w:t>
      </w:r>
      <w:r w:rsidRPr="00B1285C">
        <w:rPr>
          <w:highlight w:val="cyan"/>
          <w:u w:val="single"/>
        </w:rPr>
        <w:t>War on Terror</w:t>
      </w:r>
      <w:r w:rsidRPr="00B3495A">
        <w:rPr>
          <w:u w:val="single"/>
        </w:rPr>
        <w:t>.</w:t>
      </w:r>
      <w:r w:rsidRPr="00B3495A">
        <w:t xml:space="preserve"> Indeed, with the rise of Donald Trump and an increasingly extremist Republican Party, there is a real danger the </w:t>
      </w:r>
      <w:r w:rsidRPr="00B1285C">
        <w:rPr>
          <w:highlight w:val="cyan"/>
        </w:rPr>
        <w:t>U.S.</w:t>
      </w:r>
      <w:r w:rsidRPr="00B3495A">
        <w:t xml:space="preserve"> will abandon ties with democratic Europe altogether and become just another authoritarian kleptocracy — like China, except orders of magnitude more incompetent.</w:t>
      </w:r>
    </w:p>
    <w:p w:rsidR="00D960C8" w:rsidRPr="00B3495A" w:rsidRDefault="00D960C8" w:rsidP="00D960C8">
      <w:r w:rsidRPr="00B3495A">
        <w:t xml:space="preserve">I submit that winning the Cold War and </w:t>
      </w:r>
      <w:r w:rsidRPr="00B3495A">
        <w:rPr>
          <w:u w:val="single"/>
        </w:rPr>
        <w:t xml:space="preserve">emerging </w:t>
      </w:r>
      <w:r w:rsidRPr="00B1285C">
        <w:rPr>
          <w:highlight w:val="cyan"/>
          <w:u w:val="single"/>
        </w:rPr>
        <w:t>as</w:t>
      </w:r>
      <w:r w:rsidRPr="00B3495A">
        <w:rPr>
          <w:u w:val="single"/>
        </w:rPr>
        <w:t xml:space="preserve"> by far </w:t>
      </w:r>
      <w:r w:rsidRPr="00B1285C">
        <w:rPr>
          <w:highlight w:val="cyan"/>
          <w:u w:val="single"/>
        </w:rPr>
        <w:t>the</w:t>
      </w:r>
      <w:r w:rsidRPr="00B3495A">
        <w:rPr>
          <w:u w:val="single"/>
        </w:rPr>
        <w:t xml:space="preserve"> </w:t>
      </w:r>
      <w:r w:rsidRPr="00B1285C">
        <w:rPr>
          <w:highlight w:val="cyan"/>
          <w:u w:val="single"/>
        </w:rPr>
        <w:t>world's most powerful country</w:t>
      </w:r>
      <w:r w:rsidRPr="00B3495A">
        <w:rPr>
          <w:u w:val="single"/>
        </w:rPr>
        <w:t xml:space="preserve"> was one of the worst things that has ever happened to America</w:t>
      </w:r>
      <w:r w:rsidRPr="00B3495A">
        <w:t>. We spent the 1990s drunk on our own success and power, believing that neoliberal capitalism marked an "end of history" written on American lines. Then 9/11 happened, and the nation went berserk. As </w:t>
      </w:r>
      <w:hyperlink r:id="rId82" w:tgtFrame="_blank" w:history="1">
        <w:r w:rsidRPr="00B3495A">
          <w:rPr>
            <w:rStyle w:val="Hyperlink"/>
          </w:rPr>
          <w:t>Derek Davison writes</w:t>
        </w:r>
      </w:hyperlink>
      <w:r w:rsidRPr="00B3495A">
        <w:t xml:space="preserve"> at Foreign Exchanges, it was a terrible tragedy, but as far as actual body count not even in the same time zone as, say, the siege of Leningrad, or indeed the </w:t>
      </w:r>
      <w:r w:rsidRPr="00B3495A">
        <w:rPr>
          <w:u w:val="single"/>
        </w:rPr>
        <w:t xml:space="preserve">several catastrophes America </w:t>
      </w:r>
      <w:r w:rsidRPr="00B1285C">
        <w:rPr>
          <w:highlight w:val="cyan"/>
          <w:u w:val="single"/>
        </w:rPr>
        <w:t>would go on to inflict</w:t>
      </w:r>
      <w:r w:rsidRPr="00B3495A">
        <w:rPr>
          <w:u w:val="single"/>
        </w:rPr>
        <w:t xml:space="preserve"> on the Middle East in a frothing desire to </w:t>
      </w:r>
      <w:hyperlink r:id="rId83" w:tgtFrame="_blank" w:history="1">
        <w:r w:rsidRPr="00B3495A">
          <w:rPr>
            <w:rStyle w:val="Hyperlink"/>
          </w:rPr>
          <w:t xml:space="preserve">inflict </w:t>
        </w:r>
        <w:r w:rsidRPr="00B1285C">
          <w:rPr>
            <w:rStyle w:val="Hyperlink"/>
            <w:highlight w:val="cyan"/>
          </w:rPr>
          <w:t>vengeance</w:t>
        </w:r>
        <w:r w:rsidRPr="00B3495A">
          <w:rPr>
            <w:rStyle w:val="Hyperlink"/>
          </w:rPr>
          <w:t xml:space="preserve"> on somebody</w:t>
        </w:r>
      </w:hyperlink>
      <w:r w:rsidRPr="00B3495A">
        <w:rPr>
          <w:u w:val="single"/>
        </w:rPr>
        <w:t>, never mind who</w:t>
      </w:r>
      <w:r w:rsidRPr="00B3495A">
        <w:t xml:space="preserve">. </w:t>
      </w:r>
      <w:r w:rsidRPr="00B3495A">
        <w:rPr>
          <w:u w:val="single"/>
        </w:rPr>
        <w:t>The Costs of War project at Brown University </w:t>
      </w:r>
      <w:hyperlink r:id="rId84" w:tgtFrame="_blank" w:history="1">
        <w:r w:rsidRPr="00B3495A">
          <w:rPr>
            <w:rStyle w:val="Hyperlink"/>
          </w:rPr>
          <w:t>recently calculated</w:t>
        </w:r>
      </w:hyperlink>
      <w:r w:rsidRPr="00B3495A">
        <w:rPr>
          <w:u w:val="single"/>
        </w:rPr>
        <w:t xml:space="preserve"> that the </w:t>
      </w:r>
      <w:r w:rsidRPr="00B1285C">
        <w:rPr>
          <w:highlight w:val="cyan"/>
          <w:u w:val="single"/>
        </w:rPr>
        <w:t>various post-9/11 wars have created 37 million refugees.</w:t>
      </w:r>
      <w:r w:rsidRPr="00B3495A">
        <w:rPr>
          <w:u w:val="single"/>
        </w:rPr>
        <w:t xml:space="preserve"> "The real </w:t>
      </w:r>
      <w:r w:rsidRPr="00B1285C">
        <w:rPr>
          <w:highlight w:val="cyan"/>
          <w:u w:val="single"/>
        </w:rPr>
        <w:t>trauma that America suffered on 9/11 was</w:t>
      </w:r>
      <w:r w:rsidRPr="00B3495A">
        <w:rPr>
          <w:u w:val="single"/>
        </w:rPr>
        <w:t xml:space="preserve"> to its collective self-image, its belief in its own </w:t>
      </w:r>
      <w:r w:rsidRPr="00B1285C">
        <w:rPr>
          <w:highlight w:val="cyan"/>
          <w:u w:val="single"/>
        </w:rPr>
        <w:t>overwhelming power, and control of the rest of the world</w:t>
      </w:r>
      <w:r w:rsidRPr="00B3495A">
        <w:rPr>
          <w:u w:val="single"/>
        </w:rPr>
        <w:t>,"</w:t>
      </w:r>
      <w:r w:rsidRPr="00B3495A">
        <w:t xml:space="preserve"> Davison writes.</w:t>
      </w:r>
    </w:p>
    <w:p w:rsidR="00D960C8" w:rsidRPr="00B3495A" w:rsidRDefault="00D960C8" w:rsidP="00D960C8">
      <w:r w:rsidRPr="00B1285C">
        <w:rPr>
          <w:highlight w:val="cyan"/>
          <w:u w:val="single"/>
        </w:rPr>
        <w:t>When one country is so strong that it can do basically whatever it wants, it</w:t>
      </w:r>
      <w:r w:rsidRPr="00B3495A">
        <w:rPr>
          <w:u w:val="single"/>
        </w:rPr>
        <w:t xml:space="preserve">s internal pathologies or neuroses </w:t>
      </w:r>
      <w:r w:rsidRPr="00B1285C">
        <w:rPr>
          <w:highlight w:val="cyan"/>
          <w:u w:val="single"/>
        </w:rPr>
        <w:t>become the world's problems</w:t>
      </w:r>
      <w:r w:rsidRPr="00B3495A">
        <w:t xml:space="preserve">. It is not a coincidence that the most decent, </w:t>
      </w:r>
      <w:r w:rsidRPr="00B1285C">
        <w:rPr>
          <w:highlight w:val="cyan"/>
          <w:u w:val="single"/>
        </w:rPr>
        <w:t>best-governed countries</w:t>
      </w:r>
      <w:r w:rsidRPr="00B3495A">
        <w:rPr>
          <w:u w:val="single"/>
        </w:rPr>
        <w:t xml:space="preserve"> in the world</w:t>
      </w:r>
      <w:r w:rsidRPr="00B3495A">
        <w:t xml:space="preserve"> — places like Taiwan, New Zealand, or the Nordics — </w:t>
      </w:r>
      <w:r w:rsidRPr="00B1285C">
        <w:rPr>
          <w:highlight w:val="cyan"/>
          <w:u w:val="single"/>
        </w:rPr>
        <w:t>do not have the option of</w:t>
      </w:r>
      <w:r w:rsidRPr="00B3495A">
        <w:t xml:space="preserve"> flying off the handle at a minor provocation and </w:t>
      </w:r>
      <w:r w:rsidRPr="00B1285C">
        <w:rPr>
          <w:highlight w:val="cyan"/>
          <w:u w:val="single"/>
        </w:rPr>
        <w:t xml:space="preserve">turning half a subcontinent into a smoking </w:t>
      </w:r>
      <w:r w:rsidRPr="00B1285C">
        <w:rPr>
          <w:b/>
          <w:bCs/>
          <w:highlight w:val="cyan"/>
          <w:u w:val="single"/>
        </w:rPr>
        <w:t>blood-drenched hellscape</w:t>
      </w:r>
      <w:r w:rsidRPr="00B3495A">
        <w:rPr>
          <w:b/>
          <w:bCs/>
          <w:u w:val="single"/>
        </w:rPr>
        <w:t>.</w:t>
      </w:r>
      <w:r w:rsidRPr="00B3495A">
        <w:t xml:space="preserve"> It is also likely not a coincidence that as </w:t>
      </w:r>
      <w:r w:rsidRPr="00B3495A">
        <w:rPr>
          <w:u w:val="single"/>
        </w:rPr>
        <w:t>America has torched international treaties banning wars of aggression and torture</w:t>
      </w:r>
      <w:r w:rsidRPr="00B3495A">
        <w:t xml:space="preserve">, Chinese leaders have felt a freer hand to oppress neighbors or their own population. </w:t>
      </w:r>
      <w:r w:rsidRPr="00B3495A">
        <w:rPr>
          <w:u w:val="single"/>
        </w:rPr>
        <w:t>American</w:t>
      </w:r>
      <w:r w:rsidRPr="00B3495A">
        <w:t xml:space="preserve"> hypocrisy is too glaring for any kind of values-based criticism to bite anymore, and we </w:t>
      </w:r>
      <w:r w:rsidRPr="00B3495A">
        <w:rPr>
          <w:u w:val="single"/>
        </w:rPr>
        <w:t>have sowed too much disunity with Europe to present any kind of united front against genuine horrors.</w:t>
      </w:r>
      <w:r w:rsidRPr="00B3495A">
        <w:t xml:space="preserve"> "Stand with the U.S. against China?" Germany might say. "What, are they not torturing enough people?"</w:t>
      </w:r>
    </w:p>
    <w:p w:rsidR="00D960C8" w:rsidRPr="00B3495A" w:rsidRDefault="00D960C8" w:rsidP="00D960C8">
      <w:r w:rsidRPr="00B3495A">
        <w:t xml:space="preserve">It would be a good idea for decent democratic nations to try to check the power of China as it continues to grow and assert itself, and encourage it to behave decently. But the only effective way to do that is through setting a good example, and through the soft power of a united democratic bloc. </w:t>
      </w:r>
      <w:r w:rsidRPr="00B1285C">
        <w:rPr>
          <w:highlight w:val="cyan"/>
          <w:u w:val="single"/>
        </w:rPr>
        <w:t>Internal reform</w:t>
      </w:r>
      <w:r w:rsidRPr="000E6940">
        <w:rPr>
          <w:u w:val="single"/>
        </w:rPr>
        <w:t xml:space="preserve"> to make U.S. welfare institutions, infrastructure, and climate policy less of an international laughingstock, and </w:t>
      </w:r>
      <w:r w:rsidRPr="00B1285C">
        <w:rPr>
          <w:highlight w:val="cyan"/>
          <w:u w:val="single"/>
        </w:rPr>
        <w:t>restoring ties</w:t>
      </w:r>
      <w:r w:rsidRPr="000E6940">
        <w:rPr>
          <w:u w:val="single"/>
        </w:rPr>
        <w:t xml:space="preserve"> to alienated European allies, would also be helpful. </w:t>
      </w:r>
      <w:r w:rsidRPr="00B1285C">
        <w:rPr>
          <w:highlight w:val="cyan"/>
          <w:u w:val="single"/>
        </w:rPr>
        <w:t>Rolling back the military</w:t>
      </w:r>
      <w:r w:rsidRPr="000E6940">
        <w:rPr>
          <w:u w:val="single"/>
        </w:rPr>
        <w:t xml:space="preserve">-industrial complex </w:t>
      </w:r>
      <w:r w:rsidRPr="00B1285C">
        <w:rPr>
          <w:highlight w:val="cyan"/>
          <w:u w:val="single"/>
        </w:rPr>
        <w:t>would help</w:t>
      </w:r>
      <w:r w:rsidRPr="000E6940">
        <w:rPr>
          <w:u w:val="single"/>
        </w:rPr>
        <w:t xml:space="preserve"> even more.</w:t>
      </w:r>
    </w:p>
    <w:p w:rsidR="00D960C8" w:rsidRPr="00B3495A" w:rsidRDefault="00D960C8" w:rsidP="00D960C8">
      <w:r w:rsidRPr="00B3495A">
        <w:t>Let us do that rather than trying to add another digit to the national population clock simply to remain the biggest dog in global politics.</w:t>
      </w:r>
    </w:p>
    <w:p w:rsidR="00D960C8" w:rsidRPr="00D960C8" w:rsidRDefault="00D960C8" w:rsidP="00D960C8"/>
    <w:p w:rsidR="005E6B62" w:rsidRDefault="005E6B62" w:rsidP="005E6B62">
      <w:pPr>
        <w:pStyle w:val="Heading2"/>
      </w:pPr>
      <w:r>
        <w:t>Middle East</w:t>
      </w:r>
    </w:p>
    <w:p w:rsidR="009F2635" w:rsidRDefault="009F2635" w:rsidP="009F2635">
      <w:pPr>
        <w:pStyle w:val="Heading3"/>
      </w:pPr>
      <w:r>
        <w:t>1NC</w:t>
      </w:r>
    </w:p>
    <w:p w:rsidR="009F2635" w:rsidRDefault="009F2635" w:rsidP="009F2635">
      <w:pPr>
        <w:pStyle w:val="Heading4"/>
        <w:rPr>
          <w:u w:val="single"/>
        </w:rPr>
      </w:pPr>
      <w:r w:rsidRPr="00B02081">
        <w:t>Clinging</w:t>
      </w:r>
      <w:r>
        <w:t xml:space="preserve"> causes </w:t>
      </w:r>
      <w:r>
        <w:rPr>
          <w:u w:val="single"/>
        </w:rPr>
        <w:t>Iranian conflict</w:t>
      </w:r>
    </w:p>
    <w:p w:rsidR="009F2635" w:rsidRPr="005222BD" w:rsidRDefault="009F2635" w:rsidP="009F2635">
      <w:r>
        <w:t xml:space="preserve">Majeed </w:t>
      </w:r>
      <w:r w:rsidRPr="00627905">
        <w:rPr>
          <w:rStyle w:val="Style13ptBold"/>
        </w:rPr>
        <w:t>Malhas 22</w:t>
      </w:r>
      <w:r>
        <w:t>, managing editor at Spheres of Influence, "Joe Biden’s Middle East Visit Showed a US Empire Scrambling to Maintain Its Imperial Power," Jacobin, 7-23-2022, https://jacobin.com/2022/07/biden-middle-east-trip-saudis-israel-alliance Blitz</w:t>
      </w:r>
    </w:p>
    <w:p w:rsidR="009F2635" w:rsidRPr="00D43F45" w:rsidRDefault="009F2635" w:rsidP="009F2635">
      <w:pPr>
        <w:rPr>
          <w:sz w:val="16"/>
        </w:rPr>
      </w:pPr>
      <w:r w:rsidRPr="00D43F45">
        <w:rPr>
          <w:sz w:val="16"/>
        </w:rPr>
        <w:t>While Biden’s visit to Israel and attendance at the Saudi-led summit received much media attention, an undisclosed US-led military summit in March in Egypt between these same regional powers — Israel, Saudi Arabia, Qatar, Egypt, the UAE, Bahrain, and Jordan — flew under the radar. The meeting concerned a potential joint military mobilization against Iran and was overseen by General Frank McKenzie, then the head of the US Central Command.</w:t>
      </w:r>
    </w:p>
    <w:p w:rsidR="009F2635" w:rsidRPr="00D43F45" w:rsidRDefault="009F2635" w:rsidP="009F2635">
      <w:pPr>
        <w:rPr>
          <w:sz w:val="16"/>
        </w:rPr>
      </w:pPr>
      <w:r w:rsidRPr="00D43F45">
        <w:rPr>
          <w:sz w:val="16"/>
        </w:rPr>
        <w:t xml:space="preserve">This near-explicit </w:t>
      </w:r>
      <w:r w:rsidRPr="000B03C3">
        <w:rPr>
          <w:rStyle w:val="StyleUnderline"/>
          <w:highlight w:val="cyan"/>
        </w:rPr>
        <w:t xml:space="preserve">military </w:t>
      </w:r>
      <w:r w:rsidRPr="000B03C3">
        <w:rPr>
          <w:rStyle w:val="Emphasis"/>
          <w:highlight w:val="cyan"/>
        </w:rPr>
        <w:t>cooperation</w:t>
      </w:r>
      <w:r w:rsidRPr="000B03C3">
        <w:rPr>
          <w:rStyle w:val="StyleUnderline"/>
          <w:highlight w:val="cyan"/>
        </w:rPr>
        <w:t xml:space="preserve"> between Arab states</w:t>
      </w:r>
      <w:r w:rsidRPr="00D43F45">
        <w:rPr>
          <w:sz w:val="16"/>
        </w:rPr>
        <w:t xml:space="preserve"> and Israel is unprecedented and </w:t>
      </w:r>
      <w:r w:rsidRPr="000B03C3">
        <w:rPr>
          <w:rStyle w:val="StyleUnderline"/>
          <w:highlight w:val="cyan"/>
        </w:rPr>
        <w:t>signifies</w:t>
      </w:r>
      <w:r w:rsidRPr="00B644A4">
        <w:rPr>
          <w:rStyle w:val="StyleUnderline"/>
        </w:rPr>
        <w:t xml:space="preserve"> the growing </w:t>
      </w:r>
      <w:r w:rsidRPr="000B03C3">
        <w:rPr>
          <w:rStyle w:val="Emphasis"/>
          <w:highlight w:val="cyan"/>
        </w:rPr>
        <w:t>polarization</w:t>
      </w:r>
      <w:r w:rsidRPr="00B644A4">
        <w:rPr>
          <w:rStyle w:val="StyleUnderline"/>
        </w:rPr>
        <w:t xml:space="preserve"> of the Middle East against Iranian influence</w:t>
      </w:r>
      <w:r w:rsidRPr="00D43F45">
        <w:rPr>
          <w:sz w:val="16"/>
        </w:rPr>
        <w:t xml:space="preserve"> — a polarization taking place under American guidance.</w:t>
      </w:r>
    </w:p>
    <w:p w:rsidR="009F2635" w:rsidRPr="003A2FB1" w:rsidRDefault="009F2635" w:rsidP="009F2635">
      <w:pPr>
        <w:rPr>
          <w:rStyle w:val="StyleUnderline"/>
        </w:rPr>
      </w:pPr>
      <w:r w:rsidRPr="000B03C3">
        <w:rPr>
          <w:rStyle w:val="StyleUnderline"/>
          <w:highlight w:val="cyan"/>
        </w:rPr>
        <w:t>Iran has worked to upset</w:t>
      </w:r>
      <w:r w:rsidRPr="00B644A4">
        <w:rPr>
          <w:rStyle w:val="StyleUnderline"/>
        </w:rPr>
        <w:t xml:space="preserve"> the </w:t>
      </w:r>
      <w:r w:rsidRPr="000B03C3">
        <w:rPr>
          <w:rStyle w:val="Emphasis"/>
          <w:highlight w:val="cyan"/>
        </w:rPr>
        <w:t>hegemony</w:t>
      </w:r>
      <w:r w:rsidRPr="00B644A4">
        <w:rPr>
          <w:rStyle w:val="StyleUnderline"/>
        </w:rPr>
        <w:t xml:space="preserve"> of US political-economic interests in the Middle East</w:t>
      </w:r>
      <w:r w:rsidRPr="00D43F45">
        <w:rPr>
          <w:sz w:val="16"/>
        </w:rPr>
        <w:t xml:space="preserve">, providing Iraq, Syria, and Lebanon with security and energy alternatives to the US-backed Gulf. In recent years, </w:t>
      </w:r>
      <w:r w:rsidRPr="000B03C3">
        <w:rPr>
          <w:rStyle w:val="StyleUnderline"/>
          <w:highlight w:val="cyan"/>
        </w:rPr>
        <w:t>this</w:t>
      </w:r>
      <w:r w:rsidRPr="003A2FB1">
        <w:rPr>
          <w:rStyle w:val="StyleUnderline"/>
        </w:rPr>
        <w:t xml:space="preserve"> economic contention has </w:t>
      </w:r>
      <w:r w:rsidRPr="000B03C3">
        <w:rPr>
          <w:rStyle w:val="StyleUnderline"/>
          <w:highlight w:val="cyan"/>
        </w:rPr>
        <w:t xml:space="preserve">threatened to </w:t>
      </w:r>
      <w:r w:rsidRPr="000B03C3">
        <w:rPr>
          <w:rStyle w:val="Emphasis"/>
          <w:highlight w:val="cyan"/>
        </w:rPr>
        <w:t>spill over</w:t>
      </w:r>
      <w:r w:rsidRPr="000B03C3">
        <w:rPr>
          <w:rStyle w:val="StyleUnderline"/>
          <w:highlight w:val="cyan"/>
        </w:rPr>
        <w:t xml:space="preserve"> into </w:t>
      </w:r>
      <w:r w:rsidRPr="000B03C3">
        <w:rPr>
          <w:rStyle w:val="Emphasis"/>
          <w:highlight w:val="cyan"/>
        </w:rPr>
        <w:t>armed conflict</w:t>
      </w:r>
      <w:r w:rsidRPr="003A2FB1">
        <w:rPr>
          <w:rStyle w:val="StyleUnderline"/>
        </w:rPr>
        <w:t>.</w:t>
      </w:r>
    </w:p>
    <w:p w:rsidR="009F2635" w:rsidRPr="00D43F45" w:rsidRDefault="009F2635" w:rsidP="009F2635">
      <w:pPr>
        <w:rPr>
          <w:sz w:val="16"/>
        </w:rPr>
      </w:pPr>
      <w:r w:rsidRPr="00D43F45">
        <w:rPr>
          <w:sz w:val="16"/>
        </w:rPr>
        <w:t>In 2019 drones struck two oil processing facilities in Saudi Arabia. The attacks were claimed by the Iranian-backed Houthis in Yemen, against whom the Saudi government is waging war. However, the United Nations found no conclusive evidence that the Houthis manned the drones, with Saudi Arabia accusing Iran of direct intervention.</w:t>
      </w:r>
    </w:p>
    <w:p w:rsidR="009F2635" w:rsidRPr="00D43F45" w:rsidRDefault="009F2635" w:rsidP="009F2635">
      <w:pPr>
        <w:rPr>
          <w:sz w:val="16"/>
        </w:rPr>
      </w:pPr>
      <w:r w:rsidRPr="00D43F45">
        <w:rPr>
          <w:sz w:val="16"/>
        </w:rPr>
        <w:t xml:space="preserve">Most recently, </w:t>
      </w:r>
      <w:r w:rsidRPr="003A2FB1">
        <w:rPr>
          <w:rStyle w:val="StyleUnderline"/>
        </w:rPr>
        <w:t xml:space="preserve">the Iran-allied Lebanese political party, </w:t>
      </w:r>
      <w:r w:rsidRPr="000B03C3">
        <w:rPr>
          <w:rStyle w:val="StyleUnderline"/>
          <w:highlight w:val="cyan"/>
        </w:rPr>
        <w:t>Hezbollah</w:t>
      </w:r>
      <w:r w:rsidRPr="003A2FB1">
        <w:rPr>
          <w:rStyle w:val="StyleUnderline"/>
        </w:rPr>
        <w:t>,</w:t>
      </w:r>
      <w:r w:rsidRPr="00D43F45">
        <w:rPr>
          <w:sz w:val="16"/>
        </w:rPr>
        <w:t xml:space="preserve"> considered</w:t>
      </w:r>
      <w:r w:rsidRPr="003A2FB1">
        <w:rPr>
          <w:rStyle w:val="StyleUnderline"/>
        </w:rPr>
        <w:t xml:space="preserve"> one of the most militarily powerful </w:t>
      </w:r>
      <w:r w:rsidRPr="000B03C3">
        <w:rPr>
          <w:rStyle w:val="Emphasis"/>
        </w:rPr>
        <w:t>nonstate actors</w:t>
      </w:r>
      <w:r w:rsidRPr="003A2FB1">
        <w:rPr>
          <w:rStyle w:val="StyleUnderline"/>
        </w:rPr>
        <w:t xml:space="preserve"> in the world</w:t>
      </w:r>
      <w:r w:rsidRPr="00D43F45">
        <w:rPr>
          <w:sz w:val="16"/>
        </w:rPr>
        <w:t xml:space="preserve">, has challenged Israel’s extraction of gas from the disputed maritime boundary of Karish. In March 2020, Hezbollah sent three Iranian-manufactured drones to an offshore Israeli rig on a reconnaissance mission intercepted by the Israel Defense Forces (IDF). Hezbollah’s head Hasan Nasrallah </w:t>
      </w:r>
      <w:r w:rsidRPr="000B03C3">
        <w:rPr>
          <w:rStyle w:val="StyleUnderline"/>
          <w:highlight w:val="cyan"/>
        </w:rPr>
        <w:t>warned</w:t>
      </w:r>
      <w:r w:rsidRPr="00D43F45">
        <w:rPr>
          <w:sz w:val="16"/>
        </w:rPr>
        <w:t>:</w:t>
      </w:r>
    </w:p>
    <w:p w:rsidR="009F2635" w:rsidRPr="003A2FB1" w:rsidRDefault="009F2635" w:rsidP="009F2635">
      <w:pPr>
        <w:rPr>
          <w:rStyle w:val="StyleUnderline"/>
        </w:rPr>
      </w:pPr>
      <w:r w:rsidRPr="00D43F45">
        <w:rPr>
          <w:sz w:val="16"/>
        </w:rPr>
        <w:t xml:space="preserve">A threat of war and even </w:t>
      </w:r>
      <w:r w:rsidRPr="000B03C3">
        <w:rPr>
          <w:rStyle w:val="StyleUnderline"/>
          <w:highlight w:val="cyan"/>
        </w:rPr>
        <w:t xml:space="preserve">going to war is </w:t>
      </w:r>
      <w:r w:rsidRPr="000B03C3">
        <w:rPr>
          <w:rStyle w:val="Emphasis"/>
          <w:highlight w:val="cyan"/>
        </w:rPr>
        <w:t>more respectable</w:t>
      </w:r>
      <w:r w:rsidRPr="000B03C3">
        <w:rPr>
          <w:rStyle w:val="StyleUnderline"/>
          <w:highlight w:val="cyan"/>
        </w:rPr>
        <w:t xml:space="preserve"> than leaving things as they are</w:t>
      </w:r>
      <w:r w:rsidRPr="00D43F45">
        <w:rPr>
          <w:sz w:val="16"/>
        </w:rPr>
        <w:t xml:space="preserve"> and Lebanon will collapse and the people will starve. I tell Israel tonight not to make wrong calculations and for the Americans do not laugh at us and lead us astray regarding the maritime border: The </w:t>
      </w:r>
      <w:r w:rsidRPr="000B03C3">
        <w:rPr>
          <w:rStyle w:val="Emphasis"/>
        </w:rPr>
        <w:t>drones</w:t>
      </w:r>
      <w:r w:rsidRPr="003A2FB1">
        <w:rPr>
          <w:rStyle w:val="StyleUnderline"/>
        </w:rPr>
        <w:t xml:space="preserve"> are a </w:t>
      </w:r>
      <w:r w:rsidRPr="000B03C3">
        <w:rPr>
          <w:rStyle w:val="Emphasis"/>
        </w:rPr>
        <w:t>modest start</w:t>
      </w:r>
      <w:r w:rsidRPr="003A2FB1">
        <w:rPr>
          <w:rStyle w:val="StyleUnderline"/>
        </w:rPr>
        <w:t>.</w:t>
      </w:r>
    </w:p>
    <w:p w:rsidR="009F2635" w:rsidRPr="003A2FB1" w:rsidRDefault="009F2635" w:rsidP="009F2635">
      <w:pPr>
        <w:rPr>
          <w:rStyle w:val="StyleUnderline"/>
        </w:rPr>
      </w:pPr>
      <w:r w:rsidRPr="003A2FB1">
        <w:rPr>
          <w:rStyle w:val="StyleUnderline"/>
        </w:rPr>
        <w:t xml:space="preserve">This </w:t>
      </w:r>
      <w:r w:rsidRPr="000B03C3">
        <w:rPr>
          <w:rStyle w:val="Emphasis"/>
          <w:highlight w:val="cyan"/>
        </w:rPr>
        <w:t>escalating tension</w:t>
      </w:r>
      <w:r w:rsidRPr="003A2FB1">
        <w:rPr>
          <w:rStyle w:val="StyleUnderline"/>
        </w:rPr>
        <w:t xml:space="preserve"> between Iran and the US-led bloc in the Middle East </w:t>
      </w:r>
      <w:r w:rsidRPr="000B03C3">
        <w:rPr>
          <w:rStyle w:val="StyleUnderline"/>
          <w:highlight w:val="cyan"/>
        </w:rPr>
        <w:t xml:space="preserve">has brought Israel and its Arab neighbors closer </w:t>
      </w:r>
      <w:r w:rsidRPr="000B03C3">
        <w:rPr>
          <w:rStyle w:val="Emphasis"/>
          <w:highlight w:val="cyan"/>
        </w:rPr>
        <w:t>economically</w:t>
      </w:r>
      <w:r w:rsidRPr="003A2FB1">
        <w:rPr>
          <w:rStyle w:val="StyleUnderline"/>
        </w:rPr>
        <w:t xml:space="preserve"> in recent years</w:t>
      </w:r>
      <w:r w:rsidRPr="00D43F45">
        <w:rPr>
          <w:sz w:val="16"/>
        </w:rPr>
        <w:t xml:space="preserve">, with the precedent of the Abraham Accords emblematic of the trend. </w:t>
      </w:r>
      <w:r w:rsidRPr="003A2FB1">
        <w:rPr>
          <w:rStyle w:val="StyleUnderline"/>
        </w:rPr>
        <w:t xml:space="preserve">This growing </w:t>
      </w:r>
      <w:r w:rsidRPr="000B03C3">
        <w:rPr>
          <w:rStyle w:val="Emphasis"/>
        </w:rPr>
        <w:t>polarization</w:t>
      </w:r>
      <w:r w:rsidRPr="003A2FB1">
        <w:rPr>
          <w:rStyle w:val="StyleUnderline"/>
        </w:rPr>
        <w:t xml:space="preserve"> is </w:t>
      </w:r>
      <w:r w:rsidRPr="000B03C3">
        <w:rPr>
          <w:rStyle w:val="StyleUnderline"/>
          <w:highlight w:val="cyan"/>
        </w:rPr>
        <w:t xml:space="preserve">fueled by America’s </w:t>
      </w:r>
      <w:r w:rsidRPr="000B03C3">
        <w:rPr>
          <w:rStyle w:val="Emphasis"/>
          <w:highlight w:val="cyan"/>
        </w:rPr>
        <w:t>trade war</w:t>
      </w:r>
      <w:r w:rsidRPr="000B03C3">
        <w:rPr>
          <w:rStyle w:val="StyleUnderline"/>
          <w:highlight w:val="cyan"/>
        </w:rPr>
        <w:t xml:space="preserve"> with China</w:t>
      </w:r>
      <w:r w:rsidRPr="00D43F45">
        <w:rPr>
          <w:sz w:val="16"/>
        </w:rPr>
        <w:t xml:space="preserve">, which purchases oil from Iran in violation of US sanctions and has conducted joint military drills with Russia. Hezbollah and </w:t>
      </w:r>
      <w:r w:rsidRPr="003A2FB1">
        <w:rPr>
          <w:rStyle w:val="StyleUnderline"/>
        </w:rPr>
        <w:t xml:space="preserve">other pro-Iran factions have also welcomed </w:t>
      </w:r>
      <w:r w:rsidRPr="000B03C3">
        <w:rPr>
          <w:rStyle w:val="Emphasis"/>
        </w:rPr>
        <w:t>Chinese influence</w:t>
      </w:r>
      <w:r w:rsidRPr="003A2FB1">
        <w:rPr>
          <w:rStyle w:val="StyleUnderline"/>
        </w:rPr>
        <w:t xml:space="preserve"> in the region.</w:t>
      </w:r>
    </w:p>
    <w:p w:rsidR="009F2635" w:rsidRPr="00D43F45" w:rsidRDefault="009F2635" w:rsidP="009F2635">
      <w:pPr>
        <w:rPr>
          <w:sz w:val="16"/>
        </w:rPr>
      </w:pPr>
      <w:r w:rsidRPr="00D43F45">
        <w:rPr>
          <w:sz w:val="16"/>
        </w:rPr>
        <w:t xml:space="preserve">The warming of economic relations between the Arab states and Israel has slowly established itself as the necessary regional realpolitik over the years, beginning with the Egyptian and Jordanian peace deals of the late twentieth century and culminating in the explicit economic partnerships of the post-Accords UAE in recent years. </w:t>
      </w:r>
      <w:r w:rsidRPr="000B03C3">
        <w:rPr>
          <w:rStyle w:val="StyleUnderline"/>
          <w:highlight w:val="cyan"/>
        </w:rPr>
        <w:t xml:space="preserve">A </w:t>
      </w:r>
      <w:r w:rsidRPr="000B03C3">
        <w:rPr>
          <w:rStyle w:val="Emphasis"/>
          <w:highlight w:val="cyan"/>
        </w:rPr>
        <w:t>brazen</w:t>
      </w:r>
      <w:r w:rsidRPr="000B03C3">
        <w:rPr>
          <w:rStyle w:val="StyleUnderline"/>
          <w:highlight w:val="cyan"/>
        </w:rPr>
        <w:t xml:space="preserve"> military alliance appears</w:t>
      </w:r>
      <w:r w:rsidRPr="003A2FB1">
        <w:rPr>
          <w:rStyle w:val="StyleUnderline"/>
        </w:rPr>
        <w:t xml:space="preserve"> likewise </w:t>
      </w:r>
      <w:r w:rsidRPr="000B03C3">
        <w:rPr>
          <w:rStyle w:val="StyleUnderline"/>
          <w:highlight w:val="cyan"/>
        </w:rPr>
        <w:t>to be</w:t>
      </w:r>
      <w:r w:rsidRPr="003A2FB1">
        <w:rPr>
          <w:rStyle w:val="StyleUnderline"/>
        </w:rPr>
        <w:t xml:space="preserve"> slowly </w:t>
      </w:r>
      <w:r w:rsidRPr="000B03C3">
        <w:rPr>
          <w:rStyle w:val="Emphasis"/>
          <w:highlight w:val="cyan"/>
        </w:rPr>
        <w:t>normalizing itself</w:t>
      </w:r>
      <w:r w:rsidRPr="003A2FB1">
        <w:rPr>
          <w:rStyle w:val="StyleUnderline"/>
        </w:rPr>
        <w:t xml:space="preserve"> in the discourse surrounding the </w:t>
      </w:r>
      <w:r w:rsidRPr="000B03C3">
        <w:rPr>
          <w:rStyle w:val="Emphasis"/>
        </w:rPr>
        <w:t>geopolitics</w:t>
      </w:r>
      <w:r w:rsidRPr="003A2FB1">
        <w:rPr>
          <w:rStyle w:val="StyleUnderline"/>
        </w:rPr>
        <w:t xml:space="preserve"> of the region</w:t>
      </w:r>
      <w:r w:rsidRPr="00D43F45">
        <w:rPr>
          <w:sz w:val="16"/>
        </w:rPr>
        <w:t>, despite Israel’s continued — and expanding — illegal occupation of the Palestinian territories.</w:t>
      </w:r>
    </w:p>
    <w:p w:rsidR="009F2635" w:rsidRPr="00D43F45" w:rsidRDefault="009F2635" w:rsidP="009F2635">
      <w:pPr>
        <w:rPr>
          <w:sz w:val="16"/>
        </w:rPr>
      </w:pPr>
      <w:r w:rsidRPr="00D43F45">
        <w:rPr>
          <w:sz w:val="16"/>
        </w:rPr>
        <w:t>On June 24, King Abdullah II of Jordan, who attended the Jeddah summit, remarked in an interview with CNBC that he “would be one of the first people that would endorse a Middle East NATO.” Neighboring Israel, Jordan plays an underrated role in the delicate (im)balance of US hegemony over the region, with the State Department describing the kingdom as a “vital US partner on a wide range of regional security issues.” The Jordanian monarch’s angling for a formal militaristic alliance signals a potential regional move toward a “Middle Eastern NATO.”</w:t>
      </w:r>
    </w:p>
    <w:p w:rsidR="009F2635" w:rsidRPr="00D43F45" w:rsidRDefault="009F2635" w:rsidP="009F2635">
      <w:pPr>
        <w:rPr>
          <w:sz w:val="16"/>
        </w:rPr>
      </w:pPr>
      <w:r w:rsidRPr="00D43F45">
        <w:rPr>
          <w:sz w:val="16"/>
        </w:rPr>
        <w:t>Second Time’s a Charm?</w:t>
      </w:r>
    </w:p>
    <w:p w:rsidR="009F2635" w:rsidRPr="00D43F45" w:rsidRDefault="009F2635" w:rsidP="009F2635">
      <w:pPr>
        <w:rPr>
          <w:sz w:val="16"/>
        </w:rPr>
      </w:pPr>
      <w:r w:rsidRPr="00D43F45">
        <w:rPr>
          <w:sz w:val="16"/>
        </w:rPr>
        <w:t>But this would not be the first attempt to form a self-described Middle Eastern NATO. Faced with the Cold War threat of a popular socialist pan-Arab movement in the region led by Egyptian president Gamal Abdel Nasser, John Foster Dulles, secretary of state under President Dwight Eisenhower known for his “pactomania” in containing the global spread of left-wing politics, pushed for the formation of an anti-communist alliance in the region.</w:t>
      </w:r>
    </w:p>
    <w:p w:rsidR="009F2635" w:rsidRPr="00D43F45" w:rsidRDefault="009F2635" w:rsidP="009F2635">
      <w:pPr>
        <w:rPr>
          <w:sz w:val="16"/>
        </w:rPr>
      </w:pPr>
      <w:r w:rsidRPr="00D43F45">
        <w:rPr>
          <w:sz w:val="16"/>
        </w:rPr>
        <w:t>In 1955 the United States financially and militarily sponsored the Middle East Treaty Organization (METO), also known as the Baghdad Pact, a military coalition comprised of Iran, Iraq, Pakistan, Turkey, and the United Kingdom. The organization was explicitly modeled after the communist containment policy of NATO.</w:t>
      </w:r>
    </w:p>
    <w:p w:rsidR="009F2635" w:rsidRPr="00D43F45" w:rsidRDefault="009F2635" w:rsidP="009F2635">
      <w:pPr>
        <w:rPr>
          <w:sz w:val="16"/>
        </w:rPr>
      </w:pPr>
      <w:r w:rsidRPr="00D43F45">
        <w:rPr>
          <w:sz w:val="16"/>
        </w:rPr>
        <w:t>The Baghdad Pact was immediately met with vitriol in the region. The King of Jordan was forced to decline the coalition’s invitation due to immense domestic pressure that ultimately saw the army deployed to fire on protesters in cities across the kingdom.</w:t>
      </w:r>
    </w:p>
    <w:p w:rsidR="009F2635" w:rsidRPr="00D43F45" w:rsidRDefault="009F2635" w:rsidP="009F2635">
      <w:pPr>
        <w:rPr>
          <w:sz w:val="16"/>
        </w:rPr>
      </w:pPr>
      <w:r w:rsidRPr="00D43F45">
        <w:rPr>
          <w:sz w:val="16"/>
        </w:rPr>
        <w:t>It was US policy to dismantle the secular, left-wing movements that challenged American foreign policy in the region in the ’50s and ’60s.</w:t>
      </w:r>
    </w:p>
    <w:p w:rsidR="009F2635" w:rsidRPr="00D43F45" w:rsidRDefault="009F2635" w:rsidP="009F2635">
      <w:pPr>
        <w:rPr>
          <w:sz w:val="16"/>
        </w:rPr>
      </w:pPr>
      <w:r w:rsidRPr="00D43F45">
        <w:rPr>
          <w:sz w:val="16"/>
        </w:rPr>
        <w:t>The Baghdad Pact is widely regarded as one of the least successful Cold War alliances, dissolving in 1979. “The Baghdad Pact never developed into a truly effective Middle East defense arrangement for much the same reason that MEDO failed to materialize — Egyptian opposition and American ambivalence,” wrote historian Kevin Ruane.</w:t>
      </w:r>
    </w:p>
    <w:p w:rsidR="009F2635" w:rsidRPr="000B03C3" w:rsidRDefault="009F2635" w:rsidP="009F2635">
      <w:pPr>
        <w:rPr>
          <w:sz w:val="16"/>
        </w:rPr>
      </w:pPr>
      <w:r w:rsidRPr="00D43F45">
        <w:rPr>
          <w:sz w:val="16"/>
        </w:rPr>
        <w:t xml:space="preserve">At that time the region’s </w:t>
      </w:r>
      <w:r w:rsidRPr="000B03C3">
        <w:rPr>
          <w:sz w:val="16"/>
        </w:rPr>
        <w:t>political discourse, including in countries allied with US interests, had a strong anti-imperialist sentiment that held back brazen pro-US militarism. But that sentiment is missing today.</w:t>
      </w:r>
    </w:p>
    <w:p w:rsidR="009F2635" w:rsidRPr="000B03C3" w:rsidRDefault="009F2635" w:rsidP="009F2635">
      <w:pPr>
        <w:rPr>
          <w:sz w:val="16"/>
        </w:rPr>
      </w:pPr>
      <w:r w:rsidRPr="000B03C3">
        <w:rPr>
          <w:sz w:val="16"/>
        </w:rPr>
        <w:t>What changed is that the United States successfully swapped the left-leaning anti-imperialist alternative to their hegemony with that of fundamentalist militant Islam, a project aided by covert CIA-led funding and organizing. The expressions of this new alternative range from Saudi Arabia’s global brand of Wahhabism to the party politics of the Muslim Brotherhood to the Mossad-funded origin of Palestinian Hamas and, most notably, the Islamic republicanism of Iran, with the popular vacuum left by the 1953 coup against democratically elected socialist prime minister Mohammad Mosaddegh later filled by the theocratic rule of Ayatollah Ruhollah Khomeini.</w:t>
      </w:r>
    </w:p>
    <w:p w:rsidR="009F2635" w:rsidRPr="000B03C3" w:rsidRDefault="009F2635" w:rsidP="009F2635">
      <w:pPr>
        <w:rPr>
          <w:sz w:val="16"/>
        </w:rPr>
      </w:pPr>
      <w:r w:rsidRPr="000B03C3">
        <w:rPr>
          <w:sz w:val="16"/>
        </w:rPr>
        <w:t>In the wake of the Baghdad Pact’s failure, Eisenhower insisted that the CIA “should do everything possible to stress the ‘holy war’ aspect” in the effort to contain communism in the Middle East. While not necessarily controlled opposition, it was US policy to dismantle the secular, left-wing movements that challenged American foreign policy in the region in the ’50s and ’60s and replace them with an oppositional far right — one that would be less popular than the neoliberal autocracies the United States currently backs in the region.</w:t>
      </w:r>
    </w:p>
    <w:p w:rsidR="009F2635" w:rsidRPr="00D43F45" w:rsidRDefault="009F2635" w:rsidP="009F2635">
      <w:pPr>
        <w:rPr>
          <w:sz w:val="16"/>
        </w:rPr>
      </w:pPr>
      <w:r w:rsidRPr="00D43F45">
        <w:rPr>
          <w:sz w:val="16"/>
        </w:rPr>
        <w:t>A Mess of America’s Making — and the Region Pays the Price</w:t>
      </w:r>
    </w:p>
    <w:p w:rsidR="009F2635" w:rsidRPr="00D43F45" w:rsidRDefault="009F2635" w:rsidP="009F2635">
      <w:pPr>
        <w:rPr>
          <w:sz w:val="16"/>
        </w:rPr>
      </w:pPr>
      <w:r w:rsidRPr="000B03C3">
        <w:rPr>
          <w:rStyle w:val="StyleUnderline"/>
          <w:highlight w:val="cyan"/>
        </w:rPr>
        <w:t>Biden’s visit</w:t>
      </w:r>
      <w:r w:rsidRPr="00D43F45">
        <w:rPr>
          <w:rStyle w:val="StyleUnderline"/>
        </w:rPr>
        <w:t xml:space="preserve"> to the Middle East </w:t>
      </w:r>
      <w:r w:rsidRPr="000B03C3">
        <w:rPr>
          <w:rStyle w:val="StyleUnderline"/>
          <w:highlight w:val="cyan"/>
        </w:rPr>
        <w:t>saw him tending t</w:t>
      </w:r>
      <w:r w:rsidRPr="00D43F45">
        <w:rPr>
          <w:rStyle w:val="StyleUnderline"/>
        </w:rPr>
        <w:t xml:space="preserve">o the interests of </w:t>
      </w:r>
      <w:r w:rsidRPr="000B03C3">
        <w:rPr>
          <w:rStyle w:val="Emphasis"/>
          <w:highlight w:val="cyan"/>
        </w:rPr>
        <w:t>American heg</w:t>
      </w:r>
      <w:r w:rsidRPr="000B03C3">
        <w:rPr>
          <w:rStyle w:val="Emphasis"/>
        </w:rPr>
        <w:t>emony</w:t>
      </w:r>
      <w:r w:rsidRPr="00D43F45">
        <w:rPr>
          <w:rStyle w:val="StyleUnderline"/>
        </w:rPr>
        <w:t xml:space="preserve">, which are currently </w:t>
      </w:r>
      <w:r w:rsidRPr="000B03C3">
        <w:rPr>
          <w:rStyle w:val="Emphasis"/>
          <w:highlight w:val="cyan"/>
        </w:rPr>
        <w:t>threatened by reactionary forces</w:t>
      </w:r>
      <w:r w:rsidRPr="00D43F45">
        <w:rPr>
          <w:rStyle w:val="StyleUnderline"/>
        </w:rPr>
        <w:t xml:space="preserve"> supported by Iran, China, and Russia</w:t>
      </w:r>
      <w:r w:rsidRPr="00D43F45">
        <w:rPr>
          <w:sz w:val="16"/>
        </w:rPr>
        <w:t xml:space="preserve">. But </w:t>
      </w:r>
      <w:r w:rsidRPr="00D43F45">
        <w:rPr>
          <w:rStyle w:val="StyleUnderline"/>
        </w:rPr>
        <w:t xml:space="preserve">those forces were </w:t>
      </w:r>
      <w:r w:rsidRPr="000B03C3">
        <w:rPr>
          <w:rStyle w:val="Emphasis"/>
          <w:highlight w:val="cyan"/>
        </w:rPr>
        <w:t>spawned</w:t>
      </w:r>
      <w:r w:rsidRPr="000B03C3">
        <w:rPr>
          <w:rStyle w:val="StyleUnderline"/>
          <w:highlight w:val="cyan"/>
        </w:rPr>
        <w:t xml:space="preserve"> by</w:t>
      </w:r>
      <w:r w:rsidRPr="00D43F45">
        <w:rPr>
          <w:rStyle w:val="StyleUnderline"/>
        </w:rPr>
        <w:t xml:space="preserve"> the United States’ own </w:t>
      </w:r>
      <w:r w:rsidRPr="000B03C3">
        <w:rPr>
          <w:rStyle w:val="Emphasis"/>
          <w:highlight w:val="cyan"/>
        </w:rPr>
        <w:t>domineering fo</w:t>
      </w:r>
      <w:r w:rsidRPr="00D43F45">
        <w:rPr>
          <w:rStyle w:val="StyleUnderline"/>
        </w:rPr>
        <w:t xml:space="preserve">reign </w:t>
      </w:r>
      <w:r w:rsidRPr="000B03C3">
        <w:rPr>
          <w:rStyle w:val="Emphasis"/>
          <w:highlight w:val="cyan"/>
        </w:rPr>
        <w:t>po</w:t>
      </w:r>
      <w:r w:rsidRPr="00D43F45">
        <w:rPr>
          <w:rStyle w:val="StyleUnderline"/>
        </w:rPr>
        <w:t>licy in the twentieth century</w:t>
      </w:r>
      <w:r w:rsidRPr="00D43F45">
        <w:rPr>
          <w:sz w:val="16"/>
        </w:rPr>
        <w:t xml:space="preserve">. The US is now escalating militarism against a far right that the United States itself propped up in order to stunt the momentum of left-wing movements in the region. </w:t>
      </w:r>
      <w:r w:rsidRPr="00D43F45">
        <w:rPr>
          <w:rStyle w:val="StyleUnderline"/>
        </w:rPr>
        <w:t xml:space="preserve">This dynamic resulted in the rise of </w:t>
      </w:r>
      <w:r w:rsidRPr="000B03C3">
        <w:rPr>
          <w:rStyle w:val="Emphasis"/>
        </w:rPr>
        <w:t>reactionary state dictatorships</w:t>
      </w:r>
      <w:r w:rsidRPr="00D43F45">
        <w:rPr>
          <w:sz w:val="16"/>
        </w:rPr>
        <w:t>, as seen in Saddam Hussein’s Iraq and Bashar al-Assad’s Syria.</w:t>
      </w:r>
    </w:p>
    <w:p w:rsidR="009F2635" w:rsidRPr="00D43F45" w:rsidRDefault="009F2635" w:rsidP="009F2635">
      <w:pPr>
        <w:rPr>
          <w:rStyle w:val="StyleUnderline"/>
        </w:rPr>
      </w:pPr>
      <w:r w:rsidRPr="00D43F45">
        <w:rPr>
          <w:rStyle w:val="StyleUnderline"/>
        </w:rPr>
        <w:t xml:space="preserve">This </w:t>
      </w:r>
      <w:r w:rsidRPr="000B03C3">
        <w:rPr>
          <w:rStyle w:val="StyleUnderline"/>
          <w:highlight w:val="cyan"/>
        </w:rPr>
        <w:t>nascent</w:t>
      </w:r>
      <w:r w:rsidRPr="00D43F45">
        <w:rPr>
          <w:rStyle w:val="StyleUnderline"/>
        </w:rPr>
        <w:t xml:space="preserve"> regional </w:t>
      </w:r>
      <w:r w:rsidRPr="000B03C3">
        <w:rPr>
          <w:rStyle w:val="StyleUnderline"/>
          <w:highlight w:val="cyan"/>
        </w:rPr>
        <w:t xml:space="preserve">militarism reflects the </w:t>
      </w:r>
      <w:r w:rsidRPr="000B03C3">
        <w:rPr>
          <w:rStyle w:val="Emphasis"/>
          <w:highlight w:val="cyan"/>
        </w:rPr>
        <w:t>U</w:t>
      </w:r>
      <w:r w:rsidRPr="00D43F45">
        <w:rPr>
          <w:rStyle w:val="StyleUnderline"/>
        </w:rPr>
        <w:t xml:space="preserve">nited </w:t>
      </w:r>
      <w:r w:rsidRPr="000B03C3">
        <w:rPr>
          <w:rStyle w:val="Emphasis"/>
          <w:highlight w:val="cyan"/>
        </w:rPr>
        <w:t>S</w:t>
      </w:r>
      <w:r w:rsidRPr="00D43F45">
        <w:rPr>
          <w:rStyle w:val="StyleUnderline"/>
        </w:rPr>
        <w:t>tates</w:t>
      </w:r>
      <w:r w:rsidRPr="000B03C3">
        <w:rPr>
          <w:rStyle w:val="StyleUnderline"/>
          <w:highlight w:val="cyan"/>
        </w:rPr>
        <w:t>’</w:t>
      </w:r>
      <w:r w:rsidRPr="00D43F45">
        <w:rPr>
          <w:rStyle w:val="StyleUnderline"/>
        </w:rPr>
        <w:t xml:space="preserve"> </w:t>
      </w:r>
      <w:r w:rsidRPr="000B03C3">
        <w:rPr>
          <w:rStyle w:val="Emphasis"/>
        </w:rPr>
        <w:t>desperate</w:t>
      </w:r>
      <w:r w:rsidRPr="00D43F45">
        <w:rPr>
          <w:rStyle w:val="StyleUnderline"/>
        </w:rPr>
        <w:t xml:space="preserve">, </w:t>
      </w:r>
      <w:r w:rsidRPr="00B30CD4">
        <w:rPr>
          <w:rStyle w:val="StyleUnderline"/>
          <w:highlight w:val="cyan"/>
        </w:rPr>
        <w:t>last-ditch effort to maintain its</w:t>
      </w:r>
      <w:r w:rsidRPr="00D43F45">
        <w:rPr>
          <w:rStyle w:val="StyleUnderline"/>
        </w:rPr>
        <w:t xml:space="preserve"> </w:t>
      </w:r>
      <w:r w:rsidRPr="000B03C3">
        <w:rPr>
          <w:rStyle w:val="Emphasis"/>
        </w:rPr>
        <w:t xml:space="preserve">exploitative </w:t>
      </w:r>
      <w:r w:rsidRPr="00B30CD4">
        <w:rPr>
          <w:rStyle w:val="Emphasis"/>
          <w:highlight w:val="cyan"/>
        </w:rPr>
        <w:t>s</w:t>
      </w:r>
      <w:r w:rsidRPr="000B03C3">
        <w:rPr>
          <w:rStyle w:val="Emphasis"/>
        </w:rPr>
        <w:t xml:space="preserve">tatus </w:t>
      </w:r>
      <w:r w:rsidRPr="00B30CD4">
        <w:rPr>
          <w:rStyle w:val="Emphasis"/>
          <w:highlight w:val="cyan"/>
        </w:rPr>
        <w:t>quo</w:t>
      </w:r>
      <w:r w:rsidRPr="00D43F45">
        <w:rPr>
          <w:rStyle w:val="StyleUnderline"/>
        </w:rPr>
        <w:t xml:space="preserve"> and the authority of its oppressive client states in the region.</w:t>
      </w:r>
    </w:p>
    <w:p w:rsidR="009F2635" w:rsidRPr="00D43F45" w:rsidRDefault="009F2635" w:rsidP="009F2635">
      <w:pPr>
        <w:rPr>
          <w:sz w:val="16"/>
        </w:rPr>
      </w:pPr>
      <w:r w:rsidRPr="00B30CD4">
        <w:rPr>
          <w:rStyle w:val="StyleUnderline"/>
          <w:highlight w:val="cyan"/>
        </w:rPr>
        <w:t xml:space="preserve">There can be </w:t>
      </w:r>
      <w:r w:rsidRPr="00B30CD4">
        <w:rPr>
          <w:rStyle w:val="Emphasis"/>
          <w:highlight w:val="cyan"/>
        </w:rPr>
        <w:t>no winners</w:t>
      </w:r>
      <w:r w:rsidRPr="00D43F45">
        <w:rPr>
          <w:rStyle w:val="StyleUnderline"/>
        </w:rPr>
        <w:t xml:space="preserve"> in this growing polarization between the US-led bloc in the Middle East and </w:t>
      </w:r>
      <w:r w:rsidRPr="00D43F45">
        <w:rPr>
          <w:sz w:val="16"/>
        </w:rPr>
        <w:t xml:space="preserve">the far-right self-described anti-imperialists in </w:t>
      </w:r>
      <w:r w:rsidRPr="00D43F45">
        <w:rPr>
          <w:rStyle w:val="StyleUnderline"/>
        </w:rPr>
        <w:t>Iran</w:t>
      </w:r>
      <w:r w:rsidRPr="00D43F45">
        <w:rPr>
          <w:sz w:val="16"/>
        </w:rPr>
        <w:t xml:space="preserve"> and its proxies, backed by Russia and China. </w:t>
      </w:r>
      <w:r w:rsidRPr="00D43F45">
        <w:rPr>
          <w:rStyle w:val="StyleUnderline"/>
        </w:rPr>
        <w:t>There appears no end in sight to</w:t>
      </w:r>
      <w:r w:rsidRPr="00D43F45">
        <w:rPr>
          <w:sz w:val="16"/>
        </w:rPr>
        <w:t xml:space="preserve"> the postcolonial </w:t>
      </w:r>
      <w:r w:rsidRPr="00D43F45">
        <w:rPr>
          <w:rStyle w:val="StyleUnderline"/>
        </w:rPr>
        <w:t>conflicts</w:t>
      </w:r>
      <w:r w:rsidRPr="00D43F45">
        <w:rPr>
          <w:sz w:val="16"/>
        </w:rPr>
        <w:t xml:space="preserve"> that have marked Middle Eastern geopolitics throughout the twentieth and early twenty-first centuries — </w:t>
      </w:r>
      <w:r w:rsidRPr="00B30CD4">
        <w:rPr>
          <w:rStyle w:val="StyleUnderline"/>
          <w:highlight w:val="cyan"/>
        </w:rPr>
        <w:t xml:space="preserve">only </w:t>
      </w:r>
      <w:r w:rsidRPr="00B30CD4">
        <w:rPr>
          <w:rStyle w:val="Emphasis"/>
          <w:highlight w:val="cyan"/>
        </w:rPr>
        <w:t>further escalation</w:t>
      </w:r>
      <w:r w:rsidRPr="00D43F45">
        <w:rPr>
          <w:rStyle w:val="StyleUnderline"/>
        </w:rPr>
        <w:t xml:space="preserve"> as Western-backed capital enters a </w:t>
      </w:r>
      <w:r w:rsidRPr="000B03C3">
        <w:rPr>
          <w:rStyle w:val="Emphasis"/>
        </w:rPr>
        <w:t>crisis</w:t>
      </w:r>
      <w:r w:rsidRPr="00D43F45">
        <w:rPr>
          <w:rStyle w:val="StyleUnderline"/>
        </w:rPr>
        <w:t xml:space="preserve"> with the invasion of Ukraine</w:t>
      </w:r>
      <w:r w:rsidRPr="00D43F45">
        <w:rPr>
          <w:sz w:val="16"/>
        </w:rPr>
        <w:t>, a growing trade war with China, and a fading US empire being left behind by the global free market it engineered. This nascent regional militarism reflects the United States’ desperate, last-ditch effort to maintain its exploitative status quo and the authority of its oppressive client states in the region.</w:t>
      </w:r>
    </w:p>
    <w:p w:rsidR="009F2635" w:rsidRDefault="009F2635" w:rsidP="009F2635">
      <w:pPr>
        <w:pStyle w:val="Heading4"/>
      </w:pPr>
      <w:r>
        <w:t xml:space="preserve">That </w:t>
      </w:r>
      <w:r>
        <w:rPr>
          <w:u w:val="single"/>
        </w:rPr>
        <w:t>escalates</w:t>
      </w:r>
      <w:r>
        <w:t xml:space="preserve"> – </w:t>
      </w:r>
      <w:r w:rsidRPr="00B644A4">
        <w:rPr>
          <w:u w:val="single"/>
        </w:rPr>
        <w:t>extinction</w:t>
      </w:r>
    </w:p>
    <w:p w:rsidR="009F2635" w:rsidRPr="00706EE3" w:rsidRDefault="009F2635" w:rsidP="009F2635">
      <w:pPr>
        <w:rPr>
          <w:rFonts w:asciiTheme="minorHAnsi" w:hAnsiTheme="minorHAnsi" w:cstheme="minorHAnsi"/>
        </w:rPr>
      </w:pPr>
      <w:r w:rsidRPr="00706EE3">
        <w:rPr>
          <w:rFonts w:asciiTheme="minorHAnsi" w:hAnsiTheme="minorHAnsi" w:cstheme="minorHAnsi"/>
        </w:rPr>
        <w:t xml:space="preserve">Alex </w:t>
      </w:r>
      <w:r w:rsidRPr="00706EE3">
        <w:rPr>
          <w:rStyle w:val="Style13ptBold"/>
          <w:rFonts w:asciiTheme="minorHAnsi" w:hAnsiTheme="minorHAnsi" w:cstheme="minorHAnsi"/>
        </w:rPr>
        <w:t>Ward 20</w:t>
      </w:r>
      <w:r w:rsidRPr="00706EE3">
        <w:rPr>
          <w:rFonts w:asciiTheme="minorHAnsi" w:hAnsiTheme="minorHAnsi" w:cstheme="minorHAnsi"/>
        </w:rPr>
        <w:t xml:space="preserve">, former associate director in the Atlantic Council’s Brent Scowcroft Center on International Security, Vox reporter covering the White House, 7/8/2019, ""A nasty, brutal fight": what a US-Iran war would look like," Vox, </w:t>
      </w:r>
      <w:r w:rsidRPr="00021810">
        <w:rPr>
          <w:rFonts w:asciiTheme="minorHAnsi" w:hAnsiTheme="minorHAnsi" w:cstheme="minorHAnsi"/>
        </w:rPr>
        <w:t>https://www.vox.com/world/2019/7/8/18693297/us-iran-war-trump-nuclear-iraq</w:t>
      </w:r>
      <w:r w:rsidRPr="00706EE3">
        <w:rPr>
          <w:rFonts w:asciiTheme="minorHAnsi" w:hAnsiTheme="minorHAnsi" w:cstheme="minorHAnsi"/>
        </w:rPr>
        <w:t>, RMax</w:t>
      </w:r>
    </w:p>
    <w:p w:rsidR="009F2635" w:rsidRPr="00706EE3" w:rsidRDefault="009F2635" w:rsidP="009F2635">
      <w:pPr>
        <w:rPr>
          <w:rFonts w:asciiTheme="minorHAnsi" w:hAnsiTheme="minorHAnsi" w:cstheme="minorHAnsi"/>
          <w:sz w:val="14"/>
        </w:rPr>
      </w:pPr>
      <w:r w:rsidRPr="00706EE3">
        <w:rPr>
          <w:rStyle w:val="StyleUnderline"/>
          <w:rFonts w:asciiTheme="minorHAnsi" w:hAnsiTheme="minorHAnsi" w:cstheme="minorHAnsi"/>
        </w:rPr>
        <w:t xml:space="preserve">A </w:t>
      </w:r>
      <w:r w:rsidRPr="00706EE3">
        <w:rPr>
          <w:rStyle w:val="Emphasis"/>
          <w:rFonts w:asciiTheme="minorHAnsi" w:hAnsiTheme="minorHAnsi" w:cstheme="minorHAnsi"/>
        </w:rPr>
        <w:t xml:space="preserve">deadly opening </w:t>
      </w:r>
      <w:r w:rsidRPr="000B6927">
        <w:rPr>
          <w:rStyle w:val="Emphasis"/>
          <w:rFonts w:asciiTheme="minorHAnsi" w:hAnsiTheme="minorHAnsi" w:cstheme="minorHAnsi"/>
          <w:highlight w:val="cyan"/>
        </w:rPr>
        <w:t>attack</w:t>
      </w:r>
      <w:r w:rsidRPr="00706EE3">
        <w:rPr>
          <w:rFonts w:asciiTheme="minorHAnsi" w:hAnsiTheme="minorHAnsi" w:cstheme="minorHAnsi"/>
          <w:sz w:val="14"/>
        </w:rPr>
        <w:t xml:space="preserve">. Nearly untraceable, ruthless </w:t>
      </w:r>
      <w:r w:rsidRPr="00706EE3">
        <w:rPr>
          <w:rStyle w:val="StyleUnderline"/>
          <w:rFonts w:asciiTheme="minorHAnsi" w:hAnsiTheme="minorHAnsi" w:cstheme="minorHAnsi"/>
        </w:rPr>
        <w:t xml:space="preserve">proxies </w:t>
      </w:r>
      <w:r w:rsidRPr="000B6927">
        <w:rPr>
          <w:rStyle w:val="StyleUnderline"/>
          <w:rFonts w:asciiTheme="minorHAnsi" w:hAnsiTheme="minorHAnsi" w:cstheme="minorHAnsi"/>
          <w:highlight w:val="cyan"/>
        </w:rPr>
        <w:t>spread</w:t>
      </w:r>
      <w:r w:rsidRPr="00706EE3">
        <w:rPr>
          <w:rStyle w:val="StyleUnderline"/>
          <w:rFonts w:asciiTheme="minorHAnsi" w:hAnsiTheme="minorHAnsi" w:cstheme="minorHAnsi"/>
        </w:rPr>
        <w:t xml:space="preserve">ing </w:t>
      </w:r>
      <w:r w:rsidRPr="000B6927">
        <w:rPr>
          <w:rStyle w:val="StyleUnderline"/>
          <w:rFonts w:asciiTheme="minorHAnsi" w:hAnsiTheme="minorHAnsi" w:cstheme="minorHAnsi"/>
          <w:highlight w:val="cyan"/>
        </w:rPr>
        <w:t xml:space="preserve">chaos on </w:t>
      </w:r>
      <w:r w:rsidRPr="000B6927">
        <w:rPr>
          <w:rStyle w:val="Emphasis"/>
          <w:rFonts w:asciiTheme="minorHAnsi" w:hAnsiTheme="minorHAnsi" w:cstheme="minorHAnsi"/>
          <w:highlight w:val="cyan"/>
        </w:rPr>
        <w:t>multiple continents</w:t>
      </w:r>
      <w:r w:rsidRPr="00706EE3">
        <w:rPr>
          <w:rStyle w:val="StyleUnderline"/>
          <w:rFonts w:asciiTheme="minorHAnsi" w:hAnsiTheme="minorHAnsi" w:cstheme="minorHAnsi"/>
        </w:rPr>
        <w:t xml:space="preserve">. Costly </w:t>
      </w:r>
      <w:r w:rsidRPr="00706EE3">
        <w:rPr>
          <w:rStyle w:val="Emphasis"/>
          <w:rFonts w:asciiTheme="minorHAnsi" w:hAnsiTheme="minorHAnsi" w:cstheme="minorHAnsi"/>
        </w:rPr>
        <w:t>miscalc</w:t>
      </w:r>
      <w:r w:rsidRPr="00706EE3">
        <w:rPr>
          <w:rStyle w:val="StyleUnderline"/>
          <w:rFonts w:asciiTheme="minorHAnsi" w:hAnsiTheme="minorHAnsi" w:cstheme="minorHAnsi"/>
        </w:rPr>
        <w:t>ulations</w:t>
      </w:r>
      <w:r w:rsidRPr="00706EE3">
        <w:rPr>
          <w:rFonts w:asciiTheme="minorHAnsi" w:hAnsiTheme="minorHAnsi" w:cstheme="minorHAnsi"/>
          <w:sz w:val="14"/>
        </w:rPr>
        <w:t>. And thousands — perhaps hundreds of thousands — killed in a conflict that would dwarf the war in Iraq.</w:t>
      </w:r>
    </w:p>
    <w:p w:rsidR="009F2635" w:rsidRPr="00706EE3" w:rsidRDefault="009F2635" w:rsidP="009F2635">
      <w:pPr>
        <w:rPr>
          <w:rFonts w:asciiTheme="minorHAnsi" w:hAnsiTheme="minorHAnsi" w:cstheme="minorHAnsi"/>
          <w:sz w:val="14"/>
        </w:rPr>
      </w:pPr>
      <w:r w:rsidRPr="00706EE3">
        <w:rPr>
          <w:rStyle w:val="StyleUnderline"/>
          <w:rFonts w:asciiTheme="minorHAnsi" w:hAnsiTheme="minorHAnsi" w:cstheme="minorHAnsi"/>
        </w:rPr>
        <w:t xml:space="preserve">Welcome to the </w:t>
      </w:r>
      <w:r w:rsidRPr="000B6927">
        <w:rPr>
          <w:rStyle w:val="Emphasis"/>
          <w:rFonts w:asciiTheme="minorHAnsi" w:hAnsiTheme="minorHAnsi" w:cstheme="minorHAnsi"/>
          <w:highlight w:val="cyan"/>
        </w:rPr>
        <w:t>US-Iran war</w:t>
      </w:r>
      <w:r w:rsidRPr="00706EE3">
        <w:rPr>
          <w:rStyle w:val="StyleUnderline"/>
          <w:rFonts w:asciiTheme="minorHAnsi" w:hAnsiTheme="minorHAnsi" w:cstheme="minorHAnsi"/>
        </w:rPr>
        <w:t xml:space="preserve">, which </w:t>
      </w:r>
      <w:r w:rsidRPr="000B6927">
        <w:rPr>
          <w:rStyle w:val="StyleUnderline"/>
          <w:rFonts w:asciiTheme="minorHAnsi" w:hAnsiTheme="minorHAnsi" w:cstheme="minorHAnsi"/>
          <w:highlight w:val="cyan"/>
        </w:rPr>
        <w:t>has</w:t>
      </w:r>
      <w:r w:rsidRPr="00706EE3">
        <w:rPr>
          <w:rStyle w:val="StyleUnderline"/>
          <w:rFonts w:asciiTheme="minorHAnsi" w:hAnsiTheme="minorHAnsi" w:cstheme="minorHAnsi"/>
        </w:rPr>
        <w:t xml:space="preserve"> the </w:t>
      </w:r>
      <w:r w:rsidRPr="000B6927">
        <w:rPr>
          <w:rStyle w:val="StyleUnderline"/>
          <w:rFonts w:asciiTheme="minorHAnsi" w:hAnsiTheme="minorHAnsi" w:cstheme="minorHAnsi"/>
          <w:highlight w:val="cyan"/>
        </w:rPr>
        <w:t>potential to be</w:t>
      </w:r>
      <w:r w:rsidRPr="00706EE3">
        <w:rPr>
          <w:rStyle w:val="StyleUnderline"/>
          <w:rFonts w:asciiTheme="minorHAnsi" w:hAnsiTheme="minorHAnsi" w:cstheme="minorHAnsi"/>
        </w:rPr>
        <w:t xml:space="preserve"> one of the </w:t>
      </w:r>
      <w:r w:rsidRPr="000B6927">
        <w:rPr>
          <w:rStyle w:val="Emphasis"/>
          <w:rFonts w:asciiTheme="minorHAnsi" w:hAnsiTheme="minorHAnsi" w:cstheme="minorHAnsi"/>
          <w:highlight w:val="cyan"/>
        </w:rPr>
        <w:t>worst conflict</w:t>
      </w:r>
      <w:r w:rsidRPr="00706EE3">
        <w:rPr>
          <w:rStyle w:val="Emphasis"/>
          <w:rFonts w:asciiTheme="minorHAnsi" w:hAnsiTheme="minorHAnsi" w:cstheme="minorHAnsi"/>
        </w:rPr>
        <w:t xml:space="preserve">s </w:t>
      </w:r>
      <w:r w:rsidRPr="000B6927">
        <w:rPr>
          <w:rStyle w:val="Emphasis"/>
          <w:rFonts w:asciiTheme="minorHAnsi" w:hAnsiTheme="minorHAnsi" w:cstheme="minorHAnsi"/>
          <w:highlight w:val="cyan"/>
        </w:rPr>
        <w:t>in history</w:t>
      </w:r>
      <w:r w:rsidRPr="00706EE3">
        <w:rPr>
          <w:rFonts w:asciiTheme="minorHAnsi" w:hAnsiTheme="minorHAnsi" w:cstheme="minorHAnsi"/>
          <w:sz w:val="14"/>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The Thursday night killing of Maj. Gen. Qassem Soleimani, who led Iranian covert operations and intelligence and was one of the country’s most senior leaders, brought Washington and Tehran closer to fighting that war. Iran has every incentive to retaliate, experts </w:t>
      </w:r>
      <w:proofErr w:type="gramStart"/>
      <w:r w:rsidRPr="00706EE3">
        <w:rPr>
          <w:rFonts w:asciiTheme="minorHAnsi" w:hAnsiTheme="minorHAnsi" w:cstheme="minorHAnsi"/>
          <w:sz w:val="14"/>
        </w:rPr>
        <w:t>says</w:t>
      </w:r>
      <w:proofErr w:type="gramEnd"/>
      <w:r w:rsidRPr="00706EE3">
        <w:rPr>
          <w:rFonts w:asciiTheme="minorHAnsi" w:hAnsiTheme="minorHAnsi" w:cstheme="minorHAnsi"/>
          <w:sz w:val="14"/>
        </w:rPr>
        <w:t>, using its proxies to target US commercial interests in the Middle East, American allies, or even American troops and diplomats hunkered down in regional bases and embassies.</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It’s partly why the Eurasia Group, a prominent international consulting firm, now puts the chance of “a limited or major military confrontation” at 40 percent.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But the seeds of conflict weren’t planted with Thursday’s airstrikes alone. Washington and Tehran have remained locked in a months-long standoff that only continues to escalate. The US imposed crushing sanctions on Iran’s economy over its support for terrorism and its growing missile program, among other things, after withdrawing from the 2015 nuclear deal last year; Iran has fought back by violating parts of the nuclear agreement, bombing oil tankers, and downing an American military drone.</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The crisis has become more acute over the past week. An Iranian-backed militia killed an American contractor while wounding others in rocket attacks, leading the Trump administration to order retaliatory strikes on five targets in Iraq and Syria that killed 25 of the militia’s fighters. In protest, the militia — Ketaib Hezbollah — organized a rally outside the US embassy in Baghdad where some got inside the compound and set parts of it ablaze.</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That led Secretary of Defense Mark Esper to tell reporters on Thursday that “if we get word of attacks, we will take pre-emptive action as well to protect American forces, protect American lives,” adding “the game has changed.” The US killed Soleimani hours after that statement, underscoring that change.</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Importantly, experts note that neither country wants a full-blown conflict, with President Donald Trump saying he prefers “peace” when it comes to Iran. But </w:t>
      </w:r>
      <w:r w:rsidRPr="00706EE3">
        <w:rPr>
          <w:rStyle w:val="StyleUnderline"/>
          <w:rFonts w:asciiTheme="minorHAnsi" w:hAnsiTheme="minorHAnsi" w:cstheme="minorHAnsi"/>
        </w:rPr>
        <w:t xml:space="preserve">the possibility of </w:t>
      </w:r>
      <w:r w:rsidRPr="000B6927">
        <w:rPr>
          <w:rStyle w:val="StyleUnderline"/>
          <w:rFonts w:asciiTheme="minorHAnsi" w:hAnsiTheme="minorHAnsi" w:cstheme="minorHAnsi"/>
          <w:highlight w:val="cyan"/>
        </w:rPr>
        <w:t>war</w:t>
      </w:r>
      <w:r w:rsidRPr="00706EE3">
        <w:rPr>
          <w:rStyle w:val="StyleUnderline"/>
          <w:rFonts w:asciiTheme="minorHAnsi" w:hAnsiTheme="minorHAnsi" w:cstheme="minorHAnsi"/>
        </w:rPr>
        <w:t xml:space="preserve"> breaking out anyway </w:t>
      </w:r>
      <w:r w:rsidRPr="000B6927">
        <w:rPr>
          <w:rStyle w:val="Emphasis"/>
          <w:rFonts w:asciiTheme="minorHAnsi" w:hAnsiTheme="minorHAnsi" w:cstheme="minorHAnsi"/>
          <w:highlight w:val="cyan"/>
        </w:rPr>
        <w:t>shouldn’t be discounted</w:t>
      </w:r>
      <w:r w:rsidRPr="00706EE3">
        <w:rPr>
          <w:rFonts w:asciiTheme="minorHAnsi" w:hAnsiTheme="minorHAnsi" w:cstheme="minorHAnsi"/>
          <w:sz w:val="14"/>
        </w:rPr>
        <w:t xml:space="preserve">, especially now that </w:t>
      </w:r>
      <w:r w:rsidRPr="000B6927">
        <w:rPr>
          <w:rStyle w:val="StyleUnderline"/>
          <w:rFonts w:asciiTheme="minorHAnsi" w:hAnsiTheme="minorHAnsi" w:cstheme="minorHAnsi"/>
          <w:highlight w:val="cyan"/>
        </w:rPr>
        <w:t>Iran</w:t>
      </w:r>
      <w:r w:rsidRPr="00706EE3">
        <w:rPr>
          <w:rStyle w:val="StyleUnderline"/>
          <w:rFonts w:asciiTheme="minorHAnsi" w:hAnsiTheme="minorHAnsi" w:cstheme="minorHAnsi"/>
        </w:rPr>
        <w:t xml:space="preserve">’s leadership has </w:t>
      </w:r>
      <w:r w:rsidRPr="000B6927">
        <w:rPr>
          <w:rStyle w:val="Emphasis"/>
          <w:rFonts w:asciiTheme="minorHAnsi" w:hAnsiTheme="minorHAnsi" w:cstheme="minorHAnsi"/>
          <w:highlight w:val="cyan"/>
        </w:rPr>
        <w:t>sworn</w:t>
      </w:r>
      <w:r w:rsidRPr="000B6927">
        <w:rPr>
          <w:rStyle w:val="StyleUnderline"/>
          <w:rFonts w:asciiTheme="minorHAnsi" w:hAnsiTheme="minorHAnsi" w:cstheme="minorHAnsi"/>
          <w:highlight w:val="cyan"/>
        </w:rPr>
        <w:t xml:space="preserve"> to </w:t>
      </w:r>
      <w:r w:rsidRPr="000B6927">
        <w:rPr>
          <w:rStyle w:val="Emphasis"/>
          <w:rFonts w:asciiTheme="minorHAnsi" w:hAnsiTheme="minorHAnsi" w:cstheme="minorHAnsi"/>
          <w:highlight w:val="cyan"/>
        </w:rPr>
        <w:t>avenge Soleimani</w:t>
      </w:r>
      <w:r w:rsidRPr="00706EE3">
        <w:rPr>
          <w:rFonts w:asciiTheme="minorHAnsi" w:hAnsiTheme="minorHAnsi" w:cstheme="minorHAnsi"/>
          <w:sz w:val="14"/>
        </w:rPr>
        <w:t>. “The great nation of Iran will take revenge for this heinous crime,” Iranian President Hassan Rouhani tweeted Friday morning.</w:t>
      </w:r>
    </w:p>
    <w:p w:rsidR="009F2635" w:rsidRPr="00706EE3" w:rsidRDefault="009F2635" w:rsidP="009F2635">
      <w:pPr>
        <w:rPr>
          <w:rStyle w:val="StyleUnderline"/>
          <w:rFonts w:asciiTheme="minorHAnsi" w:hAnsiTheme="minorHAnsi" w:cstheme="minorHAnsi"/>
        </w:rPr>
      </w:pPr>
      <w:r w:rsidRPr="00706EE3">
        <w:rPr>
          <w:rFonts w:asciiTheme="minorHAnsi" w:hAnsiTheme="minorHAnsi" w:cstheme="minorHAnsi"/>
          <w:sz w:val="14"/>
        </w:rPr>
        <w:t xml:space="preserve">Which means </w:t>
      </w:r>
      <w:r w:rsidRPr="000B6927">
        <w:rPr>
          <w:rStyle w:val="StyleUnderline"/>
          <w:rFonts w:asciiTheme="minorHAnsi" w:hAnsiTheme="minorHAnsi" w:cstheme="minorHAnsi"/>
          <w:highlight w:val="cyan"/>
        </w:rPr>
        <w:t xml:space="preserve">US-Iran relations </w:t>
      </w:r>
      <w:r w:rsidRPr="000B6927">
        <w:rPr>
          <w:rStyle w:val="Emphasis"/>
          <w:rFonts w:asciiTheme="minorHAnsi" w:hAnsiTheme="minorHAnsi" w:cstheme="minorHAnsi"/>
          <w:highlight w:val="cyan"/>
        </w:rPr>
        <w:t>teeter</w:t>
      </w:r>
      <w:r w:rsidRPr="000B6927">
        <w:rPr>
          <w:rStyle w:val="StyleUnderline"/>
          <w:rFonts w:asciiTheme="minorHAnsi" w:hAnsiTheme="minorHAnsi" w:cstheme="minorHAnsi"/>
          <w:highlight w:val="cyan"/>
        </w:rPr>
        <w:t xml:space="preserve"> on a </w:t>
      </w:r>
      <w:r w:rsidRPr="000B6927">
        <w:rPr>
          <w:rStyle w:val="Emphasis"/>
          <w:rFonts w:asciiTheme="minorHAnsi" w:hAnsiTheme="minorHAnsi" w:cstheme="minorHAnsi"/>
          <w:highlight w:val="cyan"/>
        </w:rPr>
        <w:t>knife edge</w:t>
      </w:r>
      <w:r w:rsidRPr="00706EE3">
        <w:rPr>
          <w:rFonts w:asciiTheme="minorHAnsi" w:hAnsiTheme="minorHAnsi" w:cstheme="minorHAnsi"/>
          <w:sz w:val="14"/>
        </w:rPr>
        <w:t xml:space="preserve">, and </w:t>
      </w:r>
      <w:r w:rsidRPr="00E57940">
        <w:rPr>
          <w:rStyle w:val="StyleUnderline"/>
        </w:rPr>
        <w:t xml:space="preserve">it won’t take much more to </w:t>
      </w:r>
      <w:r w:rsidRPr="00E57940">
        <w:rPr>
          <w:rStyle w:val="Emphasis"/>
        </w:rPr>
        <w:t>knock them off</w:t>
      </w:r>
      <w:r w:rsidRPr="00706EE3">
        <w:rPr>
          <w:rFonts w:asciiTheme="minorHAnsi" w:hAnsiTheme="minorHAnsi" w:cstheme="minorHAnsi"/>
          <w:sz w:val="14"/>
        </w:rPr>
        <w:t xml:space="preserve">. </w:t>
      </w:r>
      <w:proofErr w:type="gramStart"/>
      <w:r w:rsidRPr="00706EE3">
        <w:rPr>
          <w:rFonts w:asciiTheme="minorHAnsi" w:hAnsiTheme="minorHAnsi" w:cstheme="minorHAnsi"/>
          <w:sz w:val="14"/>
        </w:rPr>
        <w:t>So</w:t>
      </w:r>
      <w:proofErr w:type="gramEnd"/>
      <w:r w:rsidRPr="00706EE3">
        <w:rPr>
          <w:rFonts w:asciiTheme="minorHAnsi" w:hAnsiTheme="minorHAnsi" w:cstheme="minorHAnsi"/>
          <w:sz w:val="14"/>
        </w:rPr>
        <w:t xml:space="preserve"> to understand just how bad the situation could get, </w:t>
      </w:r>
      <w:r w:rsidRPr="00706EE3">
        <w:rPr>
          <w:rStyle w:val="StyleUnderline"/>
          <w:rFonts w:asciiTheme="minorHAnsi" w:hAnsiTheme="minorHAnsi" w:cstheme="minorHAnsi"/>
        </w:rPr>
        <w:t>I asked eight current and former White House, Pentagon, and intelligence officials</w:t>
      </w:r>
      <w:r w:rsidRPr="00706EE3">
        <w:rPr>
          <w:rFonts w:asciiTheme="minorHAnsi" w:hAnsiTheme="minorHAnsi" w:cstheme="minorHAnsi"/>
          <w:sz w:val="14"/>
        </w:rPr>
        <w:t xml:space="preserve">, as well as Middle East experts, last July </w:t>
      </w:r>
      <w:r w:rsidRPr="00706EE3">
        <w:rPr>
          <w:rStyle w:val="StyleUnderline"/>
          <w:rFonts w:asciiTheme="minorHAnsi" w:hAnsiTheme="minorHAnsi" w:cstheme="minorHAnsi"/>
        </w:rPr>
        <w:t>about how a war between the US and Iran might play out.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The bottom line: </w:t>
      </w:r>
      <w:r w:rsidRPr="000B6927">
        <w:rPr>
          <w:rStyle w:val="StyleUnderline"/>
          <w:rFonts w:asciiTheme="minorHAnsi" w:hAnsiTheme="minorHAnsi" w:cstheme="minorHAnsi"/>
          <w:highlight w:val="cyan"/>
        </w:rPr>
        <w:t xml:space="preserve">It would be </w:t>
      </w:r>
      <w:r w:rsidRPr="00706EE3">
        <w:rPr>
          <w:rStyle w:val="Emphasis"/>
          <w:rFonts w:asciiTheme="minorHAnsi" w:hAnsiTheme="minorHAnsi" w:cstheme="minorHAnsi"/>
        </w:rPr>
        <w:t>hell on earth</w:t>
      </w:r>
      <w:r w:rsidRPr="00706EE3">
        <w:rPr>
          <w:rFonts w:asciiTheme="minorHAnsi" w:hAnsiTheme="minorHAnsi" w:cstheme="minorHAnsi"/>
          <w:sz w:val="14"/>
        </w:rPr>
        <w:t>.</w:t>
      </w:r>
    </w:p>
    <w:p w:rsidR="009F2635" w:rsidRPr="00706EE3" w:rsidRDefault="009F2635" w:rsidP="009F2635">
      <w:pPr>
        <w:rPr>
          <w:rStyle w:val="StyleUnderline"/>
          <w:rFonts w:asciiTheme="minorHAnsi" w:hAnsiTheme="minorHAnsi" w:cstheme="minorHAnsi"/>
        </w:rPr>
      </w:pPr>
      <w:r w:rsidRPr="00706EE3">
        <w:rPr>
          <w:rFonts w:asciiTheme="minorHAnsi" w:hAnsiTheme="minorHAnsi" w:cstheme="minorHAnsi"/>
          <w:sz w:val="14"/>
        </w:rPr>
        <w:t>“</w:t>
      </w:r>
      <w:r w:rsidRPr="00706EE3">
        <w:rPr>
          <w:rStyle w:val="StyleUnderline"/>
          <w:rFonts w:asciiTheme="minorHAnsi" w:hAnsiTheme="minorHAnsi" w:cstheme="minorHAnsi"/>
        </w:rPr>
        <w:t xml:space="preserve">This would be </w:t>
      </w:r>
      <w:r w:rsidRPr="000B6927">
        <w:rPr>
          <w:rStyle w:val="StyleUnderline"/>
          <w:rFonts w:asciiTheme="minorHAnsi" w:hAnsiTheme="minorHAnsi" w:cstheme="minorHAnsi"/>
          <w:highlight w:val="cyan"/>
        </w:rPr>
        <w:t xml:space="preserve">a </w:t>
      </w:r>
      <w:r w:rsidRPr="000B6927">
        <w:rPr>
          <w:rStyle w:val="Emphasis"/>
          <w:rFonts w:asciiTheme="minorHAnsi" w:hAnsiTheme="minorHAnsi" w:cstheme="minorHAnsi"/>
          <w:highlight w:val="cyan"/>
        </w:rPr>
        <w:t>violent convulsion</w:t>
      </w:r>
      <w:r w:rsidRPr="00706EE3">
        <w:rPr>
          <w:rFonts w:asciiTheme="minorHAnsi" w:hAnsiTheme="minorHAnsi" w:cstheme="minorHAnsi"/>
          <w:sz w:val="14"/>
        </w:rPr>
        <w:t xml:space="preserve"> similar to chaos of the Arab Spring inflicted on the region for years,” said Ilan Goldenberg, the Defense Department’s Iran team chief from 2009 to 2012, </w:t>
      </w:r>
      <w:r w:rsidRPr="00706EE3">
        <w:rPr>
          <w:rStyle w:val="StyleUnderline"/>
          <w:rFonts w:asciiTheme="minorHAnsi" w:hAnsiTheme="minorHAnsi" w:cstheme="minorHAnsi"/>
        </w:rPr>
        <w:t>with the potential for it to get “</w:t>
      </w:r>
      <w:r w:rsidRPr="00706EE3">
        <w:rPr>
          <w:rStyle w:val="Emphasis"/>
          <w:rFonts w:asciiTheme="minorHAnsi" w:hAnsiTheme="minorHAnsi" w:cstheme="minorHAnsi"/>
        </w:rPr>
        <w:t>so much worse than Iraq</w:t>
      </w:r>
      <w:r w:rsidRPr="00706EE3">
        <w:rPr>
          <w:rStyle w:val="StyleUnderline"/>
          <w:rFonts w:asciiTheme="minorHAnsi" w:hAnsiTheme="minorHAnsi" w:cstheme="minorHAnsi"/>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How the US-Iran war starts</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US-imposed sanctions have tanked Iran’s economy, and Tehran desperately wants them lifted. But with few options to compel the Trump administration to change course, Iranian leaders may choose a more violent tactic to make their point, especially after Soleimani’s death.</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Iranian forces could bomb an American oil tanker traveling through the Strait of Hormuz, a vital waterway for the global energy trade aggressively patrolled by Tehran’s forces, causing loss of life or a catastrophic oil spill. The country’s skillful hackers could launch a major cyberattack on regional allies like Saudi Arabia or the United Arab Emirates.</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Israel could kill an Iranian nuclear scientist, leading Iran to strike back and drawing the US into the spat, especially if Tehran responds forcefully. Or Iranian-linked proxies could target and murder American troops and diplomats in Iraq.</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That last option is particularly likely, experts say. After all, Iran bombed US Marine barracks in Lebanon in 1983 and, according to the Pentagon, Iranian-backed fighters killed more than 600 US troops during the Iraq War. Taking this step may seem extreme, but “Iran could convince itself that it could do this,” Goldenberg, now at the Center for a New American Security think tank in Washington, told me.</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At that point, it’d be nearly impossible for the Trump administration not to respond in kind. The recommendations given to the president would correspond to whatever action Iran took.</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If Tehran destroyed an oil tanker, killing people and causing an oil spill, the US might destroy some of Iran’s ships.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 or kill high-level officials.</w:t>
      </w:r>
    </w:p>
    <w:p w:rsidR="009F2635" w:rsidRPr="00706EE3" w:rsidRDefault="009F2635" w:rsidP="009F2635">
      <w:pPr>
        <w:rPr>
          <w:rStyle w:val="StyleUnderline"/>
          <w:rFonts w:asciiTheme="minorHAnsi" w:hAnsiTheme="minorHAnsi" w:cstheme="minorHAnsi"/>
        </w:rPr>
      </w:pPr>
      <w:r w:rsidRPr="00706EE3">
        <w:rPr>
          <w:rFonts w:asciiTheme="minorHAnsi" w:hAnsiTheme="minorHAnsi" w:cstheme="minorHAnsi"/>
          <w:sz w:val="14"/>
        </w:rPr>
        <w:t xml:space="preserve">It’s at this point that both sides would need to communicate their red lines to each other and how not to cross them. The problem is </w:t>
      </w:r>
      <w:r w:rsidRPr="000B6927">
        <w:rPr>
          <w:rStyle w:val="StyleUnderline"/>
          <w:rFonts w:asciiTheme="minorHAnsi" w:hAnsiTheme="minorHAnsi" w:cstheme="minorHAnsi"/>
          <w:highlight w:val="cyan"/>
        </w:rPr>
        <w:t xml:space="preserve">there are </w:t>
      </w:r>
      <w:r w:rsidRPr="000B6927">
        <w:rPr>
          <w:rStyle w:val="Emphasis"/>
          <w:rFonts w:asciiTheme="minorHAnsi" w:hAnsiTheme="minorHAnsi" w:cstheme="minorHAnsi"/>
          <w:highlight w:val="cyan"/>
        </w:rPr>
        <w:t>no</w:t>
      </w:r>
      <w:r w:rsidRPr="00706EE3">
        <w:rPr>
          <w:rStyle w:val="Emphasis"/>
          <w:rFonts w:asciiTheme="minorHAnsi" w:hAnsiTheme="minorHAnsi" w:cstheme="minorHAnsi"/>
        </w:rPr>
        <w:t xml:space="preserve"> direct </w:t>
      </w:r>
      <w:r w:rsidRPr="000B6927">
        <w:rPr>
          <w:rStyle w:val="Emphasis"/>
          <w:rFonts w:asciiTheme="minorHAnsi" w:hAnsiTheme="minorHAnsi" w:cstheme="minorHAnsi"/>
          <w:highlight w:val="cyan"/>
        </w:rPr>
        <w:t>channels</w:t>
      </w:r>
      <w:r w:rsidRPr="000B6927">
        <w:rPr>
          <w:rStyle w:val="StyleUnderline"/>
          <w:rFonts w:asciiTheme="minorHAnsi" w:hAnsiTheme="minorHAnsi" w:cstheme="minorHAnsi"/>
          <w:highlight w:val="cyan"/>
        </w:rPr>
        <w:t xml:space="preserve"> between the two</w:t>
      </w:r>
      <w:r w:rsidRPr="00706EE3">
        <w:rPr>
          <w:rStyle w:val="StyleUnderline"/>
          <w:rFonts w:asciiTheme="minorHAnsi" w:hAnsiTheme="minorHAnsi" w:cstheme="minorHAnsi"/>
        </w:rPr>
        <w:t xml:space="preserve"> countries and they </w:t>
      </w:r>
      <w:r w:rsidRPr="00706EE3">
        <w:rPr>
          <w:rStyle w:val="Emphasis"/>
          <w:rFonts w:asciiTheme="minorHAnsi" w:hAnsiTheme="minorHAnsi" w:cstheme="minorHAnsi"/>
        </w:rPr>
        <w:t>don’t</w:t>
      </w:r>
      <w:r w:rsidRPr="00706EE3">
        <w:rPr>
          <w:rFonts w:asciiTheme="minorHAnsi" w:hAnsiTheme="minorHAnsi" w:cstheme="minorHAnsi"/>
          <w:sz w:val="14"/>
        </w:rPr>
        <w:t xml:space="preserve"> particularly </w:t>
      </w:r>
      <w:r w:rsidRPr="00706EE3">
        <w:rPr>
          <w:rStyle w:val="Emphasis"/>
          <w:rFonts w:asciiTheme="minorHAnsi" w:hAnsiTheme="minorHAnsi" w:cstheme="minorHAnsi"/>
        </w:rPr>
        <w:t>trust each other</w:t>
      </w:r>
      <w:r w:rsidRPr="00706EE3">
        <w:rPr>
          <w:rStyle w:val="StyleUnderline"/>
          <w:rFonts w:asciiTheme="minorHAnsi" w:hAnsiTheme="minorHAnsi" w:cstheme="minorHAnsi"/>
        </w:rPr>
        <w:t xml:space="preserve">. </w:t>
      </w:r>
      <w:proofErr w:type="gramStart"/>
      <w:r w:rsidRPr="00706EE3">
        <w:rPr>
          <w:rStyle w:val="StyleUnderline"/>
          <w:rFonts w:asciiTheme="minorHAnsi" w:hAnsiTheme="minorHAnsi" w:cstheme="minorHAnsi"/>
        </w:rPr>
        <w:t>So</w:t>
      </w:r>
      <w:proofErr w:type="gramEnd"/>
      <w:r w:rsidRPr="00706EE3">
        <w:rPr>
          <w:rStyle w:val="StyleUnderline"/>
          <w:rFonts w:asciiTheme="minorHAnsi" w:hAnsiTheme="minorHAnsi" w:cstheme="minorHAnsi"/>
        </w:rPr>
        <w:t xml:space="preserve"> </w:t>
      </w:r>
      <w:r w:rsidRPr="000B6927">
        <w:rPr>
          <w:rStyle w:val="StyleUnderline"/>
          <w:rFonts w:asciiTheme="minorHAnsi" w:hAnsiTheme="minorHAnsi" w:cstheme="minorHAnsi"/>
          <w:highlight w:val="cyan"/>
        </w:rPr>
        <w:t xml:space="preserve">the </w:t>
      </w:r>
      <w:r w:rsidRPr="000B6927">
        <w:rPr>
          <w:rStyle w:val="Emphasis"/>
          <w:rFonts w:asciiTheme="minorHAnsi" w:hAnsiTheme="minorHAnsi" w:cstheme="minorHAnsi"/>
          <w:highlight w:val="cyan"/>
        </w:rPr>
        <w:t>situation</w:t>
      </w:r>
      <w:r w:rsidRPr="000B6927">
        <w:rPr>
          <w:rStyle w:val="StyleUnderline"/>
          <w:rFonts w:asciiTheme="minorHAnsi" w:hAnsiTheme="minorHAnsi" w:cstheme="minorHAnsi"/>
          <w:highlight w:val="cyan"/>
        </w:rPr>
        <w:t xml:space="preserve"> could</w:t>
      </w:r>
      <w:r w:rsidRPr="00706EE3">
        <w:rPr>
          <w:rStyle w:val="StyleUnderline"/>
          <w:rFonts w:asciiTheme="minorHAnsi" w:hAnsiTheme="minorHAnsi" w:cstheme="minorHAnsi"/>
        </w:rPr>
        <w:t xml:space="preserve"> </w:t>
      </w:r>
      <w:r w:rsidRPr="00706EE3">
        <w:rPr>
          <w:rStyle w:val="Emphasis"/>
          <w:rFonts w:asciiTheme="minorHAnsi" w:hAnsiTheme="minorHAnsi" w:cstheme="minorHAnsi"/>
        </w:rPr>
        <w:t xml:space="preserve">easily </w:t>
      </w:r>
      <w:r w:rsidRPr="000B6927">
        <w:rPr>
          <w:rStyle w:val="Emphasis"/>
          <w:rFonts w:asciiTheme="minorHAnsi" w:hAnsiTheme="minorHAnsi" w:cstheme="minorHAnsi"/>
          <w:highlight w:val="cyan"/>
        </w:rPr>
        <w:t>spiral out of control</w:t>
      </w:r>
      <w:r w:rsidRPr="00706EE3">
        <w:rPr>
          <w:rStyle w:val="StyleUnderline"/>
          <w:rFonts w:asciiTheme="minorHAnsi" w:hAnsiTheme="minorHAnsi" w:cstheme="minorHAnsi"/>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Which means </w:t>
      </w:r>
      <w:r w:rsidRPr="00706EE3">
        <w:rPr>
          <w:rStyle w:val="StyleUnderline"/>
          <w:rFonts w:asciiTheme="minorHAnsi" w:hAnsiTheme="minorHAnsi" w:cstheme="minorHAnsi"/>
        </w:rPr>
        <w:t xml:space="preserve">the </w:t>
      </w:r>
      <w:r w:rsidRPr="00706EE3">
        <w:rPr>
          <w:rStyle w:val="Emphasis"/>
          <w:rFonts w:asciiTheme="minorHAnsi" w:hAnsiTheme="minorHAnsi" w:cstheme="minorHAnsi"/>
        </w:rPr>
        <w:t>initial tit-for-tat</w:t>
      </w:r>
      <w:r w:rsidRPr="00706EE3">
        <w:rPr>
          <w:rStyle w:val="StyleUnderline"/>
          <w:rFonts w:asciiTheme="minorHAnsi" w:hAnsiTheme="minorHAnsi" w:cstheme="minorHAnsi"/>
        </w:rPr>
        <w:t xml:space="preserve"> would serve as the </w:t>
      </w:r>
      <w:r w:rsidRPr="00706EE3">
        <w:rPr>
          <w:rStyle w:val="Emphasis"/>
          <w:rFonts w:asciiTheme="minorHAnsi" w:hAnsiTheme="minorHAnsi" w:cstheme="minorHAnsi"/>
        </w:rPr>
        <w:t>precursor</w:t>
      </w:r>
      <w:r w:rsidRPr="00706EE3">
        <w:rPr>
          <w:rStyle w:val="StyleUnderline"/>
          <w:rFonts w:asciiTheme="minorHAnsi" w:hAnsiTheme="minorHAnsi" w:cstheme="minorHAnsi"/>
        </w:rPr>
        <w:t xml:space="preserve"> to </w:t>
      </w:r>
      <w:r w:rsidRPr="00706EE3">
        <w:rPr>
          <w:rStyle w:val="Emphasis"/>
          <w:rFonts w:asciiTheme="minorHAnsi" w:hAnsiTheme="minorHAnsi" w:cstheme="minorHAnsi"/>
        </w:rPr>
        <w:t>much more bloodshed</w:t>
      </w:r>
      <w:r w:rsidRPr="00706EE3">
        <w:rPr>
          <w:rFonts w:asciiTheme="minorHAnsi" w:hAnsiTheme="minorHAnsi" w:cstheme="minorHAnsi"/>
          <w:sz w:val="14"/>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“What are we going to be wrong about?”</w:t>
      </w:r>
    </w:p>
    <w:p w:rsidR="009F2635" w:rsidRPr="00706EE3" w:rsidRDefault="009F2635" w:rsidP="009F2635">
      <w:pPr>
        <w:rPr>
          <w:rStyle w:val="StyleUnderline"/>
          <w:rFonts w:asciiTheme="minorHAnsi" w:hAnsiTheme="minorHAnsi" w:cstheme="minorHAnsi"/>
        </w:rPr>
      </w:pPr>
      <w:r w:rsidRPr="00706EE3">
        <w:rPr>
          <w:rFonts w:asciiTheme="minorHAnsi" w:hAnsiTheme="minorHAnsi" w:cstheme="minorHAnsi"/>
          <w:sz w:val="14"/>
        </w:rPr>
        <w:t xml:space="preserve">You may have heard the phrase </w:t>
      </w:r>
      <w:r w:rsidRPr="00706EE3">
        <w:rPr>
          <w:rStyle w:val="StyleUnderline"/>
          <w:rFonts w:asciiTheme="minorHAnsi" w:hAnsiTheme="minorHAnsi" w:cstheme="minorHAnsi"/>
        </w:rPr>
        <w:t>“the fog of war.”</w:t>
      </w:r>
      <w:r w:rsidRPr="00706EE3">
        <w:rPr>
          <w:rFonts w:asciiTheme="minorHAnsi" w:hAnsiTheme="minorHAnsi" w:cstheme="minorHAnsi"/>
          <w:sz w:val="14"/>
        </w:rPr>
        <w:t xml:space="preserve"> It </w:t>
      </w:r>
      <w:r w:rsidRPr="00706EE3">
        <w:rPr>
          <w:rStyle w:val="StyleUnderline"/>
          <w:rFonts w:asciiTheme="minorHAnsi" w:hAnsiTheme="minorHAnsi" w:cstheme="minorHAnsi"/>
        </w:rPr>
        <w:t xml:space="preserve">refers to how hard it is for opposing sides to know what’s going on in the heat of battle. It’s particularly difficult when they don’t talk to one another, as is the case with the </w:t>
      </w:r>
      <w:r w:rsidRPr="00706EE3">
        <w:rPr>
          <w:rStyle w:val="Emphasis"/>
          <w:rFonts w:asciiTheme="minorHAnsi" w:hAnsiTheme="minorHAnsi" w:cstheme="minorHAnsi"/>
        </w:rPr>
        <w:t>US and Iran</w:t>
      </w:r>
      <w:r w:rsidRPr="00706EE3">
        <w:rPr>
          <w:rStyle w:val="StyleUnderline"/>
          <w:rFonts w:asciiTheme="minorHAnsi" w:hAnsiTheme="minorHAnsi" w:cstheme="minorHAnsi"/>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Which means that the way the US and Iran interpret each other’s next moves would mainly come down to guesswork.</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Eric Brewer, who spent years in the intelligence community before joining Trump’s National Security Council to work on Iran, told me that’s when the Pentagon and other parts of the government rely heavily on their best-laid plans.</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The problem, he noted, is that </w:t>
      </w:r>
      <w:r w:rsidRPr="00706EE3">
        <w:rPr>
          <w:rStyle w:val="StyleUnderline"/>
          <w:rFonts w:asciiTheme="minorHAnsi" w:hAnsiTheme="minorHAnsi" w:cstheme="minorHAnsi"/>
        </w:rPr>
        <w:t>wars rarely play out as even the smartest officials think they will</w:t>
      </w:r>
      <w:r w:rsidRPr="00706EE3">
        <w:rPr>
          <w:rFonts w:asciiTheme="minorHAnsi" w:hAnsiTheme="minorHAnsi" w:cstheme="minorHAnsi"/>
          <w:sz w:val="14"/>
        </w:rPr>
        <w:t>. A guiding question for him, then, is “what are we going to be wrong about?”</w:t>
      </w:r>
    </w:p>
    <w:p w:rsidR="009F2635" w:rsidRPr="00706EE3" w:rsidRDefault="009F2635" w:rsidP="009F2635">
      <w:pPr>
        <w:rPr>
          <w:rStyle w:val="StyleUnderline"/>
          <w:rFonts w:asciiTheme="minorHAnsi" w:hAnsiTheme="minorHAnsi" w:cstheme="minorHAnsi"/>
        </w:rPr>
      </w:pPr>
      <w:r w:rsidRPr="00706EE3">
        <w:rPr>
          <w:rFonts w:asciiTheme="minorHAnsi" w:hAnsiTheme="minorHAnsi" w:cstheme="minorHAnsi"/>
          <w:sz w:val="14"/>
        </w:rPr>
        <w:t>Here’s one scenario in which the US might get something wrong — and open up the door to chaos</w:t>
      </w:r>
      <w:r w:rsidRPr="00706EE3">
        <w:rPr>
          <w:rStyle w:val="StyleUnderline"/>
          <w:rFonts w:asciiTheme="minorHAnsi" w:hAnsiTheme="minorHAnsi" w:cstheme="minorHAnsi"/>
        </w:rPr>
        <w:t xml:space="preserve">: </w:t>
      </w:r>
      <w:r w:rsidRPr="000B6927">
        <w:rPr>
          <w:rStyle w:val="StyleUnderline"/>
          <w:rFonts w:asciiTheme="minorHAnsi" w:hAnsiTheme="minorHAnsi" w:cstheme="minorHAnsi"/>
          <w:highlight w:val="cyan"/>
        </w:rPr>
        <w:t>After America</w:t>
      </w:r>
      <w:r w:rsidRPr="00706EE3">
        <w:rPr>
          <w:rStyle w:val="StyleUnderline"/>
          <w:rFonts w:asciiTheme="minorHAnsi" w:hAnsiTheme="minorHAnsi" w:cstheme="minorHAnsi"/>
        </w:rPr>
        <w:t xml:space="preserve"> launches its first set of </w:t>
      </w:r>
      <w:r w:rsidRPr="000B6927">
        <w:rPr>
          <w:rStyle w:val="Emphasis"/>
          <w:rFonts w:asciiTheme="minorHAnsi" w:hAnsiTheme="minorHAnsi" w:cstheme="minorHAnsi"/>
          <w:highlight w:val="cyan"/>
        </w:rPr>
        <w:t>retal</w:t>
      </w:r>
      <w:r w:rsidRPr="00706EE3">
        <w:rPr>
          <w:rStyle w:val="Emphasis"/>
          <w:rFonts w:asciiTheme="minorHAnsi" w:hAnsiTheme="minorHAnsi" w:cstheme="minorHAnsi"/>
        </w:rPr>
        <w:t>iatory strikes</w:t>
      </w:r>
      <w:r w:rsidRPr="00706EE3">
        <w:rPr>
          <w:rStyle w:val="StyleUnderline"/>
          <w:rFonts w:asciiTheme="minorHAnsi" w:hAnsiTheme="minorHAnsi" w:cstheme="minorHAnsi"/>
        </w:rPr>
        <w:t xml:space="preserve">, </w:t>
      </w:r>
      <w:r w:rsidRPr="000B6927">
        <w:rPr>
          <w:rStyle w:val="StyleUnderline"/>
          <w:rFonts w:asciiTheme="minorHAnsi" w:hAnsiTheme="minorHAnsi" w:cstheme="minorHAnsi"/>
          <w:highlight w:val="cyan"/>
        </w:rPr>
        <w:t>Iran</w:t>
      </w:r>
      <w:r w:rsidRPr="00706EE3">
        <w:rPr>
          <w:rStyle w:val="StyleUnderline"/>
          <w:rFonts w:asciiTheme="minorHAnsi" w:hAnsiTheme="minorHAnsi" w:cstheme="minorHAnsi"/>
        </w:rPr>
        <w:t xml:space="preserve"> decides to </w:t>
      </w:r>
      <w:r w:rsidRPr="000B6927">
        <w:rPr>
          <w:rStyle w:val="Emphasis"/>
          <w:rFonts w:asciiTheme="minorHAnsi" w:hAnsiTheme="minorHAnsi" w:cstheme="minorHAnsi"/>
          <w:highlight w:val="cyan"/>
        </w:rPr>
        <w:t>scatter</w:t>
      </w:r>
      <w:r w:rsidRPr="000B6927">
        <w:rPr>
          <w:rStyle w:val="StyleUnderline"/>
          <w:rFonts w:asciiTheme="minorHAnsi" w:hAnsiTheme="minorHAnsi" w:cstheme="minorHAnsi"/>
          <w:highlight w:val="cyan"/>
        </w:rPr>
        <w:t xml:space="preserve"> its </w:t>
      </w:r>
      <w:r w:rsidRPr="000B6927">
        <w:rPr>
          <w:rStyle w:val="Emphasis"/>
          <w:rFonts w:asciiTheme="minorHAnsi" w:hAnsiTheme="minorHAnsi" w:cstheme="minorHAnsi"/>
          <w:highlight w:val="cyan"/>
        </w:rPr>
        <w:t>missiles</w:t>
      </w:r>
      <w:r w:rsidRPr="00706EE3">
        <w:rPr>
          <w:rStyle w:val="StyleUnderline"/>
          <w:rFonts w:asciiTheme="minorHAnsi" w:hAnsiTheme="minorHAnsi" w:cstheme="minorHAnsi"/>
        </w:rPr>
        <w:t xml:space="preserve"> to </w:t>
      </w:r>
      <w:r w:rsidRPr="00706EE3">
        <w:rPr>
          <w:rStyle w:val="Emphasis"/>
          <w:rFonts w:asciiTheme="minorHAnsi" w:hAnsiTheme="minorHAnsi" w:cstheme="minorHAnsi"/>
        </w:rPr>
        <w:t>different parts of the country</w:t>
      </w:r>
      <w:r w:rsidRPr="00706EE3">
        <w:rPr>
          <w:rStyle w:val="StyleUnderline"/>
          <w:rFonts w:asciiTheme="minorHAnsi" w:hAnsiTheme="minorHAnsi" w:cstheme="minorHAnsi"/>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Now the Trump administration has to figure out why Iran did that. Some people in the administration might think it’s because Tehran plans to attack US embassies, troops, or allies in the region and is moving its missiles into position to do so. Others might believe that it was merely for defensive reasons, with Iran essentially trying to protect its missile arsenal from being taken out by future US strikes.</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Without a clear answer, which interpretation wins out comes down to which camp in the Trump administration is the most persuasive. And if the camp that believes Iran is about to launch missile strikes wins, they could convince the president to take preemptive action against Iran.</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 In that case, </w:t>
      </w:r>
      <w:r w:rsidRPr="00706EE3">
        <w:rPr>
          <w:rStyle w:val="StyleUnderline"/>
          <w:rFonts w:asciiTheme="minorHAnsi" w:hAnsiTheme="minorHAnsi" w:cstheme="minorHAnsi"/>
        </w:rPr>
        <w:t>the US would have bombed Iran again</w:t>
      </w:r>
      <w:r w:rsidRPr="00706EE3">
        <w:rPr>
          <w:rFonts w:asciiTheme="minorHAnsi" w:hAnsiTheme="minorHAnsi" w:cstheme="minorHAnsi"/>
          <w:sz w:val="14"/>
        </w:rPr>
        <w:t>, this time for essentially no reason — thus looking like the aggressor.</w:t>
      </w:r>
    </w:p>
    <w:p w:rsidR="009F2635" w:rsidRPr="00706EE3" w:rsidRDefault="009F2635" w:rsidP="009F2635">
      <w:pPr>
        <w:rPr>
          <w:rFonts w:asciiTheme="minorHAnsi" w:hAnsiTheme="minorHAnsi" w:cstheme="minorHAnsi"/>
          <w:sz w:val="14"/>
        </w:rPr>
      </w:pPr>
      <w:r w:rsidRPr="00706EE3">
        <w:rPr>
          <w:rStyle w:val="StyleUnderline"/>
          <w:rFonts w:asciiTheme="minorHAnsi" w:hAnsiTheme="minorHAnsi" w:cstheme="minorHAnsi"/>
        </w:rPr>
        <w:t xml:space="preserve">That could cause </w:t>
      </w:r>
      <w:r w:rsidRPr="000B6927">
        <w:rPr>
          <w:rStyle w:val="StyleUnderline"/>
          <w:rFonts w:asciiTheme="minorHAnsi" w:hAnsiTheme="minorHAnsi" w:cstheme="minorHAnsi"/>
          <w:highlight w:val="cyan"/>
        </w:rPr>
        <w:t>Iran</w:t>
      </w:r>
      <w:r w:rsidRPr="00706EE3">
        <w:rPr>
          <w:rStyle w:val="StyleUnderline"/>
          <w:rFonts w:asciiTheme="minorHAnsi" w:hAnsiTheme="minorHAnsi" w:cstheme="minorHAnsi"/>
        </w:rPr>
        <w:t xml:space="preserve"> to </w:t>
      </w:r>
      <w:r w:rsidRPr="000B6927">
        <w:rPr>
          <w:rStyle w:val="StyleUnderline"/>
          <w:rFonts w:asciiTheme="minorHAnsi" w:hAnsiTheme="minorHAnsi" w:cstheme="minorHAnsi"/>
          <w:highlight w:val="cyan"/>
        </w:rPr>
        <w:t xml:space="preserve">retaliate with a </w:t>
      </w:r>
      <w:r w:rsidRPr="000B6927">
        <w:rPr>
          <w:rStyle w:val="Emphasis"/>
          <w:rFonts w:asciiTheme="minorHAnsi" w:hAnsiTheme="minorHAnsi" w:cstheme="minorHAnsi"/>
          <w:highlight w:val="cyan"/>
        </w:rPr>
        <w:t>bigger attack</w:t>
      </w:r>
      <w:r w:rsidRPr="000B6927">
        <w:rPr>
          <w:rStyle w:val="StyleUnderline"/>
          <w:rFonts w:asciiTheme="minorHAnsi" w:hAnsiTheme="minorHAnsi" w:cstheme="minorHAnsi"/>
          <w:highlight w:val="cyan"/>
        </w:rPr>
        <w:t>, setting off</w:t>
      </w:r>
      <w:r w:rsidRPr="00706EE3">
        <w:rPr>
          <w:rStyle w:val="StyleUnderline"/>
          <w:rFonts w:asciiTheme="minorHAnsi" w:hAnsiTheme="minorHAnsi" w:cstheme="minorHAnsi"/>
        </w:rPr>
        <w:t xml:space="preserve"> a </w:t>
      </w:r>
      <w:r w:rsidRPr="000B6927">
        <w:rPr>
          <w:rStyle w:val="Emphasis"/>
          <w:rFonts w:asciiTheme="minorHAnsi" w:hAnsiTheme="minorHAnsi" w:cstheme="minorHAnsi"/>
          <w:highlight w:val="cyan"/>
        </w:rPr>
        <w:t>spiral</w:t>
      </w:r>
      <w:r w:rsidRPr="000B6927">
        <w:rPr>
          <w:rStyle w:val="StyleUnderline"/>
          <w:rFonts w:asciiTheme="minorHAnsi" w:hAnsiTheme="minorHAnsi" w:cstheme="minorHAnsi"/>
          <w:highlight w:val="cyan"/>
        </w:rPr>
        <w:t xml:space="preserve"> that</w:t>
      </w:r>
      <w:r w:rsidRPr="00706EE3">
        <w:rPr>
          <w:rStyle w:val="StyleUnderline"/>
          <w:rFonts w:asciiTheme="minorHAnsi" w:hAnsiTheme="minorHAnsi" w:cstheme="minorHAnsi"/>
        </w:rPr>
        <w:t xml:space="preserve"> could </w:t>
      </w:r>
      <w:r w:rsidRPr="000B6927">
        <w:rPr>
          <w:rStyle w:val="StyleUnderline"/>
          <w:rFonts w:asciiTheme="minorHAnsi" w:hAnsiTheme="minorHAnsi" w:cstheme="minorHAnsi"/>
          <w:highlight w:val="cyan"/>
        </w:rPr>
        <w:t xml:space="preserve">end in </w:t>
      </w:r>
      <w:r w:rsidRPr="000B6927">
        <w:rPr>
          <w:rStyle w:val="Emphasis"/>
          <w:rFonts w:asciiTheme="minorHAnsi" w:hAnsiTheme="minorHAnsi" w:cstheme="minorHAnsi"/>
          <w:highlight w:val="cyan"/>
        </w:rPr>
        <w:t>full-scale war</w:t>
      </w:r>
      <w:r w:rsidRPr="00706EE3">
        <w:rPr>
          <w:rFonts w:asciiTheme="minorHAnsi" w:hAnsiTheme="minorHAnsi" w:cstheme="minorHAnsi"/>
          <w:sz w:val="14"/>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Iran could make a grave error too. Imagine Trump sends thousands of troops, say 25,000, along with advanced warplanes to the Middle East in the hope that they’ll deter Iran from escalating the conflict any further.</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Tehran could just as easily read that buildup as preparation for a US invasion. If that’s the case, Iranian forces could choose to strike first in an effort to complicate the perceived incursion.</w:t>
      </w:r>
    </w:p>
    <w:p w:rsidR="009F2635" w:rsidRPr="00706EE3" w:rsidRDefault="009F2635" w:rsidP="009F2635">
      <w:pPr>
        <w:rPr>
          <w:rStyle w:val="StyleUnderline"/>
          <w:rFonts w:asciiTheme="minorHAnsi" w:hAnsiTheme="minorHAnsi" w:cstheme="minorHAnsi"/>
        </w:rPr>
      </w:pPr>
      <w:r w:rsidRPr="00706EE3">
        <w:rPr>
          <w:rFonts w:asciiTheme="minorHAnsi" w:hAnsiTheme="minorHAnsi" w:cstheme="minorHAnsi"/>
          <w:sz w:val="14"/>
        </w:rPr>
        <w:t xml:space="preserve">Of course, cooler heads could prevail in those moments. But </w:t>
      </w:r>
      <w:r w:rsidRPr="00706EE3">
        <w:rPr>
          <w:rStyle w:val="StyleUnderline"/>
          <w:rFonts w:asciiTheme="minorHAnsi" w:hAnsiTheme="minorHAnsi" w:cstheme="minorHAnsi"/>
        </w:rPr>
        <w:t xml:space="preserve">experts say the </w:t>
      </w:r>
      <w:r w:rsidRPr="000B6927">
        <w:rPr>
          <w:rStyle w:val="Emphasis"/>
          <w:rFonts w:asciiTheme="minorHAnsi" w:hAnsiTheme="minorHAnsi" w:cstheme="minorHAnsi"/>
          <w:highlight w:val="cyan"/>
        </w:rPr>
        <w:t>political pressures</w:t>
      </w:r>
      <w:r w:rsidRPr="00706EE3">
        <w:rPr>
          <w:rStyle w:val="StyleUnderline"/>
          <w:rFonts w:asciiTheme="minorHAnsi" w:hAnsiTheme="minorHAnsi" w:cstheme="minorHAnsi"/>
        </w:rPr>
        <w:t xml:space="preserve"> on both Washington and Tehran not to be attacked first — and not to be embarrassed or look weak — </w:t>
      </w:r>
      <w:r w:rsidRPr="000B6927">
        <w:rPr>
          <w:rStyle w:val="StyleUnderline"/>
          <w:rFonts w:asciiTheme="minorHAnsi" w:hAnsiTheme="minorHAnsi" w:cstheme="minorHAnsi"/>
          <w:highlight w:val="cyan"/>
        </w:rPr>
        <w:t xml:space="preserve">might be </w:t>
      </w:r>
      <w:r w:rsidRPr="000B6927">
        <w:rPr>
          <w:rStyle w:val="Emphasis"/>
          <w:rFonts w:asciiTheme="minorHAnsi" w:hAnsiTheme="minorHAnsi" w:cstheme="minorHAnsi"/>
          <w:highlight w:val="cyan"/>
        </w:rPr>
        <w:t>too strong</w:t>
      </w:r>
      <w:r w:rsidRPr="000B6927">
        <w:rPr>
          <w:rStyle w:val="StyleUnderline"/>
          <w:rFonts w:asciiTheme="minorHAnsi" w:hAnsiTheme="minorHAnsi" w:cstheme="minorHAnsi"/>
          <w:highlight w:val="cyan"/>
        </w:rPr>
        <w:t xml:space="preserve"> for</w:t>
      </w:r>
      <w:r w:rsidRPr="00706EE3">
        <w:rPr>
          <w:rStyle w:val="StyleUnderline"/>
          <w:rFonts w:asciiTheme="minorHAnsi" w:hAnsiTheme="minorHAnsi" w:cstheme="minorHAnsi"/>
        </w:rPr>
        <w:t xml:space="preserve"> the </w:t>
      </w:r>
      <w:r w:rsidRPr="000B6927">
        <w:rPr>
          <w:rStyle w:val="StyleUnderline"/>
          <w:rFonts w:asciiTheme="minorHAnsi" w:hAnsiTheme="minorHAnsi" w:cstheme="minorHAnsi"/>
          <w:highlight w:val="cyan"/>
        </w:rPr>
        <w:t xml:space="preserve">countries’ leaders to </w:t>
      </w:r>
      <w:r w:rsidRPr="000B6927">
        <w:rPr>
          <w:rStyle w:val="Emphasis"/>
          <w:rFonts w:asciiTheme="minorHAnsi" w:hAnsiTheme="minorHAnsi" w:cstheme="minorHAnsi"/>
          <w:highlight w:val="cyan"/>
        </w:rPr>
        <w:t>ignore</w:t>
      </w:r>
      <w:r w:rsidRPr="00706EE3">
        <w:rPr>
          <w:rStyle w:val="StyleUnderline"/>
          <w:rFonts w:asciiTheme="minorHAnsi" w:hAnsiTheme="minorHAnsi" w:cstheme="minorHAnsi"/>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“Unintended civilian casualties or other collateral damage is always possible, and it is not clear that this administration — or any administration — understands what Iran’s own red lines are,” El-Gamal, now at the Atlantic Council think tank in Washington, told me. “As such, the greatest risk of a full-blown war comes from one side miscalculating the other’s tolerance” for conflict.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If that proves true, and the US and Iran officially escalate their fighting to more than a few one-off attacks, it’s war.</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What the US-Iran war might look like</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At this point, it’s hard to be very precise about </w:t>
      </w:r>
      <w:r w:rsidRPr="00706EE3">
        <w:rPr>
          <w:rStyle w:val="StyleUnderline"/>
          <w:rFonts w:asciiTheme="minorHAnsi" w:hAnsiTheme="minorHAnsi" w:cstheme="minorHAnsi"/>
        </w:rPr>
        <w:t xml:space="preserve">a hypothetical full-blown </w:t>
      </w:r>
      <w:r w:rsidRPr="000B6927">
        <w:rPr>
          <w:rStyle w:val="StyleUnderline"/>
          <w:rFonts w:asciiTheme="minorHAnsi" w:hAnsiTheme="minorHAnsi" w:cstheme="minorHAnsi"/>
          <w:highlight w:val="cyan"/>
        </w:rPr>
        <w:t>conflict</w:t>
      </w:r>
      <w:r w:rsidRPr="00706EE3">
        <w:rPr>
          <w:rFonts w:asciiTheme="minorHAnsi" w:hAnsiTheme="minorHAnsi" w:cstheme="minorHAnsi"/>
          <w:sz w:val="14"/>
        </w:rPr>
        <w:t xml:space="preserve">. We know it </w:t>
      </w:r>
      <w:r w:rsidRPr="000B6927">
        <w:rPr>
          <w:rStyle w:val="StyleUnderline"/>
          <w:rFonts w:asciiTheme="minorHAnsi" w:hAnsiTheme="minorHAnsi" w:cstheme="minorHAnsi"/>
          <w:highlight w:val="cyan"/>
        </w:rPr>
        <w:t>would</w:t>
      </w:r>
      <w:r w:rsidRPr="00706EE3">
        <w:rPr>
          <w:rFonts w:asciiTheme="minorHAnsi" w:hAnsiTheme="minorHAnsi" w:cstheme="minorHAnsi"/>
          <w:sz w:val="14"/>
        </w:rPr>
        <w:t xml:space="preserve"> feature a series of moves and countermoves, we know it’d be very messy and confusing, and we know it’d </w:t>
      </w:r>
      <w:r w:rsidRPr="000B6927">
        <w:rPr>
          <w:rStyle w:val="StyleUnderline"/>
          <w:rFonts w:asciiTheme="minorHAnsi" w:hAnsiTheme="minorHAnsi" w:cstheme="minorHAnsi"/>
          <w:highlight w:val="cyan"/>
        </w:rPr>
        <w:t xml:space="preserve">be </w:t>
      </w:r>
      <w:r w:rsidRPr="000B6927">
        <w:rPr>
          <w:rStyle w:val="Emphasis"/>
          <w:rFonts w:asciiTheme="minorHAnsi" w:hAnsiTheme="minorHAnsi" w:cstheme="minorHAnsi"/>
          <w:highlight w:val="cyan"/>
        </w:rPr>
        <w:t>extremely deadly</w:t>
      </w:r>
      <w:r w:rsidRPr="00706EE3">
        <w:rPr>
          <w:rFonts w:asciiTheme="minorHAnsi" w:hAnsiTheme="minorHAnsi" w:cstheme="minorHAnsi"/>
          <w:sz w:val="14"/>
        </w:rPr>
        <w: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But unlike with the path to war, it’s less useful to offer a play-by-play of what could happen. </w:t>
      </w:r>
      <w:proofErr w:type="gramStart"/>
      <w:r w:rsidRPr="00706EE3">
        <w:rPr>
          <w:rFonts w:asciiTheme="minorHAnsi" w:hAnsiTheme="minorHAnsi" w:cstheme="minorHAnsi"/>
          <w:sz w:val="14"/>
        </w:rPr>
        <w:t>So</w:t>
      </w:r>
      <w:proofErr w:type="gramEnd"/>
      <w:r w:rsidRPr="00706EE3">
        <w:rPr>
          <w:rFonts w:asciiTheme="minorHAnsi" w:hAnsiTheme="minorHAnsi" w:cstheme="minorHAnsi"/>
          <w:sz w:val="14"/>
        </w:rPr>
        <w:t xml:space="preserve"> with that in mind, it’s better to look at what the US and Iranian war plans would likely be — to better understand the devastation each could exact.</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How the US might try to win the war</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US strategy would almost certainly involve using overwhelming air and naval power to beat Iran into submission early on. “You don’t poke the beehive, you take the whole thing down,” Goldenberg said.</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US military would bomb Iranian ships, parked warplanes, missile sites, nuclear facilities, and training grounds, as well as launch cyberattacks on much of the country’s military infrastructure. The goal would be to degrade Iran’s conventional forces within the first few days and weeks, making it even harder for Tehran to resist American strength.</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That plan definitely makes sense as an opening salvo, experts say, but it will come nowhere close to winning the war.</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“It’s very unlikely that the Iranians would capitulate,” Michael Hanna, a Middle East expert at the Century Foundation in New York, told me. “It’s almost impossible to imagine that a massive air campaign will produce the desired result. It’s only going to produce escalation, not surrender.”</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It won’t help that a sustained barrage of airstrikes will likely lead to thousands of Iranians dead, among them innocent civilians. That, among other things, could galvanize Iranian society against the US and put it firmly behind the regime, even though it has in many ways treated the population horribly over decades in power.</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There’s another risk: A 2002 war game showed that Iran could sink an American ship and kill US sailors, even though the US Navy is far more powerful. If the Islamic Republic’s forces succeeded in doing that, it could provide a searing image that could serve as a propaganda coup for the Iranians. Washington won’t garner the same amount of enthusiasm for destroying Iranian warships — that’s what’s supposed to happen.</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Trump has already signaled he doesn’t want to send ground troops into Iran or even spend a long time fighting the country. That tracks with his own inclinations to keep the US out of foreign wars, particularly in the Middle East. But with hawkish aides at his side, like Secretary of State Mike Pompeo, there’s a chance they could convince him not to look weak and to go all-in and grasp victory.</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But the options facing the president at that point will be extremely problematic, experts say.</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riskiest one — by far — would be to invade Iran. The logistics alone boggle the mind, and any attempt to try it would be seen from miles away. “There’s no surprise invasion of Iran,” Brewer, who is now at the Center for Strategic and International Studies think tank in Washington, told me.</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Iran has nearly three times the amount of people Iraq did in 2003, when the war began, and is about three and a half times as big. In fact, it’s the world’s 17th-largest country, with territory greater than France, Germany, the Netherlands, Belgium, Spain, and Portugal combined.</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geography is also treacherous. It has small mountain ranges along some of its borders. Entering from the Afghanistan side in the east would mean traversing two deserts. Trying to get in from the west could also prove difficult even with Turkey — a NATO ally — as a bordering nation. After all, Ankara wouldn’t let the US use Turkey to invade Iraq, and its relations with Washington have only soured since.</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It’s for these reasons that the private intelligence firm Stratfor called Iran a “fortress” back in 2011. If Trump chose to launch an incursion, he’d likely need around 1.6 million troops to take control of the capital and country, a force so big it would overwhelm America’s ability to host them in regional bases. By contrast, America never had more than 180,000 service members in Iraq.</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And there’s the human cost. A US-Iran war would likely lead to thousands or hundreds of thousands of dead. Trying to forcibly remove the country’s leadership, experts say, might drive that total into the millions.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That helps explain why nations in the region hope they won’t see a fight. Goldenberg, who traveled recently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Israel also would worry about Iranian proxies targeting it (more on that below).</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Meanwhile, countries like Russia and China — both friendly to Iran — would try to curtail the fighting and exploit it at the same time, the Century Foundation’s Hanna told me. China depends heavily on its goods traveling through the Strait of Hormuz, so it would probably call for calm and for Tehran not to close down the waterway. Russia would likely demand restraint as well, but use the opportunity to solidify its ties with the Islamic Republic.</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And since both countries have veto power on the UN Security Council, they could ruin any political legitimacy for the war that the US may aim to gain through that body.</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hope for the Trump administration would therefore be that the conflict ends soon after the opening salvos begin. If it doesn’t, and Iran resists, all that’d really be left are a slew of bad options to make a horrid situation much, much worse.</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How Iran might try to win the war</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Retired Marine Lt. Gen. Vincent Stewart left his post as the No. 2 at US Cyber Command in 2019, ending a decorated four-decade career. Toward the end of it, he spent his time at the forefront of the military intelligence and cybersecurity communities.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If anyone has the most up-to-date information on how Iran may fight the US, then, it’s Stewart.</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Iranian strategy would be to avoid, where possible, direct conventional force-on-force operations,” he wrote for the Cipher Brief on July 2, 2019. “They would attempt to impose cost on a global scale, striking at US interests through cyber operations and targeted terrorism with the intent of expanding the conflict, while encouraging the international community to restrain America’s actions.”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In other words, Tehran can’t match Washington’s firepower. But it can spread chaos in the Middle East and around the world, hoping that a war-weary US public, an intervention-skeptical president, and an angered international community cause America to stand down.</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That may seem like a huge task — and it is — but experts believe the Islamic Republic has the capability, knowhow, and will to pull off such an ambitious campaign. “The Iranians can escalate the situation in a lot of different ways and in a lot of different places,” Hanna told me. “They have the capacity to do a lot of damage.”</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Take what it could do in the Middle East. Iran’s vast network of proxies and elite units — like Soleimani’s Islamic Revolutionary Guard Corps — could be activated to kill American troops, diplomats, and citizens throughout the region. US troops in Syria are poorly defended and have little support, making them easy targets, experts say. America also has thousands of civilians, troops, and contractors in Iraq, many of whom work in areas near where Iranian militias operate within the country.</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US allies would also be prime targets. Hezbollah, an Iran-backed terrorist group in Lebanon, might attack Israel with rockets and start its own brutal fight. We’ve heard this story before: In 2006, they battled in a month-long war where the militant group fired more than 4,000 rockets into Israel, and Israeli forces fired around 7,000 bombs and missiles into Lebanon.</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About 160 Israelis troops and civilians died, according to the Israel Ministry of Foreign Affairs, and about 1,100 Lebanese — most of them civilians — perished, per Human Rights Watch, a US-headquartered advocacy organization. It also reports about 4,400 Lebanese were injured, and around 1 million people were displaced.</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But that’s not all. Iran could encourage terrorist organizations or other proxies to strike inside Saudi Arabia, the United Arab Emirates, and other Gulf nations. Last year, it planned and executed drone strikes on two major Saudi oil facilities deep inside the kingdom, convulsing world markets. Its support for Houthis rebels in Yemen would mostly certainly increase, offering them more weapons and funds to attack Saudi Arabia’s airports, military bases, and energy plants.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Experts note that the Islamic Republic likely has sleeper cells in Europe and Latin America, and they could resurface in dramatic and violent ways. In 1994, for example, Iranian-linked terrorists bombed the hub of the Jewish community in Argentina’s capital, Buenos Aires, killing 85 people and injuring roughly 300 more.</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That remains the largest terrorist attack in Latin America’s history, and the possibility for an even bigger one exists. In 2018, Argentina arrested two men suspected of having ties with Hezbollah.</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But Chris Musselman, formerly the National Security Council’s counterterrorism director under Trump, told me the US and its allies may have the most trouble containing the proxy swarm in Western Africa.</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“We could see a conflict that spread quickly to places the US may not be able to protect people, and it’s a fight that we are grossly unprepared for,” he said, adding that there’s a strong Hezbollah presence in the region and American embassy security there isn’t great. Making matters worse, he continued, the US isn’t particularly good at collecting intelligence there, meaning some militants could operate relatively under the radar.</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“This isn’t really a law enforcement function that US can take on a global scale,” he said. It would require that countries unwittingly hosting proxies to lead on defeating the Iranian-linked fighters, with US support when needed.</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The chaos would also extend into the cyber realm. Iran is a major threat to the US in cyberspace. Starting in 2011, Iran attacked more than 40 American banks, including JPMorgan Chase and Bank of America. The attack made it so the banks had trouble serving its customers and customers had trouble using the bank’s services.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In 2012, Iran released malware into the networks of Saudi Aramco, a major oil company, which erased documents, emails, and other files on around 75 percent of the company’s computers — replacing them with an image of a burning American flag.</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In the middle of a war, one could imagine Tehran’s hackers wreaking even more havoc.</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 would expect them to have begun selected targeting through socially-engineered phishing activities focused on the oil and gas sector, the financial sector and the electric power grid in that order,” Stewart wrote. “There may be instances now where they already have some persistent access. If they do, I expect they would use it, or risk losing the access and employ that capability early in the escalation of the crisis.”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Recent reports indicate that Iranian cyberwarriors have stepped up their online operations, with a particular emphasis on preparing to attack US firms. Among other moves, they’re aiming to trick employees at major businesses to hand over passwords and other vital information, giving them greater access to a firm’s networks.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Foreign Policy last July.</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All of this — proxies striking around the world, cyberattacks on enterprise — would happen while Iran continued to resist conventional American forces.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In the Strait of Hormuz, for instance, Iranian sailors could use speedboats to place bombs on oil tankers or place mines in the water to destroy US warships. The Islamic Republic’s submarines would also play a huge part in trying to sink an American vessel. And the nation’s anti-ship missiles and drones could prove constant and deadly nuisances.</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Should US troops try to enter Iranian territory on land, Iranian ground forces would also push back on them fiercely using insurgent-like tactics while the US painfully marches toward Tehran.</w:t>
      </w:r>
    </w:p>
    <w:p w:rsidR="009F2635" w:rsidRPr="00706EE3" w:rsidRDefault="009F2635" w:rsidP="009F2635">
      <w:pPr>
        <w:rPr>
          <w:rFonts w:asciiTheme="minorHAnsi" w:hAnsiTheme="minorHAnsi" w:cstheme="minorHAnsi"/>
          <w:sz w:val="6"/>
          <w:szCs w:val="14"/>
        </w:rPr>
      </w:pPr>
      <w:r w:rsidRPr="00706EE3">
        <w:rPr>
          <w:rFonts w:asciiTheme="minorHAnsi" w:hAnsiTheme="minorHAnsi" w:cstheme="minorHAnsi"/>
          <w:sz w:val="6"/>
          <w:szCs w:val="14"/>
        </w:rPr>
        <w:t>Put together, Brewer notes succinctly, a US-Iran war would be “a nasty, brutal fight.”</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Aftermath: “The worst-case scenarios here are quite serious”</w:t>
      </w:r>
    </w:p>
    <w:p w:rsidR="009F2635" w:rsidRPr="00706EE3" w:rsidRDefault="009F2635" w:rsidP="009F2635">
      <w:pPr>
        <w:rPr>
          <w:rFonts w:asciiTheme="minorHAnsi" w:hAnsiTheme="minorHAnsi" w:cstheme="minorHAnsi"/>
          <w:sz w:val="14"/>
        </w:rPr>
      </w:pPr>
      <w:r w:rsidRPr="00706EE3">
        <w:rPr>
          <w:rFonts w:asciiTheme="minorHAnsi" w:hAnsiTheme="minorHAnsi" w:cstheme="minorHAnsi"/>
          <w:sz w:val="14"/>
        </w:rPr>
        <w:t xml:space="preserve">Imagine, as we already have, that </w:t>
      </w:r>
      <w:r w:rsidRPr="00706EE3">
        <w:rPr>
          <w:rStyle w:val="StyleUnderline"/>
          <w:rFonts w:asciiTheme="minorHAnsi" w:hAnsiTheme="minorHAnsi" w:cstheme="minorHAnsi"/>
        </w:rPr>
        <w:t xml:space="preserve">the earlier stages of strife escalate to a </w:t>
      </w:r>
      <w:r w:rsidRPr="00706EE3">
        <w:rPr>
          <w:rStyle w:val="Emphasis"/>
          <w:rFonts w:asciiTheme="minorHAnsi" w:hAnsiTheme="minorHAnsi" w:cstheme="minorHAnsi"/>
        </w:rPr>
        <w:t>major war</w:t>
      </w:r>
      <w:r w:rsidRPr="00706EE3">
        <w:rPr>
          <w:rFonts w:asciiTheme="minorHAnsi" w:hAnsiTheme="minorHAnsi" w:cstheme="minorHAnsi"/>
          <w:sz w:val="14"/>
        </w:rPr>
        <w:t>. That’s already bad enough. But assume for a moment not only that the fighting takes place, but that the US does the unlikely and near impossible: It invades and overthrows the Iranian regime (which Trump’s former National Security Adviser John Bolton, at least, has openly called for in the past).</w:t>
      </w:r>
    </w:p>
    <w:p w:rsidR="009F2635" w:rsidRPr="00706EE3" w:rsidRDefault="009F2635" w:rsidP="009F2635">
      <w:pPr>
        <w:rPr>
          <w:rFonts w:asciiTheme="minorHAnsi" w:hAnsiTheme="minorHAnsi" w:cstheme="minorHAnsi"/>
          <w:sz w:val="14"/>
        </w:rPr>
      </w:pPr>
      <w:r w:rsidRPr="00706EE3">
        <w:rPr>
          <w:rStyle w:val="StyleUnderline"/>
          <w:rFonts w:asciiTheme="minorHAnsi" w:hAnsiTheme="minorHAnsi" w:cstheme="minorHAnsi"/>
        </w:rPr>
        <w:t>If that happens,</w:t>
      </w:r>
      <w:r w:rsidRPr="00706EE3">
        <w:rPr>
          <w:rFonts w:asciiTheme="minorHAnsi" w:hAnsiTheme="minorHAnsi" w:cstheme="minorHAnsi"/>
          <w:sz w:val="14"/>
        </w:rPr>
        <w:t xml:space="preserve"> it’s worth keeping two things in mind.</w:t>
      </w:r>
    </w:p>
    <w:p w:rsidR="009F2635" w:rsidRPr="00FF7527" w:rsidRDefault="009F2635" w:rsidP="009F2635">
      <w:pPr>
        <w:rPr>
          <w:sz w:val="14"/>
        </w:rPr>
      </w:pPr>
      <w:r w:rsidRPr="00FF7527">
        <w:rPr>
          <w:sz w:val="14"/>
        </w:rPr>
        <w:t xml:space="preserve">First, experts say </w:t>
      </w:r>
      <w:r w:rsidRPr="00FF7527">
        <w:rPr>
          <w:rStyle w:val="Emphasis"/>
        </w:rPr>
        <w:t>upward</w:t>
      </w:r>
      <w:r w:rsidRPr="00FF7527">
        <w:rPr>
          <w:rStyle w:val="StyleUnderline"/>
        </w:rPr>
        <w:t xml:space="preserve"> of a </w:t>
      </w:r>
      <w:r w:rsidRPr="00FF7527">
        <w:rPr>
          <w:rStyle w:val="Emphasis"/>
        </w:rPr>
        <w:t>million people</w:t>
      </w:r>
      <w:r w:rsidRPr="00FF7527">
        <w:rPr>
          <w:sz w:val="14"/>
        </w:rPr>
        <w:t xml:space="preserve"> — troops from both sides as well as Iranian men, women, and children, and American diplomats and contractors — likely </w:t>
      </w:r>
      <w:r w:rsidRPr="00FF7527">
        <w:rPr>
          <w:rStyle w:val="StyleUnderline"/>
        </w:rPr>
        <w:t xml:space="preserve">will have died by that point. </w:t>
      </w:r>
      <w:r w:rsidRPr="000B6927">
        <w:rPr>
          <w:rStyle w:val="StyleUnderline"/>
          <w:highlight w:val="cyan"/>
        </w:rPr>
        <w:t xml:space="preserve">Cities will </w:t>
      </w:r>
      <w:r w:rsidRPr="000B6927">
        <w:rPr>
          <w:rStyle w:val="Emphasis"/>
          <w:highlight w:val="cyan"/>
        </w:rPr>
        <w:t>burn</w:t>
      </w:r>
      <w:r w:rsidRPr="000B6927">
        <w:rPr>
          <w:rStyle w:val="StyleUnderline"/>
          <w:highlight w:val="cyan"/>
        </w:rPr>
        <w:t xml:space="preserve"> and </w:t>
      </w:r>
      <w:r w:rsidRPr="000B6927">
        <w:rPr>
          <w:rStyle w:val="Emphasis"/>
          <w:highlight w:val="cyan"/>
        </w:rPr>
        <w:t>smolder</w:t>
      </w:r>
      <w:r w:rsidRPr="00FF7527">
        <w:rPr>
          <w:rStyle w:val="StyleUnderline"/>
        </w:rPr>
        <w:t xml:space="preserve">. Those who </w:t>
      </w:r>
      <w:r w:rsidRPr="000843B1">
        <w:rPr>
          <w:rStyle w:val="StyleUnderline"/>
        </w:rPr>
        <w:t>survived</w:t>
      </w:r>
      <w:r w:rsidRPr="000843B1">
        <w:rPr>
          <w:sz w:val="14"/>
        </w:rPr>
        <w:t xml:space="preserve"> the conflict </w:t>
      </w:r>
      <w:r w:rsidRPr="000843B1">
        <w:rPr>
          <w:rStyle w:val="StyleUnderline"/>
        </w:rPr>
        <w:t>will</w:t>
      </w:r>
      <w:r w:rsidRPr="000843B1">
        <w:rPr>
          <w:sz w:val="14"/>
        </w:rPr>
        <w:t xml:space="preserve"> mainly </w:t>
      </w:r>
      <w:r w:rsidRPr="000843B1">
        <w:rPr>
          <w:rStyle w:val="StyleUnderline"/>
        </w:rPr>
        <w:t>live in</w:t>
      </w:r>
      <w:r w:rsidRPr="000843B1">
        <w:rPr>
          <w:sz w:val="14"/>
        </w:rPr>
        <w:t xml:space="preserve"> a state of </w:t>
      </w:r>
      <w:r w:rsidRPr="000843B1">
        <w:rPr>
          <w:rStyle w:val="Emphasis"/>
        </w:rPr>
        <w:t>economic devastation</w:t>
      </w:r>
      <w:r w:rsidRPr="000843B1">
        <w:rPr>
          <w:sz w:val="14"/>
        </w:rPr>
        <w:t xml:space="preserve"> for ye</w:t>
      </w:r>
      <w:r w:rsidRPr="00FF7527">
        <w:rPr>
          <w:sz w:val="14"/>
        </w:rPr>
        <w:t xml:space="preserve">ars </w:t>
      </w:r>
      <w:r w:rsidRPr="000B6927">
        <w:rPr>
          <w:rStyle w:val="StyleUnderline"/>
          <w:highlight w:val="cyan"/>
        </w:rPr>
        <w:t>and</w:t>
      </w:r>
      <w:r w:rsidRPr="00FF7527">
        <w:rPr>
          <w:sz w:val="14"/>
        </w:rPr>
        <w:t xml:space="preserve"> some, perhaps, </w:t>
      </w:r>
      <w:r w:rsidRPr="00FF7527">
        <w:rPr>
          <w:rStyle w:val="StyleUnderline"/>
        </w:rPr>
        <w:t xml:space="preserve">will pick up </w:t>
      </w:r>
      <w:r w:rsidRPr="000843B1">
        <w:rPr>
          <w:rStyle w:val="StyleUnderline"/>
        </w:rPr>
        <w:t xml:space="preserve">arms and form </w:t>
      </w:r>
      <w:r w:rsidRPr="000843B1">
        <w:rPr>
          <w:rStyle w:val="Emphasis"/>
        </w:rPr>
        <w:t>insurgent groups</w:t>
      </w:r>
      <w:r w:rsidRPr="000843B1">
        <w:rPr>
          <w:rStyle w:val="StyleUnderline"/>
        </w:rPr>
        <w:t xml:space="preserve"> to </w:t>
      </w:r>
      <w:r w:rsidRPr="000B6927">
        <w:rPr>
          <w:rStyle w:val="Emphasis"/>
          <w:highlight w:val="cyan"/>
        </w:rPr>
        <w:t>fight</w:t>
      </w:r>
      <w:r w:rsidRPr="00FF7527">
        <w:rPr>
          <w:rStyle w:val="StyleUnderline"/>
        </w:rPr>
        <w:t xml:space="preserve"> the</w:t>
      </w:r>
      <w:r w:rsidRPr="00FF7527">
        <w:rPr>
          <w:sz w:val="14"/>
        </w:rPr>
        <w:t xml:space="preserve"> invading </w:t>
      </w:r>
      <w:r w:rsidRPr="000B6927">
        <w:rPr>
          <w:rStyle w:val="Emphasis"/>
          <w:highlight w:val="cyan"/>
        </w:rPr>
        <w:t>US</w:t>
      </w:r>
      <w:r w:rsidRPr="00FF7527">
        <w:rPr>
          <w:sz w:val="14"/>
        </w:rPr>
        <w:t xml:space="preserve"> force.</w:t>
      </w:r>
    </w:p>
    <w:p w:rsidR="009F2635" w:rsidRPr="00FF7527" w:rsidRDefault="009F2635" w:rsidP="009F2635">
      <w:pPr>
        <w:rPr>
          <w:sz w:val="14"/>
        </w:rPr>
      </w:pPr>
      <w:r w:rsidRPr="00FF7527">
        <w:rPr>
          <w:sz w:val="14"/>
        </w:rPr>
        <w:t xml:space="preserve">Second, </w:t>
      </w:r>
      <w:r w:rsidRPr="00FF7527">
        <w:rPr>
          <w:rStyle w:val="Emphasis"/>
        </w:rPr>
        <w:t>power abhors a vacuum</w:t>
      </w:r>
      <w:r w:rsidRPr="00FF7527">
        <w:rPr>
          <w:rStyle w:val="StyleUnderline"/>
        </w:rPr>
        <w:t xml:space="preserve">. With </w:t>
      </w:r>
      <w:r w:rsidRPr="00FF7527">
        <w:rPr>
          <w:rStyle w:val="Emphasis"/>
        </w:rPr>
        <w:t>no entrenched regime</w:t>
      </w:r>
      <w:r w:rsidRPr="00FF7527">
        <w:rPr>
          <w:sz w:val="14"/>
        </w:rPr>
        <w:t xml:space="preserve"> in place, </w:t>
      </w:r>
      <w:r w:rsidRPr="00FF7527">
        <w:rPr>
          <w:rStyle w:val="Emphasis"/>
        </w:rPr>
        <w:t xml:space="preserve">multiple </w:t>
      </w:r>
      <w:r w:rsidRPr="000B6927">
        <w:rPr>
          <w:rStyle w:val="Emphasis"/>
          <w:highlight w:val="cyan"/>
        </w:rPr>
        <w:t>authority figures</w:t>
      </w:r>
      <w:r w:rsidRPr="000B6927">
        <w:rPr>
          <w:rStyle w:val="StyleUnderline"/>
          <w:highlight w:val="cyan"/>
        </w:rPr>
        <w:t xml:space="preserve"> from Iran</w:t>
      </w:r>
      <w:r w:rsidRPr="00FF7527">
        <w:rPr>
          <w:rStyle w:val="StyleUnderline"/>
        </w:rPr>
        <w:t>’s</w:t>
      </w:r>
      <w:r w:rsidRPr="00FF7527">
        <w:rPr>
          <w:sz w:val="14"/>
        </w:rPr>
        <w:t xml:space="preserve"> clerical and military </w:t>
      </w:r>
      <w:r w:rsidRPr="00FF7527">
        <w:rPr>
          <w:rStyle w:val="StyleUnderline"/>
        </w:rPr>
        <w:t>circles</w:t>
      </w:r>
      <w:r w:rsidRPr="00FF7527">
        <w:rPr>
          <w:sz w:val="14"/>
        </w:rPr>
        <w:t xml:space="preserve">, among others, </w:t>
      </w:r>
      <w:r w:rsidRPr="000843B1">
        <w:rPr>
          <w:rStyle w:val="StyleUnderline"/>
        </w:rPr>
        <w:t xml:space="preserve">will </w:t>
      </w:r>
      <w:r w:rsidRPr="00FF7527">
        <w:rPr>
          <w:rStyle w:val="Emphasis"/>
        </w:rPr>
        <w:t>jockey</w:t>
      </w:r>
      <w:r w:rsidRPr="00FF7527">
        <w:rPr>
          <w:rStyle w:val="StyleUnderline"/>
        </w:rPr>
        <w:t xml:space="preserve"> for control. Those sides could </w:t>
      </w:r>
      <w:r w:rsidRPr="000B6927">
        <w:rPr>
          <w:rStyle w:val="Emphasis"/>
          <w:highlight w:val="cyan"/>
        </w:rPr>
        <w:t>split</w:t>
      </w:r>
      <w:r w:rsidRPr="000B6927">
        <w:rPr>
          <w:rStyle w:val="StyleUnderline"/>
          <w:highlight w:val="cyan"/>
        </w:rPr>
        <w:t xml:space="preserve"> into </w:t>
      </w:r>
      <w:r w:rsidRPr="000843B1">
        <w:rPr>
          <w:rStyle w:val="Emphasis"/>
        </w:rPr>
        <w:t xml:space="preserve">violent </w:t>
      </w:r>
      <w:r w:rsidRPr="000B6927">
        <w:rPr>
          <w:rStyle w:val="Emphasis"/>
          <w:highlight w:val="cyan"/>
        </w:rPr>
        <w:t>factions</w:t>
      </w:r>
      <w:r w:rsidRPr="000B6927">
        <w:rPr>
          <w:rStyle w:val="StyleUnderline"/>
          <w:highlight w:val="cyan"/>
        </w:rPr>
        <w:t>, initiating</w:t>
      </w:r>
      <w:r w:rsidRPr="00FF7527">
        <w:rPr>
          <w:rStyle w:val="StyleUnderline"/>
        </w:rPr>
        <w:t xml:space="preserve"> a </w:t>
      </w:r>
      <w:r w:rsidRPr="000B6927">
        <w:rPr>
          <w:rStyle w:val="Emphasis"/>
          <w:highlight w:val="cyan"/>
        </w:rPr>
        <w:t>civil war</w:t>
      </w:r>
      <w:r w:rsidRPr="00FF7527">
        <w:rPr>
          <w:rStyle w:val="StyleUnderline"/>
        </w:rPr>
        <w:t xml:space="preserve"> that would bring</w:t>
      </w:r>
      <w:r w:rsidRPr="00FF7527">
        <w:rPr>
          <w:sz w:val="14"/>
        </w:rPr>
        <w:t xml:space="preserve"> more </w:t>
      </w:r>
      <w:r w:rsidRPr="00FF7527">
        <w:rPr>
          <w:rStyle w:val="Emphasis"/>
        </w:rPr>
        <w:t>carnage</w:t>
      </w:r>
      <w:r w:rsidRPr="00FF7527">
        <w:rPr>
          <w:sz w:val="14"/>
        </w:rPr>
        <w:t xml:space="preserve"> to the country. </w:t>
      </w:r>
      <w:r w:rsidRPr="000B6927">
        <w:rPr>
          <w:rStyle w:val="Emphasis"/>
          <w:highlight w:val="cyan"/>
        </w:rPr>
        <w:t>Millions more</w:t>
      </w:r>
      <w:r w:rsidRPr="000B6927">
        <w:rPr>
          <w:rStyle w:val="StyleUnderline"/>
          <w:highlight w:val="cyan"/>
        </w:rPr>
        <w:t xml:space="preserve"> refugees</w:t>
      </w:r>
      <w:r w:rsidRPr="00FF7527">
        <w:rPr>
          <w:rStyle w:val="StyleUnderline"/>
        </w:rPr>
        <w:t xml:space="preserve"> might </w:t>
      </w:r>
      <w:r w:rsidRPr="000B6927">
        <w:rPr>
          <w:rStyle w:val="StyleUnderline"/>
          <w:highlight w:val="cyan"/>
        </w:rPr>
        <w:t xml:space="preserve">flock out of the country, </w:t>
      </w:r>
      <w:r w:rsidRPr="000B6927">
        <w:rPr>
          <w:rStyle w:val="Emphasis"/>
          <w:highlight w:val="cyan"/>
        </w:rPr>
        <w:t>overwhelming</w:t>
      </w:r>
      <w:r w:rsidRPr="00FF7527">
        <w:rPr>
          <w:sz w:val="14"/>
        </w:rPr>
        <w:t xml:space="preserve"> already taxed </w:t>
      </w:r>
      <w:r w:rsidRPr="000B6927">
        <w:rPr>
          <w:rStyle w:val="StyleUnderline"/>
          <w:highlight w:val="cyan"/>
        </w:rPr>
        <w:t>nations</w:t>
      </w:r>
      <w:r w:rsidRPr="00FF7527">
        <w:rPr>
          <w:rStyle w:val="StyleUnderline"/>
        </w:rPr>
        <w:t xml:space="preserve"> nearby, and </w:t>
      </w:r>
      <w:r w:rsidRPr="000843B1">
        <w:rPr>
          <w:rStyle w:val="StyleUnderline"/>
        </w:rPr>
        <w:t xml:space="preserve">ungoverned </w:t>
      </w:r>
      <w:r w:rsidRPr="000B6927">
        <w:rPr>
          <w:rStyle w:val="StyleUnderline"/>
          <w:highlight w:val="cyan"/>
        </w:rPr>
        <w:t>pockets</w:t>
      </w:r>
      <w:r w:rsidRPr="00FF7527">
        <w:rPr>
          <w:rStyle w:val="StyleUnderline"/>
        </w:rPr>
        <w:t xml:space="preserve"> will </w:t>
      </w:r>
      <w:r w:rsidRPr="000B6927">
        <w:rPr>
          <w:rStyle w:val="StyleUnderline"/>
          <w:highlight w:val="cyan"/>
        </w:rPr>
        <w:t>give terrorist</w:t>
      </w:r>
      <w:r w:rsidRPr="000843B1">
        <w:rPr>
          <w:rStyle w:val="StyleUnderline"/>
        </w:rPr>
        <w:t xml:space="preserve"> group</w:t>
      </w:r>
      <w:r w:rsidRPr="000B6927">
        <w:rPr>
          <w:rStyle w:val="StyleUnderline"/>
          <w:highlight w:val="cyan"/>
        </w:rPr>
        <w:t>s</w:t>
      </w:r>
      <w:r w:rsidRPr="00FF7527">
        <w:rPr>
          <w:sz w:val="14"/>
        </w:rPr>
        <w:t xml:space="preserve"> new </w:t>
      </w:r>
      <w:r w:rsidRPr="000843B1">
        <w:rPr>
          <w:rStyle w:val="Emphasis"/>
        </w:rPr>
        <w:t xml:space="preserve">safe </w:t>
      </w:r>
      <w:r w:rsidRPr="000B6927">
        <w:rPr>
          <w:rStyle w:val="Emphasis"/>
          <w:highlight w:val="cyan"/>
        </w:rPr>
        <w:t>havens</w:t>
      </w:r>
      <w:r w:rsidRPr="00FF7527">
        <w:rPr>
          <w:rStyle w:val="StyleUnderline"/>
        </w:rPr>
        <w:t xml:space="preserve"> from which to operate</w:t>
      </w:r>
      <w:r w:rsidRPr="00FF7527">
        <w:rPr>
          <w:sz w:val="14"/>
        </w:rPr>
        <w:t>.</w:t>
      </w:r>
    </w:p>
    <w:p w:rsidR="009F2635" w:rsidRPr="00FF7527" w:rsidRDefault="009F2635" w:rsidP="009F2635">
      <w:pPr>
        <w:rPr>
          <w:sz w:val="14"/>
        </w:rPr>
      </w:pPr>
      <w:r w:rsidRPr="00FF7527">
        <w:rPr>
          <w:rStyle w:val="StyleUnderline"/>
        </w:rPr>
        <w:t>Iran would be</w:t>
      </w:r>
      <w:r w:rsidRPr="00FF7527">
        <w:rPr>
          <w:sz w:val="14"/>
        </w:rPr>
        <w:t xml:space="preserve"> on the verge of being </w:t>
      </w:r>
      <w:r w:rsidRPr="00FF7527">
        <w:rPr>
          <w:rStyle w:val="StyleUnderline"/>
        </w:rPr>
        <w:t xml:space="preserve">a </w:t>
      </w:r>
      <w:r w:rsidRPr="00FF7527">
        <w:rPr>
          <w:rStyle w:val="Emphasis"/>
        </w:rPr>
        <w:t>failed state</w:t>
      </w:r>
      <w:r w:rsidRPr="00FF7527">
        <w:rPr>
          <w:sz w:val="14"/>
        </w:rPr>
        <w:t xml:space="preserve">, if it wasn’t already by that point, and the US would be the main reason why. To turn the tide, </w:t>
      </w:r>
      <w:r w:rsidRPr="000B6927">
        <w:rPr>
          <w:rStyle w:val="StyleUnderline"/>
          <w:highlight w:val="cyan"/>
        </w:rPr>
        <w:t>America</w:t>
      </w:r>
      <w:r w:rsidRPr="00FF7527">
        <w:rPr>
          <w:rStyle w:val="StyleUnderline"/>
        </w:rPr>
        <w:t xml:space="preserve"> may feel compelled to help </w:t>
      </w:r>
      <w:r w:rsidRPr="00FF7527">
        <w:rPr>
          <w:rStyle w:val="Emphasis"/>
        </w:rPr>
        <w:t>rebuild</w:t>
      </w:r>
      <w:r w:rsidRPr="00FF7527">
        <w:rPr>
          <w:sz w:val="14"/>
        </w:rPr>
        <w:t xml:space="preserve"> the country </w:t>
      </w:r>
      <w:r w:rsidRPr="00FF7527">
        <w:rPr>
          <w:rStyle w:val="StyleUnderline"/>
        </w:rPr>
        <w:t>at the cost of</w:t>
      </w:r>
      <w:r w:rsidRPr="00FF7527">
        <w:rPr>
          <w:sz w:val="14"/>
        </w:rPr>
        <w:t xml:space="preserve"> billions of dollars, years of effort, and likely </w:t>
      </w:r>
      <w:r w:rsidRPr="00FF7527">
        <w:rPr>
          <w:rStyle w:val="Emphasis"/>
        </w:rPr>
        <w:t>more</w:t>
      </w:r>
      <w:r w:rsidRPr="00FF7527">
        <w:rPr>
          <w:rStyle w:val="StyleUnderline"/>
        </w:rPr>
        <w:t xml:space="preserve"> dead. It </w:t>
      </w:r>
      <w:r w:rsidRPr="000843B1">
        <w:rPr>
          <w:rStyle w:val="StyleUnderline"/>
        </w:rPr>
        <w:t>could</w:t>
      </w:r>
      <w:r w:rsidRPr="00FF7527">
        <w:rPr>
          <w:sz w:val="14"/>
        </w:rPr>
        <w:t xml:space="preserve"> also </w:t>
      </w:r>
      <w:r w:rsidRPr="00FF7527">
        <w:rPr>
          <w:rStyle w:val="StyleUnderline"/>
        </w:rPr>
        <w:t xml:space="preserve">choose to </w:t>
      </w:r>
      <w:r w:rsidRPr="000B6927">
        <w:rPr>
          <w:rStyle w:val="Emphasis"/>
          <w:highlight w:val="cyan"/>
        </w:rPr>
        <w:t>withdraw</w:t>
      </w:r>
      <w:r w:rsidRPr="000B6927">
        <w:rPr>
          <w:rStyle w:val="StyleUnderline"/>
          <w:highlight w:val="cyan"/>
        </w:rPr>
        <w:t>, leaving</w:t>
      </w:r>
      <w:r w:rsidRPr="00FF7527">
        <w:rPr>
          <w:sz w:val="14"/>
        </w:rPr>
        <w:t xml:space="preserve"> behind </w:t>
      </w:r>
      <w:r w:rsidRPr="000B6927">
        <w:rPr>
          <w:rStyle w:val="StyleUnderline"/>
          <w:highlight w:val="cyan"/>
        </w:rPr>
        <w:t>a</w:t>
      </w:r>
      <w:r w:rsidRPr="000843B1">
        <w:rPr>
          <w:rStyle w:val="StyleUnderline"/>
        </w:rPr>
        <w:t xml:space="preserve"> </w:t>
      </w:r>
      <w:r w:rsidRPr="000843B1">
        <w:rPr>
          <w:rStyle w:val="Emphasis"/>
        </w:rPr>
        <w:t xml:space="preserve">gaping </w:t>
      </w:r>
      <w:r w:rsidRPr="000B6927">
        <w:rPr>
          <w:rStyle w:val="Emphasis"/>
          <w:highlight w:val="cyan"/>
        </w:rPr>
        <w:t>wound</w:t>
      </w:r>
      <w:r w:rsidRPr="000B6927">
        <w:rPr>
          <w:rStyle w:val="StyleUnderline"/>
          <w:highlight w:val="cyan"/>
        </w:rPr>
        <w:t xml:space="preserve"> in</w:t>
      </w:r>
      <w:r w:rsidRPr="00FF7527">
        <w:rPr>
          <w:sz w:val="14"/>
        </w:rPr>
        <w:t xml:space="preserve"> the center of </w:t>
      </w:r>
      <w:r w:rsidRPr="00FF7527">
        <w:rPr>
          <w:rStyle w:val="StyleUnderline"/>
        </w:rPr>
        <w:t xml:space="preserve">the </w:t>
      </w:r>
      <w:r w:rsidRPr="000B6927">
        <w:rPr>
          <w:rStyle w:val="StyleUnderline"/>
          <w:highlight w:val="cyan"/>
        </w:rPr>
        <w:t>Middle East</w:t>
      </w:r>
      <w:r w:rsidRPr="00FF7527">
        <w:rPr>
          <w:sz w:val="14"/>
        </w:rPr>
        <w:t>.</w:t>
      </w:r>
    </w:p>
    <w:p w:rsidR="009F2635" w:rsidRPr="00FF7527" w:rsidRDefault="009F2635" w:rsidP="009F2635">
      <w:pPr>
        <w:rPr>
          <w:sz w:val="14"/>
        </w:rPr>
      </w:pPr>
      <w:r w:rsidRPr="00FF7527">
        <w:rPr>
          <w:sz w:val="14"/>
        </w:rPr>
        <w:t xml:space="preserve">In some ways, then, </w:t>
      </w:r>
      <w:r w:rsidRPr="000B6927">
        <w:rPr>
          <w:rStyle w:val="StyleUnderline"/>
          <w:highlight w:val="cyan"/>
        </w:rPr>
        <w:t xml:space="preserve">what comes </w:t>
      </w:r>
      <w:r w:rsidRPr="000B6927">
        <w:rPr>
          <w:rStyle w:val="Emphasis"/>
          <w:highlight w:val="cyan"/>
        </w:rPr>
        <w:t>after</w:t>
      </w:r>
      <w:r w:rsidRPr="00FF7527">
        <w:rPr>
          <w:sz w:val="14"/>
        </w:rPr>
        <w:t xml:space="preserve"> the war </w:t>
      </w:r>
      <w:r w:rsidRPr="000B6927">
        <w:rPr>
          <w:rStyle w:val="StyleUnderline"/>
          <w:highlight w:val="cyan"/>
        </w:rPr>
        <w:t xml:space="preserve">could be </w:t>
      </w:r>
      <w:r w:rsidRPr="000B6927">
        <w:rPr>
          <w:rStyle w:val="Emphasis"/>
          <w:highlight w:val="cyan"/>
        </w:rPr>
        <w:t>worse</w:t>
      </w:r>
      <w:r w:rsidRPr="00FF7527">
        <w:rPr>
          <w:rStyle w:val="StyleUnderline"/>
        </w:rPr>
        <w:t xml:space="preserve"> than the war itself</w:t>
      </w:r>
      <w:r w:rsidRPr="00FF7527">
        <w:rPr>
          <w:sz w:val="14"/>
        </w:rPr>
        <w:t xml:space="preserve">. It should therefore not be lost on anyone: </w:t>
      </w:r>
      <w:r w:rsidRPr="00FF7527">
        <w:rPr>
          <w:rStyle w:val="StyleUnderline"/>
        </w:rPr>
        <w:t xml:space="preserve">A US-Iran war would be a bloody hell </w:t>
      </w:r>
      <w:r w:rsidRPr="00FF7527">
        <w:rPr>
          <w:rStyle w:val="Emphasis"/>
        </w:rPr>
        <w:t>during</w:t>
      </w:r>
      <w:r w:rsidRPr="00FF7527">
        <w:rPr>
          <w:rStyle w:val="StyleUnderline"/>
        </w:rPr>
        <w:t xml:space="preserve"> and </w:t>
      </w:r>
      <w:r w:rsidRPr="00FF7527">
        <w:rPr>
          <w:rStyle w:val="Emphasis"/>
        </w:rPr>
        <w:t>after</w:t>
      </w:r>
      <w:r w:rsidRPr="00FF7527">
        <w:rPr>
          <w:rStyle w:val="StyleUnderline"/>
        </w:rPr>
        <w:t xml:space="preserve"> the fighting</w:t>
      </w:r>
      <w:r w:rsidRPr="00FF7527">
        <w:rPr>
          <w:sz w:val="14"/>
        </w:rPr>
        <w:t>. It’s a good thing neither Trump nor Iran’s leadership currently wants a conflict. But if they change their minds, only carnage follows.</w:t>
      </w:r>
    </w:p>
    <w:p w:rsidR="009F2635" w:rsidRDefault="009F2635" w:rsidP="009F2635">
      <w:pPr>
        <w:rPr>
          <w:sz w:val="14"/>
        </w:rPr>
      </w:pPr>
      <w:r w:rsidRPr="00FF7527">
        <w:rPr>
          <w:sz w:val="14"/>
        </w:rPr>
        <w:t>“The worst-case scenarios here are quite serious,” Hanna told me.</w:t>
      </w:r>
    </w:p>
    <w:p w:rsidR="009F2635" w:rsidRDefault="009F2635" w:rsidP="009F2635">
      <w:pPr>
        <w:pStyle w:val="Heading3"/>
      </w:pPr>
      <w:r>
        <w:t>2NC – AT: Defense</w:t>
      </w:r>
    </w:p>
    <w:p w:rsidR="009F2635" w:rsidRPr="00221BC2" w:rsidRDefault="009F2635" w:rsidP="009F2635">
      <w:pPr>
        <w:pStyle w:val="Heading4"/>
        <w:rPr>
          <w:u w:val="single"/>
        </w:rPr>
      </w:pPr>
      <w:r>
        <w:t xml:space="preserve">Great powers get </w:t>
      </w:r>
      <w:r>
        <w:rPr>
          <w:u w:val="single"/>
        </w:rPr>
        <w:t>drawn in</w:t>
      </w:r>
    </w:p>
    <w:p w:rsidR="009F2635" w:rsidRDefault="009F2635" w:rsidP="009F2635">
      <w:r>
        <w:rPr>
          <w:b/>
          <w:sz w:val="26"/>
          <w:szCs w:val="26"/>
        </w:rPr>
        <w:t>Lantier 19</w:t>
      </w:r>
      <w:r>
        <w:t xml:space="preserve">, PhD @ Geneva (Alex, “Syrian army, Iran threaten counterattack against Turkish invasion of Syria,” </w:t>
      </w:r>
      <w:hyperlink r:id="rId85" w:history="1">
        <w:r>
          <w:rPr>
            <w:rStyle w:val="Hyperlink"/>
            <w:color w:val="000000"/>
            <w:u w:val="none"/>
          </w:rPr>
          <w:t>https://www.wsws.org/en/articles/2019/10/14/syri-o14.html</w:t>
        </w:r>
      </w:hyperlink>
      <w:r>
        <w:t>)</w:t>
      </w:r>
    </w:p>
    <w:p w:rsidR="009F2635" w:rsidRDefault="009F2635" w:rsidP="009F2635">
      <w:pPr>
        <w:rPr>
          <w:sz w:val="12"/>
          <w:szCs w:val="12"/>
        </w:rPr>
      </w:pPr>
      <w:r>
        <w:rPr>
          <w:sz w:val="12"/>
          <w:szCs w:val="12"/>
        </w:rPr>
        <w:t xml:space="preserve">The </w:t>
      </w:r>
      <w:r>
        <w:rPr>
          <w:highlight w:val="cyan"/>
          <w:u w:val="single"/>
        </w:rPr>
        <w:t>conflicts erupting</w:t>
      </w:r>
      <w:r>
        <w:rPr>
          <w:u w:val="single"/>
        </w:rPr>
        <w:t xml:space="preserve"> between</w:t>
      </w:r>
      <w:r>
        <w:rPr>
          <w:sz w:val="12"/>
          <w:szCs w:val="12"/>
        </w:rPr>
        <w:t xml:space="preserve"> the different capitalist </w:t>
      </w:r>
      <w:r>
        <w:rPr>
          <w:u w:val="single"/>
        </w:rPr>
        <w:t xml:space="preserve">regimes </w:t>
      </w:r>
      <w:r>
        <w:rPr>
          <w:highlight w:val="cyan"/>
          <w:u w:val="single"/>
        </w:rPr>
        <w:t>in the Middle East pose</w:t>
      </w:r>
      <w:r>
        <w:rPr>
          <w:u w:val="single"/>
        </w:rPr>
        <w:t xml:space="preserve"> an </w:t>
      </w:r>
      <w:r>
        <w:rPr>
          <w:b/>
          <w:highlight w:val="cyan"/>
          <w:u w:val="single"/>
        </w:rPr>
        <w:t>imminent threat</w:t>
      </w:r>
      <w:r>
        <w:rPr>
          <w:u w:val="single"/>
        </w:rPr>
        <w:t xml:space="preserve"> not only to the population of the region, but </w:t>
      </w:r>
      <w:r>
        <w:rPr>
          <w:highlight w:val="cyan"/>
          <w:u w:val="single"/>
        </w:rPr>
        <w:t xml:space="preserve">to the </w:t>
      </w:r>
      <w:r>
        <w:rPr>
          <w:b/>
          <w:highlight w:val="cyan"/>
          <w:u w:val="single"/>
        </w:rPr>
        <w:t>entire world</w:t>
      </w:r>
      <w:r>
        <w:rPr>
          <w:sz w:val="12"/>
          <w:szCs w:val="12"/>
        </w:rPr>
        <w:t xml:space="preserve">. Workers can give no support to any of the competing military plans and strategic appetites of these reactionary regimes. </w:t>
      </w:r>
      <w:r>
        <w:rPr>
          <w:u w:val="single"/>
        </w:rPr>
        <w:t xml:space="preserve">With </w:t>
      </w:r>
      <w:r>
        <w:rPr>
          <w:b/>
          <w:highlight w:val="cyan"/>
          <w:u w:val="single"/>
        </w:rPr>
        <w:t>America</w:t>
      </w:r>
      <w:r>
        <w:rPr>
          <w:highlight w:val="cyan"/>
          <w:u w:val="single"/>
        </w:rPr>
        <w:t xml:space="preserve">, </w:t>
      </w:r>
      <w:r>
        <w:rPr>
          <w:b/>
          <w:highlight w:val="cyan"/>
          <w:u w:val="single"/>
        </w:rPr>
        <w:t>Europe</w:t>
      </w:r>
      <w:r>
        <w:rPr>
          <w:highlight w:val="cyan"/>
          <w:u w:val="single"/>
        </w:rPr>
        <w:t xml:space="preserve">, </w:t>
      </w:r>
      <w:r>
        <w:rPr>
          <w:b/>
          <w:highlight w:val="cyan"/>
          <w:u w:val="single"/>
        </w:rPr>
        <w:t>Russia</w:t>
      </w:r>
      <w:r>
        <w:rPr>
          <w:u w:val="single"/>
        </w:rPr>
        <w:t xml:space="preserve"> and </w:t>
      </w:r>
      <w:r>
        <w:rPr>
          <w:b/>
          <w:highlight w:val="cyan"/>
          <w:u w:val="single"/>
        </w:rPr>
        <w:t>China</w:t>
      </w:r>
      <w:r>
        <w:rPr>
          <w:highlight w:val="cyan"/>
          <w:u w:val="single"/>
        </w:rPr>
        <w:t xml:space="preserve"> all </w:t>
      </w:r>
      <w:r>
        <w:rPr>
          <w:b/>
          <w:highlight w:val="cyan"/>
          <w:u w:val="single"/>
        </w:rPr>
        <w:t>deeply involved</w:t>
      </w:r>
      <w:r>
        <w:rPr>
          <w:u w:val="single"/>
        </w:rPr>
        <w:t xml:space="preserve"> in the proxy war in Syria, a </w:t>
      </w:r>
      <w:r>
        <w:rPr>
          <w:highlight w:val="cyan"/>
          <w:u w:val="single"/>
        </w:rPr>
        <w:t>large-scale</w:t>
      </w:r>
      <w:r>
        <w:rPr>
          <w:u w:val="single"/>
        </w:rPr>
        <w:t xml:space="preserve"> Middle East </w:t>
      </w:r>
      <w:r>
        <w:rPr>
          <w:highlight w:val="cyan"/>
          <w:u w:val="single"/>
        </w:rPr>
        <w:t>war</w:t>
      </w:r>
      <w:r>
        <w:rPr>
          <w:u w:val="single"/>
        </w:rPr>
        <w:t xml:space="preserve"> could </w:t>
      </w:r>
      <w:r>
        <w:rPr>
          <w:highlight w:val="cyan"/>
          <w:u w:val="single"/>
        </w:rPr>
        <w:t xml:space="preserve">strangle </w:t>
      </w:r>
      <w:r>
        <w:rPr>
          <w:b/>
          <w:highlight w:val="cyan"/>
          <w:u w:val="single"/>
        </w:rPr>
        <w:t>the world oil supply</w:t>
      </w:r>
      <w:r>
        <w:rPr>
          <w:u w:val="single"/>
        </w:rPr>
        <w:t xml:space="preserve"> and </w:t>
      </w:r>
      <w:r>
        <w:rPr>
          <w:highlight w:val="cyan"/>
          <w:u w:val="single"/>
        </w:rPr>
        <w:t xml:space="preserve">escalate into war between </w:t>
      </w:r>
      <w:r>
        <w:rPr>
          <w:b/>
          <w:highlight w:val="cyan"/>
          <w:u w:val="single"/>
        </w:rPr>
        <w:t>nuclear-armed powers</w:t>
      </w:r>
      <w:r>
        <w:rPr>
          <w:sz w:val="12"/>
          <w:szCs w:val="12"/>
        </w:rPr>
        <w:t xml:space="preserve">. The working class is coming face to face </w:t>
      </w:r>
      <w:r>
        <w:rPr>
          <w:u w:val="single"/>
        </w:rPr>
        <w:t xml:space="preserve">with the real possibility of a </w:t>
      </w:r>
      <w:r>
        <w:rPr>
          <w:b/>
          <w:highlight w:val="cyan"/>
          <w:u w:val="single"/>
        </w:rPr>
        <w:t>Third World War</w:t>
      </w:r>
      <w:r>
        <w:rPr>
          <w:sz w:val="12"/>
          <w:szCs w:val="12"/>
        </w:rPr>
        <w:t>.</w:t>
      </w:r>
    </w:p>
    <w:p w:rsidR="009F2635" w:rsidRPr="00B644A4" w:rsidRDefault="009F2635" w:rsidP="009F2635">
      <w:pPr>
        <w:pStyle w:val="Heading4"/>
        <w:rPr>
          <w:rFonts w:cs="Arial"/>
        </w:rPr>
      </w:pPr>
      <w:r>
        <w:rPr>
          <w:rFonts w:cs="Arial"/>
        </w:rPr>
        <w:t xml:space="preserve">Converging tensions </w:t>
      </w:r>
      <w:r>
        <w:rPr>
          <w:rFonts w:cs="Arial"/>
          <w:u w:val="single"/>
        </w:rPr>
        <w:t>snowball</w:t>
      </w:r>
      <w:r>
        <w:rPr>
          <w:rFonts w:cs="Arial"/>
        </w:rPr>
        <w:t xml:space="preserve"> – defense doesn’t assume </w:t>
      </w:r>
      <w:r>
        <w:rPr>
          <w:rFonts w:cs="Arial"/>
          <w:u w:val="single"/>
        </w:rPr>
        <w:t>non-linear</w:t>
      </w:r>
      <w:r>
        <w:rPr>
          <w:rFonts w:cs="Arial"/>
        </w:rPr>
        <w:t xml:space="preserve"> escalation</w:t>
      </w:r>
    </w:p>
    <w:p w:rsidR="009F2635" w:rsidRPr="00BF13C8" w:rsidRDefault="009F2635" w:rsidP="009F2635">
      <w:r w:rsidRPr="00BF13C8">
        <w:t xml:space="preserve">Chloé </w:t>
      </w:r>
      <w:r w:rsidRPr="00BF13C8">
        <w:rPr>
          <w:rStyle w:val="Style13ptBold"/>
        </w:rPr>
        <w:t>Berger 20</w:t>
      </w:r>
      <w:r w:rsidRPr="00BF13C8">
        <w:t>, Researcher and Faculty Adviser at the NATO Defense College, "Projecting Stability to the South: NATO’s Other Challenge," NATO Defense College, Policy Brief, No. 9, pg. 1-4. May 2020, JSTOR.</w:t>
      </w:r>
    </w:p>
    <w:p w:rsidR="009F2635" w:rsidRPr="00BF13C8" w:rsidRDefault="009F2635" w:rsidP="009F2635">
      <w:pPr>
        <w:rPr>
          <w:sz w:val="16"/>
        </w:rPr>
      </w:pPr>
      <w:r w:rsidRPr="00BF13C8">
        <w:rPr>
          <w:sz w:val="16"/>
        </w:rPr>
        <w:t xml:space="preserve">In this “broader MENA” region, whose confines and internal cohesion are unstable, the challenges are ever more complex. Despite the relative consensus between NATO and its Mediterranean Dialogue (MD) and Istanbul Cooperation Initiative (ICI) partners on the deep-rooted causes of the structural instability, the potential solutions are much debated. NATO’s “Projecting Stability” concept raises as many questions with the partners, as it does within the Alliance, since a desired end-state has yet to be defined. While all efforts contributing to an increase in stability are a priori welcome, the </w:t>
      </w:r>
      <w:r w:rsidRPr="00BF13C8">
        <w:rPr>
          <w:rStyle w:val="StyleUnderline"/>
        </w:rPr>
        <w:t>Alliance and its partners</w:t>
      </w:r>
      <w:r w:rsidRPr="00BF13C8">
        <w:rPr>
          <w:sz w:val="16"/>
        </w:rPr>
        <w:t xml:space="preserve"> </w:t>
      </w:r>
      <w:r w:rsidRPr="00BF13C8">
        <w:rPr>
          <w:rStyle w:val="StyleUnderline"/>
        </w:rPr>
        <w:t>must agree on the</w:t>
      </w:r>
      <w:r w:rsidRPr="00BF13C8">
        <w:rPr>
          <w:sz w:val="16"/>
        </w:rPr>
        <w:t xml:space="preserve"> </w:t>
      </w:r>
      <w:r w:rsidRPr="00BF13C8">
        <w:rPr>
          <w:rStyle w:val="Emphasis"/>
        </w:rPr>
        <w:t>conditions of stability</w:t>
      </w:r>
      <w:r w:rsidRPr="00BF13C8">
        <w:rPr>
          <w:sz w:val="16"/>
        </w:rPr>
        <w:t xml:space="preserve"> </w:t>
      </w:r>
      <w:r w:rsidRPr="00BF13C8">
        <w:rPr>
          <w:rStyle w:val="StyleUnderline"/>
        </w:rPr>
        <w:t>in order to</w:t>
      </w:r>
      <w:r w:rsidRPr="00BF13C8">
        <w:rPr>
          <w:sz w:val="16"/>
        </w:rPr>
        <w:t xml:space="preserve"> </w:t>
      </w:r>
      <w:r w:rsidRPr="00BF13C8">
        <w:rPr>
          <w:rStyle w:val="Emphasis"/>
        </w:rPr>
        <w:t>identify</w:t>
      </w:r>
      <w:r w:rsidRPr="00BF13C8">
        <w:rPr>
          <w:sz w:val="16"/>
        </w:rPr>
        <w:t xml:space="preserve"> </w:t>
      </w:r>
      <w:r w:rsidRPr="00BF13C8">
        <w:rPr>
          <w:rStyle w:val="StyleUnderline"/>
        </w:rPr>
        <w:t>and</w:t>
      </w:r>
      <w:r w:rsidRPr="00BF13C8">
        <w:rPr>
          <w:sz w:val="16"/>
        </w:rPr>
        <w:t xml:space="preserve"> </w:t>
      </w:r>
      <w:r w:rsidRPr="00BF13C8">
        <w:rPr>
          <w:rStyle w:val="Emphasis"/>
        </w:rPr>
        <w:t>implement</w:t>
      </w:r>
      <w:r w:rsidRPr="00BF13C8">
        <w:rPr>
          <w:sz w:val="16"/>
        </w:rPr>
        <w:t xml:space="preserve"> </w:t>
      </w:r>
      <w:r w:rsidRPr="00BF13C8">
        <w:rPr>
          <w:rStyle w:val="StyleUnderline"/>
        </w:rPr>
        <w:t>effective</w:t>
      </w:r>
      <w:r w:rsidRPr="00BF13C8">
        <w:rPr>
          <w:sz w:val="16"/>
        </w:rPr>
        <w:t xml:space="preserve"> </w:t>
      </w:r>
      <w:r w:rsidRPr="00BF13C8">
        <w:rPr>
          <w:rStyle w:val="StyleUnderline"/>
        </w:rPr>
        <w:t>means</w:t>
      </w:r>
      <w:r w:rsidRPr="00BF13C8">
        <w:rPr>
          <w:sz w:val="16"/>
        </w:rPr>
        <w:t xml:space="preserve"> suited to the local context.</w:t>
      </w:r>
    </w:p>
    <w:p w:rsidR="009F2635" w:rsidRPr="00BF13C8" w:rsidRDefault="009F2635" w:rsidP="009F2635">
      <w:pPr>
        <w:rPr>
          <w:sz w:val="16"/>
        </w:rPr>
      </w:pPr>
      <w:r w:rsidRPr="00BF13C8">
        <w:rPr>
          <w:sz w:val="16"/>
        </w:rPr>
        <w:t>Multiple challenges, increasing complexity</w:t>
      </w:r>
    </w:p>
    <w:p w:rsidR="009F2635" w:rsidRPr="00BF13C8" w:rsidRDefault="009F2635" w:rsidP="009F2635">
      <w:pPr>
        <w:rPr>
          <w:sz w:val="16"/>
        </w:rPr>
      </w:pPr>
      <w:r w:rsidRPr="00BF13C8">
        <w:rPr>
          <w:sz w:val="16"/>
        </w:rPr>
        <w:t xml:space="preserve">The “broader </w:t>
      </w:r>
      <w:r w:rsidRPr="00197DFA">
        <w:rPr>
          <w:rStyle w:val="StyleUnderline"/>
          <w:highlight w:val="cyan"/>
        </w:rPr>
        <w:t>MENA</w:t>
      </w:r>
      <w:r w:rsidRPr="00BF13C8">
        <w:rPr>
          <w:rStyle w:val="StyleUnderline"/>
        </w:rPr>
        <w:t xml:space="preserve">” region has likely </w:t>
      </w:r>
      <w:r w:rsidRPr="00197DFA">
        <w:rPr>
          <w:rStyle w:val="StyleUnderline"/>
          <w:highlight w:val="cyan"/>
        </w:rPr>
        <w:t>never known</w:t>
      </w:r>
      <w:r w:rsidRPr="00197DFA">
        <w:rPr>
          <w:sz w:val="16"/>
          <w:highlight w:val="cyan"/>
        </w:rPr>
        <w:t xml:space="preserve"> </w:t>
      </w:r>
      <w:r w:rsidRPr="00197DFA">
        <w:rPr>
          <w:rStyle w:val="Emphasis"/>
          <w:highlight w:val="cyan"/>
        </w:rPr>
        <w:t>such instability</w:t>
      </w:r>
      <w:r w:rsidRPr="00BF13C8">
        <w:rPr>
          <w:sz w:val="16"/>
        </w:rPr>
        <w:t xml:space="preserve"> </w:t>
      </w:r>
      <w:r w:rsidRPr="00BF13C8">
        <w:rPr>
          <w:rStyle w:val="StyleUnderline"/>
        </w:rPr>
        <w:t>since</w:t>
      </w:r>
      <w:r w:rsidRPr="00BF13C8">
        <w:rPr>
          <w:sz w:val="16"/>
        </w:rPr>
        <w:t xml:space="preserve"> the creation of the state of Israel in </w:t>
      </w:r>
      <w:r w:rsidRPr="00BF13C8">
        <w:rPr>
          <w:rStyle w:val="StyleUnderline"/>
        </w:rPr>
        <w:t>1948</w:t>
      </w:r>
      <w:r w:rsidRPr="00BF13C8">
        <w:rPr>
          <w:sz w:val="16"/>
        </w:rPr>
        <w:t xml:space="preserve">; </w:t>
      </w:r>
      <w:r w:rsidRPr="00BF13C8">
        <w:rPr>
          <w:rStyle w:val="StyleUnderline"/>
        </w:rPr>
        <w:t>all the states in the region are</w:t>
      </w:r>
      <w:r w:rsidRPr="00BF13C8">
        <w:rPr>
          <w:sz w:val="16"/>
        </w:rPr>
        <w:t xml:space="preserve">, to a greater or lesser extent, </w:t>
      </w:r>
      <w:r w:rsidRPr="00BF13C8">
        <w:rPr>
          <w:rStyle w:val="Emphasis"/>
        </w:rPr>
        <w:t>involved in a conflict</w:t>
      </w:r>
      <w:r w:rsidRPr="00BF13C8">
        <w:rPr>
          <w:sz w:val="16"/>
        </w:rPr>
        <w:t xml:space="preserve">, </w:t>
      </w:r>
      <w:r w:rsidRPr="00BF13C8">
        <w:rPr>
          <w:rStyle w:val="StyleUnderline"/>
        </w:rPr>
        <w:t>or</w:t>
      </w:r>
      <w:r w:rsidRPr="00BF13C8">
        <w:rPr>
          <w:sz w:val="16"/>
        </w:rPr>
        <w:t xml:space="preserve"> </w:t>
      </w:r>
      <w:r w:rsidRPr="00BF13C8">
        <w:rPr>
          <w:rStyle w:val="Emphasis"/>
        </w:rPr>
        <w:t>challenged</w:t>
      </w:r>
      <w:r w:rsidRPr="00BF13C8">
        <w:rPr>
          <w:sz w:val="16"/>
        </w:rPr>
        <w:t xml:space="preserve"> </w:t>
      </w:r>
      <w:r w:rsidRPr="00BF13C8">
        <w:rPr>
          <w:rStyle w:val="StyleUnderline"/>
        </w:rPr>
        <w:t>by grave</w:t>
      </w:r>
      <w:r w:rsidRPr="00BF13C8">
        <w:rPr>
          <w:sz w:val="16"/>
        </w:rPr>
        <w:t xml:space="preserve"> </w:t>
      </w:r>
      <w:r w:rsidRPr="00BF13C8">
        <w:rPr>
          <w:rStyle w:val="Emphasis"/>
        </w:rPr>
        <w:t>domestic difficulties</w:t>
      </w:r>
      <w:r w:rsidRPr="00BF13C8">
        <w:rPr>
          <w:sz w:val="16"/>
        </w:rPr>
        <w:t xml:space="preserve">. </w:t>
      </w:r>
      <w:r w:rsidRPr="00197DFA">
        <w:rPr>
          <w:rStyle w:val="StyleUnderline"/>
          <w:highlight w:val="cyan"/>
        </w:rPr>
        <w:t>From</w:t>
      </w:r>
      <w:r w:rsidRPr="00BF13C8">
        <w:rPr>
          <w:sz w:val="16"/>
        </w:rPr>
        <w:t xml:space="preserve"> </w:t>
      </w:r>
      <w:r w:rsidRPr="00197DFA">
        <w:rPr>
          <w:rStyle w:val="Emphasis"/>
          <w:highlight w:val="cyan"/>
        </w:rPr>
        <w:t>Sudan</w:t>
      </w:r>
      <w:r w:rsidRPr="00BF13C8">
        <w:rPr>
          <w:sz w:val="16"/>
        </w:rPr>
        <w:t xml:space="preserve"> </w:t>
      </w:r>
      <w:r w:rsidRPr="00BF13C8">
        <w:rPr>
          <w:rStyle w:val="StyleUnderline"/>
        </w:rPr>
        <w:t>to</w:t>
      </w:r>
      <w:r w:rsidRPr="00BF13C8">
        <w:rPr>
          <w:sz w:val="16"/>
        </w:rPr>
        <w:t xml:space="preserve"> </w:t>
      </w:r>
      <w:r w:rsidRPr="00197DFA">
        <w:rPr>
          <w:rStyle w:val="Emphasis"/>
          <w:highlight w:val="cyan"/>
        </w:rPr>
        <w:t>Iraq</w:t>
      </w:r>
      <w:r w:rsidRPr="00BF13C8">
        <w:rPr>
          <w:sz w:val="16"/>
        </w:rPr>
        <w:t xml:space="preserve">, </w:t>
      </w:r>
      <w:r w:rsidRPr="00BF13C8">
        <w:rPr>
          <w:rStyle w:val="StyleUnderline"/>
        </w:rPr>
        <w:t>via</w:t>
      </w:r>
      <w:r w:rsidRPr="00BF13C8">
        <w:rPr>
          <w:sz w:val="16"/>
        </w:rPr>
        <w:t xml:space="preserve"> </w:t>
      </w:r>
      <w:r w:rsidRPr="00197DFA">
        <w:rPr>
          <w:rStyle w:val="Emphasis"/>
          <w:highlight w:val="cyan"/>
        </w:rPr>
        <w:t>Algeria</w:t>
      </w:r>
      <w:r w:rsidRPr="00BF13C8">
        <w:rPr>
          <w:sz w:val="16"/>
        </w:rPr>
        <w:t xml:space="preserve">, </w:t>
      </w:r>
      <w:r w:rsidRPr="00197DFA">
        <w:rPr>
          <w:rStyle w:val="Emphasis"/>
          <w:highlight w:val="cyan"/>
        </w:rPr>
        <w:t>Lebanon</w:t>
      </w:r>
      <w:r w:rsidRPr="00BF13C8">
        <w:rPr>
          <w:sz w:val="16"/>
        </w:rPr>
        <w:t xml:space="preserve"> </w:t>
      </w:r>
      <w:r w:rsidRPr="00197DFA">
        <w:rPr>
          <w:rStyle w:val="StyleUnderline"/>
          <w:highlight w:val="cyan"/>
        </w:rPr>
        <w:t>or</w:t>
      </w:r>
      <w:r w:rsidRPr="00197DFA">
        <w:rPr>
          <w:sz w:val="16"/>
          <w:highlight w:val="cyan"/>
        </w:rPr>
        <w:t xml:space="preserve"> </w:t>
      </w:r>
      <w:r w:rsidRPr="00197DFA">
        <w:rPr>
          <w:rStyle w:val="Emphasis"/>
          <w:highlight w:val="cyan"/>
        </w:rPr>
        <w:t>Iran</w:t>
      </w:r>
      <w:r w:rsidRPr="00BF13C8">
        <w:rPr>
          <w:sz w:val="16"/>
        </w:rPr>
        <w:t xml:space="preserve">, popular </w:t>
      </w:r>
      <w:r w:rsidRPr="00197DFA">
        <w:rPr>
          <w:rStyle w:val="StyleUnderline"/>
          <w:highlight w:val="cyan"/>
        </w:rPr>
        <w:t>uprisings</w:t>
      </w:r>
      <w:r w:rsidRPr="00BF13C8">
        <w:rPr>
          <w:rStyle w:val="StyleUnderline"/>
        </w:rPr>
        <w:t xml:space="preserve"> have </w:t>
      </w:r>
      <w:r w:rsidRPr="00197DFA">
        <w:rPr>
          <w:rStyle w:val="StyleUnderline"/>
          <w:highlight w:val="cyan"/>
        </w:rPr>
        <w:t>sprung</w:t>
      </w:r>
      <w:r w:rsidRPr="00BF13C8">
        <w:rPr>
          <w:rStyle w:val="StyleUnderline"/>
        </w:rPr>
        <w:t xml:space="preserve"> up</w:t>
      </w:r>
      <w:r w:rsidRPr="00BF13C8">
        <w:rPr>
          <w:sz w:val="16"/>
        </w:rPr>
        <w:t>, placing the very future of the states in the region into question.</w:t>
      </w:r>
    </w:p>
    <w:p w:rsidR="009F2635" w:rsidRPr="00BF13C8" w:rsidRDefault="009F2635" w:rsidP="009F2635">
      <w:pPr>
        <w:rPr>
          <w:sz w:val="16"/>
        </w:rPr>
      </w:pPr>
      <w:r w:rsidRPr="00BF13C8">
        <w:rPr>
          <w:sz w:val="16"/>
        </w:rPr>
        <w:t>Structural instability: a symptom of a state in crisis</w:t>
      </w:r>
    </w:p>
    <w:p w:rsidR="009F2635" w:rsidRPr="00BF13C8" w:rsidRDefault="009F2635" w:rsidP="009F2635">
      <w:pPr>
        <w:rPr>
          <w:sz w:val="16"/>
        </w:rPr>
      </w:pPr>
      <w:r w:rsidRPr="00BF13C8">
        <w:rPr>
          <w:sz w:val="16"/>
        </w:rPr>
        <w:t xml:space="preserve">The </w:t>
      </w:r>
      <w:r w:rsidRPr="00197DFA">
        <w:rPr>
          <w:rStyle w:val="StyleUnderline"/>
          <w:highlight w:val="cyan"/>
        </w:rPr>
        <w:t>regimes</w:t>
      </w:r>
      <w:r w:rsidRPr="00BF13C8">
        <w:rPr>
          <w:sz w:val="16"/>
        </w:rPr>
        <w:t xml:space="preserve"> which survived the first wave of the Arab spring seem not to have learned the lessons arising from the chaos in neighbouring Syria or Libya, and </w:t>
      </w:r>
      <w:r w:rsidRPr="00BF13C8">
        <w:rPr>
          <w:rStyle w:val="StyleUnderline"/>
        </w:rPr>
        <w:t>continue to</w:t>
      </w:r>
      <w:r w:rsidRPr="00BF13C8">
        <w:rPr>
          <w:sz w:val="16"/>
        </w:rPr>
        <w:t xml:space="preserve"> </w:t>
      </w:r>
      <w:r w:rsidRPr="00197DFA">
        <w:rPr>
          <w:rStyle w:val="Emphasis"/>
          <w:highlight w:val="cyan"/>
        </w:rPr>
        <w:t>use for</w:t>
      </w:r>
      <w:r w:rsidRPr="00BF13C8">
        <w:rPr>
          <w:rStyle w:val="Emphasis"/>
        </w:rPr>
        <w:t>ce</w:t>
      </w:r>
      <w:r w:rsidRPr="00BF13C8">
        <w:rPr>
          <w:sz w:val="16"/>
        </w:rPr>
        <w:t xml:space="preserve"> </w:t>
      </w:r>
      <w:r w:rsidRPr="00BF13C8">
        <w:rPr>
          <w:rStyle w:val="StyleUnderline"/>
        </w:rPr>
        <w:t>to contain social tensions</w:t>
      </w:r>
      <w:r w:rsidRPr="00BF13C8">
        <w:rPr>
          <w:sz w:val="16"/>
        </w:rPr>
        <w:t xml:space="preserve">. </w:t>
      </w:r>
      <w:r w:rsidRPr="00BF13C8">
        <w:rPr>
          <w:rStyle w:val="StyleUnderline"/>
        </w:rPr>
        <w:t>Ageing, they no longer have the</w:t>
      </w:r>
      <w:r w:rsidRPr="00BF13C8">
        <w:rPr>
          <w:sz w:val="16"/>
        </w:rPr>
        <w:t xml:space="preserve"> </w:t>
      </w:r>
      <w:r w:rsidRPr="00BF13C8">
        <w:rPr>
          <w:rStyle w:val="Emphasis"/>
        </w:rPr>
        <w:t>ability</w:t>
      </w:r>
      <w:r w:rsidRPr="00BF13C8">
        <w:rPr>
          <w:sz w:val="16"/>
        </w:rPr>
        <w:t xml:space="preserve"> </w:t>
      </w:r>
      <w:r w:rsidRPr="00BF13C8">
        <w:rPr>
          <w:rStyle w:val="StyleUnderline"/>
        </w:rPr>
        <w:t>to respond to</w:t>
      </w:r>
      <w:r w:rsidRPr="00BF13C8">
        <w:rPr>
          <w:sz w:val="16"/>
        </w:rPr>
        <w:t xml:space="preserve"> </w:t>
      </w:r>
      <w:r w:rsidRPr="00BF13C8">
        <w:rPr>
          <w:rStyle w:val="StyleUnderline"/>
        </w:rPr>
        <w:t>the basic</w:t>
      </w:r>
      <w:r w:rsidRPr="00BF13C8">
        <w:rPr>
          <w:sz w:val="16"/>
        </w:rPr>
        <w:t xml:space="preserve"> </w:t>
      </w:r>
      <w:r w:rsidRPr="00BF13C8">
        <w:rPr>
          <w:rStyle w:val="Emphasis"/>
        </w:rPr>
        <w:t>socio-economic demands</w:t>
      </w:r>
      <w:r w:rsidRPr="00BF13C8">
        <w:rPr>
          <w:sz w:val="16"/>
        </w:rPr>
        <w:t xml:space="preserve"> </w:t>
      </w:r>
      <w:r w:rsidRPr="00BF13C8">
        <w:rPr>
          <w:rStyle w:val="StyleUnderline"/>
        </w:rPr>
        <w:t>of</w:t>
      </w:r>
      <w:r w:rsidRPr="00BF13C8">
        <w:rPr>
          <w:sz w:val="16"/>
        </w:rPr>
        <w:t xml:space="preserve"> their </w:t>
      </w:r>
      <w:r w:rsidRPr="00BF13C8">
        <w:rPr>
          <w:rStyle w:val="StyleUnderline"/>
        </w:rPr>
        <w:t>populations</w:t>
      </w:r>
      <w:r w:rsidRPr="00BF13C8">
        <w:rPr>
          <w:sz w:val="16"/>
        </w:rPr>
        <w:t xml:space="preserve">, and even less so to the aspirations of their people. In a region where half of the population is under the age of 25, </w:t>
      </w:r>
      <w:r w:rsidRPr="00BF13C8">
        <w:rPr>
          <w:rStyle w:val="StyleUnderline"/>
        </w:rPr>
        <w:t xml:space="preserve">demographic </w:t>
      </w:r>
      <w:r w:rsidRPr="00197DFA">
        <w:rPr>
          <w:rStyle w:val="StyleUnderline"/>
          <w:highlight w:val="cyan"/>
        </w:rPr>
        <w:t>growth</w:t>
      </w:r>
      <w:r w:rsidRPr="00BF13C8">
        <w:rPr>
          <w:rStyle w:val="StyleUnderline"/>
        </w:rPr>
        <w:t xml:space="preserve"> has acted as a</w:t>
      </w:r>
      <w:r w:rsidRPr="00BF13C8">
        <w:rPr>
          <w:sz w:val="16"/>
        </w:rPr>
        <w:t xml:space="preserve"> </w:t>
      </w:r>
      <w:r w:rsidRPr="00BF13C8">
        <w:rPr>
          <w:rStyle w:val="Emphasis"/>
        </w:rPr>
        <w:t>catalyst</w:t>
      </w:r>
      <w:r w:rsidRPr="00BF13C8">
        <w:rPr>
          <w:sz w:val="16"/>
        </w:rPr>
        <w:t xml:space="preserve"> </w:t>
      </w:r>
      <w:r w:rsidRPr="00BF13C8">
        <w:rPr>
          <w:rStyle w:val="StyleUnderline"/>
        </w:rPr>
        <w:t>and</w:t>
      </w:r>
      <w:r w:rsidRPr="00BF13C8">
        <w:rPr>
          <w:sz w:val="16"/>
        </w:rPr>
        <w:t xml:space="preserve"> </w:t>
      </w:r>
      <w:r w:rsidRPr="00197DFA">
        <w:rPr>
          <w:rStyle w:val="Emphasis"/>
          <w:highlight w:val="cyan"/>
        </w:rPr>
        <w:t>exacerbates</w:t>
      </w:r>
      <w:r w:rsidRPr="00BF13C8">
        <w:rPr>
          <w:rStyle w:val="Emphasis"/>
        </w:rPr>
        <w:t xml:space="preserve"> the </w:t>
      </w:r>
      <w:r w:rsidRPr="00197DFA">
        <w:rPr>
          <w:rStyle w:val="Emphasis"/>
          <w:highlight w:val="cyan"/>
        </w:rPr>
        <w:t>pressure</w:t>
      </w:r>
      <w:r w:rsidRPr="00BF13C8">
        <w:rPr>
          <w:sz w:val="16"/>
        </w:rPr>
        <w:t xml:space="preserve"> </w:t>
      </w:r>
      <w:r w:rsidRPr="00BF13C8">
        <w:rPr>
          <w:rStyle w:val="StyleUnderline"/>
        </w:rPr>
        <w:t>put o</w:t>
      </w:r>
      <w:r w:rsidRPr="00BF13C8">
        <w:rPr>
          <w:sz w:val="16"/>
        </w:rPr>
        <w:t xml:space="preserve">n </w:t>
      </w:r>
      <w:r w:rsidRPr="00BF13C8">
        <w:rPr>
          <w:rStyle w:val="StyleUnderline"/>
        </w:rPr>
        <w:t>systems which are</w:t>
      </w:r>
      <w:r w:rsidRPr="00BF13C8">
        <w:rPr>
          <w:sz w:val="16"/>
        </w:rPr>
        <w:t xml:space="preserve"> </w:t>
      </w:r>
      <w:r w:rsidRPr="00BF13C8">
        <w:rPr>
          <w:rStyle w:val="Emphasis"/>
        </w:rPr>
        <w:t>already broken</w:t>
      </w:r>
      <w:r w:rsidRPr="00BF13C8">
        <w:rPr>
          <w:sz w:val="16"/>
        </w:rPr>
        <w:t xml:space="preserve">, further </w:t>
      </w:r>
      <w:r w:rsidRPr="00BF13C8">
        <w:rPr>
          <w:rStyle w:val="StyleUnderline"/>
        </w:rPr>
        <w:t>weakening the</w:t>
      </w:r>
      <w:r w:rsidRPr="00BF13C8">
        <w:rPr>
          <w:sz w:val="16"/>
        </w:rPr>
        <w:t xml:space="preserve"> </w:t>
      </w:r>
      <w:r w:rsidRPr="00BF13C8">
        <w:rPr>
          <w:rStyle w:val="Emphasis"/>
        </w:rPr>
        <w:t>infrastructure</w:t>
      </w:r>
      <w:r w:rsidRPr="00BF13C8">
        <w:rPr>
          <w:sz w:val="16"/>
        </w:rPr>
        <w:t xml:space="preserve"> </w:t>
      </w:r>
      <w:r w:rsidRPr="00BF13C8">
        <w:rPr>
          <w:rStyle w:val="StyleUnderline"/>
        </w:rPr>
        <w:t>and</w:t>
      </w:r>
      <w:r w:rsidRPr="00BF13C8">
        <w:rPr>
          <w:sz w:val="16"/>
        </w:rPr>
        <w:t xml:space="preserve"> </w:t>
      </w:r>
      <w:r w:rsidRPr="00BF13C8">
        <w:rPr>
          <w:rStyle w:val="Emphasis"/>
        </w:rPr>
        <w:t>resources</w:t>
      </w:r>
      <w:r w:rsidRPr="00BF13C8">
        <w:rPr>
          <w:sz w:val="16"/>
        </w:rPr>
        <w:t xml:space="preserve"> </w:t>
      </w:r>
      <w:r w:rsidRPr="00BF13C8">
        <w:rPr>
          <w:rStyle w:val="StyleUnderline"/>
        </w:rPr>
        <w:t>of the state</w:t>
      </w:r>
      <w:r w:rsidRPr="00BF13C8">
        <w:rPr>
          <w:sz w:val="16"/>
        </w:rPr>
        <w:t xml:space="preserve">. Whether inspired by socialism or liberal capitalism, the economies of the region are all struggling to create jobs for young people whose level of education has greatly increased since the 1970s. The State remains a major economic player, relying on revenue from hydrocarbons and tourism to support national industrial and/ or agricultural production. The </w:t>
      </w:r>
      <w:r w:rsidRPr="00BF13C8">
        <w:rPr>
          <w:rStyle w:val="Emphasis"/>
        </w:rPr>
        <w:t>scale</w:t>
      </w:r>
      <w:r w:rsidRPr="00BF13C8">
        <w:rPr>
          <w:sz w:val="16"/>
        </w:rPr>
        <w:t xml:space="preserve"> </w:t>
      </w:r>
      <w:r w:rsidRPr="00BF13C8">
        <w:rPr>
          <w:rStyle w:val="StyleUnderline"/>
        </w:rPr>
        <w:t>of imports combined with the</w:t>
      </w:r>
      <w:r w:rsidRPr="00BF13C8">
        <w:rPr>
          <w:sz w:val="16"/>
        </w:rPr>
        <w:t xml:space="preserve"> </w:t>
      </w:r>
      <w:r w:rsidRPr="00BF13C8">
        <w:rPr>
          <w:rStyle w:val="Emphasis"/>
        </w:rPr>
        <w:t>weakness</w:t>
      </w:r>
      <w:r w:rsidRPr="00BF13C8">
        <w:rPr>
          <w:sz w:val="16"/>
        </w:rPr>
        <w:t xml:space="preserve"> </w:t>
      </w:r>
      <w:r w:rsidRPr="00BF13C8">
        <w:rPr>
          <w:rStyle w:val="StyleUnderline"/>
        </w:rPr>
        <w:t>of</w:t>
      </w:r>
      <w:r w:rsidRPr="00BF13C8">
        <w:rPr>
          <w:sz w:val="16"/>
        </w:rPr>
        <w:t xml:space="preserve"> </w:t>
      </w:r>
      <w:r w:rsidRPr="00BF13C8">
        <w:rPr>
          <w:rStyle w:val="StyleUnderline"/>
        </w:rPr>
        <w:t>domestic production</w:t>
      </w:r>
      <w:r w:rsidRPr="00BF13C8">
        <w:rPr>
          <w:sz w:val="16"/>
        </w:rPr>
        <w:t xml:space="preserve"> </w:t>
      </w:r>
      <w:r w:rsidRPr="00BF13C8">
        <w:rPr>
          <w:rStyle w:val="StyleUnderline"/>
        </w:rPr>
        <w:t xml:space="preserve">– </w:t>
      </w:r>
      <w:r w:rsidRPr="00197DFA">
        <w:rPr>
          <w:rStyle w:val="StyleUnderline"/>
          <w:highlight w:val="cyan"/>
        </w:rPr>
        <w:t>not to mention</w:t>
      </w:r>
      <w:r w:rsidRPr="00BF13C8">
        <w:rPr>
          <w:rStyle w:val="StyleUnderline"/>
        </w:rPr>
        <w:t xml:space="preserve"> the</w:t>
      </w:r>
      <w:r w:rsidRPr="00BF13C8">
        <w:rPr>
          <w:sz w:val="16"/>
        </w:rPr>
        <w:t xml:space="preserve"> </w:t>
      </w:r>
      <w:r w:rsidRPr="00197DFA">
        <w:rPr>
          <w:rStyle w:val="Emphasis"/>
          <w:highlight w:val="cyan"/>
        </w:rPr>
        <w:t>corruption and nepotism</w:t>
      </w:r>
      <w:r w:rsidRPr="00BF13C8">
        <w:rPr>
          <w:sz w:val="16"/>
        </w:rPr>
        <w:t xml:space="preserve"> which undermine most of the states in the region – </w:t>
      </w:r>
      <w:r w:rsidRPr="00BF13C8">
        <w:rPr>
          <w:rStyle w:val="StyleUnderline"/>
        </w:rPr>
        <w:t>hamper</w:t>
      </w:r>
      <w:r w:rsidRPr="00BF13C8">
        <w:rPr>
          <w:sz w:val="16"/>
        </w:rPr>
        <w:t xml:space="preserve"> the </w:t>
      </w:r>
      <w:r w:rsidRPr="00BF13C8">
        <w:rPr>
          <w:rStyle w:val="StyleUnderline"/>
        </w:rPr>
        <w:t>development</w:t>
      </w:r>
      <w:r w:rsidRPr="00BF13C8">
        <w:rPr>
          <w:sz w:val="16"/>
        </w:rPr>
        <w:t xml:space="preserve"> of private enterprise and discourage foreign investment. And yet the region, as a whole, is in dire need of investment, particularly in the areas of health, education, transport and energy. The credibility and legitimacy of the States’ ability to meet the basic needs of the people directly depend on it, as witnessed by the slogans branded in the demonstrations in Baghdad, Tehran and Beirut, which clamour for greater integrity from their leaders, and decent living conditions. How the regimes of these countries might reform their economies to provide a future for their youth, who have gained in self-awareness as a political class, remains a central issue.</w:t>
      </w:r>
    </w:p>
    <w:p w:rsidR="009F2635" w:rsidRPr="00BF13C8" w:rsidRDefault="009F2635" w:rsidP="009F2635">
      <w:pPr>
        <w:rPr>
          <w:sz w:val="16"/>
        </w:rPr>
      </w:pPr>
      <w:r w:rsidRPr="00BF13C8">
        <w:rPr>
          <w:sz w:val="16"/>
        </w:rPr>
        <w:t xml:space="preserve">Since the mid-2000s, the </w:t>
      </w:r>
      <w:r w:rsidRPr="00BF13C8">
        <w:rPr>
          <w:rStyle w:val="StyleUnderline"/>
        </w:rPr>
        <w:t>region</w:t>
      </w:r>
      <w:r w:rsidRPr="00BF13C8">
        <w:rPr>
          <w:sz w:val="16"/>
        </w:rPr>
        <w:t xml:space="preserve"> as a whole has </w:t>
      </w:r>
      <w:r w:rsidRPr="00BF13C8">
        <w:rPr>
          <w:rStyle w:val="StyleUnderline"/>
        </w:rPr>
        <w:t xml:space="preserve">entered into </w:t>
      </w:r>
      <w:r w:rsidRPr="00197DFA">
        <w:rPr>
          <w:rStyle w:val="StyleUnderline"/>
          <w:highlight w:val="cyan"/>
        </w:rPr>
        <w:t>a</w:t>
      </w:r>
      <w:r w:rsidRPr="00197DFA">
        <w:rPr>
          <w:sz w:val="16"/>
          <w:highlight w:val="cyan"/>
        </w:rPr>
        <w:t xml:space="preserve"> </w:t>
      </w:r>
      <w:r w:rsidRPr="00197DFA">
        <w:rPr>
          <w:rStyle w:val="Emphasis"/>
          <w:highlight w:val="cyan"/>
        </w:rPr>
        <w:t>multidimensional</w:t>
      </w:r>
      <w:r w:rsidRPr="00BF13C8">
        <w:rPr>
          <w:rStyle w:val="Emphasis"/>
        </w:rPr>
        <w:t xml:space="preserve"> process of </w:t>
      </w:r>
      <w:r w:rsidRPr="00197DFA">
        <w:rPr>
          <w:rStyle w:val="Emphasis"/>
          <w:highlight w:val="cyan"/>
        </w:rPr>
        <w:t>transition</w:t>
      </w:r>
      <w:r w:rsidRPr="00BF13C8">
        <w:rPr>
          <w:sz w:val="16"/>
        </w:rPr>
        <w:t xml:space="preserve">. The </w:t>
      </w:r>
      <w:r w:rsidRPr="00BF13C8">
        <w:rPr>
          <w:rStyle w:val="StyleUnderline"/>
        </w:rPr>
        <w:t>regional system</w:t>
      </w:r>
      <w:r w:rsidRPr="00BF13C8">
        <w:rPr>
          <w:sz w:val="16"/>
        </w:rPr>
        <w:t xml:space="preserve">, in which the first cracks appeared after the Camp David agreements (1973), </w:t>
      </w:r>
      <w:r w:rsidRPr="00BF13C8">
        <w:rPr>
          <w:rStyle w:val="StyleUnderline"/>
        </w:rPr>
        <w:t>no longer exists and a new order is</w:t>
      </w:r>
      <w:r w:rsidRPr="00BF13C8">
        <w:rPr>
          <w:sz w:val="16"/>
        </w:rPr>
        <w:t xml:space="preserve"> struggling to </w:t>
      </w:r>
      <w:r w:rsidRPr="00BF13C8">
        <w:rPr>
          <w:rStyle w:val="StyleUnderline"/>
        </w:rPr>
        <w:t>emerge</w:t>
      </w:r>
      <w:r w:rsidRPr="00BF13C8">
        <w:rPr>
          <w:sz w:val="16"/>
        </w:rPr>
        <w:t xml:space="preserve">. </w:t>
      </w:r>
      <w:r w:rsidRPr="00BF13C8">
        <w:rPr>
          <w:rStyle w:val="StyleUnderline"/>
        </w:rPr>
        <w:t>The</w:t>
      </w:r>
      <w:r w:rsidRPr="00BF13C8">
        <w:rPr>
          <w:sz w:val="16"/>
        </w:rPr>
        <w:t xml:space="preserve"> </w:t>
      </w:r>
      <w:r w:rsidRPr="00197DFA">
        <w:rPr>
          <w:rStyle w:val="Emphasis"/>
          <w:highlight w:val="cyan"/>
        </w:rPr>
        <w:t>escalation of tensions</w:t>
      </w:r>
      <w:r w:rsidRPr="00BF13C8">
        <w:rPr>
          <w:sz w:val="16"/>
        </w:rPr>
        <w:t xml:space="preserve"> in the Gulf at the beginning of 2020 </w:t>
      </w:r>
      <w:r w:rsidRPr="00BF13C8">
        <w:rPr>
          <w:rStyle w:val="StyleUnderline"/>
        </w:rPr>
        <w:t>seems to</w:t>
      </w:r>
      <w:r w:rsidRPr="00BF13C8">
        <w:rPr>
          <w:sz w:val="16"/>
        </w:rPr>
        <w:t xml:space="preserve"> </w:t>
      </w:r>
      <w:r w:rsidRPr="00197DFA">
        <w:rPr>
          <w:rStyle w:val="StyleUnderline"/>
          <w:highlight w:val="cyan"/>
        </w:rPr>
        <w:t>signal</w:t>
      </w:r>
      <w:r w:rsidRPr="00BF13C8">
        <w:rPr>
          <w:rStyle w:val="StyleUnderline"/>
        </w:rPr>
        <w:t xml:space="preserve"> that</w:t>
      </w:r>
      <w:r w:rsidRPr="00BF13C8">
        <w:rPr>
          <w:sz w:val="16"/>
        </w:rPr>
        <w:t xml:space="preserve"> </w:t>
      </w:r>
      <w:r w:rsidRPr="00197DFA">
        <w:rPr>
          <w:rStyle w:val="Emphasis"/>
          <w:highlight w:val="cyan"/>
        </w:rPr>
        <w:t>red lines</w:t>
      </w:r>
      <w:r w:rsidRPr="00BF13C8">
        <w:rPr>
          <w:sz w:val="16"/>
        </w:rPr>
        <w:t xml:space="preserve"> </w:t>
      </w:r>
      <w:r w:rsidRPr="00BF13C8">
        <w:rPr>
          <w:rStyle w:val="StyleUnderline"/>
        </w:rPr>
        <w:t>could</w:t>
      </w:r>
      <w:r w:rsidRPr="00BF13C8">
        <w:rPr>
          <w:sz w:val="16"/>
        </w:rPr>
        <w:t xml:space="preserve"> </w:t>
      </w:r>
      <w:r w:rsidRPr="00197DFA">
        <w:rPr>
          <w:rStyle w:val="Emphasis"/>
          <w:highlight w:val="cyan"/>
        </w:rPr>
        <w:t>easily</w:t>
      </w:r>
      <w:r w:rsidRPr="00BF13C8">
        <w:rPr>
          <w:sz w:val="16"/>
        </w:rPr>
        <w:t xml:space="preserve"> </w:t>
      </w:r>
      <w:r w:rsidRPr="00BF13C8">
        <w:rPr>
          <w:rStyle w:val="StyleUnderline"/>
        </w:rPr>
        <w:t xml:space="preserve">be </w:t>
      </w:r>
      <w:r w:rsidRPr="00197DFA">
        <w:rPr>
          <w:rStyle w:val="StyleUnderline"/>
          <w:highlight w:val="cyan"/>
        </w:rPr>
        <w:t>crossed</w:t>
      </w:r>
      <w:r w:rsidRPr="00BF13C8">
        <w:rPr>
          <w:rStyle w:val="StyleUnderline"/>
        </w:rPr>
        <w:t>, thereby casting doubt on the</w:t>
      </w:r>
      <w:r w:rsidRPr="00BF13C8">
        <w:rPr>
          <w:sz w:val="16"/>
        </w:rPr>
        <w:t xml:space="preserve"> reliability of the </w:t>
      </w:r>
      <w:r w:rsidRPr="00BF13C8">
        <w:rPr>
          <w:rStyle w:val="StyleUnderline"/>
        </w:rPr>
        <w:t xml:space="preserve">guarantees afforded </w:t>
      </w:r>
      <w:r w:rsidRPr="00197DFA">
        <w:rPr>
          <w:rStyle w:val="StyleUnderline"/>
          <w:highlight w:val="cyan"/>
        </w:rPr>
        <w:t>by</w:t>
      </w:r>
      <w:r w:rsidRPr="00BF13C8">
        <w:rPr>
          <w:rStyle w:val="StyleUnderline"/>
        </w:rPr>
        <w:t xml:space="preserve"> the</w:t>
      </w:r>
      <w:r w:rsidRPr="00BF13C8">
        <w:rPr>
          <w:sz w:val="16"/>
        </w:rPr>
        <w:t xml:space="preserve"> </w:t>
      </w:r>
      <w:r w:rsidRPr="00197DFA">
        <w:rPr>
          <w:rStyle w:val="Emphasis"/>
          <w:highlight w:val="cyan"/>
        </w:rPr>
        <w:t>great powers</w:t>
      </w:r>
      <w:r w:rsidRPr="00BF13C8">
        <w:rPr>
          <w:sz w:val="16"/>
        </w:rPr>
        <w:t xml:space="preserve"> </w:t>
      </w:r>
      <w:r w:rsidRPr="00BF13C8">
        <w:rPr>
          <w:rStyle w:val="StyleUnderline"/>
        </w:rPr>
        <w:t>to their allies</w:t>
      </w:r>
      <w:r w:rsidRPr="00BF13C8">
        <w:rPr>
          <w:sz w:val="16"/>
        </w:rPr>
        <w:t xml:space="preserve"> in the region.</w:t>
      </w:r>
    </w:p>
    <w:p w:rsidR="009F2635" w:rsidRPr="00BF13C8" w:rsidRDefault="009F2635" w:rsidP="009F2635">
      <w:pPr>
        <w:rPr>
          <w:sz w:val="16"/>
        </w:rPr>
      </w:pPr>
      <w:r w:rsidRPr="00BF13C8">
        <w:rPr>
          <w:sz w:val="16"/>
        </w:rPr>
        <w:t xml:space="preserve">In addition, the construct of </w:t>
      </w:r>
      <w:r w:rsidRPr="00BF13C8">
        <w:rPr>
          <w:rStyle w:val="StyleUnderline"/>
        </w:rPr>
        <w:t>the</w:t>
      </w:r>
      <w:r w:rsidRPr="00BF13C8">
        <w:rPr>
          <w:sz w:val="16"/>
        </w:rPr>
        <w:t xml:space="preserve"> </w:t>
      </w:r>
      <w:r w:rsidRPr="00BF13C8">
        <w:rPr>
          <w:rStyle w:val="Emphasis"/>
        </w:rPr>
        <w:t>nation state</w:t>
      </w:r>
      <w:r w:rsidRPr="00BF13C8">
        <w:rPr>
          <w:sz w:val="16"/>
        </w:rPr>
        <w:t xml:space="preserve">, resulting from decolonization, </w:t>
      </w:r>
      <w:r w:rsidRPr="00BF13C8">
        <w:rPr>
          <w:rStyle w:val="StyleUnderline"/>
        </w:rPr>
        <w:t>is at stake</w:t>
      </w:r>
      <w:r w:rsidRPr="00BF13C8">
        <w:rPr>
          <w:sz w:val="16"/>
        </w:rPr>
        <w:t xml:space="preserve">. </w:t>
      </w:r>
      <w:r w:rsidRPr="00BF13C8">
        <w:rPr>
          <w:rStyle w:val="StyleUnderline"/>
        </w:rPr>
        <w:t>Preserving</w:t>
      </w:r>
      <w:r w:rsidRPr="00BF13C8">
        <w:rPr>
          <w:sz w:val="16"/>
        </w:rPr>
        <w:t xml:space="preserve"> their </w:t>
      </w:r>
      <w:r w:rsidRPr="00BF13C8">
        <w:rPr>
          <w:rStyle w:val="Emphasis"/>
        </w:rPr>
        <w:t>political and ideological</w:t>
      </w:r>
      <w:r w:rsidRPr="00BF13C8">
        <w:rPr>
          <w:sz w:val="16"/>
        </w:rPr>
        <w:t xml:space="preserve"> </w:t>
      </w:r>
      <w:r w:rsidRPr="00BF13C8">
        <w:rPr>
          <w:rStyle w:val="StyleUnderline"/>
        </w:rPr>
        <w:t>heritage has been the</w:t>
      </w:r>
      <w:r w:rsidRPr="00BF13C8">
        <w:rPr>
          <w:sz w:val="16"/>
        </w:rPr>
        <w:t xml:space="preserve"> </w:t>
      </w:r>
      <w:r w:rsidRPr="00BF13C8">
        <w:rPr>
          <w:rStyle w:val="Emphasis"/>
        </w:rPr>
        <w:t>main</w:t>
      </w:r>
      <w:r w:rsidRPr="00BF13C8">
        <w:rPr>
          <w:sz w:val="16"/>
        </w:rPr>
        <w:t xml:space="preserve"> </w:t>
      </w:r>
      <w:r w:rsidRPr="00BF13C8">
        <w:rPr>
          <w:rStyle w:val="StyleUnderline"/>
        </w:rPr>
        <w:t>source of</w:t>
      </w:r>
      <w:r w:rsidRPr="00BF13C8">
        <w:rPr>
          <w:sz w:val="16"/>
        </w:rPr>
        <w:t xml:space="preserve"> </w:t>
      </w:r>
      <w:r w:rsidRPr="00BF13C8">
        <w:rPr>
          <w:rStyle w:val="StyleUnderline"/>
        </w:rPr>
        <w:t>legitimacy</w:t>
      </w:r>
      <w:r w:rsidRPr="00BF13C8">
        <w:rPr>
          <w:sz w:val="16"/>
        </w:rPr>
        <w:t xml:space="preserve"> for the regimes in place, as brought sharply into focus by the political events shaking the region since the beginning of 2019. In Algiers, Beirut, Tehran, and Baghdad, we have seen the extent to which the renewal of the political class, and a gradual opening-up to pluralism, or political change, became an existential issue for these regimes. In this context, </w:t>
      </w:r>
      <w:r w:rsidRPr="00BF13C8">
        <w:rPr>
          <w:rStyle w:val="StyleUnderline"/>
        </w:rPr>
        <w:t>secular forces remain</w:t>
      </w:r>
      <w:r w:rsidRPr="00BF13C8">
        <w:rPr>
          <w:sz w:val="16"/>
        </w:rPr>
        <w:t xml:space="preserve"> </w:t>
      </w:r>
      <w:r w:rsidRPr="00BF13C8">
        <w:rPr>
          <w:rStyle w:val="Emphasis"/>
        </w:rPr>
        <w:t>largely divided</w:t>
      </w:r>
      <w:r w:rsidRPr="00BF13C8">
        <w:rPr>
          <w:sz w:val="16"/>
        </w:rPr>
        <w:t xml:space="preserve"> </w:t>
      </w:r>
      <w:r w:rsidRPr="00BF13C8">
        <w:rPr>
          <w:rStyle w:val="StyleUnderline"/>
        </w:rPr>
        <w:t>when faced by a well-organized opposition</w:t>
      </w:r>
      <w:r w:rsidRPr="00BF13C8">
        <w:rPr>
          <w:sz w:val="16"/>
        </w:rPr>
        <w:t xml:space="preserve"> able to mobilize its grass roots with the use of religious ideology. A </w:t>
      </w:r>
      <w:r w:rsidRPr="00BF13C8">
        <w:rPr>
          <w:rStyle w:val="StyleUnderline"/>
        </w:rPr>
        <w:t>situation characterized by</w:t>
      </w:r>
      <w:r w:rsidRPr="00BF13C8">
        <w:rPr>
          <w:sz w:val="16"/>
        </w:rPr>
        <w:t xml:space="preserve"> </w:t>
      </w:r>
      <w:r w:rsidRPr="00BF13C8">
        <w:rPr>
          <w:rStyle w:val="Emphasis"/>
        </w:rPr>
        <w:t>disunity and violence</w:t>
      </w:r>
      <w:r w:rsidRPr="00BF13C8">
        <w:rPr>
          <w:sz w:val="16"/>
        </w:rPr>
        <w:t xml:space="preserve"> – where states are seen as shackling individual aspirations, when they are not simply perceived as a force of oppression – </w:t>
      </w:r>
      <w:r w:rsidRPr="00BF13C8">
        <w:rPr>
          <w:rStyle w:val="StyleUnderline"/>
        </w:rPr>
        <w:t>is</w:t>
      </w:r>
      <w:r w:rsidRPr="00BF13C8">
        <w:rPr>
          <w:sz w:val="16"/>
        </w:rPr>
        <w:t xml:space="preserve"> </w:t>
      </w:r>
      <w:r w:rsidRPr="00197DFA">
        <w:rPr>
          <w:rStyle w:val="Emphasis"/>
          <w:highlight w:val="cyan"/>
        </w:rPr>
        <w:t>fertile</w:t>
      </w:r>
      <w:r w:rsidRPr="00BF13C8">
        <w:rPr>
          <w:sz w:val="16"/>
        </w:rPr>
        <w:t xml:space="preserve"> </w:t>
      </w:r>
      <w:r w:rsidRPr="00197DFA">
        <w:rPr>
          <w:rStyle w:val="StyleUnderline"/>
          <w:highlight w:val="cyan"/>
        </w:rPr>
        <w:t>ground for</w:t>
      </w:r>
      <w:r w:rsidRPr="00BF13C8">
        <w:rPr>
          <w:rStyle w:val="StyleUnderline"/>
        </w:rPr>
        <w:t xml:space="preserve"> the development of behaviour which goes against the system, as well</w:t>
      </w:r>
      <w:r w:rsidRPr="00BF13C8">
        <w:rPr>
          <w:sz w:val="16"/>
        </w:rPr>
        <w:t xml:space="preserve"> </w:t>
      </w:r>
      <w:r w:rsidRPr="00BF13C8">
        <w:rPr>
          <w:rStyle w:val="StyleUnderline"/>
        </w:rPr>
        <w:t>as</w:t>
      </w:r>
      <w:r w:rsidRPr="00BF13C8">
        <w:rPr>
          <w:sz w:val="16"/>
        </w:rPr>
        <w:t xml:space="preserve"> for forms of </w:t>
      </w:r>
      <w:r w:rsidRPr="00197DFA">
        <w:rPr>
          <w:rStyle w:val="Emphasis"/>
          <w:highlight w:val="cyan"/>
        </w:rPr>
        <w:t>political</w:t>
      </w:r>
      <w:r w:rsidRPr="00197DFA">
        <w:rPr>
          <w:sz w:val="16"/>
          <w:highlight w:val="cyan"/>
        </w:rPr>
        <w:t xml:space="preserve">, </w:t>
      </w:r>
      <w:r w:rsidRPr="00197DFA">
        <w:rPr>
          <w:rStyle w:val="Emphasis"/>
          <w:highlight w:val="cyan"/>
        </w:rPr>
        <w:t>religious</w:t>
      </w:r>
      <w:r w:rsidRPr="00197DFA">
        <w:rPr>
          <w:sz w:val="16"/>
          <w:highlight w:val="cyan"/>
        </w:rPr>
        <w:t xml:space="preserve">, </w:t>
      </w:r>
      <w:r w:rsidRPr="00197DFA">
        <w:rPr>
          <w:rStyle w:val="StyleUnderline"/>
          <w:highlight w:val="cyan"/>
        </w:rPr>
        <w:t>and</w:t>
      </w:r>
      <w:r w:rsidRPr="00BF13C8">
        <w:rPr>
          <w:rStyle w:val="StyleUnderline"/>
        </w:rPr>
        <w:t>/or</w:t>
      </w:r>
      <w:r w:rsidRPr="00BF13C8">
        <w:rPr>
          <w:sz w:val="16"/>
        </w:rPr>
        <w:t xml:space="preserve"> </w:t>
      </w:r>
      <w:r w:rsidRPr="00197DFA">
        <w:rPr>
          <w:rStyle w:val="Emphasis"/>
          <w:highlight w:val="cyan"/>
        </w:rPr>
        <w:t>sectarian</w:t>
      </w:r>
      <w:r w:rsidRPr="00197DFA">
        <w:rPr>
          <w:sz w:val="16"/>
          <w:highlight w:val="cyan"/>
        </w:rPr>
        <w:t xml:space="preserve"> </w:t>
      </w:r>
      <w:r w:rsidRPr="00197DFA">
        <w:rPr>
          <w:rStyle w:val="StyleUnderline"/>
          <w:highlight w:val="cyan"/>
        </w:rPr>
        <w:t>radicalism</w:t>
      </w:r>
      <w:r w:rsidRPr="00BF13C8">
        <w:rPr>
          <w:rStyle w:val="StyleUnderline"/>
        </w:rPr>
        <w:t>, which can</w:t>
      </w:r>
      <w:r w:rsidRPr="00BF13C8">
        <w:rPr>
          <w:sz w:val="16"/>
        </w:rPr>
        <w:t xml:space="preserve"> easily </w:t>
      </w:r>
      <w:r w:rsidRPr="00BF13C8">
        <w:rPr>
          <w:rStyle w:val="StyleUnderline"/>
        </w:rPr>
        <w:t>morph into violence</w:t>
      </w:r>
      <w:r w:rsidRPr="00BF13C8">
        <w:rPr>
          <w:sz w:val="16"/>
        </w:rPr>
        <w:t>.</w:t>
      </w:r>
    </w:p>
    <w:p w:rsidR="009F2635" w:rsidRPr="00BF13C8" w:rsidRDefault="009F2635" w:rsidP="009F2635">
      <w:pPr>
        <w:rPr>
          <w:sz w:val="16"/>
          <w:szCs w:val="16"/>
        </w:rPr>
      </w:pPr>
      <w:r w:rsidRPr="00BF13C8">
        <w:rPr>
          <w:sz w:val="16"/>
          <w:szCs w:val="16"/>
        </w:rPr>
        <w:t>Renegotiating the social contract: a costly challenge</w:t>
      </w:r>
    </w:p>
    <w:p w:rsidR="009F2635" w:rsidRPr="00BF13C8" w:rsidRDefault="009F2635" w:rsidP="009F2635">
      <w:pPr>
        <w:rPr>
          <w:sz w:val="16"/>
          <w:szCs w:val="16"/>
        </w:rPr>
      </w:pPr>
      <w:r w:rsidRPr="00BF13C8">
        <w:rPr>
          <w:sz w:val="16"/>
          <w:szCs w:val="16"/>
        </w:rPr>
        <w:t>All the states in the region must now question the fundamental issues on which their social contracts rest. Who is re-defining the forces that shape the political arena and make up the State apparatus? Who are the players powerful enough and/or legitimate enough to redefine what the national interests are, which do not always coincide with the interests of the State? The same holds true for national borders, which often leave some of their constituent communities outside their national perimeter. Implicitly, these questions relate to non-state actors in these societies and to the capacity of states to integrate them and to allow them to play a positive role. Civil society in the MENA region has been relatively resilient and has demonstrated an ability to occupy the public space by creating new forms of political expression which continue to confuse the authorities in place.</w:t>
      </w:r>
    </w:p>
    <w:p w:rsidR="009F2635" w:rsidRPr="00BF13C8" w:rsidRDefault="009F2635" w:rsidP="009F2635">
      <w:pPr>
        <w:rPr>
          <w:sz w:val="16"/>
        </w:rPr>
      </w:pPr>
      <w:r w:rsidRPr="00BF13C8">
        <w:rPr>
          <w:sz w:val="16"/>
        </w:rPr>
        <w:t xml:space="preserve">All of these examples highlight the challenges faced in (re-)defining social contracts; with the repercussions on governance, and in particular on the distribution of power between civilians and the military within government institutions. The “strong” states which had the upper hand in the 1960s and 70s continue to prioritize security over socio-economic development and individual freedoms. In states which are fragmented, the steady erosion of the state’s ability to govern hints to a redefining of governance, even to the risk of “cantonization” around large urban centres, or “city-provinces” like Cairo. What consequences will the “re-localization” of power have on traditional state responsibilities? One can easily imagine the disastrous results of a general privatization of state responsibilities – already visible in some states – and its impact on social redistribution, border control or the flows of illegal migration and organized crime. Finally, the </w:t>
      </w:r>
      <w:r w:rsidRPr="00BF13C8">
        <w:rPr>
          <w:rStyle w:val="StyleUnderline"/>
        </w:rPr>
        <w:t>exponential growth of demographics</w:t>
      </w:r>
      <w:r w:rsidRPr="00BF13C8">
        <w:rPr>
          <w:sz w:val="16"/>
        </w:rPr>
        <w:t xml:space="preserve"> in the countries of the South, </w:t>
      </w:r>
      <w:r w:rsidRPr="00197DFA">
        <w:rPr>
          <w:rStyle w:val="StyleUnderline"/>
          <w:highlight w:val="cyan"/>
        </w:rPr>
        <w:t>exacerbated by</w:t>
      </w:r>
      <w:r w:rsidRPr="00BF13C8">
        <w:rPr>
          <w:rStyle w:val="StyleUnderline"/>
        </w:rPr>
        <w:t xml:space="preserve"> the</w:t>
      </w:r>
      <w:r w:rsidRPr="00BF13C8">
        <w:rPr>
          <w:sz w:val="16"/>
        </w:rPr>
        <w:t xml:space="preserve"> </w:t>
      </w:r>
      <w:r w:rsidRPr="00BF13C8">
        <w:rPr>
          <w:rStyle w:val="StyleUnderline"/>
        </w:rPr>
        <w:t>consequences of</w:t>
      </w:r>
      <w:r w:rsidRPr="00BF13C8">
        <w:rPr>
          <w:sz w:val="16"/>
        </w:rPr>
        <w:t xml:space="preserve"> </w:t>
      </w:r>
      <w:r w:rsidRPr="00197DFA">
        <w:rPr>
          <w:rStyle w:val="Emphasis"/>
          <w:highlight w:val="cyan"/>
        </w:rPr>
        <w:t>climate change</w:t>
      </w:r>
      <w:r w:rsidRPr="00197DFA">
        <w:rPr>
          <w:sz w:val="16"/>
          <w:highlight w:val="cyan"/>
        </w:rPr>
        <w:t xml:space="preserve"> </w:t>
      </w:r>
      <w:r w:rsidRPr="00197DFA">
        <w:rPr>
          <w:rStyle w:val="StyleUnderline"/>
          <w:highlight w:val="cyan"/>
        </w:rPr>
        <w:t>and</w:t>
      </w:r>
      <w:r w:rsidRPr="00BF13C8">
        <w:rPr>
          <w:sz w:val="16"/>
        </w:rPr>
        <w:t xml:space="preserve"> </w:t>
      </w:r>
      <w:r w:rsidRPr="00BF13C8">
        <w:rPr>
          <w:rStyle w:val="Emphasis"/>
        </w:rPr>
        <w:t xml:space="preserve">unrestrained </w:t>
      </w:r>
      <w:r w:rsidRPr="00197DFA">
        <w:rPr>
          <w:rStyle w:val="Emphasis"/>
          <w:highlight w:val="cyan"/>
        </w:rPr>
        <w:t>urban d</w:t>
      </w:r>
      <w:r w:rsidRPr="00BF13C8">
        <w:rPr>
          <w:rStyle w:val="Emphasis"/>
        </w:rPr>
        <w:t>rift</w:t>
      </w:r>
      <w:r w:rsidRPr="00BF13C8">
        <w:rPr>
          <w:sz w:val="16"/>
        </w:rPr>
        <w:t xml:space="preserve">, </w:t>
      </w:r>
      <w:r w:rsidRPr="00BF13C8">
        <w:rPr>
          <w:rStyle w:val="StyleUnderline"/>
        </w:rPr>
        <w:t>inform</w:t>
      </w:r>
      <w:r w:rsidRPr="00BF13C8">
        <w:rPr>
          <w:sz w:val="16"/>
        </w:rPr>
        <w:t xml:space="preserve"> as to the longer-term </w:t>
      </w:r>
      <w:r w:rsidRPr="00BF13C8">
        <w:rPr>
          <w:rStyle w:val="StyleUnderline"/>
        </w:rPr>
        <w:t>stability of these countries</w:t>
      </w:r>
      <w:r w:rsidRPr="00BF13C8">
        <w:rPr>
          <w:sz w:val="16"/>
        </w:rPr>
        <w:t xml:space="preserve">. The </w:t>
      </w:r>
      <w:r w:rsidRPr="00197DFA">
        <w:rPr>
          <w:rStyle w:val="StyleUnderline"/>
          <w:highlight w:val="cyan"/>
        </w:rPr>
        <w:t>COVID</w:t>
      </w:r>
      <w:r w:rsidRPr="00BF13C8">
        <w:rPr>
          <w:rStyle w:val="StyleUnderline"/>
        </w:rPr>
        <w:t>-19 crisis</w:t>
      </w:r>
      <w:r w:rsidRPr="00BF13C8">
        <w:rPr>
          <w:sz w:val="16"/>
        </w:rPr>
        <w:t xml:space="preserve">, of which we are witnessing only the preliminary effects, </w:t>
      </w:r>
      <w:r w:rsidRPr="00BF13C8">
        <w:rPr>
          <w:rStyle w:val="StyleUnderline"/>
        </w:rPr>
        <w:t>demonstrates the</w:t>
      </w:r>
      <w:r w:rsidRPr="00BF13C8">
        <w:rPr>
          <w:sz w:val="16"/>
        </w:rPr>
        <w:t xml:space="preserve"> </w:t>
      </w:r>
      <w:r w:rsidRPr="00BF13C8">
        <w:rPr>
          <w:rStyle w:val="Emphasis"/>
        </w:rPr>
        <w:t>magnitude</w:t>
      </w:r>
      <w:r w:rsidRPr="00BF13C8">
        <w:rPr>
          <w:sz w:val="16"/>
        </w:rPr>
        <w:t xml:space="preserve"> </w:t>
      </w:r>
      <w:r w:rsidRPr="00BF13C8">
        <w:rPr>
          <w:rStyle w:val="StyleUnderline"/>
        </w:rPr>
        <w:t>of the challenges facing these</w:t>
      </w:r>
      <w:r w:rsidRPr="00BF13C8">
        <w:rPr>
          <w:sz w:val="16"/>
        </w:rPr>
        <w:t xml:space="preserve"> </w:t>
      </w:r>
      <w:r w:rsidRPr="00BF13C8">
        <w:rPr>
          <w:rStyle w:val="StyleUnderline"/>
        </w:rPr>
        <w:t>countries in terms of</w:t>
      </w:r>
      <w:r w:rsidRPr="00BF13C8">
        <w:rPr>
          <w:sz w:val="16"/>
        </w:rPr>
        <w:t xml:space="preserve"> </w:t>
      </w:r>
      <w:r w:rsidRPr="00BF13C8">
        <w:rPr>
          <w:rStyle w:val="Emphasis"/>
        </w:rPr>
        <w:t>human security</w:t>
      </w:r>
      <w:proofErr w:type="gramStart"/>
      <w:r w:rsidRPr="00BF13C8">
        <w:rPr>
          <w:sz w:val="16"/>
        </w:rPr>
        <w:t>2 .</w:t>
      </w:r>
      <w:proofErr w:type="gramEnd"/>
      <w:r w:rsidRPr="00BF13C8">
        <w:rPr>
          <w:sz w:val="16"/>
        </w:rPr>
        <w:t xml:space="preserve"> Sooner or later, </w:t>
      </w:r>
      <w:r w:rsidRPr="00BF13C8">
        <w:rPr>
          <w:rStyle w:val="StyleUnderline"/>
        </w:rPr>
        <w:t>the region will be</w:t>
      </w:r>
      <w:r w:rsidRPr="00BF13C8">
        <w:rPr>
          <w:sz w:val="16"/>
        </w:rPr>
        <w:t xml:space="preserve"> </w:t>
      </w:r>
      <w:r w:rsidRPr="00197DFA">
        <w:rPr>
          <w:rStyle w:val="Emphasis"/>
          <w:highlight w:val="cyan"/>
        </w:rPr>
        <w:t>forced</w:t>
      </w:r>
      <w:r w:rsidRPr="00BF13C8">
        <w:rPr>
          <w:rStyle w:val="Emphasis"/>
        </w:rPr>
        <w:t xml:space="preserve"> to start </w:t>
      </w:r>
      <w:r w:rsidRPr="00197DFA">
        <w:rPr>
          <w:rStyle w:val="Emphasis"/>
          <w:highlight w:val="cyan"/>
        </w:rPr>
        <w:t>transition</w:t>
      </w:r>
      <w:r w:rsidRPr="00BF13C8">
        <w:rPr>
          <w:rStyle w:val="Emphasis"/>
        </w:rPr>
        <w:t>ing</w:t>
      </w:r>
      <w:r w:rsidRPr="00BF13C8">
        <w:rPr>
          <w:sz w:val="16"/>
        </w:rPr>
        <w:t xml:space="preserve"> </w:t>
      </w:r>
      <w:r w:rsidRPr="00BF13C8">
        <w:rPr>
          <w:rStyle w:val="StyleUnderline"/>
        </w:rPr>
        <w:t xml:space="preserve">its energy policies, </w:t>
      </w:r>
      <w:r w:rsidRPr="00197DFA">
        <w:rPr>
          <w:rStyle w:val="StyleUnderline"/>
          <w:highlight w:val="cyan"/>
        </w:rPr>
        <w:t>with</w:t>
      </w:r>
      <w:r w:rsidRPr="00BF13C8">
        <w:rPr>
          <w:sz w:val="16"/>
        </w:rPr>
        <w:t xml:space="preserve"> </w:t>
      </w:r>
      <w:r w:rsidRPr="00BF13C8">
        <w:rPr>
          <w:rStyle w:val="Emphasis"/>
        </w:rPr>
        <w:t>obvious</w:t>
      </w:r>
      <w:r w:rsidRPr="00BF13C8">
        <w:rPr>
          <w:sz w:val="16"/>
        </w:rPr>
        <w:t xml:space="preserve"> </w:t>
      </w:r>
      <w:r w:rsidRPr="00197DFA">
        <w:rPr>
          <w:rStyle w:val="StyleUnderline"/>
          <w:highlight w:val="cyan"/>
        </w:rPr>
        <w:t>consequences on energy security</w:t>
      </w:r>
      <w:r w:rsidRPr="00BF13C8">
        <w:rPr>
          <w:sz w:val="16"/>
        </w:rPr>
        <w:t xml:space="preserve"> in the West. What impact will the diversification of MENA’s oil-based economies then have on their economic partners?</w:t>
      </w:r>
    </w:p>
    <w:p w:rsidR="009F2635" w:rsidRPr="00BF13C8" w:rsidRDefault="009F2635" w:rsidP="009F2635">
      <w:pPr>
        <w:rPr>
          <w:sz w:val="16"/>
        </w:rPr>
      </w:pPr>
      <w:r w:rsidRPr="00BF13C8">
        <w:rPr>
          <w:sz w:val="16"/>
        </w:rPr>
        <w:t>NATO in the South: a clearer vision and revisited approaches</w:t>
      </w:r>
    </w:p>
    <w:p w:rsidR="009F2635" w:rsidRPr="00BF13C8" w:rsidRDefault="009F2635" w:rsidP="009F2635">
      <w:pPr>
        <w:rPr>
          <w:sz w:val="16"/>
        </w:rPr>
      </w:pPr>
      <w:r w:rsidRPr="00BF13C8">
        <w:rPr>
          <w:sz w:val="16"/>
        </w:rPr>
        <w:t xml:space="preserve">While many of these </w:t>
      </w:r>
      <w:r w:rsidRPr="00197DFA">
        <w:rPr>
          <w:rStyle w:val="StyleUnderline"/>
          <w:highlight w:val="cyan"/>
        </w:rPr>
        <w:t>issues</w:t>
      </w:r>
      <w:r w:rsidRPr="00BF13C8">
        <w:rPr>
          <w:sz w:val="16"/>
        </w:rPr>
        <w:t xml:space="preserve"> are not new, their </w:t>
      </w:r>
      <w:r w:rsidRPr="00197DFA">
        <w:rPr>
          <w:rStyle w:val="Emphasis"/>
          <w:highlight w:val="cyan"/>
        </w:rPr>
        <w:t>accumulat</w:t>
      </w:r>
      <w:r w:rsidRPr="00BF13C8">
        <w:rPr>
          <w:rStyle w:val="Emphasis"/>
        </w:rPr>
        <w:t xml:space="preserve">ion </w:t>
      </w:r>
      <w:r w:rsidRPr="00197DFA">
        <w:rPr>
          <w:rStyle w:val="Emphasis"/>
          <w:highlight w:val="cyan"/>
        </w:rPr>
        <w:t>and entangle</w:t>
      </w:r>
      <w:r w:rsidRPr="00BF13C8">
        <w:rPr>
          <w:rStyle w:val="Emphasis"/>
        </w:rPr>
        <w:t>ment</w:t>
      </w:r>
      <w:r w:rsidRPr="00BF13C8">
        <w:rPr>
          <w:sz w:val="16"/>
        </w:rPr>
        <w:t xml:space="preserve"> </w:t>
      </w:r>
      <w:r w:rsidRPr="00BF13C8">
        <w:rPr>
          <w:rStyle w:val="StyleUnderline"/>
        </w:rPr>
        <w:t>constitute a challenge of</w:t>
      </w:r>
      <w:r w:rsidRPr="00BF13C8">
        <w:rPr>
          <w:sz w:val="16"/>
        </w:rPr>
        <w:t xml:space="preserve"> </w:t>
      </w:r>
      <w:r w:rsidRPr="00BF13C8">
        <w:rPr>
          <w:rStyle w:val="Emphasis"/>
        </w:rPr>
        <w:t>unprecedented magnitude</w:t>
      </w:r>
      <w:r w:rsidRPr="00BF13C8">
        <w:rPr>
          <w:sz w:val="16"/>
        </w:rPr>
        <w:t xml:space="preserve"> </w:t>
      </w:r>
      <w:r w:rsidRPr="00BF13C8">
        <w:rPr>
          <w:rStyle w:val="StyleUnderline"/>
        </w:rPr>
        <w:t>that cannot be ignored</w:t>
      </w:r>
      <w:r w:rsidRPr="00BF13C8">
        <w:rPr>
          <w:sz w:val="16"/>
        </w:rPr>
        <w:t xml:space="preserve"> by the Alliance, </w:t>
      </w:r>
      <w:r w:rsidRPr="00BF13C8">
        <w:rPr>
          <w:rStyle w:val="StyleUnderline"/>
        </w:rPr>
        <w:t>given</w:t>
      </w:r>
      <w:r w:rsidRPr="00BF13C8">
        <w:rPr>
          <w:sz w:val="16"/>
        </w:rPr>
        <w:t xml:space="preserve"> the direct and indirect </w:t>
      </w:r>
      <w:r w:rsidRPr="00BF13C8">
        <w:rPr>
          <w:rStyle w:val="StyleUnderline"/>
        </w:rPr>
        <w:t>repercussions on the stability of NATO</w:t>
      </w:r>
      <w:r w:rsidRPr="00BF13C8">
        <w:rPr>
          <w:sz w:val="16"/>
        </w:rPr>
        <w:t xml:space="preserve"> members. Together with the more obvious deterrence and defence mandate, Projecting Stability has therefore become the other priority for NATO. The </w:t>
      </w:r>
      <w:r w:rsidRPr="00BF13C8">
        <w:rPr>
          <w:rStyle w:val="StyleUnderline"/>
        </w:rPr>
        <w:t>consequences of the conflicts in</w:t>
      </w:r>
      <w:r w:rsidRPr="00BF13C8">
        <w:rPr>
          <w:sz w:val="16"/>
        </w:rPr>
        <w:t xml:space="preserve"> </w:t>
      </w:r>
      <w:r w:rsidRPr="00BF13C8">
        <w:rPr>
          <w:rStyle w:val="Emphasis"/>
        </w:rPr>
        <w:t>Syria and Libya</w:t>
      </w:r>
      <w:r w:rsidRPr="00BF13C8">
        <w:rPr>
          <w:sz w:val="16"/>
        </w:rPr>
        <w:t xml:space="preserve"> </w:t>
      </w:r>
      <w:r w:rsidRPr="00BF13C8">
        <w:rPr>
          <w:rStyle w:val="StyleUnderline"/>
        </w:rPr>
        <w:t>in terms of</w:t>
      </w:r>
      <w:r w:rsidRPr="00BF13C8">
        <w:rPr>
          <w:sz w:val="16"/>
        </w:rPr>
        <w:t xml:space="preserve"> </w:t>
      </w:r>
      <w:r w:rsidRPr="00197DFA">
        <w:rPr>
          <w:rStyle w:val="Emphasis"/>
          <w:highlight w:val="cyan"/>
        </w:rPr>
        <w:t>migration</w:t>
      </w:r>
      <w:r w:rsidRPr="00BF13C8">
        <w:rPr>
          <w:sz w:val="16"/>
        </w:rPr>
        <w:t xml:space="preserve"> </w:t>
      </w:r>
      <w:r w:rsidRPr="00BF13C8">
        <w:rPr>
          <w:rStyle w:val="StyleUnderline"/>
        </w:rPr>
        <w:t xml:space="preserve">have </w:t>
      </w:r>
      <w:r w:rsidRPr="00197DFA">
        <w:rPr>
          <w:rStyle w:val="StyleUnderline"/>
          <w:highlight w:val="cyan"/>
        </w:rPr>
        <w:t>shown</w:t>
      </w:r>
      <w:r w:rsidRPr="00BF13C8">
        <w:rPr>
          <w:rStyle w:val="StyleUnderline"/>
        </w:rPr>
        <w:t xml:space="preserve"> the </w:t>
      </w:r>
      <w:r w:rsidRPr="00197DFA">
        <w:rPr>
          <w:rStyle w:val="StyleUnderline"/>
          <w:highlight w:val="cyan"/>
        </w:rPr>
        <w:t>direct im</w:t>
      </w:r>
      <w:r w:rsidRPr="00BF13C8">
        <w:rPr>
          <w:rStyle w:val="StyleUnderline"/>
        </w:rPr>
        <w:t>pact</w:t>
      </w:r>
      <w:r w:rsidRPr="00BF13C8">
        <w:rPr>
          <w:sz w:val="16"/>
        </w:rPr>
        <w:t xml:space="preserve"> that these </w:t>
      </w:r>
      <w:r w:rsidRPr="00BF13C8">
        <w:rPr>
          <w:rStyle w:val="StyleUnderline"/>
        </w:rPr>
        <w:t>forces of</w:t>
      </w:r>
      <w:r w:rsidRPr="00BF13C8">
        <w:rPr>
          <w:sz w:val="16"/>
        </w:rPr>
        <w:t xml:space="preserve"> </w:t>
      </w:r>
      <w:r w:rsidRPr="00BF13C8">
        <w:rPr>
          <w:rStyle w:val="StyleUnderline"/>
        </w:rPr>
        <w:t xml:space="preserve">violence could have </w:t>
      </w:r>
      <w:r w:rsidRPr="00197DFA">
        <w:rPr>
          <w:rStyle w:val="StyleUnderline"/>
          <w:highlight w:val="cyan"/>
        </w:rPr>
        <w:t>on</w:t>
      </w:r>
      <w:r w:rsidRPr="00BF13C8">
        <w:rPr>
          <w:sz w:val="16"/>
        </w:rPr>
        <w:t xml:space="preserve"> maritime </w:t>
      </w:r>
      <w:r w:rsidRPr="00197DFA">
        <w:rPr>
          <w:rStyle w:val="Emphasis"/>
          <w:highlight w:val="cyan"/>
        </w:rPr>
        <w:t>security in the Med</w:t>
      </w:r>
      <w:r w:rsidRPr="00BF13C8">
        <w:rPr>
          <w:rStyle w:val="Emphasis"/>
        </w:rPr>
        <w:t>iterranean</w:t>
      </w:r>
      <w:r w:rsidRPr="00BF13C8">
        <w:rPr>
          <w:sz w:val="16"/>
        </w:rPr>
        <w:t xml:space="preserve">, </w:t>
      </w:r>
      <w:r w:rsidRPr="00BF13C8">
        <w:rPr>
          <w:rStyle w:val="StyleUnderline"/>
        </w:rPr>
        <w:t>and on the capacity of</w:t>
      </w:r>
      <w:r w:rsidRPr="00BF13C8">
        <w:rPr>
          <w:sz w:val="16"/>
        </w:rPr>
        <w:t xml:space="preserve"> </w:t>
      </w:r>
      <w:r w:rsidRPr="00BF13C8">
        <w:rPr>
          <w:rStyle w:val="StyleUnderline"/>
        </w:rPr>
        <w:t>European countries to</w:t>
      </w:r>
      <w:r w:rsidRPr="00BF13C8">
        <w:rPr>
          <w:sz w:val="16"/>
        </w:rPr>
        <w:t xml:space="preserve"> </w:t>
      </w:r>
      <w:r w:rsidRPr="00BF13C8">
        <w:rPr>
          <w:rStyle w:val="Emphasis"/>
        </w:rPr>
        <w:t>host</w:t>
      </w:r>
      <w:r w:rsidRPr="00BF13C8">
        <w:rPr>
          <w:sz w:val="16"/>
        </w:rPr>
        <w:t xml:space="preserve"> </w:t>
      </w:r>
      <w:r w:rsidRPr="00BF13C8">
        <w:rPr>
          <w:rStyle w:val="StyleUnderline"/>
        </w:rPr>
        <w:t>migrants</w:t>
      </w:r>
      <w:r w:rsidRPr="00BF13C8">
        <w:rPr>
          <w:sz w:val="16"/>
        </w:rPr>
        <w:t>. Moreover, the weakening of some states on the southern periphery of the Alliance has provided fertile ground for the rise in violent non-state actors who have demonstrated their ability to benefit from new technology. So far, we are witnessing only the first signs; in the longer term, there will undoubtedly be major health and social repercussions for which Alliance countries must be prepared.</w:t>
      </w:r>
    </w:p>
    <w:p w:rsidR="009F2635" w:rsidRPr="00BF13C8" w:rsidRDefault="009F2635" w:rsidP="009F2635">
      <w:pPr>
        <w:rPr>
          <w:sz w:val="16"/>
        </w:rPr>
      </w:pPr>
      <w:r w:rsidRPr="00BF13C8">
        <w:rPr>
          <w:sz w:val="16"/>
        </w:rPr>
        <w:t>What kind of stability for what kind of South?</w:t>
      </w:r>
    </w:p>
    <w:p w:rsidR="009F2635" w:rsidRPr="00BF13C8" w:rsidRDefault="009F2635" w:rsidP="009F2635">
      <w:pPr>
        <w:rPr>
          <w:sz w:val="16"/>
        </w:rPr>
      </w:pPr>
      <w:r w:rsidRPr="00BF13C8">
        <w:rPr>
          <w:sz w:val="16"/>
        </w:rPr>
        <w:t xml:space="preserve">Disengaging is clearly not an option and NATO must continue to closely monitor what is happening with its neighbours on the other side of the Mediterranean, in order to better anticipate developments and try as much as possible to support the processes of transition in MENA states. </w:t>
      </w:r>
      <w:r w:rsidRPr="00BF13C8">
        <w:rPr>
          <w:rStyle w:val="StyleUnderline"/>
        </w:rPr>
        <w:t>Denial strategies</w:t>
      </w:r>
      <w:r w:rsidRPr="00BF13C8">
        <w:rPr>
          <w:sz w:val="16"/>
        </w:rPr>
        <w:t xml:space="preserve"> to protect our borders </w:t>
      </w:r>
      <w:r w:rsidRPr="00BF13C8">
        <w:rPr>
          <w:rStyle w:val="StyleUnderline"/>
        </w:rPr>
        <w:t>or delegating</w:t>
      </w:r>
      <w:r w:rsidRPr="00BF13C8">
        <w:rPr>
          <w:sz w:val="16"/>
        </w:rPr>
        <w:t xml:space="preserve"> our </w:t>
      </w:r>
      <w:r w:rsidRPr="00BF13C8">
        <w:rPr>
          <w:rStyle w:val="StyleUnderline"/>
        </w:rPr>
        <w:t>security responsibilities</w:t>
      </w:r>
      <w:r w:rsidRPr="00BF13C8">
        <w:rPr>
          <w:sz w:val="16"/>
        </w:rPr>
        <w:t xml:space="preserve"> to our partners </w:t>
      </w:r>
      <w:r w:rsidRPr="00BF13C8">
        <w:rPr>
          <w:rStyle w:val="Emphasis"/>
        </w:rPr>
        <w:t>cannot be</w:t>
      </w:r>
      <w:r w:rsidRPr="00BF13C8">
        <w:rPr>
          <w:sz w:val="16"/>
        </w:rPr>
        <w:t xml:space="preserve"> a </w:t>
      </w:r>
      <w:r w:rsidRPr="00BF13C8">
        <w:rPr>
          <w:rStyle w:val="Emphasis"/>
        </w:rPr>
        <w:t>sustainable</w:t>
      </w:r>
      <w:r w:rsidRPr="00BF13C8">
        <w:rPr>
          <w:sz w:val="16"/>
        </w:rPr>
        <w:t xml:space="preserve"> strategy. The </w:t>
      </w:r>
      <w:r w:rsidRPr="00BF13C8">
        <w:rPr>
          <w:rStyle w:val="StyleUnderline"/>
        </w:rPr>
        <w:t>complexity of the task requires a</w:t>
      </w:r>
      <w:r w:rsidRPr="00BF13C8">
        <w:rPr>
          <w:sz w:val="16"/>
        </w:rPr>
        <w:t xml:space="preserve"> partial </w:t>
      </w:r>
      <w:r w:rsidRPr="00BF13C8">
        <w:rPr>
          <w:rStyle w:val="Emphasis"/>
        </w:rPr>
        <w:t>rethinking</w:t>
      </w:r>
      <w:r w:rsidRPr="00BF13C8">
        <w:rPr>
          <w:sz w:val="16"/>
        </w:rPr>
        <w:t xml:space="preserve"> </w:t>
      </w:r>
      <w:r w:rsidRPr="00BF13C8">
        <w:rPr>
          <w:rStyle w:val="StyleUnderline"/>
        </w:rPr>
        <w:t>of</w:t>
      </w:r>
      <w:r w:rsidRPr="00BF13C8">
        <w:rPr>
          <w:sz w:val="16"/>
        </w:rPr>
        <w:t xml:space="preserve"> our </w:t>
      </w:r>
      <w:r w:rsidRPr="00BF13C8">
        <w:rPr>
          <w:rStyle w:val="StyleUnderline"/>
        </w:rPr>
        <w:t>instruments</w:t>
      </w:r>
      <w:r w:rsidRPr="00BF13C8">
        <w:rPr>
          <w:sz w:val="16"/>
        </w:rPr>
        <w:t>, or at the very least, a questioning of NATO’s ability to tackle the issues previously described. Developing and intensifying our partnerships with other international organizations is certainly one of the best options available.</w:t>
      </w:r>
    </w:p>
    <w:p w:rsidR="009F2635" w:rsidRPr="009F2635" w:rsidRDefault="009F2635" w:rsidP="009F2635"/>
    <w:p w:rsidR="005E6B62" w:rsidRDefault="005E6B62" w:rsidP="005E6B62">
      <w:pPr>
        <w:pStyle w:val="Heading1"/>
      </w:pPr>
      <w:r>
        <w:t>AT: Will Cling to Heg</w:t>
      </w:r>
    </w:p>
    <w:p w:rsidR="00DF37C8" w:rsidRDefault="00DF37C8" w:rsidP="00DF37C8">
      <w:pPr>
        <w:pStyle w:val="Heading3"/>
      </w:pPr>
      <w:r>
        <w:t>2NC — Heg Bad — AT: Will cling to Heg</w:t>
      </w:r>
    </w:p>
    <w:p w:rsidR="00A44542" w:rsidRDefault="00A44542" w:rsidP="00A44542">
      <w:pPr>
        <w:pStyle w:val="Heading4"/>
        <w:rPr>
          <w:u w:val="single"/>
        </w:rPr>
      </w:pPr>
      <w:r>
        <w:t xml:space="preserve">The </w:t>
      </w:r>
      <w:r w:rsidRPr="007655C0">
        <w:rPr>
          <w:u w:val="single"/>
        </w:rPr>
        <w:t>US</w:t>
      </w:r>
      <w:r>
        <w:t xml:space="preserve">, not China or Russia, is the main revisionist power – </w:t>
      </w:r>
      <w:r w:rsidRPr="007655C0">
        <w:rPr>
          <w:u w:val="single"/>
        </w:rPr>
        <w:t>clinging</w:t>
      </w:r>
      <w:r>
        <w:t xml:space="preserve"> to hegemony causes </w:t>
      </w:r>
      <w:r w:rsidRPr="007655C0">
        <w:rPr>
          <w:u w:val="single"/>
        </w:rPr>
        <w:t>war</w:t>
      </w:r>
    </w:p>
    <w:p w:rsidR="00A44542" w:rsidRPr="004A1AFA" w:rsidRDefault="00A44542" w:rsidP="00A44542">
      <w:r>
        <w:t xml:space="preserve">Van </w:t>
      </w:r>
      <w:r w:rsidRPr="004A1AFA">
        <w:rPr>
          <w:rStyle w:val="Style13ptBold"/>
        </w:rPr>
        <w:t>Jackson 23</w:t>
      </w:r>
      <w:r>
        <w:t>, professor of international relations at Victoria University of Wellington, senior researcher at Security in Context, "America is the Preeminent Revisionist Power," Duck of Minerva, 1-1-2023, https://www.duckofminerva.com/2023/01/america-is-the-preeminent-revisionist-power.html Blitz</w:t>
      </w:r>
    </w:p>
    <w:p w:rsidR="00A44542" w:rsidRPr="008C34B2" w:rsidRDefault="00A44542" w:rsidP="00A44542">
      <w:pPr>
        <w:rPr>
          <w:sz w:val="16"/>
        </w:rPr>
      </w:pPr>
      <w:r w:rsidRPr="007655C0">
        <w:rPr>
          <w:rStyle w:val="StyleUnderline"/>
        </w:rPr>
        <w:t xml:space="preserve">The </w:t>
      </w:r>
      <w:r w:rsidRPr="008C34B2">
        <w:rPr>
          <w:rStyle w:val="StyleUnderline"/>
          <w:highlight w:val="cyan"/>
        </w:rPr>
        <w:t>Biden</w:t>
      </w:r>
      <w:r w:rsidRPr="007655C0">
        <w:rPr>
          <w:rStyle w:val="StyleUnderline"/>
        </w:rPr>
        <w:t xml:space="preserve"> administration</w:t>
      </w:r>
      <w:r w:rsidRPr="00BC5D56">
        <w:rPr>
          <w:rStyle w:val="StyleUnderline"/>
          <w:highlight w:val="cyan"/>
        </w:rPr>
        <w:t xml:space="preserve">’s </w:t>
      </w:r>
      <w:r w:rsidRPr="00BC5D56">
        <w:rPr>
          <w:rStyle w:val="Emphasis"/>
          <w:highlight w:val="cyan"/>
        </w:rPr>
        <w:t>jarring revisionism</w:t>
      </w:r>
      <w:r w:rsidRPr="008C34B2">
        <w:rPr>
          <w:sz w:val="16"/>
        </w:rPr>
        <w:t xml:space="preserve"> on economic policy toward China (and by extension the world) </w:t>
      </w:r>
      <w:r w:rsidRPr="00BC5D56">
        <w:rPr>
          <w:rStyle w:val="StyleUnderline"/>
          <w:highlight w:val="cyan"/>
        </w:rPr>
        <w:t xml:space="preserve">is </w:t>
      </w:r>
      <w:r w:rsidRPr="00BC5D56">
        <w:rPr>
          <w:rStyle w:val="Emphasis"/>
          <w:highlight w:val="cyan"/>
        </w:rPr>
        <w:t>reviving</w:t>
      </w:r>
      <w:r w:rsidRPr="00BC5D56">
        <w:rPr>
          <w:rStyle w:val="StyleUnderline"/>
          <w:highlight w:val="cyan"/>
        </w:rPr>
        <w:t xml:space="preserve"> discussions</w:t>
      </w:r>
      <w:r w:rsidRPr="008C34B2">
        <w:rPr>
          <w:sz w:val="16"/>
        </w:rPr>
        <w:t xml:space="preserve"> (most acute during the Trump and George W. Bush years) </w:t>
      </w:r>
      <w:r w:rsidRPr="00BC5D56">
        <w:rPr>
          <w:rStyle w:val="StyleUnderline"/>
          <w:highlight w:val="cyan"/>
        </w:rPr>
        <w:t>about whether it’s right to label the U</w:t>
      </w:r>
      <w:r w:rsidRPr="007655C0">
        <w:rPr>
          <w:rStyle w:val="StyleUnderline"/>
        </w:rPr>
        <w:t xml:space="preserve">nited </w:t>
      </w:r>
      <w:r w:rsidRPr="00BC5D56">
        <w:rPr>
          <w:rStyle w:val="StyleUnderline"/>
          <w:highlight w:val="cyan"/>
        </w:rPr>
        <w:t>S</w:t>
      </w:r>
      <w:r w:rsidRPr="007655C0">
        <w:rPr>
          <w:rStyle w:val="StyleUnderline"/>
        </w:rPr>
        <w:t>tates a revisionist power</w:t>
      </w:r>
      <w:r w:rsidRPr="008C34B2">
        <w:rPr>
          <w:sz w:val="16"/>
        </w:rPr>
        <w:t>.</w:t>
      </w:r>
    </w:p>
    <w:p w:rsidR="00A44542" w:rsidRPr="008C34B2" w:rsidRDefault="00A44542" w:rsidP="00A44542">
      <w:pPr>
        <w:rPr>
          <w:sz w:val="16"/>
        </w:rPr>
      </w:pPr>
      <w:r w:rsidRPr="008C34B2">
        <w:rPr>
          <w:sz w:val="16"/>
        </w:rPr>
        <w:t>There’s a lot at stake in whether the United States is perceived as—or actually is—a “revisionist” (vice “status quo”) power.</w:t>
      </w:r>
    </w:p>
    <w:p w:rsidR="00A44542" w:rsidRPr="007655C0" w:rsidRDefault="00A44542" w:rsidP="00A44542">
      <w:pPr>
        <w:rPr>
          <w:rStyle w:val="StyleUnderline"/>
        </w:rPr>
      </w:pPr>
      <w:r w:rsidRPr="008C34B2">
        <w:rPr>
          <w:sz w:val="16"/>
        </w:rPr>
        <w:t xml:space="preserve">Theories predicting war are built out of the distinction between revisionist and status quo states. And </w:t>
      </w:r>
      <w:r w:rsidRPr="007655C0">
        <w:rPr>
          <w:rStyle w:val="StyleUnderline"/>
        </w:rPr>
        <w:t>if the world understands the United States as revisionist, then it is the one upending patterns of world order.</w:t>
      </w:r>
    </w:p>
    <w:p w:rsidR="00A44542" w:rsidRPr="008C34B2" w:rsidRDefault="00A44542" w:rsidP="00A44542">
      <w:pPr>
        <w:rPr>
          <w:sz w:val="16"/>
        </w:rPr>
      </w:pPr>
      <w:r w:rsidRPr="008C34B2">
        <w:rPr>
          <w:sz w:val="16"/>
        </w:rPr>
        <w:t>That doesn’t mean others aren’t also revisionist. But in certain (if rapidly narrowing) ways, it remains the preeminent global power. That makes the case for resisting or subverting America’s politically volatile whims more compelling than in a different historical conjuncture.</w:t>
      </w:r>
    </w:p>
    <w:p w:rsidR="00A44542" w:rsidRPr="008C34B2" w:rsidRDefault="00A44542" w:rsidP="00A44542">
      <w:pPr>
        <w:rPr>
          <w:sz w:val="16"/>
        </w:rPr>
      </w:pPr>
      <w:r w:rsidRPr="008C34B2">
        <w:rPr>
          <w:sz w:val="16"/>
        </w:rPr>
        <w:t>The thing is, this is thoroughly covered ground in international relations. But, as with most things that are important, there’s nothing remotely like a consensus about the United States.</w:t>
      </w:r>
    </w:p>
    <w:p w:rsidR="00A44542" w:rsidRPr="008C34B2" w:rsidRDefault="00A44542" w:rsidP="00A44542">
      <w:pPr>
        <w:rPr>
          <w:sz w:val="16"/>
        </w:rPr>
      </w:pPr>
      <w:r w:rsidRPr="008C34B2">
        <w:rPr>
          <w:sz w:val="16"/>
        </w:rPr>
        <w:t xml:space="preserve">The baseline presumption permeating the field is of course that the United States is a status quo power. </w:t>
      </w:r>
    </w:p>
    <w:p w:rsidR="00A44542" w:rsidRPr="008C34B2" w:rsidRDefault="00A44542" w:rsidP="00A44542">
      <w:pPr>
        <w:rPr>
          <w:sz w:val="16"/>
        </w:rPr>
      </w:pPr>
      <w:r w:rsidRPr="008C34B2">
        <w:rPr>
          <w:sz w:val="16"/>
        </w:rPr>
        <w:t xml:space="preserve">Many, </w:t>
      </w:r>
      <w:r w:rsidRPr="00BC5D56">
        <w:rPr>
          <w:rStyle w:val="StyleUnderline"/>
        </w:rPr>
        <w:t>many IR</w:t>
      </w:r>
      <w:r w:rsidRPr="007655C0">
        <w:rPr>
          <w:rStyle w:val="StyleUnderline"/>
        </w:rPr>
        <w:t xml:space="preserve"> </w:t>
      </w:r>
      <w:r w:rsidRPr="00BC5D56">
        <w:rPr>
          <w:rStyle w:val="StyleUnderline"/>
          <w:highlight w:val="cyan"/>
        </w:rPr>
        <w:t>scholars</w:t>
      </w:r>
      <w:r w:rsidRPr="007655C0">
        <w:rPr>
          <w:rStyle w:val="StyleUnderline"/>
        </w:rPr>
        <w:t xml:space="preserve"> have theorized revisionism in one way or another. The </w:t>
      </w:r>
      <w:r w:rsidRPr="00BC5D56">
        <w:rPr>
          <w:rStyle w:val="StyleUnderline"/>
          <w:highlight w:val="cyan"/>
        </w:rPr>
        <w:t>tendency has been</w:t>
      </w:r>
      <w:r w:rsidRPr="007655C0">
        <w:rPr>
          <w:rStyle w:val="StyleUnderline"/>
        </w:rPr>
        <w:t xml:space="preserve"> not </w:t>
      </w:r>
      <w:r w:rsidRPr="008C34B2">
        <w:rPr>
          <w:rStyle w:val="Emphasis"/>
        </w:rPr>
        <w:t>weighing</w:t>
      </w:r>
      <w:r w:rsidRPr="007655C0">
        <w:rPr>
          <w:rStyle w:val="StyleUnderline"/>
        </w:rPr>
        <w:t xml:space="preserve"> in definitively about whether the United States is a revisionist power while also </w:t>
      </w:r>
      <w:r w:rsidRPr="00BC5D56">
        <w:rPr>
          <w:rStyle w:val="Emphasis"/>
          <w:highlight w:val="cyan"/>
        </w:rPr>
        <w:t>subtly implying</w:t>
      </w:r>
      <w:r w:rsidRPr="008C34B2">
        <w:rPr>
          <w:sz w:val="16"/>
        </w:rPr>
        <w:t xml:space="preserve"> (in my reading anyway) </w:t>
      </w:r>
      <w:r w:rsidRPr="007655C0">
        <w:rPr>
          <w:rStyle w:val="StyleUnderline"/>
        </w:rPr>
        <w:t xml:space="preserve">that </w:t>
      </w:r>
      <w:r w:rsidRPr="00BC5D56">
        <w:rPr>
          <w:rStyle w:val="StyleUnderline"/>
          <w:highlight w:val="cyan"/>
        </w:rPr>
        <w:t>they think the U</w:t>
      </w:r>
      <w:r w:rsidRPr="007655C0">
        <w:rPr>
          <w:rStyle w:val="StyleUnderline"/>
        </w:rPr>
        <w:t xml:space="preserve">nited </w:t>
      </w:r>
      <w:r w:rsidRPr="00BC5D56">
        <w:rPr>
          <w:rStyle w:val="StyleUnderline"/>
          <w:highlight w:val="cyan"/>
        </w:rPr>
        <w:t>S</w:t>
      </w:r>
      <w:r w:rsidRPr="007655C0">
        <w:rPr>
          <w:rStyle w:val="StyleUnderline"/>
        </w:rPr>
        <w:t xml:space="preserve">tates </w:t>
      </w:r>
      <w:r w:rsidRPr="00BC5D56">
        <w:rPr>
          <w:rStyle w:val="StyleUnderline"/>
          <w:highlight w:val="cyan"/>
        </w:rPr>
        <w:t>is a status quo</w:t>
      </w:r>
      <w:r w:rsidRPr="00BC5D56">
        <w:rPr>
          <w:sz w:val="16"/>
          <w:highlight w:val="cyan"/>
        </w:rPr>
        <w:t xml:space="preserve"> (</w:t>
      </w:r>
      <w:r w:rsidRPr="008C34B2">
        <w:rPr>
          <w:sz w:val="16"/>
        </w:rPr>
        <w:t xml:space="preserve">not revisionist) </w:t>
      </w:r>
      <w:r w:rsidRPr="00BC5D56">
        <w:rPr>
          <w:rStyle w:val="StyleUnderline"/>
          <w:highlight w:val="cyan"/>
        </w:rPr>
        <w:t>power</w:t>
      </w:r>
      <w:r w:rsidRPr="008C34B2">
        <w:rPr>
          <w:sz w:val="16"/>
        </w:rPr>
        <w:t>. An unsurprising bias in a US-centric field.</w:t>
      </w:r>
    </w:p>
    <w:p w:rsidR="00A44542" w:rsidRPr="008C34B2" w:rsidRDefault="00A44542" w:rsidP="00A44542">
      <w:pPr>
        <w:rPr>
          <w:sz w:val="16"/>
        </w:rPr>
      </w:pPr>
      <w:r w:rsidRPr="008C34B2">
        <w:rPr>
          <w:sz w:val="16"/>
        </w:rPr>
        <w:t>Most versions of hegemonic stability theory—which present hegemonic concentrations of power as a stabilizing force in world politics—suggest the United States is a status quo power.</w:t>
      </w:r>
    </w:p>
    <w:p w:rsidR="00A44542" w:rsidRPr="008C34B2" w:rsidRDefault="00A44542" w:rsidP="00A44542">
      <w:pPr>
        <w:rPr>
          <w:sz w:val="16"/>
        </w:rPr>
      </w:pPr>
      <w:r w:rsidRPr="008C34B2">
        <w:rPr>
          <w:sz w:val="16"/>
        </w:rPr>
        <w:t>The same could be said for power-transition theory, even though it technically allows for the dominant power to be a revisionist punching down at the rising power (one of two paths to war in that frame).</w:t>
      </w:r>
    </w:p>
    <w:p w:rsidR="00A44542" w:rsidRPr="008C34B2" w:rsidRDefault="00A44542" w:rsidP="00A44542">
      <w:pPr>
        <w:rPr>
          <w:sz w:val="16"/>
        </w:rPr>
      </w:pPr>
      <w:r w:rsidRPr="00BC5D56">
        <w:rPr>
          <w:rStyle w:val="StyleUnderline"/>
          <w:highlight w:val="cyan"/>
        </w:rPr>
        <w:t>Much of the work on</w:t>
      </w:r>
      <w:r w:rsidRPr="007655C0">
        <w:rPr>
          <w:rStyle w:val="StyleUnderline"/>
        </w:rPr>
        <w:t xml:space="preserve"> liberal hegemony</w:t>
      </w:r>
      <w:r w:rsidRPr="008C34B2">
        <w:rPr>
          <w:sz w:val="16"/>
        </w:rPr>
        <w:t xml:space="preserve"> and “liberal international order” also </w:t>
      </w:r>
      <w:r w:rsidRPr="00BC5D56">
        <w:rPr>
          <w:rStyle w:val="Emphasis"/>
          <w:highlight w:val="cyan"/>
        </w:rPr>
        <w:t>intrinsically positions</w:t>
      </w:r>
      <w:r w:rsidRPr="00BC5D56">
        <w:rPr>
          <w:rStyle w:val="StyleUnderline"/>
          <w:highlight w:val="cyan"/>
        </w:rPr>
        <w:t xml:space="preserve"> the U</w:t>
      </w:r>
      <w:r w:rsidRPr="007655C0">
        <w:rPr>
          <w:rStyle w:val="StyleUnderline"/>
        </w:rPr>
        <w:t xml:space="preserve">nited </w:t>
      </w:r>
      <w:r w:rsidRPr="00BC5D56">
        <w:rPr>
          <w:rStyle w:val="StyleUnderline"/>
          <w:highlight w:val="cyan"/>
        </w:rPr>
        <w:t>S</w:t>
      </w:r>
      <w:r w:rsidRPr="007655C0">
        <w:rPr>
          <w:rStyle w:val="StyleUnderline"/>
        </w:rPr>
        <w:t xml:space="preserve">tates </w:t>
      </w:r>
      <w:r w:rsidRPr="00BC5D56">
        <w:rPr>
          <w:rStyle w:val="StyleUnderline"/>
          <w:highlight w:val="cyan"/>
        </w:rPr>
        <w:t xml:space="preserve">in an </w:t>
      </w:r>
      <w:r w:rsidRPr="00BC5D56">
        <w:rPr>
          <w:rStyle w:val="Emphasis"/>
          <w:highlight w:val="cyan"/>
        </w:rPr>
        <w:t>exceptionalist posture</w:t>
      </w:r>
      <w:r w:rsidRPr="008C34B2">
        <w:rPr>
          <w:sz w:val="16"/>
        </w:rPr>
        <w:t xml:space="preserve">—a nation defending standards it previously set and/or inherited from the British empire. </w:t>
      </w:r>
      <w:proofErr w:type="gramStart"/>
      <w:r w:rsidRPr="008C34B2">
        <w:rPr>
          <w:sz w:val="16"/>
        </w:rPr>
        <w:t>So</w:t>
      </w:r>
      <w:proofErr w:type="gramEnd"/>
      <w:r w:rsidRPr="008C34B2">
        <w:rPr>
          <w:sz w:val="16"/>
        </w:rPr>
        <w:t xml:space="preserve"> a status quo power.</w:t>
      </w:r>
    </w:p>
    <w:p w:rsidR="00A44542" w:rsidRPr="008C34B2" w:rsidRDefault="00A44542" w:rsidP="00A44542">
      <w:pPr>
        <w:rPr>
          <w:sz w:val="16"/>
        </w:rPr>
      </w:pPr>
      <w:r w:rsidRPr="008C34B2">
        <w:rPr>
          <w:sz w:val="16"/>
        </w:rPr>
        <w:t>Of course, offensive realists believe we’re all revisionist, some are just more capable than others. Alex Cooley and Dan Nexon’s work during the Trump years showed pathways of US revisionism that was leading toward the end of US hegemony.</w:t>
      </w:r>
    </w:p>
    <w:p w:rsidR="00A44542" w:rsidRPr="007655C0" w:rsidRDefault="00A44542" w:rsidP="00A44542">
      <w:pPr>
        <w:rPr>
          <w:rStyle w:val="StyleUnderline"/>
        </w:rPr>
      </w:pPr>
      <w:r w:rsidRPr="008C34B2">
        <w:rPr>
          <w:sz w:val="16"/>
        </w:rPr>
        <w:t xml:space="preserve">And some </w:t>
      </w:r>
      <w:r w:rsidRPr="00BC5D56">
        <w:rPr>
          <w:rStyle w:val="Emphasis"/>
          <w:highlight w:val="cyan"/>
        </w:rPr>
        <w:t>empirics-heavy work</w:t>
      </w:r>
      <w:r w:rsidRPr="007655C0">
        <w:rPr>
          <w:rStyle w:val="StyleUnderline"/>
        </w:rPr>
        <w:t xml:space="preserve"> has </w:t>
      </w:r>
      <w:r w:rsidRPr="00BC5D56">
        <w:rPr>
          <w:rStyle w:val="StyleUnderline"/>
          <w:highlight w:val="cyan"/>
        </w:rPr>
        <w:t>hinted at US revisionism</w:t>
      </w:r>
      <w:r w:rsidRPr="008C34B2">
        <w:rPr>
          <w:sz w:val="16"/>
        </w:rPr>
        <w:t xml:space="preserve">. David Shambaugh, for example, </w:t>
      </w:r>
      <w:r w:rsidRPr="007655C0">
        <w:rPr>
          <w:rStyle w:val="StyleUnderline"/>
        </w:rPr>
        <w:t>find</w:t>
      </w:r>
      <w:r w:rsidRPr="008C34B2">
        <w:rPr>
          <w:sz w:val="16"/>
        </w:rPr>
        <w:t xml:space="preserve">s </w:t>
      </w:r>
      <w:r w:rsidRPr="007655C0">
        <w:rPr>
          <w:rStyle w:val="StyleUnderline"/>
        </w:rPr>
        <w:t xml:space="preserve">some </w:t>
      </w:r>
      <w:r w:rsidRPr="008C34B2">
        <w:rPr>
          <w:rStyle w:val="Emphasis"/>
        </w:rPr>
        <w:t>analytical merit</w:t>
      </w:r>
      <w:r w:rsidRPr="007655C0">
        <w:rPr>
          <w:rStyle w:val="StyleUnderline"/>
        </w:rPr>
        <w:t xml:space="preserve"> in the longstanding Chinese accusations that the United States is a revisionist of global proportions.</w:t>
      </w:r>
    </w:p>
    <w:p w:rsidR="00A44542" w:rsidRPr="008C34B2" w:rsidRDefault="00A44542" w:rsidP="00A44542">
      <w:pPr>
        <w:rPr>
          <w:sz w:val="16"/>
        </w:rPr>
      </w:pPr>
      <w:r w:rsidRPr="008C34B2">
        <w:rPr>
          <w:sz w:val="16"/>
        </w:rPr>
        <w:t>Steve Chan, Weixing Hu, and Kai He establish clear standards for what constitutes a revisionist orientation (policy statements, institutional participation, and the direction of UN votes), finding that the United States has some very revisionist coloring—at least compared to China. After Bush’s 2003 invasion of Iraq, moreover, many governments perceived the United States as revisionist (I mean, how could they not?).</w:t>
      </w:r>
    </w:p>
    <w:p w:rsidR="00A44542" w:rsidRPr="008C34B2" w:rsidRDefault="00A44542" w:rsidP="00A44542">
      <w:pPr>
        <w:rPr>
          <w:sz w:val="16"/>
        </w:rPr>
      </w:pPr>
      <w:r w:rsidRPr="008C34B2">
        <w:rPr>
          <w:sz w:val="16"/>
        </w:rPr>
        <w:t>In Robert Jervis’s rendering of the security dilemma (which for my money is the most important concept in security studies), the question of revisionist intentions is vital because whether accommodative or coercive policies toward a competitor make more sense depends on the revisionist-status quo distinction.</w:t>
      </w:r>
    </w:p>
    <w:p w:rsidR="00A44542" w:rsidRPr="008C34B2" w:rsidRDefault="00A44542" w:rsidP="00A44542">
      <w:pPr>
        <w:rPr>
          <w:sz w:val="16"/>
        </w:rPr>
      </w:pPr>
      <w:r w:rsidRPr="008C34B2">
        <w:rPr>
          <w:sz w:val="16"/>
        </w:rPr>
        <w:t>By definition, you cannot even have a security dilemma if one of the powers involved in a situation is a revisionist. The dilemma is that policies you implement to make yourself secure even though you’re a status-quo actor get misperceived as proof of your revisionist intentions, which is why the other guy reciprocates and yadayadayadah—we’re all less secure.</w:t>
      </w:r>
    </w:p>
    <w:p w:rsidR="00A44542" w:rsidRPr="008C34B2" w:rsidRDefault="00A44542" w:rsidP="00A44542">
      <w:pPr>
        <w:rPr>
          <w:sz w:val="16"/>
        </w:rPr>
      </w:pPr>
      <w:r w:rsidRPr="008C34B2">
        <w:rPr>
          <w:sz w:val="16"/>
        </w:rPr>
        <w:t xml:space="preserve">For Jervis and many security scholars, </w:t>
      </w:r>
      <w:r w:rsidRPr="007655C0">
        <w:rPr>
          <w:rStyle w:val="StyleUnderline"/>
        </w:rPr>
        <w:t>revisionism is specifically about the willingness to use and threaten force for political ends</w:t>
      </w:r>
      <w:r w:rsidRPr="008C34B2">
        <w:rPr>
          <w:sz w:val="16"/>
        </w:rPr>
        <w:t>. Hitler, or imperial Germany, is what a lot of scholars have in mind. For most others, revisionism is about a desire to alter patterns of global order, which may or may not require force.</w:t>
      </w:r>
    </w:p>
    <w:p w:rsidR="00A44542" w:rsidRPr="008C34B2" w:rsidRDefault="00A44542" w:rsidP="00A44542">
      <w:pPr>
        <w:rPr>
          <w:sz w:val="16"/>
        </w:rPr>
      </w:pPr>
      <w:r w:rsidRPr="008C34B2">
        <w:rPr>
          <w:sz w:val="16"/>
        </w:rPr>
        <w:t>But what if America is both? Well, that’s complicating—both in terms of our self-image and in terms of what to do about it.</w:t>
      </w:r>
    </w:p>
    <w:p w:rsidR="00A44542" w:rsidRPr="008C34B2" w:rsidRDefault="00A44542" w:rsidP="00A44542">
      <w:pPr>
        <w:rPr>
          <w:sz w:val="16"/>
        </w:rPr>
      </w:pPr>
      <w:r w:rsidRPr="008C34B2">
        <w:rPr>
          <w:sz w:val="16"/>
        </w:rPr>
        <w:t>In my new book, Pacific Power Paradox, I show that you can’t really understand the perils and promise of Asia’s regional order today unless you recognize that the United States has been both a revisionist and status quo power since the 1970s—sometimes simultaneously.</w:t>
      </w:r>
    </w:p>
    <w:p w:rsidR="00A44542" w:rsidRPr="007655C0" w:rsidRDefault="00A44542" w:rsidP="00A44542">
      <w:pPr>
        <w:rPr>
          <w:rStyle w:val="StyleUnderline"/>
        </w:rPr>
      </w:pPr>
      <w:r w:rsidRPr="008C34B2">
        <w:rPr>
          <w:sz w:val="16"/>
        </w:rPr>
        <w:t xml:space="preserve">Contra so much US foreign policy orthodoxy, I take pains to show how </w:t>
      </w:r>
      <w:r w:rsidRPr="00BC5D56">
        <w:rPr>
          <w:rStyle w:val="StyleUnderline"/>
          <w:highlight w:val="cyan"/>
        </w:rPr>
        <w:t>assuming the U</w:t>
      </w:r>
      <w:r w:rsidRPr="007655C0">
        <w:rPr>
          <w:rStyle w:val="StyleUnderline"/>
        </w:rPr>
        <w:t xml:space="preserve">nited </w:t>
      </w:r>
      <w:r w:rsidRPr="00BC5D56">
        <w:rPr>
          <w:rStyle w:val="StyleUnderline"/>
          <w:highlight w:val="cyan"/>
        </w:rPr>
        <w:t>S</w:t>
      </w:r>
      <w:r w:rsidRPr="00BC5D56">
        <w:rPr>
          <w:rStyle w:val="StyleUnderline"/>
        </w:rPr>
        <w:t>t</w:t>
      </w:r>
      <w:r w:rsidRPr="007655C0">
        <w:rPr>
          <w:rStyle w:val="StyleUnderline"/>
        </w:rPr>
        <w:t xml:space="preserve">ates </w:t>
      </w:r>
      <w:r w:rsidRPr="00BC5D56">
        <w:rPr>
          <w:rStyle w:val="StyleUnderline"/>
          <w:highlight w:val="cyan"/>
        </w:rPr>
        <w:t>is only a status-quo power</w:t>
      </w:r>
      <w:r w:rsidRPr="008C34B2">
        <w:rPr>
          <w:sz w:val="16"/>
        </w:rPr>
        <w:t xml:space="preserve"> (paradoxically) </w:t>
      </w:r>
      <w:r w:rsidRPr="00BC5D56">
        <w:rPr>
          <w:rStyle w:val="Emphasis"/>
          <w:highlight w:val="cyan"/>
        </w:rPr>
        <w:t>increases</w:t>
      </w:r>
      <w:r w:rsidRPr="00BC5D56">
        <w:rPr>
          <w:rStyle w:val="StyleUnderline"/>
          <w:highlight w:val="cyan"/>
        </w:rPr>
        <w:t xml:space="preserve"> the risks of war</w:t>
      </w:r>
      <w:r w:rsidRPr="008C34B2">
        <w:rPr>
          <w:sz w:val="16"/>
        </w:rPr>
        <w:t xml:space="preserve">. </w:t>
      </w:r>
      <w:r w:rsidRPr="00BC5D56">
        <w:rPr>
          <w:rStyle w:val="StyleUnderline"/>
          <w:highlight w:val="cyan"/>
        </w:rPr>
        <w:t>Denying</w:t>
      </w:r>
      <w:r w:rsidRPr="007655C0">
        <w:rPr>
          <w:rStyle w:val="StyleUnderline"/>
        </w:rPr>
        <w:t xml:space="preserve"> American </w:t>
      </w:r>
      <w:r w:rsidRPr="00BC5D56">
        <w:rPr>
          <w:rStyle w:val="StyleUnderline"/>
          <w:highlight w:val="cyan"/>
        </w:rPr>
        <w:t>revisionism makes</w:t>
      </w:r>
      <w:r w:rsidRPr="007655C0">
        <w:rPr>
          <w:rStyle w:val="StyleUnderline"/>
        </w:rPr>
        <w:t xml:space="preserve"> US </w:t>
      </w:r>
      <w:r w:rsidRPr="00BC5D56">
        <w:rPr>
          <w:rStyle w:val="Emphasis"/>
          <w:highlight w:val="cyan"/>
        </w:rPr>
        <w:t>fo</w:t>
      </w:r>
      <w:r w:rsidRPr="007655C0">
        <w:rPr>
          <w:rStyle w:val="StyleUnderline"/>
        </w:rPr>
        <w:t xml:space="preserve">reign </w:t>
      </w:r>
      <w:r w:rsidRPr="00BC5D56">
        <w:rPr>
          <w:rStyle w:val="Emphasis"/>
          <w:highlight w:val="cyan"/>
        </w:rPr>
        <w:t>po</w:t>
      </w:r>
      <w:r w:rsidRPr="007655C0">
        <w:rPr>
          <w:rStyle w:val="StyleUnderline"/>
        </w:rPr>
        <w:t xml:space="preserve">licy </w:t>
      </w:r>
      <w:r w:rsidRPr="00BC5D56">
        <w:rPr>
          <w:rStyle w:val="Emphasis"/>
          <w:highlight w:val="cyan"/>
        </w:rPr>
        <w:t>more dangerous</w:t>
      </w:r>
      <w:r w:rsidRPr="007655C0">
        <w:rPr>
          <w:rStyle w:val="StyleUnderline"/>
        </w:rPr>
        <w:t xml:space="preserve"> than it might otherwise be.</w:t>
      </w:r>
    </w:p>
    <w:p w:rsidR="00A44542" w:rsidRPr="008C34B2" w:rsidRDefault="00A44542" w:rsidP="00A44542">
      <w:pPr>
        <w:rPr>
          <w:sz w:val="16"/>
        </w:rPr>
      </w:pPr>
      <w:r w:rsidRPr="008C34B2">
        <w:rPr>
          <w:sz w:val="16"/>
        </w:rPr>
        <w:t>Common sense should dictate that to be the hegemon is to be the preeminent revisionist power. Hegemons impose orders that didn’t exist before and expect others to sign up.</w:t>
      </w:r>
    </w:p>
    <w:p w:rsidR="00A44542" w:rsidRPr="008C34B2" w:rsidRDefault="00A44542" w:rsidP="00A44542">
      <w:pPr>
        <w:rPr>
          <w:sz w:val="16"/>
        </w:rPr>
      </w:pPr>
      <w:r w:rsidRPr="008C34B2">
        <w:rPr>
          <w:sz w:val="16"/>
        </w:rPr>
        <w:t>Hegemons risk and wage wars in order to realize some aspect (real or imagined) of their preferred “orders.”</w:t>
      </w:r>
    </w:p>
    <w:p w:rsidR="00A44542" w:rsidRPr="008C34B2" w:rsidRDefault="00A44542" w:rsidP="00A44542">
      <w:pPr>
        <w:rPr>
          <w:sz w:val="16"/>
        </w:rPr>
      </w:pPr>
      <w:r w:rsidRPr="007655C0">
        <w:rPr>
          <w:rStyle w:val="StyleUnderline"/>
        </w:rPr>
        <w:t xml:space="preserve">Hegemons deploy forces abroad </w:t>
      </w:r>
      <w:r w:rsidRPr="008C34B2">
        <w:rPr>
          <w:sz w:val="16"/>
        </w:rPr>
        <w:t xml:space="preserve">globally and out-arms-race themselves </w:t>
      </w:r>
      <w:r w:rsidRPr="007655C0">
        <w:rPr>
          <w:rStyle w:val="StyleUnderline"/>
        </w:rPr>
        <w:t>for the sake of “</w:t>
      </w:r>
      <w:r w:rsidRPr="008C34B2">
        <w:rPr>
          <w:rStyle w:val="Emphasis"/>
        </w:rPr>
        <w:t>order maintenance</w:t>
      </w:r>
      <w:r w:rsidRPr="007655C0">
        <w:rPr>
          <w:rStyle w:val="StyleUnderline"/>
        </w:rPr>
        <w:t xml:space="preserve">,” leaving officials in the </w:t>
      </w:r>
      <w:r w:rsidRPr="008C34B2">
        <w:rPr>
          <w:rStyle w:val="Emphasis"/>
        </w:rPr>
        <w:t>awkward</w:t>
      </w:r>
      <w:r w:rsidRPr="007655C0">
        <w:rPr>
          <w:rStyle w:val="StyleUnderline"/>
        </w:rPr>
        <w:t xml:space="preserve"> position of labeling the lower-rung competitors “pacing threats” that are also somehow </w:t>
      </w:r>
      <w:r w:rsidRPr="008C34B2">
        <w:rPr>
          <w:rStyle w:val="Emphasis"/>
        </w:rPr>
        <w:t>existential</w:t>
      </w:r>
      <w:r w:rsidRPr="007655C0">
        <w:rPr>
          <w:rStyle w:val="StyleUnderline"/>
        </w:rPr>
        <w:t xml:space="preserve"> threats.</w:t>
      </w:r>
      <w:r w:rsidRPr="008C34B2">
        <w:rPr>
          <w:sz w:val="16"/>
        </w:rPr>
        <w:t xml:space="preserve"> Of course, the high-minded rhetoric of American exceptionalism obscures this reality.</w:t>
      </w:r>
    </w:p>
    <w:p w:rsidR="00A44542" w:rsidRPr="00A44542" w:rsidRDefault="00A44542" w:rsidP="00A44542">
      <w:pPr>
        <w:rPr>
          <w:sz w:val="16"/>
        </w:rPr>
      </w:pPr>
      <w:r w:rsidRPr="00BC5D56">
        <w:rPr>
          <w:rStyle w:val="StyleUnderline"/>
          <w:highlight w:val="cyan"/>
        </w:rPr>
        <w:t>What we’re seeing from</w:t>
      </w:r>
      <w:r w:rsidRPr="007655C0">
        <w:rPr>
          <w:rStyle w:val="StyleUnderline"/>
        </w:rPr>
        <w:t xml:space="preserve"> the </w:t>
      </w:r>
      <w:r w:rsidRPr="00BC5D56">
        <w:rPr>
          <w:rStyle w:val="StyleUnderline"/>
          <w:highlight w:val="cyan"/>
        </w:rPr>
        <w:t>Biden</w:t>
      </w:r>
      <w:r w:rsidRPr="007655C0">
        <w:rPr>
          <w:rStyle w:val="StyleUnderline"/>
        </w:rPr>
        <w:t xml:space="preserve"> administration</w:t>
      </w:r>
      <w:r w:rsidRPr="008C34B2">
        <w:rPr>
          <w:sz w:val="16"/>
        </w:rPr>
        <w:t xml:space="preserve"> in real time—and at a global level—</w:t>
      </w:r>
      <w:r w:rsidRPr="00BC5D56">
        <w:rPr>
          <w:rStyle w:val="StyleUnderline"/>
          <w:highlight w:val="cyan"/>
        </w:rPr>
        <w:t>suggests</w:t>
      </w:r>
      <w:r w:rsidRPr="007655C0">
        <w:rPr>
          <w:rStyle w:val="StyleUnderline"/>
        </w:rPr>
        <w:t xml:space="preserve"> that </w:t>
      </w:r>
      <w:r w:rsidRPr="00BC5D56">
        <w:rPr>
          <w:rStyle w:val="StyleUnderline"/>
          <w:highlight w:val="cyan"/>
        </w:rPr>
        <w:t xml:space="preserve">the US </w:t>
      </w:r>
      <w:r w:rsidRPr="00BC5D56">
        <w:rPr>
          <w:rStyle w:val="Emphasis"/>
          <w:highlight w:val="cyan"/>
        </w:rPr>
        <w:t>pursuit of primacy</w:t>
      </w:r>
      <w:r w:rsidRPr="00BC5D56">
        <w:rPr>
          <w:rStyle w:val="StyleUnderline"/>
          <w:highlight w:val="cyan"/>
        </w:rPr>
        <w:t xml:space="preserve"> is forcing it into </w:t>
      </w:r>
      <w:r w:rsidRPr="00BC5D56">
        <w:rPr>
          <w:rStyle w:val="Emphasis"/>
          <w:highlight w:val="cyan"/>
        </w:rPr>
        <w:t>revisionism</w:t>
      </w:r>
      <w:r w:rsidRPr="008C34B2">
        <w:rPr>
          <w:sz w:val="16"/>
        </w:rPr>
        <w:t xml:space="preserve"> toward prevailing patterns of global order, risks of war be damned. Changes in economic policy are what’s drawing attention, but these moves would only shock those who naturalized America’s past revisionist behavior.</w:t>
      </w:r>
    </w:p>
    <w:p w:rsidR="00DF37C8" w:rsidRDefault="00DF37C8" w:rsidP="00DF37C8">
      <w:pPr>
        <w:pStyle w:val="Heading4"/>
        <w:rPr>
          <w:b w:val="0"/>
          <w:bCs/>
        </w:rPr>
      </w:pPr>
      <w:r>
        <w:t xml:space="preserve">Unipolarity is </w:t>
      </w:r>
      <w:r>
        <w:rPr>
          <w:u w:val="single"/>
        </w:rPr>
        <w:t>over</w:t>
      </w:r>
      <w:r>
        <w:t xml:space="preserve"> —</w:t>
      </w:r>
      <w:r w:rsidRPr="00E64573">
        <w:t xml:space="preserve"> </w:t>
      </w:r>
      <w:r w:rsidRPr="00CC4FC4">
        <w:rPr>
          <w:u w:val="single"/>
        </w:rPr>
        <w:t>isolationism</w:t>
      </w:r>
      <w:r>
        <w:t xml:space="preserve"> locks in the US’s </w:t>
      </w:r>
      <w:r w:rsidRPr="007D2B90">
        <w:rPr>
          <w:u w:val="single"/>
        </w:rPr>
        <w:t>inability</w:t>
      </w:r>
      <w:r>
        <w:t xml:space="preserve"> to adapt. </w:t>
      </w:r>
    </w:p>
    <w:p w:rsidR="00DF37C8" w:rsidRPr="00F10EA5" w:rsidRDefault="00DF37C8" w:rsidP="00DF37C8">
      <w:r>
        <w:t xml:space="preserve">Alexander </w:t>
      </w:r>
      <w:r w:rsidRPr="00F10EA5">
        <w:rPr>
          <w:rStyle w:val="Style13ptBold"/>
        </w:rPr>
        <w:t>Cooley and</w:t>
      </w:r>
      <w:r>
        <w:t xml:space="preserve"> Daniel H. </w:t>
      </w:r>
      <w:r w:rsidRPr="00F10EA5">
        <w:rPr>
          <w:rStyle w:val="Style13ptBold"/>
        </w:rPr>
        <w:t>Nexon</w:t>
      </w:r>
      <w:r>
        <w:t xml:space="preserve">, </w:t>
      </w:r>
      <w:r w:rsidRPr="00F10EA5">
        <w:rPr>
          <w:rStyle w:val="Style13ptBold"/>
        </w:rPr>
        <w:t>20</w:t>
      </w:r>
      <w:r>
        <w:t xml:space="preserve">, Professor of Political Science at Barnard College and Director of Columbia University’s Harriman Institute, Associate Professor in the Department of Government and at the Edmund A. Walsh School of Foreign Service at Georgetown University; 6-9-2020, "How Hegemony Ends," </w:t>
      </w:r>
      <w:r w:rsidRPr="00F10EA5">
        <w:rPr>
          <w:i/>
          <w:iCs/>
        </w:rPr>
        <w:t>Foreign Affairs</w:t>
      </w:r>
      <w:r>
        <w:t>, https://www.foreignaffairs.com/articles/united-states/2020-06-09/how-hegemony-ends; Pen-MK</w:t>
      </w:r>
    </w:p>
    <w:p w:rsidR="00DF37C8" w:rsidRPr="007D2B90" w:rsidRDefault="00DF37C8" w:rsidP="00DF37C8">
      <w:pPr>
        <w:rPr>
          <w:sz w:val="16"/>
        </w:rPr>
      </w:pPr>
      <w:r w:rsidRPr="00985457">
        <w:rPr>
          <w:rStyle w:val="StyleUnderline"/>
        </w:rPr>
        <w:t>Multiple signs point to a crisis in global order</w:t>
      </w:r>
      <w:r w:rsidRPr="007D2B90">
        <w:rPr>
          <w:sz w:val="16"/>
        </w:rPr>
        <w:t xml:space="preserve">. The </w:t>
      </w:r>
      <w:r w:rsidRPr="00985457">
        <w:rPr>
          <w:rStyle w:val="StyleUnderline"/>
        </w:rPr>
        <w:t>uncoordinated international response to</w:t>
      </w:r>
      <w:r w:rsidRPr="007D2B90">
        <w:rPr>
          <w:sz w:val="16"/>
        </w:rPr>
        <w:t xml:space="preserve"> the </w:t>
      </w:r>
      <w:r w:rsidRPr="00985457">
        <w:rPr>
          <w:rStyle w:val="StyleUnderline"/>
        </w:rPr>
        <w:t>COVID</w:t>
      </w:r>
      <w:r w:rsidRPr="007D2B90">
        <w:rPr>
          <w:sz w:val="16"/>
        </w:rPr>
        <w:t xml:space="preserve">-19 pandemic, the </w:t>
      </w:r>
      <w:r w:rsidRPr="00985457">
        <w:rPr>
          <w:rStyle w:val="StyleUnderline"/>
        </w:rPr>
        <w:t>resulting economic downturns, the resurgence of nationalist politics, and</w:t>
      </w:r>
      <w:r w:rsidRPr="007D2B90">
        <w:rPr>
          <w:sz w:val="16"/>
        </w:rPr>
        <w:t xml:space="preserve"> the </w:t>
      </w:r>
      <w:r w:rsidRPr="00985457">
        <w:rPr>
          <w:rStyle w:val="StyleUnderline"/>
        </w:rPr>
        <w:t>hardening of state borders</w:t>
      </w:r>
      <w:r w:rsidRPr="007D2B90">
        <w:rPr>
          <w:sz w:val="16"/>
        </w:rPr>
        <w:t xml:space="preserve"> all seem to </w:t>
      </w:r>
      <w:r w:rsidRPr="00985457">
        <w:rPr>
          <w:rStyle w:val="StyleUnderline"/>
        </w:rPr>
        <w:t>herald the emergence of a less cooperative and more fragile international system</w:t>
      </w:r>
      <w:r w:rsidRPr="007D2B90">
        <w:rPr>
          <w:sz w:val="16"/>
        </w:rPr>
        <w:t xml:space="preserve">. According to many observers, these </w:t>
      </w:r>
      <w:r w:rsidRPr="00985457">
        <w:rPr>
          <w:rStyle w:val="StyleUnderline"/>
        </w:rPr>
        <w:t xml:space="preserve">developments underscore </w:t>
      </w:r>
      <w:r w:rsidRPr="00053C3B">
        <w:rPr>
          <w:rStyle w:val="StyleUnderline"/>
          <w:highlight w:val="cyan"/>
        </w:rPr>
        <w:t xml:space="preserve">the </w:t>
      </w:r>
      <w:r w:rsidRPr="00053C3B">
        <w:rPr>
          <w:rStyle w:val="Emphasis"/>
          <w:highlight w:val="cyan"/>
        </w:rPr>
        <w:t>dangers</w:t>
      </w:r>
      <w:r w:rsidRPr="00053C3B">
        <w:rPr>
          <w:rStyle w:val="StyleUnderline"/>
          <w:highlight w:val="cyan"/>
        </w:rPr>
        <w:t xml:space="preserve"> of</w:t>
      </w:r>
      <w:r w:rsidRPr="007D2B90">
        <w:rPr>
          <w:sz w:val="16"/>
        </w:rPr>
        <w:t xml:space="preserve"> U.S. President Donald Trump’s </w:t>
      </w:r>
      <w:r w:rsidRPr="00053C3B">
        <w:rPr>
          <w:rStyle w:val="Emphasis"/>
          <w:highlight w:val="cyan"/>
        </w:rPr>
        <w:t xml:space="preserve">“America first” </w:t>
      </w:r>
      <w:r w:rsidRPr="00CC4FC4">
        <w:rPr>
          <w:rStyle w:val="StyleUnderline"/>
        </w:rPr>
        <w:t>policies</w:t>
      </w:r>
      <w:r w:rsidRPr="00053C3B">
        <w:rPr>
          <w:rStyle w:val="StyleUnderline"/>
          <w:highlight w:val="cyan"/>
        </w:rPr>
        <w:t xml:space="preserve"> and</w:t>
      </w:r>
      <w:r w:rsidRPr="007D2B90">
        <w:rPr>
          <w:sz w:val="16"/>
        </w:rPr>
        <w:t xml:space="preserve"> his </w:t>
      </w:r>
      <w:r w:rsidRPr="00053C3B">
        <w:rPr>
          <w:rStyle w:val="StyleUnderline"/>
          <w:highlight w:val="cyan"/>
        </w:rPr>
        <w:t xml:space="preserve">retreat from </w:t>
      </w:r>
      <w:r w:rsidRPr="00CC4FC4">
        <w:rPr>
          <w:rStyle w:val="Emphasis"/>
          <w:highlight w:val="cyan"/>
        </w:rPr>
        <w:t>global leadership</w:t>
      </w:r>
      <w:r w:rsidRPr="007D2B90">
        <w:rPr>
          <w:sz w:val="16"/>
        </w:rPr>
        <w:t xml:space="preserve">. </w:t>
      </w:r>
    </w:p>
    <w:p w:rsidR="00DF37C8" w:rsidRPr="002C446C" w:rsidRDefault="00DF37C8" w:rsidP="00DF37C8">
      <w:pPr>
        <w:rPr>
          <w:u w:val="single"/>
        </w:rPr>
      </w:pPr>
      <w:r w:rsidRPr="007D2B90">
        <w:rPr>
          <w:sz w:val="16"/>
        </w:rPr>
        <w:t xml:space="preserve">Even before the pandemic, </w:t>
      </w:r>
      <w:r w:rsidRPr="00CC4FC4">
        <w:rPr>
          <w:rStyle w:val="Emphasis"/>
          <w:highlight w:val="cyan"/>
        </w:rPr>
        <w:t>Trump</w:t>
      </w:r>
      <w:r w:rsidRPr="007D2B90">
        <w:rPr>
          <w:sz w:val="16"/>
        </w:rPr>
        <w:t xml:space="preserve"> routinely </w:t>
      </w:r>
      <w:r w:rsidRPr="00053C3B">
        <w:rPr>
          <w:rStyle w:val="StyleUnderline"/>
          <w:highlight w:val="cyan"/>
        </w:rPr>
        <w:t>criticized</w:t>
      </w:r>
      <w:r w:rsidRPr="007D2B90">
        <w:rPr>
          <w:sz w:val="16"/>
        </w:rPr>
        <w:t xml:space="preserve"> the value of alliances and institutions such as </w:t>
      </w:r>
      <w:r w:rsidRPr="00CC4FC4">
        <w:rPr>
          <w:rStyle w:val="Emphasis"/>
          <w:highlight w:val="cyan"/>
        </w:rPr>
        <w:t>NATO</w:t>
      </w:r>
      <w:r w:rsidRPr="007D2B90">
        <w:rPr>
          <w:sz w:val="16"/>
        </w:rPr>
        <w:t xml:space="preserve">, </w:t>
      </w:r>
      <w:r w:rsidRPr="00985457">
        <w:rPr>
          <w:rStyle w:val="StyleUnderline"/>
        </w:rPr>
        <w:t>supported</w:t>
      </w:r>
      <w:r w:rsidRPr="007D2B90">
        <w:rPr>
          <w:sz w:val="16"/>
        </w:rPr>
        <w:t xml:space="preserve"> the </w:t>
      </w:r>
      <w:r w:rsidRPr="00985457">
        <w:rPr>
          <w:rStyle w:val="StyleUnderline"/>
        </w:rPr>
        <w:t>breakup of the European Union</w:t>
      </w:r>
      <w:r w:rsidRPr="007D2B90">
        <w:rPr>
          <w:sz w:val="16"/>
        </w:rPr>
        <w:t xml:space="preserve">, </w:t>
      </w:r>
      <w:r w:rsidRPr="00053C3B">
        <w:rPr>
          <w:rStyle w:val="StyleUnderline"/>
          <w:highlight w:val="cyan"/>
        </w:rPr>
        <w:t>withdrew from</w:t>
      </w:r>
      <w:r w:rsidRPr="007D2B90">
        <w:rPr>
          <w:sz w:val="16"/>
        </w:rPr>
        <w:t xml:space="preserve"> a host of </w:t>
      </w:r>
      <w:r w:rsidRPr="00985457">
        <w:rPr>
          <w:rStyle w:val="StyleUnderline"/>
        </w:rPr>
        <w:t xml:space="preserve">international </w:t>
      </w:r>
      <w:r w:rsidRPr="00CC4FC4">
        <w:rPr>
          <w:rStyle w:val="Emphasis"/>
          <w:highlight w:val="cyan"/>
        </w:rPr>
        <w:t>agreements</w:t>
      </w:r>
      <w:r w:rsidRPr="007D2B90">
        <w:rPr>
          <w:sz w:val="16"/>
        </w:rPr>
        <w:t xml:space="preserve"> and organizations, and </w:t>
      </w:r>
      <w:r w:rsidRPr="00985457">
        <w:rPr>
          <w:rStyle w:val="StyleUnderline"/>
        </w:rPr>
        <w:t>pandered to autocrats</w:t>
      </w:r>
      <w:r w:rsidRPr="007D2B90">
        <w:rPr>
          <w:sz w:val="16"/>
        </w:rPr>
        <w:t xml:space="preserve"> such as Russian President Vladimir Putin and the North Korean leader Kim Jong Un. He has questioned the merits of placing liberal values such as democracy and human rights at the heart of foreign policy. </w:t>
      </w:r>
      <w:r w:rsidRPr="00985457">
        <w:rPr>
          <w:rStyle w:val="StyleUnderline"/>
        </w:rPr>
        <w:t>Trump’s</w:t>
      </w:r>
      <w:r w:rsidRPr="007D2B90">
        <w:rPr>
          <w:sz w:val="16"/>
        </w:rPr>
        <w:t xml:space="preserve"> clear </w:t>
      </w:r>
      <w:r w:rsidRPr="00053C3B">
        <w:rPr>
          <w:rStyle w:val="StyleUnderline"/>
          <w:highlight w:val="cyan"/>
        </w:rPr>
        <w:t>preference for</w:t>
      </w:r>
      <w:r w:rsidRPr="00985457">
        <w:rPr>
          <w:rStyle w:val="StyleUnderline"/>
        </w:rPr>
        <w:t xml:space="preserve"> </w:t>
      </w:r>
      <w:r w:rsidRPr="00CC4FC4">
        <w:rPr>
          <w:rStyle w:val="Emphasis"/>
          <w:highlight w:val="cyan"/>
        </w:rPr>
        <w:t>zero-sum</w:t>
      </w:r>
      <w:r w:rsidRPr="007D2B90">
        <w:rPr>
          <w:sz w:val="16"/>
        </w:rPr>
        <w:t xml:space="preserve">, transactional </w:t>
      </w:r>
      <w:r w:rsidRPr="00053C3B">
        <w:rPr>
          <w:rStyle w:val="StyleUnderline"/>
          <w:highlight w:val="cyan"/>
        </w:rPr>
        <w:t>politics</w:t>
      </w:r>
      <w:r w:rsidRPr="00985457">
        <w:rPr>
          <w:rStyle w:val="StyleUnderline"/>
        </w:rPr>
        <w:t xml:space="preserve"> further </w:t>
      </w:r>
      <w:r w:rsidRPr="00053C3B">
        <w:rPr>
          <w:rStyle w:val="StyleUnderline"/>
          <w:highlight w:val="cyan"/>
        </w:rPr>
        <w:t>supports the notion</w:t>
      </w:r>
      <w:r w:rsidRPr="007D2B90">
        <w:rPr>
          <w:sz w:val="16"/>
        </w:rPr>
        <w:t xml:space="preserve"> that </w:t>
      </w:r>
      <w:r w:rsidRPr="00053C3B">
        <w:rPr>
          <w:rStyle w:val="StyleUnderline"/>
          <w:highlight w:val="cyan"/>
        </w:rPr>
        <w:t>the U</w:t>
      </w:r>
      <w:r w:rsidRPr="00985457">
        <w:rPr>
          <w:rStyle w:val="StyleUnderline"/>
        </w:rPr>
        <w:t>nite</w:t>
      </w:r>
      <w:r w:rsidRPr="00053C3B">
        <w:rPr>
          <w:rStyle w:val="StyleUnderline"/>
        </w:rPr>
        <w:t xml:space="preserve">d </w:t>
      </w:r>
      <w:r w:rsidRPr="00053C3B">
        <w:rPr>
          <w:rStyle w:val="StyleUnderline"/>
          <w:highlight w:val="cyan"/>
        </w:rPr>
        <w:t>S</w:t>
      </w:r>
      <w:r w:rsidRPr="00985457">
        <w:rPr>
          <w:rStyle w:val="StyleUnderline"/>
        </w:rPr>
        <w:t xml:space="preserve">tates </w:t>
      </w:r>
      <w:r w:rsidRPr="00053C3B">
        <w:rPr>
          <w:rStyle w:val="StyleUnderline"/>
          <w:highlight w:val="cyan"/>
        </w:rPr>
        <w:t xml:space="preserve">is </w:t>
      </w:r>
      <w:r w:rsidRPr="00CC4FC4">
        <w:rPr>
          <w:rStyle w:val="Emphasis"/>
          <w:highlight w:val="cyan"/>
        </w:rPr>
        <w:t>abandoning</w:t>
      </w:r>
      <w:r w:rsidRPr="00053C3B">
        <w:rPr>
          <w:rStyle w:val="StyleUnderline"/>
          <w:highlight w:val="cyan"/>
        </w:rPr>
        <w:t xml:space="preserve"> its commitment to</w:t>
      </w:r>
      <w:r w:rsidRPr="00985457">
        <w:rPr>
          <w:rStyle w:val="StyleUnderline"/>
        </w:rPr>
        <w:t xml:space="preserve"> promoting </w:t>
      </w:r>
      <w:r w:rsidRPr="00053C3B">
        <w:rPr>
          <w:rStyle w:val="StyleUnderline"/>
          <w:highlight w:val="cyan"/>
        </w:rPr>
        <w:t xml:space="preserve">a </w:t>
      </w:r>
      <w:r w:rsidRPr="00CC4FC4">
        <w:rPr>
          <w:rStyle w:val="Emphasis"/>
          <w:highlight w:val="cyan"/>
        </w:rPr>
        <w:t>l</w:t>
      </w:r>
      <w:r w:rsidRPr="00053C3B">
        <w:rPr>
          <w:rStyle w:val="StyleUnderline"/>
        </w:rPr>
        <w:t>i</w:t>
      </w:r>
      <w:r w:rsidRPr="00985457">
        <w:rPr>
          <w:rStyle w:val="StyleUnderline"/>
        </w:rPr>
        <w:t xml:space="preserve">beral </w:t>
      </w:r>
      <w:r w:rsidRPr="00CC4FC4">
        <w:rPr>
          <w:rStyle w:val="Emphasis"/>
          <w:highlight w:val="cyan"/>
        </w:rPr>
        <w:t>i</w:t>
      </w:r>
      <w:r w:rsidRPr="00985457">
        <w:rPr>
          <w:rStyle w:val="StyleUnderline"/>
        </w:rPr>
        <w:t xml:space="preserve">nternational </w:t>
      </w:r>
      <w:r w:rsidRPr="00CC4FC4">
        <w:rPr>
          <w:rStyle w:val="Emphasis"/>
          <w:highlight w:val="cyan"/>
        </w:rPr>
        <w:t>o</w:t>
      </w:r>
      <w:r w:rsidRPr="00985457">
        <w:rPr>
          <w:rStyle w:val="StyleUnderline"/>
        </w:rPr>
        <w:t xml:space="preserve">rder. </w:t>
      </w:r>
    </w:p>
    <w:p w:rsidR="00DF37C8" w:rsidRPr="007D2B90" w:rsidRDefault="00DF37C8" w:rsidP="00DF37C8">
      <w:pPr>
        <w:rPr>
          <w:sz w:val="16"/>
        </w:rPr>
      </w:pPr>
      <w:r w:rsidRPr="00053C3B">
        <w:rPr>
          <w:rStyle w:val="StyleUnderline"/>
          <w:highlight w:val="cyan"/>
        </w:rPr>
        <w:t>Some</w:t>
      </w:r>
      <w:r w:rsidRPr="007D2B90">
        <w:rPr>
          <w:sz w:val="16"/>
        </w:rPr>
        <w:t xml:space="preserve"> analysts </w:t>
      </w:r>
      <w:r w:rsidRPr="00053C3B">
        <w:rPr>
          <w:rStyle w:val="StyleUnderline"/>
          <w:highlight w:val="cyan"/>
        </w:rPr>
        <w:t>believe</w:t>
      </w:r>
      <w:r w:rsidRPr="007D2B90">
        <w:rPr>
          <w:sz w:val="16"/>
        </w:rPr>
        <w:t xml:space="preserve"> that </w:t>
      </w:r>
      <w:r w:rsidRPr="00053C3B">
        <w:rPr>
          <w:rStyle w:val="StyleUnderline"/>
          <w:highlight w:val="cyan"/>
        </w:rPr>
        <w:t>the U</w:t>
      </w:r>
      <w:r w:rsidRPr="00985457">
        <w:rPr>
          <w:rStyle w:val="StyleUnderline"/>
        </w:rPr>
        <w:t xml:space="preserve">nited </w:t>
      </w:r>
      <w:r w:rsidRPr="00053C3B">
        <w:rPr>
          <w:rStyle w:val="StyleUnderline"/>
          <w:highlight w:val="cyan"/>
        </w:rPr>
        <w:t>S</w:t>
      </w:r>
      <w:r w:rsidRPr="00985457">
        <w:rPr>
          <w:rStyle w:val="StyleUnderline"/>
        </w:rPr>
        <w:t xml:space="preserve">tates </w:t>
      </w:r>
      <w:r w:rsidRPr="00053C3B">
        <w:rPr>
          <w:rStyle w:val="StyleUnderline"/>
          <w:highlight w:val="cyan"/>
        </w:rPr>
        <w:t>can</w:t>
      </w:r>
      <w:r w:rsidRPr="00985457">
        <w:rPr>
          <w:rStyle w:val="StyleUnderline"/>
        </w:rPr>
        <w:t xml:space="preserve"> still </w:t>
      </w:r>
      <w:r w:rsidRPr="00053C3B">
        <w:rPr>
          <w:rStyle w:val="StyleUnderline"/>
          <w:highlight w:val="cyan"/>
        </w:rPr>
        <w:t>turn this around</w:t>
      </w:r>
      <w:r w:rsidRPr="007D2B90">
        <w:rPr>
          <w:sz w:val="16"/>
        </w:rPr>
        <w:t xml:space="preserve">, </w:t>
      </w:r>
      <w:r w:rsidRPr="00985457">
        <w:rPr>
          <w:rStyle w:val="StyleUnderline"/>
        </w:rPr>
        <w:t>by restoring the strategies</w:t>
      </w:r>
      <w:r w:rsidRPr="007D2B90">
        <w:rPr>
          <w:sz w:val="16"/>
        </w:rPr>
        <w:t xml:space="preserve"> by which it, </w:t>
      </w:r>
      <w:r w:rsidRPr="00985457">
        <w:rPr>
          <w:rStyle w:val="StyleUnderline"/>
        </w:rPr>
        <w:t>from the end of World War II to the aftermath of the Cold War</w:t>
      </w:r>
      <w:r w:rsidRPr="007D2B90">
        <w:rPr>
          <w:sz w:val="16"/>
        </w:rPr>
        <w:t xml:space="preserve">, built and sustained a successful international order. If a post-Trump United States could reclaim the responsibilities of global power, then this era—including the pandemic that will define it—could stand as a temporary aberration rather than a step on the way to permanent disarray. </w:t>
      </w:r>
    </w:p>
    <w:p w:rsidR="00DF37C8" w:rsidRPr="007D2B90" w:rsidRDefault="00DF37C8" w:rsidP="00DF37C8">
      <w:pPr>
        <w:rPr>
          <w:sz w:val="16"/>
        </w:rPr>
      </w:pPr>
      <w:r w:rsidRPr="007D2B90">
        <w:rPr>
          <w:sz w:val="16"/>
        </w:rPr>
        <w:t xml:space="preserve">After all, predictions of American decline and a shift in international order are far from new—and they have been consistently wrong. In the middle of the 1980s, many analysts believed that U.S. leadership was on the way out. The Bretton Woods system had collapsed in the 1970s; the United States faced increasing competition from European and East Asian economies, notably West Germany and Japan; and the Soviet Union looked like an enduring feature of world politics. By the end of 1991, however, the Soviet Union had formally dissolved, Japan was entering its “lost decade” of economic stagnation, and the expensive task of integration consumed a reunified Germany. The United States experienced a decade of booming technological innovation and unexpectedly high economic growth. The result was what many hailed as a “unipolar moment” of American hegemony. </w:t>
      </w:r>
    </w:p>
    <w:p w:rsidR="00DF37C8" w:rsidRPr="007D2B90" w:rsidRDefault="00DF37C8" w:rsidP="00DF37C8">
      <w:pPr>
        <w:rPr>
          <w:sz w:val="16"/>
        </w:rPr>
      </w:pPr>
      <w:r w:rsidRPr="007D2B90">
        <w:rPr>
          <w:sz w:val="16"/>
        </w:rPr>
        <w:t xml:space="preserve">But </w:t>
      </w:r>
      <w:r w:rsidRPr="00CC4FC4">
        <w:rPr>
          <w:rStyle w:val="StyleUnderline"/>
          <w:highlight w:val="cyan"/>
        </w:rPr>
        <w:t xml:space="preserve">this time really is </w:t>
      </w:r>
      <w:r w:rsidRPr="00CC4FC4">
        <w:rPr>
          <w:rStyle w:val="Emphasis"/>
          <w:highlight w:val="cyan"/>
        </w:rPr>
        <w:t>different</w:t>
      </w:r>
      <w:r w:rsidRPr="007D2B90">
        <w:rPr>
          <w:sz w:val="16"/>
        </w:rPr>
        <w:t xml:space="preserve">. </w:t>
      </w:r>
      <w:r w:rsidRPr="00985457">
        <w:rPr>
          <w:rStyle w:val="StyleUnderline"/>
        </w:rPr>
        <w:t>The</w:t>
      </w:r>
      <w:r w:rsidRPr="007D2B90">
        <w:rPr>
          <w:sz w:val="16"/>
        </w:rPr>
        <w:t xml:space="preserve"> very </w:t>
      </w:r>
      <w:r w:rsidRPr="00CC4FC4">
        <w:rPr>
          <w:rStyle w:val="Emphasis"/>
        </w:rPr>
        <w:t>forces</w:t>
      </w:r>
      <w:r w:rsidRPr="00985457">
        <w:rPr>
          <w:rStyle w:val="StyleUnderline"/>
        </w:rPr>
        <w:t xml:space="preserve"> that made U.S. hegemony so durable before are</w:t>
      </w:r>
      <w:r w:rsidRPr="007D2B90">
        <w:rPr>
          <w:sz w:val="16"/>
        </w:rPr>
        <w:t xml:space="preserve"> today </w:t>
      </w:r>
      <w:r w:rsidRPr="00CC4FC4">
        <w:rPr>
          <w:rStyle w:val="Emphasis"/>
        </w:rPr>
        <w:t>driving its dissolution</w:t>
      </w:r>
      <w:r w:rsidRPr="00985457">
        <w:rPr>
          <w:rStyle w:val="StyleUnderline"/>
        </w:rPr>
        <w:t>.</w:t>
      </w:r>
      <w:r w:rsidRPr="007D2B90">
        <w:rPr>
          <w:sz w:val="16"/>
        </w:rPr>
        <w:t xml:space="preserve"> Three developments enabled the post–Cold War U.S.-led order. First, </w:t>
      </w:r>
      <w:r w:rsidRPr="00985457">
        <w:rPr>
          <w:rStyle w:val="StyleUnderline"/>
        </w:rPr>
        <w:t xml:space="preserve">with the </w:t>
      </w:r>
      <w:r w:rsidRPr="00CC4FC4">
        <w:rPr>
          <w:rStyle w:val="Emphasis"/>
        </w:rPr>
        <w:t>defeat of communism</w:t>
      </w:r>
      <w:r w:rsidRPr="00985457">
        <w:rPr>
          <w:rStyle w:val="StyleUnderline"/>
        </w:rPr>
        <w:t xml:space="preserve">, the United States faced </w:t>
      </w:r>
      <w:r w:rsidRPr="00CC4FC4">
        <w:rPr>
          <w:rStyle w:val="Emphasis"/>
        </w:rPr>
        <w:t>no major</w:t>
      </w:r>
      <w:r w:rsidRPr="00985457">
        <w:rPr>
          <w:rStyle w:val="StyleUnderline"/>
        </w:rPr>
        <w:t xml:space="preserve"> global </w:t>
      </w:r>
      <w:r w:rsidRPr="00CC4FC4">
        <w:rPr>
          <w:rStyle w:val="Emphasis"/>
        </w:rPr>
        <w:t>ideological project</w:t>
      </w:r>
      <w:r w:rsidRPr="00985457">
        <w:rPr>
          <w:rStyle w:val="StyleUnderline"/>
        </w:rPr>
        <w:t xml:space="preserve"> that could rival its own.</w:t>
      </w:r>
      <w:r w:rsidRPr="007D2B90">
        <w:rPr>
          <w:sz w:val="16"/>
        </w:rPr>
        <w:t xml:space="preserve"> Second, </w:t>
      </w:r>
      <w:r w:rsidRPr="00985457">
        <w:rPr>
          <w:rStyle w:val="StyleUnderline"/>
        </w:rPr>
        <w:t>with the disintegration of the Soviet Union</w:t>
      </w:r>
      <w:r w:rsidRPr="007D2B90">
        <w:rPr>
          <w:sz w:val="16"/>
        </w:rPr>
        <w:t xml:space="preserve"> and its accompanying infrastructure of institutions and partnerships, </w:t>
      </w:r>
      <w:r w:rsidRPr="00985457">
        <w:rPr>
          <w:rStyle w:val="StyleUnderline"/>
        </w:rPr>
        <w:t>weaker states lacked significant alternatives to the United States</w:t>
      </w:r>
      <w:r w:rsidRPr="007D2B90">
        <w:rPr>
          <w:sz w:val="16"/>
        </w:rPr>
        <w:t xml:space="preserve"> and its Western allies when it came to securing military, economic, and political support. And third, </w:t>
      </w:r>
      <w:r w:rsidRPr="00985457">
        <w:rPr>
          <w:rStyle w:val="StyleUnderline"/>
        </w:rPr>
        <w:t>transnational activists and movements were spreading liberal values and norms that bolstered the liberal order</w:t>
      </w:r>
      <w:r w:rsidRPr="007D2B90">
        <w:rPr>
          <w:sz w:val="16"/>
        </w:rPr>
        <w:t>.</w:t>
      </w:r>
    </w:p>
    <w:p w:rsidR="00DF37C8" w:rsidRPr="002C446C" w:rsidRDefault="00DF37C8" w:rsidP="00DF37C8">
      <w:pPr>
        <w:rPr>
          <w:u w:val="single"/>
        </w:rPr>
      </w:pPr>
      <w:r w:rsidRPr="00985457">
        <w:rPr>
          <w:rStyle w:val="StyleUnderline"/>
        </w:rPr>
        <w:t>Today, those</w:t>
      </w:r>
      <w:r w:rsidRPr="007D2B90">
        <w:rPr>
          <w:sz w:val="16"/>
        </w:rPr>
        <w:t xml:space="preserve"> same </w:t>
      </w:r>
      <w:r w:rsidRPr="00053C3B">
        <w:rPr>
          <w:rStyle w:val="StyleUnderline"/>
          <w:highlight w:val="cyan"/>
        </w:rPr>
        <w:t>dynamics have turned against the U</w:t>
      </w:r>
      <w:r w:rsidRPr="00985457">
        <w:rPr>
          <w:rStyle w:val="StyleUnderline"/>
        </w:rPr>
        <w:t xml:space="preserve">nited </w:t>
      </w:r>
      <w:r w:rsidRPr="00053C3B">
        <w:rPr>
          <w:rStyle w:val="StyleUnderline"/>
          <w:highlight w:val="cyan"/>
        </w:rPr>
        <w:t>S</w:t>
      </w:r>
      <w:r w:rsidRPr="00985457">
        <w:rPr>
          <w:rStyle w:val="StyleUnderline"/>
        </w:rPr>
        <w:t>tates</w:t>
      </w:r>
      <w:r w:rsidRPr="007D2B90">
        <w:rPr>
          <w:sz w:val="16"/>
        </w:rPr>
        <w:t xml:space="preserve">: </w:t>
      </w:r>
      <w:r w:rsidRPr="00985457">
        <w:rPr>
          <w:rStyle w:val="StyleUnderline"/>
        </w:rPr>
        <w:t>a vicious cycle that erodes U.S. power has replaced the virtuous cycles that once reinforced it.</w:t>
      </w:r>
      <w:r w:rsidRPr="007D2B90">
        <w:rPr>
          <w:sz w:val="16"/>
        </w:rPr>
        <w:t xml:space="preserve"> With the </w:t>
      </w:r>
      <w:r w:rsidRPr="00053C3B">
        <w:rPr>
          <w:rStyle w:val="StyleUnderline"/>
          <w:highlight w:val="cyan"/>
        </w:rPr>
        <w:t>rise of</w:t>
      </w:r>
      <w:r w:rsidRPr="007D2B90">
        <w:rPr>
          <w:sz w:val="16"/>
        </w:rPr>
        <w:t xml:space="preserve"> great powers such as </w:t>
      </w:r>
      <w:r w:rsidRPr="00053C3B">
        <w:rPr>
          <w:rStyle w:val="StyleUnderline"/>
          <w:highlight w:val="cyan"/>
        </w:rPr>
        <w:t>China and Russia</w:t>
      </w:r>
      <w:r w:rsidRPr="00985457">
        <w:rPr>
          <w:rStyle w:val="StyleUnderline"/>
        </w:rPr>
        <w:t>,</w:t>
      </w:r>
      <w:r w:rsidRPr="007D2B90">
        <w:rPr>
          <w:sz w:val="16"/>
        </w:rPr>
        <w:t xml:space="preserve"> autocratic and illiberal </w:t>
      </w:r>
      <w:r w:rsidRPr="00985457">
        <w:rPr>
          <w:rStyle w:val="StyleUnderline"/>
        </w:rPr>
        <w:t>projects rival the U.S.</w:t>
      </w:r>
      <w:r w:rsidRPr="007D2B90">
        <w:rPr>
          <w:sz w:val="16"/>
        </w:rPr>
        <w:t xml:space="preserve">-led liberal international system. </w:t>
      </w:r>
      <w:r w:rsidRPr="00053C3B">
        <w:rPr>
          <w:rStyle w:val="StyleUnderline"/>
          <w:highlight w:val="cyan"/>
        </w:rPr>
        <w:t>Developing countries</w:t>
      </w:r>
      <w:r w:rsidRPr="007D2B90">
        <w:rPr>
          <w:sz w:val="16"/>
        </w:rPr>
        <w:t>—and even many developed ones—</w:t>
      </w:r>
      <w:r w:rsidRPr="00053C3B">
        <w:rPr>
          <w:rStyle w:val="StyleUnderline"/>
          <w:highlight w:val="cyan"/>
        </w:rPr>
        <w:t>can seek alternative patrons</w:t>
      </w:r>
      <w:r w:rsidRPr="007D2B90">
        <w:rPr>
          <w:sz w:val="16"/>
        </w:rPr>
        <w:t xml:space="preserve"> rather than remain dependent on Western largess and support. And </w:t>
      </w:r>
      <w:r w:rsidRPr="00985457">
        <w:rPr>
          <w:rStyle w:val="StyleUnderline"/>
        </w:rPr>
        <w:t>illiberal</w:t>
      </w:r>
      <w:r w:rsidRPr="007D2B90">
        <w:rPr>
          <w:sz w:val="16"/>
        </w:rPr>
        <w:t xml:space="preserve">, often </w:t>
      </w:r>
      <w:r w:rsidRPr="00985457">
        <w:rPr>
          <w:rStyle w:val="StyleUnderline"/>
        </w:rPr>
        <w:t>right-wing transnational networks are pressing against the norms</w:t>
      </w:r>
      <w:r w:rsidRPr="007D2B90">
        <w:rPr>
          <w:sz w:val="16"/>
        </w:rPr>
        <w:t xml:space="preserve"> and pieties </w:t>
      </w:r>
      <w:r w:rsidRPr="00985457">
        <w:rPr>
          <w:rStyle w:val="StyleUnderline"/>
        </w:rPr>
        <w:t>of the liberal international order</w:t>
      </w:r>
      <w:r w:rsidRPr="007D2B90">
        <w:rPr>
          <w:sz w:val="16"/>
        </w:rPr>
        <w:t xml:space="preserve"> that once seemed so implacable. In short, </w:t>
      </w:r>
      <w:r w:rsidRPr="00053C3B">
        <w:rPr>
          <w:rStyle w:val="Emphasis"/>
          <w:highlight w:val="cyan"/>
        </w:rPr>
        <w:t xml:space="preserve">U.S. </w:t>
      </w:r>
      <w:r w:rsidRPr="00053C3B">
        <w:rPr>
          <w:rStyle w:val="Emphasis"/>
        </w:rPr>
        <w:t xml:space="preserve">global </w:t>
      </w:r>
      <w:r w:rsidRPr="00053C3B">
        <w:rPr>
          <w:rStyle w:val="Emphasis"/>
          <w:highlight w:val="cyan"/>
        </w:rPr>
        <w:t>leadership</w:t>
      </w:r>
      <w:r w:rsidRPr="00985457">
        <w:rPr>
          <w:rStyle w:val="StyleUnderline"/>
        </w:rPr>
        <w:t xml:space="preserve"> is not simply in retreat; it </w:t>
      </w:r>
      <w:r w:rsidRPr="00053C3B">
        <w:rPr>
          <w:rStyle w:val="StyleUnderline"/>
          <w:highlight w:val="cyan"/>
        </w:rPr>
        <w:t xml:space="preserve">is </w:t>
      </w:r>
      <w:r w:rsidRPr="00053C3B">
        <w:rPr>
          <w:rStyle w:val="Emphasis"/>
          <w:highlight w:val="cyan"/>
        </w:rPr>
        <w:t>unraveling</w:t>
      </w:r>
      <w:r w:rsidRPr="00985457">
        <w:rPr>
          <w:rStyle w:val="StyleUnderline"/>
        </w:rPr>
        <w:t xml:space="preserve">. And </w:t>
      </w:r>
      <w:r w:rsidRPr="00053C3B">
        <w:rPr>
          <w:rStyle w:val="StyleUnderline"/>
          <w:highlight w:val="cyan"/>
        </w:rPr>
        <w:t>the decline is</w:t>
      </w:r>
      <w:r w:rsidRPr="00985457">
        <w:rPr>
          <w:rStyle w:val="StyleUnderline"/>
        </w:rPr>
        <w:t xml:space="preserve"> not cyclical but </w:t>
      </w:r>
      <w:r w:rsidRPr="00053C3B">
        <w:rPr>
          <w:rStyle w:val="Emphasis"/>
          <w:highlight w:val="cyan"/>
        </w:rPr>
        <w:t>permanent</w:t>
      </w:r>
      <w:r w:rsidRPr="00985457">
        <w:rPr>
          <w:rStyle w:val="StyleUnderline"/>
        </w:rPr>
        <w:t xml:space="preserve">. </w:t>
      </w:r>
    </w:p>
    <w:p w:rsidR="00DF37C8" w:rsidRPr="007D2B90" w:rsidRDefault="00DF37C8" w:rsidP="00DF37C8">
      <w:pPr>
        <w:rPr>
          <w:sz w:val="16"/>
        </w:rPr>
      </w:pPr>
      <w:r w:rsidRPr="007D2B90">
        <w:rPr>
          <w:sz w:val="16"/>
        </w:rPr>
        <w:t>THE VANISHING UNIPOLAR MOMENT</w:t>
      </w:r>
    </w:p>
    <w:p w:rsidR="00DF37C8" w:rsidRPr="007D2B90" w:rsidRDefault="00DF37C8" w:rsidP="00DF37C8">
      <w:pPr>
        <w:rPr>
          <w:sz w:val="16"/>
        </w:rPr>
      </w:pPr>
      <w:r w:rsidRPr="002C446C">
        <w:rPr>
          <w:rStyle w:val="StyleUnderline"/>
        </w:rPr>
        <w:t xml:space="preserve">It may seem strange to talk of permanent decline when the United States spends more on its military than its next seven rivals </w:t>
      </w:r>
      <w:r w:rsidRPr="007D2B90">
        <w:rPr>
          <w:sz w:val="16"/>
        </w:rPr>
        <w:t xml:space="preserve">combined </w:t>
      </w:r>
      <w:r w:rsidRPr="002C446C">
        <w:rPr>
          <w:rStyle w:val="StyleUnderline"/>
        </w:rPr>
        <w:t>and maintains an unparalleled network of overseas military bases</w:t>
      </w:r>
      <w:r w:rsidRPr="007D2B90">
        <w:rPr>
          <w:sz w:val="16"/>
        </w:rPr>
        <w:t xml:space="preserve">. </w:t>
      </w:r>
      <w:r w:rsidRPr="002C446C">
        <w:rPr>
          <w:rStyle w:val="StyleUnderline"/>
        </w:rPr>
        <w:t>Military power played an important role in creating</w:t>
      </w:r>
      <w:r w:rsidRPr="007D2B90">
        <w:rPr>
          <w:sz w:val="16"/>
        </w:rPr>
        <w:t xml:space="preserve"> and maintaining </w:t>
      </w:r>
      <w:r w:rsidRPr="002C446C">
        <w:rPr>
          <w:rStyle w:val="StyleUnderline"/>
        </w:rPr>
        <w:t>U.S. preeminence</w:t>
      </w:r>
      <w:r w:rsidRPr="007D2B90">
        <w:rPr>
          <w:sz w:val="16"/>
        </w:rPr>
        <w:t xml:space="preserve"> in the 1990s and early years of this century; no other country could extend credible security guarantees across the entire international system. But </w:t>
      </w:r>
      <w:r w:rsidRPr="002C446C">
        <w:rPr>
          <w:rStyle w:val="StyleUnderline"/>
        </w:rPr>
        <w:t xml:space="preserve">U.S. </w:t>
      </w:r>
      <w:r w:rsidRPr="00053C3B">
        <w:rPr>
          <w:rStyle w:val="StyleUnderline"/>
          <w:highlight w:val="cyan"/>
        </w:rPr>
        <w:t>military dominance</w:t>
      </w:r>
      <w:r w:rsidRPr="002C446C">
        <w:rPr>
          <w:rStyle w:val="StyleUnderline"/>
        </w:rPr>
        <w:t xml:space="preserve"> was </w:t>
      </w:r>
      <w:r w:rsidRPr="00CC4FC4">
        <w:rPr>
          <w:rStyle w:val="StyleUnderline"/>
          <w:highlight w:val="cyan"/>
        </w:rPr>
        <w:t xml:space="preserve">less a function of </w:t>
      </w:r>
      <w:r w:rsidRPr="00CC4FC4">
        <w:rPr>
          <w:rStyle w:val="Emphasis"/>
          <w:highlight w:val="cyan"/>
        </w:rPr>
        <w:t>defense budgets</w:t>
      </w:r>
      <w:r w:rsidRPr="00CC4FC4">
        <w:rPr>
          <w:rStyle w:val="StyleUnderline"/>
        </w:rPr>
        <w:t>—</w:t>
      </w:r>
      <w:r w:rsidRPr="007D2B90">
        <w:rPr>
          <w:sz w:val="16"/>
        </w:rPr>
        <w:t>in real terms, U.S. military spending decreased during the 1990s and only ballooned after the September 11 attacks—</w:t>
      </w:r>
      <w:r w:rsidRPr="00CC4FC4">
        <w:rPr>
          <w:rStyle w:val="StyleUnderline"/>
          <w:highlight w:val="cyan"/>
        </w:rPr>
        <w:t>than of</w:t>
      </w:r>
      <w:r w:rsidRPr="00CC4FC4">
        <w:rPr>
          <w:rStyle w:val="Emphasis"/>
          <w:highlight w:val="cyan"/>
        </w:rPr>
        <w:t xml:space="preserve"> </w:t>
      </w:r>
      <w:r w:rsidRPr="00053C3B">
        <w:rPr>
          <w:rStyle w:val="Emphasis"/>
          <w:highlight w:val="cyan"/>
        </w:rPr>
        <w:t>several other factors</w:t>
      </w:r>
      <w:r w:rsidRPr="007D2B90">
        <w:rPr>
          <w:sz w:val="16"/>
        </w:rPr>
        <w:t xml:space="preserve">: the </w:t>
      </w:r>
      <w:r w:rsidRPr="007D2B90">
        <w:rPr>
          <w:rStyle w:val="StyleUnderline"/>
        </w:rPr>
        <w:t>disappearance of the Soviet Union</w:t>
      </w:r>
      <w:r w:rsidRPr="007D2B90">
        <w:rPr>
          <w:sz w:val="16"/>
        </w:rPr>
        <w:t xml:space="preserve"> as a competitor, the </w:t>
      </w:r>
      <w:r w:rsidRPr="007D2B90">
        <w:rPr>
          <w:rStyle w:val="StyleUnderline"/>
        </w:rPr>
        <w:t>growing technological advantage enjoyed by the U.S. military</w:t>
      </w:r>
      <w:r w:rsidRPr="007D2B90">
        <w:rPr>
          <w:sz w:val="16"/>
        </w:rPr>
        <w:t xml:space="preserve">, and </w:t>
      </w:r>
      <w:r w:rsidRPr="007D2B90">
        <w:rPr>
          <w:rStyle w:val="StyleUnderline"/>
        </w:rPr>
        <w:t>the willingness of most of the world’s second-tier powers to rely on the United States rather than build up their own military forces</w:t>
      </w:r>
      <w:r w:rsidRPr="007D2B90">
        <w:rPr>
          <w:sz w:val="16"/>
        </w:rPr>
        <w:t>. If the emergence of the United States as a unipolar power was mostly contingent on the dissolution of the Soviet Union, then the continuation of that unipolarity through the subsequent decade stemmed from the fact that Asian and European allies were content to subscribe to U.S. hegemony.</w:t>
      </w:r>
    </w:p>
    <w:p w:rsidR="00DF37C8" w:rsidRPr="007D2B90" w:rsidRDefault="00DF37C8" w:rsidP="00DF37C8">
      <w:pPr>
        <w:rPr>
          <w:sz w:val="16"/>
        </w:rPr>
      </w:pPr>
      <w:r w:rsidRPr="007D2B90">
        <w:rPr>
          <w:rStyle w:val="StyleUnderline"/>
        </w:rPr>
        <w:t>Talk of the unipolar moment obscures</w:t>
      </w:r>
      <w:r w:rsidRPr="007D2B90">
        <w:rPr>
          <w:sz w:val="16"/>
        </w:rPr>
        <w:t xml:space="preserve"> crucial features of world politics that formed </w:t>
      </w:r>
      <w:r w:rsidRPr="007D2B90">
        <w:rPr>
          <w:rStyle w:val="StyleUnderline"/>
        </w:rPr>
        <w:t>the basis of U.S. dominance. The breakup of the Soviet Union</w:t>
      </w:r>
      <w:r w:rsidRPr="007D2B90">
        <w:rPr>
          <w:sz w:val="16"/>
        </w:rPr>
        <w:t xml:space="preserve"> finally </w:t>
      </w:r>
      <w:r w:rsidRPr="007D2B90">
        <w:rPr>
          <w:rStyle w:val="StyleUnderline"/>
        </w:rPr>
        <w:t>closed the door on the only project of global ordering that could rival capitalism</w:t>
      </w:r>
      <w:r w:rsidRPr="007D2B90">
        <w:rPr>
          <w:sz w:val="16"/>
        </w:rPr>
        <w:t>. Marxism-Leninism (and its offshoots) mostly disappeared as a source of ideological competition. Its associated transnational infrastructure—its institutions, practices, and networks, including the Warsaw Pact, the Council for Mutual Economic Assistance, and the Soviet Union itself—all imploded. Without Soviet support, most Moscow-affiliated countries, insurgent groups, and political movements decided it was better to either throw in the towel or get on the U.S. bandwagon. By the middle of the 1990s, there existed only one dominant framework for international norms and rules: the liberal international system of alliances and institutions anchored in Washington.</w:t>
      </w:r>
    </w:p>
    <w:p w:rsidR="00DF37C8" w:rsidRPr="007D2B90" w:rsidRDefault="00DF37C8" w:rsidP="00DF37C8">
      <w:pPr>
        <w:rPr>
          <w:sz w:val="16"/>
        </w:rPr>
      </w:pPr>
      <w:r w:rsidRPr="007D2B90">
        <w:rPr>
          <w:sz w:val="16"/>
        </w:rPr>
        <w:t>The United States and its allies—referred to in breezy shorthand as “</w:t>
      </w:r>
      <w:r w:rsidRPr="007D2B90">
        <w:rPr>
          <w:rStyle w:val="StyleUnderline"/>
        </w:rPr>
        <w:t>the West</w:t>
      </w:r>
      <w:r w:rsidRPr="007D2B90">
        <w:rPr>
          <w:sz w:val="16"/>
        </w:rPr>
        <w:t xml:space="preserve">”—together </w:t>
      </w:r>
      <w:r w:rsidRPr="007D2B90">
        <w:rPr>
          <w:rStyle w:val="StyleUnderline"/>
        </w:rPr>
        <w:t>enjoyed a de facto patronage monopoly during the period of unipolarity</w:t>
      </w:r>
      <w:r w:rsidRPr="007D2B90">
        <w:rPr>
          <w:sz w:val="16"/>
        </w:rPr>
        <w:t xml:space="preserve">. With some limited exceptions, they offered the only significant source of security, economic goods, and political support and legitimacy. </w:t>
      </w:r>
      <w:r w:rsidRPr="007D2B90">
        <w:rPr>
          <w:rStyle w:val="StyleUnderline"/>
        </w:rPr>
        <w:t>Developing countries could no longer exert leverage over Washington by threatening to turn to Moscow</w:t>
      </w:r>
      <w:r w:rsidRPr="007D2B90">
        <w:rPr>
          <w:sz w:val="16"/>
        </w:rPr>
        <w:t xml:space="preserve"> or point to the risk of a communist takeover to shield themselves from having to make domestic reforms. The sweep of Western power and influence was so untrammeled that many policymakers came to believe in the permanent triumph of liberalism. </w:t>
      </w:r>
      <w:r w:rsidRPr="007D2B90">
        <w:rPr>
          <w:rStyle w:val="StyleUnderline"/>
        </w:rPr>
        <w:t>Most governments saw no viable alternative</w:t>
      </w:r>
      <w:r w:rsidRPr="007D2B90">
        <w:rPr>
          <w:sz w:val="16"/>
        </w:rPr>
        <w:t xml:space="preserve">. </w:t>
      </w:r>
    </w:p>
    <w:p w:rsidR="00DF37C8" w:rsidRPr="007D2B90" w:rsidRDefault="00DF37C8" w:rsidP="00DF37C8">
      <w:pPr>
        <w:rPr>
          <w:sz w:val="16"/>
        </w:rPr>
      </w:pPr>
      <w:r w:rsidRPr="007D2B90">
        <w:rPr>
          <w:sz w:val="16"/>
        </w:rPr>
        <w:t>With no other source of support, countries were more likely to adhere to the conditions of the Western aid they received. Autocrats faced severe international criticism and heavy demands from Western-controlled international organizations. Yes, democratic powers continued to protect certain autocratic states (such as oil-rich Saudi Arabia) from such demands for strategic and economic reasons. And leading democracies, including the United States, themselves violated international norms concerning human, civil, and political rights, most dramatically in the form of torture and extraordinary renditions during the so-called war on terror. But even these hypocritical exceptions reinforced the hegemony of the liberal order, because they sparked widespread condemnation that reaffirmed liberal principles and because U.S. officials continued to voice commitment to liberal norms.</w:t>
      </w:r>
    </w:p>
    <w:p w:rsidR="00DF37C8" w:rsidRPr="007D2B90" w:rsidRDefault="00DF37C8" w:rsidP="00DF37C8">
      <w:pPr>
        <w:rPr>
          <w:sz w:val="16"/>
        </w:rPr>
      </w:pPr>
      <w:r w:rsidRPr="007D2B90">
        <w:rPr>
          <w:sz w:val="16"/>
        </w:rPr>
        <w:t>Meanwhile, an expanding number of transnational networks—often dubbed “international civil society”—propped up the emerging architecture of the post–Cold War international order. These groups and individuals served as the foot soldiers of U.S. hegemony by spreading broadly liberal norms and practices. The collapse of centrally planned economies in the postcommunist world invited waves of Western consultants and contractors to help usher in market reforms—sometimes with disastrous consequences, as in Russia and Ukraine, where Western-backed shock therapy impoverished tens of millions while creating a class of wealthy oligarchs who turned former state assets into personal empires. International financial institutions, government regulators, central bankers, and economists worked to build an elite consensus in favor of free trade and the movement of capital across borders.</w:t>
      </w:r>
    </w:p>
    <w:p w:rsidR="00DF37C8" w:rsidRPr="007D2B90" w:rsidRDefault="00DF37C8" w:rsidP="00DF37C8">
      <w:pPr>
        <w:rPr>
          <w:sz w:val="16"/>
        </w:rPr>
      </w:pPr>
      <w:r w:rsidRPr="007D2B90">
        <w:rPr>
          <w:sz w:val="16"/>
        </w:rPr>
        <w:t xml:space="preserve">Civil society groups also sought to steer postcommunist and developing countries toward Western models of liberal democracy. Teams of Western experts advised governments on the design of new constitutions, legal reforms, and multiparty systems. International observers, most of them from Western democracies, monitored elections in far-flung countries. Nongovernmental organizations (NGOs) advocating the expansion of human rights, gender equality, and environmental protections forged alliances with sympathetic states and media outlets. The work of transnational activists, scholarly communities, and social movements helped build an overarching liberal project of economic and political integration. Throughout the 1990s, these forces helped produce an illusion of an unassailable liberal order resting on durable U.S. global hegemony. That illusion is now in tatters. </w:t>
      </w:r>
    </w:p>
    <w:p w:rsidR="00DF37C8" w:rsidRPr="007D2B90" w:rsidRDefault="00DF37C8" w:rsidP="00DF37C8">
      <w:pPr>
        <w:rPr>
          <w:sz w:val="16"/>
        </w:rPr>
      </w:pPr>
      <w:r w:rsidRPr="007D2B90">
        <w:rPr>
          <w:sz w:val="16"/>
        </w:rPr>
        <w:t>THE GREAT-POWER COMEBACK</w:t>
      </w:r>
    </w:p>
    <w:p w:rsidR="00DF37C8" w:rsidRPr="007D2B90" w:rsidRDefault="00DF37C8" w:rsidP="00DF37C8">
      <w:pPr>
        <w:rPr>
          <w:sz w:val="16"/>
        </w:rPr>
      </w:pPr>
      <w:r w:rsidRPr="007D2B90">
        <w:rPr>
          <w:sz w:val="16"/>
        </w:rPr>
        <w:t xml:space="preserve">Today, other </w:t>
      </w:r>
      <w:r w:rsidRPr="002C446C">
        <w:rPr>
          <w:rStyle w:val="StyleUnderline"/>
        </w:rPr>
        <w:t>great powers offer rival conceptions of global order</w:t>
      </w:r>
      <w:r w:rsidRPr="007D2B90">
        <w:rPr>
          <w:sz w:val="16"/>
        </w:rPr>
        <w:t xml:space="preserve">, often </w:t>
      </w:r>
      <w:r w:rsidRPr="002C446C">
        <w:rPr>
          <w:rStyle w:val="StyleUnderline"/>
        </w:rPr>
        <w:t>autocratic ones that appeal to many leaders of weaker states</w:t>
      </w:r>
      <w:r w:rsidRPr="007D2B90">
        <w:rPr>
          <w:sz w:val="16"/>
        </w:rPr>
        <w:t xml:space="preserve">. </w:t>
      </w:r>
      <w:r w:rsidRPr="002C446C">
        <w:rPr>
          <w:rStyle w:val="StyleUnderline"/>
        </w:rPr>
        <w:t>The West no longer presides over a monopoly</w:t>
      </w:r>
      <w:r w:rsidRPr="007D2B90">
        <w:rPr>
          <w:sz w:val="16"/>
        </w:rPr>
        <w:t xml:space="preserve"> of patronage. </w:t>
      </w:r>
      <w:r w:rsidRPr="002C446C">
        <w:rPr>
          <w:rStyle w:val="StyleUnderline"/>
        </w:rPr>
        <w:t>New regional organizations</w:t>
      </w:r>
      <w:r w:rsidRPr="007D2B90">
        <w:rPr>
          <w:sz w:val="16"/>
        </w:rPr>
        <w:t xml:space="preserve"> and illiberal transnational networks c</w:t>
      </w:r>
      <w:r w:rsidRPr="002C446C">
        <w:rPr>
          <w:rStyle w:val="StyleUnderline"/>
        </w:rPr>
        <w:t>ontest U.S. influence</w:t>
      </w:r>
      <w:r w:rsidRPr="007D2B90">
        <w:rPr>
          <w:sz w:val="16"/>
        </w:rPr>
        <w:t xml:space="preserve">. </w:t>
      </w:r>
      <w:r w:rsidRPr="002C446C">
        <w:rPr>
          <w:rStyle w:val="StyleUnderline"/>
        </w:rPr>
        <w:t>Long-term shifts in the global economy, particularly the rise of China, account for many of these developments</w:t>
      </w:r>
      <w:r w:rsidRPr="007D2B90">
        <w:rPr>
          <w:sz w:val="16"/>
        </w:rPr>
        <w:t xml:space="preserve">. These changes have transformed the geopolitical landscape. </w:t>
      </w:r>
    </w:p>
    <w:p w:rsidR="00DF37C8" w:rsidRPr="007D2B90" w:rsidRDefault="00DF37C8" w:rsidP="00DF37C8">
      <w:pPr>
        <w:rPr>
          <w:sz w:val="16"/>
        </w:rPr>
      </w:pPr>
      <w:r w:rsidRPr="007D2B90">
        <w:rPr>
          <w:sz w:val="16"/>
        </w:rPr>
        <w:t xml:space="preserve">In April </w:t>
      </w:r>
      <w:r w:rsidRPr="00053C3B">
        <w:rPr>
          <w:sz w:val="14"/>
        </w:rPr>
        <w:t>1997, Chinese President Jiang</w:t>
      </w:r>
      <w:r w:rsidRPr="00053C3B">
        <w:rPr>
          <w:rStyle w:val="StyleUnderline"/>
        </w:rPr>
        <w:t xml:space="preserve"> Zemin and </w:t>
      </w:r>
      <w:r w:rsidRPr="00053C3B">
        <w:rPr>
          <w:sz w:val="14"/>
        </w:rPr>
        <w:t>Russian President Boris</w:t>
      </w:r>
      <w:r w:rsidRPr="00053C3B">
        <w:rPr>
          <w:rStyle w:val="StyleUnderline"/>
        </w:rPr>
        <w:t xml:space="preserve"> Yeltsin pledged “to promote</w:t>
      </w:r>
      <w:r w:rsidRPr="007D2B90">
        <w:rPr>
          <w:sz w:val="16"/>
        </w:rPr>
        <w:t xml:space="preserve"> the </w:t>
      </w:r>
      <w:r w:rsidRPr="00053C3B">
        <w:rPr>
          <w:rStyle w:val="StyleUnderline"/>
        </w:rPr>
        <w:t>multipolarization</w:t>
      </w:r>
      <w:r w:rsidRPr="007D2B90">
        <w:rPr>
          <w:sz w:val="16"/>
        </w:rPr>
        <w:t xml:space="preserve"> of the world and the establishment of a new international order.” For years, many </w:t>
      </w:r>
      <w:r w:rsidRPr="00053C3B">
        <w:rPr>
          <w:rStyle w:val="StyleUnderline"/>
        </w:rPr>
        <w:t>Western scholars</w:t>
      </w:r>
      <w:r w:rsidRPr="007D2B90">
        <w:rPr>
          <w:sz w:val="16"/>
        </w:rPr>
        <w:t xml:space="preserve"> and policymakers </w:t>
      </w:r>
      <w:r w:rsidRPr="00053C3B">
        <w:rPr>
          <w:rStyle w:val="StyleUnderline"/>
        </w:rPr>
        <w:t>downplayed or dismissed such challenges as wishful rhetoric. Beijing remained committed to the rules</w:t>
      </w:r>
      <w:r w:rsidRPr="007D2B90">
        <w:rPr>
          <w:sz w:val="16"/>
        </w:rPr>
        <w:t xml:space="preserve"> and norms </w:t>
      </w:r>
      <w:r w:rsidRPr="00053C3B">
        <w:rPr>
          <w:rStyle w:val="StyleUnderline"/>
        </w:rPr>
        <w:t>of the U.S.-led order,</w:t>
      </w:r>
      <w:r w:rsidRPr="007D2B90">
        <w:rPr>
          <w:sz w:val="16"/>
        </w:rPr>
        <w:t xml:space="preserve"> they argued, pointing out that China continued to benefit from the current system. Even as </w:t>
      </w:r>
      <w:r w:rsidRPr="00053C3B">
        <w:rPr>
          <w:rStyle w:val="StyleUnderline"/>
        </w:rPr>
        <w:t>Russia grew</w:t>
      </w:r>
      <w:r w:rsidRPr="007D2B90">
        <w:rPr>
          <w:sz w:val="16"/>
        </w:rPr>
        <w:t xml:space="preserve"> increasingly </w:t>
      </w:r>
      <w:r w:rsidRPr="00053C3B">
        <w:rPr>
          <w:rStyle w:val="StyleUnderline"/>
        </w:rPr>
        <w:t>assertive in its condemnation of the United States</w:t>
      </w:r>
      <w:r w:rsidRPr="007D2B90">
        <w:rPr>
          <w:sz w:val="16"/>
        </w:rPr>
        <w:t xml:space="preserve"> in the first decade of this century and called for a more multipolar world, </w:t>
      </w:r>
      <w:r w:rsidRPr="00053C3B">
        <w:rPr>
          <w:rStyle w:val="StyleUnderline"/>
        </w:rPr>
        <w:t>observers didn’t think that Moscow could muster support from any significant allies</w:t>
      </w:r>
      <w:r w:rsidRPr="007D2B90">
        <w:rPr>
          <w:sz w:val="16"/>
        </w:rPr>
        <w:t>. Analysts in the West specifically doubted that Beijing and Moscow could overcome decades of mistrust and rivalry to cooperate against U.S. efforts to maintain and shape the international order.</w:t>
      </w:r>
    </w:p>
    <w:p w:rsidR="00DF37C8" w:rsidRPr="007D2B90" w:rsidRDefault="00DF37C8" w:rsidP="00DF37C8">
      <w:pPr>
        <w:rPr>
          <w:sz w:val="16"/>
        </w:rPr>
      </w:pPr>
      <w:r w:rsidRPr="007D2B90">
        <w:rPr>
          <w:sz w:val="16"/>
        </w:rPr>
        <w:t xml:space="preserve">Such </w:t>
      </w:r>
      <w:r w:rsidRPr="00053C3B">
        <w:rPr>
          <w:rStyle w:val="StyleUnderline"/>
        </w:rPr>
        <w:t>skepticism made sense at the height of U.S. global hegemony in the 1990s</w:t>
      </w:r>
      <w:r w:rsidRPr="007D2B90">
        <w:rPr>
          <w:sz w:val="16"/>
        </w:rPr>
        <w:t xml:space="preserve"> and even remained plausible through much of the following decade. But the </w:t>
      </w:r>
      <w:r w:rsidRPr="00053C3B">
        <w:rPr>
          <w:rStyle w:val="StyleUnderline"/>
        </w:rPr>
        <w:t>1997 declaration now looks like a blueprint for how Beijing and Moscow have tried to reorder international politics in the last 20 years</w:t>
      </w:r>
      <w:r w:rsidRPr="007D2B90">
        <w:rPr>
          <w:sz w:val="16"/>
        </w:rPr>
        <w:t>. China and Russia now directly contest liberal aspects of the international order from within that order’s institutions and forums; at the same time, they are building an alternative order through new institutions and venues in which they wield greater influence and can de-emphasize human rights and civil liberties.</w:t>
      </w:r>
    </w:p>
    <w:p w:rsidR="00DF37C8" w:rsidRPr="007D2B90" w:rsidRDefault="00DF37C8" w:rsidP="00DF37C8">
      <w:pPr>
        <w:rPr>
          <w:sz w:val="16"/>
        </w:rPr>
      </w:pPr>
      <w:r w:rsidRPr="007D2B90">
        <w:rPr>
          <w:sz w:val="16"/>
        </w:rPr>
        <w:t>At the United Nations, for example, the two countries routinely consult on votes and initiatives. As permanent members of the UN Security Council, they have coordinated their opposition to criticize Western interventions and calls for regime change; they have vetoed Western-sponsored proposals on Syria and efforts to impose sanctions on Venezuela and Yemen. In the UN General Assembly, between 2006 and 2018, China and Russia voted the same way 86 percent of the time, more frequently than during the 78 percent voting accord the two shared between 1991 and 2005. By contrast, since 2005, China and the United States have agreed only 21 percent of the time. Beijing and Moscow have also led UN initiatives to promote new norms, most notably in the arena of cyberspace, that privilege national sovereignty over individual rights, limit the doctrine of the responsibility to protect, and curtail the power of Western-sponsored human rights resolutions.</w:t>
      </w:r>
    </w:p>
    <w:p w:rsidR="00DF37C8" w:rsidRPr="007D2B90" w:rsidRDefault="00DF37C8" w:rsidP="00DF37C8">
      <w:pPr>
        <w:rPr>
          <w:sz w:val="16"/>
        </w:rPr>
      </w:pPr>
      <w:r w:rsidRPr="00E756CA">
        <w:rPr>
          <w:rStyle w:val="StyleUnderline"/>
          <w:highlight w:val="cyan"/>
        </w:rPr>
        <w:t>China and Russia</w:t>
      </w:r>
      <w:r w:rsidRPr="002C446C">
        <w:rPr>
          <w:rStyle w:val="StyleUnderline"/>
        </w:rPr>
        <w:t xml:space="preserve"> have</w:t>
      </w:r>
      <w:r w:rsidRPr="007D2B90">
        <w:rPr>
          <w:sz w:val="16"/>
        </w:rPr>
        <w:t xml:space="preserve"> also </w:t>
      </w:r>
      <w:r w:rsidRPr="002C446C">
        <w:rPr>
          <w:rStyle w:val="StyleUnderline"/>
        </w:rPr>
        <w:t xml:space="preserve">been at the </w:t>
      </w:r>
      <w:r w:rsidRPr="00E756CA">
        <w:rPr>
          <w:rStyle w:val="StyleUnderline"/>
          <w:highlight w:val="cyan"/>
        </w:rPr>
        <w:t>forefront of</w:t>
      </w:r>
      <w:r w:rsidRPr="007D2B90">
        <w:rPr>
          <w:sz w:val="16"/>
        </w:rPr>
        <w:t xml:space="preserve"> creating </w:t>
      </w:r>
      <w:r w:rsidRPr="00E756CA">
        <w:rPr>
          <w:rStyle w:val="StyleUnderline"/>
          <w:highlight w:val="cyan"/>
        </w:rPr>
        <w:t>new international institutions</w:t>
      </w:r>
      <w:r w:rsidRPr="007D2B90">
        <w:rPr>
          <w:sz w:val="16"/>
        </w:rPr>
        <w:t xml:space="preserve"> and regional forums that exclude the United States and the West more broadly. Perhaps the most well known of these is the </w:t>
      </w:r>
      <w:r w:rsidRPr="00E756CA">
        <w:rPr>
          <w:rStyle w:val="StyleUnderline"/>
          <w:highlight w:val="cyan"/>
        </w:rPr>
        <w:t>BRICS</w:t>
      </w:r>
      <w:r w:rsidRPr="007D2B90">
        <w:rPr>
          <w:sz w:val="16"/>
        </w:rPr>
        <w:t xml:space="preserve"> grouping, which includes Brazil, Russia, India, China, and South Africa. Since 2006, the group has </w:t>
      </w:r>
      <w:r w:rsidRPr="002C446C">
        <w:rPr>
          <w:rStyle w:val="StyleUnderline"/>
        </w:rPr>
        <w:t xml:space="preserve">presented itself </w:t>
      </w:r>
      <w:r w:rsidRPr="007D2B90">
        <w:rPr>
          <w:sz w:val="16"/>
        </w:rPr>
        <w:t xml:space="preserve">as </w:t>
      </w:r>
      <w:r w:rsidRPr="002C446C">
        <w:rPr>
          <w:rStyle w:val="StyleUnderline"/>
        </w:rPr>
        <w:t>a dynamic setting for the discussion of matters of international order and global leadership, including building alternatives to Western-controlled institutions</w:t>
      </w:r>
      <w:r w:rsidRPr="007D2B90">
        <w:rPr>
          <w:sz w:val="16"/>
        </w:rPr>
        <w:t xml:space="preserve"> in the areas of Internet governance, international payment systems, and development assistance. In 2016, the BRICS countries created the New Development Bank, which is dedicated to financing infrastructure projects in the developing world. </w:t>
      </w:r>
    </w:p>
    <w:p w:rsidR="00DF37C8" w:rsidRPr="007D2B90" w:rsidRDefault="00DF37C8" w:rsidP="00DF37C8">
      <w:pPr>
        <w:rPr>
          <w:sz w:val="16"/>
        </w:rPr>
      </w:pPr>
      <w:r w:rsidRPr="00053C3B">
        <w:rPr>
          <w:rStyle w:val="StyleUnderline"/>
        </w:rPr>
        <w:t>China and Russia</w:t>
      </w:r>
      <w:r w:rsidRPr="007D2B90">
        <w:rPr>
          <w:sz w:val="16"/>
        </w:rPr>
        <w:t xml:space="preserve"> have each also </w:t>
      </w:r>
      <w:r w:rsidRPr="00053C3B">
        <w:rPr>
          <w:rStyle w:val="StyleUnderline"/>
        </w:rPr>
        <w:t>pushed</w:t>
      </w:r>
      <w:r w:rsidRPr="007D2B90">
        <w:rPr>
          <w:sz w:val="16"/>
        </w:rPr>
        <w:t xml:space="preserve"> a plethora of </w:t>
      </w:r>
      <w:r w:rsidRPr="00E756CA">
        <w:rPr>
          <w:rStyle w:val="StyleUnderline"/>
          <w:highlight w:val="cyan"/>
        </w:rPr>
        <w:t>new regional security organizations</w:t>
      </w:r>
      <w:r w:rsidRPr="007D2B90">
        <w:rPr>
          <w:sz w:val="16"/>
        </w:rPr>
        <w:t xml:space="preserve">—including the </w:t>
      </w:r>
      <w:r w:rsidRPr="00053C3B">
        <w:rPr>
          <w:rStyle w:val="StyleUnderline"/>
        </w:rPr>
        <w:t xml:space="preserve">Conference on Interaction and Confidence Building Measures in Asia, the Collective Security Treaty Organization, and the Quadrilateral Cooperation and Coordination Mechanism—and </w:t>
      </w:r>
      <w:r w:rsidRPr="00E756CA">
        <w:rPr>
          <w:rStyle w:val="StyleUnderline"/>
          <w:highlight w:val="cyan"/>
        </w:rPr>
        <w:t>economic institutions</w:t>
      </w:r>
      <w:r w:rsidRPr="007D2B90">
        <w:rPr>
          <w:sz w:val="16"/>
        </w:rPr>
        <w:t xml:space="preserve">, including the Chinese-run Asian Infrastructure Investment Bank </w:t>
      </w:r>
      <w:r w:rsidRPr="00053C3B">
        <w:rPr>
          <w:rStyle w:val="StyleUnderline"/>
        </w:rPr>
        <w:t>(AIIB) and</w:t>
      </w:r>
      <w:r w:rsidRPr="007D2B90">
        <w:rPr>
          <w:sz w:val="16"/>
        </w:rPr>
        <w:t xml:space="preserve"> the Russian-backed Eurasian Economic Union </w:t>
      </w:r>
      <w:r w:rsidRPr="00053C3B">
        <w:rPr>
          <w:rStyle w:val="StyleUnderline"/>
        </w:rPr>
        <w:t>(EAEU).</w:t>
      </w:r>
      <w:r w:rsidRPr="007D2B90">
        <w:rPr>
          <w:sz w:val="16"/>
        </w:rPr>
        <w:t xml:space="preserve"> The Shanghai Cooperation Organization </w:t>
      </w:r>
      <w:r w:rsidRPr="00053C3B">
        <w:rPr>
          <w:rStyle w:val="StyleUnderline"/>
        </w:rPr>
        <w:t>(SCO)</w:t>
      </w:r>
      <w:r w:rsidRPr="007D2B90">
        <w:rPr>
          <w:sz w:val="16"/>
        </w:rPr>
        <w:t xml:space="preserve">—a security organization that promotes cooperation among security services and oversees biennial military exercises—was founded in 2001 at the initiative of both Beijing and Moscow. It added India and Pakistan as full members in 2017. The net result is the emergence of parallel structures of global governance that are dominated by authoritarian states and that compete with older, more liberal structures. </w:t>
      </w:r>
    </w:p>
    <w:p w:rsidR="00DF37C8" w:rsidRPr="007D2B90" w:rsidRDefault="00DF37C8" w:rsidP="00DF37C8">
      <w:pPr>
        <w:rPr>
          <w:sz w:val="16"/>
        </w:rPr>
      </w:pPr>
      <w:r w:rsidRPr="007D2B90">
        <w:rPr>
          <w:sz w:val="16"/>
        </w:rPr>
        <w:t>Critics often dismiss the BRICS, the EAEU, and the SCO as “talk shops” in which member states do little to actually resolve problems or otherwise engage in meaningful cooperation. But most other international institutions are no different. Even when they prove unable to solve collective problems, regional organizations allow their members to affirm common values and boost the stature of the powers that convene these forums. They generate denser diplomatic ties among their members, which, in turn, make it easier for those members to build military and political coalitions. In short, these organizations constitute a critical part of the infrastructure of international order, an infrastructure that was dominated by Western democracies after the end of the Cold War. Indeed, this new array of non-Western organizations has brought transnational governance mechanisms into regions such as Central Asia, which were previously disconnected from many institutions of global governance. Since 2001, most Central Asian states have joined the SCO, the Russian-led Collective Security Treaty Organization, the EAEU, the AIIB, and the Chinese infrastructure investment project known as the Belt and Road Initiative (BRI).</w:t>
      </w:r>
    </w:p>
    <w:p w:rsidR="00DF37C8" w:rsidRPr="007D2B90" w:rsidRDefault="00DF37C8" w:rsidP="00DF37C8">
      <w:pPr>
        <w:rPr>
          <w:sz w:val="16"/>
        </w:rPr>
      </w:pPr>
      <w:r w:rsidRPr="007D2B90">
        <w:rPr>
          <w:sz w:val="16"/>
        </w:rPr>
        <w:t>China and Russia are also now pushing into areas traditionally dominated by the United States and its allies; for example, China convenes the 17+1 group with states in central and eastern Europe and the China-CELAC (Community of Latin American and Caribbean States) Forum in Latin America. These groupings provide states in these regions with new arenas for partnership and support while also challenging the cohesion of traditional Western blocs; just days before the 16+1 group expanded to include the EU member Greece in April 2020, the European Commission moved to designate China a “systemic rival” amid concerns that BRI deals in Europe were undercutting EU regulations and standards.</w:t>
      </w:r>
    </w:p>
    <w:p w:rsidR="00DF37C8" w:rsidRPr="007D2B90" w:rsidRDefault="00DF37C8" w:rsidP="00DF37C8">
      <w:pPr>
        <w:rPr>
          <w:sz w:val="16"/>
        </w:rPr>
      </w:pPr>
      <w:r w:rsidRPr="007D2B90">
        <w:rPr>
          <w:sz w:val="16"/>
        </w:rPr>
        <w:t>Beijing and Moscow appear to be successfully managing their alliance of convenience, defying predictions that they would be unable to tolerate each other’s international projects. This has even been the case in areas in which their divergent interests could lead to significant tensions. Russia vocally supports China’s BRI, despite its inroads into Central Asia, which Moscow still considers its backyard. In fact, since 2017, the Kremlin’s rhetoric has shifted from talking about a clearly demarcated Russian “sphere of influence” in Eurasia to embracing a “Greater Eurasia” in which Chinese-led investment and integration dovetails with Russian efforts to shut out Western influence. Moscow followed a similar pattern when Beijing first proposed the formation of the AIIB in 2015. The Russian Ministry of Finance initially refused to back the bank, but the Kremlin changed course after seeing which way the wind was blowing; Russia formally joined the bank at the end of the year.</w:t>
      </w:r>
    </w:p>
    <w:p w:rsidR="00DF37C8" w:rsidRPr="007D2B90" w:rsidRDefault="00DF37C8" w:rsidP="00DF37C8">
      <w:pPr>
        <w:rPr>
          <w:sz w:val="16"/>
        </w:rPr>
      </w:pPr>
      <w:r w:rsidRPr="007D2B90">
        <w:rPr>
          <w:sz w:val="16"/>
        </w:rPr>
        <w:t xml:space="preserve">China has also proved willing to accommodate Russian concerns and sensitivities. China joined the other BRICS countries in abstaining from condemning Russia’s annexation of Crimea in 2014, even though doing so clearly contravened China’s long-standing opposition to separatism and violations of territorial integrity. Moreover, the Trump administration’s trade war with China has given Beijing additional incentives to support Russian efforts to develop alternatives to the Western-controlled SWIFT international payment system and dollar-denominated trade so as to undermine the global reach of U.S. sanctions regimes. </w:t>
      </w:r>
    </w:p>
    <w:p w:rsidR="00DF37C8" w:rsidRPr="007D2B90" w:rsidRDefault="00DF37C8" w:rsidP="00DF37C8">
      <w:pPr>
        <w:rPr>
          <w:sz w:val="16"/>
        </w:rPr>
      </w:pPr>
      <w:r w:rsidRPr="007D2B90">
        <w:rPr>
          <w:sz w:val="16"/>
        </w:rPr>
        <w:t>THE END OF THE PATRONAGE MONOPOLY</w:t>
      </w:r>
    </w:p>
    <w:p w:rsidR="00DF37C8" w:rsidRPr="007D2B90" w:rsidRDefault="00DF37C8" w:rsidP="00DF37C8">
      <w:pPr>
        <w:rPr>
          <w:sz w:val="16"/>
        </w:rPr>
      </w:pPr>
      <w:r w:rsidRPr="007D2B90">
        <w:rPr>
          <w:sz w:val="16"/>
        </w:rPr>
        <w:t>China and Russia are not the only states seeking to make world politics more favorable to nondemocratic regimes and less amenable to U.S. hegemony. As early as 2007, lending by “rogue donors” such as then oil-rich Venezuela raised the possibility that such no-strings-attached assistance might undermine Western aid initiatives designed to encourage governments to embrace liberal reforms.</w:t>
      </w:r>
    </w:p>
    <w:p w:rsidR="00DF37C8" w:rsidRPr="007D2B90" w:rsidRDefault="00DF37C8" w:rsidP="00DF37C8">
      <w:pPr>
        <w:rPr>
          <w:sz w:val="16"/>
        </w:rPr>
      </w:pPr>
      <w:r w:rsidRPr="007D2B90">
        <w:rPr>
          <w:sz w:val="16"/>
        </w:rPr>
        <w:t>Since then, Chinese state-affiliated lenders, such as the China Development Bank, have opened substantial lines of credit across Africa and the developing world. In the wake of the 2008 financial crisis, China became an important source of loans and emergency funding for countries that could not access, or were excluded from, Western financial institutions. During the financial crisis, China extended over $75 billion in loans for energy deals to countries in Latin America—Brazil, Ecuador, and Venezuela—and to Kazakhstan, Russia, and Turkmenistan in Eurasia.</w:t>
      </w:r>
    </w:p>
    <w:p w:rsidR="00DF37C8" w:rsidRPr="007D2B90" w:rsidRDefault="00DF37C8" w:rsidP="00DF37C8">
      <w:pPr>
        <w:rPr>
          <w:sz w:val="16"/>
        </w:rPr>
      </w:pPr>
      <w:r w:rsidRPr="007D2B90">
        <w:rPr>
          <w:sz w:val="16"/>
        </w:rPr>
        <w:t>China is not the only alternative patron. After the Arab Spring, Gulf states such as Qatar lent money to Egypt, allowing Cairo to avoid turning to the International Monetary Fund during a turbulent time. But China has been by far the most ambitious country in this regard. An AidData study found that total Chinese foreign aid assistance between 2000 and 2014 reached $354 billion, nearing the U.S. total of $395 billion. China has since surpassed annual U.S. aid disbursals. Moreover, Chinese aid undermines Western efforts to spread liberal norms. Several studies suggest that although Chinese funds have fueled development in many countries, they also have stoked blatant corruption and habits of regime patronage. In countries emerging from war, such as Nepal, Sri Lanka, Sudan, and South Sudan, Chinese development and reconstruction aid flowed to victorious governments, insulating them from international pressure to accommodate their domestic foes and adopt more liberal models of peacemaking and reconciliation.</w:t>
      </w:r>
    </w:p>
    <w:p w:rsidR="00DF37C8" w:rsidRPr="007D2B90" w:rsidRDefault="00DF37C8" w:rsidP="00DF37C8">
      <w:pPr>
        <w:rPr>
          <w:sz w:val="16"/>
        </w:rPr>
      </w:pPr>
      <w:r w:rsidRPr="007D2B90">
        <w:rPr>
          <w:sz w:val="16"/>
        </w:rPr>
        <w:t>The end of the West’s monopoly on patronage has seen the concurrent rise of fiery populist nationalists even in countries that were firmly embedded in the United States’ economic and security orbit. The likes of Hungarian Prime Minister Viktor Orban, Turkish President Recep Tayyip Erdogan, and Philippine President Rodrigo Duterte have painted themselves as guardians of domestic sovereignty against liberal subversion. They dismiss Western concerns about democratic backsliding in their countries and emphasize the growing importance of their economic and security relationships with China and Russia. In the case of the Philippines, Duterte recently terminated a two-decade-old military treaty with the United States after Washington canceled the visa of the former national chief of police, who is accused of human rights violations in the Philippines’ bloody and controversial war on drugs.</w:t>
      </w:r>
    </w:p>
    <w:p w:rsidR="00DF37C8" w:rsidRPr="007D2B90" w:rsidRDefault="00DF37C8" w:rsidP="00DF37C8">
      <w:pPr>
        <w:rPr>
          <w:sz w:val="16"/>
        </w:rPr>
      </w:pPr>
      <w:r w:rsidRPr="007D2B90">
        <w:rPr>
          <w:sz w:val="16"/>
        </w:rPr>
        <w:t xml:space="preserve">Of course, some of these specific challenges to U.S. leadership will wax and wane since they stem from shifting political circumstances and the dispositions of individual leaders. But the expansion of “exit options”—of alternative patrons, institutions, and political models—now seems a permanent feature of international politics. Governments have much more room to maneuver. Even when states do not actively switch patrons, the possibility that they could provides them with greater leverage. As a result, China and Russia have the latitude to contest U.S. hegemony and construct alternative orders. </w:t>
      </w:r>
    </w:p>
    <w:p w:rsidR="00DF37C8" w:rsidRPr="007D2B90" w:rsidRDefault="00DF37C8" w:rsidP="00DF37C8">
      <w:pPr>
        <w:rPr>
          <w:sz w:val="16"/>
        </w:rPr>
      </w:pPr>
      <w:r w:rsidRPr="007D2B90">
        <w:rPr>
          <w:sz w:val="16"/>
        </w:rPr>
        <w:t>CENTRIFUGAL FORCES</w:t>
      </w:r>
    </w:p>
    <w:p w:rsidR="00DF37C8" w:rsidRPr="007D2B90" w:rsidRDefault="00DF37C8" w:rsidP="00DF37C8">
      <w:pPr>
        <w:rPr>
          <w:sz w:val="16"/>
        </w:rPr>
      </w:pPr>
      <w:r w:rsidRPr="007D2B90">
        <w:rPr>
          <w:sz w:val="16"/>
        </w:rPr>
        <w:t xml:space="preserve">Another important shift marks a break from the post–Cold War unipolar moment. </w:t>
      </w:r>
      <w:r w:rsidRPr="00053C3B">
        <w:rPr>
          <w:rStyle w:val="StyleUnderline"/>
        </w:rPr>
        <w:t>The transnational civil society networks</w:t>
      </w:r>
      <w:r w:rsidRPr="007D2B90">
        <w:rPr>
          <w:sz w:val="16"/>
        </w:rPr>
        <w:t xml:space="preserve"> that stitched together the liberal international order no longer enjoy the power and influence they once had. Illiberal competitors now challenge them in many areas, including gender rights, multiculturalism, and the principles of liberal democratic governance. Some of these </w:t>
      </w:r>
      <w:r w:rsidRPr="00053C3B">
        <w:rPr>
          <w:rStyle w:val="StyleUnderline"/>
        </w:rPr>
        <w:t>centrifugal forces</w:t>
      </w:r>
      <w:r w:rsidRPr="007D2B90">
        <w:rPr>
          <w:sz w:val="16"/>
        </w:rPr>
        <w:t xml:space="preserve"> have </w:t>
      </w:r>
      <w:r w:rsidRPr="00053C3B">
        <w:rPr>
          <w:rStyle w:val="StyleUnderline"/>
        </w:rPr>
        <w:t>originated in the United States and western European countries themselves</w:t>
      </w:r>
      <w:r w:rsidRPr="007D2B90">
        <w:rPr>
          <w:sz w:val="16"/>
        </w:rPr>
        <w:t xml:space="preserve">. For instance, the </w:t>
      </w:r>
      <w:r w:rsidRPr="00053C3B">
        <w:rPr>
          <w:rStyle w:val="StyleUnderline"/>
        </w:rPr>
        <w:t>U.S. lobbying group the National Rifle Association</w:t>
      </w:r>
      <w:r w:rsidRPr="007D2B90">
        <w:rPr>
          <w:sz w:val="16"/>
        </w:rPr>
        <w:t xml:space="preserve"> worked transnationally to </w:t>
      </w:r>
      <w:r w:rsidRPr="00053C3B">
        <w:rPr>
          <w:rStyle w:val="StyleUnderline"/>
        </w:rPr>
        <w:t>successfully defeat a proposed antigun referendum in Brazil</w:t>
      </w:r>
      <w:r w:rsidRPr="007D2B90">
        <w:rPr>
          <w:sz w:val="16"/>
        </w:rPr>
        <w:t xml:space="preserve"> in 2005, where it built an alliance with domestic right-wing political movements; over a decade later, the Brazilian political firebrand Jair Bolsonaro tapped into this same network to help propel himself to the presidency. The World Congress of Families, initially founded by U.S.-based Christian organizations in 1997, is now a transnational network, supported by Eurasian oligarchs, that convenes prominent social conservatives from dozens of countries to build global opposition to LGBTQ and reproductive rights. </w:t>
      </w:r>
    </w:p>
    <w:p w:rsidR="00DF37C8" w:rsidRPr="007D2B90" w:rsidRDefault="00DF37C8" w:rsidP="00DF37C8">
      <w:pPr>
        <w:rPr>
          <w:sz w:val="16"/>
        </w:rPr>
      </w:pPr>
      <w:r w:rsidRPr="007D2B90">
        <w:rPr>
          <w:sz w:val="16"/>
        </w:rPr>
        <w:t xml:space="preserve">Autocratic regimes have found ways to limit—or even eliminate—the influence of liberal transnational advocacy networks and reform-minded NGOs. The so-called color revolutions in the post-Soviet world in the first decade of this century and the 2010–11 Arab Spring in the Middle East played a key role in this process. They alarmed authoritarian and illiberal governments, which increasingly saw the protection of human rights and the promotion of democracy as threats to their survival. In response, such regimes curtailed the influence of NGOs with foreign connections. They imposed tight restrictions on receiving foreign funds, proscribed various political activities, and labeled certain activists “foreign agents.” </w:t>
      </w:r>
    </w:p>
    <w:p w:rsidR="00DF37C8" w:rsidRPr="007D2B90" w:rsidRDefault="00DF37C8" w:rsidP="00DF37C8">
      <w:pPr>
        <w:rPr>
          <w:sz w:val="16"/>
        </w:rPr>
      </w:pPr>
      <w:r w:rsidRPr="007D2B90">
        <w:rPr>
          <w:sz w:val="16"/>
        </w:rPr>
        <w:t>Some governments now sponsor their own NGOs both to suppress liberalizing pressures at home and to contest the liberal order abroad. For example, in response to Western support of young activists during the color revolutions, the Kremlin founded the youth group Nashi to mobilize young people in support of the state. The Red Cross Society of China, China’s oldest government-organized NGO, has delivered medical supplies to European countries in the midst of the COVID-19 pandemic as part of a carefully orchestrated public relations campaign. These regimes also use digital platforms and social media to disrupt antigovernment mobilization and advocacy. Russia has likewise deployed such tools abroad in its information operations and electoral meddling in democratic states.</w:t>
      </w:r>
    </w:p>
    <w:p w:rsidR="00DF37C8" w:rsidRPr="007D2B90" w:rsidRDefault="00DF37C8" w:rsidP="00DF37C8">
      <w:pPr>
        <w:rPr>
          <w:sz w:val="16"/>
        </w:rPr>
      </w:pPr>
      <w:r w:rsidRPr="007D2B90">
        <w:rPr>
          <w:sz w:val="16"/>
        </w:rPr>
        <w:t xml:space="preserve">Two developments helped accelerate the illiberal turn in the West: </w:t>
      </w:r>
      <w:proofErr w:type="gramStart"/>
      <w:r w:rsidRPr="007D2B90">
        <w:rPr>
          <w:sz w:val="16"/>
        </w:rPr>
        <w:t>the</w:t>
      </w:r>
      <w:proofErr w:type="gramEnd"/>
      <w:r w:rsidRPr="007D2B90">
        <w:rPr>
          <w:sz w:val="16"/>
        </w:rPr>
        <w:t xml:space="preserve"> Great Recession of 2008 and the refugee crisis in Europe in 2015. Over the last decade, illiberal networks—generally but not exclusively on the right—have challenged the establishment consensus within the West. Some groups and figures question the merits of continued membership in major institutions of the liberal order, such as the European Union and NATO. Many right-wing movements in the West receive both financial and moral support from Moscow, which backs “dark money” operations that promote narrow oligarchic interests in the United States and far-right political parties in Europe with the hope of weakening democratic governments and cultivating future allies. In Italy, the anti-immigrant party Lega is currently the most popular party despite revelations of its attempt to win illegal financial support from Moscow. In France, the National Rally, which also has a history of Russian backing, remains a powerful force in domestic politics.</w:t>
      </w:r>
    </w:p>
    <w:p w:rsidR="00DF37C8" w:rsidRPr="002C446C" w:rsidRDefault="00DF37C8" w:rsidP="00DF37C8">
      <w:pPr>
        <w:rPr>
          <w:rStyle w:val="StyleUnderline"/>
        </w:rPr>
      </w:pPr>
      <w:r w:rsidRPr="007D2B90">
        <w:rPr>
          <w:sz w:val="16"/>
        </w:rPr>
        <w:t>These developments echo the ways in which “counter-order” movements have helped precipitate the decline of hegemonic powers in the past. Transnational networks played crucial roles in both upholding and challenging prior international orders. For example, Protestant networks helped erode Spanish power in early modern Europe, most notably by supporting the Dutch Revolt in the sixteenth century. Liberal and republican movements, especially in the context of the revolutions across Europe in 1848, played a part in undermining the Concert of Europe, which tried to manage international order on the continent in the first half of the nineteenth century. The rise of fascist and communist transnational networks helped produce the global power struggle of World War II. Counter-order movements achieved political power in countries such as Germany, Italy, and Japan, leading those nations to break from or try to assail existing structures of international order. But even less successful counter-order movements can still undermine the cohesion of hegemonic powers and their allies.</w:t>
      </w:r>
    </w:p>
    <w:p w:rsidR="00DF37C8" w:rsidRPr="002C446C" w:rsidRDefault="00DF37C8" w:rsidP="00DF37C8">
      <w:pPr>
        <w:rPr>
          <w:u w:val="single"/>
        </w:rPr>
      </w:pPr>
      <w:r w:rsidRPr="002C446C">
        <w:rPr>
          <w:rStyle w:val="StyleUnderline"/>
        </w:rPr>
        <w:t>Not every illiberal</w:t>
      </w:r>
      <w:r w:rsidRPr="007D2B90">
        <w:rPr>
          <w:sz w:val="16"/>
        </w:rPr>
        <w:t xml:space="preserve"> or right-wing </w:t>
      </w:r>
      <w:r w:rsidRPr="002C446C">
        <w:rPr>
          <w:rStyle w:val="StyleUnderline"/>
        </w:rPr>
        <w:t>movement that opposes the U.S.-led order seeks to challenge U.S. leadership or turns to Russia</w:t>
      </w:r>
      <w:r w:rsidRPr="007D2B90">
        <w:rPr>
          <w:sz w:val="16"/>
        </w:rPr>
        <w:t xml:space="preserve"> as an exemplar of strong cultural conservatism. Nonetheless, </w:t>
      </w:r>
      <w:r w:rsidRPr="002C446C">
        <w:rPr>
          <w:rStyle w:val="StyleUnderline"/>
        </w:rPr>
        <w:t xml:space="preserve">such </w:t>
      </w:r>
      <w:r w:rsidRPr="00E756CA">
        <w:rPr>
          <w:rStyle w:val="StyleUnderline"/>
          <w:highlight w:val="cyan"/>
        </w:rPr>
        <w:t>movements</w:t>
      </w:r>
      <w:r w:rsidRPr="002C446C">
        <w:rPr>
          <w:rStyle w:val="StyleUnderline"/>
        </w:rPr>
        <w:t xml:space="preserve"> are helping </w:t>
      </w:r>
      <w:r w:rsidRPr="00E756CA">
        <w:rPr>
          <w:rStyle w:val="StyleUnderline"/>
          <w:highlight w:val="cyan"/>
        </w:rPr>
        <w:t>polarize politics</w:t>
      </w:r>
      <w:r w:rsidRPr="002C446C">
        <w:rPr>
          <w:rStyle w:val="StyleUnderline"/>
        </w:rPr>
        <w:t xml:space="preserve"> in advanced industrial democracies</w:t>
      </w:r>
      <w:r w:rsidRPr="007D2B90">
        <w:rPr>
          <w:sz w:val="16"/>
        </w:rPr>
        <w:t xml:space="preserve"> and weaken support for the order’s institutions. One of them has even captured the White House: </w:t>
      </w:r>
      <w:r w:rsidRPr="00E756CA">
        <w:rPr>
          <w:rStyle w:val="StyleUnderline"/>
          <w:highlight w:val="cyan"/>
        </w:rPr>
        <w:t>Trumpism</w:t>
      </w:r>
      <w:r w:rsidRPr="007D2B90">
        <w:rPr>
          <w:sz w:val="16"/>
        </w:rPr>
        <w:t xml:space="preserve">, which is </w:t>
      </w:r>
      <w:r w:rsidRPr="002C446C">
        <w:rPr>
          <w:rStyle w:val="StyleUnderline"/>
        </w:rPr>
        <w:t xml:space="preserve">best </w:t>
      </w:r>
      <w:r w:rsidRPr="00E756CA">
        <w:rPr>
          <w:rStyle w:val="StyleUnderline"/>
          <w:highlight w:val="cyan"/>
        </w:rPr>
        <w:t>understood as a counter-order movement</w:t>
      </w:r>
      <w:r w:rsidRPr="007D2B90">
        <w:rPr>
          <w:sz w:val="16"/>
        </w:rPr>
        <w:t xml:space="preserve"> with a transnational reach that </w:t>
      </w:r>
      <w:r w:rsidRPr="00E756CA">
        <w:rPr>
          <w:rStyle w:val="StyleUnderline"/>
          <w:highlight w:val="cyan"/>
        </w:rPr>
        <w:t>targets</w:t>
      </w:r>
      <w:r w:rsidRPr="002C446C">
        <w:rPr>
          <w:rStyle w:val="StyleUnderline"/>
        </w:rPr>
        <w:t xml:space="preserve"> the alliances and partnerships central to </w:t>
      </w:r>
      <w:r w:rsidRPr="00E756CA">
        <w:rPr>
          <w:rStyle w:val="StyleUnderline"/>
          <w:highlight w:val="cyan"/>
        </w:rPr>
        <w:t>U.S. hegemony.</w:t>
      </w:r>
    </w:p>
    <w:p w:rsidR="00DF37C8" w:rsidRPr="007D2B90" w:rsidRDefault="00DF37C8" w:rsidP="00DF37C8">
      <w:pPr>
        <w:rPr>
          <w:sz w:val="16"/>
        </w:rPr>
      </w:pPr>
      <w:r w:rsidRPr="007D2B90">
        <w:rPr>
          <w:sz w:val="16"/>
        </w:rPr>
        <w:t>CONSERVING THE U.S. SYSTEM</w:t>
      </w:r>
    </w:p>
    <w:p w:rsidR="00DF37C8" w:rsidRPr="002C446C" w:rsidRDefault="00DF37C8" w:rsidP="00DF37C8">
      <w:pPr>
        <w:rPr>
          <w:rStyle w:val="StyleUnderline"/>
        </w:rPr>
      </w:pPr>
      <w:r w:rsidRPr="002C446C">
        <w:rPr>
          <w:rStyle w:val="StyleUnderline"/>
        </w:rPr>
        <w:t>Great-power contestation,</w:t>
      </w:r>
      <w:r w:rsidRPr="007D2B90">
        <w:rPr>
          <w:sz w:val="16"/>
        </w:rPr>
        <w:t xml:space="preserve"> the </w:t>
      </w:r>
      <w:r w:rsidRPr="002C446C">
        <w:rPr>
          <w:rStyle w:val="StyleUnderline"/>
        </w:rPr>
        <w:t>end of the West’s monopoly on patronage</w:t>
      </w:r>
      <w:r w:rsidRPr="007D2B90">
        <w:rPr>
          <w:sz w:val="16"/>
        </w:rPr>
        <w:t xml:space="preserve">, and the </w:t>
      </w:r>
      <w:r w:rsidRPr="002C446C">
        <w:rPr>
          <w:rStyle w:val="StyleUnderline"/>
        </w:rPr>
        <w:t>emergence of movements that oppose the liberal international system</w:t>
      </w:r>
      <w:r w:rsidRPr="007D2B90">
        <w:rPr>
          <w:sz w:val="16"/>
        </w:rPr>
        <w:t xml:space="preserve"> have all </w:t>
      </w:r>
      <w:r w:rsidRPr="002C446C">
        <w:rPr>
          <w:rStyle w:val="StyleUnderline"/>
        </w:rPr>
        <w:t>altered the global order</w:t>
      </w:r>
      <w:r w:rsidRPr="007D2B90">
        <w:rPr>
          <w:sz w:val="16"/>
        </w:rPr>
        <w:t xml:space="preserve"> over which Washington has presided since the end of the Cold War. In many respects, the </w:t>
      </w:r>
      <w:r w:rsidRPr="002C446C">
        <w:rPr>
          <w:rStyle w:val="StyleUnderline"/>
        </w:rPr>
        <w:t>COVID</w:t>
      </w:r>
      <w:r w:rsidRPr="007D2B90">
        <w:rPr>
          <w:sz w:val="16"/>
        </w:rPr>
        <w:t xml:space="preserve">-19 pandemic </w:t>
      </w:r>
      <w:r w:rsidRPr="002C446C">
        <w:rPr>
          <w:rStyle w:val="StyleUnderline"/>
        </w:rPr>
        <w:t>seems to be further accelerating the erosion of U.S. hegemony</w:t>
      </w:r>
      <w:r w:rsidRPr="007D2B90">
        <w:rPr>
          <w:sz w:val="16"/>
        </w:rPr>
        <w:t xml:space="preserve">. </w:t>
      </w:r>
      <w:r w:rsidRPr="002C446C">
        <w:rPr>
          <w:rStyle w:val="StyleUnderline"/>
        </w:rPr>
        <w:t>China has increased its influence in the World Health Organization</w:t>
      </w:r>
      <w:r w:rsidRPr="007D2B90">
        <w:rPr>
          <w:sz w:val="16"/>
        </w:rPr>
        <w:t xml:space="preserve"> and other global institutions in the wake of the Trump administration’s attempts to defund and scapegoat the public health body. </w:t>
      </w:r>
      <w:r w:rsidRPr="002C446C">
        <w:rPr>
          <w:rStyle w:val="StyleUnderline"/>
        </w:rPr>
        <w:t>Beijing and Moscow are portraying themselves as providers of emergency goods and medical supplies</w:t>
      </w:r>
      <w:r w:rsidRPr="007D2B90">
        <w:rPr>
          <w:sz w:val="16"/>
        </w:rPr>
        <w:t xml:space="preserve">, including to European countries such as Italy, Serbia, and Spain, and even to the United States. </w:t>
      </w:r>
      <w:r w:rsidRPr="002C446C">
        <w:rPr>
          <w:rStyle w:val="StyleUnderline"/>
        </w:rPr>
        <w:t>Illiberal governments</w:t>
      </w:r>
      <w:r w:rsidRPr="007D2B90">
        <w:rPr>
          <w:sz w:val="16"/>
        </w:rPr>
        <w:t xml:space="preserve"> worldwide are </w:t>
      </w:r>
      <w:r w:rsidRPr="002C446C">
        <w:rPr>
          <w:rStyle w:val="StyleUnderline"/>
        </w:rPr>
        <w:t>using the pandemic as cover for restricting media freedom and cracking down on political opposition and civil society</w:t>
      </w:r>
      <w:r w:rsidRPr="007D2B90">
        <w:rPr>
          <w:sz w:val="16"/>
        </w:rPr>
        <w:t xml:space="preserve">. Although the United States still enjoys military supremacy, that </w:t>
      </w:r>
      <w:r w:rsidRPr="002C446C">
        <w:rPr>
          <w:rStyle w:val="StyleUnderline"/>
        </w:rPr>
        <w:t>dimension of U.S. dominance is especially ill suited to deal with this global crisis and its ripple effects.</w:t>
      </w:r>
    </w:p>
    <w:p w:rsidR="00DF37C8" w:rsidRPr="007D2B90" w:rsidRDefault="00DF37C8" w:rsidP="00DF37C8">
      <w:pPr>
        <w:rPr>
          <w:u w:val="single"/>
        </w:rPr>
      </w:pPr>
      <w:r w:rsidRPr="00E756CA">
        <w:rPr>
          <w:rStyle w:val="StyleUnderline"/>
          <w:highlight w:val="cyan"/>
        </w:rPr>
        <w:t>Even if the</w:t>
      </w:r>
      <w:r w:rsidRPr="007D2B90">
        <w:rPr>
          <w:sz w:val="16"/>
        </w:rPr>
        <w:t xml:space="preserve"> core of the </w:t>
      </w:r>
      <w:r w:rsidRPr="00E756CA">
        <w:rPr>
          <w:rStyle w:val="StyleUnderline"/>
          <w:highlight w:val="cyan"/>
        </w:rPr>
        <w:t>U.S. hegemonic system</w:t>
      </w:r>
      <w:r w:rsidRPr="007D2B90">
        <w:rPr>
          <w:sz w:val="16"/>
        </w:rPr>
        <w:t>—which consists mostly of long-standing Asian and European allies and rests on norms and institutions developed during the Cold War—</w:t>
      </w:r>
      <w:r w:rsidRPr="00E756CA">
        <w:rPr>
          <w:rStyle w:val="StyleUnderline"/>
          <w:highlight w:val="cyan"/>
        </w:rPr>
        <w:t>remains robust</w:t>
      </w:r>
      <w:r w:rsidRPr="007D2B90">
        <w:rPr>
          <w:rStyle w:val="StyleUnderline"/>
        </w:rPr>
        <w:t>, and even if</w:t>
      </w:r>
      <w:r w:rsidRPr="007D2B90">
        <w:rPr>
          <w:sz w:val="16"/>
        </w:rPr>
        <w:t xml:space="preserve">, as many champions of the liberal order suggest will happen, </w:t>
      </w:r>
      <w:r w:rsidRPr="007D2B90">
        <w:rPr>
          <w:rStyle w:val="StyleUnderline"/>
        </w:rPr>
        <w:t>the United States and the European Union can leverage their combined economic and military might</w:t>
      </w:r>
      <w:r w:rsidRPr="007D2B90">
        <w:rPr>
          <w:sz w:val="16"/>
        </w:rPr>
        <w:t xml:space="preserve"> to their advantage, the fact is that </w:t>
      </w:r>
      <w:r w:rsidRPr="00E756CA">
        <w:rPr>
          <w:rStyle w:val="StyleUnderline"/>
          <w:highlight w:val="cyan"/>
        </w:rPr>
        <w:t>Washington will have to get used to a</w:t>
      </w:r>
      <w:r w:rsidRPr="007D2B90">
        <w:rPr>
          <w:rStyle w:val="StyleUnderline"/>
        </w:rPr>
        <w:t xml:space="preserve">n increasingly </w:t>
      </w:r>
      <w:r w:rsidRPr="00E756CA">
        <w:rPr>
          <w:rStyle w:val="StyleUnderline"/>
          <w:highlight w:val="cyan"/>
        </w:rPr>
        <w:t>contested</w:t>
      </w:r>
      <w:r w:rsidRPr="007D2B90">
        <w:rPr>
          <w:rStyle w:val="StyleUnderline"/>
        </w:rPr>
        <w:t xml:space="preserve"> and complex international </w:t>
      </w:r>
      <w:r w:rsidRPr="00E756CA">
        <w:rPr>
          <w:rStyle w:val="StyleUnderline"/>
          <w:highlight w:val="cyan"/>
        </w:rPr>
        <w:t>order</w:t>
      </w:r>
      <w:r w:rsidRPr="007D2B90">
        <w:rPr>
          <w:sz w:val="16"/>
        </w:rPr>
        <w:t xml:space="preserve">. There is no easy fix for this. </w:t>
      </w:r>
      <w:r w:rsidRPr="00E756CA">
        <w:rPr>
          <w:rStyle w:val="StyleUnderline"/>
          <w:highlight w:val="cyan"/>
        </w:rPr>
        <w:t>No amount of military spending can reverse the</w:t>
      </w:r>
      <w:r w:rsidRPr="007D2B90">
        <w:rPr>
          <w:rStyle w:val="StyleUnderline"/>
        </w:rPr>
        <w:t xml:space="preserve"> processes driving the </w:t>
      </w:r>
      <w:r w:rsidRPr="00E756CA">
        <w:rPr>
          <w:rStyle w:val="StyleUnderline"/>
          <w:highlight w:val="cyan"/>
        </w:rPr>
        <w:t>unraveling of U.S. hegemony</w:t>
      </w:r>
      <w:r w:rsidRPr="007D2B90">
        <w:rPr>
          <w:sz w:val="16"/>
        </w:rPr>
        <w:t xml:space="preserve">. Even if Joe Biden, the presumptive Democratic nominee, knocks out Trump in the presidential election later this year, or if the Republican Party repudiates Trumpism, the disintegration will continue. </w:t>
      </w:r>
    </w:p>
    <w:p w:rsidR="00DF37C8" w:rsidRPr="007D2B90" w:rsidRDefault="00DF37C8" w:rsidP="00DF37C8">
      <w:pPr>
        <w:rPr>
          <w:sz w:val="16"/>
        </w:rPr>
      </w:pPr>
      <w:r w:rsidRPr="007D2B90">
        <w:rPr>
          <w:sz w:val="16"/>
        </w:rPr>
        <w:t>The key questions now concern how far the unraveling will spread. Will core allies decouple from the U.S. hegemonic system? How long, and to what extent, can the United States maintain financial and monetary dominance? The most favorable outcome will require a clear repudiation of Trumpism in the United States and a commitment to rebuild liberal democratic institutions in the core. At both the domestic and the international level, such efforts will necessitate alliances among center-right, center-left, and progressive political parties and networks.</w:t>
      </w:r>
    </w:p>
    <w:p w:rsidR="00DF37C8" w:rsidRPr="007D2B90" w:rsidRDefault="00DF37C8" w:rsidP="00DF37C8">
      <w:pPr>
        <w:rPr>
          <w:sz w:val="16"/>
        </w:rPr>
      </w:pPr>
      <w:r w:rsidRPr="007D2B90">
        <w:rPr>
          <w:sz w:val="16"/>
        </w:rPr>
        <w:t xml:space="preserve">What U.S. policymakers can do is plan for the world after global hegemony. If they help preserve the core of the American system, U.S. officials can ensure that the United States leads the strongest military and economic coalition in a world of multiple centers of power, rather than finding itself on the losing side of most contests over the shape of the new international order. To this end, the United States should reinvigorate the beleaguered and understaffed State Department, rebuilding and more effectively using its diplomatic resources. Smart statecraft will allow a great power to navigate a world defined by competing interests and shifting alliances. </w:t>
      </w:r>
    </w:p>
    <w:p w:rsidR="00DF37C8" w:rsidRPr="007D2B90" w:rsidRDefault="00DF37C8" w:rsidP="00DF37C8">
      <w:pPr>
        <w:rPr>
          <w:sz w:val="16"/>
        </w:rPr>
      </w:pPr>
      <w:r w:rsidRPr="00E756CA">
        <w:rPr>
          <w:rStyle w:val="StyleUnderline"/>
          <w:highlight w:val="cyan"/>
        </w:rPr>
        <w:t>The United States lacks</w:t>
      </w:r>
      <w:r w:rsidRPr="007D2B90">
        <w:rPr>
          <w:rStyle w:val="StyleUnderline"/>
        </w:rPr>
        <w:t xml:space="preserve"> both </w:t>
      </w:r>
      <w:r w:rsidRPr="00E756CA">
        <w:rPr>
          <w:rStyle w:val="StyleUnderline"/>
          <w:highlight w:val="cyan"/>
        </w:rPr>
        <w:t>the will and</w:t>
      </w:r>
      <w:r w:rsidRPr="007D2B90">
        <w:rPr>
          <w:rStyle w:val="StyleUnderline"/>
        </w:rPr>
        <w:t xml:space="preserve"> the </w:t>
      </w:r>
      <w:r w:rsidRPr="00E756CA">
        <w:rPr>
          <w:rStyle w:val="StyleUnderline"/>
          <w:highlight w:val="cyan"/>
        </w:rPr>
        <w:t xml:space="preserve">resources to </w:t>
      </w:r>
      <w:r w:rsidRPr="00E756CA">
        <w:rPr>
          <w:rStyle w:val="StyleUnderline"/>
        </w:rPr>
        <w:t>consistently</w:t>
      </w:r>
      <w:r w:rsidRPr="007D2B90">
        <w:rPr>
          <w:rStyle w:val="StyleUnderline"/>
        </w:rPr>
        <w:t xml:space="preserve"> </w:t>
      </w:r>
      <w:r w:rsidRPr="00E756CA">
        <w:rPr>
          <w:rStyle w:val="StyleUnderline"/>
          <w:highlight w:val="cyan"/>
        </w:rPr>
        <w:t>outbid China</w:t>
      </w:r>
      <w:r w:rsidRPr="007D2B90">
        <w:rPr>
          <w:rStyle w:val="StyleUnderline"/>
        </w:rPr>
        <w:t xml:space="preserve"> and other emerging powers</w:t>
      </w:r>
      <w:r w:rsidRPr="007D2B90">
        <w:rPr>
          <w:sz w:val="16"/>
        </w:rPr>
        <w:t xml:space="preserve"> for the allegiance of governments. It will be </w:t>
      </w:r>
      <w:r w:rsidRPr="00E756CA">
        <w:rPr>
          <w:rStyle w:val="StyleUnderline"/>
          <w:highlight w:val="cyan"/>
        </w:rPr>
        <w:t>impossible to secure the commitment of some countries to U.S. visions</w:t>
      </w:r>
      <w:r w:rsidRPr="007D2B90">
        <w:rPr>
          <w:rStyle w:val="StyleUnderline"/>
        </w:rPr>
        <w:t xml:space="preserve"> of international order</w:t>
      </w:r>
      <w:r w:rsidRPr="007D2B90">
        <w:rPr>
          <w:sz w:val="16"/>
        </w:rPr>
        <w:t xml:space="preserve">. </w:t>
      </w:r>
      <w:r w:rsidRPr="00E756CA">
        <w:rPr>
          <w:rStyle w:val="StyleUnderline"/>
          <w:highlight w:val="cyan"/>
        </w:rPr>
        <w:t>Many</w:t>
      </w:r>
      <w:r w:rsidRPr="007D2B90">
        <w:rPr>
          <w:sz w:val="16"/>
        </w:rPr>
        <w:t xml:space="preserve"> of those governments </w:t>
      </w:r>
      <w:r w:rsidRPr="007D2B90">
        <w:rPr>
          <w:rStyle w:val="StyleUnderline"/>
        </w:rPr>
        <w:t xml:space="preserve">have come to </w:t>
      </w:r>
      <w:r w:rsidRPr="00E756CA">
        <w:rPr>
          <w:rStyle w:val="StyleUnderline"/>
          <w:highlight w:val="cyan"/>
        </w:rPr>
        <w:t>view the U.S.-led order as a threat to their autonomy</w:t>
      </w:r>
      <w:r w:rsidRPr="007D2B90">
        <w:rPr>
          <w:sz w:val="16"/>
        </w:rPr>
        <w:t>, if not their survival. And some governments that still welcome a U.S.-led liberal order now contend with populist and other illiberal movements that oppose it.</w:t>
      </w:r>
    </w:p>
    <w:p w:rsidR="00DF37C8" w:rsidRDefault="00DF37C8" w:rsidP="00DF37C8">
      <w:r w:rsidRPr="007D2B90">
        <w:rPr>
          <w:sz w:val="16"/>
        </w:rPr>
        <w:t xml:space="preserve">Even at the peak of the unipolar moment, Washington did not always get its way. Now, for the U.S. political and economic model to retain considerable appeal, </w:t>
      </w:r>
      <w:r w:rsidRPr="007D2B90">
        <w:rPr>
          <w:rStyle w:val="StyleUnderline"/>
        </w:rPr>
        <w:t>the United States has to first get its own house in order. China will face its own obstacles in producing an alternative system</w:t>
      </w:r>
      <w:r w:rsidRPr="007D2B90">
        <w:rPr>
          <w:sz w:val="16"/>
        </w:rPr>
        <w:t xml:space="preserve">; Beijing may irk partners and clients with its pressure tactics and its opaque and often corrupt deals. A reinvigorated U.S. foreign policy apparatus should be able to exercise significant influence on international order even in the absence of global hegemony. But to succeed, </w:t>
      </w:r>
      <w:r w:rsidRPr="007D2B90">
        <w:rPr>
          <w:rStyle w:val="StyleUnderline"/>
        </w:rPr>
        <w:t xml:space="preserve">Washington must recognize that the world no longer resembles the historically anomalous period of the 1990s and the first decade of this century. </w:t>
      </w:r>
      <w:r w:rsidRPr="00E756CA">
        <w:rPr>
          <w:rStyle w:val="StyleUnderline"/>
          <w:highlight w:val="cyan"/>
        </w:rPr>
        <w:t>The unipolar moment has passed,</w:t>
      </w:r>
      <w:r w:rsidRPr="007D2B90">
        <w:rPr>
          <w:rStyle w:val="StyleUnderline"/>
        </w:rPr>
        <w:t xml:space="preserve"> and it isn’t coming back.</w:t>
      </w:r>
      <w:r>
        <w:t xml:space="preserve"> </w:t>
      </w:r>
    </w:p>
    <w:p w:rsidR="00DF37C8" w:rsidRPr="00DF37C8" w:rsidRDefault="00DF37C8" w:rsidP="00DF37C8"/>
    <w:p w:rsidR="005E6B62" w:rsidRDefault="005E6B62" w:rsidP="005E6B62">
      <w:pPr>
        <w:pStyle w:val="Heading1"/>
      </w:pPr>
      <w:r>
        <w:t>Alternatives to Heg</w:t>
      </w:r>
    </w:p>
    <w:p w:rsidR="005E6B62" w:rsidRDefault="005E6B62" w:rsidP="005E6B62">
      <w:pPr>
        <w:pStyle w:val="Heading2"/>
      </w:pPr>
      <w:r>
        <w:t>Retrenchment</w:t>
      </w:r>
    </w:p>
    <w:p w:rsidR="00DF37C8" w:rsidRDefault="00DF37C8" w:rsidP="00DF37C8">
      <w:pPr>
        <w:pStyle w:val="Heading3"/>
      </w:pPr>
      <w:r>
        <w:t>1NC — Heg Bad — Retrenchment</w:t>
      </w:r>
    </w:p>
    <w:p w:rsidR="00DF37C8" w:rsidRPr="00CA4DD5" w:rsidRDefault="00DF37C8" w:rsidP="00DF37C8">
      <w:pPr>
        <w:pStyle w:val="Heading4"/>
      </w:pPr>
      <w:r>
        <w:t xml:space="preserve">US retrenches </w:t>
      </w:r>
      <w:r w:rsidRPr="00CA4DD5">
        <w:t>now</w:t>
      </w:r>
      <w:r>
        <w:t xml:space="preserve">, anything else risks starting </w:t>
      </w:r>
      <w:r w:rsidRPr="00CA4DD5">
        <w:rPr>
          <w:u w:val="single"/>
        </w:rPr>
        <w:t>multiple wars</w:t>
      </w:r>
      <w:r>
        <w:t>.</w:t>
      </w:r>
    </w:p>
    <w:p w:rsidR="00DF37C8" w:rsidRPr="00CA4DD5" w:rsidRDefault="00DF37C8" w:rsidP="00DF37C8">
      <w:r>
        <w:t xml:space="preserve">Doug </w:t>
      </w:r>
      <w:r w:rsidRPr="00CA4DD5">
        <w:rPr>
          <w:rStyle w:val="Style13ptBold"/>
        </w:rPr>
        <w:t>Bandow</w:t>
      </w:r>
      <w:r>
        <w:rPr>
          <w:rStyle w:val="Style13ptBold"/>
        </w:rPr>
        <w:t xml:space="preserve"> 22</w:t>
      </w:r>
      <w:r>
        <w:t>, senior fellow at the Cato Institute, specializing in foreign policy and civil liberties. Worked as special assistant to President Ronald Reagan and editor of the political magazine Inquiry, 1-31-2022, "As Washington Considers Multiple Wars at Once, Retrenchment Should Be Strategy for the Future," Cato Institute, https://www.cato.org/commentary/washington-considers-multiple-wars-once-retrenchment-should-be-strategy-future</w:t>
      </w:r>
    </w:p>
    <w:p w:rsidR="00DF37C8" w:rsidRPr="00530C27" w:rsidRDefault="00DF37C8" w:rsidP="00DF37C8">
      <w:pPr>
        <w:rPr>
          <w:sz w:val="16"/>
        </w:rPr>
      </w:pPr>
      <w:r w:rsidRPr="00530C27">
        <w:rPr>
          <w:sz w:val="16"/>
        </w:rPr>
        <w:t xml:space="preserve">The </w:t>
      </w:r>
      <w:r w:rsidRPr="00530C27">
        <w:rPr>
          <w:rStyle w:val="StyleUnderline"/>
        </w:rPr>
        <w:t>population</w:t>
      </w:r>
      <w:r w:rsidRPr="00CA4DD5">
        <w:rPr>
          <w:rStyle w:val="StyleUnderline"/>
        </w:rPr>
        <w:t xml:space="preserve"> remains badly divided</w:t>
      </w:r>
      <w:r w:rsidRPr="00530C27">
        <w:rPr>
          <w:sz w:val="16"/>
        </w:rPr>
        <w:t xml:space="preserve">, with a </w:t>
      </w:r>
      <w:r w:rsidRPr="00CA4DD5">
        <w:rPr>
          <w:rStyle w:val="StyleUnderline"/>
        </w:rPr>
        <w:t>substantial section of the electorate believing that the last election was stolen</w:t>
      </w:r>
      <w:r w:rsidRPr="00530C27">
        <w:rPr>
          <w:sz w:val="16"/>
        </w:rPr>
        <w:t xml:space="preserve"> and </w:t>
      </w:r>
      <w:r w:rsidRPr="00CA4DD5">
        <w:rPr>
          <w:rStyle w:val="StyleUnderline"/>
        </w:rPr>
        <w:t>violence might be justified against political foes</w:t>
      </w:r>
      <w:r w:rsidRPr="00530C27">
        <w:rPr>
          <w:sz w:val="16"/>
        </w:rPr>
        <w:t xml:space="preserve">. </w:t>
      </w:r>
      <w:r w:rsidRPr="00CA4DD5">
        <w:rPr>
          <w:rStyle w:val="StyleUnderline"/>
        </w:rPr>
        <w:t>Spending</w:t>
      </w:r>
      <w:r w:rsidRPr="00530C27">
        <w:rPr>
          <w:sz w:val="16"/>
        </w:rPr>
        <w:t xml:space="preserve"> is running </w:t>
      </w:r>
      <w:r w:rsidRPr="00CA4DD5">
        <w:rPr>
          <w:rStyle w:val="StyleUnderline"/>
        </w:rPr>
        <w:t>out of control</w:t>
      </w:r>
      <w:r w:rsidRPr="00530C27">
        <w:rPr>
          <w:sz w:val="16"/>
        </w:rPr>
        <w:t xml:space="preserve">, with the </w:t>
      </w:r>
      <w:r w:rsidRPr="00CA4DD5">
        <w:rPr>
          <w:rStyle w:val="StyleUnderline"/>
        </w:rPr>
        <w:t>debt to GDP ratio nearing the record set after World War II</w:t>
      </w:r>
      <w:r w:rsidRPr="00530C27">
        <w:rPr>
          <w:sz w:val="16"/>
        </w:rPr>
        <w:t xml:space="preserve">. The </w:t>
      </w:r>
      <w:r w:rsidRPr="00CA4DD5">
        <w:rPr>
          <w:rStyle w:val="StyleUnderline"/>
        </w:rPr>
        <w:t>level could hit</w:t>
      </w:r>
      <w:r w:rsidRPr="00530C27">
        <w:rPr>
          <w:sz w:val="16"/>
        </w:rPr>
        <w:t xml:space="preserve"> nearly </w:t>
      </w:r>
      <w:r w:rsidRPr="00CA4DD5">
        <w:rPr>
          <w:rStyle w:val="StyleUnderline"/>
        </w:rPr>
        <w:t>twice that,</w:t>
      </w:r>
      <w:r w:rsidRPr="00530C27">
        <w:rPr>
          <w:sz w:val="16"/>
        </w:rPr>
        <w:t xml:space="preserve"> around </w:t>
      </w:r>
      <w:r w:rsidRPr="00CA4DD5">
        <w:rPr>
          <w:rStyle w:val="StyleUnderline"/>
        </w:rPr>
        <w:t>200 percent, by 2050</w:t>
      </w:r>
      <w:r w:rsidRPr="00530C27">
        <w:rPr>
          <w:sz w:val="16"/>
        </w:rPr>
        <w:t>, well beyond the levels which set off Europe’s Euro crisis.</w:t>
      </w:r>
    </w:p>
    <w:p w:rsidR="00DF37C8" w:rsidRPr="00530C27" w:rsidRDefault="00DF37C8" w:rsidP="00DF37C8">
      <w:pPr>
        <w:rPr>
          <w:sz w:val="16"/>
        </w:rPr>
      </w:pPr>
      <w:r w:rsidRPr="00530C27">
        <w:rPr>
          <w:rStyle w:val="StyleUnderline"/>
          <w:highlight w:val="cyan"/>
        </w:rPr>
        <w:t>Adjusting fo</w:t>
      </w:r>
      <w:r w:rsidRPr="00530C27">
        <w:rPr>
          <w:rStyle w:val="StyleUnderline"/>
        </w:rPr>
        <w:t>reign</w:t>
      </w:r>
      <w:r w:rsidRPr="00530C27">
        <w:rPr>
          <w:rStyle w:val="StyleUnderline"/>
          <w:highlight w:val="cyan"/>
        </w:rPr>
        <w:t xml:space="preserve"> po</w:t>
      </w:r>
      <w:r w:rsidRPr="00530C27">
        <w:rPr>
          <w:rStyle w:val="StyleUnderline"/>
        </w:rPr>
        <w:t xml:space="preserve">licy </w:t>
      </w:r>
      <w:r w:rsidRPr="00530C27">
        <w:rPr>
          <w:rStyle w:val="StyleUnderline"/>
          <w:highlight w:val="cyan"/>
        </w:rPr>
        <w:t>to reflect</w:t>
      </w:r>
      <w:r w:rsidRPr="00CA4DD5">
        <w:rPr>
          <w:rStyle w:val="StyleUnderline"/>
        </w:rPr>
        <w:t xml:space="preserve"> </w:t>
      </w:r>
      <w:r w:rsidRPr="00530C27">
        <w:rPr>
          <w:sz w:val="16"/>
        </w:rPr>
        <w:t>available</w:t>
      </w:r>
      <w:r w:rsidRPr="00CA4DD5">
        <w:rPr>
          <w:rStyle w:val="StyleUnderline"/>
        </w:rPr>
        <w:t xml:space="preserve"> </w:t>
      </w:r>
      <w:r w:rsidRPr="00530C27">
        <w:rPr>
          <w:rStyle w:val="StyleUnderline"/>
          <w:highlight w:val="cyan"/>
        </w:rPr>
        <w:t>resources</w:t>
      </w:r>
      <w:r w:rsidRPr="00CA4DD5">
        <w:rPr>
          <w:rStyle w:val="StyleUnderline"/>
        </w:rPr>
        <w:t xml:space="preserve"> and international circumstances is the </w:t>
      </w:r>
      <w:r w:rsidRPr="00530C27">
        <w:rPr>
          <w:rStyle w:val="StyleUnderline"/>
          <w:highlight w:val="cyan"/>
        </w:rPr>
        <w:t>only way</w:t>
      </w:r>
      <w:r w:rsidRPr="00CA4DD5">
        <w:rPr>
          <w:rStyle w:val="StyleUnderline"/>
        </w:rPr>
        <w:t xml:space="preserve"> </w:t>
      </w:r>
      <w:r w:rsidRPr="00530C27">
        <w:rPr>
          <w:rStyle w:val="StyleUnderline"/>
          <w:highlight w:val="cyan"/>
        </w:rPr>
        <w:t>to avoid</w:t>
      </w:r>
      <w:r w:rsidRPr="00530C27">
        <w:rPr>
          <w:sz w:val="16"/>
        </w:rPr>
        <w:t xml:space="preserve"> potentially </w:t>
      </w:r>
      <w:r w:rsidRPr="00530C27">
        <w:rPr>
          <w:rStyle w:val="Emphasis"/>
          <w:highlight w:val="cyan"/>
        </w:rPr>
        <w:t>catastrophic failure</w:t>
      </w:r>
      <w:r w:rsidRPr="00530C27">
        <w:rPr>
          <w:sz w:val="16"/>
          <w:highlight w:val="cyan"/>
        </w:rPr>
        <w:t>.</w:t>
      </w:r>
    </w:p>
    <w:p w:rsidR="00DF37C8" w:rsidRPr="00530C27" w:rsidRDefault="00DF37C8" w:rsidP="00DF37C8">
      <w:pPr>
        <w:rPr>
          <w:sz w:val="16"/>
        </w:rPr>
      </w:pPr>
      <w:r w:rsidRPr="00530C27">
        <w:rPr>
          <w:sz w:val="16"/>
        </w:rPr>
        <w:t xml:space="preserve">And </w:t>
      </w:r>
      <w:r w:rsidRPr="00CA4DD5">
        <w:rPr>
          <w:rStyle w:val="StyleUnderline"/>
        </w:rPr>
        <w:t xml:space="preserve">the </w:t>
      </w:r>
      <w:r w:rsidRPr="00B861D3">
        <w:rPr>
          <w:rStyle w:val="StyleUnderline"/>
          <w:highlight w:val="cyan"/>
        </w:rPr>
        <w:t>US</w:t>
      </w:r>
      <w:r w:rsidRPr="00CA4DD5">
        <w:rPr>
          <w:rStyle w:val="StyleUnderline"/>
        </w:rPr>
        <w:t xml:space="preserve"> is </w:t>
      </w:r>
      <w:r w:rsidRPr="00B861D3">
        <w:rPr>
          <w:rStyle w:val="StyleUnderline"/>
          <w:highlight w:val="cyan"/>
        </w:rPr>
        <w:t>juggling</w:t>
      </w:r>
      <w:r w:rsidRPr="00CA4DD5">
        <w:rPr>
          <w:rStyle w:val="StyleUnderline"/>
        </w:rPr>
        <w:t xml:space="preserve"> the </w:t>
      </w:r>
      <w:r w:rsidRPr="00B861D3">
        <w:rPr>
          <w:rStyle w:val="StyleUnderline"/>
          <w:highlight w:val="cyan"/>
        </w:rPr>
        <w:t>possibility of</w:t>
      </w:r>
      <w:r w:rsidRPr="00530C27">
        <w:rPr>
          <w:sz w:val="16"/>
        </w:rPr>
        <w:t xml:space="preserve"> at least </w:t>
      </w:r>
      <w:r w:rsidRPr="00B861D3">
        <w:rPr>
          <w:rStyle w:val="Emphasis"/>
          <w:highlight w:val="cyan"/>
        </w:rPr>
        <w:t>four wars</w:t>
      </w:r>
      <w:r w:rsidRPr="00530C27">
        <w:rPr>
          <w:sz w:val="16"/>
        </w:rPr>
        <w:t xml:space="preserve"> – conceivably </w:t>
      </w:r>
      <w:r w:rsidRPr="00B861D3">
        <w:rPr>
          <w:rStyle w:val="Emphasis"/>
          <w:highlight w:val="cyan"/>
        </w:rPr>
        <w:t>at once</w:t>
      </w:r>
      <w:r w:rsidRPr="00CA4DD5">
        <w:rPr>
          <w:rStyle w:val="StyleUnderline"/>
        </w:rPr>
        <w:t>. Washington is</w:t>
      </w:r>
      <w:r w:rsidRPr="00530C27">
        <w:rPr>
          <w:sz w:val="16"/>
        </w:rPr>
        <w:t xml:space="preserve"> hopelessly </w:t>
      </w:r>
      <w:r w:rsidRPr="00B861D3">
        <w:rPr>
          <w:rStyle w:val="Emphasis"/>
          <w:highlight w:val="cyan"/>
        </w:rPr>
        <w:t>entangled</w:t>
      </w:r>
      <w:r w:rsidRPr="00B861D3">
        <w:rPr>
          <w:rStyle w:val="StyleUnderline"/>
          <w:highlight w:val="cyan"/>
        </w:rPr>
        <w:t xml:space="preserve"> in Europe</w:t>
      </w:r>
      <w:r w:rsidRPr="00530C27">
        <w:rPr>
          <w:sz w:val="16"/>
        </w:rPr>
        <w:t xml:space="preserve">, as activists and </w:t>
      </w:r>
      <w:r w:rsidRPr="00B861D3">
        <w:rPr>
          <w:rStyle w:val="StyleUnderline"/>
        </w:rPr>
        <w:t>legislators</w:t>
      </w:r>
      <w:r w:rsidRPr="00530C27">
        <w:rPr>
          <w:sz w:val="16"/>
        </w:rPr>
        <w:t xml:space="preserve"> alike </w:t>
      </w:r>
      <w:r w:rsidRPr="00B861D3">
        <w:rPr>
          <w:rStyle w:val="StyleUnderline"/>
        </w:rPr>
        <w:t xml:space="preserve">advocate military support for </w:t>
      </w:r>
      <w:r w:rsidRPr="00B861D3">
        <w:rPr>
          <w:rStyle w:val="Emphasis"/>
        </w:rPr>
        <w:t>Ukraine</w:t>
      </w:r>
      <w:r w:rsidRPr="00B861D3">
        <w:rPr>
          <w:rStyle w:val="StyleUnderline"/>
        </w:rPr>
        <w:t xml:space="preserve"> against Russia. </w:t>
      </w:r>
      <w:r w:rsidRPr="00B861D3">
        <w:rPr>
          <w:rStyle w:val="StyleUnderline"/>
          <w:highlight w:val="cyan"/>
        </w:rPr>
        <w:t>A handful</w:t>
      </w:r>
      <w:r w:rsidRPr="00530C27">
        <w:rPr>
          <w:sz w:val="16"/>
        </w:rPr>
        <w:t xml:space="preserve"> of policymakers </w:t>
      </w:r>
      <w:r w:rsidRPr="00CA4DD5">
        <w:rPr>
          <w:rStyle w:val="StyleUnderline"/>
        </w:rPr>
        <w:t xml:space="preserve">are actively </w:t>
      </w:r>
      <w:r w:rsidRPr="00B861D3">
        <w:rPr>
          <w:rStyle w:val="StyleUnderline"/>
          <w:highlight w:val="cyan"/>
        </w:rPr>
        <w:t>pushing for</w:t>
      </w:r>
      <w:r w:rsidRPr="00530C27">
        <w:rPr>
          <w:sz w:val="16"/>
        </w:rPr>
        <w:t xml:space="preserve"> war – </w:t>
      </w:r>
      <w:r w:rsidRPr="00B861D3">
        <w:rPr>
          <w:rStyle w:val="Emphasis"/>
          <w:highlight w:val="cyan"/>
        </w:rPr>
        <w:t>nuclear war</w:t>
      </w:r>
      <w:r w:rsidRPr="00B861D3">
        <w:rPr>
          <w:sz w:val="16"/>
          <w:highlight w:val="cyan"/>
        </w:rPr>
        <w:t>,</w:t>
      </w:r>
      <w:r w:rsidRPr="00530C27">
        <w:rPr>
          <w:sz w:val="16"/>
        </w:rPr>
        <w:t xml:space="preserve"> in the bizarre case of Sen. Roger Wicker.</w:t>
      </w:r>
    </w:p>
    <w:p w:rsidR="00DF37C8" w:rsidRPr="00530C27" w:rsidRDefault="00DF37C8" w:rsidP="00DF37C8">
      <w:pPr>
        <w:rPr>
          <w:rStyle w:val="Emphasis"/>
        </w:rPr>
      </w:pPr>
      <w:r w:rsidRPr="00B861D3">
        <w:rPr>
          <w:rStyle w:val="StyleUnderline"/>
        </w:rPr>
        <w:t>China</w:t>
      </w:r>
      <w:r w:rsidRPr="00CA4DD5">
        <w:rPr>
          <w:rStyle w:val="StyleUnderline"/>
        </w:rPr>
        <w:t xml:space="preserve"> remains the beta noire for many</w:t>
      </w:r>
      <w:r w:rsidRPr="00530C27">
        <w:rPr>
          <w:sz w:val="16"/>
        </w:rPr>
        <w:t xml:space="preserve"> Republicans and Democrats alike. </w:t>
      </w:r>
      <w:r w:rsidRPr="00CA4DD5">
        <w:rPr>
          <w:rStyle w:val="StyleUnderline"/>
        </w:rPr>
        <w:t xml:space="preserve">Support for </w:t>
      </w:r>
      <w:r w:rsidRPr="00B861D3">
        <w:rPr>
          <w:rStyle w:val="Emphasis"/>
          <w:highlight w:val="cyan"/>
        </w:rPr>
        <w:t>defending Taiwan</w:t>
      </w:r>
      <w:r w:rsidRPr="00530C27">
        <w:rPr>
          <w:sz w:val="16"/>
        </w:rPr>
        <w:t xml:space="preserve"> against Beijing </w:t>
      </w:r>
      <w:r w:rsidRPr="00CA4DD5">
        <w:rPr>
          <w:rStyle w:val="StyleUnderline"/>
        </w:rPr>
        <w:t>is rising</w:t>
      </w:r>
      <w:r w:rsidRPr="00530C27">
        <w:rPr>
          <w:sz w:val="16"/>
        </w:rPr>
        <w:t xml:space="preserve">, with </w:t>
      </w:r>
      <w:r w:rsidRPr="00B861D3">
        <w:rPr>
          <w:rStyle w:val="StyleUnderline"/>
          <w:highlight w:val="cyan"/>
        </w:rPr>
        <w:t>little</w:t>
      </w:r>
      <w:r w:rsidRPr="00530C27">
        <w:rPr>
          <w:sz w:val="16"/>
        </w:rPr>
        <w:t xml:space="preserve"> apparent </w:t>
      </w:r>
      <w:r w:rsidRPr="00B861D3">
        <w:rPr>
          <w:rStyle w:val="StyleUnderline"/>
          <w:highlight w:val="cyan"/>
        </w:rPr>
        <w:t>concern for</w:t>
      </w:r>
      <w:r w:rsidRPr="00530C27">
        <w:rPr>
          <w:sz w:val="16"/>
        </w:rPr>
        <w:t xml:space="preserve"> the potential </w:t>
      </w:r>
      <w:r w:rsidRPr="00530C27">
        <w:rPr>
          <w:rStyle w:val="Emphasis"/>
        </w:rPr>
        <w:t>consequences</w:t>
      </w:r>
      <w:r w:rsidRPr="00CA4DD5">
        <w:rPr>
          <w:rStyle w:val="StyleUnderline"/>
        </w:rPr>
        <w:t xml:space="preserve"> of</w:t>
      </w:r>
      <w:r w:rsidRPr="00530C27">
        <w:rPr>
          <w:sz w:val="16"/>
        </w:rPr>
        <w:t xml:space="preserve"> the </w:t>
      </w:r>
      <w:r w:rsidRPr="00B861D3">
        <w:rPr>
          <w:rStyle w:val="StyleUnderline"/>
          <w:highlight w:val="cyan"/>
        </w:rPr>
        <w:t>war</w:t>
      </w:r>
      <w:r w:rsidRPr="00530C27">
        <w:rPr>
          <w:sz w:val="16"/>
        </w:rPr>
        <w:t xml:space="preserve"> that could result. The </w:t>
      </w:r>
      <w:r w:rsidRPr="00CA4DD5">
        <w:rPr>
          <w:rStyle w:val="StyleUnderline"/>
        </w:rPr>
        <w:t>main</w:t>
      </w:r>
      <w:r w:rsidRPr="00530C27">
        <w:rPr>
          <w:sz w:val="16"/>
        </w:rPr>
        <w:t xml:space="preserve"> ongoing </w:t>
      </w:r>
      <w:r w:rsidRPr="00CA4DD5">
        <w:rPr>
          <w:rStyle w:val="StyleUnderline"/>
        </w:rPr>
        <w:t xml:space="preserve">debate is whether Washington should replace strategic ambiguity with </w:t>
      </w:r>
      <w:r w:rsidRPr="00530C27">
        <w:rPr>
          <w:rStyle w:val="Emphasis"/>
        </w:rPr>
        <w:t>strategic clarity.</w:t>
      </w:r>
    </w:p>
    <w:p w:rsidR="00DF37C8" w:rsidRPr="00530C27" w:rsidRDefault="00DF37C8" w:rsidP="00DF37C8">
      <w:pPr>
        <w:rPr>
          <w:sz w:val="16"/>
        </w:rPr>
      </w:pPr>
      <w:r w:rsidRPr="00530C27">
        <w:rPr>
          <w:sz w:val="16"/>
        </w:rPr>
        <w:t xml:space="preserve">The </w:t>
      </w:r>
      <w:r w:rsidRPr="00B861D3">
        <w:rPr>
          <w:rStyle w:val="StyleUnderline"/>
          <w:highlight w:val="cyan"/>
        </w:rPr>
        <w:t>Biden</w:t>
      </w:r>
      <w:r w:rsidRPr="00530C27">
        <w:rPr>
          <w:sz w:val="16"/>
        </w:rPr>
        <w:t xml:space="preserve"> administration </w:t>
      </w:r>
      <w:r w:rsidRPr="00B861D3">
        <w:rPr>
          <w:rStyle w:val="Emphasis"/>
          <w:highlight w:val="cyan"/>
        </w:rPr>
        <w:t>failed</w:t>
      </w:r>
      <w:r w:rsidRPr="00CA4DD5">
        <w:rPr>
          <w:rStyle w:val="StyleUnderline"/>
        </w:rPr>
        <w:t xml:space="preserve"> t</w:t>
      </w:r>
      <w:r w:rsidRPr="00530C27">
        <w:rPr>
          <w:rStyle w:val="StyleUnderline"/>
        </w:rPr>
        <w:t>o</w:t>
      </w:r>
      <w:r w:rsidRPr="00530C27">
        <w:rPr>
          <w:sz w:val="16"/>
        </w:rPr>
        <w:t xml:space="preserve"> move quickly to </w:t>
      </w:r>
      <w:r w:rsidRPr="00CA4DD5">
        <w:rPr>
          <w:rStyle w:val="StyleUnderline"/>
        </w:rPr>
        <w:t xml:space="preserve">restore the </w:t>
      </w:r>
      <w:r w:rsidRPr="00B861D3">
        <w:rPr>
          <w:rStyle w:val="Emphasis"/>
          <w:highlight w:val="cyan"/>
        </w:rPr>
        <w:t>Iran nuclear deal</w:t>
      </w:r>
      <w:r w:rsidRPr="00530C27">
        <w:rPr>
          <w:sz w:val="16"/>
        </w:rPr>
        <w:t xml:space="preserve">. Now even Israeli security officials acknowledge that Donald </w:t>
      </w:r>
      <w:r w:rsidRPr="00CA4DD5">
        <w:rPr>
          <w:rStyle w:val="StyleUnderline"/>
        </w:rPr>
        <w:t>Trump’s “</w:t>
      </w:r>
      <w:r w:rsidRPr="00530C27">
        <w:rPr>
          <w:rStyle w:val="Emphasis"/>
        </w:rPr>
        <w:t>maximum pressure</w:t>
      </w:r>
      <w:r w:rsidRPr="00CA4DD5">
        <w:rPr>
          <w:rStyle w:val="StyleUnderline"/>
        </w:rPr>
        <w:t xml:space="preserve">” policy was a </w:t>
      </w:r>
      <w:r w:rsidRPr="00530C27">
        <w:rPr>
          <w:rStyle w:val="Emphasis"/>
        </w:rPr>
        <w:t>disastrous failure</w:t>
      </w:r>
      <w:r w:rsidRPr="00530C27">
        <w:rPr>
          <w:sz w:val="16"/>
        </w:rPr>
        <w:t xml:space="preserve">. </w:t>
      </w:r>
      <w:r w:rsidRPr="00CA4DD5">
        <w:rPr>
          <w:rStyle w:val="StyleUnderline"/>
        </w:rPr>
        <w:t>Instead of flying</w:t>
      </w:r>
      <w:r w:rsidRPr="00530C27">
        <w:rPr>
          <w:sz w:val="16"/>
        </w:rPr>
        <w:t xml:space="preserve"> to Washington </w:t>
      </w:r>
      <w:r w:rsidRPr="00CA4DD5">
        <w:rPr>
          <w:rStyle w:val="StyleUnderline"/>
        </w:rPr>
        <w:t>to surrender</w:t>
      </w:r>
      <w:r w:rsidRPr="00530C27">
        <w:rPr>
          <w:sz w:val="16"/>
        </w:rPr>
        <w:t xml:space="preserve">, </w:t>
      </w:r>
      <w:r w:rsidRPr="00B861D3">
        <w:rPr>
          <w:rStyle w:val="StyleUnderline"/>
          <w:highlight w:val="cyan"/>
        </w:rPr>
        <w:t xml:space="preserve">Tehran’s leaders </w:t>
      </w:r>
      <w:r w:rsidRPr="00B861D3">
        <w:rPr>
          <w:rStyle w:val="Emphasis"/>
          <w:highlight w:val="cyan"/>
        </w:rPr>
        <w:t>accelerated</w:t>
      </w:r>
      <w:r w:rsidRPr="00B861D3">
        <w:rPr>
          <w:rStyle w:val="StyleUnderline"/>
          <w:highlight w:val="cyan"/>
        </w:rPr>
        <w:t xml:space="preserve"> nuclear activities</w:t>
      </w:r>
      <w:r w:rsidRPr="00530C27">
        <w:rPr>
          <w:sz w:val="16"/>
        </w:rPr>
        <w:t xml:space="preserve">, while demonstrating their ability to disrupt commerce and more in the Middle East. The </w:t>
      </w:r>
      <w:r w:rsidRPr="00CA4DD5">
        <w:rPr>
          <w:rStyle w:val="StyleUnderline"/>
        </w:rPr>
        <w:t>administration</w:t>
      </w:r>
      <w:r w:rsidRPr="00530C27">
        <w:rPr>
          <w:sz w:val="16"/>
        </w:rPr>
        <w:t xml:space="preserve"> is </w:t>
      </w:r>
      <w:r w:rsidRPr="00CA4DD5">
        <w:rPr>
          <w:rStyle w:val="StyleUnderline"/>
        </w:rPr>
        <w:t>attempting to make up for it</w:t>
      </w:r>
      <w:r w:rsidRPr="00530C27">
        <w:rPr>
          <w:sz w:val="16"/>
        </w:rPr>
        <w:t xml:space="preserve">s blunder </w:t>
      </w:r>
      <w:r w:rsidRPr="00CA4DD5">
        <w:rPr>
          <w:rStyle w:val="StyleUnderline"/>
        </w:rPr>
        <w:t xml:space="preserve">by talking about possible military action </w:t>
      </w:r>
      <w:r w:rsidRPr="00530C27">
        <w:rPr>
          <w:sz w:val="16"/>
        </w:rPr>
        <w:t xml:space="preserve">– </w:t>
      </w:r>
      <w:r w:rsidRPr="00CA4DD5">
        <w:rPr>
          <w:rStyle w:val="StyleUnderline"/>
        </w:rPr>
        <w:t>after the US created the problem</w:t>
      </w:r>
      <w:r w:rsidRPr="00530C27">
        <w:rPr>
          <w:sz w:val="16"/>
        </w:rPr>
        <w:t xml:space="preserve"> by pulling out of the agreement and assassinating a top Iranian leader.</w:t>
      </w:r>
    </w:p>
    <w:p w:rsidR="00DF37C8" w:rsidRPr="00530C27" w:rsidRDefault="00DF37C8" w:rsidP="00DF37C8">
      <w:pPr>
        <w:rPr>
          <w:sz w:val="16"/>
        </w:rPr>
      </w:pPr>
      <w:r w:rsidRPr="00530C27">
        <w:rPr>
          <w:sz w:val="16"/>
        </w:rPr>
        <w:t xml:space="preserve">Finally, </w:t>
      </w:r>
      <w:r w:rsidRPr="00B861D3">
        <w:rPr>
          <w:rStyle w:val="Emphasis"/>
          <w:highlight w:val="cyan"/>
        </w:rPr>
        <w:t>No</w:t>
      </w:r>
      <w:r w:rsidRPr="00530C27">
        <w:rPr>
          <w:rStyle w:val="Emphasis"/>
        </w:rPr>
        <w:t xml:space="preserve">rth </w:t>
      </w:r>
      <w:r w:rsidRPr="00B861D3">
        <w:rPr>
          <w:rStyle w:val="Emphasis"/>
          <w:highlight w:val="cyan"/>
        </w:rPr>
        <w:t>Ko</w:t>
      </w:r>
      <w:r w:rsidRPr="00530C27">
        <w:rPr>
          <w:rStyle w:val="Emphasis"/>
        </w:rPr>
        <w:t>rea</w:t>
      </w:r>
      <w:r w:rsidRPr="00CA4DD5">
        <w:rPr>
          <w:rStyle w:val="StyleUnderline"/>
        </w:rPr>
        <w:t xml:space="preserve"> lurks about</w:t>
      </w:r>
      <w:r w:rsidRPr="00530C27">
        <w:rPr>
          <w:sz w:val="16"/>
        </w:rPr>
        <w:t xml:space="preserve">. It has made </w:t>
      </w:r>
      <w:r w:rsidRPr="00CA4DD5">
        <w:rPr>
          <w:rStyle w:val="StyleUnderline"/>
        </w:rPr>
        <w:t xml:space="preserve">seven shorter‐​range </w:t>
      </w:r>
      <w:r w:rsidRPr="00B861D3">
        <w:rPr>
          <w:rStyle w:val="Emphasis"/>
        </w:rPr>
        <w:t>missile tests,</w:t>
      </w:r>
      <w:r w:rsidRPr="00B861D3">
        <w:rPr>
          <w:sz w:val="16"/>
        </w:rPr>
        <w:t xml:space="preserve"> the</w:t>
      </w:r>
      <w:r w:rsidRPr="00530C27">
        <w:rPr>
          <w:sz w:val="16"/>
        </w:rPr>
        <w:t xml:space="preserve"> latest on Sunday, since the new year dawned. </w:t>
      </w:r>
      <w:r w:rsidRPr="00CA4DD5">
        <w:rPr>
          <w:rStyle w:val="StyleUnderline"/>
        </w:rPr>
        <w:t>Kim Jong‐​un also</w:t>
      </w:r>
      <w:r w:rsidRPr="00530C27">
        <w:rPr>
          <w:sz w:val="16"/>
        </w:rPr>
        <w:t xml:space="preserve"> has </w:t>
      </w:r>
      <w:r w:rsidRPr="00CA4DD5">
        <w:rPr>
          <w:rStyle w:val="StyleUnderline"/>
        </w:rPr>
        <w:t xml:space="preserve">suggested that he </w:t>
      </w:r>
      <w:r w:rsidRPr="00B861D3">
        <w:rPr>
          <w:rStyle w:val="StyleUnderline"/>
          <w:highlight w:val="cyan"/>
        </w:rPr>
        <w:t>may end</w:t>
      </w:r>
      <w:r w:rsidRPr="00530C27">
        <w:rPr>
          <w:sz w:val="16"/>
        </w:rPr>
        <w:t xml:space="preserve"> his voluntary </w:t>
      </w:r>
      <w:r w:rsidRPr="00B861D3">
        <w:rPr>
          <w:rStyle w:val="StyleUnderline"/>
          <w:highlight w:val="cyan"/>
        </w:rPr>
        <w:t>suspension of</w:t>
      </w:r>
      <w:r w:rsidRPr="00CA4DD5">
        <w:rPr>
          <w:rStyle w:val="StyleUnderline"/>
        </w:rPr>
        <w:t xml:space="preserve"> long‐​range missile and </w:t>
      </w:r>
      <w:r w:rsidRPr="00B861D3">
        <w:rPr>
          <w:rStyle w:val="Emphasis"/>
          <w:highlight w:val="cyan"/>
        </w:rPr>
        <w:t>nuclear tests</w:t>
      </w:r>
      <w:r w:rsidRPr="00530C27">
        <w:rPr>
          <w:sz w:val="16"/>
        </w:rPr>
        <w:t xml:space="preserve">. Mid‐​month he ordered officials to “promptly examine the issue of restarting all temporarily suspended activities” and begin “immediately bolstering more powerful physical means, which can efficiently control the hostile moves of the US.” Although he does not want war, challenging Washington directly would risk a “fire and fury” response. </w:t>
      </w:r>
      <w:r w:rsidRPr="00B861D3">
        <w:rPr>
          <w:rStyle w:val="StyleUnderline"/>
          <w:highlight w:val="cyan"/>
        </w:rPr>
        <w:t>Conflict could start by mistake</w:t>
      </w:r>
      <w:r w:rsidRPr="00530C27">
        <w:rPr>
          <w:rStyle w:val="StyleUnderline"/>
        </w:rPr>
        <w:t xml:space="preserve"> as well as intent</w:t>
      </w:r>
      <w:r w:rsidRPr="00530C27">
        <w:rPr>
          <w:sz w:val="16"/>
        </w:rPr>
        <w:t>.</w:t>
      </w:r>
    </w:p>
    <w:p w:rsidR="00DF37C8" w:rsidRPr="00530C27" w:rsidRDefault="00DF37C8" w:rsidP="00DF37C8">
      <w:pPr>
        <w:rPr>
          <w:sz w:val="16"/>
        </w:rPr>
      </w:pPr>
      <w:r w:rsidRPr="00530C27">
        <w:rPr>
          <w:sz w:val="16"/>
        </w:rPr>
        <w:t>Yet to suggest that perhaps America is carrying an excessive burden, that some other countries – like in Europe, Japan, Australia, Israel, Gulf States, and South Korea – should do more for themselves, is to trigger delirium in Washington. The collective reaction is a John McEnroesque “You cannot be serious!” The liberal order would end, a new Dark Ages would descend, the world as we know it would pass away.</w:t>
      </w:r>
    </w:p>
    <w:p w:rsidR="00DF37C8" w:rsidRPr="00530C27" w:rsidRDefault="00DF37C8" w:rsidP="00DF37C8">
      <w:pPr>
        <w:rPr>
          <w:sz w:val="16"/>
        </w:rPr>
      </w:pPr>
      <w:r w:rsidRPr="00530C27">
        <w:rPr>
          <w:sz w:val="16"/>
        </w:rPr>
        <w:t>Perhaps the premier hysteric is Robert Kagan, who contended: “Husbanding our power in an effort to slow America’s decline in a post‐​Iraq and post‐​Afghanistan world would mean avoiding debilitating land entanglements and focusing instead on being more of an offshore balancer.… While this may be in America’s interest, the very signaling of such an aloof intention may encourage regional bullies.… [L]essening our engagement with the world would have devastating consequences for humanity. The disruptions we witness today are but a taste of what is to come should our country flinch from its international responsibilities.” In short, his message to the American people is: shut up, pay your taxes, and prepare to die when your betters send you off to war.</w:t>
      </w:r>
    </w:p>
    <w:p w:rsidR="00DF37C8" w:rsidRPr="00530C27" w:rsidRDefault="00DF37C8" w:rsidP="00DF37C8">
      <w:pPr>
        <w:rPr>
          <w:sz w:val="16"/>
        </w:rPr>
      </w:pPr>
      <w:r w:rsidRPr="00530C27">
        <w:rPr>
          <w:sz w:val="16"/>
        </w:rPr>
        <w:t>If would be a less offensive message if he had led a unit into battle. Of course, there is still time for Kagan to form an updated Lincoln Brigade and head for Ukraine.</w:t>
      </w:r>
    </w:p>
    <w:p w:rsidR="00DF37C8" w:rsidRPr="00530C27" w:rsidRDefault="00DF37C8" w:rsidP="00DF37C8">
      <w:pPr>
        <w:rPr>
          <w:sz w:val="16"/>
        </w:rPr>
      </w:pPr>
      <w:r w:rsidRPr="00530C27">
        <w:rPr>
          <w:sz w:val="16"/>
        </w:rPr>
        <w:t xml:space="preserve">Despite the Blob’s picture of doom and gloom, however, </w:t>
      </w:r>
      <w:r w:rsidRPr="00530C27">
        <w:rPr>
          <w:rStyle w:val="StyleUnderline"/>
        </w:rPr>
        <w:t xml:space="preserve">great powers can </w:t>
      </w:r>
      <w:r w:rsidRPr="00530C27">
        <w:rPr>
          <w:rStyle w:val="Emphasis"/>
        </w:rPr>
        <w:t>prosper</w:t>
      </w:r>
      <w:r w:rsidRPr="00530C27">
        <w:rPr>
          <w:rStyle w:val="StyleUnderline"/>
        </w:rPr>
        <w:t xml:space="preserve"> from retrenchment</w:t>
      </w:r>
      <w:r w:rsidRPr="00530C27">
        <w:rPr>
          <w:sz w:val="16"/>
        </w:rPr>
        <w:t xml:space="preserve">, and </w:t>
      </w:r>
      <w:r w:rsidRPr="00530C27">
        <w:rPr>
          <w:rStyle w:val="StyleUnderline"/>
        </w:rPr>
        <w:t xml:space="preserve">do so </w:t>
      </w:r>
      <w:r w:rsidRPr="00530C27">
        <w:rPr>
          <w:rStyle w:val="Emphasis"/>
        </w:rPr>
        <w:t>without</w:t>
      </w:r>
      <w:r w:rsidRPr="00530C27">
        <w:rPr>
          <w:rStyle w:val="StyleUnderline"/>
        </w:rPr>
        <w:t xml:space="preserve"> the world </w:t>
      </w:r>
      <w:r w:rsidRPr="00530C27">
        <w:rPr>
          <w:rStyle w:val="Emphasis"/>
        </w:rPr>
        <w:t>collapsing</w:t>
      </w:r>
      <w:r w:rsidRPr="00530C27">
        <w:rPr>
          <w:rStyle w:val="StyleUnderline"/>
        </w:rPr>
        <w:t xml:space="preserve"> around them</w:t>
      </w:r>
      <w:r w:rsidRPr="00530C27">
        <w:rPr>
          <w:sz w:val="16"/>
        </w:rPr>
        <w:t xml:space="preserve">. Paul K. </w:t>
      </w:r>
      <w:r w:rsidRPr="00530C27">
        <w:rPr>
          <w:rStyle w:val="StyleUnderline"/>
        </w:rPr>
        <w:t>MacDonald and</w:t>
      </w:r>
      <w:r w:rsidRPr="00530C27">
        <w:rPr>
          <w:sz w:val="16"/>
        </w:rPr>
        <w:t xml:space="preserve"> Joseph M. </w:t>
      </w:r>
      <w:r w:rsidRPr="00530C27">
        <w:rPr>
          <w:rStyle w:val="StyleUnderline"/>
        </w:rPr>
        <w:t xml:space="preserve">Parent studied 18 cases of </w:t>
      </w:r>
      <w:r w:rsidRPr="00B861D3">
        <w:rPr>
          <w:rStyle w:val="StyleUnderline"/>
          <w:highlight w:val="cyan"/>
        </w:rPr>
        <w:t>great power decline</w:t>
      </w:r>
      <w:r w:rsidRPr="00530C27">
        <w:rPr>
          <w:rStyle w:val="StyleUnderline"/>
        </w:rPr>
        <w:t xml:space="preserve"> and discovered generally </w:t>
      </w:r>
      <w:r w:rsidRPr="00B861D3">
        <w:rPr>
          <w:rStyle w:val="Emphasis"/>
          <w:highlight w:val="cyan"/>
        </w:rPr>
        <w:t>positive results</w:t>
      </w:r>
      <w:r w:rsidRPr="00530C27">
        <w:rPr>
          <w:sz w:val="16"/>
        </w:rPr>
        <w:t>. They had three general findings.</w:t>
      </w:r>
    </w:p>
    <w:p w:rsidR="00DF37C8" w:rsidRPr="00530C27" w:rsidRDefault="00DF37C8" w:rsidP="00DF37C8">
      <w:pPr>
        <w:rPr>
          <w:sz w:val="16"/>
        </w:rPr>
      </w:pPr>
      <w:r w:rsidRPr="00530C27">
        <w:rPr>
          <w:sz w:val="16"/>
        </w:rPr>
        <w:t>“</w:t>
      </w:r>
      <w:proofErr w:type="gramStart"/>
      <w:r w:rsidRPr="00530C27">
        <w:rPr>
          <w:sz w:val="16"/>
        </w:rPr>
        <w:t>we</w:t>
      </w:r>
      <w:proofErr w:type="gramEnd"/>
      <w:r w:rsidRPr="00530C27">
        <w:rPr>
          <w:sz w:val="16"/>
        </w:rPr>
        <w:t xml:space="preserve"> challenge the retrenchment pessimists’ claim that domestic or international constraints inhibit the ability of declining great powers to retrench. In fact, </w:t>
      </w:r>
      <w:r w:rsidRPr="00B861D3">
        <w:rPr>
          <w:rStyle w:val="StyleUnderline"/>
          <w:highlight w:val="cyan"/>
        </w:rPr>
        <w:t>when states fall</w:t>
      </w:r>
      <w:r w:rsidRPr="00530C27">
        <w:rPr>
          <w:rStyle w:val="StyleUnderline"/>
        </w:rPr>
        <w:t xml:space="preserve"> in the hierarchy of great powers, peaceful </w:t>
      </w:r>
      <w:r w:rsidRPr="00B861D3">
        <w:rPr>
          <w:rStyle w:val="StyleUnderline"/>
          <w:highlight w:val="cyan"/>
        </w:rPr>
        <w:t xml:space="preserve">retrenchment is the </w:t>
      </w:r>
      <w:r w:rsidRPr="00B861D3">
        <w:rPr>
          <w:rStyle w:val="Emphasis"/>
          <w:highlight w:val="cyan"/>
        </w:rPr>
        <w:t>most common</w:t>
      </w:r>
      <w:r w:rsidRPr="00B861D3">
        <w:rPr>
          <w:rStyle w:val="StyleUnderline"/>
          <w:highlight w:val="cyan"/>
        </w:rPr>
        <w:t xml:space="preserve"> response</w:t>
      </w:r>
      <w:r w:rsidRPr="00B861D3">
        <w:rPr>
          <w:sz w:val="16"/>
          <w:highlight w:val="cyan"/>
        </w:rPr>
        <w:t>,</w:t>
      </w:r>
      <w:r w:rsidRPr="00530C27">
        <w:rPr>
          <w:sz w:val="16"/>
        </w:rPr>
        <w:t xml:space="preserve"> even over short time spans. Based on the empirical record, we ªnd that </w:t>
      </w:r>
      <w:r w:rsidRPr="00530C27">
        <w:rPr>
          <w:rStyle w:val="StyleUnderline"/>
        </w:rPr>
        <w:t>great powers retrenched in no less than eleven and no more than fifteen of the eighteen cases, a range of 61–</w:t>
      </w:r>
      <w:r w:rsidRPr="00B861D3">
        <w:rPr>
          <w:rStyle w:val="StyleUnderline"/>
          <w:highlight w:val="cyan"/>
        </w:rPr>
        <w:t>83 percent</w:t>
      </w:r>
      <w:r w:rsidRPr="00530C27">
        <w:rPr>
          <w:sz w:val="16"/>
        </w:rPr>
        <w:t xml:space="preserve">. When international conditions demand it, </w:t>
      </w:r>
      <w:r w:rsidRPr="00B861D3">
        <w:rPr>
          <w:rStyle w:val="StyleUnderline"/>
          <w:highlight w:val="cyan"/>
        </w:rPr>
        <w:t xml:space="preserve">states </w:t>
      </w:r>
      <w:r w:rsidRPr="00B861D3">
        <w:rPr>
          <w:rStyle w:val="Emphasis"/>
          <w:highlight w:val="cyan"/>
        </w:rPr>
        <w:t>renounce</w:t>
      </w:r>
      <w:r w:rsidRPr="00B861D3">
        <w:rPr>
          <w:rStyle w:val="StyleUnderline"/>
          <w:highlight w:val="cyan"/>
        </w:rPr>
        <w:t xml:space="preserve"> risky ties, increase </w:t>
      </w:r>
      <w:r w:rsidRPr="00B861D3">
        <w:rPr>
          <w:rStyle w:val="Emphasis"/>
          <w:highlight w:val="cyan"/>
        </w:rPr>
        <w:t>reliance</w:t>
      </w:r>
      <w:r w:rsidRPr="00530C27">
        <w:rPr>
          <w:rStyle w:val="StyleUnderline"/>
        </w:rPr>
        <w:t xml:space="preserve"> on allies or adversaries, </w:t>
      </w:r>
      <w:r w:rsidRPr="00B861D3">
        <w:rPr>
          <w:rStyle w:val="Emphasis"/>
          <w:highlight w:val="cyan"/>
        </w:rPr>
        <w:t>draw down</w:t>
      </w:r>
      <w:r w:rsidRPr="00B861D3">
        <w:rPr>
          <w:rStyle w:val="StyleUnderline"/>
          <w:highlight w:val="cyan"/>
        </w:rPr>
        <w:t xml:space="preserve"> their military</w:t>
      </w:r>
      <w:r w:rsidRPr="00530C27">
        <w:rPr>
          <w:rStyle w:val="StyleUnderline"/>
        </w:rPr>
        <w:t xml:space="preserve"> obligations, and impose adjustments on domestic populations</w:t>
      </w:r>
      <w:r w:rsidRPr="00530C27">
        <w:rPr>
          <w:sz w:val="16"/>
        </w:rPr>
        <w:t>.”</w:t>
      </w:r>
    </w:p>
    <w:p w:rsidR="00DF37C8" w:rsidRPr="00530C27" w:rsidRDefault="00DF37C8" w:rsidP="00DF37C8">
      <w:pPr>
        <w:rPr>
          <w:sz w:val="16"/>
        </w:rPr>
      </w:pPr>
      <w:r w:rsidRPr="00530C27">
        <w:rPr>
          <w:sz w:val="16"/>
        </w:rPr>
        <w:t>“</w:t>
      </w:r>
      <w:proofErr w:type="gramStart"/>
      <w:r w:rsidRPr="00530C27">
        <w:rPr>
          <w:sz w:val="16"/>
        </w:rPr>
        <w:t>the</w:t>
      </w:r>
      <w:proofErr w:type="gramEnd"/>
      <w:r w:rsidRPr="00530C27">
        <w:rPr>
          <w:sz w:val="16"/>
        </w:rPr>
        <w:t xml:space="preserve"> magnitude of relative decline helps explain the extent of great power retrenchment. Following the dictates of neorealist theory, great powers retrench for the same reason they expand: the rigors of great power politics compel them to do so. Retrenchment is by no means easy, but necessity is the mother of invention, and declining great powers face powerful incentives to contract their interests in a prompt and proportionate manner.”</w:t>
      </w:r>
    </w:p>
    <w:p w:rsidR="00DF37C8" w:rsidRPr="00530C27" w:rsidRDefault="00DF37C8" w:rsidP="00DF37C8">
      <w:pPr>
        <w:rPr>
          <w:sz w:val="16"/>
        </w:rPr>
      </w:pPr>
      <w:r w:rsidRPr="00530C27">
        <w:rPr>
          <w:sz w:val="16"/>
        </w:rPr>
        <w:t xml:space="preserve">“The </w:t>
      </w:r>
      <w:r w:rsidRPr="00530C27">
        <w:rPr>
          <w:u w:val="single"/>
        </w:rPr>
        <w:t xml:space="preserve">rate of decline helps explain </w:t>
      </w:r>
      <w:r w:rsidRPr="00530C27">
        <w:rPr>
          <w:sz w:val="16"/>
        </w:rPr>
        <w:t xml:space="preserve">what forms great power </w:t>
      </w:r>
      <w:r w:rsidRPr="00530C27">
        <w:rPr>
          <w:u w:val="single"/>
        </w:rPr>
        <w:t xml:space="preserve">retrenchment </w:t>
      </w:r>
      <w:r w:rsidRPr="00530C27">
        <w:rPr>
          <w:sz w:val="16"/>
        </w:rPr>
        <w:t xml:space="preserve">will take. How fast great powers fall contributes to whether these retrenching states will internally reform, seek new allies or rely more heavily on old ones, and make diplomatic overtures to enemies. Further, our analysis suggests that </w:t>
      </w:r>
      <w:r w:rsidRPr="00B861D3">
        <w:rPr>
          <w:highlight w:val="cyan"/>
          <w:u w:val="single"/>
        </w:rPr>
        <w:t>great powers facing</w:t>
      </w:r>
      <w:r w:rsidRPr="00530C27">
        <w:rPr>
          <w:u w:val="single"/>
        </w:rPr>
        <w:t xml:space="preserve"> acute </w:t>
      </w:r>
      <w:r w:rsidRPr="00B861D3">
        <w:rPr>
          <w:highlight w:val="cyan"/>
          <w:u w:val="single"/>
        </w:rPr>
        <w:t>decline</w:t>
      </w:r>
      <w:r w:rsidRPr="00530C27">
        <w:rPr>
          <w:u w:val="single"/>
        </w:rPr>
        <w:t xml:space="preserve"> are </w:t>
      </w:r>
      <w:r w:rsidRPr="00B861D3">
        <w:rPr>
          <w:rStyle w:val="Emphasis"/>
          <w:highlight w:val="cyan"/>
        </w:rPr>
        <w:t>less likely</w:t>
      </w:r>
      <w:r w:rsidRPr="00B861D3">
        <w:rPr>
          <w:highlight w:val="cyan"/>
          <w:u w:val="single"/>
        </w:rPr>
        <w:t xml:space="preserve"> to initiate or escalate</w:t>
      </w:r>
      <w:r w:rsidRPr="00530C27">
        <w:rPr>
          <w:u w:val="single"/>
        </w:rPr>
        <w:t xml:space="preserve"> militarized </w:t>
      </w:r>
      <w:r w:rsidRPr="00530C27">
        <w:rPr>
          <w:rStyle w:val="Emphasis"/>
        </w:rPr>
        <w:t xml:space="preserve">interstate </w:t>
      </w:r>
      <w:r w:rsidRPr="00B861D3">
        <w:rPr>
          <w:rStyle w:val="Emphasis"/>
          <w:highlight w:val="cyan"/>
        </w:rPr>
        <w:t>disputes</w:t>
      </w:r>
      <w:r w:rsidRPr="00530C27">
        <w:rPr>
          <w:sz w:val="16"/>
        </w:rPr>
        <w:t>. Faced with diminishing resources, great powers moderate their foreign policy ambitions and offer concessions in areas of lesser strategic value. Contrary to the pessimistic conclusions of critics,</w:t>
      </w:r>
      <w:r w:rsidRPr="00530C27">
        <w:rPr>
          <w:u w:val="single"/>
        </w:rPr>
        <w:t xml:space="preserve"> retrenchment neither requires aggression nor invites predation</w:t>
      </w:r>
      <w:r w:rsidRPr="00530C27">
        <w:rPr>
          <w:sz w:val="16"/>
        </w:rPr>
        <w:t xml:space="preserve">. </w:t>
      </w:r>
      <w:r w:rsidRPr="00530C27">
        <w:rPr>
          <w:u w:val="single"/>
        </w:rPr>
        <w:t xml:space="preserve">Great powers are able to </w:t>
      </w:r>
      <w:r w:rsidRPr="00B861D3">
        <w:rPr>
          <w:highlight w:val="cyan"/>
          <w:u w:val="single"/>
        </w:rPr>
        <w:t>rebalance</w:t>
      </w:r>
      <w:r w:rsidRPr="00530C27">
        <w:rPr>
          <w:u w:val="single"/>
        </w:rPr>
        <w:t xml:space="preserve"> their </w:t>
      </w:r>
      <w:r w:rsidRPr="00B861D3">
        <w:rPr>
          <w:highlight w:val="cyan"/>
          <w:u w:val="single"/>
        </w:rPr>
        <w:t xml:space="preserve">commitments through </w:t>
      </w:r>
      <w:r w:rsidRPr="00B861D3">
        <w:rPr>
          <w:rStyle w:val="Emphasis"/>
          <w:highlight w:val="cyan"/>
        </w:rPr>
        <w:t>compromise</w:t>
      </w:r>
      <w:r w:rsidRPr="00B861D3">
        <w:rPr>
          <w:highlight w:val="cyan"/>
          <w:u w:val="single"/>
        </w:rPr>
        <w:t>, rather than conflict</w:t>
      </w:r>
      <w:r w:rsidRPr="00530C27">
        <w:rPr>
          <w:sz w:val="16"/>
        </w:rPr>
        <w:t>. In these ways, states respond to penury the same way they do to plenty: they seek to adopt policies that maximize security given available means.”</w:t>
      </w:r>
    </w:p>
    <w:p w:rsidR="00DF37C8" w:rsidRPr="00530C27" w:rsidRDefault="00DF37C8" w:rsidP="00DF37C8">
      <w:pPr>
        <w:rPr>
          <w:sz w:val="16"/>
        </w:rPr>
      </w:pPr>
      <w:r w:rsidRPr="00530C27">
        <w:rPr>
          <w:sz w:val="16"/>
        </w:rPr>
        <w:t xml:space="preserve">Particularly important is the latter conclusion. Contrary to the Kagan thesis, </w:t>
      </w:r>
      <w:r w:rsidRPr="00530C27">
        <w:rPr>
          <w:u w:val="single"/>
        </w:rPr>
        <w:t>the world did not end after retrenchment</w:t>
      </w:r>
      <w:r w:rsidRPr="00530C27">
        <w:rPr>
          <w:sz w:val="16"/>
        </w:rPr>
        <w:t xml:space="preserve">. Explained MacDonald and Parent: “Far from being a hazardous policy, retrenchment can be successful. </w:t>
      </w:r>
      <w:r w:rsidRPr="00530C27">
        <w:rPr>
          <w:u w:val="single"/>
        </w:rPr>
        <w:t>States that retrench often regain their position</w:t>
      </w:r>
      <w:r w:rsidRPr="00530C27">
        <w:rPr>
          <w:sz w:val="16"/>
        </w:rPr>
        <w:t xml:space="preserve"> in the hierarchy of great powers. </w:t>
      </w:r>
      <w:r w:rsidRPr="00530C27">
        <w:rPr>
          <w:u w:val="single"/>
        </w:rPr>
        <w:t xml:space="preserve">Of the </w:t>
      </w:r>
      <w:r w:rsidRPr="00530C27">
        <w:rPr>
          <w:sz w:val="16"/>
        </w:rPr>
        <w:t>fifteen</w:t>
      </w:r>
      <w:r w:rsidRPr="00530C27">
        <w:rPr>
          <w:u w:val="single"/>
        </w:rPr>
        <w:t xml:space="preserve"> great powers that adopted retrenchment in response to</w:t>
      </w:r>
      <w:r w:rsidRPr="00530C27">
        <w:rPr>
          <w:sz w:val="16"/>
        </w:rPr>
        <w:t xml:space="preserve"> acute relative </w:t>
      </w:r>
      <w:r w:rsidRPr="00530C27">
        <w:rPr>
          <w:u w:val="single"/>
        </w:rPr>
        <w:t>decline</w:t>
      </w:r>
      <w:r w:rsidRPr="00530C27">
        <w:rPr>
          <w:sz w:val="16"/>
        </w:rPr>
        <w:t xml:space="preserve">, </w:t>
      </w:r>
      <w:r w:rsidRPr="00530C27">
        <w:rPr>
          <w:u w:val="single"/>
        </w:rPr>
        <w:t>40 percent managed to recover their ordinal rank. In contrast, none of the declining powers that failed to retrench recovered their relative position.”</w:t>
      </w:r>
    </w:p>
    <w:p w:rsidR="00DF37C8" w:rsidRPr="00530C27" w:rsidRDefault="00DF37C8" w:rsidP="00DF37C8">
      <w:pPr>
        <w:rPr>
          <w:sz w:val="16"/>
        </w:rPr>
      </w:pPr>
      <w:r w:rsidRPr="00530C27">
        <w:rPr>
          <w:sz w:val="16"/>
        </w:rPr>
        <w:t>Of particular note in looking ahead for America is the inevitable reduction in military outlays. The authors reported:</w:t>
      </w:r>
    </w:p>
    <w:p w:rsidR="00DF37C8" w:rsidRPr="00530C27" w:rsidRDefault="00DF37C8" w:rsidP="00DF37C8">
      <w:pPr>
        <w:rPr>
          <w:sz w:val="16"/>
        </w:rPr>
      </w:pPr>
      <w:r w:rsidRPr="00530C27">
        <w:rPr>
          <w:sz w:val="16"/>
        </w:rPr>
        <w:t xml:space="preserve">“As predicted, great powers facing acute decline decreased the number of military personnel in their armed forces by an average of 0.8 percent over a ªfive‐​year period. By way of comparison, great powers not in decline increased the size of their militaries by an average of 2.1 percent across a similar period. Declining great powers also tend to spend less aggressively on defense than the average great power. In the five years following a shift in ordinal rankings, declining great powers increased their defense spending an average of 2.14 percent, compared with 8.38 percent for great powers not suffering from acute decline. These findings suggest that great powers do indeed slow or pare back military outlays in response to relative decline </w:t>
      </w:r>
      <w:proofErr w:type="gramStart"/>
      <w:r w:rsidRPr="00530C27">
        <w:rPr>
          <w:sz w:val="16"/>
        </w:rPr>
        <w:t>… .</w:t>
      </w:r>
      <w:proofErr w:type="gramEnd"/>
      <w:r w:rsidRPr="00530C27">
        <w:rPr>
          <w:sz w:val="16"/>
        </w:rPr>
        <w:t xml:space="preserve"> Moreover, the extent to which a great power reduces the size of its military tends to be associated with the magnitude of its relative decline.”</w:t>
      </w:r>
    </w:p>
    <w:p w:rsidR="00DF37C8" w:rsidRPr="00530C27" w:rsidRDefault="00DF37C8" w:rsidP="00DF37C8">
      <w:pPr>
        <w:rPr>
          <w:sz w:val="16"/>
        </w:rPr>
      </w:pPr>
      <w:r w:rsidRPr="00530C27">
        <w:rPr>
          <w:sz w:val="16"/>
        </w:rPr>
        <w:t xml:space="preserve">Not only are </w:t>
      </w:r>
      <w:r w:rsidRPr="00530C27">
        <w:rPr>
          <w:u w:val="single"/>
        </w:rPr>
        <w:t>these findings</w:t>
      </w:r>
      <w:r w:rsidRPr="00530C27">
        <w:rPr>
          <w:sz w:val="16"/>
        </w:rPr>
        <w:t xml:space="preserve"> hopeful overall, but they </w:t>
      </w:r>
      <w:r w:rsidRPr="00530C27">
        <w:rPr>
          <w:u w:val="single"/>
        </w:rPr>
        <w:t xml:space="preserve">suggest that the </w:t>
      </w:r>
      <w:r w:rsidRPr="00B861D3">
        <w:rPr>
          <w:u w:val="single"/>
        </w:rPr>
        <w:t xml:space="preserve">US could prosper </w:t>
      </w:r>
      <w:r w:rsidRPr="00B861D3">
        <w:rPr>
          <w:rStyle w:val="StyleUnderline"/>
        </w:rPr>
        <w:t>by downplaying</w:t>
      </w:r>
      <w:r w:rsidRPr="00530C27">
        <w:rPr>
          <w:u w:val="single"/>
        </w:rPr>
        <w:t xml:space="preserve"> military competition with China.</w:t>
      </w:r>
      <w:r w:rsidRPr="00530C27">
        <w:rPr>
          <w:sz w:val="16"/>
        </w:rPr>
        <w:t xml:space="preserve"> </w:t>
      </w:r>
      <w:r w:rsidRPr="00B861D3">
        <w:rPr>
          <w:u w:val="single"/>
        </w:rPr>
        <w:t>America’s</w:t>
      </w:r>
      <w:r w:rsidRPr="00530C27">
        <w:rPr>
          <w:u w:val="single"/>
        </w:rPr>
        <w:t xml:space="preserve"> decline is moderate and “the </w:t>
      </w:r>
      <w:r w:rsidRPr="00B861D3">
        <w:rPr>
          <w:highlight w:val="cyan"/>
          <w:u w:val="single"/>
        </w:rPr>
        <w:t>U</w:t>
      </w:r>
      <w:r w:rsidRPr="00530C27">
        <w:rPr>
          <w:u w:val="single"/>
        </w:rPr>
        <w:t xml:space="preserve">nited </w:t>
      </w:r>
      <w:r w:rsidRPr="00B861D3">
        <w:rPr>
          <w:highlight w:val="cyan"/>
          <w:u w:val="single"/>
        </w:rPr>
        <w:t>S</w:t>
      </w:r>
      <w:r w:rsidRPr="00530C27">
        <w:rPr>
          <w:u w:val="single"/>
        </w:rPr>
        <w:t xml:space="preserve">tates should be </w:t>
      </w:r>
      <w:r w:rsidRPr="00B861D3">
        <w:rPr>
          <w:highlight w:val="cyan"/>
          <w:u w:val="single"/>
        </w:rPr>
        <w:t>able to</w:t>
      </w:r>
      <w:r w:rsidRPr="00530C27">
        <w:rPr>
          <w:u w:val="single"/>
        </w:rPr>
        <w:t xml:space="preserve"> </w:t>
      </w:r>
      <w:r w:rsidRPr="00B861D3">
        <w:rPr>
          <w:highlight w:val="cyan"/>
          <w:u w:val="single"/>
        </w:rPr>
        <w:t>reduce its</w:t>
      </w:r>
      <w:r w:rsidRPr="00530C27">
        <w:rPr>
          <w:u w:val="single"/>
        </w:rPr>
        <w:t xml:space="preserve"> foreign policy </w:t>
      </w:r>
      <w:r w:rsidRPr="00B861D3">
        <w:rPr>
          <w:highlight w:val="cyan"/>
          <w:u w:val="single"/>
        </w:rPr>
        <w:t xml:space="preserve">commitments in </w:t>
      </w:r>
      <w:r w:rsidRPr="00B861D3">
        <w:rPr>
          <w:u w:val="single"/>
        </w:rPr>
        <w:t xml:space="preserve">East </w:t>
      </w:r>
      <w:r w:rsidRPr="00B861D3">
        <w:rPr>
          <w:highlight w:val="cyan"/>
          <w:u w:val="single"/>
        </w:rPr>
        <w:t>Asia</w:t>
      </w:r>
      <w:r w:rsidRPr="00530C27">
        <w:rPr>
          <w:sz w:val="16"/>
        </w:rPr>
        <w:t xml:space="preserve"> in the coming decades </w:t>
      </w:r>
      <w:r w:rsidRPr="00B861D3">
        <w:rPr>
          <w:highlight w:val="cyan"/>
          <w:u w:val="single"/>
        </w:rPr>
        <w:t xml:space="preserve">without inviting </w:t>
      </w:r>
      <w:r w:rsidRPr="00B861D3">
        <w:rPr>
          <w:rStyle w:val="Emphasis"/>
          <w:highlight w:val="cyan"/>
        </w:rPr>
        <w:t>Chinese expansion</w:t>
      </w:r>
      <w:r w:rsidRPr="00530C27">
        <w:rPr>
          <w:rStyle w:val="Emphasis"/>
        </w:rPr>
        <w:t>ism</w:t>
      </w:r>
      <w:r w:rsidRPr="00530C27">
        <w:rPr>
          <w:sz w:val="16"/>
        </w:rPr>
        <w:t xml:space="preserve">,” argued the authors. “By incrementally shifting burdens to regional allies and multilateral institutions, </w:t>
      </w:r>
      <w:r w:rsidRPr="00530C27">
        <w:rPr>
          <w:u w:val="single"/>
        </w:rPr>
        <w:t>the United States can strengthen the credibility of its core commitments while accommodating the interests of a rising China</w:t>
      </w:r>
      <w:r w:rsidRPr="00530C27">
        <w:rPr>
          <w:sz w:val="16"/>
        </w:rPr>
        <w:t xml:space="preserve">. Not least among the benefits of retrenchment is that it helps alleviate an unsustainable financial position. </w:t>
      </w:r>
      <w:r w:rsidRPr="00530C27">
        <w:rPr>
          <w:u w:val="single"/>
        </w:rPr>
        <w:t>Immense forward deployments will only</w:t>
      </w:r>
      <w:r w:rsidRPr="00530C27">
        <w:rPr>
          <w:sz w:val="16"/>
        </w:rPr>
        <w:t xml:space="preserve"> exacerbate U.S. grand strategic problems and</w:t>
      </w:r>
      <w:r w:rsidRPr="00530C27">
        <w:rPr>
          <w:u w:val="single"/>
        </w:rPr>
        <w:t xml:space="preserve"> risk </w:t>
      </w:r>
      <w:r w:rsidRPr="00B861D3">
        <w:rPr>
          <w:rStyle w:val="Emphasis"/>
        </w:rPr>
        <w:t>unnecessary clashes</w:t>
      </w:r>
      <w:r w:rsidRPr="00530C27">
        <w:rPr>
          <w:sz w:val="16"/>
        </w:rPr>
        <w:t>.”</w:t>
      </w:r>
    </w:p>
    <w:p w:rsidR="00DF37C8" w:rsidRPr="00530C27" w:rsidRDefault="00DF37C8" w:rsidP="00DF37C8">
      <w:pPr>
        <w:rPr>
          <w:sz w:val="16"/>
        </w:rPr>
      </w:pPr>
      <w:r w:rsidRPr="00530C27">
        <w:rPr>
          <w:sz w:val="16"/>
        </w:rPr>
        <w:t>The latter point is critical. Blob members imagine that America must increase military outlays, commitments, and deployments, no matter how high the cost and disastrous the consequences. However, adjusting foreign policy to reflect available resources and international circumstances is the only way to avoid potentially catastrophic failure.</w:t>
      </w:r>
    </w:p>
    <w:p w:rsidR="00DF37C8" w:rsidRDefault="00DF37C8" w:rsidP="00DF37C8">
      <w:pPr>
        <w:rPr>
          <w:sz w:val="16"/>
        </w:rPr>
      </w:pPr>
      <w:r w:rsidRPr="00530C27">
        <w:rPr>
          <w:sz w:val="16"/>
        </w:rPr>
        <w:t>The world today seems full of danger. Retrenchment might not sound like a rallying cry. But it is the country’s best hope to salvage the future. Washington should adjust its foreign policy to reflect the interests of the American people.</w:t>
      </w:r>
    </w:p>
    <w:p w:rsidR="00DF37C8" w:rsidRPr="00530C27" w:rsidRDefault="00DF37C8" w:rsidP="00DF37C8">
      <w:pPr>
        <w:pStyle w:val="Heading3"/>
      </w:pPr>
      <w:r>
        <w:t>2NC — Heg Bad — Retrenchment</w:t>
      </w:r>
    </w:p>
    <w:p w:rsidR="00DF37C8" w:rsidRDefault="00DF37C8" w:rsidP="00DF37C8">
      <w:pPr>
        <w:pStyle w:val="Heading4"/>
      </w:pPr>
      <w:r>
        <w:t>Decline causes retrenchment now — it’s peaceful and de-escalatory. (The above card references this study but its more recent so prob read that card)</w:t>
      </w:r>
    </w:p>
    <w:p w:rsidR="00DF37C8" w:rsidRPr="00041E33" w:rsidRDefault="00DF37C8" w:rsidP="00DF37C8">
      <w:r>
        <w:t xml:space="preserve">Paul </w:t>
      </w:r>
      <w:r w:rsidRPr="006B723E">
        <w:rPr>
          <w:rStyle w:val="Style13ptBold"/>
        </w:rPr>
        <w:t>Macdonald</w:t>
      </w:r>
      <w:r>
        <w:t>, 05-xx-20</w:t>
      </w:r>
      <w:r w:rsidRPr="006B723E">
        <w:rPr>
          <w:rStyle w:val="Style13ptBold"/>
        </w:rPr>
        <w:t>11</w:t>
      </w:r>
      <w:r>
        <w:t>,</w:t>
      </w:r>
      <w:r w:rsidRPr="006B723E">
        <w:t xml:space="preserve"> </w:t>
      </w:r>
      <w:r>
        <w:t>Research Fellow, International Security Program "Resurrecting Retrenchment: The Grand Strategic Consequences of U.S. Decline," Belfer Center for Science and International Affairs, https://www.belfercenter.org/publication/resurrecting-retrenchment-grand-strategic-consequences-us-decline; Pen-MK</w:t>
      </w:r>
    </w:p>
    <w:p w:rsidR="00DF37C8" w:rsidRPr="00041E33" w:rsidRDefault="00DF37C8" w:rsidP="00DF37C8">
      <w:pPr>
        <w:rPr>
          <w:sz w:val="16"/>
        </w:rPr>
      </w:pPr>
      <w:r w:rsidRPr="00041E33">
        <w:rPr>
          <w:sz w:val="16"/>
        </w:rPr>
        <w:t>Current U.S. Decline and the Unpopularity of Retrenchment</w:t>
      </w:r>
    </w:p>
    <w:p w:rsidR="00DF37C8" w:rsidRPr="00041E33" w:rsidRDefault="00DF37C8" w:rsidP="00DF37C8">
      <w:pPr>
        <w:rPr>
          <w:sz w:val="16"/>
        </w:rPr>
      </w:pPr>
      <w:r w:rsidRPr="00041E33">
        <w:rPr>
          <w:sz w:val="16"/>
        </w:rPr>
        <w:t>Many</w:t>
      </w:r>
      <w:r w:rsidRPr="00367962">
        <w:rPr>
          <w:rStyle w:val="StyleUnderline"/>
        </w:rPr>
        <w:t xml:space="preserve"> </w:t>
      </w:r>
      <w:r w:rsidRPr="00DE7791">
        <w:rPr>
          <w:rStyle w:val="StyleUnderline"/>
          <w:highlight w:val="cyan"/>
        </w:rPr>
        <w:t>policymakers</w:t>
      </w:r>
      <w:r w:rsidRPr="00041E33">
        <w:rPr>
          <w:sz w:val="16"/>
        </w:rPr>
        <w:t xml:space="preserve"> and pundits </w:t>
      </w:r>
      <w:r w:rsidRPr="00DE7791">
        <w:rPr>
          <w:rStyle w:val="StyleUnderline"/>
          <w:highlight w:val="cyan"/>
        </w:rPr>
        <w:t>contend</w:t>
      </w:r>
      <w:r w:rsidRPr="00367962">
        <w:rPr>
          <w:rStyle w:val="StyleUnderline"/>
        </w:rPr>
        <w:t xml:space="preserve"> </w:t>
      </w:r>
      <w:r w:rsidRPr="00041E33">
        <w:rPr>
          <w:sz w:val="16"/>
        </w:rPr>
        <w:t>that</w:t>
      </w:r>
      <w:r w:rsidRPr="00367962">
        <w:rPr>
          <w:rStyle w:val="StyleUnderline"/>
        </w:rPr>
        <w:t xml:space="preserve"> </w:t>
      </w:r>
      <w:r w:rsidRPr="00DE7791">
        <w:rPr>
          <w:rStyle w:val="StyleUnderline"/>
          <w:highlight w:val="cyan"/>
        </w:rPr>
        <w:t>U.S. relative power</w:t>
      </w:r>
      <w:r w:rsidRPr="00367962">
        <w:rPr>
          <w:rStyle w:val="StyleUnderline"/>
        </w:rPr>
        <w:t xml:space="preserve"> is </w:t>
      </w:r>
      <w:r w:rsidRPr="00DE7791">
        <w:rPr>
          <w:rStyle w:val="Emphasis"/>
          <w:highlight w:val="cyan"/>
        </w:rPr>
        <w:t>declining</w:t>
      </w:r>
      <w:r w:rsidRPr="00041E33">
        <w:rPr>
          <w:sz w:val="16"/>
        </w:rPr>
        <w:t xml:space="preserve"> and that </w:t>
      </w:r>
      <w:r w:rsidRPr="00367962">
        <w:rPr>
          <w:rStyle w:val="StyleUnderline"/>
        </w:rPr>
        <w:t>this decline will have negative consequences</w:t>
      </w:r>
      <w:r w:rsidRPr="00041E33">
        <w:rPr>
          <w:sz w:val="16"/>
        </w:rPr>
        <w:t xml:space="preserve"> for international politics. </w:t>
      </w:r>
      <w:r w:rsidRPr="00367962">
        <w:rPr>
          <w:rStyle w:val="StyleUnderline"/>
        </w:rPr>
        <w:t>They justify</w:t>
      </w:r>
      <w:r w:rsidRPr="00041E33">
        <w:rPr>
          <w:sz w:val="16"/>
        </w:rPr>
        <w:t xml:space="preserve"> this </w:t>
      </w:r>
      <w:r w:rsidRPr="00367962">
        <w:rPr>
          <w:rStyle w:val="StyleUnderline"/>
        </w:rPr>
        <w:t xml:space="preserve">pessimism on the belief </w:t>
      </w:r>
      <w:r w:rsidRPr="00041E33">
        <w:rPr>
          <w:sz w:val="16"/>
        </w:rPr>
        <w:t>that</w:t>
      </w:r>
      <w:r w:rsidRPr="00367962">
        <w:rPr>
          <w:rStyle w:val="StyleUnderline"/>
        </w:rPr>
        <w:t xml:space="preserve"> great powers have few options for dealing with </w:t>
      </w:r>
      <w:r w:rsidRPr="00041E33">
        <w:rPr>
          <w:sz w:val="16"/>
        </w:rPr>
        <w:t>acute relative</w:t>
      </w:r>
      <w:r w:rsidRPr="00367962">
        <w:rPr>
          <w:rStyle w:val="StyleUnderline"/>
        </w:rPr>
        <w:t xml:space="preserve"> decline</w:t>
      </w:r>
      <w:r w:rsidRPr="00041E33">
        <w:rPr>
          <w:sz w:val="16"/>
        </w:rPr>
        <w:t xml:space="preserve">. </w:t>
      </w:r>
      <w:r w:rsidRPr="00B76828">
        <w:rPr>
          <w:rStyle w:val="Emphasis"/>
        </w:rPr>
        <w:t>Critics</w:t>
      </w:r>
      <w:r w:rsidRPr="00367962">
        <w:rPr>
          <w:rStyle w:val="StyleUnderline"/>
        </w:rPr>
        <w:t xml:space="preserve"> say</w:t>
      </w:r>
      <w:r w:rsidRPr="00041E33">
        <w:rPr>
          <w:sz w:val="16"/>
        </w:rPr>
        <w:t xml:space="preserve"> that </w:t>
      </w:r>
      <w:r w:rsidRPr="00B76828">
        <w:rPr>
          <w:rStyle w:val="Emphasis"/>
        </w:rPr>
        <w:t>retrenchment</w:t>
      </w:r>
      <w:r w:rsidRPr="00041E33">
        <w:rPr>
          <w:sz w:val="16"/>
        </w:rPr>
        <w:t>, a policy of retracting grand strategic commitments in response to a decline in relative power,</w:t>
      </w:r>
      <w:r w:rsidRPr="00367962">
        <w:rPr>
          <w:rStyle w:val="StyleUnderline"/>
        </w:rPr>
        <w:t xml:space="preserve"> is a </w:t>
      </w:r>
      <w:r w:rsidRPr="00041E33">
        <w:rPr>
          <w:sz w:val="16"/>
        </w:rPr>
        <w:t>contemptible</w:t>
      </w:r>
      <w:r w:rsidRPr="00367962">
        <w:rPr>
          <w:rStyle w:val="StyleUnderline"/>
        </w:rPr>
        <w:t xml:space="preserve"> policy that </w:t>
      </w:r>
      <w:r w:rsidRPr="00B76828">
        <w:rPr>
          <w:rStyle w:val="Emphasis"/>
        </w:rPr>
        <w:t>demoralizes</w:t>
      </w:r>
      <w:r w:rsidRPr="00367962">
        <w:rPr>
          <w:rStyle w:val="StyleUnderline"/>
        </w:rPr>
        <w:t xml:space="preserve"> allies and </w:t>
      </w:r>
      <w:r w:rsidRPr="00B76828">
        <w:rPr>
          <w:rStyle w:val="Emphasis"/>
        </w:rPr>
        <w:t>emboldens</w:t>
      </w:r>
      <w:r w:rsidRPr="00367962">
        <w:rPr>
          <w:rStyle w:val="StyleUnderline"/>
        </w:rPr>
        <w:t xml:space="preserve"> </w:t>
      </w:r>
      <w:r w:rsidRPr="00041E33">
        <w:rPr>
          <w:sz w:val="16"/>
        </w:rPr>
        <w:t>potential</w:t>
      </w:r>
      <w:r w:rsidRPr="00367962">
        <w:rPr>
          <w:rStyle w:val="StyleUnderline"/>
        </w:rPr>
        <w:t xml:space="preserve"> adversaries.</w:t>
      </w:r>
      <w:r w:rsidRPr="00041E33">
        <w:rPr>
          <w:sz w:val="16"/>
        </w:rPr>
        <w:t xml:space="preserve"> Furthermore, domestic interest groups and lobbies look like immovable obstacles with regard to policies designed to harmonize ends with means.</w:t>
      </w:r>
    </w:p>
    <w:p w:rsidR="00DF37C8" w:rsidRPr="00041E33" w:rsidRDefault="00DF37C8" w:rsidP="00DF37C8">
      <w:pPr>
        <w:rPr>
          <w:sz w:val="16"/>
        </w:rPr>
      </w:pPr>
      <w:r w:rsidRPr="00041E33">
        <w:rPr>
          <w:sz w:val="16"/>
        </w:rPr>
        <w:t xml:space="preserve">There is </w:t>
      </w:r>
      <w:r w:rsidRPr="00DE7791">
        <w:rPr>
          <w:rStyle w:val="Emphasis"/>
          <w:highlight w:val="cyan"/>
        </w:rPr>
        <w:t>little evidence</w:t>
      </w:r>
      <w:r w:rsidRPr="00041E33">
        <w:rPr>
          <w:sz w:val="16"/>
        </w:rPr>
        <w:t xml:space="preserve">, however, </w:t>
      </w:r>
      <w:r w:rsidRPr="00DE7791">
        <w:rPr>
          <w:rStyle w:val="StyleUnderline"/>
          <w:highlight w:val="cyan"/>
        </w:rPr>
        <w:t>to justify</w:t>
      </w:r>
      <w:r w:rsidRPr="00367962">
        <w:rPr>
          <w:rStyle w:val="StyleUnderline"/>
        </w:rPr>
        <w:t xml:space="preserve"> the </w:t>
      </w:r>
      <w:r w:rsidRPr="00041E33">
        <w:rPr>
          <w:sz w:val="16"/>
        </w:rPr>
        <w:t>pervasive</w:t>
      </w:r>
      <w:r w:rsidRPr="00367962">
        <w:rPr>
          <w:rStyle w:val="StyleUnderline"/>
        </w:rPr>
        <w:t xml:space="preserve"> </w:t>
      </w:r>
      <w:r w:rsidRPr="00DE7791">
        <w:rPr>
          <w:rStyle w:val="Emphasis"/>
          <w:highlight w:val="cyan"/>
        </w:rPr>
        <w:t>pessimism</w:t>
      </w:r>
      <w:r w:rsidRPr="00B76828">
        <w:rPr>
          <w:rStyle w:val="StyleUnderline"/>
        </w:rPr>
        <w:t xml:space="preserve"> </w:t>
      </w:r>
      <w:r w:rsidRPr="00DE7791">
        <w:rPr>
          <w:rStyle w:val="StyleUnderline"/>
          <w:highlight w:val="cyan"/>
        </w:rPr>
        <w:t>about retrenchment</w:t>
      </w:r>
      <w:r w:rsidRPr="00041E33">
        <w:rPr>
          <w:sz w:val="16"/>
        </w:rPr>
        <w:t>. The historical</w:t>
      </w:r>
      <w:r w:rsidRPr="00367962">
        <w:rPr>
          <w:rStyle w:val="StyleUnderline"/>
        </w:rPr>
        <w:t xml:space="preserve"> record suggests that </w:t>
      </w:r>
      <w:r w:rsidRPr="00DE7791">
        <w:rPr>
          <w:rStyle w:val="StyleUnderline"/>
          <w:highlight w:val="cyan"/>
        </w:rPr>
        <w:t xml:space="preserve">not only is </w:t>
      </w:r>
      <w:r w:rsidRPr="00DE7791">
        <w:rPr>
          <w:rStyle w:val="StyleUnderline"/>
        </w:rPr>
        <w:t>great</w:t>
      </w:r>
      <w:r w:rsidRPr="00367962">
        <w:rPr>
          <w:rStyle w:val="StyleUnderline"/>
        </w:rPr>
        <w:t xml:space="preserve"> power </w:t>
      </w:r>
      <w:r w:rsidRPr="00DE7791">
        <w:rPr>
          <w:rStyle w:val="StyleUnderline"/>
          <w:highlight w:val="cyan"/>
        </w:rPr>
        <w:t xml:space="preserve">retrenchment </w:t>
      </w:r>
      <w:r w:rsidRPr="00DE7791">
        <w:rPr>
          <w:rStyle w:val="Emphasis"/>
          <w:highlight w:val="cyan"/>
        </w:rPr>
        <w:t>common</w:t>
      </w:r>
      <w:r w:rsidRPr="00041E33">
        <w:rPr>
          <w:sz w:val="16"/>
        </w:rPr>
        <w:t xml:space="preserve">; </w:t>
      </w:r>
      <w:r w:rsidRPr="00367962">
        <w:rPr>
          <w:rStyle w:val="StyleUnderline"/>
        </w:rPr>
        <w:t xml:space="preserve">it is </w:t>
      </w:r>
      <w:r w:rsidRPr="00DE7791">
        <w:rPr>
          <w:rStyle w:val="StyleUnderline"/>
          <w:highlight w:val="cyan"/>
        </w:rPr>
        <w:t xml:space="preserve">also </w:t>
      </w:r>
      <w:r w:rsidRPr="00DE7791">
        <w:rPr>
          <w:rStyle w:val="Emphasis"/>
          <w:highlight w:val="cyan"/>
        </w:rPr>
        <w:t>effective</w:t>
      </w:r>
      <w:r w:rsidRPr="00041E33">
        <w:rPr>
          <w:sz w:val="16"/>
        </w:rPr>
        <w:t xml:space="preserve">. </w:t>
      </w:r>
      <w:r w:rsidRPr="00367962">
        <w:rPr>
          <w:rStyle w:val="StyleUnderline"/>
        </w:rPr>
        <w:t xml:space="preserve">Retrenching states shift burdens </w:t>
      </w:r>
      <w:r w:rsidRPr="00041E33">
        <w:rPr>
          <w:sz w:val="16"/>
        </w:rPr>
        <w:t>to allies</w:t>
      </w:r>
      <w:r w:rsidRPr="00367962">
        <w:rPr>
          <w:rStyle w:val="StyleUnderline"/>
        </w:rPr>
        <w:t xml:space="preserve">, constrain military budgets, </w:t>
      </w:r>
      <w:r w:rsidRPr="00041E33">
        <w:rPr>
          <w:sz w:val="16"/>
        </w:rPr>
        <w:t>and</w:t>
      </w:r>
      <w:r w:rsidRPr="00367962">
        <w:rPr>
          <w:rStyle w:val="StyleUnderline"/>
        </w:rPr>
        <w:t xml:space="preserve"> </w:t>
      </w:r>
      <w:r w:rsidRPr="00B76828">
        <w:rPr>
          <w:rStyle w:val="Emphasis"/>
        </w:rPr>
        <w:t>avoid</w:t>
      </w:r>
      <w:r w:rsidRPr="00B76828">
        <w:rPr>
          <w:rStyle w:val="StyleUnderline"/>
        </w:rPr>
        <w:t xml:space="preserve"> militarized </w:t>
      </w:r>
      <w:r w:rsidRPr="00B76828">
        <w:rPr>
          <w:rStyle w:val="Emphasis"/>
        </w:rPr>
        <w:t>disputes</w:t>
      </w:r>
      <w:r w:rsidRPr="00367962">
        <w:rPr>
          <w:rStyle w:val="StyleUnderline"/>
        </w:rPr>
        <w:t xml:space="preserve"> </w:t>
      </w:r>
      <w:r w:rsidRPr="00041E33">
        <w:rPr>
          <w:sz w:val="16"/>
        </w:rPr>
        <w:t xml:space="preserve">to preserve their position in the hierarchy of nations. In contrast, </w:t>
      </w:r>
      <w:r w:rsidRPr="00367962">
        <w:rPr>
          <w:rStyle w:val="StyleUnderline"/>
        </w:rPr>
        <w:t>states that fail to retrench never recover their rank among the great powers</w:t>
      </w:r>
      <w:r w:rsidRPr="00041E33">
        <w:rPr>
          <w:sz w:val="16"/>
        </w:rPr>
        <w:t>.</w:t>
      </w:r>
    </w:p>
    <w:p w:rsidR="00DF37C8" w:rsidRPr="00041E33" w:rsidRDefault="00DF37C8" w:rsidP="00DF37C8">
      <w:pPr>
        <w:rPr>
          <w:sz w:val="16"/>
        </w:rPr>
      </w:pPr>
      <w:r w:rsidRPr="00041E33">
        <w:rPr>
          <w:sz w:val="16"/>
        </w:rPr>
        <w:t>The competitive nature of the international system explains the success of retrenchment.</w:t>
      </w:r>
      <w:r w:rsidRPr="00513D3E">
        <w:rPr>
          <w:rStyle w:val="StyleUnderline"/>
        </w:rPr>
        <w:t xml:space="preserve"> </w:t>
      </w:r>
      <w:r w:rsidRPr="00513D3E">
        <w:rPr>
          <w:rStyle w:val="StyleUnderline"/>
          <w:highlight w:val="cyan"/>
        </w:rPr>
        <w:t>If states</w:t>
      </w:r>
      <w:r w:rsidRPr="00367962">
        <w:rPr>
          <w:rStyle w:val="StyleUnderline"/>
        </w:rPr>
        <w:t xml:space="preserve"> shoulder disproportionate burdens</w:t>
      </w:r>
      <w:r w:rsidRPr="00041E33">
        <w:rPr>
          <w:sz w:val="16"/>
        </w:rPr>
        <w:t xml:space="preserve">, </w:t>
      </w:r>
      <w:r w:rsidRPr="00367962">
        <w:rPr>
          <w:rStyle w:val="StyleUnderline"/>
        </w:rPr>
        <w:t>pamper private interests, become bogged down in costly conflicts</w:t>
      </w:r>
      <w:r w:rsidRPr="00041E33">
        <w:rPr>
          <w:sz w:val="16"/>
        </w:rPr>
        <w:t xml:space="preserve">, </w:t>
      </w:r>
      <w:r w:rsidRPr="00367962">
        <w:rPr>
          <w:rStyle w:val="StyleUnderline"/>
        </w:rPr>
        <w:t xml:space="preserve">and generally </w:t>
      </w:r>
      <w:r w:rsidRPr="00513D3E">
        <w:rPr>
          <w:rStyle w:val="StyleUnderline"/>
          <w:highlight w:val="cyan"/>
        </w:rPr>
        <w:t>masquerade as more powerful than they are</w:t>
      </w:r>
      <w:r w:rsidRPr="00513D3E">
        <w:rPr>
          <w:sz w:val="16"/>
          <w:highlight w:val="cyan"/>
        </w:rPr>
        <w:t>,</w:t>
      </w:r>
      <w:r w:rsidRPr="00041E33">
        <w:rPr>
          <w:sz w:val="16"/>
        </w:rPr>
        <w:t xml:space="preserve"> </w:t>
      </w:r>
      <w:r w:rsidRPr="00367962">
        <w:rPr>
          <w:rStyle w:val="StyleUnderline"/>
        </w:rPr>
        <w:t xml:space="preserve">they will </w:t>
      </w:r>
      <w:r w:rsidRPr="00513D3E">
        <w:rPr>
          <w:rStyle w:val="StyleUnderline"/>
          <w:highlight w:val="cyan"/>
        </w:rPr>
        <w:t xml:space="preserve">tend to be </w:t>
      </w:r>
      <w:r w:rsidRPr="00513D3E">
        <w:rPr>
          <w:rStyle w:val="Emphasis"/>
          <w:highlight w:val="cyan"/>
        </w:rPr>
        <w:t>exploited</w:t>
      </w:r>
      <w:r w:rsidRPr="00513D3E">
        <w:rPr>
          <w:rStyle w:val="StyleUnderline"/>
          <w:highlight w:val="cyan"/>
        </w:rPr>
        <w:t xml:space="preserve"> by</w:t>
      </w:r>
      <w:r w:rsidRPr="00367962">
        <w:rPr>
          <w:rStyle w:val="StyleUnderline"/>
        </w:rPr>
        <w:t xml:space="preserve"> </w:t>
      </w:r>
      <w:r w:rsidRPr="00513D3E">
        <w:rPr>
          <w:rStyle w:val="StyleUnderline"/>
          <w:highlight w:val="cyan"/>
        </w:rPr>
        <w:t xml:space="preserve">more </w:t>
      </w:r>
      <w:r w:rsidRPr="00513D3E">
        <w:rPr>
          <w:rStyle w:val="Emphasis"/>
          <w:highlight w:val="cyan"/>
        </w:rPr>
        <w:t>disciplined</w:t>
      </w:r>
      <w:r w:rsidRPr="00367962">
        <w:rPr>
          <w:rStyle w:val="StyleUnderline"/>
        </w:rPr>
        <w:t xml:space="preserve"> and </w:t>
      </w:r>
      <w:r w:rsidRPr="00B76828">
        <w:rPr>
          <w:rStyle w:val="Emphasis"/>
        </w:rPr>
        <w:t xml:space="preserve">realistic </w:t>
      </w:r>
      <w:r w:rsidRPr="00513D3E">
        <w:rPr>
          <w:rStyle w:val="Emphasis"/>
          <w:highlight w:val="cyan"/>
        </w:rPr>
        <w:t>adversaries</w:t>
      </w:r>
      <w:r w:rsidRPr="00041E33">
        <w:rPr>
          <w:sz w:val="16"/>
        </w:rPr>
        <w:t xml:space="preserve">. </w:t>
      </w:r>
      <w:r w:rsidRPr="00367962">
        <w:rPr>
          <w:rStyle w:val="StyleUnderline"/>
        </w:rPr>
        <w:t>Great powers have a</w:t>
      </w:r>
      <w:r w:rsidRPr="00041E33">
        <w:rPr>
          <w:sz w:val="16"/>
        </w:rPr>
        <w:t xml:space="preserve"> considerable </w:t>
      </w:r>
      <w:r w:rsidRPr="00367962">
        <w:rPr>
          <w:rStyle w:val="StyleUnderline"/>
        </w:rPr>
        <w:t>incentive</w:t>
      </w:r>
      <w:r w:rsidRPr="00041E33">
        <w:rPr>
          <w:sz w:val="16"/>
        </w:rPr>
        <w:t xml:space="preserve">, therefore, </w:t>
      </w:r>
      <w:r w:rsidRPr="00367962">
        <w:rPr>
          <w:rStyle w:val="StyleUnderline"/>
        </w:rPr>
        <w:t>to moderate their ambitions</w:t>
      </w:r>
      <w:r w:rsidRPr="00041E33">
        <w:rPr>
          <w:sz w:val="16"/>
        </w:rPr>
        <w:t xml:space="preserve"> in the face of sustained declines in relative power.</w:t>
      </w:r>
    </w:p>
    <w:p w:rsidR="00DF37C8" w:rsidRPr="00041E33" w:rsidRDefault="00DF37C8" w:rsidP="00DF37C8">
      <w:pPr>
        <w:rPr>
          <w:sz w:val="16"/>
        </w:rPr>
      </w:pPr>
      <w:r w:rsidRPr="00041E33">
        <w:rPr>
          <w:sz w:val="16"/>
        </w:rPr>
        <w:t>Key Findings</w:t>
      </w:r>
    </w:p>
    <w:p w:rsidR="00DF37C8" w:rsidRPr="00041E33" w:rsidRDefault="00DF37C8" w:rsidP="00DF37C8">
      <w:pPr>
        <w:rPr>
          <w:sz w:val="16"/>
        </w:rPr>
      </w:pPr>
      <w:r w:rsidRPr="00041E33">
        <w:rPr>
          <w:sz w:val="16"/>
        </w:rPr>
        <w:t>To date, there has been no comprehensive study of great power retrenchment and no study that defends retrenchment as a probable or practical policy. Using historical data on gross domestic product, we identify eighteen cases of "acute relative decline" since 1870. Acute relative decline happens when a great power loses an ordinal ranking in global share of economic production, and this shift endures for five or more years. A comparison of these periods yields the following findings:</w:t>
      </w:r>
    </w:p>
    <w:p w:rsidR="00DF37C8" w:rsidRPr="00041E33" w:rsidRDefault="00DF37C8" w:rsidP="00DF37C8">
      <w:pPr>
        <w:rPr>
          <w:sz w:val="16"/>
        </w:rPr>
      </w:pPr>
      <w:r w:rsidRPr="00513D3E">
        <w:rPr>
          <w:rStyle w:val="StyleUnderline"/>
          <w:highlight w:val="cyan"/>
        </w:rPr>
        <w:t>Retrenchment</w:t>
      </w:r>
      <w:r w:rsidRPr="00367962">
        <w:rPr>
          <w:rStyle w:val="StyleUnderline"/>
        </w:rPr>
        <w:t xml:space="preserve"> </w:t>
      </w:r>
      <w:r w:rsidRPr="00B76828">
        <w:rPr>
          <w:rStyle w:val="StyleUnderline"/>
        </w:rPr>
        <w:t>is the</w:t>
      </w:r>
      <w:r w:rsidRPr="00367962">
        <w:rPr>
          <w:rStyle w:val="StyleUnderline"/>
        </w:rPr>
        <w:t xml:space="preserve"> </w:t>
      </w:r>
      <w:r w:rsidRPr="00513D3E">
        <w:rPr>
          <w:rStyle w:val="StyleUnderline"/>
          <w:highlight w:val="cyan"/>
        </w:rPr>
        <w:t xml:space="preserve">most </w:t>
      </w:r>
      <w:r w:rsidRPr="00513D3E">
        <w:rPr>
          <w:rStyle w:val="Emphasis"/>
          <w:highlight w:val="cyan"/>
        </w:rPr>
        <w:t>common response</w:t>
      </w:r>
      <w:r w:rsidRPr="00513D3E">
        <w:rPr>
          <w:rStyle w:val="StyleUnderline"/>
          <w:highlight w:val="cyan"/>
        </w:rPr>
        <w:t xml:space="preserve"> to decline</w:t>
      </w:r>
      <w:r w:rsidRPr="00041E33">
        <w:rPr>
          <w:sz w:val="16"/>
        </w:rPr>
        <w:t xml:space="preserve">. </w:t>
      </w:r>
      <w:r w:rsidRPr="00367962">
        <w:rPr>
          <w:rStyle w:val="StyleUnderline"/>
        </w:rPr>
        <w:t>Great powers suffering from</w:t>
      </w:r>
      <w:r w:rsidRPr="00041E33">
        <w:rPr>
          <w:sz w:val="16"/>
        </w:rPr>
        <w:t xml:space="preserve"> acute </w:t>
      </w:r>
      <w:r w:rsidRPr="00B76828">
        <w:rPr>
          <w:rStyle w:val="Emphasis"/>
        </w:rPr>
        <w:t>decline</w:t>
      </w:r>
      <w:r w:rsidRPr="00367962">
        <w:rPr>
          <w:rStyle w:val="StyleUnderline"/>
        </w:rPr>
        <w:t>,</w:t>
      </w:r>
      <w:r w:rsidRPr="00041E33">
        <w:rPr>
          <w:sz w:val="16"/>
        </w:rPr>
        <w:t xml:space="preserve"> such as the United Kingdom, </w:t>
      </w:r>
      <w:r w:rsidRPr="00367962">
        <w:rPr>
          <w:rStyle w:val="StyleUnderline"/>
        </w:rPr>
        <w:t xml:space="preserve">used retrenchment to </w:t>
      </w:r>
      <w:r w:rsidRPr="00B76828">
        <w:rPr>
          <w:rStyle w:val="Emphasis"/>
        </w:rPr>
        <w:t>shore up</w:t>
      </w:r>
      <w:r w:rsidRPr="00367962">
        <w:rPr>
          <w:rStyle w:val="StyleUnderline"/>
        </w:rPr>
        <w:t xml:space="preserve"> their </w:t>
      </w:r>
      <w:r w:rsidRPr="00B76828">
        <w:rPr>
          <w:rStyle w:val="Emphasis"/>
        </w:rPr>
        <w:t>fading power</w:t>
      </w:r>
      <w:r w:rsidRPr="00041E33">
        <w:rPr>
          <w:sz w:val="16"/>
        </w:rPr>
        <w:t xml:space="preserve"> in eleven to fifteen of the eighteen cases that we studied (61–83 percent).</w:t>
      </w:r>
    </w:p>
    <w:p w:rsidR="00DF37C8" w:rsidRPr="00367962" w:rsidRDefault="00DF37C8" w:rsidP="00DF37C8">
      <w:pPr>
        <w:rPr>
          <w:rStyle w:val="StyleUnderline"/>
        </w:rPr>
      </w:pPr>
      <w:r w:rsidRPr="00041E33">
        <w:rPr>
          <w:sz w:val="16"/>
        </w:rPr>
        <w:t xml:space="preserve">The </w:t>
      </w:r>
      <w:r w:rsidRPr="00B76828">
        <w:rPr>
          <w:rStyle w:val="StyleUnderline"/>
        </w:rPr>
        <w:t>r</w:t>
      </w:r>
      <w:r w:rsidRPr="00367962">
        <w:rPr>
          <w:rStyle w:val="StyleUnderline"/>
        </w:rPr>
        <w:t xml:space="preserve">ate of decline is the </w:t>
      </w:r>
      <w:r w:rsidRPr="00B76828">
        <w:rPr>
          <w:rStyle w:val="Emphasis"/>
        </w:rPr>
        <w:t>most important</w:t>
      </w:r>
      <w:r w:rsidRPr="00367962">
        <w:rPr>
          <w:rStyle w:val="StyleUnderline"/>
        </w:rPr>
        <w:t xml:space="preserve"> factor for explaining and predicting the </w:t>
      </w:r>
      <w:r w:rsidRPr="00B76828">
        <w:rPr>
          <w:rStyle w:val="Emphasis"/>
        </w:rPr>
        <w:t>magnitude</w:t>
      </w:r>
      <w:r w:rsidRPr="00367962">
        <w:rPr>
          <w:rStyle w:val="StyleUnderline"/>
        </w:rPr>
        <w:t xml:space="preserve"> of retrenchment</w:t>
      </w:r>
      <w:r w:rsidRPr="00041E33">
        <w:rPr>
          <w:sz w:val="16"/>
        </w:rPr>
        <w:t xml:space="preserve">. </w:t>
      </w:r>
      <w:r w:rsidRPr="00367962">
        <w:rPr>
          <w:rStyle w:val="StyleUnderline"/>
        </w:rPr>
        <w:t xml:space="preserve">The </w:t>
      </w:r>
      <w:r w:rsidRPr="00513D3E">
        <w:rPr>
          <w:rStyle w:val="Emphasis"/>
          <w:highlight w:val="cyan"/>
        </w:rPr>
        <w:t>faster</w:t>
      </w:r>
      <w:r w:rsidRPr="00513D3E">
        <w:rPr>
          <w:rStyle w:val="StyleUnderline"/>
          <w:highlight w:val="cyan"/>
        </w:rPr>
        <w:t xml:space="preserve"> a state falls,</w:t>
      </w:r>
      <w:r w:rsidRPr="00367962">
        <w:rPr>
          <w:rStyle w:val="StyleUnderline"/>
        </w:rPr>
        <w:t xml:space="preserve"> the </w:t>
      </w:r>
      <w:r w:rsidRPr="00513D3E">
        <w:rPr>
          <w:rStyle w:val="Emphasis"/>
          <w:highlight w:val="cyan"/>
        </w:rPr>
        <w:t>more drastic</w:t>
      </w:r>
      <w:r w:rsidRPr="00513D3E">
        <w:rPr>
          <w:rStyle w:val="StyleUnderline"/>
          <w:highlight w:val="cyan"/>
        </w:rPr>
        <w:t xml:space="preserve"> the retrenchment policy</w:t>
      </w:r>
      <w:r w:rsidRPr="00367962">
        <w:rPr>
          <w:rStyle w:val="StyleUnderline"/>
        </w:rPr>
        <w:t xml:space="preserve"> it is likely to employ.</w:t>
      </w:r>
    </w:p>
    <w:p w:rsidR="00DF37C8" w:rsidRPr="00B76828" w:rsidRDefault="00DF37C8" w:rsidP="00DF37C8">
      <w:pPr>
        <w:rPr>
          <w:rStyle w:val="StyleUnderline"/>
        </w:rPr>
      </w:pPr>
      <w:r w:rsidRPr="00041E33">
        <w:rPr>
          <w:sz w:val="16"/>
        </w:rPr>
        <w:t xml:space="preserve">The rate of decline is also the most important factor for explaining and predicting the forms that retrenchment takes. </w:t>
      </w:r>
      <w:r w:rsidRPr="00367962">
        <w:rPr>
          <w:rStyle w:val="StyleUnderline"/>
        </w:rPr>
        <w:t xml:space="preserve">The faster a state falls, the more likely it is to renounce </w:t>
      </w:r>
      <w:r w:rsidRPr="00513D3E">
        <w:rPr>
          <w:rStyle w:val="Emphasis"/>
        </w:rPr>
        <w:t>risky commitments</w:t>
      </w:r>
      <w:r w:rsidRPr="00367962">
        <w:rPr>
          <w:rStyle w:val="StyleUnderline"/>
        </w:rPr>
        <w:t xml:space="preserve">, increase reliance on other states, cut military spending, and </w:t>
      </w:r>
      <w:r w:rsidRPr="00513D3E">
        <w:rPr>
          <w:rStyle w:val="Emphasis"/>
        </w:rPr>
        <w:t>avoid</w:t>
      </w:r>
      <w:r w:rsidRPr="00367962">
        <w:rPr>
          <w:rStyle w:val="StyleUnderline"/>
        </w:rPr>
        <w:t xml:space="preserve"> starting or </w:t>
      </w:r>
      <w:r w:rsidRPr="00513D3E">
        <w:rPr>
          <w:rStyle w:val="Emphasis"/>
        </w:rPr>
        <w:t>escalating</w:t>
      </w:r>
      <w:r w:rsidRPr="00B76828">
        <w:rPr>
          <w:rStyle w:val="StyleUnderline"/>
        </w:rPr>
        <w:t xml:space="preserve"> international disputes.</w:t>
      </w:r>
    </w:p>
    <w:p w:rsidR="00DF37C8" w:rsidRPr="00041E33" w:rsidRDefault="00DF37C8" w:rsidP="00DF37C8">
      <w:pPr>
        <w:rPr>
          <w:sz w:val="16"/>
        </w:rPr>
      </w:pPr>
      <w:r w:rsidRPr="00041E33">
        <w:rPr>
          <w:sz w:val="16"/>
        </w:rPr>
        <w:t>In more detail, secondary findings include the following:</w:t>
      </w:r>
    </w:p>
    <w:p w:rsidR="00DF37C8" w:rsidRPr="00041E33" w:rsidRDefault="00DF37C8" w:rsidP="00DF37C8">
      <w:pPr>
        <w:rPr>
          <w:sz w:val="16"/>
        </w:rPr>
      </w:pPr>
      <w:r w:rsidRPr="00367962">
        <w:rPr>
          <w:rStyle w:val="StyleUnderline"/>
        </w:rPr>
        <w:t>Democracy does not</w:t>
      </w:r>
      <w:r w:rsidRPr="00041E33">
        <w:rPr>
          <w:sz w:val="16"/>
        </w:rPr>
        <w:t xml:space="preserve"> appear to </w:t>
      </w:r>
      <w:r w:rsidRPr="00367962">
        <w:rPr>
          <w:rStyle w:val="StyleUnderline"/>
        </w:rPr>
        <w:t>inhibit retrenchment</w:t>
      </w:r>
      <w:r w:rsidRPr="00041E33">
        <w:rPr>
          <w:sz w:val="16"/>
        </w:rPr>
        <w:t>. Declining states are approximately equally likely to retrench regardless of regime type.</w:t>
      </w:r>
    </w:p>
    <w:p w:rsidR="00DF37C8" w:rsidRPr="00041E33" w:rsidRDefault="00DF37C8" w:rsidP="00DF37C8">
      <w:pPr>
        <w:rPr>
          <w:sz w:val="16"/>
        </w:rPr>
      </w:pPr>
      <w:r w:rsidRPr="00513D3E">
        <w:rPr>
          <w:rStyle w:val="StyleUnderline"/>
          <w:highlight w:val="cyan"/>
        </w:rPr>
        <w:t xml:space="preserve">Wars are </w:t>
      </w:r>
      <w:r w:rsidRPr="00513D3E">
        <w:rPr>
          <w:rStyle w:val="Emphasis"/>
          <w:highlight w:val="cyan"/>
        </w:rPr>
        <w:t>infrequent</w:t>
      </w:r>
      <w:r w:rsidRPr="00513D3E">
        <w:rPr>
          <w:rStyle w:val="StyleUnderline"/>
          <w:highlight w:val="cyan"/>
        </w:rPr>
        <w:t xml:space="preserve"> during</w:t>
      </w:r>
      <w:r w:rsidRPr="00367962">
        <w:rPr>
          <w:rStyle w:val="StyleUnderline"/>
        </w:rPr>
        <w:t xml:space="preserve"> ordinal </w:t>
      </w:r>
      <w:r w:rsidRPr="00513D3E">
        <w:rPr>
          <w:rStyle w:val="Emphasis"/>
          <w:highlight w:val="cyan"/>
        </w:rPr>
        <w:t>transitions</w:t>
      </w:r>
      <w:r w:rsidRPr="00041E33">
        <w:rPr>
          <w:sz w:val="16"/>
        </w:rPr>
        <w:t>. War broke out close to the transition point in between one and four of the eighteen cases (</w:t>
      </w:r>
      <w:r w:rsidRPr="00B76828">
        <w:rPr>
          <w:rStyle w:val="Emphasis"/>
        </w:rPr>
        <w:t>6–22 percent</w:t>
      </w:r>
      <w:r w:rsidRPr="00041E33">
        <w:rPr>
          <w:sz w:val="16"/>
        </w:rPr>
        <w:t>).</w:t>
      </w:r>
    </w:p>
    <w:p w:rsidR="00DF37C8" w:rsidRPr="00041E33" w:rsidRDefault="00DF37C8" w:rsidP="00DF37C8">
      <w:pPr>
        <w:rPr>
          <w:sz w:val="16"/>
        </w:rPr>
      </w:pPr>
      <w:r w:rsidRPr="00041E33">
        <w:rPr>
          <w:sz w:val="16"/>
        </w:rPr>
        <w:t>Retrenching states rebound with some regularity. Six of the fifteen retrenching states (40 percent) managed to recapture their former rank. No state that failed to retrench can boast similar results.</w:t>
      </w:r>
    </w:p>
    <w:p w:rsidR="00DF37C8" w:rsidRPr="00B76828" w:rsidRDefault="00DF37C8" w:rsidP="00DF37C8">
      <w:pPr>
        <w:rPr>
          <w:rStyle w:val="StyleUnderline"/>
        </w:rPr>
      </w:pPr>
      <w:r w:rsidRPr="00367962">
        <w:rPr>
          <w:rStyle w:val="StyleUnderline"/>
        </w:rPr>
        <w:t xml:space="preserve">Declining great powers </w:t>
      </w:r>
      <w:r w:rsidRPr="00513D3E">
        <w:rPr>
          <w:rStyle w:val="StyleUnderline"/>
          <w:highlight w:val="cyan"/>
        </w:rPr>
        <w:t>cut their military personnel</w:t>
      </w:r>
      <w:r w:rsidRPr="00367962">
        <w:rPr>
          <w:rStyle w:val="StyleUnderline"/>
        </w:rPr>
        <w:t xml:space="preserve"> and budgets significantly faster than other great powers.</w:t>
      </w:r>
      <w:r w:rsidRPr="00041E33">
        <w:rPr>
          <w:sz w:val="16"/>
        </w:rPr>
        <w:t xml:space="preserve"> Over a five-year period, the a</w:t>
      </w:r>
      <w:r w:rsidRPr="00B76828">
        <w:rPr>
          <w:rStyle w:val="StyleUnderline"/>
        </w:rPr>
        <w:t>verage nondeclining state increased military personnel 2.1 percent</w:t>
      </w:r>
      <w:r w:rsidRPr="00041E33">
        <w:rPr>
          <w:sz w:val="16"/>
        </w:rPr>
        <w:t xml:space="preserve">—as compared with </w:t>
      </w:r>
      <w:r w:rsidRPr="00B76828">
        <w:rPr>
          <w:rStyle w:val="StyleUnderline"/>
        </w:rPr>
        <w:t xml:space="preserve">a </w:t>
      </w:r>
      <w:r w:rsidRPr="00513D3E">
        <w:rPr>
          <w:rStyle w:val="Emphasis"/>
        </w:rPr>
        <w:t>0.8 percent</w:t>
      </w:r>
      <w:r w:rsidRPr="00513D3E">
        <w:rPr>
          <w:rStyle w:val="StyleUnderline"/>
        </w:rPr>
        <w:t xml:space="preserve"> decrease</w:t>
      </w:r>
      <w:r w:rsidRPr="00B76828">
        <w:rPr>
          <w:rStyle w:val="StyleUnderline"/>
        </w:rPr>
        <w:t xml:space="preserve"> in declining states.</w:t>
      </w:r>
      <w:r w:rsidRPr="00041E33">
        <w:rPr>
          <w:sz w:val="16"/>
        </w:rPr>
        <w:t xml:space="preserve"> Likewise, the </w:t>
      </w:r>
      <w:r w:rsidRPr="00B76828">
        <w:rPr>
          <w:rStyle w:val="StyleUnderline"/>
        </w:rPr>
        <w:t>average nondeclining state increased military spending 8.4 percent</w:t>
      </w:r>
      <w:r w:rsidRPr="00041E33">
        <w:rPr>
          <w:sz w:val="16"/>
        </w:rPr>
        <w:t xml:space="preserve">—compared with </w:t>
      </w:r>
      <w:r w:rsidRPr="00B76828">
        <w:rPr>
          <w:rStyle w:val="Emphasis"/>
        </w:rPr>
        <w:t>2.2 percent</w:t>
      </w:r>
      <w:r w:rsidRPr="00B76828">
        <w:rPr>
          <w:rStyle w:val="StyleUnderline"/>
        </w:rPr>
        <w:t xml:space="preserve"> among declining states.</w:t>
      </w:r>
    </w:p>
    <w:p w:rsidR="00DF37C8" w:rsidRPr="00B76828" w:rsidRDefault="00DF37C8" w:rsidP="00DF37C8">
      <w:pPr>
        <w:rPr>
          <w:rStyle w:val="StyleUnderline"/>
        </w:rPr>
      </w:pPr>
      <w:r w:rsidRPr="00513D3E">
        <w:rPr>
          <w:rStyle w:val="StyleUnderline"/>
          <w:highlight w:val="cyan"/>
        </w:rPr>
        <w:t xml:space="preserve">Swift declines cause greater </w:t>
      </w:r>
      <w:r w:rsidRPr="00513D3E">
        <w:rPr>
          <w:rStyle w:val="Emphasis"/>
          <w:highlight w:val="cyan"/>
        </w:rPr>
        <w:t>alliance agreements</w:t>
      </w:r>
      <w:r w:rsidRPr="00041E33">
        <w:rPr>
          <w:sz w:val="16"/>
        </w:rPr>
        <w:t xml:space="preserve">. Over a five-year period, the </w:t>
      </w:r>
      <w:r w:rsidRPr="00B76828">
        <w:rPr>
          <w:rStyle w:val="StyleUnderline"/>
        </w:rPr>
        <w:t>average great power signs 1.75 new alliance agreements</w:t>
      </w:r>
      <w:r w:rsidRPr="00041E33">
        <w:rPr>
          <w:sz w:val="16"/>
        </w:rPr>
        <w:t>—</w:t>
      </w:r>
      <w:r w:rsidRPr="00B76828">
        <w:rPr>
          <w:rStyle w:val="StyleUnderline"/>
        </w:rPr>
        <w:t>great powers under</w:t>
      </w:r>
      <w:r w:rsidRPr="00041E33">
        <w:rPr>
          <w:sz w:val="16"/>
        </w:rPr>
        <w:t xml:space="preserve">going </w:t>
      </w:r>
      <w:r w:rsidRPr="00B76828">
        <w:rPr>
          <w:rStyle w:val="StyleUnderline"/>
        </w:rPr>
        <w:t>large declines sign an average of 3.6 such agreements.</w:t>
      </w:r>
    </w:p>
    <w:p w:rsidR="00DF37C8" w:rsidRPr="00B76828" w:rsidRDefault="00DF37C8" w:rsidP="00DF37C8">
      <w:pPr>
        <w:rPr>
          <w:rStyle w:val="StyleUnderline"/>
        </w:rPr>
      </w:pPr>
      <w:r w:rsidRPr="00513D3E">
        <w:rPr>
          <w:rStyle w:val="StyleUnderline"/>
          <w:highlight w:val="cyan"/>
        </w:rPr>
        <w:t>Declining great powers</w:t>
      </w:r>
      <w:r w:rsidRPr="00B76828">
        <w:rPr>
          <w:rStyle w:val="StyleUnderline"/>
        </w:rPr>
        <w:t xml:space="preserve"> are less likely to enter or escalate disputes</w:t>
      </w:r>
      <w:r w:rsidRPr="00041E33">
        <w:rPr>
          <w:sz w:val="16"/>
        </w:rPr>
        <w:t xml:space="preserve">. Compared to average great powers, they are </w:t>
      </w:r>
      <w:r w:rsidRPr="00513D3E">
        <w:rPr>
          <w:rStyle w:val="Emphasis"/>
          <w:highlight w:val="cyan"/>
        </w:rPr>
        <w:t>26 percent less</w:t>
      </w:r>
      <w:r w:rsidRPr="00513D3E">
        <w:rPr>
          <w:rStyle w:val="StyleUnderline"/>
          <w:highlight w:val="cyan"/>
        </w:rPr>
        <w:t xml:space="preserve"> likely to initiate an interstate dispute</w:t>
      </w:r>
      <w:r w:rsidRPr="00513D3E">
        <w:rPr>
          <w:sz w:val="16"/>
          <w:highlight w:val="cyan"/>
        </w:rPr>
        <w:t xml:space="preserve">, </w:t>
      </w:r>
      <w:r w:rsidRPr="00513D3E">
        <w:rPr>
          <w:rStyle w:val="Emphasis"/>
          <w:highlight w:val="cyan"/>
        </w:rPr>
        <w:t>25 percent less</w:t>
      </w:r>
      <w:r w:rsidRPr="00513D3E">
        <w:rPr>
          <w:rStyle w:val="StyleUnderline"/>
          <w:highlight w:val="cyan"/>
        </w:rPr>
        <w:t xml:space="preserve"> likely to be embroiled</w:t>
      </w:r>
      <w:r w:rsidRPr="00B76828">
        <w:rPr>
          <w:rStyle w:val="StyleUnderline"/>
        </w:rPr>
        <w:t xml:space="preserve"> in a dispute,</w:t>
      </w:r>
      <w:r w:rsidRPr="00041E33">
        <w:rPr>
          <w:sz w:val="16"/>
        </w:rPr>
        <w:t xml:space="preserve"> and </w:t>
      </w:r>
      <w:r w:rsidRPr="00513D3E">
        <w:rPr>
          <w:rStyle w:val="StyleUnderline"/>
          <w:highlight w:val="cyan"/>
        </w:rPr>
        <w:t xml:space="preserve">markedly less likely to </w:t>
      </w:r>
      <w:r w:rsidRPr="00513D3E">
        <w:rPr>
          <w:rStyle w:val="Emphasis"/>
          <w:highlight w:val="cyan"/>
        </w:rPr>
        <w:t>escalate</w:t>
      </w:r>
      <w:r w:rsidRPr="00513D3E">
        <w:rPr>
          <w:rStyle w:val="StyleUnderline"/>
          <w:highlight w:val="cyan"/>
        </w:rPr>
        <w:t xml:space="preserve"> </w:t>
      </w:r>
      <w:r w:rsidRPr="00513D3E">
        <w:rPr>
          <w:rStyle w:val="StyleUnderline"/>
        </w:rPr>
        <w:t>those</w:t>
      </w:r>
      <w:r w:rsidRPr="00B76828">
        <w:rPr>
          <w:rStyle w:val="StyleUnderline"/>
        </w:rPr>
        <w:t xml:space="preserve"> disputes </w:t>
      </w:r>
      <w:r w:rsidRPr="00513D3E">
        <w:rPr>
          <w:rStyle w:val="StyleUnderline"/>
          <w:highlight w:val="cyan"/>
        </w:rPr>
        <w:t xml:space="preserve">to </w:t>
      </w:r>
      <w:r w:rsidRPr="00513D3E">
        <w:rPr>
          <w:rStyle w:val="Emphasis"/>
          <w:highlight w:val="cyan"/>
        </w:rPr>
        <w:t>high levels.</w:t>
      </w:r>
    </w:p>
    <w:p w:rsidR="00DF37C8" w:rsidRPr="00041E33" w:rsidRDefault="00DF37C8" w:rsidP="00DF37C8">
      <w:pPr>
        <w:rPr>
          <w:sz w:val="16"/>
        </w:rPr>
      </w:pPr>
      <w:r w:rsidRPr="00041E33">
        <w:rPr>
          <w:sz w:val="16"/>
        </w:rPr>
        <w:t xml:space="preserve">Implications for Policymakers </w:t>
      </w:r>
    </w:p>
    <w:p w:rsidR="00DF37C8" w:rsidRPr="00041E33" w:rsidRDefault="00DF37C8" w:rsidP="00DF37C8">
      <w:pPr>
        <w:rPr>
          <w:u w:val="single"/>
        </w:rPr>
      </w:pPr>
      <w:r w:rsidRPr="00041E33">
        <w:rPr>
          <w:sz w:val="16"/>
        </w:rPr>
        <w:t xml:space="preserve">From the analysis above, three main implications follow for U.S. policy. </w:t>
      </w:r>
      <w:r w:rsidRPr="00B76828">
        <w:rPr>
          <w:rStyle w:val="StyleUnderline"/>
        </w:rPr>
        <w:t>First, we are likely to see retrenchment in U.S. foreign policy</w:t>
      </w:r>
      <w:r w:rsidRPr="00041E33">
        <w:rPr>
          <w:sz w:val="16"/>
        </w:rPr>
        <w:t xml:space="preserve">. </w:t>
      </w:r>
      <w:r w:rsidRPr="00B76828">
        <w:rPr>
          <w:rStyle w:val="StyleUnderline"/>
        </w:rPr>
        <w:t>With a declining share of relative power, the United States is ripe to shift burdens to allies, cut military expenditures, and stay out of international disputes</w:t>
      </w:r>
      <w:r w:rsidRPr="00041E33">
        <w:rPr>
          <w:sz w:val="16"/>
        </w:rPr>
        <w:t xml:space="preserve">. This will not be without risks and costs, </w:t>
      </w:r>
      <w:r w:rsidRPr="00B76828">
        <w:rPr>
          <w:rStyle w:val="StyleUnderline"/>
        </w:rPr>
        <w:t xml:space="preserve">but </w:t>
      </w:r>
      <w:r w:rsidRPr="00513D3E">
        <w:rPr>
          <w:rStyle w:val="StyleUnderline"/>
          <w:highlight w:val="cyan"/>
        </w:rPr>
        <w:t>retrenchment</w:t>
      </w:r>
      <w:r w:rsidRPr="00B76828">
        <w:rPr>
          <w:rStyle w:val="StyleUnderline"/>
        </w:rPr>
        <w:t xml:space="preserve"> is likely to be </w:t>
      </w:r>
      <w:r w:rsidRPr="00513D3E">
        <w:rPr>
          <w:rStyle w:val="Emphasis"/>
          <w:highlight w:val="cyan"/>
        </w:rPr>
        <w:t>peaceful</w:t>
      </w:r>
      <w:r w:rsidRPr="00B76828">
        <w:rPr>
          <w:rStyle w:val="StyleUnderline"/>
        </w:rPr>
        <w:t xml:space="preserve"> </w:t>
      </w:r>
      <w:r w:rsidRPr="00513D3E">
        <w:rPr>
          <w:rStyle w:val="StyleUnderline"/>
          <w:highlight w:val="cyan"/>
        </w:rPr>
        <w:t>and</w:t>
      </w:r>
      <w:r w:rsidRPr="00B76828">
        <w:rPr>
          <w:rStyle w:val="StyleUnderline"/>
        </w:rPr>
        <w:t xml:space="preserve"> is </w:t>
      </w:r>
      <w:r w:rsidRPr="00513D3E">
        <w:rPr>
          <w:rStyle w:val="Emphasis"/>
          <w:highlight w:val="cyan"/>
        </w:rPr>
        <w:t>preferable</w:t>
      </w:r>
      <w:r w:rsidRPr="00B76828">
        <w:rPr>
          <w:rStyle w:val="StyleUnderline"/>
        </w:rPr>
        <w:t xml:space="preserve"> to </w:t>
      </w:r>
      <w:r w:rsidRPr="00041E33">
        <w:rPr>
          <w:rStyle w:val="Emphasis"/>
        </w:rPr>
        <w:t>nonretrenchment</w:t>
      </w:r>
      <w:r w:rsidRPr="00041E33">
        <w:rPr>
          <w:sz w:val="16"/>
        </w:rPr>
        <w:t xml:space="preserve">. In short, U.S. policymakers should resist calls to maintain a sizable overseas posture because they fear that a more moderate policy might harm U.S. prestige or credibility with American allies. A </w:t>
      </w:r>
      <w:r w:rsidRPr="00B76828">
        <w:rPr>
          <w:rStyle w:val="StyleUnderline"/>
        </w:rPr>
        <w:t>humble foreign policy and more modest overseas presence can be as (if not more) effective in restoring U.S. credibility and reassuring allies.</w:t>
      </w:r>
    </w:p>
    <w:p w:rsidR="00DF37C8" w:rsidRDefault="00DF37C8" w:rsidP="00DF37C8">
      <w:pPr>
        <w:rPr>
          <w:sz w:val="16"/>
        </w:rPr>
      </w:pPr>
      <w:r w:rsidRPr="00041E33">
        <w:rPr>
          <w:sz w:val="16"/>
        </w:rPr>
        <w:t xml:space="preserve">Second, </w:t>
      </w:r>
      <w:r w:rsidRPr="00B76828">
        <w:rPr>
          <w:rStyle w:val="StyleUnderline"/>
        </w:rPr>
        <w:t xml:space="preserve">any potential </w:t>
      </w:r>
      <w:r w:rsidRPr="00513D3E">
        <w:rPr>
          <w:rStyle w:val="StyleUnderline"/>
          <w:highlight w:val="cyan"/>
        </w:rPr>
        <w:t xml:space="preserve">U.S.-Sino </w:t>
      </w:r>
      <w:r w:rsidRPr="00513D3E">
        <w:rPr>
          <w:rStyle w:val="Emphasis"/>
          <w:highlight w:val="cyan"/>
        </w:rPr>
        <w:t>power transition</w:t>
      </w:r>
      <w:r w:rsidRPr="00B76828">
        <w:rPr>
          <w:rStyle w:val="StyleUnderline"/>
        </w:rPr>
        <w:t xml:space="preserve"> is likely to be </w:t>
      </w:r>
      <w:r w:rsidRPr="00513D3E">
        <w:rPr>
          <w:rStyle w:val="Emphasis"/>
          <w:highlight w:val="cyan"/>
        </w:rPr>
        <w:t>easier</w:t>
      </w:r>
      <w:r w:rsidRPr="00B76828">
        <w:rPr>
          <w:rStyle w:val="StyleUnderline"/>
        </w:rPr>
        <w:t xml:space="preserve"> on the United States than pessimists have advertised</w:t>
      </w:r>
      <w:r w:rsidRPr="00041E33">
        <w:rPr>
          <w:sz w:val="16"/>
        </w:rPr>
        <w:t xml:space="preserve">. </w:t>
      </w:r>
      <w:r w:rsidRPr="00B76828">
        <w:rPr>
          <w:rStyle w:val="StyleUnderline"/>
        </w:rPr>
        <w:t xml:space="preserve">If the United States acts like a typical retrenching state, the future looks </w:t>
      </w:r>
      <w:r w:rsidRPr="00041E33">
        <w:rPr>
          <w:rStyle w:val="Emphasis"/>
        </w:rPr>
        <w:t>promising</w:t>
      </w:r>
      <w:r w:rsidRPr="00041E33">
        <w:rPr>
          <w:sz w:val="16"/>
        </w:rPr>
        <w:t xml:space="preserve">. Several regional allies—foremost </w:t>
      </w:r>
      <w:r w:rsidRPr="00B76828">
        <w:rPr>
          <w:rStyle w:val="StyleUnderline"/>
        </w:rPr>
        <w:t>India and Japan—appear capable of assuming responsibilities formerly shouldered by the United States</w:t>
      </w:r>
      <w:r w:rsidRPr="00041E33">
        <w:rPr>
          <w:sz w:val="16"/>
        </w:rPr>
        <w:t xml:space="preserve">, and a forward defense is no longer as valuable as it once was. There </w:t>
      </w:r>
      <w:r w:rsidRPr="00041E33">
        <w:rPr>
          <w:rStyle w:val="StyleUnderline"/>
        </w:rPr>
        <w:t>remains ample room for cuts in U.S. defense spending</w:t>
      </w:r>
      <w:r w:rsidRPr="00041E33">
        <w:rPr>
          <w:sz w:val="16"/>
        </w:rPr>
        <w:t xml:space="preserve">. And as China grows it will find, as the United States did, that </w:t>
      </w:r>
      <w:r w:rsidRPr="00041E33">
        <w:rPr>
          <w:rStyle w:val="StyleUnderline"/>
        </w:rPr>
        <w:t>increased relative power brings</w:t>
      </w:r>
      <w:r w:rsidRPr="00041E33">
        <w:rPr>
          <w:sz w:val="16"/>
        </w:rPr>
        <w:t xml:space="preserve"> with it </w:t>
      </w:r>
      <w:r w:rsidRPr="00041E33">
        <w:rPr>
          <w:rStyle w:val="StyleUnderline"/>
        </w:rPr>
        <w:t>widening divisions at home</w:t>
      </w:r>
      <w:r w:rsidRPr="00041E33">
        <w:rPr>
          <w:sz w:val="16"/>
        </w:rPr>
        <w:t xml:space="preserve"> and</w:t>
      </w:r>
      <w:r w:rsidRPr="00041E33">
        <w:rPr>
          <w:rStyle w:val="StyleUnderline"/>
        </w:rPr>
        <w:t xml:space="preserve"> fewer friends overseas</w:t>
      </w:r>
      <w:r w:rsidRPr="00041E33">
        <w:rPr>
          <w:sz w:val="16"/>
        </w:rPr>
        <w:t xml:space="preserve">. In brief, </w:t>
      </w:r>
      <w:r w:rsidRPr="00041E33">
        <w:rPr>
          <w:rStyle w:val="StyleUnderline"/>
        </w:rPr>
        <w:t>policymakers should reject arguments that a reduction in U.S. overseas deployments will embolden</w:t>
      </w:r>
      <w:r w:rsidRPr="00041E33">
        <w:rPr>
          <w:sz w:val="16"/>
        </w:rPr>
        <w:t xml:space="preserve"> a hostile and expansionist </w:t>
      </w:r>
      <w:r w:rsidRPr="00041E33">
        <w:rPr>
          <w:rStyle w:val="StyleUnderline"/>
        </w:rPr>
        <w:t>China</w:t>
      </w:r>
      <w:r w:rsidRPr="00041E33">
        <w:rPr>
          <w:sz w:val="16"/>
        </w:rPr>
        <w:t xml:space="preserve">. Sizable </w:t>
      </w:r>
      <w:r w:rsidRPr="00041E33">
        <w:rPr>
          <w:rStyle w:val="StyleUnderline"/>
        </w:rPr>
        <w:t xml:space="preserve">forward deployments in Asia are just as likely to trap the United States in unnecessary clashes as they are to deter </w:t>
      </w:r>
      <w:r w:rsidRPr="00041E33">
        <w:rPr>
          <w:sz w:val="16"/>
        </w:rPr>
        <w:t>potential aggression.</w:t>
      </w:r>
    </w:p>
    <w:p w:rsidR="009F2635" w:rsidRDefault="009F2635" w:rsidP="00DF37C8">
      <w:pPr>
        <w:rPr>
          <w:sz w:val="16"/>
        </w:rPr>
      </w:pPr>
    </w:p>
    <w:p w:rsidR="009F2635" w:rsidRDefault="009F2635" w:rsidP="009F2635">
      <w:pPr>
        <w:pStyle w:val="Heading3"/>
      </w:pPr>
      <w:r>
        <w:t>Retrenchment Solves – China</w:t>
      </w:r>
    </w:p>
    <w:p w:rsidR="009F2635" w:rsidRPr="00671A26" w:rsidRDefault="009F2635" w:rsidP="009F2635">
      <w:pPr>
        <w:pStyle w:val="Heading4"/>
        <w:rPr>
          <w:u w:val="single"/>
        </w:rPr>
      </w:pPr>
      <w:r>
        <w:t xml:space="preserve">Surrendering primacy to </w:t>
      </w:r>
      <w:r w:rsidRPr="00852027">
        <w:rPr>
          <w:u w:val="single"/>
        </w:rPr>
        <w:t>China</w:t>
      </w:r>
      <w:r>
        <w:t xml:space="preserve"> in the Asia-Pacific </w:t>
      </w:r>
      <w:r w:rsidRPr="00671A26">
        <w:t>solves</w:t>
      </w:r>
      <w:r>
        <w:t xml:space="preserve"> </w:t>
      </w:r>
      <w:r w:rsidRPr="000703C7">
        <w:rPr>
          <w:u w:val="single"/>
        </w:rPr>
        <w:t>escalation</w:t>
      </w:r>
      <w:r>
        <w:t xml:space="preserve"> – </w:t>
      </w:r>
      <w:r>
        <w:rPr>
          <w:u w:val="single"/>
        </w:rPr>
        <w:t>great power war</w:t>
      </w:r>
    </w:p>
    <w:p w:rsidR="009F2635" w:rsidRPr="00C469C5" w:rsidRDefault="009F2635" w:rsidP="009F2635">
      <w:r>
        <w:t xml:space="preserve">Van </w:t>
      </w:r>
      <w:r w:rsidRPr="00C469C5">
        <w:rPr>
          <w:rStyle w:val="Style13ptBold"/>
        </w:rPr>
        <w:t>Jackson 23</w:t>
      </w:r>
      <w:r>
        <w:t xml:space="preserve">, Senior Lecturer in International Relations at Victoria University of Wellington, "The Problem </w:t>
      </w:r>
      <w:proofErr w:type="gramStart"/>
      <w:r>
        <w:t>With</w:t>
      </w:r>
      <w:proofErr w:type="gramEnd"/>
      <w:r>
        <w:t xml:space="preserve"> Primacy," Foreign Affairs, 1-16-2023, https://www.foreignaffairs.com/asia/problem-primacy Blitz *language [bracketed]</w:t>
      </w:r>
    </w:p>
    <w:p w:rsidR="009F2635" w:rsidRPr="00A81C3D" w:rsidRDefault="009F2635" w:rsidP="009F2635">
      <w:pPr>
        <w:rPr>
          <w:sz w:val="16"/>
        </w:rPr>
      </w:pPr>
      <w:r w:rsidRPr="00A81C3D">
        <w:rPr>
          <w:sz w:val="16"/>
        </w:rPr>
        <w:t>In its policies toward Asia, the United States has long sought to reconcile its unsurpassed military, economic, and rule-setting prowess with a desire for stability. Until recently, this was not hard to accomplish. Washington’s international dominance coincided with the post-1979 “Asian peace”—a period of remarkable stability in East Asia and the Pacific—and so the United States had little trouble holding sway over the region without provoking any conflicts. Over time, Washington even came to believe that U.S. supremacy and regional tranquility could not just coexist but were causally related. As a result, U.S. policymakers made maintaining Asian primacy the foundation of their regional strategy, arguing that without Washington’s leadership, Asia would devolve into warfare.</w:t>
      </w:r>
    </w:p>
    <w:p w:rsidR="009F2635" w:rsidRPr="00A81C3D" w:rsidRDefault="009F2635" w:rsidP="009F2635">
      <w:pPr>
        <w:rPr>
          <w:sz w:val="16"/>
        </w:rPr>
      </w:pPr>
      <w:r w:rsidRPr="00A81C3D">
        <w:rPr>
          <w:sz w:val="16"/>
        </w:rPr>
        <w:t xml:space="preserve">But as the American author James Baldwin wrote in 1963, “time reveals the foundations on which any kingdom rests, and eats at those foundations, and it destroys doctrines by proving them to be untrue.” </w:t>
      </w:r>
      <w:r w:rsidRPr="00852027">
        <w:rPr>
          <w:rStyle w:val="StyleUnderline"/>
        </w:rPr>
        <w:t xml:space="preserve">Even if U.S. </w:t>
      </w:r>
      <w:r w:rsidRPr="00A81C3D">
        <w:rPr>
          <w:rStyle w:val="Emphasis"/>
        </w:rPr>
        <w:t>primacy</w:t>
      </w:r>
      <w:r w:rsidRPr="00852027">
        <w:rPr>
          <w:rStyle w:val="StyleUnderline"/>
        </w:rPr>
        <w:t xml:space="preserve"> was once a source of regional stability, there is little basis to think it will </w:t>
      </w:r>
      <w:r w:rsidRPr="00A81C3D">
        <w:rPr>
          <w:rStyle w:val="Emphasis"/>
        </w:rPr>
        <w:t>promote harmony</w:t>
      </w:r>
      <w:r w:rsidRPr="00852027">
        <w:rPr>
          <w:rStyle w:val="StyleUnderline"/>
        </w:rPr>
        <w:t xml:space="preserve"> today. The United States’ global power has </w:t>
      </w:r>
      <w:r w:rsidRPr="00A81C3D">
        <w:rPr>
          <w:rStyle w:val="Emphasis"/>
        </w:rPr>
        <w:t>diminished</w:t>
      </w:r>
      <w:r w:rsidRPr="00852027">
        <w:rPr>
          <w:rStyle w:val="StyleUnderline"/>
        </w:rPr>
        <w:t xml:space="preserve"> over the past generation</w:t>
      </w:r>
      <w:r w:rsidRPr="00A81C3D">
        <w:rPr>
          <w:sz w:val="16"/>
        </w:rPr>
        <w:t xml:space="preserve">, making it harder for Washington to direct the world. </w:t>
      </w:r>
      <w:r w:rsidRPr="00852027">
        <w:rPr>
          <w:rStyle w:val="StyleUnderline"/>
        </w:rPr>
        <w:t xml:space="preserve">Other states have a </w:t>
      </w:r>
      <w:r w:rsidRPr="00A81C3D">
        <w:rPr>
          <w:rStyle w:val="Emphasis"/>
        </w:rPr>
        <w:t>newfound desire</w:t>
      </w:r>
      <w:r w:rsidRPr="00A81C3D">
        <w:rPr>
          <w:sz w:val="16"/>
        </w:rPr>
        <w:t xml:space="preserve"> and capacity </w:t>
      </w:r>
      <w:r w:rsidRPr="00852027">
        <w:rPr>
          <w:rStyle w:val="StyleUnderline"/>
        </w:rPr>
        <w:t>to</w:t>
      </w:r>
      <w:r w:rsidRPr="00A81C3D">
        <w:rPr>
          <w:sz w:val="16"/>
        </w:rPr>
        <w:t xml:space="preserve"> resist, subvert, lash out against, or </w:t>
      </w:r>
      <w:r w:rsidRPr="00852027">
        <w:rPr>
          <w:rStyle w:val="StyleUnderline"/>
        </w:rPr>
        <w:t xml:space="preserve">seek </w:t>
      </w:r>
      <w:r w:rsidRPr="00A81C3D">
        <w:rPr>
          <w:rStyle w:val="Emphasis"/>
        </w:rPr>
        <w:t>alternatives</w:t>
      </w:r>
      <w:r w:rsidRPr="00852027">
        <w:rPr>
          <w:rStyle w:val="StyleUnderline"/>
        </w:rPr>
        <w:t xml:space="preserve"> to U.S. preferences</w:t>
      </w:r>
      <w:r w:rsidRPr="00A81C3D">
        <w:rPr>
          <w:sz w:val="16"/>
        </w:rPr>
        <w:t xml:space="preserve">, </w:t>
      </w:r>
      <w:r w:rsidRPr="00852027">
        <w:rPr>
          <w:rStyle w:val="StyleUnderline"/>
        </w:rPr>
        <w:t xml:space="preserve">including through </w:t>
      </w:r>
      <w:r w:rsidRPr="00A81C3D">
        <w:rPr>
          <w:rStyle w:val="Emphasis"/>
        </w:rPr>
        <w:t>violence</w:t>
      </w:r>
      <w:r w:rsidRPr="00A81C3D">
        <w:rPr>
          <w:sz w:val="16"/>
        </w:rPr>
        <w:t>. And the power of these countries is likely to continue to grow. It defies history to expect that dusk will never come for U.S. hegemony, especially as China—the world’s most populous state and Washington’s primary global competitor—draws power from its central place in the international economic system.</w:t>
      </w:r>
    </w:p>
    <w:p w:rsidR="009F2635" w:rsidRPr="00A81C3D" w:rsidRDefault="009F2635" w:rsidP="009F2635">
      <w:pPr>
        <w:rPr>
          <w:sz w:val="16"/>
        </w:rPr>
      </w:pPr>
      <w:r w:rsidRPr="00A81C3D">
        <w:rPr>
          <w:sz w:val="16"/>
        </w:rPr>
        <w:t xml:space="preserve">Nevertheless, </w:t>
      </w:r>
      <w:r w:rsidRPr="00852027">
        <w:rPr>
          <w:rStyle w:val="StyleUnderline"/>
        </w:rPr>
        <w:t xml:space="preserve">two of the most recent U.S. </w:t>
      </w:r>
      <w:r w:rsidRPr="00747BF1">
        <w:rPr>
          <w:rStyle w:val="StyleUnderline"/>
          <w:highlight w:val="cyan"/>
        </w:rPr>
        <w:t>presidents</w:t>
      </w:r>
      <w:r w:rsidRPr="00A81C3D">
        <w:rPr>
          <w:sz w:val="16"/>
        </w:rPr>
        <w:t xml:space="preserve">—Barack Obama and Donald Trump— </w:t>
      </w:r>
      <w:r w:rsidRPr="00747BF1">
        <w:rPr>
          <w:rStyle w:val="StyleUnderline"/>
          <w:highlight w:val="cyan"/>
        </w:rPr>
        <w:t>charged themselves with the task of</w:t>
      </w:r>
      <w:r w:rsidRPr="00852027">
        <w:rPr>
          <w:rStyle w:val="StyleUnderline"/>
        </w:rPr>
        <w:t xml:space="preserve"> indefinitely </w:t>
      </w:r>
      <w:r w:rsidRPr="00747BF1">
        <w:rPr>
          <w:rStyle w:val="Emphasis"/>
          <w:highlight w:val="cyan"/>
        </w:rPr>
        <w:t>propping up the sun</w:t>
      </w:r>
      <w:r w:rsidRPr="00A81C3D">
        <w:rPr>
          <w:sz w:val="16"/>
        </w:rPr>
        <w:t xml:space="preserve">. And President Joe </w:t>
      </w:r>
      <w:r w:rsidRPr="00852027">
        <w:rPr>
          <w:rStyle w:val="StyleUnderline"/>
        </w:rPr>
        <w:t>Biden has picked up where both presidents left off</w:t>
      </w:r>
      <w:r w:rsidRPr="00A81C3D">
        <w:rPr>
          <w:sz w:val="16"/>
        </w:rPr>
        <w:t xml:space="preserve">. Initially, that meant taking steps to constrain Beijing. Now, it means taking steps to weaken the country. </w:t>
      </w:r>
      <w:r w:rsidRPr="00747BF1">
        <w:rPr>
          <w:rStyle w:val="StyleUnderline"/>
          <w:highlight w:val="cyan"/>
        </w:rPr>
        <w:t>Obama started</w:t>
      </w:r>
      <w:r w:rsidRPr="006A0503">
        <w:rPr>
          <w:rStyle w:val="StyleUnderline"/>
        </w:rPr>
        <w:t xml:space="preserve"> the process </w:t>
      </w:r>
      <w:r w:rsidRPr="00747BF1">
        <w:rPr>
          <w:rStyle w:val="StyleUnderline"/>
          <w:highlight w:val="cyan"/>
        </w:rPr>
        <w:t>by launching</w:t>
      </w:r>
      <w:r w:rsidRPr="006A0503">
        <w:rPr>
          <w:rStyle w:val="StyleUnderline"/>
        </w:rPr>
        <w:t xml:space="preserve"> a high-profile “</w:t>
      </w:r>
      <w:r w:rsidRPr="00747BF1">
        <w:rPr>
          <w:rStyle w:val="Emphasis"/>
          <w:highlight w:val="cyan"/>
        </w:rPr>
        <w:t>pivot to Asia</w:t>
      </w:r>
      <w:r w:rsidRPr="006A0503">
        <w:rPr>
          <w:rStyle w:val="StyleUnderline"/>
        </w:rPr>
        <w:t>”</w:t>
      </w:r>
      <w:r w:rsidRPr="00A81C3D">
        <w:rPr>
          <w:sz w:val="16"/>
        </w:rPr>
        <w:t xml:space="preserve"> designed to bolster the United States’ regional military presence as a check against China’s rise while interweaving his country’s economy into that of eight states close to China’s borders. </w:t>
      </w:r>
      <w:r w:rsidRPr="00747BF1">
        <w:rPr>
          <w:rStyle w:val="StyleUnderline"/>
          <w:highlight w:val="cyan"/>
        </w:rPr>
        <w:t>Trump</w:t>
      </w:r>
      <w:r w:rsidRPr="00A81C3D">
        <w:rPr>
          <w:sz w:val="16"/>
        </w:rPr>
        <w:t xml:space="preserve">, who saw how China’s important economic position afforded it growing global influence, </w:t>
      </w:r>
      <w:r w:rsidRPr="00747BF1">
        <w:rPr>
          <w:rStyle w:val="StyleUnderline"/>
          <w:highlight w:val="cyan"/>
        </w:rPr>
        <w:t xml:space="preserve">launched a </w:t>
      </w:r>
      <w:r w:rsidRPr="00747BF1">
        <w:rPr>
          <w:rStyle w:val="Emphasis"/>
          <w:highlight w:val="cyan"/>
        </w:rPr>
        <w:t>trade war</w:t>
      </w:r>
      <w:r w:rsidRPr="006A0503">
        <w:rPr>
          <w:rStyle w:val="StyleUnderline"/>
        </w:rPr>
        <w:t xml:space="preserve"> with </w:t>
      </w:r>
      <w:r w:rsidRPr="00A81C3D">
        <w:t>Beijing</w:t>
      </w:r>
      <w:r w:rsidRPr="00A81C3D">
        <w:rPr>
          <w:sz w:val="16"/>
        </w:rPr>
        <w:t>. His administration also deepened Washington’s ties to Taiwan. Biden has increased the U.S. military buildup, facilitated a regional military buildup, and attempted to assemble the beginnings of an anti-Chinese containment coalition along with local Asian powers.</w:t>
      </w:r>
    </w:p>
    <w:p w:rsidR="009F2635" w:rsidRPr="00A81C3D" w:rsidRDefault="009F2635" w:rsidP="009F2635">
      <w:pPr>
        <w:rPr>
          <w:sz w:val="16"/>
        </w:rPr>
      </w:pPr>
      <w:r w:rsidRPr="00747BF1">
        <w:rPr>
          <w:rStyle w:val="StyleUnderline"/>
          <w:highlight w:val="cyan"/>
        </w:rPr>
        <w:t>These</w:t>
      </w:r>
      <w:r w:rsidRPr="006A0503">
        <w:rPr>
          <w:rStyle w:val="StyleUnderline"/>
        </w:rPr>
        <w:t xml:space="preserve"> choices </w:t>
      </w:r>
      <w:r w:rsidRPr="00747BF1">
        <w:rPr>
          <w:rStyle w:val="StyleUnderline"/>
          <w:highlight w:val="cyan"/>
        </w:rPr>
        <w:t>run headlong into</w:t>
      </w:r>
      <w:r w:rsidRPr="006A0503">
        <w:rPr>
          <w:rStyle w:val="StyleUnderline"/>
        </w:rPr>
        <w:t xml:space="preserve"> what </w:t>
      </w:r>
      <w:r w:rsidRPr="00747BF1">
        <w:rPr>
          <w:rStyle w:val="StyleUnderline"/>
          <w:highlight w:val="cyan"/>
        </w:rPr>
        <w:t>the preservation of peace</w:t>
      </w:r>
      <w:r w:rsidRPr="006A0503">
        <w:rPr>
          <w:rStyle w:val="StyleUnderline"/>
        </w:rPr>
        <w:t xml:space="preserve"> demands</w:t>
      </w:r>
      <w:r w:rsidRPr="00A81C3D">
        <w:rPr>
          <w:sz w:val="16"/>
        </w:rPr>
        <w:t xml:space="preserve">. Kneecapping China’s economy, engaging in an endless arms race, aligning with local despotic regimes to encircle Beijing, and alienating smaller countries by demanding that they choose between China and the United States might give Washington more short-term power in Asia. But </w:t>
      </w:r>
      <w:r w:rsidRPr="006A0503">
        <w:rPr>
          <w:rStyle w:val="StyleUnderline"/>
        </w:rPr>
        <w:t xml:space="preserve">these </w:t>
      </w:r>
      <w:r w:rsidRPr="00747BF1">
        <w:rPr>
          <w:rStyle w:val="StyleUnderline"/>
          <w:highlight w:val="cyan"/>
        </w:rPr>
        <w:t>are the ingredients of</w:t>
      </w:r>
      <w:r w:rsidRPr="006A0503">
        <w:rPr>
          <w:rStyle w:val="StyleUnderline"/>
        </w:rPr>
        <w:t xml:space="preserve"> regional </w:t>
      </w:r>
      <w:r w:rsidRPr="00A81C3D">
        <w:rPr>
          <w:rStyle w:val="Emphasis"/>
        </w:rPr>
        <w:t>fracture</w:t>
      </w:r>
      <w:r w:rsidRPr="006A0503">
        <w:rPr>
          <w:rStyle w:val="StyleUnderline"/>
        </w:rPr>
        <w:t xml:space="preserve"> and eventual </w:t>
      </w:r>
      <w:r w:rsidRPr="00747BF1">
        <w:rPr>
          <w:rStyle w:val="StyleUnderline"/>
          <w:highlight w:val="cyan"/>
        </w:rPr>
        <w:t>war</w:t>
      </w:r>
      <w:r w:rsidRPr="006A0503">
        <w:rPr>
          <w:rStyle w:val="StyleUnderline"/>
        </w:rPr>
        <w:t xml:space="preserve">, not </w:t>
      </w:r>
      <w:r w:rsidRPr="00A81C3D">
        <w:rPr>
          <w:rStyle w:val="Emphasis"/>
        </w:rPr>
        <w:t>stability</w:t>
      </w:r>
      <w:r w:rsidRPr="00A81C3D">
        <w:rPr>
          <w:sz w:val="16"/>
        </w:rPr>
        <w:t xml:space="preserve">. The United States’ Asia policy, then, is at an unacknowledged crossroads. </w:t>
      </w:r>
      <w:r w:rsidRPr="00747BF1">
        <w:rPr>
          <w:rStyle w:val="StyleUnderline"/>
          <w:highlight w:val="cyan"/>
        </w:rPr>
        <w:t>Washington can support</w:t>
      </w:r>
      <w:r w:rsidRPr="00A81C3D">
        <w:rPr>
          <w:sz w:val="16"/>
        </w:rPr>
        <w:t xml:space="preserve"> regional </w:t>
      </w:r>
      <w:r w:rsidRPr="00747BF1">
        <w:rPr>
          <w:rStyle w:val="StyleUnderline"/>
          <w:highlight w:val="cyan"/>
        </w:rPr>
        <w:t>peace or</w:t>
      </w:r>
      <w:r w:rsidRPr="00A81C3D">
        <w:rPr>
          <w:sz w:val="16"/>
        </w:rPr>
        <w:t xml:space="preserve"> pursue regional </w:t>
      </w:r>
      <w:r w:rsidRPr="00747BF1">
        <w:rPr>
          <w:rStyle w:val="StyleUnderline"/>
          <w:highlight w:val="cyan"/>
        </w:rPr>
        <w:t>primacy</w:t>
      </w:r>
      <w:r w:rsidRPr="006A0503">
        <w:rPr>
          <w:rStyle w:val="StyleUnderline"/>
        </w:rPr>
        <w:t xml:space="preserve">, </w:t>
      </w:r>
      <w:r w:rsidRPr="00747BF1">
        <w:rPr>
          <w:rStyle w:val="StyleUnderline"/>
          <w:highlight w:val="cyan"/>
        </w:rPr>
        <w:t>but</w:t>
      </w:r>
      <w:r w:rsidRPr="006A0503">
        <w:rPr>
          <w:rStyle w:val="StyleUnderline"/>
        </w:rPr>
        <w:t xml:space="preserve"> it </w:t>
      </w:r>
      <w:r w:rsidRPr="00747BF1">
        <w:rPr>
          <w:rStyle w:val="Emphasis"/>
        </w:rPr>
        <w:t>can</w:t>
      </w:r>
      <w:r w:rsidRPr="00747BF1">
        <w:rPr>
          <w:rStyle w:val="Emphasis"/>
          <w:highlight w:val="cyan"/>
        </w:rPr>
        <w:t>not</w:t>
      </w:r>
      <w:r w:rsidRPr="00747BF1">
        <w:rPr>
          <w:rStyle w:val="Emphasis"/>
        </w:rPr>
        <w:t xml:space="preserve"> do </w:t>
      </w:r>
      <w:r w:rsidRPr="00747BF1">
        <w:rPr>
          <w:rStyle w:val="Emphasis"/>
          <w:highlight w:val="cyan"/>
        </w:rPr>
        <w:t>both</w:t>
      </w:r>
      <w:r w:rsidRPr="00A81C3D">
        <w:rPr>
          <w:sz w:val="16"/>
        </w:rPr>
        <w:t>.</w:t>
      </w:r>
    </w:p>
    <w:p w:rsidR="009F2635" w:rsidRPr="00A81C3D" w:rsidRDefault="009F2635" w:rsidP="009F2635">
      <w:pPr>
        <w:rPr>
          <w:sz w:val="16"/>
        </w:rPr>
      </w:pPr>
      <w:r w:rsidRPr="00A81C3D">
        <w:rPr>
          <w:sz w:val="16"/>
        </w:rPr>
        <w:t>OUT OF CONTROL</w:t>
      </w:r>
    </w:p>
    <w:p w:rsidR="009F2635" w:rsidRPr="00A81C3D" w:rsidRDefault="009F2635" w:rsidP="009F2635">
      <w:pPr>
        <w:rPr>
          <w:sz w:val="16"/>
        </w:rPr>
      </w:pPr>
      <w:r w:rsidRPr="00A81C3D">
        <w:rPr>
          <w:sz w:val="16"/>
        </w:rPr>
        <w:t xml:space="preserve">The United States has been working hard to remain on top in Asia for well over a decade. In 2010, then U.S. Deputy National Security Adviser Ben Rhodes declared that the Obama administration was trying “to get America another fifty years as leader.” Under Trump, a declassified White House strategy document showed that the United States’ supreme interest in Asia was maintaining “U.S. strategic primacy” as well as Washington’s “diplomatic, economic, and military preeminence.” The “loss of U.S. preeminence in the Indo-Pacific,” the administration claimed in the document, “would weaken our ability to achieve U.S. interests globally.” </w:t>
      </w:r>
    </w:p>
    <w:p w:rsidR="009F2635" w:rsidRPr="00A81C3D" w:rsidRDefault="009F2635" w:rsidP="009F2635">
      <w:pPr>
        <w:rPr>
          <w:sz w:val="16"/>
        </w:rPr>
      </w:pPr>
      <w:r w:rsidRPr="00A81C3D">
        <w:rPr>
          <w:sz w:val="16"/>
        </w:rPr>
        <w:t>The Biden administration remains faithful to this path. In its 2021 strategy, it declared that “leading the world” was in the United States’ “undeniable self-interest.” It went on to say that the country’s interests “compel the deepest connection to the Indo-Pacific” and that the United States’ presence would be “most robust in the Indo-Pacific and Europe.” The Pentagon has promised that 2023 will be “the most transformative year in US force posture in the region in a generation,” a line likely meant to be reassuring but that comes off as ominous. The Department of Defense is making good on this promise by modernizing its large traditional presence in Northeast Asia while increasing its footprint in the Pacific Islands and Australia—areas that the Chinese military cannot seriously contest. It is also rolling out a suite of new lethal weapons such as the B-21 nuclear-capable stealth bomber. Unveiled in December with the fanfare of a new iPhone, the B-21 has an eye-watering price tag of $203 billion, which is somehow under the original budget.</w:t>
      </w:r>
    </w:p>
    <w:p w:rsidR="009F2635" w:rsidRPr="00A81C3D" w:rsidRDefault="009F2635" w:rsidP="009F2635">
      <w:pPr>
        <w:rPr>
          <w:sz w:val="16"/>
        </w:rPr>
      </w:pPr>
      <w:r w:rsidRPr="00A81C3D">
        <w:rPr>
          <w:sz w:val="16"/>
        </w:rPr>
        <w:t xml:space="preserve">For Washington, </w:t>
      </w:r>
      <w:r w:rsidRPr="00322C24">
        <w:rPr>
          <w:rStyle w:val="StyleUnderline"/>
        </w:rPr>
        <w:t xml:space="preserve">the increased emphasis on Asia has been largely driven by the fear that China’s growing strength will </w:t>
      </w:r>
      <w:r w:rsidRPr="00F2371A">
        <w:rPr>
          <w:rStyle w:val="Emphasis"/>
        </w:rPr>
        <w:t>impinge</w:t>
      </w:r>
      <w:r w:rsidRPr="00322C24">
        <w:rPr>
          <w:rStyle w:val="StyleUnderline"/>
        </w:rPr>
        <w:t xml:space="preserve"> on the United States’ ability to shape the </w:t>
      </w:r>
      <w:r w:rsidRPr="00F2371A">
        <w:rPr>
          <w:rStyle w:val="Emphasis"/>
        </w:rPr>
        <w:t>global order</w:t>
      </w:r>
      <w:r w:rsidRPr="00A81C3D">
        <w:rPr>
          <w:sz w:val="16"/>
        </w:rPr>
        <w:t>. The Pentagon has described Beijing as a “near-peer competitor” and a “pacing threat.” In response, the United States has entered an arms race against a rapidly modernizing People’s Liberation Army (PLA). It is a contest with no apparent end. The U.S. defense budget went from $700 billion in 2018 to $768 billion in 2020. For 2023, it will eclipse $850 billion. Aid to Ukraine accounts for only a little over $50 billion of that total. The United States is also offering ever more advanced weapons technologies to friends and allies.</w:t>
      </w:r>
    </w:p>
    <w:p w:rsidR="009F2635" w:rsidRPr="00A81C3D" w:rsidRDefault="009F2635" w:rsidP="009F2635">
      <w:pPr>
        <w:rPr>
          <w:sz w:val="16"/>
        </w:rPr>
      </w:pPr>
      <w:r w:rsidRPr="00A81C3D">
        <w:rPr>
          <w:sz w:val="16"/>
        </w:rPr>
        <w:t>The U.S. strategy toward China is containment in all but name.</w:t>
      </w:r>
    </w:p>
    <w:p w:rsidR="009F2635" w:rsidRPr="00A81C3D" w:rsidRDefault="009F2635" w:rsidP="009F2635">
      <w:pPr>
        <w:rPr>
          <w:sz w:val="16"/>
        </w:rPr>
      </w:pPr>
      <w:r w:rsidRPr="00A81C3D">
        <w:rPr>
          <w:sz w:val="16"/>
        </w:rPr>
        <w:t xml:space="preserve">Washington’s efforts to retain its primacy in the region go beyond amassing and proliferating armaments. </w:t>
      </w:r>
      <w:r w:rsidRPr="00747BF1">
        <w:rPr>
          <w:rStyle w:val="StyleUnderline"/>
          <w:highlight w:val="cyan"/>
        </w:rPr>
        <w:t>To achieve</w:t>
      </w:r>
      <w:r w:rsidRPr="00322C24">
        <w:rPr>
          <w:rStyle w:val="StyleUnderline"/>
        </w:rPr>
        <w:t xml:space="preserve"> even greater </w:t>
      </w:r>
      <w:r w:rsidRPr="00747BF1">
        <w:rPr>
          <w:rStyle w:val="Emphasis"/>
          <w:highlight w:val="cyan"/>
        </w:rPr>
        <w:t>dominance</w:t>
      </w:r>
      <w:r w:rsidRPr="00322C24">
        <w:rPr>
          <w:rStyle w:val="StyleUnderline"/>
        </w:rPr>
        <w:t xml:space="preserve">, </w:t>
      </w:r>
      <w:r w:rsidRPr="00747BF1">
        <w:rPr>
          <w:rStyle w:val="StyleUnderline"/>
          <w:highlight w:val="cyan"/>
        </w:rPr>
        <w:t xml:space="preserve">the </w:t>
      </w:r>
      <w:r w:rsidRPr="00747BF1">
        <w:rPr>
          <w:rStyle w:val="Emphasis"/>
          <w:highlight w:val="cyan"/>
        </w:rPr>
        <w:t>U</w:t>
      </w:r>
      <w:r w:rsidRPr="00322C24">
        <w:rPr>
          <w:rStyle w:val="StyleUnderline"/>
        </w:rPr>
        <w:t xml:space="preserve">nited </w:t>
      </w:r>
      <w:r w:rsidRPr="00747BF1">
        <w:rPr>
          <w:rStyle w:val="Emphasis"/>
          <w:highlight w:val="cyan"/>
        </w:rPr>
        <w:t>S</w:t>
      </w:r>
      <w:r w:rsidRPr="00322C24">
        <w:rPr>
          <w:rStyle w:val="StyleUnderline"/>
        </w:rPr>
        <w:t xml:space="preserve">tates </w:t>
      </w:r>
      <w:r w:rsidRPr="00747BF1">
        <w:rPr>
          <w:rStyle w:val="StyleUnderline"/>
          <w:highlight w:val="cyan"/>
        </w:rPr>
        <w:t>has turned the</w:t>
      </w:r>
      <w:r w:rsidRPr="00322C24">
        <w:rPr>
          <w:rStyle w:val="StyleUnderline"/>
        </w:rPr>
        <w:t xml:space="preserve"> global </w:t>
      </w:r>
      <w:r w:rsidRPr="00747BF1">
        <w:rPr>
          <w:rStyle w:val="StyleUnderline"/>
          <w:highlight w:val="cyan"/>
        </w:rPr>
        <w:t>political economy</w:t>
      </w:r>
      <w:r w:rsidRPr="00322C24">
        <w:rPr>
          <w:rStyle w:val="StyleUnderline"/>
        </w:rPr>
        <w:t xml:space="preserve"> </w:t>
      </w:r>
      <w:r w:rsidRPr="00747BF1">
        <w:rPr>
          <w:rStyle w:val="StyleUnderline"/>
          <w:highlight w:val="cyan"/>
        </w:rPr>
        <w:t xml:space="preserve">into a </w:t>
      </w:r>
      <w:r w:rsidRPr="00747BF1">
        <w:rPr>
          <w:rStyle w:val="Emphasis"/>
          <w:highlight w:val="cyan"/>
        </w:rPr>
        <w:t>zero-sum struggle</w:t>
      </w:r>
      <w:r w:rsidRPr="00322C24">
        <w:rPr>
          <w:rStyle w:val="StyleUnderline"/>
        </w:rPr>
        <w:t xml:space="preserve"> against Beijing</w:t>
      </w:r>
      <w:r w:rsidRPr="00A81C3D">
        <w:rPr>
          <w:sz w:val="16"/>
        </w:rPr>
        <w:t xml:space="preserve">. Biden has retained Trump-era student-visa restrictions targeted at the Chinese and expanded his predecessor’s tariffs, sanctions, and company blacklists. In October, for example, administration officials banned U.S.-made semiconductor technology from being sold to Washington’s self-proclaimed competitor. It is a remarkable step, given that semiconductors were largely irrelevant to global power politics until the United States christened them a major focal point of national security. By characterizing these technologies—which are found in everyday goods such as smart phones and televisions—as vital to national strength and prosperity while also declaring that its nemesis must not be allowed to have them, Washington has made its radical militarism readily apparent. </w:t>
      </w:r>
    </w:p>
    <w:p w:rsidR="009F2635" w:rsidRPr="00A81C3D" w:rsidRDefault="009F2635" w:rsidP="009F2635">
      <w:pPr>
        <w:rPr>
          <w:sz w:val="16"/>
        </w:rPr>
      </w:pPr>
      <w:r w:rsidRPr="00914486">
        <w:rPr>
          <w:rStyle w:val="StyleUnderline"/>
        </w:rPr>
        <w:t xml:space="preserve">The United States’ </w:t>
      </w:r>
      <w:r w:rsidRPr="00F2371A">
        <w:rPr>
          <w:rStyle w:val="Emphasis"/>
        </w:rPr>
        <w:t>fixation</w:t>
      </w:r>
      <w:r w:rsidRPr="00914486">
        <w:rPr>
          <w:rStyle w:val="StyleUnderline"/>
        </w:rPr>
        <w:t xml:space="preserve"> on</w:t>
      </w:r>
      <w:r w:rsidRPr="00A81C3D">
        <w:rPr>
          <w:sz w:val="16"/>
        </w:rPr>
        <w:t xml:space="preserve"> [crippling] </w:t>
      </w:r>
      <w:r w:rsidRPr="00914486">
        <w:rPr>
          <w:rStyle w:val="StyleUnderline"/>
        </w:rPr>
        <w:t xml:space="preserve">restricting China’s access to semiconductors entails more than </w:t>
      </w:r>
      <w:r w:rsidRPr="00F2371A">
        <w:rPr>
          <w:rStyle w:val="Emphasis"/>
        </w:rPr>
        <w:t>export bans</w:t>
      </w:r>
      <w:r w:rsidRPr="00A81C3D">
        <w:rPr>
          <w:sz w:val="16"/>
        </w:rPr>
        <w:t>. In its October guidelines, the Commerce Department also restricted U.S. corporations from engaging in any semiconductor-related research, development, or financing with Chinese entities. “We are ahead of [China],” explained U.S. Secretary of Commerce Gina Raimondo. “We need to stay ahead of them. And we need to deny them this technology that they need to advance their military.”</w:t>
      </w:r>
    </w:p>
    <w:p w:rsidR="009F2635" w:rsidRPr="00A81C3D" w:rsidRDefault="009F2635" w:rsidP="009F2635">
      <w:pPr>
        <w:rPr>
          <w:sz w:val="16"/>
        </w:rPr>
      </w:pPr>
      <w:r w:rsidRPr="00747BF1">
        <w:rPr>
          <w:rStyle w:val="StyleUnderline"/>
          <w:highlight w:val="cyan"/>
        </w:rPr>
        <w:t>This is</w:t>
      </w:r>
      <w:r w:rsidRPr="00A81C3D">
        <w:rPr>
          <w:sz w:val="16"/>
        </w:rPr>
        <w:t xml:space="preserve"> not the rationale of a country that is simply balancing Chinese power or trying to stop Beijing from creating a sphere of influence. It is not the strategy of a state trying to decouple from the Chinese economy. It is </w:t>
      </w:r>
      <w:r w:rsidRPr="00747BF1">
        <w:rPr>
          <w:rStyle w:val="Emphasis"/>
          <w:highlight w:val="cyan"/>
        </w:rPr>
        <w:t>containment</w:t>
      </w:r>
      <w:r w:rsidRPr="00671A26">
        <w:rPr>
          <w:rStyle w:val="StyleUnderline"/>
        </w:rPr>
        <w:t xml:space="preserve"> in all but </w:t>
      </w:r>
      <w:r w:rsidRPr="00F2371A">
        <w:rPr>
          <w:rStyle w:val="Emphasis"/>
        </w:rPr>
        <w:t>name</w:t>
      </w:r>
      <w:r w:rsidRPr="00A81C3D">
        <w:rPr>
          <w:sz w:val="16"/>
        </w:rPr>
        <w:t xml:space="preserve">. </w:t>
      </w:r>
    </w:p>
    <w:p w:rsidR="009F2635" w:rsidRPr="00A81C3D" w:rsidRDefault="009F2635" w:rsidP="009F2635">
      <w:pPr>
        <w:rPr>
          <w:sz w:val="16"/>
        </w:rPr>
      </w:pPr>
      <w:r w:rsidRPr="00A81C3D">
        <w:rPr>
          <w:sz w:val="16"/>
        </w:rPr>
        <w:t>PRIMACY VERSUS PEACE</w:t>
      </w:r>
    </w:p>
    <w:p w:rsidR="009F2635" w:rsidRPr="00A81C3D" w:rsidRDefault="009F2635" w:rsidP="009F2635">
      <w:pPr>
        <w:rPr>
          <w:sz w:val="16"/>
        </w:rPr>
      </w:pPr>
      <w:r w:rsidRPr="00671A26">
        <w:rPr>
          <w:rStyle w:val="StyleUnderline"/>
        </w:rPr>
        <w:t xml:space="preserve">For the United States, there are </w:t>
      </w:r>
      <w:r w:rsidRPr="008A43A8">
        <w:rPr>
          <w:rStyle w:val="Emphasis"/>
        </w:rPr>
        <w:t>many problems</w:t>
      </w:r>
      <w:r w:rsidRPr="00671A26">
        <w:rPr>
          <w:rStyle w:val="StyleUnderline"/>
        </w:rPr>
        <w:t xml:space="preserve"> with </w:t>
      </w:r>
      <w:r w:rsidRPr="00747BF1">
        <w:rPr>
          <w:rStyle w:val="StyleUnderline"/>
          <w:highlight w:val="cyan"/>
        </w:rPr>
        <w:t xml:space="preserve">a strategy based around trying to stop </w:t>
      </w:r>
      <w:r w:rsidRPr="00747BF1">
        <w:rPr>
          <w:rStyle w:val="Emphasis"/>
          <w:highlight w:val="cyan"/>
        </w:rPr>
        <w:t>China</w:t>
      </w:r>
      <w:r w:rsidRPr="00747BF1">
        <w:rPr>
          <w:rStyle w:val="Emphasis"/>
        </w:rPr>
        <w:t>’s rise</w:t>
      </w:r>
      <w:r w:rsidRPr="00A81C3D">
        <w:rPr>
          <w:sz w:val="16"/>
        </w:rPr>
        <w:t xml:space="preserve">. One is that </w:t>
      </w:r>
      <w:r w:rsidRPr="00671A26">
        <w:rPr>
          <w:rStyle w:val="StyleUnderline"/>
        </w:rPr>
        <w:t xml:space="preserve">on a basic level, it </w:t>
      </w:r>
      <w:r w:rsidRPr="00747BF1">
        <w:rPr>
          <w:rStyle w:val="StyleUnderline"/>
          <w:highlight w:val="cyan"/>
        </w:rPr>
        <w:t xml:space="preserve">will </w:t>
      </w:r>
      <w:r w:rsidRPr="00747BF1">
        <w:rPr>
          <w:rStyle w:val="Emphasis"/>
          <w:highlight w:val="cyan"/>
        </w:rPr>
        <w:t>not work</w:t>
      </w:r>
      <w:r w:rsidRPr="00A81C3D">
        <w:rPr>
          <w:sz w:val="16"/>
        </w:rPr>
        <w:t xml:space="preserve">. There is no reason to believe that spending over a trillion dollars modernizing the U.S. nuclear arsenal or selling submarines to Australia will cause China to do anything but continue arming itself as quickly as possible. </w:t>
      </w:r>
      <w:r w:rsidRPr="00747BF1">
        <w:rPr>
          <w:rStyle w:val="StyleUnderline"/>
          <w:highlight w:val="cyan"/>
        </w:rPr>
        <w:t xml:space="preserve">China has spent </w:t>
      </w:r>
      <w:r w:rsidRPr="00747BF1">
        <w:rPr>
          <w:rStyle w:val="Emphasis"/>
          <w:highlight w:val="cyan"/>
        </w:rPr>
        <w:t>years</w:t>
      </w:r>
      <w:r w:rsidRPr="00747BF1">
        <w:rPr>
          <w:rStyle w:val="StyleUnderline"/>
          <w:highlight w:val="cyan"/>
        </w:rPr>
        <w:t xml:space="preserve"> preparing for</w:t>
      </w:r>
      <w:r w:rsidRPr="00671A26">
        <w:rPr>
          <w:rStyle w:val="StyleUnderline"/>
        </w:rPr>
        <w:t xml:space="preserve"> a </w:t>
      </w:r>
      <w:r w:rsidRPr="008A43A8">
        <w:rPr>
          <w:rStyle w:val="Emphasis"/>
        </w:rPr>
        <w:t>techno-</w:t>
      </w:r>
      <w:r w:rsidRPr="00747BF1">
        <w:rPr>
          <w:rStyle w:val="Emphasis"/>
          <w:highlight w:val="cyan"/>
        </w:rPr>
        <w:t>containment</w:t>
      </w:r>
      <w:r w:rsidRPr="008A43A8">
        <w:rPr>
          <w:rStyle w:val="Emphasis"/>
        </w:rPr>
        <w:t xml:space="preserve"> strategy</w:t>
      </w:r>
      <w:r w:rsidRPr="00671A26">
        <w:rPr>
          <w:rStyle w:val="StyleUnderline"/>
        </w:rPr>
        <w:t xml:space="preserve"> from the United States</w:t>
      </w:r>
      <w:r w:rsidRPr="00A81C3D">
        <w:rPr>
          <w:sz w:val="16"/>
        </w:rPr>
        <w:t xml:space="preserve">, launching its “Made in China 2025” initiative in 2015 precisely to guarantee that it has a strong domestic technology industry. And </w:t>
      </w:r>
      <w:r w:rsidRPr="00671A26">
        <w:rPr>
          <w:rStyle w:val="StyleUnderline"/>
        </w:rPr>
        <w:t xml:space="preserve">the rest of </w:t>
      </w:r>
      <w:r w:rsidRPr="00747BF1">
        <w:rPr>
          <w:rStyle w:val="StyleUnderline"/>
          <w:highlight w:val="cyan"/>
        </w:rPr>
        <w:t>Asia is not willing</w:t>
      </w:r>
      <w:r w:rsidRPr="00671A26">
        <w:rPr>
          <w:rStyle w:val="StyleUnderline"/>
        </w:rPr>
        <w:t xml:space="preserve"> or able </w:t>
      </w:r>
      <w:r w:rsidRPr="00747BF1">
        <w:rPr>
          <w:rStyle w:val="StyleUnderline"/>
          <w:highlight w:val="cyan"/>
        </w:rPr>
        <w:t xml:space="preserve">to </w:t>
      </w:r>
      <w:r w:rsidRPr="00747BF1">
        <w:rPr>
          <w:rStyle w:val="Emphasis"/>
          <w:highlight w:val="cyan"/>
        </w:rPr>
        <w:t>isolate</w:t>
      </w:r>
      <w:r w:rsidRPr="00747BF1">
        <w:rPr>
          <w:rStyle w:val="StyleUnderline"/>
          <w:highlight w:val="cyan"/>
        </w:rPr>
        <w:t xml:space="preserve"> Beijing</w:t>
      </w:r>
      <w:r w:rsidRPr="00A81C3D">
        <w:rPr>
          <w:sz w:val="16"/>
        </w:rPr>
        <w:t xml:space="preserve"> under current political conditions.  </w:t>
      </w:r>
    </w:p>
    <w:p w:rsidR="009F2635" w:rsidRPr="00671A26" w:rsidRDefault="009F2635" w:rsidP="009F2635">
      <w:pPr>
        <w:rPr>
          <w:rStyle w:val="StyleUnderline"/>
        </w:rPr>
      </w:pPr>
      <w:r w:rsidRPr="00A81C3D">
        <w:rPr>
          <w:sz w:val="16"/>
        </w:rPr>
        <w:t xml:space="preserve">What </w:t>
      </w:r>
      <w:r w:rsidRPr="00747BF1">
        <w:rPr>
          <w:rStyle w:val="StyleUnderline"/>
          <w:highlight w:val="cyan"/>
        </w:rPr>
        <w:t>maintaining</w:t>
      </w:r>
      <w:r w:rsidRPr="00671A26">
        <w:rPr>
          <w:rStyle w:val="StyleUnderline"/>
        </w:rPr>
        <w:t xml:space="preserve"> U.S. </w:t>
      </w:r>
      <w:r w:rsidRPr="00747BF1">
        <w:rPr>
          <w:rStyle w:val="StyleUnderline"/>
          <w:highlight w:val="cyan"/>
        </w:rPr>
        <w:t>primacy will</w:t>
      </w:r>
      <w:r w:rsidRPr="00A81C3D">
        <w:rPr>
          <w:sz w:val="16"/>
        </w:rPr>
        <w:t xml:space="preserve"> instead do is </w:t>
      </w:r>
      <w:r w:rsidRPr="00803954">
        <w:rPr>
          <w:rStyle w:val="Emphasis"/>
          <w:sz w:val="32"/>
          <w:szCs w:val="32"/>
          <w:highlight w:val="cyan"/>
        </w:rPr>
        <w:t>menace</w:t>
      </w:r>
      <w:r w:rsidRPr="00803954">
        <w:rPr>
          <w:rStyle w:val="StyleUnderline"/>
          <w:highlight w:val="cyan"/>
        </w:rPr>
        <w:t xml:space="preserve"> </w:t>
      </w:r>
      <w:r w:rsidRPr="00505011">
        <w:rPr>
          <w:rStyle w:val="StyleUnderline"/>
          <w:highlight w:val="cyan"/>
        </w:rPr>
        <w:t>th</w:t>
      </w:r>
      <w:r w:rsidRPr="00747BF1">
        <w:rPr>
          <w:rStyle w:val="StyleUnderline"/>
          <w:highlight w:val="cyan"/>
        </w:rPr>
        <w:t>e</w:t>
      </w:r>
      <w:r w:rsidRPr="00671A26">
        <w:rPr>
          <w:rStyle w:val="StyleUnderline"/>
        </w:rPr>
        <w:t xml:space="preserve"> Asian </w:t>
      </w:r>
      <w:r w:rsidRPr="00747BF1">
        <w:rPr>
          <w:rStyle w:val="StyleUnderline"/>
          <w:highlight w:val="cyan"/>
        </w:rPr>
        <w:t>peace</w:t>
      </w:r>
      <w:r w:rsidRPr="00A81C3D">
        <w:rPr>
          <w:sz w:val="16"/>
        </w:rPr>
        <w:t xml:space="preserve">. </w:t>
      </w:r>
      <w:r w:rsidRPr="00671A26">
        <w:rPr>
          <w:rStyle w:val="StyleUnderline"/>
        </w:rPr>
        <w:t xml:space="preserve">The massive military investments needed to ensure the United States remains the Indo-Pacific’s dominant power require </w:t>
      </w:r>
      <w:r w:rsidRPr="008A43A8">
        <w:rPr>
          <w:rStyle w:val="Emphasis"/>
        </w:rPr>
        <w:t>outarming</w:t>
      </w:r>
      <w:r w:rsidRPr="00671A26">
        <w:rPr>
          <w:rStyle w:val="StyleUnderline"/>
        </w:rPr>
        <w:t xml:space="preserve"> China in areas of its </w:t>
      </w:r>
      <w:r w:rsidRPr="008A43A8">
        <w:rPr>
          <w:rStyle w:val="Emphasis"/>
        </w:rPr>
        <w:t>highest capability</w:t>
      </w:r>
      <w:r w:rsidRPr="00A81C3D">
        <w:rPr>
          <w:sz w:val="16"/>
        </w:rPr>
        <w:t xml:space="preserve">, close to Chinese shores and far from the U.S. homeland. It is an impossible task. Consider, for instance, the steps Washington must take to fight a war over Taiwan. </w:t>
      </w:r>
      <w:r w:rsidRPr="00671A26">
        <w:rPr>
          <w:rStyle w:val="StyleUnderline"/>
        </w:rPr>
        <w:t>China has the</w:t>
      </w:r>
      <w:r w:rsidRPr="00A81C3D">
        <w:rPr>
          <w:sz w:val="16"/>
        </w:rPr>
        <w:t xml:space="preserve"> natural, </w:t>
      </w:r>
      <w:r w:rsidRPr="008A43A8">
        <w:rPr>
          <w:rStyle w:val="Emphasis"/>
        </w:rPr>
        <w:t>massive advantage</w:t>
      </w:r>
      <w:r w:rsidRPr="00671A26">
        <w:rPr>
          <w:rStyle w:val="StyleUnderline"/>
        </w:rPr>
        <w:t xml:space="preserve"> of being close to the island’s </w:t>
      </w:r>
      <w:r w:rsidRPr="008A43A8">
        <w:rPr>
          <w:rStyle w:val="Emphasis"/>
        </w:rPr>
        <w:t>coasts</w:t>
      </w:r>
      <w:r w:rsidRPr="00671A26">
        <w:rPr>
          <w:rStyle w:val="StyleUnderline"/>
        </w:rPr>
        <w:t xml:space="preserve">, all of which fall within range of Chinese </w:t>
      </w:r>
      <w:r w:rsidRPr="008A43A8">
        <w:rPr>
          <w:rStyle w:val="Emphasis"/>
        </w:rPr>
        <w:t>air defenses</w:t>
      </w:r>
      <w:r w:rsidRPr="00A81C3D">
        <w:rPr>
          <w:sz w:val="16"/>
        </w:rPr>
        <w:t xml:space="preserve">. To repel a PLA attack against Taiwan, the United States would need absurd levels of modern weaponry—meaning a blank check for the Pentagon. It would have to engage in what the sociologist C. Wright Mills once called “the idiot’s race”: amassing missiles and crafting military positions that stoke jingoism on both sides, heighten instability, and lead each state to adopt the most malign interpretations of the other’s intentions. </w:t>
      </w:r>
      <w:r w:rsidRPr="00505011">
        <w:rPr>
          <w:rStyle w:val="StyleUnderline"/>
          <w:highlight w:val="cyan"/>
        </w:rPr>
        <w:t xml:space="preserve">One must </w:t>
      </w:r>
      <w:r w:rsidRPr="00505011">
        <w:rPr>
          <w:rStyle w:val="Emphasis"/>
          <w:highlight w:val="cyan"/>
        </w:rPr>
        <w:t>squint quite hard</w:t>
      </w:r>
      <w:r w:rsidRPr="00505011">
        <w:rPr>
          <w:rStyle w:val="StyleUnderline"/>
          <w:highlight w:val="cyan"/>
        </w:rPr>
        <w:t xml:space="preserve"> to discern</w:t>
      </w:r>
      <w:r w:rsidRPr="00671A26">
        <w:rPr>
          <w:rStyle w:val="StyleUnderline"/>
        </w:rPr>
        <w:t xml:space="preserve"> a theory of </w:t>
      </w:r>
      <w:r w:rsidRPr="00505011">
        <w:rPr>
          <w:rStyle w:val="Emphasis"/>
          <w:highlight w:val="cyan"/>
        </w:rPr>
        <w:t>stability</w:t>
      </w:r>
      <w:r w:rsidRPr="00505011">
        <w:rPr>
          <w:rStyle w:val="StyleUnderline"/>
          <w:highlight w:val="cyan"/>
        </w:rPr>
        <w:t xml:space="preserve"> in a strategy that demands</w:t>
      </w:r>
      <w:r w:rsidRPr="00671A26">
        <w:rPr>
          <w:rStyle w:val="StyleUnderline"/>
        </w:rPr>
        <w:t xml:space="preserve"> a favorable </w:t>
      </w:r>
      <w:r w:rsidRPr="00505011">
        <w:rPr>
          <w:rStyle w:val="Emphasis"/>
          <w:highlight w:val="cyan"/>
        </w:rPr>
        <w:t>imbalance</w:t>
      </w:r>
      <w:r w:rsidRPr="00671A26">
        <w:rPr>
          <w:rStyle w:val="StyleUnderline"/>
        </w:rPr>
        <w:t xml:space="preserve"> of military power, the active </w:t>
      </w:r>
      <w:r w:rsidRPr="00505011">
        <w:rPr>
          <w:rStyle w:val="Emphasis"/>
          <w:highlight w:val="cyan"/>
        </w:rPr>
        <w:t>proliferation</w:t>
      </w:r>
      <w:r w:rsidRPr="00671A26">
        <w:rPr>
          <w:rStyle w:val="StyleUnderline"/>
        </w:rPr>
        <w:t xml:space="preserve"> of weapons platforms, </w:t>
      </w:r>
      <w:r w:rsidRPr="00505011">
        <w:rPr>
          <w:rStyle w:val="StyleUnderline"/>
          <w:highlight w:val="cyan"/>
        </w:rPr>
        <w:t xml:space="preserve">and </w:t>
      </w:r>
      <w:r w:rsidRPr="00505011">
        <w:rPr>
          <w:rStyle w:val="Emphasis"/>
          <w:highlight w:val="cyan"/>
        </w:rPr>
        <w:t>muscle flexing</w:t>
      </w:r>
      <w:r w:rsidRPr="00671A26">
        <w:rPr>
          <w:rStyle w:val="StyleUnderline"/>
        </w:rPr>
        <w:t xml:space="preserve"> in the name of signaling </w:t>
      </w:r>
      <w:r w:rsidRPr="008A43A8">
        <w:rPr>
          <w:rStyle w:val="Emphasis"/>
        </w:rPr>
        <w:t>resolve</w:t>
      </w:r>
      <w:r w:rsidRPr="00671A26">
        <w:rPr>
          <w:rStyle w:val="StyleUnderline"/>
        </w:rPr>
        <w:t xml:space="preserve">. </w:t>
      </w:r>
    </w:p>
    <w:p w:rsidR="009F2635" w:rsidRPr="00A81C3D" w:rsidRDefault="009F2635" w:rsidP="009F2635">
      <w:pPr>
        <w:rPr>
          <w:sz w:val="16"/>
        </w:rPr>
      </w:pPr>
      <w:r w:rsidRPr="00505011">
        <w:rPr>
          <w:rStyle w:val="StyleUnderline"/>
          <w:highlight w:val="cyan"/>
        </w:rPr>
        <w:t xml:space="preserve">Risking </w:t>
      </w:r>
      <w:r w:rsidRPr="00505011">
        <w:rPr>
          <w:rStyle w:val="Emphasis"/>
          <w:highlight w:val="cyan"/>
        </w:rPr>
        <w:t>military escalation</w:t>
      </w:r>
      <w:r w:rsidRPr="00671A26">
        <w:rPr>
          <w:rStyle w:val="StyleUnderline"/>
        </w:rPr>
        <w:t xml:space="preserve"> is only one of the ways that primacy has an </w:t>
      </w:r>
      <w:r w:rsidRPr="00233CC9">
        <w:rPr>
          <w:rStyle w:val="Emphasis"/>
        </w:rPr>
        <w:t>antagonistic relationship</w:t>
      </w:r>
      <w:r w:rsidRPr="00671A26">
        <w:rPr>
          <w:rStyle w:val="StyleUnderline"/>
        </w:rPr>
        <w:t xml:space="preserve"> to stability</w:t>
      </w:r>
      <w:r w:rsidRPr="00A81C3D">
        <w:rPr>
          <w:sz w:val="16"/>
        </w:rPr>
        <w:t xml:space="preserve">. As I argued in Pacific Power Paradox: American Statecraft and the Fate of the Asian Peace, </w:t>
      </w:r>
      <w:r w:rsidRPr="00505011">
        <w:rPr>
          <w:rStyle w:val="StyleUnderline"/>
          <w:highlight w:val="cyan"/>
        </w:rPr>
        <w:t>any</w:t>
      </w:r>
      <w:r w:rsidRPr="00671A26">
        <w:rPr>
          <w:rStyle w:val="StyleUnderline"/>
        </w:rPr>
        <w:t xml:space="preserve"> U.S. </w:t>
      </w:r>
      <w:r w:rsidRPr="00505011">
        <w:rPr>
          <w:rStyle w:val="StyleUnderline"/>
          <w:highlight w:val="cyan"/>
        </w:rPr>
        <w:t>drive fo</w:t>
      </w:r>
      <w:r w:rsidRPr="00671A26">
        <w:rPr>
          <w:rStyle w:val="StyleUnderline"/>
        </w:rPr>
        <w:t xml:space="preserve">r economic </w:t>
      </w:r>
      <w:r w:rsidRPr="00505011">
        <w:rPr>
          <w:rStyle w:val="StyleUnderline"/>
          <w:highlight w:val="cyan"/>
        </w:rPr>
        <w:t>dominance will</w:t>
      </w:r>
      <w:r w:rsidRPr="00671A26">
        <w:rPr>
          <w:rStyle w:val="StyleUnderline"/>
        </w:rPr>
        <w:t xml:space="preserve"> also </w:t>
      </w:r>
      <w:r w:rsidRPr="00505011">
        <w:rPr>
          <w:rStyle w:val="Emphasis"/>
          <w:highlight w:val="cyan"/>
        </w:rPr>
        <w:t>undermine</w:t>
      </w:r>
      <w:r w:rsidRPr="00671A26">
        <w:rPr>
          <w:rStyle w:val="StyleUnderline"/>
        </w:rPr>
        <w:t xml:space="preserve"> regional </w:t>
      </w:r>
      <w:r w:rsidRPr="00505011">
        <w:rPr>
          <w:rStyle w:val="StyleUnderline"/>
          <w:highlight w:val="cyan"/>
        </w:rPr>
        <w:t>stability</w:t>
      </w:r>
      <w:r w:rsidRPr="00671A26">
        <w:rPr>
          <w:rStyle w:val="StyleUnderline"/>
        </w:rPr>
        <w:t xml:space="preserve"> because it involves breaking up the </w:t>
      </w:r>
      <w:r w:rsidRPr="00233CC9">
        <w:rPr>
          <w:rStyle w:val="Emphasis"/>
        </w:rPr>
        <w:t>economic structures</w:t>
      </w:r>
      <w:r w:rsidRPr="00671A26">
        <w:rPr>
          <w:rStyle w:val="StyleUnderline"/>
        </w:rPr>
        <w:t xml:space="preserve"> </w:t>
      </w:r>
      <w:r w:rsidRPr="00505011">
        <w:rPr>
          <w:rStyle w:val="StyleUnderline"/>
          <w:highlight w:val="cyan"/>
        </w:rPr>
        <w:t>that</w:t>
      </w:r>
      <w:r w:rsidRPr="00671A26">
        <w:rPr>
          <w:rStyle w:val="StyleUnderline"/>
        </w:rPr>
        <w:t xml:space="preserve"> have </w:t>
      </w:r>
      <w:r w:rsidRPr="00505011">
        <w:rPr>
          <w:rStyle w:val="StyleUnderline"/>
          <w:highlight w:val="cyan"/>
        </w:rPr>
        <w:t>played a vital role</w:t>
      </w:r>
      <w:r w:rsidRPr="00671A26">
        <w:rPr>
          <w:rStyle w:val="StyleUnderline"/>
        </w:rPr>
        <w:t xml:space="preserve"> in </w:t>
      </w:r>
      <w:r w:rsidRPr="00505011">
        <w:rPr>
          <w:rStyle w:val="Emphasis"/>
          <w:highlight w:val="cyan"/>
        </w:rPr>
        <w:t>preventing war</w:t>
      </w:r>
      <w:r w:rsidRPr="00671A26">
        <w:rPr>
          <w:rStyle w:val="StyleUnderline"/>
        </w:rPr>
        <w:t xml:space="preserve"> in the Pacific</w:t>
      </w:r>
      <w:r w:rsidRPr="00A81C3D">
        <w:rPr>
          <w:sz w:val="16"/>
        </w:rPr>
        <w:t>. The East Asian development model based on exports and interdependence was made possible because political leaders decided to prioritize national development over nationalist revanchism. Asian heads of state put dozens of territorial disputes, many of which still endure, on the back burner in order to create a thicket of regional institutions to encourage trade and informal, consensus-based habits of diplomacy. The result was both spectacular economic growth and remarkable stability.</w:t>
      </w:r>
    </w:p>
    <w:p w:rsidR="009F2635" w:rsidRPr="00A81C3D" w:rsidRDefault="009F2635" w:rsidP="009F2635">
      <w:pPr>
        <w:rPr>
          <w:sz w:val="16"/>
        </w:rPr>
      </w:pPr>
      <w:r w:rsidRPr="00A81C3D">
        <w:rPr>
          <w:sz w:val="16"/>
        </w:rPr>
        <w:t>American officials are demanding that Asian states work against their own interests.</w:t>
      </w:r>
    </w:p>
    <w:p w:rsidR="009F2635" w:rsidRPr="00A81C3D" w:rsidRDefault="009F2635" w:rsidP="009F2635">
      <w:pPr>
        <w:rPr>
          <w:sz w:val="16"/>
        </w:rPr>
      </w:pPr>
      <w:r w:rsidRPr="00A81C3D">
        <w:rPr>
          <w:sz w:val="16"/>
        </w:rPr>
        <w:t xml:space="preserve">In decades past, Washington’s economic primacy was rarely contested by other states, and so the actions it took to remain central to Asian trade and financial flows were subtler and less visible. In the 1980s, the Reagan administration asserted control over the region by making sure that burgeoning regional institutions remained informal and were led by the private sector. In the 1990s, the Clinton administration succeeded in opposing a Malaysian-led East Asian Economic Caucus and a Japanese-led Asian Monetary Fund—both of which would have excluded the United States. The George W. Bush administration deliberately marginalized the East Asia Summit, which did not yet include Washington. But times have changed. </w:t>
      </w:r>
      <w:r w:rsidRPr="00104675">
        <w:rPr>
          <w:rStyle w:val="StyleUnderline"/>
        </w:rPr>
        <w:t xml:space="preserve">Today, the United States </w:t>
      </w:r>
      <w:r w:rsidRPr="00233CC9">
        <w:rPr>
          <w:rStyle w:val="Emphasis"/>
        </w:rPr>
        <w:t>no longer</w:t>
      </w:r>
      <w:r w:rsidRPr="00104675">
        <w:rPr>
          <w:rStyle w:val="StyleUnderline"/>
        </w:rPr>
        <w:t xml:space="preserve"> has a central position in Asian political economy. Its bid to assert </w:t>
      </w:r>
      <w:r w:rsidRPr="00233CC9">
        <w:rPr>
          <w:rStyle w:val="Emphasis"/>
        </w:rPr>
        <w:t>greater control</w:t>
      </w:r>
      <w:r w:rsidRPr="00104675">
        <w:rPr>
          <w:rStyle w:val="StyleUnderline"/>
        </w:rPr>
        <w:t xml:space="preserve"> from the periphery therefore requires a </w:t>
      </w:r>
      <w:r w:rsidRPr="00233CC9">
        <w:rPr>
          <w:rStyle w:val="Emphasis"/>
        </w:rPr>
        <w:t>brusquer approach</w:t>
      </w:r>
      <w:r w:rsidRPr="00104675">
        <w:rPr>
          <w:rStyle w:val="StyleUnderline"/>
        </w:rPr>
        <w:t xml:space="preserve"> with a much heavier hand than in the past</w:t>
      </w:r>
      <w:r w:rsidRPr="00A81C3D">
        <w:rPr>
          <w:sz w:val="16"/>
        </w:rPr>
        <w:t>—including potentially wrecking the economic interdependencies that have helped keep the peace.</w:t>
      </w:r>
    </w:p>
    <w:p w:rsidR="009F2635" w:rsidRPr="00A417FA" w:rsidRDefault="009F2635" w:rsidP="009F2635">
      <w:pPr>
        <w:rPr>
          <w:rStyle w:val="StyleUnderline"/>
        </w:rPr>
      </w:pPr>
      <w:r w:rsidRPr="00A81C3D">
        <w:rPr>
          <w:sz w:val="16"/>
        </w:rPr>
        <w:t xml:space="preserve">Washington’s drive to outcompete China gave rise to a full-court diplomatic press to convince Asian governments that they should divest of Huawei—admittedly one of the Communist Party’s tech titans but also a major, affordable global telecommunications provider across the Indo-Pacific. The recently launched quest to cut off China from advanced data-processing technologies so far involves cajoling Japan, South Korea, and Taiwan to comply with ever-tightening restrictions on trade, investment, and intellectual property. And there is no reason to expect this round of economic strangulation to be the end of the pain it seeks to inflict. Instead, it is Mills’s “idiot’s race” again, but with economic policy. </w:t>
      </w:r>
      <w:r w:rsidRPr="00803954">
        <w:rPr>
          <w:rStyle w:val="StyleUnderline"/>
          <w:highlight w:val="cyan"/>
        </w:rPr>
        <w:t>If</w:t>
      </w:r>
      <w:r w:rsidRPr="00A417FA">
        <w:rPr>
          <w:rStyle w:val="StyleUnderline"/>
        </w:rPr>
        <w:t xml:space="preserve">, as Washington believes, </w:t>
      </w:r>
      <w:r w:rsidRPr="00803954">
        <w:rPr>
          <w:rStyle w:val="StyleUnderline"/>
          <w:highlight w:val="cyan"/>
        </w:rPr>
        <w:t>China is</w:t>
      </w:r>
      <w:r w:rsidRPr="00A417FA">
        <w:rPr>
          <w:rStyle w:val="StyleUnderline"/>
        </w:rPr>
        <w:t xml:space="preserve"> an </w:t>
      </w:r>
      <w:r w:rsidRPr="00803954">
        <w:rPr>
          <w:rStyle w:val="Emphasis"/>
          <w:highlight w:val="cyan"/>
        </w:rPr>
        <w:t>aggressive</w:t>
      </w:r>
      <w:r w:rsidRPr="00A417FA">
        <w:rPr>
          <w:rStyle w:val="StyleUnderline"/>
        </w:rPr>
        <w:t xml:space="preserve"> power on the march, </w:t>
      </w:r>
      <w:r w:rsidRPr="00803954">
        <w:rPr>
          <w:rStyle w:val="StyleUnderline"/>
          <w:highlight w:val="cyan"/>
        </w:rPr>
        <w:t xml:space="preserve">the last thing the </w:t>
      </w:r>
      <w:r w:rsidRPr="00803954">
        <w:rPr>
          <w:rStyle w:val="Emphasis"/>
          <w:highlight w:val="cyan"/>
        </w:rPr>
        <w:t>U</w:t>
      </w:r>
      <w:r w:rsidRPr="00A417FA">
        <w:rPr>
          <w:rStyle w:val="StyleUnderline"/>
        </w:rPr>
        <w:t xml:space="preserve">nited </w:t>
      </w:r>
      <w:r w:rsidRPr="00803954">
        <w:rPr>
          <w:rStyle w:val="Emphasis"/>
          <w:highlight w:val="cyan"/>
        </w:rPr>
        <w:t>S</w:t>
      </w:r>
      <w:r w:rsidRPr="00A417FA">
        <w:rPr>
          <w:rStyle w:val="StyleUnderline"/>
        </w:rPr>
        <w:t xml:space="preserve">tates </w:t>
      </w:r>
      <w:r w:rsidRPr="00803954">
        <w:rPr>
          <w:rStyle w:val="StyleUnderline"/>
          <w:highlight w:val="cyan"/>
        </w:rPr>
        <w:t>should want is</w:t>
      </w:r>
      <w:r w:rsidRPr="00A417FA">
        <w:rPr>
          <w:rStyle w:val="StyleUnderline"/>
        </w:rPr>
        <w:t xml:space="preserve"> for </w:t>
      </w:r>
      <w:r w:rsidRPr="00803954">
        <w:rPr>
          <w:rStyle w:val="StyleUnderline"/>
          <w:highlight w:val="cyan"/>
        </w:rPr>
        <w:t xml:space="preserve">Beijing to be </w:t>
      </w:r>
      <w:r w:rsidRPr="00803954">
        <w:rPr>
          <w:rStyle w:val="Emphasis"/>
          <w:highlight w:val="cyan"/>
        </w:rPr>
        <w:t>cut off</w:t>
      </w:r>
      <w:r w:rsidRPr="00A417FA">
        <w:rPr>
          <w:rStyle w:val="StyleUnderline"/>
        </w:rPr>
        <w:t xml:space="preserve"> from other countries’ markets. Without such access, </w:t>
      </w:r>
      <w:r w:rsidRPr="00803954">
        <w:rPr>
          <w:rStyle w:val="StyleUnderline"/>
          <w:highlight w:val="cyan"/>
        </w:rPr>
        <w:t>China would have</w:t>
      </w:r>
      <w:r w:rsidRPr="00A417FA">
        <w:rPr>
          <w:rStyle w:val="StyleUnderline"/>
        </w:rPr>
        <w:t xml:space="preserve"> even </w:t>
      </w:r>
      <w:r w:rsidRPr="00803954">
        <w:rPr>
          <w:rStyle w:val="Emphasis"/>
          <w:highlight w:val="cyan"/>
        </w:rPr>
        <w:t>less</w:t>
      </w:r>
      <w:r w:rsidRPr="00803954">
        <w:rPr>
          <w:rStyle w:val="StyleUnderline"/>
          <w:highlight w:val="cyan"/>
        </w:rPr>
        <w:t xml:space="preserve"> of an incentive to </w:t>
      </w:r>
      <w:r w:rsidRPr="00803954">
        <w:rPr>
          <w:rStyle w:val="Emphasis"/>
          <w:highlight w:val="cyan"/>
        </w:rPr>
        <w:t>restrain</w:t>
      </w:r>
      <w:r w:rsidRPr="00803954">
        <w:rPr>
          <w:rStyle w:val="StyleUnderline"/>
          <w:highlight w:val="cyan"/>
        </w:rPr>
        <w:t xml:space="preserve"> itself</w:t>
      </w:r>
      <w:r w:rsidRPr="00A417FA">
        <w:rPr>
          <w:rStyle w:val="StyleUnderline"/>
        </w:rPr>
        <w:t>.</w:t>
      </w:r>
    </w:p>
    <w:p w:rsidR="009F2635" w:rsidRPr="00A81C3D" w:rsidRDefault="009F2635" w:rsidP="009F2635">
      <w:pPr>
        <w:rPr>
          <w:sz w:val="16"/>
        </w:rPr>
      </w:pPr>
      <w:r w:rsidRPr="00A81C3D">
        <w:rPr>
          <w:sz w:val="16"/>
        </w:rPr>
        <w:t xml:space="preserve">Beijing, of course, also has a revisionist desire to promote its interests. The Chinese Communist Party is hardly a force for peace. But the reality is that </w:t>
      </w:r>
      <w:r w:rsidRPr="00160BF0">
        <w:rPr>
          <w:rStyle w:val="StyleUnderline"/>
        </w:rPr>
        <w:t xml:space="preserve">China is now </w:t>
      </w:r>
      <w:r w:rsidRPr="00233CC9">
        <w:rPr>
          <w:rStyle w:val="Emphasis"/>
        </w:rPr>
        <w:t>embedded</w:t>
      </w:r>
      <w:r w:rsidRPr="00160BF0">
        <w:rPr>
          <w:rStyle w:val="StyleUnderline"/>
        </w:rPr>
        <w:t xml:space="preserve"> in Asia’s financial and economic system in ways that the United States is </w:t>
      </w:r>
      <w:r w:rsidRPr="00233CC9">
        <w:rPr>
          <w:rStyle w:val="Emphasis"/>
        </w:rPr>
        <w:t>not</w:t>
      </w:r>
      <w:r w:rsidRPr="00A81C3D">
        <w:rPr>
          <w:sz w:val="16"/>
        </w:rPr>
        <w:t xml:space="preserve">, giving Beijing the kind of political weight in Asia that Washington lacks. In addition to being a major regional financier, </w:t>
      </w:r>
      <w:r w:rsidRPr="00160BF0">
        <w:rPr>
          <w:rStyle w:val="StyleUnderline"/>
        </w:rPr>
        <w:t xml:space="preserve">China is Asia’s </w:t>
      </w:r>
      <w:r w:rsidRPr="00233CC9">
        <w:rPr>
          <w:rStyle w:val="Emphasis"/>
        </w:rPr>
        <w:t>central hub</w:t>
      </w:r>
      <w:r w:rsidRPr="00160BF0">
        <w:rPr>
          <w:rStyle w:val="StyleUnderline"/>
        </w:rPr>
        <w:t xml:space="preserve"> in a manufacturing network that produces finished goods for markets across the world</w:t>
      </w:r>
      <w:r w:rsidRPr="00A81C3D">
        <w:rPr>
          <w:sz w:val="16"/>
        </w:rPr>
        <w:t>. It is the single largest trading partner for most economies. It has created numerous institutions that connect the region, most famously the Belt and Road Initiative. Crucially, China belongs to most of the agreements that make up Asia’s economic architecture, such as the Regional Comprehensive Economic Partnership, the Chiang Mai Initiative for intraregional currency swapping, the Asian Bond Markets Initiative, the Association of Southeast Asian Nations-Plus Three (China, Japan, and South Korea), and the Trilateral Cooperation Secretariat. Washington, by contrast, belongs to none of these.</w:t>
      </w:r>
    </w:p>
    <w:p w:rsidR="009F2635" w:rsidRPr="00160BF0" w:rsidRDefault="009F2635" w:rsidP="009F2635">
      <w:pPr>
        <w:rPr>
          <w:rStyle w:val="StyleUnderline"/>
        </w:rPr>
      </w:pPr>
      <w:r w:rsidRPr="00803954">
        <w:rPr>
          <w:rStyle w:val="StyleUnderline"/>
          <w:highlight w:val="cyan"/>
        </w:rPr>
        <w:t>U.S. officials</w:t>
      </w:r>
      <w:r w:rsidRPr="00160BF0">
        <w:rPr>
          <w:rStyle w:val="StyleUnderline"/>
        </w:rPr>
        <w:t xml:space="preserve">, then, </w:t>
      </w:r>
      <w:r w:rsidRPr="00803954">
        <w:rPr>
          <w:rStyle w:val="StyleUnderline"/>
          <w:highlight w:val="cyan"/>
        </w:rPr>
        <w:t xml:space="preserve">are </w:t>
      </w:r>
      <w:r w:rsidRPr="00803954">
        <w:rPr>
          <w:rStyle w:val="Emphasis"/>
          <w:highlight w:val="cyan"/>
        </w:rPr>
        <w:t>demanding</w:t>
      </w:r>
      <w:r w:rsidRPr="00160BF0">
        <w:rPr>
          <w:rStyle w:val="StyleUnderline"/>
        </w:rPr>
        <w:t xml:space="preserve"> that </w:t>
      </w:r>
      <w:r w:rsidRPr="00803954">
        <w:rPr>
          <w:rStyle w:val="StyleUnderline"/>
          <w:highlight w:val="cyan"/>
        </w:rPr>
        <w:t>Asian states work against their</w:t>
      </w:r>
      <w:r w:rsidRPr="00160BF0">
        <w:rPr>
          <w:rStyle w:val="StyleUnderline"/>
        </w:rPr>
        <w:t xml:space="preserve"> own long-term </w:t>
      </w:r>
      <w:r w:rsidRPr="00803954">
        <w:rPr>
          <w:rStyle w:val="Emphasis"/>
          <w:highlight w:val="cyan"/>
        </w:rPr>
        <w:t>interests</w:t>
      </w:r>
      <w:r w:rsidRPr="00A81C3D">
        <w:rPr>
          <w:sz w:val="16"/>
        </w:rPr>
        <w:t xml:space="preserve">. They insist that Asian governments betray the interdependence that has fostered regional peace because doing so might give Washington—not Asia—a marginal advantage in a geopolitical struggle of questionable merit. </w:t>
      </w:r>
      <w:r w:rsidRPr="00160BF0">
        <w:rPr>
          <w:rStyle w:val="StyleUnderline"/>
        </w:rPr>
        <w:t xml:space="preserve">In the best of times </w:t>
      </w:r>
      <w:r w:rsidRPr="00803954">
        <w:rPr>
          <w:rStyle w:val="StyleUnderline"/>
        </w:rPr>
        <w:t xml:space="preserve">that would be </w:t>
      </w:r>
      <w:r w:rsidRPr="00803954">
        <w:rPr>
          <w:rStyle w:val="Emphasis"/>
        </w:rPr>
        <w:t>unrealistic</w:t>
      </w:r>
      <w:r w:rsidRPr="00160BF0">
        <w:rPr>
          <w:rStyle w:val="StyleUnderline"/>
        </w:rPr>
        <w:t xml:space="preserve">, and this is </w:t>
      </w:r>
      <w:r w:rsidRPr="00233CC9">
        <w:rPr>
          <w:rStyle w:val="Emphasis"/>
        </w:rPr>
        <w:t>far</w:t>
      </w:r>
      <w:r w:rsidRPr="00160BF0">
        <w:rPr>
          <w:rStyle w:val="StyleUnderline"/>
        </w:rPr>
        <w:t xml:space="preserve"> from the best of times</w:t>
      </w:r>
      <w:r w:rsidRPr="00A81C3D">
        <w:rPr>
          <w:sz w:val="16"/>
        </w:rPr>
        <w:t xml:space="preserve">. As China grows more and more embedded in Asia’s regional architecture, </w:t>
      </w:r>
      <w:r w:rsidRPr="00160BF0">
        <w:rPr>
          <w:rStyle w:val="StyleUnderline"/>
        </w:rPr>
        <w:t xml:space="preserve">the United States is in a </w:t>
      </w:r>
      <w:r w:rsidRPr="00233CC9">
        <w:rPr>
          <w:rStyle w:val="Emphasis"/>
        </w:rPr>
        <w:t>worse</w:t>
      </w:r>
      <w:r w:rsidRPr="00160BF0">
        <w:rPr>
          <w:rStyle w:val="StyleUnderline"/>
        </w:rPr>
        <w:t xml:space="preserve"> material and symbolic position to levy such </w:t>
      </w:r>
      <w:r w:rsidRPr="00233CC9">
        <w:rPr>
          <w:rStyle w:val="Emphasis"/>
        </w:rPr>
        <w:t>demands</w:t>
      </w:r>
      <w:r w:rsidRPr="00160BF0">
        <w:rPr>
          <w:rStyle w:val="StyleUnderline"/>
        </w:rPr>
        <w:t xml:space="preserve"> than at any point since the end of the Cold War.</w:t>
      </w:r>
    </w:p>
    <w:p w:rsidR="009F2635" w:rsidRPr="00A81C3D" w:rsidRDefault="009F2635" w:rsidP="009F2635">
      <w:pPr>
        <w:rPr>
          <w:sz w:val="16"/>
        </w:rPr>
      </w:pPr>
      <w:r w:rsidRPr="00A81C3D">
        <w:rPr>
          <w:sz w:val="16"/>
        </w:rPr>
        <w:t>READING THE ROOM</w:t>
      </w:r>
    </w:p>
    <w:p w:rsidR="009F2635" w:rsidRPr="00A81C3D" w:rsidRDefault="009F2635" w:rsidP="009F2635">
      <w:pPr>
        <w:rPr>
          <w:sz w:val="16"/>
        </w:rPr>
      </w:pPr>
      <w:proofErr w:type="gramStart"/>
      <w:r w:rsidRPr="00A81C3D">
        <w:rPr>
          <w:sz w:val="16"/>
        </w:rPr>
        <w:t>So</w:t>
      </w:r>
      <w:proofErr w:type="gramEnd"/>
      <w:r w:rsidRPr="00A81C3D">
        <w:rPr>
          <w:sz w:val="16"/>
        </w:rPr>
        <w:t xml:space="preserve"> what should </w:t>
      </w:r>
      <w:r w:rsidRPr="00803954">
        <w:rPr>
          <w:rStyle w:val="StyleUnderline"/>
          <w:highlight w:val="cyan"/>
        </w:rPr>
        <w:t>Washington</w:t>
      </w:r>
      <w:r w:rsidRPr="00A81C3D">
        <w:rPr>
          <w:sz w:val="16"/>
        </w:rPr>
        <w:t xml:space="preserve"> do instead? It </w:t>
      </w:r>
      <w:r w:rsidRPr="00803954">
        <w:rPr>
          <w:rStyle w:val="StyleUnderline"/>
          <w:highlight w:val="cyan"/>
        </w:rPr>
        <w:t>could start with</w:t>
      </w:r>
      <w:r w:rsidRPr="00A81C3D">
        <w:rPr>
          <w:rStyle w:val="StyleUnderline"/>
        </w:rPr>
        <w:t xml:space="preserve"> a dose of </w:t>
      </w:r>
      <w:r w:rsidRPr="00233CC9">
        <w:rPr>
          <w:rStyle w:val="Emphasis"/>
        </w:rPr>
        <w:t xml:space="preserve">simple </w:t>
      </w:r>
      <w:r w:rsidRPr="00803954">
        <w:rPr>
          <w:rStyle w:val="Emphasis"/>
          <w:highlight w:val="cyan"/>
        </w:rPr>
        <w:t>pragmatism</w:t>
      </w:r>
      <w:r w:rsidRPr="00A81C3D">
        <w:rPr>
          <w:sz w:val="16"/>
        </w:rPr>
        <w:t xml:space="preserve">. Asian </w:t>
      </w:r>
      <w:r w:rsidRPr="00803954">
        <w:rPr>
          <w:rStyle w:val="StyleUnderline"/>
          <w:highlight w:val="cyan"/>
        </w:rPr>
        <w:t xml:space="preserve">governments want </w:t>
      </w:r>
      <w:r w:rsidRPr="00803954">
        <w:rPr>
          <w:rStyle w:val="Emphasis"/>
          <w:highlight w:val="cyan"/>
        </w:rPr>
        <w:t>stability</w:t>
      </w:r>
      <w:r w:rsidRPr="00A81C3D">
        <w:rPr>
          <w:rStyle w:val="StyleUnderline"/>
        </w:rPr>
        <w:t xml:space="preserve"> more than anything</w:t>
      </w:r>
      <w:r w:rsidRPr="00A81C3D">
        <w:rPr>
          <w:sz w:val="16"/>
        </w:rPr>
        <w:t xml:space="preserve">, and they know what serves their interests in this respect better than the United States ever could. </w:t>
      </w:r>
      <w:r w:rsidRPr="00233CC9">
        <w:rPr>
          <w:rStyle w:val="StyleUnderline"/>
        </w:rPr>
        <w:t>Centering</w:t>
      </w:r>
      <w:r w:rsidRPr="00A81C3D">
        <w:rPr>
          <w:rStyle w:val="StyleUnderline"/>
        </w:rPr>
        <w:t xml:space="preserve"> statecraft on the concerns of Asian societies would require a </w:t>
      </w:r>
      <w:r w:rsidRPr="00233CC9">
        <w:rPr>
          <w:rStyle w:val="Emphasis"/>
        </w:rPr>
        <w:t>dramatic shift</w:t>
      </w:r>
      <w:r w:rsidRPr="00A81C3D">
        <w:rPr>
          <w:rStyle w:val="StyleUnderline"/>
        </w:rPr>
        <w:t xml:space="preserve"> in how the United States conducts itself in the region, but it would also be the surest way to </w:t>
      </w:r>
      <w:r w:rsidRPr="00233CC9">
        <w:rPr>
          <w:rStyle w:val="Emphasis"/>
        </w:rPr>
        <w:t>consolidate</w:t>
      </w:r>
      <w:r w:rsidRPr="00A81C3D">
        <w:rPr>
          <w:sz w:val="16"/>
        </w:rPr>
        <w:t>—rather than further embrittle—</w:t>
      </w:r>
      <w:r w:rsidRPr="00A81C3D">
        <w:rPr>
          <w:rStyle w:val="StyleUnderline"/>
        </w:rPr>
        <w:t xml:space="preserve">the Asian </w:t>
      </w:r>
      <w:r w:rsidRPr="00233CC9">
        <w:rPr>
          <w:rStyle w:val="Emphasis"/>
        </w:rPr>
        <w:t>peace</w:t>
      </w:r>
      <w:r w:rsidRPr="00A81C3D">
        <w:rPr>
          <w:sz w:val="16"/>
        </w:rPr>
        <w:t xml:space="preserve">. </w:t>
      </w:r>
    </w:p>
    <w:p w:rsidR="009F2635" w:rsidRPr="00A81C3D" w:rsidRDefault="009F2635" w:rsidP="009F2635">
      <w:pPr>
        <w:rPr>
          <w:sz w:val="16"/>
        </w:rPr>
      </w:pPr>
      <w:r w:rsidRPr="00A81C3D">
        <w:rPr>
          <w:sz w:val="16"/>
        </w:rPr>
        <w:t xml:space="preserve">If it tuned in, </w:t>
      </w:r>
      <w:r w:rsidRPr="00A81C3D">
        <w:rPr>
          <w:rStyle w:val="StyleUnderline"/>
        </w:rPr>
        <w:t xml:space="preserve">Washington would learn that </w:t>
      </w:r>
      <w:r w:rsidRPr="00803954">
        <w:rPr>
          <w:rStyle w:val="StyleUnderline"/>
          <w:highlight w:val="cyan"/>
        </w:rPr>
        <w:t xml:space="preserve">small states are </w:t>
      </w:r>
      <w:r w:rsidRPr="00803954">
        <w:rPr>
          <w:rStyle w:val="Emphasis"/>
          <w:highlight w:val="cyan"/>
        </w:rPr>
        <w:t>wary</w:t>
      </w:r>
      <w:r w:rsidRPr="00803954">
        <w:rPr>
          <w:rStyle w:val="StyleUnderline"/>
          <w:highlight w:val="cyan"/>
        </w:rPr>
        <w:t xml:space="preserve"> of being forced to take sides</w:t>
      </w:r>
      <w:r w:rsidRPr="00A81C3D">
        <w:rPr>
          <w:rStyle w:val="StyleUnderline"/>
        </w:rPr>
        <w:t xml:space="preserve"> in a </w:t>
      </w:r>
      <w:r w:rsidRPr="00805A3E">
        <w:rPr>
          <w:rStyle w:val="Emphasis"/>
        </w:rPr>
        <w:t>g</w:t>
      </w:r>
      <w:r w:rsidRPr="00A81C3D">
        <w:rPr>
          <w:rStyle w:val="StyleUnderline"/>
        </w:rPr>
        <w:t>reat-</w:t>
      </w:r>
      <w:r w:rsidRPr="00805A3E">
        <w:rPr>
          <w:rStyle w:val="Emphasis"/>
        </w:rPr>
        <w:t>p</w:t>
      </w:r>
      <w:r w:rsidRPr="00A81C3D">
        <w:rPr>
          <w:rStyle w:val="StyleUnderline"/>
        </w:rPr>
        <w:t xml:space="preserve">ower </w:t>
      </w:r>
      <w:r w:rsidRPr="00805A3E">
        <w:rPr>
          <w:rStyle w:val="Emphasis"/>
        </w:rPr>
        <w:t>c</w:t>
      </w:r>
      <w:r w:rsidRPr="00A81C3D">
        <w:rPr>
          <w:rStyle w:val="StyleUnderline"/>
        </w:rPr>
        <w:t>ompetition</w:t>
      </w:r>
      <w:r w:rsidRPr="00A81C3D">
        <w:rPr>
          <w:sz w:val="16"/>
        </w:rPr>
        <w:t xml:space="preserve">. They are pleading instead for geopolitical openness and strategic pluralism in the spirit of the Non-Aligned Movement: </w:t>
      </w:r>
      <w:proofErr w:type="gramStart"/>
      <w:r w:rsidRPr="00A81C3D">
        <w:rPr>
          <w:sz w:val="16"/>
        </w:rPr>
        <w:t>the</w:t>
      </w:r>
      <w:proofErr w:type="gramEnd"/>
      <w:r w:rsidRPr="00A81C3D">
        <w:rPr>
          <w:sz w:val="16"/>
        </w:rPr>
        <w:t xml:space="preserve"> Cold War era collection of postcolonial states that refused to be subordinated to either the Soviet Union or the United States. The Association of Southeast Asian Nations, for instance, has repeatedly stated it will not choose between China and the United States. East Timor’s president has made it clear that just because his country seeks China’s help economically does not mean it is “taking sides.” Indonesia as well as some Pacific Island governments have expressed an interest in establishing suppliers’ cartels for valuable raw materials such as nickel, which would give these countries the money and modest political leverage they need for true autonomy. And as Singaporean Foreign Minister Vivian Balakrishnan declared last September, “Nobody wants to be forced to make invidious choices. Nobody wants to become a vassal state or a cat’s paw.”</w:t>
      </w:r>
    </w:p>
    <w:p w:rsidR="009F2635" w:rsidRPr="00A81C3D" w:rsidRDefault="009F2635" w:rsidP="009F2635">
      <w:pPr>
        <w:rPr>
          <w:sz w:val="16"/>
        </w:rPr>
      </w:pPr>
      <w:r w:rsidRPr="00A81C3D">
        <w:rPr>
          <w:rStyle w:val="StyleUnderline"/>
        </w:rPr>
        <w:t xml:space="preserve">Asian </w:t>
      </w:r>
      <w:r w:rsidRPr="00805A3E">
        <w:rPr>
          <w:rStyle w:val="Emphasis"/>
        </w:rPr>
        <w:t>leaders</w:t>
      </w:r>
      <w:r w:rsidRPr="00A81C3D">
        <w:rPr>
          <w:rStyle w:val="StyleUnderline"/>
        </w:rPr>
        <w:t xml:space="preserve"> are also wary of any measure that would cause China’s economy to </w:t>
      </w:r>
      <w:r w:rsidRPr="00805A3E">
        <w:rPr>
          <w:rStyle w:val="Emphasis"/>
        </w:rPr>
        <w:t>implode</w:t>
      </w:r>
      <w:r w:rsidRPr="00A81C3D">
        <w:rPr>
          <w:sz w:val="16"/>
        </w:rPr>
        <w:t xml:space="preserve">. It is easy to see why. </w:t>
      </w:r>
      <w:r w:rsidRPr="00E63B57">
        <w:rPr>
          <w:rStyle w:val="StyleUnderline"/>
          <w:highlight w:val="cyan"/>
        </w:rPr>
        <w:t>The region’s economies are</w:t>
      </w:r>
      <w:r w:rsidRPr="00A81C3D">
        <w:rPr>
          <w:rStyle w:val="StyleUnderline"/>
        </w:rPr>
        <w:t xml:space="preserve"> so </w:t>
      </w:r>
      <w:r w:rsidRPr="00E63B57">
        <w:rPr>
          <w:rStyle w:val="Emphasis"/>
          <w:highlight w:val="cyan"/>
        </w:rPr>
        <w:t>interconnected</w:t>
      </w:r>
      <w:r w:rsidRPr="00E63B57">
        <w:rPr>
          <w:rStyle w:val="StyleUnderline"/>
          <w:highlight w:val="cyan"/>
        </w:rPr>
        <w:t xml:space="preserve"> with China’s</w:t>
      </w:r>
      <w:r w:rsidRPr="00A81C3D">
        <w:rPr>
          <w:rStyle w:val="StyleUnderline"/>
        </w:rPr>
        <w:t xml:space="preserve"> that if the latter </w:t>
      </w:r>
      <w:r w:rsidRPr="00805A3E">
        <w:rPr>
          <w:rStyle w:val="Emphasis"/>
        </w:rPr>
        <w:t>tanked</w:t>
      </w:r>
      <w:r w:rsidRPr="00A81C3D">
        <w:rPr>
          <w:sz w:val="16"/>
        </w:rPr>
        <w:t xml:space="preserve"> (whether as a result of U.S. containment efforts or Beijing’s own failures), </w:t>
      </w:r>
      <w:r w:rsidRPr="00A81C3D">
        <w:rPr>
          <w:rStyle w:val="StyleUnderline"/>
        </w:rPr>
        <w:t xml:space="preserve">the rest of Asia would </w:t>
      </w:r>
      <w:r w:rsidRPr="00805A3E">
        <w:rPr>
          <w:rStyle w:val="Emphasis"/>
        </w:rPr>
        <w:t>go down with it.</w:t>
      </w:r>
      <w:r w:rsidRPr="00A81C3D">
        <w:rPr>
          <w:sz w:val="16"/>
        </w:rPr>
        <w:t xml:space="preserve"> Regional leaders therefore want to buoy—and profit from—the local great-power economy, one that helped insulate Asia from the worst of the 2008 global financial crisis. Asian governments are not naive about the risks of dealing with China, and it is true that in states where corruption reigns, Chinese investments seem to make nepotism, kleptocracy, and structural violence worse. But regional elites are also not paranoid about China, as the United States appears to be.</w:t>
      </w:r>
    </w:p>
    <w:p w:rsidR="009F2635" w:rsidRPr="00A81C3D" w:rsidRDefault="009F2635" w:rsidP="009F2635">
      <w:pPr>
        <w:rPr>
          <w:sz w:val="16"/>
        </w:rPr>
      </w:pPr>
      <w:r w:rsidRPr="00A81C3D">
        <w:rPr>
          <w:sz w:val="16"/>
        </w:rPr>
        <w:t>Small states are wary of being forced to take sides in a great-power competition.</w:t>
      </w:r>
    </w:p>
    <w:p w:rsidR="009F2635" w:rsidRPr="00A81C3D" w:rsidRDefault="009F2635" w:rsidP="009F2635">
      <w:pPr>
        <w:rPr>
          <w:sz w:val="16"/>
        </w:rPr>
      </w:pPr>
      <w:r w:rsidRPr="00A81C3D">
        <w:rPr>
          <w:sz w:val="16"/>
        </w:rPr>
        <w:t xml:space="preserve">It is still unclear if Asian states can actually create a new Non-Aligned Movement. But the very fact that </w:t>
      </w:r>
      <w:r w:rsidRPr="00A81C3D">
        <w:rPr>
          <w:rStyle w:val="StyleUnderline"/>
        </w:rPr>
        <w:t xml:space="preserve">leaders are so </w:t>
      </w:r>
      <w:r w:rsidRPr="00805A3E">
        <w:rPr>
          <w:rStyle w:val="Emphasis"/>
        </w:rPr>
        <w:t>committed</w:t>
      </w:r>
      <w:r w:rsidRPr="00A81C3D">
        <w:rPr>
          <w:rStyle w:val="StyleUnderline"/>
        </w:rPr>
        <w:t xml:space="preserve"> to trying suggests that Washington’s attempts to </w:t>
      </w:r>
      <w:r w:rsidRPr="00805A3E">
        <w:rPr>
          <w:rStyle w:val="Emphasis"/>
        </w:rPr>
        <w:t>ensure</w:t>
      </w:r>
      <w:r w:rsidRPr="00A81C3D">
        <w:rPr>
          <w:rStyle w:val="StyleUnderline"/>
        </w:rPr>
        <w:t xml:space="preserve"> regional states fully </w:t>
      </w:r>
      <w:r w:rsidRPr="00805A3E">
        <w:rPr>
          <w:rStyle w:val="Emphasis"/>
        </w:rPr>
        <w:t>comply</w:t>
      </w:r>
      <w:r w:rsidRPr="00A81C3D">
        <w:rPr>
          <w:rStyle w:val="StyleUnderline"/>
        </w:rPr>
        <w:t xml:space="preserve"> with its demands to </w:t>
      </w:r>
      <w:r w:rsidRPr="00805A3E">
        <w:rPr>
          <w:rStyle w:val="Emphasis"/>
        </w:rPr>
        <w:t>smite China</w:t>
      </w:r>
      <w:r w:rsidRPr="00A81C3D">
        <w:rPr>
          <w:rStyle w:val="StyleUnderline"/>
        </w:rPr>
        <w:t xml:space="preserve"> are at best ill fated</w:t>
      </w:r>
      <w:r w:rsidRPr="00A81C3D">
        <w:rPr>
          <w:sz w:val="16"/>
        </w:rPr>
        <w:t xml:space="preserve">. At worst, </w:t>
      </w:r>
      <w:r w:rsidRPr="00E63B57">
        <w:rPr>
          <w:rStyle w:val="StyleUnderline"/>
          <w:highlight w:val="cyan"/>
        </w:rPr>
        <w:t xml:space="preserve">U.S. efforts will actively </w:t>
      </w:r>
      <w:r w:rsidRPr="00E63B57">
        <w:rPr>
          <w:rStyle w:val="Emphasis"/>
          <w:highlight w:val="cyan"/>
        </w:rPr>
        <w:t>undermine</w:t>
      </w:r>
      <w:r w:rsidRPr="00A81C3D">
        <w:rPr>
          <w:rStyle w:val="StyleUnderline"/>
        </w:rPr>
        <w:t xml:space="preserve"> the country’s </w:t>
      </w:r>
      <w:r w:rsidRPr="00E63B57">
        <w:rPr>
          <w:rStyle w:val="StyleUnderline"/>
          <w:highlight w:val="cyan"/>
        </w:rPr>
        <w:t xml:space="preserve">standing and </w:t>
      </w:r>
      <w:r w:rsidRPr="00E63B57">
        <w:rPr>
          <w:rStyle w:val="Emphasis"/>
          <w:highlight w:val="cyan"/>
        </w:rPr>
        <w:t>destabilize</w:t>
      </w:r>
      <w:r w:rsidRPr="00E63B57">
        <w:rPr>
          <w:rStyle w:val="StyleUnderline"/>
          <w:highlight w:val="cyan"/>
        </w:rPr>
        <w:t xml:space="preserve"> the area</w:t>
      </w:r>
      <w:r w:rsidRPr="00A81C3D">
        <w:rPr>
          <w:rStyle w:val="StyleUnderline"/>
        </w:rPr>
        <w:t>.</w:t>
      </w:r>
      <w:r w:rsidRPr="00A81C3D">
        <w:rPr>
          <w:sz w:val="16"/>
        </w:rPr>
        <w:t xml:space="preserve"> The semiconductor gambit, for instance, demands fracturing Asian economic integration, which will flatline the region’s growth. </w:t>
      </w:r>
      <w:r w:rsidRPr="00A81C3D">
        <w:rPr>
          <w:rStyle w:val="StyleUnderline"/>
        </w:rPr>
        <w:t xml:space="preserve">Washington’s maneuvers could also prompt China to engage in even more </w:t>
      </w:r>
      <w:r w:rsidRPr="00805A3E">
        <w:rPr>
          <w:rStyle w:val="Emphasis"/>
        </w:rPr>
        <w:t>aggressive conduct</w:t>
      </w:r>
      <w:r w:rsidRPr="00A81C3D">
        <w:rPr>
          <w:rStyle w:val="StyleUnderline"/>
        </w:rPr>
        <w:t xml:space="preserve"> abroad or further stoke </w:t>
      </w:r>
      <w:r w:rsidRPr="00805A3E">
        <w:rPr>
          <w:rStyle w:val="Emphasis"/>
        </w:rPr>
        <w:t>nationalist sentiments</w:t>
      </w:r>
      <w:r w:rsidRPr="00A81C3D">
        <w:rPr>
          <w:rStyle w:val="StyleUnderline"/>
        </w:rPr>
        <w:t xml:space="preserve"> at home, </w:t>
      </w:r>
      <w:r w:rsidRPr="00E63B57">
        <w:rPr>
          <w:rStyle w:val="StyleUnderline"/>
          <w:highlight w:val="cyan"/>
        </w:rPr>
        <w:t>leading</w:t>
      </w:r>
      <w:r w:rsidRPr="00A81C3D">
        <w:rPr>
          <w:rStyle w:val="StyleUnderline"/>
        </w:rPr>
        <w:t xml:space="preserve"> in turn </w:t>
      </w:r>
      <w:r w:rsidRPr="00E63B57">
        <w:rPr>
          <w:rStyle w:val="StyleUnderline"/>
          <w:highlight w:val="cyan"/>
        </w:rPr>
        <w:t>to</w:t>
      </w:r>
      <w:r w:rsidRPr="00A81C3D">
        <w:rPr>
          <w:rStyle w:val="StyleUnderline"/>
        </w:rPr>
        <w:t xml:space="preserve"> </w:t>
      </w:r>
      <w:r w:rsidRPr="00805A3E">
        <w:rPr>
          <w:rStyle w:val="Emphasis"/>
        </w:rPr>
        <w:t xml:space="preserve">more </w:t>
      </w:r>
      <w:r w:rsidRPr="00E63B57">
        <w:rPr>
          <w:rStyle w:val="Emphasis"/>
          <w:highlight w:val="cyan"/>
        </w:rPr>
        <w:t>militarism</w:t>
      </w:r>
      <w:r w:rsidRPr="00A81C3D">
        <w:rPr>
          <w:rStyle w:val="StyleUnderline"/>
        </w:rPr>
        <w:t xml:space="preserve"> from the United States</w:t>
      </w:r>
      <w:r w:rsidRPr="00A81C3D">
        <w:rPr>
          <w:sz w:val="16"/>
        </w:rPr>
        <w:t>. This dangerous cycle is far from appealing to Asia, which is why most of the continent’s states would prefer working together to foster nonalignment over abetting a great-power competition.</w:t>
      </w:r>
    </w:p>
    <w:p w:rsidR="009F2635" w:rsidRPr="009F2635" w:rsidRDefault="009F2635" w:rsidP="009F2635"/>
    <w:p w:rsidR="009F2635" w:rsidRPr="009F2635" w:rsidRDefault="009F2635" w:rsidP="00DF37C8">
      <w:pPr>
        <w:rPr>
          <w:sz w:val="16"/>
        </w:rPr>
      </w:pPr>
    </w:p>
    <w:p w:rsidR="005E6B62" w:rsidRDefault="005E6B62" w:rsidP="005E6B62">
      <w:pPr>
        <w:pStyle w:val="Heading2"/>
      </w:pPr>
      <w:r>
        <w:t>Multipolarity</w:t>
      </w:r>
    </w:p>
    <w:p w:rsidR="00DF37C8" w:rsidRPr="005F5474" w:rsidRDefault="00DF37C8" w:rsidP="00DF37C8">
      <w:pPr>
        <w:pStyle w:val="Heading3"/>
      </w:pPr>
      <w:r>
        <w:t>2NC — Heg Bad — Multipolarity (New)</w:t>
      </w:r>
    </w:p>
    <w:p w:rsidR="00DF37C8" w:rsidRPr="00A65F5C" w:rsidRDefault="00DF37C8" w:rsidP="00DF37C8">
      <w:pPr>
        <w:pStyle w:val="Heading4"/>
      </w:pPr>
      <w:r>
        <w:t xml:space="preserve">Multipolarity now — </w:t>
      </w:r>
      <w:r w:rsidRPr="00A65F5C">
        <w:rPr>
          <w:u w:val="single"/>
        </w:rPr>
        <w:t>Balance</w:t>
      </w:r>
      <w:r>
        <w:rPr>
          <w:u w:val="single"/>
        </w:rPr>
        <w:t>-</w:t>
      </w:r>
      <w:r w:rsidRPr="00A65F5C">
        <w:rPr>
          <w:u w:val="single"/>
        </w:rPr>
        <w:t>of</w:t>
      </w:r>
      <w:r>
        <w:rPr>
          <w:u w:val="single"/>
        </w:rPr>
        <w:t>-</w:t>
      </w:r>
      <w:r w:rsidRPr="00A65F5C">
        <w:rPr>
          <w:u w:val="single"/>
        </w:rPr>
        <w:t>power</w:t>
      </w:r>
      <w:r>
        <w:t xml:space="preserve"> shifts prove. </w:t>
      </w:r>
    </w:p>
    <w:p w:rsidR="00DF37C8" w:rsidRPr="00002CB9" w:rsidRDefault="00DF37C8" w:rsidP="00DF37C8">
      <w:r>
        <w:t xml:space="preserve">Daniel </w:t>
      </w:r>
      <w:r w:rsidRPr="00002CB9">
        <w:rPr>
          <w:rStyle w:val="Style13ptBold"/>
        </w:rPr>
        <w:t>Araya</w:t>
      </w:r>
      <w:r>
        <w:t xml:space="preserve">, </w:t>
      </w:r>
      <w:r w:rsidRPr="00002CB9">
        <w:rPr>
          <w:rStyle w:val="Style13ptBold"/>
        </w:rPr>
        <w:t>22</w:t>
      </w:r>
      <w:r>
        <w:t xml:space="preserve">, CIGI senior fellow, a senior partner with the World Legal Summit, and a consultant and an adviser with a special interest in artificial intelligence, technology policy and governance, 10-5-22, "America’s Global Dominance Is Ending: What Comes </w:t>
      </w:r>
      <w:proofErr w:type="gramStart"/>
      <w:r>
        <w:t>Next?,</w:t>
      </w:r>
      <w:proofErr w:type="gramEnd"/>
      <w:r>
        <w:t>" Centre for International Governance Innovation, https://www.cigionline.org/articles/americas-global-dominance-is-ending-what-comes-next/; Pen-MK</w:t>
      </w:r>
    </w:p>
    <w:p w:rsidR="00DF37C8" w:rsidRPr="00FD1226" w:rsidRDefault="00DF37C8" w:rsidP="00DF37C8">
      <w:pPr>
        <w:rPr>
          <w:u w:val="single"/>
        </w:rPr>
      </w:pPr>
      <w:r w:rsidRPr="006C2182">
        <w:rPr>
          <w:sz w:val="16"/>
        </w:rPr>
        <w:t xml:space="preserve">According to Oxford historian Peter Frankopan, </w:t>
      </w:r>
      <w:r w:rsidRPr="00061DFC">
        <w:rPr>
          <w:rStyle w:val="StyleUnderline"/>
        </w:rPr>
        <w:t xml:space="preserve">we are witnessing </w:t>
      </w:r>
      <w:r w:rsidRPr="006C2182">
        <w:rPr>
          <w:rStyle w:val="Emphasis"/>
        </w:rPr>
        <w:t>the unravelling of the global order</w:t>
      </w:r>
      <w:r w:rsidRPr="006C2182">
        <w:rPr>
          <w:sz w:val="16"/>
        </w:rPr>
        <w:t xml:space="preserve">. </w:t>
      </w:r>
      <w:r w:rsidRPr="00061DFC">
        <w:rPr>
          <w:rStyle w:val="StyleUnderline"/>
        </w:rPr>
        <w:t>In a period</w:t>
      </w:r>
      <w:r w:rsidRPr="006C2182">
        <w:rPr>
          <w:sz w:val="16"/>
        </w:rPr>
        <w:t xml:space="preserve"> of history </w:t>
      </w:r>
      <w:r w:rsidRPr="00061DFC">
        <w:rPr>
          <w:rStyle w:val="StyleUnderline"/>
        </w:rPr>
        <w:t xml:space="preserve">marked by a Western financial crisis, a global </w:t>
      </w:r>
      <w:r w:rsidRPr="006C2182">
        <w:rPr>
          <w:sz w:val="16"/>
        </w:rPr>
        <w:t>coronavirus</w:t>
      </w:r>
      <w:r w:rsidRPr="00061DFC">
        <w:rPr>
          <w:rStyle w:val="StyleUnderline"/>
        </w:rPr>
        <w:t xml:space="preserve"> pandemic, war</w:t>
      </w:r>
      <w:r w:rsidRPr="006C2182">
        <w:rPr>
          <w:sz w:val="16"/>
        </w:rPr>
        <w:t xml:space="preserve"> in Europe,</w:t>
      </w:r>
      <w:r w:rsidRPr="00061DFC">
        <w:rPr>
          <w:rStyle w:val="StyleUnderline"/>
        </w:rPr>
        <w:t xml:space="preserve"> rising government debt and political instability</w:t>
      </w:r>
      <w:r w:rsidRPr="006C2182">
        <w:rPr>
          <w:sz w:val="16"/>
        </w:rPr>
        <w:t xml:space="preserve"> across advanced democracies, </w:t>
      </w:r>
      <w:r w:rsidRPr="006C2182">
        <w:rPr>
          <w:rStyle w:val="StyleUnderline"/>
          <w:highlight w:val="cyan"/>
        </w:rPr>
        <w:t>the Western era is winding down</w:t>
      </w:r>
      <w:r w:rsidRPr="006C2182">
        <w:rPr>
          <w:sz w:val="16"/>
        </w:rPr>
        <w:t xml:space="preserve">. Indeed, the global order has been steadily moving toward a “post-American World” or “post-Western World” for some time. </w:t>
      </w:r>
      <w:r w:rsidRPr="006C2182">
        <w:rPr>
          <w:rStyle w:val="StyleUnderline"/>
          <w:highlight w:val="cyan"/>
        </w:rPr>
        <w:t>At the heart</w:t>
      </w:r>
      <w:r w:rsidRPr="00061DFC">
        <w:rPr>
          <w:rStyle w:val="StyleUnderline"/>
        </w:rPr>
        <w:t xml:space="preserve"> of this shift </w:t>
      </w:r>
      <w:r w:rsidRPr="006C2182">
        <w:rPr>
          <w:rStyle w:val="StyleUnderline"/>
          <w:highlight w:val="cyan"/>
        </w:rPr>
        <w:t>is</w:t>
      </w:r>
      <w:r w:rsidRPr="006C2182">
        <w:rPr>
          <w:sz w:val="16"/>
        </w:rPr>
        <w:t xml:space="preserve"> the rise of </w:t>
      </w:r>
      <w:r w:rsidRPr="006C2182">
        <w:rPr>
          <w:rStyle w:val="StyleUnderline"/>
          <w:highlight w:val="cyan"/>
        </w:rPr>
        <w:t>China and</w:t>
      </w:r>
      <w:r w:rsidRPr="006C2182">
        <w:rPr>
          <w:rStyle w:val="StyleUnderline"/>
        </w:rPr>
        <w:t xml:space="preserve"> the</w:t>
      </w:r>
      <w:r w:rsidRPr="00061DFC">
        <w:rPr>
          <w:rStyle w:val="StyleUnderline"/>
        </w:rPr>
        <w:t xml:space="preserve"> emergence of </w:t>
      </w:r>
      <w:r w:rsidRPr="006C2182">
        <w:rPr>
          <w:rStyle w:val="StyleUnderline"/>
          <w:highlight w:val="cyan"/>
        </w:rPr>
        <w:t xml:space="preserve">a </w:t>
      </w:r>
      <w:r w:rsidRPr="006C2182">
        <w:rPr>
          <w:rStyle w:val="Emphasis"/>
          <w:highlight w:val="cyan"/>
        </w:rPr>
        <w:t>multipolar system</w:t>
      </w:r>
      <w:r w:rsidRPr="006C2182">
        <w:rPr>
          <w:rStyle w:val="StyleUnderline"/>
          <w:highlight w:val="cyan"/>
        </w:rPr>
        <w:t>.</w:t>
      </w:r>
    </w:p>
    <w:p w:rsidR="00DF37C8" w:rsidRPr="006C2182" w:rsidRDefault="00DF37C8" w:rsidP="00DF37C8">
      <w:pPr>
        <w:rPr>
          <w:sz w:val="16"/>
        </w:rPr>
      </w:pPr>
      <w:r w:rsidRPr="006C2182">
        <w:rPr>
          <w:sz w:val="16"/>
        </w:rPr>
        <w:t xml:space="preserve">While </w:t>
      </w:r>
      <w:r w:rsidRPr="006C2182">
        <w:rPr>
          <w:rStyle w:val="StyleUnderline"/>
        </w:rPr>
        <w:t>we have grown used to</w:t>
      </w:r>
      <w:r w:rsidRPr="006C2182">
        <w:rPr>
          <w:sz w:val="16"/>
        </w:rPr>
        <w:t xml:space="preserve"> thinking of </w:t>
      </w:r>
      <w:r w:rsidRPr="004813B5">
        <w:rPr>
          <w:rStyle w:val="StyleUnderline"/>
        </w:rPr>
        <w:t>globalization in terms of liberal democracy and Western-led multilateralism</w:t>
      </w:r>
      <w:r w:rsidRPr="006C2182">
        <w:rPr>
          <w:sz w:val="16"/>
        </w:rPr>
        <w:t xml:space="preserve">, </w:t>
      </w:r>
      <w:r w:rsidRPr="006C2182">
        <w:rPr>
          <w:rStyle w:val="StyleUnderline"/>
          <w:highlight w:val="cyan"/>
        </w:rPr>
        <w:t>globalization</w:t>
      </w:r>
      <w:r w:rsidRPr="004813B5">
        <w:rPr>
          <w:rStyle w:val="StyleUnderline"/>
        </w:rPr>
        <w:t xml:space="preserve"> within a multipolar order </w:t>
      </w:r>
      <w:r w:rsidRPr="006C2182">
        <w:rPr>
          <w:rStyle w:val="StyleUnderline"/>
          <w:highlight w:val="cyan"/>
        </w:rPr>
        <w:t>will</w:t>
      </w:r>
      <w:r w:rsidRPr="006C2182">
        <w:rPr>
          <w:sz w:val="16"/>
        </w:rPr>
        <w:t xml:space="preserve"> increasingly </w:t>
      </w:r>
      <w:r w:rsidRPr="006C2182">
        <w:rPr>
          <w:rStyle w:val="StyleUnderline"/>
          <w:highlight w:val="cyan"/>
        </w:rPr>
        <w:t xml:space="preserve">favour </w:t>
      </w:r>
      <w:r w:rsidRPr="006C2182">
        <w:rPr>
          <w:rStyle w:val="Emphasis"/>
          <w:highlight w:val="cyan"/>
        </w:rPr>
        <w:t>regional autonomy</w:t>
      </w:r>
      <w:r w:rsidRPr="006C2182">
        <w:rPr>
          <w:sz w:val="16"/>
        </w:rPr>
        <w:t xml:space="preserve"> and a struggle to define a new balance of power. Taken together, </w:t>
      </w:r>
      <w:r w:rsidRPr="004813B5">
        <w:rPr>
          <w:rStyle w:val="StyleUnderline"/>
        </w:rPr>
        <w:t>China, India, Russia, Turkey, Iran, Indonesia, Saudi Arabia and Brazil are becoming regional powers within a loosely coupled global system.</w:t>
      </w:r>
    </w:p>
    <w:p w:rsidR="00DF37C8" w:rsidRPr="006C2182" w:rsidRDefault="00DF37C8" w:rsidP="00DF37C8">
      <w:pPr>
        <w:rPr>
          <w:sz w:val="16"/>
        </w:rPr>
      </w:pPr>
      <w:r w:rsidRPr="006C2182">
        <w:rPr>
          <w:sz w:val="16"/>
        </w:rPr>
        <w:t xml:space="preserve">What is clear is that we are living through an interregnum — a period in history that bridges a fading industrial era dominated by Western countries and a new digital era underwritten by the rise of China and a vast Asian trading system. Since the end of the Second World War, </w:t>
      </w:r>
      <w:r w:rsidRPr="006C2182">
        <w:rPr>
          <w:rStyle w:val="StyleUnderline"/>
          <w:highlight w:val="cyan"/>
        </w:rPr>
        <w:t>America</w:t>
      </w:r>
      <w:r w:rsidRPr="00FD1226">
        <w:rPr>
          <w:rStyle w:val="StyleUnderline"/>
        </w:rPr>
        <w:t xml:space="preserve">n predominance </w:t>
      </w:r>
      <w:r w:rsidRPr="006C2182">
        <w:rPr>
          <w:rStyle w:val="StyleUnderline"/>
          <w:highlight w:val="cyan"/>
        </w:rPr>
        <w:t>has depended on</w:t>
      </w:r>
      <w:r w:rsidRPr="006C2182">
        <w:rPr>
          <w:sz w:val="16"/>
        </w:rPr>
        <w:t xml:space="preserve"> a network of </w:t>
      </w:r>
      <w:r w:rsidRPr="00FD1226">
        <w:rPr>
          <w:rStyle w:val="StyleUnderline"/>
        </w:rPr>
        <w:t xml:space="preserve">alliances overseen by </w:t>
      </w:r>
      <w:r w:rsidRPr="006C2182">
        <w:rPr>
          <w:rStyle w:val="StyleUnderline"/>
          <w:highlight w:val="cyan"/>
        </w:rPr>
        <w:t xml:space="preserve">a </w:t>
      </w:r>
      <w:r w:rsidRPr="006C2182">
        <w:rPr>
          <w:rStyle w:val="Emphasis"/>
          <w:highlight w:val="cyan"/>
        </w:rPr>
        <w:t>sprawling US military</w:t>
      </w:r>
      <w:r w:rsidRPr="006C2182">
        <w:rPr>
          <w:sz w:val="16"/>
        </w:rPr>
        <w:t xml:space="preserve">. But, as American researchers Alexander Cooley and Daniel Nexon explain, </w:t>
      </w:r>
      <w:r w:rsidRPr="006C2182">
        <w:rPr>
          <w:rStyle w:val="StyleUnderline"/>
          <w:highlight w:val="cyan"/>
        </w:rPr>
        <w:t xml:space="preserve">the world is exiting </w:t>
      </w:r>
      <w:r w:rsidRPr="006C2182">
        <w:rPr>
          <w:rStyle w:val="Emphasis"/>
          <w:highlight w:val="cyan"/>
        </w:rPr>
        <w:t>US hegemony</w:t>
      </w:r>
      <w:r w:rsidRPr="006C2182">
        <w:rPr>
          <w:sz w:val="16"/>
        </w:rPr>
        <w:t xml:space="preserve">. As the US-led order winds down, </w:t>
      </w:r>
      <w:r w:rsidRPr="00FD1226">
        <w:rPr>
          <w:rStyle w:val="StyleUnderline"/>
        </w:rPr>
        <w:t>Western influence</w:t>
      </w:r>
      <w:r w:rsidRPr="006C2182">
        <w:rPr>
          <w:sz w:val="16"/>
        </w:rPr>
        <w:t xml:space="preserve"> over the global system </w:t>
      </w:r>
      <w:r w:rsidRPr="00FD1226">
        <w:rPr>
          <w:rStyle w:val="StyleUnderline"/>
        </w:rPr>
        <w:t>will wane.</w:t>
      </w:r>
    </w:p>
    <w:p w:rsidR="00DF37C8" w:rsidRPr="006C2182" w:rsidRDefault="00DF37C8" w:rsidP="00DF37C8">
      <w:pPr>
        <w:rPr>
          <w:sz w:val="16"/>
        </w:rPr>
      </w:pPr>
      <w:r w:rsidRPr="006C2182">
        <w:rPr>
          <w:sz w:val="16"/>
        </w:rPr>
        <w:t>Competitive Multilateralism</w:t>
      </w:r>
    </w:p>
    <w:p w:rsidR="00DF37C8" w:rsidRPr="006C2182" w:rsidRDefault="00DF37C8" w:rsidP="00DF37C8">
      <w:pPr>
        <w:rPr>
          <w:sz w:val="16"/>
        </w:rPr>
      </w:pPr>
      <w:r w:rsidRPr="006C2182">
        <w:rPr>
          <w:sz w:val="16"/>
        </w:rPr>
        <w:t xml:space="preserve">Rapid shifts in the distribution of power have transformed the global system from the bipolar order of the Cold War (1945 to 1989) to the unipolar order of “American empire” (1989 to 2008) to the current multipolar order typified by the rise of China. </w:t>
      </w:r>
      <w:r w:rsidRPr="006C2182">
        <w:rPr>
          <w:rStyle w:val="StyleUnderline"/>
          <w:highlight w:val="cyan"/>
        </w:rPr>
        <w:t>Deepening ties between China and other</w:t>
      </w:r>
      <w:r w:rsidRPr="00FD1226">
        <w:rPr>
          <w:rStyle w:val="StyleUnderline"/>
        </w:rPr>
        <w:t xml:space="preserve"> emerging </w:t>
      </w:r>
      <w:r w:rsidRPr="006C2182">
        <w:rPr>
          <w:rStyle w:val="StyleUnderline"/>
          <w:highlight w:val="cyan"/>
        </w:rPr>
        <w:t>economies</w:t>
      </w:r>
      <w:r w:rsidRPr="006C2182">
        <w:rPr>
          <w:sz w:val="16"/>
        </w:rPr>
        <w:t xml:space="preserve"> and </w:t>
      </w:r>
      <w:r w:rsidRPr="00FD1226">
        <w:rPr>
          <w:rStyle w:val="StyleUnderline"/>
        </w:rPr>
        <w:t>the rise of Asia</w:t>
      </w:r>
      <w:r w:rsidRPr="006C2182">
        <w:rPr>
          <w:sz w:val="16"/>
        </w:rPr>
        <w:t xml:space="preserve"> as the centre of world trade are </w:t>
      </w:r>
      <w:r w:rsidRPr="006C2182">
        <w:rPr>
          <w:rStyle w:val="StyleUnderline"/>
          <w:highlight w:val="cyan"/>
        </w:rPr>
        <w:t xml:space="preserve">reshaping the </w:t>
      </w:r>
      <w:r w:rsidRPr="006C2182">
        <w:rPr>
          <w:rStyle w:val="Emphasis"/>
          <w:highlight w:val="cyan"/>
        </w:rPr>
        <w:t>global balance of power</w:t>
      </w:r>
      <w:r w:rsidRPr="006C2182">
        <w:rPr>
          <w:sz w:val="16"/>
        </w:rPr>
        <w:t>. As Asia returns to the patterns of commerce and cultural exchange that thrived before the “age of exploration,” a new period of history is taking shape.</w:t>
      </w:r>
    </w:p>
    <w:p w:rsidR="00DF37C8" w:rsidRPr="004813B5" w:rsidRDefault="00DF37C8" w:rsidP="00DF37C8">
      <w:pPr>
        <w:rPr>
          <w:rStyle w:val="Emphasis"/>
        </w:rPr>
      </w:pPr>
      <w:r w:rsidRPr="006C2182">
        <w:rPr>
          <w:sz w:val="16"/>
        </w:rPr>
        <w:t xml:space="preserve">In the decades ahead, </w:t>
      </w:r>
      <w:r w:rsidRPr="0092769A">
        <w:rPr>
          <w:rStyle w:val="Emphasis"/>
          <w:highlight w:val="cyan"/>
        </w:rPr>
        <w:t>frontier tech</w:t>
      </w:r>
      <w:r w:rsidRPr="0092769A">
        <w:rPr>
          <w:rStyle w:val="Emphasis"/>
        </w:rPr>
        <w:t>nologies</w:t>
      </w:r>
      <w:r w:rsidRPr="006C2182">
        <w:rPr>
          <w:sz w:val="16"/>
        </w:rPr>
        <w:t xml:space="preserve"> including artificial intelligence, robotics, quantum computing, 6G (sixth-generation) telecommunications, genetic engineering, renewables and nanotechnology</w:t>
      </w:r>
      <w:r w:rsidRPr="00FD1226">
        <w:rPr>
          <w:rStyle w:val="StyleUnderline"/>
        </w:rPr>
        <w:t xml:space="preserve"> will be the basic </w:t>
      </w:r>
      <w:r w:rsidRPr="0092769A">
        <w:rPr>
          <w:rStyle w:val="StyleUnderline"/>
          <w:highlight w:val="cyan"/>
        </w:rPr>
        <w:t>building blocks</w:t>
      </w:r>
      <w:r w:rsidRPr="00FD1226">
        <w:rPr>
          <w:rStyle w:val="StyleUnderline"/>
        </w:rPr>
        <w:t xml:space="preserve"> of a competitive multipolar order. This future includes a </w:t>
      </w:r>
      <w:r w:rsidRPr="0092769A">
        <w:rPr>
          <w:rStyle w:val="StyleUnderline"/>
          <w:highlight w:val="cyan"/>
        </w:rPr>
        <w:t xml:space="preserve">return to </w:t>
      </w:r>
      <w:r w:rsidRPr="0092769A">
        <w:rPr>
          <w:rStyle w:val="Emphasis"/>
          <w:highlight w:val="cyan"/>
        </w:rPr>
        <w:t>hard-power diplomacy</w:t>
      </w:r>
      <w:r w:rsidRPr="00FD1226">
        <w:rPr>
          <w:rStyle w:val="StyleUnderline"/>
        </w:rPr>
        <w:t xml:space="preserve"> and the competition for resources</w:t>
      </w:r>
      <w:r w:rsidRPr="006C2182">
        <w:rPr>
          <w:sz w:val="16"/>
        </w:rPr>
        <w:t xml:space="preserve">. Together, </w:t>
      </w:r>
      <w:r w:rsidRPr="0092769A">
        <w:rPr>
          <w:rStyle w:val="StyleUnderline"/>
          <w:highlight w:val="cyan"/>
        </w:rPr>
        <w:t>China</w:t>
      </w:r>
      <w:r w:rsidRPr="00FD1226">
        <w:rPr>
          <w:rStyle w:val="StyleUnderline"/>
        </w:rPr>
        <w:t>’s</w:t>
      </w:r>
      <w:r w:rsidRPr="006C2182">
        <w:rPr>
          <w:sz w:val="16"/>
        </w:rPr>
        <w:t xml:space="preserve"> increasing </w:t>
      </w:r>
      <w:r w:rsidRPr="00FD1226">
        <w:rPr>
          <w:rStyle w:val="StyleUnderline"/>
        </w:rPr>
        <w:t>dominance over</w:t>
      </w:r>
      <w:r w:rsidRPr="006C2182">
        <w:rPr>
          <w:sz w:val="16"/>
        </w:rPr>
        <w:t xml:space="preserve"> the world’s </w:t>
      </w:r>
      <w:r w:rsidRPr="0092769A">
        <w:rPr>
          <w:rStyle w:val="StyleUnderline"/>
          <w:highlight w:val="cyan"/>
        </w:rPr>
        <w:t>supply chains</w:t>
      </w:r>
      <w:r w:rsidRPr="00FD1226">
        <w:rPr>
          <w:rStyle w:val="StyleUnderline"/>
        </w:rPr>
        <w:t xml:space="preserve"> and Russia’s regional ambitions mark a </w:t>
      </w:r>
      <w:r w:rsidRPr="0092769A">
        <w:rPr>
          <w:rStyle w:val="StyleUnderline"/>
          <w:highlight w:val="cyan"/>
        </w:rPr>
        <w:t xml:space="preserve">new period of </w:t>
      </w:r>
      <w:r w:rsidRPr="0092769A">
        <w:rPr>
          <w:rStyle w:val="Emphasis"/>
          <w:highlight w:val="cyan"/>
        </w:rPr>
        <w:t>“competitive multilateralism.”</w:t>
      </w:r>
    </w:p>
    <w:p w:rsidR="00DF37C8" w:rsidRPr="006C2182" w:rsidRDefault="00DF37C8" w:rsidP="00DF37C8">
      <w:pPr>
        <w:rPr>
          <w:sz w:val="16"/>
        </w:rPr>
      </w:pPr>
      <w:r w:rsidRPr="006C2182">
        <w:rPr>
          <w:sz w:val="16"/>
        </w:rPr>
        <w:t xml:space="preserve">Where many Western countries cling to the post-1945 Bretton Woods system, </w:t>
      </w:r>
      <w:r w:rsidRPr="00FD1226">
        <w:rPr>
          <w:rStyle w:val="StyleUnderline"/>
        </w:rPr>
        <w:t xml:space="preserve">China’s government is reimagining the world as a single complex network of </w:t>
      </w:r>
      <w:r w:rsidRPr="004813B5">
        <w:rPr>
          <w:rStyle w:val="Emphasis"/>
        </w:rPr>
        <w:t>supply chains</w:t>
      </w:r>
      <w:r w:rsidRPr="00FD1226">
        <w:rPr>
          <w:rStyle w:val="StyleUnderline"/>
        </w:rPr>
        <w:t xml:space="preserve"> and </w:t>
      </w:r>
      <w:r w:rsidRPr="004813B5">
        <w:rPr>
          <w:rStyle w:val="Emphasis"/>
        </w:rPr>
        <w:t>trade arteries.</w:t>
      </w:r>
      <w:r w:rsidRPr="006C2182">
        <w:rPr>
          <w:sz w:val="16"/>
        </w:rPr>
        <w:t xml:space="preserve"> Fuelled by commodities from around the world, </w:t>
      </w:r>
      <w:r w:rsidRPr="00FD1226">
        <w:rPr>
          <w:rStyle w:val="StyleUnderline"/>
        </w:rPr>
        <w:t>China is now the keystone of the global economy and the principal engine of globalization.</w:t>
      </w:r>
      <w:r w:rsidRPr="006C2182">
        <w:rPr>
          <w:sz w:val="16"/>
        </w:rPr>
        <w:t xml:space="preserve"> As the country’s immense state-led production capacity continues to focus on frontier technologies, </w:t>
      </w:r>
      <w:r w:rsidRPr="00FD1226">
        <w:rPr>
          <w:rStyle w:val="StyleUnderline"/>
        </w:rPr>
        <w:t>its power to displace the United States</w:t>
      </w:r>
      <w:r w:rsidRPr="006C2182">
        <w:rPr>
          <w:sz w:val="16"/>
        </w:rPr>
        <w:t xml:space="preserve"> as the world’s centre of gravity </w:t>
      </w:r>
      <w:r w:rsidRPr="00FD1226">
        <w:rPr>
          <w:rStyle w:val="StyleUnderline"/>
        </w:rPr>
        <w:t>will grow.</w:t>
      </w:r>
      <w:r w:rsidRPr="006C2182">
        <w:rPr>
          <w:sz w:val="16"/>
        </w:rPr>
        <w:t xml:space="preserve"> Indeed, </w:t>
      </w:r>
      <w:r w:rsidRPr="006C2182">
        <w:rPr>
          <w:rStyle w:val="StyleUnderline"/>
        </w:rPr>
        <w:t>leveraging this “</w:t>
      </w:r>
      <w:r w:rsidRPr="006C2182">
        <w:rPr>
          <w:rStyle w:val="Emphasis"/>
        </w:rPr>
        <w:t>geotechnological</w:t>
      </w:r>
      <w:r w:rsidRPr="006C2182">
        <w:rPr>
          <w:rStyle w:val="StyleUnderline"/>
        </w:rPr>
        <w:t xml:space="preserve">” shift is China’s </w:t>
      </w:r>
      <w:r w:rsidRPr="006C2182">
        <w:rPr>
          <w:rStyle w:val="Emphasis"/>
        </w:rPr>
        <w:t>grand strategy</w:t>
      </w:r>
      <w:r w:rsidRPr="006C2182">
        <w:rPr>
          <w:rStyle w:val="StyleUnderline"/>
        </w:rPr>
        <w:t>.</w:t>
      </w:r>
    </w:p>
    <w:p w:rsidR="00DF37C8" w:rsidRPr="006C2182" w:rsidRDefault="00DF37C8" w:rsidP="00DF37C8">
      <w:pPr>
        <w:rPr>
          <w:sz w:val="16"/>
        </w:rPr>
      </w:pPr>
      <w:r w:rsidRPr="006C2182">
        <w:rPr>
          <w:sz w:val="16"/>
        </w:rPr>
        <w:t>A New Modus Vivendi Is Needed</w:t>
      </w:r>
    </w:p>
    <w:p w:rsidR="00DF37C8" w:rsidRPr="006C2182" w:rsidRDefault="00DF37C8" w:rsidP="00DF37C8">
      <w:pPr>
        <w:rPr>
          <w:sz w:val="16"/>
        </w:rPr>
      </w:pPr>
      <w:r w:rsidRPr="00E8192E">
        <w:rPr>
          <w:rStyle w:val="StyleUnderline"/>
        </w:rPr>
        <w:t>In the United States</w:t>
      </w:r>
      <w:r w:rsidRPr="006C2182">
        <w:rPr>
          <w:sz w:val="16"/>
        </w:rPr>
        <w:t xml:space="preserve">, </w:t>
      </w:r>
      <w:r w:rsidRPr="00E8192E">
        <w:rPr>
          <w:rStyle w:val="StyleUnderline"/>
        </w:rPr>
        <w:t xml:space="preserve">competition with China in the pursuit of </w:t>
      </w:r>
      <w:r w:rsidRPr="0092769A">
        <w:rPr>
          <w:rStyle w:val="StyleUnderline"/>
          <w:highlight w:val="cyan"/>
        </w:rPr>
        <w:t>US</w:t>
      </w:r>
      <w:r w:rsidRPr="00E8192E">
        <w:rPr>
          <w:rStyle w:val="StyleUnderline"/>
        </w:rPr>
        <w:t xml:space="preserve"> primacy has become the main driver of national </w:t>
      </w:r>
      <w:r w:rsidRPr="0092769A">
        <w:rPr>
          <w:rStyle w:val="StyleUnderline"/>
          <w:highlight w:val="cyan"/>
        </w:rPr>
        <w:t>policy</w:t>
      </w:r>
      <w:r w:rsidRPr="006C2182">
        <w:rPr>
          <w:sz w:val="16"/>
        </w:rPr>
        <w:t xml:space="preserve">. </w:t>
      </w:r>
      <w:r w:rsidRPr="006C2182">
        <w:rPr>
          <w:rStyle w:val="StyleUnderline"/>
        </w:rPr>
        <w:t>Politically,</w:t>
      </w:r>
      <w:r w:rsidRPr="006C2182">
        <w:rPr>
          <w:sz w:val="16"/>
        </w:rPr>
        <w:t xml:space="preserve"> this includes a desire to remain the world’s police, </w:t>
      </w:r>
      <w:r w:rsidRPr="0092769A">
        <w:rPr>
          <w:rStyle w:val="Emphasis"/>
          <w:highlight w:val="cyan"/>
        </w:rPr>
        <w:t xml:space="preserve">using its </w:t>
      </w:r>
      <w:r w:rsidRPr="0092769A">
        <w:rPr>
          <w:rStyle w:val="Emphasis"/>
        </w:rPr>
        <w:t xml:space="preserve">enormous </w:t>
      </w:r>
      <w:r w:rsidRPr="0092769A">
        <w:rPr>
          <w:rStyle w:val="Emphasis"/>
          <w:highlight w:val="cyan"/>
        </w:rPr>
        <w:t>military</w:t>
      </w:r>
      <w:r w:rsidRPr="0092769A">
        <w:rPr>
          <w:highlight w:val="cyan"/>
          <w:u w:val="single"/>
        </w:rPr>
        <w:t xml:space="preserve"> to manage </w:t>
      </w:r>
      <w:r w:rsidRPr="0092769A">
        <w:rPr>
          <w:rStyle w:val="StyleUnderline"/>
          <w:highlight w:val="cyan"/>
        </w:rPr>
        <w:t>conflict</w:t>
      </w:r>
      <w:r w:rsidRPr="006C2182">
        <w:rPr>
          <w:rStyle w:val="StyleUnderline"/>
        </w:rPr>
        <w:t>. Economically</w:t>
      </w:r>
      <w:r w:rsidRPr="006C2182">
        <w:rPr>
          <w:sz w:val="16"/>
        </w:rPr>
        <w:t xml:space="preserve">, this includes </w:t>
      </w:r>
      <w:r w:rsidRPr="00E8192E">
        <w:rPr>
          <w:u w:val="single"/>
        </w:rPr>
        <w:t>a desire to remain the world’s largest market, underwriting globalization</w:t>
      </w:r>
      <w:r w:rsidRPr="006C2182">
        <w:rPr>
          <w:sz w:val="16"/>
        </w:rPr>
        <w:t xml:space="preserve">. Culturally, this includes a desire to remain at the centre of ideas, driving the world’s imagination, values and cultural exchange. </w:t>
      </w:r>
      <w:r w:rsidRPr="0092769A">
        <w:rPr>
          <w:highlight w:val="cyan"/>
          <w:u w:val="single"/>
        </w:rPr>
        <w:t>No</w:t>
      </w:r>
      <w:r w:rsidRPr="00E8192E">
        <w:rPr>
          <w:u w:val="single"/>
        </w:rPr>
        <w:t xml:space="preserve">ne of </w:t>
      </w:r>
      <w:r w:rsidRPr="0092769A">
        <w:rPr>
          <w:highlight w:val="cyan"/>
          <w:u w:val="single"/>
        </w:rPr>
        <w:t>t</w:t>
      </w:r>
      <w:r w:rsidRPr="00E8192E">
        <w:rPr>
          <w:u w:val="single"/>
        </w:rPr>
        <w:t xml:space="preserve">his seems </w:t>
      </w:r>
      <w:r w:rsidRPr="0092769A">
        <w:rPr>
          <w:highlight w:val="cyan"/>
          <w:u w:val="single"/>
        </w:rPr>
        <w:t>likely going forward</w:t>
      </w:r>
      <w:r w:rsidRPr="006C2182">
        <w:rPr>
          <w:sz w:val="16"/>
        </w:rPr>
        <w:t>.</w:t>
      </w:r>
    </w:p>
    <w:p w:rsidR="00DF37C8" w:rsidRPr="00E8192E" w:rsidRDefault="00DF37C8" w:rsidP="00DF37C8">
      <w:pPr>
        <w:rPr>
          <w:rStyle w:val="StyleUnderline"/>
        </w:rPr>
      </w:pPr>
      <w:r w:rsidRPr="006C2182">
        <w:rPr>
          <w:sz w:val="16"/>
        </w:rPr>
        <w:t xml:space="preserve">Across emerging economies, </w:t>
      </w:r>
      <w:r w:rsidRPr="00E8192E">
        <w:rPr>
          <w:rStyle w:val="StyleUnderline"/>
        </w:rPr>
        <w:t xml:space="preserve">Chinese-led </w:t>
      </w:r>
      <w:r w:rsidRPr="0036642C">
        <w:rPr>
          <w:rStyle w:val="StyleUnderline"/>
          <w:highlight w:val="cyan"/>
        </w:rPr>
        <w:t>globalization</w:t>
      </w:r>
      <w:r w:rsidRPr="00E8192E">
        <w:rPr>
          <w:rStyle w:val="StyleUnderline"/>
        </w:rPr>
        <w:t xml:space="preserve"> has already begun </w:t>
      </w:r>
      <w:r w:rsidRPr="0036642C">
        <w:rPr>
          <w:rStyle w:val="StyleUnderline"/>
          <w:highlight w:val="cyan"/>
        </w:rPr>
        <w:t>displacing America</w:t>
      </w:r>
      <w:r w:rsidRPr="00E8192E">
        <w:rPr>
          <w:rStyle w:val="StyleUnderline"/>
        </w:rPr>
        <w:t>’s “rules-based order.”</w:t>
      </w:r>
      <w:r w:rsidRPr="006C2182">
        <w:rPr>
          <w:sz w:val="16"/>
        </w:rPr>
        <w:t xml:space="preserve"> This is </w:t>
      </w:r>
      <w:r w:rsidRPr="00E8192E">
        <w:rPr>
          <w:rStyle w:val="StyleUnderline"/>
        </w:rPr>
        <w:t>reflected in the rise of multilateral institutions</w:t>
      </w:r>
      <w:r w:rsidRPr="006C2182">
        <w:rPr>
          <w:sz w:val="16"/>
        </w:rPr>
        <w:t xml:space="preserve"> such as the Regional Comprehensive Economic Partnership, the Asian Infrastructure Investment Bank, the Shanghai Cooperation Organisation, the Eurasian Economic Union, the Comprehensive and Progressive Agreement for Trans-Pacific Partnership, and the New Development Bank of Brazil, Russia, India, China and South Africa (BRICS). </w:t>
      </w:r>
      <w:r w:rsidRPr="00E8192E">
        <w:rPr>
          <w:rStyle w:val="StyleUnderline"/>
        </w:rPr>
        <w:t xml:space="preserve">As it leverages this system of multilateral institutions, </w:t>
      </w:r>
      <w:r w:rsidRPr="0036642C">
        <w:rPr>
          <w:rStyle w:val="StyleUnderline"/>
          <w:highlight w:val="cyan"/>
        </w:rPr>
        <w:t>China</w:t>
      </w:r>
      <w:r w:rsidRPr="00E8192E">
        <w:rPr>
          <w:rStyle w:val="StyleUnderline"/>
        </w:rPr>
        <w:t xml:space="preserve"> will grow its sphere of influence, </w:t>
      </w:r>
      <w:r w:rsidRPr="0036642C">
        <w:rPr>
          <w:rStyle w:val="StyleUnderline"/>
          <w:highlight w:val="cyan"/>
        </w:rPr>
        <w:t>tip</w:t>
      </w:r>
      <w:r w:rsidRPr="0036642C">
        <w:rPr>
          <w:rStyle w:val="StyleUnderline"/>
        </w:rPr>
        <w:t>p</w:t>
      </w:r>
      <w:r w:rsidRPr="00E8192E">
        <w:rPr>
          <w:rStyle w:val="StyleUnderline"/>
        </w:rPr>
        <w:t xml:space="preserve">ing </w:t>
      </w:r>
      <w:r w:rsidRPr="0036642C">
        <w:rPr>
          <w:rStyle w:val="StyleUnderline"/>
          <w:highlight w:val="cyan"/>
        </w:rPr>
        <w:t>the balance of power in its favour.</w:t>
      </w:r>
    </w:p>
    <w:p w:rsidR="00DF37C8" w:rsidRPr="006C2182" w:rsidRDefault="00DF37C8" w:rsidP="00DF37C8">
      <w:pPr>
        <w:rPr>
          <w:sz w:val="16"/>
        </w:rPr>
      </w:pPr>
      <w:r w:rsidRPr="006C2182">
        <w:rPr>
          <w:sz w:val="16"/>
        </w:rPr>
        <w:t>In addition to political disruption, climate events have begun accelerating changes in global demography. According to American geographer Parag Khanna, climate disasters are set to drive millions of refugees across the Indian subcontinent, Southeast Asia, Central Africa, West Asia and Central America to seek life elsewhere. Aging and underpopulated northern regions across Canada, Scandinavia and Russia will invariably become destinations for large populations escaping drought, flooding and wildfire.</w:t>
      </w:r>
    </w:p>
    <w:p w:rsidR="00DF37C8" w:rsidRPr="006C2182" w:rsidRDefault="00DF37C8" w:rsidP="00DF37C8">
      <w:pPr>
        <w:rPr>
          <w:sz w:val="16"/>
        </w:rPr>
      </w:pPr>
      <w:r w:rsidRPr="00E8192E">
        <w:rPr>
          <w:rStyle w:val="StyleUnderline"/>
        </w:rPr>
        <w:t xml:space="preserve">Navigating this </w:t>
      </w:r>
      <w:r w:rsidRPr="0036642C">
        <w:rPr>
          <w:rStyle w:val="StyleUnderline"/>
          <w:highlight w:val="cyan"/>
        </w:rPr>
        <w:t>new multipolar system</w:t>
      </w:r>
      <w:r w:rsidRPr="00E8192E">
        <w:rPr>
          <w:rStyle w:val="StyleUnderline"/>
        </w:rPr>
        <w:t xml:space="preserve"> will be daunting</w:t>
      </w:r>
      <w:r w:rsidRPr="006C2182">
        <w:rPr>
          <w:sz w:val="16"/>
        </w:rPr>
        <w:t xml:space="preserve">. Over the past century, multilateral institutions such as the United Nations, the World Trade Organization and the World Bank have served as pillars of Western-led globalization. But </w:t>
      </w:r>
      <w:r w:rsidRPr="00E8192E">
        <w:rPr>
          <w:rStyle w:val="StyleUnderline"/>
        </w:rPr>
        <w:t xml:space="preserve">the growing weight of emerging economies now </w:t>
      </w:r>
      <w:r w:rsidRPr="0036642C">
        <w:rPr>
          <w:rStyle w:val="StyleUnderline"/>
          <w:highlight w:val="cyan"/>
        </w:rPr>
        <w:t>requires proper representation</w:t>
      </w:r>
      <w:r w:rsidRPr="006C2182">
        <w:rPr>
          <w:sz w:val="16"/>
        </w:rPr>
        <w:t>. Reforming the UN system to reflect these changes will be critical to maintaining global stability.</w:t>
      </w:r>
    </w:p>
    <w:p w:rsidR="00DF37C8" w:rsidRPr="006D7572" w:rsidRDefault="00DF37C8" w:rsidP="00DF37C8">
      <w:pPr>
        <w:rPr>
          <w:sz w:val="16"/>
        </w:rPr>
      </w:pPr>
      <w:r w:rsidRPr="006C2182">
        <w:rPr>
          <w:sz w:val="16"/>
        </w:rPr>
        <w:t xml:space="preserve">All of which suggests the need for a new generation of multilateral coordination. In the West, multilateralism is often equated with defending the “liberal international order” — a term coined by international relations scholar John Ikenberry in the 1990s. But in the face of </w:t>
      </w:r>
      <w:r w:rsidRPr="004813B5">
        <w:rPr>
          <w:u w:val="single"/>
        </w:rPr>
        <w:t>economic, technological and ecological disruption, multilateral governance will increasingly be shaped by competing interests</w:t>
      </w:r>
      <w:r w:rsidRPr="006C2182">
        <w:rPr>
          <w:sz w:val="16"/>
        </w:rPr>
        <w:t xml:space="preserve">. It’s clear that </w:t>
      </w:r>
      <w:r w:rsidRPr="004813B5">
        <w:rPr>
          <w:u w:val="single"/>
        </w:rPr>
        <w:t xml:space="preserve">a </w:t>
      </w:r>
      <w:r w:rsidRPr="0036642C">
        <w:rPr>
          <w:highlight w:val="cyan"/>
          <w:u w:val="single"/>
        </w:rPr>
        <w:t>Western monopoly</w:t>
      </w:r>
      <w:r w:rsidRPr="004813B5">
        <w:rPr>
          <w:u w:val="single"/>
        </w:rPr>
        <w:t xml:space="preserve"> on leadership is </w:t>
      </w:r>
      <w:r w:rsidRPr="0036642C">
        <w:rPr>
          <w:rStyle w:val="Emphasis"/>
          <w:highlight w:val="cyan"/>
        </w:rPr>
        <w:t>no longer possible</w:t>
      </w:r>
      <w:r w:rsidRPr="004813B5">
        <w:rPr>
          <w:u w:val="single"/>
        </w:rPr>
        <w:t>.</w:t>
      </w:r>
      <w:r w:rsidRPr="006C2182">
        <w:rPr>
          <w:sz w:val="16"/>
        </w:rPr>
        <w:t xml:space="preserve"> As geopolitical rivalry fuels regional competition, multilateral cooperation will become increasingly precarious. A new modus vivendi is needed.</w:t>
      </w:r>
    </w:p>
    <w:p w:rsidR="005E6B62" w:rsidRDefault="005E6B62" w:rsidP="005E6B62">
      <w:pPr>
        <w:pStyle w:val="Heading2"/>
      </w:pPr>
      <w:r>
        <w:t>AT: Transition Wars</w:t>
      </w:r>
    </w:p>
    <w:p w:rsidR="00DF37C8" w:rsidRDefault="00DF37C8" w:rsidP="00DF37C8">
      <w:pPr>
        <w:pStyle w:val="Heading3"/>
      </w:pPr>
      <w:r>
        <w:t>2NC — Heg Bad — AT: Transition Wars</w:t>
      </w:r>
    </w:p>
    <w:p w:rsidR="00D960C8" w:rsidRDefault="00D960C8" w:rsidP="00D960C8">
      <w:pPr>
        <w:pStyle w:val="Heading4"/>
      </w:pPr>
      <w:r>
        <w:t xml:space="preserve">No transition wars--- power transition theory false </w:t>
      </w:r>
    </w:p>
    <w:p w:rsidR="00D960C8" w:rsidRPr="00482039" w:rsidRDefault="00D960C8" w:rsidP="00D960C8">
      <w:r w:rsidRPr="00482039">
        <w:t xml:space="preserve">Jelena </w:t>
      </w:r>
      <w:r w:rsidRPr="003A6208">
        <w:rPr>
          <w:rStyle w:val="Style13ptBold"/>
        </w:rPr>
        <w:t>Belic 23</w:t>
      </w:r>
      <w:r w:rsidRPr="00482039">
        <w:t xml:space="preserve">- lecturer in political theory at the Institute of Political Science, with a PhD in political philosophy from the Central European University (Budapest, Hungary); and Zoltan Miklosi, Critical Review of Interntaional and Political Philosophy, Vol 26, No.2, 181-203, “Cosmopolitanism and unipolarity : the theory of hegemonic transition” , </w:t>
      </w:r>
      <w:hyperlink r:id="rId86" w:history="1">
        <w:r w:rsidRPr="00482039">
          <w:rPr>
            <w:rStyle w:val="Hyperlink"/>
          </w:rPr>
          <w:t>https://www-tandfonline-com.proxy.lib.umich.edu/doi/epdf/10.1080/13698230.2020.1766815?needAccess=true&amp;role=button</w:t>
        </w:r>
      </w:hyperlink>
      <w:r>
        <w:t xml:space="preserve"> </w:t>
      </w:r>
      <w:r w:rsidRPr="00482039">
        <w:t xml:space="preserve"> </w:t>
      </w:r>
      <w:r>
        <w:t>//NB</w:t>
      </w:r>
    </w:p>
    <w:p w:rsidR="00D960C8" w:rsidRDefault="00D960C8" w:rsidP="00D960C8">
      <w:pPr>
        <w:spacing w:before="100" w:beforeAutospacing="1" w:after="100" w:afterAutospacing="1" w:line="240" w:lineRule="auto"/>
        <w:rPr>
          <w:rFonts w:asciiTheme="minorHAnsi" w:eastAsia="Times New Roman" w:hAnsiTheme="minorHAnsi" w:cstheme="minorHAnsi"/>
        </w:rPr>
      </w:pPr>
      <w:r w:rsidRPr="00D960C8">
        <w:rPr>
          <w:rFonts w:asciiTheme="minorHAnsi" w:eastAsia="Times New Roman" w:hAnsiTheme="minorHAnsi" w:cstheme="minorHAnsi"/>
        </w:rPr>
        <w:t xml:space="preserve">Given the meteoric rise of China, the emergence of other important powers, and major redistributions in the global balance of power, power transition theory (PTT) has become an important intellectual factor again. </w:t>
      </w:r>
      <w:r w:rsidRPr="00D960C8">
        <w:rPr>
          <w:rFonts w:asciiTheme="minorHAnsi" w:eastAsia="Times New Roman" w:hAnsiTheme="minorHAnsi" w:cstheme="minorHAnsi"/>
          <w:u w:val="single"/>
        </w:rPr>
        <w:t xml:space="preserve">Many </w:t>
      </w:r>
      <w:r w:rsidRPr="00D960C8">
        <w:rPr>
          <w:rFonts w:asciiTheme="minorHAnsi" w:eastAsia="Times New Roman" w:hAnsiTheme="minorHAnsi" w:cstheme="minorHAnsi"/>
          <w:highlight w:val="cyan"/>
          <w:u w:val="single"/>
        </w:rPr>
        <w:t>observers</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are anxious about China’s ascendance</w:t>
      </w:r>
      <w:r w:rsidRPr="00D960C8">
        <w:rPr>
          <w:rFonts w:asciiTheme="minorHAnsi" w:eastAsia="Times New Roman" w:hAnsiTheme="minorHAnsi" w:cstheme="minorHAnsi"/>
          <w:u w:val="single"/>
        </w:rPr>
        <w:t xml:space="preserve"> (and that of other powers) and </w:t>
      </w:r>
      <w:r w:rsidRPr="00D960C8">
        <w:rPr>
          <w:rFonts w:asciiTheme="minorHAnsi" w:eastAsia="Times New Roman" w:hAnsiTheme="minorHAnsi" w:cstheme="minorHAnsi"/>
          <w:highlight w:val="cyan"/>
          <w:u w:val="single"/>
        </w:rPr>
        <w:t>expect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serious</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conflict</w:t>
      </w:r>
      <w:r w:rsidRPr="00D960C8">
        <w:rPr>
          <w:rFonts w:asciiTheme="minorHAnsi" w:eastAsia="Times New Roman" w:hAnsiTheme="minorHAnsi" w:cstheme="minorHAnsi"/>
          <w:u w:val="single"/>
        </w:rPr>
        <w:t xml:space="preserve"> between Washington and Beijing in the years to come.</w:t>
      </w:r>
      <w:r w:rsidRPr="00D960C8">
        <w:rPr>
          <w:rFonts w:asciiTheme="minorHAnsi" w:eastAsia="Times New Roman" w:hAnsiTheme="minorHAnsi" w:cstheme="minorHAnsi"/>
        </w:rPr>
        <w:t xml:space="preserve"> Many of them ground their skeptical expectations in PTT or at least a </w:t>
      </w:r>
      <w:proofErr w:type="gramStart"/>
      <w:r w:rsidRPr="00D960C8">
        <w:rPr>
          <w:rFonts w:asciiTheme="minorHAnsi" w:eastAsia="Times New Roman" w:hAnsiTheme="minorHAnsi" w:cstheme="minorHAnsi"/>
        </w:rPr>
        <w:t>much curtailed</w:t>
      </w:r>
      <w:proofErr w:type="gramEnd"/>
      <w:r w:rsidRPr="00D960C8">
        <w:rPr>
          <w:rFonts w:asciiTheme="minorHAnsi" w:eastAsia="Times New Roman" w:hAnsiTheme="minorHAnsi" w:cstheme="minorHAnsi"/>
        </w:rPr>
        <w:t xml:space="preserve"> under- standing of it. To give just two examples, former US official Susan Shirk claims in her book about China that “history teaches us that rising powers are likely to provoke war,” and political scientist Christopher Layne echoes that “throughout the history of the modern international state system, ascending powers have always challenged the position of the dominant (hegemonic) power in the international system—and these challenges have usually culminated in war.”</w:t>
      </w:r>
      <w:r w:rsidRPr="00D960C8">
        <w:rPr>
          <w:rFonts w:asciiTheme="minorHAnsi" w:eastAsia="Times New Roman" w:hAnsiTheme="minorHAnsi" w:cstheme="minorHAnsi"/>
          <w:position w:val="8"/>
        </w:rPr>
        <w:t xml:space="preserve">1 </w:t>
      </w:r>
      <w:r w:rsidRPr="00D960C8">
        <w:rPr>
          <w:rFonts w:asciiTheme="minorHAnsi" w:eastAsia="Times New Roman" w:hAnsiTheme="minorHAnsi" w:cstheme="minorHAnsi"/>
        </w:rPr>
        <w:t>Such skepticism, however, is problematic for three rea- sons. First</w:t>
      </w:r>
      <w:r w:rsidRPr="00D960C8">
        <w:rPr>
          <w:rFonts w:asciiTheme="minorHAnsi" w:eastAsia="Times New Roman" w:hAnsiTheme="minorHAnsi" w:cstheme="minorHAnsi"/>
          <w:highlight w:val="cyan"/>
        </w:rPr>
        <w:t xml:space="preserve">, </w:t>
      </w:r>
      <w:r w:rsidRPr="00D960C8">
        <w:rPr>
          <w:rFonts w:asciiTheme="minorHAnsi" w:eastAsia="Times New Roman" w:hAnsiTheme="minorHAnsi" w:cstheme="minorHAnsi"/>
          <w:highlight w:val="cyan"/>
          <w:u w:val="single"/>
        </w:rPr>
        <w:t>it is false theoretically</w:t>
      </w:r>
      <w:r w:rsidRPr="00D960C8">
        <w:rPr>
          <w:rFonts w:asciiTheme="minorHAnsi" w:eastAsia="Times New Roman" w:hAnsiTheme="minorHAnsi" w:cstheme="minorHAnsi"/>
          <w:u w:val="single"/>
        </w:rPr>
        <w:t xml:space="preserve">; PTT does not claim that all rising powers will resort to war or that all power transitions will result in war. While highlighting the inherent dangers of power transitions, </w:t>
      </w:r>
      <w:r w:rsidRPr="00D960C8">
        <w:rPr>
          <w:rFonts w:asciiTheme="minorHAnsi" w:eastAsia="Times New Roman" w:hAnsiTheme="minorHAnsi" w:cstheme="minorHAnsi"/>
          <w:highlight w:val="cyan"/>
          <w:u w:val="single"/>
        </w:rPr>
        <w:t>PTT</w:t>
      </w:r>
      <w:r w:rsidRPr="00D960C8">
        <w:rPr>
          <w:rFonts w:asciiTheme="minorHAnsi" w:eastAsia="Times New Roman" w:hAnsiTheme="minorHAnsi" w:cstheme="minorHAnsi"/>
          <w:u w:val="single"/>
        </w:rPr>
        <w:t xml:space="preserve"> actually </w:t>
      </w:r>
      <w:r w:rsidRPr="00D960C8">
        <w:rPr>
          <w:rFonts w:asciiTheme="minorHAnsi" w:eastAsia="Times New Roman" w:hAnsiTheme="minorHAnsi" w:cstheme="minorHAnsi"/>
          <w:highlight w:val="cyan"/>
          <w:u w:val="single"/>
        </w:rPr>
        <w:t>acknowledges</w:t>
      </w:r>
      <w:r w:rsidRPr="00D960C8">
        <w:rPr>
          <w:rFonts w:asciiTheme="minorHAnsi" w:eastAsia="Times New Roman" w:hAnsiTheme="minorHAnsi" w:cstheme="minorHAnsi"/>
          <w:u w:val="single"/>
        </w:rPr>
        <w:t xml:space="preserve"> that </w:t>
      </w:r>
      <w:r w:rsidRPr="00D960C8">
        <w:rPr>
          <w:rFonts w:asciiTheme="minorHAnsi" w:eastAsia="Times New Roman" w:hAnsiTheme="minorHAnsi" w:cstheme="minorHAnsi"/>
          <w:highlight w:val="cyan"/>
          <w:u w:val="single"/>
        </w:rPr>
        <w:t>they</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might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result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in</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peace</w:t>
      </w:r>
      <w:r w:rsidRPr="00D960C8">
        <w:rPr>
          <w:rFonts w:asciiTheme="minorHAnsi" w:eastAsia="Times New Roman" w:hAnsiTheme="minorHAnsi" w:cstheme="minorHAnsi"/>
          <w:u w:val="single"/>
        </w:rPr>
        <w:t xml:space="preserve"> as well as in war.</w:t>
      </w:r>
      <w:r w:rsidRPr="00D960C8">
        <w:rPr>
          <w:rFonts w:asciiTheme="minorHAnsi" w:eastAsia="Times New Roman" w:hAnsiTheme="minorHAnsi" w:cstheme="minorHAnsi"/>
        </w:rPr>
        <w:t xml:space="preserve"> Satisfaction with the existing status quo is the key factor here. Second, </w:t>
      </w:r>
      <w:r w:rsidRPr="00D960C8">
        <w:rPr>
          <w:rFonts w:asciiTheme="minorHAnsi" w:eastAsia="Times New Roman" w:hAnsiTheme="minorHAnsi" w:cstheme="minorHAnsi"/>
          <w:u w:val="single"/>
        </w:rPr>
        <w:t xml:space="preserve">it is </w:t>
      </w:r>
      <w:r w:rsidRPr="00D960C8">
        <w:rPr>
          <w:rFonts w:asciiTheme="minorHAnsi" w:eastAsia="Times New Roman" w:hAnsiTheme="minorHAnsi" w:cstheme="minorHAnsi"/>
          <w:highlight w:val="cyan"/>
          <w:u w:val="single"/>
        </w:rPr>
        <w:t>false</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empirically</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not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all</w:t>
      </w:r>
      <w:r w:rsidRPr="00D960C8">
        <w:rPr>
          <w:rFonts w:asciiTheme="minorHAnsi" w:eastAsia="Times New Roman" w:hAnsiTheme="minorHAnsi" w:cstheme="minorHAnsi"/>
          <w:u w:val="single"/>
        </w:rPr>
        <w:t xml:space="preserve"> power </w:t>
      </w:r>
      <w:r w:rsidRPr="00D960C8">
        <w:rPr>
          <w:rFonts w:asciiTheme="minorHAnsi" w:eastAsia="Times New Roman" w:hAnsiTheme="minorHAnsi" w:cstheme="minorHAnsi"/>
          <w:highlight w:val="cyan"/>
          <w:u w:val="single"/>
        </w:rPr>
        <w:t>transitions</w:t>
      </w:r>
      <w:r w:rsidRPr="00D960C8">
        <w:rPr>
          <w:rFonts w:asciiTheme="minorHAnsi" w:eastAsia="Times New Roman" w:hAnsiTheme="minorHAnsi" w:cstheme="minorHAnsi"/>
          <w:u w:val="single"/>
        </w:rPr>
        <w:t xml:space="preserve"> in history have </w:t>
      </w:r>
      <w:r w:rsidRPr="00D960C8">
        <w:rPr>
          <w:rFonts w:asciiTheme="minorHAnsi" w:eastAsia="Times New Roman" w:hAnsiTheme="minorHAnsi" w:cstheme="minorHAnsi"/>
          <w:highlight w:val="cyan"/>
          <w:u w:val="single"/>
        </w:rPr>
        <w:t>resulted</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in</w:t>
      </w:r>
      <w:r w:rsidRPr="00D960C8">
        <w:rPr>
          <w:rFonts w:asciiTheme="minorHAnsi" w:eastAsia="Times New Roman" w:hAnsiTheme="minorHAnsi" w:cstheme="minorHAnsi"/>
          <w:u w:val="single"/>
        </w:rPr>
        <w:t xml:space="preserve"> great-power </w:t>
      </w:r>
      <w:r w:rsidRPr="00D960C8">
        <w:rPr>
          <w:rFonts w:asciiTheme="minorHAnsi" w:eastAsia="Times New Roman" w:hAnsiTheme="minorHAnsi" w:cstheme="minorHAnsi"/>
          <w:highlight w:val="cyan"/>
          <w:u w:val="single"/>
        </w:rPr>
        <w:t>wars</w:t>
      </w:r>
      <w:r w:rsidRPr="00D960C8">
        <w:rPr>
          <w:rFonts w:asciiTheme="minorHAnsi" w:eastAsia="Times New Roman" w:hAnsiTheme="minorHAnsi" w:cstheme="minorHAnsi"/>
          <w:u w:val="single"/>
        </w:rPr>
        <w:t>. Third, it leads to flawed policy advice; if rising powers are always aggressive and always challenge the international order, then it makes sense to attempt to contain or oppose them.</w:t>
      </w:r>
      <w:r w:rsidRPr="00D960C8">
        <w:rPr>
          <w:rFonts w:asciiTheme="minorHAnsi" w:eastAsia="Times New Roman" w:hAnsiTheme="minorHAnsi" w:cstheme="minorHAnsi"/>
        </w:rPr>
        <w:t xml:space="preserve"> If, however, rising powers are not always dissatisfied and do not always challenge the status quo, then policies meant to oppose them might breed dangerous dissatisfaction in the first place. </w:t>
      </w:r>
      <w:r w:rsidRPr="00D960C8">
        <w:rPr>
          <w:rFonts w:asciiTheme="minorHAnsi" w:eastAsia="Times New Roman" w:hAnsiTheme="minorHAnsi" w:cstheme="minorHAnsi"/>
          <w:u w:val="single"/>
        </w:rPr>
        <w:t xml:space="preserve">Recognizing that </w:t>
      </w:r>
      <w:r w:rsidRPr="00D960C8">
        <w:rPr>
          <w:rFonts w:asciiTheme="minorHAnsi" w:eastAsia="Times New Roman" w:hAnsiTheme="minorHAnsi" w:cstheme="minorHAnsi"/>
          <w:highlight w:val="cyan"/>
          <w:u w:val="single"/>
        </w:rPr>
        <w:t>even traditional PTT allows for “peaceful power transitions</w:t>
      </w:r>
      <w:r w:rsidRPr="00D960C8">
        <w:rPr>
          <w:rFonts w:asciiTheme="minorHAnsi" w:eastAsia="Times New Roman" w:hAnsiTheme="minorHAnsi" w:cstheme="minorHAnsi"/>
        </w:rPr>
        <w:t xml:space="preserve">” as well as for “power transition wars” is a useful antidote against such self-defeating policy choices. </w:t>
      </w:r>
    </w:p>
    <w:p w:rsidR="00945F9A" w:rsidRDefault="00945F9A" w:rsidP="00945F9A">
      <w:pPr>
        <w:pStyle w:val="Heading4"/>
        <w:rPr>
          <w:u w:val="single"/>
        </w:rPr>
      </w:pPr>
      <w:r>
        <w:t xml:space="preserve">No transition wars – Thucydides trap is </w:t>
      </w:r>
      <w:r>
        <w:rPr>
          <w:u w:val="single"/>
        </w:rPr>
        <w:t>bunk</w:t>
      </w:r>
    </w:p>
    <w:p w:rsidR="00945F9A" w:rsidRPr="00E109F4" w:rsidRDefault="00945F9A" w:rsidP="00945F9A">
      <w:r>
        <w:t xml:space="preserve">Lawrence </w:t>
      </w:r>
      <w:r w:rsidRPr="00D61355">
        <w:rPr>
          <w:rStyle w:val="Style13ptBold"/>
        </w:rPr>
        <w:t>Freedman 22</w:t>
      </w:r>
      <w:r>
        <w:t>, emeritus professor of war studies at King's College London, "What the Thucydides Trap gets wrong about China," New Statesman, 1-12-2022, https://www.newstatesman.com/international-politics/geopolitics/2022/01/what-the-thucydides-trap-gets-wrong-about-china Blitz</w:t>
      </w:r>
    </w:p>
    <w:p w:rsidR="00945F9A" w:rsidRPr="00333388" w:rsidRDefault="00945F9A" w:rsidP="00945F9A">
      <w:pPr>
        <w:rPr>
          <w:sz w:val="16"/>
        </w:rPr>
      </w:pPr>
      <w:r w:rsidRPr="00037522">
        <w:rPr>
          <w:rStyle w:val="StyleUnderline"/>
          <w:highlight w:val="cyan"/>
        </w:rPr>
        <w:t>The</w:t>
      </w:r>
      <w:r w:rsidRPr="00333388">
        <w:rPr>
          <w:sz w:val="16"/>
        </w:rPr>
        <w:t xml:space="preserve"> alarming </w:t>
      </w:r>
      <w:r w:rsidRPr="00037522">
        <w:rPr>
          <w:rStyle w:val="StyleUnderline"/>
          <w:highlight w:val="cyan"/>
        </w:rPr>
        <w:t>possibility of a</w:t>
      </w:r>
      <w:r w:rsidRPr="00995429">
        <w:rPr>
          <w:rStyle w:val="StyleUnderline"/>
        </w:rPr>
        <w:t xml:space="preserve"> major </w:t>
      </w:r>
      <w:r w:rsidRPr="00037522">
        <w:rPr>
          <w:rStyle w:val="StyleUnderline"/>
          <w:highlight w:val="cyan"/>
        </w:rPr>
        <w:t>conflict between the US and China has been framed as</w:t>
      </w:r>
      <w:r w:rsidRPr="00995429">
        <w:rPr>
          <w:rStyle w:val="StyleUnderline"/>
        </w:rPr>
        <w:t xml:space="preserve"> a </w:t>
      </w:r>
      <w:r w:rsidRPr="00037522">
        <w:rPr>
          <w:rStyle w:val="StyleUnderline"/>
          <w:highlight w:val="cyan"/>
        </w:rPr>
        <w:t>likely</w:t>
      </w:r>
      <w:r w:rsidRPr="00995429">
        <w:rPr>
          <w:rStyle w:val="StyleUnderline"/>
        </w:rPr>
        <w:t xml:space="preserve"> consequence of a pattern of great power </w:t>
      </w:r>
      <w:r w:rsidRPr="00333388">
        <w:rPr>
          <w:rStyle w:val="Emphasis"/>
        </w:rPr>
        <w:t>behaviour</w:t>
      </w:r>
      <w:r w:rsidRPr="00333388">
        <w:rPr>
          <w:sz w:val="16"/>
        </w:rPr>
        <w:t xml:space="preserve"> first identified by the fifth-century BCE historian Thucydides. In his study of the Peloponnesian War, the Greek wrote: “It was the rise of Athens and the fear that this instilled in Sparta that made war inevitable.” This argument is now most associated with the Harvard academic Graham Allison, who claims to have identified 16 instances in which a dominant power has sought to suppress an emerging rival before they became too strong. He notes, disconcertingly, that 12 of these ended in war.</w:t>
      </w:r>
    </w:p>
    <w:p w:rsidR="00945F9A" w:rsidRPr="00333388" w:rsidRDefault="00945F9A" w:rsidP="00945F9A">
      <w:pPr>
        <w:rPr>
          <w:sz w:val="16"/>
        </w:rPr>
      </w:pPr>
      <w:r w:rsidRPr="00333388">
        <w:rPr>
          <w:sz w:val="16"/>
        </w:rPr>
        <w:t>Allison first presented his thesis of the “Thucydides Trap” in the Atlantic in 2015, and developed it in a book, Destined for War, in 2017. Since then, Allison’s argument that the relationship between the US and China is growing increasingly volatile has gained even more credibility with tensions over trade, the South China Sea and Taiwan.</w:t>
      </w:r>
    </w:p>
    <w:p w:rsidR="00945F9A" w:rsidRPr="00333388" w:rsidRDefault="00945F9A" w:rsidP="00945F9A">
      <w:pPr>
        <w:rPr>
          <w:sz w:val="16"/>
        </w:rPr>
      </w:pPr>
      <w:r w:rsidRPr="00333388">
        <w:rPr>
          <w:sz w:val="16"/>
        </w:rPr>
        <w:t xml:space="preserve">But Allison’s </w:t>
      </w:r>
      <w:r w:rsidRPr="00995429">
        <w:rPr>
          <w:rStyle w:val="StyleUnderline"/>
        </w:rPr>
        <w:t xml:space="preserve">notion of </w:t>
      </w:r>
      <w:r w:rsidRPr="00037522">
        <w:rPr>
          <w:rStyle w:val="StyleUnderline"/>
          <w:highlight w:val="cyan"/>
        </w:rPr>
        <w:t xml:space="preserve">the </w:t>
      </w:r>
      <w:r w:rsidRPr="00037522">
        <w:rPr>
          <w:rStyle w:val="Emphasis"/>
          <w:highlight w:val="cyan"/>
        </w:rPr>
        <w:t>Thucydides Trap</w:t>
      </w:r>
      <w:r w:rsidRPr="00995429">
        <w:rPr>
          <w:rStyle w:val="StyleUnderline"/>
        </w:rPr>
        <w:t xml:space="preserve"> – the tendency towards </w:t>
      </w:r>
      <w:r w:rsidRPr="00333388">
        <w:rPr>
          <w:rStyle w:val="Emphasis"/>
        </w:rPr>
        <w:t>war</w:t>
      </w:r>
      <w:r w:rsidRPr="00995429">
        <w:rPr>
          <w:rStyle w:val="StyleUnderline"/>
        </w:rPr>
        <w:t xml:space="preserve"> when a rising power threatens to </w:t>
      </w:r>
      <w:r w:rsidRPr="00333388">
        <w:rPr>
          <w:rStyle w:val="Emphasis"/>
        </w:rPr>
        <w:t>displace</w:t>
      </w:r>
      <w:r w:rsidRPr="00995429">
        <w:rPr>
          <w:rStyle w:val="StyleUnderline"/>
        </w:rPr>
        <w:t xml:space="preserve"> an existing one – </w:t>
      </w:r>
      <w:r w:rsidRPr="00037522">
        <w:rPr>
          <w:rStyle w:val="Emphasis"/>
          <w:highlight w:val="cyan"/>
        </w:rPr>
        <w:t>fails</w:t>
      </w:r>
      <w:r w:rsidRPr="00037522">
        <w:rPr>
          <w:rStyle w:val="StyleUnderline"/>
          <w:highlight w:val="cyan"/>
        </w:rPr>
        <w:t xml:space="preserve"> to address</w:t>
      </w:r>
      <w:r w:rsidRPr="00995429">
        <w:rPr>
          <w:rStyle w:val="StyleUnderline"/>
        </w:rPr>
        <w:t xml:space="preserve"> the </w:t>
      </w:r>
      <w:r w:rsidRPr="00037522">
        <w:rPr>
          <w:rStyle w:val="StyleUnderline"/>
          <w:highlight w:val="cyan"/>
        </w:rPr>
        <w:t>risks involved in conflict</w:t>
      </w:r>
      <w:r w:rsidRPr="00995429">
        <w:rPr>
          <w:rStyle w:val="StyleUnderline"/>
        </w:rPr>
        <w:t xml:space="preserve"> and the reasons why wars occur</w:t>
      </w:r>
      <w:r w:rsidRPr="00333388">
        <w:rPr>
          <w:sz w:val="16"/>
        </w:rPr>
        <w:t>. The story told by Thucydides is much more complicated than the “Trap” suggests. The notion of inevitable conflict between Athens and Sparta elides the fact that the Athenian leader Pericles made poor strategic calls. Different decisions would have avoided war.</w:t>
      </w:r>
    </w:p>
    <w:p w:rsidR="00945F9A" w:rsidRPr="00995429" w:rsidRDefault="00945F9A" w:rsidP="00945F9A">
      <w:pPr>
        <w:rPr>
          <w:rStyle w:val="StyleUnderline"/>
        </w:rPr>
      </w:pPr>
      <w:r w:rsidRPr="00995429">
        <w:rPr>
          <w:rStyle w:val="StyleUnderline"/>
        </w:rPr>
        <w:t xml:space="preserve">These choices were largely about the </w:t>
      </w:r>
      <w:r w:rsidRPr="00333388">
        <w:rPr>
          <w:rStyle w:val="Emphasis"/>
        </w:rPr>
        <w:t>cohesion</w:t>
      </w:r>
      <w:r w:rsidRPr="00995429">
        <w:rPr>
          <w:rStyle w:val="StyleUnderline"/>
        </w:rPr>
        <w:t xml:space="preserve"> of the respective </w:t>
      </w:r>
      <w:r w:rsidRPr="00333388">
        <w:rPr>
          <w:rStyle w:val="Emphasis"/>
        </w:rPr>
        <w:t>Athenian</w:t>
      </w:r>
      <w:r w:rsidRPr="00995429">
        <w:rPr>
          <w:rStyle w:val="StyleUnderline"/>
        </w:rPr>
        <w:t xml:space="preserve"> and </w:t>
      </w:r>
      <w:r w:rsidRPr="00333388">
        <w:rPr>
          <w:rStyle w:val="Emphasis"/>
        </w:rPr>
        <w:t>Spartan alliances</w:t>
      </w:r>
      <w:r w:rsidRPr="00333388">
        <w:rPr>
          <w:sz w:val="16"/>
        </w:rPr>
        <w:t xml:space="preserve">, and the possibility of a smaller state defecting because it did not feel protected. </w:t>
      </w:r>
      <w:r w:rsidRPr="00995429">
        <w:rPr>
          <w:rStyle w:val="StyleUnderline"/>
        </w:rPr>
        <w:t xml:space="preserve">A major </w:t>
      </w:r>
      <w:r w:rsidRPr="00333388">
        <w:rPr>
          <w:rStyle w:val="Emphasis"/>
        </w:rPr>
        <w:t>difference</w:t>
      </w:r>
      <w:r w:rsidRPr="00995429">
        <w:rPr>
          <w:rStyle w:val="StyleUnderline"/>
        </w:rPr>
        <w:t xml:space="preserve"> now is that </w:t>
      </w:r>
      <w:r w:rsidRPr="00037522">
        <w:rPr>
          <w:rStyle w:val="StyleUnderline"/>
          <w:highlight w:val="cyan"/>
        </w:rPr>
        <w:t xml:space="preserve">there are </w:t>
      </w:r>
      <w:r w:rsidRPr="00037522">
        <w:rPr>
          <w:rStyle w:val="Emphasis"/>
          <w:highlight w:val="cyan"/>
        </w:rPr>
        <w:t>asymmetrical alliances</w:t>
      </w:r>
      <w:r w:rsidRPr="00995429">
        <w:rPr>
          <w:rStyle w:val="StyleUnderline"/>
        </w:rPr>
        <w:t>: China is far more isolated geopolitically than the US.</w:t>
      </w:r>
    </w:p>
    <w:p w:rsidR="00945F9A" w:rsidRPr="00333388" w:rsidRDefault="00945F9A" w:rsidP="00945F9A">
      <w:pPr>
        <w:rPr>
          <w:sz w:val="16"/>
        </w:rPr>
      </w:pPr>
      <w:r w:rsidRPr="00333388">
        <w:rPr>
          <w:sz w:val="16"/>
        </w:rPr>
        <w:t xml:space="preserve">If lessons are to be drawn from past power struggles the most relevant among them is the Cold War. The avoidance of armed conflict between the US and the Soviet Union was to a great extent owing to the presence of nuclear weapons. This is a threat that both Beijing and Washington must consider </w:t>
      </w:r>
      <w:proofErr w:type="gramStart"/>
      <w:r w:rsidRPr="00333388">
        <w:rPr>
          <w:sz w:val="16"/>
        </w:rPr>
        <w:t>and in that respect,</w:t>
      </w:r>
      <w:proofErr w:type="gramEnd"/>
      <w:r w:rsidRPr="00333388">
        <w:rPr>
          <w:sz w:val="16"/>
        </w:rPr>
        <w:t xml:space="preserve"> the Cold War is a better comparison than the rivalries between Portugal and Spain in the 15th century or those between England and the Dutch Republic in the 17th.</w:t>
      </w:r>
    </w:p>
    <w:p w:rsidR="00945F9A" w:rsidRPr="00333388" w:rsidRDefault="00945F9A" w:rsidP="00945F9A">
      <w:pPr>
        <w:rPr>
          <w:sz w:val="16"/>
        </w:rPr>
      </w:pPr>
      <w:r w:rsidRPr="00037522">
        <w:rPr>
          <w:rStyle w:val="StyleUnderline"/>
          <w:highlight w:val="cyan"/>
        </w:rPr>
        <w:t>China is</w:t>
      </w:r>
      <w:r w:rsidRPr="006954CE">
        <w:rPr>
          <w:rStyle w:val="StyleUnderline"/>
        </w:rPr>
        <w:t xml:space="preserve"> also </w:t>
      </w:r>
      <w:r w:rsidRPr="00037522">
        <w:rPr>
          <w:rStyle w:val="StyleUnderline"/>
          <w:highlight w:val="cyan"/>
        </w:rPr>
        <w:t>involved in</w:t>
      </w:r>
      <w:r w:rsidRPr="006954CE">
        <w:rPr>
          <w:rStyle w:val="StyleUnderline"/>
        </w:rPr>
        <w:t xml:space="preserve"> a </w:t>
      </w:r>
      <w:r w:rsidRPr="00037522">
        <w:rPr>
          <w:rStyle w:val="Emphasis"/>
          <w:highlight w:val="cyan"/>
        </w:rPr>
        <w:t>complex</w:t>
      </w:r>
      <w:r w:rsidRPr="006954CE">
        <w:rPr>
          <w:rStyle w:val="StyleUnderline"/>
        </w:rPr>
        <w:t xml:space="preserve"> set of power </w:t>
      </w:r>
      <w:r w:rsidRPr="00037522">
        <w:rPr>
          <w:rStyle w:val="StyleUnderline"/>
          <w:highlight w:val="cyan"/>
        </w:rPr>
        <w:t>relationships</w:t>
      </w:r>
      <w:r w:rsidRPr="00333388">
        <w:rPr>
          <w:sz w:val="16"/>
        </w:rPr>
        <w:t xml:space="preserve">. Russia was once China’s senior partner; now it is China that is the stronger. Fifty years </w:t>
      </w:r>
      <w:proofErr w:type="gramStart"/>
      <w:r w:rsidRPr="00333388">
        <w:rPr>
          <w:sz w:val="16"/>
        </w:rPr>
        <w:t>ago</w:t>
      </w:r>
      <w:proofErr w:type="gramEnd"/>
      <w:r w:rsidRPr="00333388">
        <w:rPr>
          <w:sz w:val="16"/>
        </w:rPr>
        <w:t xml:space="preserve"> they almost came to blows; now they enjoy an uneasy cordiality. Meanwhile, </w:t>
      </w:r>
      <w:r w:rsidRPr="006954CE">
        <w:rPr>
          <w:rStyle w:val="StyleUnderline"/>
        </w:rPr>
        <w:t>there has been tension on China’s border with India</w:t>
      </w:r>
      <w:r w:rsidRPr="00333388">
        <w:rPr>
          <w:sz w:val="16"/>
        </w:rPr>
        <w:t xml:space="preserve"> (another rising power?), while in 2014, the Japanese prime minister Shinzo Abe noted disturbing similarities between Europe in 1914 and his country’s dispute with China over the Senkaku Islands (claimed by China as the Diaoyu Islands). </w:t>
      </w:r>
      <w:r w:rsidRPr="00037522">
        <w:rPr>
          <w:rStyle w:val="StyleUnderline"/>
          <w:highlight w:val="cyan"/>
        </w:rPr>
        <w:t>China must consider</w:t>
      </w:r>
      <w:r w:rsidRPr="006954CE">
        <w:rPr>
          <w:rStyle w:val="StyleUnderline"/>
        </w:rPr>
        <w:t xml:space="preserve"> </w:t>
      </w:r>
      <w:r w:rsidRPr="00333388">
        <w:rPr>
          <w:rStyle w:val="Emphasis"/>
        </w:rPr>
        <w:t xml:space="preserve">possible </w:t>
      </w:r>
      <w:r w:rsidRPr="00037522">
        <w:rPr>
          <w:rStyle w:val="Emphasis"/>
          <w:highlight w:val="cyan"/>
        </w:rPr>
        <w:t>conflicts</w:t>
      </w:r>
      <w:r w:rsidRPr="00037522">
        <w:rPr>
          <w:rStyle w:val="StyleUnderline"/>
          <w:highlight w:val="cyan"/>
        </w:rPr>
        <w:t xml:space="preserve"> with all</w:t>
      </w:r>
      <w:r w:rsidRPr="006954CE">
        <w:rPr>
          <w:rStyle w:val="StyleUnderline"/>
        </w:rPr>
        <w:t xml:space="preserve"> the major </w:t>
      </w:r>
      <w:r w:rsidRPr="00037522">
        <w:rPr>
          <w:rStyle w:val="StyleUnderline"/>
          <w:highlight w:val="cyan"/>
        </w:rPr>
        <w:t>players</w:t>
      </w:r>
      <w:r w:rsidRPr="006954CE">
        <w:rPr>
          <w:rStyle w:val="StyleUnderline"/>
        </w:rPr>
        <w:t xml:space="preserve"> in the region, and </w:t>
      </w:r>
      <w:r w:rsidRPr="00037522">
        <w:rPr>
          <w:rStyle w:val="StyleUnderline"/>
          <w:highlight w:val="cyan"/>
        </w:rPr>
        <w:t>not just the US</w:t>
      </w:r>
      <w:r w:rsidRPr="00333388">
        <w:rPr>
          <w:sz w:val="16"/>
        </w:rPr>
        <w:t>. To Beijing’s consternation new security pacts have emerged, such as the Quad, consisting of the US, Australia, Japan and India, and the Aukus agreement between Australia, the UK and the US.</w:t>
      </w:r>
    </w:p>
    <w:p w:rsidR="00945F9A" w:rsidRPr="00333388" w:rsidRDefault="00945F9A" w:rsidP="00945F9A">
      <w:pPr>
        <w:rPr>
          <w:sz w:val="16"/>
        </w:rPr>
      </w:pPr>
      <w:r w:rsidRPr="006954CE">
        <w:rPr>
          <w:rStyle w:val="StyleUnderline"/>
        </w:rPr>
        <w:t xml:space="preserve">As China has become more </w:t>
      </w:r>
      <w:r w:rsidRPr="00333388">
        <w:rPr>
          <w:rStyle w:val="Emphasis"/>
        </w:rPr>
        <w:t>powerful</w:t>
      </w:r>
      <w:r w:rsidRPr="006954CE">
        <w:rPr>
          <w:rStyle w:val="StyleUnderline"/>
        </w:rPr>
        <w:t xml:space="preserve"> it has grown more </w:t>
      </w:r>
      <w:r w:rsidRPr="00333388">
        <w:rPr>
          <w:rStyle w:val="Emphasis"/>
        </w:rPr>
        <w:t>assertive</w:t>
      </w:r>
      <w:r w:rsidRPr="00333388">
        <w:rPr>
          <w:sz w:val="16"/>
        </w:rPr>
        <w:t xml:space="preserve">, which is why its neighbours have become anxious about its intentions. </w:t>
      </w:r>
      <w:r w:rsidRPr="006954CE">
        <w:rPr>
          <w:rStyle w:val="StyleUnderline"/>
        </w:rPr>
        <w:t xml:space="preserve">But </w:t>
      </w:r>
      <w:r w:rsidRPr="00333388">
        <w:rPr>
          <w:rStyle w:val="Emphasis"/>
        </w:rPr>
        <w:t>co</w:t>
      </w:r>
      <w:r w:rsidRPr="00037522">
        <w:rPr>
          <w:rStyle w:val="Emphasis"/>
          <w:highlight w:val="cyan"/>
        </w:rPr>
        <w:t>ntrary</w:t>
      </w:r>
      <w:r w:rsidRPr="00037522">
        <w:rPr>
          <w:rStyle w:val="StyleUnderline"/>
          <w:highlight w:val="cyan"/>
        </w:rPr>
        <w:t xml:space="preserve"> to the logic of the Thucydides Trap</w:t>
      </w:r>
      <w:r w:rsidRPr="006954CE">
        <w:rPr>
          <w:rStyle w:val="StyleUnderline"/>
        </w:rPr>
        <w:t xml:space="preserve">, in the past </w:t>
      </w:r>
      <w:r w:rsidRPr="00037522">
        <w:rPr>
          <w:rStyle w:val="StyleUnderline"/>
          <w:highlight w:val="cyan"/>
        </w:rPr>
        <w:t>China went to war</w:t>
      </w:r>
      <w:r w:rsidRPr="00333388">
        <w:rPr>
          <w:sz w:val="16"/>
        </w:rPr>
        <w:t xml:space="preserve"> –with Korea in 1950, India in 1962, and Vietnam in 1979 – </w:t>
      </w:r>
      <w:r w:rsidRPr="006954CE">
        <w:rPr>
          <w:rStyle w:val="StyleUnderline"/>
        </w:rPr>
        <w:t xml:space="preserve">when it was </w:t>
      </w:r>
      <w:r w:rsidRPr="00037522">
        <w:rPr>
          <w:rStyle w:val="StyleUnderline"/>
          <w:highlight w:val="cyan"/>
        </w:rPr>
        <w:t xml:space="preserve">in a position of </w:t>
      </w:r>
      <w:r w:rsidRPr="00037522">
        <w:rPr>
          <w:rStyle w:val="Emphasis"/>
          <w:highlight w:val="cyan"/>
        </w:rPr>
        <w:t>weakness</w:t>
      </w:r>
      <w:r w:rsidRPr="00037522">
        <w:rPr>
          <w:rStyle w:val="StyleUnderline"/>
          <w:highlight w:val="cyan"/>
        </w:rPr>
        <w:t>, not strength</w:t>
      </w:r>
      <w:r w:rsidRPr="006954CE">
        <w:rPr>
          <w:rStyle w:val="StyleUnderline"/>
        </w:rPr>
        <w:t xml:space="preserve">. Its military and economic power is now second only to the US, but that also means </w:t>
      </w:r>
      <w:r w:rsidRPr="00037522">
        <w:rPr>
          <w:rStyle w:val="StyleUnderline"/>
          <w:highlight w:val="cyan"/>
        </w:rPr>
        <w:t xml:space="preserve">China has </w:t>
      </w:r>
      <w:r w:rsidRPr="00037522">
        <w:rPr>
          <w:rStyle w:val="Emphasis"/>
          <w:highlight w:val="cyan"/>
        </w:rPr>
        <w:t>much</w:t>
      </w:r>
      <w:r w:rsidRPr="00333388">
        <w:rPr>
          <w:rStyle w:val="Emphasis"/>
        </w:rPr>
        <w:t xml:space="preserve"> more </w:t>
      </w:r>
      <w:r w:rsidRPr="00037522">
        <w:rPr>
          <w:rStyle w:val="Emphasis"/>
          <w:highlight w:val="cyan"/>
        </w:rPr>
        <w:t>to lose</w:t>
      </w:r>
      <w:r w:rsidRPr="00037522">
        <w:rPr>
          <w:rStyle w:val="StyleUnderline"/>
          <w:highlight w:val="cyan"/>
        </w:rPr>
        <w:t xml:space="preserve"> in</w:t>
      </w:r>
      <w:r w:rsidRPr="006954CE">
        <w:rPr>
          <w:rStyle w:val="StyleUnderline"/>
        </w:rPr>
        <w:t xml:space="preserve"> any kind</w:t>
      </w:r>
      <w:r w:rsidRPr="00333388">
        <w:rPr>
          <w:sz w:val="16"/>
        </w:rPr>
        <w:t xml:space="preserve"> of protracted, multi-front </w:t>
      </w:r>
      <w:r w:rsidRPr="00037522">
        <w:rPr>
          <w:rStyle w:val="StyleUnderline"/>
          <w:highlight w:val="cyan"/>
        </w:rPr>
        <w:t>conflict</w:t>
      </w:r>
      <w:r w:rsidRPr="00333388">
        <w:rPr>
          <w:sz w:val="16"/>
        </w:rPr>
        <w:t>.</w:t>
      </w:r>
    </w:p>
    <w:p w:rsidR="00945F9A" w:rsidRPr="00333388" w:rsidRDefault="00945F9A" w:rsidP="00945F9A">
      <w:pPr>
        <w:rPr>
          <w:sz w:val="16"/>
        </w:rPr>
      </w:pPr>
      <w:r w:rsidRPr="00333388">
        <w:rPr>
          <w:sz w:val="16"/>
        </w:rPr>
        <w:t>The “Trap” argument is also undermined when you consider the view held by many experts that China’s power may have already peaked. The nation is facing a series of system problems that may halt its rise, including an unbalanced economy, an ageing population, environmental degradation and political dysfunction resulting from President Xi Jinping’s authoritarian turn. Indeed, recent war scares start from the assumption that the leadership in Beijing might want to invade Taiwan before China’s power wanes.</w:t>
      </w:r>
    </w:p>
    <w:p w:rsidR="00945F9A" w:rsidRPr="00945F9A" w:rsidRDefault="00945F9A" w:rsidP="00945F9A">
      <w:pPr>
        <w:rPr>
          <w:sz w:val="16"/>
        </w:rPr>
      </w:pPr>
      <w:r w:rsidRPr="00037522">
        <w:rPr>
          <w:rStyle w:val="StyleUnderline"/>
          <w:highlight w:val="cyan"/>
        </w:rPr>
        <w:t>The risk of war</w:t>
      </w:r>
      <w:r w:rsidRPr="006954CE">
        <w:rPr>
          <w:rStyle w:val="StyleUnderline"/>
        </w:rPr>
        <w:t xml:space="preserve"> in the Indo-Pacific region </w:t>
      </w:r>
      <w:r w:rsidRPr="00037522">
        <w:rPr>
          <w:rStyle w:val="Emphasis"/>
          <w:highlight w:val="cyan"/>
        </w:rPr>
        <w:t>cannot</w:t>
      </w:r>
      <w:r w:rsidRPr="006954CE">
        <w:rPr>
          <w:rStyle w:val="StyleUnderline"/>
        </w:rPr>
        <w:t xml:space="preserve"> usefully </w:t>
      </w:r>
      <w:r w:rsidRPr="00037522">
        <w:rPr>
          <w:rStyle w:val="StyleUnderline"/>
          <w:highlight w:val="cyan"/>
        </w:rPr>
        <w:t xml:space="preserve">be understood as the result of an upstart power </w:t>
      </w:r>
      <w:r w:rsidRPr="00037522">
        <w:rPr>
          <w:rStyle w:val="Emphasis"/>
          <w:highlight w:val="cyan"/>
        </w:rPr>
        <w:t>challenging</w:t>
      </w:r>
      <w:r w:rsidRPr="00037522">
        <w:rPr>
          <w:rStyle w:val="StyleUnderline"/>
          <w:highlight w:val="cyan"/>
        </w:rPr>
        <w:t xml:space="preserve"> the</w:t>
      </w:r>
      <w:r w:rsidRPr="006954CE">
        <w:rPr>
          <w:rStyle w:val="StyleUnderline"/>
        </w:rPr>
        <w:t xml:space="preserve"> established </w:t>
      </w:r>
      <w:r w:rsidRPr="00037522">
        <w:rPr>
          <w:rStyle w:val="StyleUnderline"/>
          <w:highlight w:val="cyan"/>
        </w:rPr>
        <w:t>global hegemon</w:t>
      </w:r>
      <w:r w:rsidRPr="006954CE">
        <w:rPr>
          <w:rStyle w:val="StyleUnderline"/>
        </w:rPr>
        <w:t xml:space="preserve"> for supremacy.</w:t>
      </w:r>
      <w:r w:rsidRPr="00333388">
        <w:rPr>
          <w:sz w:val="16"/>
        </w:rPr>
        <w:t xml:space="preserve"> Issues of interest and alliances are as important as power balances, and all need to be watched carefully if conflict between the world’s preponderant forces are to be addressed and, hopefully, avoided.</w:t>
      </w:r>
    </w:p>
    <w:p w:rsidR="00D960C8" w:rsidRDefault="00D960C8" w:rsidP="00D960C8">
      <w:pPr>
        <w:pStyle w:val="Heading4"/>
      </w:pPr>
      <w:r>
        <w:t xml:space="preserve">Transition wars inevitable in squo </w:t>
      </w:r>
    </w:p>
    <w:p w:rsidR="00D960C8" w:rsidRDefault="00D960C8" w:rsidP="00D960C8">
      <w:r w:rsidRPr="003A6208">
        <w:t xml:space="preserve">Sarmad </w:t>
      </w:r>
      <w:r w:rsidRPr="003A6208">
        <w:rPr>
          <w:rStyle w:val="Style13ptBold"/>
        </w:rPr>
        <w:t>Ishfaq 23</w:t>
      </w:r>
      <w:r>
        <w:t xml:space="preserve">- </w:t>
      </w:r>
      <w:r w:rsidRPr="003A6208">
        <w:t>independent researcher and writer whose work has been published by Harvard Kennedy School Review, the Diplomat, Open Democracy, Paradigm Shift, Mondoweiss, and Eurasia Review</w:t>
      </w:r>
      <w:r>
        <w:t xml:space="preserve">, and </w:t>
      </w:r>
      <w:r w:rsidRPr="003A6208">
        <w:t>has a master's degree in International Relations from the University of Wollongong in Dubai where he was recognized as the 'Top Graduate'.</w:t>
      </w:r>
      <w:r>
        <w:t xml:space="preserve"> - </w:t>
      </w:r>
      <w:r w:rsidRPr="003A6208">
        <w:t>4-17-2023</w:t>
      </w:r>
      <w:r>
        <w:t xml:space="preserve">, </w:t>
      </w:r>
      <w:r w:rsidRPr="003A6208">
        <w:t xml:space="preserve">"Waning US Hegemony, De-Dollarization, &amp; the Incoming War with China," Paradigm Shift, </w:t>
      </w:r>
      <w:hyperlink r:id="rId87" w:history="1">
        <w:r w:rsidRPr="00A54A99">
          <w:rPr>
            <w:rStyle w:val="Hyperlink"/>
          </w:rPr>
          <w:t>https://www.paradigmshift.com.pk/china-us-world-order/</w:t>
        </w:r>
      </w:hyperlink>
      <w:r>
        <w:t xml:space="preserve"> //nvb </w:t>
      </w:r>
    </w:p>
    <w:p w:rsidR="00D960C8" w:rsidRPr="00932FB9" w:rsidRDefault="00D960C8" w:rsidP="00D960C8"/>
    <w:p w:rsidR="00D960C8" w:rsidRDefault="00D960C8" w:rsidP="00D960C8">
      <w:r>
        <w:t xml:space="preserve">“While the United States remains a global political, economic, and military giant, </w:t>
      </w:r>
      <w:r w:rsidRPr="000752E4">
        <w:rPr>
          <w:u w:val="single"/>
        </w:rPr>
        <w:t>it no longer enjoys an unassailable position versus state competitors,”</w:t>
      </w:r>
      <w:r>
        <w:t xml:space="preserve"> as aptly stated by a 2017 study published by the US Army War College. Concurrently, if left to its economic machinations, </w:t>
      </w:r>
      <w:r w:rsidRPr="000752E4">
        <w:rPr>
          <w:highlight w:val="cyan"/>
          <w:u w:val="single"/>
        </w:rPr>
        <w:t>China will overtake the US in all spheres,</w:t>
      </w:r>
      <w:r>
        <w:t xml:space="preserve"> including militarily. </w:t>
      </w:r>
      <w:r w:rsidRPr="00932FB9">
        <w:rPr>
          <w:u w:val="single"/>
        </w:rPr>
        <w:t xml:space="preserve">This is the capricious global abyss that the world is currently peering into – one which will </w:t>
      </w:r>
      <w:r w:rsidRPr="000752E4">
        <w:rPr>
          <w:highlight w:val="cyan"/>
          <w:u w:val="single"/>
        </w:rPr>
        <w:t>eventually</w:t>
      </w:r>
      <w:r w:rsidRPr="00932FB9">
        <w:rPr>
          <w:u w:val="single"/>
        </w:rPr>
        <w:t xml:space="preserve"> force </w:t>
      </w:r>
      <w:r w:rsidRPr="000752E4">
        <w:rPr>
          <w:highlight w:val="cyan"/>
          <w:u w:val="single"/>
        </w:rPr>
        <w:t>a catastrophic US-China conflict</w:t>
      </w:r>
      <w:r w:rsidRPr="00932FB9">
        <w:rPr>
          <w:u w:val="single"/>
        </w:rPr>
        <w:t xml:space="preserve"> that </w:t>
      </w:r>
      <w:r w:rsidRPr="000752E4">
        <w:rPr>
          <w:highlight w:val="cyan"/>
          <w:u w:val="single"/>
        </w:rPr>
        <w:t>will change</w:t>
      </w:r>
      <w:r w:rsidRPr="00932FB9">
        <w:rPr>
          <w:u w:val="single"/>
        </w:rPr>
        <w:t xml:space="preserve"> the established </w:t>
      </w:r>
      <w:r w:rsidRPr="000752E4">
        <w:rPr>
          <w:highlight w:val="cyan"/>
          <w:u w:val="single"/>
        </w:rPr>
        <w:t>world order.</w:t>
      </w:r>
    </w:p>
    <w:p w:rsidR="00D960C8" w:rsidRDefault="00D960C8" w:rsidP="00D960C8"/>
    <w:p w:rsidR="00D960C8" w:rsidRPr="00932FB9" w:rsidRDefault="00D960C8" w:rsidP="00D960C8">
      <w:pPr>
        <w:rPr>
          <w:u w:val="single"/>
        </w:rPr>
      </w:pPr>
      <w:r>
        <w:t xml:space="preserve">This is what billionaire Ray Dalio also explains in his meticulously researched book – abridged in this video. He states that </w:t>
      </w:r>
      <w:r w:rsidRPr="00932FB9">
        <w:rPr>
          <w:u w:val="single"/>
        </w:rPr>
        <w:t>all empires have a rise, a peak, and a decline (America being in the latter).</w:t>
      </w:r>
      <w:r>
        <w:t xml:space="preserve"> </w:t>
      </w:r>
      <w:r w:rsidRPr="00932FB9">
        <w:rPr>
          <w:u w:val="single"/>
        </w:rPr>
        <w:t xml:space="preserve">The </w:t>
      </w:r>
      <w:r w:rsidRPr="000752E4">
        <w:rPr>
          <w:highlight w:val="cyan"/>
          <w:u w:val="single"/>
        </w:rPr>
        <w:t>decline</w:t>
      </w:r>
      <w:r w:rsidRPr="00932FB9">
        <w:rPr>
          <w:u w:val="single"/>
        </w:rPr>
        <w:t xml:space="preserve"> is </w:t>
      </w:r>
      <w:r w:rsidRPr="000752E4">
        <w:rPr>
          <w:highlight w:val="cyan"/>
          <w:u w:val="single"/>
        </w:rPr>
        <w:t>marked by</w:t>
      </w:r>
      <w:r w:rsidRPr="00932FB9">
        <w:rPr>
          <w:u w:val="single"/>
        </w:rPr>
        <w:t xml:space="preserve"> a financial burst and internal </w:t>
      </w:r>
      <w:r w:rsidRPr="000752E4">
        <w:rPr>
          <w:highlight w:val="cyan"/>
          <w:u w:val="single"/>
        </w:rPr>
        <w:t>economic weakness</w:t>
      </w:r>
      <w:r w:rsidRPr="00932FB9">
        <w:rPr>
          <w:u w:val="single"/>
        </w:rPr>
        <w:t xml:space="preserve"> which leads to more printing of money. </w:t>
      </w:r>
      <w:r w:rsidRPr="000752E4">
        <w:rPr>
          <w:highlight w:val="cyan"/>
          <w:u w:val="single"/>
        </w:rPr>
        <w:t>It is also marked by internal strife between the rich and the poor as well as costly external fighting or both</w:t>
      </w:r>
      <w:r>
        <w:t xml:space="preserve"> (sounds very familiar). </w:t>
      </w:r>
      <w:r w:rsidRPr="000752E4">
        <w:rPr>
          <w:highlight w:val="cyan"/>
          <w:u w:val="single"/>
        </w:rPr>
        <w:t xml:space="preserve">This he says leads to a revolution in that superpower (usually of </w:t>
      </w:r>
      <w:proofErr w:type="gramStart"/>
      <w:r w:rsidRPr="000752E4">
        <w:rPr>
          <w:highlight w:val="cyan"/>
          <w:u w:val="single"/>
        </w:rPr>
        <w:t>a  violent</w:t>
      </w:r>
      <w:proofErr w:type="gramEnd"/>
      <w:r w:rsidRPr="000752E4">
        <w:rPr>
          <w:highlight w:val="cyan"/>
          <w:u w:val="single"/>
        </w:rPr>
        <w:t xml:space="preserve"> nature) that aims to redistribute wealth.</w:t>
      </w:r>
    </w:p>
    <w:p w:rsidR="00D960C8" w:rsidRDefault="00D960C8" w:rsidP="00D960C8"/>
    <w:p w:rsidR="00D960C8" w:rsidRDefault="00D960C8" w:rsidP="00D960C8">
      <w:r>
        <w:t xml:space="preserve">This domestic chaos makes the empire weaker and susceptible to a new rising power, in this case, China. </w:t>
      </w:r>
      <w:r w:rsidRPr="00932FB9">
        <w:rPr>
          <w:u w:val="single"/>
        </w:rPr>
        <w:t xml:space="preserve">Eventually, </w:t>
      </w:r>
      <w:r w:rsidRPr="000752E4">
        <w:rPr>
          <w:highlight w:val="cyan"/>
          <w:u w:val="single"/>
        </w:rPr>
        <w:t>a major conflict will ensue between China and the US which in its wake would establish a new great power and a new world order.</w:t>
      </w:r>
      <w:r w:rsidRPr="00932FB9">
        <w:rPr>
          <w:u w:val="single"/>
        </w:rPr>
        <w:t xml:space="preserve"> </w:t>
      </w:r>
      <w:r>
        <w:t xml:space="preserve">This explains Mr. Dalio has </w:t>
      </w:r>
      <w:r w:rsidRPr="00932FB9">
        <w:rPr>
          <w:u w:val="single"/>
        </w:rPr>
        <w:t>happened with many empires throughout history including the Dutch and British</w:t>
      </w:r>
      <w:r>
        <w:t xml:space="preserve"> – WWII being the latter’s last conflict as king.</w:t>
      </w:r>
    </w:p>
    <w:p w:rsidR="00D960C8" w:rsidRDefault="00D960C8" w:rsidP="00D960C8"/>
    <w:p w:rsidR="00D960C8" w:rsidRDefault="00D960C8" w:rsidP="00D960C8">
      <w:r>
        <w:t xml:space="preserve">The US recognizes that it could be yet another victim of history and great cycles. However, there is </w:t>
      </w:r>
      <w:r w:rsidRPr="00932FB9">
        <w:rPr>
          <w:u w:val="single"/>
        </w:rPr>
        <w:t>no perceivable way that it will ride peacefully into the sunset and let China or any other competing power fill the void</w:t>
      </w:r>
      <w:r>
        <w:t>. Perhaps this is a case of a self-fulfilling prophecy. “Something’s gotta give,” as they say. The recent budget request pushed by the Pentagon to Congress, amounting to a whopping $842 billion, is, according to Defense Secretary Lloyd Austin, “…driven by the seriousness of our strategic competition with the People’s Republic of China,”.</w:t>
      </w:r>
    </w:p>
    <w:p w:rsidR="00D960C8" w:rsidRDefault="00D960C8" w:rsidP="00D960C8"/>
    <w:p w:rsidR="00D960C8" w:rsidRDefault="00D960C8" w:rsidP="00D960C8">
      <w:r>
        <w:t xml:space="preserve">In simpler terms, the </w:t>
      </w:r>
      <w:r w:rsidRPr="000752E4">
        <w:rPr>
          <w:highlight w:val="cyan"/>
          <w:u w:val="single"/>
        </w:rPr>
        <w:t>US perceives that a conflict with China or a China-Russia-led bloc is imminent.</w:t>
      </w:r>
      <w:r w:rsidRPr="00932FB9">
        <w:rPr>
          <w:u w:val="single"/>
        </w:rPr>
        <w:t xml:space="preserve"> While the US is persistent in propagating that it is the Chinese that want war with the US, their own actions seem contrary to this</w:t>
      </w:r>
      <w:r>
        <w:t xml:space="preserve">. For example, the indignant and irresponsible decision to send Nancy Pelosi to Taiwan appeared to be an instigation – </w:t>
      </w:r>
      <w:r w:rsidRPr="00932FB9">
        <w:rPr>
          <w:u w:val="single"/>
        </w:rPr>
        <w:t xml:space="preserve">perhaps the US wanted its other archnemesis to be stuck in a war as well. </w:t>
      </w:r>
      <w:r>
        <w:t>This move has led to more Chinese naval ships and military drills near Taiwan and a greater chance for a direct showdown between Chinese and American war vessels.</w:t>
      </w:r>
    </w:p>
    <w:p w:rsidR="00D960C8" w:rsidRDefault="00D960C8" w:rsidP="00D960C8"/>
    <w:p w:rsidR="00D960C8" w:rsidRDefault="00D960C8" w:rsidP="00D960C8">
      <w:r>
        <w:t>Similarly, the world is one wrong move away from NATO including the US getting directly involved in the Russia-Ukraine conflict. Finland has joined NATO while Putin has been threatening nuclear retaliation if the crisis escalates. This is why the famed Doomsday Clock is currently set at 90 seconds to midnight – the closest it has ever come to global catastrophe.</w:t>
      </w:r>
    </w:p>
    <w:p w:rsidR="00D960C8" w:rsidRDefault="00D960C8" w:rsidP="00D960C8"/>
    <w:p w:rsidR="00D960C8" w:rsidRDefault="00D960C8" w:rsidP="00D960C8">
      <w:r>
        <w:t>Final Thoughts</w:t>
      </w:r>
    </w:p>
    <w:p w:rsidR="00D960C8" w:rsidRDefault="00D960C8" w:rsidP="00D960C8">
      <w:r>
        <w:t xml:space="preserve">Sooner rather than later, the global powers will engage in a quest for supremacy. Whether this is WWIII or something else is uncertain but in my opinion, </w:t>
      </w:r>
      <w:r w:rsidRPr="000752E4">
        <w:rPr>
          <w:highlight w:val="cyan"/>
          <w:u w:val="single"/>
        </w:rPr>
        <w:t>American hegemony will conclude.</w:t>
      </w:r>
      <w:r w:rsidRPr="00932FB9">
        <w:rPr>
          <w:u w:val="single"/>
        </w:rPr>
        <w:t xml:space="preserve"> </w:t>
      </w:r>
      <w:r>
        <w:t xml:space="preserve">In fact, it is quite probable that while engaged in the aforementioned conflict, the current fault lines in </w:t>
      </w:r>
      <w:r w:rsidRPr="000752E4">
        <w:rPr>
          <w:highlight w:val="cyan"/>
          <w:u w:val="single"/>
        </w:rPr>
        <w:t>American society rupture leading to internal conflict or a civil war.</w:t>
      </w:r>
    </w:p>
    <w:p w:rsidR="00D960C8" w:rsidRDefault="00D960C8" w:rsidP="00D960C8"/>
    <w:p w:rsidR="00D960C8" w:rsidRDefault="00D960C8" w:rsidP="00D960C8">
      <w:r>
        <w:t>Akin to how the Ottomans lost their territory after WWI, or how the British lost its colonies after WWII (both faced internal and external conflict simultaneously), the states within the United States will become bereft.</w:t>
      </w:r>
    </w:p>
    <w:p w:rsidR="00D960C8" w:rsidRPr="00D960C8" w:rsidRDefault="00D960C8" w:rsidP="00D960C8"/>
    <w:p w:rsidR="00DF37C8" w:rsidRDefault="00DF37C8" w:rsidP="00DF37C8">
      <w:pPr>
        <w:pStyle w:val="Heading4"/>
      </w:pPr>
      <w:r>
        <w:t>Soft balancing through multilateralism dictates transition — neither the US nor China will respond with military action.</w:t>
      </w:r>
    </w:p>
    <w:p w:rsidR="00DF37C8" w:rsidRPr="007C7FB6" w:rsidRDefault="00DF37C8" w:rsidP="00DF37C8">
      <w:r>
        <w:t xml:space="preserve">Vinícius G Rodrigues </w:t>
      </w:r>
      <w:r w:rsidRPr="007C7FB6">
        <w:rPr>
          <w:rStyle w:val="Style13ptBold"/>
        </w:rPr>
        <w:t>Vieira</w:t>
      </w:r>
      <w:r>
        <w:rPr>
          <w:rStyle w:val="Style13ptBold"/>
        </w:rPr>
        <w:t xml:space="preserve"> 23, </w:t>
      </w:r>
      <w:r w:rsidRPr="007C7FB6">
        <w:t xml:space="preserve">Associate Professor, School of Economics and International Relations, Armando Alvares Penteado Foundation (FAAP); Lecturer, School of International Relations, Getúlio Vargas Foundation (FGV); Research Associate, Institute for Advanced Study, University of S. Paulo (IEA-USP), </w:t>
      </w:r>
      <w:r>
        <w:t>et al., 1-1-2023,"Dispositional Balancing and Hegemonic Order: US Response to China’s Financial Statecraft," OUP Academic, https://academic.oup.com/cjip/article/16/1/1/7022131; Pen-MK</w:t>
      </w:r>
    </w:p>
    <w:p w:rsidR="00DF37C8" w:rsidRPr="00084499" w:rsidRDefault="00DF37C8" w:rsidP="00DF37C8">
      <w:pPr>
        <w:rPr>
          <w:rStyle w:val="StyleUnderline"/>
        </w:rPr>
      </w:pPr>
      <w:r w:rsidRPr="00084499">
        <w:rPr>
          <w:rStyle w:val="StyleUnderline"/>
        </w:rPr>
        <w:t xml:space="preserve">The </w:t>
      </w:r>
      <w:r w:rsidRPr="007C7FB6">
        <w:rPr>
          <w:sz w:val="14"/>
        </w:rPr>
        <w:t>classical</w:t>
      </w:r>
      <w:r w:rsidRPr="00084499">
        <w:rPr>
          <w:rStyle w:val="StyleUnderline"/>
        </w:rPr>
        <w:t xml:space="preserve"> idea of </w:t>
      </w:r>
      <w:r w:rsidRPr="00693A17">
        <w:rPr>
          <w:rStyle w:val="Emphasis"/>
          <w:highlight w:val="cyan"/>
        </w:rPr>
        <w:t>balancing</w:t>
      </w:r>
      <w:r w:rsidRPr="00693A17">
        <w:rPr>
          <w:rStyle w:val="StyleUnderline"/>
          <w:highlight w:val="cyan"/>
        </w:rPr>
        <w:t xml:space="preserve"> involves </w:t>
      </w:r>
      <w:r w:rsidRPr="00693A17">
        <w:rPr>
          <w:rStyle w:val="Emphasis"/>
          <w:highlight w:val="cyan"/>
        </w:rPr>
        <w:t>military alliances</w:t>
      </w:r>
      <w:r w:rsidRPr="00084499">
        <w:rPr>
          <w:rStyle w:val="StyleUnderline"/>
        </w:rPr>
        <w:t xml:space="preserve"> and implies </w:t>
      </w:r>
      <w:r w:rsidRPr="007C7FB6">
        <w:rPr>
          <w:sz w:val="14"/>
        </w:rPr>
        <w:t>a group of</w:t>
      </w:r>
      <w:r w:rsidRPr="00084499">
        <w:rPr>
          <w:rStyle w:val="StyleUnderline"/>
        </w:rPr>
        <w:t xml:space="preserve"> states that work</w:t>
      </w:r>
      <w:r w:rsidRPr="007C7FB6">
        <w:rPr>
          <w:sz w:val="14"/>
        </w:rPr>
        <w:t xml:space="preserve"> in unison </w:t>
      </w:r>
      <w:r w:rsidRPr="00084499">
        <w:rPr>
          <w:rStyle w:val="StyleUnderline"/>
        </w:rPr>
        <w:t xml:space="preserve">towards </w:t>
      </w:r>
      <w:r w:rsidRPr="00084499">
        <w:rPr>
          <w:rStyle w:val="Emphasis"/>
        </w:rPr>
        <w:t>constraining</w:t>
      </w:r>
      <w:r w:rsidRPr="00084499">
        <w:rPr>
          <w:rStyle w:val="StyleUnderline"/>
        </w:rPr>
        <w:t xml:space="preserve"> the </w:t>
      </w:r>
      <w:r w:rsidRPr="00084499">
        <w:rPr>
          <w:rStyle w:val="Emphasis"/>
        </w:rPr>
        <w:t>ambitions</w:t>
      </w:r>
      <w:r w:rsidRPr="00084499">
        <w:rPr>
          <w:rStyle w:val="StyleUnderline"/>
        </w:rPr>
        <w:t xml:space="preserve"> of a great power</w:t>
      </w:r>
      <w:r w:rsidRPr="007C7FB6">
        <w:rPr>
          <w:sz w:val="14"/>
        </w:rPr>
        <w:t xml:space="preserve">.1 </w:t>
      </w:r>
      <w:r w:rsidRPr="00084499">
        <w:rPr>
          <w:rStyle w:val="StyleUnderline"/>
        </w:rPr>
        <w:t>Although</w:t>
      </w:r>
      <w:r w:rsidRPr="007C7FB6">
        <w:rPr>
          <w:sz w:val="14"/>
        </w:rPr>
        <w:t xml:space="preserve"> a high degree of </w:t>
      </w:r>
      <w:r w:rsidRPr="00084499">
        <w:rPr>
          <w:rStyle w:val="Emphasis"/>
        </w:rPr>
        <w:t>economic interdependence</w:t>
      </w:r>
      <w:r w:rsidRPr="00084499">
        <w:rPr>
          <w:rStyle w:val="StyleUnderline"/>
        </w:rPr>
        <w:t>2</w:t>
      </w:r>
      <w:r w:rsidRPr="007C7FB6">
        <w:rPr>
          <w:sz w:val="14"/>
        </w:rPr>
        <w:t xml:space="preserve"> </w:t>
      </w:r>
      <w:r w:rsidRPr="00084499">
        <w:rPr>
          <w:rStyle w:val="StyleUnderline"/>
        </w:rPr>
        <w:t>progressively emerged amidst the American-centred liberal order</w:t>
      </w:r>
      <w:r w:rsidRPr="007C7FB6">
        <w:rPr>
          <w:sz w:val="14"/>
        </w:rPr>
        <w:t xml:space="preserve"> that arose in the aftermath of World War II, and which the end of the Cold War consolidated, </w:t>
      </w:r>
      <w:r w:rsidRPr="00084499">
        <w:rPr>
          <w:rStyle w:val="StyleUnderline"/>
        </w:rPr>
        <w:t xml:space="preserve">the </w:t>
      </w:r>
      <w:r w:rsidRPr="00693A17">
        <w:rPr>
          <w:rStyle w:val="StyleUnderline"/>
          <w:highlight w:val="cyan"/>
        </w:rPr>
        <w:t>international system</w:t>
      </w:r>
      <w:r w:rsidRPr="00084499">
        <w:rPr>
          <w:rStyle w:val="StyleUnderline"/>
        </w:rPr>
        <w:t xml:space="preserve"> </w:t>
      </w:r>
      <w:r w:rsidRPr="007C7FB6">
        <w:rPr>
          <w:sz w:val="14"/>
        </w:rPr>
        <w:t xml:space="preserve">nevertheless </w:t>
      </w:r>
      <w:r w:rsidRPr="00084499">
        <w:rPr>
          <w:rStyle w:val="StyleUnderline"/>
        </w:rPr>
        <w:t xml:space="preserve">remained </w:t>
      </w:r>
      <w:r w:rsidRPr="00693A17">
        <w:rPr>
          <w:rStyle w:val="Emphasis"/>
          <w:highlight w:val="cyan"/>
        </w:rPr>
        <w:t>hierarchal</w:t>
      </w:r>
      <w:r w:rsidRPr="007C7FB6">
        <w:rPr>
          <w:sz w:val="14"/>
          <w:highlight w:val="cyan"/>
        </w:rPr>
        <w:t>3</w:t>
      </w:r>
      <w:r w:rsidRPr="00693A17">
        <w:rPr>
          <w:rStyle w:val="StyleUnderline"/>
          <w:highlight w:val="cyan"/>
        </w:rPr>
        <w:t xml:space="preserve"> by virtue of</w:t>
      </w:r>
      <w:r w:rsidRPr="00084499">
        <w:rPr>
          <w:rStyle w:val="StyleUnderline"/>
        </w:rPr>
        <w:t xml:space="preserve"> the hegemon’s potential </w:t>
      </w:r>
      <w:r w:rsidRPr="00084499">
        <w:rPr>
          <w:rStyle w:val="Emphasis"/>
        </w:rPr>
        <w:t>weaponisation</w:t>
      </w:r>
      <w:r w:rsidRPr="00084499">
        <w:rPr>
          <w:rStyle w:val="StyleUnderline"/>
        </w:rPr>
        <w:t xml:space="preserve"> of </w:t>
      </w:r>
      <w:r w:rsidRPr="00693A17">
        <w:rPr>
          <w:rStyle w:val="Emphasis"/>
          <w:highlight w:val="cyan"/>
        </w:rPr>
        <w:t>economic institutions</w:t>
      </w:r>
      <w:r w:rsidRPr="00693A17">
        <w:rPr>
          <w:rStyle w:val="StyleUnderline"/>
        </w:rPr>
        <w:t>4</w:t>
      </w:r>
      <w:r w:rsidRPr="00084499">
        <w:rPr>
          <w:rStyle w:val="StyleUnderline"/>
        </w:rPr>
        <w:t xml:space="preserve"> and the concentration of </w:t>
      </w:r>
      <w:r w:rsidRPr="009E75CA">
        <w:rPr>
          <w:rStyle w:val="Emphasis"/>
        </w:rPr>
        <w:t>military resources</w:t>
      </w:r>
      <w:r w:rsidRPr="00084499">
        <w:rPr>
          <w:rStyle w:val="StyleUnderline"/>
        </w:rPr>
        <w:t xml:space="preserve"> at Washington’s disposal.</w:t>
      </w:r>
      <w:r w:rsidRPr="007C7FB6">
        <w:rPr>
          <w:sz w:val="14"/>
        </w:rPr>
        <w:t xml:space="preserve">5 As, in such a scenario, </w:t>
      </w:r>
      <w:r w:rsidRPr="00693A17">
        <w:rPr>
          <w:rStyle w:val="StyleUnderline"/>
          <w:highlight w:val="cyan"/>
        </w:rPr>
        <w:t>projecting power through war</w:t>
      </w:r>
      <w:r w:rsidRPr="00084499">
        <w:rPr>
          <w:rStyle w:val="StyleUnderline"/>
        </w:rPr>
        <w:t xml:space="preserve">fare was </w:t>
      </w:r>
      <w:r w:rsidRPr="00693A17">
        <w:rPr>
          <w:rStyle w:val="Emphasis"/>
          <w:highlight w:val="cyan"/>
        </w:rPr>
        <w:t>too costly</w:t>
      </w:r>
      <w:r w:rsidRPr="007C7FB6">
        <w:rPr>
          <w:sz w:val="14"/>
        </w:rPr>
        <w:t xml:space="preserve">, </w:t>
      </w:r>
      <w:r w:rsidRPr="00084499">
        <w:rPr>
          <w:rStyle w:val="StyleUnderline"/>
        </w:rPr>
        <w:t xml:space="preserve">rising powers like </w:t>
      </w:r>
      <w:r w:rsidRPr="00693A17">
        <w:rPr>
          <w:rStyle w:val="Emphasis"/>
          <w:highlight w:val="cyan"/>
        </w:rPr>
        <w:t>Beijing</w:t>
      </w:r>
      <w:r w:rsidRPr="00084499">
        <w:rPr>
          <w:rStyle w:val="StyleUnderline"/>
        </w:rPr>
        <w:t xml:space="preserve"> became </w:t>
      </w:r>
      <w:r w:rsidRPr="00693A17">
        <w:rPr>
          <w:rStyle w:val="StyleUnderline"/>
          <w:highlight w:val="cyan"/>
        </w:rPr>
        <w:t xml:space="preserve">more likely to engage in </w:t>
      </w:r>
      <w:r w:rsidRPr="00693A17">
        <w:rPr>
          <w:rStyle w:val="Emphasis"/>
          <w:highlight w:val="cyan"/>
        </w:rPr>
        <w:t>soft balancing</w:t>
      </w:r>
      <w:r w:rsidRPr="00084499">
        <w:rPr>
          <w:rStyle w:val="StyleUnderline"/>
        </w:rPr>
        <w:t xml:space="preserve"> than hard balancing.6</w:t>
      </w:r>
    </w:p>
    <w:p w:rsidR="00DF37C8" w:rsidRPr="007C7FB6" w:rsidRDefault="00DF37C8" w:rsidP="00DF37C8">
      <w:pPr>
        <w:rPr>
          <w:sz w:val="14"/>
        </w:rPr>
      </w:pPr>
      <w:r w:rsidRPr="007C7FB6">
        <w:rPr>
          <w:sz w:val="14"/>
        </w:rPr>
        <w:t xml:space="preserve">Indeed, </w:t>
      </w:r>
      <w:r w:rsidRPr="009E75CA">
        <w:rPr>
          <w:rStyle w:val="StyleUnderline"/>
        </w:rPr>
        <w:t xml:space="preserve">China’s </w:t>
      </w:r>
      <w:r w:rsidRPr="008930BD">
        <w:rPr>
          <w:rStyle w:val="Emphasis"/>
        </w:rPr>
        <w:t>preference</w:t>
      </w:r>
      <w:r w:rsidRPr="009E75CA">
        <w:rPr>
          <w:rStyle w:val="StyleUnderline"/>
        </w:rPr>
        <w:t xml:space="preserve"> for engaging </w:t>
      </w:r>
      <w:r w:rsidRPr="007C7FB6">
        <w:rPr>
          <w:sz w:val="14"/>
        </w:rPr>
        <w:t xml:space="preserve">with the developing world </w:t>
      </w:r>
      <w:r w:rsidRPr="009E75CA">
        <w:rPr>
          <w:rStyle w:val="StyleUnderline"/>
        </w:rPr>
        <w:t xml:space="preserve">through </w:t>
      </w:r>
      <w:r w:rsidRPr="008930BD">
        <w:rPr>
          <w:rStyle w:val="Emphasis"/>
        </w:rPr>
        <w:t>economic statecraft</w:t>
      </w:r>
      <w:r w:rsidRPr="007C7FB6">
        <w:rPr>
          <w:sz w:val="14"/>
        </w:rPr>
        <w:t xml:space="preserve">,7 that is to say, the art of </w:t>
      </w:r>
      <w:r w:rsidRPr="00693A17">
        <w:rPr>
          <w:rStyle w:val="StyleUnderline"/>
          <w:highlight w:val="cyan"/>
        </w:rPr>
        <w:t>advanc</w:t>
      </w:r>
      <w:r w:rsidRPr="00693A17">
        <w:rPr>
          <w:rStyle w:val="StyleUnderline"/>
        </w:rPr>
        <w:t>ing foreign</w:t>
      </w:r>
      <w:r w:rsidRPr="009E75CA">
        <w:rPr>
          <w:rStyle w:val="StyleUnderline"/>
        </w:rPr>
        <w:t xml:space="preserve"> policy </w:t>
      </w:r>
      <w:r w:rsidRPr="00693A17">
        <w:rPr>
          <w:rStyle w:val="StyleUnderline"/>
          <w:highlight w:val="cyan"/>
        </w:rPr>
        <w:t>goals through</w:t>
      </w:r>
      <w:r w:rsidRPr="009E75CA">
        <w:rPr>
          <w:rStyle w:val="StyleUnderline"/>
        </w:rPr>
        <w:t xml:space="preserve"> a </w:t>
      </w:r>
      <w:r w:rsidRPr="00693A17">
        <w:rPr>
          <w:rStyle w:val="Emphasis"/>
          <w:highlight w:val="cyan"/>
        </w:rPr>
        <w:t>diplomacy focused</w:t>
      </w:r>
      <w:r w:rsidRPr="009E75CA">
        <w:rPr>
          <w:rStyle w:val="StyleUnderline"/>
        </w:rPr>
        <w:t xml:space="preserve"> on market-related matters</w:t>
      </w:r>
      <w:r w:rsidRPr="007C7FB6">
        <w:rPr>
          <w:sz w:val="14"/>
        </w:rPr>
        <w:t xml:space="preserve">, is partially born of such structural constraints. Examples of </w:t>
      </w:r>
      <w:r w:rsidRPr="009E75CA">
        <w:rPr>
          <w:rStyle w:val="StyleUnderline"/>
        </w:rPr>
        <w:t xml:space="preserve">Beijing’s </w:t>
      </w:r>
      <w:r w:rsidRPr="00693A17">
        <w:rPr>
          <w:rStyle w:val="StyleUnderline"/>
          <w:highlight w:val="cyan"/>
        </w:rPr>
        <w:t>strategy</w:t>
      </w:r>
      <w:r w:rsidRPr="009E75CA">
        <w:rPr>
          <w:rStyle w:val="StyleUnderline"/>
        </w:rPr>
        <w:t xml:space="preserve"> for enhancing its collective financial statecraft</w:t>
      </w:r>
      <w:r w:rsidRPr="007C7FB6">
        <w:rPr>
          <w:sz w:val="14"/>
        </w:rPr>
        <w:t xml:space="preserve">8—the subfield of economic statecraft associated with the </w:t>
      </w:r>
      <w:r w:rsidRPr="009E75CA">
        <w:rPr>
          <w:rStyle w:val="StyleUnderline"/>
        </w:rPr>
        <w:t xml:space="preserve">provision of finance to potential allies </w:t>
      </w:r>
      <w:r w:rsidRPr="00693A17">
        <w:rPr>
          <w:rStyle w:val="StyleUnderline"/>
          <w:highlight w:val="cyan"/>
        </w:rPr>
        <w:t>through</w:t>
      </w:r>
      <w:r w:rsidRPr="009E75CA">
        <w:rPr>
          <w:rStyle w:val="StyleUnderline"/>
        </w:rPr>
        <w:t xml:space="preserve"> intergovernmental organisations (</w:t>
      </w:r>
      <w:r w:rsidRPr="00693A17">
        <w:rPr>
          <w:rStyle w:val="Emphasis"/>
          <w:highlight w:val="cyan"/>
        </w:rPr>
        <w:t>IGOs</w:t>
      </w:r>
      <w:r w:rsidRPr="009E75CA">
        <w:rPr>
          <w:rStyle w:val="StyleUnderline"/>
        </w:rPr>
        <w:t>)</w:t>
      </w:r>
      <w:r w:rsidRPr="007C7FB6">
        <w:rPr>
          <w:sz w:val="14"/>
        </w:rPr>
        <w:t>—</w:t>
      </w:r>
      <w:r w:rsidRPr="009E75CA">
        <w:rPr>
          <w:rStyle w:val="StyleUnderline"/>
        </w:rPr>
        <w:t xml:space="preserve">proceed from the availability of bilateral development finance and the </w:t>
      </w:r>
      <w:r w:rsidRPr="00693A17">
        <w:rPr>
          <w:rStyle w:val="StyleUnderline"/>
          <w:highlight w:val="cyan"/>
        </w:rPr>
        <w:t>creation of the</w:t>
      </w:r>
      <w:r w:rsidRPr="009E75CA">
        <w:rPr>
          <w:rStyle w:val="StyleUnderline"/>
        </w:rPr>
        <w:t xml:space="preserve"> Asian Infrastructure Investment Bank (</w:t>
      </w:r>
      <w:r w:rsidRPr="00693A17">
        <w:rPr>
          <w:rStyle w:val="Emphasis"/>
          <w:highlight w:val="cyan"/>
        </w:rPr>
        <w:t>AIIB</w:t>
      </w:r>
      <w:r w:rsidRPr="009E75CA">
        <w:rPr>
          <w:rStyle w:val="StyleUnderline"/>
        </w:rPr>
        <w:t>).</w:t>
      </w:r>
      <w:r w:rsidRPr="007C7FB6">
        <w:rPr>
          <w:sz w:val="14"/>
        </w:rPr>
        <w:t xml:space="preserve"> </w:t>
      </w:r>
      <w:r w:rsidRPr="009E75CA">
        <w:rPr>
          <w:rStyle w:val="StyleUnderline"/>
        </w:rPr>
        <w:t>The seeds of this international developmental organisation (</w:t>
      </w:r>
      <w:r w:rsidRPr="00693A17">
        <w:rPr>
          <w:rStyle w:val="Emphasis"/>
          <w:highlight w:val="cyan"/>
        </w:rPr>
        <w:t>IDO</w:t>
      </w:r>
      <w:r w:rsidRPr="009E75CA">
        <w:rPr>
          <w:rStyle w:val="StyleUnderline"/>
        </w:rPr>
        <w:t>) were sown in 2013, with the support of</w:t>
      </w:r>
      <w:r w:rsidRPr="007C7FB6">
        <w:rPr>
          <w:sz w:val="14"/>
        </w:rPr>
        <w:t xml:space="preserve"> only </w:t>
      </w:r>
      <w:r w:rsidRPr="009E75CA">
        <w:rPr>
          <w:rStyle w:val="StyleUnderline"/>
        </w:rPr>
        <w:t>21 Asian states.</w:t>
      </w:r>
      <w:r w:rsidRPr="007C7FB6">
        <w:rPr>
          <w:sz w:val="14"/>
        </w:rPr>
        <w:t xml:space="preserve"> </w:t>
      </w:r>
      <w:r w:rsidRPr="009E75CA">
        <w:rPr>
          <w:rStyle w:val="StyleUnderline"/>
        </w:rPr>
        <w:t>By</w:t>
      </w:r>
      <w:r w:rsidRPr="007C7FB6">
        <w:rPr>
          <w:sz w:val="14"/>
        </w:rPr>
        <w:t xml:space="preserve"> the time of its foundation in </w:t>
      </w:r>
      <w:r w:rsidRPr="009E75CA">
        <w:rPr>
          <w:rStyle w:val="StyleUnderline"/>
        </w:rPr>
        <w:t>June 2015</w:t>
      </w:r>
      <w:r w:rsidRPr="007C7FB6">
        <w:rPr>
          <w:sz w:val="14"/>
        </w:rPr>
        <w:t xml:space="preserve">, however, the </w:t>
      </w:r>
      <w:r w:rsidRPr="009E75CA">
        <w:rPr>
          <w:rStyle w:val="StyleUnderline"/>
        </w:rPr>
        <w:t>AIIB’s membership</w:t>
      </w:r>
      <w:r w:rsidRPr="007C7FB6">
        <w:rPr>
          <w:sz w:val="14"/>
        </w:rPr>
        <w:t xml:space="preserve"> had </w:t>
      </w:r>
      <w:r w:rsidRPr="00693A17">
        <w:rPr>
          <w:rStyle w:val="StyleUnderline"/>
          <w:highlight w:val="cyan"/>
        </w:rPr>
        <w:t>expanded to</w:t>
      </w:r>
      <w:r w:rsidRPr="009E75CA">
        <w:rPr>
          <w:rStyle w:val="StyleUnderline"/>
        </w:rPr>
        <w:t xml:space="preserve"> 56 states</w:t>
      </w:r>
      <w:r w:rsidRPr="007C7FB6">
        <w:rPr>
          <w:sz w:val="14"/>
        </w:rPr>
        <w:t xml:space="preserve">, </w:t>
      </w:r>
      <w:r w:rsidRPr="009E75CA">
        <w:rPr>
          <w:rStyle w:val="StyleUnderline"/>
        </w:rPr>
        <w:t xml:space="preserve">including </w:t>
      </w:r>
      <w:r w:rsidRPr="00693A17">
        <w:rPr>
          <w:rStyle w:val="Emphasis"/>
          <w:highlight w:val="cyan"/>
        </w:rPr>
        <w:t>key American allies</w:t>
      </w:r>
      <w:r w:rsidRPr="007C7FB6">
        <w:rPr>
          <w:sz w:val="14"/>
        </w:rPr>
        <w:t xml:space="preserve"> (like Germany, France, and the UK, not to mention Australia, New Zealand, and South Korea).9 As expected, </w:t>
      </w:r>
      <w:r w:rsidRPr="009E75CA">
        <w:rPr>
          <w:rStyle w:val="StyleUnderline"/>
        </w:rPr>
        <w:t>the USA has not joined the bank</w:t>
      </w:r>
      <w:r w:rsidRPr="007C7FB6">
        <w:rPr>
          <w:sz w:val="14"/>
        </w:rPr>
        <w:t xml:space="preserve">, which </w:t>
      </w:r>
      <w:r w:rsidRPr="00693A17">
        <w:rPr>
          <w:rStyle w:val="StyleUnderline"/>
          <w:highlight w:val="cyan"/>
        </w:rPr>
        <w:t>Washington</w:t>
      </w:r>
      <w:r w:rsidRPr="009E75CA">
        <w:rPr>
          <w:rStyle w:val="StyleUnderline"/>
        </w:rPr>
        <w:t xml:space="preserve"> initially perceived as a competitor of both the World Bank and the American- and Japanese-</w:t>
      </w:r>
      <w:r w:rsidRPr="00693A17">
        <w:rPr>
          <w:rStyle w:val="StyleUnderline"/>
          <w:highlight w:val="cyan"/>
        </w:rPr>
        <w:t>sponsored</w:t>
      </w:r>
      <w:r w:rsidRPr="009E75CA">
        <w:rPr>
          <w:rStyle w:val="StyleUnderline"/>
        </w:rPr>
        <w:t xml:space="preserve"> Asian Development Bank (</w:t>
      </w:r>
      <w:r w:rsidRPr="00693A17">
        <w:rPr>
          <w:rStyle w:val="Emphasis"/>
          <w:highlight w:val="cyan"/>
        </w:rPr>
        <w:t>ADB</w:t>
      </w:r>
      <w:r w:rsidRPr="009E75CA">
        <w:rPr>
          <w:rStyle w:val="StyleUnderline"/>
        </w:rPr>
        <w:t>).</w:t>
      </w:r>
      <w:r w:rsidRPr="007C7FB6">
        <w:rPr>
          <w:sz w:val="14"/>
        </w:rPr>
        <w:t>10</w:t>
      </w:r>
    </w:p>
    <w:p w:rsidR="00DF37C8" w:rsidRPr="007C7FB6" w:rsidRDefault="00DF37C8" w:rsidP="00DF37C8">
      <w:pPr>
        <w:rPr>
          <w:sz w:val="14"/>
        </w:rPr>
      </w:pPr>
      <w:r w:rsidRPr="00693A17">
        <w:rPr>
          <w:rStyle w:val="StyleUnderline"/>
        </w:rPr>
        <w:t>Has</w:t>
      </w:r>
      <w:r w:rsidRPr="009E75CA">
        <w:rPr>
          <w:rStyle w:val="StyleUnderline"/>
        </w:rPr>
        <w:t xml:space="preserve">, then, the USA </w:t>
      </w:r>
      <w:r w:rsidRPr="008930BD">
        <w:rPr>
          <w:rStyle w:val="Emphasis"/>
        </w:rPr>
        <w:t>reacted</w:t>
      </w:r>
      <w:r w:rsidRPr="009E75CA">
        <w:rPr>
          <w:rStyle w:val="StyleUnderline"/>
        </w:rPr>
        <w:t xml:space="preserve"> to the rise of Chinese financial statecraft, in particular the creation of the AIIB, which constitutes a clear case of </w:t>
      </w:r>
      <w:r w:rsidRPr="008930BD">
        <w:rPr>
          <w:rStyle w:val="Emphasis"/>
        </w:rPr>
        <w:t>contested multilateralism</w:t>
      </w:r>
      <w:r w:rsidRPr="009E75CA">
        <w:rPr>
          <w:rStyle w:val="StyleUnderline"/>
        </w:rPr>
        <w:t>?</w:t>
      </w:r>
      <w:r w:rsidRPr="007C7FB6">
        <w:rPr>
          <w:sz w:val="14"/>
        </w:rPr>
        <w:t>11 And if so</w:t>
      </w:r>
      <w:r w:rsidRPr="009E75CA">
        <w:rPr>
          <w:rStyle w:val="StyleUnderline"/>
        </w:rPr>
        <w:t>, how is this reaction apparent?</w:t>
      </w:r>
      <w:r w:rsidRPr="007C7FB6">
        <w:rPr>
          <w:sz w:val="14"/>
        </w:rPr>
        <w:t xml:space="preserve"> In this article, we argue that </w:t>
      </w:r>
      <w:r w:rsidRPr="009E75CA">
        <w:rPr>
          <w:rStyle w:val="StyleUnderline"/>
        </w:rPr>
        <w:t xml:space="preserve">the </w:t>
      </w:r>
      <w:r w:rsidRPr="00693A17">
        <w:rPr>
          <w:rStyle w:val="StyleUnderline"/>
          <w:highlight w:val="cyan"/>
        </w:rPr>
        <w:t>US</w:t>
      </w:r>
      <w:r w:rsidRPr="009E75CA">
        <w:rPr>
          <w:rStyle w:val="StyleUnderline"/>
        </w:rPr>
        <w:t xml:space="preserve">A has </w:t>
      </w:r>
      <w:r w:rsidRPr="00693A17">
        <w:rPr>
          <w:rStyle w:val="StyleUnderline"/>
          <w:highlight w:val="cyan"/>
        </w:rPr>
        <w:t>engaged with</w:t>
      </w:r>
      <w:r w:rsidRPr="009E75CA">
        <w:rPr>
          <w:rStyle w:val="StyleUnderline"/>
        </w:rPr>
        <w:t xml:space="preserve"> </w:t>
      </w:r>
      <w:r w:rsidRPr="007C7FB6">
        <w:rPr>
          <w:sz w:val="14"/>
        </w:rPr>
        <w:t xml:space="preserve">what we classify as </w:t>
      </w:r>
      <w:r w:rsidRPr="00693A17">
        <w:rPr>
          <w:rStyle w:val="Emphasis"/>
          <w:highlight w:val="cyan"/>
        </w:rPr>
        <w:t>dispositional balancing</w:t>
      </w:r>
      <w:r w:rsidRPr="00693A17">
        <w:rPr>
          <w:rStyle w:val="StyleUnderline"/>
          <w:highlight w:val="cyan"/>
        </w:rPr>
        <w:t xml:space="preserve"> within IDOs</w:t>
      </w:r>
      <w:r w:rsidRPr="009E75CA">
        <w:rPr>
          <w:rStyle w:val="StyleUnderline"/>
        </w:rPr>
        <w:t xml:space="preserve"> such as the World Bank and the ADB, both of which </w:t>
      </w:r>
      <w:r w:rsidRPr="00693A17">
        <w:rPr>
          <w:rStyle w:val="Emphasis"/>
          <w:highlight w:val="cyan"/>
        </w:rPr>
        <w:t>compete</w:t>
      </w:r>
      <w:r w:rsidRPr="00693A17">
        <w:rPr>
          <w:rStyle w:val="StyleUnderline"/>
          <w:highlight w:val="cyan"/>
        </w:rPr>
        <w:t xml:space="preserve"> with the AIIB</w:t>
      </w:r>
      <w:r w:rsidRPr="009E75CA">
        <w:rPr>
          <w:rStyle w:val="StyleUnderline"/>
        </w:rPr>
        <w:t xml:space="preserve"> in the provision of development finance</w:t>
      </w:r>
      <w:r w:rsidRPr="007C7FB6">
        <w:rPr>
          <w:sz w:val="14"/>
        </w:rPr>
        <w:t xml:space="preserve">. We define </w:t>
      </w:r>
      <w:r w:rsidRPr="009E75CA">
        <w:rPr>
          <w:rStyle w:val="StyleUnderline"/>
        </w:rPr>
        <w:t>dispositional balancing</w:t>
      </w:r>
      <w:r w:rsidRPr="007C7FB6">
        <w:rPr>
          <w:sz w:val="14"/>
        </w:rPr>
        <w:t xml:space="preserve"> as </w:t>
      </w:r>
      <w:r w:rsidRPr="009E75CA">
        <w:rPr>
          <w:rStyle w:val="StyleUnderline"/>
        </w:rPr>
        <w:t xml:space="preserve">the process whereby a </w:t>
      </w:r>
      <w:r w:rsidRPr="00693A17">
        <w:rPr>
          <w:rStyle w:val="StyleUnderline"/>
          <w:highlight w:val="cyan"/>
        </w:rPr>
        <w:t xml:space="preserve">hegemon uses </w:t>
      </w:r>
      <w:r w:rsidRPr="00693A17">
        <w:rPr>
          <w:rStyle w:val="Emphasis"/>
          <w:highlight w:val="cyan"/>
        </w:rPr>
        <w:t>non-military</w:t>
      </w:r>
      <w:r w:rsidRPr="009E75CA">
        <w:rPr>
          <w:rStyle w:val="StyleUnderline"/>
        </w:rPr>
        <w:t xml:space="preserve"> </w:t>
      </w:r>
      <w:r w:rsidRPr="00693A17">
        <w:rPr>
          <w:rStyle w:val="StyleUnderline"/>
        </w:rPr>
        <w:t xml:space="preserve">diplomatic </w:t>
      </w:r>
      <w:r w:rsidRPr="00693A17">
        <w:rPr>
          <w:rStyle w:val="StyleUnderline"/>
          <w:highlight w:val="cyan"/>
        </w:rPr>
        <w:t xml:space="preserve">ties and the </w:t>
      </w:r>
      <w:r w:rsidRPr="00693A17">
        <w:rPr>
          <w:rStyle w:val="Emphasis"/>
          <w:highlight w:val="cyan"/>
        </w:rPr>
        <w:t>institutions</w:t>
      </w:r>
      <w:r w:rsidRPr="00693A17">
        <w:rPr>
          <w:rStyle w:val="StyleUnderline"/>
          <w:highlight w:val="cyan"/>
        </w:rPr>
        <w:t xml:space="preserve"> it sponsors</w:t>
      </w:r>
      <w:r w:rsidRPr="007C7FB6">
        <w:rPr>
          <w:sz w:val="14"/>
        </w:rPr>
        <w:t>—in particular economic organisations like IDOs—</w:t>
      </w:r>
      <w:r w:rsidRPr="009E75CA">
        <w:rPr>
          <w:rStyle w:val="StyleUnderline"/>
        </w:rPr>
        <w:t>and its hegemonic position to signal to</w:t>
      </w:r>
      <w:r w:rsidRPr="007C7FB6">
        <w:rPr>
          <w:sz w:val="14"/>
        </w:rPr>
        <w:t xml:space="preserve"> potential </w:t>
      </w:r>
      <w:r w:rsidRPr="009E75CA">
        <w:rPr>
          <w:rStyle w:val="StyleUnderline"/>
        </w:rPr>
        <w:t xml:space="preserve">allies its sustained ability to </w:t>
      </w:r>
      <w:r w:rsidRPr="00693A17">
        <w:rPr>
          <w:rStyle w:val="StyleUnderline"/>
          <w:highlight w:val="cyan"/>
        </w:rPr>
        <w:t>match the</w:t>
      </w:r>
      <w:r w:rsidRPr="009E75CA">
        <w:rPr>
          <w:rStyle w:val="StyleUnderline"/>
        </w:rPr>
        <w:t xml:space="preserve"> quantity and quality of global public </w:t>
      </w:r>
      <w:r w:rsidRPr="00693A17">
        <w:rPr>
          <w:rStyle w:val="Emphasis"/>
          <w:highlight w:val="cyan"/>
        </w:rPr>
        <w:t>goods</w:t>
      </w:r>
      <w:r w:rsidRPr="009E75CA">
        <w:rPr>
          <w:rStyle w:val="StyleUnderline"/>
        </w:rPr>
        <w:t xml:space="preserve"> that </w:t>
      </w:r>
      <w:r w:rsidRPr="00693A17">
        <w:rPr>
          <w:rStyle w:val="StyleUnderline"/>
          <w:highlight w:val="cyan"/>
        </w:rPr>
        <w:t>an emerging power offers</w:t>
      </w:r>
      <w:r w:rsidRPr="007C7FB6">
        <w:rPr>
          <w:sz w:val="14"/>
        </w:rPr>
        <w:t xml:space="preserve"> and, hence, </w:t>
      </w:r>
      <w:r w:rsidRPr="009E75CA">
        <w:rPr>
          <w:rStyle w:val="StyleUnderline"/>
        </w:rPr>
        <w:t>to preserve the established order.</w:t>
      </w:r>
      <w:r w:rsidRPr="007C7FB6">
        <w:rPr>
          <w:sz w:val="14"/>
        </w:rPr>
        <w:t xml:space="preserve"> Apart from economic organisations, </w:t>
      </w:r>
      <w:r w:rsidRPr="009E75CA">
        <w:rPr>
          <w:rStyle w:val="StyleUnderline"/>
        </w:rPr>
        <w:t>dispositional balancing can</w:t>
      </w:r>
      <w:r w:rsidRPr="007C7FB6">
        <w:rPr>
          <w:sz w:val="14"/>
        </w:rPr>
        <w:t xml:space="preserve"> also </w:t>
      </w:r>
      <w:r w:rsidRPr="009E75CA">
        <w:rPr>
          <w:rStyle w:val="StyleUnderline"/>
        </w:rPr>
        <w:t xml:space="preserve">be deployed through </w:t>
      </w:r>
      <w:r w:rsidRPr="008930BD">
        <w:rPr>
          <w:rStyle w:val="Emphasis"/>
        </w:rPr>
        <w:t>bilateral diplomacy</w:t>
      </w:r>
      <w:r w:rsidRPr="009E75CA">
        <w:rPr>
          <w:rStyle w:val="StyleUnderline"/>
        </w:rPr>
        <w:t xml:space="preserve"> on the part of the hegemon and its closest allies</w:t>
      </w:r>
      <w:r w:rsidRPr="007C7FB6">
        <w:rPr>
          <w:sz w:val="14"/>
        </w:rPr>
        <w:t xml:space="preserve">. </w:t>
      </w:r>
      <w:r w:rsidRPr="009E75CA">
        <w:rPr>
          <w:rStyle w:val="StyleUnderline"/>
        </w:rPr>
        <w:t>More than engaging in a strategy</w:t>
      </w:r>
      <w:r w:rsidRPr="007C7FB6">
        <w:rPr>
          <w:sz w:val="14"/>
        </w:rPr>
        <w:t xml:space="preserve"> wherein the entity </w:t>
      </w:r>
      <w:r w:rsidRPr="009E75CA">
        <w:rPr>
          <w:rStyle w:val="StyleUnderline"/>
        </w:rPr>
        <w:t>that expends the most economically wins</w:t>
      </w:r>
      <w:r w:rsidRPr="007C7FB6">
        <w:rPr>
          <w:sz w:val="14"/>
        </w:rPr>
        <w:t xml:space="preserve"> the lion’s share of states at their disposal, </w:t>
      </w:r>
      <w:r w:rsidRPr="009E75CA">
        <w:rPr>
          <w:rStyle w:val="StyleUnderline"/>
        </w:rPr>
        <w:t xml:space="preserve">the USA of </w:t>
      </w:r>
      <w:r w:rsidRPr="00693A17">
        <w:rPr>
          <w:rStyle w:val="StyleUnderline"/>
          <w:highlight w:val="cyan"/>
        </w:rPr>
        <w:t xml:space="preserve">dispositional balancing constitutes a </w:t>
      </w:r>
      <w:r w:rsidRPr="00693A17">
        <w:rPr>
          <w:rStyle w:val="Emphasis"/>
          <w:highlight w:val="cyan"/>
        </w:rPr>
        <w:t>display of status</w:t>
      </w:r>
      <w:r w:rsidRPr="008930BD">
        <w:rPr>
          <w:rStyle w:val="Emphasis"/>
        </w:rPr>
        <w:t>,</w:t>
      </w:r>
      <w:r w:rsidRPr="007C7FB6">
        <w:rPr>
          <w:sz w:val="14"/>
        </w:rPr>
        <w:t xml:space="preserve"> that is, a medium </w:t>
      </w:r>
      <w:r w:rsidRPr="009E75CA">
        <w:rPr>
          <w:rStyle w:val="StyleUnderline"/>
        </w:rPr>
        <w:t>whereby the hegemon signals retention, despite the</w:t>
      </w:r>
      <w:r w:rsidRPr="007C7FB6">
        <w:rPr>
          <w:sz w:val="14"/>
        </w:rPr>
        <w:t xml:space="preserve"> growing </w:t>
      </w:r>
      <w:r w:rsidRPr="009E75CA">
        <w:rPr>
          <w:rStyle w:val="StyleUnderline"/>
        </w:rPr>
        <w:t>clout of an emerging power</w:t>
      </w:r>
      <w:r w:rsidRPr="007C7FB6">
        <w:rPr>
          <w:sz w:val="14"/>
        </w:rPr>
        <w:t>, of its ability, and hence status, as the main sponsor within the international order.</w:t>
      </w:r>
    </w:p>
    <w:p w:rsidR="00DF37C8" w:rsidRPr="007C7FB6" w:rsidRDefault="00DF37C8" w:rsidP="00DF37C8">
      <w:pPr>
        <w:rPr>
          <w:sz w:val="14"/>
        </w:rPr>
      </w:pPr>
      <w:r w:rsidRPr="009E75CA">
        <w:rPr>
          <w:rStyle w:val="StyleUnderline"/>
        </w:rPr>
        <w:t>Through dispositional balancing</w:t>
      </w:r>
      <w:r w:rsidRPr="007C7FB6">
        <w:rPr>
          <w:sz w:val="14"/>
        </w:rPr>
        <w:t xml:space="preserve">, therefore, </w:t>
      </w:r>
      <w:r w:rsidRPr="009E75CA">
        <w:rPr>
          <w:rStyle w:val="StyleUnderline"/>
        </w:rPr>
        <w:t xml:space="preserve">the </w:t>
      </w:r>
      <w:r w:rsidRPr="00693A17">
        <w:rPr>
          <w:rStyle w:val="StyleUnderline"/>
          <w:highlight w:val="cyan"/>
        </w:rPr>
        <w:t xml:space="preserve">hegemon does not aim to craft a </w:t>
      </w:r>
      <w:r w:rsidRPr="00693A17">
        <w:rPr>
          <w:rStyle w:val="Emphasis"/>
          <w:highlight w:val="cyan"/>
        </w:rPr>
        <w:t>coherent coalition</w:t>
      </w:r>
      <w:r w:rsidRPr="00693A17">
        <w:rPr>
          <w:rStyle w:val="StyleUnderline"/>
          <w:highlight w:val="cyan"/>
        </w:rPr>
        <w:t xml:space="preserve"> against the rising state; nor</w:t>
      </w:r>
      <w:r w:rsidRPr="009E75CA">
        <w:rPr>
          <w:rStyle w:val="StyleUnderline"/>
        </w:rPr>
        <w:t xml:space="preserve"> does it </w:t>
      </w:r>
      <w:r w:rsidRPr="00693A17">
        <w:rPr>
          <w:rStyle w:val="StyleUnderline"/>
          <w:highlight w:val="cyan"/>
        </w:rPr>
        <w:t xml:space="preserve">risk expending </w:t>
      </w:r>
      <w:r w:rsidRPr="00693A17">
        <w:rPr>
          <w:rStyle w:val="Emphasis"/>
          <w:highlight w:val="cyan"/>
        </w:rPr>
        <w:t>material resources</w:t>
      </w:r>
      <w:r w:rsidRPr="009E75CA">
        <w:rPr>
          <w:rStyle w:val="StyleUnderline"/>
        </w:rPr>
        <w:t xml:space="preserve"> </w:t>
      </w:r>
      <w:r w:rsidRPr="007C7FB6">
        <w:rPr>
          <w:sz w:val="14"/>
        </w:rPr>
        <w:t xml:space="preserve">that bring no returns </w:t>
      </w:r>
      <w:r w:rsidRPr="009E75CA">
        <w:rPr>
          <w:rStyle w:val="StyleUnderline"/>
        </w:rPr>
        <w:t>in placing itself at the mercy of free riders</w:t>
      </w:r>
      <w:r w:rsidRPr="007C7FB6">
        <w:rPr>
          <w:sz w:val="14"/>
        </w:rPr>
        <w:t xml:space="preserve"> that exploit the benefits to be gained from not committing to either side. </w:t>
      </w:r>
      <w:r w:rsidRPr="009E75CA">
        <w:rPr>
          <w:rStyle w:val="StyleUnderline"/>
        </w:rPr>
        <w:t>Instead</w:t>
      </w:r>
      <w:r w:rsidRPr="007C7FB6">
        <w:rPr>
          <w:sz w:val="14"/>
        </w:rPr>
        <w:t xml:space="preserve">, under a scenario where the emerging power’s actual intentions regarding the future of the international order are uncertain, </w:t>
      </w:r>
      <w:r w:rsidRPr="009E75CA">
        <w:rPr>
          <w:rStyle w:val="StyleUnderline"/>
        </w:rPr>
        <w:t xml:space="preserve">the hegemon sets out to ensure that medium and small powers continue to recognise both its </w:t>
      </w:r>
      <w:r w:rsidRPr="008930BD">
        <w:rPr>
          <w:rStyle w:val="Emphasis"/>
        </w:rPr>
        <w:t>status</w:t>
      </w:r>
      <w:r w:rsidRPr="009E75CA">
        <w:rPr>
          <w:rStyle w:val="StyleUnderline"/>
        </w:rPr>
        <w:t xml:space="preserve"> and the order as a whole.</w:t>
      </w:r>
      <w:r w:rsidRPr="007C7FB6">
        <w:rPr>
          <w:sz w:val="14"/>
        </w:rPr>
        <w:t xml:space="preserve"> Institutional balancing, therefore, prevents revisionist pretensions on the part of the emerging power at a relatively low cost. The twofold goal of preserving order and hegemonic status is achieved when the hegemon engages in a demonstration of power by signalling its commitment to the continued provision of public goods—in this case, development finance—to states that have joined IGOs that the emerging power has sponsored and/or strengthened bilateral ties with.</w:t>
      </w:r>
    </w:p>
    <w:p w:rsidR="00DF37C8" w:rsidRPr="007C7FB6" w:rsidRDefault="00DF37C8" w:rsidP="00DF37C8">
      <w:pPr>
        <w:rPr>
          <w:sz w:val="14"/>
        </w:rPr>
      </w:pPr>
      <w:r w:rsidRPr="007C7FB6">
        <w:rPr>
          <w:sz w:val="14"/>
        </w:rPr>
        <w:t>With the purpose of theory building,12 we exemplify how dispositional balancing operates by assessing, through logit and linear models, whether or not the USA favours recipients of bilateral development finance from China and from AIIB members through votes in American-sponsored IDOs—including multilateral development banks (MDBs), environmental funds, and the International Monetary Fund (IMF). Results suggest that Washington favours developing states that have joined the AIIB by increasing its approvals of projects targeting such nations that also participate in US-sponsored IDOs. We have moreover identified that this strategy is also deployed towards AIIB members in receipt of relatively high degrees of bilateral aid from Beijing compared with the funds provided by the advanced industrial democracies and long-standing American allies of the Development Assistance Committee (DAC).</w:t>
      </w:r>
    </w:p>
    <w:p w:rsidR="00DF37C8" w:rsidRPr="007C7FB6" w:rsidRDefault="00DF37C8" w:rsidP="00DF37C8">
      <w:pPr>
        <w:rPr>
          <w:sz w:val="14"/>
        </w:rPr>
      </w:pPr>
      <w:r w:rsidRPr="007C7FB6">
        <w:rPr>
          <w:sz w:val="14"/>
        </w:rPr>
        <w:t>In addition, the USA tends to favour disbursements of IDO funding to those developing nations that are highly dependent on Chinese developmental finance. Considering that AIIB membership may be endogenous to American voting patterns in IDOs, this article’s statistical models employ an instrumental variable (IV) strategy. Results remain aligned with our theoretical expectations and proposed mechanism. Using dispositional balancing, therefore, the USA aims to constrain China’s ultimate capture of potential allies through collective financial statecraft13 tools while also retaining the relative power of DAC members over the developing world, thus contributing to maintenance of the West’s global status14 and of the international order as a whole, Beijing’s growing power notwithstanding.</w:t>
      </w:r>
    </w:p>
    <w:p w:rsidR="00DF37C8" w:rsidRPr="007C7FB6" w:rsidRDefault="00DF37C8" w:rsidP="00DF37C8">
      <w:pPr>
        <w:rPr>
          <w:sz w:val="14"/>
        </w:rPr>
      </w:pPr>
      <w:r w:rsidRPr="007C7FB6">
        <w:rPr>
          <w:sz w:val="14"/>
        </w:rPr>
        <w:t>Although the relevant literature thus far indicates that various forms of institutional balancing have been particularly evident since the end of the Cold War, there remains a lack of clarity about the specific strategies, other than military alliances, that the established hegemon and the main emerging power deploy in their quest to attract allies within the international system. Dispositional balancing certainly falls under the category of soft balancing15 yet differs from its most likely form, namely, institutional balancing, in that it does not imply either including or excluding states from such IGOs as IDOs, or bilateral ties. Also, unlike structural balancing,16 dispositional balancing does not entail the forming of an alliance—even a loose one—in order to tackle an opponent. All a hegemon needs to do to deploy dispositional balancing is signal to potential allies the ongoing permanence of its status. In such a scenario, such allies can still remain members of IGOs sponsored by the emerging power, or deepen bilateral ties with it, because the rising country’s statecrafting endeavours do not explicitly challenge the established order.</w:t>
      </w:r>
    </w:p>
    <w:p w:rsidR="00DF37C8" w:rsidRPr="006B6725" w:rsidRDefault="00DF37C8" w:rsidP="00DF37C8">
      <w:pPr>
        <w:rPr>
          <w:rStyle w:val="StyleUnderline"/>
        </w:rPr>
      </w:pPr>
      <w:r w:rsidRPr="007C7FB6">
        <w:rPr>
          <w:sz w:val="14"/>
        </w:rPr>
        <w:t xml:space="preserve">The </w:t>
      </w:r>
      <w:r w:rsidRPr="006B6725">
        <w:rPr>
          <w:rStyle w:val="StyleUnderline"/>
        </w:rPr>
        <w:t xml:space="preserve">behaviour of the USA within the field of </w:t>
      </w:r>
      <w:r w:rsidRPr="008930BD">
        <w:rPr>
          <w:rStyle w:val="Emphasis"/>
        </w:rPr>
        <w:t>financial statecraft</w:t>
      </w:r>
      <w:r w:rsidRPr="007C7FB6">
        <w:rPr>
          <w:sz w:val="14"/>
        </w:rPr>
        <w:t>, therefore</w:t>
      </w:r>
      <w:r w:rsidRPr="006B6725">
        <w:rPr>
          <w:rStyle w:val="StyleUnderline"/>
        </w:rPr>
        <w:t xml:space="preserve">, is that </w:t>
      </w:r>
      <w:r w:rsidRPr="007C7FB6">
        <w:rPr>
          <w:sz w:val="14"/>
        </w:rPr>
        <w:t xml:space="preserve">whereby </w:t>
      </w:r>
      <w:r w:rsidRPr="006B6725">
        <w:rPr>
          <w:rStyle w:val="StyleUnderline"/>
        </w:rPr>
        <w:t xml:space="preserve">offence through established </w:t>
      </w:r>
      <w:r w:rsidRPr="00693A17">
        <w:rPr>
          <w:rStyle w:val="Emphasis"/>
          <w:highlight w:val="cyan"/>
        </w:rPr>
        <w:t>multilateralism</w:t>
      </w:r>
      <w:r w:rsidRPr="006B6725">
        <w:rPr>
          <w:rStyle w:val="StyleUnderline"/>
        </w:rPr>
        <w:t xml:space="preserve"> is </w:t>
      </w:r>
      <w:r w:rsidRPr="00693A17">
        <w:rPr>
          <w:rStyle w:val="StyleUnderline"/>
          <w:highlight w:val="cyan"/>
        </w:rPr>
        <w:t xml:space="preserve">considered the </w:t>
      </w:r>
      <w:r w:rsidRPr="00693A17">
        <w:rPr>
          <w:rStyle w:val="Emphasis"/>
          <w:highlight w:val="cyan"/>
        </w:rPr>
        <w:t>best defence</w:t>
      </w:r>
      <w:r w:rsidRPr="00693A17">
        <w:rPr>
          <w:rStyle w:val="StyleUnderline"/>
          <w:highlight w:val="cyan"/>
        </w:rPr>
        <w:t xml:space="preserve"> against contested multilateralism</w:t>
      </w:r>
      <w:r w:rsidRPr="006B6725">
        <w:rPr>
          <w:rStyle w:val="StyleUnderline"/>
        </w:rPr>
        <w:t>.</w:t>
      </w:r>
      <w:r w:rsidRPr="007C7FB6">
        <w:rPr>
          <w:sz w:val="14"/>
        </w:rPr>
        <w:t xml:space="preserve"> Hence, </w:t>
      </w:r>
      <w:r w:rsidRPr="006B6725">
        <w:rPr>
          <w:rStyle w:val="StyleUnderline"/>
        </w:rPr>
        <w:t>understanding whether or not and how the USA uses IDOs to leverage its position in relation to China’s financial statecraft initiatives is crucial to making sense of the future of the post-war Western-led liberal international order</w:t>
      </w:r>
      <w:r w:rsidRPr="007C7FB6">
        <w:rPr>
          <w:sz w:val="14"/>
        </w:rPr>
        <w:t xml:space="preserve">17 </w:t>
      </w:r>
      <w:r w:rsidRPr="006B6725">
        <w:rPr>
          <w:rStyle w:val="StyleUnderline"/>
        </w:rPr>
        <w:t>and Washington’s prospects of retaining its hegemonic status</w:t>
      </w:r>
      <w:r w:rsidRPr="007C7FB6">
        <w:rPr>
          <w:sz w:val="14"/>
        </w:rPr>
        <w:t xml:space="preserve">. </w:t>
      </w:r>
      <w:r w:rsidRPr="006B6725">
        <w:rPr>
          <w:rStyle w:val="StyleUnderline"/>
        </w:rPr>
        <w:t xml:space="preserve">As the USA is still the </w:t>
      </w:r>
      <w:r w:rsidRPr="008930BD">
        <w:rPr>
          <w:rStyle w:val="Emphasis"/>
        </w:rPr>
        <w:t>major sponsor</w:t>
      </w:r>
      <w:r w:rsidRPr="007C7FB6">
        <w:rPr>
          <w:sz w:val="14"/>
        </w:rPr>
        <w:t>18</w:t>
      </w:r>
      <w:r w:rsidRPr="006B6725">
        <w:rPr>
          <w:rStyle w:val="StyleUnderline"/>
        </w:rPr>
        <w:t xml:space="preserve"> of the 12 IDOs that we use in our sample, it is plausible to expect that those institutions are employed to react in a way that tames the potentially counter-hegemonic character of Chinese initiatives through the provision of such global public goods as development finance.</w:t>
      </w:r>
    </w:p>
    <w:p w:rsidR="00DF37C8" w:rsidRPr="007C7FB6" w:rsidRDefault="00DF37C8" w:rsidP="00DF37C8">
      <w:pPr>
        <w:rPr>
          <w:sz w:val="14"/>
        </w:rPr>
      </w:pPr>
      <w:r w:rsidRPr="007C7FB6">
        <w:rPr>
          <w:sz w:val="14"/>
        </w:rPr>
        <w:t xml:space="preserve">Previous research has shown that, following the financial statecraft toolkit, </w:t>
      </w:r>
      <w:r w:rsidRPr="00C65FFA">
        <w:rPr>
          <w:rStyle w:val="StyleUnderline"/>
        </w:rPr>
        <w:t>the USA biases allocations of World Bank funds according to its best interests</w:t>
      </w:r>
      <w:r w:rsidRPr="007C7FB6">
        <w:rPr>
          <w:sz w:val="14"/>
        </w:rPr>
        <w:t xml:space="preserve">.19 In this paper, however, </w:t>
      </w:r>
      <w:r w:rsidRPr="00C65FFA">
        <w:rPr>
          <w:rStyle w:val="StyleUnderline"/>
        </w:rPr>
        <w:t xml:space="preserve">we go beyond those findings in adding evidence, and a theoretical contribution to the literature, that sheds light on </w:t>
      </w:r>
      <w:r w:rsidRPr="007C7FB6">
        <w:rPr>
          <w:sz w:val="14"/>
        </w:rPr>
        <w:t>what Ikenberry and Dexon define as “</w:t>
      </w:r>
      <w:r w:rsidRPr="008930BD">
        <w:rPr>
          <w:rStyle w:val="Emphasis"/>
        </w:rPr>
        <w:t>hegemonic-order theory</w:t>
      </w:r>
      <w:r w:rsidRPr="007C7FB6">
        <w:rPr>
          <w:sz w:val="14"/>
        </w:rPr>
        <w:t xml:space="preserve">”20 </w:t>
      </w:r>
      <w:r w:rsidRPr="00C65FFA">
        <w:rPr>
          <w:rStyle w:val="StyleUnderline"/>
        </w:rPr>
        <w:t xml:space="preserve">and the absence of traditional </w:t>
      </w:r>
      <w:r w:rsidRPr="008930BD">
        <w:rPr>
          <w:rStyle w:val="Emphasis"/>
        </w:rPr>
        <w:t>hard balancing</w:t>
      </w:r>
      <w:r w:rsidRPr="00C65FFA">
        <w:rPr>
          <w:rStyle w:val="StyleUnderline"/>
        </w:rPr>
        <w:t xml:space="preserve"> between the USA and China</w:t>
      </w:r>
      <w:r w:rsidRPr="007C7FB6">
        <w:rPr>
          <w:sz w:val="14"/>
        </w:rPr>
        <w:t>. We also present new data that contribute to a better understanding of the AIIB’s place in the liberal international order beyond the motifs of its formation21 and early operations. The discussion on that bank’s interactions with US-sponsored IDOs unfolds the prospect of cooperation between them in specific fields and/or development projects, while also making sense of the context that generated growing tensions between Washington and Beijing.</w:t>
      </w:r>
    </w:p>
    <w:p w:rsidR="00DF37C8" w:rsidRPr="007C7FB6" w:rsidRDefault="00DF37C8" w:rsidP="00DF37C8">
      <w:pPr>
        <w:rPr>
          <w:sz w:val="14"/>
        </w:rPr>
      </w:pPr>
      <w:r w:rsidRPr="007C7FB6">
        <w:rPr>
          <w:sz w:val="14"/>
        </w:rPr>
        <w:t>The paper is organised as follows. We first review the literature that falls in the intersection of hegemonic transitions and soft balancing, of which dispositional balancing is a subtype. This is essential for detailing in our analytical framework the hypotheses, which are outlined in the subsequent section, it implies in the case of financial statecraft. We then explain the data and methods employed and report the results obtained through linear and logit models. Robustness tests with an IV are reported in the Online Appendix and confirm our predictions. The conclusion outlines a potential research agenda on dispositional balancing, covering the current contest for power between the USA and China in issue areas other than financial statecraft but which are nevertheless likely to be tackled under the logic of dispositional balancing.</w:t>
      </w:r>
    </w:p>
    <w:p w:rsidR="00DF37C8" w:rsidRPr="008930BD" w:rsidRDefault="00DF37C8" w:rsidP="00DF37C8">
      <w:pPr>
        <w:rPr>
          <w:rStyle w:val="Emphasis"/>
        </w:rPr>
      </w:pPr>
      <w:r w:rsidRPr="00C65FFA">
        <w:rPr>
          <w:rStyle w:val="StyleUnderline"/>
        </w:rPr>
        <w:t xml:space="preserve">Preserving Order and Hegemony through </w:t>
      </w:r>
      <w:r w:rsidRPr="008930BD">
        <w:rPr>
          <w:rStyle w:val="Emphasis"/>
        </w:rPr>
        <w:t>Soft Means</w:t>
      </w:r>
    </w:p>
    <w:p w:rsidR="00DF37C8" w:rsidRPr="007C7FB6" w:rsidRDefault="00DF37C8" w:rsidP="00DF37C8">
      <w:pPr>
        <w:rPr>
          <w:sz w:val="14"/>
        </w:rPr>
      </w:pPr>
      <w:r w:rsidRPr="007C7FB6">
        <w:rPr>
          <w:sz w:val="14"/>
        </w:rPr>
        <w:t xml:space="preserve">Owing to its growing economic clout and provision of the public goods necessary for global stability, </w:t>
      </w:r>
      <w:r w:rsidRPr="00693A17">
        <w:rPr>
          <w:rStyle w:val="StyleUnderline"/>
          <w:highlight w:val="cyan"/>
        </w:rPr>
        <w:t>Beijing</w:t>
      </w:r>
      <w:r w:rsidRPr="00C65FFA">
        <w:rPr>
          <w:rStyle w:val="StyleUnderline"/>
        </w:rPr>
        <w:t xml:space="preserve"> has, since the aftermath of the 2008 crisis, posed a </w:t>
      </w:r>
      <w:r w:rsidRPr="00693A17">
        <w:rPr>
          <w:rStyle w:val="StyleUnderline"/>
          <w:highlight w:val="cyan"/>
        </w:rPr>
        <w:t>challenge to</w:t>
      </w:r>
      <w:r w:rsidRPr="00C65FFA">
        <w:rPr>
          <w:rStyle w:val="StyleUnderline"/>
        </w:rPr>
        <w:t xml:space="preserve"> </w:t>
      </w:r>
      <w:r w:rsidRPr="00693A17">
        <w:rPr>
          <w:rStyle w:val="StyleUnderline"/>
          <w:highlight w:val="cyan"/>
        </w:rPr>
        <w:t>Washington’s dominant role</w:t>
      </w:r>
      <w:r w:rsidRPr="00C65FFA">
        <w:rPr>
          <w:rStyle w:val="StyleUnderline"/>
        </w:rPr>
        <w:t xml:space="preserve"> in sponsoring the world order.</w:t>
      </w:r>
      <w:r w:rsidRPr="007C7FB6">
        <w:rPr>
          <w:sz w:val="14"/>
        </w:rPr>
        <w:t xml:space="preserve">22 Like the Western powers under American leadership, </w:t>
      </w:r>
      <w:r w:rsidRPr="00C65FFA">
        <w:rPr>
          <w:rStyle w:val="StyleUnderline"/>
        </w:rPr>
        <w:t xml:space="preserve">China has </w:t>
      </w:r>
      <w:r w:rsidRPr="00693A17">
        <w:rPr>
          <w:rStyle w:val="StyleUnderline"/>
          <w:highlight w:val="cyan"/>
        </w:rPr>
        <w:t>engaged in</w:t>
      </w:r>
      <w:r w:rsidRPr="00C65FFA">
        <w:rPr>
          <w:rStyle w:val="StyleUnderline"/>
        </w:rPr>
        <w:t xml:space="preserve"> </w:t>
      </w:r>
      <w:r w:rsidRPr="00693A17">
        <w:rPr>
          <w:rStyle w:val="StyleUnderline"/>
          <w:highlight w:val="cyan"/>
        </w:rPr>
        <w:t>development finance</w:t>
      </w:r>
      <w:r w:rsidRPr="00C65FFA">
        <w:rPr>
          <w:rStyle w:val="StyleUnderline"/>
        </w:rPr>
        <w:t xml:space="preserve"> both bilaterally23 and multilaterally.24 In both modalities of resource provision to potential allies, </w:t>
      </w:r>
      <w:r w:rsidRPr="008930BD">
        <w:rPr>
          <w:rStyle w:val="Emphasis"/>
        </w:rPr>
        <w:t>Chinese diplomacy</w:t>
      </w:r>
      <w:r w:rsidRPr="00C65FFA">
        <w:rPr>
          <w:rStyle w:val="StyleUnderline"/>
        </w:rPr>
        <w:t xml:space="preserve"> cooperates with traditional donors while competing with them for </w:t>
      </w:r>
      <w:r w:rsidRPr="008930BD">
        <w:rPr>
          <w:rStyle w:val="Emphasis"/>
        </w:rPr>
        <w:t>political influence</w:t>
      </w:r>
      <w:r w:rsidRPr="007C7FB6">
        <w:rPr>
          <w:sz w:val="14"/>
        </w:rPr>
        <w:t xml:space="preserve">. What remains to be elucidated is whether and how the USA reacts to those trends. Indeed, </w:t>
      </w:r>
      <w:r w:rsidRPr="00C65FFA">
        <w:rPr>
          <w:rStyle w:val="StyleUnderline"/>
        </w:rPr>
        <w:t xml:space="preserve">the </w:t>
      </w:r>
      <w:r w:rsidRPr="00693A17">
        <w:rPr>
          <w:rStyle w:val="StyleUnderline"/>
        </w:rPr>
        <w:t>American response</w:t>
      </w:r>
      <w:r w:rsidRPr="00C65FFA">
        <w:rPr>
          <w:rStyle w:val="StyleUnderline"/>
        </w:rPr>
        <w:t xml:space="preserve"> to China’s rise is anything but a straightforward outcome of Beijing’s growing clout in the US-led order. That is the case because “China was rising </w:t>
      </w:r>
      <w:r w:rsidRPr="008930BD">
        <w:rPr>
          <w:rStyle w:val="Emphasis"/>
        </w:rPr>
        <w:t>within</w:t>
      </w:r>
      <w:r w:rsidRPr="00C65FFA">
        <w:rPr>
          <w:rStyle w:val="StyleUnderline"/>
        </w:rPr>
        <w:t xml:space="preserve"> that order rather than challenging it, and the contemporary order, unlike previous ones, had a remarkable capacity to accommodate rising powers.”</w:t>
      </w:r>
      <w:r w:rsidRPr="007C7FB6">
        <w:rPr>
          <w:sz w:val="14"/>
        </w:rPr>
        <w:t>25 Yet, as Cooley and Nexon argue, B</w:t>
      </w:r>
      <w:r w:rsidRPr="00C65FFA">
        <w:rPr>
          <w:rStyle w:val="StyleUnderline"/>
        </w:rPr>
        <w:t>eijing has already changed the “ecology of the international order” by creating new IGOs,26 which supports the view that “alternative order-building does not have to produce actual exit to shift international order and weaken hegemonic ordering.”</w:t>
      </w:r>
      <w:r w:rsidRPr="007C7FB6">
        <w:rPr>
          <w:sz w:val="14"/>
        </w:rPr>
        <w:t xml:space="preserve">27 </w:t>
      </w:r>
      <w:r w:rsidRPr="00C65FFA">
        <w:rPr>
          <w:rStyle w:val="StyleUnderline"/>
        </w:rPr>
        <w:t>From a hegemonic standpoint, the emerging power’s behaviour</w:t>
      </w:r>
      <w:r w:rsidRPr="007C7FB6">
        <w:rPr>
          <w:sz w:val="14"/>
        </w:rPr>
        <w:t xml:space="preserve"> in regard to the established order </w:t>
      </w:r>
      <w:r w:rsidRPr="00C65FFA">
        <w:rPr>
          <w:rStyle w:val="StyleUnderline"/>
        </w:rPr>
        <w:t>is viewed</w:t>
      </w:r>
      <w:r w:rsidRPr="007C7FB6">
        <w:rPr>
          <w:sz w:val="14"/>
        </w:rPr>
        <w:t xml:space="preserve">, at the very least, </w:t>
      </w:r>
      <w:r w:rsidRPr="00C65FFA">
        <w:rPr>
          <w:rStyle w:val="StyleUnderline"/>
        </w:rPr>
        <w:t>as dubious and in need of containment</w:t>
      </w:r>
      <w:r w:rsidRPr="007C7FB6">
        <w:rPr>
          <w:sz w:val="14"/>
        </w:rPr>
        <w:t>.</w:t>
      </w:r>
    </w:p>
    <w:p w:rsidR="00DF37C8" w:rsidRPr="007C7FB6" w:rsidRDefault="00DF37C8" w:rsidP="00DF37C8">
      <w:pPr>
        <w:rPr>
          <w:sz w:val="14"/>
        </w:rPr>
      </w:pPr>
      <w:r w:rsidRPr="007C7FB6">
        <w:rPr>
          <w:sz w:val="14"/>
        </w:rPr>
        <w:t>Hence, considering that China may be perceived as becoming excessively powerful by virtue of actions related to contested multilateralism, such as the creation of the AIIB, the USA tends not to be tolerant of Beijing’s potential “selective embrace of the liberal order.”28 The AIIB was not just a consequence of functionalist shortcomings in the existing mechanisms of multilateral financing; it also reflects power disputes.29 As Cooley and Nexon contend, it remains unclear whether the AIIB will challenge or complement Western counterparts.30 For now, the “…AIIB stands in a relationship of partial accommodation and partial challenge”31 to the liberal international order. For instance, the bank cooperates with the US-sponsored ADB and International Bank for Reconstruction and Development (IBRD) by providing co-finance32 and sharing technical expertise. Yet, from a Western perspective, China is usually perceived as having abandoned the principle of peaceful rise since Xi Jinping’s ascent to power in 2013,33 the year of the launch of the memorandum of understanding that established the AIIB.34</w:t>
      </w:r>
    </w:p>
    <w:p w:rsidR="00DF37C8" w:rsidRPr="007C7FB6" w:rsidRDefault="00DF37C8" w:rsidP="00DF37C8">
      <w:pPr>
        <w:rPr>
          <w:sz w:val="14"/>
        </w:rPr>
      </w:pPr>
      <w:r w:rsidRPr="007C7FB6">
        <w:rPr>
          <w:sz w:val="14"/>
        </w:rPr>
        <w:t xml:space="preserve">Therefore, </w:t>
      </w:r>
      <w:r w:rsidRPr="00C65FFA">
        <w:rPr>
          <w:rStyle w:val="StyleUnderline"/>
        </w:rPr>
        <w:t>we must explore how the emerging power can challenge the hegemon because this may help to identify which tools the latter prefers to deploy in hindering or at least delaying the opponent’s rise</w:t>
      </w:r>
      <w:r w:rsidRPr="007C7FB6">
        <w:rPr>
          <w:sz w:val="14"/>
        </w:rPr>
        <w:t xml:space="preserve">. Perhaps, balance of power is the main concept linking the analysis of an unstable international system. It implies “a particular distribution of power among states of that system such that no single state and no existing alliance have an ‘overwhelming’ or ‘preponderant’ amount of power.”35 </w:t>
      </w:r>
      <w:r w:rsidRPr="00C65FFA">
        <w:rPr>
          <w:rStyle w:val="StyleUnderline"/>
        </w:rPr>
        <w:t xml:space="preserve">In a highly interdependent and institutionalised order such as that in the post–Cold War context, contested </w:t>
      </w:r>
      <w:r w:rsidRPr="00693A17">
        <w:rPr>
          <w:rStyle w:val="StyleUnderline"/>
          <w:highlight w:val="cyan"/>
        </w:rPr>
        <w:t>multilateralism</w:t>
      </w:r>
      <w:r w:rsidRPr="00C65FFA">
        <w:rPr>
          <w:rStyle w:val="StyleUnderline"/>
        </w:rPr>
        <w:t xml:space="preserve"> would </w:t>
      </w:r>
      <w:r w:rsidRPr="00693A17">
        <w:rPr>
          <w:rStyle w:val="StyleUnderline"/>
          <w:highlight w:val="cyan"/>
        </w:rPr>
        <w:t>appear to be</w:t>
      </w:r>
      <w:r w:rsidRPr="00C65FFA">
        <w:rPr>
          <w:rStyle w:val="StyleUnderline"/>
        </w:rPr>
        <w:t xml:space="preserve"> a viable method of </w:t>
      </w:r>
      <w:r w:rsidRPr="00693A17">
        <w:rPr>
          <w:rStyle w:val="Emphasis"/>
          <w:highlight w:val="cyan"/>
        </w:rPr>
        <w:t>soft balancing</w:t>
      </w:r>
      <w:r w:rsidRPr="00C65FFA">
        <w:rPr>
          <w:rStyle w:val="StyleUnderline"/>
        </w:rPr>
        <w:t>. Contested multilateralism happens whenever a group of states dissatisfied with the status quo emerges and coalesces around one or more institutional alternatives at the global level</w:t>
      </w:r>
      <w:r w:rsidRPr="007C7FB6">
        <w:rPr>
          <w:sz w:val="14"/>
        </w:rPr>
        <w:t>.36</w:t>
      </w:r>
    </w:p>
    <w:p w:rsidR="00DF37C8" w:rsidRPr="007C7FB6" w:rsidRDefault="00DF37C8" w:rsidP="00DF37C8">
      <w:pPr>
        <w:rPr>
          <w:sz w:val="14"/>
        </w:rPr>
      </w:pPr>
      <w:r w:rsidRPr="007C7FB6">
        <w:rPr>
          <w:sz w:val="14"/>
        </w:rPr>
        <w:t xml:space="preserve">However, that supporters of Beijing’s initiatives in the provision of public goods do not necessarily break away from Washington preferences37 constitutes a nuance in the concept of contested multilateralism. As Ikenberry argues, </w:t>
      </w:r>
      <w:r w:rsidRPr="00693A17">
        <w:rPr>
          <w:rStyle w:val="StyleUnderline"/>
          <w:highlight w:val="cyan"/>
        </w:rPr>
        <w:t xml:space="preserve">China has </w:t>
      </w:r>
      <w:r w:rsidRPr="00693A17">
        <w:rPr>
          <w:rStyle w:val="Emphasis"/>
          <w:highlight w:val="cyan"/>
        </w:rPr>
        <w:t>too much to lose</w:t>
      </w:r>
      <w:r w:rsidRPr="00693A17">
        <w:rPr>
          <w:rStyle w:val="StyleUnderline"/>
          <w:highlight w:val="cyan"/>
        </w:rPr>
        <w:t xml:space="preserve"> by challenging</w:t>
      </w:r>
      <w:r w:rsidRPr="00C65FFA">
        <w:rPr>
          <w:rStyle w:val="StyleUnderline"/>
        </w:rPr>
        <w:t xml:space="preserve"> the liberal international order,38 adding that “In the absence of war or economic calamity, the old liberal order is not likely to completely breakdown or disappear.”</w:t>
      </w:r>
      <w:r w:rsidRPr="007C7FB6">
        <w:rPr>
          <w:sz w:val="14"/>
        </w:rPr>
        <w:t xml:space="preserve">39 </w:t>
      </w:r>
      <w:r w:rsidRPr="00C65FFA">
        <w:rPr>
          <w:rStyle w:val="StyleUnderline"/>
        </w:rPr>
        <w:t xml:space="preserve">These assumptions call into the question whether institutional balancing has the potential both to trigger and to constrain hegemonic decline and order erosion. Institutional balancing consists in “initiating, </w:t>
      </w:r>
      <w:r w:rsidRPr="008930BD">
        <w:rPr>
          <w:rStyle w:val="Emphasis"/>
        </w:rPr>
        <w:t>utilising</w:t>
      </w:r>
      <w:r w:rsidRPr="00C65FFA">
        <w:rPr>
          <w:rStyle w:val="StyleUnderline"/>
        </w:rPr>
        <w:t xml:space="preserve">, and dominating </w:t>
      </w:r>
      <w:r w:rsidRPr="008930BD">
        <w:rPr>
          <w:rStyle w:val="Emphasis"/>
        </w:rPr>
        <w:t>multilateral institutions</w:t>
      </w:r>
      <w:r w:rsidRPr="00C65FFA">
        <w:rPr>
          <w:rStyle w:val="StyleUnderline"/>
        </w:rPr>
        <w:t xml:space="preserve">” to </w:t>
      </w:r>
      <w:r w:rsidRPr="008930BD">
        <w:rPr>
          <w:rStyle w:val="Emphasis"/>
        </w:rPr>
        <w:t>counter potential threats</w:t>
      </w:r>
      <w:r w:rsidRPr="00C65FFA">
        <w:rPr>
          <w:rStyle w:val="StyleUnderline"/>
        </w:rPr>
        <w:t>40 and is a type of soft balancing. Institutions certainly reduce the transaction costs that a state faces when assembling a coalition to constrain an opposing power.</w:t>
      </w:r>
      <w:r w:rsidRPr="007C7FB6">
        <w:rPr>
          <w:sz w:val="14"/>
        </w:rPr>
        <w:t xml:space="preserve"> However, in its original formulation, institutional balancing means either the inclusion or exclusion of states. The inclusive modality of institutional balancing consists in “binding the target states in the institution,” while the exclusive tactic lies in “keeping the target states out.”41 The exclusive modality also determines the so-called inter-institutional balancing, whereby a “state that is excluded by a particular institution can support another or initiate a similar institution to counter-balance pressure from the one that has excluded it.”42</w:t>
      </w:r>
    </w:p>
    <w:p w:rsidR="00DF37C8" w:rsidRPr="007C7FB6" w:rsidRDefault="00DF37C8" w:rsidP="00DF37C8">
      <w:pPr>
        <w:rPr>
          <w:sz w:val="14"/>
        </w:rPr>
      </w:pPr>
      <w:r w:rsidRPr="007C7FB6">
        <w:rPr>
          <w:sz w:val="14"/>
        </w:rPr>
        <w:t xml:space="preserve">At times of uncertainty about the systemic </w:t>
      </w:r>
      <w:r w:rsidRPr="00C65FFA">
        <w:rPr>
          <w:rStyle w:val="StyleUnderline"/>
        </w:rPr>
        <w:t xml:space="preserve">configuration, institutional balancing may not suffice to constrain contested multilateralism. That is the case because exclusion is not a feasible strategy—uncertainty leads states to refrain from bandwagoning with any side, simply, because exactly how many </w:t>
      </w:r>
      <w:r w:rsidRPr="00693A17">
        <w:rPr>
          <w:rStyle w:val="Emphasis"/>
        </w:rPr>
        <w:t>poles of power</w:t>
      </w:r>
      <w:r w:rsidRPr="00C65FFA">
        <w:rPr>
          <w:rStyle w:val="StyleUnderline"/>
        </w:rPr>
        <w:t xml:space="preserve"> exist and the costs and benefits of joining each of them are unclear</w:t>
      </w:r>
      <w:r w:rsidRPr="007C7FB6">
        <w:rPr>
          <w:sz w:val="14"/>
        </w:rPr>
        <w:t xml:space="preserve">. Moreover, </w:t>
      </w:r>
      <w:r w:rsidRPr="00C65FFA">
        <w:rPr>
          <w:rStyle w:val="StyleUnderline"/>
        </w:rPr>
        <w:t xml:space="preserve">China may, even without proclaiming and conquering hegemony, </w:t>
      </w:r>
      <w:r w:rsidRPr="00693A17">
        <w:rPr>
          <w:rStyle w:val="Emphasis"/>
        </w:rPr>
        <w:t>undermine</w:t>
      </w:r>
      <w:r w:rsidRPr="00C65FFA">
        <w:rPr>
          <w:rStyle w:val="StyleUnderline"/>
        </w:rPr>
        <w:t xml:space="preserve"> the </w:t>
      </w:r>
      <w:r w:rsidRPr="00693A17">
        <w:rPr>
          <w:rStyle w:val="Emphasis"/>
        </w:rPr>
        <w:t>US-led order</w:t>
      </w:r>
      <w:r w:rsidRPr="00C65FFA">
        <w:rPr>
          <w:rStyle w:val="StyleUnderline"/>
        </w:rPr>
        <w:t>. In such circumstances, institutional balancing does not properly happen</w:t>
      </w:r>
      <w:r w:rsidRPr="007C7FB6">
        <w:rPr>
          <w:sz w:val="14"/>
        </w:rPr>
        <w:t>. Instead, smaller power and second-tier states in general have the incentive to align either with the emerging power or the hegemon because there are no appropriately opposed blocs of states coalescing around either one of them. The rise of the AIIB, in regard to Western-led IDOs, represents a context wherein “competition among international institutions affects the context of interstate bargaining among members, shaping the trajectory of institutional change.”43</w:t>
      </w:r>
    </w:p>
    <w:p w:rsidR="00DF37C8" w:rsidRPr="007C7FB6" w:rsidRDefault="00DF37C8" w:rsidP="00DF37C8">
      <w:pPr>
        <w:rPr>
          <w:sz w:val="14"/>
        </w:rPr>
      </w:pPr>
      <w:r w:rsidRPr="007C7FB6">
        <w:rPr>
          <w:sz w:val="14"/>
        </w:rPr>
        <w:t>In such a context, the hegemon may then prefer to follow in the footsteps of the emerging power and emphasise soft mechanisms for retaining its allies. Unlike Cooley and Nexon, we do not assume that “[</w:t>
      </w:r>
      <w:r w:rsidRPr="00C65FFA">
        <w:rPr>
          <w:rStyle w:val="StyleUnderline"/>
        </w:rPr>
        <w:t xml:space="preserve">o]nce the </w:t>
      </w:r>
      <w:r w:rsidRPr="00693A17">
        <w:rPr>
          <w:rStyle w:val="StyleUnderline"/>
          <w:highlight w:val="cyan"/>
        </w:rPr>
        <w:t xml:space="preserve">hegemon enters </w:t>
      </w:r>
      <w:r w:rsidRPr="00693A17">
        <w:rPr>
          <w:rStyle w:val="Emphasis"/>
          <w:highlight w:val="cyan"/>
        </w:rPr>
        <w:t>relative decline</w:t>
      </w:r>
      <w:r w:rsidRPr="00C65FFA">
        <w:rPr>
          <w:rStyle w:val="StyleUnderline"/>
        </w:rPr>
        <w:t xml:space="preserve">, </w:t>
      </w:r>
      <w:r w:rsidRPr="00693A17">
        <w:rPr>
          <w:rStyle w:val="StyleUnderline"/>
          <w:highlight w:val="cyan"/>
        </w:rPr>
        <w:t>its fate</w:t>
      </w:r>
      <w:r w:rsidRPr="00C65FFA">
        <w:rPr>
          <w:rStyle w:val="StyleUnderline"/>
        </w:rPr>
        <w:t>—and that of its order—</w:t>
      </w:r>
      <w:r w:rsidRPr="00693A17">
        <w:rPr>
          <w:rStyle w:val="StyleUnderline"/>
          <w:highlight w:val="cyan"/>
        </w:rPr>
        <w:t xml:space="preserve">depends on the </w:t>
      </w:r>
      <w:r w:rsidRPr="00693A17">
        <w:rPr>
          <w:rStyle w:val="Emphasis"/>
          <w:highlight w:val="cyan"/>
        </w:rPr>
        <w:t>attitudes</w:t>
      </w:r>
      <w:r w:rsidRPr="00693A17">
        <w:rPr>
          <w:rStyle w:val="StyleUnderline"/>
          <w:highlight w:val="cyan"/>
        </w:rPr>
        <w:t xml:space="preserve"> of other powers</w:t>
      </w:r>
      <w:r w:rsidRPr="007C7FB6">
        <w:rPr>
          <w:sz w:val="14"/>
        </w:rPr>
        <w:t xml:space="preserve">.”44 As we theorise, </w:t>
      </w:r>
      <w:r w:rsidRPr="00C65FFA">
        <w:rPr>
          <w:rStyle w:val="StyleUnderline"/>
        </w:rPr>
        <w:t xml:space="preserve">the </w:t>
      </w:r>
      <w:r w:rsidRPr="00693A17">
        <w:rPr>
          <w:rStyle w:val="StyleUnderline"/>
          <w:highlight w:val="cyan"/>
        </w:rPr>
        <w:t>hegemon</w:t>
      </w:r>
      <w:r w:rsidRPr="00C65FFA">
        <w:rPr>
          <w:rStyle w:val="StyleUnderline"/>
        </w:rPr>
        <w:t xml:space="preserve"> has agency over its fate through </w:t>
      </w:r>
      <w:r w:rsidRPr="00693A17">
        <w:rPr>
          <w:rStyle w:val="Emphasis"/>
          <w:highlight w:val="cyan"/>
        </w:rPr>
        <w:t>dispositional balancing</w:t>
      </w:r>
      <w:r w:rsidRPr="00693A17">
        <w:rPr>
          <w:rStyle w:val="StyleUnderline"/>
          <w:highlight w:val="cyan"/>
        </w:rPr>
        <w:t xml:space="preserve"> without incurring</w:t>
      </w:r>
      <w:r w:rsidRPr="00C65FFA">
        <w:rPr>
          <w:rStyle w:val="StyleUnderline"/>
        </w:rPr>
        <w:t xml:space="preserve"> </w:t>
      </w:r>
      <w:r w:rsidRPr="00693A17">
        <w:rPr>
          <w:rStyle w:val="Emphasis"/>
        </w:rPr>
        <w:t xml:space="preserve">excessive </w:t>
      </w:r>
      <w:r w:rsidRPr="00693A17">
        <w:rPr>
          <w:rStyle w:val="Emphasis"/>
          <w:highlight w:val="cyan"/>
        </w:rPr>
        <w:t>costs</w:t>
      </w:r>
      <w:r w:rsidRPr="00C65FFA">
        <w:rPr>
          <w:rStyle w:val="StyleUnderline"/>
        </w:rPr>
        <w:t xml:space="preserve"> </w:t>
      </w:r>
      <w:r w:rsidRPr="00693A17">
        <w:rPr>
          <w:rStyle w:val="StyleUnderline"/>
          <w:highlight w:val="cyan"/>
        </w:rPr>
        <w:t>analogous to</w:t>
      </w:r>
      <w:r w:rsidRPr="00C65FFA">
        <w:rPr>
          <w:rStyle w:val="StyleUnderline"/>
        </w:rPr>
        <w:t xml:space="preserve"> what happens under “</w:t>
      </w:r>
      <w:r w:rsidRPr="00693A17">
        <w:rPr>
          <w:rStyle w:val="Emphasis"/>
        </w:rPr>
        <w:t xml:space="preserve">imperial </w:t>
      </w:r>
      <w:r w:rsidRPr="00693A17">
        <w:rPr>
          <w:rStyle w:val="Emphasis"/>
          <w:highlight w:val="cyan"/>
        </w:rPr>
        <w:t>overstretch</w:t>
      </w:r>
      <w:r w:rsidRPr="00693A17">
        <w:rPr>
          <w:rStyle w:val="Emphasis"/>
        </w:rPr>
        <w:t>.”</w:t>
      </w:r>
      <w:r w:rsidRPr="007C7FB6">
        <w:rPr>
          <w:sz w:val="14"/>
        </w:rPr>
        <w:t xml:space="preserve">45 </w:t>
      </w:r>
      <w:r w:rsidRPr="00693A17">
        <w:rPr>
          <w:rStyle w:val="StyleUnderline"/>
        </w:rPr>
        <w:t>Fina</w:t>
      </w:r>
      <w:r w:rsidRPr="00C65FFA">
        <w:rPr>
          <w:rStyle w:val="StyleUnderline"/>
        </w:rPr>
        <w:t xml:space="preserve">ncial statecraft arises as the most promising field for deploying dispositional balancing, given China’s expanded bilateral provision of development finance to the Global South,46 and more recently, through MDBs created under Beijing’s leadership. </w:t>
      </w:r>
      <w:r w:rsidRPr="007C7FB6">
        <w:rPr>
          <w:sz w:val="14"/>
        </w:rPr>
        <w:t>The New Development Bank (NDB) is as much an example of collective financial statecraft as is the AIIB, yet, other than China, it has only four founding members (Brazil, India, Russia, and South Africa), having welcomed in 2021 Bangladesh, United Arab Emirates, and Uruguay as new members, thus limiting its applicability to developing and testing the logic of dispositional balancing. As all BRICS (Brazil, India, Russia, and South Africa, which together form the BRICS Group) countries have clear soft balancing stances against the USA,47 the variance necessary to allow for analysing whether and how Washington punishes those countries for supporting Beijing’s contested multilateralism does not exist in this case.</w:t>
      </w:r>
    </w:p>
    <w:p w:rsidR="00DF37C8" w:rsidRPr="007C7FB6" w:rsidRDefault="00DF37C8" w:rsidP="00DF37C8">
      <w:pPr>
        <w:rPr>
          <w:sz w:val="14"/>
        </w:rPr>
      </w:pPr>
      <w:r w:rsidRPr="007C7FB6">
        <w:rPr>
          <w:sz w:val="14"/>
        </w:rPr>
        <w:t>Moreover, a focus on financial statecraft in developing and testing the argument on dispositional balancing reflects how development aid contributes to achievement of security goals. Donations, grants, and loans, for instance, buy support at the United Nations wherein such backup on crucial diplomatic themes48 may be crucial to a state seeking to increase its international clout.49 In addition, developmental finance targeting developing, commodity-exporting nations may provide assurance that the supply of raw materials will remain constant as a power advances its political–economic interests.50</w:t>
      </w:r>
    </w:p>
    <w:p w:rsidR="00DF37C8" w:rsidRPr="007C7FB6" w:rsidRDefault="00DF37C8" w:rsidP="00DF37C8">
      <w:pPr>
        <w:rPr>
          <w:sz w:val="14"/>
        </w:rPr>
      </w:pPr>
      <w:r w:rsidRPr="007C7FB6">
        <w:rPr>
          <w:sz w:val="14"/>
        </w:rPr>
        <w:t xml:space="preserve">Conceptualising Dispositional Balancing through IDOs </w:t>
      </w:r>
    </w:p>
    <w:p w:rsidR="00DF37C8" w:rsidRPr="007C7FB6" w:rsidRDefault="00DF37C8" w:rsidP="00DF37C8">
      <w:pPr>
        <w:rPr>
          <w:sz w:val="14"/>
        </w:rPr>
      </w:pPr>
      <w:r w:rsidRPr="007C7FB6">
        <w:rPr>
          <w:sz w:val="14"/>
        </w:rPr>
        <w:t xml:space="preserve">We now turn the focus of our analysis on how the USA reacts to China’s bilateral and collective financial statecraft, as exemplified by the AIIB. Before outlining our empirical expectations, however, we must first conceptualise </w:t>
      </w:r>
      <w:r w:rsidRPr="00220118">
        <w:rPr>
          <w:rStyle w:val="StyleUnderline"/>
        </w:rPr>
        <w:t xml:space="preserve">why and how Washington reacts, through development finance, to Beijing’s potential impact on </w:t>
      </w:r>
      <w:r w:rsidRPr="00693A17">
        <w:rPr>
          <w:rStyle w:val="Emphasis"/>
        </w:rPr>
        <w:t>US hegemonic status</w:t>
      </w:r>
      <w:r w:rsidRPr="00220118">
        <w:rPr>
          <w:rStyle w:val="StyleUnderline"/>
        </w:rPr>
        <w:t xml:space="preserve"> and the American-led order. IDOs are part of both the infrastructure and architecture of the American hegemonic order</w:t>
      </w:r>
      <w:r w:rsidRPr="007C7FB6">
        <w:rPr>
          <w:sz w:val="14"/>
        </w:rPr>
        <w:t xml:space="preserve">. Here, we follow Ikenberry and Dexon’s definition of hegemonic orders as those having an architecture that is “manifest in the rules, norms, and arrangements stressed in traditional hegemony studies,” as well as “an infrastructure made up of interpersonal, interorganisational, and interstate political interactions.”51 </w:t>
      </w:r>
    </w:p>
    <w:p w:rsidR="00DF37C8" w:rsidRPr="007C7FB6" w:rsidRDefault="00DF37C8" w:rsidP="00DF37C8">
      <w:pPr>
        <w:rPr>
          <w:sz w:val="14"/>
        </w:rPr>
      </w:pPr>
      <w:r w:rsidRPr="007C7FB6">
        <w:rPr>
          <w:sz w:val="14"/>
        </w:rPr>
        <w:t xml:space="preserve">Therefore, </w:t>
      </w:r>
      <w:r w:rsidRPr="00220118">
        <w:rPr>
          <w:rStyle w:val="StyleUnderline"/>
        </w:rPr>
        <w:t xml:space="preserve">one can expect that the greater a state’s </w:t>
      </w:r>
      <w:r w:rsidRPr="00693A17">
        <w:rPr>
          <w:rStyle w:val="Emphasis"/>
        </w:rPr>
        <w:t>political influence</w:t>
      </w:r>
      <w:r w:rsidRPr="00220118">
        <w:rPr>
          <w:rStyle w:val="StyleUnderline"/>
        </w:rPr>
        <w:t xml:space="preserve"> within a given infrastructure</w:t>
      </w:r>
      <w:r w:rsidRPr="007C7FB6">
        <w:rPr>
          <w:sz w:val="14"/>
        </w:rPr>
        <w:t xml:space="preserve"> (that is, a set of IDOs), </w:t>
      </w:r>
      <w:r w:rsidRPr="00220118">
        <w:rPr>
          <w:rStyle w:val="StyleUnderline"/>
        </w:rPr>
        <w:t xml:space="preserve">the higher the </w:t>
      </w:r>
      <w:r w:rsidRPr="00693A17">
        <w:rPr>
          <w:rStyle w:val="Emphasis"/>
        </w:rPr>
        <w:t>leverage</w:t>
      </w:r>
      <w:r w:rsidRPr="00220118">
        <w:rPr>
          <w:rStyle w:val="StyleUnderline"/>
        </w:rPr>
        <w:t xml:space="preserve"> of that state in relation to its peers within the same institution.</w:t>
      </w:r>
      <w:r w:rsidRPr="007C7FB6">
        <w:rPr>
          <w:sz w:val="14"/>
        </w:rPr>
        <w:t xml:space="preserve"> Yet, as IDOs are embedded in the international order, this architecture also has impact on a state’s influence within those banks. Given its hegemonic status, the USA is arguably among the main sponsors—states able to set the international agenda on a given issue area52—of all Western-led IDOs.53</w:t>
      </w:r>
    </w:p>
    <w:p w:rsidR="00DF37C8" w:rsidRPr="007C7FB6" w:rsidRDefault="00DF37C8" w:rsidP="00DF37C8">
      <w:pPr>
        <w:rPr>
          <w:sz w:val="14"/>
        </w:rPr>
      </w:pPr>
      <w:r w:rsidRPr="00220118">
        <w:rPr>
          <w:rStyle w:val="StyleUnderline"/>
        </w:rPr>
        <w:t>Beyond the literature on IDOs and the impact of American hegemony on IGOs, we depart from the concepts of contested</w:t>
      </w:r>
      <w:r w:rsidRPr="007C7FB6">
        <w:rPr>
          <w:sz w:val="14"/>
        </w:rPr>
        <w:t xml:space="preserve"> </w:t>
      </w:r>
      <w:r w:rsidRPr="00220118">
        <w:rPr>
          <w:rStyle w:val="StyleUnderline"/>
        </w:rPr>
        <w:t>multilateralism, as detailed in the previous section, and of institutional balancing. Both echo previous developments in the literature on power and institutions.</w:t>
      </w:r>
      <w:r w:rsidRPr="007C7FB6">
        <w:rPr>
          <w:sz w:val="14"/>
        </w:rPr>
        <w:t xml:space="preserve"> Most notorious among them is Barnett and Duvall’s typology of power. According to them, direct forms of power are either compulsory or structural, whereas indirect ones are institutional and productive.54 The compulsory and institutional forms stem from the interactions of specific actors, namely, states that are leaders and states that are followers. The structural and productive types of power, in turn, reflect socially constitutive relationships.</w:t>
      </w:r>
    </w:p>
    <w:p w:rsidR="00DF37C8" w:rsidRPr="007C7FB6" w:rsidRDefault="00DF37C8" w:rsidP="00DF37C8">
      <w:pPr>
        <w:rPr>
          <w:sz w:val="14"/>
        </w:rPr>
      </w:pPr>
      <w:r w:rsidRPr="008930BD">
        <w:rPr>
          <w:rStyle w:val="StyleUnderline"/>
        </w:rPr>
        <w:t xml:space="preserve">The </w:t>
      </w:r>
      <w:r w:rsidRPr="00693A17">
        <w:rPr>
          <w:rStyle w:val="StyleUnderline"/>
          <w:highlight w:val="cyan"/>
        </w:rPr>
        <w:t>hegemon</w:t>
      </w:r>
      <w:r w:rsidRPr="007C7FB6">
        <w:rPr>
          <w:sz w:val="14"/>
        </w:rPr>
        <w:t xml:space="preserve"> and the order that it sustains being </w:t>
      </w:r>
      <w:r w:rsidRPr="008930BD">
        <w:rPr>
          <w:rStyle w:val="StyleUnderline"/>
        </w:rPr>
        <w:t xml:space="preserve">perceived as </w:t>
      </w:r>
      <w:r w:rsidRPr="00693A17">
        <w:rPr>
          <w:rStyle w:val="StyleUnderline"/>
          <w:highlight w:val="cyan"/>
        </w:rPr>
        <w:t xml:space="preserve">in </w:t>
      </w:r>
      <w:r w:rsidRPr="00693A17">
        <w:rPr>
          <w:rStyle w:val="Emphasis"/>
          <w:highlight w:val="cyan"/>
        </w:rPr>
        <w:t>decline</w:t>
      </w:r>
      <w:r w:rsidRPr="00693A17">
        <w:rPr>
          <w:rStyle w:val="StyleUnderline"/>
          <w:highlight w:val="cyan"/>
        </w:rPr>
        <w:t>,</w:t>
      </w:r>
      <w:r w:rsidRPr="007C7FB6">
        <w:rPr>
          <w:sz w:val="14"/>
          <w:highlight w:val="cyan"/>
        </w:rPr>
        <w:t xml:space="preserve"> </w:t>
      </w:r>
      <w:r w:rsidRPr="00693A17">
        <w:rPr>
          <w:rStyle w:val="StyleUnderline"/>
          <w:highlight w:val="cyan"/>
        </w:rPr>
        <w:t xml:space="preserve">deployment of </w:t>
      </w:r>
      <w:r w:rsidRPr="00693A17">
        <w:rPr>
          <w:rStyle w:val="Emphasis"/>
          <w:highlight w:val="cyan"/>
        </w:rPr>
        <w:t>compulsory power</w:t>
      </w:r>
      <w:r w:rsidRPr="00693A17">
        <w:rPr>
          <w:rStyle w:val="StyleUnderline"/>
          <w:highlight w:val="cyan"/>
        </w:rPr>
        <w:t xml:space="preserve"> generates </w:t>
      </w:r>
      <w:r w:rsidRPr="00693A17">
        <w:rPr>
          <w:rStyle w:val="Emphasis"/>
          <w:highlight w:val="cyan"/>
        </w:rPr>
        <w:t xml:space="preserve">higher costs </w:t>
      </w:r>
      <w:r w:rsidRPr="00693A17">
        <w:rPr>
          <w:rStyle w:val="StyleUnderline"/>
          <w:highlight w:val="cyan"/>
        </w:rPr>
        <w:t>than</w:t>
      </w:r>
      <w:r w:rsidRPr="008930BD">
        <w:rPr>
          <w:rStyle w:val="StyleUnderline"/>
        </w:rPr>
        <w:t xml:space="preserve"> does </w:t>
      </w:r>
      <w:r w:rsidRPr="007C7FB6">
        <w:rPr>
          <w:sz w:val="14"/>
        </w:rPr>
        <w:t xml:space="preserve">the institutional modality of </w:t>
      </w:r>
      <w:r w:rsidRPr="00693A17">
        <w:rPr>
          <w:rStyle w:val="StyleUnderline"/>
          <w:highlight w:val="cyan"/>
        </w:rPr>
        <w:t>balancing</w:t>
      </w:r>
      <w:r w:rsidRPr="007C7FB6">
        <w:rPr>
          <w:sz w:val="14"/>
        </w:rPr>
        <w:t xml:space="preserve">. Although </w:t>
      </w:r>
      <w:r w:rsidRPr="008930BD">
        <w:rPr>
          <w:rStyle w:val="StyleUnderline"/>
        </w:rPr>
        <w:t>both are diffuse and</w:t>
      </w:r>
      <w:r w:rsidRPr="007C7FB6">
        <w:rPr>
          <w:sz w:val="14"/>
        </w:rPr>
        <w:t xml:space="preserve">, hence, </w:t>
      </w:r>
      <w:r w:rsidRPr="00693A17">
        <w:rPr>
          <w:rStyle w:val="StyleUnderline"/>
        </w:rPr>
        <w:t>mo</w:t>
      </w:r>
      <w:r w:rsidRPr="008930BD">
        <w:rPr>
          <w:rStyle w:val="StyleUnderline"/>
        </w:rPr>
        <w:t>st appropriate for soft balancing strategies</w:t>
      </w:r>
      <w:r w:rsidRPr="007C7FB6">
        <w:rPr>
          <w:sz w:val="14"/>
        </w:rPr>
        <w:t xml:space="preserve">, </w:t>
      </w:r>
      <w:r w:rsidRPr="00693A17">
        <w:rPr>
          <w:rStyle w:val="Emphasis"/>
        </w:rPr>
        <w:t>institutional power</w:t>
      </w:r>
      <w:r w:rsidRPr="008930BD">
        <w:rPr>
          <w:rStyle w:val="StyleUnderline"/>
        </w:rPr>
        <w:t xml:space="preserve"> is the least costly of the two</w:t>
      </w:r>
      <w:r w:rsidRPr="007C7FB6">
        <w:rPr>
          <w:sz w:val="14"/>
        </w:rPr>
        <w:t xml:space="preserve">. That is the case because </w:t>
      </w:r>
      <w:r w:rsidRPr="008930BD">
        <w:rPr>
          <w:rStyle w:val="StyleUnderline"/>
        </w:rPr>
        <w:t>IGOs</w:t>
      </w:r>
      <w:r w:rsidRPr="007C7FB6">
        <w:rPr>
          <w:sz w:val="14"/>
        </w:rPr>
        <w:t xml:space="preserve"> may act as laundry55 mechanisms for their sponsor, thus </w:t>
      </w:r>
      <w:r w:rsidRPr="008930BD">
        <w:rPr>
          <w:rStyle w:val="StyleUnderline"/>
        </w:rPr>
        <w:t>diluting the transactions and reputational costs that states</w:t>
      </w:r>
      <w:r w:rsidRPr="007C7FB6">
        <w:rPr>
          <w:sz w:val="14"/>
        </w:rPr>
        <w:t xml:space="preserve">—including the hegemon—would face both domestically and internationally by acting bilaterally. The </w:t>
      </w:r>
      <w:r w:rsidRPr="008930BD">
        <w:rPr>
          <w:rStyle w:val="StyleUnderline"/>
        </w:rPr>
        <w:t>hegemon, however, can still enforce its authority amid times of relative decline through “reminding” allies of its structural position in the established order</w:t>
      </w:r>
      <w:r w:rsidRPr="00220118">
        <w:rPr>
          <w:rStyle w:val="StyleUnderline"/>
        </w:rPr>
        <w:t>.</w:t>
      </w:r>
    </w:p>
    <w:p w:rsidR="00DF37C8" w:rsidRPr="007C7FB6" w:rsidRDefault="00DF37C8" w:rsidP="00DF37C8">
      <w:pPr>
        <w:rPr>
          <w:sz w:val="14"/>
        </w:rPr>
      </w:pPr>
      <w:r w:rsidRPr="007C7FB6">
        <w:rPr>
          <w:sz w:val="14"/>
        </w:rPr>
        <w:t xml:space="preserve">If, however, </w:t>
      </w:r>
      <w:r w:rsidRPr="00693A17">
        <w:rPr>
          <w:rStyle w:val="StyleUnderline"/>
          <w:highlight w:val="cyan"/>
        </w:rPr>
        <w:t>as the hegemon</w:t>
      </w:r>
      <w:r w:rsidRPr="008930BD">
        <w:rPr>
          <w:rStyle w:val="StyleUnderline"/>
        </w:rPr>
        <w:t xml:space="preserve">’s structural power </w:t>
      </w:r>
      <w:r w:rsidRPr="00693A17">
        <w:rPr>
          <w:rStyle w:val="Emphasis"/>
          <w:highlight w:val="cyan"/>
        </w:rPr>
        <w:t>backslides</w:t>
      </w:r>
      <w:r w:rsidRPr="007C7FB6">
        <w:rPr>
          <w:sz w:val="14"/>
        </w:rPr>
        <w:t xml:space="preserve">, there should </w:t>
      </w:r>
      <w:r w:rsidRPr="008930BD">
        <w:rPr>
          <w:rStyle w:val="StyleUnderline"/>
        </w:rPr>
        <w:t>occur a widespread perception that the international system is in a state of flux</w:t>
      </w:r>
      <w:r w:rsidRPr="007C7FB6">
        <w:rPr>
          <w:sz w:val="14"/>
        </w:rPr>
        <w:t xml:space="preserve"> (as has been the case since the 2008 Global Financial Crisis),56 </w:t>
      </w:r>
      <w:r w:rsidRPr="008930BD">
        <w:rPr>
          <w:rStyle w:val="StyleUnderline"/>
        </w:rPr>
        <w:t xml:space="preserve">the </w:t>
      </w:r>
      <w:r w:rsidRPr="00693A17">
        <w:rPr>
          <w:rStyle w:val="StyleUnderline"/>
          <w:highlight w:val="cyan"/>
        </w:rPr>
        <w:t>leading state</w:t>
      </w:r>
      <w:r w:rsidRPr="008930BD">
        <w:rPr>
          <w:rStyle w:val="StyleUnderline"/>
        </w:rPr>
        <w:t xml:space="preserve"> can </w:t>
      </w:r>
      <w:r w:rsidRPr="00693A17">
        <w:rPr>
          <w:rStyle w:val="StyleUnderline"/>
          <w:highlight w:val="cyan"/>
        </w:rPr>
        <w:t>act through</w:t>
      </w:r>
      <w:r w:rsidRPr="008930BD">
        <w:rPr>
          <w:rStyle w:val="StyleUnderline"/>
        </w:rPr>
        <w:t xml:space="preserve"> the </w:t>
      </w:r>
      <w:r w:rsidRPr="00693A17">
        <w:rPr>
          <w:rStyle w:val="StyleUnderline"/>
          <w:highlight w:val="cyan"/>
        </w:rPr>
        <w:t>institutions</w:t>
      </w:r>
      <w:r w:rsidRPr="008930BD">
        <w:rPr>
          <w:rStyle w:val="StyleUnderline"/>
        </w:rPr>
        <w:t xml:space="preserve"> </w:t>
      </w:r>
      <w:r w:rsidRPr="007C7FB6">
        <w:rPr>
          <w:sz w:val="14"/>
        </w:rPr>
        <w:t xml:space="preserve">it sponsors </w:t>
      </w:r>
      <w:r w:rsidRPr="008930BD">
        <w:rPr>
          <w:rStyle w:val="StyleUnderline"/>
        </w:rPr>
        <w:t>to retain ground through its competition with the rising state in a</w:t>
      </w:r>
      <w:r w:rsidRPr="007C7FB6">
        <w:rPr>
          <w:sz w:val="14"/>
        </w:rPr>
        <w:t xml:space="preserve"> given issue </w:t>
      </w:r>
      <w:r w:rsidRPr="008930BD">
        <w:rPr>
          <w:rStyle w:val="StyleUnderline"/>
        </w:rPr>
        <w:t>area, such as development finance.</w:t>
      </w:r>
      <w:r w:rsidRPr="007C7FB6">
        <w:rPr>
          <w:sz w:val="14"/>
        </w:rPr>
        <w:t xml:space="preserve"> As Schweller argues, </w:t>
      </w:r>
      <w:r w:rsidRPr="008930BD">
        <w:rPr>
          <w:rStyle w:val="StyleUnderline"/>
        </w:rPr>
        <w:t>any international order depends on “</w:t>
      </w:r>
      <w:r w:rsidRPr="007C7FB6">
        <w:rPr>
          <w:rStyle w:val="Emphasis"/>
        </w:rPr>
        <w:t>predictability</w:t>
      </w:r>
      <w:r w:rsidRPr="008930BD">
        <w:rPr>
          <w:rStyle w:val="StyleUnderline"/>
        </w:rPr>
        <w:t xml:space="preserve"> and stability</w:t>
      </w:r>
      <w:r w:rsidRPr="007C7FB6">
        <w:rPr>
          <w:sz w:val="14"/>
        </w:rPr>
        <w:t xml:space="preserve">.”57 </w:t>
      </w:r>
      <w:r w:rsidRPr="008930BD">
        <w:rPr>
          <w:rStyle w:val="StyleUnderline"/>
        </w:rPr>
        <w:t>IDOs, therefore, are a medium for signalling that, even if China crosses the red line and establishes its own order through contested multilateralism, the US-centred order will nevertheless endure</w:t>
      </w:r>
      <w:r w:rsidRPr="007C7FB6">
        <w:rPr>
          <w:sz w:val="14"/>
        </w:rPr>
        <w:t xml:space="preserve">. Moreover, when considering that </w:t>
      </w:r>
      <w:r w:rsidRPr="007C7FB6">
        <w:rPr>
          <w:rStyle w:val="StyleUnderline"/>
          <w:highlight w:val="cyan"/>
        </w:rPr>
        <w:t>multilateralism</w:t>
      </w:r>
      <w:r w:rsidRPr="008930BD">
        <w:rPr>
          <w:rStyle w:val="StyleUnderline"/>
        </w:rPr>
        <w:t xml:space="preserve"> has been a </w:t>
      </w:r>
      <w:r w:rsidRPr="007C7FB6">
        <w:rPr>
          <w:rStyle w:val="StyleUnderline"/>
          <w:highlight w:val="cyan"/>
        </w:rPr>
        <w:t xml:space="preserve">tool of US </w:t>
      </w:r>
      <w:r w:rsidRPr="007C7FB6">
        <w:rPr>
          <w:rStyle w:val="Emphasis"/>
          <w:highlight w:val="cyan"/>
        </w:rPr>
        <w:t>self-restraint</w:t>
      </w:r>
      <w:r w:rsidRPr="008930BD">
        <w:rPr>
          <w:rStyle w:val="StyleUnderline"/>
        </w:rPr>
        <w:t>,58 reaffirming the relevance of Western-led IDOs also signifies commitment to the order that the hegemon itself created.</w:t>
      </w:r>
    </w:p>
    <w:p w:rsidR="00D960C8" w:rsidRDefault="00D960C8" w:rsidP="00D960C8">
      <w:pPr>
        <w:pStyle w:val="Heading4"/>
      </w:pPr>
      <w:r>
        <w:t xml:space="preserve">No transition wars </w:t>
      </w:r>
    </w:p>
    <w:p w:rsidR="00D960C8" w:rsidRDefault="00D960C8" w:rsidP="00D960C8">
      <w:r>
        <w:t xml:space="preserve">Richard W. </w:t>
      </w:r>
      <w:r w:rsidRPr="00184E55">
        <w:rPr>
          <w:rStyle w:val="Style13ptBold"/>
        </w:rPr>
        <w:t>Hu 22</w:t>
      </w:r>
      <w:r>
        <w:t xml:space="preserve"> - </w:t>
      </w:r>
      <w:r w:rsidRPr="00184E55">
        <w:t>Professor and Dean of Faculty of Social Sciences, University of Macau. This article was first published by the Asian Peace Programme, an initiative to promote peace in Asia, housed in the National University of Singapore’s Asia Research Institute</w:t>
      </w:r>
      <w:r>
        <w:t>. 11/6/2022, “</w:t>
      </w:r>
      <w:r w:rsidRPr="00184E55">
        <w:t>Why US, China power transition does not have to be dangerous and lead to war</w:t>
      </w:r>
      <w:r>
        <w:t xml:space="preserve">”, South China Morning Post, </w:t>
      </w:r>
      <w:hyperlink r:id="rId88" w:history="1">
        <w:r w:rsidRPr="00EC378F">
          <w:rPr>
            <w:rStyle w:val="Hyperlink"/>
          </w:rPr>
          <w:t>https://www.scmp.com/week-asia/opinion/article/3198494/why-us-china-power-transition-does-not-have-be-dangerous-and-lead-war</w:t>
        </w:r>
      </w:hyperlink>
      <w:r w:rsidRPr="00184E55">
        <w:t xml:space="preserve"> //nb </w:t>
      </w:r>
    </w:p>
    <w:p w:rsidR="00D960C8" w:rsidRPr="00184E55" w:rsidRDefault="00D960C8" w:rsidP="00D960C8"/>
    <w:p w:rsidR="00D960C8" w:rsidRPr="0004677A" w:rsidRDefault="00D960C8" w:rsidP="00D960C8">
      <w:pPr>
        <w:rPr>
          <w:sz w:val="16"/>
        </w:rPr>
      </w:pPr>
      <w:r w:rsidRPr="0004677A">
        <w:rPr>
          <w:highlight w:val="cyan"/>
          <w:u w:val="single"/>
        </w:rPr>
        <w:t>Power transition is a powerful logic</w:t>
      </w:r>
      <w:r w:rsidRPr="00184E55">
        <w:rPr>
          <w:u w:val="single"/>
        </w:rPr>
        <w:t xml:space="preserve"> in international relations discourse. </w:t>
      </w:r>
      <w:r w:rsidRPr="0004677A">
        <w:rPr>
          <w:sz w:val="16"/>
        </w:rPr>
        <w:t xml:space="preserve">Between rising powers and existing powers – or a formerly weaker power overtaking a stronger one – </w:t>
      </w:r>
      <w:r w:rsidRPr="00184E55">
        <w:rPr>
          <w:u w:val="single"/>
        </w:rPr>
        <w:t>it is often viewed as dangerous in world politics</w:t>
      </w:r>
      <w:r w:rsidRPr="0004677A">
        <w:rPr>
          <w:sz w:val="16"/>
        </w:rPr>
        <w:t>. International relations scholars A.F.K. Organski, Jacek Kugler, and Robert Gilpin have long argued that power transition is a basic cause of systemic war.</w:t>
      </w:r>
    </w:p>
    <w:p w:rsidR="00D960C8" w:rsidRPr="00184E55" w:rsidRDefault="00D960C8" w:rsidP="00D960C8">
      <w:r w:rsidRPr="00184E55">
        <w:t>We have seen many wars occur when an emerging power threatens to displace an existing power. The rise and fall of great powers have happened like this throughout history. A few years ago, Harvard professor Graham Allison coined the term “Thucydides Trap” to describe the likelihood that the US and China would go to war, as Sparta and Athens did in ancient Greece 2,000 years ago, when Athens was threatening to overtake Sparta.</w:t>
      </w:r>
    </w:p>
    <w:p w:rsidR="00D960C8" w:rsidRPr="0004677A" w:rsidRDefault="00D960C8" w:rsidP="00D960C8">
      <w:pPr>
        <w:rPr>
          <w:sz w:val="16"/>
        </w:rPr>
      </w:pPr>
      <w:r w:rsidRPr="0004677A">
        <w:rPr>
          <w:sz w:val="16"/>
        </w:rPr>
        <w:t xml:space="preserve">The Thucydides Trap has framed today’s mainstream thinking and academic discourse. </w:t>
      </w:r>
      <w:r w:rsidRPr="0004677A">
        <w:rPr>
          <w:sz w:val="16"/>
          <w:highlight w:val="cyan"/>
        </w:rPr>
        <w:t>T</w:t>
      </w:r>
      <w:r w:rsidRPr="0004677A">
        <w:rPr>
          <w:highlight w:val="cyan"/>
          <w:u w:val="single"/>
        </w:rPr>
        <w:t>he world</w:t>
      </w:r>
      <w:r w:rsidRPr="00184E55">
        <w:rPr>
          <w:u w:val="single"/>
        </w:rPr>
        <w:t xml:space="preserve"> </w:t>
      </w:r>
      <w:r w:rsidRPr="0004677A">
        <w:rPr>
          <w:highlight w:val="cyan"/>
          <w:u w:val="single"/>
        </w:rPr>
        <w:t>is</w:t>
      </w:r>
      <w:r w:rsidRPr="00184E55">
        <w:rPr>
          <w:u w:val="single"/>
        </w:rPr>
        <w:t xml:space="preserve"> increasingly </w:t>
      </w:r>
      <w:r w:rsidRPr="0004677A">
        <w:rPr>
          <w:highlight w:val="cyan"/>
          <w:u w:val="single"/>
        </w:rPr>
        <w:t>concerned</w:t>
      </w:r>
      <w:r w:rsidRPr="00184E55">
        <w:rPr>
          <w:u w:val="single"/>
        </w:rPr>
        <w:t xml:space="preserve"> by the idea </w:t>
      </w:r>
      <w:r w:rsidRPr="0004677A">
        <w:rPr>
          <w:highlight w:val="cyan"/>
          <w:u w:val="single"/>
        </w:rPr>
        <w:t>that China and the US</w:t>
      </w:r>
      <w:r w:rsidRPr="00184E55">
        <w:rPr>
          <w:u w:val="single"/>
        </w:rPr>
        <w:t xml:space="preserve"> </w:t>
      </w:r>
      <w:r w:rsidRPr="0004677A">
        <w:rPr>
          <w:highlight w:val="cyan"/>
          <w:u w:val="single"/>
        </w:rPr>
        <w:t>may</w:t>
      </w:r>
      <w:r w:rsidRPr="00184E55">
        <w:rPr>
          <w:u w:val="single"/>
        </w:rPr>
        <w:t xml:space="preserve"> </w:t>
      </w:r>
      <w:r w:rsidRPr="0004677A">
        <w:rPr>
          <w:highlight w:val="cyan"/>
          <w:u w:val="single"/>
        </w:rPr>
        <w:t>fall into</w:t>
      </w:r>
      <w:r w:rsidRPr="00184E55">
        <w:rPr>
          <w:u w:val="single"/>
        </w:rPr>
        <w:t xml:space="preserve"> the Thucydides Trap when the former overtakes the latter.</w:t>
      </w:r>
    </w:p>
    <w:p w:rsidR="00D960C8" w:rsidRPr="00184E55" w:rsidRDefault="00D960C8" w:rsidP="00D960C8">
      <w:pPr>
        <w:rPr>
          <w:u w:val="single"/>
        </w:rPr>
      </w:pPr>
      <w:r w:rsidRPr="00184E55">
        <w:rPr>
          <w:u w:val="single"/>
        </w:rPr>
        <w:t xml:space="preserve">Yet, although </w:t>
      </w:r>
      <w:r w:rsidRPr="0004677A">
        <w:rPr>
          <w:highlight w:val="cyan"/>
          <w:u w:val="single"/>
        </w:rPr>
        <w:t>wars</w:t>
      </w:r>
      <w:r w:rsidRPr="00184E55">
        <w:rPr>
          <w:u w:val="single"/>
        </w:rPr>
        <w:t xml:space="preserve"> have often occurred in the context of power transition, </w:t>
      </w:r>
      <w:r w:rsidRPr="0004677A">
        <w:rPr>
          <w:highlight w:val="cyan"/>
          <w:u w:val="single"/>
        </w:rPr>
        <w:t>they are ultimately caused by</w:t>
      </w:r>
      <w:r w:rsidRPr="00184E55">
        <w:rPr>
          <w:u w:val="single"/>
        </w:rPr>
        <w:t xml:space="preserve"> </w:t>
      </w:r>
      <w:r w:rsidRPr="0004677A">
        <w:rPr>
          <w:highlight w:val="cyan"/>
          <w:u w:val="single"/>
        </w:rPr>
        <w:t>human error, not by power rivalry</w:t>
      </w:r>
      <w:r w:rsidRPr="00184E55">
        <w:rPr>
          <w:u w:val="single"/>
        </w:rPr>
        <w:t xml:space="preserve"> at the international level. Using the </w:t>
      </w:r>
      <w:r w:rsidRPr="0004677A">
        <w:rPr>
          <w:highlight w:val="cyan"/>
          <w:u w:val="single"/>
        </w:rPr>
        <w:t>power transition theory to predict war is deadly wrong.</w:t>
      </w:r>
    </w:p>
    <w:p w:rsidR="00D960C8" w:rsidRPr="0004677A" w:rsidRDefault="00D960C8" w:rsidP="00D960C8">
      <w:pPr>
        <w:rPr>
          <w:sz w:val="16"/>
        </w:rPr>
      </w:pPr>
      <w:r w:rsidRPr="0004677A">
        <w:rPr>
          <w:sz w:val="16"/>
        </w:rPr>
        <w:t xml:space="preserve">It is true that power transfers between rising and existing powers as they grow at differential rates, altering their relative power. However, </w:t>
      </w:r>
      <w:r w:rsidRPr="0004677A">
        <w:rPr>
          <w:u w:val="single"/>
        </w:rPr>
        <w:t xml:space="preserve">a </w:t>
      </w:r>
      <w:r w:rsidRPr="0004677A">
        <w:rPr>
          <w:highlight w:val="cyan"/>
          <w:u w:val="single"/>
        </w:rPr>
        <w:t>power transition</w:t>
      </w:r>
      <w:r w:rsidRPr="0004677A">
        <w:rPr>
          <w:u w:val="single"/>
        </w:rPr>
        <w:t xml:space="preserve"> between competing powers </w:t>
      </w:r>
      <w:r w:rsidRPr="0004677A">
        <w:rPr>
          <w:highlight w:val="cyan"/>
          <w:u w:val="single"/>
        </w:rPr>
        <w:t xml:space="preserve">is not </w:t>
      </w:r>
      <w:r w:rsidRPr="0004677A">
        <w:rPr>
          <w:u w:val="single"/>
        </w:rPr>
        <w:t xml:space="preserve">a necessary and </w:t>
      </w:r>
      <w:r w:rsidRPr="0004677A">
        <w:rPr>
          <w:highlight w:val="cyan"/>
          <w:u w:val="single"/>
        </w:rPr>
        <w:t>sufficient</w:t>
      </w:r>
      <w:r w:rsidRPr="0004677A">
        <w:rPr>
          <w:u w:val="single"/>
        </w:rPr>
        <w:t xml:space="preserve"> condition </w:t>
      </w:r>
      <w:r w:rsidRPr="0004677A">
        <w:rPr>
          <w:highlight w:val="cyan"/>
          <w:u w:val="single"/>
        </w:rPr>
        <w:t>for war.</w:t>
      </w:r>
      <w:r w:rsidRPr="0004677A">
        <w:rPr>
          <w:sz w:val="16"/>
        </w:rPr>
        <w:t xml:space="preserve"> It is not countries’ relative power position but their </w:t>
      </w:r>
      <w:r w:rsidRPr="0004677A">
        <w:rPr>
          <w:u w:val="single"/>
        </w:rPr>
        <w:t>domestic and foreign policies that determine whether they go to war.</w:t>
      </w:r>
    </w:p>
    <w:p w:rsidR="00D960C8" w:rsidRPr="00184E55" w:rsidRDefault="00D960C8" w:rsidP="00D960C8"/>
    <w:p w:rsidR="00D960C8" w:rsidRPr="0004677A" w:rsidRDefault="00D960C8" w:rsidP="00D960C8">
      <w:pPr>
        <w:rPr>
          <w:u w:val="single"/>
        </w:rPr>
      </w:pPr>
      <w:r w:rsidRPr="0004677A">
        <w:rPr>
          <w:u w:val="single"/>
        </w:rPr>
        <w:t xml:space="preserve">The rise of China is inevitable, and </w:t>
      </w:r>
      <w:r w:rsidRPr="0004677A">
        <w:rPr>
          <w:highlight w:val="cyan"/>
          <w:u w:val="single"/>
        </w:rPr>
        <w:t>the power transition between China and the US can be peaceful.</w:t>
      </w:r>
      <w:r w:rsidRPr="0004677A">
        <w:rPr>
          <w:u w:val="single"/>
        </w:rPr>
        <w:t xml:space="preserve"> Many of the </w:t>
      </w:r>
      <w:r w:rsidRPr="0004677A">
        <w:rPr>
          <w:highlight w:val="cyan"/>
          <w:u w:val="single"/>
        </w:rPr>
        <w:t>concerns</w:t>
      </w:r>
      <w:r w:rsidRPr="0004677A">
        <w:rPr>
          <w:sz w:val="16"/>
        </w:rPr>
        <w:t xml:space="preserve"> over China catching up with or even overtaking the US in the short run </w:t>
      </w:r>
      <w:r w:rsidRPr="0004677A">
        <w:rPr>
          <w:highlight w:val="cyan"/>
          <w:u w:val="single"/>
        </w:rPr>
        <w:t>are exaggerated</w:t>
      </w:r>
      <w:r w:rsidRPr="0004677A">
        <w:rPr>
          <w:sz w:val="16"/>
        </w:rPr>
        <w:t xml:space="preserve">. The rise of </w:t>
      </w:r>
      <w:r w:rsidRPr="0004677A">
        <w:rPr>
          <w:highlight w:val="cyan"/>
          <w:u w:val="single"/>
        </w:rPr>
        <w:t>China and the relative decline of the US power will not turn the post-war international order upside down.</w:t>
      </w:r>
    </w:p>
    <w:p w:rsidR="00D960C8" w:rsidRPr="00184E55" w:rsidRDefault="00D960C8" w:rsidP="00D960C8">
      <w:r w:rsidRPr="00184E55">
        <w:t>China is not trying to take over the US’ role in world affairs and replace the existing world order with a China-centric order. The US and its allies are still powerful and will remain powerful in world politics for a long time to come.</w:t>
      </w:r>
    </w:p>
    <w:p w:rsidR="00D960C8" w:rsidRPr="0004677A" w:rsidRDefault="00D960C8" w:rsidP="00D960C8">
      <w:pPr>
        <w:rPr>
          <w:sz w:val="16"/>
        </w:rPr>
      </w:pPr>
      <w:r w:rsidRPr="0004677A">
        <w:rPr>
          <w:highlight w:val="cyan"/>
          <w:u w:val="single"/>
        </w:rPr>
        <w:t>We must not be swayed by</w:t>
      </w:r>
      <w:r w:rsidRPr="0004677A">
        <w:rPr>
          <w:u w:val="single"/>
        </w:rPr>
        <w:t xml:space="preserve"> </w:t>
      </w:r>
      <w:r w:rsidRPr="0004677A">
        <w:rPr>
          <w:highlight w:val="cyan"/>
          <w:u w:val="single"/>
        </w:rPr>
        <w:t>distorted</w:t>
      </w:r>
      <w:r w:rsidRPr="0004677A">
        <w:rPr>
          <w:u w:val="single"/>
        </w:rPr>
        <w:t xml:space="preserve"> </w:t>
      </w:r>
      <w:r w:rsidRPr="0004677A">
        <w:rPr>
          <w:highlight w:val="cyan"/>
          <w:u w:val="single"/>
        </w:rPr>
        <w:t>rhetoric</w:t>
      </w:r>
      <w:r w:rsidRPr="0004677A">
        <w:rPr>
          <w:u w:val="single"/>
        </w:rPr>
        <w:t xml:space="preserve"> </w:t>
      </w:r>
      <w:r w:rsidRPr="0004677A">
        <w:rPr>
          <w:highlight w:val="cyan"/>
          <w:u w:val="single"/>
        </w:rPr>
        <w:t>about</w:t>
      </w:r>
      <w:r w:rsidRPr="0004677A">
        <w:rPr>
          <w:u w:val="single"/>
        </w:rPr>
        <w:t xml:space="preserve"> an impending </w:t>
      </w:r>
      <w:r w:rsidRPr="0004677A">
        <w:rPr>
          <w:highlight w:val="cyan"/>
          <w:u w:val="single"/>
        </w:rPr>
        <w:t>US-China war</w:t>
      </w:r>
      <w:r w:rsidRPr="0004677A">
        <w:rPr>
          <w:u w:val="single"/>
        </w:rPr>
        <w:t>, nor by pessimistic forecasts that a more dangerous world order</w:t>
      </w:r>
      <w:r w:rsidRPr="0004677A">
        <w:rPr>
          <w:sz w:val="16"/>
        </w:rPr>
        <w:t xml:space="preserve"> – characterised by growing US-China hostility, a remilitarised Europe, inward-oriented economic blocs, digital division along geopolitical lines, and the increasing weaponisation of economic policies – is inevitable.</w:t>
      </w:r>
    </w:p>
    <w:p w:rsidR="00DF37C8" w:rsidRPr="00DF37C8" w:rsidRDefault="00DF37C8" w:rsidP="00DF37C8"/>
    <w:p w:rsidR="005E6B62" w:rsidRPr="005E6B62" w:rsidRDefault="005E6B62" w:rsidP="005E6B62">
      <w:pPr>
        <w:pStyle w:val="Heading1"/>
      </w:pPr>
      <w:r>
        <w:t>AT: Various Aff Arguments</w:t>
      </w:r>
    </w:p>
    <w:p w:rsidR="005E6B62" w:rsidRDefault="005E6B62" w:rsidP="005E6B62"/>
    <w:p w:rsidR="00FA1F91" w:rsidRPr="00563213" w:rsidRDefault="00FA1F91" w:rsidP="00FA1F91">
      <w:pPr>
        <w:pStyle w:val="Heading3"/>
      </w:pPr>
      <w:r>
        <w:t>2NC – Heg Bad – AT: China Tech</w:t>
      </w:r>
    </w:p>
    <w:p w:rsidR="00FA1F91" w:rsidRDefault="00FA1F91" w:rsidP="00FA1F91">
      <w:pPr>
        <w:pStyle w:val="Heading4"/>
      </w:pPr>
      <w:r>
        <w:t xml:space="preserve">China is ahead in artificial intelligence – the private sector has already adopted it, boosting economic growth. </w:t>
      </w:r>
    </w:p>
    <w:p w:rsidR="00FA1F91" w:rsidRPr="00D14CA5" w:rsidRDefault="00FA1F91" w:rsidP="00FA1F91">
      <w:pPr>
        <w:rPr>
          <w:rStyle w:val="Style13ptBold"/>
        </w:rPr>
      </w:pPr>
      <w:r>
        <w:t xml:space="preserve">Ryan </w:t>
      </w:r>
      <w:r>
        <w:rPr>
          <w:rStyle w:val="Style13ptBold"/>
        </w:rPr>
        <w:t xml:space="preserve">Heath 23 </w:t>
      </w:r>
      <w:r w:rsidRPr="00D14CA5">
        <w:t>– journalist, moderator, and author for Axios, retired chief-of-staff for political leaders</w:t>
      </w:r>
      <w:r>
        <w:t xml:space="preserve">. 5-8-2023, “China Races Ahead of U.S. on AI Regulation”, </w:t>
      </w:r>
      <w:r w:rsidRPr="00D14CA5">
        <w:t>https://www.axios.com/2023/05/08/china-ai-regulation-race//AN</w:t>
      </w:r>
      <w:r>
        <w:t xml:space="preserve"> </w:t>
      </w:r>
    </w:p>
    <w:p w:rsidR="00FA1F91" w:rsidRPr="00CC153D" w:rsidRDefault="00FA1F91" w:rsidP="00FA1F91">
      <w:pPr>
        <w:rPr>
          <w:sz w:val="16"/>
        </w:rPr>
      </w:pPr>
      <w:r w:rsidRPr="00CC153D">
        <w:rPr>
          <w:highlight w:val="cyan"/>
          <w:u w:val="single"/>
        </w:rPr>
        <w:t>While American leaders fret that China might</w:t>
      </w:r>
      <w:r w:rsidRPr="00563213">
        <w:rPr>
          <w:u w:val="single"/>
        </w:rPr>
        <w:t xml:space="preserve"> eventually </w:t>
      </w:r>
      <w:r w:rsidRPr="00CC153D">
        <w:rPr>
          <w:highlight w:val="cyan"/>
          <w:u w:val="single"/>
        </w:rPr>
        <w:t>overtake the U.S.</w:t>
      </w:r>
      <w:r w:rsidRPr="00563213">
        <w:rPr>
          <w:u w:val="single"/>
        </w:rPr>
        <w:t xml:space="preserve"> in developing artificial intelligence, </w:t>
      </w:r>
      <w:r w:rsidRPr="00CC153D">
        <w:rPr>
          <w:rStyle w:val="Emphasis"/>
          <w:highlight w:val="cyan"/>
        </w:rPr>
        <w:t>Beijing is already way ahead</w:t>
      </w:r>
      <w:r w:rsidRPr="00CC153D">
        <w:rPr>
          <w:rStyle w:val="Emphasis"/>
        </w:rPr>
        <w:t xml:space="preserve"> of Washington</w:t>
      </w:r>
      <w:r w:rsidRPr="00CC153D">
        <w:rPr>
          <w:sz w:val="16"/>
        </w:rPr>
        <w:t xml:space="preserve"> in enacting rules for the new technology.</w:t>
      </w:r>
    </w:p>
    <w:p w:rsidR="00FA1F91" w:rsidRPr="00CC153D" w:rsidRDefault="00FA1F91" w:rsidP="00FA1F91">
      <w:pPr>
        <w:rPr>
          <w:sz w:val="16"/>
        </w:rPr>
      </w:pPr>
      <w:r w:rsidRPr="00CC153D">
        <w:rPr>
          <w:sz w:val="16"/>
        </w:rPr>
        <w:t xml:space="preserve">Driving the news: </w:t>
      </w:r>
      <w:r w:rsidRPr="00CC153D">
        <w:rPr>
          <w:highlight w:val="cyan"/>
          <w:u w:val="single"/>
        </w:rPr>
        <w:t>Chinese officials will</w:t>
      </w:r>
      <w:r w:rsidRPr="00563213">
        <w:rPr>
          <w:u w:val="single"/>
        </w:rPr>
        <w:t xml:space="preserve"> close </w:t>
      </w:r>
      <w:r w:rsidRPr="00CC153D">
        <w:rPr>
          <w:highlight w:val="cyan"/>
          <w:u w:val="single"/>
        </w:rPr>
        <w:t>consult</w:t>
      </w:r>
      <w:r w:rsidRPr="00563213">
        <w:rPr>
          <w:u w:val="single"/>
        </w:rPr>
        <w:t>ation</w:t>
      </w:r>
      <w:r w:rsidRPr="00CC153D">
        <w:rPr>
          <w:sz w:val="16"/>
        </w:rPr>
        <w:t xml:space="preserve"> Wednesday </w:t>
      </w:r>
      <w:r w:rsidRPr="00CC153D">
        <w:rPr>
          <w:highlight w:val="cyan"/>
          <w:u w:val="single"/>
        </w:rPr>
        <w:t xml:space="preserve">on a second round of </w:t>
      </w:r>
      <w:r w:rsidRPr="00CC153D">
        <w:rPr>
          <w:u w:val="single"/>
        </w:rPr>
        <w:t>generative</w:t>
      </w:r>
      <w:r w:rsidRPr="00563213">
        <w:rPr>
          <w:u w:val="single"/>
        </w:rPr>
        <w:t xml:space="preserve"> </w:t>
      </w:r>
      <w:r w:rsidRPr="00CC153D">
        <w:rPr>
          <w:highlight w:val="cyan"/>
          <w:u w:val="single"/>
        </w:rPr>
        <w:t>AI regulation</w:t>
      </w:r>
      <w:r w:rsidRPr="00CC153D">
        <w:rPr>
          <w:sz w:val="16"/>
        </w:rPr>
        <w:t>, building on a set of rules governing deepfakes agreed in 2022.</w:t>
      </w:r>
    </w:p>
    <w:p w:rsidR="00FA1F91" w:rsidRPr="00CC153D" w:rsidRDefault="00FA1F91" w:rsidP="00FA1F91">
      <w:pPr>
        <w:rPr>
          <w:sz w:val="16"/>
        </w:rPr>
      </w:pPr>
      <w:r w:rsidRPr="00CC153D">
        <w:rPr>
          <w:sz w:val="16"/>
        </w:rPr>
        <w:t xml:space="preserve">Why it matters: </w:t>
      </w:r>
      <w:r w:rsidRPr="00CC153D">
        <w:rPr>
          <w:rStyle w:val="Emphasis"/>
          <w:highlight w:val="cyan"/>
        </w:rPr>
        <w:t>The Biden administration is behind both allies and adversaries</w:t>
      </w:r>
      <w:r w:rsidRPr="00CC153D">
        <w:rPr>
          <w:sz w:val="16"/>
        </w:rPr>
        <w:t xml:space="preserve"> on AI guardrails. While officials in Washington talk about delivering user rights and urge CEOs to mitigate risks, Beijing and Brussels are actually delivering rights and mitigating risks.</w:t>
      </w:r>
    </w:p>
    <w:p w:rsidR="00FA1F91" w:rsidRPr="00CC153D" w:rsidRDefault="00FA1F91" w:rsidP="00FA1F91">
      <w:pPr>
        <w:rPr>
          <w:sz w:val="16"/>
        </w:rPr>
      </w:pPr>
      <w:r w:rsidRPr="00CC153D">
        <w:rPr>
          <w:sz w:val="16"/>
        </w:rPr>
        <w:t xml:space="preserve">The big picture: If </w:t>
      </w:r>
      <w:r w:rsidRPr="00CC153D">
        <w:rPr>
          <w:highlight w:val="cyan"/>
          <w:u w:val="single"/>
        </w:rPr>
        <w:t>China</w:t>
      </w:r>
      <w:r w:rsidRPr="00CC153D">
        <w:rPr>
          <w:u w:val="single"/>
        </w:rPr>
        <w:t xml:space="preserve"> can be first on AI governance, it </w:t>
      </w:r>
      <w:r w:rsidRPr="00CC153D">
        <w:rPr>
          <w:highlight w:val="cyan"/>
          <w:u w:val="single"/>
        </w:rPr>
        <w:t xml:space="preserve">can project those standards </w:t>
      </w:r>
      <w:r w:rsidRPr="00CC153D">
        <w:rPr>
          <w:u w:val="single"/>
        </w:rPr>
        <w:t xml:space="preserve">and regulations </w:t>
      </w:r>
      <w:r w:rsidRPr="00CC153D">
        <w:rPr>
          <w:highlight w:val="cyan"/>
          <w:u w:val="single"/>
        </w:rPr>
        <w:t>globally</w:t>
      </w:r>
      <w:r w:rsidRPr="00CC153D">
        <w:rPr>
          <w:u w:val="single"/>
        </w:rPr>
        <w:t>, shaping lucrative and pliable markets</w:t>
      </w:r>
      <w:r w:rsidRPr="00CC153D">
        <w:rPr>
          <w:sz w:val="16"/>
        </w:rPr>
        <w:t>.</w:t>
      </w:r>
    </w:p>
    <w:p w:rsidR="00FA1F91" w:rsidRPr="00CC153D" w:rsidRDefault="00FA1F91" w:rsidP="00FA1F91">
      <w:pPr>
        <w:rPr>
          <w:sz w:val="16"/>
        </w:rPr>
      </w:pPr>
      <w:r w:rsidRPr="00CC153D">
        <w:rPr>
          <w:sz w:val="16"/>
        </w:rPr>
        <w:t xml:space="preserve">At the same time, </w:t>
      </w:r>
      <w:r w:rsidRPr="00CC153D">
        <w:rPr>
          <w:rStyle w:val="Emphasis"/>
          <w:highlight w:val="cyan"/>
        </w:rPr>
        <w:t>Beijing's speedy regulation</w:t>
      </w:r>
      <w:r w:rsidRPr="00CC153D">
        <w:rPr>
          <w:sz w:val="16"/>
        </w:rPr>
        <w:t xml:space="preserve"> achieves three goals at home:</w:t>
      </w:r>
    </w:p>
    <w:p w:rsidR="00FA1F91" w:rsidRPr="00CC153D" w:rsidRDefault="00FA1F91" w:rsidP="00FA1F91">
      <w:pPr>
        <w:rPr>
          <w:sz w:val="16"/>
        </w:rPr>
      </w:pPr>
      <w:r w:rsidRPr="00CC153D">
        <w:rPr>
          <w:sz w:val="16"/>
        </w:rPr>
        <w:t>Delivers tighter central government control of debate.</w:t>
      </w:r>
    </w:p>
    <w:p w:rsidR="00FA1F91" w:rsidRPr="00CC153D" w:rsidRDefault="00FA1F91" w:rsidP="00FA1F91">
      <w:pPr>
        <w:rPr>
          <w:sz w:val="16"/>
        </w:rPr>
      </w:pPr>
      <w:r w:rsidRPr="00CC153D">
        <w:rPr>
          <w:sz w:val="16"/>
        </w:rPr>
        <w:t>Builds up hybrid corporate entities that are meshed with the Chinese Communist Party.</w:t>
      </w:r>
    </w:p>
    <w:p w:rsidR="00FA1F91" w:rsidRPr="00CC153D" w:rsidRDefault="00FA1F91" w:rsidP="00FA1F91">
      <w:pPr>
        <w:rPr>
          <w:sz w:val="16"/>
        </w:rPr>
      </w:pPr>
      <w:r w:rsidRPr="00CC153D">
        <w:rPr>
          <w:rStyle w:val="StyleUnderline"/>
          <w:highlight w:val="cyan"/>
        </w:rPr>
        <w:t>Boosts trust in AI</w:t>
      </w:r>
      <w:r w:rsidRPr="00CC153D">
        <w:rPr>
          <w:sz w:val="16"/>
        </w:rPr>
        <w:t xml:space="preserve"> — already among the highest levels globally — </w:t>
      </w:r>
      <w:r w:rsidRPr="00CC153D">
        <w:rPr>
          <w:rStyle w:val="StyleUnderline"/>
          <w:highlight w:val="cyan"/>
        </w:rPr>
        <w:t xml:space="preserve">which </w:t>
      </w:r>
      <w:r w:rsidRPr="00CC153D">
        <w:rPr>
          <w:rStyle w:val="Emphasis"/>
          <w:highlight w:val="cyan"/>
        </w:rPr>
        <w:t>drives consumer uptake and spurs growth</w:t>
      </w:r>
      <w:r w:rsidRPr="00CC153D">
        <w:rPr>
          <w:sz w:val="16"/>
        </w:rPr>
        <w:t>.</w:t>
      </w:r>
    </w:p>
    <w:p w:rsidR="00FA1F91" w:rsidRPr="00CC153D" w:rsidRDefault="00FA1F91" w:rsidP="00FA1F91">
      <w:pPr>
        <w:rPr>
          <w:sz w:val="16"/>
        </w:rPr>
      </w:pPr>
      <w:r w:rsidRPr="00CC153D">
        <w:rPr>
          <w:sz w:val="16"/>
        </w:rPr>
        <w:t>Between the lines: After lagging behind the West through consecutive industrial revolutions, leaders in Beijing are driven by a determination not to be humiliated again in the AI era.</w:t>
      </w:r>
    </w:p>
    <w:p w:rsidR="00FA1F91" w:rsidRPr="00CC153D" w:rsidRDefault="00FA1F91" w:rsidP="00FA1F91">
      <w:pPr>
        <w:rPr>
          <w:sz w:val="16"/>
        </w:rPr>
      </w:pPr>
      <w:r w:rsidRPr="00CC153D">
        <w:rPr>
          <w:u w:val="single"/>
        </w:rPr>
        <w:t xml:space="preserve">Chinese </w:t>
      </w:r>
      <w:r w:rsidRPr="00CC153D">
        <w:rPr>
          <w:highlight w:val="cyan"/>
          <w:u w:val="single"/>
        </w:rPr>
        <w:t xml:space="preserve">authorities now have </w:t>
      </w:r>
      <w:r w:rsidRPr="00CC153D">
        <w:rPr>
          <w:rStyle w:val="Emphasis"/>
          <w:highlight w:val="cyan"/>
        </w:rPr>
        <w:t>six years of experience</w:t>
      </w:r>
      <w:r w:rsidRPr="00CC153D">
        <w:rPr>
          <w:sz w:val="16"/>
        </w:rPr>
        <w:t xml:space="preserve"> building up AI regulatory knowhow since they launched a Next Generation Artificial Intelligence Development Plan in 2017. They're using regulation as a form of industrial policy, in addition to traditional subsidies.</w:t>
      </w:r>
    </w:p>
    <w:p w:rsidR="00FA1F91" w:rsidRPr="00CC153D" w:rsidRDefault="00FA1F91" w:rsidP="00FA1F91">
      <w:pPr>
        <w:rPr>
          <w:sz w:val="16"/>
        </w:rPr>
      </w:pPr>
      <w:r w:rsidRPr="00CC153D">
        <w:rPr>
          <w:sz w:val="16"/>
        </w:rPr>
        <w:t>Beijing thinks clear AI rules will help the public trust AI.</w:t>
      </w:r>
    </w:p>
    <w:p w:rsidR="00FA1F91" w:rsidRPr="00CC153D" w:rsidRDefault="00FA1F91" w:rsidP="00FA1F91">
      <w:pPr>
        <w:rPr>
          <w:sz w:val="16"/>
        </w:rPr>
      </w:pPr>
      <w:r w:rsidRPr="00CC153D">
        <w:rPr>
          <w:sz w:val="16"/>
        </w:rPr>
        <w:t>Generative AI's breakthroughs have happened in the U.S., but adoption of consumer-facing AI is widespread in China. Xiaoice, Microsoft’s China-focused chatbot, has 660 million users, and Beijing is betting its faster-paced AI regulation efforts will be a driver for further uptake.</w:t>
      </w:r>
    </w:p>
    <w:p w:rsidR="00FA1F91" w:rsidRPr="00CC153D" w:rsidRDefault="00FA1F91" w:rsidP="00FA1F91">
      <w:pPr>
        <w:rPr>
          <w:sz w:val="16"/>
        </w:rPr>
      </w:pPr>
      <w:r w:rsidRPr="00CC153D">
        <w:rPr>
          <w:sz w:val="16"/>
        </w:rPr>
        <w:t>To minimize social disruption, party leaders accept that the public must support AI and enjoy its benefits.</w:t>
      </w:r>
    </w:p>
    <w:p w:rsidR="00FA1F91" w:rsidRPr="00CC153D" w:rsidRDefault="00FA1F91" w:rsidP="00FA1F91">
      <w:pPr>
        <w:rPr>
          <w:sz w:val="16"/>
        </w:rPr>
      </w:pPr>
      <w:r w:rsidRPr="00CC153D">
        <w:rPr>
          <w:sz w:val="16"/>
        </w:rPr>
        <w:t>"</w:t>
      </w:r>
      <w:r w:rsidRPr="00CC153D">
        <w:rPr>
          <w:u w:val="single"/>
        </w:rPr>
        <w:t>You can't have a vibrant AI ecosystem if consumers don't trust AI products enough to use them</w:t>
      </w:r>
      <w:r w:rsidRPr="00CC153D">
        <w:rPr>
          <w:sz w:val="16"/>
        </w:rPr>
        <w:t>," Helen Toner, a director of grants for Georgetown's Center for Security and Emerging Technology, told Axios.</w:t>
      </w:r>
    </w:p>
    <w:p w:rsidR="00FA1F91" w:rsidRPr="00CC153D" w:rsidRDefault="00FA1F91" w:rsidP="00FA1F91">
      <w:pPr>
        <w:rPr>
          <w:sz w:val="16"/>
        </w:rPr>
      </w:pPr>
      <w:r w:rsidRPr="00CC153D">
        <w:rPr>
          <w:sz w:val="16"/>
        </w:rPr>
        <w:t>Yes, but: Tech industry insiders see regulation as a drag on speedy AI development, so many view China's lead in this realm as a U.S. advantage.</w:t>
      </w:r>
    </w:p>
    <w:p w:rsidR="00FA1F91" w:rsidRPr="00CC153D" w:rsidRDefault="00FA1F91" w:rsidP="00FA1F91">
      <w:pPr>
        <w:rPr>
          <w:sz w:val="16"/>
        </w:rPr>
      </w:pPr>
      <w:r w:rsidRPr="00CC153D">
        <w:rPr>
          <w:sz w:val="16"/>
        </w:rPr>
        <w:t>Be smart: China's AI regulations govern what businesses in China do with AI, but very few in the West believe they will restrain the Chinese government's absolute power in any real way. U.S. efforts to regulate AI take aim at both business and government.</w:t>
      </w:r>
    </w:p>
    <w:p w:rsidR="00FA1F91" w:rsidRPr="00CC153D" w:rsidRDefault="00FA1F91" w:rsidP="00FA1F91">
      <w:pPr>
        <w:rPr>
          <w:sz w:val="16"/>
        </w:rPr>
      </w:pPr>
      <w:r w:rsidRPr="00CC153D">
        <w:rPr>
          <w:sz w:val="16"/>
        </w:rPr>
        <w:t>What they're saying: Matt Sheehan, a Chinese AI governance expert at Carnegie Endowment for International Peace, told Axios Beijing's first regulatory efforts were stoked by a fear of AI's downsides, and it has learned a lot over six years.</w:t>
      </w:r>
    </w:p>
    <w:p w:rsidR="00FA1F91" w:rsidRPr="00CC153D" w:rsidRDefault="00FA1F91" w:rsidP="00FA1F91">
      <w:pPr>
        <w:rPr>
          <w:sz w:val="16"/>
        </w:rPr>
      </w:pPr>
      <w:r w:rsidRPr="00CC153D">
        <w:rPr>
          <w:sz w:val="16"/>
        </w:rPr>
        <w:t>"</w:t>
      </w:r>
      <w:r w:rsidRPr="00CC153D">
        <w:rPr>
          <w:rStyle w:val="Emphasis"/>
        </w:rPr>
        <w:t xml:space="preserve">AI regulation is highly </w:t>
      </w:r>
      <w:proofErr w:type="gramStart"/>
      <w:r w:rsidRPr="00CC153D">
        <w:rPr>
          <w:rStyle w:val="Emphasis"/>
        </w:rPr>
        <w:t>iterative</w:t>
      </w:r>
      <w:r w:rsidRPr="00CC153D">
        <w:rPr>
          <w:sz w:val="16"/>
        </w:rPr>
        <w:t>,</w:t>
      </w:r>
      <w:proofErr w:type="gramEnd"/>
      <w:r w:rsidRPr="00CC153D">
        <w:rPr>
          <w:sz w:val="16"/>
        </w:rPr>
        <w:t xml:space="preserve"> it's about building up the muscles. There's very little chance that you're going to get AI regulation completely right on the first go," Sheehan said.</w:t>
      </w:r>
    </w:p>
    <w:p w:rsidR="00FA1F91" w:rsidRPr="00CC153D" w:rsidRDefault="00FA1F91" w:rsidP="00FA1F91">
      <w:pPr>
        <w:rPr>
          <w:sz w:val="16"/>
        </w:rPr>
      </w:pPr>
      <w:r w:rsidRPr="00CC153D">
        <w:rPr>
          <w:sz w:val="16"/>
        </w:rPr>
        <w:t>After years of tussles, one regulator has emerged to be China's leading AI regulator: the Cyberspace Administration of China, known as CAC.</w:t>
      </w:r>
    </w:p>
    <w:p w:rsidR="00FA1F91" w:rsidRDefault="00FA1F91" w:rsidP="00FA1F91">
      <w:pPr>
        <w:rPr>
          <w:u w:val="single"/>
        </w:rPr>
      </w:pPr>
      <w:r w:rsidRPr="00CC153D">
        <w:rPr>
          <w:sz w:val="16"/>
        </w:rPr>
        <w:t xml:space="preserve">Details: </w:t>
      </w:r>
      <w:r w:rsidRPr="00CC153D">
        <w:rPr>
          <w:highlight w:val="cyan"/>
          <w:u w:val="single"/>
        </w:rPr>
        <w:t>Authorities have</w:t>
      </w:r>
      <w:r w:rsidRPr="00CC153D">
        <w:rPr>
          <w:u w:val="single"/>
        </w:rPr>
        <w:t xml:space="preserve"> been rolling out </w:t>
      </w:r>
      <w:r w:rsidRPr="00CC153D">
        <w:rPr>
          <w:highlight w:val="cyan"/>
          <w:u w:val="single"/>
        </w:rPr>
        <w:t>rules</w:t>
      </w:r>
      <w:r w:rsidRPr="00CC153D">
        <w:rPr>
          <w:u w:val="single"/>
        </w:rPr>
        <w:t xml:space="preserve"> every few months</w:t>
      </w:r>
      <w:r w:rsidRPr="00CC153D">
        <w:rPr>
          <w:sz w:val="16"/>
        </w:rPr>
        <w:t xml:space="preserve"> since 2021, </w:t>
      </w:r>
      <w:r w:rsidRPr="00CC153D">
        <w:rPr>
          <w:highlight w:val="cyan"/>
          <w:u w:val="single"/>
        </w:rPr>
        <w:t>including</w:t>
      </w:r>
      <w:r w:rsidRPr="00CC153D">
        <w:rPr>
          <w:u w:val="single"/>
        </w:rPr>
        <w:t xml:space="preserve"> a national </w:t>
      </w:r>
      <w:r w:rsidRPr="00CC153D">
        <w:rPr>
          <w:highlight w:val="cyan"/>
          <w:u w:val="single"/>
        </w:rPr>
        <w:t>privacy law</w:t>
      </w:r>
      <w:r w:rsidRPr="00CC153D">
        <w:rPr>
          <w:u w:val="single"/>
        </w:rPr>
        <w:t xml:space="preserve">, the Personal Information Protection Law, and a </w:t>
      </w:r>
      <w:r w:rsidRPr="00CC153D">
        <w:rPr>
          <w:highlight w:val="cyan"/>
          <w:u w:val="single"/>
        </w:rPr>
        <w:t>Code of Ethics</w:t>
      </w:r>
      <w:r w:rsidRPr="00CC153D">
        <w:rPr>
          <w:u w:val="single"/>
        </w:rPr>
        <w:t xml:space="preserve"> for New-generation Artificial Intelligence, which outlines requirements that new AI products deliver everything from "improving human well-being" to "</w:t>
      </w:r>
      <w:r w:rsidRPr="00CC153D">
        <w:rPr>
          <w:highlight w:val="cyan"/>
          <w:u w:val="single"/>
        </w:rPr>
        <w:t>controllability and credibility</w:t>
      </w:r>
      <w:r w:rsidRPr="00CC153D">
        <w:rPr>
          <w:u w:val="single"/>
        </w:rPr>
        <w:t>."</w:t>
      </w:r>
    </w:p>
    <w:p w:rsidR="00FA1F91" w:rsidRPr="00CC153D" w:rsidRDefault="00FA1F91" w:rsidP="00FA1F91">
      <w:pPr>
        <w:rPr>
          <w:sz w:val="16"/>
        </w:rPr>
      </w:pPr>
      <w:r w:rsidRPr="00CC153D">
        <w:rPr>
          <w:sz w:val="16"/>
        </w:rPr>
        <w:t>Since 2022 Chinese AI users have had transparency rights — such as the right to turn off an algorithmic recommendation service, or the right to know when they are being supplied with AI-generated content.</w:t>
      </w:r>
    </w:p>
    <w:p w:rsidR="00FA1F91" w:rsidRPr="00CC153D" w:rsidRDefault="00FA1F91" w:rsidP="00FA1F91">
      <w:pPr>
        <w:rPr>
          <w:sz w:val="16"/>
        </w:rPr>
      </w:pPr>
      <w:r w:rsidRPr="00CC153D">
        <w:rPr>
          <w:sz w:val="16"/>
        </w:rPr>
        <w:t>Beijing rolled out "deep synthesis" rules to protect against deepfakes in 2022. While it didn't anticipate the text-based breakthrough of ChatGPT, those rules provided a head start in drafting new rules addressing the risks of text-based generative AI.</w:t>
      </w:r>
    </w:p>
    <w:p w:rsidR="00FA1F91" w:rsidRPr="00CC153D" w:rsidRDefault="00FA1F91" w:rsidP="00FA1F91">
      <w:pPr>
        <w:rPr>
          <w:sz w:val="16"/>
        </w:rPr>
      </w:pPr>
      <w:r w:rsidRPr="00CC153D">
        <w:rPr>
          <w:sz w:val="16"/>
        </w:rPr>
        <w:t xml:space="preserve">Where's Xi? "Xi Jinping is not waking up in the morning and setting out requirements for generative AI models," Sheehan said. "There's probably no-one on the Politburo in those weeds. They set a </w:t>
      </w:r>
      <w:proofErr w:type="gramStart"/>
      <w:r w:rsidRPr="00CC153D">
        <w:rPr>
          <w:sz w:val="16"/>
        </w:rPr>
        <w:t>high level</w:t>
      </w:r>
      <w:proofErr w:type="gramEnd"/>
      <w:r w:rsidRPr="00CC153D">
        <w:rPr>
          <w:sz w:val="16"/>
        </w:rPr>
        <w:t xml:space="preserve"> direction about wanting to be AI leader and then say [to regulators] 'you figure out how to do it'."</w:t>
      </w:r>
    </w:p>
    <w:p w:rsidR="00FA1F91" w:rsidRPr="00CC153D" w:rsidRDefault="00FA1F91" w:rsidP="00FA1F91">
      <w:pPr>
        <w:rPr>
          <w:sz w:val="16"/>
        </w:rPr>
      </w:pPr>
      <w:r w:rsidRPr="00CC153D">
        <w:rPr>
          <w:sz w:val="16"/>
        </w:rPr>
        <w:t>The catch: While Beijing has granted rights for Chinese AI users to, for example, challenge an interview turn-down from a hiring algorithm, there's little chance those rights could be exercised at scale, said Russell Wald, policy director at Stanford's center for Human-Centered Artificial Intelligence.</w:t>
      </w:r>
    </w:p>
    <w:p w:rsidR="00FA1F91" w:rsidRPr="00CC153D" w:rsidRDefault="00FA1F91" w:rsidP="00FA1F91">
      <w:pPr>
        <w:rPr>
          <w:sz w:val="16"/>
        </w:rPr>
      </w:pPr>
      <w:r w:rsidRPr="00CC153D">
        <w:rPr>
          <w:sz w:val="16"/>
        </w:rPr>
        <w:t>Chinese corporate and government organizations often don't have the capacity or inclination to deliver on individual rights in this way.</w:t>
      </w:r>
    </w:p>
    <w:p w:rsidR="00FA1F91" w:rsidRPr="00CC153D" w:rsidRDefault="00FA1F91" w:rsidP="00FA1F91">
      <w:pPr>
        <w:rPr>
          <w:sz w:val="16"/>
        </w:rPr>
      </w:pPr>
      <w:r w:rsidRPr="00CC153D">
        <w:rPr>
          <w:sz w:val="16"/>
        </w:rPr>
        <w:t>Beijing may also be regulating now and paying later.</w:t>
      </w:r>
    </w:p>
    <w:p w:rsidR="00FA1F91" w:rsidRPr="00CC153D" w:rsidRDefault="00FA1F91" w:rsidP="00FA1F91">
      <w:pPr>
        <w:rPr>
          <w:sz w:val="16"/>
        </w:rPr>
      </w:pPr>
      <w:r w:rsidRPr="00CC153D">
        <w:rPr>
          <w:sz w:val="16"/>
        </w:rPr>
        <w:t>China's path to AI trust comes with hassle and burden for Chinese AI providers, requiring them to filter content and complete security assessments to uphold Communist Party control before new products launch.</w:t>
      </w:r>
    </w:p>
    <w:p w:rsidR="00FA1F91" w:rsidRPr="00CC153D" w:rsidRDefault="00FA1F91" w:rsidP="00FA1F91">
      <w:pPr>
        <w:rPr>
          <w:sz w:val="16"/>
        </w:rPr>
      </w:pPr>
      <w:r w:rsidRPr="00CC153D">
        <w:rPr>
          <w:sz w:val="16"/>
        </w:rPr>
        <w:t xml:space="preserve">That's the sort of innovation slow-down that U.S. businesses point to as a justification for Washington's relatively </w:t>
      </w:r>
      <w:proofErr w:type="gramStart"/>
      <w:r w:rsidRPr="00CC153D">
        <w:rPr>
          <w:sz w:val="16"/>
        </w:rPr>
        <w:t>more lax</w:t>
      </w:r>
      <w:proofErr w:type="gramEnd"/>
      <w:r w:rsidRPr="00CC153D">
        <w:rPr>
          <w:sz w:val="16"/>
        </w:rPr>
        <w:t xml:space="preserve"> regulatory stance.</w:t>
      </w:r>
    </w:p>
    <w:p w:rsidR="00FA1F91" w:rsidRPr="00CC153D" w:rsidRDefault="00FA1F91" w:rsidP="00FA1F91">
      <w:pPr>
        <w:rPr>
          <w:sz w:val="16"/>
        </w:rPr>
      </w:pPr>
      <w:r w:rsidRPr="00CC153D">
        <w:rPr>
          <w:sz w:val="16"/>
        </w:rPr>
        <w:t>What's next: Georgetown's Toner expects China's regulations will push its companies to "lean into B2B applications with more limited use cases, since those are easier to train and use within tight guardrails," and China will struggle to "push the frontier of the field forward."</w:t>
      </w:r>
    </w:p>
    <w:p w:rsidR="00FA1F91" w:rsidRDefault="00FA1F91" w:rsidP="00FA1F91">
      <w:pPr>
        <w:rPr>
          <w:u w:val="single"/>
        </w:rPr>
      </w:pPr>
      <w:r w:rsidRPr="00CC153D">
        <w:rPr>
          <w:sz w:val="16"/>
        </w:rPr>
        <w:t xml:space="preserve">The bottom line: </w:t>
      </w:r>
      <w:r w:rsidRPr="00CC153D">
        <w:rPr>
          <w:u w:val="single"/>
        </w:rPr>
        <w:t>China's top priority is to minimize social disruption as it deploys AI. Beijing has also learned from sanctions on Huawei and U.S. chips export controls that China needs to be ready to innovate alone.</w:t>
      </w:r>
    </w:p>
    <w:p w:rsidR="00FA1F91" w:rsidRPr="00CC153D" w:rsidRDefault="00FA1F91" w:rsidP="00FA1F91">
      <w:pPr>
        <w:rPr>
          <w:sz w:val="16"/>
        </w:rPr>
      </w:pPr>
      <w:r w:rsidRPr="00CC153D">
        <w:rPr>
          <w:sz w:val="16"/>
        </w:rPr>
        <w:t xml:space="preserve">By moving quickly on regulation, </w:t>
      </w:r>
      <w:r w:rsidRPr="00CC153D">
        <w:rPr>
          <w:rStyle w:val="Emphasis"/>
          <w:highlight w:val="cyan"/>
        </w:rPr>
        <w:t xml:space="preserve">Beijing is creating a foundation for AI </w:t>
      </w:r>
      <w:r w:rsidRPr="00CC153D">
        <w:rPr>
          <w:rStyle w:val="Emphasis"/>
        </w:rPr>
        <w:t xml:space="preserve">exports </w:t>
      </w:r>
      <w:r w:rsidRPr="00CC153D">
        <w:rPr>
          <w:rStyle w:val="Emphasis"/>
          <w:highlight w:val="cyan"/>
        </w:rPr>
        <w:t>across the Global South</w:t>
      </w:r>
      <w:r w:rsidRPr="00CC153D">
        <w:rPr>
          <w:highlight w:val="cyan"/>
          <w:u w:val="single"/>
        </w:rPr>
        <w:t xml:space="preserve"> </w:t>
      </w:r>
      <w:r w:rsidRPr="00CC153D">
        <w:rPr>
          <w:u w:val="single"/>
        </w:rPr>
        <w:t xml:space="preserve">and countries participating in </w:t>
      </w:r>
      <w:r w:rsidRPr="00CC153D">
        <w:rPr>
          <w:highlight w:val="cyan"/>
          <w:u w:val="single"/>
        </w:rPr>
        <w:t>its B</w:t>
      </w:r>
      <w:r w:rsidRPr="00CC153D">
        <w:rPr>
          <w:u w:val="single"/>
        </w:rPr>
        <w:t xml:space="preserve">elt and </w:t>
      </w:r>
      <w:r w:rsidRPr="00CC153D">
        <w:rPr>
          <w:highlight w:val="cyan"/>
          <w:u w:val="single"/>
        </w:rPr>
        <w:t>R</w:t>
      </w:r>
      <w:r w:rsidRPr="00CC153D">
        <w:rPr>
          <w:u w:val="single"/>
        </w:rPr>
        <w:t xml:space="preserve">oad </w:t>
      </w:r>
      <w:r w:rsidRPr="00CC153D">
        <w:rPr>
          <w:highlight w:val="cyan"/>
          <w:u w:val="single"/>
        </w:rPr>
        <w:t>I</w:t>
      </w:r>
      <w:r w:rsidRPr="00CC153D">
        <w:rPr>
          <w:u w:val="single"/>
        </w:rPr>
        <w:t>nitiative.</w:t>
      </w:r>
    </w:p>
    <w:p w:rsidR="00FA1F91" w:rsidRPr="00563213" w:rsidRDefault="00FA1F91" w:rsidP="00FA1F91">
      <w:pPr>
        <w:rPr>
          <w:sz w:val="16"/>
        </w:rPr>
      </w:pPr>
    </w:p>
    <w:p w:rsidR="00FA1F91" w:rsidRDefault="00FA1F91" w:rsidP="00FA1F91">
      <w:pPr>
        <w:pStyle w:val="Heading4"/>
      </w:pPr>
      <w:r>
        <w:t xml:space="preserve">The US cannot win – China leads in the majority of emerging technologies. </w:t>
      </w:r>
    </w:p>
    <w:p w:rsidR="00FA1F91" w:rsidRPr="00CC3712" w:rsidRDefault="00FA1F91" w:rsidP="00FA1F91">
      <w:pPr>
        <w:rPr>
          <w:rStyle w:val="Style13ptBold"/>
        </w:rPr>
      </w:pPr>
      <w:r w:rsidRPr="00CC3712">
        <w:t>Daniel</w:t>
      </w:r>
      <w:r>
        <w:rPr>
          <w:rStyle w:val="Style13ptBold"/>
        </w:rPr>
        <w:t xml:space="preserve"> Hurst </w:t>
      </w:r>
      <w:r w:rsidRPr="0094579B">
        <w:rPr>
          <w:rStyle w:val="Style13ptBold"/>
        </w:rPr>
        <w:t>23</w:t>
      </w:r>
      <w:r w:rsidRPr="00CC3712">
        <w:t xml:space="preserve"> – Guardian Australia's foreign affairs and defense correspondent. 2-3-2023, “China leading US in technology race in all but a few fields, thinktank finds”, </w:t>
      </w:r>
      <w:r w:rsidRPr="0094579B">
        <w:t>https://www.theguardian.com/world/2023/mar/02/china-leading-us-in-technology-race-in-all-but-a-few-fields-thinktank-finds//AN</w:t>
      </w:r>
      <w:r>
        <w:t xml:space="preserve"> </w:t>
      </w:r>
    </w:p>
    <w:p w:rsidR="00FA1F91" w:rsidRPr="00CC3712" w:rsidRDefault="00FA1F91" w:rsidP="00FA1F91">
      <w:pPr>
        <w:rPr>
          <w:sz w:val="16"/>
        </w:rPr>
      </w:pPr>
      <w:r w:rsidRPr="00CC3712">
        <w:rPr>
          <w:rStyle w:val="StyleUnderline"/>
          <w:highlight w:val="cyan"/>
        </w:rPr>
        <w:t>The U</w:t>
      </w:r>
      <w:r w:rsidRPr="00D14CA5">
        <w:rPr>
          <w:rStyle w:val="StyleUnderline"/>
        </w:rPr>
        <w:t xml:space="preserve">nited </w:t>
      </w:r>
      <w:r w:rsidRPr="00CC3712">
        <w:rPr>
          <w:rStyle w:val="StyleUnderline"/>
          <w:highlight w:val="cyan"/>
        </w:rPr>
        <w:t>S</w:t>
      </w:r>
      <w:r w:rsidRPr="00D14CA5">
        <w:rPr>
          <w:rStyle w:val="StyleUnderline"/>
        </w:rPr>
        <w:t xml:space="preserve">tates and other western countries </w:t>
      </w:r>
      <w:r w:rsidRPr="00CC3712">
        <w:rPr>
          <w:rStyle w:val="Emphasis"/>
        </w:rPr>
        <w:t xml:space="preserve">are </w:t>
      </w:r>
      <w:r w:rsidRPr="00CC3712">
        <w:rPr>
          <w:rStyle w:val="Emphasis"/>
          <w:highlight w:val="cyan"/>
        </w:rPr>
        <w:t>losing the race</w:t>
      </w:r>
      <w:r w:rsidRPr="00CC3712">
        <w:rPr>
          <w:rStyle w:val="StyleUnderline"/>
          <w:highlight w:val="cyan"/>
        </w:rPr>
        <w:t xml:space="preserve"> with China</w:t>
      </w:r>
      <w:r w:rsidRPr="00D14CA5">
        <w:rPr>
          <w:rStyle w:val="StyleUnderline"/>
        </w:rPr>
        <w:t xml:space="preserve"> to develop advanced technologies</w:t>
      </w:r>
      <w:r w:rsidRPr="00CC3712">
        <w:rPr>
          <w:sz w:val="16"/>
        </w:rPr>
        <w:t xml:space="preserve"> and retain talent, </w:t>
      </w:r>
      <w:r w:rsidRPr="00CC3712">
        <w:rPr>
          <w:rStyle w:val="StyleUnderline"/>
          <w:highlight w:val="cyan"/>
        </w:rPr>
        <w:t>with Beijing</w:t>
      </w:r>
      <w:r w:rsidRPr="00D14CA5">
        <w:rPr>
          <w:rStyle w:val="StyleUnderline"/>
        </w:rPr>
        <w:t xml:space="preserve"> potentially </w:t>
      </w:r>
      <w:r w:rsidRPr="00CC3712">
        <w:rPr>
          <w:rStyle w:val="Emphasis"/>
          <w:highlight w:val="cyan"/>
        </w:rPr>
        <w:t>establishing a monopoly</w:t>
      </w:r>
      <w:r w:rsidRPr="00D14CA5">
        <w:rPr>
          <w:rStyle w:val="StyleUnderline"/>
        </w:rPr>
        <w:t xml:space="preserve"> in some areas</w:t>
      </w:r>
      <w:r w:rsidRPr="00CC3712">
        <w:rPr>
          <w:sz w:val="16"/>
        </w:rPr>
        <w:t>, a new report has said.</w:t>
      </w:r>
    </w:p>
    <w:p w:rsidR="00FA1F91" w:rsidRPr="00CC3712" w:rsidRDefault="00FA1F91" w:rsidP="00FA1F91">
      <w:pPr>
        <w:rPr>
          <w:rStyle w:val="StyleUnderline"/>
        </w:rPr>
      </w:pPr>
      <w:r w:rsidRPr="00CC3712">
        <w:rPr>
          <w:rStyle w:val="Emphasis"/>
          <w:highlight w:val="cyan"/>
        </w:rPr>
        <w:t>China leads in 37 of 44 technologies</w:t>
      </w:r>
      <w:r w:rsidRPr="00D14CA5">
        <w:rPr>
          <w:rStyle w:val="StyleUnderline"/>
        </w:rPr>
        <w:t xml:space="preserve"> tracked in a year-long project</w:t>
      </w:r>
      <w:r w:rsidRPr="00CC3712">
        <w:rPr>
          <w:sz w:val="16"/>
        </w:rPr>
        <w:t xml:space="preserve"> by thinktank the Australian Strategic Policy Institute. </w:t>
      </w:r>
      <w:r w:rsidRPr="00CC3712">
        <w:rPr>
          <w:rStyle w:val="StyleUnderline"/>
        </w:rPr>
        <w:t xml:space="preserve">The fields </w:t>
      </w:r>
      <w:r w:rsidRPr="00CC3712">
        <w:rPr>
          <w:rStyle w:val="StyleUnderline"/>
          <w:highlight w:val="cyan"/>
        </w:rPr>
        <w:t>include</w:t>
      </w:r>
      <w:r w:rsidRPr="00CC3712">
        <w:rPr>
          <w:rStyle w:val="StyleUnderline"/>
        </w:rPr>
        <w:t xml:space="preserve"> electric batteries, </w:t>
      </w:r>
      <w:r w:rsidRPr="00CC3712">
        <w:rPr>
          <w:rStyle w:val="StyleUnderline"/>
          <w:highlight w:val="cyan"/>
        </w:rPr>
        <w:t>hypersonics and advanced</w:t>
      </w:r>
      <w:r w:rsidRPr="00CC3712">
        <w:rPr>
          <w:rStyle w:val="StyleUnderline"/>
        </w:rPr>
        <w:t xml:space="preserve"> radio-frequency </w:t>
      </w:r>
      <w:r w:rsidRPr="00CC3712">
        <w:rPr>
          <w:rStyle w:val="StyleUnderline"/>
          <w:highlight w:val="cyan"/>
        </w:rPr>
        <w:t>communications</w:t>
      </w:r>
      <w:r w:rsidRPr="00CC3712">
        <w:rPr>
          <w:rStyle w:val="StyleUnderline"/>
        </w:rPr>
        <w:t xml:space="preserve"> such as 5G and 6G.</w:t>
      </w:r>
    </w:p>
    <w:p w:rsidR="00FA1F91" w:rsidRPr="00CC3712" w:rsidRDefault="00FA1F91" w:rsidP="00FA1F91">
      <w:pPr>
        <w:rPr>
          <w:sz w:val="16"/>
        </w:rPr>
      </w:pPr>
      <w:r w:rsidRPr="00CC3712">
        <w:rPr>
          <w:sz w:val="16"/>
        </w:rPr>
        <w:t>The report, published on Thursday, said the US was the leader in just the remaining seven technologies such as vaccines, quantum computing and space launch systems.</w:t>
      </w:r>
    </w:p>
    <w:p w:rsidR="00FA1F91" w:rsidRPr="00CC3712" w:rsidRDefault="00FA1F91" w:rsidP="00FA1F91">
      <w:pPr>
        <w:rPr>
          <w:sz w:val="16"/>
        </w:rPr>
      </w:pPr>
      <w:r w:rsidRPr="00CC3712">
        <w:rPr>
          <w:sz w:val="16"/>
        </w:rPr>
        <w:t xml:space="preserve">It said </w:t>
      </w:r>
      <w:r w:rsidRPr="00CC3712">
        <w:rPr>
          <w:rStyle w:val="Emphasis"/>
        </w:rPr>
        <w:t>the findings were based on “high impact” research</w:t>
      </w:r>
      <w:r w:rsidRPr="00CC3712">
        <w:rPr>
          <w:rStyle w:val="StyleUnderline"/>
        </w:rPr>
        <w:t xml:space="preserve"> in critical and emerging technology fields</w:t>
      </w:r>
      <w:r w:rsidRPr="00CC3712">
        <w:rPr>
          <w:sz w:val="16"/>
        </w:rPr>
        <w:t>, focusing on papers that were published in top-tier journals and were highly cited by subsequent research.</w:t>
      </w:r>
    </w:p>
    <w:p w:rsidR="00FA1F91" w:rsidRPr="00CC3712" w:rsidRDefault="00FA1F91" w:rsidP="00FA1F91">
      <w:pPr>
        <w:rPr>
          <w:sz w:val="16"/>
        </w:rPr>
      </w:pPr>
      <w:r w:rsidRPr="00CC3712">
        <w:rPr>
          <w:sz w:val="16"/>
        </w:rPr>
        <w:t xml:space="preserve">“Our research reveals that </w:t>
      </w:r>
      <w:r w:rsidRPr="00CC3712">
        <w:rPr>
          <w:rStyle w:val="Emphasis"/>
          <w:highlight w:val="cyan"/>
        </w:rPr>
        <w:t>China has built the foundations to position itself as</w:t>
      </w:r>
      <w:r w:rsidRPr="00CC3712">
        <w:rPr>
          <w:rStyle w:val="StyleUnderline"/>
          <w:highlight w:val="cyan"/>
        </w:rPr>
        <w:t xml:space="preserve"> the</w:t>
      </w:r>
      <w:r w:rsidRPr="00CC3712">
        <w:rPr>
          <w:rStyle w:val="StyleUnderline"/>
        </w:rPr>
        <w:t xml:space="preserve"> world’s </w:t>
      </w:r>
      <w:r w:rsidRPr="00CC3712">
        <w:rPr>
          <w:rStyle w:val="StyleUnderline"/>
          <w:highlight w:val="cyan"/>
        </w:rPr>
        <w:t>leading</w:t>
      </w:r>
      <w:r w:rsidRPr="00CC3712">
        <w:rPr>
          <w:rStyle w:val="StyleUnderline"/>
        </w:rPr>
        <w:t xml:space="preserve"> science and </w:t>
      </w:r>
      <w:r w:rsidRPr="00CC3712">
        <w:rPr>
          <w:rStyle w:val="Emphasis"/>
          <w:highlight w:val="cyan"/>
        </w:rPr>
        <w:t>technology superpower</w:t>
      </w:r>
      <w:r w:rsidRPr="00CC3712">
        <w:rPr>
          <w:sz w:val="16"/>
          <w:highlight w:val="cyan"/>
        </w:rPr>
        <w:t xml:space="preserve">, </w:t>
      </w:r>
      <w:r w:rsidRPr="00CC3712">
        <w:rPr>
          <w:rStyle w:val="StyleUnderline"/>
          <w:highlight w:val="cyan"/>
        </w:rPr>
        <w:t>by establishing a</w:t>
      </w:r>
      <w:r w:rsidRPr="00CC3712">
        <w:rPr>
          <w:rStyle w:val="StyleUnderline"/>
        </w:rPr>
        <w:t xml:space="preserve"> </w:t>
      </w:r>
      <w:proofErr w:type="gramStart"/>
      <w:r w:rsidRPr="00CC3712">
        <w:rPr>
          <w:rStyle w:val="StyleUnderline"/>
        </w:rPr>
        <w:t>sometimes stunning</w:t>
      </w:r>
      <w:proofErr w:type="gramEnd"/>
      <w:r w:rsidRPr="00CC3712">
        <w:rPr>
          <w:rStyle w:val="StyleUnderline"/>
        </w:rPr>
        <w:t xml:space="preserve"> </w:t>
      </w:r>
      <w:r w:rsidRPr="00CC3712">
        <w:rPr>
          <w:rStyle w:val="StyleUnderline"/>
          <w:highlight w:val="cyan"/>
        </w:rPr>
        <w:t>lead in</w:t>
      </w:r>
      <w:r w:rsidRPr="00CC3712">
        <w:rPr>
          <w:rStyle w:val="StyleUnderline"/>
        </w:rPr>
        <w:t xml:space="preserve"> high-impact </w:t>
      </w:r>
      <w:r w:rsidRPr="00CC3712">
        <w:rPr>
          <w:rStyle w:val="StyleUnderline"/>
          <w:highlight w:val="cyan"/>
        </w:rPr>
        <w:t>research across</w:t>
      </w:r>
      <w:r w:rsidRPr="00CC3712">
        <w:rPr>
          <w:rStyle w:val="StyleUnderline"/>
        </w:rPr>
        <w:t xml:space="preserve"> the majority of critical and </w:t>
      </w:r>
      <w:r w:rsidRPr="00CC3712">
        <w:rPr>
          <w:rStyle w:val="StyleUnderline"/>
          <w:highlight w:val="cyan"/>
        </w:rPr>
        <w:t>emerging tech</w:t>
      </w:r>
      <w:r w:rsidRPr="00CC3712">
        <w:rPr>
          <w:rStyle w:val="StyleUnderline"/>
        </w:rPr>
        <w:t>nology domains</w:t>
      </w:r>
      <w:r w:rsidRPr="00CC3712">
        <w:rPr>
          <w:sz w:val="16"/>
        </w:rPr>
        <w:t>,” the report said.</w:t>
      </w:r>
    </w:p>
    <w:p w:rsidR="00FA1F91" w:rsidRPr="00CC3712" w:rsidRDefault="00FA1F91" w:rsidP="00FA1F91">
      <w:pPr>
        <w:rPr>
          <w:sz w:val="16"/>
        </w:rPr>
      </w:pPr>
      <w:r w:rsidRPr="00CC3712">
        <w:rPr>
          <w:sz w:val="16"/>
        </w:rPr>
        <w:t xml:space="preserve">“The critical technology tracker shows that, for some technologies, </w:t>
      </w:r>
      <w:r w:rsidRPr="00CC3712">
        <w:rPr>
          <w:rStyle w:val="StyleUnderline"/>
        </w:rPr>
        <w:t xml:space="preserve">all of </w:t>
      </w:r>
      <w:r w:rsidRPr="00CC3712">
        <w:rPr>
          <w:rStyle w:val="StyleUnderline"/>
          <w:highlight w:val="cyan"/>
        </w:rPr>
        <w:t>the world’s top 10</w:t>
      </w:r>
      <w:r w:rsidRPr="00CC3712">
        <w:rPr>
          <w:rStyle w:val="StyleUnderline"/>
        </w:rPr>
        <w:t xml:space="preserve"> leading </w:t>
      </w:r>
      <w:r w:rsidRPr="00CC3712">
        <w:rPr>
          <w:rStyle w:val="Emphasis"/>
          <w:highlight w:val="cyan"/>
        </w:rPr>
        <w:t>research institutions are based in China</w:t>
      </w:r>
      <w:r w:rsidRPr="00CC3712">
        <w:rPr>
          <w:sz w:val="16"/>
        </w:rPr>
        <w:t xml:space="preserve"> and are collectively generating nine times more high-impact research papers than the second-ranked country (most often the US).”</w:t>
      </w:r>
    </w:p>
    <w:p w:rsidR="00FA1F91" w:rsidRPr="00CC3712" w:rsidRDefault="00FA1F91" w:rsidP="00FA1F91">
      <w:pPr>
        <w:rPr>
          <w:sz w:val="16"/>
        </w:rPr>
      </w:pPr>
      <w:r w:rsidRPr="00CC3712">
        <w:rPr>
          <w:sz w:val="16"/>
        </w:rPr>
        <w:t>The Chinese Academy of Sciences ranked first or second in most of the 44 technologies included in the tracker, the report added.</w:t>
      </w:r>
    </w:p>
    <w:p w:rsidR="00FA1F91" w:rsidRPr="00CC3712" w:rsidRDefault="00FA1F91" w:rsidP="00FA1F91">
      <w:pPr>
        <w:rPr>
          <w:sz w:val="16"/>
        </w:rPr>
      </w:pPr>
      <w:r w:rsidRPr="00CC3712">
        <w:rPr>
          <w:sz w:val="16"/>
        </w:rPr>
        <w:t>“</w:t>
      </w:r>
      <w:r w:rsidRPr="00CC3712">
        <w:rPr>
          <w:rStyle w:val="StyleUnderline"/>
        </w:rPr>
        <w:t xml:space="preserve">We also see </w:t>
      </w:r>
      <w:r w:rsidRPr="00CC3712">
        <w:rPr>
          <w:rStyle w:val="Emphasis"/>
          <w:highlight w:val="cyan"/>
        </w:rPr>
        <w:t>China’s efforts</w:t>
      </w:r>
      <w:r w:rsidRPr="00CC3712">
        <w:rPr>
          <w:rStyle w:val="Emphasis"/>
        </w:rPr>
        <w:t xml:space="preserve"> being </w:t>
      </w:r>
      <w:r w:rsidRPr="00CC3712">
        <w:rPr>
          <w:rStyle w:val="Emphasis"/>
          <w:highlight w:val="cyan"/>
        </w:rPr>
        <w:t>bolstered through</w:t>
      </w:r>
      <w:r w:rsidRPr="00CC3712">
        <w:rPr>
          <w:rStyle w:val="Emphasis"/>
        </w:rPr>
        <w:t xml:space="preserve"> talent</w:t>
      </w:r>
      <w:r w:rsidRPr="00CC3712">
        <w:rPr>
          <w:rStyle w:val="StyleUnderline"/>
        </w:rPr>
        <w:t xml:space="preserve"> and </w:t>
      </w:r>
      <w:r w:rsidRPr="00CC3712">
        <w:rPr>
          <w:rStyle w:val="StyleUnderline"/>
          <w:highlight w:val="cyan"/>
        </w:rPr>
        <w:t>knowledge import</w:t>
      </w:r>
      <w:r w:rsidRPr="00CC3712">
        <w:rPr>
          <w:rStyle w:val="StyleUnderline"/>
        </w:rPr>
        <w:t>: one-fifth of its high-impact papers are being authored by researchers with postgraduate training</w:t>
      </w:r>
      <w:r w:rsidRPr="00CC3712">
        <w:rPr>
          <w:sz w:val="16"/>
        </w:rPr>
        <w:t xml:space="preserve"> in a Five-Eyes country,” it said, referring to the intelligence-sharing grouping of the US, Canada, the UK, Australia and New Zealand.</w:t>
      </w:r>
    </w:p>
    <w:p w:rsidR="00FA1F91" w:rsidRPr="00CC3712" w:rsidRDefault="00FA1F91" w:rsidP="00FA1F91">
      <w:pPr>
        <w:rPr>
          <w:sz w:val="16"/>
        </w:rPr>
      </w:pPr>
      <w:r w:rsidRPr="00CC3712">
        <w:rPr>
          <w:sz w:val="16"/>
        </w:rPr>
        <w:t>“China’s lead is the product of deliberate design and long-term policy planning, as repeatedly outlined by Xi Jinping and his predecessors.”</w:t>
      </w:r>
    </w:p>
    <w:p w:rsidR="00FA1F91" w:rsidRPr="00CC3712" w:rsidRDefault="00FA1F91" w:rsidP="00FA1F91">
      <w:pPr>
        <w:rPr>
          <w:sz w:val="16"/>
        </w:rPr>
      </w:pPr>
      <w:r w:rsidRPr="00CC3712">
        <w:rPr>
          <w:sz w:val="16"/>
        </w:rPr>
        <w:t>Joe Biden said in his State of the Union address last month that the US was “investing in American innovation, in industries that will define the future, and that China’s government is intent on dominating”.</w:t>
      </w:r>
    </w:p>
    <w:p w:rsidR="00FA1F91" w:rsidRPr="00CC3712" w:rsidRDefault="00FA1F91" w:rsidP="00FA1F91">
      <w:pPr>
        <w:rPr>
          <w:sz w:val="16"/>
        </w:rPr>
      </w:pPr>
      <w:r w:rsidRPr="00CC3712">
        <w:rPr>
          <w:sz w:val="16"/>
        </w:rPr>
        <w:t>But the institute said China was at high risk of establishing a monopoly in eight technologies, including nanoscale materials and manufacturing, hydrogen and ammonia for power, and synthetic biology.</w:t>
      </w:r>
    </w:p>
    <w:p w:rsidR="00FA1F91" w:rsidRPr="00CC3712" w:rsidRDefault="00FA1F91" w:rsidP="00FA1F91">
      <w:pPr>
        <w:rPr>
          <w:sz w:val="16"/>
        </w:rPr>
      </w:pPr>
      <w:r w:rsidRPr="00CC3712">
        <w:rPr>
          <w:sz w:val="16"/>
        </w:rPr>
        <w:t xml:space="preserve">The report said </w:t>
      </w:r>
      <w:r w:rsidRPr="00CC3712">
        <w:rPr>
          <w:rStyle w:val="StyleUnderline"/>
        </w:rPr>
        <w:t>China’s strides in nuclear-capable hypersonic missiles in 2021 should not have been a surprise to US intelligence agencies</w:t>
      </w:r>
      <w:r w:rsidRPr="00CC3712">
        <w:rPr>
          <w:sz w:val="16"/>
        </w:rPr>
        <w:t xml:space="preserve"> “because, according to our data analysis, over the past five years, China generated 48.49% of the world’s high-impact research papers into advanced aircraft engines, including hypersonics, and it hosts seven of the world’s top 10 research institutions in this topic area”.</w:t>
      </w:r>
    </w:p>
    <w:p w:rsidR="00FA1F91" w:rsidRPr="00CC3712" w:rsidRDefault="00FA1F91" w:rsidP="00FA1F91">
      <w:pPr>
        <w:rPr>
          <w:sz w:val="16"/>
        </w:rPr>
      </w:pPr>
      <w:r w:rsidRPr="00CC3712">
        <w:rPr>
          <w:sz w:val="16"/>
        </w:rPr>
        <w:t xml:space="preserve">Across the board, the institute also found that </w:t>
      </w:r>
      <w:r w:rsidRPr="00CC3712">
        <w:rPr>
          <w:rStyle w:val="Emphasis"/>
          <w:highlight w:val="cyan"/>
        </w:rPr>
        <w:t>there was “a large gap</w:t>
      </w:r>
      <w:r w:rsidRPr="00CC3712">
        <w:rPr>
          <w:rStyle w:val="StyleUnderline"/>
          <w:highlight w:val="cyan"/>
        </w:rPr>
        <w:t xml:space="preserve"> between China and the US</w:t>
      </w:r>
      <w:r w:rsidRPr="00CC3712">
        <w:rPr>
          <w:sz w:val="16"/>
        </w:rPr>
        <w:t>, as the leading two countries, and everyone else”.</w:t>
      </w:r>
    </w:p>
    <w:p w:rsidR="00FA1F91" w:rsidRPr="00CC3712" w:rsidRDefault="00FA1F91" w:rsidP="00FA1F91">
      <w:pPr>
        <w:rPr>
          <w:sz w:val="16"/>
        </w:rPr>
      </w:pPr>
      <w:r w:rsidRPr="00CC3712">
        <w:rPr>
          <w:sz w:val="16"/>
        </w:rPr>
        <w:t>“The data then indicates a small, second-tier group of countries led by India and the UK: other countries that regularly appear in this group-in many technological fields— include South Korea, Germany, Australia, Italy, and less often, Japan,” it said.</w:t>
      </w:r>
    </w:p>
    <w:p w:rsidR="00FA1F91" w:rsidRDefault="00FA1F91" w:rsidP="00FA1F91">
      <w:pPr>
        <w:pStyle w:val="Heading3"/>
      </w:pPr>
      <w:r>
        <w:t>2NC – Heg Bad – AT: Taiwan</w:t>
      </w:r>
    </w:p>
    <w:p w:rsidR="00FA1F91" w:rsidRDefault="00FA1F91" w:rsidP="00FA1F91">
      <w:pPr>
        <w:pStyle w:val="Heading4"/>
      </w:pPr>
      <w:bookmarkStart w:id="0" w:name="_Hlk137213906"/>
      <w:r>
        <w:t>China will not invade Taiwan – Xi wants to be perceived as a peacemaker and the Ukraine conflict has deterred them from taking military action.</w:t>
      </w:r>
    </w:p>
    <w:p w:rsidR="00FA1F91" w:rsidRPr="002F0BEF" w:rsidRDefault="00FA1F91" w:rsidP="00FA1F91">
      <w:pPr>
        <w:rPr>
          <w:rStyle w:val="Style13ptBold"/>
        </w:rPr>
      </w:pPr>
      <w:r w:rsidRPr="00836664">
        <w:t>Ian</w:t>
      </w:r>
      <w:r>
        <w:rPr>
          <w:rStyle w:val="Style13ptBold"/>
        </w:rPr>
        <w:t xml:space="preserve"> Bremmer 23 – </w:t>
      </w:r>
      <w:r w:rsidRPr="002F0BEF">
        <w:t>a foreign affairs columnist and edito</w:t>
      </w:r>
      <w:r>
        <w:t>r</w:t>
      </w:r>
      <w:r w:rsidRPr="002F0BEF">
        <w:t>. He is the president of Eurasia Group, a political-risk consultancy, and GZERO Media, a company dedicated to providing intelligent and engaging coverage of international affairs. He teaches applied geopolitics at Columbia University’s School of International and Public Affairs</w:t>
      </w:r>
      <w:r>
        <w:t xml:space="preserve">. 4-12-2023, “Why China Won’t Invade Taiwan Anytime Soon”, </w:t>
      </w:r>
      <w:r w:rsidRPr="00D14CA5">
        <w:t>https://time.com/6270599/china-invade-taiwan///</w:t>
      </w:r>
      <w:r>
        <w:t>AN</w:t>
      </w:r>
    </w:p>
    <w:p w:rsidR="00FA1F91" w:rsidRDefault="00FA1F91" w:rsidP="00FA1F91">
      <w:pPr>
        <w:rPr>
          <w:sz w:val="16"/>
        </w:rPr>
      </w:pPr>
      <w:r w:rsidRPr="008730DB">
        <w:rPr>
          <w:sz w:val="16"/>
        </w:rPr>
        <w:t>Though China will not show Taiwan, the U.S., or anyone else exactly how it would launch a full blockade or invasion of Taiwan, China’s armed forces find it very valuable to practice. After all, Chinese troops haven’t faced a shooting war since a brief conflict with Vietnam in 1979. Finally, Taiwan will hold national elections next year. Though China’s latest intimidation may not lead to military conflict anytime soon, it may have an effect on how Taiwan’s voters imagine the future.</w:t>
      </w:r>
      <w:r w:rsidRPr="00805964">
        <w:rPr>
          <w:sz w:val="16"/>
        </w:rPr>
        <w:t xml:space="preserve"> </w:t>
      </w:r>
    </w:p>
    <w:p w:rsidR="00FA1F91" w:rsidRDefault="00FA1F91" w:rsidP="00FA1F91">
      <w:pPr>
        <w:rPr>
          <w:sz w:val="16"/>
        </w:rPr>
      </w:pPr>
      <w:r w:rsidRPr="008730DB">
        <w:rPr>
          <w:sz w:val="16"/>
        </w:rPr>
        <w:t xml:space="preserve">All that said, </w:t>
      </w:r>
      <w:r w:rsidRPr="008730DB">
        <w:rPr>
          <w:rStyle w:val="Emphasis"/>
          <w:highlight w:val="cyan"/>
        </w:rPr>
        <w:t>the actual risk of</w:t>
      </w:r>
      <w:r w:rsidRPr="008730DB">
        <w:rPr>
          <w:rStyle w:val="Emphasis"/>
        </w:rPr>
        <w:t xml:space="preserve"> imminent </w:t>
      </w:r>
      <w:r w:rsidRPr="008730DB">
        <w:rPr>
          <w:rStyle w:val="Emphasis"/>
          <w:highlight w:val="cyan"/>
        </w:rPr>
        <w:t>Chinese military action against Taiwan remains low.</w:t>
      </w:r>
      <w:r w:rsidRPr="008730DB">
        <w:rPr>
          <w:sz w:val="16"/>
        </w:rPr>
        <w:t xml:space="preserve"> </w:t>
      </w:r>
      <w:r w:rsidRPr="008730DB">
        <w:rPr>
          <w:u w:val="single"/>
        </w:rPr>
        <w:t>Beijing always flexes military muscle</w:t>
      </w:r>
      <w:r w:rsidRPr="008730DB">
        <w:rPr>
          <w:sz w:val="16"/>
        </w:rPr>
        <w:t xml:space="preserve"> when highest-level U.S. and Taiwanese officials meet face to face. </w:t>
      </w:r>
      <w:r w:rsidRPr="008730DB">
        <w:rPr>
          <w:u w:val="single"/>
        </w:rPr>
        <w:t>Yet, though Speaker McCarthy’s visit with Taiwan’s president marks the highest-level U.S.-Taiwan meeting</w:t>
      </w:r>
      <w:r w:rsidRPr="008730DB">
        <w:rPr>
          <w:sz w:val="16"/>
        </w:rPr>
        <w:t xml:space="preserve"> on US soil since 1979, </w:t>
      </w:r>
      <w:r w:rsidRPr="008730DB">
        <w:rPr>
          <w:highlight w:val="cyan"/>
          <w:u w:val="single"/>
        </w:rPr>
        <w:t xml:space="preserve">China’s latest response was </w:t>
      </w:r>
      <w:r w:rsidRPr="008730DB">
        <w:rPr>
          <w:rStyle w:val="Emphasis"/>
          <w:highlight w:val="cyan"/>
        </w:rPr>
        <w:t>less militarily threatening</w:t>
      </w:r>
      <w:r w:rsidRPr="008730DB">
        <w:rPr>
          <w:u w:val="single"/>
        </w:rPr>
        <w:t xml:space="preserve"> than its reaction to last summer’s visit to Taiwan by then-Speaker Nancy Pelosi – and Beijing is well aware that </w:t>
      </w:r>
      <w:r w:rsidRPr="008730DB">
        <w:rPr>
          <w:rStyle w:val="Emphasis"/>
        </w:rPr>
        <w:t>Washington will notice that</w:t>
      </w:r>
      <w:r w:rsidRPr="008730DB">
        <w:rPr>
          <w:u w:val="single"/>
        </w:rPr>
        <w:t>.</w:t>
      </w:r>
      <w:r w:rsidRPr="00805964">
        <w:rPr>
          <w:sz w:val="16"/>
        </w:rPr>
        <w:t xml:space="preserve"> </w:t>
      </w:r>
    </w:p>
    <w:p w:rsidR="00FA1F91" w:rsidRDefault="00FA1F91" w:rsidP="00FA1F91">
      <w:pPr>
        <w:rPr>
          <w:sz w:val="16"/>
        </w:rPr>
      </w:pPr>
      <w:r w:rsidRPr="008730DB">
        <w:rPr>
          <w:sz w:val="16"/>
        </w:rPr>
        <w:t xml:space="preserve">More importantly, </w:t>
      </w:r>
      <w:proofErr w:type="gramStart"/>
      <w:r w:rsidRPr="008730DB">
        <w:rPr>
          <w:highlight w:val="cyan"/>
          <w:u w:val="single"/>
        </w:rPr>
        <w:t>Xi</w:t>
      </w:r>
      <w:proofErr w:type="gramEnd"/>
      <w:r w:rsidRPr="008730DB">
        <w:rPr>
          <w:highlight w:val="cyan"/>
          <w:u w:val="single"/>
        </w:rPr>
        <w:t xml:space="preserve"> is spending considerable energy</w:t>
      </w:r>
      <w:r w:rsidRPr="008730DB">
        <w:rPr>
          <w:u w:val="single"/>
        </w:rPr>
        <w:t xml:space="preserve"> these days on </w:t>
      </w:r>
      <w:r w:rsidRPr="008730DB">
        <w:rPr>
          <w:highlight w:val="cyan"/>
          <w:u w:val="single"/>
        </w:rPr>
        <w:t>playing a</w:t>
      </w:r>
      <w:r w:rsidRPr="008730DB">
        <w:rPr>
          <w:u w:val="single"/>
        </w:rPr>
        <w:t xml:space="preserve"> larger role on the global stage, particularly as a </w:t>
      </w:r>
      <w:r w:rsidRPr="008730DB">
        <w:rPr>
          <w:highlight w:val="cyan"/>
          <w:u w:val="single"/>
        </w:rPr>
        <w:t>peacemaker</w:t>
      </w:r>
      <w:r w:rsidRPr="008730DB">
        <w:rPr>
          <w:sz w:val="16"/>
        </w:rPr>
        <w:t xml:space="preserve">. </w:t>
      </w:r>
      <w:r w:rsidRPr="008730DB">
        <w:rPr>
          <w:u w:val="single"/>
        </w:rPr>
        <w:t>He has offered a 12-point peace plan for Ukraine</w:t>
      </w:r>
      <w:r w:rsidRPr="008730DB">
        <w:rPr>
          <w:sz w:val="16"/>
        </w:rPr>
        <w:t xml:space="preserve"> he hopes will encourage others to see China as a global mediator, even if this particular plan has no chance of success. </w:t>
      </w:r>
      <w:r w:rsidRPr="008730DB">
        <w:rPr>
          <w:u w:val="single"/>
        </w:rPr>
        <w:t xml:space="preserve">This past weekend, </w:t>
      </w:r>
      <w:proofErr w:type="gramStart"/>
      <w:r w:rsidRPr="008730DB">
        <w:rPr>
          <w:highlight w:val="cyan"/>
          <w:u w:val="single"/>
        </w:rPr>
        <w:t>Xi</w:t>
      </w:r>
      <w:proofErr w:type="gramEnd"/>
      <w:r w:rsidRPr="008730DB">
        <w:rPr>
          <w:highlight w:val="cyan"/>
          <w:u w:val="single"/>
        </w:rPr>
        <w:t xml:space="preserve"> welcomed </w:t>
      </w:r>
      <w:r w:rsidRPr="008730DB">
        <w:rPr>
          <w:u w:val="single"/>
        </w:rPr>
        <w:t xml:space="preserve">French President Emmanuel </w:t>
      </w:r>
      <w:r w:rsidRPr="008730DB">
        <w:rPr>
          <w:highlight w:val="cyan"/>
          <w:u w:val="single"/>
        </w:rPr>
        <w:t>Macron</w:t>
      </w:r>
      <w:r w:rsidRPr="008730DB">
        <w:rPr>
          <w:u w:val="single"/>
        </w:rPr>
        <w:t xml:space="preserve"> and European Commission Chairman Ursula Von der Leyen to Beijing </w:t>
      </w:r>
      <w:r w:rsidRPr="008730DB">
        <w:rPr>
          <w:highlight w:val="cyan"/>
          <w:u w:val="single"/>
        </w:rPr>
        <w:t>for</w:t>
      </w:r>
      <w:r w:rsidRPr="008730DB">
        <w:rPr>
          <w:u w:val="single"/>
        </w:rPr>
        <w:t xml:space="preserve"> </w:t>
      </w:r>
      <w:r w:rsidRPr="008730DB">
        <w:rPr>
          <w:highlight w:val="cyan"/>
          <w:u w:val="single"/>
        </w:rPr>
        <w:t>discussion</w:t>
      </w:r>
      <w:r w:rsidRPr="008730DB">
        <w:rPr>
          <w:u w:val="single"/>
        </w:rPr>
        <w:t xml:space="preserve"> of the Ukraine war and </w:t>
      </w:r>
      <w:r w:rsidRPr="008730DB">
        <w:rPr>
          <w:highlight w:val="cyan"/>
          <w:u w:val="single"/>
        </w:rPr>
        <w:t>the future of</w:t>
      </w:r>
      <w:r w:rsidRPr="002F0BEF">
        <w:rPr>
          <w:highlight w:val="cyan"/>
          <w:u w:val="single"/>
        </w:rPr>
        <w:t xml:space="preserve"> </w:t>
      </w:r>
      <w:r w:rsidRPr="006E5D50">
        <w:rPr>
          <w:rStyle w:val="StyleUnderline"/>
          <w:highlight w:val="cyan"/>
        </w:rPr>
        <w:t>China’s relations</w:t>
      </w:r>
      <w:r w:rsidRPr="002F0BEF">
        <w:rPr>
          <w:highlight w:val="cyan"/>
          <w:u w:val="single"/>
        </w:rPr>
        <w:t xml:space="preserve"> </w:t>
      </w:r>
      <w:r w:rsidRPr="008730DB">
        <w:rPr>
          <w:highlight w:val="cyan"/>
          <w:u w:val="single"/>
        </w:rPr>
        <w:t>with Europe</w:t>
      </w:r>
      <w:r w:rsidRPr="008730DB">
        <w:rPr>
          <w:u w:val="single"/>
        </w:rPr>
        <w:t xml:space="preserve"> more broadly</w:t>
      </w:r>
      <w:r w:rsidRPr="008730DB">
        <w:rPr>
          <w:sz w:val="16"/>
        </w:rPr>
        <w:t>. Though Xi didn’t promise his European guests to lean harder on Russia, the Chinese and French governments issued a joint statement pledging they would work together to bring Russian and Ukrainian negotiators to the bargaining table.</w:t>
      </w:r>
      <w:r w:rsidRPr="00805964">
        <w:rPr>
          <w:sz w:val="16"/>
        </w:rPr>
        <w:t xml:space="preserve"> </w:t>
      </w:r>
      <w:r w:rsidRPr="008730DB">
        <w:rPr>
          <w:u w:val="single"/>
        </w:rPr>
        <w:t>This follows the remarkable visit to China of the foreign ministers of Middle East rivals Iran and Saudi Arabia, where they agreed under China’s mediation to improve their historically contentious relationship</w:t>
      </w:r>
      <w:r w:rsidRPr="008730DB">
        <w:rPr>
          <w:sz w:val="16"/>
        </w:rPr>
        <w:t>.</w:t>
      </w:r>
    </w:p>
    <w:p w:rsidR="00FA1F91" w:rsidRDefault="00FA1F91" w:rsidP="00FA1F91">
      <w:pPr>
        <w:rPr>
          <w:u w:val="single"/>
        </w:rPr>
      </w:pPr>
      <w:r w:rsidRPr="008730DB">
        <w:rPr>
          <w:sz w:val="16"/>
        </w:rPr>
        <w:t xml:space="preserve"> Most importantly, just days ago, Taiwan’s former president Ma Ying-jeou became the first current or former Taiwanese leader to visit the mainland since Taiwan broke away in 1949, and during his visit </w:t>
      </w:r>
      <w:proofErr w:type="gramStart"/>
      <w:r w:rsidRPr="008730DB">
        <w:rPr>
          <w:sz w:val="16"/>
        </w:rPr>
        <w:t>he</w:t>
      </w:r>
      <w:proofErr w:type="gramEnd"/>
      <w:r w:rsidRPr="008730DB">
        <w:rPr>
          <w:sz w:val="16"/>
        </w:rPr>
        <w:t xml:space="preserve"> spoke of the “</w:t>
      </w:r>
      <w:r w:rsidRPr="00D14CA5">
        <w:rPr>
          <w:sz w:val="16"/>
        </w:rPr>
        <w:t>common inheritance of blood, language, history and culture</w:t>
      </w:r>
      <w:r w:rsidRPr="008730DB">
        <w:rPr>
          <w:sz w:val="16"/>
        </w:rPr>
        <w:t xml:space="preserve">” between the two sides, raising hopes in Beijing that reunification can still be achieved without risking a potentially catastrophic conflict. In short, </w:t>
      </w:r>
      <w:r w:rsidRPr="008730DB">
        <w:rPr>
          <w:highlight w:val="cyan"/>
          <w:u w:val="single"/>
        </w:rPr>
        <w:t>Xi</w:t>
      </w:r>
      <w:r w:rsidRPr="008730DB">
        <w:rPr>
          <w:u w:val="single"/>
        </w:rPr>
        <w:t xml:space="preserve"> Jinping </w:t>
      </w:r>
      <w:r w:rsidRPr="00382A78">
        <w:rPr>
          <w:highlight w:val="cyan"/>
          <w:u w:val="single"/>
        </w:rPr>
        <w:t>wants to be</w:t>
      </w:r>
      <w:r w:rsidRPr="008730DB">
        <w:rPr>
          <w:u w:val="single"/>
        </w:rPr>
        <w:t xml:space="preserve"> (at least </w:t>
      </w:r>
      <w:r w:rsidRPr="008730DB">
        <w:rPr>
          <w:rStyle w:val="Emphasis"/>
          <w:highlight w:val="cyan"/>
        </w:rPr>
        <w:t>p</w:t>
      </w:r>
      <w:r w:rsidRPr="004303F5">
        <w:rPr>
          <w:rStyle w:val="Emphasis"/>
          <w:highlight w:val="cyan"/>
        </w:rPr>
        <w:t>erceived</w:t>
      </w:r>
      <w:r w:rsidRPr="008730DB">
        <w:rPr>
          <w:rStyle w:val="Emphasis"/>
          <w:highlight w:val="cyan"/>
        </w:rPr>
        <w:t xml:space="preserve"> as) a </w:t>
      </w:r>
      <w:r w:rsidRPr="00382A78">
        <w:rPr>
          <w:rStyle w:val="Emphasis"/>
          <w:highlight w:val="cyan"/>
        </w:rPr>
        <w:t>peacemaker</w:t>
      </w:r>
      <w:r w:rsidRPr="00382A78">
        <w:rPr>
          <w:highlight w:val="cyan"/>
          <w:u w:val="single"/>
        </w:rPr>
        <w:t xml:space="preserve">, and though </w:t>
      </w:r>
      <w:r w:rsidRPr="008730DB">
        <w:rPr>
          <w:highlight w:val="cyan"/>
          <w:u w:val="single"/>
        </w:rPr>
        <w:t>Taiwan’s future remains of</w:t>
      </w:r>
      <w:r w:rsidRPr="008730DB">
        <w:rPr>
          <w:u w:val="single"/>
        </w:rPr>
        <w:t xml:space="preserve"> far </w:t>
      </w:r>
      <w:r w:rsidRPr="008730DB">
        <w:rPr>
          <w:highlight w:val="cyan"/>
          <w:u w:val="single"/>
        </w:rPr>
        <w:t>more importance</w:t>
      </w:r>
      <w:r w:rsidRPr="008730DB">
        <w:rPr>
          <w:u w:val="single"/>
        </w:rPr>
        <w:t xml:space="preserve"> to him that any of these issues, </w:t>
      </w:r>
      <w:r w:rsidRPr="008730DB">
        <w:rPr>
          <w:highlight w:val="cyan"/>
          <w:u w:val="single"/>
        </w:rPr>
        <w:t xml:space="preserve">China’s president is </w:t>
      </w:r>
      <w:r w:rsidRPr="008730DB">
        <w:rPr>
          <w:rStyle w:val="Emphasis"/>
          <w:highlight w:val="cyan"/>
        </w:rPr>
        <w:t xml:space="preserve">unlikely to reverse </w:t>
      </w:r>
      <w:r w:rsidRPr="006E5D50">
        <w:rPr>
          <w:rStyle w:val="Emphasis"/>
        </w:rPr>
        <w:t xml:space="preserve">all </w:t>
      </w:r>
      <w:r w:rsidRPr="008730DB">
        <w:rPr>
          <w:rStyle w:val="Emphasis"/>
        </w:rPr>
        <w:t xml:space="preserve">these </w:t>
      </w:r>
      <w:r w:rsidRPr="004303F5">
        <w:rPr>
          <w:rStyle w:val="Emphasis"/>
          <w:highlight w:val="cyan"/>
        </w:rPr>
        <w:t>diplomatic victories</w:t>
      </w:r>
      <w:r w:rsidRPr="004303F5">
        <w:rPr>
          <w:u w:val="single"/>
        </w:rPr>
        <w:t xml:space="preserve"> </w:t>
      </w:r>
      <w:r w:rsidRPr="008730DB">
        <w:rPr>
          <w:u w:val="single"/>
        </w:rPr>
        <w:t>by stumbling into a costly war.</w:t>
      </w:r>
      <w:r w:rsidRPr="002F0BEF">
        <w:rPr>
          <w:u w:val="single"/>
        </w:rPr>
        <w:t xml:space="preserve"> </w:t>
      </w:r>
    </w:p>
    <w:p w:rsidR="00FA1F91" w:rsidRPr="00805964" w:rsidRDefault="00FA1F91" w:rsidP="00FA1F91">
      <w:pPr>
        <w:rPr>
          <w:sz w:val="16"/>
        </w:rPr>
      </w:pPr>
      <w:r w:rsidRPr="008730DB">
        <w:rPr>
          <w:u w:val="single"/>
        </w:rPr>
        <w:t>There are more basic reasons why China is unlikely to move against Taiwan soon</w:t>
      </w:r>
      <w:r w:rsidRPr="008730DB">
        <w:rPr>
          <w:sz w:val="16"/>
        </w:rPr>
        <w:t xml:space="preserve">. </w:t>
      </w:r>
      <w:r w:rsidRPr="008730DB">
        <w:rPr>
          <w:highlight w:val="cyan"/>
          <w:u w:val="single"/>
        </w:rPr>
        <w:t xml:space="preserve">Xi </w:t>
      </w:r>
      <w:r w:rsidRPr="00382A78">
        <w:rPr>
          <w:u w:val="single"/>
        </w:rPr>
        <w:t xml:space="preserve">has </w:t>
      </w:r>
      <w:r w:rsidRPr="008730DB">
        <w:rPr>
          <w:highlight w:val="cyan"/>
          <w:u w:val="single"/>
        </w:rPr>
        <w:t>watched</w:t>
      </w:r>
      <w:r w:rsidRPr="008730DB">
        <w:rPr>
          <w:u w:val="single"/>
        </w:rPr>
        <w:t xml:space="preserve"> carefully </w:t>
      </w:r>
      <w:r w:rsidRPr="008730DB">
        <w:rPr>
          <w:highlight w:val="cyan"/>
          <w:u w:val="single"/>
        </w:rPr>
        <w:t>as</w:t>
      </w:r>
      <w:r w:rsidRPr="008730DB">
        <w:rPr>
          <w:u w:val="single"/>
        </w:rPr>
        <w:t xml:space="preserve"> Russia’s President Vladimir </w:t>
      </w:r>
      <w:r w:rsidRPr="008730DB">
        <w:rPr>
          <w:rStyle w:val="Emphasis"/>
          <w:highlight w:val="cyan"/>
        </w:rPr>
        <w:t xml:space="preserve">Putin </w:t>
      </w:r>
      <w:r w:rsidRPr="008730DB">
        <w:rPr>
          <w:rStyle w:val="Emphasis"/>
        </w:rPr>
        <w:t xml:space="preserve">has </w:t>
      </w:r>
      <w:r w:rsidRPr="008730DB">
        <w:rPr>
          <w:rStyle w:val="Emphasis"/>
          <w:highlight w:val="cyan"/>
        </w:rPr>
        <w:t xml:space="preserve">provided a </w:t>
      </w:r>
      <w:r w:rsidRPr="008730DB">
        <w:rPr>
          <w:rStyle w:val="Emphasis"/>
        </w:rPr>
        <w:t xml:space="preserve">vivid </w:t>
      </w:r>
      <w:r w:rsidRPr="008730DB">
        <w:rPr>
          <w:rStyle w:val="Emphasis"/>
          <w:highlight w:val="cyan"/>
        </w:rPr>
        <w:t>demonstration</w:t>
      </w:r>
      <w:r w:rsidRPr="008730DB">
        <w:rPr>
          <w:highlight w:val="cyan"/>
          <w:u w:val="single"/>
        </w:rPr>
        <w:t xml:space="preserve"> of </w:t>
      </w:r>
      <w:r w:rsidRPr="008730DB">
        <w:rPr>
          <w:u w:val="single"/>
        </w:rPr>
        <w:t xml:space="preserve">just </w:t>
      </w:r>
      <w:r w:rsidRPr="008730DB">
        <w:rPr>
          <w:highlight w:val="cyan"/>
          <w:u w:val="single"/>
        </w:rPr>
        <w:t>how unpredi</w:t>
      </w:r>
      <w:r w:rsidRPr="004303F5">
        <w:rPr>
          <w:highlight w:val="cyan"/>
          <w:u w:val="single"/>
        </w:rPr>
        <w:t>ctable</w:t>
      </w:r>
      <w:r w:rsidRPr="008730DB">
        <w:rPr>
          <w:highlight w:val="cyan"/>
          <w:u w:val="single"/>
        </w:rPr>
        <w:t xml:space="preserve">, costly, and humiliating </w:t>
      </w:r>
      <w:r w:rsidRPr="008730DB">
        <w:rPr>
          <w:u w:val="single"/>
        </w:rPr>
        <w:t xml:space="preserve">an ill-conceived </w:t>
      </w:r>
      <w:r w:rsidRPr="008730DB">
        <w:rPr>
          <w:highlight w:val="cyan"/>
          <w:u w:val="single"/>
        </w:rPr>
        <w:t>war can be</w:t>
      </w:r>
      <w:r w:rsidRPr="008730DB">
        <w:rPr>
          <w:sz w:val="16"/>
        </w:rPr>
        <w:t xml:space="preserve">. 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w:t>
      </w:r>
      <w:proofErr w:type="gramStart"/>
      <w:r w:rsidRPr="008730DB">
        <w:rPr>
          <w:sz w:val="16"/>
        </w:rPr>
        <w:t>Xi</w:t>
      </w:r>
      <w:proofErr w:type="gramEnd"/>
      <w:r w:rsidRPr="008730DB">
        <w:rPr>
          <w:sz w:val="16"/>
        </w:rPr>
        <w:t xml:space="preserve"> understands that the risks of Pyrrhic victory – or even </w:t>
      </w:r>
      <w:r w:rsidRPr="004303F5">
        <w:rPr>
          <w:sz w:val="16"/>
        </w:rPr>
        <w:t xml:space="preserve">of defeat – are real. </w:t>
      </w:r>
      <w:r w:rsidRPr="004303F5">
        <w:rPr>
          <w:u w:val="single"/>
        </w:rPr>
        <w:t xml:space="preserve">At a time when China is emerging from the world’s most draconian lockdown and its worst economic slowdown in decades, </w:t>
      </w:r>
      <w:proofErr w:type="gramStart"/>
      <w:r w:rsidRPr="004303F5">
        <w:rPr>
          <w:rStyle w:val="Emphasis"/>
          <w:highlight w:val="cyan"/>
        </w:rPr>
        <w:t>Xi</w:t>
      </w:r>
      <w:proofErr w:type="gramEnd"/>
      <w:r w:rsidRPr="004303F5">
        <w:rPr>
          <w:rStyle w:val="Emphasis"/>
          <w:highlight w:val="cyan"/>
        </w:rPr>
        <w:t xml:space="preserve"> is likely to </w:t>
      </w:r>
      <w:r w:rsidRPr="008730DB">
        <w:rPr>
          <w:rStyle w:val="Emphasis"/>
          <w:highlight w:val="cyan"/>
        </w:rPr>
        <w:t>be extra careful</w:t>
      </w:r>
      <w:r w:rsidRPr="008730DB">
        <w:rPr>
          <w:u w:val="single"/>
        </w:rPr>
        <w:t xml:space="preserve"> about the fights he picks</w:t>
      </w:r>
      <w:r w:rsidRPr="008730DB">
        <w:rPr>
          <w:sz w:val="16"/>
        </w:rPr>
        <w:t>. At least for now.</w:t>
      </w:r>
    </w:p>
    <w:bookmarkEnd w:id="0"/>
    <w:p w:rsidR="00FA1F91" w:rsidRPr="00D14CA5" w:rsidRDefault="00FA1F91" w:rsidP="00FA1F91"/>
    <w:p w:rsidR="00FA1F91" w:rsidRDefault="00FA1F91" w:rsidP="00FA1F91">
      <w:pPr>
        <w:pStyle w:val="Heading4"/>
      </w:pPr>
      <w:r>
        <w:t>China won’t invade – dependent on Taiwanese chip manufacturing.</w:t>
      </w:r>
    </w:p>
    <w:p w:rsidR="00FA1F91" w:rsidRDefault="00FA1F91" w:rsidP="00FA1F91">
      <w:r>
        <w:t xml:space="preserve">Paul </w:t>
      </w:r>
      <w:r w:rsidRPr="00660741">
        <w:rPr>
          <w:rStyle w:val="Style13ptBold"/>
        </w:rPr>
        <w:t>Whytock 22</w:t>
      </w:r>
      <w:r>
        <w:t xml:space="preserve"> – </w:t>
      </w:r>
      <w:r w:rsidRPr="007A5063">
        <w:t>Paul Whytock is Technology Correspondent for Electropages. He has reported extensively on the electronics industry in Europe, the United States and the Far East for over thirty years. Prior to entering journalism, he worked as a design engineer with Ford Motor Company at locations in England, Germany, Holland and Belgium.</w:t>
      </w:r>
      <w:r>
        <w:t xml:space="preserve"> 8-12-2022, “</w:t>
      </w:r>
      <w:r w:rsidRPr="00660741">
        <w:rPr>
          <w:rStyle w:val="StyleUnderline"/>
          <w:highlight w:val="cyan"/>
        </w:rPr>
        <w:t>What’s</w:t>
      </w:r>
      <w:r w:rsidRPr="00660741">
        <w:rPr>
          <w:rStyle w:val="StyleUnderline"/>
        </w:rPr>
        <w:t xml:space="preserve"> the </w:t>
      </w:r>
      <w:r w:rsidRPr="00660741">
        <w:rPr>
          <w:rStyle w:val="StyleUnderline"/>
          <w:highlight w:val="cyan"/>
        </w:rPr>
        <w:t>One</w:t>
      </w:r>
      <w:r w:rsidRPr="00660741">
        <w:rPr>
          <w:rStyle w:val="StyleUnderline"/>
        </w:rPr>
        <w:t xml:space="preserve"> Big </w:t>
      </w:r>
      <w:r w:rsidRPr="00660741">
        <w:rPr>
          <w:rStyle w:val="StyleUnderline"/>
          <w:highlight w:val="cyan"/>
        </w:rPr>
        <w:t>Reason</w:t>
      </w:r>
      <w:r w:rsidRPr="00660741">
        <w:rPr>
          <w:rStyle w:val="StyleUnderline"/>
        </w:rPr>
        <w:t xml:space="preserve"> Why </w:t>
      </w:r>
      <w:r w:rsidRPr="00660741">
        <w:rPr>
          <w:rStyle w:val="StyleUnderline"/>
          <w:highlight w:val="cyan"/>
        </w:rPr>
        <w:t>China Will Not Invade Taiwan</w:t>
      </w:r>
      <w:r w:rsidRPr="00271EDD">
        <w:rPr>
          <w:rStyle w:val="StyleUnderline"/>
          <w:highlight w:val="cyan"/>
        </w:rPr>
        <w:t>?</w:t>
      </w:r>
      <w:r>
        <w:t xml:space="preserve">”, </w:t>
      </w:r>
      <w:r w:rsidRPr="00660741">
        <w:t>https://www.electropages.com/blog/2022/12/whats-one-big-reason-why-china-will-not-invade-taiwan//AN</w:t>
      </w:r>
    </w:p>
    <w:p w:rsidR="00FA1F91" w:rsidRPr="00660741" w:rsidRDefault="00FA1F91" w:rsidP="00FA1F91">
      <w:pPr>
        <w:rPr>
          <w:u w:val="single"/>
        </w:rPr>
      </w:pPr>
      <w:r w:rsidRPr="00660741">
        <w:rPr>
          <w:rStyle w:val="Emphasis"/>
          <w:highlight w:val="cyan"/>
        </w:rPr>
        <w:t>The answer is microchips</w:t>
      </w:r>
      <w:r w:rsidRPr="00660741">
        <w:rPr>
          <w:highlight w:val="cyan"/>
          <w:u w:val="single"/>
        </w:rPr>
        <w:t>.</w:t>
      </w:r>
      <w:r w:rsidRPr="00660741">
        <w:rPr>
          <w:u w:val="single"/>
        </w:rPr>
        <w:t xml:space="preserve"> And before you react by thinking that’s precisely why China would invade Taiwan to get hold of that country’s highly successful chip fabrication sites, think again.</w:t>
      </w:r>
    </w:p>
    <w:p w:rsidR="00FA1F91" w:rsidRPr="00660741" w:rsidRDefault="00FA1F91" w:rsidP="00FA1F91">
      <w:pPr>
        <w:rPr>
          <w:rStyle w:val="Emphasis"/>
        </w:rPr>
      </w:pPr>
      <w:r w:rsidRPr="00660741">
        <w:rPr>
          <w:u w:val="single"/>
        </w:rPr>
        <w:t xml:space="preserve">The </w:t>
      </w:r>
      <w:r w:rsidRPr="00660741">
        <w:rPr>
          <w:rStyle w:val="Emphasis"/>
        </w:rPr>
        <w:t>enormous global demand</w:t>
      </w:r>
      <w:r w:rsidRPr="00660741">
        <w:rPr>
          <w:u w:val="single"/>
        </w:rPr>
        <w:t xml:space="preserve"> for semiconductor products</w:t>
      </w:r>
      <w:r w:rsidRPr="00660741">
        <w:rPr>
          <w:sz w:val="16"/>
        </w:rPr>
        <w:t xml:space="preserve"> and the influence they have on the lives of billions of humans, coupled with their significant effect on international trade and productivity, </w:t>
      </w:r>
      <w:r w:rsidRPr="00660741">
        <w:rPr>
          <w:u w:val="single"/>
        </w:rPr>
        <w:t xml:space="preserve">mean disruption of supply and development of microchips because of war would have a </w:t>
      </w:r>
      <w:r w:rsidRPr="00660741">
        <w:rPr>
          <w:rStyle w:val="Emphasis"/>
        </w:rPr>
        <w:t>substantial adverse effect</w:t>
      </w:r>
      <w:r w:rsidRPr="00660741">
        <w:rPr>
          <w:u w:val="single"/>
        </w:rPr>
        <w:t xml:space="preserve"> globally </w:t>
      </w:r>
      <w:r w:rsidRPr="00660741">
        <w:rPr>
          <w:rStyle w:val="Emphasis"/>
        </w:rPr>
        <w:t>that would impact equally as much on the aggressor.</w:t>
      </w:r>
    </w:p>
    <w:p w:rsidR="00FA1F91" w:rsidRPr="007A5063" w:rsidRDefault="00FA1F91" w:rsidP="00FA1F91">
      <w:pPr>
        <w:rPr>
          <w:sz w:val="16"/>
        </w:rPr>
      </w:pPr>
      <w:r w:rsidRPr="007A5063">
        <w:rPr>
          <w:sz w:val="16"/>
        </w:rPr>
        <w:t xml:space="preserve">According to a recent analysis by GlobalData, </w:t>
      </w:r>
      <w:r w:rsidRPr="00660741">
        <w:rPr>
          <w:highlight w:val="cyan"/>
          <w:u w:val="single"/>
        </w:rPr>
        <w:t>China</w:t>
      </w:r>
      <w:r w:rsidRPr="007A5063">
        <w:rPr>
          <w:u w:val="single"/>
        </w:rPr>
        <w:t xml:space="preserve"> </w:t>
      </w:r>
      <w:r w:rsidRPr="007A5063">
        <w:rPr>
          <w:sz w:val="16"/>
        </w:rPr>
        <w:t xml:space="preserve">consumes around 40% of all the microchips made around the world and </w:t>
      </w:r>
      <w:r w:rsidRPr="00660741">
        <w:rPr>
          <w:u w:val="single"/>
        </w:rPr>
        <w:t>spent</w:t>
      </w:r>
      <w:r w:rsidRPr="007A5063">
        <w:rPr>
          <w:u w:val="single"/>
        </w:rPr>
        <w:t xml:space="preserve"> over $</w:t>
      </w:r>
      <w:r w:rsidRPr="00660741">
        <w:rPr>
          <w:u w:val="single"/>
        </w:rPr>
        <w:t>400 billion last year</w:t>
      </w:r>
      <w:r w:rsidRPr="007A5063">
        <w:rPr>
          <w:u w:val="single"/>
        </w:rPr>
        <w:t xml:space="preserve"> on semiconductor devices</w:t>
      </w:r>
      <w:r w:rsidRPr="007A5063">
        <w:rPr>
          <w:sz w:val="16"/>
        </w:rPr>
        <w:t xml:space="preserve">. </w:t>
      </w:r>
      <w:r w:rsidRPr="007A5063">
        <w:rPr>
          <w:u w:val="single"/>
        </w:rPr>
        <w:t>However, as a manufacturer</w:t>
      </w:r>
      <w:r w:rsidRPr="007A5063">
        <w:rPr>
          <w:sz w:val="16"/>
        </w:rPr>
        <w:t xml:space="preserve">, </w:t>
      </w:r>
      <w:r w:rsidRPr="007A5063">
        <w:rPr>
          <w:u w:val="single"/>
        </w:rPr>
        <w:t xml:space="preserve">it </w:t>
      </w:r>
      <w:r w:rsidRPr="00660741">
        <w:rPr>
          <w:highlight w:val="cyan"/>
          <w:u w:val="single"/>
        </w:rPr>
        <w:t xml:space="preserve">is </w:t>
      </w:r>
      <w:r w:rsidRPr="00271EDD">
        <w:rPr>
          <w:u w:val="single"/>
        </w:rPr>
        <w:t xml:space="preserve">considered to be </w:t>
      </w:r>
      <w:r w:rsidRPr="00660741">
        <w:rPr>
          <w:highlight w:val="cyan"/>
          <w:u w:val="single"/>
        </w:rPr>
        <w:t>only</w:t>
      </w:r>
      <w:r w:rsidRPr="007A5063">
        <w:rPr>
          <w:sz w:val="16"/>
        </w:rPr>
        <w:t xml:space="preserve"> in the region of </w:t>
      </w:r>
      <w:r w:rsidRPr="00660741">
        <w:rPr>
          <w:highlight w:val="cyan"/>
          <w:u w:val="single"/>
        </w:rPr>
        <w:t>10% self-sufficient</w:t>
      </w:r>
      <w:r w:rsidRPr="007A5063">
        <w:rPr>
          <w:sz w:val="16"/>
        </w:rPr>
        <w:t xml:space="preserve">. </w:t>
      </w:r>
    </w:p>
    <w:p w:rsidR="00FA1F91" w:rsidRDefault="00FA1F91" w:rsidP="00FA1F91">
      <w:pPr>
        <w:rPr>
          <w:u w:val="single"/>
        </w:rPr>
      </w:pPr>
      <w:r w:rsidRPr="00660741">
        <w:rPr>
          <w:highlight w:val="cyan"/>
          <w:u w:val="single"/>
        </w:rPr>
        <w:t xml:space="preserve">This means any </w:t>
      </w:r>
      <w:r w:rsidRPr="00660741">
        <w:rPr>
          <w:u w:val="single"/>
        </w:rPr>
        <w:t xml:space="preserve">significant </w:t>
      </w:r>
      <w:r w:rsidRPr="00660741">
        <w:rPr>
          <w:highlight w:val="cyan"/>
          <w:u w:val="single"/>
        </w:rPr>
        <w:t xml:space="preserve">shortfall in </w:t>
      </w:r>
      <w:r w:rsidRPr="00271EDD">
        <w:rPr>
          <w:u w:val="single"/>
        </w:rPr>
        <w:t xml:space="preserve">its </w:t>
      </w:r>
      <w:r w:rsidRPr="00660741">
        <w:rPr>
          <w:highlight w:val="cyan"/>
          <w:u w:val="single"/>
        </w:rPr>
        <w:t xml:space="preserve">supply of </w:t>
      </w:r>
      <w:r w:rsidRPr="00660741">
        <w:rPr>
          <w:u w:val="single"/>
        </w:rPr>
        <w:t xml:space="preserve">the </w:t>
      </w:r>
      <w:r w:rsidRPr="00271EDD">
        <w:rPr>
          <w:highlight w:val="cyan"/>
          <w:u w:val="single"/>
        </w:rPr>
        <w:t>imported chi</w:t>
      </w:r>
      <w:r w:rsidRPr="00660741">
        <w:rPr>
          <w:highlight w:val="cyan"/>
          <w:u w:val="single"/>
        </w:rPr>
        <w:t xml:space="preserve">ps </w:t>
      </w:r>
      <w:r w:rsidRPr="00660741">
        <w:rPr>
          <w:u w:val="single"/>
        </w:rPr>
        <w:t xml:space="preserve">it depends on </w:t>
      </w:r>
      <w:r w:rsidRPr="00660741">
        <w:rPr>
          <w:highlight w:val="cyan"/>
          <w:u w:val="single"/>
        </w:rPr>
        <w:t xml:space="preserve">would </w:t>
      </w:r>
      <w:r w:rsidRPr="00271EDD">
        <w:rPr>
          <w:u w:val="single"/>
        </w:rPr>
        <w:t xml:space="preserve">severely </w:t>
      </w:r>
      <w:r w:rsidRPr="00660741">
        <w:rPr>
          <w:highlight w:val="cyan"/>
          <w:u w:val="single"/>
        </w:rPr>
        <w:t xml:space="preserve">reduce </w:t>
      </w:r>
      <w:r w:rsidRPr="00271EDD">
        <w:rPr>
          <w:u w:val="single"/>
        </w:rPr>
        <w:t xml:space="preserve">its </w:t>
      </w:r>
      <w:r w:rsidRPr="00660741">
        <w:rPr>
          <w:highlight w:val="cyan"/>
          <w:u w:val="single"/>
        </w:rPr>
        <w:t xml:space="preserve">production of thousands of </w:t>
      </w:r>
      <w:r w:rsidRPr="00271EDD">
        <w:rPr>
          <w:u w:val="single"/>
        </w:rPr>
        <w:t xml:space="preserve">electronically-based </w:t>
      </w:r>
      <w:r w:rsidRPr="00660741">
        <w:rPr>
          <w:highlight w:val="cyan"/>
          <w:u w:val="single"/>
        </w:rPr>
        <w:t>products. This</w:t>
      </w:r>
      <w:r w:rsidRPr="00660741">
        <w:rPr>
          <w:u w:val="single"/>
        </w:rPr>
        <w:t>, in turn,</w:t>
      </w:r>
      <w:r w:rsidRPr="00660741">
        <w:rPr>
          <w:highlight w:val="cyan"/>
          <w:u w:val="single"/>
        </w:rPr>
        <w:t xml:space="preserve"> would decimate </w:t>
      </w:r>
      <w:r w:rsidRPr="00271EDD">
        <w:rPr>
          <w:u w:val="single"/>
        </w:rPr>
        <w:t>its</w:t>
      </w:r>
      <w:r w:rsidRPr="007A5063">
        <w:rPr>
          <w:u w:val="single"/>
        </w:rPr>
        <w:t xml:space="preserve"> export </w:t>
      </w:r>
      <w:r w:rsidRPr="00660741">
        <w:rPr>
          <w:highlight w:val="cyan"/>
          <w:u w:val="single"/>
        </w:rPr>
        <w:t xml:space="preserve">trade, </w:t>
      </w:r>
      <w:r w:rsidRPr="00660741">
        <w:rPr>
          <w:rStyle w:val="Emphasis"/>
          <w:highlight w:val="cyan"/>
        </w:rPr>
        <w:t>hitting its national wallet hard</w:t>
      </w:r>
      <w:r w:rsidRPr="00660741">
        <w:rPr>
          <w:highlight w:val="cyan"/>
          <w:u w:val="single"/>
        </w:rPr>
        <w:t>.</w:t>
      </w:r>
    </w:p>
    <w:p w:rsidR="00FA1F91" w:rsidRPr="007A5063" w:rsidRDefault="00FA1F91" w:rsidP="00FA1F91">
      <w:pPr>
        <w:rPr>
          <w:sz w:val="16"/>
        </w:rPr>
      </w:pPr>
      <w:proofErr w:type="gramStart"/>
      <w:r w:rsidRPr="007A5063">
        <w:rPr>
          <w:sz w:val="16"/>
        </w:rPr>
        <w:t>So</w:t>
      </w:r>
      <w:proofErr w:type="gramEnd"/>
      <w:r w:rsidRPr="007A5063">
        <w:rPr>
          <w:sz w:val="16"/>
        </w:rPr>
        <w:t xml:space="preserve"> what, </w:t>
      </w:r>
      <w:r w:rsidRPr="00660741">
        <w:rPr>
          <w:highlight w:val="cyan"/>
          <w:u w:val="single"/>
        </w:rPr>
        <w:t>you may think</w:t>
      </w:r>
      <w:r w:rsidRPr="007A5063">
        <w:rPr>
          <w:u w:val="single"/>
        </w:rPr>
        <w:t xml:space="preserve">! </w:t>
      </w:r>
      <w:r w:rsidRPr="00660741">
        <w:rPr>
          <w:highlight w:val="cyan"/>
          <w:u w:val="single"/>
        </w:rPr>
        <w:t xml:space="preserve">China would </w:t>
      </w:r>
      <w:r w:rsidRPr="00660741">
        <w:rPr>
          <w:u w:val="single"/>
        </w:rPr>
        <w:t xml:space="preserve">have </w:t>
      </w:r>
      <w:r w:rsidRPr="00660741">
        <w:rPr>
          <w:highlight w:val="cyan"/>
          <w:u w:val="single"/>
        </w:rPr>
        <w:t xml:space="preserve">control </w:t>
      </w:r>
      <w:r w:rsidRPr="00660741">
        <w:rPr>
          <w:u w:val="single"/>
        </w:rPr>
        <w:t xml:space="preserve">of </w:t>
      </w:r>
      <w:r w:rsidRPr="00660741">
        <w:rPr>
          <w:highlight w:val="cyan"/>
          <w:u w:val="single"/>
        </w:rPr>
        <w:t xml:space="preserve">Taiwan’s </w:t>
      </w:r>
      <w:r w:rsidRPr="00271EDD">
        <w:rPr>
          <w:u w:val="single"/>
        </w:rPr>
        <w:t xml:space="preserve">chip </w:t>
      </w:r>
      <w:r w:rsidRPr="00660741">
        <w:rPr>
          <w:highlight w:val="cyan"/>
          <w:u w:val="single"/>
        </w:rPr>
        <w:t xml:space="preserve">manufacturers. </w:t>
      </w:r>
      <w:r w:rsidRPr="00660741">
        <w:rPr>
          <w:rStyle w:val="Emphasis"/>
          <w:highlight w:val="cyan"/>
        </w:rPr>
        <w:t>Not necessarily</w:t>
      </w:r>
      <w:r w:rsidRPr="00660741">
        <w:rPr>
          <w:sz w:val="16"/>
          <w:highlight w:val="cyan"/>
        </w:rPr>
        <w:t xml:space="preserve">. </w:t>
      </w:r>
      <w:r w:rsidRPr="00660741">
        <w:rPr>
          <w:highlight w:val="cyan"/>
          <w:u w:val="single"/>
        </w:rPr>
        <w:t>Semiconductor</w:t>
      </w:r>
      <w:r w:rsidRPr="007A5063">
        <w:rPr>
          <w:u w:val="single"/>
        </w:rPr>
        <w:t xml:space="preserve"> fabrication </w:t>
      </w:r>
      <w:r w:rsidRPr="00660741">
        <w:rPr>
          <w:highlight w:val="cyan"/>
          <w:u w:val="single"/>
        </w:rPr>
        <w:t>plants are delicate</w:t>
      </w:r>
      <w:r w:rsidRPr="007A5063">
        <w:rPr>
          <w:u w:val="single"/>
        </w:rPr>
        <w:t xml:space="preserve"> in so much </w:t>
      </w:r>
      <w:r w:rsidRPr="00660741">
        <w:rPr>
          <w:highlight w:val="cyan"/>
          <w:u w:val="single"/>
        </w:rPr>
        <w:t xml:space="preserve">they need constant and </w:t>
      </w:r>
      <w:r w:rsidRPr="00660741">
        <w:rPr>
          <w:u w:val="single"/>
        </w:rPr>
        <w:t xml:space="preserve">absolutely </w:t>
      </w:r>
      <w:r w:rsidRPr="00660741">
        <w:rPr>
          <w:highlight w:val="cyan"/>
          <w:u w:val="single"/>
        </w:rPr>
        <w:t xml:space="preserve">stable power and water </w:t>
      </w:r>
      <w:r w:rsidRPr="00271EDD">
        <w:rPr>
          <w:u w:val="single"/>
        </w:rPr>
        <w:t>supply</w:t>
      </w:r>
      <w:r w:rsidRPr="007A5063">
        <w:rPr>
          <w:sz w:val="16"/>
        </w:rPr>
        <w:t xml:space="preserve"> and have to be well insulated against vibrations.</w:t>
      </w:r>
    </w:p>
    <w:p w:rsidR="00FA1F91" w:rsidRDefault="00FA1F91" w:rsidP="00FA1F91">
      <w:pPr>
        <w:rPr>
          <w:u w:val="single"/>
        </w:rPr>
      </w:pPr>
      <w:r w:rsidRPr="00660741">
        <w:rPr>
          <w:u w:val="single"/>
        </w:rPr>
        <w:t xml:space="preserve">The </w:t>
      </w:r>
      <w:r w:rsidRPr="00271EDD">
        <w:rPr>
          <w:u w:val="single"/>
        </w:rPr>
        <w:t xml:space="preserve">journey from raw material to finished chip </w:t>
      </w:r>
      <w:r w:rsidRPr="00660741">
        <w:rPr>
          <w:u w:val="single"/>
        </w:rPr>
        <w:t>takes</w:t>
      </w:r>
      <w:r w:rsidRPr="007A5063">
        <w:rPr>
          <w:u w:val="single"/>
        </w:rPr>
        <w:t xml:space="preserve"> around 80 days and </w:t>
      </w:r>
      <w:r w:rsidRPr="00271EDD">
        <w:rPr>
          <w:u w:val="single"/>
        </w:rPr>
        <w:t>involves</w:t>
      </w:r>
      <w:r w:rsidRPr="007A5063">
        <w:rPr>
          <w:u w:val="single"/>
        </w:rPr>
        <w:t xml:space="preserve"> process </w:t>
      </w:r>
      <w:r w:rsidRPr="00271EDD">
        <w:rPr>
          <w:u w:val="single"/>
        </w:rPr>
        <w:t>operations</w:t>
      </w:r>
      <w:r w:rsidRPr="007A5063">
        <w:rPr>
          <w:sz w:val="16"/>
        </w:rPr>
        <w:t xml:space="preserve"> using ion implanters, photolithographic steppers, deposition systems, oxidation furnaces and etchers. </w:t>
      </w:r>
      <w:r w:rsidRPr="00660741">
        <w:rPr>
          <w:highlight w:val="cyan"/>
          <w:u w:val="single"/>
        </w:rPr>
        <w:t>Any break of supplies</w:t>
      </w:r>
      <w:r w:rsidRPr="007A5063">
        <w:rPr>
          <w:u w:val="single"/>
        </w:rPr>
        <w:t xml:space="preserve"> during that period </w:t>
      </w:r>
      <w:r w:rsidRPr="00660741">
        <w:rPr>
          <w:highlight w:val="cyan"/>
          <w:u w:val="single"/>
        </w:rPr>
        <w:t>can mean writing off vast amounts of a very costly unfinished product</w:t>
      </w:r>
      <w:r w:rsidRPr="007A5063">
        <w:rPr>
          <w:u w:val="single"/>
        </w:rPr>
        <w:t xml:space="preserve">. </w:t>
      </w:r>
    </w:p>
    <w:p w:rsidR="00FA1F91" w:rsidRPr="007A5063" w:rsidRDefault="00FA1F91" w:rsidP="00FA1F91">
      <w:pPr>
        <w:rPr>
          <w:sz w:val="16"/>
        </w:rPr>
      </w:pPr>
      <w:r w:rsidRPr="007A5063">
        <w:rPr>
          <w:sz w:val="16"/>
        </w:rPr>
        <w:t>Inoperative Fabrication Plants</w:t>
      </w:r>
    </w:p>
    <w:p w:rsidR="00FA1F91" w:rsidRPr="007A5063" w:rsidRDefault="00FA1F91" w:rsidP="00FA1F91">
      <w:pPr>
        <w:rPr>
          <w:sz w:val="16"/>
        </w:rPr>
      </w:pPr>
      <w:r w:rsidRPr="007A5063">
        <w:rPr>
          <w:sz w:val="16"/>
        </w:rPr>
        <w:t xml:space="preserve">Consequently, </w:t>
      </w:r>
      <w:r w:rsidRPr="007A5063">
        <w:rPr>
          <w:u w:val="single"/>
        </w:rPr>
        <w:t xml:space="preserve">such </w:t>
      </w:r>
      <w:r w:rsidRPr="00660741">
        <w:rPr>
          <w:rStyle w:val="Emphasis"/>
          <w:highlight w:val="cyan"/>
        </w:rPr>
        <w:t>facilities could quickly become inoperative</w:t>
      </w:r>
      <w:r w:rsidRPr="00660741">
        <w:rPr>
          <w:highlight w:val="cyan"/>
          <w:u w:val="single"/>
        </w:rPr>
        <w:t xml:space="preserve"> in a</w:t>
      </w:r>
      <w:r w:rsidRPr="007A5063">
        <w:rPr>
          <w:u w:val="single"/>
        </w:rPr>
        <w:t xml:space="preserve"> serious </w:t>
      </w:r>
      <w:r w:rsidRPr="00660741">
        <w:rPr>
          <w:highlight w:val="cyan"/>
          <w:u w:val="single"/>
        </w:rPr>
        <w:t>conflict</w:t>
      </w:r>
      <w:r w:rsidRPr="007A5063">
        <w:rPr>
          <w:u w:val="single"/>
        </w:rPr>
        <w:t>, either deliberately or by accident</w:t>
      </w:r>
      <w:r w:rsidRPr="007A5063">
        <w:rPr>
          <w:sz w:val="16"/>
        </w:rPr>
        <w:t xml:space="preserve">. </w:t>
      </w:r>
    </w:p>
    <w:p w:rsidR="00FA1F91" w:rsidRPr="007A5063" w:rsidRDefault="00FA1F91" w:rsidP="00FA1F91">
      <w:pPr>
        <w:rPr>
          <w:sz w:val="16"/>
        </w:rPr>
      </w:pPr>
      <w:r w:rsidRPr="00660741">
        <w:rPr>
          <w:rStyle w:val="Emphasis"/>
        </w:rPr>
        <w:t>This could leave China in the difficult position</w:t>
      </w:r>
      <w:r w:rsidRPr="007A5063">
        <w:rPr>
          <w:u w:val="single"/>
        </w:rPr>
        <w:t xml:space="preserve"> of trying to source microchips from other countries</w:t>
      </w:r>
      <w:r w:rsidRPr="007A5063">
        <w:rPr>
          <w:sz w:val="16"/>
        </w:rPr>
        <w:t>, and some of those may be sympathetic towards Taiwan, just as the US is.</w:t>
      </w:r>
    </w:p>
    <w:p w:rsidR="00FA1F91" w:rsidRPr="007A5063" w:rsidRDefault="00FA1F91" w:rsidP="00FA1F91">
      <w:pPr>
        <w:rPr>
          <w:sz w:val="16"/>
        </w:rPr>
      </w:pPr>
      <w:r w:rsidRPr="007A5063">
        <w:rPr>
          <w:sz w:val="16"/>
        </w:rPr>
        <w:t>Because of the current global shortage of semiconductor devices, Taiwan plans to build six new chip plants and, in three years, is expected to have 45% of global foundry capacity, which is predicted to rise to 55%. And this production capacity includes a high proportion of advanced devices.</w:t>
      </w:r>
    </w:p>
    <w:p w:rsidR="00FA1F91" w:rsidRPr="007A5063" w:rsidRDefault="00FA1F91" w:rsidP="00FA1F91">
      <w:pPr>
        <w:rPr>
          <w:sz w:val="16"/>
        </w:rPr>
      </w:pPr>
      <w:r w:rsidRPr="00271EDD">
        <w:rPr>
          <w:highlight w:val="cyan"/>
          <w:u w:val="single"/>
        </w:rPr>
        <w:t>China is a big customer of Taiwan</w:t>
      </w:r>
      <w:r w:rsidRPr="007A5063">
        <w:rPr>
          <w:sz w:val="16"/>
        </w:rPr>
        <w:t xml:space="preserve">, as is the United States. </w:t>
      </w:r>
      <w:r w:rsidRPr="00271EDD">
        <w:rPr>
          <w:highlight w:val="cyan"/>
          <w:u w:val="single"/>
        </w:rPr>
        <w:t>Neither of them would want</w:t>
      </w:r>
      <w:r w:rsidRPr="007A5063">
        <w:rPr>
          <w:u w:val="single"/>
        </w:rPr>
        <w:t xml:space="preserve"> to see any </w:t>
      </w:r>
      <w:r w:rsidRPr="00271EDD">
        <w:rPr>
          <w:highlight w:val="cyan"/>
          <w:u w:val="single"/>
        </w:rPr>
        <w:t>supply</w:t>
      </w:r>
      <w:r w:rsidRPr="007A5063">
        <w:rPr>
          <w:u w:val="single"/>
        </w:rPr>
        <w:t xml:space="preserve"> line </w:t>
      </w:r>
      <w:r w:rsidRPr="00271EDD">
        <w:rPr>
          <w:highlight w:val="cyan"/>
          <w:u w:val="single"/>
        </w:rPr>
        <w:t>interruptions caused by conflict</w:t>
      </w:r>
      <w:r w:rsidRPr="007A5063">
        <w:rPr>
          <w:sz w:val="16"/>
        </w:rPr>
        <w:t xml:space="preserve">. America’s position on this is different from China’s in that it has a greater production capacity; an important part of that is that it is way ahead of China in terms of leading-edge developments. It also has a greater diversity of semiconductor companies operating in its territory. </w:t>
      </w:r>
    </w:p>
    <w:p w:rsidR="00FA1F91" w:rsidRPr="007A5063" w:rsidRDefault="00FA1F91" w:rsidP="00FA1F91">
      <w:pPr>
        <w:rPr>
          <w:sz w:val="16"/>
        </w:rPr>
      </w:pPr>
      <w:r w:rsidRPr="007A5063">
        <w:rPr>
          <w:sz w:val="16"/>
        </w:rPr>
        <w:t>Only recently, Taiwan’s biggest chipmaker, the Taiwan Semiconductor Manufacturing Company (TSMC), decided to create new factories in the United States and Japan.</w:t>
      </w:r>
    </w:p>
    <w:p w:rsidR="00FA1F91" w:rsidRPr="007A5063" w:rsidRDefault="00FA1F91" w:rsidP="00FA1F91">
      <w:pPr>
        <w:rPr>
          <w:sz w:val="16"/>
        </w:rPr>
      </w:pPr>
      <w:r w:rsidRPr="007A5063">
        <w:rPr>
          <w:sz w:val="16"/>
        </w:rPr>
        <w:t>Chinese firms don’t feature in the top list of electronics companies, whereas the likes of Intel, Qualcomm TSMC, ASML, Samsung and NVIDIA do. Along with these, Japan has a leading position when it comes to providing most of the speciality chemicals used in semiconductor manufacture.</w:t>
      </w:r>
    </w:p>
    <w:p w:rsidR="00FA1F91" w:rsidRPr="007A5063" w:rsidRDefault="00FA1F91" w:rsidP="00FA1F91">
      <w:pPr>
        <w:rPr>
          <w:sz w:val="16"/>
        </w:rPr>
      </w:pPr>
      <w:r w:rsidRPr="007A5063">
        <w:rPr>
          <w:sz w:val="16"/>
        </w:rPr>
        <w:t xml:space="preserve">However, regarding the supply of crucial electronically-related materials, China has an important card to play; it has the world’s largest lithium reserves. </w:t>
      </w:r>
    </w:p>
    <w:p w:rsidR="00FA1F91" w:rsidRPr="007A5063" w:rsidRDefault="00FA1F91" w:rsidP="00FA1F91">
      <w:pPr>
        <w:rPr>
          <w:sz w:val="16"/>
        </w:rPr>
      </w:pPr>
      <w:r w:rsidRPr="007A5063">
        <w:rPr>
          <w:sz w:val="16"/>
        </w:rPr>
        <w:t>In addition to that, there is also Innoscience, the Chinese low-cost GaN-on-Si power solutions manufacturer. The company has established a mass production 8-inch wafer fabrication plant for GaN-on-Si devices in Zhuhai and also has a facility in Suzhou.</w:t>
      </w:r>
    </w:p>
    <w:p w:rsidR="00FA1F91" w:rsidRPr="007A5063" w:rsidRDefault="00FA1F91" w:rsidP="00FA1F91">
      <w:pPr>
        <w:rPr>
          <w:sz w:val="16"/>
        </w:rPr>
      </w:pPr>
      <w:r w:rsidRPr="007A5063">
        <w:rPr>
          <w:sz w:val="16"/>
        </w:rPr>
        <w:t xml:space="preserve">There is also China’s top chipmaker, the Semiconductor Manufacturing International Corp (SMIC), which has made a key technological breakthrough to achieve 7nm chip manufacture. Some industry analysts believe the company will be able to produce devices at this level without advanced production equipment. </w:t>
      </w:r>
    </w:p>
    <w:p w:rsidR="00FA1F91" w:rsidRPr="00660741" w:rsidRDefault="00FA1F91" w:rsidP="00FA1F91">
      <w:pPr>
        <w:rPr>
          <w:rStyle w:val="Emphasis"/>
        </w:rPr>
      </w:pPr>
      <w:r w:rsidRPr="00660741">
        <w:rPr>
          <w:rStyle w:val="Emphasis"/>
        </w:rPr>
        <w:t xml:space="preserve">Stringent </w:t>
      </w:r>
      <w:r w:rsidRPr="00271EDD">
        <w:rPr>
          <w:rStyle w:val="Emphasis"/>
          <w:highlight w:val="cyan"/>
        </w:rPr>
        <w:t>Export Controls</w:t>
      </w:r>
    </w:p>
    <w:p w:rsidR="00FA1F91" w:rsidRPr="007A5063" w:rsidRDefault="00FA1F91" w:rsidP="00FA1F91">
      <w:pPr>
        <w:rPr>
          <w:sz w:val="16"/>
        </w:rPr>
      </w:pPr>
      <w:r w:rsidRPr="007A5063">
        <w:rPr>
          <w:sz w:val="16"/>
        </w:rPr>
        <w:t xml:space="preserve">This </w:t>
      </w:r>
      <w:r w:rsidRPr="00271EDD">
        <w:rPr>
          <w:highlight w:val="cyan"/>
          <w:u w:val="single"/>
        </w:rPr>
        <w:t>could be a crucial factor</w:t>
      </w:r>
      <w:r w:rsidRPr="007A5063">
        <w:rPr>
          <w:u w:val="single"/>
        </w:rPr>
        <w:t xml:space="preserve"> </w:t>
      </w:r>
      <w:r w:rsidRPr="007A5063">
        <w:rPr>
          <w:sz w:val="16"/>
        </w:rPr>
        <w:t xml:space="preserve">given America’s recent decision to implement stringent export controls regarding the electronics technology that can be supplied to China. </w:t>
      </w:r>
    </w:p>
    <w:p w:rsidR="00FA1F91" w:rsidRPr="007A5063" w:rsidRDefault="00FA1F91" w:rsidP="00FA1F91">
      <w:pPr>
        <w:rPr>
          <w:sz w:val="16"/>
        </w:rPr>
      </w:pPr>
      <w:r w:rsidRPr="007A5063">
        <w:rPr>
          <w:sz w:val="16"/>
        </w:rPr>
        <w:t>It means that special export licenses must be obtained by American companies in order to supply US electronics technology to China.</w:t>
      </w:r>
    </w:p>
    <w:p w:rsidR="00FA1F91" w:rsidRPr="007A5063" w:rsidRDefault="00FA1F91" w:rsidP="00FA1F91">
      <w:pPr>
        <w:rPr>
          <w:sz w:val="16"/>
        </w:rPr>
      </w:pPr>
      <w:r w:rsidRPr="007A5063">
        <w:rPr>
          <w:sz w:val="16"/>
        </w:rPr>
        <w:t>It will, in effect, stifle the sale of artificial intelligence, high-performance computing and supercomputers to China, and it doesn’t end there.</w:t>
      </w:r>
    </w:p>
    <w:p w:rsidR="00FA1F91" w:rsidRPr="007A5063" w:rsidRDefault="00FA1F91" w:rsidP="00FA1F91">
      <w:pPr>
        <w:rPr>
          <w:sz w:val="16"/>
        </w:rPr>
      </w:pPr>
      <w:r w:rsidRPr="007A5063">
        <w:rPr>
          <w:sz w:val="16"/>
        </w:rPr>
        <w:t>Washington is also barring US citizens or companies from working with Chinese chip producers except with specific approval. The controls also inhibit leading-edge chip manufacturing tools and technology exports to China.</w:t>
      </w:r>
    </w:p>
    <w:p w:rsidR="00FA1F91" w:rsidRPr="007A5063" w:rsidRDefault="00FA1F91" w:rsidP="00FA1F91">
      <w:pPr>
        <w:rPr>
          <w:sz w:val="16"/>
        </w:rPr>
      </w:pPr>
      <w:r w:rsidRPr="007A5063">
        <w:rPr>
          <w:sz w:val="16"/>
        </w:rPr>
        <w:t>The White House has framed the measures as an attempt to curb Chinese military use of high-end chips. Understandably, the US wants to blunt the military ambitions of an increasingly assertive rival.</w:t>
      </w:r>
    </w:p>
    <w:p w:rsidR="00FA1F91" w:rsidRPr="007A5063" w:rsidRDefault="00FA1F91" w:rsidP="00FA1F91">
      <w:pPr>
        <w:rPr>
          <w:sz w:val="16"/>
        </w:rPr>
      </w:pPr>
      <w:r w:rsidRPr="007A5063">
        <w:rPr>
          <w:sz w:val="16"/>
        </w:rPr>
        <w:t>What happens if China invades Taiwan?</w:t>
      </w:r>
    </w:p>
    <w:p w:rsidR="00FA1F91" w:rsidRDefault="00FA1F91" w:rsidP="00FA1F91">
      <w:pPr>
        <w:rPr>
          <w:u w:val="single"/>
        </w:rPr>
      </w:pPr>
      <w:r w:rsidRPr="007A5063">
        <w:rPr>
          <w:u w:val="single"/>
        </w:rPr>
        <w:t xml:space="preserve">A Chinese </w:t>
      </w:r>
      <w:r w:rsidRPr="00271EDD">
        <w:rPr>
          <w:highlight w:val="cyan"/>
          <w:u w:val="single"/>
        </w:rPr>
        <w:t>invasion of Taiwan would trigger</w:t>
      </w:r>
      <w:r w:rsidRPr="007A5063">
        <w:rPr>
          <w:u w:val="single"/>
        </w:rPr>
        <w:t xml:space="preserve"> an even bigger wave of </w:t>
      </w:r>
      <w:r w:rsidRPr="00271EDD">
        <w:rPr>
          <w:highlight w:val="cyan"/>
          <w:u w:val="single"/>
        </w:rPr>
        <w:t>sanctions</w:t>
      </w:r>
      <w:r w:rsidRPr="007A5063">
        <w:rPr>
          <w:u w:val="single"/>
        </w:rPr>
        <w:t xml:space="preserve"> against it, </w:t>
      </w:r>
      <w:r w:rsidRPr="00660741">
        <w:rPr>
          <w:rStyle w:val="Emphasis"/>
        </w:rPr>
        <w:t xml:space="preserve">severely </w:t>
      </w:r>
      <w:r w:rsidRPr="00271EDD">
        <w:rPr>
          <w:rStyle w:val="Emphasis"/>
          <w:highlight w:val="cyan"/>
        </w:rPr>
        <w:t>hindering its</w:t>
      </w:r>
      <w:r w:rsidRPr="00660741">
        <w:rPr>
          <w:rStyle w:val="Emphasis"/>
        </w:rPr>
        <w:t xml:space="preserve"> current and future </w:t>
      </w:r>
      <w:r w:rsidRPr="00271EDD">
        <w:rPr>
          <w:rStyle w:val="Emphasis"/>
          <w:highlight w:val="cyan"/>
        </w:rPr>
        <w:t>semiconductor tech</w:t>
      </w:r>
      <w:r w:rsidRPr="00271EDD">
        <w:rPr>
          <w:rStyle w:val="Emphasis"/>
        </w:rPr>
        <w:t>n</w:t>
      </w:r>
      <w:r w:rsidRPr="00660741">
        <w:rPr>
          <w:rStyle w:val="Emphasis"/>
        </w:rPr>
        <w:t xml:space="preserve">ology </w:t>
      </w:r>
      <w:r w:rsidRPr="00271EDD">
        <w:rPr>
          <w:rStyle w:val="Emphasis"/>
          <w:highlight w:val="cyan"/>
        </w:rPr>
        <w:t>plans</w:t>
      </w:r>
      <w:r w:rsidRPr="007A5063">
        <w:rPr>
          <w:u w:val="single"/>
        </w:rPr>
        <w:t>.</w:t>
      </w:r>
    </w:p>
    <w:p w:rsidR="00FA1F91" w:rsidRPr="007A5063" w:rsidRDefault="00FA1F91" w:rsidP="00FA1F91">
      <w:pPr>
        <w:rPr>
          <w:sz w:val="16"/>
        </w:rPr>
      </w:pPr>
      <w:r w:rsidRPr="007A5063">
        <w:rPr>
          <w:sz w:val="16"/>
        </w:rPr>
        <w:t>The problem is that it would hit so many national economies and have a far higher global impact than that caused by Russia’s invasion of Ukraine, where the world has seen how quickly food supplies can be disrupted.</w:t>
      </w:r>
    </w:p>
    <w:p w:rsidR="00FA1F91" w:rsidRPr="007A5063" w:rsidRDefault="00FA1F91" w:rsidP="00FA1F91">
      <w:pPr>
        <w:rPr>
          <w:sz w:val="16"/>
        </w:rPr>
      </w:pPr>
      <w:r w:rsidRPr="007A5063">
        <w:rPr>
          <w:u w:val="single"/>
        </w:rPr>
        <w:t>It’s all a technology-balancing act when it comes to keeping the peace over Taiwan</w:t>
      </w:r>
      <w:r w:rsidRPr="007A5063">
        <w:rPr>
          <w:sz w:val="16"/>
        </w:rPr>
        <w:t xml:space="preserve">. Seen one way, </w:t>
      </w:r>
      <w:r w:rsidRPr="00271EDD">
        <w:rPr>
          <w:highlight w:val="cyan"/>
          <w:u w:val="single"/>
        </w:rPr>
        <w:t xml:space="preserve">this web of </w:t>
      </w:r>
      <w:r w:rsidRPr="00271EDD">
        <w:rPr>
          <w:rStyle w:val="Emphasis"/>
          <w:highlight w:val="cyan"/>
        </w:rPr>
        <w:t>dependencies helps avoid war</w:t>
      </w:r>
      <w:r w:rsidRPr="007A5063">
        <w:rPr>
          <w:sz w:val="16"/>
        </w:rPr>
        <w:t xml:space="preserve">, and China’s reliance on TSMC and other Taiwanese chip companies deter the Communist Party from invading the island. </w:t>
      </w:r>
    </w:p>
    <w:p w:rsidR="00FA1F91" w:rsidRPr="007A5063" w:rsidRDefault="00FA1F91" w:rsidP="00FA1F91">
      <w:pPr>
        <w:rPr>
          <w:sz w:val="16"/>
        </w:rPr>
      </w:pPr>
      <w:r w:rsidRPr="007A5063">
        <w:rPr>
          <w:sz w:val="16"/>
        </w:rPr>
        <w:t>Alternatively, the United States’ dependence on the extensive chip fabrication capabilities provided by Taiwan means it will continue to support the island from political, financial and military perspectives.</w:t>
      </w:r>
    </w:p>
    <w:p w:rsidR="00FA1F91" w:rsidRPr="007A5063" w:rsidRDefault="00FA1F91" w:rsidP="00FA1F91">
      <w:pPr>
        <w:rPr>
          <w:sz w:val="16"/>
        </w:rPr>
      </w:pPr>
      <w:r w:rsidRPr="007A5063">
        <w:rPr>
          <w:sz w:val="16"/>
        </w:rPr>
        <w:t xml:space="preserve">Financially, TSMC may receive US subsidies linked to assurances that the company will not further expand in China. These subsidies will be provided under America’s recently passed CHIPS and Science Act of 2022. </w:t>
      </w:r>
    </w:p>
    <w:p w:rsidR="00FA1F91" w:rsidRPr="007A5063" w:rsidRDefault="00FA1F91" w:rsidP="00FA1F91">
      <w:pPr>
        <w:rPr>
          <w:sz w:val="16"/>
        </w:rPr>
      </w:pPr>
      <w:r w:rsidRPr="007A5063">
        <w:rPr>
          <w:sz w:val="16"/>
        </w:rPr>
        <w:t>In addition, Taiwanese officials are considering a new US-proposed Chip 4 alliance which aims to unite the American chip supply chains with those of Taiwan, South Korea and Japan - but not China.</w:t>
      </w:r>
    </w:p>
    <w:p w:rsidR="00FA1F91" w:rsidRPr="007A5063" w:rsidRDefault="00FA1F91" w:rsidP="00FA1F91">
      <w:pPr>
        <w:rPr>
          <w:sz w:val="16"/>
        </w:rPr>
      </w:pPr>
      <w:r w:rsidRPr="007A5063">
        <w:rPr>
          <w:sz w:val="16"/>
        </w:rPr>
        <w:t xml:space="preserve">Taiwan provides both East and West with the high-performance semiconductors needed in many military systems and also a mass of consumer products. Whereas Intel may be a familiar name to consumers worldwide, TSMC is not, but aggressive conflict could soon see its name hitting the headlines. </w:t>
      </w:r>
    </w:p>
    <w:p w:rsidR="00FA1F91" w:rsidRPr="007A5063" w:rsidRDefault="00FA1F91" w:rsidP="00FA1F91">
      <w:pPr>
        <w:rPr>
          <w:sz w:val="16"/>
        </w:rPr>
      </w:pPr>
      <w:r w:rsidRPr="007A5063">
        <w:rPr>
          <w:sz w:val="16"/>
        </w:rPr>
        <w:t xml:space="preserve">Some top semiconductor executives have made their views crystal clear following China’s recent sabre-rattling military drills following America’s House of Representatives Speaker Nancy Pelosi’s visit to Taiwan. </w:t>
      </w:r>
    </w:p>
    <w:p w:rsidR="00FA1F91" w:rsidRPr="007A5063" w:rsidRDefault="00FA1F91" w:rsidP="00FA1F91">
      <w:pPr>
        <w:rPr>
          <w:sz w:val="16"/>
        </w:rPr>
      </w:pPr>
      <w:r w:rsidRPr="007A5063">
        <w:rPr>
          <w:sz w:val="16"/>
        </w:rPr>
        <w:t>Robert Tsao, the founder of Taiwan’s United Microelectronics, said he would provide a $100 million donation to support Taiwan’s military forces, and there is no doubt many Taiwanese companies have substantial financial reserves that could bolster Taiwan’s defences.</w:t>
      </w:r>
    </w:p>
    <w:p w:rsidR="00FA1F91" w:rsidRPr="007A5063" w:rsidRDefault="00FA1F91" w:rsidP="00FA1F91">
      <w:pPr>
        <w:rPr>
          <w:sz w:val="16"/>
        </w:rPr>
      </w:pPr>
      <w:r w:rsidRPr="007A5063">
        <w:rPr>
          <w:sz w:val="16"/>
        </w:rPr>
        <w:t>Finely-Tuned Balancing Act</w:t>
      </w:r>
    </w:p>
    <w:p w:rsidR="00FA1F91" w:rsidRPr="007A5063" w:rsidRDefault="00FA1F91" w:rsidP="00FA1F91">
      <w:pPr>
        <w:rPr>
          <w:sz w:val="16"/>
        </w:rPr>
      </w:pPr>
      <w:r w:rsidRPr="007A5063">
        <w:rPr>
          <w:sz w:val="16"/>
        </w:rPr>
        <w:t xml:space="preserve">Another example of the finely-tuned balanced act of keeping the peace in Taiwan is the fact that Taiwan’s biggest electronics manufacturer TSMC is building production centres in Japan and Arizona. </w:t>
      </w:r>
    </w:p>
    <w:p w:rsidR="00FA1F91" w:rsidRPr="007A5063" w:rsidRDefault="00FA1F91" w:rsidP="00FA1F91">
      <w:pPr>
        <w:rPr>
          <w:sz w:val="16"/>
        </w:rPr>
      </w:pPr>
      <w:r w:rsidRPr="007A5063">
        <w:rPr>
          <w:sz w:val="16"/>
        </w:rPr>
        <w:t xml:space="preserve">However, it is thought to be keeping most of the fabrication of its advanced products in Taiwan, and analysts predict that in less than three years’ time, Taiwan will be responsible for 47% per cent of global 12inch wafer production and will have developed approximately 60% of the electronics industry’s advanced fabrication processes. </w:t>
      </w:r>
    </w:p>
    <w:p w:rsidR="00FA1F91" w:rsidRPr="00660741" w:rsidRDefault="00FA1F91" w:rsidP="00FA1F91">
      <w:pPr>
        <w:rPr>
          <w:rStyle w:val="Emphasis"/>
        </w:rPr>
      </w:pPr>
      <w:r w:rsidRPr="007A5063">
        <w:rPr>
          <w:sz w:val="16"/>
        </w:rPr>
        <w:t xml:space="preserve">So </w:t>
      </w:r>
      <w:r w:rsidRPr="007A5063">
        <w:rPr>
          <w:u w:val="single"/>
        </w:rPr>
        <w:t xml:space="preserve">given the importance of maintaining </w:t>
      </w:r>
      <w:r w:rsidRPr="00271EDD">
        <w:rPr>
          <w:highlight w:val="cyan"/>
          <w:u w:val="single"/>
        </w:rPr>
        <w:t>Taiwan’s</w:t>
      </w:r>
      <w:r w:rsidRPr="007A5063">
        <w:rPr>
          <w:u w:val="single"/>
        </w:rPr>
        <w:t xml:space="preserve"> enormously significant global </w:t>
      </w:r>
      <w:r w:rsidRPr="00271EDD">
        <w:rPr>
          <w:highlight w:val="cyan"/>
          <w:u w:val="single"/>
        </w:rPr>
        <w:t>supply of semiconductor devices</w:t>
      </w:r>
      <w:r w:rsidRPr="007A5063">
        <w:rPr>
          <w:u w:val="single"/>
        </w:rPr>
        <w:t xml:space="preserve">, it would seem that </w:t>
      </w:r>
      <w:r w:rsidRPr="00660741">
        <w:rPr>
          <w:rStyle w:val="Emphasis"/>
        </w:rPr>
        <w:t xml:space="preserve">its “silicon </w:t>
      </w:r>
      <w:r w:rsidRPr="00271EDD">
        <w:rPr>
          <w:rStyle w:val="Emphasis"/>
        </w:rPr>
        <w:t xml:space="preserve">shield” </w:t>
      </w:r>
      <w:r w:rsidRPr="00271EDD">
        <w:rPr>
          <w:rStyle w:val="Emphasis"/>
          <w:highlight w:val="cyan"/>
        </w:rPr>
        <w:t>will</w:t>
      </w:r>
      <w:r w:rsidRPr="00660741">
        <w:rPr>
          <w:rStyle w:val="Emphasis"/>
        </w:rPr>
        <w:t xml:space="preserve"> serve to </w:t>
      </w:r>
      <w:r w:rsidRPr="00271EDD">
        <w:rPr>
          <w:rStyle w:val="Emphasis"/>
          <w:highlight w:val="cyan"/>
        </w:rPr>
        <w:t>keep</w:t>
      </w:r>
      <w:r w:rsidRPr="00660741">
        <w:rPr>
          <w:rStyle w:val="Emphasis"/>
        </w:rPr>
        <w:t xml:space="preserve"> </w:t>
      </w:r>
      <w:r w:rsidRPr="00271EDD">
        <w:rPr>
          <w:rStyle w:val="Emphasis"/>
          <w:highlight w:val="cyan"/>
        </w:rPr>
        <w:t>the island safe</w:t>
      </w:r>
      <w:r w:rsidRPr="00660741">
        <w:rPr>
          <w:rStyle w:val="Emphasis"/>
        </w:rPr>
        <w:t xml:space="preserve"> for the future.</w:t>
      </w:r>
    </w:p>
    <w:p w:rsidR="00FA1F91" w:rsidRPr="007A5063" w:rsidRDefault="00FA1F91" w:rsidP="00FA1F91">
      <w:pPr>
        <w:rPr>
          <w:sz w:val="16"/>
        </w:rPr>
      </w:pPr>
    </w:p>
    <w:p w:rsidR="00FA1F91" w:rsidRDefault="00FA1F91" w:rsidP="00FA1F91">
      <w:pPr>
        <w:pStyle w:val="Heading3"/>
      </w:pPr>
      <w:r>
        <w:t>2NC – Heg Bad – AT: Indo-Pak War</w:t>
      </w:r>
    </w:p>
    <w:p w:rsidR="00FA1F91" w:rsidRDefault="00FA1F91" w:rsidP="00FA1F91">
      <w:pPr>
        <w:pStyle w:val="Heading4"/>
      </w:pPr>
      <w:r>
        <w:t xml:space="preserve">US intervention and policy does nothing to prevent Indo-Pakistani conflict. </w:t>
      </w:r>
    </w:p>
    <w:p w:rsidR="00FA1F91" w:rsidRDefault="00FA1F91" w:rsidP="00FA1F91">
      <w:r>
        <w:t xml:space="preserve">Joshua </w:t>
      </w:r>
      <w:r w:rsidRPr="0094579B">
        <w:rPr>
          <w:rStyle w:val="Style13ptBold"/>
        </w:rPr>
        <w:t xml:space="preserve">White </w:t>
      </w:r>
      <w:r>
        <w:rPr>
          <w:rStyle w:val="Style13ptBold"/>
        </w:rPr>
        <w:t>19</w:t>
      </w:r>
      <w:r>
        <w:t xml:space="preserve"> – a fellow in the Foreign Policy program at Brookings, and associate professor in South Asia studies at The Johns Hopkins University School of Advanced International Studies (SAIS) in Washington. His research focuses on political and security issues in the Indian subcontinent and explores the growing ties between South and East Asia. He previously served at the White House as senior advisor and director for South Asian affairs at the National Security Council. 3-6-2019, </w:t>
      </w:r>
      <w:r w:rsidRPr="0094579B">
        <w:t>https://www.brookings.edu/blog/order-from-chaos/2019/03/06/why-america-cant-escape-its-role-in-the-conflict-between-india-and-pakistan///AN</w:t>
      </w:r>
      <w:r>
        <w:t xml:space="preserve"> </w:t>
      </w:r>
    </w:p>
    <w:p w:rsidR="00FA1F91" w:rsidRPr="000879FD" w:rsidRDefault="00FA1F91" w:rsidP="00FA1F91">
      <w:pPr>
        <w:rPr>
          <w:sz w:val="16"/>
        </w:rPr>
      </w:pPr>
      <w:r w:rsidRPr="000879FD">
        <w:rPr>
          <w:sz w:val="16"/>
        </w:rPr>
        <w:t xml:space="preserve">Here is what we know about the most serious India-Pakistan crisis in more than a decade. On February 14, the Pakistan-based terrorist organization Jaish-e-Mohammed attacked a paramilitary convoy in Pulwama in the Indian state of Jammu and Kashmir. India, on the cusp of a general election, retaliated against its neighbor in the early hours of February 26 with a deep air strike targeting a terrorist camp near the town of Balakot, squarely within Pakistani territory. </w:t>
      </w:r>
      <w:r w:rsidRPr="000879FD">
        <w:rPr>
          <w:rStyle w:val="StyleUnderline"/>
        </w:rPr>
        <w:t>The following day</w:t>
      </w:r>
      <w:r w:rsidRPr="0094579B">
        <w:rPr>
          <w:rStyle w:val="Emphasis"/>
        </w:rPr>
        <w:t xml:space="preserve">, </w:t>
      </w:r>
      <w:r w:rsidRPr="004303F5">
        <w:rPr>
          <w:rStyle w:val="Emphasis"/>
          <w:highlight w:val="cyan"/>
        </w:rPr>
        <w:t xml:space="preserve">Indian and Pakistani forces were involved in an </w:t>
      </w:r>
      <w:r w:rsidRPr="00A078A3">
        <w:rPr>
          <w:rStyle w:val="Emphasis"/>
          <w:highlight w:val="cyan"/>
        </w:rPr>
        <w:t>air skirmish</w:t>
      </w:r>
      <w:r w:rsidRPr="000879FD">
        <w:rPr>
          <w:rStyle w:val="StyleUnderline"/>
        </w:rPr>
        <w:t xml:space="preserve"> in which at least one Indian MiG-21 was shot down; its pilot was captured and subsequently released. </w:t>
      </w:r>
      <w:r w:rsidRPr="004303F5">
        <w:rPr>
          <w:rStyle w:val="StyleUnderline"/>
          <w:highlight w:val="cyan"/>
        </w:rPr>
        <w:t>Both</w:t>
      </w:r>
      <w:r w:rsidRPr="000879FD">
        <w:rPr>
          <w:rStyle w:val="StyleUnderline"/>
        </w:rPr>
        <w:t xml:space="preserve"> nuclear-armed </w:t>
      </w:r>
      <w:r w:rsidRPr="0094579B">
        <w:rPr>
          <w:rStyle w:val="StyleUnderline"/>
          <w:highlight w:val="cyan"/>
        </w:rPr>
        <w:t xml:space="preserve">countries placed </w:t>
      </w:r>
      <w:r w:rsidRPr="0094579B">
        <w:rPr>
          <w:rStyle w:val="StyleUnderline"/>
        </w:rPr>
        <w:t>t</w:t>
      </w:r>
      <w:r w:rsidRPr="000879FD">
        <w:rPr>
          <w:rStyle w:val="StyleUnderline"/>
        </w:rPr>
        <w:t xml:space="preserve">heir </w:t>
      </w:r>
      <w:r w:rsidRPr="0094579B">
        <w:rPr>
          <w:rStyle w:val="StyleUnderline"/>
          <w:highlight w:val="cyan"/>
        </w:rPr>
        <w:t>military forces on alert</w:t>
      </w:r>
      <w:r w:rsidRPr="000879FD">
        <w:rPr>
          <w:rStyle w:val="StyleUnderline"/>
        </w:rPr>
        <w:t>, and sustained vigorous artillery barrages across the Line of Control that divides them.</w:t>
      </w:r>
    </w:p>
    <w:p w:rsidR="00FA1F91" w:rsidRDefault="00FA1F91" w:rsidP="00FA1F91">
      <w:pPr>
        <w:rPr>
          <w:rStyle w:val="StyleUnderline"/>
        </w:rPr>
      </w:pPr>
      <w:r w:rsidRPr="000879FD">
        <w:rPr>
          <w:sz w:val="16"/>
        </w:rPr>
        <w:t xml:space="preserve">Although it might be too early to reconstruct precisely what transpired, the crisis yields some important lessons for the United States. With perhaps the exception of the Korean peninsula, India and Pakistan represent the world’s most likely venue for nuclear conflict. And </w:t>
      </w:r>
      <w:r w:rsidRPr="000879FD">
        <w:rPr>
          <w:rStyle w:val="StyleUnderline"/>
        </w:rPr>
        <w:t>Washington remains deeply involved with both countries, viewing India as a long-term partner that can play a supporting role in blunting China’s rise, and Pakistan as a frustrating but indispensable player in the negotiations to conclude America’s 17-year war in Afghanistan.</w:t>
      </w:r>
    </w:p>
    <w:p w:rsidR="00FA1F91" w:rsidRPr="000879FD" w:rsidRDefault="00FA1F91" w:rsidP="00FA1F91">
      <w:pPr>
        <w:rPr>
          <w:sz w:val="16"/>
        </w:rPr>
      </w:pPr>
      <w:r w:rsidRPr="000879FD">
        <w:rPr>
          <w:sz w:val="16"/>
        </w:rPr>
        <w:t xml:space="preserve">One unpleasant lesson is that </w:t>
      </w:r>
      <w:r w:rsidRPr="0094579B">
        <w:rPr>
          <w:rStyle w:val="Emphasis"/>
          <w:highlight w:val="cyan"/>
        </w:rPr>
        <w:t>the U</w:t>
      </w:r>
      <w:r w:rsidRPr="0094579B">
        <w:rPr>
          <w:rStyle w:val="Emphasis"/>
        </w:rPr>
        <w:t xml:space="preserve">nited </w:t>
      </w:r>
      <w:r w:rsidRPr="0094579B">
        <w:rPr>
          <w:rStyle w:val="Emphasis"/>
          <w:highlight w:val="cyan"/>
        </w:rPr>
        <w:t>S</w:t>
      </w:r>
      <w:r w:rsidRPr="0094579B">
        <w:rPr>
          <w:rStyle w:val="Emphasis"/>
        </w:rPr>
        <w:t xml:space="preserve">tates </w:t>
      </w:r>
      <w:r w:rsidRPr="0094579B">
        <w:rPr>
          <w:rStyle w:val="Emphasis"/>
          <w:highlight w:val="cyan"/>
        </w:rPr>
        <w:t>cannot</w:t>
      </w:r>
      <w:r w:rsidRPr="0094579B">
        <w:rPr>
          <w:rStyle w:val="Emphasis"/>
        </w:rPr>
        <w:t xml:space="preserve"> meaningfully </w:t>
      </w:r>
      <w:r w:rsidRPr="0094579B">
        <w:rPr>
          <w:rStyle w:val="Emphasis"/>
          <w:highlight w:val="cyan"/>
        </w:rPr>
        <w:t>inhibit</w:t>
      </w:r>
      <w:r w:rsidRPr="0094579B">
        <w:rPr>
          <w:rStyle w:val="Emphasis"/>
        </w:rPr>
        <w:t xml:space="preserve"> </w:t>
      </w:r>
      <w:r w:rsidRPr="000879FD">
        <w:rPr>
          <w:rStyle w:val="StyleUnderline"/>
        </w:rPr>
        <w:t xml:space="preserve">the sort of </w:t>
      </w:r>
      <w:r w:rsidRPr="0094579B">
        <w:rPr>
          <w:rStyle w:val="Emphasis"/>
          <w:highlight w:val="cyan"/>
        </w:rPr>
        <w:t>Pakistani risk taking</w:t>
      </w:r>
      <w:r w:rsidRPr="0094579B">
        <w:rPr>
          <w:rStyle w:val="StyleUnderline"/>
          <w:highlight w:val="cyan"/>
        </w:rPr>
        <w:t xml:space="preserve"> that might spark military escalation</w:t>
      </w:r>
      <w:r w:rsidRPr="000879FD">
        <w:rPr>
          <w:rStyle w:val="StyleUnderline"/>
        </w:rPr>
        <w:t xml:space="preserve"> with its larger neighbor. </w:t>
      </w:r>
      <w:r w:rsidRPr="0094579B">
        <w:rPr>
          <w:rStyle w:val="StyleUnderline"/>
          <w:highlight w:val="cyan"/>
        </w:rPr>
        <w:t xml:space="preserve">Americans have tried </w:t>
      </w:r>
      <w:r w:rsidRPr="004303F5">
        <w:rPr>
          <w:rStyle w:val="StyleUnderline"/>
          <w:highlight w:val="cyan"/>
        </w:rPr>
        <w:t>for years</w:t>
      </w:r>
      <w:r w:rsidRPr="000879FD">
        <w:rPr>
          <w:rStyle w:val="StyleUnderline"/>
        </w:rPr>
        <w:t xml:space="preserve"> to stop Pakistan from using proxy militants to frustrate India</w:t>
      </w:r>
      <w:r w:rsidRPr="000879FD">
        <w:rPr>
          <w:sz w:val="16"/>
        </w:rPr>
        <w:t>. They have attempted a dizzying array of strategies: Increase security assistance and decrease security assistance; broaden diplomatic dialogue and constrain diplomatic dialogue; pursue cooperative counterterrorism strikes and engage in unilateral counterterrorism strikes; encourage international engagement and press for international isolation; threaten, cajole, praise, plead, and ignore.</w:t>
      </w:r>
    </w:p>
    <w:p w:rsidR="00FA1F91" w:rsidRPr="000879FD" w:rsidRDefault="00FA1F91" w:rsidP="00FA1F91">
      <w:pPr>
        <w:rPr>
          <w:rStyle w:val="StyleUnderline"/>
        </w:rPr>
      </w:pPr>
      <w:r w:rsidRPr="000879FD">
        <w:rPr>
          <w:sz w:val="16"/>
        </w:rPr>
        <w:t xml:space="preserve">If anything, the past several weeks have served as a reminder that </w:t>
      </w:r>
      <w:r w:rsidRPr="004303F5">
        <w:rPr>
          <w:rStyle w:val="Emphasis"/>
          <w:highlight w:val="cyan"/>
        </w:rPr>
        <w:t>neither the U</w:t>
      </w:r>
      <w:r w:rsidRPr="004303F5">
        <w:rPr>
          <w:rStyle w:val="Emphasis"/>
        </w:rPr>
        <w:t>nited</w:t>
      </w:r>
      <w:r w:rsidRPr="0094579B">
        <w:rPr>
          <w:rStyle w:val="Emphasis"/>
        </w:rPr>
        <w:t xml:space="preserve"> </w:t>
      </w:r>
      <w:r w:rsidRPr="0094579B">
        <w:rPr>
          <w:rStyle w:val="Emphasis"/>
          <w:highlight w:val="cyan"/>
        </w:rPr>
        <w:t>S</w:t>
      </w:r>
      <w:r w:rsidRPr="0094579B">
        <w:rPr>
          <w:rStyle w:val="Emphasis"/>
        </w:rPr>
        <w:t xml:space="preserve">tates </w:t>
      </w:r>
      <w:r w:rsidRPr="0094579B">
        <w:rPr>
          <w:rStyle w:val="Emphasis"/>
          <w:highlight w:val="cyan"/>
        </w:rPr>
        <w:t>nor India has the tools to</w:t>
      </w:r>
      <w:r w:rsidRPr="0094579B">
        <w:rPr>
          <w:rStyle w:val="Emphasis"/>
        </w:rPr>
        <w:t xml:space="preserve"> fundamentally </w:t>
      </w:r>
      <w:r w:rsidRPr="0094579B">
        <w:rPr>
          <w:rStyle w:val="Emphasis"/>
          <w:highlight w:val="cyan"/>
        </w:rPr>
        <w:t>alter</w:t>
      </w:r>
      <w:r w:rsidRPr="000879FD">
        <w:rPr>
          <w:sz w:val="16"/>
        </w:rPr>
        <w:t xml:space="preserve">, in the near term, what has been </w:t>
      </w:r>
      <w:r w:rsidRPr="000879FD">
        <w:rPr>
          <w:rStyle w:val="StyleUnderline"/>
        </w:rPr>
        <w:t xml:space="preserve">a long-standing attribute of </w:t>
      </w:r>
      <w:r w:rsidRPr="0094579B">
        <w:rPr>
          <w:rStyle w:val="Emphasis"/>
          <w:highlight w:val="cyan"/>
        </w:rPr>
        <w:t>Pakistan’s foreign policy</w:t>
      </w:r>
      <w:r w:rsidRPr="000879FD">
        <w:rPr>
          <w:sz w:val="16"/>
        </w:rPr>
        <w:t xml:space="preserve">. Perhaps </w:t>
      </w:r>
      <w:r w:rsidRPr="0094579B">
        <w:rPr>
          <w:rStyle w:val="StyleUnderline"/>
        </w:rPr>
        <w:t>Pakistani leaders have made</w:t>
      </w:r>
      <w:r w:rsidRPr="000879FD">
        <w:rPr>
          <w:rStyle w:val="StyleUnderline"/>
        </w:rPr>
        <w:t xml:space="preserve"> quiet </w:t>
      </w:r>
      <w:r w:rsidRPr="0094579B">
        <w:rPr>
          <w:rStyle w:val="StyleUnderline"/>
        </w:rPr>
        <w:t>efforts</w:t>
      </w:r>
      <w:r w:rsidRPr="000879FD">
        <w:rPr>
          <w:rStyle w:val="StyleUnderline"/>
        </w:rPr>
        <w:t xml:space="preserve"> to rein in India-focused terrorists, but the outcomes speak for themselves, and damningly: </w:t>
      </w:r>
      <w:r w:rsidRPr="0094579B">
        <w:rPr>
          <w:rStyle w:val="StyleUnderline"/>
          <w:highlight w:val="cyan"/>
        </w:rPr>
        <w:t>Attacks</w:t>
      </w:r>
      <w:r w:rsidRPr="000879FD">
        <w:rPr>
          <w:rStyle w:val="StyleUnderline"/>
        </w:rPr>
        <w:t xml:space="preserve"> on Indian territory </w:t>
      </w:r>
      <w:r w:rsidRPr="0094579B">
        <w:rPr>
          <w:rStyle w:val="StyleUnderline"/>
          <w:highlight w:val="cyan"/>
        </w:rPr>
        <w:t xml:space="preserve">have continued </w:t>
      </w:r>
      <w:r w:rsidRPr="00A078A3">
        <w:rPr>
          <w:rStyle w:val="StyleUnderline"/>
          <w:highlight w:val="cyan"/>
        </w:rPr>
        <w:t>unabated</w:t>
      </w:r>
      <w:r w:rsidRPr="00A078A3">
        <w:rPr>
          <w:sz w:val="16"/>
          <w:highlight w:val="cyan"/>
        </w:rPr>
        <w:t xml:space="preserve">. </w:t>
      </w:r>
      <w:r w:rsidRPr="00A078A3">
        <w:rPr>
          <w:rStyle w:val="StyleUnderline"/>
          <w:highlight w:val="cyan"/>
        </w:rPr>
        <w:t xml:space="preserve">It </w:t>
      </w:r>
      <w:r w:rsidRPr="0094579B">
        <w:rPr>
          <w:rStyle w:val="StyleUnderline"/>
          <w:highlight w:val="cyan"/>
        </w:rPr>
        <w:t>is foolish to assume that some</w:t>
      </w:r>
      <w:r w:rsidRPr="000879FD">
        <w:rPr>
          <w:rStyle w:val="StyleUnderline"/>
        </w:rPr>
        <w:t xml:space="preserve"> uniquely clever or marginally novel </w:t>
      </w:r>
      <w:r w:rsidRPr="0094579B">
        <w:rPr>
          <w:rStyle w:val="StyleUnderline"/>
          <w:highlight w:val="cyan"/>
        </w:rPr>
        <w:t>combination of entrées from Washington’s policy menu will change this</w:t>
      </w:r>
      <w:r w:rsidRPr="000879FD">
        <w:rPr>
          <w:rStyle w:val="StyleUnderline"/>
        </w:rPr>
        <w:t xml:space="preserve"> fact.</w:t>
      </w:r>
    </w:p>
    <w:p w:rsidR="00FA1F91" w:rsidRDefault="00FA1F91" w:rsidP="00FA1F91"/>
    <w:p w:rsidR="00FA1F91" w:rsidRDefault="00FA1F91" w:rsidP="00FA1F91">
      <w:pPr>
        <w:pStyle w:val="Heading4"/>
      </w:pPr>
      <w:r>
        <w:t xml:space="preserve">BUT Indo-Pakistani conflict is low-level and doesn’t escalate. Empirics prove that international actors and nuclear weapons check. </w:t>
      </w:r>
    </w:p>
    <w:p w:rsidR="00FA1F91" w:rsidRDefault="00FA1F91" w:rsidP="00FA1F91">
      <w:r>
        <w:t xml:space="preserve">Dr. Sawaani </w:t>
      </w:r>
      <w:r w:rsidRPr="000879FD">
        <w:rPr>
          <w:rStyle w:val="Style13ptBold"/>
        </w:rPr>
        <w:t xml:space="preserve">Raje </w:t>
      </w:r>
      <w:r>
        <w:rPr>
          <w:rStyle w:val="Style13ptBold"/>
        </w:rPr>
        <w:t xml:space="preserve">19 – </w:t>
      </w:r>
      <w:r>
        <w:t xml:space="preserve">a lecturer in International History education at the Department of War studies, King’s College London. Her research includes civil-military relations, South Asian security, Indian foreign policy, diplomatic and military history, and international relations, with a particular focus on South Asia. 2-28-2019, “Will India and Pakistan Go to War?”, </w:t>
      </w:r>
      <w:r w:rsidRPr="000879FD">
        <w:t>https://www.strifeblog.org/2019/02/28/will-india-and-pakistan-go-to-war/)//AN</w:t>
      </w:r>
      <w:r>
        <w:t xml:space="preserve"> </w:t>
      </w:r>
    </w:p>
    <w:p w:rsidR="00FA1F91" w:rsidRDefault="00FA1F91" w:rsidP="00FA1F91">
      <w:pPr>
        <w:rPr>
          <w:rStyle w:val="StyleUnderline"/>
        </w:rPr>
      </w:pPr>
      <w:r w:rsidRPr="000879FD">
        <w:rPr>
          <w:rStyle w:val="StyleUnderline"/>
        </w:rPr>
        <w:t>Following tests in 1998, both states declared themselves nuclear weapon-capable states</w:t>
      </w:r>
      <w:r w:rsidRPr="000879FD">
        <w:rPr>
          <w:sz w:val="16"/>
        </w:rPr>
        <w:t xml:space="preserve">. The Pakistani nuclear doctrine was India-specific and emphasised that given Indian conventional capability, Pakistan reserved the right to use nuclear weapons first in extremis.[6] This provided Pakistan with compelling incentive to provoke India, while remaining secure in the knowledge that its nuclear policy severely limited Indian retaliatory options. </w:t>
      </w:r>
      <w:r w:rsidRPr="000879FD">
        <w:rPr>
          <w:rStyle w:val="StyleUnderline"/>
          <w:highlight w:val="cyan"/>
        </w:rPr>
        <w:t>As exemplified in</w:t>
      </w:r>
      <w:r w:rsidRPr="000879FD">
        <w:rPr>
          <w:rStyle w:val="StyleUnderline"/>
        </w:rPr>
        <w:t xml:space="preserve"> the </w:t>
      </w:r>
      <w:r w:rsidRPr="000879FD">
        <w:rPr>
          <w:rStyle w:val="StyleUnderline"/>
          <w:highlight w:val="cyan"/>
        </w:rPr>
        <w:t>1999</w:t>
      </w:r>
      <w:r w:rsidRPr="000879FD">
        <w:rPr>
          <w:rStyle w:val="StyleUnderline"/>
        </w:rPr>
        <w:t xml:space="preserve"> Kargil conflict when, </w:t>
      </w:r>
      <w:r w:rsidRPr="000879FD">
        <w:rPr>
          <w:rStyle w:val="StyleUnderline"/>
          <w:highlight w:val="cyan"/>
        </w:rPr>
        <w:t>despite rhetoric</w:t>
      </w:r>
      <w:r w:rsidRPr="000879FD">
        <w:rPr>
          <w:rStyle w:val="StyleUnderline"/>
        </w:rPr>
        <w:t xml:space="preserve"> from both sides </w:t>
      </w:r>
      <w:r w:rsidRPr="000879FD">
        <w:rPr>
          <w:rStyle w:val="StyleUnderline"/>
          <w:highlight w:val="cyan"/>
        </w:rPr>
        <w:t>showing willingness to explore nuclear avenues</w:t>
      </w:r>
      <w:r w:rsidRPr="000879FD">
        <w:rPr>
          <w:rStyle w:val="StyleUnderline"/>
        </w:rPr>
        <w:t xml:space="preserve"> of escalation, </w:t>
      </w:r>
      <w:r w:rsidRPr="000879FD">
        <w:rPr>
          <w:rStyle w:val="StyleUnderline"/>
          <w:highlight w:val="cyan"/>
        </w:rPr>
        <w:t>India showed restraint</w:t>
      </w:r>
      <w:r w:rsidRPr="000879FD">
        <w:rPr>
          <w:rStyle w:val="StyleUnderline"/>
        </w:rPr>
        <w:t xml:space="preserve"> in not crossing the Line of Control, </w:t>
      </w:r>
      <w:r w:rsidRPr="000879FD">
        <w:rPr>
          <w:rStyle w:val="Emphasis"/>
          <w:highlight w:val="cyan"/>
        </w:rPr>
        <w:t>avoiding crossing Pakistan’s nuclear red line</w:t>
      </w:r>
      <w:r w:rsidRPr="000879FD">
        <w:rPr>
          <w:rStyle w:val="StyleUnderline"/>
          <w:highlight w:val="cyan"/>
        </w:rPr>
        <w:t>.</w:t>
      </w:r>
    </w:p>
    <w:p w:rsidR="00FA1F91" w:rsidRPr="000879FD" w:rsidRDefault="00FA1F91" w:rsidP="00FA1F91">
      <w:pPr>
        <w:rPr>
          <w:sz w:val="16"/>
        </w:rPr>
      </w:pPr>
      <w:r w:rsidRPr="000879FD">
        <w:rPr>
          <w:sz w:val="16"/>
        </w:rPr>
        <w:t xml:space="preserve">Ironically, the </w:t>
      </w:r>
      <w:r w:rsidRPr="00836664">
        <w:rPr>
          <w:rStyle w:val="StyleUnderline"/>
        </w:rPr>
        <w:t>years of nuclear opacity have been relatively more stable</w:t>
      </w:r>
      <w:r w:rsidRPr="000879FD">
        <w:rPr>
          <w:sz w:val="16"/>
        </w:rPr>
        <w:t xml:space="preserve"> than the years following the declaration of India and Pakistan as nuclear powers. In addition</w:t>
      </w:r>
      <w:r w:rsidRPr="000879FD">
        <w:rPr>
          <w:rStyle w:val="StyleUnderline"/>
        </w:rPr>
        <w:t xml:space="preserve">, cases like Kargil, the 2001-02 military standoff between India and Pakistan, or the 2008 Mumbai attack show an emboldened and provocative </w:t>
      </w:r>
      <w:r w:rsidRPr="000879FD">
        <w:rPr>
          <w:rStyle w:val="StyleUnderline"/>
          <w:highlight w:val="cyan"/>
        </w:rPr>
        <w:t>Pakistan</w:t>
      </w:r>
      <w:r w:rsidRPr="000879FD">
        <w:rPr>
          <w:rStyle w:val="StyleUnderline"/>
        </w:rPr>
        <w:t xml:space="preserve"> that </w:t>
      </w:r>
      <w:r w:rsidRPr="000879FD">
        <w:rPr>
          <w:rStyle w:val="StyleUnderline"/>
          <w:highlight w:val="cyan"/>
        </w:rPr>
        <w:t>uses its</w:t>
      </w:r>
      <w:r w:rsidRPr="000879FD">
        <w:rPr>
          <w:rStyle w:val="StyleUnderline"/>
        </w:rPr>
        <w:t xml:space="preserve"> first strike </w:t>
      </w:r>
      <w:r w:rsidRPr="000879FD">
        <w:rPr>
          <w:rStyle w:val="StyleUnderline"/>
          <w:highlight w:val="cyan"/>
        </w:rPr>
        <w:t>nuclear doctrine as a shield</w:t>
      </w:r>
      <w:r w:rsidRPr="000879FD">
        <w:rPr>
          <w:rStyle w:val="StyleUnderline"/>
        </w:rPr>
        <w:t xml:space="preserve"> against a restrained India that is limited by its no-first use doctrine</w:t>
      </w:r>
      <w:r w:rsidRPr="000879FD">
        <w:rPr>
          <w:sz w:val="16"/>
        </w:rPr>
        <w:t xml:space="preserve">. Pakistan’s testing of tactical nuclear weapons further complicates issues, as this operationalises nuclear weapons. </w:t>
      </w:r>
      <w:r w:rsidRPr="000879FD">
        <w:rPr>
          <w:rStyle w:val="Emphasis"/>
          <w:highlight w:val="cyan"/>
        </w:rPr>
        <w:t xml:space="preserve">Pakistan </w:t>
      </w:r>
      <w:r w:rsidRPr="00A078A3">
        <w:rPr>
          <w:rStyle w:val="Emphasis"/>
          <w:highlight w:val="cyan"/>
        </w:rPr>
        <w:t>thus c</w:t>
      </w:r>
      <w:r w:rsidRPr="000879FD">
        <w:rPr>
          <w:rStyle w:val="Emphasis"/>
          <w:highlight w:val="cyan"/>
        </w:rPr>
        <w:t>ontinues to attack India in low-level</w:t>
      </w:r>
      <w:r w:rsidRPr="000879FD">
        <w:rPr>
          <w:rStyle w:val="Emphasis"/>
        </w:rPr>
        <w:t xml:space="preserve"> unconventional </w:t>
      </w:r>
      <w:r w:rsidRPr="000879FD">
        <w:rPr>
          <w:rStyle w:val="Emphasis"/>
          <w:highlight w:val="cyan"/>
        </w:rPr>
        <w:t>methods</w:t>
      </w:r>
      <w:r w:rsidRPr="00836664">
        <w:rPr>
          <w:rStyle w:val="StyleUnderline"/>
        </w:rPr>
        <w:t xml:space="preserve"> because it is safe in the knowledge that India’s ability to retaliate is limited</w:t>
      </w:r>
      <w:r w:rsidRPr="000879FD">
        <w:rPr>
          <w:sz w:val="16"/>
        </w:rPr>
        <w:t>. It thus falls upon India to call Pakistan’s bluff. The excuse of targeting terrorist havens in Pakistani territory, as the much-publicised surgical strikes showed, provide an efficient instrument for India to do just that. Thus, escalation of conventional conflict is a much bigger risk in South Asia than is purported.</w:t>
      </w:r>
    </w:p>
    <w:p w:rsidR="00FA1F91" w:rsidRPr="000879FD" w:rsidRDefault="00FA1F91" w:rsidP="00FA1F91">
      <w:pPr>
        <w:rPr>
          <w:sz w:val="16"/>
        </w:rPr>
      </w:pPr>
      <w:r w:rsidRPr="000879FD">
        <w:rPr>
          <w:sz w:val="16"/>
        </w:rPr>
        <w:t>International involvement in de-escalation:</w:t>
      </w:r>
    </w:p>
    <w:p w:rsidR="00FA1F91" w:rsidRPr="000879FD" w:rsidRDefault="00FA1F91" w:rsidP="00FA1F91">
      <w:pPr>
        <w:rPr>
          <w:sz w:val="16"/>
        </w:rPr>
      </w:pPr>
      <w:r w:rsidRPr="000879FD">
        <w:rPr>
          <w:sz w:val="16"/>
        </w:rPr>
        <w:t xml:space="preserve">The question then is, </w:t>
      </w:r>
      <w:r w:rsidRPr="000879FD">
        <w:rPr>
          <w:rStyle w:val="StyleUnderline"/>
        </w:rPr>
        <w:t>despite</w:t>
      </w:r>
      <w:r w:rsidRPr="00836664">
        <w:rPr>
          <w:rStyle w:val="StyleUnderline"/>
        </w:rPr>
        <w:t xml:space="preserve"> the increased </w:t>
      </w:r>
      <w:r w:rsidRPr="000879FD">
        <w:rPr>
          <w:rStyle w:val="StyleUnderline"/>
        </w:rPr>
        <w:t>instability</w:t>
      </w:r>
      <w:r w:rsidRPr="00836664">
        <w:rPr>
          <w:rStyle w:val="StyleUnderline"/>
        </w:rPr>
        <w:t>, why does the conflict between the two states not lead to war?</w:t>
      </w:r>
      <w:r w:rsidRPr="000879FD">
        <w:rPr>
          <w:sz w:val="16"/>
        </w:rPr>
        <w:t xml:space="preserve"> The answer lies in the examination of past wars between India and Pakistan and the role of the international community in bringing them to a close. </w:t>
      </w:r>
      <w:r w:rsidRPr="00836664">
        <w:rPr>
          <w:rStyle w:val="StyleUnderline"/>
        </w:rPr>
        <w:t xml:space="preserve">India-Pakistan </w:t>
      </w:r>
      <w:r w:rsidRPr="000879FD">
        <w:rPr>
          <w:rStyle w:val="StyleUnderline"/>
          <w:highlight w:val="cyan"/>
        </w:rPr>
        <w:t>crises in</w:t>
      </w:r>
      <w:r w:rsidRPr="00836664">
        <w:rPr>
          <w:rStyle w:val="StyleUnderline"/>
        </w:rPr>
        <w:t xml:space="preserve"> 1965, 1999 and the </w:t>
      </w:r>
      <w:r w:rsidRPr="000879FD">
        <w:rPr>
          <w:rStyle w:val="StyleUnderline"/>
          <w:highlight w:val="cyan"/>
        </w:rPr>
        <w:t>2001</w:t>
      </w:r>
      <w:r w:rsidRPr="00836664">
        <w:rPr>
          <w:rStyle w:val="StyleUnderline"/>
        </w:rPr>
        <w:t xml:space="preserve">-02 standoff all </w:t>
      </w:r>
      <w:r w:rsidRPr="000879FD">
        <w:rPr>
          <w:rStyle w:val="StyleUnderline"/>
          <w:highlight w:val="cyan"/>
        </w:rPr>
        <w:t xml:space="preserve">saw </w:t>
      </w:r>
      <w:r w:rsidRPr="000879FD">
        <w:rPr>
          <w:rStyle w:val="Emphasis"/>
          <w:highlight w:val="cyan"/>
        </w:rPr>
        <w:t>the international community scramble to bring</w:t>
      </w:r>
      <w:r w:rsidRPr="000879FD">
        <w:rPr>
          <w:rStyle w:val="Emphasis"/>
        </w:rPr>
        <w:t xml:space="preserve"> about </w:t>
      </w:r>
      <w:r w:rsidRPr="000879FD">
        <w:rPr>
          <w:rStyle w:val="Emphasis"/>
          <w:highlight w:val="cyan"/>
        </w:rPr>
        <w:t>de-escalation</w:t>
      </w:r>
      <w:r w:rsidRPr="000879FD">
        <w:rPr>
          <w:sz w:val="16"/>
        </w:rPr>
        <w:t xml:space="preserve">.[7] In all the crises, </w:t>
      </w:r>
      <w:r w:rsidRPr="000879FD">
        <w:rPr>
          <w:rStyle w:val="StyleUnderline"/>
          <w:highlight w:val="cyan"/>
        </w:rPr>
        <w:t>India adopted a st</w:t>
      </w:r>
      <w:r w:rsidRPr="00836664">
        <w:rPr>
          <w:rStyle w:val="StyleUnderline"/>
        </w:rPr>
        <w:t xml:space="preserve">rong </w:t>
      </w:r>
      <w:r w:rsidRPr="000879FD">
        <w:rPr>
          <w:rStyle w:val="StyleUnderline"/>
          <w:highlight w:val="cyan"/>
        </w:rPr>
        <w:t>coercive posture</w:t>
      </w:r>
      <w:r w:rsidRPr="00836664">
        <w:rPr>
          <w:rStyle w:val="StyleUnderline"/>
        </w:rPr>
        <w:t xml:space="preserve">, possibly </w:t>
      </w:r>
      <w:r w:rsidRPr="000879FD">
        <w:rPr>
          <w:rStyle w:val="StyleUnderline"/>
          <w:highlight w:val="cyan"/>
        </w:rPr>
        <w:t>with the knowledge that</w:t>
      </w:r>
      <w:r w:rsidRPr="00836664">
        <w:rPr>
          <w:rStyle w:val="StyleUnderline"/>
        </w:rPr>
        <w:t xml:space="preserve"> in event of increased escalation, </w:t>
      </w:r>
      <w:r w:rsidRPr="000879FD">
        <w:rPr>
          <w:rStyle w:val="StyleUnderline"/>
          <w:highlight w:val="cyan"/>
        </w:rPr>
        <w:t>the international community wil</w:t>
      </w:r>
      <w:r w:rsidRPr="00836664">
        <w:rPr>
          <w:rStyle w:val="StyleUnderline"/>
        </w:rPr>
        <w:t xml:space="preserve">l step in to </w:t>
      </w:r>
      <w:r w:rsidRPr="000879FD">
        <w:rPr>
          <w:rStyle w:val="StyleUnderline"/>
          <w:highlight w:val="cyan"/>
        </w:rPr>
        <w:t>cease hostilities</w:t>
      </w:r>
      <w:r w:rsidRPr="00836664">
        <w:rPr>
          <w:rStyle w:val="StyleUnderline"/>
        </w:rPr>
        <w:t xml:space="preserve"> as it did in each of those conflicts</w:t>
      </w:r>
      <w:r w:rsidRPr="000879FD">
        <w:rPr>
          <w:sz w:val="16"/>
        </w:rPr>
        <w:t xml:space="preserve">.    </w:t>
      </w:r>
    </w:p>
    <w:p w:rsidR="00FA1F91" w:rsidRDefault="00FA1F91" w:rsidP="00FA1F91">
      <w:r w:rsidRPr="000879FD">
        <w:rPr>
          <w:sz w:val="16"/>
        </w:rPr>
        <w:t xml:space="preserve">In sum, </w:t>
      </w:r>
      <w:r w:rsidRPr="000879FD">
        <w:rPr>
          <w:rStyle w:val="Emphasis"/>
          <w:highlight w:val="cyan"/>
        </w:rPr>
        <w:t>nuclear weapons increase stability</w:t>
      </w:r>
      <w:r w:rsidRPr="000879FD">
        <w:rPr>
          <w:rStyle w:val="Emphasis"/>
        </w:rPr>
        <w:t xml:space="preserve"> in the region in general</w:t>
      </w:r>
      <w:r w:rsidRPr="000879FD">
        <w:rPr>
          <w:sz w:val="16"/>
        </w:rPr>
        <w:t xml:space="preserve">. </w:t>
      </w:r>
      <w:r w:rsidRPr="000879FD">
        <w:rPr>
          <w:rStyle w:val="StyleUnderline"/>
          <w:highlight w:val="cyan"/>
        </w:rPr>
        <w:t>They</w:t>
      </w:r>
      <w:r w:rsidRPr="00836664">
        <w:rPr>
          <w:rStyle w:val="StyleUnderline"/>
        </w:rPr>
        <w:t xml:space="preserve"> do </w:t>
      </w:r>
      <w:r w:rsidRPr="000879FD">
        <w:rPr>
          <w:rStyle w:val="StyleUnderline"/>
          <w:highlight w:val="cyan"/>
        </w:rPr>
        <w:t>increase</w:t>
      </w:r>
      <w:r w:rsidRPr="00836664">
        <w:rPr>
          <w:rStyle w:val="StyleUnderline"/>
        </w:rPr>
        <w:t xml:space="preserve"> the </w:t>
      </w:r>
      <w:r w:rsidRPr="000879FD">
        <w:rPr>
          <w:rStyle w:val="StyleUnderline"/>
          <w:highlight w:val="cyan"/>
        </w:rPr>
        <w:t>likelihood of low-level conflict</w:t>
      </w:r>
      <w:r w:rsidRPr="00836664">
        <w:rPr>
          <w:rStyle w:val="StyleUnderline"/>
        </w:rPr>
        <w:t xml:space="preserve">, </w:t>
      </w:r>
      <w:r w:rsidRPr="000879FD">
        <w:rPr>
          <w:rStyle w:val="StyleUnderline"/>
          <w:highlight w:val="cyan"/>
        </w:rPr>
        <w:t>but</w:t>
      </w:r>
      <w:r w:rsidRPr="00836664">
        <w:rPr>
          <w:rStyle w:val="StyleUnderline"/>
        </w:rPr>
        <w:t xml:space="preserve"> they </w:t>
      </w:r>
      <w:r w:rsidRPr="000879FD">
        <w:rPr>
          <w:rStyle w:val="StyleUnderline"/>
          <w:highlight w:val="cyan"/>
        </w:rPr>
        <w:t>decrease</w:t>
      </w:r>
      <w:r w:rsidRPr="00836664">
        <w:rPr>
          <w:rStyle w:val="StyleUnderline"/>
        </w:rPr>
        <w:t xml:space="preserve"> the </w:t>
      </w:r>
      <w:r w:rsidRPr="000879FD">
        <w:rPr>
          <w:rStyle w:val="StyleUnderline"/>
          <w:highlight w:val="cyan"/>
        </w:rPr>
        <w:t>likelihood of</w:t>
      </w:r>
      <w:r w:rsidRPr="00836664">
        <w:rPr>
          <w:rStyle w:val="StyleUnderline"/>
        </w:rPr>
        <w:t xml:space="preserve"> all-out </w:t>
      </w:r>
      <w:r w:rsidRPr="000879FD">
        <w:rPr>
          <w:rStyle w:val="StyleUnderline"/>
          <w:highlight w:val="cyan"/>
        </w:rPr>
        <w:t>war</w:t>
      </w:r>
      <w:r w:rsidRPr="00836664">
        <w:rPr>
          <w:rStyle w:val="StyleUnderline"/>
        </w:rPr>
        <w:t xml:space="preserve"> </w:t>
      </w:r>
      <w:r w:rsidRPr="000879FD">
        <w:rPr>
          <w:rStyle w:val="StyleUnderline"/>
        </w:rPr>
        <w:t>between</w:t>
      </w:r>
      <w:r w:rsidRPr="00836664">
        <w:rPr>
          <w:rStyle w:val="StyleUnderline"/>
        </w:rPr>
        <w:t xml:space="preserve"> the two states</w:t>
      </w:r>
      <w:r w:rsidRPr="000879FD">
        <w:rPr>
          <w:sz w:val="16"/>
        </w:rPr>
        <w:t xml:space="preserve">. Secondly, </w:t>
      </w:r>
      <w:r w:rsidRPr="00836664">
        <w:rPr>
          <w:rStyle w:val="StyleUnderline"/>
        </w:rPr>
        <w:t xml:space="preserve">escalation of conflict between India and Pakistan has always been looked at with growing concern by </w:t>
      </w:r>
      <w:r w:rsidRPr="000879FD">
        <w:rPr>
          <w:rStyle w:val="StyleUnderline"/>
        </w:rPr>
        <w:t>the international community</w:t>
      </w:r>
      <w:r w:rsidRPr="00836664">
        <w:rPr>
          <w:rStyle w:val="StyleUnderline"/>
        </w:rPr>
        <w:t xml:space="preserve">, which </w:t>
      </w:r>
      <w:r w:rsidRPr="000879FD">
        <w:rPr>
          <w:rStyle w:val="StyleUnderline"/>
        </w:rPr>
        <w:t>has</w:t>
      </w:r>
      <w:r w:rsidRPr="00836664">
        <w:rPr>
          <w:rStyle w:val="StyleUnderline"/>
        </w:rPr>
        <w:t xml:space="preserve"> more often than not </w:t>
      </w:r>
      <w:r w:rsidRPr="000879FD">
        <w:rPr>
          <w:rStyle w:val="StyleUnderline"/>
        </w:rPr>
        <w:t>played a</w:t>
      </w:r>
      <w:r w:rsidRPr="00836664">
        <w:rPr>
          <w:rStyle w:val="StyleUnderline"/>
        </w:rPr>
        <w:t xml:space="preserve"> pivotal role in the cessation of hostilities,</w:t>
      </w:r>
      <w:r w:rsidRPr="000879FD">
        <w:rPr>
          <w:sz w:val="16"/>
        </w:rPr>
        <w:t xml:space="preserve"> as the cases of 1948, 1965 and Kargil show. These </w:t>
      </w:r>
      <w:r w:rsidRPr="00836664">
        <w:rPr>
          <w:rStyle w:val="StyleUnderline"/>
        </w:rPr>
        <w:t>factors decrease the likelihood of India and Pakistan going to war with each other despite the possibility that they will engage in an escalation of rhetoric</w:t>
      </w:r>
      <w:r w:rsidRPr="000879FD">
        <w:rPr>
          <w:sz w:val="16"/>
        </w:rPr>
        <w:t xml:space="preserve"> or even low-level hostilities. While the rhetoric in India today is inherently advocating strong retributive action against Pakistan, the above factors show </w:t>
      </w:r>
      <w:r w:rsidRPr="00836664">
        <w:rPr>
          <w:rStyle w:val="StyleUnderline"/>
        </w:rPr>
        <w:t xml:space="preserve">that </w:t>
      </w:r>
      <w:r w:rsidRPr="000879FD">
        <w:rPr>
          <w:rStyle w:val="StyleUnderline"/>
          <w:highlight w:val="cyan"/>
        </w:rPr>
        <w:t>despite</w:t>
      </w:r>
      <w:r w:rsidRPr="00836664">
        <w:rPr>
          <w:rStyle w:val="StyleUnderline"/>
        </w:rPr>
        <w:t xml:space="preserve"> an escalation of </w:t>
      </w:r>
      <w:r w:rsidRPr="000879FD">
        <w:rPr>
          <w:rStyle w:val="StyleUnderline"/>
          <w:highlight w:val="cyan"/>
        </w:rPr>
        <w:t>rhetoric</w:t>
      </w:r>
      <w:r w:rsidRPr="00836664">
        <w:rPr>
          <w:rStyle w:val="StyleUnderline"/>
        </w:rPr>
        <w:t xml:space="preserve">, diplomatic efforts or even limited military action, </w:t>
      </w:r>
      <w:r w:rsidRPr="000879FD">
        <w:rPr>
          <w:rStyle w:val="Emphasis"/>
          <w:highlight w:val="cyan"/>
        </w:rPr>
        <w:t>India and Pakistan will not</w:t>
      </w:r>
      <w:r w:rsidRPr="000879FD">
        <w:rPr>
          <w:rStyle w:val="Emphasis"/>
        </w:rPr>
        <w:t xml:space="preserve"> actually </w:t>
      </w:r>
      <w:r w:rsidRPr="000879FD">
        <w:rPr>
          <w:rStyle w:val="Emphasis"/>
          <w:highlight w:val="cyan"/>
        </w:rPr>
        <w:t>end</w:t>
      </w:r>
      <w:r w:rsidRPr="000879FD">
        <w:rPr>
          <w:rStyle w:val="Emphasis"/>
        </w:rPr>
        <w:t xml:space="preserve"> up </w:t>
      </w:r>
      <w:r w:rsidRPr="000879FD">
        <w:rPr>
          <w:rStyle w:val="Emphasis"/>
          <w:highlight w:val="cyan"/>
        </w:rPr>
        <w:t>in</w:t>
      </w:r>
      <w:r w:rsidRPr="000879FD">
        <w:rPr>
          <w:rStyle w:val="Emphasis"/>
        </w:rPr>
        <w:t xml:space="preserve"> an </w:t>
      </w:r>
      <w:r w:rsidRPr="000879FD">
        <w:rPr>
          <w:rStyle w:val="Emphasis"/>
          <w:highlight w:val="cyan"/>
        </w:rPr>
        <w:t>all-out war</w:t>
      </w:r>
      <w:r w:rsidRPr="000879FD">
        <w:rPr>
          <w:rStyle w:val="Emphasis"/>
        </w:rPr>
        <w:t xml:space="preserve"> with each other. </w:t>
      </w:r>
    </w:p>
    <w:p w:rsidR="00FA1F91" w:rsidRPr="005E6B62" w:rsidRDefault="00FA1F91" w:rsidP="005E6B62"/>
    <w:sectPr w:rsidR="00FA1F91" w:rsidRPr="005E6B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1750" w:rsidRDefault="003B1750" w:rsidP="00066D2C">
      <w:pPr>
        <w:spacing w:after="0" w:line="240" w:lineRule="auto"/>
      </w:pPr>
      <w:r>
        <w:separator/>
      </w:r>
    </w:p>
  </w:endnote>
  <w:endnote w:type="continuationSeparator" w:id="0">
    <w:p w:rsidR="003B1750" w:rsidRDefault="003B17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1750" w:rsidRDefault="003B1750" w:rsidP="00066D2C">
      <w:pPr>
        <w:spacing w:after="0" w:line="240" w:lineRule="auto"/>
      </w:pPr>
      <w:r>
        <w:separator/>
      </w:r>
    </w:p>
  </w:footnote>
  <w:footnote w:type="continuationSeparator" w:id="0">
    <w:p w:rsidR="003B1750" w:rsidRDefault="003B17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425928903712"/>
    <w:docVar w:name="VerbatimVersion" w:val="6.0.0"/>
    <w:docVar w:name="WordVersion" w:val="16.0"/>
  </w:docVars>
  <w:rsids>
    <w:rsidRoot w:val="005E6B62"/>
    <w:rsid w:val="00001C7E"/>
    <w:rsid w:val="0000487C"/>
    <w:rsid w:val="00011FEF"/>
    <w:rsid w:val="00013C8B"/>
    <w:rsid w:val="00023AEF"/>
    <w:rsid w:val="000250CA"/>
    <w:rsid w:val="00032119"/>
    <w:rsid w:val="000427BD"/>
    <w:rsid w:val="00043C82"/>
    <w:rsid w:val="000470E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AAA"/>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6B4"/>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EE2"/>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50"/>
    <w:rsid w:val="003B17B3"/>
    <w:rsid w:val="003B4705"/>
    <w:rsid w:val="003B4F86"/>
    <w:rsid w:val="003B734D"/>
    <w:rsid w:val="003C177C"/>
    <w:rsid w:val="003C251E"/>
    <w:rsid w:val="003C3CCA"/>
    <w:rsid w:val="003C6CA9"/>
    <w:rsid w:val="003D3B44"/>
    <w:rsid w:val="003D4150"/>
    <w:rsid w:val="003D5367"/>
    <w:rsid w:val="003D6BA3"/>
    <w:rsid w:val="003F0B2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F6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D7"/>
    <w:rsid w:val="004F16CA"/>
    <w:rsid w:val="004F4139"/>
    <w:rsid w:val="004F682B"/>
    <w:rsid w:val="00500F93"/>
    <w:rsid w:val="005015BF"/>
    <w:rsid w:val="00503593"/>
    <w:rsid w:val="005036B1"/>
    <w:rsid w:val="00511177"/>
    <w:rsid w:val="005125C9"/>
    <w:rsid w:val="00515BDD"/>
    <w:rsid w:val="00521B9F"/>
    <w:rsid w:val="005268F8"/>
    <w:rsid w:val="0053626E"/>
    <w:rsid w:val="00537D1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B62"/>
    <w:rsid w:val="005E78A2"/>
    <w:rsid w:val="005F5E14"/>
    <w:rsid w:val="0060547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572"/>
    <w:rsid w:val="006D767A"/>
    <w:rsid w:val="006E2A45"/>
    <w:rsid w:val="006E37D4"/>
    <w:rsid w:val="006F3768"/>
    <w:rsid w:val="006F71DE"/>
    <w:rsid w:val="00701E0A"/>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9F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AF8"/>
    <w:rsid w:val="00912404"/>
    <w:rsid w:val="00920B9A"/>
    <w:rsid w:val="009249C5"/>
    <w:rsid w:val="00925558"/>
    <w:rsid w:val="00925B25"/>
    <w:rsid w:val="009263C9"/>
    <w:rsid w:val="00930B2A"/>
    <w:rsid w:val="00936F03"/>
    <w:rsid w:val="0094018B"/>
    <w:rsid w:val="009418E3"/>
    <w:rsid w:val="009435BB"/>
    <w:rsid w:val="00943B02"/>
    <w:rsid w:val="00945F9A"/>
    <w:rsid w:val="00953429"/>
    <w:rsid w:val="009539A4"/>
    <w:rsid w:val="009569E3"/>
    <w:rsid w:val="00960035"/>
    <w:rsid w:val="0096040F"/>
    <w:rsid w:val="0096145A"/>
    <w:rsid w:val="009632EF"/>
    <w:rsid w:val="00973D8A"/>
    <w:rsid w:val="009755A9"/>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FFA"/>
    <w:rsid w:val="009D5FD0"/>
    <w:rsid w:val="009D66BC"/>
    <w:rsid w:val="009E53AF"/>
    <w:rsid w:val="009E6D4B"/>
    <w:rsid w:val="009E6DF5"/>
    <w:rsid w:val="009F02C5"/>
    <w:rsid w:val="009F076C"/>
    <w:rsid w:val="009F2635"/>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5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F1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4FD"/>
    <w:rsid w:val="00D70E15"/>
    <w:rsid w:val="00D714E5"/>
    <w:rsid w:val="00D7546D"/>
    <w:rsid w:val="00D75C54"/>
    <w:rsid w:val="00D839C5"/>
    <w:rsid w:val="00D84043"/>
    <w:rsid w:val="00D91348"/>
    <w:rsid w:val="00D9566D"/>
    <w:rsid w:val="00D960C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7C8"/>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D0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2C5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1F91"/>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E0873"/>
  <w15:chartTrackingRefBased/>
  <w15:docId w15:val="{B8DE14BD-FC42-C04D-BEE2-7C0EF236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7FD7"/>
    <w:rPr>
      <w:rFonts w:ascii="Calibri" w:hAnsi="Calibri" w:cs="Calibri"/>
    </w:rPr>
  </w:style>
  <w:style w:type="paragraph" w:styleId="Heading1">
    <w:name w:val="heading 1"/>
    <w:aliases w:val="Pocket"/>
    <w:basedOn w:val="Normal"/>
    <w:next w:val="Normal"/>
    <w:link w:val="Heading1Char"/>
    <w:qFormat/>
    <w:rsid w:val="004E7F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7F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7F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CD - Cite,Ta"/>
    <w:basedOn w:val="Normal"/>
    <w:next w:val="Normal"/>
    <w:link w:val="Heading4Char"/>
    <w:uiPriority w:val="3"/>
    <w:qFormat/>
    <w:rsid w:val="004E7F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7FD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E7F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FD7"/>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s,/"/>
    <w:basedOn w:val="DefaultParagraphFont"/>
    <w:link w:val="textbold"/>
    <w:uiPriority w:val="8"/>
    <w:qFormat/>
    <w:rsid w:val="004E7F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7FD7"/>
    <w:rPr>
      <w:color w:val="auto"/>
      <w:u w:val="none"/>
    </w:rPr>
  </w:style>
  <w:style w:type="character" w:customStyle="1" w:styleId="Heading1Char">
    <w:name w:val="Heading 1 Char"/>
    <w:aliases w:val="Pocket Char"/>
    <w:basedOn w:val="DefaultParagraphFont"/>
    <w:link w:val="Heading1"/>
    <w:rsid w:val="004E7F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7FD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7FD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E7F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7FD7"/>
    <w:rPr>
      <w:b/>
      <w:bCs/>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
    <w:basedOn w:val="DefaultParagraphFont"/>
    <w:uiPriority w:val="7"/>
    <w:qFormat/>
    <w:rsid w:val="004E7FD7"/>
    <w:rPr>
      <w:b w:val="0"/>
      <w:sz w:val="22"/>
      <w:u w:val="single"/>
    </w:rPr>
  </w:style>
  <w:style w:type="character" w:styleId="Strong">
    <w:name w:val="Strong"/>
    <w:basedOn w:val="DefaultParagraphFont"/>
    <w:uiPriority w:val="22"/>
    <w:semiHidden/>
    <w:qFormat/>
    <w:rsid w:val="004E7FD7"/>
    <w:rPr>
      <w:b/>
      <w:bCs/>
    </w:rPr>
  </w:style>
  <w:style w:type="character" w:styleId="BookTitle">
    <w:name w:val="Book Title"/>
    <w:basedOn w:val="DefaultParagraphFont"/>
    <w:uiPriority w:val="33"/>
    <w:semiHidden/>
    <w:qFormat/>
    <w:rsid w:val="004E7FD7"/>
    <w:rPr>
      <w:b/>
      <w:bCs/>
      <w:i/>
      <w:iCs/>
      <w:spacing w:val="5"/>
    </w:rPr>
  </w:style>
  <w:style w:type="character" w:customStyle="1" w:styleId="Heading5Char">
    <w:name w:val="Heading 5 Char"/>
    <w:basedOn w:val="DefaultParagraphFont"/>
    <w:link w:val="Heading5"/>
    <w:uiPriority w:val="9"/>
    <w:semiHidden/>
    <w:rsid w:val="004E7F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7FD7"/>
  </w:style>
  <w:style w:type="paragraph" w:styleId="Header">
    <w:name w:val="header"/>
    <w:basedOn w:val="Normal"/>
    <w:link w:val="HeaderChar"/>
    <w:uiPriority w:val="99"/>
    <w:semiHidden/>
    <w:rsid w:val="004E7F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7FD7"/>
    <w:rPr>
      <w:rFonts w:ascii="Calibri" w:hAnsi="Calibri" w:cs="Calibri"/>
    </w:rPr>
  </w:style>
  <w:style w:type="paragraph" w:styleId="Footer">
    <w:name w:val="footer"/>
    <w:basedOn w:val="Normal"/>
    <w:link w:val="FooterChar"/>
    <w:uiPriority w:val="99"/>
    <w:semiHidden/>
    <w:rsid w:val="004E7F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7FD7"/>
    <w:rPr>
      <w:rFonts w:ascii="Calibri" w:hAnsi="Calibri" w:cs="Calibri"/>
    </w:rPr>
  </w:style>
  <w:style w:type="paragraph" w:styleId="BodyText">
    <w:name w:val="Body Text"/>
    <w:basedOn w:val="Normal"/>
    <w:link w:val="BodyTextChar"/>
    <w:uiPriority w:val="99"/>
    <w:semiHidden/>
    <w:unhideWhenUsed/>
    <w:rsid w:val="004E7FD7"/>
    <w:pPr>
      <w:spacing w:after="120"/>
    </w:pPr>
  </w:style>
  <w:style w:type="character" w:customStyle="1" w:styleId="BodyTextChar">
    <w:name w:val="Body Text Char"/>
    <w:basedOn w:val="DefaultParagraphFont"/>
    <w:link w:val="BodyText"/>
    <w:uiPriority w:val="99"/>
    <w:semiHidden/>
    <w:rsid w:val="004E7FD7"/>
    <w:rPr>
      <w:rFonts w:ascii="Calibri" w:hAnsi="Calibri" w:cs="Calibri"/>
    </w:rPr>
  </w:style>
  <w:style w:type="paragraph" w:styleId="NoSpacing">
    <w:name w:val="No Spacing"/>
    <w:link w:val="NoSpacingChar"/>
    <w:uiPriority w:val="99"/>
    <w:semiHidden/>
    <w:unhideWhenUsed/>
    <w:qFormat/>
    <w:rsid w:val="004E7F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7FD7"/>
    <w:rPr>
      <w:rFonts w:ascii="Calibri" w:hAnsi="Calibri" w:cs="Calibri"/>
    </w:rPr>
  </w:style>
  <w:style w:type="character" w:styleId="Hyperlink">
    <w:name w:val="Hyperlink"/>
    <w:basedOn w:val="DefaultParagraphFont"/>
    <w:uiPriority w:val="99"/>
    <w:unhideWhenUsed/>
    <w:rsid w:val="004E7FD7"/>
    <w:rPr>
      <w:color w:val="0563C1" w:themeColor="hyperlink"/>
      <w:u w:val="single"/>
    </w:rPr>
  </w:style>
  <w:style w:type="character" w:styleId="UnresolvedMention">
    <w:name w:val="Unresolved Mention"/>
    <w:basedOn w:val="DefaultParagraphFont"/>
    <w:uiPriority w:val="99"/>
    <w:semiHidden/>
    <w:unhideWhenUsed/>
    <w:rsid w:val="004E7FD7"/>
    <w:rPr>
      <w:color w:val="605E5C"/>
      <w:shd w:val="clear" w:color="auto" w:fill="E1DFDD"/>
    </w:rPr>
  </w:style>
  <w:style w:type="paragraph" w:customStyle="1" w:styleId="textbold">
    <w:name w:val="text bold"/>
    <w:basedOn w:val="Normal"/>
    <w:link w:val="Emphasis"/>
    <w:uiPriority w:val="8"/>
    <w:qFormat/>
    <w:rsid w:val="00FA1F91"/>
    <w:pPr>
      <w:pBdr>
        <w:top w:val="single" w:sz="8" w:space="0" w:color="auto"/>
        <w:left w:val="single" w:sz="8" w:space="0" w:color="auto"/>
        <w:bottom w:val="single" w:sz="8" w:space="0" w:color="auto"/>
        <w:right w:val="single" w:sz="8" w:space="0" w:color="auto"/>
      </w:pBdr>
      <w:ind w:left="720"/>
      <w:jc w:val="both"/>
    </w:pPr>
    <w:rPr>
      <w:b/>
      <w:iCs/>
      <w:u w:val="single"/>
    </w:rPr>
  </w:style>
  <w:style w:type="paragraph" w:customStyle="1" w:styleId="Analytic">
    <w:name w:val="Analytic"/>
    <w:basedOn w:val="Heading4"/>
    <w:link w:val="AnalyticChar"/>
    <w:autoRedefine/>
    <w:uiPriority w:val="5"/>
    <w:qFormat/>
    <w:rsid w:val="009D4FFA"/>
    <w:rPr>
      <w:color w:val="7030A0"/>
    </w:rPr>
  </w:style>
  <w:style w:type="character" w:customStyle="1" w:styleId="AnalyticChar">
    <w:name w:val="Analytic Char"/>
    <w:basedOn w:val="Heading4Char"/>
    <w:link w:val="Analytic"/>
    <w:uiPriority w:val="5"/>
    <w:rsid w:val="009D4FFA"/>
    <w:rPr>
      <w:rFonts w:ascii="Calibri" w:eastAsiaTheme="majorEastAsia" w:hAnsi="Calibri" w:cstheme="majorBidi"/>
      <w:b/>
      <w:iCs/>
      <w:color w:val="7030A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times.com/world-nation/story/2022-03-15/ukraine-war-how-likely-chinese-military-aid-russia" TargetMode="External"/><Relationship Id="rId21" Type="http://schemas.openxmlformats.org/officeDocument/2006/relationships/hyperlink" Target="https://www.latimes.com/world-nation/story/2020-05-04/wolf-warrior-diplomats-defend-china-handling-coronavirus" TargetMode="External"/><Relationship Id="rId42" Type="http://schemas.openxmlformats.org/officeDocument/2006/relationships/hyperlink" Target="https://freedomhouse.org/report/freedom-world/2022/global-expansion-authoritarian-rule" TargetMode="External"/><Relationship Id="rId47" Type="http://schemas.openxmlformats.org/officeDocument/2006/relationships/hyperlink" Target="https://www.reuters.com/article/us-china-djibouti/china-formally-opens-first-overseas-military-base-in-djibouti-idUSKBN1AH3E3" TargetMode="External"/><Relationship Id="rId63" Type="http://schemas.openxmlformats.org/officeDocument/2006/relationships/hyperlink" Target="https://www.influencewatch.org/non-profit/quincy-institute-for-responsible-statecraft/" TargetMode="External"/><Relationship Id="rId68" Type="http://schemas.openxmlformats.org/officeDocument/2006/relationships/hyperlink" Target="https://thediplomat.com/2022/01/us-state-department-study-dismisses-chinas-unlawful-maritime-claims-in-south-china-sea/" TargetMode="External"/><Relationship Id="rId84" Type="http://schemas.openxmlformats.org/officeDocument/2006/relationships/hyperlink" Target="https://watson.brown.edu/costsofwar/files/cow/imce/papers/2020/Displacement_Vine%20et%20al_Costs%20of%20War%202020%2009%2008.pdf" TargetMode="External"/><Relationship Id="rId89" Type="http://schemas.openxmlformats.org/officeDocument/2006/relationships/fontTable" Target="fontTable.xml"/><Relationship Id="rId16" Type="http://schemas.openxmlformats.org/officeDocument/2006/relationships/hyperlink" Target="https://www.latimes.com/world-nation/story/2023-03-15/saudi-arabia-iran-renewed-ties-new-us-calculations-mideast" TargetMode="External"/><Relationship Id="rId11" Type="http://schemas.openxmlformats.org/officeDocument/2006/relationships/hyperlink" Target="https://www.latimes.com/world-nation/story/2023-03-20/china-xi-visit-moscow-putin-visit-ukraine-war" TargetMode="External"/><Relationship Id="rId32" Type="http://schemas.openxmlformats.org/officeDocument/2006/relationships/hyperlink" Target="https://www.president.ir/EN/91435" TargetMode="External"/><Relationship Id="rId37" Type="http://schemas.openxmlformats.org/officeDocument/2006/relationships/hyperlink" Target="https://www.iranintl.com/en/202211016600" TargetMode="External"/><Relationship Id="rId53" Type="http://schemas.openxmlformats.org/officeDocument/2006/relationships/hyperlink" Target="https://www.cnn.com/2022/01/21/world/iran-china-russia-naval-drills-intl/index.html" TargetMode="External"/><Relationship Id="rId58" Type="http://schemas.openxmlformats.org/officeDocument/2006/relationships/hyperlink" Target="https://www.timesofisrael.com/report-russia-to-supply-with-iran-with-dozens-of-sukhoi-su-35-fighter-jets/amp/" TargetMode="External"/><Relationship Id="rId74" Type="http://schemas.openxmlformats.org/officeDocument/2006/relationships/hyperlink" Target="https://theweek.com/articles/937094/why-global-hegemony-worst-thing-happen-america" TargetMode="External"/><Relationship Id="rId79" Type="http://schemas.openxmlformats.org/officeDocument/2006/relationships/hyperlink" Target="https://www.nytimes.com/2020/08/30/world/asia/taiwan-china-military.html"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latimes.com/topic/ukraine" TargetMode="External"/><Relationship Id="rId22" Type="http://schemas.openxmlformats.org/officeDocument/2006/relationships/hyperlink" Target="https://www.latimes.com/world-nation/story/2022-06-13/india-china-growing-markets-russian-oil-ukraine" TargetMode="External"/><Relationship Id="rId27" Type="http://schemas.openxmlformats.org/officeDocument/2006/relationships/hyperlink" Target="https://www.paradigmshift.com.pk/china-us-world-order/" TargetMode="External"/><Relationship Id="rId30" Type="http://schemas.openxmlformats.org/officeDocument/2006/relationships/hyperlink" Target="https://www.iranintl.com/en/202212224576" TargetMode="External"/><Relationship Id="rId35" Type="http://schemas.openxmlformats.org/officeDocument/2006/relationships/hyperlink" Target="https://oilprice.com/Geopolitics/Middle-East/China-Looks-To-Build-Espionage-Hub-In-Iran-Under-25-Year-Deal.amp.html" TargetMode="External"/><Relationship Id="rId43" Type="http://schemas.openxmlformats.org/officeDocument/2006/relationships/hyperlink" Target="https://nationalinterest.org/feature/why-muslim-middle-east-supports-china%E2%80%99s-xinjiang-crackdown-171088" TargetMode="External"/><Relationship Id="rId48" Type="http://schemas.openxmlformats.org/officeDocument/2006/relationships/hyperlink" Target="http://www.ecns.cn/military/2014/09-22/135443.shtml" TargetMode="External"/><Relationship Id="rId56" Type="http://schemas.openxmlformats.org/officeDocument/2006/relationships/hyperlink" Target="https://m.economictimes.com/news/defence/chinas-supply-of-arms-to-iran-fuels-tehrans-terror/amp_articleshow/94103889.cms" TargetMode="External"/><Relationship Id="rId64" Type="http://schemas.openxmlformats.org/officeDocument/2006/relationships/hyperlink" Target="https://www.globaltimes.cn/page/202203/1255314.shtml" TargetMode="External"/><Relationship Id="rId69" Type="http://schemas.openxmlformats.org/officeDocument/2006/relationships/hyperlink" Target="https://academic.oup.com/book/8612/chapter-abstract/154560372?redirectedFrom=fulltext" TargetMode="External"/><Relationship Id="rId77" Type="http://schemas.openxmlformats.org/officeDocument/2006/relationships/hyperlink" Target="https://www.buzzfeednews.com/article/meghara/china-new-internment-camps-xinjiang-uighurs-muslims" TargetMode="External"/><Relationship Id="rId8" Type="http://schemas.openxmlformats.org/officeDocument/2006/relationships/hyperlink" Target="https://www.paradigmshift.com.pk/china-us-world-order/" TargetMode="External"/><Relationship Id="rId51" Type="http://schemas.openxmlformats.org/officeDocument/2006/relationships/hyperlink" Target="https://www.rand.org/content/dam/rand/pubs/research_reports/RRA800/RRA830-1/RAND_RRA830-1.pdf" TargetMode="External"/><Relationship Id="rId72" Type="http://schemas.openxmlformats.org/officeDocument/2006/relationships/hyperlink" Target="https://www.msnbc.com/opinion/msnbc-opinion/ukraine-russia-war-looks-very-different-outside-west-n1294280" TargetMode="External"/><Relationship Id="rId80" Type="http://schemas.openxmlformats.org/officeDocument/2006/relationships/hyperlink" Target="https://www.theguardian.com/cities/ng-interactive/2018/jul/30/what-china-belt-road-initiative-silk-road-explainer" TargetMode="External"/><Relationship Id="rId85" Type="http://schemas.openxmlformats.org/officeDocument/2006/relationships/hyperlink" Target="https://www.wsws.org/en/articles/2019/10/14/syri-o14.html" TargetMode="External"/><Relationship Id="rId3" Type="http://schemas.openxmlformats.org/officeDocument/2006/relationships/styles" Target="styles.xml"/><Relationship Id="rId12" Type="http://schemas.openxmlformats.org/officeDocument/2006/relationships/hyperlink" Target="https://www.latimes.com/world-nation/story/2023-02-22/russia-china-deepening-ties-maneuvering-ukraine" TargetMode="External"/><Relationship Id="rId17" Type="http://schemas.openxmlformats.org/officeDocument/2006/relationships/hyperlink" Target="https://www.latimes.com/world-nation/story/2023-02-21/china-seeking-role-ukraine-war-peacelement" TargetMode="External"/><Relationship Id="rId25" Type="http://schemas.openxmlformats.org/officeDocument/2006/relationships/hyperlink" Target="https://www.latimes.com/world-nation/story/2023-03-10/xi-awarded-3rd-term-as-chinas-president-extending-rule" TargetMode="External"/><Relationship Id="rId33" Type="http://schemas.openxmlformats.org/officeDocument/2006/relationships/hyperlink" Target="https://www.petroleum-economist.com/articles/politics-economics/middle-east/2019/china-and-iran-flesh-out-strategic-partnership" TargetMode="External"/><Relationship Id="rId38" Type="http://schemas.openxmlformats.org/officeDocument/2006/relationships/hyperlink" Target="https://www.voanews.com/a/iran-hints-at-using-foreign-militias-in-domestic-crackdown/4837159.html" TargetMode="External"/><Relationship Id="rId46" Type="http://schemas.openxmlformats.org/officeDocument/2006/relationships/hyperlink" Target="https://www.theguardian.com/world/2022/oct/18/chinas-plans-to-annex-taiwan-moving-much-faster-under-xi-says-blinken" TargetMode="External"/><Relationship Id="rId59" Type="http://schemas.openxmlformats.org/officeDocument/2006/relationships/hyperlink" Target="https://www.reuters.com/article/us-iran-china/iran-and-china-sign-25-year-cooperation-agreement-idUSKBN2BJ0AD" TargetMode="External"/><Relationship Id="rId67" Type="http://schemas.openxmlformats.org/officeDocument/2006/relationships/hyperlink" Target="https://www.cfr.org/blog/international-treaties-united-states-refuses-play-ball" TargetMode="External"/><Relationship Id="rId20" Type="http://schemas.openxmlformats.org/officeDocument/2006/relationships/hyperlink" Target="https://www.latimes.com/opinion/story/2023-01-27/ukraine-russia-war-us-biden-military-aid-germany-tanks" TargetMode="External"/><Relationship Id="rId41" Type="http://schemas.openxmlformats.org/officeDocument/2006/relationships/hyperlink" Target="https://nationalinterest.org/feature/should-iran-second-guess-its-%E2%80%98look-east%E2%80%99-206053" TargetMode="External"/><Relationship Id="rId54" Type="http://schemas.openxmlformats.org/officeDocument/2006/relationships/hyperlink" Target="https://www.bbc.com/news/world-europe-63921007" TargetMode="External"/><Relationship Id="rId62" Type="http://schemas.openxmlformats.org/officeDocument/2006/relationships/hyperlink" Target="https://www.influencewatch.org/non-profit/quincy-institute-for-responsible-statecraft/" TargetMode="External"/><Relationship Id="rId70" Type="http://schemas.openxmlformats.org/officeDocument/2006/relationships/hyperlink" Target="https://www.theatlantic.com/international/archive/2022/07/american-involvement-ukraine-trump-election/661460/" TargetMode="External"/><Relationship Id="rId75" Type="http://schemas.openxmlformats.org/officeDocument/2006/relationships/hyperlink" Target="https://nymag.com/intelligencer/2020/08/one-billion-americans-by-matthew-yglesias-book-excerpt.html" TargetMode="External"/><Relationship Id="rId83" Type="http://schemas.openxmlformats.org/officeDocument/2006/relationships/hyperlink" Target="https://www.youtube.com/watch?v=ZwFaSpca_3Q&amp;ab_channel=JeremyWBlueDuck37" TargetMode="External"/><Relationship Id="rId88" Type="http://schemas.openxmlformats.org/officeDocument/2006/relationships/hyperlink" Target="https://www.scmp.com/week-asia/opinion/article/3198494/why-us-china-power-transition-does-not-have-be-dangerous-and-lead-wa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atimes.com/world-nation/story/2023-03-17/icc-hague-arrest-warrant-putin-ukraine-war-crimes" TargetMode="External"/><Relationship Id="rId23" Type="http://schemas.openxmlformats.org/officeDocument/2006/relationships/hyperlink" Target="https://www.latimes.com/politics/story/2022-03-13/china-wanted-to-appear-neutral-between-russia-and-ukraine-it-isnt" TargetMode="External"/><Relationship Id="rId28" Type="http://schemas.openxmlformats.org/officeDocument/2006/relationships/hyperlink" Target="https://nationalinterest.org/feature/what-does-china%E2%80%99s-iranian-consulate-mean-america-206129" TargetMode="External"/><Relationship Id="rId36" Type="http://schemas.openxmlformats.org/officeDocument/2006/relationships/hyperlink" Target="https://nationalinterest.org/feature/how-soleimani-strike-hurt-us-interests-iraq-198346" TargetMode="External"/><Relationship Id="rId49" Type="http://schemas.openxmlformats.org/officeDocument/2006/relationships/hyperlink" Target="https://www.aljazeera.com/amp/opinions/2022/12/7/china-the-us-and-a-new-scramble-for-the-gulf" TargetMode="External"/><Relationship Id="rId57" Type="http://schemas.openxmlformats.org/officeDocument/2006/relationships/hyperlink" Target="https://www.politico.com/news/2022/09/26/iranian-drones-ukraine-russia-war-00058802" TargetMode="External"/><Relationship Id="rId10" Type="http://schemas.openxmlformats.org/officeDocument/2006/relationships/hyperlink" Target="https://www.latimes.com/world-nation/story/2023-03-21/russia-china-marriage-of-convenience-or-true-alignment" TargetMode="External"/><Relationship Id="rId31" Type="http://schemas.openxmlformats.org/officeDocument/2006/relationships/hyperlink" Target="https://www.iranintl.com/en/202201017773" TargetMode="External"/><Relationship Id="rId44" Type="http://schemas.openxmlformats.org/officeDocument/2006/relationships/hyperlink" Target="http://statecrime.org/the-weapon-of-forced-displacement-against-the-indigenous-ahwazi-arabs/" TargetMode="External"/><Relationship Id="rId52" Type="http://schemas.openxmlformats.org/officeDocument/2006/relationships/hyperlink" Target="https://www.iranintl.com/en/202201198952" TargetMode="External"/><Relationship Id="rId60" Type="http://schemas.openxmlformats.org/officeDocument/2006/relationships/hyperlink" Target="https://english.alarabiya.net/News/saudi-arabia/2022/12/08/Saudi-Arabia-China-sign-comprehensive-strategic-partnership-agreement" TargetMode="External"/><Relationship Id="rId65" Type="http://schemas.openxmlformats.org/officeDocument/2006/relationships/hyperlink" Target="https://responsiblestatecraft.org/2022/08/29/why-us-hegemony-is-incompatible-with-a-rules-based-international-order/" TargetMode="External"/><Relationship Id="rId73" Type="http://schemas.openxmlformats.org/officeDocument/2006/relationships/hyperlink" Target="https://carnegieendowment.org/2020/12/03/how-gen-z-will-shake-up-foreign-policy-pub-83377" TargetMode="External"/><Relationship Id="rId78" Type="http://schemas.openxmlformats.org/officeDocument/2006/relationships/hyperlink" Target="https://www.nytimes.com/interactive/2020/09/04/world/asia/hong-kong-speech.html" TargetMode="External"/><Relationship Id="rId81" Type="http://schemas.openxmlformats.org/officeDocument/2006/relationships/hyperlink" Target="https://www.wri.org/blog/2020/02/greenhouse-gas-emissions-by-country-sector" TargetMode="External"/><Relationship Id="rId86" Type="http://schemas.openxmlformats.org/officeDocument/2006/relationships/hyperlink" Target="https://www-tandfonline-com.proxy.lib.umich.edu/doi/epdf/10.1080/13698230.2020.1766815?needAccess=true&amp;role=button" TargetMode="External"/><Relationship Id="rId4" Type="http://schemas.openxmlformats.org/officeDocument/2006/relationships/settings" Target="settings.xml"/><Relationship Id="rId9" Type="http://schemas.openxmlformats.org/officeDocument/2006/relationships/hyperlink" Target="https://moderndiplomacy.eu/2022/11/23/u-s-attempts-to-preserve-hegemony-will-only-make-the-transition-to-a-new-world-order-harder-for-washington/" TargetMode="External"/><Relationship Id="rId13" Type="http://schemas.openxmlformats.org/officeDocument/2006/relationships/hyperlink" Target="https://www.latimes.com/world-nation/story/2023-03-07/chinese-minister-warns-of-conflict-unless-us-changes-course" TargetMode="External"/><Relationship Id="rId18" Type="http://schemas.openxmlformats.org/officeDocument/2006/relationships/hyperlink" Target="https://www.latimes.com/world-nation/story/2022-12-30/evidence-of-russian-crimes-mounts-as-war-in-ukraine-drags-on" TargetMode="External"/><Relationship Id="rId39" Type="http://schemas.openxmlformats.org/officeDocument/2006/relationships/hyperlink" Target="https://www.voanews.com/a/iran-hints-at-using-foreign-militias-in-domestic-crackdown/4837159.html" TargetMode="External"/><Relationship Id="rId34" Type="http://schemas.openxmlformats.org/officeDocument/2006/relationships/hyperlink" Target="https://lobelog.com/is-iran-at-risk-of-becoming-a-chinese-colony/" TargetMode="External"/><Relationship Id="rId50" Type="http://schemas.openxmlformats.org/officeDocument/2006/relationships/hyperlink" Target="https://www.reuters.com/world/india/iran-china-russia-hold-naval-drills-north-indian-ocean-2022-01-21/" TargetMode="External"/><Relationship Id="rId55" Type="http://schemas.openxmlformats.org/officeDocument/2006/relationships/hyperlink" Target="https://www.brookings.edu/techstream/the-plas-strategic-support-force-and-ai-innovation-china-military-tech/" TargetMode="External"/><Relationship Id="rId76" Type="http://schemas.openxmlformats.org/officeDocument/2006/relationships/hyperlink" Target="https://www.theweek.com/articles/930915/cant-change-china" TargetMode="External"/><Relationship Id="rId7" Type="http://schemas.openxmlformats.org/officeDocument/2006/relationships/endnotes" Target="endnotes.xml"/><Relationship Id="rId71" Type="http://schemas.openxmlformats.org/officeDocument/2006/relationships/hyperlink" Target="https://tribunemag.co.uk/2022/08/blowback-podcast-korean-war-american-imperialism" TargetMode="External"/><Relationship Id="rId2" Type="http://schemas.openxmlformats.org/officeDocument/2006/relationships/numbering" Target="numbering.xml"/><Relationship Id="rId29" Type="http://schemas.openxmlformats.org/officeDocument/2006/relationships/hyperlink" Target="https://nationalinterest.org/feature/don%E2%80%99t-fear-saudi-arabia%E2%80%99s-pivot-china-206073" TargetMode="External"/><Relationship Id="rId24" Type="http://schemas.openxmlformats.org/officeDocument/2006/relationships/hyperlink" Target="https://www.latimes.com/world-nation/story/2022-09-24/china-on-taiwan-external-interference-wont-be-tolerated" TargetMode="External"/><Relationship Id="rId40" Type="http://schemas.openxmlformats.org/officeDocument/2006/relationships/hyperlink" Target="https://deathpenaltyinfo.org/policy-issues/international/executions-around-the-world" TargetMode="External"/><Relationship Id="rId45" Type="http://schemas.openxmlformats.org/officeDocument/2006/relationships/hyperlink" Target="https://www.bbc.com/news/world-asia-china-64218847" TargetMode="External"/><Relationship Id="rId66" Type="http://schemas.openxmlformats.org/officeDocument/2006/relationships/hyperlink" Target="https://responsiblestatecraft.org/2022/04/22/the-misbegotten-delusion-that-the-south-pacific-is-a-us-sphere-of-influence/" TargetMode="External"/><Relationship Id="rId87" Type="http://schemas.openxmlformats.org/officeDocument/2006/relationships/hyperlink" Target="https://www.paradigmshift.com.pk/china-us-world-order/" TargetMode="External"/><Relationship Id="rId61" Type="http://schemas.openxmlformats.org/officeDocument/2006/relationships/hyperlink" Target="https://www.influencewatch.org/non-profit/quincy-institute-for-responsible-statecraft/" TargetMode="External"/><Relationship Id="rId82" Type="http://schemas.openxmlformats.org/officeDocument/2006/relationships/hyperlink" Target="https://fx.substack.com/p/world-update-september-11-2019" TargetMode="External"/><Relationship Id="rId19" Type="http://schemas.openxmlformats.org/officeDocument/2006/relationships/hyperlink" Target="https://www.latimes.com/world-nation/story/2023-02-19/u-s-warns-china-not-to-send-weapons-to-russia-for-ukraine-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j83691/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74</TotalTime>
  <Pages>1</Pages>
  <Words>70587</Words>
  <Characters>402347</Characters>
  <Application>Microsoft Office Word</Application>
  <DocSecurity>0</DocSecurity>
  <Lines>3352</Lines>
  <Paragraphs>943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Shunta Jordan</cp:lastModifiedBy>
  <cp:revision>12</cp:revision>
  <dcterms:created xsi:type="dcterms:W3CDTF">2023-06-28T14:04:00Z</dcterms:created>
  <dcterms:modified xsi:type="dcterms:W3CDTF">2023-07-01T23:35:00Z</dcterms:modified>
</cp:coreProperties>
</file>