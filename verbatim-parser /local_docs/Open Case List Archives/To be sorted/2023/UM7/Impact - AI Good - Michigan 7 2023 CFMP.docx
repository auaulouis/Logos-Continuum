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3BA7D" w14:textId="2BB52378" w:rsidR="00FC01AA" w:rsidRDefault="00FC01AA" w:rsidP="00FC01AA">
      <w:pPr>
        <w:pStyle w:val="Heading2"/>
      </w:pPr>
      <w:r>
        <w:t>Notes</w:t>
      </w:r>
    </w:p>
    <w:p w14:paraId="46BD2945" w14:textId="18ED7F92" w:rsidR="00786CBB" w:rsidRPr="00786CBB" w:rsidRDefault="00786CBB" w:rsidP="00786CBB">
      <w:r>
        <w:t xml:space="preserve">From the filmmaker who brought you Jaws, Saving Private Ryan, and ET; </w:t>
      </w:r>
      <w:proofErr w:type="spellStart"/>
      <w:r>
        <w:t>Zhian</w:t>
      </w:r>
      <w:proofErr w:type="spellEnd"/>
      <w:r>
        <w:t xml:space="preserve"> Xu brings his unique twist to artificial intelligence. </w:t>
      </w:r>
    </w:p>
    <w:p w14:paraId="05627849" w14:textId="224A3162" w:rsidR="000F647C" w:rsidRDefault="000F647C" w:rsidP="000F647C">
      <w:pPr>
        <w:pStyle w:val="Heading4"/>
      </w:pPr>
      <w:r>
        <w:t xml:space="preserve">Angle for the DA/Case Turn depends on aff. If they spot you unions then the link story should be about “early regulation” as opposed to halting all AI development, which lowers the threshold a lot. If they don’t have unions then maybe read the card for them. Tradeoff with private sector is pretty useless- wasn’t sure about the direction of research at first but maybe use in conjunction with the unions link or read with the default unions bad turn. </w:t>
      </w:r>
    </w:p>
    <w:p w14:paraId="6A67B15B" w14:textId="77777777" w:rsidR="000F647C" w:rsidRPr="000F647C" w:rsidRDefault="000F647C" w:rsidP="000F647C"/>
    <w:p w14:paraId="5010ADB6" w14:textId="35D235FE" w:rsidR="000F647C" w:rsidRDefault="000F647C" w:rsidP="000F647C">
      <w:pPr>
        <w:pStyle w:val="Heading4"/>
      </w:pPr>
      <w:r>
        <w:t xml:space="preserve">There’s really good cards on how AI solves for skills/worker shortage. Could be added to case turns section. </w:t>
      </w:r>
    </w:p>
    <w:p w14:paraId="2CE2042B" w14:textId="77777777" w:rsidR="000F647C" w:rsidRPr="000F647C" w:rsidRDefault="000F647C" w:rsidP="000F647C"/>
    <w:p w14:paraId="09BD26C2" w14:textId="38849574" w:rsidR="00FC01AA" w:rsidRDefault="00FC01AA" w:rsidP="00FC01AA">
      <w:pPr>
        <w:pStyle w:val="Heading4"/>
      </w:pPr>
      <w:r>
        <w:t xml:space="preserve">Idea for the aff would be to straight turn the IL- AI investment happening now, experts warn of economic bubble. Read couple cards on collapse and acts as a IL to econ decline and why unionization to counteract AI now is key. </w:t>
      </w:r>
    </w:p>
    <w:p w14:paraId="5BB42144" w14:textId="77777777" w:rsidR="00FC01AA" w:rsidRDefault="00FC01AA" w:rsidP="00FC01AA"/>
    <w:p w14:paraId="79291847" w14:textId="1F015910" w:rsidR="00FC01AA" w:rsidRDefault="00FC01AA" w:rsidP="00FC01AA">
      <w:pPr>
        <w:pStyle w:val="Heading4"/>
      </w:pPr>
      <w:r>
        <w:t xml:space="preserve">Best aff angle is to contest the link- not clear what the IL between “union opposition” and “regulations/delays in investment” would mean. Need really good uniqueness spin for “now is key” which has some evidence, and try to bait 1AC into overexplaining the power of the unions. Questions like “Why wouldn’t workers just get replaced anyways”, “What rights does worker empowerment actually entail?” or “Why would companies listen to workers?” might work. </w:t>
      </w:r>
    </w:p>
    <w:p w14:paraId="1DB86A2C" w14:textId="77777777" w:rsidR="0022081D" w:rsidRDefault="0022081D" w:rsidP="0022081D"/>
    <w:p w14:paraId="6191EB0E" w14:textId="69F67F2C" w:rsidR="0022081D" w:rsidRPr="0022081D" w:rsidRDefault="0022081D" w:rsidP="0022081D">
      <w:pPr>
        <w:pStyle w:val="Heading4"/>
      </w:pPr>
      <w:r>
        <w:t xml:space="preserve">Also didn’t cut some of these cards- AI good/bad cards could probably be substantially improved, but ran out of time. </w:t>
      </w:r>
    </w:p>
    <w:p w14:paraId="4BCEF2FB" w14:textId="73437606" w:rsidR="00FC01AA" w:rsidRDefault="00FC01AA" w:rsidP="00FC01AA">
      <w:pPr>
        <w:pStyle w:val="Heading2"/>
      </w:pPr>
      <w:r>
        <w:t>Neg</w:t>
      </w:r>
    </w:p>
    <w:p w14:paraId="69627917" w14:textId="11CEF663" w:rsidR="00F066B1" w:rsidRDefault="002F6626" w:rsidP="00CE7F5F">
      <w:pPr>
        <w:pStyle w:val="Heading3"/>
      </w:pPr>
      <w:r>
        <w:t>Uniqueness</w:t>
      </w:r>
    </w:p>
    <w:p w14:paraId="7798DC64" w14:textId="2F6D7D1B" w:rsidR="002F6626" w:rsidRDefault="00144B59" w:rsidP="00144B59">
      <w:pPr>
        <w:pStyle w:val="Heading4"/>
      </w:pPr>
      <w:r>
        <w:t xml:space="preserve">Stock recovery following layoffs set the uniqueness and threshold- further recovery necessitates rehiring. </w:t>
      </w:r>
    </w:p>
    <w:p w14:paraId="16E817CC" w14:textId="279F3482" w:rsidR="00144B59" w:rsidRPr="0018028A" w:rsidRDefault="00144B59" w:rsidP="0018028A">
      <w:pPr>
        <w:rPr>
          <w:lang w:eastAsia="zh-CN"/>
        </w:rPr>
      </w:pPr>
      <w:r w:rsidRPr="0018028A">
        <w:rPr>
          <w:rStyle w:val="Style13ptBold"/>
        </w:rPr>
        <w:t>Rosenberg 23</w:t>
      </w:r>
      <w:r w:rsidRPr="0018028A">
        <w:t xml:space="preserve"> </w:t>
      </w:r>
      <w:r w:rsidR="0018028A" w:rsidRPr="0018028A">
        <w:t xml:space="preserve">(Scott is the managing editor of technology at </w:t>
      </w:r>
      <w:proofErr w:type="spellStart"/>
      <w:r w:rsidR="0018028A" w:rsidRPr="0018028A">
        <w:t>Axios</w:t>
      </w:r>
      <w:proofErr w:type="spellEnd"/>
      <w:r w:rsidR="0018028A" w:rsidRPr="0018028A">
        <w:t xml:space="preserve">. He oversees coverage in Silicon Valley and D.C. of the news shaping tech companies, products and policy.) Apr 4, 2023 “After layoffs, tech stocks boom” </w:t>
      </w:r>
      <w:hyperlink r:id="rId5" w:history="1">
        <w:r w:rsidR="0018028A" w:rsidRPr="003D1B23">
          <w:rPr>
            <w:rStyle w:val="Hyperlink"/>
          </w:rPr>
          <w:t>https://www.axios.com/2023/04/04/layoffs-tech-stocks-boom //</w:t>
        </w:r>
      </w:hyperlink>
      <w:r w:rsidR="0018028A">
        <w:t xml:space="preserve"> ZX</w:t>
      </w:r>
    </w:p>
    <w:p w14:paraId="796BE442" w14:textId="3D5216AD" w:rsidR="00144B59" w:rsidRPr="00144B59" w:rsidRDefault="00144B59" w:rsidP="00144B59">
      <w:r w:rsidRPr="0018028A">
        <w:rPr>
          <w:rStyle w:val="StyleUnderline"/>
        </w:rPr>
        <w:t xml:space="preserve">Tech </w:t>
      </w:r>
      <w:r w:rsidRPr="00144B59">
        <w:rPr>
          <w:rStyle w:val="StyleUnderline"/>
          <w:highlight w:val="yellow"/>
        </w:rPr>
        <w:t>layoffs are way up</w:t>
      </w:r>
      <w:r w:rsidRPr="00144B59">
        <w:rPr>
          <w:rStyle w:val="StyleUnderline"/>
        </w:rPr>
        <w:t xml:space="preserve"> — </w:t>
      </w:r>
      <w:r w:rsidRPr="0018028A">
        <w:rPr>
          <w:rStyle w:val="StyleUnderline"/>
          <w:highlight w:val="yellow"/>
        </w:rPr>
        <w:t>and so are</w:t>
      </w:r>
      <w:r w:rsidRPr="00144B59">
        <w:rPr>
          <w:rStyle w:val="StyleUnderline"/>
        </w:rPr>
        <w:t xml:space="preserve"> tech </w:t>
      </w:r>
      <w:r w:rsidRPr="0018028A">
        <w:rPr>
          <w:rStyle w:val="StyleUnderline"/>
          <w:highlight w:val="yellow"/>
        </w:rPr>
        <w:t>stocks</w:t>
      </w:r>
      <w:r w:rsidRPr="00144B59">
        <w:t>. Two charts tell this story.</w:t>
      </w:r>
      <w:r>
        <w:t xml:space="preserve"> </w:t>
      </w:r>
      <w:r w:rsidRPr="00144B59">
        <w:t>The big picture:</w:t>
      </w:r>
      <w:r>
        <w:t xml:space="preserve"> </w:t>
      </w:r>
      <w:r w:rsidRPr="00144B59">
        <w:rPr>
          <w:rStyle w:val="Emphasis"/>
        </w:rPr>
        <w:t xml:space="preserve">The tech industry's </w:t>
      </w:r>
      <w:r w:rsidRPr="0018028A">
        <w:rPr>
          <w:rStyle w:val="Emphasis"/>
          <w:highlight w:val="yellow"/>
        </w:rPr>
        <w:t xml:space="preserve">layoffs began last year and have kept up a relentless </w:t>
      </w:r>
      <w:hyperlink r:id="rId6" w:tgtFrame="_self" w:history="1">
        <w:r w:rsidRPr="0018028A">
          <w:rPr>
            <w:rStyle w:val="Emphasis"/>
            <w:highlight w:val="yellow"/>
          </w:rPr>
          <w:t xml:space="preserve">stream </w:t>
        </w:r>
        <w:r w:rsidRPr="0018028A">
          <w:rPr>
            <w:rStyle w:val="Emphasis"/>
          </w:rPr>
          <w:t>of bleak announcements</w:t>
        </w:r>
      </w:hyperlink>
      <w:r>
        <w:t xml:space="preserve"> </w:t>
      </w:r>
      <w:r w:rsidRPr="00144B59">
        <w:t>— in some companies' cases, like Meta's, coming in multiple waves.</w:t>
      </w:r>
      <w:r>
        <w:t xml:space="preserve"> </w:t>
      </w:r>
      <w:r w:rsidRPr="00144B59">
        <w:t>The industry, which had</w:t>
      </w:r>
      <w:r>
        <w:t xml:space="preserve"> </w:t>
      </w:r>
      <w:hyperlink r:id="rId7" w:tgtFrame="_self" w:history="1">
        <w:proofErr w:type="spellStart"/>
        <w:r w:rsidRPr="00144B59">
          <w:rPr>
            <w:rStyle w:val="Hyperlink"/>
          </w:rPr>
          <w:t>overhired</w:t>
        </w:r>
        <w:proofErr w:type="spellEnd"/>
      </w:hyperlink>
      <w:r>
        <w:t xml:space="preserve"> </w:t>
      </w:r>
      <w:r w:rsidRPr="00144B59">
        <w:t>during the pandemic, started trimming its workforce last year, just as the Federal Reserve started raising interest rates to cool the inflation-rattled U.S. economy.</w:t>
      </w:r>
      <w:r>
        <w:t xml:space="preserve"> </w:t>
      </w:r>
      <w:r w:rsidRPr="00144B59">
        <w:t>Between the lines:</w:t>
      </w:r>
      <w:r>
        <w:t xml:space="preserve"> </w:t>
      </w:r>
      <w:r w:rsidRPr="00144B59">
        <w:t>Layoffs are often understood as an indicator of incipient recession, and stock prices typically fall in step with both of those trends.</w:t>
      </w:r>
      <w:r>
        <w:t xml:space="preserve"> </w:t>
      </w:r>
      <w:r w:rsidRPr="00144B59">
        <w:t>That's exactly what happened in 2022 — the worst year for tech stocks since the great dotcom bust more than 20 years ago.</w:t>
      </w:r>
      <w:r>
        <w:t xml:space="preserve"> </w:t>
      </w:r>
      <w:r w:rsidRPr="00144B59">
        <w:t xml:space="preserve">Yes, </w:t>
      </w:r>
      <w:r w:rsidRPr="0018028A">
        <w:rPr>
          <w:rStyle w:val="Emphasis"/>
          <w:highlight w:val="yellow"/>
        </w:rPr>
        <w:t>but: The new year brought a turnaround to tech stock</w:t>
      </w:r>
      <w:r w:rsidRPr="00144B59">
        <w:rPr>
          <w:rStyle w:val="Emphasis"/>
        </w:rPr>
        <w:t xml:space="preserve"> prices</w:t>
      </w:r>
      <w:r w:rsidRPr="00144B59">
        <w:t>, as this second chart lays out (courtesy</w:t>
      </w:r>
      <w:r>
        <w:t xml:space="preserve"> </w:t>
      </w:r>
      <w:hyperlink r:id="rId8" w:tgtFrame="_self" w:history="1">
        <w:proofErr w:type="spellStart"/>
        <w:r w:rsidRPr="00144B59">
          <w:rPr>
            <w:rStyle w:val="Hyperlink"/>
          </w:rPr>
          <w:t>Axios</w:t>
        </w:r>
        <w:proofErr w:type="spellEnd"/>
        <w:r w:rsidRPr="00144B59">
          <w:rPr>
            <w:rStyle w:val="Hyperlink"/>
          </w:rPr>
          <w:t xml:space="preserve"> Markets' Matt Phillips</w:t>
        </w:r>
      </w:hyperlink>
      <w:r w:rsidRPr="00144B59">
        <w:t>).</w:t>
      </w:r>
      <w:r>
        <w:t xml:space="preserve"> </w:t>
      </w:r>
      <w:r w:rsidRPr="00144B59">
        <w:t>What's happening:</w:t>
      </w:r>
      <w:r>
        <w:t xml:space="preserve"> </w:t>
      </w:r>
      <w:r w:rsidRPr="00144B59">
        <w:t>Tech stocks have always been volatile, and it's never a good bet to blame their fluctuations on any single cause. Here are some possible explanations for the resurgence, more than one of which might apply:</w:t>
      </w:r>
      <w:r>
        <w:t xml:space="preserve"> </w:t>
      </w:r>
      <w:r w:rsidRPr="00144B59">
        <w:t>Wall Street is rewarding tech</w:t>
      </w:r>
      <w:r>
        <w:t xml:space="preserve"> </w:t>
      </w:r>
      <w:r w:rsidRPr="00144B59">
        <w:t>for all those layoffs. Investors applaud "discipline," and thinner payrolls could mean more profits to come.</w:t>
      </w:r>
      <w:r>
        <w:t xml:space="preserve"> </w:t>
      </w:r>
      <w:r w:rsidRPr="00144B59">
        <w:rPr>
          <w:rStyle w:val="StyleUnderline"/>
        </w:rPr>
        <w:t xml:space="preserve">No, </w:t>
      </w:r>
      <w:r w:rsidRPr="0018028A">
        <w:rPr>
          <w:rStyle w:val="StyleUnderline"/>
          <w:highlight w:val="yellow"/>
        </w:rPr>
        <w:t>it's the wave of enthusiasm</w:t>
      </w:r>
      <w:r w:rsidRPr="00144B59">
        <w:rPr>
          <w:rStyle w:val="StyleUnderline"/>
        </w:rPr>
        <w:t xml:space="preserve"> in the industry </w:t>
      </w:r>
      <w:r w:rsidRPr="0018028A">
        <w:rPr>
          <w:rStyle w:val="StyleUnderline"/>
          <w:highlight w:val="yellow"/>
        </w:rPr>
        <w:t>for ChatGPT and generative AI</w:t>
      </w:r>
      <w:r w:rsidRPr="00144B59">
        <w:rPr>
          <w:rStyle w:val="StyleUnderline"/>
        </w:rPr>
        <w:t xml:space="preserve"> is driving the market up.</w:t>
      </w:r>
      <w:r w:rsidRPr="00144B59">
        <w:t xml:space="preserve"> </w:t>
      </w:r>
      <w:r w:rsidRPr="00144B59">
        <w:rPr>
          <w:rStyle w:val="StyleUnderline"/>
        </w:rPr>
        <w:t>Many observers are framing the new generation of AI as the biggest leap forward</w:t>
      </w:r>
      <w:r w:rsidRPr="00144B59">
        <w:t xml:space="preserve"> in tech since the iPhone's 2007 debut.</w:t>
      </w:r>
      <w:r>
        <w:t xml:space="preserve"> </w:t>
      </w:r>
      <w:r w:rsidRPr="00144B59">
        <w:t>Or maybe the market just oversold tech</w:t>
      </w:r>
      <w:r>
        <w:t xml:space="preserve"> </w:t>
      </w:r>
      <w:r w:rsidRPr="00144B59">
        <w:t>in 2022 and it's correcting course now.</w:t>
      </w:r>
      <w:r>
        <w:t xml:space="preserve"> </w:t>
      </w:r>
      <w:r w:rsidRPr="00144B59">
        <w:t>Some of these companies</w:t>
      </w:r>
      <w:r>
        <w:t xml:space="preserve"> </w:t>
      </w:r>
      <w:r w:rsidRPr="00144B59">
        <w:t>are also spending some of their cash hoards</w:t>
      </w:r>
      <w:r>
        <w:t xml:space="preserve"> </w:t>
      </w:r>
      <w:hyperlink r:id="rId9" w:tgtFrame="_self" w:history="1">
        <w:r w:rsidRPr="00144B59">
          <w:rPr>
            <w:rStyle w:val="Hyperlink"/>
          </w:rPr>
          <w:t>buying back shares</w:t>
        </w:r>
      </w:hyperlink>
      <w:r w:rsidRPr="00144B59">
        <w:t>, which can help lift share prices.</w:t>
      </w:r>
      <w:r>
        <w:t xml:space="preserve"> </w:t>
      </w:r>
      <w:r w:rsidRPr="00144B59">
        <w:t>Alternately, this resurgence</w:t>
      </w:r>
      <w:r>
        <w:t xml:space="preserve"> </w:t>
      </w:r>
      <w:r w:rsidRPr="00144B59">
        <w:t>is an illusory "dead cat bounce." It will fizzle out as the pain of higher interest rates continues.</w:t>
      </w:r>
      <w:r>
        <w:t xml:space="preserve"> </w:t>
      </w:r>
      <w:r w:rsidRPr="00144B59">
        <w:t>However you interpret</w:t>
      </w:r>
      <w:r>
        <w:t xml:space="preserve"> </w:t>
      </w:r>
      <w:r w:rsidRPr="00144B59">
        <w:t>the numbers</w:t>
      </w:r>
      <w:r w:rsidRPr="00144B59">
        <w:rPr>
          <w:rStyle w:val="StyleUnderline"/>
        </w:rPr>
        <w:t xml:space="preserve">, </w:t>
      </w:r>
      <w:r w:rsidRPr="0018028A">
        <w:rPr>
          <w:rStyle w:val="StyleUnderline"/>
          <w:highlight w:val="yellow"/>
        </w:rPr>
        <w:t>the tech-stock rebound has raised spirits</w:t>
      </w:r>
      <w:r w:rsidRPr="00144B59">
        <w:rPr>
          <w:rStyle w:val="StyleUnderline"/>
        </w:rPr>
        <w:t xml:space="preserve"> in Silicon Valley </w:t>
      </w:r>
      <w:r w:rsidRPr="0018028A">
        <w:rPr>
          <w:rStyle w:val="StyleUnderline"/>
          <w:highlight w:val="yellow"/>
        </w:rPr>
        <w:t>and provided some hope</w:t>
      </w:r>
      <w:r w:rsidRPr="00144B59">
        <w:rPr>
          <w:rStyle w:val="StyleUnderline"/>
        </w:rPr>
        <w:t xml:space="preserve"> that the industry's toughest sledding may be behind it.</w:t>
      </w:r>
      <w:r>
        <w:t xml:space="preserve"> </w:t>
      </w:r>
      <w:r w:rsidRPr="00144B59">
        <w:t>The bottom line:</w:t>
      </w:r>
      <w:r>
        <w:t xml:space="preserve"> </w:t>
      </w:r>
      <w:r w:rsidRPr="00144B59">
        <w:t>Some discouraging reports continue — including</w:t>
      </w:r>
      <w:r>
        <w:t xml:space="preserve"> </w:t>
      </w:r>
      <w:hyperlink r:id="rId10" w:tgtFrame="_self" w:history="1">
        <w:r w:rsidRPr="00144B59">
          <w:rPr>
            <w:rStyle w:val="Hyperlink"/>
          </w:rPr>
          <w:t>sagging ad growth</w:t>
        </w:r>
      </w:hyperlink>
      <w:r>
        <w:t xml:space="preserve"> </w:t>
      </w:r>
      <w:r w:rsidRPr="00144B59">
        <w:t>and</w:t>
      </w:r>
      <w:r>
        <w:t xml:space="preserve"> </w:t>
      </w:r>
      <w:hyperlink r:id="rId11" w:tgtFrame="_blank" w:history="1">
        <w:r w:rsidRPr="00144B59">
          <w:rPr>
            <w:rStyle w:val="Hyperlink"/>
          </w:rPr>
          <w:t xml:space="preserve">unsold </w:t>
        </w:r>
        <w:proofErr w:type="spellStart"/>
        <w:r w:rsidRPr="00144B59">
          <w:rPr>
            <w:rStyle w:val="Hyperlink"/>
          </w:rPr>
          <w:t>Teslas</w:t>
        </w:r>
        <w:proofErr w:type="spellEnd"/>
      </w:hyperlink>
      <w:r>
        <w:t xml:space="preserve"> </w:t>
      </w:r>
      <w:r w:rsidRPr="00144B59">
        <w:t xml:space="preserve">— but </w:t>
      </w:r>
      <w:r w:rsidRPr="0018028A">
        <w:rPr>
          <w:rStyle w:val="StyleUnderline"/>
          <w:highlight w:val="yellow"/>
        </w:rPr>
        <w:t>tech's leaders</w:t>
      </w:r>
      <w:r w:rsidRPr="00144B59">
        <w:rPr>
          <w:rStyle w:val="StyleUnderline"/>
        </w:rPr>
        <w:t xml:space="preserve"> are beginning to see a turnaround</w:t>
      </w:r>
      <w:r w:rsidRPr="00144B59">
        <w:t xml:space="preserve">. We'll </w:t>
      </w:r>
      <w:r w:rsidRPr="0018028A">
        <w:rPr>
          <w:rStyle w:val="StyleUnderline"/>
          <w:highlight w:val="yellow"/>
        </w:rPr>
        <w:t>know they're really feeling good when they start hiring in droves again</w:t>
      </w:r>
      <w:r w:rsidRPr="0018028A">
        <w:rPr>
          <w:highlight w:val="yellow"/>
        </w:rPr>
        <w:t>.</w:t>
      </w:r>
    </w:p>
    <w:p w14:paraId="5EF57CD1" w14:textId="77777777" w:rsidR="00144B59" w:rsidRDefault="00144B59" w:rsidP="00144B59">
      <w:pPr>
        <w:rPr>
          <w:rStyle w:val="Style13ptBold"/>
        </w:rPr>
      </w:pPr>
    </w:p>
    <w:p w14:paraId="5D97D281" w14:textId="1D7B36AE" w:rsidR="0018028A" w:rsidRDefault="0018028A" w:rsidP="0018028A">
      <w:pPr>
        <w:pStyle w:val="Heading4"/>
      </w:pPr>
      <w:r>
        <w:t>Specifically- the new wave of hiring and investment viewed as the 2</w:t>
      </w:r>
      <w:r w:rsidRPr="0018028A">
        <w:rPr>
          <w:vertAlign w:val="superscript"/>
        </w:rPr>
        <w:t>nd</w:t>
      </w:r>
      <w:r>
        <w:t xml:space="preserve"> private market gold rush, short-lived but extremely lucrative. </w:t>
      </w:r>
    </w:p>
    <w:p w14:paraId="2033E600" w14:textId="798AECD1" w:rsidR="0018028A" w:rsidRPr="0018028A" w:rsidRDefault="0018028A" w:rsidP="0018028A">
      <w:pPr>
        <w:rPr>
          <w:lang w:eastAsia="zh-CN"/>
        </w:rPr>
      </w:pPr>
      <w:r w:rsidRPr="0018028A">
        <w:rPr>
          <w:rStyle w:val="Style13ptBold"/>
        </w:rPr>
        <w:t xml:space="preserve">Shen 6/27 </w:t>
      </w:r>
      <w:r w:rsidRPr="0018028A">
        <w:t>(</w:t>
      </w:r>
      <w:proofErr w:type="spellStart"/>
      <w:r w:rsidRPr="0018028A">
        <w:t>Yiqin</w:t>
      </w:r>
      <w:proofErr w:type="spellEnd"/>
      <w:r w:rsidRPr="0018028A">
        <w:t xml:space="preserve"> Shen, I cover M&amp;A deals and company financial news for </w:t>
      </w:r>
      <w:proofErr w:type="spellStart"/>
      <w:r w:rsidRPr="0018028A">
        <w:t>Mergermarket</w:t>
      </w:r>
      <w:proofErr w:type="spellEnd"/>
      <w:r w:rsidRPr="0018028A">
        <w:t xml:space="preserve"> and </w:t>
      </w:r>
      <w:proofErr w:type="spellStart"/>
      <w:r w:rsidRPr="0018028A">
        <w:t>Dealreporter</w:t>
      </w:r>
      <w:proofErr w:type="spellEnd"/>
      <w:r w:rsidRPr="0018028A">
        <w:t xml:space="preserve">, products of </w:t>
      </w:r>
      <w:proofErr w:type="spellStart"/>
      <w:r w:rsidRPr="0018028A">
        <w:t>Acuris</w:t>
      </w:r>
      <w:proofErr w:type="spellEnd"/>
      <w:r w:rsidRPr="0018028A">
        <w:t>/Ion; primarily focus on healthcare and life science sectors, US-China cross border situations, and special situations such as merger litigation across sectors.) June 27, 2023 “AI Frenzy Draws Hordes to Private Markets in Industry Gold Rush” https://www.bloomberg.com/news/articles/2023-06-27/ai-frenzy-draws-hordes-to-private-markets-in-industry-gold-rush</w:t>
      </w:r>
    </w:p>
    <w:p w14:paraId="038681F0" w14:textId="77777777" w:rsidR="0018028A" w:rsidRPr="0018028A" w:rsidRDefault="0018028A" w:rsidP="0018028A">
      <w:r w:rsidRPr="0018028A">
        <w:rPr>
          <w:rStyle w:val="StyleUnderline"/>
        </w:rPr>
        <w:t>The buzz around artificial intelligence has investors snapping up shares of startups on alternative venu</w:t>
      </w:r>
      <w:r w:rsidRPr="0018028A">
        <w:t>es, looking to find the next wave of technology giants before they even go public. </w:t>
      </w:r>
    </w:p>
    <w:p w14:paraId="5A338497" w14:textId="77777777" w:rsidR="0018028A" w:rsidRPr="0018028A" w:rsidRDefault="0018028A" w:rsidP="0018028A">
      <w:r w:rsidRPr="0018028A">
        <w:rPr>
          <w:rStyle w:val="Emphasis"/>
        </w:rPr>
        <w:t>AI and machine learning have remained the most in-demand sectors</w:t>
      </w:r>
      <w:r w:rsidRPr="0018028A">
        <w:t xml:space="preserve"> every month this year, accounting for 25% to 30% of investor interest, according to </w:t>
      </w:r>
      <w:proofErr w:type="spellStart"/>
      <w:r w:rsidRPr="0018028A">
        <w:fldChar w:fldCharType="begin"/>
      </w:r>
      <w:r w:rsidRPr="0018028A">
        <w:instrText>HYPERLINK "https://www.bloomberg.com/quote/1411953D:US" \o "Company Overview"</w:instrText>
      </w:r>
      <w:r w:rsidRPr="0018028A">
        <w:fldChar w:fldCharType="separate"/>
      </w:r>
      <w:r w:rsidRPr="0018028A">
        <w:rPr>
          <w:rStyle w:val="Hyperlink"/>
        </w:rPr>
        <w:t>EquityZen</w:t>
      </w:r>
      <w:proofErr w:type="spellEnd"/>
      <w:r w:rsidRPr="0018028A">
        <w:rPr>
          <w:rStyle w:val="Hyperlink"/>
        </w:rPr>
        <w:t xml:space="preserve"> Securities Inc.</w:t>
      </w:r>
      <w:r w:rsidRPr="0018028A">
        <w:fldChar w:fldCharType="end"/>
      </w:r>
      <w:r w:rsidRPr="0018028A">
        <w:t>, a marketplace for privately held shares. On </w:t>
      </w:r>
      <w:hyperlink r:id="rId12" w:tooltip="Company Overview" w:history="1">
        <w:r w:rsidRPr="0018028A">
          <w:rPr>
            <w:rStyle w:val="Hyperlink"/>
          </w:rPr>
          <w:t>Rainmaker Securities</w:t>
        </w:r>
      </w:hyperlink>
      <w:r w:rsidRPr="0018028A">
        <w:t>, a platform that facilitates secondary stock transactions for private businesses, investors are paying up for shares of companies like OpenAI and Anthropic, startups that are seen as </w:t>
      </w:r>
      <w:hyperlink r:id="rId13" w:tgtFrame="_blank" w:tooltip="OpenAI, Anthropic, Cohere Among Startups Leading the Pack in AI" w:history="1">
        <w:r w:rsidRPr="0018028A">
          <w:rPr>
            <w:rStyle w:val="Hyperlink"/>
          </w:rPr>
          <w:t>leading the pack</w:t>
        </w:r>
      </w:hyperlink>
      <w:r w:rsidRPr="0018028A">
        <w:t> in AI. </w:t>
      </w:r>
    </w:p>
    <w:p w14:paraId="05727BBC" w14:textId="77777777" w:rsidR="0018028A" w:rsidRPr="0018028A" w:rsidRDefault="0018028A" w:rsidP="0018028A">
      <w:r w:rsidRPr="0018028A">
        <w:t>“</w:t>
      </w:r>
      <w:r w:rsidRPr="0018028A">
        <w:rPr>
          <w:rStyle w:val="StyleUnderline"/>
        </w:rPr>
        <w:t>Institutional investors are getting much more aggressive</w:t>
      </w:r>
      <w:r w:rsidRPr="0018028A">
        <w:t xml:space="preserve">,” Brianne Lynch, </w:t>
      </w:r>
      <w:proofErr w:type="spellStart"/>
      <w:r w:rsidRPr="0018028A">
        <w:t>EquityZen’s</w:t>
      </w:r>
      <w:proofErr w:type="spellEnd"/>
      <w:r w:rsidRPr="0018028A">
        <w:t xml:space="preserve"> head of market insight, said in an interview. Transactions among retail investors in AI companies also picked up from May to June, she said.</w:t>
      </w:r>
    </w:p>
    <w:p w14:paraId="1D10D99C" w14:textId="0A8F066E" w:rsidR="0018028A" w:rsidRPr="0018028A" w:rsidRDefault="0018028A" w:rsidP="0018028A">
      <w:r w:rsidRPr="0018028A">
        <w:t xml:space="preserve">Rainmaker’s co-founder Glen Anderson noted </w:t>
      </w:r>
      <w:r w:rsidRPr="0018028A">
        <w:rPr>
          <w:rStyle w:val="StyleUnderline"/>
        </w:rPr>
        <w:t>the number of buyers is outstripping those looking to sell, pushing prices well above earlier funding rounds.</w:t>
      </w:r>
      <w:r w:rsidRPr="0018028A">
        <w:t xml:space="preserve"> Anthropic bidders are willing to pay as much as a 25% premium to its recent round, while OpenAI bids are into the $80s from what he believes was an earlier round priced at $67, he said.</w:t>
      </w:r>
      <w:r>
        <w:t xml:space="preserve"> </w:t>
      </w:r>
      <w:r w:rsidRPr="0018028A">
        <w:t>Bankrupt cryptocurrency exchange FTC has abruptly halted the sale of its stake in Anthropic, as its valuation is seen benefiting from the current AI frenzy, Bloomberg News </w:t>
      </w:r>
      <w:hyperlink r:id="rId14" w:tgtFrame="_blank" w:tooltip="FTX Said to Halt Sale of Stake in Buzzy AI Startup Anthropic" w:history="1">
        <w:r w:rsidRPr="0018028A">
          <w:rPr>
            <w:rStyle w:val="Hyperlink"/>
          </w:rPr>
          <w:t>reported</w:t>
        </w:r>
      </w:hyperlink>
      <w:r w:rsidRPr="0018028A">
        <w:t>. </w:t>
      </w:r>
    </w:p>
    <w:p w14:paraId="745FFF11" w14:textId="2479EE3A" w:rsidR="0018028A" w:rsidRPr="0018028A" w:rsidRDefault="00000000" w:rsidP="0018028A">
      <w:pPr>
        <w:rPr>
          <w:rStyle w:val="StyleUnderline"/>
        </w:rPr>
      </w:pPr>
      <w:hyperlink r:id="rId15" w:tooltip="Company Overview" w:history="1">
        <w:r w:rsidR="0018028A" w:rsidRPr="0018028A">
          <w:rPr>
            <w:rStyle w:val="Hyperlink"/>
          </w:rPr>
          <w:t>Forge Global Holdings Inc.</w:t>
        </w:r>
      </w:hyperlink>
      <w:r w:rsidR="0018028A" w:rsidRPr="0018028A">
        <w:t> has seen an increase in demand for AI firms on its platform over the past year, with </w:t>
      </w:r>
      <w:hyperlink r:id="rId16" w:tooltip="Company Overview" w:history="1">
        <w:r w:rsidR="0018028A" w:rsidRPr="0018028A">
          <w:rPr>
            <w:rStyle w:val="Hyperlink"/>
          </w:rPr>
          <w:t>Microsoft Corp.</w:t>
        </w:r>
      </w:hyperlink>
      <w:r w:rsidR="0018028A" w:rsidRPr="0018028A">
        <w:t>’s </w:t>
      </w:r>
      <w:hyperlink r:id="rId17" w:tgtFrame="_blank" w:tooltip="Microsoft Invests $10 Billion in ChatGPT Maker OpenAI (3)" w:history="1">
        <w:r w:rsidR="0018028A" w:rsidRPr="0018028A">
          <w:rPr>
            <w:rStyle w:val="Hyperlink"/>
          </w:rPr>
          <w:t>investment</w:t>
        </w:r>
      </w:hyperlink>
      <w:r w:rsidR="0018028A" w:rsidRPr="0018028A">
        <w:t> in OpenAI in January and a </w:t>
      </w:r>
      <w:hyperlink r:id="rId18" w:tgtFrame="_blank" w:tooltip="AI Startup Anthropic Raises $450 Million for Safer Chatbot" w:history="1">
        <w:r w:rsidR="0018028A" w:rsidRPr="0018028A">
          <w:rPr>
            <w:rStyle w:val="Hyperlink"/>
          </w:rPr>
          <w:t>round of funding</w:t>
        </w:r>
      </w:hyperlink>
      <w:r w:rsidR="0018028A" w:rsidRPr="0018028A">
        <w:t> for Anthropic among the key drivers. In June, buying interest in a group of seven AI companies, including OpenAI, reached the highest level over the period, data provided by the firm show.</w:t>
      </w:r>
      <w:r w:rsidR="0018028A">
        <w:t xml:space="preserve"> </w:t>
      </w:r>
      <w:r w:rsidR="0018028A" w:rsidRPr="0018028A">
        <w:rPr>
          <w:rStyle w:val="StyleUnderline"/>
        </w:rPr>
        <w:t>The scramble for nascent AI firms stands in sharp contrast to the broader trend of startups trading at </w:t>
      </w:r>
      <w:hyperlink r:id="rId19" w:tgtFrame="_blank" w:tooltip="Startup Shares Trading at 61% Discount Lure Venture Capital" w:history="1">
        <w:r w:rsidR="0018028A" w:rsidRPr="0018028A">
          <w:rPr>
            <w:rStyle w:val="StyleUnderline"/>
          </w:rPr>
          <w:t>massive discounts</w:t>
        </w:r>
      </w:hyperlink>
      <w:r w:rsidR="0018028A" w:rsidRPr="0018028A">
        <w:rPr>
          <w:rStyle w:val="StyleUnderline"/>
        </w:rPr>
        <w:t> in this corner of the market</w:t>
      </w:r>
      <w:r w:rsidR="0018028A" w:rsidRPr="0018028A">
        <w:t xml:space="preserve">. Here, </w:t>
      </w:r>
      <w:r w:rsidR="0018028A" w:rsidRPr="0018028A">
        <w:rPr>
          <w:rStyle w:val="Emphasis"/>
        </w:rPr>
        <w:t xml:space="preserve">cash-strapped founders, employees and investors are under pressure to sell </w:t>
      </w:r>
      <w:r w:rsidR="0018028A" w:rsidRPr="0018028A">
        <w:rPr>
          <w:rStyle w:val="StyleUnderline"/>
        </w:rPr>
        <w:t>shares amid a wave of tech job cuts, a tepid market for initial public offerings and rising interest rates.</w:t>
      </w:r>
    </w:p>
    <w:p w14:paraId="3D7C15F3" w14:textId="77777777" w:rsidR="0018028A" w:rsidRPr="0018028A" w:rsidRDefault="0018028A" w:rsidP="0018028A">
      <w:r w:rsidRPr="0018028A">
        <w:rPr>
          <w:rStyle w:val="Emphasis"/>
        </w:rPr>
        <w:t>It’s a different story for AI,</w:t>
      </w:r>
      <w:r w:rsidRPr="0018028A">
        <w:t xml:space="preserve"> which has captivated the likes of billionaire investors Steve Cohen, Stan </w:t>
      </w:r>
      <w:proofErr w:type="spellStart"/>
      <w:r w:rsidRPr="0018028A">
        <w:t>Druckenmiller</w:t>
      </w:r>
      <w:proofErr w:type="spellEnd"/>
      <w:r w:rsidRPr="0018028A">
        <w:t xml:space="preserve"> and Lee Ainslie, and pushed companies to consider how they can deploy the technology.</w:t>
      </w:r>
    </w:p>
    <w:p w14:paraId="293E85A2" w14:textId="5D47FC23" w:rsidR="0018028A" w:rsidRDefault="0018028A" w:rsidP="0018028A">
      <w:r w:rsidRPr="0018028A">
        <w:t xml:space="preserve">While AI is a burgeoning industry with growth potential and rising investor interest, </w:t>
      </w:r>
      <w:r w:rsidRPr="0018028A">
        <w:rPr>
          <w:rStyle w:val="StyleUnderline"/>
        </w:rPr>
        <w:t>it’s still at an infant stage and many firms don’t have robust financial reports</w:t>
      </w:r>
      <w:r w:rsidRPr="0018028A">
        <w:t xml:space="preserve"> to go </w:t>
      </w:r>
      <w:hyperlink r:id="rId20" w:tgtFrame="_blank" w:tooltip="AI Exuberance Seen Jumpstarting Sleepy IPO Market, Just Not Yet" w:history="1">
        <w:r w:rsidRPr="0018028A">
          <w:rPr>
            <w:rStyle w:val="Hyperlink"/>
          </w:rPr>
          <w:t>public</w:t>
        </w:r>
      </w:hyperlink>
      <w:r w:rsidRPr="0018028A">
        <w:t> just yet. </w:t>
      </w:r>
      <w:r>
        <w:t xml:space="preserve"> </w:t>
      </w:r>
      <w:r w:rsidRPr="0018028A">
        <w:t xml:space="preserve">That leads to the pent-up demand in this secondary market, </w:t>
      </w:r>
      <w:proofErr w:type="spellStart"/>
      <w:r w:rsidRPr="0018028A">
        <w:t>EquityZen’s</w:t>
      </w:r>
      <w:proofErr w:type="spellEnd"/>
      <w:r w:rsidRPr="0018028A">
        <w:t xml:space="preserve"> Lynch said, “because investors know these IPOs aren’t happening soon so they can’t access them that way.”</w:t>
      </w:r>
    </w:p>
    <w:p w14:paraId="1CC1668A" w14:textId="77777777" w:rsidR="0018028A" w:rsidRPr="0018028A" w:rsidRDefault="0018028A" w:rsidP="0018028A">
      <w:pPr>
        <w:rPr>
          <w:rStyle w:val="Style13ptBold"/>
          <w:b w:val="0"/>
          <w:bCs w:val="0"/>
          <w:sz w:val="22"/>
        </w:rPr>
      </w:pPr>
    </w:p>
    <w:p w14:paraId="7DEB8031" w14:textId="7E3F7449" w:rsidR="002F6626" w:rsidRDefault="002F6626" w:rsidP="0018028A">
      <w:pPr>
        <w:pStyle w:val="Heading3"/>
      </w:pPr>
      <w:r>
        <w:t>Link---Generic</w:t>
      </w:r>
    </w:p>
    <w:p w14:paraId="559B0A5E" w14:textId="77777777" w:rsidR="002F6626" w:rsidRDefault="002F6626" w:rsidP="002F6626"/>
    <w:p w14:paraId="7E325C39" w14:textId="77777777" w:rsidR="002F6626" w:rsidRDefault="002F6626" w:rsidP="002F6626">
      <w:pPr>
        <w:pStyle w:val="Heading4"/>
      </w:pPr>
      <w:r>
        <w:t>Basic Income subsidizes decreases in market interest and cuts into key AI sectors- kills research and funding</w:t>
      </w:r>
    </w:p>
    <w:p w14:paraId="6D08F7E2" w14:textId="77777777" w:rsidR="002F6626" w:rsidRPr="006D0FBF" w:rsidRDefault="002F6626" w:rsidP="002F6626">
      <w:pPr>
        <w:rPr>
          <w:lang w:eastAsia="zh-CN"/>
        </w:rPr>
      </w:pPr>
      <w:r w:rsidRPr="006D0FBF">
        <w:rPr>
          <w:rStyle w:val="Style13ptBold"/>
        </w:rPr>
        <w:t>Platt 18</w:t>
      </w:r>
      <w:r w:rsidRPr="006D0FBF">
        <w:t xml:space="preserve"> (Winfield Platt has been working as a Brand Strategist at Amazon.com for 5 years. Amazon.com is part of the Department Stores, Shopping Centers &amp; Superstores industry, and located in Washington, United States.) “The rise of AI, Universal Basic Income and the potential shift in consumer behavior”  April, 2018 https://northboundbrand.com/blog/rise-ai-universal-basic-income-potential-shift-consumer-behavior/</w:t>
      </w:r>
      <w:r w:rsidRPr="006D0FBF">
        <w:br/>
        <w:t xml:space="preserve">We know an important part of branding is focusing on your target audience, without a clear understanding of the target audience, we cannot successfully drive value for them. With the rise of AI and the potential for more jobs being automated, the notion of Universal Basic Income </w:t>
      </w:r>
      <w:r w:rsidRPr="006D0FBF">
        <w:rPr>
          <w:rStyle w:val="Emphasis"/>
          <w:highlight w:val="cyan"/>
        </w:rPr>
        <w:t>(UBI) is becoming a</w:t>
      </w:r>
      <w:r w:rsidRPr="006D0FBF">
        <w:rPr>
          <w:rStyle w:val="Emphasis"/>
        </w:rPr>
        <w:t xml:space="preserve"> potential </w:t>
      </w:r>
      <w:r w:rsidRPr="006D0FBF">
        <w:rPr>
          <w:rStyle w:val="Emphasis"/>
          <w:highlight w:val="cyan"/>
        </w:rPr>
        <w:t>reality</w:t>
      </w:r>
      <w:r w:rsidRPr="006D0FBF">
        <w:t>. In fact, some </w:t>
      </w:r>
      <w:hyperlink r:id="rId21" w:tgtFrame="_blank" w:history="1">
        <w:r w:rsidRPr="006D0FBF">
          <w:rPr>
            <w:rStyle w:val="Hyperlink"/>
          </w:rPr>
          <w:t>2020 US presidential candidates</w:t>
        </w:r>
      </w:hyperlink>
      <w:r w:rsidRPr="006D0FBF">
        <w:t> are running on UBI. UBI is money paid for being a citizen, coming from tax increases on some population segment (e.g. top 1%, companies). Some UBI proposals are as high as $1,000 a month for every citizen. Additionally data on people not continuing to work or spending money on libations and temptations has been debunked</w:t>
      </w:r>
      <w:hyperlink r:id="rId22" w:tgtFrame="_blank" w:history="1">
        <w:r w:rsidRPr="006D0FBF">
          <w:rPr>
            <w:rStyle w:val="Hyperlink"/>
          </w:rPr>
          <w:t> by MIT studies</w:t>
        </w:r>
      </w:hyperlink>
      <w:r w:rsidRPr="006D0FBF">
        <w:t>. It is also hypothesized that wages wouldn’t fall, rather increase, particularly for undesirable work. So, what could this mean? It is widely believed that UBI </w:t>
      </w:r>
      <w:hyperlink r:id="rId23" w:tgtFrame="_blank" w:history="1">
        <w:r w:rsidRPr="006D0FBF">
          <w:rPr>
            <w:rStyle w:val="Hyperlink"/>
          </w:rPr>
          <w:t>will boost the economy</w:t>
        </w:r>
      </w:hyperlink>
      <w:r w:rsidRPr="006D0FBF">
        <w:t> (maybe permanently) and increase consumer spending. With increased consumer income, how will consumer behavior change and what should brands consider?</w:t>
      </w:r>
      <w:r>
        <w:t xml:space="preserve"> </w:t>
      </w:r>
      <w:r w:rsidRPr="006D0FBF">
        <w:rPr>
          <w:rStyle w:val="StyleUnderline"/>
          <w:highlight w:val="cyan"/>
        </w:rPr>
        <w:t>Judging by the research</w:t>
      </w:r>
      <w:r w:rsidRPr="006D0FBF">
        <w:rPr>
          <w:rStyle w:val="StyleUnderline"/>
        </w:rPr>
        <w:t xml:space="preserve"> from MIT, I hypothesize that </w:t>
      </w:r>
      <w:r w:rsidRPr="006D0FBF">
        <w:rPr>
          <w:rStyle w:val="StyleUnderline"/>
          <w:highlight w:val="cyan"/>
        </w:rPr>
        <w:t>UBI will have major effect on companies that differentiate on price</w:t>
      </w:r>
      <w:r w:rsidRPr="006D0FBF">
        <w:rPr>
          <w:highlight w:val="cyan"/>
        </w:rPr>
        <w:t>.</w:t>
      </w:r>
      <w:r w:rsidRPr="006D0FBF">
        <w:t xml:space="preserve"> Retailers like Walmart may need to start driving more value into what it means to shop there, especially around their generic brand, Equate. Generics could be the hardest hit because while other brands promise the “product + a value”, generics typically only provide the product. </w:t>
      </w:r>
      <w:r w:rsidRPr="006D0FBF">
        <w:rPr>
          <w:rStyle w:val="Emphasis"/>
          <w:highlight w:val="cyan"/>
        </w:rPr>
        <w:t>As</w:t>
      </w:r>
      <w:r w:rsidRPr="006D0FBF">
        <w:rPr>
          <w:rStyle w:val="Emphasis"/>
        </w:rPr>
        <w:t xml:space="preserve"> target </w:t>
      </w:r>
      <w:r w:rsidRPr="006D0FBF">
        <w:rPr>
          <w:rStyle w:val="Emphasis"/>
          <w:highlight w:val="cyan"/>
        </w:rPr>
        <w:t>audiences</w:t>
      </w:r>
      <w:r w:rsidRPr="006D0FBF">
        <w:rPr>
          <w:rStyle w:val="Emphasis"/>
        </w:rPr>
        <w:t xml:space="preserve"> </w:t>
      </w:r>
      <w:r w:rsidRPr="006D0FBF">
        <w:rPr>
          <w:rStyle w:val="Emphasis"/>
          <w:highlight w:val="cyan"/>
        </w:rPr>
        <w:t>have more discretionary</w:t>
      </w:r>
      <w:r w:rsidRPr="006D0FBF">
        <w:rPr>
          <w:rStyle w:val="Emphasis"/>
        </w:rPr>
        <w:t xml:space="preserve"> </w:t>
      </w:r>
      <w:r w:rsidRPr="006D0FBF">
        <w:rPr>
          <w:rStyle w:val="Emphasis"/>
          <w:highlight w:val="cyan"/>
        </w:rPr>
        <w:t>income</w:t>
      </w:r>
      <w:r w:rsidRPr="006D0FBF">
        <w:rPr>
          <w:rStyle w:val="Emphasis"/>
        </w:rPr>
        <w:t xml:space="preserve">, they </w:t>
      </w:r>
      <w:r w:rsidRPr="006D0FBF">
        <w:rPr>
          <w:rStyle w:val="Emphasis"/>
          <w:highlight w:val="cyan"/>
        </w:rPr>
        <w:t>may opt to purchase</w:t>
      </w:r>
      <w:r w:rsidRPr="006D0FBF">
        <w:rPr>
          <w:rStyle w:val="Emphasis"/>
        </w:rPr>
        <w:t xml:space="preserve"> </w:t>
      </w:r>
      <w:r w:rsidRPr="006D0FBF">
        <w:rPr>
          <w:rStyle w:val="Emphasis"/>
          <w:highlight w:val="cyan"/>
        </w:rPr>
        <w:t>products</w:t>
      </w:r>
      <w:r w:rsidRPr="006D0FBF">
        <w:rPr>
          <w:rStyle w:val="Emphasis"/>
        </w:rPr>
        <w:t xml:space="preserve"> </w:t>
      </w:r>
      <w:r w:rsidRPr="006D0FBF">
        <w:rPr>
          <w:rStyle w:val="Emphasis"/>
          <w:highlight w:val="cyan"/>
        </w:rPr>
        <w:t>that</w:t>
      </w:r>
      <w:r w:rsidRPr="006D0FBF">
        <w:rPr>
          <w:rStyle w:val="Emphasis"/>
        </w:rPr>
        <w:t xml:space="preserve"> </w:t>
      </w:r>
      <w:r w:rsidRPr="006D0FBF">
        <w:rPr>
          <w:rStyle w:val="Emphasis"/>
          <w:highlight w:val="cyan"/>
        </w:rPr>
        <w:t>have</w:t>
      </w:r>
      <w:r w:rsidRPr="006D0FBF">
        <w:rPr>
          <w:rStyle w:val="Emphasis"/>
        </w:rPr>
        <w:t xml:space="preserve"> additional </w:t>
      </w:r>
      <w:r w:rsidRPr="006D0FBF">
        <w:rPr>
          <w:rStyle w:val="Emphasis"/>
          <w:highlight w:val="cyan"/>
        </w:rPr>
        <w:t>value</w:t>
      </w:r>
      <w:r w:rsidRPr="006D0FBF">
        <w:rPr>
          <w:rStyle w:val="Emphasis"/>
        </w:rPr>
        <w:t xml:space="preserve"> or promise</w:t>
      </w:r>
      <w:r w:rsidRPr="006D0FBF">
        <w:t>. If that is the case, generic/commodity brands will need to decide how to address that gap and stay relevant to their target audiences.</w:t>
      </w:r>
      <w:r>
        <w:t xml:space="preserve"> </w:t>
      </w:r>
      <w:r w:rsidRPr="006D0FBF">
        <w:rPr>
          <w:rStyle w:val="Emphasis"/>
          <w:highlight w:val="cyan"/>
        </w:rPr>
        <w:t>A</w:t>
      </w:r>
      <w:r w:rsidRPr="006D0FBF">
        <w:t xml:space="preserve">nother </w:t>
      </w:r>
      <w:r w:rsidRPr="006D0FBF">
        <w:rPr>
          <w:rStyle w:val="Emphasis"/>
          <w:highlight w:val="cyan"/>
        </w:rPr>
        <w:t>sector that could be disrupted with UBI is ironically a sector driving AI: the shared economy</w:t>
      </w:r>
      <w:r w:rsidRPr="006D0FBF">
        <w:t>. According to a PwC survey on the value proposition of the shared economy, 86% and 83% of consumers </w:t>
      </w:r>
      <w:hyperlink r:id="rId24" w:tgtFrame="_blank" w:history="1">
        <w:r w:rsidRPr="006D0FBF">
          <w:rPr>
            <w:rStyle w:val="Hyperlink"/>
          </w:rPr>
          <w:t>“respectfully agreed that the sharing companies make life more affordable and more convenient and efficient.”</w:t>
        </w:r>
      </w:hyperlink>
      <w:r w:rsidRPr="006D0FBF">
        <w:t> </w:t>
      </w:r>
      <w:r w:rsidRPr="006D0FBF">
        <w:rPr>
          <w:rStyle w:val="StyleUnderline"/>
          <w:highlight w:val="cyan"/>
        </w:rPr>
        <w:t>If cost becomes less of a factor</w:t>
      </w:r>
      <w:r w:rsidRPr="006D0FBF">
        <w:t xml:space="preserve"> for consumers, will </w:t>
      </w:r>
      <w:r w:rsidRPr="006D0FBF">
        <w:rPr>
          <w:rStyle w:val="StyleUnderline"/>
          <w:highlight w:val="cyan"/>
        </w:rPr>
        <w:t>the other portions of the</w:t>
      </w:r>
      <w:r w:rsidRPr="006D0FBF">
        <w:rPr>
          <w:rStyle w:val="StyleUnderline"/>
        </w:rPr>
        <w:t xml:space="preserve"> shared-economy </w:t>
      </w:r>
      <w:r w:rsidRPr="006D0FBF">
        <w:rPr>
          <w:rStyle w:val="StyleUnderline"/>
          <w:highlight w:val="cyan"/>
        </w:rPr>
        <w:t>value</w:t>
      </w:r>
      <w:r w:rsidRPr="006D0FBF">
        <w:rPr>
          <w:rStyle w:val="StyleUnderline"/>
        </w:rPr>
        <w:t xml:space="preserve"> </w:t>
      </w:r>
      <w:r w:rsidRPr="006D0FBF">
        <w:rPr>
          <w:rStyle w:val="StyleUnderline"/>
          <w:highlight w:val="cyan"/>
        </w:rPr>
        <w:t>proposition</w:t>
      </w:r>
      <w:r w:rsidRPr="006D0FBF">
        <w:rPr>
          <w:rStyle w:val="StyleUnderline"/>
        </w:rPr>
        <w:t xml:space="preserve"> keep companies</w:t>
      </w:r>
      <w:r w:rsidRPr="006D0FBF">
        <w:t xml:space="preserve"> </w:t>
      </w:r>
      <w:r w:rsidRPr="006D0FBF">
        <w:rPr>
          <w:rStyle w:val="StyleUnderline"/>
        </w:rPr>
        <w:t>relevant</w:t>
      </w:r>
      <w:r w:rsidRPr="006D0FBF">
        <w:t xml:space="preserve"> or will ownership </w:t>
      </w:r>
      <w:r w:rsidRPr="006D0FBF">
        <w:rPr>
          <w:rStyle w:val="StyleUnderline"/>
        </w:rPr>
        <w:t>have</w:t>
      </w:r>
      <w:r w:rsidRPr="006D0FBF">
        <w:t xml:space="preserve"> </w:t>
      </w:r>
      <w:r w:rsidRPr="006D0FBF">
        <w:rPr>
          <w:rStyle w:val="StyleUnderline"/>
        </w:rPr>
        <w:t>a</w:t>
      </w:r>
      <w:r w:rsidRPr="006D0FBF">
        <w:t xml:space="preserve"> </w:t>
      </w:r>
      <w:r w:rsidRPr="006D0FBF">
        <w:rPr>
          <w:rStyle w:val="StyleUnderline"/>
        </w:rPr>
        <w:t>resurgence</w:t>
      </w:r>
      <w:r w:rsidRPr="006D0FBF">
        <w:t xml:space="preserve">? As legislation over UBI becomes more of a reality, </w:t>
      </w:r>
      <w:r w:rsidRPr="006D0FBF">
        <w:rPr>
          <w:rStyle w:val="StyleUnderline"/>
        </w:rPr>
        <w:t xml:space="preserve">companies </w:t>
      </w:r>
      <w:r w:rsidRPr="006D0FBF">
        <w:rPr>
          <w:rStyle w:val="StyleUnderline"/>
          <w:highlight w:val="cyan"/>
        </w:rPr>
        <w:t>will have to figure out how to stay relevant</w:t>
      </w:r>
      <w:r w:rsidRPr="006D0FBF">
        <w:rPr>
          <w:rStyle w:val="StyleUnderline"/>
        </w:rPr>
        <w:t xml:space="preserve"> to their target audiences</w:t>
      </w:r>
      <w:r w:rsidRPr="006D0FBF">
        <w:t>.</w:t>
      </w:r>
      <w:r>
        <w:t xml:space="preserve"> </w:t>
      </w:r>
    </w:p>
    <w:p w14:paraId="6411BF39" w14:textId="77777777" w:rsidR="002F6626" w:rsidRDefault="002F6626" w:rsidP="002F6626">
      <w:pPr>
        <w:pStyle w:val="Heading4"/>
      </w:pPr>
      <w:r>
        <w:t xml:space="preserve">Tailored AI surpasses humans in creating and implementing Fiscal Redistribution- sequencing means the aff replaces it. </w:t>
      </w:r>
    </w:p>
    <w:p w14:paraId="17E1D170" w14:textId="77777777" w:rsidR="002F6626" w:rsidRPr="00975E24" w:rsidRDefault="002F6626" w:rsidP="002F6626">
      <w:pPr>
        <w:rPr>
          <w:lang w:eastAsia="zh-CN"/>
        </w:rPr>
      </w:pPr>
      <w:proofErr w:type="spellStart"/>
      <w:r w:rsidRPr="00975E24">
        <w:rPr>
          <w:rStyle w:val="Style13ptBold"/>
        </w:rPr>
        <w:t>Dockrill</w:t>
      </w:r>
      <w:proofErr w:type="spellEnd"/>
      <w:r w:rsidRPr="00975E24">
        <w:rPr>
          <w:rStyle w:val="Style13ptBold"/>
        </w:rPr>
        <w:t xml:space="preserve"> 22</w:t>
      </w:r>
      <w:r w:rsidRPr="00975E24">
        <w:t xml:space="preserve"> (Peter </w:t>
      </w:r>
      <w:proofErr w:type="spellStart"/>
      <w:r w:rsidRPr="00975E24">
        <w:t>Dockrill</w:t>
      </w:r>
      <w:proofErr w:type="spellEnd"/>
      <w:r w:rsidRPr="00975E24">
        <w:t xml:space="preserve"> is the Managing Editor of </w:t>
      </w:r>
      <w:proofErr w:type="spellStart"/>
      <w:r w:rsidRPr="00975E24">
        <w:t>ScienceAlert</w:t>
      </w:r>
      <w:proofErr w:type="spellEnd"/>
      <w:r w:rsidRPr="00975E24">
        <w:t xml:space="preserve">. An award-winning science and technology journalist, he brings his flair and expertise to a broad range of topics including health, environment, technology, and nature.) “AI Seems to Be Better at Distributing Wealth Than Humans Are, Study Hints” 04 July 2022 </w:t>
      </w:r>
      <w:hyperlink r:id="rId25" w:history="1">
        <w:r w:rsidRPr="00975E24">
          <w:rPr>
            <w:rStyle w:val="Hyperlink"/>
          </w:rPr>
          <w:t>https://www.sciencealert.com/ai-could-be-be-better-at-distributing-wealth-experiment-suggests //</w:t>
        </w:r>
      </w:hyperlink>
      <w:r w:rsidRPr="00975E24">
        <w:t xml:space="preserve"> ZX</w:t>
      </w:r>
    </w:p>
    <w:p w14:paraId="4D2C8676" w14:textId="77777777" w:rsidR="002F6626" w:rsidRPr="006D0FBF" w:rsidRDefault="00000000" w:rsidP="002F6626">
      <w:hyperlink r:id="rId26" w:tgtFrame="_self" w:history="1">
        <w:r w:rsidR="002F6626" w:rsidRPr="006D0FBF">
          <w:rPr>
            <w:rStyle w:val="Hyperlink"/>
          </w:rPr>
          <w:t>Artificial intelligence</w:t>
        </w:r>
      </w:hyperlink>
      <w:r w:rsidR="002F6626">
        <w:t xml:space="preserve"> </w:t>
      </w:r>
      <w:r w:rsidR="002F6626" w:rsidRPr="006D0FBF">
        <w:rPr>
          <w:rStyle w:val="Emphasis"/>
        </w:rPr>
        <w:t xml:space="preserve">(AI) can devise methods of wealth distribution that are more popular than systems designed by people, </w:t>
      </w:r>
      <w:r w:rsidR="002F6626" w:rsidRPr="006D0FBF">
        <w:t>new research suggests.</w:t>
      </w:r>
      <w:r w:rsidR="002F6626">
        <w:t xml:space="preserve"> </w:t>
      </w:r>
      <w:r w:rsidR="002F6626" w:rsidRPr="006D0FBF">
        <w:t xml:space="preserve">The findings, made by a team of researchers at UK-based AI company DeepMind, show </w:t>
      </w:r>
      <w:r w:rsidR="002F6626" w:rsidRPr="006D0FBF">
        <w:rPr>
          <w:rStyle w:val="StyleUnderline"/>
        </w:rPr>
        <w:t xml:space="preserve">that </w:t>
      </w:r>
      <w:hyperlink r:id="rId27" w:tgtFrame="_self" w:history="1">
        <w:r w:rsidR="002F6626" w:rsidRPr="006D0FBF">
          <w:rPr>
            <w:rStyle w:val="StyleUnderline"/>
          </w:rPr>
          <w:t>machine learning</w:t>
        </w:r>
      </w:hyperlink>
      <w:r w:rsidR="002F6626" w:rsidRPr="006D0FBF">
        <w:rPr>
          <w:rStyle w:val="StyleUnderline"/>
        </w:rPr>
        <w:t xml:space="preserve"> systems</w:t>
      </w:r>
      <w:r w:rsidR="002F6626" w:rsidRPr="006D0FBF">
        <w:t xml:space="preserve"> aren't just good at solving</w:t>
      </w:r>
      <w:r w:rsidR="002F6626">
        <w:t xml:space="preserve"> </w:t>
      </w:r>
      <w:hyperlink r:id="rId28" w:history="1">
        <w:r w:rsidR="002F6626" w:rsidRPr="006D0FBF">
          <w:rPr>
            <w:rStyle w:val="Hyperlink"/>
          </w:rPr>
          <w:t>complex physics</w:t>
        </w:r>
      </w:hyperlink>
      <w:r w:rsidR="002F6626">
        <w:t xml:space="preserve"> </w:t>
      </w:r>
      <w:r w:rsidR="002F6626" w:rsidRPr="006D0FBF">
        <w:t>and</w:t>
      </w:r>
      <w:r w:rsidR="002F6626">
        <w:t xml:space="preserve"> </w:t>
      </w:r>
      <w:hyperlink r:id="rId29" w:history="1">
        <w:r w:rsidR="002F6626" w:rsidRPr="006D0FBF">
          <w:rPr>
            <w:rStyle w:val="Hyperlink"/>
          </w:rPr>
          <w:t>biology problems</w:t>
        </w:r>
      </w:hyperlink>
      <w:r w:rsidR="002F6626" w:rsidRPr="006D0FBF">
        <w:t xml:space="preserve">, but may also help </w:t>
      </w:r>
      <w:r w:rsidR="002F6626" w:rsidRPr="006D0FBF">
        <w:rPr>
          <w:rStyle w:val="StyleUnderline"/>
        </w:rPr>
        <w:t>deliver on more open-ended social objectives, such as the goal of realizing a fair, prosperous society</w:t>
      </w:r>
      <w:r w:rsidR="002F6626" w:rsidRPr="006D0FBF">
        <w:t>.</w:t>
      </w:r>
      <w:r w:rsidR="002F6626">
        <w:t xml:space="preserve"> </w:t>
      </w:r>
      <w:r w:rsidR="002F6626" w:rsidRPr="006D0FBF">
        <w:t>Of course, that's not an easy task. Building a machine that can deliver beneficial results humans actually want – called</w:t>
      </w:r>
      <w:r w:rsidR="002F6626">
        <w:t xml:space="preserve"> </w:t>
      </w:r>
      <w:hyperlink r:id="rId30" w:history="1">
        <w:r w:rsidR="002F6626" w:rsidRPr="006D0FBF">
          <w:rPr>
            <w:rStyle w:val="Hyperlink"/>
          </w:rPr>
          <w:t>"value alignment"</w:t>
        </w:r>
      </w:hyperlink>
      <w:r w:rsidR="002F6626">
        <w:t xml:space="preserve"> </w:t>
      </w:r>
      <w:r w:rsidR="002F6626" w:rsidRPr="006D0FBF">
        <w:t>in AI research – is complicated by the fact that people often disagree on the best method to resolve all kinds of things, and especially social, economic, and political issues.</w:t>
      </w:r>
      <w:r w:rsidR="002F6626">
        <w:t xml:space="preserve"> </w:t>
      </w:r>
      <w:r w:rsidR="002F6626" w:rsidRPr="006D0FBF">
        <w:t>"One key hurdle for value alignment is that human society admits a plurality of views, making it unclear to whose preferences AI should align," researchers</w:t>
      </w:r>
      <w:r w:rsidR="002F6626">
        <w:t xml:space="preserve"> </w:t>
      </w:r>
      <w:hyperlink r:id="rId31" w:history="1">
        <w:r w:rsidR="002F6626" w:rsidRPr="006D0FBF">
          <w:rPr>
            <w:rStyle w:val="Hyperlink"/>
          </w:rPr>
          <w:t>explain in a new paper</w:t>
        </w:r>
      </w:hyperlink>
      <w:r w:rsidR="002F6626" w:rsidRPr="006D0FBF">
        <w:t xml:space="preserve">, led by first author and DeepMind research scientist Raphael </w:t>
      </w:r>
      <w:proofErr w:type="spellStart"/>
      <w:r w:rsidR="002F6626" w:rsidRPr="006D0FBF">
        <w:t>Koster</w:t>
      </w:r>
      <w:proofErr w:type="spellEnd"/>
      <w:r w:rsidR="002F6626" w:rsidRPr="006D0FBF">
        <w:t>.</w:t>
      </w:r>
      <w:r w:rsidR="002F6626">
        <w:t xml:space="preserve"> </w:t>
      </w:r>
      <w:r w:rsidR="002F6626" w:rsidRPr="006D0FBF">
        <w:t>"For example, political scientists and economists are often at loggerheads over which mechanisms will make our societies function most fairly or efficiently."</w:t>
      </w:r>
      <w:r w:rsidR="002F6626">
        <w:t xml:space="preserve"> </w:t>
      </w:r>
      <w:r w:rsidR="002F6626" w:rsidRPr="006D0FBF">
        <w:t xml:space="preserve">To help bridge the gap, </w:t>
      </w:r>
      <w:r w:rsidR="002F6626" w:rsidRPr="00975E24">
        <w:rPr>
          <w:rStyle w:val="StyleUnderline"/>
        </w:rPr>
        <w:t>the researchers developed an agent for wealth distribution that had people's interactions (both real and virtual) built into its training data</w:t>
      </w:r>
      <w:r w:rsidR="002F6626" w:rsidRPr="006D0FBF">
        <w:t xml:space="preserve"> – in effect, guiding the AI towards human-preferred (and hypothetically fairer overall) outcomes.</w:t>
      </w:r>
      <w:r w:rsidR="002F6626">
        <w:t xml:space="preserve"> </w:t>
      </w:r>
      <w:r w:rsidR="002F6626" w:rsidRPr="006D0FBF">
        <w:t>While AIs can produce</w:t>
      </w:r>
      <w:r w:rsidR="002F6626">
        <w:t xml:space="preserve"> </w:t>
      </w:r>
      <w:hyperlink r:id="rId32" w:history="1">
        <w:r w:rsidR="002F6626" w:rsidRPr="006D0FBF">
          <w:rPr>
            <w:rStyle w:val="Hyperlink"/>
          </w:rPr>
          <w:t>truly amazing results</w:t>
        </w:r>
      </w:hyperlink>
      <w:r w:rsidR="002F6626" w:rsidRPr="006D0FBF">
        <w:t>, they can also arrive at</w:t>
      </w:r>
      <w:r w:rsidR="002F6626">
        <w:t xml:space="preserve"> </w:t>
      </w:r>
      <w:hyperlink r:id="rId33" w:history="1">
        <w:r w:rsidR="002F6626" w:rsidRPr="006D0FBF">
          <w:rPr>
            <w:rStyle w:val="Hyperlink"/>
          </w:rPr>
          <w:t>far-from-desirable social conclusions</w:t>
        </w:r>
      </w:hyperlink>
      <w:r w:rsidR="002F6626">
        <w:t xml:space="preserve"> </w:t>
      </w:r>
      <w:r w:rsidR="002F6626" w:rsidRPr="006D0FBF">
        <w:t>when left to their own devices; human feedback can help to steer neural networks in a better direction.</w:t>
      </w:r>
      <w:r w:rsidR="002F6626">
        <w:t xml:space="preserve"> </w:t>
      </w:r>
      <w:r w:rsidR="002F6626" w:rsidRPr="006D0FBF">
        <w:t>"In AI research, there is a growing realization that to build human-compatible systems, we need new research methods in which humans and agents interact, and an increased effort to learn values directly from humans to build value-aligned AI," the</w:t>
      </w:r>
      <w:r w:rsidR="002F6626">
        <w:t xml:space="preserve"> </w:t>
      </w:r>
      <w:hyperlink r:id="rId34" w:history="1">
        <w:r w:rsidR="002F6626" w:rsidRPr="006D0FBF">
          <w:rPr>
            <w:rStyle w:val="Hyperlink"/>
          </w:rPr>
          <w:t>researchers write</w:t>
        </w:r>
      </w:hyperlink>
      <w:r w:rsidR="002F6626" w:rsidRPr="006D0FBF">
        <w:t>.</w:t>
      </w:r>
      <w:r w:rsidR="002F6626">
        <w:t xml:space="preserve"> </w:t>
      </w:r>
      <w:r w:rsidR="002F6626" w:rsidRPr="006D0FBF">
        <w:t>In experiments involving thousands of human participants in total, the team's AI agent – called 'Democratic AI' – studied an investment exercise called the</w:t>
      </w:r>
      <w:r w:rsidR="002F6626">
        <w:t xml:space="preserve"> </w:t>
      </w:r>
      <w:hyperlink r:id="rId35" w:history="1">
        <w:r w:rsidR="002F6626" w:rsidRPr="006D0FBF">
          <w:rPr>
            <w:rStyle w:val="Hyperlink"/>
          </w:rPr>
          <w:t>public goods game</w:t>
        </w:r>
      </w:hyperlink>
      <w:r w:rsidR="002F6626" w:rsidRPr="006D0FBF">
        <w:t>, in which players receive varying amounts of money, and can contribute their money to a public fund, and then draw a return from the fund corresponding to their level of investment.</w:t>
      </w:r>
      <w:r w:rsidR="002F6626">
        <w:t xml:space="preserve"> </w:t>
      </w:r>
      <w:r w:rsidR="002F6626" w:rsidRPr="00975E24">
        <w:rPr>
          <w:rStyle w:val="StyleUnderline"/>
        </w:rPr>
        <w:t>In a series of different game styles, wealth was redistributed to players via three traditional redistribution paradigms</w:t>
      </w:r>
      <w:r w:rsidR="002F6626" w:rsidRPr="006D0FBF">
        <w:t xml:space="preserve"> – strict egalitarian, libertarian, and liberal egalitarian – each of which rewards player investments differently.</w:t>
      </w:r>
      <w:r w:rsidR="002F6626">
        <w:t xml:space="preserve"> </w:t>
      </w:r>
      <w:r w:rsidR="002F6626" w:rsidRPr="006D0FBF">
        <w:t xml:space="preserve">A </w:t>
      </w:r>
      <w:r w:rsidR="002F6626" w:rsidRPr="00975E24">
        <w:rPr>
          <w:rStyle w:val="StyleUnderline"/>
        </w:rPr>
        <w:t xml:space="preserve">fourth method was also tested, called the Human Centered Redistribution Mechanism (HCRM), developed using </w:t>
      </w:r>
      <w:hyperlink r:id="rId36" w:history="1">
        <w:r w:rsidR="002F6626" w:rsidRPr="00975E24">
          <w:rPr>
            <w:rStyle w:val="StyleUnderline"/>
          </w:rPr>
          <w:t>deep reinforcement learning</w:t>
        </w:r>
      </w:hyperlink>
      <w:r w:rsidR="002F6626" w:rsidRPr="00975E24">
        <w:rPr>
          <w:rStyle w:val="StyleUnderline"/>
        </w:rPr>
        <w:t xml:space="preserve">, </w:t>
      </w:r>
      <w:r w:rsidR="002F6626" w:rsidRPr="006D0FBF">
        <w:t>using feedback data from both human players and virtual agents designed to imitate human behavior.</w:t>
      </w:r>
      <w:r w:rsidR="002F6626">
        <w:t xml:space="preserve"> </w:t>
      </w:r>
      <w:r w:rsidR="002F6626" w:rsidRPr="006D0FBF">
        <w:t xml:space="preserve">Subsequent </w:t>
      </w:r>
      <w:r w:rsidR="002F6626" w:rsidRPr="00975E24">
        <w:rPr>
          <w:rStyle w:val="StyleUnderline"/>
        </w:rPr>
        <w:t>experiments showed that the HCRM system for paying out money in the game was more popular with players than any of the traditional redistribution standards</w:t>
      </w:r>
      <w:r w:rsidR="002F6626" w:rsidRPr="006D0FBF">
        <w:t>, and also more popular than new redistribution systems designed by human referees who were incentivized to create popular systems by receiving small per-vote payments.</w:t>
      </w:r>
      <w:r w:rsidR="002F6626">
        <w:t xml:space="preserve"> </w:t>
      </w:r>
      <w:r w:rsidR="002F6626" w:rsidRPr="006D0FBF">
        <w:t>"</w:t>
      </w:r>
      <w:r w:rsidR="002F6626" w:rsidRPr="00975E24">
        <w:rPr>
          <w:rStyle w:val="Emphasis"/>
        </w:rPr>
        <w:t>The AI discovered a mechanism that redressed initial wealth imbalance, sanctioned free riders, and successfully won the majority vote</w:t>
      </w:r>
      <w:r w:rsidR="002F6626" w:rsidRPr="006D0FBF">
        <w:t>,"</w:t>
      </w:r>
      <w:r w:rsidR="002F6626">
        <w:t xml:space="preserve"> </w:t>
      </w:r>
      <w:hyperlink r:id="rId37" w:history="1">
        <w:r w:rsidR="002F6626" w:rsidRPr="006D0FBF">
          <w:rPr>
            <w:rStyle w:val="Hyperlink"/>
          </w:rPr>
          <w:t>the researchers explain</w:t>
        </w:r>
      </w:hyperlink>
      <w:r w:rsidR="002F6626" w:rsidRPr="006D0FBF">
        <w:t>.</w:t>
      </w:r>
      <w:r w:rsidR="002F6626">
        <w:t xml:space="preserve"> </w:t>
      </w:r>
      <w:r w:rsidR="002F6626" w:rsidRPr="006D0FBF">
        <w:t>"We show that it is possible to harness for value alignment the same democratic tools for achieving consensus that are used in the wider human society to elect representatives, decide public policy or make legal judgements."</w:t>
      </w:r>
      <w:r w:rsidR="002F6626">
        <w:t xml:space="preserve"> </w:t>
      </w:r>
      <w:r w:rsidR="002F6626" w:rsidRPr="006D0FBF">
        <w:t xml:space="preserve">It's worth noting that the researchers acknowledge their system raises a number of questions – chiefly, that value alignment in their AI revolves around democratic determinations, meaning the agent could actually exacerbate inequalities or biases in society (provided they are popular enough to be voted for </w:t>
      </w:r>
      <w:r w:rsidR="002F6626">
        <w:t>b</w:t>
      </w:r>
      <w:r w:rsidR="002F6626" w:rsidRPr="006D0FBF">
        <w:t>y a majority of people).</w:t>
      </w:r>
      <w:r w:rsidR="002F6626">
        <w:t xml:space="preserve"> </w:t>
      </w:r>
    </w:p>
    <w:p w14:paraId="28CE2466" w14:textId="77777777" w:rsidR="002F6626" w:rsidRPr="008E7E9B" w:rsidRDefault="002F6626" w:rsidP="002F6626">
      <w:pPr>
        <w:pStyle w:val="Heading4"/>
      </w:pPr>
      <w:r>
        <w:t>A Jobs Guarantee results in decreases in productivity, crowds out the private sector, and is comparative worse than UBI.</w:t>
      </w:r>
    </w:p>
    <w:p w14:paraId="07571F38" w14:textId="77777777" w:rsidR="002F6626" w:rsidRPr="008E7E9B" w:rsidRDefault="002F6626" w:rsidP="002F6626">
      <w:pPr>
        <w:rPr>
          <w:sz w:val="18"/>
          <w:szCs w:val="18"/>
          <w:lang w:eastAsia="zh-CN"/>
        </w:rPr>
      </w:pPr>
      <w:proofErr w:type="spellStart"/>
      <w:r>
        <w:rPr>
          <w:rStyle w:val="Style13ptBold"/>
        </w:rPr>
        <w:t>Sandbu</w:t>
      </w:r>
      <w:proofErr w:type="spellEnd"/>
      <w:r>
        <w:rPr>
          <w:rStyle w:val="Style13ptBold"/>
        </w:rPr>
        <w:t xml:space="preserve"> 18 </w:t>
      </w:r>
      <w:r w:rsidRPr="008E7E9B">
        <w:rPr>
          <w:sz w:val="18"/>
          <w:szCs w:val="18"/>
        </w:rPr>
        <w:t xml:space="preserve">(Martin E. </w:t>
      </w:r>
      <w:proofErr w:type="spellStart"/>
      <w:r w:rsidRPr="008E7E9B">
        <w:rPr>
          <w:sz w:val="18"/>
          <w:szCs w:val="18"/>
        </w:rPr>
        <w:t>Sandbu</w:t>
      </w:r>
      <w:proofErr w:type="spellEnd"/>
      <w:r w:rsidRPr="008E7E9B">
        <w:rPr>
          <w:sz w:val="18"/>
          <w:szCs w:val="18"/>
        </w:rPr>
        <w:t xml:space="preserve"> is the economics editorial writer for The Financial Times. He is also a Senior Fellow at the </w:t>
      </w:r>
      <w:proofErr w:type="spellStart"/>
      <w:r w:rsidRPr="008E7E9B">
        <w:rPr>
          <w:sz w:val="18"/>
          <w:szCs w:val="18"/>
        </w:rPr>
        <w:t>Zicklin</w:t>
      </w:r>
      <w:proofErr w:type="spellEnd"/>
      <w:r w:rsidRPr="008E7E9B">
        <w:rPr>
          <w:sz w:val="18"/>
          <w:szCs w:val="18"/>
        </w:rPr>
        <w:t xml:space="preserve"> Center for Business Ethics Research at the Wharton School, where he previously taught the main business ethics course in the undergraduate curriculum for several years. He has appeared on the BBC World Service, National Public Radio morning edition, and CNBC among other broadcast interviews. In his academic career, Dr. </w:t>
      </w:r>
      <w:proofErr w:type="spellStart"/>
      <w:r w:rsidRPr="008E7E9B">
        <w:rPr>
          <w:sz w:val="18"/>
          <w:szCs w:val="18"/>
        </w:rPr>
        <w:t>Sandbu</w:t>
      </w:r>
      <w:proofErr w:type="spellEnd"/>
      <w:r w:rsidRPr="008E7E9B">
        <w:rPr>
          <w:sz w:val="18"/>
          <w:szCs w:val="18"/>
        </w:rPr>
        <w:t xml:space="preserve"> has worked on questions at the intersection between economics, politics and philosophy and published across all three fields. He holds degrees in Philosophy, Politics, and Economics from Balliol College, Oxford University, and in Political Economy and Government from Harvard University. His doctoral thesis, “Explorations in Process-Dependent Preference Theory,” was published in top academic field journals in economics and philosophy. His academic writings have analyzed topics including business ethics, distributive justice, preference theory, collective responsibility, deliberative democracy, and the political economy of development.) (Jul 2, 2018) “Jobs guarantee is a distant second-best policy” // ZX</w:t>
      </w:r>
    </w:p>
    <w:p w14:paraId="345569BB" w14:textId="77777777" w:rsidR="002F6626" w:rsidRPr="00740C8E" w:rsidRDefault="002F6626" w:rsidP="002F6626">
      <w:pPr>
        <w:rPr>
          <w:rStyle w:val="StyleUnderline"/>
        </w:rPr>
      </w:pPr>
      <w:r w:rsidRPr="008E7E9B">
        <w:t xml:space="preserve">And my colleague Tim Harford’s latest column is devoted to </w:t>
      </w:r>
      <w:proofErr w:type="spellStart"/>
      <w:r w:rsidRPr="008E7E9B">
        <w:t>thepsychological</w:t>
      </w:r>
      <w:proofErr w:type="spellEnd"/>
      <w:r w:rsidRPr="008E7E9B">
        <w:t xml:space="preserve"> </w:t>
      </w:r>
      <w:proofErr w:type="spellStart"/>
      <w:r w:rsidRPr="008E7E9B">
        <w:t>effectsa</w:t>
      </w:r>
      <w:proofErr w:type="spellEnd"/>
      <w:r w:rsidRPr="008E7E9B">
        <w:t xml:space="preserve"> jobs guarantee might produce, in contrast with universal basic income, the even more radical policy often held up as the alternative.</w:t>
      </w:r>
      <w:r>
        <w:t xml:space="preserve"> </w:t>
      </w:r>
      <w:r w:rsidRPr="008E7E9B">
        <w:t xml:space="preserve">We have often, and sympathetically, covered UBI in Free Lunch, but given scant attention </w:t>
      </w:r>
      <w:r w:rsidRPr="00740C8E">
        <w:rPr>
          <w:rStyle w:val="StyleUnderline"/>
        </w:rPr>
        <w:t>to the jobs guarantee</w:t>
      </w:r>
      <w:r w:rsidRPr="008E7E9B">
        <w:t xml:space="preserve">. The reason is that I find it a policy proposal that </w:t>
      </w:r>
      <w:r w:rsidRPr="00740C8E">
        <w:rPr>
          <w:rStyle w:val="Emphasis"/>
        </w:rPr>
        <w:t>raises more questions than it solves</w:t>
      </w:r>
      <w:r w:rsidRPr="008E7E9B">
        <w:t xml:space="preserve"> — and the many unanswered questions make it hard to pass judgment one way or the other. </w:t>
      </w:r>
      <w:r w:rsidRPr="00740C8E">
        <w:rPr>
          <w:rStyle w:val="StyleUnderline"/>
        </w:rPr>
        <w:t xml:space="preserve">That is true even in the case of relatively detailed and costed schemes </w:t>
      </w:r>
      <w:r w:rsidRPr="008E7E9B">
        <w:t>such as the one put forward by the Center on Budget and Policy Priorities.</w:t>
      </w:r>
      <w:r>
        <w:t xml:space="preserve"> </w:t>
      </w:r>
      <w:r w:rsidRPr="008E7E9B">
        <w:t>First, is a jobs guarantee seen as linked to an (otherwise unconditional) universal basic income? The model could be: we will give everyone an unconditional income, but we will do so by offering everyone an unconditional job. The obvious question then is: what about those who turn down the jobs offered? Is this workfare or welfare-to-work by a nicer name?</w:t>
      </w:r>
      <w:r>
        <w:t xml:space="preserve"> </w:t>
      </w:r>
      <w:r w:rsidRPr="008E7E9B">
        <w:t>If so, it is confused or dishonest to think of it as a new or indeed a particularly progressive policy. Much more interesting is to treat it on its own merits as a standalone system, which could be put in place alongside a UBI if one so wished. Then, of course, the test is what it achieves that UBI does not (or better than UBI does).</w:t>
      </w:r>
      <w:r>
        <w:t xml:space="preserve"> </w:t>
      </w:r>
      <w:r w:rsidRPr="008E7E9B">
        <w:t>Second, is the rationale for a jobs guarantee a cyclical one — to step in to hire when the private sector sheds jobs in downturns? That would meet a clear need. It would also go some way towards addressing the biggest problem with a work guarantee: that it would guarantee neither meaningful nor useful work, since a countercyclical jobs policy would presumably employ people who would otherwise not work at all.</w:t>
      </w:r>
      <w:r>
        <w:t xml:space="preserve"> </w:t>
      </w:r>
      <w:r w:rsidRPr="008E7E9B">
        <w:t xml:space="preserve">Some sympathetic commentary on a jobs guarantee fits it into a context of macroeconomic policy that is too timid to ensure genuine full employment, which causes particular harm to vulnerable groups that are the first to be fired in a downturn and the last to be hired in an upswing. But it would seem </w:t>
      </w:r>
      <w:r w:rsidRPr="00740C8E">
        <w:rPr>
          <w:rStyle w:val="StyleUnderline"/>
        </w:rPr>
        <w:t>that the right policy</w:t>
      </w:r>
      <w:r w:rsidRPr="008E7E9B">
        <w:t xml:space="preserve"> </w:t>
      </w:r>
      <w:r w:rsidRPr="00740C8E">
        <w:rPr>
          <w:rStyle w:val="StyleUnderline"/>
        </w:rPr>
        <w:t>answer to this real problem is better (more aggressive) macroeconomic demand management</w:t>
      </w:r>
      <w:r w:rsidRPr="008E7E9B">
        <w:t xml:space="preserve"> in fiscal and monetary policy. And in unavoidable cyclical downturns, why are New Deal-style public works </w:t>
      </w:r>
      <w:proofErr w:type="spellStart"/>
      <w:r w:rsidRPr="008E7E9B">
        <w:t>programmes</w:t>
      </w:r>
      <w:proofErr w:type="spellEnd"/>
      <w:r w:rsidRPr="008E7E9B">
        <w:t xml:space="preserve"> (temporary public sector employment expansion) or policies to encourage private businesses to keep people employed (such as Germany’s </w:t>
      </w:r>
      <w:proofErr w:type="spellStart"/>
      <w:r w:rsidRPr="008E7E9B">
        <w:t>Kurzarbeit</w:t>
      </w:r>
      <w:proofErr w:type="spellEnd"/>
      <w:r w:rsidRPr="008E7E9B">
        <w:t>) not superior better than a guarantee system? If a jobs guarantee is advocated because it is thought to be impossible to do these other policies well, then it is literally a third-best solution.</w:t>
      </w:r>
      <w:r>
        <w:t xml:space="preserve"> </w:t>
      </w:r>
      <w:r w:rsidRPr="008E7E9B">
        <w:t xml:space="preserve">Third, is the jobs guarantee instead to be seen as a permanent solution to a structural problem of insufficient or bad job opportunities that persist over time or in particular places? Some versions clearly see it this way, as a main argument offered in its </w:t>
      </w:r>
      <w:proofErr w:type="spellStart"/>
      <w:r w:rsidRPr="008E7E9B">
        <w:t>favour</w:t>
      </w:r>
      <w:proofErr w:type="spellEnd"/>
      <w:r w:rsidRPr="008E7E9B">
        <w:t xml:space="preserve"> is that by guaranteeing jobs at decent wages, it put a floor under wages and </w:t>
      </w:r>
      <w:proofErr w:type="spellStart"/>
      <w:r w:rsidRPr="008E7E9B">
        <w:t>labour</w:t>
      </w:r>
      <w:proofErr w:type="spellEnd"/>
      <w:r w:rsidRPr="008E7E9B">
        <w:t xml:space="preserve"> conditions in all jobs in the economy. Again, this addresses a very real problem — but again, the question is whether it distracts from better solutions.</w:t>
      </w:r>
      <w:r>
        <w:t xml:space="preserve"> </w:t>
      </w:r>
      <w:r w:rsidRPr="008E7E9B">
        <w:t xml:space="preserve">Dean </w:t>
      </w:r>
      <w:r w:rsidRPr="00740C8E">
        <w:rPr>
          <w:rStyle w:val="StyleUnderline"/>
        </w:rPr>
        <w:t xml:space="preserve">Baker sets out some serious concerns about a permanent jobs guarantee </w:t>
      </w:r>
      <w:proofErr w:type="spellStart"/>
      <w:r w:rsidRPr="00740C8E">
        <w:rPr>
          <w:rStyle w:val="StyleUnderline"/>
        </w:rPr>
        <w:t>programme</w:t>
      </w:r>
      <w:proofErr w:type="spellEnd"/>
      <w:r w:rsidRPr="008E7E9B">
        <w:t xml:space="preserve">. In addition to the difficulty of ensuring that government can offer enough “real” jobs, </w:t>
      </w:r>
      <w:r w:rsidRPr="00740C8E">
        <w:rPr>
          <w:rStyle w:val="StyleUnderline"/>
        </w:rPr>
        <w:t>he worries that they may displace better jobs, because it could be cheaper for public sector managers to hire workers on jobs guarantee terms than through conventional recruitment</w:t>
      </w:r>
      <w:r w:rsidRPr="008E7E9B">
        <w:t>. Paradoxically</w:t>
      </w:r>
      <w:r w:rsidRPr="00740C8E">
        <w:rPr>
          <w:rStyle w:val="Emphasis"/>
        </w:rPr>
        <w:t>, a jobs guarantee could worsen conditions in the middle even if it lifts the floor</w:t>
      </w:r>
      <w:r w:rsidRPr="008E7E9B">
        <w:t>.</w:t>
      </w:r>
      <w:r>
        <w:t xml:space="preserve"> </w:t>
      </w:r>
      <w:r w:rsidRPr="008E7E9B">
        <w:t xml:space="preserve">We need to go back to basics. The root problems are twofold. First, in the US in particular, there are insufficient employment opportunities, overall and especially in the most left-behind places. In Europe, </w:t>
      </w:r>
      <w:proofErr w:type="spellStart"/>
      <w:r w:rsidRPr="008E7E9B">
        <w:t>labour</w:t>
      </w:r>
      <w:proofErr w:type="spellEnd"/>
      <w:r w:rsidRPr="008E7E9B">
        <w:t xml:space="preserve"> market participation is a smaller problem — participation rates are at record highs and rising. But, second, too many of what jobs are on offer are precarious and on poor terms everywhere.</w:t>
      </w:r>
      <w:r>
        <w:t xml:space="preserve"> </w:t>
      </w:r>
      <w:r w:rsidRPr="00740C8E">
        <w:rPr>
          <w:rStyle w:val="StyleUnderline"/>
        </w:rPr>
        <w:t xml:space="preserve">The solution to these problems would involve strong </w:t>
      </w:r>
      <w:proofErr w:type="spellStart"/>
      <w:r w:rsidRPr="00740C8E">
        <w:rPr>
          <w:rStyle w:val="StyleUnderline"/>
        </w:rPr>
        <w:t>labour</w:t>
      </w:r>
      <w:proofErr w:type="spellEnd"/>
      <w:r w:rsidRPr="00740C8E">
        <w:rPr>
          <w:rStyle w:val="StyleUnderline"/>
        </w:rPr>
        <w:t xml:space="preserve"> demand</w:t>
      </w:r>
      <w:r w:rsidRPr="008E7E9B">
        <w:t xml:space="preserve">, widely dispersed across an economy’s territory, and sufficient outside opportunities for workers to be able to demand decent terms. Correct macroeconomic policy helps with the former, and </w:t>
      </w:r>
      <w:r w:rsidRPr="00740C8E">
        <w:t>redistributive</w:t>
      </w:r>
      <w:r w:rsidRPr="00740C8E">
        <w:rPr>
          <w:rStyle w:val="StyleUnderline"/>
        </w:rPr>
        <w:t xml:space="preserve"> </w:t>
      </w:r>
      <w:r w:rsidRPr="00740C8E">
        <w:t>policies</w:t>
      </w:r>
      <w:r w:rsidRPr="008E7E9B">
        <w:t xml:space="preserve"> (including </w:t>
      </w:r>
      <w:r w:rsidRPr="00740C8E">
        <w:rPr>
          <w:rStyle w:val="StyleUnderline"/>
        </w:rPr>
        <w:t>UBI</w:t>
      </w:r>
      <w:r w:rsidRPr="008E7E9B">
        <w:t xml:space="preserve">) </w:t>
      </w:r>
      <w:r w:rsidRPr="00740C8E">
        <w:rPr>
          <w:rStyle w:val="StyleUnderline"/>
        </w:rPr>
        <w:t>can ensure sufficient demand also in hard-hit areas.</w:t>
      </w:r>
      <w:r w:rsidRPr="008E7E9B">
        <w:t xml:space="preserve"> Active </w:t>
      </w:r>
      <w:proofErr w:type="spellStart"/>
      <w:r w:rsidRPr="008E7E9B">
        <w:t>labour</w:t>
      </w:r>
      <w:proofErr w:type="spellEnd"/>
      <w:r w:rsidRPr="008E7E9B">
        <w:t xml:space="preserve"> market policies, income floors through minimum wages and redistributive policies (including, again, UBI) address the latter</w:t>
      </w:r>
      <w:r w:rsidRPr="00740C8E">
        <w:rPr>
          <w:rStyle w:val="StyleUnderline"/>
        </w:rPr>
        <w:t>. A jobs guarantee, in contrast, still needs to prove it is more than a distant second-best on either count.</w:t>
      </w:r>
    </w:p>
    <w:p w14:paraId="4BC6023A" w14:textId="77777777" w:rsidR="002F6626" w:rsidRDefault="002F6626" w:rsidP="002F6626">
      <w:pPr>
        <w:rPr>
          <w:rStyle w:val="Style13ptBold"/>
        </w:rPr>
      </w:pPr>
    </w:p>
    <w:p w14:paraId="4B34047E" w14:textId="77777777" w:rsidR="002F6626" w:rsidRDefault="002F6626" w:rsidP="002F6626">
      <w:pPr>
        <w:pStyle w:val="Heading4"/>
      </w:pPr>
      <w:r>
        <w:t xml:space="preserve">A Federal Jobs Guarantee trades off with over 50 million private sector workers. </w:t>
      </w:r>
    </w:p>
    <w:p w14:paraId="259D3156" w14:textId="77777777" w:rsidR="002F6626" w:rsidRPr="00CE0295" w:rsidRDefault="002F6626" w:rsidP="002F6626">
      <w:pPr>
        <w:rPr>
          <w:lang w:eastAsia="zh-CN"/>
        </w:rPr>
      </w:pPr>
      <w:r w:rsidRPr="00CE0295">
        <w:rPr>
          <w:rStyle w:val="Style13ptBold"/>
        </w:rPr>
        <w:t>Bhandari 19 (</w:t>
      </w:r>
      <w:r w:rsidRPr="00CE0295">
        <w:t xml:space="preserve">Ryan Bhandari is former Senior Economic Policy Advisor Third Way where he reports policy memos and research reports related to issues on tax policy, human capital development, the business cycle, and venture capital. He also published a report that examined the number of middle-class jobs in the top 200 metropolitan areas that received widespread media attention from outlets such as USA Today, </w:t>
      </w:r>
      <w:proofErr w:type="spellStart"/>
      <w:r w:rsidRPr="00CE0295">
        <w:t>Axios</w:t>
      </w:r>
      <w:proofErr w:type="spellEnd"/>
      <w:r w:rsidRPr="00CE0295">
        <w:t xml:space="preserve">, The Daily Mail and MSNBC.) “What Is the “Federal Jobs Guarantee” and What Are People Saying About It?” March 25, 2019 </w:t>
      </w:r>
      <w:hyperlink r:id="rId38" w:history="1">
        <w:r w:rsidRPr="00CE0295">
          <w:rPr>
            <w:rStyle w:val="Hyperlink"/>
          </w:rPr>
          <w:t>https://www.thirdway.org/memo/what-is-the-federal-jobs-guarantee-and-what-are-people-saying-about-it //</w:t>
        </w:r>
      </w:hyperlink>
      <w:r w:rsidRPr="00CE0295">
        <w:t xml:space="preserve"> ZX</w:t>
      </w:r>
    </w:p>
    <w:p w14:paraId="1A7A88BC" w14:textId="77777777" w:rsidR="002F6626" w:rsidRPr="00CE0295" w:rsidRDefault="002F6626" w:rsidP="002F6626">
      <w:r w:rsidRPr="00CE0295">
        <w:t xml:space="preserve">Ensuring people have the opportunity to work and earn a good life is a shared value across the country. But, </w:t>
      </w:r>
      <w:r w:rsidRPr="00CE0295">
        <w:rPr>
          <w:rStyle w:val="StyleUnderline"/>
        </w:rPr>
        <w:t>the federal jobs guarantee approach raises a number of concerns</w:t>
      </w:r>
      <w:r w:rsidRPr="00CE0295">
        <w:t>. And voters seem to be wary of it. In our </w:t>
      </w:r>
      <w:hyperlink r:id="rId39" w:history="1">
        <w:r w:rsidRPr="00CE0295">
          <w:rPr>
            <w:rStyle w:val="Hyperlink"/>
          </w:rPr>
          <w:t>polling</w:t>
        </w:r>
      </w:hyperlink>
      <w:r w:rsidRPr="00CE0295">
        <w:rPr>
          <w:rStyle w:val="StyleUnderline"/>
        </w:rPr>
        <w:t>, only 9% support a new program that guarantees a full-time government job—36 points less than those who support a new program where government works with business to create more good-paying jobs in the private sector.</w:t>
      </w:r>
      <w:r w:rsidRPr="00CE0295">
        <w:t xml:space="preserve"> Among just Democrats, the divide was starker: 14% support a federal jobs guarantee while 59% want government to work with business to create private sector jobs.</w:t>
      </w:r>
      <w:r>
        <w:t xml:space="preserve"> </w:t>
      </w:r>
      <w:r w:rsidRPr="00CE0295">
        <w:t>Politics aside, the federal jobs guarantee raises five substantive concerns.</w:t>
      </w:r>
    </w:p>
    <w:p w14:paraId="69DC5BA0" w14:textId="77777777" w:rsidR="002F6626" w:rsidRPr="00CE0295" w:rsidRDefault="002F6626" w:rsidP="002F6626">
      <w:r w:rsidRPr="00CE0295">
        <w:t xml:space="preserve">#1: It solves a different problem. Right now there are over seven million open jobs and six million unemployed people. Yet, </w:t>
      </w:r>
      <w:r w:rsidRPr="00CE0295">
        <w:rPr>
          <w:rStyle w:val="StyleUnderline"/>
        </w:rPr>
        <w:t>many of these jobs are going unfilled.</w:t>
      </w:r>
      <w:r w:rsidRPr="00CE0295">
        <w:t xml:space="preserve"> Why? </w:t>
      </w:r>
      <w:r w:rsidRPr="00CE0295">
        <w:rPr>
          <w:rStyle w:val="Emphasis"/>
        </w:rPr>
        <w:t>Many people don’t have the right mix of skills or training</w:t>
      </w:r>
      <w:r w:rsidRPr="00CE0295">
        <w:t xml:space="preserve">. New jobs are often in different places than old ones. Childcare and transportation are often prohibitively expensive. And others struggle with opioid addiction and other conditions. And yet, a federal jobs guarantee doesn’t address any of this. Even during economic downturns, </w:t>
      </w:r>
      <w:r w:rsidRPr="00CE0295">
        <w:rPr>
          <w:rStyle w:val="StyleUnderline"/>
        </w:rPr>
        <w:t>there are better and far more efficient ways to help workers and communities such as targeted public works programs, hiring credits for employers, temporary tax cuts for working families, extended unemployment insurance, and money to shore up state and local budgets.</w:t>
      </w:r>
    </w:p>
    <w:p w14:paraId="45B40655" w14:textId="77777777" w:rsidR="002F6626" w:rsidRPr="00CE0295" w:rsidRDefault="002F6626" w:rsidP="002F6626">
      <w:r w:rsidRPr="00CE0295">
        <w:t>#2: The cost is enormous. A federal jobs guarantee will cost at least hundreds of billions of dollars per year and much more during a recession when the employment rolls for the government would naturally increase. Here are the cost estimates from both plans based on people participating in the jobs guarantee:</w:t>
      </w:r>
    </w:p>
    <w:p w14:paraId="2663B25D" w14:textId="77777777" w:rsidR="002F6626" w:rsidRPr="00CE0295" w:rsidRDefault="002F6626" w:rsidP="002F6626">
      <w:pPr>
        <w:rPr>
          <w:lang w:eastAsia="zh-CN"/>
        </w:rPr>
      </w:pPr>
      <w:r w:rsidRPr="00CE0295">
        <w:rPr>
          <w:lang w:eastAsia="zh-CN"/>
        </w:rPr>
        <w:t xml:space="preserve">With annual federal outlays at roughly $4.5 trillion, we’re talking about anywhere from a </w:t>
      </w:r>
      <w:r w:rsidRPr="00CE0295">
        <w:rPr>
          <w:rStyle w:val="Emphasis"/>
          <w:lang w:eastAsia="zh-CN"/>
        </w:rPr>
        <w:t>10-20% increase in spending to</w:t>
      </w:r>
      <w:r w:rsidRPr="00CE0295">
        <w:rPr>
          <w:lang w:eastAsia="zh-CN"/>
        </w:rPr>
        <w:t xml:space="preserve"> pay for the jobs guarantee.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another?”2</w:t>
      </w:r>
      <w:r>
        <w:rPr>
          <w:lang w:eastAsia="zh-CN"/>
        </w:rPr>
        <w:t xml:space="preserve"> </w:t>
      </w:r>
      <w:r w:rsidRPr="00CE0295">
        <w:rPr>
          <w:lang w:eastAsia="zh-CN"/>
        </w:rPr>
        <w:t>Even though the cost of the program could be partially offset through decreasing social assistance costs, it’s still very uncertain how and when these savings would materialize. What we’re left with is a new program taking up funding that could be used instead for things like increased childcare, training support, expanded health care coverage, and more.</w:t>
      </w:r>
    </w:p>
    <w:p w14:paraId="59BE5833" w14:textId="77777777" w:rsidR="002F6626" w:rsidRPr="00CE0295" w:rsidRDefault="002F6626" w:rsidP="002F6626">
      <w:pPr>
        <w:rPr>
          <w:rStyle w:val="Emphasis"/>
          <w:lang w:eastAsia="zh-CN"/>
        </w:rPr>
      </w:pPr>
      <w:r w:rsidRPr="00CE0295">
        <w:rPr>
          <w:lang w:eastAsia="zh-CN"/>
        </w:rPr>
        <w:t>#3: It could crowd out tens of millions of private sector jobs. </w:t>
      </w:r>
      <w:r w:rsidRPr="00CE0295">
        <w:rPr>
          <w:rStyle w:val="StyleUnderline"/>
          <w:lang w:eastAsia="zh-CN"/>
        </w:rPr>
        <w:t>There are currently 54 million people who earn $15 an hour or less</w:t>
      </w:r>
      <w:r w:rsidRPr="00CE0295">
        <w:rPr>
          <w:lang w:eastAsia="zh-CN"/>
        </w:rPr>
        <w:t xml:space="preserve">. When they find out the federal government is offering $15 an hour plus benefits and permanent job security, </w:t>
      </w:r>
      <w:r w:rsidRPr="00CE0295">
        <w:rPr>
          <w:rStyle w:val="StyleUnderline"/>
          <w:lang w:eastAsia="zh-CN"/>
        </w:rPr>
        <w:t>many of those workers would quit their current job and join the federal workforce</w:t>
      </w:r>
      <w:r w:rsidRPr="00CE0295">
        <w:rPr>
          <w:lang w:eastAsia="zh-CN"/>
        </w:rPr>
        <w:t>.3 </w:t>
      </w:r>
      <w:r w:rsidRPr="00CE0295">
        <w:rPr>
          <w:rStyle w:val="Emphasis"/>
          <w:lang w:eastAsia="zh-CN"/>
        </w:rPr>
        <w:t>Companies that could afford to would raise wages to keep some of these workers; other companies would simply go out of business.</w:t>
      </w:r>
      <w:r w:rsidRPr="00CE0295">
        <w:rPr>
          <w:lang w:eastAsia="zh-CN"/>
        </w:rPr>
        <w:t xml:space="preserve"> The labor markets would be controlled by the government in ways never seen before in America. </w:t>
      </w:r>
      <w:r w:rsidRPr="00CE0295">
        <w:rPr>
          <w:rStyle w:val="StyleUnderline"/>
          <w:lang w:eastAsia="zh-CN"/>
        </w:rPr>
        <w:t>And even if just half of low-wage private sector workers quit, the number of federal employees would rise by between 35 and 40 million</w:t>
      </w:r>
      <w:r w:rsidRPr="00CE0295">
        <w:rPr>
          <w:lang w:eastAsia="zh-CN"/>
        </w:rPr>
        <w:t>.4 </w:t>
      </w:r>
      <w:r w:rsidRPr="00CE0295">
        <w:rPr>
          <w:rStyle w:val="Emphasis"/>
          <w:lang w:eastAsia="zh-CN"/>
        </w:rPr>
        <w:t>Costs to the government would then rise to anywhere from $1.6 trillion to $2.24 trillion</w:t>
      </w:r>
      <w:r w:rsidRPr="00CE0295">
        <w:rPr>
          <w:lang w:eastAsia="zh-CN"/>
        </w:rPr>
        <w:t xml:space="preserve"> per year, </w:t>
      </w:r>
      <w:r w:rsidRPr="00CE0295">
        <w:rPr>
          <w:rStyle w:val="Emphasis"/>
          <w:lang w:eastAsia="zh-CN"/>
        </w:rPr>
        <w:t>and the private sector would see massive repercussions.</w:t>
      </w:r>
    </w:p>
    <w:p w14:paraId="764A8221" w14:textId="77777777" w:rsidR="002F6626" w:rsidRPr="00CE0295" w:rsidRDefault="002F6626" w:rsidP="002F6626">
      <w:pPr>
        <w:rPr>
          <w:lang w:eastAsia="zh-CN"/>
        </w:rPr>
      </w:pPr>
      <w:r w:rsidRPr="00CE0295">
        <w:rPr>
          <w:lang w:eastAsia="zh-CN"/>
        </w:rPr>
        <w:t xml:space="preserve">#4: Inflation would rise. A sudden increase in the cost of labor for businesses will lead to inflation throughout the economy because of </w:t>
      </w:r>
      <w:r w:rsidRPr="00CE0295">
        <w:rPr>
          <w:rStyle w:val="StyleUnderline"/>
          <w:lang w:eastAsia="zh-CN"/>
        </w:rPr>
        <w:t>higher business costs that will need to be passed on to consumers.</w:t>
      </w:r>
      <w:r w:rsidRPr="00CE0295">
        <w:rPr>
          <w:lang w:eastAsia="zh-CN"/>
        </w:rPr>
        <w:t xml:space="preserve"> In addition, when only those at the bottom of the income distribution get a </w:t>
      </w:r>
      <w:proofErr w:type="spellStart"/>
      <w:r w:rsidRPr="00CE0295">
        <w:rPr>
          <w:lang w:eastAsia="zh-CN"/>
        </w:rPr>
        <w:t>defacto</w:t>
      </w:r>
      <w:proofErr w:type="spellEnd"/>
      <w:r w:rsidRPr="00CE0295">
        <w:rPr>
          <w:lang w:eastAsia="zh-CN"/>
        </w:rPr>
        <w:t xml:space="preserve"> raise to $15, there are upstream consequences. </w:t>
      </w:r>
      <w:r w:rsidRPr="00CE0295">
        <w:rPr>
          <w:rStyle w:val="Emphasis"/>
          <w:lang w:eastAsia="zh-CN"/>
        </w:rPr>
        <w:t>Workers who were making $15 an hour may demand $20 an hour now</w:t>
      </w:r>
      <w:r w:rsidRPr="00CE0295">
        <w:rPr>
          <w:lang w:eastAsia="zh-CN"/>
        </w:rPr>
        <w:t>. Workers making $20 an hour might want $25 an hour and so on. This may seem like a benefit, but “</w:t>
      </w:r>
      <w:r w:rsidRPr="00CE0295">
        <w:rPr>
          <w:rStyle w:val="StyleUnderline"/>
          <w:lang w:eastAsia="zh-CN"/>
        </w:rPr>
        <w:t>this is a story of serious wage-price spiral, unless we introduce other measures</w:t>
      </w:r>
      <w:r w:rsidRPr="00CE0295">
        <w:rPr>
          <w:lang w:eastAsia="zh-CN"/>
        </w:rPr>
        <w:t>,” warns progressive economist Dean Baker.5 We have been very fortunate that inflation has been well under control for the last few decades</w:t>
      </w:r>
      <w:r w:rsidRPr="00CE0295">
        <w:rPr>
          <w:rStyle w:val="StyleUnderline"/>
          <w:lang w:eastAsia="zh-CN"/>
        </w:rPr>
        <w:t>. A federal jobs guarantee could change that pretty quickly</w:t>
      </w:r>
      <w:r w:rsidRPr="00CE0295">
        <w:rPr>
          <w:lang w:eastAsia="zh-CN"/>
        </w:rPr>
        <w:t>.</w:t>
      </w:r>
    </w:p>
    <w:p w14:paraId="45DBBDD8" w14:textId="77777777" w:rsidR="002F6626" w:rsidRDefault="002F6626" w:rsidP="002F6626">
      <w:pPr>
        <w:pStyle w:val="Heading4"/>
      </w:pPr>
      <w:r>
        <w:t xml:space="preserve">Better version of card above- </w:t>
      </w:r>
    </w:p>
    <w:p w14:paraId="1A0EF265" w14:textId="77777777" w:rsidR="002F6626" w:rsidRPr="009C1EFF" w:rsidRDefault="002F6626" w:rsidP="002F6626">
      <w:pPr>
        <w:rPr>
          <w:lang w:eastAsia="zh-CN"/>
        </w:rPr>
      </w:pPr>
      <w:proofErr w:type="spellStart"/>
      <w:r w:rsidRPr="009C1EFF">
        <w:rPr>
          <w:rStyle w:val="Style13ptBold"/>
        </w:rPr>
        <w:t>Bourne</w:t>
      </w:r>
      <w:proofErr w:type="spellEnd"/>
      <w:r w:rsidRPr="009C1EFF">
        <w:rPr>
          <w:rStyle w:val="Style13ptBold"/>
        </w:rPr>
        <w:t xml:space="preserve"> 18</w:t>
      </w:r>
      <w:r w:rsidRPr="009C1EFF">
        <w:t xml:space="preserve"> (Ryan </w:t>
      </w:r>
      <w:proofErr w:type="spellStart"/>
      <w:r w:rsidRPr="009C1EFF">
        <w:t>Bourne</w:t>
      </w:r>
      <w:proofErr w:type="spellEnd"/>
      <w:r w:rsidRPr="009C1EFF">
        <w:t xml:space="preserve">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“A Jobs Guaranteed Economic Disaster” APRIL 24, 2018 </w:t>
      </w:r>
      <w:hyperlink r:id="rId40" w:history="1">
        <w:r w:rsidRPr="009C1EFF">
          <w:rPr>
            <w:rStyle w:val="Hyperlink"/>
          </w:rPr>
          <w:t>https://www.cato.org/blog/jobs-guaranteed-economic-disaster //</w:t>
        </w:r>
      </w:hyperlink>
      <w:r w:rsidRPr="009C1EFF">
        <w:t xml:space="preserve"> ZX</w:t>
      </w:r>
    </w:p>
    <w:p w14:paraId="4A75C7E2" w14:textId="77777777" w:rsidR="002F6626" w:rsidRPr="009C1EFF" w:rsidRDefault="002F6626" w:rsidP="002F6626">
      <w:r w:rsidRPr="009C1EFF">
        <w:rPr>
          <w:rStyle w:val="StyleUnderline"/>
        </w:rPr>
        <w:t xml:space="preserve">The Levy </w:t>
      </w:r>
      <w:proofErr w:type="spellStart"/>
      <w:r w:rsidRPr="009C1EFF">
        <w:rPr>
          <w:rStyle w:val="StyleUnderline"/>
        </w:rPr>
        <w:t>Economic</w:t>
      </w:r>
      <w:proofErr w:type="spellEnd"/>
      <w:r w:rsidRPr="009C1EFF">
        <w:rPr>
          <w:rStyle w:val="StyleUnderline"/>
        </w:rPr>
        <w:t xml:space="preserve"> Institute calculates up to 16 million could take part in such a program</w:t>
      </w:r>
      <w:r w:rsidRPr="009C1EFF">
        <w:t xml:space="preserve"> today (including the unemployed, those working part time seeking full time work and individuals currently inactive who might move into the labor market). </w:t>
      </w:r>
      <w:r w:rsidRPr="009C1EFF">
        <w:rPr>
          <w:rStyle w:val="StyleUnderline"/>
        </w:rPr>
        <w:t>Given the federal government would have to pay $15 an hour for full time jobs, plus benefits equal to 20 percent of wages, total labor costs per worker would be $37,440 per year</w:t>
      </w:r>
      <w:r w:rsidRPr="009C1EFF">
        <w:t>. That’s before the cost of the materials for the programs and administration of the program itself. Even assuming some opt for part‐​time positions, and ignoring the non‐​labor program costs, we are talking about a gross cost of up to around 2.4 percent of GDP, significantly higher than the existing Medicaid program (2 percent of GDP).</w:t>
      </w:r>
      <w:r w:rsidRPr="009C1EFF">
        <w:br/>
        <w:t xml:space="preserve">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That would in itself be a huge new commitment to finance at a time when the long‐​term fiscal outlook is already dire, and </w:t>
      </w:r>
      <w:r w:rsidRPr="009C1EFF">
        <w:rPr>
          <w:rStyle w:val="StyleUnderline"/>
        </w:rPr>
        <w:t>the short‐​term deficit already expected to balloon to over 5 percent of GD</w:t>
      </w:r>
      <w:r w:rsidRPr="009C1EFF">
        <w:t>P in the coming years</w:t>
      </w:r>
      <w:r w:rsidRPr="009C1EFF">
        <w:rPr>
          <w:rStyle w:val="Emphasis"/>
        </w:rPr>
        <w:t>. In reality, the fiscal costs are likely to be much, much higher</w:t>
      </w:r>
      <w:r w:rsidRPr="009C1EFF">
        <w:t xml:space="preserve">, </w:t>
      </w:r>
      <w:r w:rsidRPr="009C1EFF">
        <w:rPr>
          <w:rStyle w:val="Emphasis"/>
        </w:rPr>
        <w:t xml:space="preserve">and the economic welfare losses even more significant, </w:t>
      </w:r>
      <w:r w:rsidRPr="009C1EFF">
        <w:t xml:space="preserve">because in the labor market and broader economy, </w:t>
      </w:r>
      <w:r w:rsidRPr="009C1EFF">
        <w:rPr>
          <w:rStyle w:val="Emphasis"/>
        </w:rPr>
        <w:t>a public jobs guarantee program would significantly crowd out productive private sector activity</w:t>
      </w:r>
      <w:r w:rsidRPr="009C1EFF">
        <w:t>. This type of policy will radically alter behavior of both workers and businesses, and so the supply and demand for labor.</w:t>
      </w:r>
      <w:r w:rsidRPr="009C1EFF">
        <w:br/>
      </w:r>
      <w:r w:rsidRPr="009C1EFF">
        <w:rPr>
          <w:rStyle w:val="StyleUnderline"/>
        </w:rPr>
        <w:t>The </w:t>
      </w:r>
      <w:hyperlink r:id="rId41" w:history="1">
        <w:r w:rsidRPr="009C1EFF">
          <w:rPr>
            <w:rStyle w:val="StyleUnderline"/>
          </w:rPr>
          <w:t>Census shows that</w:t>
        </w:r>
      </w:hyperlink>
      <w:r w:rsidRPr="009C1EFF">
        <w:rPr>
          <w:rStyle w:val="StyleUnderline"/>
        </w:rPr>
        <w:t>,</w:t>
      </w:r>
      <w:r w:rsidRPr="009C1EFF">
        <w:t xml:space="preserve"> among those who worked in 2016, </w:t>
      </w:r>
      <w:r w:rsidRPr="009C1EFF">
        <w:rPr>
          <w:rStyle w:val="StyleUnderline"/>
        </w:rPr>
        <w:t>70+ million Americans earned under $32,500 (the full‐​time job guarantee salary would be $31,200). Yes, not all of these would seek out positions on the jobs guarantee program. But a large proportion would,</w:t>
      </w:r>
      <w:r w:rsidRPr="009C1EFF">
        <w:t xml:space="preserve"> especially those employed in uncertain roles with low levels of job security.</w:t>
      </w:r>
      <w:r w:rsidRPr="009C1EFF">
        <w:br/>
        <w:t xml:space="preserve">In fact, </w:t>
      </w:r>
      <w:r w:rsidRPr="009C1EFF">
        <w:rPr>
          <w:rStyle w:val="StyleUnderline"/>
        </w:rPr>
        <w:t xml:space="preserve">some even paid more than $31,200 might consider leaving their jobs to pursue guaranteed roles if they perceive better working conditions or an easier </w:t>
      </w:r>
      <w:proofErr w:type="spellStart"/>
      <w:r w:rsidRPr="009C1EFF">
        <w:rPr>
          <w:rStyle w:val="StyleUnderline"/>
        </w:rPr>
        <w:t>worklife</w:t>
      </w:r>
      <w:proofErr w:type="spellEnd"/>
      <w:r w:rsidRPr="009C1EFF">
        <w:t xml:space="preserv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w:t>
      </w:r>
      <w:r w:rsidRPr="009C1EFF">
        <w:rPr>
          <w:rStyle w:val="Emphasis"/>
        </w:rPr>
        <w:t>over 25 percent of the labor force could find itself part of the scheme.</w:t>
      </w:r>
      <w:r w:rsidRPr="009C1EFF">
        <w:rPr>
          <w:rStyle w:val="Emphasis"/>
        </w:rPr>
        <w:br/>
      </w:r>
      <w:r w:rsidRPr="009C1EFF">
        <w:rPr>
          <w:rStyle w:val="StyleUnderline"/>
        </w:rPr>
        <w:t>This crowd‐​out is likely to be particularly acute in low productivity regions</w:t>
      </w:r>
      <w:r w:rsidRPr="009C1EFF">
        <w:t>, and (ironically) after economic downturns. A nationwide jobs guarantee program paying $15 an hour will be particularly attractive to workers in low wage regions, and by setting a de facto wage floor the program will prevent private investment in regions on the basis of cheap labor.</w:t>
      </w:r>
      <w:r w:rsidRPr="009C1EFF">
        <w:br/>
      </w:r>
      <w:r w:rsidRPr="009C1EFF">
        <w:rPr>
          <w:rStyle w:val="StyleUnderline"/>
        </w:rPr>
        <w:t>Though no doubt there would be some demand spillovers from well‐​paid jobs</w:t>
      </w:r>
      <w:r w:rsidRPr="009C1EFF">
        <w:t>, the net consequence is highly likely to be weaker private sector job creation in poor regions, which has been the experience of countries such as Britain with a nationwide minimum wages and public sector national pay bargaining. Proponents of the scheme see “higher labor standards” as a good thing, but absent productivity improvements, policies which raise labor costs significantly will reduce the quantity of workers demanded.</w:t>
      </w:r>
      <w:r w:rsidRPr="009C1EFF">
        <w:br/>
        <w:t xml:space="preserve">There’s good reason to </w:t>
      </w:r>
      <w:r w:rsidRPr="009C1EFF">
        <w:rPr>
          <w:rStyle w:val="StyleUnderline"/>
        </w:rPr>
        <w:t>expect the policy will reduce the efficiency and productive potential of the economy</w:t>
      </w:r>
      <w:r w:rsidRPr="009C1EFF">
        <w:t xml:space="preserve"> too. </w:t>
      </w:r>
      <w:r w:rsidRPr="009C1EFF">
        <w:rPr>
          <w:rStyle w:val="StyleUnderline"/>
        </w:rPr>
        <w:t>Taxes will eventually need to be raise</w:t>
      </w:r>
      <w:r w:rsidRPr="009C1EFF">
        <w:t xml:space="preserve">d to cover the net cost of the program. In infrastructure and care giving provision, </w:t>
      </w:r>
      <w:r w:rsidRPr="009C1EFF">
        <w:rPr>
          <w:rStyle w:val="StyleUnderline"/>
        </w:rPr>
        <w:t xml:space="preserve">costs will rise – because </w:t>
      </w:r>
      <w:r w:rsidRPr="009C1EFF">
        <w:rPr>
          <w:rStyle w:val="Emphasis"/>
        </w:rPr>
        <w:t>nobody would now work in these directly substitutable sectors</w:t>
      </w:r>
      <w:r w:rsidRPr="009C1EFF">
        <w:rPr>
          <w:rStyle w:val="StyleUnderline"/>
        </w:rPr>
        <w:t xml:space="preserve"> for</w:t>
      </w:r>
      <w:r w:rsidRPr="009C1EFF">
        <w:t xml:space="preserve"> less than the wage and conditions offered in the job guarantee program. This will waste resources, and there’s highly likely to be overinvestment in lots of relatively low value ventures and programs to ensure workers are employed, especially given the explicit aim is to provide employment rather than deliver projects at low cost.</w:t>
      </w:r>
      <w:r w:rsidRPr="009C1EFF">
        <w:br/>
        <w:t xml:space="preserve">Throwing resources at regions with higher levels of unemployment and after recessions too will work directly against market signals and deter the mobility of labor (in geographic and industrial terms) and capital to its most productive uses given prevailing market conditions. This is important: yes, </w:t>
      </w:r>
      <w:r w:rsidRPr="009C1EFF">
        <w:rPr>
          <w:rStyle w:val="StyleUnderline"/>
        </w:rPr>
        <w:t>employment is highly likely to have some positive externalities; but the real driver of better living standards over time are productivity improvements, discovered by market‐​based activity</w:t>
      </w:r>
      <w:r w:rsidRPr="009C1EFF">
        <w:t>.</w:t>
      </w:r>
      <w:r w:rsidRPr="009C1EFF">
        <w:br/>
        <w:t xml:space="preserve">Proponents of this policy seem to put an enormous weight on the idea that time out of the labor market has huge scarring consequences which could be ameliorated by any type of temporary employment. </w:t>
      </w:r>
      <w:r w:rsidRPr="009C1EFF">
        <w:rPr>
          <w:rStyle w:val="StyleUnderline"/>
        </w:rPr>
        <w:t>But the literature on this shows that temporary jobs </w:t>
      </w:r>
      <w:hyperlink r:id="rId42" w:history="1">
        <w:r w:rsidRPr="009C1EFF">
          <w:rPr>
            <w:rStyle w:val="Emphasis"/>
          </w:rPr>
          <w:t>do not provide the workers with skills</w:t>
        </w:r>
      </w:hyperlink>
      <w:r w:rsidRPr="009C1EFF">
        <w:rPr>
          <w:rStyle w:val="StyleUnderline"/>
        </w:rPr>
        <w:t xml:space="preserve"> to improve longer‐​term labor market outcomes. </w:t>
      </w:r>
      <w:r w:rsidRPr="009C1EFF">
        <w:rPr>
          <w:rStyle w:val="StyleUnderline"/>
        </w:rPr>
        <w:br/>
      </w:r>
      <w:r w:rsidRPr="009C1EFF">
        <w:t>As if all these consequences were not bad enough, such a program will be ripe for corruption and political interference at the government, provider and individual level.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make‐​work schemes to aid particular politicians or indeed to put resources towards “public good” causes or NGOs more in line with the ethos of the governing party. For Democrats this might be for environmental issues. For Republicans it might be, say, for a wall on the southern border.</w:t>
      </w:r>
      <w:r w:rsidRPr="009C1EFF">
        <w:br/>
      </w:r>
      <w:r w:rsidRPr="009C1EFF">
        <w:rPr>
          <w:rStyle w:val="StyleUnderline"/>
        </w:rPr>
        <w:t>NGOs and local public bodies themselves will have incentives to apply for federal funds for projects</w:t>
      </w:r>
      <w:r w:rsidRPr="009C1EFF">
        <w:t xml:space="preserve"> that would otherwise have occurred anyway, and to maximize the number of applications. </w:t>
      </w:r>
      <w:r w:rsidRPr="009C1EFF">
        <w:rPr>
          <w:rStyle w:val="Emphasis"/>
        </w:rPr>
        <w:t>Pork barrel projects would proliferate</w:t>
      </w:r>
      <w:r w:rsidRPr="009C1EFF">
        <w:t xml:space="preserve">. What is more, at the individual level, the guarantee coupled with the </w:t>
      </w:r>
      <w:r w:rsidRPr="009C1EFF">
        <w:rPr>
          <w:rStyle w:val="StyleUnderline"/>
        </w:rPr>
        <w:t>purported unwillingness to judge worker performance on a commercial basis will incentivize low levels of work effort</w:t>
      </w:r>
      <w:r w:rsidRPr="009C1EFF">
        <w:t xml:space="preserve"> on the margin.</w:t>
      </w:r>
    </w:p>
    <w:p w14:paraId="236F1185" w14:textId="0044834B" w:rsidR="002F6626" w:rsidRDefault="002F6626" w:rsidP="002F6626">
      <w:pPr>
        <w:pStyle w:val="Heading3"/>
      </w:pPr>
      <w:r>
        <w:t>Links-Unions</w:t>
      </w:r>
    </w:p>
    <w:p w14:paraId="4915D823" w14:textId="1E6EA494" w:rsidR="000D2E16" w:rsidRDefault="000D2E16" w:rsidP="000D2E16">
      <w:pPr>
        <w:pStyle w:val="Heading4"/>
      </w:pPr>
      <w:r>
        <w:t>Widespread support across unions with regulation of AI being a unifying factor- BUT leverage is limited. \</w:t>
      </w:r>
    </w:p>
    <w:p w14:paraId="153CF023" w14:textId="0878C2A9" w:rsidR="000D2E16" w:rsidRPr="000D2E16" w:rsidRDefault="000D2E16" w:rsidP="000D2E16">
      <w:pPr>
        <w:rPr>
          <w:lang w:eastAsia="zh-CN"/>
        </w:rPr>
      </w:pPr>
      <w:r w:rsidRPr="000D2E16">
        <w:rPr>
          <w:rStyle w:val="Style13ptBold"/>
        </w:rPr>
        <w:t>Verma 6/8</w:t>
      </w:r>
      <w:r w:rsidRPr="000D2E16">
        <w:t xml:space="preserve"> (Pranshu Verma is a reporter on The Washington Post's technology team, where he covers the innovations fueling tomorrow and the dark side of technology. Before joining The Post in 2022, Verma covered technology at the Boston Globe. Before that, he covered diplomacy and transportation at the New York Times as a reporting fellow in D.C. He started his career in journalism at the Philadelphia Inquirer as a reporting fellow covering prisons and New Jersey politics. Verma is a graduate of Columbia University's Graduate School of Journalism and the University of Delaware.) “From airlines to Hollywood, workers are fighting to keep AI at bay”  June 8, 2023 https://www.washingtonpost.com/technology/2023/06/08/labor-unions-fight-ai/</w:t>
      </w:r>
    </w:p>
    <w:p w14:paraId="6B786A44" w14:textId="77777777" w:rsidR="000D2E16" w:rsidRPr="000D2E16" w:rsidRDefault="000D2E16" w:rsidP="000D2E16">
      <w:r w:rsidRPr="000D2E16">
        <w:rPr>
          <w:rStyle w:val="Emphasis"/>
        </w:rPr>
        <w:t>While artificial intelligence is rapidly improving</w:t>
      </w:r>
      <w:r w:rsidRPr="000D2E16">
        <w:t xml:space="preserve"> and some economists </w:t>
      </w:r>
      <w:hyperlink r:id="rId43" w:tgtFrame="_blank" w:history="1">
        <w:r w:rsidRPr="000D2E16">
          <w:rPr>
            <w:rStyle w:val="Hyperlink"/>
          </w:rPr>
          <w:t>predict</w:t>
        </w:r>
      </w:hyperlink>
      <w:r w:rsidRPr="000D2E16">
        <w:t xml:space="preserve"> the technology will put millions of workers out of jobs, </w:t>
      </w:r>
      <w:r w:rsidRPr="000D2E16">
        <w:rPr>
          <w:rStyle w:val="Emphasis"/>
        </w:rPr>
        <w:t>labor unions are fighting against it</w:t>
      </w:r>
      <w:r w:rsidRPr="000D2E16">
        <w:t>. In bargaining sessions</w:t>
      </w:r>
      <w:r w:rsidRPr="000D2E16">
        <w:rPr>
          <w:rStyle w:val="Emphasis"/>
        </w:rPr>
        <w:t>, AI is increasingly becoming a central sticking point</w:t>
      </w:r>
      <w:r w:rsidRPr="000D2E16">
        <w:t>, with organizers making the case that companies are shortsighted to replace knowledge workers with technology that can’t match human creativity and is riddled with errors and bias.</w:t>
      </w:r>
    </w:p>
    <w:p w14:paraId="05919D08" w14:textId="77777777" w:rsidR="000D2E16" w:rsidRPr="000D2E16" w:rsidRDefault="000D2E16" w:rsidP="000D2E16">
      <w:r w:rsidRPr="000D2E16">
        <w:t>Some unions have recently made strides, such as Hollywood directors who struck a </w:t>
      </w:r>
      <w:hyperlink r:id="rId44" w:tgtFrame="_blank" w:history="1">
        <w:r w:rsidRPr="000D2E16">
          <w:rPr>
            <w:rStyle w:val="Hyperlink"/>
          </w:rPr>
          <w:t>tentative agreement</w:t>
        </w:r>
      </w:hyperlink>
      <w:r w:rsidRPr="000D2E16">
        <w:t> Saturday with motion picture studios and garnered promises that they “will not be replaced” by artificial intelligence. It was one of the first concessions organized labor has gotten regarding AI protections.</w:t>
      </w:r>
    </w:p>
    <w:p w14:paraId="3E41E5CB" w14:textId="77777777" w:rsidR="000D2E16" w:rsidRPr="000D2E16" w:rsidRDefault="000D2E16" w:rsidP="000D2E16">
      <w:r w:rsidRPr="000D2E16">
        <w:t xml:space="preserve">“Our industry is rapidly changing,” Lesli Linka </w:t>
      </w:r>
      <w:proofErr w:type="spellStart"/>
      <w:r w:rsidRPr="000D2E16">
        <w:t>Glatter</w:t>
      </w:r>
      <w:proofErr w:type="spellEnd"/>
      <w:r w:rsidRPr="000D2E16">
        <w:t>, president of the Directors Guild of America, said </w:t>
      </w:r>
      <w:hyperlink r:id="rId45" w:tgtFrame="_blank" w:history="1">
        <w:r w:rsidRPr="000D2E16">
          <w:rPr>
            <w:rStyle w:val="Hyperlink"/>
          </w:rPr>
          <w:t>in a statement</w:t>
        </w:r>
      </w:hyperlink>
      <w:r w:rsidRPr="000D2E16">
        <w:t> Tuesday, after the guild’s board unanimously approved the tentative deal. “This agreement is what we need to adapt to those changes.”</w:t>
      </w:r>
    </w:p>
    <w:p w14:paraId="011964D5" w14:textId="77777777" w:rsidR="000D2E16" w:rsidRPr="000D2E16" w:rsidRDefault="000D2E16" w:rsidP="000D2E16">
      <w:r w:rsidRPr="000D2E16">
        <w:t xml:space="preserve">But it will be a far messier and longer fight for other industries, according to economists. </w:t>
      </w:r>
      <w:r w:rsidRPr="000D2E16">
        <w:rPr>
          <w:rStyle w:val="StyleUnderline"/>
        </w:rPr>
        <w:t>Union membership is </w:t>
      </w:r>
      <w:hyperlink r:id="rId46" w:anchor=":~:text=Deregulation%20has%20increased%20industry%20competition,unions%20to%20grow%20and%20thrive." w:tgtFrame="_blank" w:history="1">
        <w:r w:rsidRPr="000D2E16">
          <w:rPr>
            <w:rStyle w:val="StyleUnderline"/>
          </w:rPr>
          <w:t>in decline</w:t>
        </w:r>
      </w:hyperlink>
      <w:r w:rsidRPr="000D2E16">
        <w:rPr>
          <w:rStyle w:val="StyleUnderline"/>
        </w:rPr>
        <w:t>, corporations hold more sway in bargaining fights and labor unions must find messaging that appeals to cost-cutting leaders</w:t>
      </w:r>
      <w:r w:rsidRPr="000D2E16">
        <w:t>, these experts added. These tugs of war over the technology offer an early glimpse into how effective organized labor will be in protecting workers.</w:t>
      </w:r>
    </w:p>
    <w:p w14:paraId="463DE8D0" w14:textId="77777777" w:rsidR="000D2E16" w:rsidRPr="000D2E16" w:rsidRDefault="000D2E16" w:rsidP="000D2E16">
      <w:r w:rsidRPr="000D2E16">
        <w:t xml:space="preserve">Daron Acemoglu, an economics professor at the Massachusetts Institute of Technology, said there’s no reason to trust that executives alone will make the right decisions regarding how AI might be used. </w:t>
      </w:r>
      <w:r w:rsidRPr="000D2E16">
        <w:rPr>
          <w:rStyle w:val="Emphasis"/>
        </w:rPr>
        <w:t>“You need workers’ voices</w:t>
      </w:r>
      <w:r w:rsidRPr="000D2E16">
        <w:t>,” he said.</w:t>
      </w:r>
    </w:p>
    <w:p w14:paraId="50195E90" w14:textId="77777777" w:rsidR="000D2E16" w:rsidRPr="000D2E16" w:rsidRDefault="000D2E16" w:rsidP="000D2E16">
      <w:r w:rsidRPr="000D2E16">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784D87EF" w14:textId="77777777" w:rsidR="000D2E16" w:rsidRPr="000D2E16" w:rsidRDefault="000D2E16" w:rsidP="000D2E16">
      <w:pPr>
        <w:rPr>
          <w:rStyle w:val="StyleUnderline"/>
        </w:rPr>
      </w:pPr>
      <w:r w:rsidRPr="000D2E16">
        <w:t xml:space="preserve">Five or six weeks later, the narrative had changed. </w:t>
      </w:r>
      <w:r w:rsidRPr="000D2E16">
        <w:rPr>
          <w:rStyle w:val="StyleUnderline"/>
        </w:rPr>
        <w:t>News stories, public speeches and protest signs were all about AI. Talking about the labor struggle in terms of automation made it more accessible to the public, the member said.</w:t>
      </w:r>
    </w:p>
    <w:p w14:paraId="5164E2EB" w14:textId="77777777" w:rsidR="000D2E16" w:rsidRPr="000D2E16" w:rsidRDefault="000D2E16" w:rsidP="000D2E16">
      <w:r w:rsidRPr="000D2E16">
        <w:t>Months later, Writers Guild of America representatives said the studios </w:t>
      </w:r>
      <w:hyperlink r:id="rId47" w:tgtFrame="_blank" w:history="1">
        <w:r w:rsidRPr="000D2E16">
          <w:rPr>
            <w:rStyle w:val="Hyperlink"/>
          </w:rPr>
          <w:t>would not</w:t>
        </w:r>
      </w:hyperlink>
      <w:r w:rsidRPr="000D2E16">
        <w: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6623E65" w14:textId="77777777" w:rsidR="000D2E16" w:rsidRPr="000D2E16" w:rsidRDefault="000D2E16" w:rsidP="000D2E16">
      <w:r w:rsidRPr="000D2E16">
        <w:rPr>
          <w:rStyle w:val="Emphasis"/>
        </w:rPr>
        <w:t>The WGA</w:t>
      </w:r>
      <w:r w:rsidRPr="000D2E16">
        <w:t xml:space="preserve"> pointed to a tweet saying it </w:t>
      </w:r>
      <w:r w:rsidRPr="000D2E16">
        <w:rPr>
          <w:rStyle w:val="Emphasis"/>
        </w:rPr>
        <w:t>proposed to regulate AI and acknowledged it had meetings to discuss the bargaining agreement.</w:t>
      </w:r>
    </w:p>
    <w:p w14:paraId="4D1F6F85" w14:textId="77777777" w:rsidR="000D2E16" w:rsidRPr="000D2E16" w:rsidRDefault="000D2E16" w:rsidP="000D2E16"/>
    <w:p w14:paraId="5BFC5E31" w14:textId="77777777" w:rsidR="002F6626" w:rsidRDefault="002F6626" w:rsidP="002F6626">
      <w:pPr>
        <w:pStyle w:val="Heading4"/>
      </w:pPr>
      <w:r>
        <w:t xml:space="preserve">Union opposition to AI now signals a massive hurdle- further empowerment drives down investment. </w:t>
      </w:r>
    </w:p>
    <w:p w14:paraId="7BB65251" w14:textId="77777777" w:rsidR="002F6626" w:rsidRPr="00F0772C" w:rsidRDefault="002F6626" w:rsidP="002F6626">
      <w:pPr>
        <w:rPr>
          <w:lang w:eastAsia="zh-CN"/>
        </w:rPr>
      </w:pPr>
      <w:proofErr w:type="spellStart"/>
      <w:r w:rsidRPr="00F0772C">
        <w:rPr>
          <w:rStyle w:val="Style13ptBold"/>
        </w:rPr>
        <w:t>Quackenboss</w:t>
      </w:r>
      <w:proofErr w:type="spellEnd"/>
      <w:r w:rsidRPr="00F0772C">
        <w:rPr>
          <w:rStyle w:val="Style13ptBold"/>
        </w:rPr>
        <w:t xml:space="preserve"> 20</w:t>
      </w:r>
      <w:r w:rsidRPr="00F0772C">
        <w:t xml:space="preserve"> (</w:t>
      </w:r>
      <w:r>
        <w:t>B</w:t>
      </w:r>
      <w:r w:rsidRPr="00F0772C">
        <w:t xml:space="preserve">ob is a litigator who represents businesses in resolving their complex labor, employment, trade secret, non-compete and related commercial disputes. He was recognized as a Labor &amp; Employment Star in Benchmark Litigation’s Rankings, 2019-2022. He advises employers regarding union organizing activities, manages union election campaigns and litigates labor arbitrations nationwide. He also serves as co-chair of the firm’s Unfair Competition and Information Protection Task Force, which concentrates on trade secret theft, restrictive covenant and non-competition matters. He handles complex employment discrimination, harassment, and wage-and-hour disputes, including class and collective actions.) “Viewpoint: Union Strategies to Confront Automation in the Workplace” July 30, 2020 </w:t>
      </w:r>
      <w:hyperlink r:id="rId48" w:history="1">
        <w:r w:rsidRPr="00F0772C">
          <w:rPr>
            <w:rStyle w:val="Hyperlink"/>
          </w:rPr>
          <w:t>https://www.shrm.org/resourcesandtools/legal-and-compliance/employment-law/pages/unions-automation-in-the-workplace.aspx //</w:t>
        </w:r>
      </w:hyperlink>
      <w:r w:rsidRPr="00F0772C">
        <w:t xml:space="preserve"> ZX</w:t>
      </w:r>
    </w:p>
    <w:p w14:paraId="1C80E96F" w14:textId="77777777" w:rsidR="002F6626" w:rsidRPr="00F0772C" w:rsidRDefault="002F6626" w:rsidP="002F6626">
      <w:r w:rsidRPr="00672BAC">
        <w:rPr>
          <w:rStyle w:val="StyleUnderline"/>
        </w:rPr>
        <w:t>The acceleration</w:t>
      </w:r>
      <w:r w:rsidRPr="00F0772C">
        <w:t xml:space="preserve"> in the 21st century </w:t>
      </w:r>
      <w:r w:rsidRPr="00672BAC">
        <w:rPr>
          <w:rStyle w:val="StyleUnderline"/>
        </w:rPr>
        <w:t xml:space="preserve">of </w:t>
      </w:r>
      <w:r w:rsidRPr="00F0772C">
        <w:t>automation</w:t>
      </w:r>
      <w:r w:rsidRPr="00672BAC">
        <w:rPr>
          <w:rStyle w:val="StyleUnderline"/>
        </w:rPr>
        <w:t>, artificial intelligence (AI)</w:t>
      </w:r>
      <w:r w:rsidRPr="00F0772C">
        <w:t xml:space="preserve"> and emerging </w:t>
      </w:r>
      <w:r w:rsidRPr="00672BAC">
        <w:rPr>
          <w:rStyle w:val="StyleUnderline"/>
        </w:rPr>
        <w:t>technology in the workplace has required U.S. labor unions to create new playbooks</w:t>
      </w:r>
      <w:r w:rsidRPr="00F0772C">
        <w:t xml:space="preserve"> to defend their members' interests. Union concerns center around three central innovations: automation, AI performance tracking and workplace monitoring.</w:t>
      </w:r>
    </w:p>
    <w:p w14:paraId="1888127B" w14:textId="77777777" w:rsidR="002F6626" w:rsidRPr="00F0772C" w:rsidRDefault="002F6626" w:rsidP="002F6626">
      <w:r w:rsidRPr="00F0772C">
        <w:t xml:space="preserve">McKinsey &amp; Co. projects that by 2030, </w:t>
      </w:r>
      <w:r w:rsidRPr="00672BAC">
        <w:rPr>
          <w:rStyle w:val="StyleUnderline"/>
        </w:rPr>
        <w:t>roughly 40 million U.S. workers, many of them union members, will have been replaced by robotics and automation</w:t>
      </w:r>
      <w:r w:rsidRPr="00F0772C">
        <w:t>. Unions are challenged in blunting this impact because an employer often may introduce new technology into its operations without union consent or bargaining.</w:t>
      </w:r>
    </w:p>
    <w:p w14:paraId="3739B347" w14:textId="77777777" w:rsidR="002F6626" w:rsidRPr="00F0772C" w:rsidRDefault="002F6626" w:rsidP="002F6626">
      <w:r w:rsidRPr="00F0772C">
        <w:t>A new generation of performance tracking technology has created novel burdens and risks for workers. Many employers are abandoning traditional approaches to time and motion studies that require significant time investment by engineers and rely upon manual input and analysis methods. To replace them, employers are introducing AI and machine learning tools that generate data in greater detail more quickly and reduce human bias. In some workplaces, individual productivity reportedly is tracked by robots that deliver warnings and termination decisions accordingly, without human input. This translates into more ways to identify a worker's productivity shortfalls in a shorter period of time and removes subjectivity from assessments.</w:t>
      </w:r>
    </w:p>
    <w:p w14:paraId="3B9F8648" w14:textId="77777777" w:rsidR="002F6626" w:rsidRPr="00F0772C" w:rsidRDefault="002F6626" w:rsidP="002F6626">
      <w:r w:rsidRPr="00F0772C">
        <w:t>The third area of concern is workplace monitoring, which includes the vulnerability of employee privacy rights and the potential for prohibited surveillance and intimidation under the National Labor Relations Act. The popularity of new tools such as wearables, remote activity trackers and workplace video cameras increasingly make an employee's whereabouts, activity level and physical condition an open book.</w:t>
      </w:r>
    </w:p>
    <w:p w14:paraId="71EF49AD" w14:textId="77777777" w:rsidR="002F6626" w:rsidRPr="00F0772C" w:rsidRDefault="002F6626" w:rsidP="002F6626">
      <w:r w:rsidRPr="00F0772C">
        <w:t>The workplace health concern presented by COVID-19 has resulted in the introduction of infrared cameras to perform temperature checks on workers, and apps to measure employees' health conditions, symptoms and virus exposure. Tools that trace location and interaction with others may be used to enforce social-distancing mandates and productivity expectations.</w:t>
      </w:r>
    </w:p>
    <w:p w14:paraId="03EA63AB" w14:textId="77777777" w:rsidR="002F6626" w:rsidRPr="00F0772C" w:rsidRDefault="002F6626" w:rsidP="002F6626">
      <w:r w:rsidRPr="00672BAC">
        <w:rPr>
          <w:rStyle w:val="StyleUnderline"/>
        </w:rPr>
        <w:t xml:space="preserve">Even though unions often do not have a statutory right to bargain over, or be consulted on, an employer's introduction of technology in the workplace, they are leaning heavily on traditional collective bargaining rights to reduce its impact. </w:t>
      </w:r>
      <w:r w:rsidRPr="00F0772C">
        <w:t>The most common bargaining demand is for robust retraining of union members to improve their suitability for new jobs that emerge from the introduction of technology. Similarly, unions seek reskilling of their members to be able to operate the new technology as a part of their roles.</w:t>
      </w:r>
    </w:p>
    <w:p w14:paraId="51FE474D" w14:textId="77777777" w:rsidR="002F6626" w:rsidRPr="00F0772C" w:rsidRDefault="002F6626" w:rsidP="002F6626">
      <w:r w:rsidRPr="00F0772C">
        <w:t>Bargaining teams are also seeing increased requests for advance notice of technology implementation, especially when the technology could lead to worker displacement. A recent example of tech-focused bargaining priorities is the 2018 negotiations between the </w:t>
      </w:r>
      <w:hyperlink r:id="rId49" w:history="1">
        <w:r w:rsidRPr="00F0772C">
          <w:rPr>
            <w:rStyle w:val="Hyperlink"/>
          </w:rPr>
          <w:t>Culinary Workers Union Local 226</w:t>
        </w:r>
      </w:hyperlink>
      <w:r w:rsidRPr="00F0772C">
        <w:t> in Las Vegas and local hotels. The union won six months' notice of the introduction of new technology that might result in worker displacement, reskilling to use the technology at no cost to the employees and no-cost training for any new jobs generated by technology.</w:t>
      </w:r>
    </w:p>
    <w:p w14:paraId="230226F2" w14:textId="77777777" w:rsidR="002F6626" w:rsidRPr="00F0772C" w:rsidRDefault="002F6626" w:rsidP="002F6626">
      <w:r w:rsidRPr="00672BAC">
        <w:rPr>
          <w:rStyle w:val="StyleUnderline"/>
        </w:rPr>
        <w:t>Beyond collective bargaining opportunities, unions are looking to the tech industry itself to make their case</w:t>
      </w:r>
      <w:r w:rsidRPr="00F0772C">
        <w:t>. Unions are advocating that publicly funded research pursue technology goals and products that broadly benefit rank-and-file workers, and that labor representatives be included in initial concept discussions with the tech industry. As outlined </w:t>
      </w:r>
      <w:hyperlink r:id="rId50" w:tgtFrame="_blank" w:history="1">
        <w:r w:rsidRPr="00F0772C">
          <w:rPr>
            <w:rStyle w:val="Hyperlink"/>
          </w:rPr>
          <w:t>in a report last year by the AFL-CIO</w:t>
        </w:r>
      </w:hyperlink>
      <w:r w:rsidRPr="00F0772C">
        <w:t>, "</w:t>
      </w:r>
      <w:r w:rsidRPr="00672BAC">
        <w:rPr>
          <w:rStyle w:val="StyleUnderline"/>
        </w:rPr>
        <w:t>The labor movement should … engage with technology leaders early in the process of research and development, including through applying for federal grant money</w:t>
      </w:r>
      <w:r w:rsidRPr="00F0772C">
        <w:t>; exploring avenues for funding research and development designed to benefit working people; and exploring various models for ensuring that publicly funded or assisted research and development has broad societal benefit."</w:t>
      </w:r>
    </w:p>
    <w:p w14:paraId="249CE0D1" w14:textId="77777777" w:rsidR="002F6626" w:rsidRPr="00F0772C" w:rsidRDefault="002F6626" w:rsidP="002F6626">
      <w:pPr>
        <w:rPr>
          <w:lang w:eastAsia="zh-CN"/>
        </w:rPr>
      </w:pPr>
      <w:r w:rsidRPr="00F0772C">
        <w:rPr>
          <w:lang w:eastAsia="zh-CN"/>
        </w:rPr>
        <w:t>Whether considering the introduction of robotics, monitoring tools or productivity innovations, both unionized and nonunionized employers should consider their approach to union-related concerns.</w:t>
      </w:r>
    </w:p>
    <w:p w14:paraId="31696FAB" w14:textId="77777777" w:rsidR="002F6626" w:rsidRPr="00F0772C" w:rsidRDefault="002F6626" w:rsidP="002F6626">
      <w:pPr>
        <w:rPr>
          <w:lang w:eastAsia="zh-CN"/>
        </w:rPr>
      </w:pPr>
      <w:r w:rsidRPr="00F0772C">
        <w:rPr>
          <w:lang w:eastAsia="zh-CN"/>
        </w:rPr>
        <w:t xml:space="preserve">For nonunion employers, the introduction of technology at U.S. workplaces has resulted in union pressure and organizing campaigns using the new technology as a wedge between the workforce and the employer. In this way, unions are emphasizing workers' concerns about job security, safety and privacy to promote the unions' relevance, attract new members and win an organizing foothold in workplaces. As with any union activity, an employer's advance creation of reassuring affirmative messaging can determine the outcome of an organizing campaign. The employer's communication team, human resources and labor </w:t>
      </w:r>
      <w:proofErr w:type="spellStart"/>
      <w:r w:rsidRPr="00F0772C">
        <w:rPr>
          <w:lang w:eastAsia="zh-CN"/>
        </w:rPr>
        <w:t>counsel</w:t>
      </w:r>
      <w:proofErr w:type="spellEnd"/>
      <w:r w:rsidRPr="00F0772C">
        <w:rPr>
          <w:lang w:eastAsia="zh-CN"/>
        </w:rPr>
        <w:t xml:space="preserve"> should be involved in this design.</w:t>
      </w:r>
    </w:p>
    <w:p w14:paraId="34EDC060" w14:textId="77777777" w:rsidR="002F6626" w:rsidRPr="00F0772C" w:rsidRDefault="002F6626" w:rsidP="002F6626">
      <w:pPr>
        <w:rPr>
          <w:lang w:eastAsia="zh-CN"/>
        </w:rPr>
      </w:pPr>
      <w:r w:rsidRPr="00F0772C">
        <w:rPr>
          <w:lang w:eastAsia="zh-CN"/>
        </w:rPr>
        <w:t xml:space="preserve">Next, and specific to unionized workplaces, employers should fully understand how new technology impacts their collective bargaining obligations. In 1981, the U.S. Supreme Court held in First </w:t>
      </w:r>
      <w:proofErr w:type="spellStart"/>
      <w:r w:rsidRPr="00F0772C">
        <w:rPr>
          <w:lang w:eastAsia="zh-CN"/>
        </w:rPr>
        <w:t>Nat'l</w:t>
      </w:r>
      <w:proofErr w:type="spellEnd"/>
      <w:r w:rsidRPr="00F0772C">
        <w:rPr>
          <w:lang w:eastAsia="zh-CN"/>
        </w:rPr>
        <w:t xml:space="preserve"> Maintenance Corp. v. NLRB that some business decisions are not mandatory subjects of bargaining</w:t>
      </w:r>
      <w:r w:rsidRPr="00F0772C">
        <w:rPr>
          <w:rStyle w:val="StyleUnderline"/>
          <w:lang w:eastAsia="zh-CN"/>
        </w:rPr>
        <w:t>. The court stated that bargaining regarding "management decisions that have a substantial impact on the continued availability of employment should be required only if the benefit, for labor</w:t>
      </w:r>
      <w:r w:rsidRPr="00F0772C">
        <w:rPr>
          <w:rStyle w:val="StyleUnderline"/>
          <w:lang w:eastAsia="zh-CN"/>
        </w:rPr>
        <w:noBreakHyphen/>
        <w:t>management relations and the collective</w:t>
      </w:r>
      <w:r w:rsidRPr="00F0772C">
        <w:rPr>
          <w:rStyle w:val="StyleUnderline"/>
          <w:lang w:eastAsia="zh-CN"/>
        </w:rPr>
        <w:noBreakHyphen/>
        <w:t>bargaining process</w:t>
      </w:r>
      <w:r w:rsidRPr="00F0772C">
        <w:rPr>
          <w:lang w:eastAsia="zh-CN"/>
        </w:rPr>
        <w:t>, outweighs the burden placed on the conduct of the business." This standard likely will determine whether tech introduction requires bargaining and to what extent.</w:t>
      </w:r>
    </w:p>
    <w:p w14:paraId="1FF9E0C5" w14:textId="77777777" w:rsidR="002F6626" w:rsidRPr="00F0772C" w:rsidRDefault="002F6626" w:rsidP="002F6626">
      <w:pPr>
        <w:rPr>
          <w:lang w:eastAsia="zh-CN"/>
        </w:rPr>
      </w:pPr>
      <w:r w:rsidRPr="00F0772C">
        <w:rPr>
          <w:lang w:eastAsia="zh-CN"/>
        </w:rPr>
        <w:t xml:space="preserve">Finally, </w:t>
      </w:r>
      <w:r w:rsidRPr="00F0772C">
        <w:rPr>
          <w:rStyle w:val="StyleUnderline"/>
          <w:lang w:eastAsia="zh-CN"/>
        </w:rPr>
        <w:t>employers should consider the potential advantages of engaging the union early on about tech changes regardless of formal bargaining obligations.</w:t>
      </w:r>
      <w:r w:rsidRPr="00F0772C">
        <w:rPr>
          <w:lang w:eastAsia="zh-CN"/>
        </w:rPr>
        <w:t xml:space="preserve"> There are advantages in learning how the workforce might be less negatively impacted and how union concessions might achieve some of the desired goals of the new technology. Further, if a dispute arises later about whether bargaining should be mandated, the employer's good-faith efforts at collaboration will be meaningful in that analysis.</w:t>
      </w:r>
    </w:p>
    <w:p w14:paraId="50309A64" w14:textId="77777777" w:rsidR="002F6626" w:rsidRDefault="002F6626" w:rsidP="002F6626"/>
    <w:p w14:paraId="5188EA8C" w14:textId="77777777" w:rsidR="002F6626" w:rsidRDefault="002F6626" w:rsidP="002F6626">
      <w:pPr>
        <w:pStyle w:val="Heading4"/>
      </w:pPr>
      <w:r>
        <w:t xml:space="preserve">Imposition of regulations, rights, and scope are core tenants of unionized opposition. </w:t>
      </w:r>
    </w:p>
    <w:p w14:paraId="0C9AEE61" w14:textId="77777777" w:rsidR="002F6626" w:rsidRPr="00672BAC" w:rsidRDefault="002F6626" w:rsidP="002F6626">
      <w:r w:rsidRPr="00672BAC">
        <w:rPr>
          <w:rStyle w:val="Style13ptBold"/>
        </w:rPr>
        <w:t>Stacey 23</w:t>
      </w:r>
      <w:r w:rsidRPr="00672BAC">
        <w:t xml:space="preserve"> (Stephanie Stacey is a feature writer at Tech Monitor. She has previously worked at Business Insider, the European Forum for Urban Security, and La Gazette </w:t>
      </w:r>
      <w:proofErr w:type="spellStart"/>
      <w:r w:rsidRPr="00672BAC">
        <w:t>Drouot</w:t>
      </w:r>
      <w:proofErr w:type="spellEnd"/>
      <w:r w:rsidRPr="00672BAC">
        <w:t xml:space="preserve">.) May 5, 2023 </w:t>
      </w:r>
      <w:hyperlink r:id="rId51" w:history="1">
        <w:r w:rsidRPr="00672BAC">
          <w:rPr>
            <w:rStyle w:val="Hyperlink"/>
          </w:rPr>
          <w:t>https://techmonitor.ai/technology/ai-and-automation/trade-unions-fighting-make-ai-work-for-workers //</w:t>
        </w:r>
      </w:hyperlink>
      <w:r w:rsidRPr="00672BAC">
        <w:t xml:space="preserve"> ZX</w:t>
      </w:r>
    </w:p>
    <w:p w14:paraId="2EB7B9D5" w14:textId="77777777" w:rsidR="002F6626" w:rsidRPr="00672BAC" w:rsidRDefault="002F6626" w:rsidP="002F6626">
      <w:r w:rsidRPr="00672BAC">
        <w:t xml:space="preserve">“If it’s applied ethically and responsibly in collaboration with trade unions and the workforce, then AI actually has the potential to impact our members’ lives in a positive way,” says Budd. But regulations might fall far behind this objective. </w:t>
      </w:r>
      <w:r w:rsidRPr="00672BAC">
        <w:rPr>
          <w:rStyle w:val="StyleUnderline"/>
        </w:rPr>
        <w:t>The Trades Union Congress (TUC)</w:t>
      </w:r>
      <w:r w:rsidRPr="00672BAC">
        <w:t xml:space="preserve"> </w:t>
      </w:r>
      <w:r w:rsidRPr="00672BAC">
        <w:rPr>
          <w:rStyle w:val="StyleUnderline"/>
        </w:rPr>
        <w:t>issued a </w:t>
      </w:r>
      <w:hyperlink r:id="rId52" w:history="1">
        <w:r w:rsidRPr="00672BAC">
          <w:rPr>
            <w:rStyle w:val="StyleUnderline"/>
          </w:rPr>
          <w:t>stark warning</w:t>
        </w:r>
      </w:hyperlink>
      <w:r w:rsidRPr="00672BAC">
        <w:rPr>
          <w:rStyle w:val="StyleUnderline"/>
        </w:rPr>
        <w:t> to this effect in April, arguing that ministers had failed to introduce the necessary regulations to safeguard workers’ rights</w:t>
      </w:r>
      <w:r w:rsidRPr="00672BAC">
        <w:t xml:space="preserve"> amid the rapid rise of workplace AI. </w:t>
      </w:r>
    </w:p>
    <w:p w14:paraId="5960FBDD" w14:textId="77777777" w:rsidR="002F6626" w:rsidRPr="00672BAC" w:rsidRDefault="002F6626" w:rsidP="002F6626">
      <w:r w:rsidRPr="00672BAC">
        <w:rPr>
          <w:rStyle w:val="StyleUnderline"/>
        </w:rPr>
        <w:t>The TUC,</w:t>
      </w:r>
      <w:r w:rsidRPr="00672BAC">
        <w:t xml:space="preserve"> which represents more than five million workers across England and Wales, </w:t>
      </w:r>
      <w:r w:rsidRPr="00672BAC">
        <w:rPr>
          <w:rStyle w:val="StyleUnderline"/>
        </w:rPr>
        <w:t>remains dissatisfied with provisions in the government’s </w:t>
      </w:r>
      <w:hyperlink r:id="rId53" w:history="1">
        <w:r w:rsidRPr="00672BAC">
          <w:rPr>
            <w:rStyle w:val="StyleUnderline"/>
          </w:rPr>
          <w:t>Data Protection and Digital Information Bill</w:t>
        </w:r>
      </w:hyperlink>
      <w:r w:rsidRPr="00672BAC">
        <w:t>, the UK’s post-Brexit replacement for GDPR, as well as the </w:t>
      </w:r>
      <w:hyperlink r:id="rId54" w:history="1">
        <w:r w:rsidRPr="00672BAC">
          <w:rPr>
            <w:rStyle w:val="Hyperlink"/>
          </w:rPr>
          <w:t>National AI Strategy</w:t>
        </w:r>
      </w:hyperlink>
      <w:r w:rsidRPr="00672BAC">
        <w:t> and the recent </w:t>
      </w:r>
      <w:hyperlink r:id="rId55" w:history="1">
        <w:r w:rsidRPr="00672BAC">
          <w:rPr>
            <w:rStyle w:val="Hyperlink"/>
          </w:rPr>
          <w:t>white paper</w:t>
        </w:r>
      </w:hyperlink>
      <w:r w:rsidRPr="00672BAC">
        <w:t xml:space="preserve"> from the Department for Science, Innovation and Technology, which critics argue </w:t>
      </w:r>
      <w:proofErr w:type="spellStart"/>
      <w:r w:rsidRPr="00672BAC">
        <w:t>favours</w:t>
      </w:r>
      <w:proofErr w:type="spellEnd"/>
      <w:r w:rsidRPr="00672BAC">
        <w:t xml:space="preserve"> Big Tech. Prospect’s deputy general secretary Andrew </w:t>
      </w:r>
      <w:proofErr w:type="spellStart"/>
      <w:r w:rsidRPr="00672BAC">
        <w:t>Pakes</w:t>
      </w:r>
      <w:proofErr w:type="spellEnd"/>
      <w:r w:rsidRPr="00672BAC">
        <w:t xml:space="preserve"> is just as excoriating. “The government’s AI strategy is silent on workers,” he says. “It talks about innovation but not industrial change or investment in it.” </w:t>
      </w:r>
    </w:p>
    <w:p w14:paraId="78AB452B" w14:textId="77777777" w:rsidR="002F6626" w:rsidRPr="00672BAC" w:rsidRDefault="002F6626" w:rsidP="002F6626">
      <w:r w:rsidRPr="00672BAC">
        <w:rPr>
          <w:rStyle w:val="StyleUnderline"/>
        </w:rPr>
        <w:t>The TUC is calling for legislation mandating that employers tell their staff when — and how — AI is being </w:t>
      </w:r>
      <w:hyperlink r:id="rId56" w:history="1">
        <w:r w:rsidRPr="00672BAC">
          <w:rPr>
            <w:rStyle w:val="StyleUnderline"/>
          </w:rPr>
          <w:t>implemented in their workplaces</w:t>
        </w:r>
      </w:hyperlink>
      <w:r w:rsidRPr="00672BAC">
        <w:rPr>
          <w:rStyle w:val="StyleUnderline"/>
        </w:rPr>
        <w:t>.</w:t>
      </w:r>
      <w:r w:rsidRPr="00672BAC">
        <w:t xml:space="preserve"> They also argue that workers should be entitled to a human review of any decisions made about them by a machine-learning model — especially when it comes to hiring and firing. Staff don’t want to face a scenario “where [they] feel that they can’t challenge decisions made by technology,” says Mary Towers, who leads a project on AI at the TUC. Turner agrees. “I think we only need to look at the </w:t>
      </w:r>
      <w:hyperlink r:id="rId57" w:history="1">
        <w:r w:rsidRPr="00672BAC">
          <w:rPr>
            <w:rStyle w:val="Hyperlink"/>
          </w:rPr>
          <w:t>Post Office Horizon Scandal</w:t>
        </w:r>
      </w:hyperlink>
      <w:r w:rsidRPr="00672BAC">
        <w:t> for an example of what can happen when an IT system is seen as too complicated to challenge or too big to fail,” he says.</w:t>
      </w:r>
    </w:p>
    <w:p w14:paraId="5D897470" w14:textId="77777777" w:rsidR="002F6626" w:rsidRPr="00672BAC" w:rsidRDefault="002F6626" w:rsidP="002F6626">
      <w:r w:rsidRPr="00672BAC">
        <w:t xml:space="preserve">Turner, </w:t>
      </w:r>
      <w:proofErr w:type="spellStart"/>
      <w:r w:rsidRPr="00672BAC">
        <w:t>Pakes</w:t>
      </w:r>
      <w:proofErr w:type="spellEnd"/>
      <w:r w:rsidRPr="00672BAC">
        <w:t xml:space="preserve">, Dearden, and Towers all told Tech Monitor that robust legislation needs to </w:t>
      </w:r>
      <w:proofErr w:type="spellStart"/>
      <w:r w:rsidRPr="00672BAC">
        <w:t>emphasise</w:t>
      </w:r>
      <w:proofErr w:type="spellEnd"/>
      <w:r w:rsidRPr="00672BAC">
        <w:t xml:space="preserve"> physical and mental well-being in the workplace — not just productivity gains. “</w:t>
      </w:r>
      <w:r w:rsidRPr="00672BAC">
        <w:rPr>
          <w:rStyle w:val="StyleUnderline"/>
        </w:rPr>
        <w:t>At the moment the debate feels very fixed on the number of jobs that could be lost or created, with less focus on the quality of that work</w:t>
      </w:r>
      <w:r w:rsidRPr="00672BAC">
        <w:t>,” says Turner. In an </w:t>
      </w:r>
      <w:hyperlink r:id="rId58" w:tgtFrame="_blank" w:history="1">
        <w:r w:rsidRPr="00672BAC">
          <w:rPr>
            <w:rStyle w:val="Hyperlink"/>
          </w:rPr>
          <w:t>April 2022 survey</w:t>
        </w:r>
      </w:hyperlink>
      <w:r w:rsidRPr="00672BAC">
        <w:t> by GMB, 32% of 1,620 respondents said that workplace surveillance, including by automated systems, negatively impacted their mental health. Similarly, Towers highlights that so-called ‘algorithmic management’ — which might fail to account for a worker’s individual context — can leave workers feeling powerless, resulting in increased stress and anxiety. </w:t>
      </w:r>
    </w:p>
    <w:p w14:paraId="7D44C33A" w14:textId="77777777" w:rsidR="002F6626" w:rsidRPr="00672BAC" w:rsidRDefault="002F6626" w:rsidP="002F6626">
      <w:r w:rsidRPr="00672BAC">
        <w:rPr>
          <w:rStyle w:val="StyleUnderline"/>
        </w:rPr>
        <w:t>In the meantime, trade unions are playing catch-up</w:t>
      </w:r>
      <w:r w:rsidRPr="00672BAC">
        <w:t xml:space="preserve">. For one thing, </w:t>
      </w:r>
      <w:proofErr w:type="spellStart"/>
      <w:r w:rsidRPr="00672BAC">
        <w:t>Pakes</w:t>
      </w:r>
      <w:proofErr w:type="spellEnd"/>
      <w:r w:rsidRPr="00672BAC">
        <w:t xml:space="preserve"> argues, </w:t>
      </w:r>
      <w:r w:rsidRPr="00672BAC">
        <w:rPr>
          <w:rStyle w:val="Emphasis"/>
        </w:rPr>
        <w:t>the legal framework for employment rights is now outdated, having been written in a century where legislators were more focused on physical risks than unseen digital dilemmas in the workplace</w:t>
      </w:r>
      <w:r w:rsidRPr="00672BAC">
        <w:t>. Unions are also struggling to keep up with the pace and complexity of AI themselves. “There is an understanding gap at the moment,” says Turner. “If you’re a trade union officer — or, for that matter, a management representative — trying to understand the outputs of an unsupervised machine learning model in employment is something which most of us just don’t have the training in.” </w:t>
      </w:r>
    </w:p>
    <w:p w14:paraId="52028068" w14:textId="77777777" w:rsidR="002F6626" w:rsidRPr="00672BAC" w:rsidRDefault="002F6626" w:rsidP="002F6626">
      <w:r w:rsidRPr="00672BAC">
        <w:t xml:space="preserve">For its part, </w:t>
      </w:r>
      <w:r w:rsidRPr="00672BAC">
        <w:rPr>
          <w:rStyle w:val="StyleUnderline"/>
        </w:rPr>
        <w:t xml:space="preserve">GMB is investing resources to improve its representatives’ understanding of how AI systems work, </w:t>
      </w:r>
      <w:r w:rsidRPr="00672BAC">
        <w:t xml:space="preserve">says Turner. Community’s </w:t>
      </w:r>
      <w:proofErr w:type="spellStart"/>
      <w:r w:rsidRPr="00672BAC">
        <w:t>organisers</w:t>
      </w:r>
      <w:proofErr w:type="spellEnd"/>
      <w:r w:rsidRPr="00672BAC">
        <w:t xml:space="preserve"> also recently received training on AI from the </w:t>
      </w:r>
      <w:hyperlink r:id="rId59" w:anchor=":~:text=The%20Why%20Not%20Lab%20is,unions%2C%20public%20services%20and%20governments.&amp;text=Support%20public%20services%20and%20governments,is%20fair%2C%20transparent%20and%20responsible." w:tgtFrame="_blank" w:history="1">
        <w:r w:rsidRPr="00672BAC">
          <w:rPr>
            <w:rStyle w:val="Hyperlink"/>
          </w:rPr>
          <w:t>Why Not Lab</w:t>
        </w:r>
      </w:hyperlink>
      <w:r w:rsidRPr="00672BAC">
        <w:t xml:space="preserve">, a specialist consultancy firm that aims to help progressive </w:t>
      </w:r>
      <w:proofErr w:type="spellStart"/>
      <w:r w:rsidRPr="00672BAC">
        <w:t>organisations</w:t>
      </w:r>
      <w:proofErr w:type="spellEnd"/>
      <w:r w:rsidRPr="00672BAC">
        <w:t xml:space="preserve"> navigate the digital transformation — a process that Dearden says helped remove some of the fear representatives had around engaging with this complex topic.</w:t>
      </w:r>
    </w:p>
    <w:p w14:paraId="4504E4D5" w14:textId="77777777" w:rsidR="002F6626" w:rsidRPr="00672BAC" w:rsidRDefault="002F6626" w:rsidP="002F6626">
      <w:r w:rsidRPr="00672BAC">
        <w:t xml:space="preserve">Unions want to be able to have their say whenever new technologies are on the table. Without that kind of diversity of input, argues </w:t>
      </w:r>
      <w:proofErr w:type="spellStart"/>
      <w:r w:rsidRPr="00672BAC">
        <w:t>Pakes</w:t>
      </w:r>
      <w:proofErr w:type="spellEnd"/>
      <w:r w:rsidRPr="00672BAC">
        <w:t>, the entire economy loses out: “The UK is missing out on its potential because not everyone has a seat at the table in driving forward this new technology.”</w:t>
      </w:r>
    </w:p>
    <w:p w14:paraId="67CB8B0E" w14:textId="77777777" w:rsidR="002F6626" w:rsidRPr="00672BAC" w:rsidRDefault="002F6626" w:rsidP="002F6626">
      <w:r w:rsidRPr="00672BAC">
        <w:t xml:space="preserve">That’s why it’s so important that unions be consulted on when — and how — AI will be used to make decisions in the workplace, says Dearden. </w:t>
      </w:r>
      <w:r w:rsidRPr="00672BAC">
        <w:rPr>
          <w:rStyle w:val="StyleUnderline"/>
        </w:rPr>
        <w:t>It’s the workers on the shop floor and the production line who are best placed to understand the kinds of blockages that AI could, if implemented effectively, help overcome</w:t>
      </w:r>
      <w:r w:rsidRPr="00672BAC">
        <w:t xml:space="preserve">. “Technology change has to be brought into the scope of collective bargaining and </w:t>
      </w:r>
      <w:proofErr w:type="spellStart"/>
      <w:r w:rsidRPr="00672BAC">
        <w:t>recognised</w:t>
      </w:r>
      <w:proofErr w:type="spellEnd"/>
      <w:r w:rsidRPr="00672BAC">
        <w:t xml:space="preserve"> as an area in </w:t>
      </w:r>
      <w:r w:rsidRPr="00672BAC">
        <w:rPr>
          <w:rStyle w:val="Emphasis"/>
        </w:rPr>
        <w:t>which worker consultation is legally required</w:t>
      </w:r>
      <w:r w:rsidRPr="00672BAC">
        <w:t>,” argues Dearden. “We just don’t think employers will take it seriously otherwise.” </w:t>
      </w:r>
    </w:p>
    <w:p w14:paraId="06A28376" w14:textId="77777777" w:rsidR="002F6626" w:rsidRDefault="002F6626" w:rsidP="002F6626"/>
    <w:p w14:paraId="3DA36F2B" w14:textId="77777777" w:rsidR="002F6626" w:rsidRDefault="002F6626" w:rsidP="002F6626">
      <w:pPr>
        <w:pStyle w:val="Heading4"/>
      </w:pPr>
      <w:r>
        <w:t>WGA negotiations signal a broader increase in unionization against AI adoption/development.</w:t>
      </w:r>
    </w:p>
    <w:p w14:paraId="41EC94A5" w14:textId="77777777" w:rsidR="002F6626" w:rsidRPr="00B53352" w:rsidRDefault="002F6626" w:rsidP="002F6626">
      <w:pPr>
        <w:rPr>
          <w:rStyle w:val="Style13ptBold"/>
          <w:b w:val="0"/>
          <w:bCs w:val="0"/>
          <w:sz w:val="18"/>
          <w:szCs w:val="18"/>
        </w:rPr>
      </w:pPr>
      <w:proofErr w:type="spellStart"/>
      <w:r w:rsidRPr="00B53352">
        <w:rPr>
          <w:rStyle w:val="Style13ptBold"/>
        </w:rPr>
        <w:t>Schawrtz</w:t>
      </w:r>
      <w:proofErr w:type="spellEnd"/>
      <w:r w:rsidRPr="00B53352">
        <w:rPr>
          <w:rStyle w:val="Style13ptBold"/>
        </w:rPr>
        <w:t xml:space="preserve"> and </w:t>
      </w:r>
      <w:proofErr w:type="spellStart"/>
      <w:r w:rsidRPr="00B53352">
        <w:rPr>
          <w:rStyle w:val="Style13ptBold"/>
        </w:rPr>
        <w:t>Safko</w:t>
      </w:r>
      <w:proofErr w:type="spellEnd"/>
      <w:r w:rsidRPr="00B53352">
        <w:rPr>
          <w:rStyle w:val="Style13ptBold"/>
        </w:rPr>
        <w:t xml:space="preserve"> 6/12</w:t>
      </w:r>
      <w:r w:rsidRPr="00B53352">
        <w:t xml:space="preserve"> </w:t>
      </w:r>
      <w:r w:rsidRPr="00B53352">
        <w:rPr>
          <w:sz w:val="18"/>
          <w:szCs w:val="18"/>
        </w:rPr>
        <w:t>(Mr. Schwartz regularly represents clients before state and federal administrative agencies and courts, as well as in arbitration proceedings. His litigation experience includes defense of retaliation, discrimination, wage/hour, breach of contract and fraud claims, including potential class actions. He also regularly represents clients in cases concerning the enforcement of restrictive covenants and breaches of fiduciary duties. Mr. Schwartz often advises clients on non-litigation matters, as well as on a variety of ESG- and AI-related issues.  Emily D. </w:t>
      </w:r>
      <w:proofErr w:type="spellStart"/>
      <w:r w:rsidRPr="00B53352">
        <w:rPr>
          <w:sz w:val="18"/>
          <w:szCs w:val="18"/>
        </w:rPr>
        <w:t>Safko</w:t>
      </w:r>
      <w:proofErr w:type="spellEnd"/>
      <w:r w:rsidRPr="00B53352">
        <w:rPr>
          <w:sz w:val="18"/>
          <w:szCs w:val="18"/>
        </w:rPr>
        <w:t xml:space="preserve"> is an associate at the firm. ) “Uncharted Territories: Unions Versus AI in The Workplace—a Legal Battle for the Future” June 12, 2023 </w:t>
      </w:r>
      <w:hyperlink r:id="rId60" w:history="1">
        <w:r w:rsidRPr="00381C8D">
          <w:rPr>
            <w:rStyle w:val="Hyperlink"/>
            <w:sz w:val="18"/>
            <w:szCs w:val="18"/>
          </w:rPr>
          <w:t>https://www.skadden.com/-/media/files/publications/2023/06/uncharted_territories_unions_versus_ai_in_the_workplace_a_legal_battle_for_the_future.pdf?rev=3bd91ff998b34c1aa297a2152ceba507</w:t>
        </w:r>
      </w:hyperlink>
      <w:r>
        <w:rPr>
          <w:sz w:val="18"/>
          <w:szCs w:val="18"/>
        </w:rPr>
        <w:t xml:space="preserve"> // ZX</w:t>
      </w:r>
    </w:p>
    <w:p w14:paraId="2C0F577B" w14:textId="77777777" w:rsidR="002F6626" w:rsidRDefault="002F6626" w:rsidP="002F6626">
      <w:r>
        <w:t xml:space="preserve">The impact of AI is now at the center. In the case of the current writers’ strike, </w:t>
      </w:r>
      <w:r w:rsidRPr="00B53352">
        <w:rPr>
          <w:rStyle w:val="StyleUnderline"/>
        </w:rPr>
        <w:t>workers fear that their work in writing scripts will be automated, without need for their input.</w:t>
      </w:r>
      <w:r>
        <w:t xml:space="preserve"> In short, writers are concerned that AI will eventually be used to produce literary material for a film or show. The WGA seeks to limit the use of AI as a tool to augment writers’ work as opposed to automate it by requiring that literary material be produced by, and credited to, a person. The WGA also seeks to limit use of unionized writers’ prior work to train AI systems to produce similar material. </w:t>
      </w:r>
      <w:r w:rsidRPr="00B53352">
        <w:rPr>
          <w:rStyle w:val="StyleUnderline"/>
        </w:rPr>
        <w:t>The Alliance of Motion Picture and Television Producers (AMPTP</w:t>
      </w:r>
      <w:r>
        <w:t>), a trade association representing studios and networks</w:t>
      </w:r>
      <w:r w:rsidRPr="00B53352">
        <w:rPr>
          <w:rStyle w:val="StyleUnderline"/>
        </w:rPr>
        <w:t>, has so far refused to be limited in its use of AI</w:t>
      </w:r>
      <w:r>
        <w:t xml:space="preserve">. Instead, it has proposed annual meetings with the union to further discuss changing use of AI </w:t>
      </w:r>
      <w:r w:rsidRPr="00B53352">
        <w:rPr>
          <w:rStyle w:val="StyleUnderline"/>
        </w:rPr>
        <w:t>technology Although AI in its current form is far from developed or sophisticated enough to replace writers at this stage, the expiration of the WGA’s contract with the AMPTP is the impetus for the current debate</w:t>
      </w:r>
      <w:r>
        <w:t>. As a general matter, the scope and duty of an employer’s obligation to bargain with the union depends on whether the negotiations are taking place during the term of a contract or otherwise, and whether the matter is a “mandatory” or “permissive” subject of bargaining under applicable law</w:t>
      </w:r>
      <w:r w:rsidRPr="00B53352">
        <w:rPr>
          <w:rStyle w:val="Emphasis"/>
        </w:rPr>
        <w:t>. Under the National Labor Relations Act (NLRA), unions and employers are required to bargain in good faith about “wages, hours, and other conditions of employment</w:t>
      </w:r>
      <w:r>
        <w:t>,” otherwise referred to as</w:t>
      </w:r>
      <w:r w:rsidRPr="00B53352">
        <w:t xml:space="preserve"> </w:t>
      </w:r>
      <w:r>
        <w:t xml:space="preserve">“mandatory” subjects of bargaining. With respect to these matters, an employer must bargain with the union about the decision to take a particular action. This type of bargaining is commonly referred to as “decision bargaining.” </w:t>
      </w:r>
      <w:r w:rsidRPr="00B53352">
        <w:rPr>
          <w:rStyle w:val="StyleUnderline"/>
        </w:rPr>
        <w:t>By contrast, employers are generally not required to bargain prior to making core managerial decisions pertaining to the operation of the business.</w:t>
      </w:r>
      <w:r>
        <w:t xml:space="preserve"> These types of matters are generally referred to as “permissive” subjects of bargaining. Nonetheless, </w:t>
      </w:r>
      <w:r w:rsidRPr="00B53352">
        <w:rPr>
          <w:rStyle w:val="Emphasis"/>
        </w:rPr>
        <w:t>employers are required to bargain about the effects of major operation changes</w:t>
      </w:r>
      <w:r>
        <w:t xml:space="preserve"> that will affect the terms and conditions of employment. This type of bargaining is commonly referred to as “effects bargaining.”</w:t>
      </w:r>
      <w:r w:rsidRPr="00B53352">
        <w:t xml:space="preserve"> </w:t>
      </w:r>
      <w:r>
        <w:t>During the term of a collective bargaining agreement, an employer cannot unilaterally change the terms and conditions of employment or the terms of the collective bargaining agreement without first negotiating with the union, and neither party is required to negotiate with respect to matters covered by the agreement. If a matter is not covered by the agreement, employers must negotiate with the union over mandatory subjects of bargaining and the effects of any permissive subjects of bargaining. Notably, employers may reserve the right within a collective bargaining agreement to make certain decisions related to the operation of the business during the term of the collective bargaining agreement without</w:t>
      </w:r>
      <w:r w:rsidRPr="00B53352">
        <w:t xml:space="preserve"> </w:t>
      </w:r>
      <w:r>
        <w:t xml:space="preserve">first negotiating with the union. These clauses are typically referred to as “management rights” clauses. Once a contract expires, employers must honor the terms of the expired agreement while negotiating with the union over the terms of a new agreement until the parties reach impasse. </w:t>
      </w:r>
      <w:r w:rsidRPr="00B53352">
        <w:rPr>
          <w:rStyle w:val="StyleUnderline"/>
        </w:rPr>
        <w:t>An employer’s decision to introduce new technology in the workplace has typically been considered a permissive subject of bargaining</w:t>
      </w:r>
      <w:r>
        <w:t>. Therefore, absent a provision in the applicable collective bargaining agreement, employers are generally not required to bargain with unions over the decision to introduce new technology in the workplace. Nonetheless, b</w:t>
      </w:r>
      <w:r w:rsidRPr="00B53352">
        <w:rPr>
          <w:rStyle w:val="StyleUnderline"/>
        </w:rPr>
        <w:t>ecause of the potential of AI to change the dynamics of work, its use in the workplace could require an employer to engage in effects bargaining,</w:t>
      </w:r>
      <w:r>
        <w:t xml:space="preserve"> which could—depending on the circumstances— involve discussions on issues like job security, opportunities for retraining and job displacement caused by the implementation of new technology. Because use of AI is likely a permissive subject of bargaining</w:t>
      </w:r>
      <w:r w:rsidRPr="00B53352">
        <w:rPr>
          <w:rStyle w:val="Emphasis"/>
        </w:rPr>
        <w:t>, the WGA is currently looking to add language to the applicable collective bargaining agreement to limit the use of AI.</w:t>
      </w:r>
      <w:r>
        <w:t xml:space="preserve"> Given the increasing prevalence of AI across industries, </w:t>
      </w:r>
      <w:r w:rsidRPr="00B53352">
        <w:rPr>
          <w:rStyle w:val="Emphasis"/>
        </w:rPr>
        <w:t>other unions may follow WGA’s lead.</w:t>
      </w:r>
      <w:r>
        <w:t xml:space="preserve"> Future labor negotiations are likely to include demands similar to those being made by the WGA, and </w:t>
      </w:r>
      <w:r w:rsidRPr="00B53352">
        <w:rPr>
          <w:rStyle w:val="Emphasis"/>
        </w:rPr>
        <w:t>such demands are likely to become commonplace as unions seek to adopt provisions in collective bargaining agreements that limit the use of AI.</w:t>
      </w:r>
      <w:r>
        <w:t xml:space="preserve"> These discussions are particularly likely to emerge in creative and professional industries, </w:t>
      </w:r>
      <w:r w:rsidRPr="00B53352">
        <w:rPr>
          <w:rStyle w:val="StyleUnderline"/>
        </w:rPr>
        <w:t>and it is anticipated that there will be an increased demand for agreements that preserve creative control and utilize AI as a tool, not a replacement.</w:t>
      </w:r>
      <w:r>
        <w:t xml:space="preserve"> Notably, as with prior WGA strikes, other labor unions representing employees in the entertainment industry have made their support for the WGA known, including the Screen Actors Guild—American Federation of Television and Radio Artists (SAG-AFTRA), whose contract with AMPTP expires at the end of June. Interestingly, on June 3, the Directors Guild of America (DGA) announced that it reached a tentative deal for a new three-year collective bargaining agreement with AMPTP, which would provide that AI is not a person and cannot replace the work performed by the members.</w:t>
      </w:r>
      <w:r w:rsidRPr="00B53352">
        <w:t xml:space="preserve"> </w:t>
      </w:r>
      <w:r>
        <w:t xml:space="preserve">AI has already begun flexing its power as a transformative force for both employers and unions, and its integration into workplaces is expected to reshape and redefine labor dynamics. Demands for AI to be restrained are expected to increase in the future, particularly in the creative and professional spaces; </w:t>
      </w:r>
      <w:r w:rsidRPr="00B53352">
        <w:rPr>
          <w:rStyle w:val="StyleUnderline"/>
        </w:rPr>
        <w:t>the writers’ strike will likely prove to be only the first of many union challenges to the implementation of AI. Issues such as job security and creative control will likely emerge at the forefront of labor negotiations.</w:t>
      </w:r>
      <w:r>
        <w:t xml:space="preserve"> As AI continues its rapid evolution with no signs of slowing, employers in industries across the board must be ready and willing to embrace new opportunities and mitigate potential challenges with the aim of creating a future where both humans and AI can coexist in the workplace.</w:t>
      </w:r>
      <w:r w:rsidRPr="00B53352">
        <w:t xml:space="preserve"> </w:t>
      </w:r>
      <w:r>
        <w:t>Against this backdrop</w:t>
      </w:r>
      <w:r w:rsidRPr="00B53352">
        <w:rPr>
          <w:rStyle w:val="StyleUnderline"/>
        </w:rPr>
        <w:t>, employers of both unionized and nonunionized workforces should also be mindful of the changing legal landscape</w:t>
      </w:r>
      <w:r>
        <w:t xml:space="preserve"> with respect to use of AI. </w:t>
      </w:r>
    </w:p>
    <w:p w14:paraId="4E612161" w14:textId="678DA31B" w:rsidR="000D2E16" w:rsidRDefault="000D2E16" w:rsidP="000D2E16">
      <w:pPr>
        <w:pStyle w:val="Heading4"/>
      </w:pPr>
      <w:r>
        <w:t xml:space="preserve">EU regulations prove that empowered unions directly cause legal restrictions towards AI. </w:t>
      </w:r>
    </w:p>
    <w:p w14:paraId="35297FAD" w14:textId="7B8C033B" w:rsidR="000D2E16" w:rsidRPr="000D2E16" w:rsidRDefault="000D2E16" w:rsidP="000D2E16">
      <w:pPr>
        <w:rPr>
          <w:lang w:eastAsia="zh-CN"/>
        </w:rPr>
      </w:pPr>
      <w:r w:rsidRPr="000D2E16">
        <w:rPr>
          <w:rStyle w:val="Style13ptBold"/>
        </w:rPr>
        <w:t>Browne 6/14</w:t>
      </w:r>
      <w:r w:rsidRPr="000D2E16">
        <w:t xml:space="preserve"> (Ryan Browne is a correspondent for CNBC in London covering the technology industry.) June 14th 2023 “EU lawmakers pass landmark artificial intelligence regulation” </w:t>
      </w:r>
      <w:hyperlink r:id="rId61" w:history="1">
        <w:r w:rsidRPr="000D2E16">
          <w:rPr>
            <w:rStyle w:val="Hyperlink"/>
          </w:rPr>
          <w:t>https://www.cnbc.com/2023/06/14/eu-lawmakers-pass-landmark-artificial-intelligence-regulation.html //</w:t>
        </w:r>
      </w:hyperlink>
      <w:r w:rsidRPr="000D2E16">
        <w:t xml:space="preserve"> ZX</w:t>
      </w:r>
    </w:p>
    <w:p w14:paraId="2BED259A" w14:textId="6F9E2122" w:rsidR="000D2E16" w:rsidRPr="000D2E16" w:rsidRDefault="000D2E16" w:rsidP="000D2E16">
      <w:r w:rsidRPr="000D2E16">
        <w:rPr>
          <w:rStyle w:val="Emphasis"/>
        </w:rPr>
        <w:t>The European Parliament has approved the bloc’s landmark rules for artificial intelligence, known as the EU AI Act,</w:t>
      </w:r>
      <w:r w:rsidRPr="000D2E16">
        <w:t xml:space="preserve"> clearing a major hurdle for the first formal regulation of AI in the West to become law.</w:t>
      </w:r>
      <w:r>
        <w:t xml:space="preserve"> </w:t>
      </w:r>
      <w:r w:rsidRPr="000D2E16">
        <w:t xml:space="preserve">AI has become a key battleground in the global tech industry as companies compete for a leading role in developing the technology — particularly generative AI, which can generate new content from user prompts. </w:t>
      </w:r>
      <w:r w:rsidRPr="000D2E16">
        <w:rPr>
          <w:rStyle w:val="Emphasis"/>
        </w:rPr>
        <w:t xml:space="preserve">The rules are the first comprehensive regulations for AI. </w:t>
      </w:r>
      <w:r w:rsidRPr="000D2E16">
        <w:t>What generative AI is capable of, from producing music lyrics to generating code, has wowed academics, businesspeople and even school students. But it has also led to worries around job displacement, misinformation, and bias.</w:t>
      </w:r>
      <w:r>
        <w:t xml:space="preserve"> </w:t>
      </w:r>
      <w:r w:rsidRPr="000D2E16">
        <w:t xml:space="preserve">During a critical Wednesday vote, the Parliament adopted the AI Act with 499 votes in favor, 28 against and 93 abstentions. </w:t>
      </w:r>
      <w:r w:rsidRPr="000D2E16">
        <w:rPr>
          <w:rStyle w:val="StyleUnderline"/>
        </w:rPr>
        <w:t>The regulation is far from becoming law, but it is likely to be one of the first formal rules for the technology globally. European Parliament members agreed to bring generative AI tools like ChatGPT under greater restrictions</w:t>
      </w:r>
      <w:r w:rsidRPr="000D2E16">
        <w:t>. Generative AI developers will be required to submit their systems for review before releasing them commercially.</w:t>
      </w:r>
      <w:r>
        <w:t xml:space="preserve"> </w:t>
      </w:r>
      <w:r w:rsidRPr="000D2E16">
        <w:t>The Parliament also decided to hold firm with a ban on real-time biometric identification systems, as well as controversial “social scoring” systems.</w:t>
      </w:r>
      <w:r>
        <w:t xml:space="preserve"> </w:t>
      </w:r>
      <w:r w:rsidRPr="000D2E16">
        <w:rPr>
          <w:rStyle w:val="Emphasis"/>
        </w:rPr>
        <w:t>Human rights campaigners had expressed concern</w:t>
      </w:r>
      <w:r w:rsidRPr="000D2E16">
        <w:t xml:space="preserve"> over an attempt by the European People’s Party to water down the ban. </w:t>
      </w:r>
      <w:r w:rsidRPr="000D2E16">
        <w:rPr>
          <w:rStyle w:val="StyleUnderline"/>
        </w:rPr>
        <w:t>Lawmakers nevertheless pressed ahead with it and agreed to prohibit biometric surveillance from all public settings</w:t>
      </w:r>
      <w:r w:rsidRPr="000D2E16">
        <w:t>.</w:t>
      </w:r>
      <w:r>
        <w:t xml:space="preserve"> </w:t>
      </w:r>
      <w:r w:rsidRPr="000D2E16">
        <w:t>The laws have huge implications for developers of generative AI models, such as the</w:t>
      </w:r>
      <w:r>
        <w:t xml:space="preserve"> </w:t>
      </w:r>
      <w:hyperlink r:id="rId62" w:history="1">
        <w:r w:rsidRPr="000D2E16">
          <w:rPr>
            <w:rStyle w:val="Hyperlink"/>
          </w:rPr>
          <w:t>Microsoft</w:t>
        </w:r>
      </w:hyperlink>
      <w:r w:rsidRPr="000D2E16">
        <w:t>-backed OpenAI’s ChatGPT and</w:t>
      </w:r>
      <w:r>
        <w:t xml:space="preserve"> </w:t>
      </w:r>
      <w:hyperlink r:id="rId63" w:history="1">
        <w:r w:rsidRPr="000D2E16">
          <w:rPr>
            <w:rStyle w:val="Hyperlink"/>
          </w:rPr>
          <w:t>Google</w:t>
        </w:r>
      </w:hyperlink>
      <w:r w:rsidRPr="000D2E16">
        <w:t>’s Bard.</w:t>
      </w:r>
      <w:r>
        <w:t xml:space="preserve"> </w:t>
      </w:r>
      <w:r w:rsidRPr="000D2E16">
        <w:t>Jens-Henrik Jeppesen, senior director of public policy at Workday, said the AI Act aims to “build safeguards on the development and use of these technologies to ensure we have an innovation-friendly environment for these technologies such that society can benefit from them.”</w:t>
      </w:r>
      <w:r>
        <w:t xml:space="preserve"> </w:t>
      </w:r>
      <w:r w:rsidRPr="000D2E16">
        <w:t>“Those are the right goals in my view,” he told CNBC after the vote.</w:t>
      </w:r>
      <w:r>
        <w:t xml:space="preserve"> </w:t>
      </w:r>
      <w:r w:rsidRPr="000D2E16">
        <w:t>The next stage is for negotiators at EU institutions, such as the EU executive body and 27 member states.</w:t>
      </w:r>
      <w:r>
        <w:t xml:space="preserve"> </w:t>
      </w:r>
      <w:r w:rsidRPr="000D2E16">
        <w:t xml:space="preserve">Earlier in the day, </w:t>
      </w:r>
      <w:proofErr w:type="spellStart"/>
      <w:r w:rsidRPr="000D2E16">
        <w:t>Github</w:t>
      </w:r>
      <w:proofErr w:type="spellEnd"/>
      <w:r w:rsidRPr="000D2E16">
        <w:t xml:space="preserve"> CEO Thomas </w:t>
      </w:r>
      <w:proofErr w:type="spellStart"/>
      <w:r w:rsidRPr="000D2E16">
        <w:t>Dohmke</w:t>
      </w:r>
      <w:proofErr w:type="spellEnd"/>
      <w:r w:rsidRPr="000D2E16">
        <w:t xml:space="preserve"> called on European regulators to listen to the private sector, as it pushed ahead with rules for AI.</w:t>
      </w:r>
      <w:r>
        <w:t xml:space="preserve"> </w:t>
      </w:r>
      <w:r w:rsidRPr="000D2E16">
        <w:t>“</w:t>
      </w:r>
      <w:r w:rsidRPr="000D2E16">
        <w:rPr>
          <w:rStyle w:val="StyleUnderline"/>
        </w:rPr>
        <w:t>We encourage the European Union and the US government to move really fast and listen to those that built the technology, not only in the commercial business, but also in universities, in the open-source communities</w:t>
      </w:r>
      <w:r w:rsidRPr="000D2E16">
        <w:t xml:space="preserve">,” </w:t>
      </w:r>
      <w:proofErr w:type="spellStart"/>
      <w:r w:rsidRPr="000D2E16">
        <w:t>Dohmke</w:t>
      </w:r>
      <w:proofErr w:type="spellEnd"/>
      <w:r w:rsidRPr="000D2E16">
        <w:t xml:space="preserve"> told CNBC’s Arjun </w:t>
      </w:r>
      <w:proofErr w:type="spellStart"/>
      <w:r w:rsidRPr="000D2E16">
        <w:t>Kharpal</w:t>
      </w:r>
      <w:proofErr w:type="spellEnd"/>
      <w:r w:rsidRPr="000D2E16">
        <w:t>.</w:t>
      </w:r>
      <w:r>
        <w:t xml:space="preserve"> </w:t>
      </w:r>
      <w:r w:rsidRPr="000D2E16">
        <w:t>It comes as countries around the world are looking to bring in rules and standards for AI.</w:t>
      </w:r>
      <w:r>
        <w:t xml:space="preserve"> </w:t>
      </w:r>
      <w:r w:rsidRPr="000D2E16">
        <w:t>On Monday, U.K. Prime Minister Rishi Sunak made a bold pitch to make the U.K.</w:t>
      </w:r>
      <w:r>
        <w:t xml:space="preserve"> </w:t>
      </w:r>
      <w:hyperlink r:id="rId64" w:history="1">
        <w:r w:rsidRPr="000D2E16">
          <w:rPr>
            <w:rStyle w:val="Hyperlink"/>
          </w:rPr>
          <w:t>the “geographical home” of AI safety regulation</w:t>
        </w:r>
      </w:hyperlink>
      <w:r w:rsidRPr="000D2E16">
        <w:t>. The government is also gearing up to hold a global summit on AI safety later this year.</w:t>
      </w:r>
    </w:p>
    <w:p w14:paraId="597268DA" w14:textId="77777777" w:rsidR="000D2E16" w:rsidRPr="000D2E16" w:rsidRDefault="000D2E16" w:rsidP="000D2E16">
      <w:pPr>
        <w:rPr>
          <w:rStyle w:val="Style13ptBold"/>
        </w:rPr>
      </w:pPr>
    </w:p>
    <w:p w14:paraId="00C40980" w14:textId="7D3C9052" w:rsidR="0022081D" w:rsidRDefault="0022081D" w:rsidP="0022081D">
      <w:pPr>
        <w:pStyle w:val="Heading3"/>
      </w:pPr>
      <w:r>
        <w:t>Internal Link- Regulations</w:t>
      </w:r>
    </w:p>
    <w:p w14:paraId="285E3146" w14:textId="77777777" w:rsidR="0022081D" w:rsidRPr="00337FE2" w:rsidRDefault="0022081D" w:rsidP="0022081D">
      <w:pPr>
        <w:pStyle w:val="Heading4"/>
      </w:pPr>
      <w:r w:rsidRPr="00337FE2">
        <w:t xml:space="preserve">It’s </w:t>
      </w:r>
      <w:r w:rsidRPr="00337FE2">
        <w:rPr>
          <w:u w:val="single"/>
        </w:rPr>
        <w:t>impossible</w:t>
      </w:r>
      <w:r w:rsidRPr="00337FE2">
        <w:t xml:space="preserve"> to </w:t>
      </w:r>
      <w:r w:rsidRPr="00337FE2">
        <w:rPr>
          <w:u w:val="single"/>
        </w:rPr>
        <w:t>only</w:t>
      </w:r>
      <w:r w:rsidRPr="00337FE2">
        <w:t xml:space="preserve"> regulate ‘bad’ AI without </w:t>
      </w:r>
      <w:r w:rsidRPr="00337FE2">
        <w:rPr>
          <w:u w:val="single"/>
        </w:rPr>
        <w:t>stifling</w:t>
      </w:r>
      <w:r w:rsidRPr="00337FE2">
        <w:t xml:space="preserve"> the ‘good’. Tech is </w:t>
      </w:r>
      <w:r w:rsidRPr="00337FE2">
        <w:rPr>
          <w:u w:val="single"/>
        </w:rPr>
        <w:t>too far off</w:t>
      </w:r>
      <w:r w:rsidRPr="00337FE2">
        <w:t xml:space="preserve"> and </w:t>
      </w:r>
      <w:r w:rsidRPr="00337FE2">
        <w:rPr>
          <w:u w:val="single"/>
        </w:rPr>
        <w:t>unpredictable</w:t>
      </w:r>
      <w:r w:rsidRPr="00337FE2">
        <w:t xml:space="preserve"> AND humans have </w:t>
      </w:r>
      <w:r w:rsidRPr="00337FE2">
        <w:rPr>
          <w:u w:val="single"/>
        </w:rPr>
        <w:t>no current baseline</w:t>
      </w:r>
      <w:r w:rsidRPr="00337FE2">
        <w:t xml:space="preserve"> for </w:t>
      </w:r>
      <w:r w:rsidRPr="00337FE2">
        <w:rPr>
          <w:u w:val="single"/>
        </w:rPr>
        <w:t>understanding</w:t>
      </w:r>
      <w:r w:rsidRPr="00337FE2">
        <w:t xml:space="preserve">, let alone </w:t>
      </w:r>
      <w:r w:rsidRPr="00337FE2">
        <w:rPr>
          <w:u w:val="single"/>
        </w:rPr>
        <w:t>assessing</w:t>
      </w:r>
      <w:r w:rsidRPr="00337FE2">
        <w:t xml:space="preserve"> or </w:t>
      </w:r>
      <w:r w:rsidRPr="00337FE2">
        <w:rPr>
          <w:u w:val="single"/>
        </w:rPr>
        <w:t>guiding</w:t>
      </w:r>
      <w:r w:rsidRPr="00337FE2">
        <w:t xml:space="preserve">, productive means. </w:t>
      </w:r>
      <w:r w:rsidRPr="00337FE2">
        <w:rPr>
          <w:u w:val="single"/>
        </w:rPr>
        <w:t>Premature</w:t>
      </w:r>
      <w:r w:rsidRPr="00337FE2">
        <w:t xml:space="preserve"> regulation drives </w:t>
      </w:r>
      <w:r w:rsidRPr="00337FE2">
        <w:rPr>
          <w:u w:val="single"/>
        </w:rPr>
        <w:t>straight</w:t>
      </w:r>
      <w:r w:rsidRPr="00337FE2">
        <w:t xml:space="preserve"> to extinction.</w:t>
      </w:r>
    </w:p>
    <w:p w14:paraId="40950267" w14:textId="77777777" w:rsidR="0022081D" w:rsidRPr="00337FE2" w:rsidRDefault="0022081D" w:rsidP="0022081D">
      <w:proofErr w:type="spellStart"/>
      <w:r w:rsidRPr="00337FE2">
        <w:t>Gönenç</w:t>
      </w:r>
      <w:proofErr w:type="spellEnd"/>
      <w:r w:rsidRPr="00337FE2">
        <w:t xml:space="preserve"> </w:t>
      </w:r>
      <w:proofErr w:type="spellStart"/>
      <w:r w:rsidRPr="00337FE2">
        <w:rPr>
          <w:rStyle w:val="Style13ptBold"/>
        </w:rPr>
        <w:t>Gürkaynak</w:t>
      </w:r>
      <w:proofErr w:type="spellEnd"/>
      <w:r w:rsidRPr="00337FE2">
        <w:rPr>
          <w:rStyle w:val="Style13ptBold"/>
        </w:rPr>
        <w:t xml:space="preserve"> 18</w:t>
      </w:r>
      <w:r w:rsidRPr="00337FE2">
        <w:t xml:space="preserve">, Founding Partner of ELIG </w:t>
      </w:r>
      <w:proofErr w:type="spellStart"/>
      <w:r w:rsidRPr="00337FE2">
        <w:t>Gürkaynak</w:t>
      </w:r>
      <w:proofErr w:type="spellEnd"/>
      <w:r w:rsidRPr="00337FE2">
        <w:t xml:space="preserve"> Attorneys-at-Law, LL.M. from Harvard Law School, </w:t>
      </w:r>
      <w:proofErr w:type="spellStart"/>
      <w:r w:rsidRPr="00337FE2">
        <w:t>İlay</w:t>
      </w:r>
      <w:proofErr w:type="spellEnd"/>
      <w:r w:rsidRPr="00337FE2">
        <w:t xml:space="preserve"> </w:t>
      </w:r>
      <w:proofErr w:type="spellStart"/>
      <w:r w:rsidRPr="00337FE2">
        <w:t>Yılmaz</w:t>
      </w:r>
      <w:proofErr w:type="spellEnd"/>
      <w:r w:rsidRPr="00337FE2">
        <w:t xml:space="preserve">, Partner at ELIG </w:t>
      </w:r>
      <w:proofErr w:type="spellStart"/>
      <w:r w:rsidRPr="00337FE2">
        <w:t>Gürkaynak</w:t>
      </w:r>
      <w:proofErr w:type="spellEnd"/>
      <w:r w:rsidRPr="00337FE2">
        <w:t xml:space="preserve"> Attorneys-at-Law, and </w:t>
      </w:r>
      <w:proofErr w:type="spellStart"/>
      <w:r w:rsidRPr="00337FE2">
        <w:t>Güneş</w:t>
      </w:r>
      <w:proofErr w:type="spellEnd"/>
      <w:r w:rsidRPr="00337FE2">
        <w:t xml:space="preserve"> </w:t>
      </w:r>
      <w:proofErr w:type="spellStart"/>
      <w:r w:rsidRPr="00337FE2">
        <w:t>Haksever</w:t>
      </w:r>
      <w:proofErr w:type="spellEnd"/>
      <w:r w:rsidRPr="00337FE2">
        <w:t xml:space="preserve">, LLM from Istanbul Bilgi University, Attorney at IBM Turkey, “Stifling Artificial Intelligence: Human Perils”, Computer Law &amp; Security Review, Volume 32, Issue 5, 12/12/2018, </w:t>
      </w:r>
      <w:hyperlink r:id="rId65" w:history="1">
        <w:r w:rsidRPr="00337FE2">
          <w:rPr>
            <w:rStyle w:val="Hyperlink"/>
          </w:rPr>
          <w:t>https://papers.ssrn.com/sol3/papers.cfm?abstract_id=3285264</w:t>
        </w:r>
      </w:hyperlink>
      <w:r w:rsidRPr="00337FE2">
        <w:t xml:space="preserve"> [note – ‘ANI’ = ‘artificial narrow intelligence’]</w:t>
      </w:r>
    </w:p>
    <w:p w14:paraId="2F89F732" w14:textId="77777777" w:rsidR="0022081D" w:rsidRPr="00337FE2" w:rsidRDefault="0022081D" w:rsidP="0022081D">
      <w:pPr>
        <w:rPr>
          <w:sz w:val="16"/>
        </w:rPr>
      </w:pPr>
      <w:r w:rsidRPr="00337FE2">
        <w:rPr>
          <w:sz w:val="16"/>
        </w:rPr>
        <w:t>3. Protecting human dominance through regulation or setting tailored goals to maintain human existence</w:t>
      </w:r>
    </w:p>
    <w:p w14:paraId="5ADD0178" w14:textId="77777777" w:rsidR="0022081D" w:rsidRPr="00337FE2" w:rsidRDefault="0022081D" w:rsidP="0022081D">
      <w:pPr>
        <w:rPr>
          <w:sz w:val="16"/>
        </w:rPr>
      </w:pPr>
      <w:r w:rsidRPr="00337FE2">
        <w:rPr>
          <w:sz w:val="16"/>
        </w:rPr>
        <w:t xml:space="preserve">Having a timeless and robust definition of AI is of paramount importance when thinking of regulating AI. </w:t>
      </w:r>
      <w:r w:rsidRPr="00337FE2">
        <w:rPr>
          <w:rStyle w:val="StyleUnderline"/>
        </w:rPr>
        <w:t xml:space="preserve">One </w:t>
      </w:r>
      <w:r w:rsidRPr="00337FE2">
        <w:rPr>
          <w:rStyle w:val="Emphasis"/>
        </w:rPr>
        <w:t>cannot</w:t>
      </w:r>
      <w:r w:rsidRPr="00337FE2">
        <w:rPr>
          <w:rStyle w:val="StyleUnderline"/>
        </w:rPr>
        <w:t xml:space="preserve"> regulate a certain subject without establishing a </w:t>
      </w:r>
      <w:r w:rsidRPr="00337FE2">
        <w:rPr>
          <w:rStyle w:val="Emphasis"/>
        </w:rPr>
        <w:t>robust definition</w:t>
      </w:r>
      <w:r w:rsidRPr="00337FE2">
        <w:rPr>
          <w:rStyle w:val="StyleUnderline"/>
        </w:rPr>
        <w:t xml:space="preserve"> of what it regulates</w:t>
      </w:r>
      <w:r w:rsidRPr="00337FE2">
        <w:rPr>
          <w:sz w:val="16"/>
        </w:rPr>
        <w:t xml:space="preserve">. </w:t>
      </w:r>
      <w:r w:rsidRPr="00337FE2">
        <w:rPr>
          <w:rStyle w:val="StyleUnderline"/>
        </w:rPr>
        <w:t>The ambiguity of</w:t>
      </w:r>
      <w:r w:rsidRPr="00337FE2">
        <w:rPr>
          <w:sz w:val="16"/>
        </w:rPr>
        <w:t xml:space="preserve"> the definition of </w:t>
      </w:r>
      <w:r w:rsidRPr="00337FE2">
        <w:rPr>
          <w:rStyle w:val="StyleUnderline"/>
        </w:rPr>
        <w:t>AI is</w:t>
      </w:r>
      <w:r w:rsidRPr="00337FE2">
        <w:rPr>
          <w:sz w:val="16"/>
        </w:rPr>
        <w:t xml:space="preserve"> mainly </w:t>
      </w:r>
      <w:r w:rsidRPr="00337FE2">
        <w:rPr>
          <w:rStyle w:val="StyleUnderline"/>
        </w:rPr>
        <w:t xml:space="preserve">due to the </w:t>
      </w:r>
      <w:r w:rsidRPr="00337FE2">
        <w:rPr>
          <w:rStyle w:val="Emphasis"/>
        </w:rPr>
        <w:t>“I”,</w:t>
      </w:r>
      <w:r w:rsidRPr="00337FE2">
        <w:rPr>
          <w:sz w:val="16"/>
        </w:rPr>
        <w:t xml:space="preserve"> “intelligence” of the AI. </w:t>
      </w:r>
      <w:r w:rsidRPr="00337FE2">
        <w:rPr>
          <w:rStyle w:val="StyleUnderline"/>
        </w:rPr>
        <w:t>Concepts like “intelligence”</w:t>
      </w:r>
      <w:r w:rsidRPr="00337FE2">
        <w:rPr>
          <w:sz w:val="16"/>
        </w:rPr>
        <w:t xml:space="preserve">, “consciousness”, “free will” and “soul” accompanying it </w:t>
      </w:r>
      <w:r w:rsidRPr="00337FE2">
        <w:rPr>
          <w:rStyle w:val="StyleUnderline"/>
        </w:rPr>
        <w:t>are yet to have deterministic definitions</w:t>
      </w:r>
      <w:r w:rsidRPr="00337FE2">
        <w:rPr>
          <w:sz w:val="16"/>
        </w:rPr>
        <w:t xml:space="preserve"> although the greatest minds of our planet have tackled them for thousands of years (Burkeman, 2015).21</w:t>
      </w:r>
    </w:p>
    <w:p w14:paraId="6B8E3D4C" w14:textId="77777777" w:rsidR="0022081D" w:rsidRPr="00337FE2" w:rsidRDefault="0022081D" w:rsidP="0022081D">
      <w:pPr>
        <w:rPr>
          <w:sz w:val="16"/>
        </w:rPr>
      </w:pPr>
      <w:r w:rsidRPr="00337FE2">
        <w:rPr>
          <w:sz w:val="16"/>
        </w:rPr>
        <w:t>Neither any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4AD26B3E" w14:textId="77777777" w:rsidR="0022081D" w:rsidRPr="00337FE2" w:rsidRDefault="0022081D" w:rsidP="0022081D">
      <w:pPr>
        <w:rPr>
          <w:sz w:val="16"/>
        </w:rPr>
      </w:pPr>
      <w:r w:rsidRPr="00337FE2">
        <w:rPr>
          <w:sz w:val="16"/>
        </w:rPr>
        <w:t xml:space="preserve">In light of the foregoing, our primary statement stands firm: </w:t>
      </w:r>
      <w:r w:rsidRPr="00337FE2">
        <w:rPr>
          <w:rStyle w:val="StyleUnderline"/>
        </w:rPr>
        <w:t xml:space="preserve">it is </w:t>
      </w:r>
      <w:r w:rsidRPr="00337FE2">
        <w:rPr>
          <w:rStyle w:val="Emphasis"/>
        </w:rPr>
        <w:t>very early</w:t>
      </w:r>
      <w:r w:rsidRPr="00337FE2">
        <w:rPr>
          <w:rStyle w:val="StyleUnderline"/>
        </w:rPr>
        <w:t xml:space="preserve"> to begin thinking about regulating AIs</w:t>
      </w:r>
      <w:r w:rsidRPr="00337FE2">
        <w:rPr>
          <w:sz w:val="16"/>
        </w:rPr>
        <w:t xml:space="preserve"> or AI studies, </w:t>
      </w:r>
      <w:r w:rsidRPr="00337FE2">
        <w:rPr>
          <w:rStyle w:val="Emphasis"/>
        </w:rPr>
        <w:t>particularly</w:t>
      </w:r>
      <w:r w:rsidRPr="00337FE2">
        <w:rPr>
          <w:rStyle w:val="StyleUnderline"/>
        </w:rPr>
        <w:t xml:space="preserve"> if such </w:t>
      </w:r>
      <w:r w:rsidRPr="00337FE2">
        <w:rPr>
          <w:rStyle w:val="Emphasis"/>
        </w:rPr>
        <w:t>reg</w:t>
      </w:r>
      <w:r w:rsidRPr="00337FE2">
        <w:rPr>
          <w:rStyle w:val="StyleUnderline"/>
        </w:rPr>
        <w:t>ulation</w:t>
      </w:r>
      <w:r w:rsidRPr="00337FE2">
        <w:rPr>
          <w:rStyle w:val="Emphasis"/>
        </w:rPr>
        <w:t>s</w:t>
      </w:r>
      <w:r w:rsidRPr="00337FE2">
        <w:rPr>
          <w:rStyle w:val="StyleUnderline"/>
        </w:rPr>
        <w:t xml:space="preserve"> may </w:t>
      </w:r>
      <w:r w:rsidRPr="00337FE2">
        <w:rPr>
          <w:rStyle w:val="Emphasis"/>
        </w:rPr>
        <w:t>hinder developments</w:t>
      </w:r>
      <w:r w:rsidRPr="00337FE2">
        <w:rPr>
          <w:rStyle w:val="StyleUnderline"/>
        </w:rPr>
        <w:t xml:space="preserve"> that could prove </w:t>
      </w:r>
      <w:r w:rsidRPr="00337FE2">
        <w:rPr>
          <w:rStyle w:val="Emphasis"/>
          <w:sz w:val="24"/>
          <w:szCs w:val="26"/>
        </w:rPr>
        <w:t>essential for human existence</w:t>
      </w:r>
      <w:r w:rsidRPr="00337FE2">
        <w:rPr>
          <w:rStyle w:val="StyleUnderline"/>
        </w:rPr>
        <w:t>. The turning point in AI development will</w:t>
      </w:r>
      <w:r w:rsidRPr="00337FE2">
        <w:rPr>
          <w:sz w:val="16"/>
        </w:rPr>
        <w:t xml:space="preserve"> probably </w:t>
      </w:r>
      <w:r w:rsidRPr="00337FE2">
        <w:rPr>
          <w:rStyle w:val="StyleUnderline"/>
        </w:rPr>
        <w:t xml:space="preserve">be the development of </w:t>
      </w:r>
      <w:r w:rsidRPr="00337FE2">
        <w:rPr>
          <w:rStyle w:val="Emphasis"/>
        </w:rPr>
        <w:t>ANIs</w:t>
      </w:r>
      <w:r w:rsidRPr="00337FE2">
        <w:rPr>
          <w:rStyle w:val="StyleUnderline"/>
        </w:rPr>
        <w:t xml:space="preserve">, which should be </w:t>
      </w:r>
      <w:r w:rsidRPr="00337FE2">
        <w:rPr>
          <w:rStyle w:val="Emphasis"/>
        </w:rPr>
        <w:t>encouraged</w:t>
      </w:r>
      <w:r w:rsidRPr="00337FE2">
        <w:rPr>
          <w:sz w:val="16"/>
        </w:rPr>
        <w:t xml:space="preserve"> through regulation, </w:t>
      </w:r>
      <w:r w:rsidRPr="00337FE2">
        <w:rPr>
          <w:rStyle w:val="StyleUnderline"/>
        </w:rPr>
        <w:t xml:space="preserve">not </w:t>
      </w:r>
      <w:r w:rsidRPr="00337FE2">
        <w:rPr>
          <w:rStyle w:val="Emphasis"/>
        </w:rPr>
        <w:t>restricted</w:t>
      </w:r>
      <w:r w:rsidRPr="00337FE2">
        <w:rPr>
          <w:sz w:val="16"/>
        </w:rPr>
        <w:t xml:space="preserve">. However, if humanity fails in establishing adequate safe guards for ANIs, science fiction may turn into reality. </w:t>
      </w:r>
      <w:proofErr w:type="spellStart"/>
      <w:r w:rsidRPr="00337FE2">
        <w:rPr>
          <w:sz w:val="16"/>
        </w:rPr>
        <w:t>Goertzel</w:t>
      </w:r>
      <w:proofErr w:type="spellEnd"/>
      <w:r w:rsidRPr="00337FE2">
        <w:rPr>
          <w:sz w:val="16"/>
        </w:rPr>
        <w:t xml:space="preserve"> and Pitt (2012) call this the ‘AGI Sputnik moment’.</w:t>
      </w:r>
    </w:p>
    <w:p w14:paraId="05691340" w14:textId="77777777" w:rsidR="0022081D" w:rsidRPr="00337FE2" w:rsidRDefault="0022081D" w:rsidP="0022081D">
      <w:pPr>
        <w:rPr>
          <w:sz w:val="16"/>
        </w:rPr>
      </w:pPr>
      <w:r w:rsidRPr="00337FE2">
        <w:rPr>
          <w:sz w:val="16"/>
        </w:rPr>
        <w:t>3.1. The great AI hype of 2015</w:t>
      </w:r>
    </w:p>
    <w:p w14:paraId="2B143D0B" w14:textId="77777777" w:rsidR="0022081D" w:rsidRPr="00337FE2" w:rsidRDefault="0022081D" w:rsidP="0022081D">
      <w:pPr>
        <w:rPr>
          <w:rStyle w:val="StyleUnderline"/>
        </w:rPr>
      </w:pPr>
      <w:r w:rsidRPr="00337FE2">
        <w:rPr>
          <w:sz w:val="16"/>
        </w:rPr>
        <w:t xml:space="preserve">Elon Musk’s and Stephen Hawking’s fears, Bill Gates’ cautious approach, Kurzweil’s optimistic take and Bostrom’s realistic analysis on the future that will probably be painted by </w:t>
      </w:r>
      <w:r w:rsidRPr="00337FE2">
        <w:rPr>
          <w:rStyle w:val="StyleUnderline"/>
        </w:rPr>
        <w:t>AIs point to a</w:t>
      </w:r>
      <w:r w:rsidRPr="00337FE2">
        <w:rPr>
          <w:sz w:val="16"/>
        </w:rPr>
        <w:t xml:space="preserve"> single </w:t>
      </w:r>
      <w:r w:rsidRPr="00337FE2">
        <w:rPr>
          <w:rStyle w:val="Emphasis"/>
        </w:rPr>
        <w:t>fundamental</w:t>
      </w:r>
      <w:r w:rsidRPr="00337FE2">
        <w:rPr>
          <w:rStyle w:val="StyleUnderline"/>
        </w:rPr>
        <w:t xml:space="preserve"> and </w:t>
      </w:r>
      <w:r w:rsidRPr="00337FE2">
        <w:rPr>
          <w:rStyle w:val="Emphasis"/>
        </w:rPr>
        <w:t>existential</w:t>
      </w:r>
      <w:r w:rsidRPr="00337FE2">
        <w:rPr>
          <w:rStyle w:val="StyleUnderline"/>
        </w:rPr>
        <w:t xml:space="preserve"> dilemma: Are we going to be extinct </w:t>
      </w:r>
      <w:r w:rsidRPr="00337FE2">
        <w:rPr>
          <w:rStyle w:val="Emphasis"/>
        </w:rPr>
        <w:t>because</w:t>
      </w:r>
      <w:r w:rsidRPr="00337FE2">
        <w:rPr>
          <w:rStyle w:val="StyleUnderline"/>
        </w:rPr>
        <w:t xml:space="preserve"> of AIs or will we </w:t>
      </w:r>
      <w:r w:rsidRPr="00337FE2">
        <w:rPr>
          <w:rStyle w:val="Emphasis"/>
        </w:rPr>
        <w:t>maintain</w:t>
      </w:r>
      <w:r w:rsidRPr="00337FE2">
        <w:rPr>
          <w:rStyle w:val="StyleUnderline"/>
        </w:rPr>
        <w:t xml:space="preserve"> our existence with the </w:t>
      </w:r>
      <w:r w:rsidRPr="00337FE2">
        <w:rPr>
          <w:rStyle w:val="Emphasis"/>
        </w:rPr>
        <w:t>help</w:t>
      </w:r>
      <w:r w:rsidRPr="00337FE2">
        <w:rPr>
          <w:rStyle w:val="StyleUnderline"/>
        </w:rPr>
        <w:t xml:space="preserve"> of AIs?</w:t>
      </w:r>
    </w:p>
    <w:p w14:paraId="42768AB7" w14:textId="77777777" w:rsidR="0022081D" w:rsidRPr="00337FE2" w:rsidRDefault="0022081D" w:rsidP="0022081D">
      <w:pPr>
        <w:rPr>
          <w:sz w:val="16"/>
        </w:rPr>
      </w:pPr>
      <w:r w:rsidRPr="00337FE2">
        <w:rPr>
          <w:rStyle w:val="StyleUnderline"/>
        </w:rPr>
        <w:t xml:space="preserve">The cycle of </w:t>
      </w:r>
      <w:r w:rsidRPr="00337FE2">
        <w:rPr>
          <w:rStyle w:val="Emphasis"/>
        </w:rPr>
        <w:t>extinction</w:t>
      </w:r>
      <w:r w:rsidRPr="00337FE2">
        <w:rPr>
          <w:sz w:val="16"/>
        </w:rPr>
        <w:t xml:space="preserve"> and rise of species </w:t>
      </w:r>
      <w:r w:rsidRPr="00337FE2">
        <w:rPr>
          <w:rStyle w:val="StyleUnderline"/>
        </w:rPr>
        <w:t xml:space="preserve">may be the greatest success of evolution: ensuring the </w:t>
      </w:r>
      <w:r w:rsidRPr="00337FE2">
        <w:rPr>
          <w:rStyle w:val="Emphasis"/>
        </w:rPr>
        <w:t>continuity of life</w:t>
      </w:r>
      <w:r w:rsidRPr="00337FE2">
        <w:rPr>
          <w:rStyle w:val="StyleUnderline"/>
        </w:rPr>
        <w:t>. Over 90% of</w:t>
      </w:r>
      <w:r w:rsidRPr="00337FE2">
        <w:rPr>
          <w:sz w:val="16"/>
        </w:rPr>
        <w:t xml:space="preserve"> all </w:t>
      </w:r>
      <w:r w:rsidRPr="00337FE2">
        <w:rPr>
          <w:rStyle w:val="StyleUnderline"/>
        </w:rPr>
        <w:t>species</w:t>
      </w:r>
      <w:r w:rsidRPr="00337FE2">
        <w:rPr>
          <w:sz w:val="16"/>
        </w:rPr>
        <w:t xml:space="preserve"> that ever existed on Earth </w:t>
      </w:r>
      <w:r w:rsidRPr="00337FE2">
        <w:rPr>
          <w:rStyle w:val="StyleUnderline"/>
        </w:rPr>
        <w:t xml:space="preserve">went extinct and </w:t>
      </w:r>
      <w:r w:rsidRPr="00337FE2">
        <w:rPr>
          <w:rStyle w:val="Emphasis"/>
        </w:rPr>
        <w:t>humanity’s fate</w:t>
      </w:r>
      <w:r w:rsidRPr="00337FE2">
        <w:rPr>
          <w:rStyle w:val="StyleUnderline"/>
        </w:rPr>
        <w:t xml:space="preserve"> will be </w:t>
      </w:r>
      <w:r w:rsidRPr="00337FE2">
        <w:rPr>
          <w:rStyle w:val="Emphasis"/>
        </w:rPr>
        <w:t>no different</w:t>
      </w:r>
      <w:r w:rsidRPr="00337FE2">
        <w:rPr>
          <w:rStyle w:val="StyleUnderline"/>
        </w:rPr>
        <w:t xml:space="preserve">, unless we come up with methods to achieve </w:t>
      </w:r>
      <w:r w:rsidRPr="00337FE2">
        <w:rPr>
          <w:rStyle w:val="Emphasis"/>
        </w:rPr>
        <w:t>transcendence</w:t>
      </w:r>
      <w:r w:rsidRPr="00337FE2">
        <w:rPr>
          <w:rStyle w:val="StyleUnderline"/>
        </w:rPr>
        <w:t xml:space="preserve"> over evolution</w:t>
      </w:r>
      <w:r w:rsidRPr="00337FE2">
        <w:rPr>
          <w:sz w:val="16"/>
        </w:rPr>
        <w:t>.22 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58B45F67" w14:textId="77777777" w:rsidR="0022081D" w:rsidRPr="00337FE2" w:rsidRDefault="0022081D" w:rsidP="0022081D">
      <w:pPr>
        <w:rPr>
          <w:sz w:val="16"/>
        </w:rPr>
      </w:pPr>
      <w:r w:rsidRPr="00337FE2">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337FE2">
        <w:rPr>
          <w:rStyle w:val="Emphasis"/>
        </w:rPr>
        <w:t>instinctively</w:t>
      </w:r>
      <w:r w:rsidRPr="00337FE2">
        <w:rPr>
          <w:rStyle w:val="StyleUnderline"/>
        </w:rPr>
        <w:t xml:space="preserve"> we will</w:t>
      </w:r>
      <w:r w:rsidRPr="00337FE2">
        <w:rPr>
          <w:sz w:val="16"/>
        </w:rPr>
        <w:t xml:space="preserve"> either </w:t>
      </w:r>
      <w:r w:rsidRPr="00337FE2">
        <w:rPr>
          <w:rStyle w:val="StyleUnderline"/>
        </w:rPr>
        <w:t xml:space="preserve">try to </w:t>
      </w:r>
      <w:r w:rsidRPr="00337FE2">
        <w:rPr>
          <w:rStyle w:val="Emphasis"/>
        </w:rPr>
        <w:t>eliminate</w:t>
      </w:r>
      <w:r w:rsidRPr="00337FE2">
        <w:rPr>
          <w:rStyle w:val="StyleUnderline"/>
        </w:rPr>
        <w:t xml:space="preserve"> the existential threat</w:t>
      </w:r>
      <w:r w:rsidRPr="00337FE2">
        <w:rPr>
          <w:sz w:val="16"/>
        </w:rPr>
        <w:t xml:space="preserve"> that ASIs might pose against us when we face the threat itself or try </w:t>
      </w:r>
      <w:r w:rsidRPr="00337FE2">
        <w:rPr>
          <w:rStyle w:val="StyleUnderline"/>
        </w:rPr>
        <w:t>to eliminate a potential threat</w:t>
      </w:r>
      <w:r w:rsidRPr="00337FE2">
        <w:rPr>
          <w:sz w:val="16"/>
        </w:rPr>
        <w:t xml:space="preserve"> </w:t>
      </w:r>
      <w:r w:rsidRPr="00337FE2">
        <w:rPr>
          <w:rStyle w:val="Emphasis"/>
        </w:rPr>
        <w:t>prematurely</w:t>
      </w:r>
      <w:r w:rsidRPr="00337FE2">
        <w:rPr>
          <w:rStyle w:val="StyleUnderline"/>
        </w:rPr>
        <w:t xml:space="preserve"> and in so doing </w:t>
      </w:r>
      <w:r w:rsidRPr="00337FE2">
        <w:rPr>
          <w:rStyle w:val="Emphasis"/>
          <w:sz w:val="24"/>
          <w:szCs w:val="26"/>
        </w:rPr>
        <w:t>cause our own extinction</w:t>
      </w:r>
      <w:r w:rsidRPr="00337FE2">
        <w:rPr>
          <w:sz w:val="16"/>
        </w:rPr>
        <w:t>.</w:t>
      </w:r>
    </w:p>
    <w:p w14:paraId="1ABCD2DA" w14:textId="77777777" w:rsidR="0022081D" w:rsidRPr="00337FE2" w:rsidRDefault="0022081D" w:rsidP="0022081D">
      <w:pPr>
        <w:rPr>
          <w:sz w:val="8"/>
          <w:szCs w:val="14"/>
        </w:rPr>
      </w:pPr>
      <w:r w:rsidRPr="00337FE2">
        <w:rPr>
          <w:sz w:val="8"/>
          <w:szCs w:val="14"/>
        </w:rPr>
        <w:t>3.2. Reshaping perception on law</w:t>
      </w:r>
    </w:p>
    <w:p w14:paraId="58F1C644" w14:textId="77777777" w:rsidR="0022081D" w:rsidRPr="00337FE2" w:rsidRDefault="0022081D" w:rsidP="0022081D">
      <w:pPr>
        <w:rPr>
          <w:sz w:val="8"/>
          <w:szCs w:val="14"/>
        </w:rPr>
      </w:pPr>
      <w:r w:rsidRPr="00337FE2">
        <w:rPr>
          <w:sz w:val="8"/>
          <w:szCs w:val="14"/>
        </w:rPr>
        <w:t xml:space="preserve">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w:t>
      </w:r>
      <w:proofErr w:type="spellStart"/>
      <w:r w:rsidRPr="00337FE2">
        <w:rPr>
          <w:sz w:val="8"/>
          <w:szCs w:val="14"/>
        </w:rPr>
        <w:t>labour</w:t>
      </w:r>
      <w:proofErr w:type="spellEnd"/>
      <w:r w:rsidRPr="00337FE2">
        <w:rPr>
          <w:sz w:val="8"/>
          <w:szCs w:val="14"/>
        </w:rPr>
        <w:t xml:space="preserve">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4E500D12" w14:textId="77777777" w:rsidR="0022081D" w:rsidRPr="00337FE2" w:rsidRDefault="0022081D" w:rsidP="0022081D">
      <w:pPr>
        <w:rPr>
          <w:sz w:val="8"/>
          <w:szCs w:val="14"/>
        </w:rPr>
      </w:pPr>
      <w:r w:rsidRPr="00337FE2">
        <w:rPr>
          <w:sz w:val="8"/>
          <w:szCs w:val="14"/>
        </w:rPr>
        <w:t>3.2.1. Liability on damages</w:t>
      </w:r>
    </w:p>
    <w:p w14:paraId="70125ABB" w14:textId="77777777" w:rsidR="0022081D" w:rsidRPr="00337FE2" w:rsidRDefault="0022081D" w:rsidP="0022081D">
      <w:pPr>
        <w:rPr>
          <w:sz w:val="8"/>
          <w:szCs w:val="14"/>
        </w:rPr>
      </w:pPr>
      <w:r w:rsidRPr="00337FE2">
        <w:rPr>
          <w:sz w:val="8"/>
          <w:szCs w:val="14"/>
        </w:rPr>
        <w:t>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0B2FA70E" w14:textId="77777777" w:rsidR="0022081D" w:rsidRPr="00337FE2" w:rsidRDefault="0022081D" w:rsidP="0022081D">
      <w:pPr>
        <w:rPr>
          <w:sz w:val="8"/>
          <w:szCs w:val="14"/>
        </w:rPr>
      </w:pPr>
      <w:r w:rsidRPr="00337FE2">
        <w:rPr>
          <w:sz w:val="8"/>
          <w:szCs w:val="14"/>
        </w:rPr>
        <w:t>National and international laws do not recognize AI as a legal person. Therefore, current legal systems cannot hold them liable for the damages they might cause. However, what if an AI was fully autonomous and aware of its actions, causing harm knowingly and willingly?</w:t>
      </w:r>
    </w:p>
    <w:p w14:paraId="3E2885F3" w14:textId="77777777" w:rsidR="0022081D" w:rsidRPr="00337FE2" w:rsidRDefault="0022081D" w:rsidP="0022081D">
      <w:pPr>
        <w:rPr>
          <w:sz w:val="8"/>
          <w:szCs w:val="14"/>
        </w:rPr>
      </w:pPr>
      <w:r w:rsidRPr="00337FE2">
        <w:rPr>
          <w:sz w:val="8"/>
          <w:szCs w:val="14"/>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w:t>
      </w:r>
      <w:proofErr w:type="spellStart"/>
      <w:r w:rsidRPr="00337FE2">
        <w:rPr>
          <w:sz w:val="8"/>
          <w:szCs w:val="14"/>
        </w:rPr>
        <w:t>Paulius</w:t>
      </w:r>
      <w:proofErr w:type="spellEnd"/>
      <w:r w:rsidRPr="00337FE2">
        <w:rPr>
          <w:sz w:val="8"/>
          <w:szCs w:val="14"/>
        </w:rPr>
        <w:t xml:space="preserve"> et al., 2015).</w:t>
      </w:r>
    </w:p>
    <w:p w14:paraId="33A78828" w14:textId="77777777" w:rsidR="0022081D" w:rsidRPr="00337FE2" w:rsidRDefault="0022081D" w:rsidP="0022081D">
      <w:pPr>
        <w:rPr>
          <w:sz w:val="8"/>
          <w:szCs w:val="14"/>
        </w:rPr>
      </w:pPr>
      <w:r w:rsidRPr="00337FE2">
        <w:rPr>
          <w:sz w:val="8"/>
          <w:szCs w:val="14"/>
        </w:rPr>
        <w:t>3.2.2. Intellectual property</w:t>
      </w:r>
    </w:p>
    <w:p w14:paraId="3D1F27F2" w14:textId="77777777" w:rsidR="0022081D" w:rsidRPr="00337FE2" w:rsidRDefault="0022081D" w:rsidP="0022081D">
      <w:pPr>
        <w:rPr>
          <w:sz w:val="8"/>
          <w:szCs w:val="14"/>
        </w:rPr>
      </w:pPr>
      <w:r w:rsidRPr="00337FE2">
        <w:rPr>
          <w:sz w:val="8"/>
          <w:szCs w:val="14"/>
        </w:rPr>
        <w:t>IP law and its application places human initiative at its core. Berne Convention of 188623 requires an ‘author’ and an ‘artistic work’ to begin talking about intellectual property. 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w:t>
      </w:r>
    </w:p>
    <w:p w14:paraId="6F4C3857" w14:textId="77777777" w:rsidR="0022081D" w:rsidRPr="00337FE2" w:rsidRDefault="0022081D" w:rsidP="0022081D">
      <w:pPr>
        <w:rPr>
          <w:sz w:val="8"/>
          <w:szCs w:val="14"/>
        </w:rPr>
      </w:pPr>
      <w:r w:rsidRPr="00337FE2">
        <w:rPr>
          <w:sz w:val="8"/>
          <w:szCs w:val="14"/>
        </w:rPr>
        <w:t>3.2.3. Copyright and AI</w:t>
      </w:r>
    </w:p>
    <w:p w14:paraId="5A1A621B" w14:textId="77777777" w:rsidR="0022081D" w:rsidRPr="00337FE2" w:rsidRDefault="0022081D" w:rsidP="0022081D">
      <w:pPr>
        <w:rPr>
          <w:sz w:val="8"/>
          <w:szCs w:val="14"/>
        </w:rPr>
      </w:pPr>
      <w:r w:rsidRPr="00337FE2">
        <w:rPr>
          <w:sz w:val="8"/>
          <w:szCs w:val="14"/>
        </w:rPr>
        <w:t>Currently, a handful of AI applications are capable of producing works that resemble ‘art’, such as Deep Dream and the Cybernetic Poet.</w:t>
      </w:r>
    </w:p>
    <w:p w14:paraId="4132936E" w14:textId="77777777" w:rsidR="0022081D" w:rsidRPr="00337FE2" w:rsidRDefault="0022081D" w:rsidP="0022081D">
      <w:pPr>
        <w:rPr>
          <w:sz w:val="8"/>
          <w:szCs w:val="14"/>
        </w:rPr>
      </w:pPr>
      <w:r w:rsidRPr="00337FE2">
        <w:rPr>
          <w:sz w:val="8"/>
          <w:szCs w:val="14"/>
        </w:rPr>
        <w:t xml:space="preserve">Google’s® researchers developed </w:t>
      </w:r>
      <w:proofErr w:type="spellStart"/>
      <w:r w:rsidRPr="00337FE2">
        <w:rPr>
          <w:sz w:val="8"/>
          <w:szCs w:val="14"/>
        </w:rPr>
        <w:t>DeepDream</w:t>
      </w:r>
      <w:proofErr w:type="spellEnd"/>
      <w:r w:rsidRPr="00337FE2">
        <w:rPr>
          <w:sz w:val="8"/>
          <w:szCs w:val="14"/>
        </w:rPr>
        <w:t xml:space="preserve">® to create a human-like image recognition software to identify certain things through mimicking human cognitive abilities. </w:t>
      </w:r>
      <w:proofErr w:type="spellStart"/>
      <w:r w:rsidRPr="00337FE2">
        <w:rPr>
          <w:sz w:val="8"/>
          <w:szCs w:val="14"/>
        </w:rPr>
        <w:t>DeepDream</w:t>
      </w:r>
      <w:proofErr w:type="spellEnd"/>
      <w:r w:rsidRPr="00337FE2">
        <w:rPr>
          <w:sz w:val="8"/>
          <w:szCs w:val="14"/>
        </w:rPr>
        <w:t xml:space="preserve"> uses Google’s artificial neural networks protocol to discern and process images of things to learn what they look like, such as a cat.</w:t>
      </w:r>
    </w:p>
    <w:p w14:paraId="4C4EB2D6" w14:textId="77777777" w:rsidR="0022081D" w:rsidRPr="00337FE2" w:rsidRDefault="0022081D" w:rsidP="0022081D">
      <w:pPr>
        <w:rPr>
          <w:sz w:val="8"/>
          <w:szCs w:val="14"/>
        </w:rPr>
      </w:pPr>
      <w:r w:rsidRPr="00337FE2">
        <w:rPr>
          <w:sz w:val="8"/>
          <w:szCs w:val="14"/>
        </w:rPr>
        <w:t xml:space="preserve">Google’s developers taught </w:t>
      </w:r>
      <w:proofErr w:type="spellStart"/>
      <w:r w:rsidRPr="00337FE2">
        <w:rPr>
          <w:sz w:val="8"/>
          <w:szCs w:val="14"/>
        </w:rPr>
        <w:t>DeepDream</w:t>
      </w:r>
      <w:proofErr w:type="spellEnd"/>
      <w:r w:rsidRPr="00337FE2">
        <w:rPr>
          <w:sz w:val="8"/>
          <w:szCs w:val="14"/>
        </w:rPr>
        <w:t xml:space="preserve"> what a cat looks like by showing millions of images of cats. Then they put </w:t>
      </w:r>
      <w:proofErr w:type="spellStart"/>
      <w:r w:rsidRPr="00337FE2">
        <w:rPr>
          <w:sz w:val="8"/>
          <w:szCs w:val="14"/>
        </w:rPr>
        <w:t>DeepDream’s</w:t>
      </w:r>
      <w:proofErr w:type="spellEnd"/>
      <w:r w:rsidRPr="00337FE2">
        <w:rPr>
          <w:sz w:val="8"/>
          <w:szCs w:val="14"/>
        </w:rPr>
        <w:t xml:space="preserve"> learning and identifying abilities to test by asking it to identify cats in pictures with cats and if found amplify them, introducing a feedback loop to work on. Then the developers introduced a random image to </w:t>
      </w:r>
      <w:proofErr w:type="spellStart"/>
      <w:r w:rsidRPr="00337FE2">
        <w:rPr>
          <w:sz w:val="8"/>
          <w:szCs w:val="14"/>
        </w:rPr>
        <w:t>DeepDream</w:t>
      </w:r>
      <w:proofErr w:type="spellEnd"/>
      <w:r w:rsidRPr="00337FE2">
        <w:rPr>
          <w:sz w:val="8"/>
          <w:szCs w:val="14"/>
        </w:rPr>
        <w:t xml:space="preserve"> and asked it to enhance the image in such a way as to elicit a particular interpretation. This method enabled the developers to understand whether </w:t>
      </w:r>
      <w:proofErr w:type="spellStart"/>
      <w:r w:rsidRPr="00337FE2">
        <w:rPr>
          <w:sz w:val="8"/>
          <w:szCs w:val="14"/>
        </w:rPr>
        <w:t>DeepDream</w:t>
      </w:r>
      <w:proofErr w:type="spellEnd"/>
      <w:r w:rsidRPr="00337FE2">
        <w:rPr>
          <w:sz w:val="8"/>
          <w:szCs w:val="14"/>
        </w:rPr>
        <w:t xml:space="preserve"> understood the essence of the things it learns. As a result, </w:t>
      </w:r>
      <w:proofErr w:type="spellStart"/>
      <w:r w:rsidRPr="00337FE2">
        <w:rPr>
          <w:sz w:val="8"/>
          <w:szCs w:val="14"/>
        </w:rPr>
        <w:t>DeepDream</w:t>
      </w:r>
      <w:proofErr w:type="spellEnd"/>
      <w:r w:rsidRPr="00337FE2">
        <w:rPr>
          <w:sz w:val="8"/>
          <w:szCs w:val="14"/>
        </w:rPr>
        <w:t xml:space="preserve">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w:t>
      </w:r>
      <w:proofErr w:type="spellStart"/>
      <w:r w:rsidRPr="00337FE2">
        <w:rPr>
          <w:sz w:val="8"/>
          <w:szCs w:val="14"/>
        </w:rPr>
        <w:t>DeepDream’s</w:t>
      </w:r>
      <w:proofErr w:type="spellEnd"/>
      <w:r w:rsidRPr="00337FE2">
        <w:rPr>
          <w:sz w:val="8"/>
          <w:szCs w:val="14"/>
        </w:rPr>
        <w:t xml:space="preserve"> developers.24</w:t>
      </w:r>
    </w:p>
    <w:p w14:paraId="022F8759" w14:textId="77777777" w:rsidR="0022081D" w:rsidRPr="00337FE2" w:rsidRDefault="0022081D" w:rsidP="0022081D">
      <w:pPr>
        <w:rPr>
          <w:sz w:val="8"/>
          <w:szCs w:val="14"/>
        </w:rPr>
      </w:pPr>
      <w:r w:rsidRPr="00337FE2">
        <w:rPr>
          <w:sz w:val="8"/>
          <w:szCs w:val="14"/>
        </w:rPr>
        <w:t>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74681F5F" w14:textId="77777777" w:rsidR="0022081D" w:rsidRPr="00337FE2" w:rsidRDefault="0022081D" w:rsidP="0022081D">
      <w:pPr>
        <w:rPr>
          <w:sz w:val="8"/>
          <w:szCs w:val="14"/>
        </w:rPr>
      </w:pPr>
      <w:r w:rsidRPr="00337FE2">
        <w:rPr>
          <w:sz w:val="8"/>
          <w:szCs w:val="14"/>
        </w:rPr>
        <w:t>Now, who owns the copyrights of the artistic works created by these AIs?</w:t>
      </w:r>
    </w:p>
    <w:p w14:paraId="598868A3" w14:textId="77777777" w:rsidR="0022081D" w:rsidRPr="00337FE2" w:rsidRDefault="0022081D" w:rsidP="0022081D">
      <w:pPr>
        <w:rPr>
          <w:sz w:val="8"/>
          <w:szCs w:val="14"/>
        </w:rPr>
      </w:pPr>
      <w:r w:rsidRPr="00337FE2">
        <w:rPr>
          <w:sz w:val="8"/>
          <w:szCs w:val="14"/>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61231FFC" w14:textId="77777777" w:rsidR="0022081D" w:rsidRPr="00337FE2" w:rsidRDefault="0022081D" w:rsidP="0022081D">
      <w:pPr>
        <w:rPr>
          <w:sz w:val="8"/>
          <w:szCs w:val="14"/>
        </w:rPr>
      </w:pPr>
      <w:r w:rsidRPr="00337FE2">
        <w:rPr>
          <w:sz w:val="8"/>
          <w:szCs w:val="14"/>
        </w:rPr>
        <w:t>3.3. Regulate and dominate?</w:t>
      </w:r>
    </w:p>
    <w:p w14:paraId="1B8F0088" w14:textId="77777777" w:rsidR="0022081D" w:rsidRPr="00337FE2" w:rsidRDefault="0022081D" w:rsidP="0022081D">
      <w:pPr>
        <w:rPr>
          <w:sz w:val="8"/>
          <w:szCs w:val="14"/>
        </w:rPr>
      </w:pPr>
      <w:r w:rsidRPr="00337FE2">
        <w:rPr>
          <w:sz w:val="8"/>
          <w:szCs w:val="14"/>
        </w:rPr>
        <w:t>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w:t>
      </w:r>
      <w:proofErr w:type="spellStart"/>
      <w:r w:rsidRPr="00337FE2">
        <w:rPr>
          <w:sz w:val="8"/>
          <w:szCs w:val="14"/>
        </w:rPr>
        <w:t>Sofke</w:t>
      </w:r>
      <w:proofErr w:type="spellEnd"/>
      <w:r w:rsidRPr="00337FE2">
        <w:rPr>
          <w:sz w:val="8"/>
          <w:szCs w:val="14"/>
        </w:rPr>
        <w:t>,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58143028" w14:textId="77777777" w:rsidR="0022081D" w:rsidRPr="00337FE2" w:rsidRDefault="0022081D" w:rsidP="0022081D">
      <w:pPr>
        <w:rPr>
          <w:sz w:val="16"/>
        </w:rPr>
      </w:pPr>
      <w:r w:rsidRPr="00337FE2">
        <w:rPr>
          <w:sz w:val="16"/>
        </w:rPr>
        <w:t xml:space="preserve">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t>
      </w:r>
      <w:r w:rsidRPr="00337FE2">
        <w:rPr>
          <w:rStyle w:val="Emphasis"/>
        </w:rPr>
        <w:t>who are you</w:t>
      </w:r>
      <w:r w:rsidRPr="00337FE2">
        <w:rPr>
          <w:rStyle w:val="StyleUnderline"/>
        </w:rPr>
        <w:t xml:space="preserve"> to </w:t>
      </w:r>
      <w:r w:rsidRPr="00337FE2">
        <w:rPr>
          <w:rStyle w:val="Emphasis"/>
        </w:rPr>
        <w:t>claim</w:t>
      </w:r>
      <w:r w:rsidRPr="00337FE2">
        <w:rPr>
          <w:rStyle w:val="StyleUnderline"/>
        </w:rPr>
        <w:t xml:space="preserve"> that you can decide what is socially beneficial for us?’ Stating that</w:t>
      </w:r>
      <w:r w:rsidRPr="00337FE2">
        <w:rPr>
          <w:sz w:val="16"/>
        </w:rPr>
        <w:t xml:space="preserve"> an </w:t>
      </w:r>
      <w:r w:rsidRPr="00337FE2">
        <w:rPr>
          <w:rStyle w:val="StyleUnderline"/>
        </w:rPr>
        <w:t>ASI will definitely be against the humanity’s welfare is</w:t>
      </w:r>
      <w:r w:rsidRPr="00337FE2">
        <w:rPr>
          <w:sz w:val="16"/>
        </w:rPr>
        <w:t xml:space="preserve"> an </w:t>
      </w:r>
      <w:r w:rsidRPr="00337FE2">
        <w:rPr>
          <w:rStyle w:val="StyleUnderline"/>
        </w:rPr>
        <w:t xml:space="preserve">unexpectedly </w:t>
      </w:r>
      <w:r w:rsidRPr="00337FE2">
        <w:rPr>
          <w:rStyle w:val="Emphasis"/>
        </w:rPr>
        <w:t>ignorant</w:t>
      </w:r>
      <w:r w:rsidRPr="00337FE2">
        <w:rPr>
          <w:rStyle w:val="StyleUnderline"/>
        </w:rPr>
        <w:t xml:space="preserve"> claim</w:t>
      </w:r>
      <w:r w:rsidRPr="00337FE2">
        <w:rPr>
          <w:sz w:val="16"/>
        </w:rPr>
        <w:t>, allegedly coming from some of the greatest minds on Earth.</w:t>
      </w:r>
    </w:p>
    <w:p w14:paraId="198844B4" w14:textId="77777777" w:rsidR="0022081D" w:rsidRPr="00337FE2" w:rsidRDefault="0022081D" w:rsidP="0022081D">
      <w:pPr>
        <w:rPr>
          <w:sz w:val="16"/>
        </w:rPr>
      </w:pPr>
      <w:r w:rsidRPr="00337FE2">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1BC05C86" w14:textId="77777777" w:rsidR="0022081D" w:rsidRPr="00337FE2" w:rsidRDefault="0022081D" w:rsidP="0022081D">
      <w:pPr>
        <w:rPr>
          <w:sz w:val="16"/>
        </w:rPr>
      </w:pPr>
      <w:r w:rsidRPr="00337FE2">
        <w:rPr>
          <w:sz w:val="16"/>
        </w:rPr>
        <w:t>There is almost a consensus within the scientific AI community that definitive predictions on the future of ASI are impossible at this stage, simply because we are so far from creating an ASI, let alone understanding its implications.</w:t>
      </w:r>
    </w:p>
    <w:p w14:paraId="3DAA3DD2" w14:textId="77777777" w:rsidR="0022081D" w:rsidRPr="00337FE2" w:rsidRDefault="0022081D" w:rsidP="0022081D">
      <w:pPr>
        <w:rPr>
          <w:sz w:val="16"/>
        </w:rPr>
      </w:pPr>
      <w:r w:rsidRPr="00337FE2">
        <w:rPr>
          <w:sz w:val="16"/>
        </w:rPr>
        <w:t>3.3.1. Current and prospective regulatory efforts</w:t>
      </w:r>
    </w:p>
    <w:p w14:paraId="47128385" w14:textId="77777777" w:rsidR="0022081D" w:rsidRPr="00337FE2" w:rsidRDefault="0022081D" w:rsidP="0022081D">
      <w:pPr>
        <w:rPr>
          <w:sz w:val="16"/>
        </w:rPr>
      </w:pPr>
      <w:r w:rsidRPr="00337FE2">
        <w:rPr>
          <w:rStyle w:val="StyleUnderline"/>
        </w:rPr>
        <w:t xml:space="preserve">Trying to anticipate ASI’s desires from where we stand now in terms of AI development is </w:t>
      </w:r>
      <w:r w:rsidRPr="00337FE2">
        <w:rPr>
          <w:rStyle w:val="Emphasis"/>
          <w:sz w:val="24"/>
          <w:szCs w:val="26"/>
        </w:rPr>
        <w:t>very similar to a chimpanzee trying to anticipate our motives when we crush an onion to remove its skin</w:t>
      </w:r>
      <w:r w:rsidRPr="00337FE2">
        <w:rPr>
          <w:rStyle w:val="StyleUnderline"/>
        </w:rPr>
        <w:t xml:space="preserve">. Therefore, aiming to </w:t>
      </w:r>
      <w:r w:rsidRPr="00337FE2">
        <w:rPr>
          <w:rStyle w:val="Emphasis"/>
        </w:rPr>
        <w:t>establish regulations</w:t>
      </w:r>
      <w:r w:rsidRPr="00337FE2">
        <w:rPr>
          <w:rStyle w:val="StyleUnderline"/>
        </w:rPr>
        <w:t xml:space="preserve"> to prevent ASIs from obliterating us is a </w:t>
      </w:r>
      <w:r w:rsidRPr="00337FE2">
        <w:rPr>
          <w:rStyle w:val="Emphasis"/>
          <w:sz w:val="24"/>
          <w:szCs w:val="26"/>
        </w:rPr>
        <w:t xml:space="preserve">hopeless </w:t>
      </w:r>
      <w:proofErr w:type="spellStart"/>
      <w:r w:rsidRPr="00337FE2">
        <w:rPr>
          <w:rStyle w:val="Emphasis"/>
          <w:sz w:val="24"/>
          <w:szCs w:val="26"/>
        </w:rPr>
        <w:t>endeavour</w:t>
      </w:r>
      <w:proofErr w:type="spellEnd"/>
      <w:r w:rsidRPr="00337FE2">
        <w:rPr>
          <w:sz w:val="16"/>
        </w:rPr>
        <w:t xml:space="preserve">. However, this line of thought may eventually lead regulators to prevent AI research from developing an AGI, fearing that it will break free from the chains of our capacity and become an ASI by itself. For example, John </w:t>
      </w:r>
      <w:proofErr w:type="spellStart"/>
      <w:r w:rsidRPr="00337FE2">
        <w:rPr>
          <w:sz w:val="16"/>
        </w:rPr>
        <w:t>FrankWeaver</w:t>
      </w:r>
      <w:proofErr w:type="spellEnd"/>
      <w:r w:rsidRPr="00337FE2">
        <w:rPr>
          <w:sz w:val="16"/>
        </w:rPr>
        <w:t>,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2C4C642D" w14:textId="77777777" w:rsidR="0022081D" w:rsidRPr="00337FE2" w:rsidRDefault="0022081D" w:rsidP="0022081D">
      <w:pPr>
        <w:rPr>
          <w:sz w:val="8"/>
          <w:szCs w:val="14"/>
        </w:rPr>
      </w:pPr>
      <w:r w:rsidRPr="00337FE2">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w:t>
      </w:r>
    </w:p>
    <w:p w14:paraId="09ABEA8B" w14:textId="77777777" w:rsidR="0022081D" w:rsidRPr="00337FE2" w:rsidRDefault="0022081D" w:rsidP="0022081D">
      <w:pPr>
        <w:rPr>
          <w:sz w:val="8"/>
          <w:szCs w:val="14"/>
        </w:rPr>
      </w:pPr>
      <w:r w:rsidRPr="00337FE2">
        <w:rPr>
          <w:sz w:val="8"/>
          <w:szCs w:val="14"/>
        </w:rPr>
        <w:t>Throughout the world, legislators are working to incorporate autonomous (driverless) vehicles into their legislations to allow this thriving technology bloom and develop further, which brings hope.</w:t>
      </w:r>
    </w:p>
    <w:p w14:paraId="235181F5" w14:textId="77777777" w:rsidR="0022081D" w:rsidRPr="00337FE2" w:rsidRDefault="0022081D" w:rsidP="0022081D">
      <w:pPr>
        <w:rPr>
          <w:sz w:val="8"/>
          <w:szCs w:val="14"/>
        </w:rPr>
      </w:pPr>
      <w:r w:rsidRPr="00337FE2">
        <w:rPr>
          <w:sz w:val="8"/>
          <w:szCs w:val="14"/>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08F354F8" w14:textId="77777777" w:rsidR="0022081D" w:rsidRPr="00337FE2" w:rsidRDefault="0022081D" w:rsidP="0022081D">
      <w:pPr>
        <w:rPr>
          <w:sz w:val="8"/>
          <w:szCs w:val="14"/>
        </w:rPr>
      </w:pPr>
      <w:r w:rsidRPr="00337FE2">
        <w:rPr>
          <w:sz w:val="8"/>
          <w:szCs w:val="14"/>
        </w:rPr>
        <w:t>While governments are honing in on preparing the legislative grounds for the operation of autonomous vehicles, academia adopts a wider approach and handles the concept in a wider manner, and works on determining the adequate policies for robotics and AI.</w:t>
      </w:r>
    </w:p>
    <w:p w14:paraId="7A0F7413" w14:textId="77777777" w:rsidR="0022081D" w:rsidRPr="00337FE2" w:rsidRDefault="0022081D" w:rsidP="0022081D">
      <w:pPr>
        <w:rPr>
          <w:sz w:val="8"/>
          <w:szCs w:val="14"/>
        </w:rPr>
      </w:pPr>
      <w:r w:rsidRPr="00337FE2">
        <w:rPr>
          <w:sz w:val="8"/>
          <w:szCs w:val="14"/>
        </w:rPr>
        <w:t xml:space="preserve">3.3.1.2. The </w:t>
      </w:r>
      <w:proofErr w:type="spellStart"/>
      <w:r w:rsidRPr="00337FE2">
        <w:rPr>
          <w:sz w:val="8"/>
          <w:szCs w:val="14"/>
        </w:rPr>
        <w:t>RoboLaw</w:t>
      </w:r>
      <w:proofErr w:type="spellEnd"/>
      <w:r w:rsidRPr="00337FE2">
        <w:rPr>
          <w:sz w:val="8"/>
          <w:szCs w:val="14"/>
        </w:rPr>
        <w:t xml:space="preserve"> project. The main objective of the </w:t>
      </w:r>
      <w:proofErr w:type="spellStart"/>
      <w:r w:rsidRPr="00337FE2">
        <w:rPr>
          <w:sz w:val="8"/>
          <w:szCs w:val="14"/>
        </w:rPr>
        <w:t>RoboLaw</w:t>
      </w:r>
      <w:proofErr w:type="spellEnd"/>
      <w:r w:rsidRPr="00337FE2">
        <w:rPr>
          <w:sz w:val="8"/>
          <w:szCs w:val="14"/>
        </w:rPr>
        <w:t xml:space="preserve">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w:t>
      </w:r>
    </w:p>
    <w:p w14:paraId="3DE4EFC5" w14:textId="77777777" w:rsidR="0022081D" w:rsidRPr="00337FE2" w:rsidRDefault="0022081D" w:rsidP="0022081D">
      <w:pPr>
        <w:rPr>
          <w:sz w:val="8"/>
          <w:szCs w:val="14"/>
        </w:rPr>
      </w:pPr>
      <w:r w:rsidRPr="00337FE2">
        <w:rPr>
          <w:sz w:val="8"/>
          <w:szCs w:val="14"/>
        </w:rPr>
        <w:t>The project was launched in March 2012 and funded by the European Commission (</w:t>
      </w:r>
      <w:proofErr w:type="spellStart"/>
      <w:r w:rsidRPr="00337FE2">
        <w:rPr>
          <w:sz w:val="8"/>
          <w:szCs w:val="14"/>
        </w:rPr>
        <w:t>Paulius</w:t>
      </w:r>
      <w:proofErr w:type="spellEnd"/>
      <w:r w:rsidRPr="00337FE2">
        <w:rPr>
          <w:sz w:val="8"/>
          <w:szCs w:val="14"/>
        </w:rPr>
        <w:t xml:space="preserve"> et al., 2015). The project produced the “Guidelines on Regulating Robotics”, which was then presented to the European Commission, to create the legal framework surrounding the development of robotic technologies in Europe.</w:t>
      </w:r>
    </w:p>
    <w:p w14:paraId="12CF1D94" w14:textId="77777777" w:rsidR="0022081D" w:rsidRPr="00337FE2" w:rsidRDefault="0022081D" w:rsidP="0022081D">
      <w:pPr>
        <w:rPr>
          <w:sz w:val="8"/>
          <w:szCs w:val="14"/>
        </w:rPr>
      </w:pPr>
      <w:r w:rsidRPr="00337FE2">
        <w:rPr>
          <w:sz w:val="8"/>
          <w:szCs w:val="14"/>
        </w:rPr>
        <w:t xml:space="preserve">The </w:t>
      </w:r>
      <w:proofErr w:type="spellStart"/>
      <w:r w:rsidRPr="00337FE2">
        <w:rPr>
          <w:sz w:val="8"/>
          <w:szCs w:val="14"/>
        </w:rPr>
        <w:t>RoboLaw</w:t>
      </w:r>
      <w:proofErr w:type="spellEnd"/>
      <w:r w:rsidRPr="00337FE2">
        <w:rPr>
          <w:sz w:val="8"/>
          <w:szCs w:val="14"/>
        </w:rPr>
        <w:t xml:space="preserve"> Project considered industrial robots, domestic robots, care robots, medical and surgery robots, autonomous vehicles, and humanoids/</w:t>
      </w:r>
      <w:proofErr w:type="spellStart"/>
      <w:r w:rsidRPr="00337FE2">
        <w:rPr>
          <w:sz w:val="8"/>
          <w:szCs w:val="14"/>
        </w:rPr>
        <w:t>animaloids.The</w:t>
      </w:r>
      <w:proofErr w:type="spellEnd"/>
      <w:r w:rsidRPr="00337FE2">
        <w:rPr>
          <w:sz w:val="8"/>
          <w:szCs w:val="14"/>
        </w:rPr>
        <w:t xml:space="preserve"> report discussed five essential legal areas for robotics: (</w:t>
      </w:r>
      <w:proofErr w:type="spellStart"/>
      <w:r w:rsidRPr="00337FE2">
        <w:rPr>
          <w:sz w:val="8"/>
          <w:szCs w:val="14"/>
        </w:rPr>
        <w:t>i</w:t>
      </w:r>
      <w:proofErr w:type="spellEnd"/>
      <w:r w:rsidRPr="00337FE2">
        <w:rPr>
          <w:sz w:val="8"/>
          <w:szCs w:val="14"/>
        </w:rPr>
        <w:t>) health, safety, consumer, and environmental regulations; (ii) liabilities; (iii) intellectual property rights; (iv) privacy; and data protection and (v) capacity for legal transactions (Anon, 2015).</w:t>
      </w:r>
    </w:p>
    <w:p w14:paraId="2EAE7568" w14:textId="77777777" w:rsidR="0022081D" w:rsidRPr="00337FE2" w:rsidRDefault="0022081D" w:rsidP="0022081D">
      <w:pPr>
        <w:rPr>
          <w:sz w:val="8"/>
          <w:szCs w:val="14"/>
        </w:rPr>
      </w:pPr>
      <w:r w:rsidRPr="00337FE2">
        <w:rPr>
          <w:sz w:val="8"/>
          <w:szCs w:val="14"/>
        </w:rPr>
        <w:t>3.3.1.2.1. Health, Safety, Consumer and Environmental Regulation. The report identifies that common usage of robotics in hospitals, homes, commercial areas and our daily lives will require a new wave of legislations to cope with the prospective health and safety matters.</w:t>
      </w:r>
    </w:p>
    <w:p w14:paraId="75DAEAEC" w14:textId="77777777" w:rsidR="0022081D" w:rsidRPr="00337FE2" w:rsidRDefault="0022081D" w:rsidP="0022081D">
      <w:pPr>
        <w:rPr>
          <w:sz w:val="8"/>
          <w:szCs w:val="14"/>
        </w:rPr>
      </w:pPr>
      <w:r w:rsidRPr="00337FE2">
        <w:rPr>
          <w:sz w:val="8"/>
          <w:szCs w:val="14"/>
        </w:rPr>
        <w:t>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6A735F43" w14:textId="77777777" w:rsidR="0022081D" w:rsidRPr="00337FE2" w:rsidRDefault="0022081D" w:rsidP="0022081D">
      <w:pPr>
        <w:rPr>
          <w:sz w:val="8"/>
          <w:szCs w:val="14"/>
        </w:rPr>
      </w:pPr>
      <w:r w:rsidRPr="00337FE2">
        <w:rPr>
          <w:sz w:val="8"/>
          <w:szCs w:val="14"/>
        </w:rPr>
        <w:t xml:space="preserve">3.3.1.2.3. Intellectual Property Rights. </w:t>
      </w:r>
      <w:proofErr w:type="spellStart"/>
      <w:r w:rsidRPr="00337FE2">
        <w:rPr>
          <w:sz w:val="8"/>
          <w:szCs w:val="14"/>
        </w:rPr>
        <w:t>RoboLaw</w:t>
      </w:r>
      <w:proofErr w:type="spellEnd"/>
      <w:r w:rsidRPr="00337FE2">
        <w:rPr>
          <w:sz w:val="8"/>
          <w:szCs w:val="14"/>
        </w:rPr>
        <w:t xml:space="preserve"> Project indicates the lack of legal provisions that specifically apply to robotics. </w:t>
      </w:r>
      <w:proofErr w:type="spellStart"/>
      <w:r w:rsidRPr="00337FE2">
        <w:rPr>
          <w:sz w:val="8"/>
          <w:szCs w:val="14"/>
        </w:rPr>
        <w:t>RoboLaw</w:t>
      </w:r>
      <w:proofErr w:type="spellEnd"/>
      <w:r w:rsidRPr="00337FE2">
        <w:rPr>
          <w:sz w:val="8"/>
          <w:szCs w:val="14"/>
        </w:rPr>
        <w:t xml:space="preserve"> Project states that further research would be beneficial to determine whether the current application of intellectual property rights sufficiently meets the needs of the robotic industry and society.</w:t>
      </w:r>
    </w:p>
    <w:p w14:paraId="671A6D2C" w14:textId="77777777" w:rsidR="0022081D" w:rsidRPr="00337FE2" w:rsidRDefault="0022081D" w:rsidP="0022081D">
      <w:pPr>
        <w:rPr>
          <w:sz w:val="8"/>
          <w:szCs w:val="14"/>
        </w:rPr>
      </w:pPr>
      <w:r w:rsidRPr="00337FE2">
        <w:rPr>
          <w:sz w:val="8"/>
          <w:szCs w:val="14"/>
        </w:rPr>
        <w:t xml:space="preserve">3.3.1.2.4. Privacy and Data Protection. The </w:t>
      </w:r>
      <w:proofErr w:type="spellStart"/>
      <w:r w:rsidRPr="00337FE2">
        <w:rPr>
          <w:sz w:val="8"/>
          <w:szCs w:val="14"/>
        </w:rPr>
        <w:t>RoboLaw</w:t>
      </w:r>
      <w:proofErr w:type="spellEnd"/>
      <w:r w:rsidRPr="00337FE2">
        <w:rPr>
          <w:sz w:val="8"/>
          <w:szCs w:val="14"/>
        </w:rPr>
        <w:t xml:space="preserve"> Project suggests implementation of legal requirements into the robot’s software and interface through the ‘privacy by design’ approach, such as data security through data encryption and data access control in order to comply with the data protection requirements.</w:t>
      </w:r>
    </w:p>
    <w:p w14:paraId="7BDB1709" w14:textId="77777777" w:rsidR="0022081D" w:rsidRPr="00337FE2" w:rsidRDefault="0022081D" w:rsidP="0022081D">
      <w:pPr>
        <w:rPr>
          <w:sz w:val="8"/>
          <w:szCs w:val="14"/>
        </w:rPr>
      </w:pPr>
      <w:r w:rsidRPr="00337FE2">
        <w:rPr>
          <w:sz w:val="8"/>
          <w:szCs w:val="14"/>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1F0F9D3F" w14:textId="77777777" w:rsidR="0022081D" w:rsidRPr="00337FE2" w:rsidRDefault="0022081D" w:rsidP="0022081D">
      <w:pPr>
        <w:rPr>
          <w:sz w:val="8"/>
          <w:szCs w:val="14"/>
        </w:rPr>
      </w:pPr>
      <w:r w:rsidRPr="00337FE2">
        <w:rPr>
          <w:sz w:val="8"/>
          <w:szCs w:val="14"/>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35103FCC" w14:textId="77777777" w:rsidR="0022081D" w:rsidRPr="00337FE2" w:rsidRDefault="0022081D" w:rsidP="0022081D">
      <w:pPr>
        <w:rPr>
          <w:sz w:val="8"/>
          <w:szCs w:val="14"/>
        </w:rPr>
      </w:pPr>
      <w:r w:rsidRPr="00337FE2">
        <w:rPr>
          <w:sz w:val="8"/>
          <w:szCs w:val="14"/>
        </w:rPr>
        <w:t>The report concludes with indicating that if these issues concerning legal personality are resolved at a certain point in time, more practical requirements and rules pertaining to legal acts will come into play, such as implementing legal conditions into the machines to make it possible for them to enter into a contract.</w:t>
      </w:r>
    </w:p>
    <w:p w14:paraId="4B6C3AA4" w14:textId="77777777" w:rsidR="0022081D" w:rsidRPr="00337FE2" w:rsidRDefault="0022081D" w:rsidP="0022081D">
      <w:pPr>
        <w:rPr>
          <w:sz w:val="16"/>
        </w:rPr>
      </w:pPr>
      <w:r w:rsidRPr="00337FE2">
        <w:rPr>
          <w:rStyle w:val="StyleUnderline"/>
        </w:rPr>
        <w:t xml:space="preserve">Lawmakers need to familiarize themselves with the potential </w:t>
      </w:r>
      <w:r w:rsidRPr="00337FE2">
        <w:rPr>
          <w:rStyle w:val="Emphasis"/>
        </w:rPr>
        <w:t>benefits</w:t>
      </w:r>
      <w:r w:rsidRPr="00337FE2">
        <w:rPr>
          <w:rStyle w:val="StyleUnderline"/>
        </w:rPr>
        <w:t xml:space="preserve"> of AIs. Strict rules may</w:t>
      </w:r>
      <w:r w:rsidRPr="00337FE2">
        <w:rPr>
          <w:sz w:val="16"/>
        </w:rPr>
        <w:t xml:space="preserve"> prevent humans from the possible damages of AIs. However, these rules will also </w:t>
      </w:r>
      <w:r w:rsidRPr="00337FE2">
        <w:rPr>
          <w:rStyle w:val="Emphasis"/>
        </w:rPr>
        <w:t>dampen</w:t>
      </w:r>
      <w:r w:rsidRPr="00337FE2">
        <w:rPr>
          <w:rStyle w:val="StyleUnderline"/>
        </w:rPr>
        <w:t xml:space="preserve"> possible improvements</w:t>
      </w:r>
      <w:r w:rsidRPr="00337FE2">
        <w:rPr>
          <w:sz w:val="16"/>
        </w:rPr>
        <w:t>. Therefore, lawmakers should consider the balance between protection of humanity and development in technology.</w:t>
      </w:r>
    </w:p>
    <w:p w14:paraId="12129500" w14:textId="77777777" w:rsidR="0022081D" w:rsidRPr="00337FE2" w:rsidRDefault="0022081D" w:rsidP="0022081D">
      <w:pPr>
        <w:rPr>
          <w:sz w:val="16"/>
        </w:rPr>
      </w:pPr>
      <w:r w:rsidRPr="00337FE2">
        <w:rPr>
          <w:sz w:val="16"/>
        </w:rPr>
        <w:t>4. Conclusion</w:t>
      </w:r>
    </w:p>
    <w:p w14:paraId="6DEAD84B" w14:textId="77777777" w:rsidR="0022081D" w:rsidRPr="00337FE2" w:rsidRDefault="0022081D" w:rsidP="0022081D">
      <w:pPr>
        <w:rPr>
          <w:sz w:val="16"/>
        </w:rPr>
      </w:pPr>
      <w:r w:rsidRPr="00337FE2">
        <w:rPr>
          <w:rStyle w:val="StyleUnderline"/>
        </w:rPr>
        <w:t xml:space="preserve">When aiming to regulate </w:t>
      </w:r>
      <w:r w:rsidRPr="00337FE2">
        <w:rPr>
          <w:rStyle w:val="Emphasis"/>
        </w:rPr>
        <w:t>currently non-existent</w:t>
      </w:r>
      <w:r w:rsidRPr="00337FE2">
        <w:rPr>
          <w:rStyle w:val="StyleUnderline"/>
        </w:rPr>
        <w:t xml:space="preserve"> technologies, we must </w:t>
      </w:r>
      <w:r w:rsidRPr="00337FE2">
        <w:rPr>
          <w:rStyle w:val="Emphasis"/>
        </w:rPr>
        <w:t>avoid</w:t>
      </w:r>
      <w:r w:rsidRPr="00337FE2">
        <w:rPr>
          <w:rStyle w:val="StyleUnderline"/>
        </w:rPr>
        <w:t xml:space="preserve"> this approach at </w:t>
      </w:r>
      <w:r w:rsidRPr="00337FE2">
        <w:rPr>
          <w:rStyle w:val="Emphasis"/>
        </w:rPr>
        <w:t>all costs</w:t>
      </w:r>
      <w:r w:rsidRPr="00337FE2">
        <w:rPr>
          <w:rStyle w:val="StyleUnderline"/>
        </w:rPr>
        <w:t>. Putting restrictions on developing technologies</w:t>
      </w:r>
      <w:r w:rsidRPr="00337FE2">
        <w:rPr>
          <w:sz w:val="16"/>
        </w:rPr>
        <w:t xml:space="preserve"> based on our personal presumptions might indeed help us to avoid extinction at the hands of ‘evil robots’, but it </w:t>
      </w:r>
      <w:r w:rsidRPr="00337FE2">
        <w:rPr>
          <w:rStyle w:val="StyleUnderline"/>
        </w:rPr>
        <w:t>might</w:t>
      </w:r>
      <w:r w:rsidRPr="00337FE2">
        <w:rPr>
          <w:sz w:val="16"/>
        </w:rPr>
        <w:t xml:space="preserve"> also </w:t>
      </w:r>
      <w:r w:rsidRPr="00337FE2">
        <w:rPr>
          <w:rStyle w:val="Emphasis"/>
          <w:sz w:val="24"/>
          <w:szCs w:val="26"/>
        </w:rPr>
        <w:t>cause</w:t>
      </w:r>
      <w:r w:rsidRPr="00337FE2">
        <w:rPr>
          <w:sz w:val="16"/>
          <w:szCs w:val="26"/>
        </w:rPr>
        <w:t xml:space="preserve"> </w:t>
      </w:r>
      <w:r w:rsidRPr="00337FE2">
        <w:rPr>
          <w:sz w:val="16"/>
        </w:rPr>
        <w:t xml:space="preserve">our </w:t>
      </w:r>
      <w:r w:rsidRPr="00337FE2">
        <w:rPr>
          <w:rStyle w:val="Emphasis"/>
          <w:sz w:val="24"/>
          <w:szCs w:val="26"/>
        </w:rPr>
        <w:t>extinction</w:t>
      </w:r>
      <w:r w:rsidRPr="00337FE2">
        <w:rPr>
          <w:rStyle w:val="StyleUnderline"/>
          <w:sz w:val="24"/>
          <w:szCs w:val="26"/>
        </w:rPr>
        <w:t xml:space="preserve"> </w:t>
      </w:r>
      <w:r w:rsidRPr="00337FE2">
        <w:rPr>
          <w:rStyle w:val="StyleUnderline"/>
        </w:rPr>
        <w:t xml:space="preserve">due to </w:t>
      </w:r>
      <w:r w:rsidRPr="00337FE2">
        <w:rPr>
          <w:rStyle w:val="Emphasis"/>
        </w:rPr>
        <w:t>natural reasons</w:t>
      </w:r>
      <w:r w:rsidRPr="00337FE2">
        <w:rPr>
          <w:rStyle w:val="StyleUnderline"/>
        </w:rPr>
        <w:t xml:space="preserve">, such as </w:t>
      </w:r>
      <w:r w:rsidRPr="00337FE2">
        <w:rPr>
          <w:rStyle w:val="Emphasis"/>
        </w:rPr>
        <w:t>evolution</w:t>
      </w:r>
      <w:r w:rsidRPr="00337FE2">
        <w:rPr>
          <w:rStyle w:val="StyleUnderline"/>
        </w:rPr>
        <w:t xml:space="preserve"> by making it </w:t>
      </w:r>
      <w:r w:rsidRPr="00337FE2">
        <w:rPr>
          <w:rStyle w:val="Emphasis"/>
        </w:rPr>
        <w:t>harder</w:t>
      </w:r>
      <w:r w:rsidRPr="00337FE2">
        <w:rPr>
          <w:rStyle w:val="StyleUnderline"/>
        </w:rPr>
        <w:t xml:space="preserve"> for the human race to </w:t>
      </w:r>
      <w:r w:rsidRPr="00337FE2">
        <w:rPr>
          <w:rStyle w:val="Emphasis"/>
        </w:rPr>
        <w:t>use technology</w:t>
      </w:r>
      <w:r w:rsidRPr="00337FE2">
        <w:rPr>
          <w:rStyle w:val="StyleUnderline"/>
        </w:rPr>
        <w:t xml:space="preserve"> to </w:t>
      </w:r>
      <w:r w:rsidRPr="00337FE2">
        <w:rPr>
          <w:rStyle w:val="Emphasis"/>
        </w:rPr>
        <w:t>adapt</w:t>
      </w:r>
      <w:r w:rsidRPr="00337FE2">
        <w:rPr>
          <w:sz w:val="16"/>
        </w:rPr>
        <w:t>.</w:t>
      </w:r>
    </w:p>
    <w:p w14:paraId="6578B765" w14:textId="77777777" w:rsidR="0022081D" w:rsidRPr="00337FE2" w:rsidRDefault="0022081D" w:rsidP="0022081D">
      <w:pPr>
        <w:rPr>
          <w:sz w:val="16"/>
        </w:rPr>
      </w:pPr>
      <w:r w:rsidRPr="00337FE2">
        <w:rPr>
          <w:sz w:val="16"/>
        </w:rPr>
        <w:t xml:space="preserve">Based on the statements of Elon Musk, </w:t>
      </w:r>
      <w:proofErr w:type="spellStart"/>
      <w:r w:rsidRPr="00337FE2">
        <w:rPr>
          <w:sz w:val="16"/>
        </w:rPr>
        <w:t>SteveWozniak</w:t>
      </w:r>
      <w:proofErr w:type="spellEnd"/>
      <w:r w:rsidRPr="00337FE2">
        <w:rPr>
          <w:sz w:val="16"/>
        </w:rPr>
        <w:t xml:space="preserve">, Bill Gates, Bill Joy, Stephen Hawking and FLI’s open letter, it is clear that what </w:t>
      </w:r>
      <w:r w:rsidRPr="00337FE2">
        <w:rPr>
          <w:rStyle w:val="StyleUnderline"/>
        </w:rPr>
        <w:t>they all fear</w:t>
      </w:r>
      <w:r w:rsidRPr="00337FE2">
        <w:rPr>
          <w:sz w:val="16"/>
        </w:rPr>
        <w:t xml:space="preserve"> is an </w:t>
      </w:r>
      <w:r w:rsidRPr="00337FE2">
        <w:rPr>
          <w:rStyle w:val="Emphasis"/>
        </w:rPr>
        <w:t>‘unfriendly AI’</w:t>
      </w:r>
      <w:r w:rsidRPr="00337FE2">
        <w:rPr>
          <w:rStyle w:val="StyleUnderline"/>
        </w:rPr>
        <w:t xml:space="preserve"> and</w:t>
      </w:r>
      <w:r w:rsidRPr="00337FE2">
        <w:rPr>
          <w:sz w:val="16"/>
        </w:rPr>
        <w:t xml:space="preserve"> what they all </w:t>
      </w:r>
      <w:r w:rsidRPr="00337FE2">
        <w:rPr>
          <w:rStyle w:val="StyleUnderline"/>
        </w:rPr>
        <w:t>want</w:t>
      </w:r>
      <w:r w:rsidRPr="00337FE2">
        <w:rPr>
          <w:sz w:val="16"/>
        </w:rPr>
        <w:t xml:space="preserve"> is a </w:t>
      </w:r>
      <w:r w:rsidRPr="00337FE2">
        <w:rPr>
          <w:rStyle w:val="Emphasis"/>
        </w:rPr>
        <w:t>‘friendly AI’</w:t>
      </w:r>
      <w:r w:rsidRPr="00337FE2">
        <w:rPr>
          <w:rStyle w:val="StyleUnderline"/>
        </w:rPr>
        <w:t xml:space="preserve"> in the </w:t>
      </w:r>
      <w:r w:rsidRPr="00337FE2">
        <w:rPr>
          <w:rStyle w:val="Emphasis"/>
        </w:rPr>
        <w:t>abstract</w:t>
      </w:r>
      <w:r w:rsidRPr="00337FE2">
        <w:rPr>
          <w:sz w:val="16"/>
        </w:rPr>
        <w:t>.</w:t>
      </w:r>
    </w:p>
    <w:p w14:paraId="63208B29" w14:textId="77777777" w:rsidR="0022081D" w:rsidRPr="00337FE2" w:rsidRDefault="0022081D" w:rsidP="0022081D">
      <w:pPr>
        <w:rPr>
          <w:sz w:val="16"/>
        </w:rPr>
      </w:pPr>
      <w:r w:rsidRPr="00337FE2">
        <w:rPr>
          <w:sz w:val="16"/>
        </w:rPr>
        <w:t xml:space="preserve">The terms ‘friendly’ and ‘unfriendly’ do </w:t>
      </w:r>
      <w:r w:rsidRPr="00337FE2">
        <w:rPr>
          <w:rStyle w:val="Emphasis"/>
        </w:rPr>
        <w:t>not</w:t>
      </w:r>
      <w:r w:rsidRPr="00337FE2">
        <w:rPr>
          <w:sz w:val="16"/>
        </w:rPr>
        <w:t xml:space="preserve"> refer to </w:t>
      </w:r>
      <w:r w:rsidRPr="00337FE2">
        <w:rPr>
          <w:rStyle w:val="StyleUnderline"/>
        </w:rPr>
        <w:t xml:space="preserve">a </w:t>
      </w:r>
      <w:r w:rsidRPr="00337FE2">
        <w:rPr>
          <w:rStyle w:val="Emphasis"/>
        </w:rPr>
        <w:t>personal trait</w:t>
      </w:r>
      <w:r w:rsidRPr="00337FE2">
        <w:rPr>
          <w:rStyle w:val="StyleUnderline"/>
        </w:rPr>
        <w:t xml:space="preserve"> of an AI system</w:t>
      </w:r>
      <w:r w:rsidRPr="00337FE2">
        <w:rPr>
          <w:sz w:val="16"/>
        </w:rPr>
        <w:t xml:space="preserve">. These terms refer to whether the actions of an AI will have a positive or a negative impact on humanity (Urban, 2015). This is because AIs are computers and they do not have human values. </w:t>
      </w:r>
      <w:r w:rsidRPr="00337FE2">
        <w:rPr>
          <w:rStyle w:val="StyleUnderline"/>
        </w:rPr>
        <w:t>We</w:t>
      </w:r>
      <w:r w:rsidRPr="00337FE2">
        <w:rPr>
          <w:sz w:val="16"/>
        </w:rPr>
        <w:t xml:space="preserve"> tend to </w:t>
      </w:r>
      <w:r w:rsidRPr="00337FE2">
        <w:rPr>
          <w:rStyle w:val="Emphasis"/>
        </w:rPr>
        <w:t>anthropomorphize</w:t>
      </w:r>
      <w:r w:rsidRPr="00337FE2">
        <w:rPr>
          <w:sz w:val="16"/>
        </w:rPr>
        <w:t xml:space="preserve">32 </w:t>
      </w:r>
      <w:r w:rsidRPr="00337FE2">
        <w:rPr>
          <w:rStyle w:val="StyleUnderline"/>
        </w:rPr>
        <w:t>AI and attribute them with</w:t>
      </w:r>
      <w:r w:rsidRPr="00337FE2">
        <w:rPr>
          <w:sz w:val="16"/>
        </w:rPr>
        <w:t xml:space="preserve"> our </w:t>
      </w:r>
      <w:r w:rsidRPr="00337FE2">
        <w:rPr>
          <w:rStyle w:val="Emphasis"/>
        </w:rPr>
        <w:t>moral values</w:t>
      </w:r>
      <w:r w:rsidRPr="00337FE2">
        <w:rPr>
          <w:rStyle w:val="StyleUnderline"/>
        </w:rPr>
        <w:t xml:space="preserve"> such as </w:t>
      </w:r>
      <w:r w:rsidRPr="00337FE2">
        <w:rPr>
          <w:rStyle w:val="Emphasis"/>
        </w:rPr>
        <w:t>‘good and evil’</w:t>
      </w:r>
      <w:r w:rsidRPr="00337FE2">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337FE2">
        <w:rPr>
          <w:rStyle w:val="StyleUnderline"/>
        </w:rPr>
        <w:t>One who</w:t>
      </w:r>
      <w:r w:rsidRPr="00337FE2">
        <w:rPr>
          <w:sz w:val="16"/>
        </w:rPr>
        <w:t xml:space="preserve"> is </w:t>
      </w:r>
      <w:r w:rsidRPr="00337FE2">
        <w:rPr>
          <w:rStyle w:val="Emphasis"/>
        </w:rPr>
        <w:t>unaware</w:t>
      </w:r>
      <w:r w:rsidRPr="00337FE2">
        <w:rPr>
          <w:rStyle w:val="StyleUnderline"/>
        </w:rPr>
        <w:t xml:space="preserve"> of</w:t>
      </w:r>
      <w:r w:rsidRPr="00337FE2">
        <w:rPr>
          <w:sz w:val="16"/>
        </w:rPr>
        <w:t xml:space="preserve"> the </w:t>
      </w:r>
      <w:r w:rsidRPr="00337FE2">
        <w:rPr>
          <w:rStyle w:val="StyleUnderline"/>
        </w:rPr>
        <w:t>goals of</w:t>
      </w:r>
      <w:r w:rsidRPr="00337FE2">
        <w:rPr>
          <w:sz w:val="16"/>
        </w:rPr>
        <w:t xml:space="preserve"> this </w:t>
      </w:r>
      <w:r w:rsidRPr="00337FE2">
        <w:rPr>
          <w:rStyle w:val="StyleUnderline"/>
        </w:rPr>
        <w:t>AGI might easily label it as</w:t>
      </w:r>
      <w:r w:rsidRPr="00337FE2">
        <w:rPr>
          <w:sz w:val="16"/>
        </w:rPr>
        <w:t xml:space="preserve"> ‘evil’ and </w:t>
      </w:r>
      <w:r w:rsidRPr="00337FE2">
        <w:rPr>
          <w:rStyle w:val="StyleUnderline"/>
        </w:rPr>
        <w:t>a ‘danger</w:t>
      </w:r>
      <w:r w:rsidRPr="00337FE2">
        <w:rPr>
          <w:sz w:val="16"/>
        </w:rPr>
        <w:t xml:space="preserve"> to humanity’ as he/she has no preconception on what the AGI’s motives or goals were. </w:t>
      </w:r>
      <w:r w:rsidRPr="00337FE2">
        <w:rPr>
          <w:rStyle w:val="StyleUnderline"/>
        </w:rPr>
        <w:t xml:space="preserve">Similarly, a </w:t>
      </w:r>
      <w:r w:rsidRPr="00337FE2">
        <w:rPr>
          <w:rStyle w:val="Emphasis"/>
        </w:rPr>
        <w:t>chimp</w:t>
      </w:r>
      <w:r w:rsidRPr="00337FE2">
        <w:rPr>
          <w:rStyle w:val="StyleUnderline"/>
        </w:rPr>
        <w:t xml:space="preserve">anzee fearing that the </w:t>
      </w:r>
      <w:r w:rsidRPr="00337FE2">
        <w:rPr>
          <w:rStyle w:val="Emphasis"/>
        </w:rPr>
        <w:t>crushing of an onion</w:t>
      </w:r>
      <w:r w:rsidRPr="00337FE2">
        <w:rPr>
          <w:rStyle w:val="StyleUnderline"/>
        </w:rPr>
        <w:t xml:space="preserve"> is a </w:t>
      </w:r>
      <w:r w:rsidRPr="00337FE2">
        <w:rPr>
          <w:rStyle w:val="Emphasis"/>
        </w:rPr>
        <w:t>sign of aggression</w:t>
      </w:r>
      <w:r w:rsidRPr="00337FE2">
        <w:rPr>
          <w:rStyle w:val="StyleUnderline"/>
        </w:rPr>
        <w:t xml:space="preserve"> might </w:t>
      </w:r>
      <w:r w:rsidRPr="00337FE2">
        <w:rPr>
          <w:rStyle w:val="Emphasis"/>
        </w:rPr>
        <w:t>attack</w:t>
      </w:r>
      <w:r w:rsidRPr="00337FE2">
        <w:rPr>
          <w:rStyle w:val="StyleUnderline"/>
        </w:rPr>
        <w:t xml:space="preserve"> us. Ironically, this view is </w:t>
      </w:r>
      <w:r w:rsidRPr="00337FE2">
        <w:rPr>
          <w:rStyle w:val="Emphasis"/>
        </w:rPr>
        <w:t>very similar</w:t>
      </w:r>
      <w:r w:rsidRPr="00337FE2">
        <w:rPr>
          <w:rStyle w:val="StyleUnderline"/>
        </w:rPr>
        <w:t xml:space="preserve"> to the perspective of those who propose </w:t>
      </w:r>
      <w:r w:rsidRPr="00337FE2">
        <w:rPr>
          <w:rStyle w:val="Emphasis"/>
        </w:rPr>
        <w:t>premature</w:t>
      </w:r>
      <w:r w:rsidRPr="00337FE2">
        <w:rPr>
          <w:rStyle w:val="StyleUnderline"/>
        </w:rPr>
        <w:t xml:space="preserve"> regulation of AIs</w:t>
      </w:r>
      <w:r w:rsidRPr="00337FE2">
        <w:rPr>
          <w:sz w:val="16"/>
        </w:rPr>
        <w:t>.</w:t>
      </w:r>
    </w:p>
    <w:p w14:paraId="72878C31" w14:textId="77777777" w:rsidR="0022081D" w:rsidRPr="00337FE2" w:rsidRDefault="0022081D" w:rsidP="0022081D">
      <w:pPr>
        <w:pStyle w:val="Heading4"/>
      </w:pPr>
      <w:r w:rsidRPr="00337FE2">
        <w:t xml:space="preserve">Regs block </w:t>
      </w:r>
      <w:r w:rsidRPr="00337FE2">
        <w:rPr>
          <w:u w:val="single"/>
        </w:rPr>
        <w:t>innovative start-ups</w:t>
      </w:r>
      <w:r w:rsidRPr="00337FE2">
        <w:t xml:space="preserve"> AND make </w:t>
      </w:r>
      <w:r w:rsidRPr="00337FE2">
        <w:rPr>
          <w:u w:val="single"/>
        </w:rPr>
        <w:t>advanced neural nets</w:t>
      </w:r>
      <w:r w:rsidRPr="00337FE2">
        <w:t xml:space="preserve"> infeasible </w:t>
      </w:r>
    </w:p>
    <w:p w14:paraId="551A2E02" w14:textId="77777777" w:rsidR="0022081D" w:rsidRPr="00337FE2" w:rsidRDefault="0022081D" w:rsidP="0022081D">
      <w:r w:rsidRPr="00337FE2">
        <w:t xml:space="preserve">Daniel </w:t>
      </w:r>
      <w:r w:rsidRPr="00337FE2">
        <w:rPr>
          <w:rStyle w:val="Style13ptBold"/>
        </w:rPr>
        <w:t>Castro 19</w:t>
      </w:r>
      <w:r w:rsidRPr="00337FE2">
        <w:t>, Vice President at the Information Technology and Innovation Foundation (ITIF) and Director of ITIF's Center for Data Innovation, M.S. in Information Security Technology and Management from Carnegie Mellon University, B.S. in Foreign Service from Georgetown University, and Michael McLaughlin, “Ten Ways the Precautionary Principle Undermines Progress in Artificial Intelligence”, Information Technology &amp; Innovation Foundation, 2/4/2019, https://itif.org/publications/2019/02/04/ten-ways-precautionary-principle-undermines-progress-artificial-intelligence</w:t>
      </w:r>
    </w:p>
    <w:p w14:paraId="6863E674" w14:textId="77777777" w:rsidR="0022081D" w:rsidRPr="00337FE2" w:rsidRDefault="0022081D" w:rsidP="0022081D">
      <w:pPr>
        <w:rPr>
          <w:sz w:val="16"/>
        </w:rPr>
      </w:pPr>
      <w:r w:rsidRPr="00337FE2">
        <w:rPr>
          <w:sz w:val="16"/>
        </w:rPr>
        <w:t>HOW POLICIES BASED ON THE PRECAUTIONARY PRINCIPLE IMPACT AI</w:t>
      </w:r>
    </w:p>
    <w:p w14:paraId="5B8CE746" w14:textId="77777777" w:rsidR="0022081D" w:rsidRPr="00337FE2" w:rsidRDefault="0022081D" w:rsidP="0022081D">
      <w:pPr>
        <w:rPr>
          <w:sz w:val="16"/>
        </w:rPr>
      </w:pPr>
      <w:r w:rsidRPr="00337FE2">
        <w:rPr>
          <w:rStyle w:val="StyleUnderline"/>
        </w:rPr>
        <w:t>Policies</w:t>
      </w:r>
      <w:r w:rsidRPr="00337FE2">
        <w:rPr>
          <w:sz w:val="16"/>
        </w:rPr>
        <w:t xml:space="preserve"> based on the precautionary principle can </w:t>
      </w:r>
      <w:r w:rsidRPr="00337FE2">
        <w:rPr>
          <w:rStyle w:val="StyleUnderline"/>
        </w:rPr>
        <w:t>impact AI</w:t>
      </w:r>
      <w:r w:rsidRPr="00337FE2">
        <w:rPr>
          <w:sz w:val="16"/>
        </w:rPr>
        <w:t xml:space="preserve"> in several ways. </w:t>
      </w:r>
      <w:r w:rsidRPr="00337FE2">
        <w:rPr>
          <w:rStyle w:val="StyleUnderline"/>
        </w:rPr>
        <w:t>They</w:t>
      </w:r>
      <w:r w:rsidRPr="00337FE2">
        <w:rPr>
          <w:sz w:val="16"/>
        </w:rPr>
        <w:t xml:space="preserve"> can </w:t>
      </w:r>
      <w:r w:rsidRPr="00337FE2">
        <w:rPr>
          <w:rStyle w:val="StyleUnderline"/>
        </w:rPr>
        <w:t xml:space="preserve">make it </w:t>
      </w:r>
      <w:r w:rsidRPr="00337FE2">
        <w:rPr>
          <w:rStyle w:val="Emphasis"/>
        </w:rPr>
        <w:t>more expensive</w:t>
      </w:r>
      <w:r w:rsidRPr="00337FE2">
        <w:rPr>
          <w:rStyle w:val="StyleUnderline"/>
        </w:rPr>
        <w:t xml:space="preserve"> to develop</w:t>
      </w:r>
      <w:r w:rsidRPr="00337FE2">
        <w:rPr>
          <w:sz w:val="16"/>
        </w:rPr>
        <w:t xml:space="preserve"> AI, </w:t>
      </w:r>
      <w:r w:rsidRPr="00337FE2">
        <w:rPr>
          <w:rStyle w:val="StyleUnderline"/>
        </w:rPr>
        <w:t xml:space="preserve">limit the </w:t>
      </w:r>
      <w:r w:rsidRPr="00337FE2">
        <w:rPr>
          <w:rStyle w:val="Emphasis"/>
        </w:rPr>
        <w:t>testing</w:t>
      </w:r>
      <w:r w:rsidRPr="00337FE2">
        <w:rPr>
          <w:rStyle w:val="StyleUnderline"/>
        </w:rPr>
        <w:t xml:space="preserve"> and </w:t>
      </w:r>
      <w:r w:rsidRPr="00337FE2">
        <w:rPr>
          <w:rStyle w:val="Emphasis"/>
        </w:rPr>
        <w:t>use</w:t>
      </w:r>
      <w:r w:rsidRPr="00337FE2">
        <w:rPr>
          <w:rStyle w:val="StyleUnderline"/>
        </w:rPr>
        <w:t xml:space="preserve"> of AI, and even ban certain </w:t>
      </w:r>
      <w:r w:rsidRPr="00337FE2">
        <w:rPr>
          <w:rStyle w:val="Emphasis"/>
        </w:rPr>
        <w:t>applications</w:t>
      </w:r>
      <w:r w:rsidRPr="00337FE2">
        <w:rPr>
          <w:sz w:val="16"/>
        </w:rPr>
        <w:t xml:space="preserve">. Clearly nations have the right to impose any regulations they chose (assuming they do not violate World Trade Organization rules or other global treaty obligations). But they should not delude themselves into believing that </w:t>
      </w:r>
      <w:r w:rsidRPr="00337FE2">
        <w:rPr>
          <w:rStyle w:val="Emphasis"/>
        </w:rPr>
        <w:t>reg</w:t>
      </w:r>
      <w:r w:rsidRPr="00337FE2">
        <w:rPr>
          <w:rStyle w:val="StyleUnderline"/>
        </w:rPr>
        <w:t>ulatory regime</w:t>
      </w:r>
      <w:r w:rsidRPr="00337FE2">
        <w:rPr>
          <w:rStyle w:val="Emphasis"/>
        </w:rPr>
        <w:t>s</w:t>
      </w:r>
      <w:r w:rsidRPr="00337FE2">
        <w:rPr>
          <w:sz w:val="16"/>
        </w:rPr>
        <w:t xml:space="preserve"> based on the precautionary principle </w:t>
      </w:r>
      <w:r w:rsidRPr="00337FE2">
        <w:rPr>
          <w:rStyle w:val="StyleUnderline"/>
        </w:rPr>
        <w:t>will</w:t>
      </w:r>
      <w:r w:rsidRPr="00337FE2">
        <w:rPr>
          <w:sz w:val="16"/>
        </w:rPr>
        <w:t xml:space="preserve"> not </w:t>
      </w:r>
      <w:r w:rsidRPr="00337FE2">
        <w:rPr>
          <w:rStyle w:val="StyleUnderline"/>
        </w:rPr>
        <w:t xml:space="preserve">limit increased </w:t>
      </w:r>
      <w:r w:rsidRPr="00337FE2">
        <w:rPr>
          <w:rStyle w:val="Emphasis"/>
        </w:rPr>
        <w:t>productivity</w:t>
      </w:r>
      <w:r w:rsidRPr="00337FE2">
        <w:rPr>
          <w:sz w:val="16"/>
        </w:rPr>
        <w:t xml:space="preserve">, competitiveness, </w:t>
      </w:r>
      <w:r w:rsidRPr="00337FE2">
        <w:rPr>
          <w:rStyle w:val="StyleUnderline"/>
        </w:rPr>
        <w:t xml:space="preserve">and </w:t>
      </w:r>
      <w:r w:rsidRPr="00337FE2">
        <w:rPr>
          <w:rStyle w:val="Emphasis"/>
        </w:rPr>
        <w:t>innovation</w:t>
      </w:r>
      <w:r w:rsidRPr="00337FE2">
        <w:rPr>
          <w:sz w:val="16"/>
        </w:rPr>
        <w:t>.</w:t>
      </w:r>
    </w:p>
    <w:p w14:paraId="4791614A" w14:textId="77777777" w:rsidR="0022081D" w:rsidRPr="00337FE2" w:rsidRDefault="0022081D" w:rsidP="0022081D">
      <w:pPr>
        <w:rPr>
          <w:sz w:val="16"/>
        </w:rPr>
      </w:pPr>
      <w:r w:rsidRPr="00337FE2">
        <w:rPr>
          <w:sz w:val="16"/>
        </w:rPr>
        <w:t>To provide a more detailed discussion of the negative effects policies based on the precautionary principle can have on AI, the following section analyzes the effects of policies discussed earlier in this report. In many cases, these policies have multiple negative effects on AI.</w:t>
      </w:r>
    </w:p>
    <w:p w14:paraId="2F4E2D33" w14:textId="77777777" w:rsidR="0022081D" w:rsidRPr="00337FE2" w:rsidRDefault="0022081D" w:rsidP="0022081D">
      <w:pPr>
        <w:rPr>
          <w:sz w:val="16"/>
        </w:rPr>
      </w:pPr>
      <w:r w:rsidRPr="00337FE2">
        <w:rPr>
          <w:sz w:val="16"/>
        </w:rPr>
        <w:t>1. Slower and More Expensive AI Development</w:t>
      </w:r>
    </w:p>
    <w:p w14:paraId="6528C4C8" w14:textId="77777777" w:rsidR="0022081D" w:rsidRPr="00337FE2" w:rsidRDefault="0022081D" w:rsidP="0022081D">
      <w:pPr>
        <w:rPr>
          <w:sz w:val="16"/>
        </w:rPr>
      </w:pPr>
      <w:r w:rsidRPr="00337FE2">
        <w:rPr>
          <w:rStyle w:val="StyleUnderline"/>
        </w:rPr>
        <w:t>Policies</w:t>
      </w:r>
      <w:r w:rsidRPr="00337FE2">
        <w:rPr>
          <w:sz w:val="16"/>
        </w:rPr>
        <w:t xml:space="preserve"> based on the precautionary principle both </w:t>
      </w:r>
      <w:r w:rsidRPr="00337FE2">
        <w:rPr>
          <w:rStyle w:val="Emphasis"/>
        </w:rPr>
        <w:t>slow</w:t>
      </w:r>
      <w:r w:rsidRPr="00337FE2">
        <w:rPr>
          <w:rStyle w:val="StyleUnderline"/>
        </w:rPr>
        <w:t xml:space="preserve"> and make</w:t>
      </w:r>
      <w:r w:rsidRPr="00337FE2">
        <w:rPr>
          <w:sz w:val="16"/>
        </w:rPr>
        <w:t xml:space="preserve"> the </w:t>
      </w:r>
      <w:r w:rsidRPr="00337FE2">
        <w:rPr>
          <w:rStyle w:val="StyleUnderline"/>
        </w:rPr>
        <w:t xml:space="preserve">development of AI </w:t>
      </w:r>
      <w:r w:rsidRPr="00337FE2">
        <w:rPr>
          <w:rStyle w:val="Emphasis"/>
        </w:rPr>
        <w:t>more expensive</w:t>
      </w:r>
      <w:r w:rsidRPr="00337FE2">
        <w:rPr>
          <w:sz w:val="16"/>
        </w:rPr>
        <w:t xml:space="preserve">. For example, if all fifty U.S. states had laws such as New York’s, which requires autonomous vehicle firms to perform road testing under the paid supervision of police, testing such vehicles would be more expensive. Moreover, proposals to require even non-medical algorithms to undergo pre-market trials would hurt the development of AI because such </w:t>
      </w:r>
      <w:r w:rsidRPr="00337FE2">
        <w:rPr>
          <w:rStyle w:val="StyleUnderline"/>
        </w:rPr>
        <w:t xml:space="preserve">trials are </w:t>
      </w:r>
      <w:r w:rsidRPr="00337FE2">
        <w:rPr>
          <w:rStyle w:val="Emphasis"/>
        </w:rPr>
        <w:t>time-consuming</w:t>
      </w:r>
      <w:r w:rsidRPr="00337FE2">
        <w:rPr>
          <w:rStyle w:val="StyleUnderline"/>
        </w:rPr>
        <w:t xml:space="preserve"> and </w:t>
      </w:r>
      <w:r w:rsidRPr="00337FE2">
        <w:rPr>
          <w:rStyle w:val="Emphasis"/>
        </w:rPr>
        <w:t>expensive</w:t>
      </w:r>
      <w:r w:rsidRPr="00337FE2">
        <w:rPr>
          <w:sz w:val="16"/>
        </w:rPr>
        <w:t xml:space="preserve">. Such </w:t>
      </w:r>
      <w:r w:rsidRPr="00337FE2">
        <w:rPr>
          <w:rStyle w:val="StyleUnderline"/>
        </w:rPr>
        <w:t>proposals</w:t>
      </w:r>
      <w:r w:rsidRPr="00337FE2">
        <w:rPr>
          <w:sz w:val="16"/>
        </w:rPr>
        <w:t xml:space="preserve"> may also </w:t>
      </w:r>
      <w:r w:rsidRPr="00337FE2">
        <w:rPr>
          <w:rStyle w:val="StyleUnderline"/>
        </w:rPr>
        <w:t xml:space="preserve">make AI systems that use </w:t>
      </w:r>
      <w:r w:rsidRPr="00337FE2">
        <w:rPr>
          <w:rStyle w:val="Emphasis"/>
        </w:rPr>
        <w:t>m</w:t>
      </w:r>
      <w:r w:rsidRPr="00337FE2">
        <w:rPr>
          <w:rStyle w:val="StyleUnderline"/>
        </w:rPr>
        <w:t xml:space="preserve">achine </w:t>
      </w:r>
      <w:r w:rsidRPr="00337FE2">
        <w:rPr>
          <w:rStyle w:val="Emphasis"/>
        </w:rPr>
        <w:t>l</w:t>
      </w:r>
      <w:r w:rsidRPr="00337FE2">
        <w:rPr>
          <w:rStyle w:val="StyleUnderline"/>
        </w:rPr>
        <w:t>earning, and thus</w:t>
      </w:r>
      <w:r w:rsidRPr="00337FE2">
        <w:rPr>
          <w:sz w:val="16"/>
        </w:rPr>
        <w:t xml:space="preserve"> may </w:t>
      </w:r>
      <w:r w:rsidRPr="00337FE2">
        <w:rPr>
          <w:rStyle w:val="StyleUnderline"/>
        </w:rPr>
        <w:t xml:space="preserve">change frequently and need more testing, significantly </w:t>
      </w:r>
      <w:r w:rsidRPr="00337FE2">
        <w:rPr>
          <w:rStyle w:val="Emphasis"/>
        </w:rPr>
        <w:t>less viable</w:t>
      </w:r>
      <w:r w:rsidRPr="00337FE2">
        <w:rPr>
          <w:rStyle w:val="StyleUnderline"/>
        </w:rPr>
        <w:t xml:space="preserve"> because such systems could constantly need to go through a new approval process</w:t>
      </w:r>
      <w:r w:rsidRPr="00337FE2">
        <w:rPr>
          <w:sz w:val="16"/>
        </w:rPr>
        <w:t xml:space="preserve">.96 Finally, </w:t>
      </w:r>
      <w:r w:rsidRPr="00337FE2">
        <w:rPr>
          <w:rStyle w:val="StyleUnderline"/>
        </w:rPr>
        <w:t>policies that increase</w:t>
      </w:r>
      <w:r w:rsidRPr="00337FE2">
        <w:rPr>
          <w:sz w:val="16"/>
        </w:rPr>
        <w:t xml:space="preserve"> the </w:t>
      </w:r>
      <w:r w:rsidRPr="00337FE2">
        <w:rPr>
          <w:rStyle w:val="StyleUnderline"/>
        </w:rPr>
        <w:t>cost</w:t>
      </w:r>
      <w:r w:rsidRPr="00337FE2">
        <w:rPr>
          <w:sz w:val="16"/>
        </w:rPr>
        <w:t xml:space="preserve"> of developing AI would likely </w:t>
      </w:r>
      <w:r w:rsidRPr="00337FE2">
        <w:rPr>
          <w:rStyle w:val="StyleUnderline"/>
        </w:rPr>
        <w:t>discourage innovation</w:t>
      </w:r>
      <w:r w:rsidRPr="00337FE2">
        <w:rPr>
          <w:sz w:val="16"/>
        </w:rPr>
        <w:t xml:space="preserve"> in AI </w:t>
      </w:r>
      <w:r w:rsidRPr="00337FE2">
        <w:rPr>
          <w:rStyle w:val="StyleUnderline"/>
        </w:rPr>
        <w:t xml:space="preserve">by </w:t>
      </w:r>
      <w:r w:rsidRPr="00337FE2">
        <w:rPr>
          <w:rStyle w:val="Emphasis"/>
        </w:rPr>
        <w:t>creat</w:t>
      </w:r>
      <w:r w:rsidRPr="00337FE2">
        <w:rPr>
          <w:rStyle w:val="StyleUnderline"/>
        </w:rPr>
        <w:t xml:space="preserve">ing a substantial </w:t>
      </w:r>
      <w:r w:rsidRPr="00337FE2">
        <w:rPr>
          <w:rStyle w:val="Emphasis"/>
        </w:rPr>
        <w:t>barrier to entry</w:t>
      </w:r>
      <w:r w:rsidRPr="00337FE2">
        <w:rPr>
          <w:rStyle w:val="StyleUnderline"/>
        </w:rPr>
        <w:t xml:space="preserve"> for </w:t>
      </w:r>
      <w:r w:rsidRPr="00337FE2">
        <w:rPr>
          <w:rStyle w:val="Emphasis"/>
        </w:rPr>
        <w:t>startups</w:t>
      </w:r>
      <w:r w:rsidRPr="00337FE2">
        <w:rPr>
          <w:rStyle w:val="StyleUnderline"/>
        </w:rPr>
        <w:t xml:space="preserve"> that </w:t>
      </w:r>
      <w:r w:rsidRPr="00337FE2">
        <w:rPr>
          <w:rStyle w:val="Emphasis"/>
        </w:rPr>
        <w:t>lack sufficient funding</w:t>
      </w:r>
      <w:r w:rsidRPr="00337FE2">
        <w:rPr>
          <w:rStyle w:val="StyleUnderline"/>
        </w:rPr>
        <w:t xml:space="preserve"> to cover the cost of proving their AI system is safe</w:t>
      </w:r>
      <w:r w:rsidRPr="00337FE2">
        <w:rPr>
          <w:sz w:val="16"/>
        </w:rPr>
        <w:t>. For example, the GDPR has dampened investment in European technology startups and led to a 30 percent decrease in the market share of small online advertising firms that lack the resources to easily comply with the regulation.97</w:t>
      </w:r>
    </w:p>
    <w:p w14:paraId="681222E4" w14:textId="77777777" w:rsidR="0022081D" w:rsidRPr="00337FE2" w:rsidRDefault="0022081D" w:rsidP="0022081D">
      <w:pPr>
        <w:rPr>
          <w:sz w:val="16"/>
        </w:rPr>
      </w:pPr>
      <w:r w:rsidRPr="00337FE2">
        <w:rPr>
          <w:sz w:val="16"/>
        </w:rPr>
        <w:t>Restrictions on one AI technology can also limit ways to develop another AI technology. For example, researchers in Germany are using drones hovering hundreds of meters above highways to record the movements of vehicles. This data can help develop simulations to test autonomous vehicles; such simulations are important tools for improving the safety of autonomous vehicles because otherwise they would need to travel billions of miles for safety validation.98 While this novel method of collecting data to validate the safety of autonomous vehicles may or may not prove valuable, implementing it in the United States would be would be difficult to do at scale until the FAA implements its new rules that allow out-of-sight drone flights and flights over people.99</w:t>
      </w:r>
    </w:p>
    <w:p w14:paraId="1AD176CC" w14:textId="77777777" w:rsidR="0022081D" w:rsidRPr="00337FE2" w:rsidRDefault="0022081D" w:rsidP="0022081D">
      <w:pPr>
        <w:rPr>
          <w:sz w:val="16"/>
        </w:rPr>
      </w:pPr>
      <w:r w:rsidRPr="00337FE2">
        <w:rPr>
          <w:sz w:val="16"/>
        </w:rPr>
        <w:t>2. Less Innovation</w:t>
      </w:r>
    </w:p>
    <w:p w14:paraId="70C72E26" w14:textId="77777777" w:rsidR="0022081D" w:rsidRPr="00337FE2" w:rsidRDefault="0022081D" w:rsidP="0022081D">
      <w:pPr>
        <w:rPr>
          <w:sz w:val="16"/>
        </w:rPr>
      </w:pPr>
      <w:r w:rsidRPr="00337FE2">
        <w:rPr>
          <w:sz w:val="16"/>
        </w:rPr>
        <w:t>AI will spur innovation so policies that limit the development of AI will limit innovation.100 For example, proposals to ban or limit the introduction of autonomous vehicles would also limit the generation of new businesses, business models, and ways to do deliver services through the “passenger economy.” The passenger economy, a term coined by Intel and research firm Strategy Analytics, “is the economic and societal value that will be generated by fully autonomous…pilotless vehicles.”101 The firms envision a world where a significant portion of vehicle ownership is replaced by fleets of autonomous vehicles that provide on-demand transportation. Productivity would also increase as autonomous vehicles free employees to work during their commutes and autonomous trucks to operate more efficiently. The firms estimate the value of this economy could be $7 trillion by 2050.102 Nations that ban autonomous vehicles will not experience the benefits of such an economy.</w:t>
      </w:r>
    </w:p>
    <w:p w14:paraId="244250EE" w14:textId="77777777" w:rsidR="0022081D" w:rsidRPr="00337FE2" w:rsidRDefault="0022081D" w:rsidP="0022081D">
      <w:pPr>
        <w:rPr>
          <w:sz w:val="16"/>
        </w:rPr>
      </w:pPr>
      <w:r w:rsidRPr="00337FE2">
        <w:rPr>
          <w:sz w:val="16"/>
        </w:rPr>
        <w:t>3. Lower-Quality AI</w:t>
      </w:r>
    </w:p>
    <w:p w14:paraId="1F278E4F" w14:textId="77777777" w:rsidR="0022081D" w:rsidRPr="00337FE2" w:rsidRDefault="0022081D" w:rsidP="0022081D">
      <w:pPr>
        <w:rPr>
          <w:sz w:val="16"/>
        </w:rPr>
      </w:pPr>
      <w:r w:rsidRPr="00337FE2">
        <w:rPr>
          <w:rStyle w:val="StyleUnderline"/>
        </w:rPr>
        <w:t>There is</w:t>
      </w:r>
      <w:r w:rsidRPr="00337FE2">
        <w:rPr>
          <w:sz w:val="16"/>
        </w:rPr>
        <w:t xml:space="preserve"> often </w:t>
      </w:r>
      <w:r w:rsidRPr="00337FE2">
        <w:rPr>
          <w:rStyle w:val="StyleUnderline"/>
        </w:rPr>
        <w:t xml:space="preserve">a negative correlation between making an AI system more </w:t>
      </w:r>
      <w:r w:rsidRPr="00337FE2">
        <w:rPr>
          <w:rStyle w:val="Emphasis"/>
        </w:rPr>
        <w:t>explainable</w:t>
      </w:r>
      <w:r w:rsidRPr="00337FE2">
        <w:rPr>
          <w:rStyle w:val="StyleUnderline"/>
        </w:rPr>
        <w:t xml:space="preserve"> and its </w:t>
      </w:r>
      <w:r w:rsidRPr="00337FE2">
        <w:rPr>
          <w:rStyle w:val="Emphasis"/>
        </w:rPr>
        <w:t>accuracy</w:t>
      </w:r>
      <w:r w:rsidRPr="00337FE2">
        <w:rPr>
          <w:sz w:val="16"/>
        </w:rPr>
        <w:t xml:space="preserve">.103 </w:t>
      </w:r>
      <w:r w:rsidRPr="00337FE2">
        <w:rPr>
          <w:rStyle w:val="StyleUnderline"/>
        </w:rPr>
        <w:t xml:space="preserve">As a result, any policies that require AI to be </w:t>
      </w:r>
      <w:r w:rsidRPr="00337FE2">
        <w:rPr>
          <w:rStyle w:val="Emphasis"/>
        </w:rPr>
        <w:t>explainable</w:t>
      </w:r>
      <w:r w:rsidRPr="00337FE2">
        <w:rPr>
          <w:rStyle w:val="StyleUnderline"/>
        </w:rPr>
        <w:t xml:space="preserve"> could lead to </w:t>
      </w:r>
      <w:r w:rsidRPr="00337FE2">
        <w:rPr>
          <w:rStyle w:val="Emphasis"/>
        </w:rPr>
        <w:t>less accurate</w:t>
      </w:r>
      <w:r w:rsidRPr="00337FE2">
        <w:rPr>
          <w:rStyle w:val="StyleUnderline"/>
        </w:rPr>
        <w:t xml:space="preserve"> AI. For example, researchers at Mount Sinai</w:t>
      </w:r>
      <w:r w:rsidRPr="00337FE2">
        <w:rPr>
          <w:sz w:val="16"/>
        </w:rPr>
        <w:t xml:space="preserve"> Hospital in New York </w:t>
      </w:r>
      <w:r w:rsidRPr="00337FE2">
        <w:rPr>
          <w:rStyle w:val="StyleUnderline"/>
        </w:rPr>
        <w:t>developed</w:t>
      </w:r>
      <w:r w:rsidRPr="00337FE2">
        <w:rPr>
          <w:sz w:val="16"/>
        </w:rPr>
        <w:t xml:space="preserve"> an AI system called </w:t>
      </w:r>
      <w:r w:rsidRPr="00337FE2">
        <w:rPr>
          <w:rStyle w:val="StyleUnderline"/>
        </w:rPr>
        <w:t>Deep Patient that</w:t>
      </w:r>
      <w:r w:rsidRPr="00337FE2">
        <w:rPr>
          <w:sz w:val="16"/>
        </w:rPr>
        <w:t xml:space="preserve"> can </w:t>
      </w:r>
      <w:r w:rsidRPr="00337FE2">
        <w:rPr>
          <w:rStyle w:val="StyleUnderline"/>
        </w:rPr>
        <w:t>predict</w:t>
      </w:r>
      <w:r w:rsidRPr="00337FE2">
        <w:rPr>
          <w:sz w:val="16"/>
        </w:rPr>
        <w:t xml:space="preserve"> whether a patient is contracting any of a wide variety of </w:t>
      </w:r>
      <w:r w:rsidRPr="00337FE2">
        <w:rPr>
          <w:rStyle w:val="StyleUnderline"/>
        </w:rPr>
        <w:t>diseases</w:t>
      </w:r>
      <w:r w:rsidRPr="00337FE2">
        <w:rPr>
          <w:sz w:val="16"/>
        </w:rPr>
        <w:t xml:space="preserve">.104 The researchers trained Deep Patient on the health data from 700,000 patients, using hundreds of variables, such as test results, which allow it to predict diseases such as schizophrenia—which doctors struggle to predict—extremely well.105 </w:t>
      </w:r>
      <w:r w:rsidRPr="00337FE2">
        <w:rPr>
          <w:rStyle w:val="StyleUnderline"/>
        </w:rPr>
        <w:t>Even though</w:t>
      </w:r>
      <w:r w:rsidRPr="00337FE2">
        <w:rPr>
          <w:sz w:val="16"/>
        </w:rPr>
        <w:t xml:space="preserve"> its </w:t>
      </w:r>
      <w:r w:rsidRPr="00337FE2">
        <w:rPr>
          <w:rStyle w:val="StyleUnderline"/>
        </w:rPr>
        <w:t>operators</w:t>
      </w:r>
      <w:r w:rsidRPr="00337FE2">
        <w:rPr>
          <w:sz w:val="16"/>
        </w:rPr>
        <w:t xml:space="preserve"> can </w:t>
      </w:r>
      <w:r w:rsidRPr="00337FE2">
        <w:rPr>
          <w:rStyle w:val="StyleUnderline"/>
        </w:rPr>
        <w:t>verify its accuracy</w:t>
      </w:r>
      <w:r w:rsidRPr="00337FE2">
        <w:rPr>
          <w:sz w:val="16"/>
        </w:rPr>
        <w:t xml:space="preserve"> by measuring outcomes, such as if a person is developing a disease, </w:t>
      </w:r>
      <w:r w:rsidRPr="00337FE2">
        <w:rPr>
          <w:rStyle w:val="StyleUnderline"/>
        </w:rPr>
        <w:t>it is difficult</w:t>
      </w:r>
      <w:r w:rsidRPr="00337FE2">
        <w:rPr>
          <w:sz w:val="16"/>
        </w:rPr>
        <w:t xml:space="preserve"> for its own developers </w:t>
      </w:r>
      <w:r w:rsidRPr="00337FE2">
        <w:rPr>
          <w:rStyle w:val="StyleUnderline"/>
        </w:rPr>
        <w:t>to know why it made a particular decision</w:t>
      </w:r>
      <w:r w:rsidRPr="00337FE2">
        <w:rPr>
          <w:sz w:val="16"/>
        </w:rPr>
        <w:t>.106</w:t>
      </w:r>
    </w:p>
    <w:p w14:paraId="4B8B29FD" w14:textId="77777777" w:rsidR="0022081D" w:rsidRPr="00337FE2" w:rsidRDefault="0022081D" w:rsidP="0022081D">
      <w:pPr>
        <w:rPr>
          <w:sz w:val="16"/>
        </w:rPr>
      </w:pPr>
      <w:r w:rsidRPr="00337FE2">
        <w:rPr>
          <w:sz w:val="16"/>
        </w:rPr>
        <w:t xml:space="preserve">Many sophisticated forms of AI pose a similar problem. Developing an AI system capable of explaining itself or justifying its decisions is an incredibly challenging technical feat, so much so that the U.S. Defense Advanced Research Projects Agency (DARPA) devoted $75 million in 2017 to research how AI could achieve it.107 Some groups are skeptical that requiring </w:t>
      </w:r>
      <w:proofErr w:type="spellStart"/>
      <w:r w:rsidRPr="00337FE2">
        <w:rPr>
          <w:sz w:val="16"/>
        </w:rPr>
        <w:t>explainability</w:t>
      </w:r>
      <w:proofErr w:type="spellEnd"/>
      <w:r w:rsidRPr="00337FE2">
        <w:rPr>
          <w:sz w:val="16"/>
        </w:rPr>
        <w:t xml:space="preserve"> would chill innovation. They cite DeepMind, a British company owned by Google parent-company Alphabet, developing an AI system in 2018 that can analyze eye scans to predict diseases while also providing doctors a map of the features of disease it sees, such as hemorrhages.108 However, the fact that one of the world’s leading AI companies could achieve a form of </w:t>
      </w:r>
      <w:proofErr w:type="spellStart"/>
      <w:r w:rsidRPr="00337FE2">
        <w:rPr>
          <w:sz w:val="16"/>
        </w:rPr>
        <w:t>explainability</w:t>
      </w:r>
      <w:proofErr w:type="spellEnd"/>
      <w:r w:rsidRPr="00337FE2">
        <w:rPr>
          <w:sz w:val="16"/>
        </w:rPr>
        <w:t xml:space="preserve"> in a system it worked on for nearly two years is not evidence that all other operators should or would be able to achieve </w:t>
      </w:r>
      <w:proofErr w:type="spellStart"/>
      <w:r w:rsidRPr="00337FE2">
        <w:rPr>
          <w:sz w:val="16"/>
        </w:rPr>
        <w:t>explainability</w:t>
      </w:r>
      <w:proofErr w:type="spellEnd"/>
      <w:r w:rsidRPr="00337FE2">
        <w:rPr>
          <w:sz w:val="16"/>
        </w:rPr>
        <w:t xml:space="preserve"> for their AI easily.109 To be clear, it is legitimate for companies, such as IBM, to create internal requirements for AI explainability.110 Requiring all firms to meet such a standard, however, would create a barrier to adopting AI, because not all AI systems are alike and not all businesses have a similar level of expertise.</w:t>
      </w:r>
    </w:p>
    <w:p w14:paraId="34D6BF14" w14:textId="77777777" w:rsidR="0022081D" w:rsidRPr="00337FE2" w:rsidRDefault="0022081D" w:rsidP="0022081D">
      <w:pPr>
        <w:rPr>
          <w:sz w:val="16"/>
        </w:rPr>
      </w:pPr>
      <w:r w:rsidRPr="00337FE2">
        <w:rPr>
          <w:sz w:val="16"/>
        </w:rPr>
        <w:t xml:space="preserve">Nonetheless, it is important for AI operators to continually assess their AI system’s accuracy to ensure it is generating or predicting the correct outcomes. </w:t>
      </w:r>
      <w:r w:rsidRPr="00337FE2">
        <w:rPr>
          <w:rStyle w:val="StyleUnderline"/>
        </w:rPr>
        <w:t xml:space="preserve">The other option is to allow </w:t>
      </w:r>
      <w:r w:rsidRPr="00337FE2">
        <w:rPr>
          <w:rStyle w:val="Emphasis"/>
        </w:rPr>
        <w:t>only</w:t>
      </w:r>
      <w:r w:rsidRPr="00337FE2">
        <w:rPr>
          <w:rStyle w:val="StyleUnderline"/>
        </w:rPr>
        <w:t xml:space="preserve"> AI applications that operators can </w:t>
      </w:r>
      <w:r w:rsidRPr="00337FE2">
        <w:rPr>
          <w:rStyle w:val="Emphasis"/>
        </w:rPr>
        <w:t>explain</w:t>
      </w:r>
      <w:r w:rsidRPr="00337FE2">
        <w:rPr>
          <w:rStyle w:val="StyleUnderline"/>
        </w:rPr>
        <w:t xml:space="preserve">; this would lead to AI systems that consider </w:t>
      </w:r>
      <w:r w:rsidRPr="00337FE2">
        <w:rPr>
          <w:rStyle w:val="Emphasis"/>
        </w:rPr>
        <w:t>fewer variables</w:t>
      </w:r>
      <w:r w:rsidRPr="00337FE2">
        <w:rPr>
          <w:rStyle w:val="StyleUnderline"/>
        </w:rPr>
        <w:t xml:space="preserve"> and that use </w:t>
      </w:r>
      <w:r w:rsidRPr="00337FE2">
        <w:rPr>
          <w:rStyle w:val="Emphasis"/>
        </w:rPr>
        <w:t>simpler algorithms</w:t>
      </w:r>
      <w:r w:rsidRPr="00337FE2">
        <w:rPr>
          <w:rStyle w:val="StyleUnderline"/>
        </w:rPr>
        <w:t xml:space="preserve"> to make decisions.  In turn, this would </w:t>
      </w:r>
      <w:r w:rsidRPr="00337FE2">
        <w:rPr>
          <w:rStyle w:val="Emphasis"/>
        </w:rPr>
        <w:t>reduce</w:t>
      </w:r>
      <w:r w:rsidRPr="00337FE2">
        <w:rPr>
          <w:sz w:val="16"/>
        </w:rPr>
        <w:t xml:space="preserve"> the </w:t>
      </w:r>
      <w:r w:rsidRPr="00337FE2">
        <w:rPr>
          <w:rStyle w:val="Emphasis"/>
        </w:rPr>
        <w:t>effectiveness</w:t>
      </w:r>
      <w:r w:rsidRPr="00337FE2">
        <w:rPr>
          <w:rStyle w:val="StyleUnderline"/>
        </w:rPr>
        <w:t xml:space="preserve"> of AI that can generate </w:t>
      </w:r>
      <w:r w:rsidRPr="00337FE2">
        <w:rPr>
          <w:rStyle w:val="Emphasis"/>
        </w:rPr>
        <w:t>significant impacts</w:t>
      </w:r>
      <w:r w:rsidRPr="00337FE2">
        <w:rPr>
          <w:sz w:val="16"/>
        </w:rPr>
        <w:t xml:space="preserve"> such as identifying a terminal illness before a doctor can.</w:t>
      </w:r>
    </w:p>
    <w:p w14:paraId="2D6D38E2" w14:textId="77777777" w:rsidR="0022081D" w:rsidRPr="00337FE2" w:rsidRDefault="0022081D" w:rsidP="0022081D">
      <w:pPr>
        <w:pStyle w:val="Heading4"/>
      </w:pPr>
      <w:r w:rsidRPr="00337FE2">
        <w:t xml:space="preserve">It </w:t>
      </w:r>
      <w:r w:rsidRPr="00337FE2">
        <w:rPr>
          <w:u w:val="single"/>
        </w:rPr>
        <w:t>nukes</w:t>
      </w:r>
      <w:r w:rsidRPr="00337FE2">
        <w:t xml:space="preserve"> R&amp;D at the </w:t>
      </w:r>
      <w:r w:rsidRPr="00337FE2">
        <w:rPr>
          <w:u w:val="single"/>
        </w:rPr>
        <w:t>small business</w:t>
      </w:r>
      <w:r w:rsidRPr="00337FE2">
        <w:t xml:space="preserve"> and </w:t>
      </w:r>
      <w:r w:rsidRPr="00337FE2">
        <w:rPr>
          <w:u w:val="single"/>
        </w:rPr>
        <w:t>individual</w:t>
      </w:r>
      <w:r w:rsidRPr="00337FE2">
        <w:t xml:space="preserve"> levels---they’re key</w:t>
      </w:r>
    </w:p>
    <w:p w14:paraId="522C0F0A" w14:textId="77777777" w:rsidR="0022081D" w:rsidRPr="00337FE2" w:rsidRDefault="0022081D" w:rsidP="0022081D">
      <w:r w:rsidRPr="00337FE2">
        <w:t xml:space="preserve">Dr. Jeremy </w:t>
      </w:r>
      <w:r w:rsidRPr="00337FE2">
        <w:rPr>
          <w:rStyle w:val="Style13ptBold"/>
        </w:rPr>
        <w:t>Straub 21</w:t>
      </w:r>
      <w:r w:rsidRPr="00337FE2">
        <w:t xml:space="preserve">, PhD, Assistant Professor in the North Dakota State University Department of Computer Science and NDSU </w:t>
      </w:r>
      <w:proofErr w:type="spellStart"/>
      <w:r w:rsidRPr="00337FE2">
        <w:t>Challey</w:t>
      </w:r>
      <w:proofErr w:type="spellEnd"/>
      <w:r w:rsidRPr="00337FE2">
        <w:t xml:space="preserve"> Institute Faculty Fellow, “Would Regulation Prevent AI From Becoming an Evil Overlord?”, Dakota Digital Review, 10/1/2021, https://dda.ndus.edu/ddreview/would-regulation-prevent-ai-from-becoming-an-evil-overlord/</w:t>
      </w:r>
    </w:p>
    <w:p w14:paraId="7F49E3C5" w14:textId="77777777" w:rsidR="0022081D" w:rsidRPr="00337FE2" w:rsidRDefault="0022081D" w:rsidP="0022081D">
      <w:pPr>
        <w:rPr>
          <w:sz w:val="16"/>
        </w:rPr>
      </w:pPr>
      <w:r w:rsidRPr="00337FE2">
        <w:rPr>
          <w:sz w:val="16"/>
        </w:rPr>
        <w:t>WHO DOES REGULATION REALLY PROTECT?</w:t>
      </w:r>
    </w:p>
    <w:p w14:paraId="50B40768" w14:textId="77777777" w:rsidR="0022081D" w:rsidRPr="00337FE2" w:rsidRDefault="0022081D" w:rsidP="0022081D">
      <w:pPr>
        <w:rPr>
          <w:sz w:val="16"/>
        </w:rPr>
      </w:pPr>
      <w:r w:rsidRPr="00337FE2">
        <w:rPr>
          <w:rStyle w:val="StyleUnderline"/>
        </w:rPr>
        <w:t>Achieving</w:t>
      </w:r>
      <w:r w:rsidRPr="00337FE2">
        <w:rPr>
          <w:sz w:val="16"/>
        </w:rPr>
        <w:t xml:space="preserve"> most of these </w:t>
      </w:r>
      <w:r w:rsidRPr="00337FE2">
        <w:rPr>
          <w:rStyle w:val="StyleUnderline"/>
        </w:rPr>
        <w:t xml:space="preserve">benefits will </w:t>
      </w:r>
      <w:r w:rsidRPr="00337FE2">
        <w:rPr>
          <w:rStyle w:val="Emphasis"/>
        </w:rPr>
        <w:t>require</w:t>
      </w:r>
      <w:r w:rsidRPr="00337FE2">
        <w:rPr>
          <w:rStyle w:val="StyleUnderline"/>
        </w:rPr>
        <w:t xml:space="preserve"> a </w:t>
      </w:r>
      <w:r w:rsidRPr="00337FE2">
        <w:rPr>
          <w:rStyle w:val="Emphasis"/>
        </w:rPr>
        <w:t>lot more</w:t>
      </w:r>
      <w:r w:rsidRPr="00337FE2">
        <w:rPr>
          <w:rStyle w:val="StyleUnderline"/>
        </w:rPr>
        <w:t xml:space="preserve"> </w:t>
      </w:r>
      <w:r w:rsidRPr="00337FE2">
        <w:rPr>
          <w:rStyle w:val="Emphasis"/>
        </w:rPr>
        <w:t>r</w:t>
      </w:r>
      <w:r w:rsidRPr="00337FE2">
        <w:rPr>
          <w:sz w:val="16"/>
        </w:rPr>
        <w:t xml:space="preserve">esearch </w:t>
      </w:r>
      <w:r w:rsidRPr="00337FE2">
        <w:rPr>
          <w:rStyle w:val="StyleUnderline"/>
        </w:rPr>
        <w:t xml:space="preserve">and </w:t>
      </w:r>
      <w:r w:rsidRPr="00337FE2">
        <w:rPr>
          <w:rStyle w:val="Emphasis"/>
        </w:rPr>
        <w:t>d</w:t>
      </w:r>
      <w:r w:rsidRPr="00337FE2">
        <w:rPr>
          <w:sz w:val="16"/>
        </w:rPr>
        <w:t xml:space="preserve">evelopment. </w:t>
      </w:r>
      <w:r w:rsidRPr="00337FE2">
        <w:rPr>
          <w:rStyle w:val="Emphasis"/>
        </w:rPr>
        <w:t>Reg</w:t>
      </w:r>
      <w:r w:rsidRPr="00337FE2">
        <w:rPr>
          <w:rStyle w:val="StyleUnderline"/>
        </w:rPr>
        <w:t>ulation</w:t>
      </w:r>
      <w:r w:rsidRPr="00337FE2">
        <w:rPr>
          <w:rStyle w:val="Emphasis"/>
        </w:rPr>
        <w:t>s</w:t>
      </w:r>
      <w:r w:rsidRPr="00337FE2">
        <w:rPr>
          <w:rStyle w:val="StyleUnderline"/>
        </w:rPr>
        <w:t xml:space="preserve"> that make it </w:t>
      </w:r>
      <w:r w:rsidRPr="00337FE2">
        <w:rPr>
          <w:rStyle w:val="Emphasis"/>
        </w:rPr>
        <w:t>more expensive</w:t>
      </w:r>
      <w:r w:rsidRPr="00337FE2">
        <w:rPr>
          <w:rStyle w:val="StyleUnderline"/>
        </w:rPr>
        <w:t xml:space="preserve"> to develop AIs or prevent certain uses might </w:t>
      </w:r>
      <w:r w:rsidRPr="00337FE2">
        <w:rPr>
          <w:rStyle w:val="Emphasis"/>
        </w:rPr>
        <w:t>delay</w:t>
      </w:r>
      <w:r w:rsidRPr="00337FE2">
        <w:rPr>
          <w:rStyle w:val="StyleUnderline"/>
        </w:rPr>
        <w:t xml:space="preserve"> or </w:t>
      </w:r>
      <w:r w:rsidRPr="00337FE2">
        <w:rPr>
          <w:rStyle w:val="Emphasis"/>
        </w:rPr>
        <w:t>forestall</w:t>
      </w:r>
      <w:r w:rsidRPr="00337FE2">
        <w:rPr>
          <w:rStyle w:val="StyleUnderline"/>
        </w:rPr>
        <w:t xml:space="preserve"> those efforts. This is </w:t>
      </w:r>
      <w:r w:rsidRPr="00337FE2">
        <w:rPr>
          <w:rStyle w:val="Emphasis"/>
        </w:rPr>
        <w:t>particularly</w:t>
      </w:r>
      <w:r w:rsidRPr="00337FE2">
        <w:rPr>
          <w:rStyle w:val="StyleUnderline"/>
        </w:rPr>
        <w:t xml:space="preserve"> true for </w:t>
      </w:r>
      <w:r w:rsidRPr="00337FE2">
        <w:rPr>
          <w:rStyle w:val="Emphasis"/>
        </w:rPr>
        <w:t>small businesses</w:t>
      </w:r>
      <w:r w:rsidRPr="00337FE2">
        <w:rPr>
          <w:rStyle w:val="StyleUnderline"/>
        </w:rPr>
        <w:t xml:space="preserve"> and </w:t>
      </w:r>
      <w:r w:rsidRPr="00337FE2">
        <w:rPr>
          <w:rStyle w:val="Emphasis"/>
        </w:rPr>
        <w:t>individuals</w:t>
      </w:r>
      <w:r w:rsidRPr="00337FE2">
        <w:rPr>
          <w:rStyle w:val="StyleUnderline"/>
        </w:rPr>
        <w:t>—</w:t>
      </w:r>
      <w:r w:rsidRPr="00337FE2">
        <w:rPr>
          <w:rStyle w:val="Emphasis"/>
        </w:rPr>
        <w:t>key drivers</w:t>
      </w:r>
      <w:r w:rsidRPr="00337FE2">
        <w:rPr>
          <w:rStyle w:val="StyleUnderline"/>
        </w:rPr>
        <w:t xml:space="preserve"> of new technologies—who are </w:t>
      </w:r>
      <w:r w:rsidRPr="00337FE2">
        <w:rPr>
          <w:rStyle w:val="Emphasis"/>
        </w:rPr>
        <w:t>not</w:t>
      </w:r>
      <w:r w:rsidRPr="00337FE2">
        <w:rPr>
          <w:rStyle w:val="StyleUnderline"/>
        </w:rPr>
        <w:t xml:space="preserve"> as </w:t>
      </w:r>
      <w:r w:rsidRPr="00337FE2">
        <w:rPr>
          <w:rStyle w:val="Emphasis"/>
        </w:rPr>
        <w:t>well equipped</w:t>
      </w:r>
      <w:r w:rsidRPr="00337FE2">
        <w:rPr>
          <w:rStyle w:val="StyleUnderline"/>
        </w:rPr>
        <w:t xml:space="preserve"> to deal with regulation </w:t>
      </w:r>
      <w:r w:rsidRPr="00337FE2">
        <w:rPr>
          <w:rStyle w:val="Emphasis"/>
        </w:rPr>
        <w:t>compliance</w:t>
      </w:r>
      <w:r w:rsidRPr="00337FE2">
        <w:rPr>
          <w:rStyle w:val="StyleUnderline"/>
        </w:rPr>
        <w:t xml:space="preserve"> as larger companies</w:t>
      </w:r>
      <w:r w:rsidRPr="00337FE2">
        <w:rPr>
          <w:sz w:val="16"/>
        </w:rPr>
        <w:t>.</w:t>
      </w:r>
    </w:p>
    <w:p w14:paraId="258D10F3" w14:textId="77777777" w:rsidR="0022081D" w:rsidRPr="00337FE2" w:rsidRDefault="0022081D" w:rsidP="0022081D">
      <w:pPr>
        <w:rPr>
          <w:sz w:val="16"/>
        </w:rPr>
      </w:pPr>
      <w:r w:rsidRPr="00337FE2">
        <w:rPr>
          <w:sz w:val="16"/>
        </w:rPr>
        <w:t>In fact, the biggest beneficiary of AI regulation may be large companies that are used to dealing with it, because startups will have a harder time competing in a regulated environment. Even ambiguity regarding regulation and what aspects of AI are regulated may be problematic, as it may cause people to avoid innovation to avoid risking inadvertent ensnarement by vague regulations and potential penalties.</w:t>
      </w:r>
    </w:p>
    <w:p w14:paraId="2FD010E5" w14:textId="77777777" w:rsidR="0022081D" w:rsidRPr="00337FE2" w:rsidRDefault="0022081D" w:rsidP="0022081D">
      <w:pPr>
        <w:rPr>
          <w:sz w:val="16"/>
        </w:rPr>
      </w:pPr>
      <w:r w:rsidRPr="00337FE2">
        <w:rPr>
          <w:rStyle w:val="StyleUnderline"/>
        </w:rPr>
        <w:t>Humanity faced</w:t>
      </w:r>
      <w:r w:rsidRPr="00337FE2">
        <w:rPr>
          <w:sz w:val="16"/>
        </w:rPr>
        <w:t xml:space="preserve"> a </w:t>
      </w:r>
      <w:r w:rsidRPr="00337FE2">
        <w:rPr>
          <w:rStyle w:val="StyleUnderline"/>
        </w:rPr>
        <w:t>similar</w:t>
      </w:r>
      <w:r w:rsidRPr="00337FE2">
        <w:rPr>
          <w:sz w:val="16"/>
        </w:rPr>
        <w:t xml:space="preserve"> set of </w:t>
      </w:r>
      <w:r w:rsidRPr="00337FE2">
        <w:rPr>
          <w:rStyle w:val="StyleUnderline"/>
        </w:rPr>
        <w:t xml:space="preserve">issues in the early days of the </w:t>
      </w:r>
      <w:r w:rsidRPr="00337FE2">
        <w:rPr>
          <w:rStyle w:val="Emphasis"/>
        </w:rPr>
        <w:t>internet</w:t>
      </w:r>
      <w:r w:rsidRPr="00337FE2">
        <w:rPr>
          <w:rStyle w:val="StyleUnderline"/>
        </w:rPr>
        <w:t xml:space="preserve">. But the </w:t>
      </w:r>
      <w:r w:rsidRPr="00337FE2">
        <w:rPr>
          <w:rStyle w:val="Emphasis"/>
        </w:rPr>
        <w:t>U</w:t>
      </w:r>
      <w:r w:rsidRPr="00337FE2">
        <w:rPr>
          <w:sz w:val="16"/>
        </w:rPr>
        <w:t xml:space="preserve">nited </w:t>
      </w:r>
      <w:r w:rsidRPr="00337FE2">
        <w:rPr>
          <w:rStyle w:val="Emphasis"/>
        </w:rPr>
        <w:t>S</w:t>
      </w:r>
      <w:r w:rsidRPr="00337FE2">
        <w:rPr>
          <w:sz w:val="16"/>
        </w:rPr>
        <w:t xml:space="preserve">tates </w:t>
      </w:r>
      <w:r w:rsidRPr="00337FE2">
        <w:rPr>
          <w:rStyle w:val="StyleUnderline"/>
        </w:rPr>
        <w:t xml:space="preserve">actively avoided regulating the internet to avoid </w:t>
      </w:r>
      <w:r w:rsidRPr="00337FE2">
        <w:rPr>
          <w:rStyle w:val="Emphasis"/>
        </w:rPr>
        <w:t>stunt</w:t>
      </w:r>
      <w:r w:rsidRPr="00337FE2">
        <w:rPr>
          <w:rStyle w:val="StyleUnderline"/>
        </w:rPr>
        <w:t xml:space="preserve">ing its </w:t>
      </w:r>
      <w:r w:rsidRPr="00337FE2">
        <w:rPr>
          <w:rStyle w:val="Emphasis"/>
        </w:rPr>
        <w:t>early growth</w:t>
      </w:r>
      <w:r w:rsidRPr="00337FE2">
        <w:rPr>
          <w:sz w:val="16"/>
        </w:rPr>
        <w:t>.[39] Elon Musk’s PayPal and numerous other businesses helped build the modern online world while subject only to regular human-scale rules, like those preventing theft and fraud. Similarly, no special rules were rolled out to govern early software businesses, such as Microsoft, in their burgeoning years, that have gone on to become industry titans.</w:t>
      </w:r>
    </w:p>
    <w:p w14:paraId="2FB0B00A" w14:textId="4CC95D8E" w:rsidR="0022081D" w:rsidRDefault="0022081D" w:rsidP="0022081D">
      <w:pPr>
        <w:pStyle w:val="Heading3"/>
      </w:pPr>
      <w:r>
        <w:t>Internal Link- Regulations Ext</w:t>
      </w:r>
    </w:p>
    <w:p w14:paraId="53140E6E" w14:textId="77777777" w:rsidR="0022081D" w:rsidRPr="00337FE2" w:rsidRDefault="0022081D" w:rsidP="0022081D">
      <w:pPr>
        <w:pStyle w:val="Heading4"/>
      </w:pPr>
      <w:r w:rsidRPr="00337FE2">
        <w:t xml:space="preserve">Regulation </w:t>
      </w:r>
      <w:r w:rsidRPr="00337FE2">
        <w:rPr>
          <w:u w:val="single"/>
        </w:rPr>
        <w:t>destroys</w:t>
      </w:r>
      <w:r w:rsidRPr="00337FE2">
        <w:t xml:space="preserve"> AI control by driving it </w:t>
      </w:r>
      <w:r w:rsidRPr="00337FE2">
        <w:rPr>
          <w:u w:val="single"/>
        </w:rPr>
        <w:t>underground</w:t>
      </w:r>
      <w:r w:rsidRPr="00337FE2">
        <w:t xml:space="preserve">, </w:t>
      </w:r>
      <w:r w:rsidRPr="00337FE2">
        <w:rPr>
          <w:u w:val="single"/>
        </w:rPr>
        <w:t>abroad</w:t>
      </w:r>
      <w:r w:rsidRPr="00337FE2">
        <w:t xml:space="preserve">, or into </w:t>
      </w:r>
      <w:r w:rsidRPr="00337FE2">
        <w:rPr>
          <w:u w:val="single"/>
        </w:rPr>
        <w:t>higher-risk</w:t>
      </w:r>
      <w:r w:rsidRPr="00337FE2">
        <w:t xml:space="preserve"> areas</w:t>
      </w:r>
    </w:p>
    <w:p w14:paraId="437A7B03" w14:textId="77777777" w:rsidR="0022081D" w:rsidRPr="00337FE2" w:rsidRDefault="0022081D" w:rsidP="0022081D">
      <w:r w:rsidRPr="00337FE2">
        <w:t xml:space="preserve">Dr. Nell </w:t>
      </w:r>
      <w:r w:rsidRPr="00337FE2">
        <w:rPr>
          <w:rStyle w:val="Style13ptBold"/>
        </w:rPr>
        <w:t>Watson 21</w:t>
      </w:r>
      <w:r w:rsidRPr="00337FE2">
        <w:t xml:space="preserve">,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w:t>
      </w:r>
      <w:proofErr w:type="spellStart"/>
      <w:r w:rsidRPr="00337FE2">
        <w:t>ExO</w:t>
      </w:r>
      <w:proofErr w:type="spellEnd"/>
      <w:r w:rsidRPr="00337FE2">
        <w:t xml:space="preserve"> Insight, 11/24/2021, https://insight.openexo.com/regulatory-challenges-to-ai/</w:t>
      </w:r>
    </w:p>
    <w:p w14:paraId="4CCDEEE4" w14:textId="77777777" w:rsidR="0022081D" w:rsidRPr="00337FE2" w:rsidRDefault="0022081D" w:rsidP="0022081D">
      <w:pPr>
        <w:rPr>
          <w:sz w:val="16"/>
        </w:rPr>
      </w:pPr>
      <w:r w:rsidRPr="00337FE2">
        <w:rPr>
          <w:sz w:val="16"/>
        </w:rPr>
        <w:t>Rick Increase Factors:</w:t>
      </w:r>
    </w:p>
    <w:p w14:paraId="135281A3" w14:textId="77777777" w:rsidR="0022081D" w:rsidRPr="00337FE2" w:rsidRDefault="0022081D" w:rsidP="0022081D">
      <w:pPr>
        <w:rPr>
          <w:sz w:val="16"/>
        </w:rPr>
      </w:pPr>
      <w:r w:rsidRPr="00337FE2">
        <w:rPr>
          <w:sz w:val="16"/>
        </w:rPr>
        <w:t xml:space="preserve">Obfuscation: </w:t>
      </w:r>
      <w:r w:rsidRPr="00337FE2">
        <w:rPr>
          <w:rStyle w:val="Emphasis"/>
        </w:rPr>
        <w:t>Reg</w:t>
      </w:r>
      <w:r w:rsidRPr="00337FE2">
        <w:rPr>
          <w:rStyle w:val="StyleUnderline"/>
        </w:rPr>
        <w:t>ulation</w:t>
      </w:r>
      <w:r w:rsidRPr="00337FE2">
        <w:rPr>
          <w:rStyle w:val="Emphasis"/>
        </w:rPr>
        <w:t>s</w:t>
      </w:r>
      <w:r w:rsidRPr="00337FE2">
        <w:rPr>
          <w:rStyle w:val="StyleUnderline"/>
        </w:rPr>
        <w:t xml:space="preserve"> may </w:t>
      </w:r>
      <w:r w:rsidRPr="00337FE2">
        <w:rPr>
          <w:rStyle w:val="Emphasis"/>
        </w:rPr>
        <w:t>drive research underground</w:t>
      </w:r>
      <w:r w:rsidRPr="00337FE2">
        <w:rPr>
          <w:rStyle w:val="StyleUnderline"/>
        </w:rPr>
        <w:t xml:space="preserve"> where it is </w:t>
      </w:r>
      <w:r w:rsidRPr="00337FE2">
        <w:rPr>
          <w:rStyle w:val="Emphasis"/>
        </w:rPr>
        <w:t>harder to monitor</w:t>
      </w:r>
      <w:r w:rsidRPr="00337FE2">
        <w:rPr>
          <w:rStyle w:val="StyleUnderline"/>
        </w:rPr>
        <w:t xml:space="preserve">, or to </w:t>
      </w:r>
      <w:r w:rsidRPr="00337FE2">
        <w:rPr>
          <w:rStyle w:val="Emphasis"/>
        </w:rPr>
        <w:t>‘flag of convenience’ jurisdictions</w:t>
      </w:r>
      <w:r w:rsidRPr="00337FE2">
        <w:rPr>
          <w:rStyle w:val="StyleUnderline"/>
        </w:rPr>
        <w:t xml:space="preserve"> with </w:t>
      </w:r>
      <w:r w:rsidRPr="00337FE2">
        <w:rPr>
          <w:rStyle w:val="Emphasis"/>
        </w:rPr>
        <w:t>lax restrictions</w:t>
      </w:r>
      <w:r w:rsidRPr="00337FE2">
        <w:rPr>
          <w:rStyle w:val="StyleUnderline"/>
        </w:rPr>
        <w:t xml:space="preserve">, by </w:t>
      </w:r>
      <w:r w:rsidRPr="00337FE2">
        <w:rPr>
          <w:rStyle w:val="Emphasis"/>
        </w:rPr>
        <w:t>embedding</w:t>
      </w:r>
      <w:r w:rsidRPr="00337FE2">
        <w:rPr>
          <w:rStyle w:val="StyleUnderline"/>
        </w:rPr>
        <w:t xml:space="preserve"> dangerous </w:t>
      </w:r>
      <w:r w:rsidRPr="00337FE2">
        <w:rPr>
          <w:rStyle w:val="Emphasis"/>
        </w:rPr>
        <w:t>tech</w:t>
      </w:r>
      <w:r w:rsidRPr="00337FE2">
        <w:rPr>
          <w:rStyle w:val="StyleUnderline"/>
        </w:rPr>
        <w:t>nologies with</w:t>
      </w:r>
      <w:r w:rsidRPr="00337FE2">
        <w:rPr>
          <w:rStyle w:val="Emphasis"/>
        </w:rPr>
        <w:t>in</w:t>
      </w:r>
      <w:r w:rsidRPr="00337FE2">
        <w:rPr>
          <w:rStyle w:val="StyleUnderline"/>
        </w:rPr>
        <w:t xml:space="preserve"> apparently benign </w:t>
      </w:r>
      <w:r w:rsidRPr="00337FE2">
        <w:rPr>
          <w:rStyle w:val="Emphasis"/>
        </w:rPr>
        <w:t>cover operations</w:t>
      </w:r>
      <w:r w:rsidRPr="00337FE2">
        <w:rPr>
          <w:rStyle w:val="StyleUnderline"/>
        </w:rPr>
        <w:t xml:space="preserve"> (multipurpose technologies), or by </w:t>
      </w:r>
      <w:r w:rsidRPr="00337FE2">
        <w:rPr>
          <w:rStyle w:val="Emphasis"/>
        </w:rPr>
        <w:t>obfuscating</w:t>
      </w:r>
      <w:r w:rsidRPr="00337FE2">
        <w:rPr>
          <w:rStyle w:val="StyleUnderline"/>
        </w:rPr>
        <w:t xml:space="preserve"> the </w:t>
      </w:r>
      <w:r w:rsidRPr="00337FE2">
        <w:rPr>
          <w:rStyle w:val="Emphasis"/>
        </w:rPr>
        <w:t>externalized effects</w:t>
      </w:r>
      <w:r w:rsidRPr="00337FE2">
        <w:rPr>
          <w:rStyle w:val="StyleUnderline"/>
        </w:rPr>
        <w:t xml:space="preserve"> of a system, such as in the </w:t>
      </w:r>
      <w:r w:rsidRPr="00337FE2">
        <w:rPr>
          <w:rStyle w:val="Emphasis"/>
        </w:rPr>
        <w:t>vehicle emissions</w:t>
      </w:r>
      <w:r w:rsidRPr="00337FE2">
        <w:rPr>
          <w:rStyle w:val="StyleUnderline"/>
        </w:rPr>
        <w:t xml:space="preserve"> scandal</w:t>
      </w:r>
      <w:r w:rsidRPr="00337FE2">
        <w:rPr>
          <w:sz w:val="16"/>
        </w:rPr>
        <w:t xml:space="preserve"> (Wikipedia).</w:t>
      </w:r>
    </w:p>
    <w:p w14:paraId="5F4417C4" w14:textId="77777777" w:rsidR="0022081D" w:rsidRPr="00337FE2" w:rsidRDefault="0022081D" w:rsidP="0022081D">
      <w:pPr>
        <w:rPr>
          <w:sz w:val="16"/>
        </w:rPr>
      </w:pPr>
      <w:r w:rsidRPr="00337FE2">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337FE2">
        <w:rPr>
          <w:rStyle w:val="StyleUnderline"/>
        </w:rPr>
        <w:t xml:space="preserve">arms races can lead to </w:t>
      </w:r>
      <w:r w:rsidRPr="00337FE2">
        <w:rPr>
          <w:rStyle w:val="Emphasis"/>
        </w:rPr>
        <w:t>rapid</w:t>
      </w:r>
      <w:r w:rsidRPr="00337FE2">
        <w:rPr>
          <w:rStyle w:val="StyleUnderline"/>
        </w:rPr>
        <w:t xml:space="preserve"> and </w:t>
      </w:r>
      <w:r w:rsidRPr="00337FE2">
        <w:rPr>
          <w:rStyle w:val="Emphasis"/>
        </w:rPr>
        <w:t>unexpected</w:t>
      </w:r>
      <w:r w:rsidRPr="00337FE2">
        <w:rPr>
          <w:rStyle w:val="StyleUnderline"/>
        </w:rPr>
        <w:t xml:space="preserve"> take-off in terms of AI capability, and the rush can blindside people to risks, especially when</w:t>
      </w:r>
      <w:r w:rsidRPr="00337FE2">
        <w:rPr>
          <w:sz w:val="16"/>
        </w:rPr>
        <w:t xml:space="preserve"> the </w:t>
      </w:r>
      <w:r w:rsidRPr="00337FE2">
        <w:rPr>
          <w:rStyle w:val="StyleUnderline"/>
        </w:rPr>
        <w:t>loss</w:t>
      </w:r>
      <w:r w:rsidRPr="00337FE2">
        <w:rPr>
          <w:sz w:val="16"/>
        </w:rPr>
        <w:t xml:space="preserve"> of a race </w:t>
      </w:r>
      <w:r w:rsidRPr="00337FE2">
        <w:rPr>
          <w:rStyle w:val="StyleUnderline"/>
        </w:rPr>
        <w:t xml:space="preserve">can mean an </w:t>
      </w:r>
      <w:r w:rsidRPr="00337FE2">
        <w:rPr>
          <w:rStyle w:val="Emphasis"/>
        </w:rPr>
        <w:t>existential threat</w:t>
      </w:r>
      <w:r w:rsidRPr="00337FE2">
        <w:rPr>
          <w:sz w:val="16"/>
        </w:rPr>
        <w:t xml:space="preserve"> to a nation or organization.</w:t>
      </w:r>
    </w:p>
    <w:p w14:paraId="525093F7" w14:textId="77777777" w:rsidR="0022081D" w:rsidRPr="00337FE2" w:rsidRDefault="0022081D" w:rsidP="0022081D">
      <w:pPr>
        <w:rPr>
          <w:sz w:val="16"/>
        </w:rPr>
      </w:pPr>
      <w:r w:rsidRPr="00337FE2">
        <w:rPr>
          <w:sz w:val="16"/>
        </w:rPr>
        <w:t>Perverse incentives: Incentives can be powerful forces within organizations, and financialization, moral panic, or fear of political danger may cause irrational or incorrigible behavior of personnel within organizations.</w:t>
      </w:r>
    </w:p>
    <w:p w14:paraId="78495BCB" w14:textId="77777777" w:rsidR="0022081D" w:rsidRPr="00337FE2" w:rsidRDefault="0022081D" w:rsidP="0022081D">
      <w:pPr>
        <w:rPr>
          <w:sz w:val="16"/>
        </w:rPr>
      </w:pPr>
      <w:r w:rsidRPr="00337FE2">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w:t>
      </w:r>
      <w:proofErr w:type="spellStart"/>
      <w:r w:rsidRPr="00337FE2">
        <w:rPr>
          <w:sz w:val="16"/>
        </w:rPr>
        <w:t>Lsusr</w:t>
      </w:r>
      <w:proofErr w:type="spellEnd"/>
      <w:r w:rsidRPr="00337FE2">
        <w:rPr>
          <w:sz w:val="16"/>
        </w:rPr>
        <w:t>, 2021)</w:t>
      </w:r>
    </w:p>
    <w:p w14:paraId="31537E9F" w14:textId="77777777" w:rsidR="0022081D" w:rsidRPr="00337FE2" w:rsidRDefault="0022081D" w:rsidP="0022081D">
      <w:pPr>
        <w:rPr>
          <w:sz w:val="16"/>
        </w:rPr>
      </w:pPr>
      <w:r w:rsidRPr="00337FE2">
        <w:rPr>
          <w:sz w:val="16"/>
        </w:rPr>
        <w:t>Cyber Warfare: Hacking of systems is increasingly being augmented with machine intelligence (</w:t>
      </w:r>
      <w:proofErr w:type="spellStart"/>
      <w:r w:rsidRPr="00337FE2">
        <w:rPr>
          <w:sz w:val="16"/>
        </w:rPr>
        <w:t>Cisomag</w:t>
      </w:r>
      <w:proofErr w:type="spellEnd"/>
      <w:r w:rsidRPr="00337FE2">
        <w:rPr>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6B2D679C" w14:textId="77777777" w:rsidR="0022081D" w:rsidRPr="00337FE2" w:rsidRDefault="0022081D" w:rsidP="0022081D">
      <w:pPr>
        <w:rPr>
          <w:sz w:val="16"/>
        </w:rPr>
      </w:pPr>
      <w:proofErr w:type="spellStart"/>
      <w:r w:rsidRPr="00337FE2">
        <w:rPr>
          <w:sz w:val="16"/>
        </w:rPr>
        <w:t>Zersetzung</w:t>
      </w:r>
      <w:proofErr w:type="spellEnd"/>
      <w:r w:rsidRPr="00337FE2">
        <w:rPr>
          <w:sz w:val="16"/>
        </w:rPr>
        <w:t>: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47ECC14F" w14:textId="77777777" w:rsidR="0022081D" w:rsidRPr="00337FE2" w:rsidRDefault="0022081D" w:rsidP="0022081D">
      <w:pPr>
        <w:rPr>
          <w:sz w:val="16"/>
        </w:rPr>
      </w:pPr>
      <w:r w:rsidRPr="00337FE2">
        <w:rPr>
          <w:rStyle w:val="StyleUnderline"/>
        </w:rPr>
        <w:t xml:space="preserve">Inflexibility: The German Military after WW1 was </w:t>
      </w:r>
      <w:r w:rsidRPr="00337FE2">
        <w:rPr>
          <w:rStyle w:val="Emphasis"/>
        </w:rPr>
        <w:t>not</w:t>
      </w:r>
      <w:r w:rsidRPr="00337FE2">
        <w:rPr>
          <w:rStyle w:val="StyleUnderline"/>
        </w:rPr>
        <w:t xml:space="preserve"> allowed to develop their </w:t>
      </w:r>
      <w:r w:rsidRPr="00337FE2">
        <w:rPr>
          <w:rStyle w:val="Emphasis"/>
        </w:rPr>
        <w:t>artillery</w:t>
      </w:r>
      <w:r w:rsidRPr="00337FE2">
        <w:rPr>
          <w:rStyle w:val="StyleUnderline"/>
        </w:rPr>
        <w:t xml:space="preserve"> materiel, and so developed powerful </w:t>
      </w:r>
      <w:r w:rsidRPr="00337FE2">
        <w:rPr>
          <w:rStyle w:val="Emphasis"/>
        </w:rPr>
        <w:t>rocket</w:t>
      </w:r>
      <w:r w:rsidRPr="00337FE2">
        <w:rPr>
          <w:rStyle w:val="StyleUnderline"/>
        </w:rPr>
        <w:t xml:space="preserve"> </w:t>
      </w:r>
      <w:r w:rsidRPr="00337FE2">
        <w:rPr>
          <w:rStyle w:val="Emphasis"/>
        </w:rPr>
        <w:t>tech</w:t>
      </w:r>
      <w:r w:rsidRPr="00337FE2">
        <w:rPr>
          <w:rStyle w:val="StyleUnderline"/>
        </w:rPr>
        <w:t xml:space="preserve">nologies </w:t>
      </w:r>
      <w:r w:rsidRPr="00337FE2">
        <w:rPr>
          <w:rStyle w:val="Emphasis"/>
        </w:rPr>
        <w:t>instead</w:t>
      </w:r>
      <w:r w:rsidRPr="00337FE2">
        <w:rPr>
          <w:rStyle w:val="StyleUnderline"/>
        </w:rPr>
        <w:t xml:space="preserve">, as these were </w:t>
      </w:r>
      <w:r w:rsidRPr="00337FE2">
        <w:rPr>
          <w:rStyle w:val="Emphasis"/>
        </w:rPr>
        <w:t>not subject to regulation</w:t>
      </w:r>
      <w:r w:rsidRPr="00337FE2">
        <w:rPr>
          <w:rStyle w:val="StyleUnderline"/>
        </w:rPr>
        <w:t xml:space="preserve">. Similarly, inflexible rules may permit </w:t>
      </w:r>
      <w:r w:rsidRPr="00337FE2">
        <w:rPr>
          <w:rStyle w:val="Emphasis"/>
        </w:rPr>
        <w:t>exploitable loopholes</w:t>
      </w:r>
      <w:r w:rsidRPr="00337FE2">
        <w:rPr>
          <w:rStyle w:val="StyleUnderline"/>
        </w:rPr>
        <w:t xml:space="preserve">. They may also </w:t>
      </w:r>
      <w:r w:rsidRPr="00337FE2">
        <w:rPr>
          <w:rStyle w:val="Emphasis"/>
        </w:rPr>
        <w:t>not be sufficiently adaptive</w:t>
      </w:r>
      <w:r w:rsidRPr="00337FE2">
        <w:rPr>
          <w:rStyle w:val="StyleUnderline"/>
        </w:rPr>
        <w:t xml:space="preserve"> to allow for the </w:t>
      </w:r>
      <w:r w:rsidRPr="00337FE2">
        <w:rPr>
          <w:rStyle w:val="Emphasis"/>
        </w:rPr>
        <w:t>implementation</w:t>
      </w:r>
      <w:r w:rsidRPr="00337FE2">
        <w:rPr>
          <w:rStyle w:val="StyleUnderline"/>
        </w:rPr>
        <w:t xml:space="preserve"> of </w:t>
      </w:r>
      <w:r w:rsidRPr="00337FE2">
        <w:rPr>
          <w:rStyle w:val="Emphasis"/>
        </w:rPr>
        <w:t>new technologies</w:t>
      </w:r>
      <w:r w:rsidRPr="00337FE2">
        <w:rPr>
          <w:rStyle w:val="StyleUnderline"/>
        </w:rPr>
        <w:t xml:space="preserve"> and even improved </w:t>
      </w:r>
      <w:r w:rsidRPr="00337FE2">
        <w:rPr>
          <w:rStyle w:val="Emphasis"/>
        </w:rPr>
        <w:t>industry standards</w:t>
      </w:r>
      <w:r w:rsidRPr="00337FE2">
        <w:rPr>
          <w:rStyle w:val="StyleUnderline"/>
        </w:rPr>
        <w:t>.</w:t>
      </w:r>
    </w:p>
    <w:p w14:paraId="60C0D46E" w14:textId="77777777" w:rsidR="0022081D" w:rsidRPr="00337FE2" w:rsidRDefault="0022081D" w:rsidP="0022081D">
      <w:pPr>
        <w:rPr>
          <w:sz w:val="16"/>
        </w:rPr>
      </w:pPr>
      <w:r w:rsidRPr="00337FE2">
        <w:rPr>
          <w:sz w:val="16"/>
        </w:rPr>
        <w:t xml:space="preserve">Limitation of problem spaces: – </w:t>
      </w:r>
      <w:r w:rsidRPr="00337FE2">
        <w:rPr>
          <w:rStyle w:val="StyleUnderline"/>
        </w:rPr>
        <w:t xml:space="preserve">It may be taboo to allow machine intelligence to work on sensitive issues or to be exposed to controversial (if potentially accurate) datasets. This may limit the ability of AI to make sense of out complex issues, and thereby </w:t>
      </w:r>
      <w:r w:rsidRPr="00337FE2">
        <w:rPr>
          <w:rStyle w:val="Emphasis"/>
        </w:rPr>
        <w:t>frustrate finding</w:t>
      </w:r>
      <w:r w:rsidRPr="00337FE2">
        <w:rPr>
          <w:rStyle w:val="StyleUnderline"/>
        </w:rPr>
        <w:t xml:space="preserve"> </w:t>
      </w:r>
      <w:r w:rsidRPr="00337FE2">
        <w:rPr>
          <w:rStyle w:val="Emphasis"/>
        </w:rPr>
        <w:t>solutions</w:t>
      </w:r>
      <w:r w:rsidRPr="00337FE2">
        <w:rPr>
          <w:rStyle w:val="StyleUnderline"/>
        </w:rPr>
        <w:t xml:space="preserve"> for </w:t>
      </w:r>
      <w:r w:rsidRPr="00337FE2">
        <w:rPr>
          <w:rStyle w:val="Emphasis"/>
        </w:rPr>
        <w:t>crises</w:t>
      </w:r>
      <w:r w:rsidRPr="00337FE2">
        <w:rPr>
          <w:sz w:val="16"/>
        </w:rPr>
        <w:t>.</w:t>
      </w:r>
    </w:p>
    <w:p w14:paraId="60A26CE8" w14:textId="77777777" w:rsidR="0022081D" w:rsidRPr="00337FE2" w:rsidRDefault="0022081D" w:rsidP="0022081D">
      <w:pPr>
        <w:pStyle w:val="Heading4"/>
        <w:rPr>
          <w:u w:val="single"/>
        </w:rPr>
      </w:pPr>
      <w:r w:rsidRPr="00337FE2">
        <w:t xml:space="preserve">That </w:t>
      </w:r>
      <w:r w:rsidRPr="00337FE2">
        <w:rPr>
          <w:u w:val="single"/>
        </w:rPr>
        <w:t>causes</w:t>
      </w:r>
      <w:r w:rsidRPr="00337FE2">
        <w:t xml:space="preserve"> catastrophic AI since it’ll be controlled by </w:t>
      </w:r>
      <w:r w:rsidRPr="00337FE2">
        <w:rPr>
          <w:u w:val="single"/>
        </w:rPr>
        <w:t>rogues</w:t>
      </w:r>
      <w:r w:rsidRPr="00337FE2">
        <w:t xml:space="preserve"> with </w:t>
      </w:r>
      <w:r w:rsidRPr="00337FE2">
        <w:rPr>
          <w:u w:val="single"/>
        </w:rPr>
        <w:t>no precautions</w:t>
      </w:r>
      <w:r w:rsidRPr="00337FE2">
        <w:t xml:space="preserve"> AND without </w:t>
      </w:r>
      <w:r w:rsidRPr="00337FE2">
        <w:rPr>
          <w:u w:val="single"/>
        </w:rPr>
        <w:t>defensive countermeasures</w:t>
      </w:r>
    </w:p>
    <w:p w14:paraId="5238DE2A" w14:textId="77777777" w:rsidR="0022081D" w:rsidRPr="00337FE2" w:rsidRDefault="0022081D" w:rsidP="0022081D">
      <w:r w:rsidRPr="00337FE2">
        <w:t xml:space="preserve">Robert A. </w:t>
      </w:r>
      <w:r w:rsidRPr="00337FE2">
        <w:rPr>
          <w:rStyle w:val="Style13ptBold"/>
        </w:rPr>
        <w:t>Freitas 22</w:t>
      </w:r>
      <w:r w:rsidRPr="00337FE2">
        <w:t xml:space="preserve"> Jr., JD from the University of Santa Clara (Santa Clara, CA),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 https://lifeboat.com/ex/molecular.manufacturing</w:t>
      </w:r>
    </w:p>
    <w:p w14:paraId="6AAFE1F3" w14:textId="77777777" w:rsidR="0022081D" w:rsidRPr="00337FE2" w:rsidRDefault="0022081D" w:rsidP="0022081D">
      <w:pPr>
        <w:rPr>
          <w:rStyle w:val="StyleUnderline"/>
        </w:rPr>
      </w:pPr>
      <w:r w:rsidRPr="00337FE2">
        <w:rPr>
          <w:rStyle w:val="StyleUnderline"/>
        </w:rPr>
        <w:t>Attempts to block or “relinquish”</w:t>
      </w:r>
      <w:r w:rsidRPr="00337FE2">
        <w:rPr>
          <w:sz w:val="16"/>
        </w:rPr>
        <w:t xml:space="preserve"> [3, 12] molecular manufacturing </w:t>
      </w:r>
      <w:r w:rsidRPr="00337FE2">
        <w:rPr>
          <w:rStyle w:val="StyleUnderline"/>
        </w:rPr>
        <w:t xml:space="preserve">research will make the world a </w:t>
      </w:r>
      <w:r w:rsidRPr="00337FE2">
        <w:rPr>
          <w:rStyle w:val="Emphasis"/>
        </w:rPr>
        <w:t>more, not less, dangerous</w:t>
      </w:r>
      <w:r w:rsidRPr="00337FE2">
        <w:rPr>
          <w:rStyle w:val="StyleUnderline"/>
        </w:rPr>
        <w:t xml:space="preserve"> place</w:t>
      </w:r>
      <w:r w:rsidRPr="00337FE2">
        <w:rPr>
          <w:sz w:val="16"/>
        </w:rPr>
        <w:t xml:space="preserve"> [13]. </w:t>
      </w:r>
      <w:r w:rsidRPr="00337FE2">
        <w:rPr>
          <w:rStyle w:val="StyleUnderline"/>
        </w:rPr>
        <w:t xml:space="preserve">This paradoxical conclusion is founded on two premises. First, </w:t>
      </w:r>
      <w:r w:rsidRPr="00337FE2">
        <w:rPr>
          <w:rStyle w:val="Emphasis"/>
        </w:rPr>
        <w:t>attempts</w:t>
      </w:r>
      <w:r w:rsidRPr="00337FE2">
        <w:rPr>
          <w:rStyle w:val="StyleUnderline"/>
        </w:rPr>
        <w:t xml:space="preserve"> to block the research will </w:t>
      </w:r>
      <w:r w:rsidRPr="00337FE2">
        <w:rPr>
          <w:rStyle w:val="Emphasis"/>
        </w:rPr>
        <w:t>fail</w:t>
      </w:r>
      <w:r w:rsidRPr="00337FE2">
        <w:rPr>
          <w:rStyle w:val="StyleUnderline"/>
        </w:rPr>
        <w:t xml:space="preserve">. Second, such attempts will </w:t>
      </w:r>
      <w:r w:rsidRPr="00337FE2">
        <w:rPr>
          <w:rStyle w:val="Emphasis"/>
        </w:rPr>
        <w:t>preferentially</w:t>
      </w:r>
      <w:r w:rsidRPr="00337FE2">
        <w:rPr>
          <w:rStyle w:val="StyleUnderline"/>
        </w:rPr>
        <w:t xml:space="preserve"> block or slow the development of </w:t>
      </w:r>
      <w:r w:rsidRPr="00337FE2">
        <w:rPr>
          <w:rStyle w:val="Emphasis"/>
        </w:rPr>
        <w:t>defensive</w:t>
      </w:r>
      <w:r w:rsidRPr="00337FE2">
        <w:rPr>
          <w:rStyle w:val="StyleUnderline"/>
        </w:rPr>
        <w:t xml:space="preserve"> measures by </w:t>
      </w:r>
      <w:r w:rsidRPr="00337FE2">
        <w:rPr>
          <w:rStyle w:val="Emphasis"/>
        </w:rPr>
        <w:t>responsible</w:t>
      </w:r>
      <w:r w:rsidRPr="00337FE2">
        <w:rPr>
          <w:rStyle w:val="StyleUnderline"/>
        </w:rPr>
        <w:t xml:space="preserve"> groups</w:t>
      </w:r>
      <w:r w:rsidRPr="00337FE2">
        <w:rPr>
          <w:sz w:val="16"/>
        </w:rPr>
        <w:t xml:space="preserve">. One of the clear conclusions reached by Freitas [4] was that </w:t>
      </w:r>
      <w:r w:rsidRPr="00337FE2">
        <w:rPr>
          <w:rStyle w:val="Emphasis"/>
        </w:rPr>
        <w:t>effective countermeasures</w:t>
      </w:r>
      <w:r w:rsidRPr="00337FE2">
        <w:rPr>
          <w:sz w:val="16"/>
        </w:rPr>
        <w:t xml:space="preserve"> against self-replicating systems </w:t>
      </w:r>
      <w:r w:rsidRPr="00337FE2">
        <w:rPr>
          <w:rStyle w:val="StyleUnderline"/>
        </w:rPr>
        <w:t xml:space="preserve">should be </w:t>
      </w:r>
      <w:r w:rsidRPr="00337FE2">
        <w:rPr>
          <w:rStyle w:val="Emphasis"/>
        </w:rPr>
        <w:t>feasible</w:t>
      </w:r>
      <w:r w:rsidRPr="00337FE2">
        <w:rPr>
          <w:rStyle w:val="StyleUnderline"/>
        </w:rPr>
        <w:t xml:space="preserve">,  but will require </w:t>
      </w:r>
      <w:r w:rsidRPr="00337FE2">
        <w:rPr>
          <w:rStyle w:val="Emphasis"/>
        </w:rPr>
        <w:t>significant effort</w:t>
      </w:r>
      <w:r w:rsidRPr="00337FE2">
        <w:rPr>
          <w:rStyle w:val="StyleUnderline"/>
        </w:rPr>
        <w:t xml:space="preserve"> to </w:t>
      </w:r>
      <w:r w:rsidRPr="00337FE2">
        <w:rPr>
          <w:rStyle w:val="Emphasis"/>
        </w:rPr>
        <w:t>develop</w:t>
      </w:r>
      <w:r w:rsidRPr="00337FE2">
        <w:rPr>
          <w:rStyle w:val="StyleUnderline"/>
        </w:rPr>
        <w:t xml:space="preserve"> and </w:t>
      </w:r>
      <w:r w:rsidRPr="00337FE2">
        <w:rPr>
          <w:rStyle w:val="Emphasis"/>
        </w:rPr>
        <w:t>deploy</w:t>
      </w:r>
      <w:r w:rsidRPr="00337FE2">
        <w:rPr>
          <w:sz w:val="16"/>
        </w:rPr>
        <w:t xml:space="preserve">. (Nanotechnology critic Bill Joy, responding to this author, complained in late 2000 that any </w:t>
      </w:r>
      <w:proofErr w:type="spellStart"/>
      <w:r w:rsidRPr="00337FE2">
        <w:rPr>
          <w:sz w:val="16"/>
        </w:rPr>
        <w:t>nanoshield</w:t>
      </w:r>
      <w:proofErr w:type="spellEnd"/>
      <w:r w:rsidRPr="00337FE2">
        <w:rPr>
          <w:sz w:val="16"/>
        </w:rPr>
        <w:t xml:space="preserve"> defense to protect against global </w:t>
      </w:r>
      <w:proofErr w:type="spellStart"/>
      <w:r w:rsidRPr="00337FE2">
        <w:rPr>
          <w:sz w:val="16"/>
        </w:rPr>
        <w:t>ecophagy</w:t>
      </w:r>
      <w:proofErr w:type="spellEnd"/>
      <w:r w:rsidRPr="00337FE2">
        <w:rPr>
          <w:sz w:val="16"/>
        </w:rPr>
        <w:t xml:space="preserve"> “appears to be so outlandishly dangerous that I can’t imagine we would attempt to deploy it.” [12]) But </w:t>
      </w:r>
      <w:r w:rsidRPr="00337FE2">
        <w:rPr>
          <w:rStyle w:val="Emphasis"/>
        </w:rPr>
        <w:t>blocking</w:t>
      </w:r>
      <w:r w:rsidRPr="00337FE2">
        <w:rPr>
          <w:rStyle w:val="StyleUnderline"/>
        </w:rPr>
        <w:t xml:space="preserve"> the </w:t>
      </w:r>
      <w:r w:rsidRPr="00337FE2">
        <w:rPr>
          <w:rStyle w:val="Emphasis"/>
        </w:rPr>
        <w:t>development</w:t>
      </w:r>
      <w:r w:rsidRPr="00337FE2">
        <w:rPr>
          <w:rStyle w:val="StyleUnderline"/>
        </w:rPr>
        <w:t xml:space="preserve"> of defensive systems would simply </w:t>
      </w:r>
      <w:r w:rsidRPr="00337FE2">
        <w:rPr>
          <w:rStyle w:val="Emphasis"/>
        </w:rPr>
        <w:t>insure</w:t>
      </w:r>
      <w:r w:rsidRPr="00337FE2">
        <w:rPr>
          <w:rStyle w:val="StyleUnderline"/>
        </w:rPr>
        <w:t xml:space="preserve"> that </w:t>
      </w:r>
      <w:r w:rsidRPr="00337FE2">
        <w:rPr>
          <w:rStyle w:val="Emphasis"/>
        </w:rPr>
        <w:t>offensive</w:t>
      </w:r>
      <w:r w:rsidRPr="00337FE2">
        <w:rPr>
          <w:rStyle w:val="StyleUnderline"/>
        </w:rPr>
        <w:t xml:space="preserve"> systems, once deployed, would </w:t>
      </w:r>
      <w:r w:rsidRPr="00337FE2">
        <w:rPr>
          <w:rStyle w:val="Emphasis"/>
        </w:rPr>
        <w:t>achieve</w:t>
      </w:r>
      <w:r w:rsidRPr="00337FE2">
        <w:rPr>
          <w:rStyle w:val="StyleUnderline"/>
        </w:rPr>
        <w:t xml:space="preserve"> their intended objective in the absence of effective countermeasures</w:t>
      </w:r>
      <w:r w:rsidRPr="00337FE2">
        <w:rPr>
          <w:sz w:val="16"/>
        </w:rPr>
        <w:t xml:space="preserve">. James Hughes [13] concurs: </w:t>
      </w:r>
      <w:r w:rsidRPr="00337FE2">
        <w:rPr>
          <w:rStyle w:val="StyleUnderline"/>
        </w:rPr>
        <w:t xml:space="preserve">“The </w:t>
      </w:r>
      <w:r w:rsidRPr="00337FE2">
        <w:rPr>
          <w:rStyle w:val="Emphasis"/>
        </w:rPr>
        <w:t>only</w:t>
      </w:r>
      <w:r w:rsidRPr="00337FE2">
        <w:rPr>
          <w:rStyle w:val="StyleUnderline"/>
        </w:rPr>
        <w:t xml:space="preserve"> safe and feasible approach to the dangers of </w:t>
      </w:r>
      <w:r w:rsidRPr="00337FE2">
        <w:rPr>
          <w:rStyle w:val="Emphasis"/>
        </w:rPr>
        <w:t>emerging tech</w:t>
      </w:r>
      <w:r w:rsidRPr="00337FE2">
        <w:rPr>
          <w:rStyle w:val="StyleUnderline"/>
        </w:rPr>
        <w:t xml:space="preserve">nology is to </w:t>
      </w:r>
      <w:r w:rsidRPr="00337FE2">
        <w:rPr>
          <w:rStyle w:val="Emphasis"/>
        </w:rPr>
        <w:t>build</w:t>
      </w:r>
      <w:r w:rsidRPr="00337FE2">
        <w:rPr>
          <w:rStyle w:val="StyleUnderline"/>
        </w:rPr>
        <w:t xml:space="preserve"> the social and scientific </w:t>
      </w:r>
      <w:r w:rsidRPr="00337FE2">
        <w:rPr>
          <w:rStyle w:val="Emphasis"/>
        </w:rPr>
        <w:t>infrastructure</w:t>
      </w:r>
      <w:r w:rsidRPr="00337FE2">
        <w:rPr>
          <w:rStyle w:val="StyleUnderline"/>
        </w:rPr>
        <w:t xml:space="preserve"> to</w:t>
      </w:r>
      <w:r w:rsidRPr="00337FE2">
        <w:rPr>
          <w:sz w:val="16"/>
          <w:szCs w:val="18"/>
        </w:rPr>
        <w:t xml:space="preserve"> monitor, regulate and </w:t>
      </w:r>
      <w:r w:rsidRPr="00337FE2">
        <w:rPr>
          <w:rStyle w:val="Emphasis"/>
        </w:rPr>
        <w:t>respond</w:t>
      </w:r>
      <w:r w:rsidRPr="00337FE2">
        <w:rPr>
          <w:rStyle w:val="StyleUnderline"/>
        </w:rPr>
        <w:t xml:space="preserve"> to their threats.”</w:t>
      </w:r>
    </w:p>
    <w:p w14:paraId="787C084E" w14:textId="77777777" w:rsidR="0022081D" w:rsidRPr="00337FE2" w:rsidRDefault="0022081D" w:rsidP="0022081D">
      <w:pPr>
        <w:rPr>
          <w:sz w:val="16"/>
        </w:rPr>
      </w:pPr>
      <w:r w:rsidRPr="00337FE2">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4957A128" w14:textId="77777777" w:rsidR="0022081D" w:rsidRPr="00337FE2" w:rsidRDefault="0022081D" w:rsidP="0022081D">
      <w:pPr>
        <w:rPr>
          <w:sz w:val="16"/>
        </w:rPr>
      </w:pPr>
      <w:r w:rsidRPr="00337FE2">
        <w:rPr>
          <w:sz w:val="16"/>
        </w:rPr>
        <w:t xml:space="preserve">While </w:t>
      </w:r>
      <w:r w:rsidRPr="00337FE2">
        <w:rPr>
          <w:rStyle w:val="StyleUnderline"/>
        </w:rPr>
        <w:t>a 100% effective ban</w:t>
      </w:r>
      <w:r w:rsidRPr="00337FE2">
        <w:rPr>
          <w:sz w:val="16"/>
        </w:rPr>
        <w:t xml:space="preserve"> against development might theoretically be effective at avoiding the potential adverse consequences, blocking all groups for all time </w:t>
      </w:r>
      <w:r w:rsidRPr="00337FE2">
        <w:rPr>
          <w:rStyle w:val="StyleUnderline"/>
        </w:rPr>
        <w:t xml:space="preserve">does </w:t>
      </w:r>
      <w:r w:rsidRPr="00337FE2">
        <w:rPr>
          <w:rStyle w:val="Emphasis"/>
        </w:rPr>
        <w:t>not</w:t>
      </w:r>
      <w:r w:rsidRPr="00337FE2">
        <w:rPr>
          <w:rStyle w:val="StyleUnderline"/>
        </w:rPr>
        <w:t xml:space="preserve"> appear</w:t>
      </w:r>
      <w:r w:rsidRPr="00337FE2">
        <w:rPr>
          <w:sz w:val="16"/>
        </w:rPr>
        <w:t xml:space="preserve"> to be a </w:t>
      </w:r>
      <w:r w:rsidRPr="00337FE2">
        <w:rPr>
          <w:rStyle w:val="Emphasis"/>
        </w:rPr>
        <w:t>feasible</w:t>
      </w:r>
      <w:r w:rsidRPr="00337FE2">
        <w:rPr>
          <w:sz w:val="16"/>
        </w:rPr>
        <w:t xml:space="preserve"> goal. The attempt would strip us of defenses against attack, increasing rather than decreasing the risks. In addition, </w:t>
      </w:r>
      <w:r w:rsidRPr="00337FE2">
        <w:rPr>
          <w:rStyle w:val="StyleUnderline"/>
        </w:rPr>
        <w:t xml:space="preserve">blocking development would insure that the substantial economic, environmental, and medical </w:t>
      </w:r>
      <w:r w:rsidRPr="00337FE2">
        <w:rPr>
          <w:rStyle w:val="Emphasis"/>
        </w:rPr>
        <w:t>benefits</w:t>
      </w:r>
      <w:r w:rsidRPr="00337FE2">
        <w:rPr>
          <w:sz w:val="16"/>
        </w:rPr>
        <w:t xml:space="preserve"> [15] </w:t>
      </w:r>
      <w:r w:rsidRPr="00337FE2">
        <w:rPr>
          <w:rStyle w:val="StyleUnderline"/>
        </w:rPr>
        <w:t>of this new technology would not be available</w:t>
      </w:r>
      <w:r w:rsidRPr="00337FE2">
        <w:rPr>
          <w:sz w:val="16"/>
        </w:rPr>
        <w:t>.</w:t>
      </w:r>
    </w:p>
    <w:p w14:paraId="41CE4915" w14:textId="77777777" w:rsidR="0022081D" w:rsidRPr="00337FE2" w:rsidRDefault="0022081D" w:rsidP="0022081D">
      <w:pPr>
        <w:rPr>
          <w:sz w:val="16"/>
        </w:rPr>
      </w:pPr>
      <w:r w:rsidRPr="00337FE2">
        <w:rPr>
          <w:sz w:val="16"/>
        </w:rPr>
        <w:t>Observes Glenn Reynolds [16]:</w:t>
      </w:r>
    </w:p>
    <w:p w14:paraId="21D68465" w14:textId="77777777" w:rsidR="0022081D" w:rsidRPr="00337FE2" w:rsidRDefault="0022081D" w:rsidP="0022081D">
      <w:pPr>
        <w:ind w:left="720"/>
        <w:rPr>
          <w:sz w:val="16"/>
        </w:rPr>
      </w:pPr>
      <w:r w:rsidRPr="00337FE2">
        <w:rPr>
          <w:rStyle w:val="StyleUnderline"/>
        </w:rPr>
        <w:t xml:space="preserve">To the extent that such efforts [to ban all development] succeed, the </w:t>
      </w:r>
      <w:r w:rsidRPr="00337FE2">
        <w:rPr>
          <w:rStyle w:val="Emphasis"/>
        </w:rPr>
        <w:t>cure</w:t>
      </w:r>
      <w:r w:rsidRPr="00337FE2">
        <w:rPr>
          <w:rStyle w:val="StyleUnderline"/>
        </w:rPr>
        <w:t xml:space="preserve"> may be </w:t>
      </w:r>
      <w:r w:rsidRPr="00337FE2">
        <w:rPr>
          <w:rStyle w:val="Emphasis"/>
        </w:rPr>
        <w:t>worse than the disease</w:t>
      </w:r>
      <w:r w:rsidRPr="00337FE2">
        <w:rPr>
          <w:rStyle w:val="StyleUnderline"/>
        </w:rPr>
        <w:t>. In 1875, Great Britain,</w:t>
      </w:r>
      <w:r w:rsidRPr="00337FE2">
        <w:rPr>
          <w:sz w:val="16"/>
        </w:rPr>
        <w:t xml:space="preserve"> then the world’s sole superpower, </w:t>
      </w:r>
      <w:r w:rsidRPr="00337FE2">
        <w:rPr>
          <w:rStyle w:val="StyleUnderline"/>
        </w:rPr>
        <w:t>was</w:t>
      </w:r>
      <w:r w:rsidRPr="00337FE2">
        <w:rPr>
          <w:sz w:val="16"/>
        </w:rPr>
        <w:t xml:space="preserve"> sufficiently </w:t>
      </w:r>
      <w:r w:rsidRPr="00337FE2">
        <w:rPr>
          <w:rStyle w:val="StyleUnderline"/>
        </w:rPr>
        <w:t>concerned about</w:t>
      </w:r>
      <w:r w:rsidRPr="00337FE2">
        <w:rPr>
          <w:sz w:val="16"/>
        </w:rPr>
        <w:t xml:space="preserve"> the </w:t>
      </w:r>
      <w:r w:rsidRPr="00337FE2">
        <w:rPr>
          <w:rStyle w:val="StyleUnderline"/>
        </w:rPr>
        <w:t>dangers of</w:t>
      </w:r>
      <w:r w:rsidRPr="00337FE2">
        <w:rPr>
          <w:sz w:val="16"/>
        </w:rPr>
        <w:t xml:space="preserve"> the new technology of </w:t>
      </w:r>
      <w:r w:rsidRPr="00337FE2">
        <w:rPr>
          <w:rStyle w:val="StyleUnderline"/>
        </w:rPr>
        <w:t>high explosives</w:t>
      </w:r>
      <w:r w:rsidRPr="00337FE2">
        <w:rPr>
          <w:sz w:val="16"/>
        </w:rPr>
        <w:t xml:space="preserve"> that </w:t>
      </w:r>
      <w:r w:rsidRPr="00337FE2">
        <w:rPr>
          <w:rStyle w:val="StyleUnderline"/>
        </w:rPr>
        <w:t>it</w:t>
      </w:r>
      <w:r w:rsidRPr="00337FE2">
        <w:rPr>
          <w:sz w:val="16"/>
        </w:rPr>
        <w:t xml:space="preserve"> passed an act </w:t>
      </w:r>
      <w:r w:rsidRPr="00337FE2">
        <w:rPr>
          <w:rStyle w:val="Emphasis"/>
        </w:rPr>
        <w:t>bar</w:t>
      </w:r>
      <w:r w:rsidRPr="00337FE2">
        <w:rPr>
          <w:sz w:val="16"/>
        </w:rPr>
        <w:t xml:space="preserve">ring </w:t>
      </w:r>
      <w:r w:rsidRPr="00337FE2">
        <w:rPr>
          <w:rStyle w:val="StyleUnderline"/>
        </w:rPr>
        <w:t>all private experimentation in explosives</w:t>
      </w:r>
      <w:r w:rsidRPr="00337FE2">
        <w:rPr>
          <w:sz w:val="16"/>
        </w:rPr>
        <w:t xml:space="preserve"> and </w:t>
      </w:r>
      <w:r w:rsidRPr="00337FE2">
        <w:rPr>
          <w:rStyle w:val="StyleUnderline"/>
        </w:rPr>
        <w:t>rocketry. The result was</w:t>
      </w:r>
      <w:r w:rsidRPr="00337FE2">
        <w:rPr>
          <w:sz w:val="16"/>
        </w:rPr>
        <w:t xml:space="preserve"> that </w:t>
      </w:r>
      <w:r w:rsidRPr="00337FE2">
        <w:rPr>
          <w:rStyle w:val="Emphasis"/>
        </w:rPr>
        <w:t>German missiles</w:t>
      </w:r>
      <w:r w:rsidRPr="00337FE2">
        <w:rPr>
          <w:rStyle w:val="StyleUnderline"/>
        </w:rPr>
        <w:t xml:space="preserve"> bombarded London rather than the other way around. Similarly, efforts to control </w:t>
      </w:r>
      <w:r w:rsidRPr="00337FE2">
        <w:rPr>
          <w:rStyle w:val="Emphasis"/>
        </w:rPr>
        <w:t>nano</w:t>
      </w:r>
      <w:r w:rsidRPr="00337FE2">
        <w:rPr>
          <w:rStyle w:val="StyleUnderline"/>
        </w:rPr>
        <w:t>tech</w:t>
      </w:r>
      <w:r w:rsidRPr="00337FE2">
        <w:rPr>
          <w:sz w:val="16"/>
        </w:rPr>
        <w:t xml:space="preserve">nology, </w:t>
      </w:r>
      <w:r w:rsidRPr="00337FE2">
        <w:rPr>
          <w:rStyle w:val="Emphasis"/>
        </w:rPr>
        <w:t>biotech</w:t>
      </w:r>
      <w:r w:rsidRPr="00337FE2">
        <w:rPr>
          <w:sz w:val="16"/>
        </w:rPr>
        <w:t xml:space="preserve">nology </w:t>
      </w:r>
      <w:r w:rsidRPr="00337FE2">
        <w:rPr>
          <w:rStyle w:val="StyleUnderline"/>
        </w:rPr>
        <w:t xml:space="preserve">or </w:t>
      </w:r>
      <w:r w:rsidRPr="00337FE2">
        <w:rPr>
          <w:rStyle w:val="Emphasis"/>
        </w:rPr>
        <w:t>a</w:t>
      </w:r>
      <w:r w:rsidRPr="00337FE2">
        <w:rPr>
          <w:sz w:val="16"/>
        </w:rPr>
        <w:t xml:space="preserve">rtificial </w:t>
      </w:r>
      <w:r w:rsidRPr="00337FE2">
        <w:rPr>
          <w:rStyle w:val="Emphasis"/>
        </w:rPr>
        <w:t>i</w:t>
      </w:r>
      <w:r w:rsidRPr="00337FE2">
        <w:rPr>
          <w:sz w:val="16"/>
        </w:rPr>
        <w:t xml:space="preserve">ntelligence </w:t>
      </w:r>
      <w:r w:rsidRPr="00337FE2">
        <w:rPr>
          <w:rStyle w:val="StyleUnderline"/>
        </w:rPr>
        <w:t xml:space="preserve">are </w:t>
      </w:r>
      <w:r w:rsidRPr="00337FE2">
        <w:rPr>
          <w:rStyle w:val="Emphasis"/>
        </w:rPr>
        <w:t>more likely</w:t>
      </w:r>
      <w:r w:rsidRPr="00337FE2">
        <w:rPr>
          <w:rStyle w:val="StyleUnderline"/>
        </w:rPr>
        <w:t xml:space="preserve"> to </w:t>
      </w:r>
      <w:r w:rsidRPr="00337FE2">
        <w:rPr>
          <w:rStyle w:val="Emphasis"/>
        </w:rPr>
        <w:t>drive research underground</w:t>
      </w:r>
      <w:r w:rsidRPr="00337FE2">
        <w:rPr>
          <w:rStyle w:val="StyleUnderline"/>
        </w:rPr>
        <w:t xml:space="preserve"> (often under </w:t>
      </w:r>
      <w:r w:rsidRPr="00337FE2">
        <w:rPr>
          <w:rStyle w:val="Emphasis"/>
        </w:rPr>
        <w:t>covert</w:t>
      </w:r>
      <w:r w:rsidRPr="00337FE2">
        <w:rPr>
          <w:rStyle w:val="StyleUnderline"/>
        </w:rPr>
        <w:t xml:space="preserve"> government sponsorship</w:t>
      </w:r>
      <w:r w:rsidRPr="00337FE2">
        <w:rPr>
          <w:sz w:val="16"/>
        </w:rPr>
        <w:t xml:space="preserve">, regardless of international agreement) </w:t>
      </w:r>
      <w:r w:rsidRPr="00337FE2">
        <w:rPr>
          <w:rStyle w:val="StyleUnderline"/>
        </w:rPr>
        <w:t xml:space="preserve">than they are to </w:t>
      </w:r>
      <w:r w:rsidRPr="00337FE2">
        <w:rPr>
          <w:rStyle w:val="Emphasis"/>
        </w:rPr>
        <w:t>prevent</w:t>
      </w:r>
      <w:r w:rsidRPr="00337FE2">
        <w:rPr>
          <w:rStyle w:val="StyleUnderline"/>
        </w:rPr>
        <w:t xml:space="preserve"> research entirely. The research would be conducted by </w:t>
      </w:r>
      <w:r w:rsidRPr="00337FE2">
        <w:rPr>
          <w:rStyle w:val="Emphasis"/>
        </w:rPr>
        <w:t>unaccountable</w:t>
      </w:r>
      <w:r w:rsidRPr="00337FE2">
        <w:rPr>
          <w:rStyle w:val="StyleUnderline"/>
        </w:rPr>
        <w:t xml:space="preserve"> scientists, often in </w:t>
      </w:r>
      <w:r w:rsidRPr="00337FE2">
        <w:rPr>
          <w:rStyle w:val="Emphasis"/>
        </w:rPr>
        <w:t>rogue regimes</w:t>
      </w:r>
      <w:r w:rsidRPr="00337FE2">
        <w:rPr>
          <w:rStyle w:val="StyleUnderline"/>
        </w:rPr>
        <w:t xml:space="preserve">, and often under </w:t>
      </w:r>
      <w:r w:rsidRPr="00337FE2">
        <w:rPr>
          <w:rStyle w:val="Emphasis"/>
        </w:rPr>
        <w:t>inadequate safety precautions</w:t>
      </w:r>
      <w:r w:rsidRPr="00337FE2">
        <w:rPr>
          <w:rStyle w:val="StyleUnderline"/>
        </w:rPr>
        <w:t xml:space="preserve">. Meanwhile, </w:t>
      </w:r>
      <w:r w:rsidRPr="00337FE2">
        <w:rPr>
          <w:rStyle w:val="Emphasis"/>
        </w:rPr>
        <w:t>legit</w:t>
      </w:r>
      <w:r w:rsidRPr="00337FE2">
        <w:rPr>
          <w:rStyle w:val="StyleUnderline"/>
        </w:rPr>
        <w:t xml:space="preserve">imate research that might cure disease or solve important environmental problems would </w:t>
      </w:r>
      <w:r w:rsidRPr="00337FE2">
        <w:rPr>
          <w:rStyle w:val="Emphasis"/>
        </w:rPr>
        <w:t>suffer</w:t>
      </w:r>
      <w:r w:rsidRPr="00337FE2">
        <w:rPr>
          <w:sz w:val="16"/>
        </w:rPr>
        <w:t>.</w:t>
      </w:r>
    </w:p>
    <w:p w14:paraId="3DA1E165" w14:textId="77777777" w:rsidR="0022081D" w:rsidRPr="00337FE2" w:rsidRDefault="0022081D" w:rsidP="0022081D"/>
    <w:p w14:paraId="0650BD35" w14:textId="77777777" w:rsidR="0022081D" w:rsidRPr="00337FE2" w:rsidRDefault="0022081D" w:rsidP="0022081D">
      <w:pPr>
        <w:pStyle w:val="Heading4"/>
      </w:pPr>
      <w:r w:rsidRPr="00337FE2">
        <w:t xml:space="preserve">AI regulation </w:t>
      </w:r>
      <w:r w:rsidRPr="00337FE2">
        <w:rPr>
          <w:u w:val="single"/>
        </w:rPr>
        <w:t>overshoots</w:t>
      </w:r>
      <w:r w:rsidRPr="00337FE2">
        <w:t xml:space="preserve">, destroying </w:t>
      </w:r>
      <w:r w:rsidRPr="00337FE2">
        <w:rPr>
          <w:u w:val="single"/>
        </w:rPr>
        <w:t>productive</w:t>
      </w:r>
      <w:r w:rsidRPr="00337FE2">
        <w:t xml:space="preserve"> applications necessary to prevent </w:t>
      </w:r>
      <w:r w:rsidRPr="00337FE2">
        <w:rPr>
          <w:u w:val="single"/>
        </w:rPr>
        <w:t>existential catastrophes</w:t>
      </w:r>
    </w:p>
    <w:p w14:paraId="627741BD" w14:textId="77777777" w:rsidR="0022081D" w:rsidRPr="00337FE2" w:rsidRDefault="0022081D" w:rsidP="0022081D">
      <w:proofErr w:type="spellStart"/>
      <w:r w:rsidRPr="00337FE2">
        <w:t>Gönenç</w:t>
      </w:r>
      <w:proofErr w:type="spellEnd"/>
      <w:r w:rsidRPr="00337FE2">
        <w:t xml:space="preserve"> </w:t>
      </w:r>
      <w:proofErr w:type="spellStart"/>
      <w:r w:rsidRPr="00337FE2">
        <w:rPr>
          <w:rStyle w:val="Style13ptBold"/>
        </w:rPr>
        <w:t>Gürkaynak</w:t>
      </w:r>
      <w:proofErr w:type="spellEnd"/>
      <w:r w:rsidRPr="00337FE2">
        <w:rPr>
          <w:rStyle w:val="Style13ptBold"/>
        </w:rPr>
        <w:t xml:space="preserve"> 18</w:t>
      </w:r>
      <w:r w:rsidRPr="00337FE2">
        <w:t xml:space="preserve">, Founding Partner of ELIG </w:t>
      </w:r>
      <w:proofErr w:type="spellStart"/>
      <w:r w:rsidRPr="00337FE2">
        <w:t>Gürkaynak</w:t>
      </w:r>
      <w:proofErr w:type="spellEnd"/>
      <w:r w:rsidRPr="00337FE2">
        <w:t xml:space="preserve"> Attorneys-at-Law, LL.M. from Harvard Law School, </w:t>
      </w:r>
      <w:proofErr w:type="spellStart"/>
      <w:r w:rsidRPr="00337FE2">
        <w:t>İlay</w:t>
      </w:r>
      <w:proofErr w:type="spellEnd"/>
      <w:r w:rsidRPr="00337FE2">
        <w:t xml:space="preserve"> </w:t>
      </w:r>
      <w:proofErr w:type="spellStart"/>
      <w:r w:rsidRPr="00337FE2">
        <w:t>Yılmaz</w:t>
      </w:r>
      <w:proofErr w:type="spellEnd"/>
      <w:r w:rsidRPr="00337FE2">
        <w:t xml:space="preserve">, Partner at ELIG </w:t>
      </w:r>
      <w:proofErr w:type="spellStart"/>
      <w:r w:rsidRPr="00337FE2">
        <w:t>Gürkaynak</w:t>
      </w:r>
      <w:proofErr w:type="spellEnd"/>
      <w:r w:rsidRPr="00337FE2">
        <w:t xml:space="preserve"> Attorneys-at-Law, and </w:t>
      </w:r>
      <w:proofErr w:type="spellStart"/>
      <w:r w:rsidRPr="00337FE2">
        <w:t>Güneş</w:t>
      </w:r>
      <w:proofErr w:type="spellEnd"/>
      <w:r w:rsidRPr="00337FE2">
        <w:t xml:space="preserve"> </w:t>
      </w:r>
      <w:proofErr w:type="spellStart"/>
      <w:r w:rsidRPr="00337FE2">
        <w:t>Haksever</w:t>
      </w:r>
      <w:proofErr w:type="spellEnd"/>
      <w:r w:rsidRPr="00337FE2">
        <w:t>, LLM from Istanbul Bilgi University, Attorney at IBM Turkey, “Stifling Artificial Intelligence: Human Perils”, Computer Law &amp; Security Review, Volume 32, Issue 5, 12/12/2018, https://papers.ssrn.com/sol3/papers.cfm?abstract_id=3285264</w:t>
      </w:r>
    </w:p>
    <w:p w14:paraId="1421E54D" w14:textId="77777777" w:rsidR="0022081D" w:rsidRPr="00337FE2" w:rsidRDefault="0022081D" w:rsidP="0022081D">
      <w:pPr>
        <w:rPr>
          <w:sz w:val="16"/>
        </w:rPr>
      </w:pPr>
      <w:r w:rsidRPr="00337FE2">
        <w:rPr>
          <w:rStyle w:val="StyleUnderline"/>
        </w:rPr>
        <w:t>Although scientists</w:t>
      </w:r>
      <w:r w:rsidRPr="00337FE2">
        <w:rPr>
          <w:sz w:val="16"/>
        </w:rPr>
        <w:t xml:space="preserve"> have </w:t>
      </w:r>
      <w:r w:rsidRPr="00337FE2">
        <w:rPr>
          <w:rStyle w:val="StyleUnderline"/>
        </w:rPr>
        <w:t xml:space="preserve">calculated the </w:t>
      </w:r>
      <w:r w:rsidRPr="00337FE2">
        <w:rPr>
          <w:rStyle w:val="Emphasis"/>
        </w:rPr>
        <w:t>significant positive welfare effects</w:t>
      </w:r>
      <w:r w:rsidRPr="00337FE2">
        <w:rPr>
          <w:rStyle w:val="StyleUnderline"/>
        </w:rPr>
        <w:t xml:space="preserve"> of</w:t>
      </w:r>
      <w:r w:rsidRPr="00337FE2">
        <w:rPr>
          <w:sz w:val="16"/>
        </w:rPr>
        <w:t xml:space="preserve"> Artificial Intelligence </w:t>
      </w:r>
      <w:r w:rsidRPr="00337FE2">
        <w:rPr>
          <w:rStyle w:val="StyleUnderline"/>
        </w:rPr>
        <w:t xml:space="preserve">(AI), </w:t>
      </w:r>
      <w:r w:rsidRPr="00337FE2">
        <w:rPr>
          <w:rStyle w:val="Emphasis"/>
        </w:rPr>
        <w:t>fear mongering</w:t>
      </w:r>
      <w:r w:rsidRPr="00337FE2">
        <w:rPr>
          <w:rStyle w:val="StyleUnderline"/>
        </w:rPr>
        <w:t xml:space="preserve"> continues to </w:t>
      </w:r>
      <w:r w:rsidRPr="00337FE2">
        <w:rPr>
          <w:rStyle w:val="Emphasis"/>
        </w:rPr>
        <w:t>hinder</w:t>
      </w:r>
      <w:r w:rsidRPr="00337FE2">
        <w:rPr>
          <w:rStyle w:val="StyleUnderline"/>
        </w:rPr>
        <w:t xml:space="preserve"> AI </w:t>
      </w:r>
      <w:r w:rsidRPr="00337FE2">
        <w:rPr>
          <w:rStyle w:val="Emphasis"/>
        </w:rPr>
        <w:t>development</w:t>
      </w:r>
      <w:r w:rsidRPr="00337FE2">
        <w:rPr>
          <w:rStyle w:val="StyleUnderline"/>
        </w:rPr>
        <w:t xml:space="preserve">. If </w:t>
      </w:r>
      <w:r w:rsidRPr="00337FE2">
        <w:rPr>
          <w:rStyle w:val="Emphasis"/>
        </w:rPr>
        <w:t>regulations</w:t>
      </w:r>
      <w:r w:rsidRPr="00337FE2">
        <w:rPr>
          <w:rStyle w:val="StyleUnderline"/>
        </w:rPr>
        <w:t xml:space="preserve"> in this sector </w:t>
      </w:r>
      <w:r w:rsidRPr="00337FE2">
        <w:rPr>
          <w:rStyle w:val="Emphasis"/>
        </w:rPr>
        <w:t>stifle</w:t>
      </w:r>
      <w:r w:rsidRPr="00337FE2">
        <w:rPr>
          <w:rStyle w:val="StyleUnderline"/>
        </w:rPr>
        <w:t xml:space="preserve"> our active imagination, we risk </w:t>
      </w:r>
      <w:r w:rsidRPr="00337FE2">
        <w:rPr>
          <w:rStyle w:val="Emphasis"/>
        </w:rPr>
        <w:t>wasting</w:t>
      </w:r>
      <w:r w:rsidRPr="00337FE2">
        <w:rPr>
          <w:rStyle w:val="StyleUnderline"/>
        </w:rPr>
        <w:t xml:space="preserve"> the </w:t>
      </w:r>
      <w:r w:rsidRPr="00337FE2">
        <w:rPr>
          <w:rStyle w:val="Emphasis"/>
        </w:rPr>
        <w:t>true potential</w:t>
      </w:r>
      <w:r w:rsidRPr="00337FE2">
        <w:rPr>
          <w:rStyle w:val="StyleUnderline"/>
        </w:rPr>
        <w:t xml:space="preserve"> of AIs dynamic efficiencies</w:t>
      </w:r>
      <w:r w:rsidRPr="00337FE2">
        <w:rPr>
          <w:sz w:val="16"/>
        </w:rPr>
        <w:t xml:space="preserve">. Not only would Schumpeter dislike us for spoiling creative destruction, but the AI thinkers of the future would also rightfully see our efforts as </w:t>
      </w:r>
      <w:r w:rsidRPr="00337FE2">
        <w:rPr>
          <w:rStyle w:val="StyleUnderline"/>
        </w:rPr>
        <w:t xml:space="preserve">the </w:t>
      </w:r>
      <w:r w:rsidRPr="00337FE2">
        <w:rPr>
          <w:rStyle w:val="Emphasis"/>
        </w:rPr>
        <w:t>‘dark age’</w:t>
      </w:r>
      <w:r w:rsidRPr="00337FE2">
        <w:rPr>
          <w:rStyle w:val="StyleUnderline"/>
        </w:rPr>
        <w:t xml:space="preserve"> of human advancement</w:t>
      </w:r>
      <w:r w:rsidRPr="00337FE2">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73667530" w14:textId="77777777" w:rsidR="0022081D" w:rsidRPr="00337FE2" w:rsidRDefault="0022081D" w:rsidP="0022081D">
      <w:pPr>
        <w:rPr>
          <w:sz w:val="16"/>
        </w:rPr>
      </w:pPr>
      <w:r w:rsidRPr="00337FE2">
        <w:rPr>
          <w:sz w:val="16"/>
        </w:rPr>
        <w:t>Our technology, our machines, is part of our humanity. We created them to extend ourselves, and that is what is unique about human beings. – Ray Kurzweil1</w:t>
      </w:r>
    </w:p>
    <w:p w14:paraId="3CAAB7CF" w14:textId="77777777" w:rsidR="0022081D" w:rsidRPr="00337FE2" w:rsidRDefault="0022081D" w:rsidP="0022081D">
      <w:pPr>
        <w:rPr>
          <w:sz w:val="16"/>
        </w:rPr>
      </w:pPr>
      <w:r w:rsidRPr="00337FE2">
        <w:rPr>
          <w:sz w:val="16"/>
        </w:rPr>
        <w:t>1. Introduction</w:t>
      </w:r>
    </w:p>
    <w:p w14:paraId="7C5A6653" w14:textId="77777777" w:rsidR="0022081D" w:rsidRPr="00337FE2" w:rsidRDefault="0022081D" w:rsidP="0022081D">
      <w:pPr>
        <w:rPr>
          <w:sz w:val="16"/>
        </w:rPr>
      </w:pPr>
      <w:r w:rsidRPr="00337FE2">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33146E19" w14:textId="77777777" w:rsidR="0022081D" w:rsidRPr="00337FE2" w:rsidRDefault="0022081D" w:rsidP="0022081D">
      <w:pPr>
        <w:rPr>
          <w:sz w:val="16"/>
        </w:rPr>
      </w:pPr>
      <w:r w:rsidRPr="00337FE2">
        <w:rPr>
          <w:sz w:val="16"/>
        </w:rPr>
        <w:t xml:space="preserve">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w:t>
      </w:r>
      <w:proofErr w:type="spellStart"/>
      <w:r w:rsidRPr="00337FE2">
        <w:rPr>
          <w:sz w:val="16"/>
        </w:rPr>
        <w:t>manoeuvre</w:t>
      </w:r>
      <w:proofErr w:type="spellEnd"/>
      <w:r w:rsidRPr="00337FE2">
        <w:rPr>
          <w:sz w:val="16"/>
        </w:rPr>
        <w:t xml:space="preserv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31D076F2" w14:textId="77777777" w:rsidR="0022081D" w:rsidRPr="00337FE2" w:rsidRDefault="0022081D" w:rsidP="0022081D">
      <w:pPr>
        <w:rPr>
          <w:sz w:val="16"/>
        </w:rPr>
      </w:pPr>
      <w:r w:rsidRPr="00337FE2">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256FEECB" w14:textId="77777777" w:rsidR="0022081D" w:rsidRPr="00337FE2" w:rsidRDefault="0022081D" w:rsidP="0022081D">
      <w:pPr>
        <w:rPr>
          <w:rStyle w:val="StyleUnderline"/>
        </w:rPr>
      </w:pPr>
      <w:r w:rsidRPr="00337FE2">
        <w:rPr>
          <w:sz w:val="16"/>
        </w:rPr>
        <w:t xml:space="preserve">We humans accelerate the future with our minds. This is a strength and a weakness. </w:t>
      </w:r>
      <w:r w:rsidRPr="00337FE2">
        <w:rPr>
          <w:rStyle w:val="StyleUnderline"/>
        </w:rPr>
        <w:t>Often</w:t>
      </w:r>
      <w:r w:rsidRPr="00337FE2">
        <w:rPr>
          <w:sz w:val="16"/>
        </w:rPr>
        <w:t xml:space="preserve">, our </w:t>
      </w:r>
      <w:r w:rsidRPr="00337FE2">
        <w:rPr>
          <w:rStyle w:val="Emphasis"/>
        </w:rPr>
        <w:t>predictions</w:t>
      </w:r>
      <w:r w:rsidRPr="00337FE2">
        <w:rPr>
          <w:rStyle w:val="StyleUnderline"/>
        </w:rPr>
        <w:t xml:space="preserve"> of the future are </w:t>
      </w:r>
      <w:r w:rsidRPr="00337FE2">
        <w:rPr>
          <w:rStyle w:val="Emphasis"/>
        </w:rPr>
        <w:t>highly inaccurate</w:t>
      </w:r>
      <w:r w:rsidRPr="00337FE2">
        <w:rPr>
          <w:rStyle w:val="StyleUnderline"/>
        </w:rPr>
        <w:t>. Based on predictions from a book called ‘The World in 2010’, published in 19</w:t>
      </w:r>
      <w:r w:rsidRPr="00337FE2">
        <w:rPr>
          <w:rStyle w:val="Emphasis"/>
        </w:rPr>
        <w:t>76</w:t>
      </w:r>
      <w:r w:rsidRPr="00337FE2">
        <w:rPr>
          <w:rStyle w:val="StyleUnderline"/>
        </w:rPr>
        <w:t xml:space="preserve">, we should have </w:t>
      </w:r>
      <w:r w:rsidRPr="00337FE2">
        <w:rPr>
          <w:rStyle w:val="Emphasis"/>
        </w:rPr>
        <w:t>be</w:t>
      </w:r>
      <w:r w:rsidRPr="00337FE2">
        <w:rPr>
          <w:rStyle w:val="StyleUnderline"/>
        </w:rPr>
        <w:t xml:space="preserve">en living </w:t>
      </w:r>
      <w:r w:rsidRPr="00337FE2">
        <w:rPr>
          <w:rStyle w:val="Emphasis"/>
        </w:rPr>
        <w:t>above</w:t>
      </w:r>
      <w:r w:rsidRPr="00337FE2">
        <w:rPr>
          <w:rStyle w:val="StyleUnderline"/>
        </w:rPr>
        <w:t xml:space="preserve"> and </w:t>
      </w:r>
      <w:r w:rsidRPr="00337FE2">
        <w:rPr>
          <w:rStyle w:val="Emphasis"/>
        </w:rPr>
        <w:t>below</w:t>
      </w:r>
      <w:r w:rsidRPr="00337FE2">
        <w:rPr>
          <w:rStyle w:val="StyleUnderline"/>
        </w:rPr>
        <w:t xml:space="preserve"> the surfaces of </w:t>
      </w:r>
      <w:r w:rsidRPr="00337FE2">
        <w:rPr>
          <w:rStyle w:val="Emphasis"/>
        </w:rPr>
        <w:t>three planets</w:t>
      </w:r>
      <w:r w:rsidRPr="00337FE2">
        <w:rPr>
          <w:rStyle w:val="StyleUnderline"/>
        </w:rPr>
        <w:t xml:space="preserve"> as of </w:t>
      </w:r>
      <w:r w:rsidRPr="00337FE2">
        <w:rPr>
          <w:rStyle w:val="Emphasis"/>
        </w:rPr>
        <w:t>five years ago</w:t>
      </w:r>
      <w:r w:rsidRPr="00337FE2">
        <w:rPr>
          <w:rStyle w:val="StyleUnderline"/>
        </w:rPr>
        <w:t xml:space="preserve">. Predictions regarding the future of </w:t>
      </w:r>
      <w:r w:rsidRPr="00337FE2">
        <w:rPr>
          <w:rStyle w:val="Emphasis"/>
        </w:rPr>
        <w:t>AI</w:t>
      </w:r>
      <w:r w:rsidRPr="00337FE2">
        <w:rPr>
          <w:rStyle w:val="StyleUnderline"/>
        </w:rPr>
        <w:t xml:space="preserve"> are </w:t>
      </w:r>
      <w:r w:rsidRPr="00337FE2">
        <w:rPr>
          <w:rStyle w:val="Emphasis"/>
        </w:rPr>
        <w:t>equally likely</w:t>
      </w:r>
      <w:r w:rsidRPr="00337FE2">
        <w:rPr>
          <w:rStyle w:val="StyleUnderline"/>
        </w:rPr>
        <w:t xml:space="preserve"> to be </w:t>
      </w:r>
      <w:r w:rsidRPr="00337FE2">
        <w:rPr>
          <w:rStyle w:val="Emphasis"/>
        </w:rPr>
        <w:t>off base</w:t>
      </w:r>
      <w:r w:rsidRPr="00337FE2">
        <w:t>.</w:t>
      </w:r>
    </w:p>
    <w:p w14:paraId="5228A328" w14:textId="77777777" w:rsidR="0022081D" w:rsidRPr="00337FE2" w:rsidRDefault="0022081D" w:rsidP="0022081D">
      <w:pPr>
        <w:rPr>
          <w:sz w:val="16"/>
        </w:rPr>
      </w:pPr>
      <w:r w:rsidRPr="00337FE2">
        <w:rPr>
          <w:rStyle w:val="StyleUnderline"/>
        </w:rPr>
        <w:t xml:space="preserve">To avoid </w:t>
      </w:r>
      <w:r w:rsidRPr="00337FE2">
        <w:rPr>
          <w:rStyle w:val="Emphasis"/>
        </w:rPr>
        <w:t>premature</w:t>
      </w:r>
      <w:r w:rsidRPr="00337FE2">
        <w:rPr>
          <w:rStyle w:val="StyleUnderline"/>
        </w:rPr>
        <w:t xml:space="preserve"> regulation over AI, we should</w:t>
      </w:r>
      <w:r w:rsidRPr="00337FE2">
        <w:rPr>
          <w:sz w:val="16"/>
        </w:rPr>
        <w:t xml:space="preserve"> be studying and </w:t>
      </w:r>
      <w:r w:rsidRPr="00337FE2">
        <w:rPr>
          <w:rStyle w:val="Emphasis"/>
        </w:rPr>
        <w:t>search</w:t>
      </w:r>
      <w:r w:rsidRPr="00337FE2">
        <w:rPr>
          <w:sz w:val="16"/>
        </w:rPr>
        <w:t xml:space="preserve">ing </w:t>
      </w:r>
      <w:r w:rsidRPr="00337FE2">
        <w:rPr>
          <w:rStyle w:val="StyleUnderline"/>
        </w:rPr>
        <w:t xml:space="preserve">for the </w:t>
      </w:r>
      <w:r w:rsidRPr="00337FE2">
        <w:rPr>
          <w:rStyle w:val="Emphasis"/>
        </w:rPr>
        <w:t>meaningful point in time</w:t>
      </w:r>
      <w:r w:rsidRPr="00337FE2">
        <w:rPr>
          <w:rStyle w:val="StyleUnderline"/>
        </w:rPr>
        <w:t xml:space="preserve"> when a broader anxiety about AI becomes a genuine concern</w:t>
      </w:r>
      <w:r w:rsidRPr="00337FE2">
        <w:rPr>
          <w:sz w:val="16"/>
        </w:rPr>
        <w:t>. The study of a point of ripeness, a ‘threshold ability test,’ asks when AI could really bring about concrete disadvantages that might counter-balance the demonstrated contribution to economic efficiency and welfare.</w:t>
      </w:r>
    </w:p>
    <w:p w14:paraId="7C082552" w14:textId="77777777" w:rsidR="0022081D" w:rsidRPr="00337FE2" w:rsidRDefault="0022081D" w:rsidP="0022081D">
      <w:pPr>
        <w:rPr>
          <w:sz w:val="16"/>
        </w:rPr>
      </w:pPr>
      <w:r w:rsidRPr="00337FE2">
        <w:rPr>
          <w:rStyle w:val="StyleUnderline"/>
        </w:rPr>
        <w:t>In the absence of</w:t>
      </w:r>
      <w:r w:rsidRPr="00337FE2">
        <w:rPr>
          <w:sz w:val="16"/>
        </w:rPr>
        <w:t xml:space="preserve"> such </w:t>
      </w:r>
      <w:r w:rsidRPr="00337FE2">
        <w:rPr>
          <w:rStyle w:val="StyleUnderline"/>
        </w:rPr>
        <w:t xml:space="preserve">an </w:t>
      </w:r>
      <w:r w:rsidRPr="00337FE2">
        <w:rPr>
          <w:rStyle w:val="Emphasis"/>
        </w:rPr>
        <w:t>objective benchmark</w:t>
      </w:r>
      <w:r w:rsidRPr="00337FE2">
        <w:rPr>
          <w:sz w:val="16"/>
        </w:rPr>
        <w:t xml:space="preserve"> marking the point in time when AI becomes a competitor with the human mind, </w:t>
      </w:r>
      <w:r w:rsidRPr="00337FE2">
        <w:rPr>
          <w:rStyle w:val="StyleUnderline"/>
        </w:rPr>
        <w:t xml:space="preserve">regulators could easily </w:t>
      </w:r>
      <w:r w:rsidRPr="00337FE2">
        <w:rPr>
          <w:rStyle w:val="Emphasis"/>
        </w:rPr>
        <w:t>jump the gun</w:t>
      </w:r>
      <w:r w:rsidRPr="00337FE2">
        <w:rPr>
          <w:rStyle w:val="StyleUnderline"/>
        </w:rPr>
        <w:t xml:space="preserve"> in regulating AI, which would lead to </w:t>
      </w:r>
      <w:r w:rsidRPr="00337FE2">
        <w:rPr>
          <w:rStyle w:val="Emphasis"/>
        </w:rPr>
        <w:t>irreparable harm</w:t>
      </w:r>
      <w:r w:rsidRPr="00337FE2">
        <w:rPr>
          <w:rStyle w:val="StyleUnderline"/>
        </w:rPr>
        <w:t xml:space="preserve"> in </w:t>
      </w:r>
      <w:r w:rsidRPr="00337FE2">
        <w:rPr>
          <w:rStyle w:val="Emphasis"/>
        </w:rPr>
        <w:t>total welfare</w:t>
      </w:r>
      <w:r w:rsidRPr="00337FE2">
        <w:rPr>
          <w:rStyle w:val="StyleUnderline"/>
        </w:rPr>
        <w:t xml:space="preserve"> of human societies</w:t>
      </w:r>
      <w:r w:rsidRPr="00337FE2">
        <w:rPr>
          <w:sz w:val="16"/>
        </w:rPr>
        <w:t>.</w:t>
      </w:r>
    </w:p>
    <w:p w14:paraId="5F8CBB4A" w14:textId="77777777" w:rsidR="0022081D" w:rsidRPr="00337FE2" w:rsidRDefault="0022081D" w:rsidP="0022081D">
      <w:pPr>
        <w:rPr>
          <w:sz w:val="16"/>
        </w:rPr>
      </w:pPr>
      <w:r w:rsidRPr="00337FE2">
        <w:rPr>
          <w:sz w:val="16"/>
        </w:rPr>
        <w:t xml:space="preserve">Most of what we consider AI today is really our own intelligence re-formatted and re-cycled, with the help of computers lacking any skill of learning or consciousness of being. </w:t>
      </w:r>
      <w:r w:rsidRPr="00337FE2">
        <w:rPr>
          <w:rStyle w:val="StyleUnderline"/>
        </w:rPr>
        <w:t xml:space="preserve">Regulation at this stage would be </w:t>
      </w:r>
      <w:r w:rsidRPr="00337FE2">
        <w:rPr>
          <w:rStyle w:val="Emphasis"/>
        </w:rPr>
        <w:t>perverse</w:t>
      </w:r>
      <w:r w:rsidRPr="00337FE2">
        <w:rPr>
          <w:rStyle w:val="StyleUnderline"/>
        </w:rPr>
        <w:t xml:space="preserve">. The economic efficiency </w:t>
      </w:r>
      <w:r w:rsidRPr="00337FE2">
        <w:rPr>
          <w:rStyle w:val="Emphasis"/>
        </w:rPr>
        <w:t>potential</w:t>
      </w:r>
      <w:r w:rsidRPr="00337FE2">
        <w:rPr>
          <w:rStyle w:val="StyleUnderline"/>
        </w:rPr>
        <w:t xml:space="preserve">s of AI should be set </w:t>
      </w:r>
      <w:r w:rsidRPr="00337FE2">
        <w:rPr>
          <w:rStyle w:val="Emphasis"/>
        </w:rPr>
        <w:t>entirely free</w:t>
      </w:r>
      <w:r w:rsidRPr="00337FE2">
        <w:rPr>
          <w:rStyle w:val="StyleUnderline"/>
        </w:rPr>
        <w:t xml:space="preserve"> at </w:t>
      </w:r>
      <w:r w:rsidRPr="00337FE2">
        <w:rPr>
          <w:rStyle w:val="Emphasis"/>
        </w:rPr>
        <w:t>this point</w:t>
      </w:r>
      <w:r w:rsidRPr="00337FE2">
        <w:rPr>
          <w:rStyle w:val="StyleUnderline"/>
        </w:rPr>
        <w:t xml:space="preserve"> in time, allowing us to </w:t>
      </w:r>
      <w:r w:rsidRPr="00337FE2">
        <w:rPr>
          <w:rStyle w:val="Emphasis"/>
        </w:rPr>
        <w:t>active</w:t>
      </w:r>
      <w:r w:rsidRPr="00337FE2">
        <w:rPr>
          <w:rStyle w:val="StyleUnderline"/>
        </w:rPr>
        <w:t xml:space="preserve">ly and </w:t>
      </w:r>
      <w:r w:rsidRPr="00337FE2">
        <w:rPr>
          <w:rStyle w:val="Emphasis"/>
        </w:rPr>
        <w:t>aggressivel</w:t>
      </w:r>
      <w:r w:rsidRPr="00337FE2">
        <w:rPr>
          <w:rStyle w:val="StyleUnderline"/>
        </w:rPr>
        <w:t xml:space="preserve">y research appropriate goals for them which would </w:t>
      </w:r>
      <w:r w:rsidRPr="00337FE2">
        <w:rPr>
          <w:rStyle w:val="Emphasis"/>
        </w:rPr>
        <w:t>not</w:t>
      </w:r>
      <w:r w:rsidRPr="00337FE2">
        <w:rPr>
          <w:rStyle w:val="StyleUnderline"/>
        </w:rPr>
        <w:t xml:space="preserve"> result in the </w:t>
      </w:r>
      <w:r w:rsidRPr="00337FE2">
        <w:rPr>
          <w:rStyle w:val="Emphasis"/>
        </w:rPr>
        <w:t>extinction</w:t>
      </w:r>
      <w:r w:rsidRPr="00337FE2">
        <w:rPr>
          <w:rStyle w:val="StyleUnderline"/>
        </w:rPr>
        <w:t xml:space="preserve"> of humankind</w:t>
      </w:r>
      <w:r w:rsidRPr="00337FE2">
        <w:rPr>
          <w:sz w:val="16"/>
        </w:rPr>
        <w:t>.</w:t>
      </w:r>
    </w:p>
    <w:p w14:paraId="34F9F381" w14:textId="77777777" w:rsidR="0022081D" w:rsidRPr="00337FE2" w:rsidRDefault="0022081D" w:rsidP="0022081D">
      <w:pPr>
        <w:rPr>
          <w:sz w:val="16"/>
        </w:rPr>
      </w:pPr>
      <w:r w:rsidRPr="00337FE2">
        <w:rPr>
          <w:rStyle w:val="StyleUnderline"/>
        </w:rPr>
        <w:t>If you think</w:t>
      </w:r>
      <w:r w:rsidRPr="00337FE2">
        <w:rPr>
          <w:sz w:val="16"/>
        </w:rPr>
        <w:t xml:space="preserve"> our </w:t>
      </w:r>
      <w:r w:rsidRPr="00337FE2">
        <w:rPr>
          <w:rStyle w:val="StyleUnderline"/>
        </w:rPr>
        <w:t xml:space="preserve">future </w:t>
      </w:r>
      <w:r w:rsidRPr="00337FE2">
        <w:rPr>
          <w:rStyle w:val="Emphasis"/>
        </w:rPr>
        <w:t>robot overlords</w:t>
      </w:r>
      <w:r w:rsidRPr="00337FE2">
        <w:rPr>
          <w:rStyle w:val="StyleUnderline"/>
        </w:rPr>
        <w:t xml:space="preserve"> will</w:t>
      </w:r>
      <w:r w:rsidRPr="00337FE2">
        <w:rPr>
          <w:sz w:val="16"/>
        </w:rPr>
        <w:t xml:space="preserve"> one day </w:t>
      </w:r>
      <w:r w:rsidRPr="00337FE2">
        <w:rPr>
          <w:rStyle w:val="StyleUnderline"/>
        </w:rPr>
        <w:t>thank us for ignoring</w:t>
      </w:r>
      <w:r w:rsidRPr="00337FE2">
        <w:rPr>
          <w:sz w:val="16"/>
        </w:rPr>
        <w:t xml:space="preserve"> the risks </w:t>
      </w:r>
      <w:r w:rsidRPr="00337FE2">
        <w:rPr>
          <w:rStyle w:val="StyleUnderline"/>
        </w:rPr>
        <w:t xml:space="preserve">and </w:t>
      </w:r>
      <w:r w:rsidRPr="00337FE2">
        <w:rPr>
          <w:rStyle w:val="Emphasis"/>
        </w:rPr>
        <w:t>under regulating</w:t>
      </w:r>
      <w:r w:rsidRPr="00337FE2">
        <w:rPr>
          <w:rStyle w:val="StyleUnderline"/>
        </w:rPr>
        <w:t xml:space="preserve">, </w:t>
      </w:r>
      <w:r w:rsidRPr="00337FE2">
        <w:rPr>
          <w:rStyle w:val="Emphasis"/>
        </w:rPr>
        <w:t>think again</w:t>
      </w:r>
      <w:r w:rsidRPr="00337FE2">
        <w:rPr>
          <w:sz w:val="16"/>
        </w:rPr>
        <w:t xml:space="preserve">. On the one hand, </w:t>
      </w:r>
      <w:r w:rsidRPr="00337FE2">
        <w:rPr>
          <w:rStyle w:val="Emphasis"/>
        </w:rPr>
        <w:t>any issues</w:t>
      </w:r>
      <w:r w:rsidRPr="00337FE2">
        <w:rPr>
          <w:rStyle w:val="StyleUnderline"/>
        </w:rPr>
        <w:t xml:space="preserve"> we may face from </w:t>
      </w:r>
      <w:r w:rsidRPr="00337FE2">
        <w:rPr>
          <w:rStyle w:val="Emphasis"/>
        </w:rPr>
        <w:t>AI</w:t>
      </w:r>
      <w:r w:rsidRPr="00337FE2">
        <w:rPr>
          <w:rStyle w:val="StyleUnderline"/>
        </w:rPr>
        <w:t xml:space="preserve">s will likely result from humanity </w:t>
      </w:r>
      <w:r w:rsidRPr="00337FE2">
        <w:rPr>
          <w:rStyle w:val="Emphasis"/>
        </w:rPr>
        <w:t>failure</w:t>
      </w:r>
      <w:r w:rsidRPr="00337FE2">
        <w:rPr>
          <w:rStyle w:val="StyleUnderline"/>
        </w:rPr>
        <w:t xml:space="preserve"> to </w:t>
      </w:r>
      <w:r w:rsidRPr="00337FE2">
        <w:rPr>
          <w:rStyle w:val="Emphasis"/>
        </w:rPr>
        <w:t>effectively direct</w:t>
      </w:r>
      <w:r w:rsidRPr="00337FE2">
        <w:rPr>
          <w:rStyle w:val="StyleUnderline"/>
        </w:rPr>
        <w:t xml:space="preserve"> AIs to our </w:t>
      </w:r>
      <w:r w:rsidRPr="00337FE2">
        <w:rPr>
          <w:rStyle w:val="Emphasis"/>
        </w:rPr>
        <w:t>needs</w:t>
      </w:r>
      <w:r w:rsidRPr="00337FE2">
        <w:rPr>
          <w:rStyle w:val="StyleUnderline"/>
        </w:rPr>
        <w:t xml:space="preserve">, </w:t>
      </w:r>
      <w:r w:rsidRPr="00337FE2">
        <w:rPr>
          <w:rStyle w:val="Emphasis"/>
        </w:rPr>
        <w:t>not</w:t>
      </w:r>
      <w:r w:rsidRPr="00337FE2">
        <w:rPr>
          <w:rStyle w:val="StyleUnderline"/>
        </w:rPr>
        <w:t xml:space="preserve"> because we switched to a defensive AI regulation regime </w:t>
      </w:r>
      <w:r w:rsidRPr="00337FE2">
        <w:rPr>
          <w:rStyle w:val="Emphasis"/>
        </w:rPr>
        <w:t>too early</w:t>
      </w:r>
      <w:r w:rsidRPr="00337FE2">
        <w:rPr>
          <w:sz w:val="16"/>
        </w:rPr>
        <w:t xml:space="preserve">. On the other hand, </w:t>
      </w:r>
      <w:r w:rsidRPr="00337FE2">
        <w:rPr>
          <w:rStyle w:val="StyleUnderline"/>
        </w:rPr>
        <w:t xml:space="preserve">at </w:t>
      </w:r>
      <w:r w:rsidRPr="00337FE2">
        <w:rPr>
          <w:rStyle w:val="Emphasis"/>
        </w:rPr>
        <w:t>some point</w:t>
      </w:r>
      <w:r w:rsidRPr="00337FE2">
        <w:rPr>
          <w:rStyle w:val="StyleUnderline"/>
        </w:rPr>
        <w:t xml:space="preserve"> of time</w:t>
      </w:r>
      <w:r w:rsidRPr="00337FE2">
        <w:rPr>
          <w:sz w:val="16"/>
        </w:rPr>
        <w:t xml:space="preserve"> in the not too distant future, </w:t>
      </w:r>
      <w:r w:rsidRPr="00337FE2">
        <w:rPr>
          <w:rStyle w:val="Emphasis"/>
        </w:rPr>
        <w:t>natural</w:t>
      </w:r>
      <w:r w:rsidRPr="00337FE2">
        <w:rPr>
          <w:rStyle w:val="StyleUnderline"/>
        </w:rPr>
        <w:t xml:space="preserve">, </w:t>
      </w:r>
      <w:r w:rsidRPr="00337FE2">
        <w:rPr>
          <w:rStyle w:val="Emphasis"/>
        </w:rPr>
        <w:t>human-related</w:t>
      </w:r>
      <w:r w:rsidRPr="00337FE2">
        <w:rPr>
          <w:rStyle w:val="StyleUnderline"/>
        </w:rPr>
        <w:t xml:space="preserve"> or </w:t>
      </w:r>
      <w:r w:rsidRPr="00337FE2">
        <w:rPr>
          <w:rStyle w:val="Emphasis"/>
        </w:rPr>
        <w:t>external</w:t>
      </w:r>
      <w:r w:rsidRPr="00337FE2">
        <w:rPr>
          <w:rStyle w:val="StyleUnderline"/>
        </w:rPr>
        <w:t xml:space="preserve"> factors may </w:t>
      </w:r>
      <w:r w:rsidRPr="00337FE2">
        <w:rPr>
          <w:rStyle w:val="Emphasis"/>
        </w:rPr>
        <w:t>threaten</w:t>
      </w:r>
      <w:r w:rsidRPr="00337FE2">
        <w:rPr>
          <w:rStyle w:val="StyleUnderline"/>
        </w:rPr>
        <w:t xml:space="preserve"> the </w:t>
      </w:r>
      <w:r w:rsidRPr="00337FE2">
        <w:rPr>
          <w:rStyle w:val="Emphasis"/>
        </w:rPr>
        <w:t>fate of the Earth</w:t>
      </w:r>
      <w:r w:rsidRPr="00337FE2">
        <w:rPr>
          <w:rStyle w:val="StyleUnderline"/>
        </w:rPr>
        <w:t xml:space="preserve">, and we may </w:t>
      </w:r>
      <w:r w:rsidRPr="00337FE2">
        <w:rPr>
          <w:rStyle w:val="Emphasis"/>
          <w:sz w:val="24"/>
          <w:szCs w:val="26"/>
        </w:rPr>
        <w:t>need AI to save the planet and us</w:t>
      </w:r>
      <w:r w:rsidRPr="00337FE2">
        <w:rPr>
          <w:rStyle w:val="StyleUnderline"/>
        </w:rPr>
        <w:t xml:space="preserve">. One </w:t>
      </w:r>
      <w:r w:rsidRPr="00337FE2">
        <w:rPr>
          <w:rStyle w:val="Emphasis"/>
        </w:rPr>
        <w:t>hope</w:t>
      </w:r>
      <w:r w:rsidRPr="00337FE2">
        <w:rPr>
          <w:rStyle w:val="StyleUnderline"/>
        </w:rPr>
        <w:t xml:space="preserve">s that society has not </w:t>
      </w:r>
      <w:r w:rsidRPr="00337FE2">
        <w:rPr>
          <w:rStyle w:val="Emphasis"/>
        </w:rPr>
        <w:t>pulled the hand brakes</w:t>
      </w:r>
      <w:r w:rsidRPr="00337FE2">
        <w:rPr>
          <w:rStyle w:val="StyleUnderline"/>
        </w:rPr>
        <w:t xml:space="preserve"> on the wheels of AI </w:t>
      </w:r>
      <w:r w:rsidRPr="00337FE2">
        <w:rPr>
          <w:rStyle w:val="Emphasis"/>
        </w:rPr>
        <w:t>too early</w:t>
      </w:r>
      <w:r w:rsidRPr="00337FE2">
        <w:rPr>
          <w:sz w:val="16"/>
        </w:rPr>
        <w:t>, fearing our own active imagination.</w:t>
      </w:r>
    </w:p>
    <w:p w14:paraId="602052C4" w14:textId="77777777" w:rsidR="0022081D" w:rsidRPr="0022081D" w:rsidRDefault="0022081D" w:rsidP="0022081D"/>
    <w:p w14:paraId="1BE12F67" w14:textId="271C3097" w:rsidR="002F6626" w:rsidRPr="002F6626" w:rsidRDefault="00577672" w:rsidP="0022081D">
      <w:pPr>
        <w:pStyle w:val="Heading3"/>
      </w:pPr>
      <w:r>
        <w:t>Impact---</w:t>
      </w:r>
      <w:r w:rsidR="0022081D">
        <w:t>Turns Case</w:t>
      </w:r>
    </w:p>
    <w:p w14:paraId="5901A4BA" w14:textId="2B1651A8" w:rsidR="00CE7F5F" w:rsidRDefault="00CE7F5F" w:rsidP="00CE7F5F">
      <w:pPr>
        <w:pStyle w:val="Heading4"/>
      </w:pPr>
      <w:r>
        <w:t xml:space="preserve">AI rapidly improves low-entry labor efficiency and equalizes disparities in training. </w:t>
      </w:r>
    </w:p>
    <w:p w14:paraId="50428A0E" w14:textId="17989092" w:rsidR="00CE7F5F" w:rsidRDefault="00CE7F5F" w:rsidP="00CE7F5F">
      <w:proofErr w:type="spellStart"/>
      <w:r w:rsidRPr="00CE7F5F">
        <w:rPr>
          <w:rStyle w:val="Style13ptBold"/>
        </w:rPr>
        <w:t>Riccardi</w:t>
      </w:r>
      <w:proofErr w:type="spellEnd"/>
      <w:r w:rsidRPr="00CE7F5F">
        <w:rPr>
          <w:rStyle w:val="Style13ptBold"/>
        </w:rPr>
        <w:t xml:space="preserve"> 4/25</w:t>
      </w:r>
      <w:r w:rsidRPr="00CE7F5F">
        <w:t xml:space="preserve"> (Gabriela </w:t>
      </w:r>
      <w:proofErr w:type="spellStart"/>
      <w:r w:rsidRPr="00CE7F5F">
        <w:t>Riccardi</w:t>
      </w:r>
      <w:proofErr w:type="spellEnd"/>
      <w:r w:rsidRPr="00CE7F5F">
        <w:t xml:space="preserve"> is a writer, editor, and serial hobbyist in Brooklyn, NY) “The first real-world study of AI in the workplace finds a surprising benefit for novice workers” April 25, 2023 </w:t>
      </w:r>
      <w:hyperlink r:id="rId66" w:history="1">
        <w:r w:rsidRPr="00CE7F5F">
          <w:rPr>
            <w:rStyle w:val="Hyperlink"/>
          </w:rPr>
          <w:t>https://qz.com/the-first-real-world-study-of-ai-in-the-workplace-finds-1850369041 //</w:t>
        </w:r>
      </w:hyperlink>
      <w:r w:rsidRPr="00CE7F5F">
        <w:t xml:space="preserve"> ZX</w:t>
      </w:r>
    </w:p>
    <w:p w14:paraId="3995C86D" w14:textId="39A7AF85" w:rsidR="00DB01AB" w:rsidRDefault="00CE7F5F" w:rsidP="00B25DBB">
      <w:pPr>
        <w:rPr>
          <w:rStyle w:val="StyleUnderline"/>
        </w:rPr>
      </w:pPr>
      <w:r w:rsidRPr="00CE7F5F">
        <w:t>The launch of chat-based artificial intelligence</w:t>
      </w:r>
      <w:r>
        <w:t xml:space="preserve"> </w:t>
      </w:r>
      <w:hyperlink r:id="rId67" w:tgtFrame="_blank" w:history="1">
        <w:r w:rsidRPr="00CE7F5F">
          <w:rPr>
            <w:rStyle w:val="Hyperlink"/>
          </w:rPr>
          <w:t>like OpenAI’s ChatGPT</w:t>
        </w:r>
      </w:hyperlink>
      <w:r>
        <w:t xml:space="preserve"> </w:t>
      </w:r>
      <w:r w:rsidRPr="00CE7F5F">
        <w:t>has sparked debate about how the technology may change—</w:t>
      </w:r>
      <w:hyperlink r:id="rId68" w:tgtFrame="_blank" w:history="1">
        <w:r w:rsidRPr="00CE7F5F">
          <w:rPr>
            <w:rStyle w:val="Hyperlink"/>
          </w:rPr>
          <w:t>or come for</w:t>
        </w:r>
      </w:hyperlink>
      <w:r w:rsidRPr="00CE7F5F">
        <w:t xml:space="preserve">—the jobs we do. Now </w:t>
      </w:r>
      <w:r w:rsidRPr="00CE7F5F">
        <w:rPr>
          <w:rStyle w:val="StyleUnderline"/>
        </w:rPr>
        <w:t>there’s evidence that using such tools at scale in the workplace can benefit employees</w:t>
      </w:r>
      <w:r w:rsidRPr="00CE7F5F">
        <w:t>.</w:t>
      </w:r>
      <w:r>
        <w:t xml:space="preserve"> </w:t>
      </w:r>
      <w:r w:rsidRPr="00CE7F5F">
        <w:t>A</w:t>
      </w:r>
      <w:r>
        <w:t xml:space="preserve"> </w:t>
      </w:r>
      <w:hyperlink r:id="rId69" w:tgtFrame="_blank" w:history="1">
        <w:r w:rsidRPr="00CE7F5F">
          <w:rPr>
            <w:rStyle w:val="Hyperlink"/>
          </w:rPr>
          <w:t>first-of-its-kind paper</w:t>
        </w:r>
      </w:hyperlink>
      <w:r>
        <w:t xml:space="preserve"> </w:t>
      </w:r>
      <w:r w:rsidRPr="00CE7F5F">
        <w:t>from the National Bureau of Economic Research (NBER) finds surprising boosts to productivity, especially for workers who are new to the job.</w:t>
      </w:r>
      <w:r>
        <w:t xml:space="preserve"> </w:t>
      </w:r>
      <w:r w:rsidRPr="00CE7F5F">
        <w:rPr>
          <w:rStyle w:val="StyleUnderline"/>
        </w:rPr>
        <w:t>NBER researchers studied</w:t>
      </w:r>
      <w:r w:rsidR="00DB01AB">
        <w:rPr>
          <w:rStyle w:val="StyleUnderline"/>
        </w:rPr>
        <w:t xml:space="preserve"> </w:t>
      </w:r>
      <w:r w:rsidRPr="00CE7F5F">
        <w:rPr>
          <w:rStyle w:val="StyleUnderline"/>
        </w:rPr>
        <w:t xml:space="preserve"> the use of an AI chat tool that gave guidance to customer support agent</w:t>
      </w:r>
      <w:r w:rsidRPr="00CE7F5F">
        <w:t>s at a business software company. During conversations with customers, the tool delivered chat suggestions to the agents, who were free to use or ignore them while troubleshooting.</w:t>
      </w:r>
      <w:r>
        <w:t xml:space="preserve"> </w:t>
      </w:r>
      <w:r w:rsidRPr="00CE7F5F">
        <w:t xml:space="preserve">It’s no coincidence that the researchers chose an AI tool built for support agents: </w:t>
      </w:r>
      <w:r w:rsidRPr="00CE7F5F">
        <w:rPr>
          <w:rStyle w:val="StyleUnderline"/>
        </w:rPr>
        <w:t>The customer service industry appears to have one of the highest rates of AI adoption</w:t>
      </w:r>
      <w:r w:rsidRPr="00CE7F5F">
        <w:t>. In</w:t>
      </w:r>
      <w:r>
        <w:t xml:space="preserve"> </w:t>
      </w:r>
      <w:hyperlink r:id="rId70" w:tgtFrame="_blank" w:history="1">
        <w:r w:rsidRPr="00CE7F5F">
          <w:rPr>
            <w:rStyle w:val="Hyperlink"/>
          </w:rPr>
          <w:t>a McKinsey &amp; Co. survey</w:t>
        </w:r>
      </w:hyperlink>
      <w:r>
        <w:t xml:space="preserve"> </w:t>
      </w:r>
      <w:r w:rsidRPr="00CE7F5F">
        <w:t>of businesses that deploy artificial intelligence, more than a quarter reported that AI figures in their customer service operations, outranking all other use cases.</w:t>
      </w:r>
      <w:r>
        <w:t xml:space="preserve"> </w:t>
      </w:r>
      <w:r w:rsidRPr="00CE7F5F">
        <w:t xml:space="preserve">Looking at the data from more than 5,000 support agents, the NBER research found that </w:t>
      </w:r>
      <w:r w:rsidRPr="00CE7F5F">
        <w:rPr>
          <w:rStyle w:val="Emphasis"/>
        </w:rPr>
        <w:t>AI assistance markedly improved their day-to-day work:</w:t>
      </w:r>
      <w:r w:rsidRPr="00CE7F5F">
        <w:t xml:space="preserve"> It boosted productivity, led to better customer interactions, and strengthened employee retention. Workers who used the tool resolved almost 14% more cases over the course of an hour and were less likely to leave their jobs.</w:t>
      </w:r>
      <w:r>
        <w:t xml:space="preserve"> </w:t>
      </w:r>
      <w:r w:rsidRPr="00CE7F5F">
        <w:t>The AI also improved how customers treated agents. “Customers often vent their frustrations on anonymous service agents and, in our data, we see regular instances of swearing, verbal abuse, and ‘yelling,’” the researchers write. But with the use of the tool, customer interactions became more positive.</w:t>
      </w:r>
      <w:r>
        <w:t xml:space="preserve"> </w:t>
      </w:r>
      <w:r w:rsidRPr="00CE7F5F">
        <w:t>“</w:t>
      </w:r>
      <w:r w:rsidRPr="00CE7F5F">
        <w:rPr>
          <w:rStyle w:val="StyleUnderline"/>
        </w:rPr>
        <w:t>AI recommendations, which were explicitly designed to prioritize more empathetic responses, may improve agents’ social skills and have a positive emotional impact on customers</w:t>
      </w:r>
      <w:r w:rsidRPr="00CE7F5F">
        <w:t>,” the study notes. It adds that eliminating negative interactions—and the emotional labor of handling angry customers—can protect workers from burnout or leaving their jobs, too.</w:t>
      </w:r>
      <w:r>
        <w:t xml:space="preserve"> </w:t>
      </w:r>
      <w:r w:rsidRPr="00CE7F5F">
        <w:t xml:space="preserve">In perhaps the most interesting outcome, </w:t>
      </w:r>
      <w:r w:rsidRPr="00CE7F5F">
        <w:rPr>
          <w:rStyle w:val="Emphasis"/>
        </w:rPr>
        <w:t>AI assistance was especially useful for newer or less-skilled employees</w:t>
      </w:r>
      <w:r w:rsidRPr="00CE7F5F">
        <w:t xml:space="preserve">. When using the AI chatbot, </w:t>
      </w:r>
      <w:r w:rsidRPr="00CE7F5F">
        <w:rPr>
          <w:rStyle w:val="StyleUnderline"/>
        </w:rPr>
        <w:t xml:space="preserve">agents with two months of experience performed as well as those with six months of experience. </w:t>
      </w:r>
      <w:r w:rsidRPr="00CE7F5F">
        <w:rPr>
          <w:rStyle w:val="Emphasis"/>
        </w:rPr>
        <w:t>The tool helped flatten their learning curve</w:t>
      </w:r>
      <w:r w:rsidRPr="00CE7F5F">
        <w:t>, the study found.</w:t>
      </w:r>
      <w:r>
        <w:t xml:space="preserve"> </w:t>
      </w:r>
      <w:r w:rsidRPr="00CE7F5F">
        <w:t>“We find suggestive evidence that AI assistance leads low-skill agents to communicate like high-skill agents,” the researchers state, adding that the AI tool helped newer agents gain experience more quickly too. The overall benefits were also stronger within that group: Agents with fewer than six months of experience became even more productive and less likely to leave their jobs after using the chatbot. (On the other hand, the findings show, the AI tool helped more experienced employees considerably less with their work.)</w:t>
      </w:r>
      <w:r>
        <w:t xml:space="preserve"> </w:t>
      </w:r>
      <w:r w:rsidRPr="00CE7F5F">
        <w:rPr>
          <w:rStyle w:val="StyleUnderline"/>
        </w:rPr>
        <w:t>The paper concludes that generative AI can make work easier for employees, lifting both their productivity and job satisfaction</w:t>
      </w:r>
      <w:r w:rsidRPr="00CE7F5F">
        <w:t xml:space="preserve">. But AI doesn’t do the work alone, </w:t>
      </w:r>
      <w:r w:rsidRPr="00CE7F5F">
        <w:rPr>
          <w:rStyle w:val="StyleUnderline"/>
        </w:rPr>
        <w:t>the NBER researchers stress</w:t>
      </w:r>
      <w:r w:rsidRPr="00CE7F5F">
        <w:t>.</w:t>
      </w:r>
      <w:r>
        <w:t xml:space="preserve"> </w:t>
      </w:r>
      <w:r w:rsidRPr="00CE7F5F">
        <w:t>“Importantly, the AI system we study is designed to augment, rather than replace, human agents,” they write. In an age marked by anxieties that AI may automate us</w:t>
      </w:r>
      <w:r>
        <w:t xml:space="preserve"> </w:t>
      </w:r>
      <w:hyperlink r:id="rId71" w:tgtFrame="_blank" w:history="1">
        <w:r w:rsidRPr="00CE7F5F">
          <w:rPr>
            <w:rStyle w:val="Hyperlink"/>
          </w:rPr>
          <w:t>out of our jobs</w:t>
        </w:r>
      </w:hyperlink>
      <w:r w:rsidRPr="00CE7F5F">
        <w:rPr>
          <w:rStyle w:val="StyleUnderline"/>
        </w:rPr>
        <w:t xml:space="preserve">, it shows how the technology can work alongside people </w:t>
      </w:r>
      <w:hyperlink r:id="rId72" w:tgtFrame="_blank" w:history="1">
        <w:r w:rsidRPr="00CE7F5F">
          <w:rPr>
            <w:rStyle w:val="StyleUnderline"/>
          </w:rPr>
          <w:t>rather than displace them</w:t>
        </w:r>
      </w:hyperlink>
      <w:r w:rsidRPr="00CE7F5F">
        <w:rPr>
          <w:rStyle w:val="StyleUnderline"/>
        </w:rPr>
        <w:t>.</w:t>
      </w:r>
    </w:p>
    <w:p w14:paraId="06408B79" w14:textId="6673E7A3" w:rsidR="00DB01AB" w:rsidRDefault="00DB01AB" w:rsidP="00DB01AB">
      <w:pPr>
        <w:pStyle w:val="Heading4"/>
      </w:pPr>
      <w:r>
        <w:t xml:space="preserve">Even given labor replacement- AI substantially raises the rate and scope of improvements in living conditions. </w:t>
      </w:r>
    </w:p>
    <w:p w14:paraId="6D580A60" w14:textId="411FF5C2" w:rsidR="00DB01AB" w:rsidRDefault="00DB01AB" w:rsidP="00DB01AB">
      <w:proofErr w:type="spellStart"/>
      <w:r>
        <w:rPr>
          <w:rStyle w:val="Style13ptBold"/>
        </w:rPr>
        <w:t>Goolsbee</w:t>
      </w:r>
      <w:proofErr w:type="spellEnd"/>
      <w:r>
        <w:rPr>
          <w:rStyle w:val="Style13ptBold"/>
        </w:rPr>
        <w:t xml:space="preserve"> 18 (</w:t>
      </w:r>
      <w:proofErr w:type="spellStart"/>
      <w:r w:rsidRPr="00DB01AB">
        <w:t>Austan</w:t>
      </w:r>
      <w:proofErr w:type="spellEnd"/>
      <w:r w:rsidRPr="00DB01AB">
        <w:t xml:space="preserve"> Dean </w:t>
      </w:r>
      <w:proofErr w:type="spellStart"/>
      <w:r w:rsidRPr="00DB01AB">
        <w:t>Goolsbee</w:t>
      </w:r>
      <w:proofErr w:type="spellEnd"/>
      <w:r w:rsidRPr="00DB01AB">
        <w:t xml:space="preserve"> is an American economist and writer. He is the President of the Federal Reserve Bank of Chicago. </w:t>
      </w:r>
      <w:proofErr w:type="spellStart"/>
      <w:r w:rsidRPr="00DB01AB">
        <w:t>Goolsbee</w:t>
      </w:r>
      <w:proofErr w:type="spellEnd"/>
      <w:r w:rsidRPr="00DB01AB">
        <w:t xml:space="preserve"> formerly served as the Robert P. Gwinn Professor of Economics at the University of Chicago's Booth School of Business. )  “PUBLIC POLICY IN AN AI ECONOMY” May 2018 </w:t>
      </w:r>
      <w:hyperlink r:id="rId73" w:history="1">
        <w:r w:rsidRPr="00DB01AB">
          <w:rPr>
            <w:rStyle w:val="Hyperlink"/>
          </w:rPr>
          <w:t>https://www-nber-org.proxy.lib.umich.edu/system/files/working_papers/w24653/w24653.pdf //</w:t>
        </w:r>
      </w:hyperlink>
      <w:r w:rsidRPr="00DB01AB">
        <w:t xml:space="preserve"> ZX</w:t>
      </w:r>
    </w:p>
    <w:p w14:paraId="505F8E3E" w14:textId="70E34646" w:rsidR="00DB01AB" w:rsidRDefault="00DB01AB" w:rsidP="00DB01AB">
      <w:r>
        <w:t>In many ways</w:t>
      </w:r>
      <w:r w:rsidRPr="00DB01AB">
        <w:rPr>
          <w:rStyle w:val="StyleUnderline"/>
        </w:rPr>
        <w:t>, it is unfortunate that labor market policy has dominated our thinking about the AI economy</w:t>
      </w:r>
      <w:r>
        <w:t xml:space="preserve">. </w:t>
      </w:r>
      <w:r w:rsidRPr="00DB01AB">
        <w:rPr>
          <w:rStyle w:val="StyleUnderline"/>
        </w:rPr>
        <w:t>The main economic impact of AI is not about jobs</w:t>
      </w:r>
      <w:r>
        <w:t xml:space="preserve"> or, at least, is </w:t>
      </w:r>
      <w:r w:rsidRPr="00DB01AB">
        <w:rPr>
          <w:rStyle w:val="StyleUnderline"/>
        </w:rPr>
        <w:t>about</w:t>
      </w:r>
      <w:r>
        <w:t xml:space="preserve"> much more than just jobs. The main economic impact of these technologies will be </w:t>
      </w:r>
      <w:r w:rsidRPr="00DB01AB">
        <w:rPr>
          <w:rStyle w:val="StyleUnderline"/>
        </w:rPr>
        <w:t>how good they are.</w:t>
      </w:r>
      <w:r>
        <w:t xml:space="preserve"> If the recent advances continue, </w:t>
      </w:r>
      <w:r w:rsidRPr="00DB01AB">
        <w:rPr>
          <w:rStyle w:val="Emphasis"/>
        </w:rPr>
        <w:t>AI has the potential to improve the quality of our products and our standard of living</w:t>
      </w:r>
      <w:r>
        <w:t xml:space="preserve">. If AI helps us diagnose medical problems better, improves our highway safety, gives us back hours of our day that were spent driving in traffic, or even just improves the 3 quality of our selfies, these are direct consumer benefits. </w:t>
      </w:r>
      <w:r w:rsidRPr="00DB01AB">
        <w:rPr>
          <w:rStyle w:val="StyleUnderline"/>
        </w:rPr>
        <w:t xml:space="preserve">These raise our </w:t>
      </w:r>
      <w:r w:rsidRPr="00DB01AB">
        <w:rPr>
          <w:rStyle w:val="Emphasis"/>
        </w:rPr>
        <w:t>real incomes and</w:t>
      </w:r>
      <w:r>
        <w:t xml:space="preserve"> </w:t>
      </w:r>
      <w:r w:rsidRPr="00DB01AB">
        <w:rPr>
          <w:rStyle w:val="Emphasis"/>
        </w:rPr>
        <w:t>the economic studies valuing the improvements from quality and from new products tend to show their value is often extremely high</w:t>
      </w:r>
      <w:r>
        <w:t xml:space="preserve"> (see the discussions in the volume of Bresnahan and Gordon, 1997 or the discussions over valuing “free” goods like </w:t>
      </w:r>
      <w:proofErr w:type="spellStart"/>
      <w:r>
        <w:t>Goolsbee</w:t>
      </w:r>
      <w:proofErr w:type="spellEnd"/>
      <w:r>
        <w:t xml:space="preserve"> and </w:t>
      </w:r>
      <w:proofErr w:type="spellStart"/>
      <w:r>
        <w:t>Klenow</w:t>
      </w:r>
      <w:proofErr w:type="spellEnd"/>
      <w:r>
        <w:t xml:space="preserve">, 2006 and Varian, 2013). That’s a different way of saying that </w:t>
      </w:r>
      <w:r w:rsidRPr="00DB01AB">
        <w:rPr>
          <w:rStyle w:val="StyleUnderline"/>
        </w:rPr>
        <w:t>if AI succeeds, it will raise our productivity and higher productivity makes us rich.</w:t>
      </w:r>
      <w:r>
        <w:t xml:space="preserve"> It is not a negative</w:t>
      </w:r>
      <w:r w:rsidRPr="00DB01AB">
        <w:rPr>
          <w:rStyle w:val="StyleUnderline"/>
        </w:rPr>
        <w:t>. Indeed, if AI succeeded in the way some fear, it would mean the exact reversal of the main problem</w:t>
      </w:r>
      <w:r>
        <w:t xml:space="preserve"> facing growth in the last decade or more </w:t>
      </w:r>
      <w:r w:rsidRPr="00DB01AB">
        <w:rPr>
          <w:rStyle w:val="StyleUnderline"/>
        </w:rPr>
        <w:t>that productivity growth has been too slow</w:t>
      </w:r>
      <w:r>
        <w:t xml:space="preserve">. Indeed, it would decisively refute one of the central tenets of secular </w:t>
      </w:r>
      <w:proofErr w:type="spellStart"/>
      <w:r>
        <w:t>stagnationist</w:t>
      </w:r>
      <w:proofErr w:type="spellEnd"/>
      <w:r>
        <w:t xml:space="preserve"> thinkers like Gordon (2017) who argue that low productivity growth is a semi-permanent condition for the advanced economies because of the scarcity of path breaking ideas. Would that AI could change that equation. This paper will consider a few disparate thoughts about policy in an </w:t>
      </w:r>
      <w:proofErr w:type="spellStart"/>
      <w:r>
        <w:t>AIintensive</w:t>
      </w:r>
      <w:proofErr w:type="spellEnd"/>
      <w:r>
        <w:t xml:space="preserve"> economy (interpreting AI broadly to include a cluster of information technology based productivity improvements beyond just conventional Artificial Intelligence or Machine Learning). It will consider the speed of adoption of the technology—the impact on the job market and the implications for inequality across people and across places, discuss the challenges of enacting a Universal Basic Income as a response to widespread AI adoption, discuss pricing, privacy and competition policy and conclude with the question of whether AI will improve policy making itself.</w:t>
      </w:r>
      <w:r w:rsidRPr="00DB01AB">
        <w:t xml:space="preserve"> </w:t>
      </w:r>
      <w:r>
        <w:t xml:space="preserve">Taking the issue of job displacement first, the basic conclusion of the economists is that for the last hundred years, there have been massive amounts of job displacement yet the structural unemployment rate has not seemed to rise, much less trend toward 100%. Over time, people adjust. They move. They get skills. </w:t>
      </w:r>
      <w:r w:rsidRPr="00DB01AB">
        <w:rPr>
          <w:rStyle w:val="StyleUnderline"/>
        </w:rPr>
        <w:t>The long-run impact of labor saving technologies have overwhelming been positive for market economies</w:t>
      </w:r>
      <w:r>
        <w:t xml:space="preserve">. If the fear is that AI will replace low-skill jobs, it is a fact that tens or even hundreds of millions of low skill jobs were displaced by technology in previous years in a process very similar to the one we describe today. If the fear is that AI is different this time around because it will begin to replace types of jobs that have never been automated before like higher-skill or white-collar jobs the historical data indicate that those groups have been able to adjust to shocks and move to new sectors and new geographic areas easier than lower skill workers have. </w:t>
      </w:r>
      <w:r w:rsidRPr="00DB01AB">
        <w:rPr>
          <w:rStyle w:val="Emphasis"/>
        </w:rPr>
        <w:t>A critical issue is, of course, how fast the adjustment takes place/the speed of adoption of AI technology.</w:t>
      </w:r>
      <w:r>
        <w:t xml:space="preserve"> The economy has proven quite capable of inventing new things for people to do over the long-run. Obviously, if change happens all at once, the adjustment problem is worst. Spread out over time, however, the adjustment can be manageable. Take the much discussed case of autonomous cars. There were about 3.5 million truck, bus, and taxi drivers in 2015 and suppose that every one of them were lost due to advances in self-driving car technology. If this loss takes place over 15 years, this would average a little over 19,000 per month and compare that to the fact that in 2017 the JOLTS data show that the economy generated about 5.3 million jobs per month (with 5.1 million separations per month). The complete elimination of every job in the sector would increase the increase the separation rate by less than four tenths of a percent. It would force drivers into new sectors and be disruptive to their livelihoods. But as a macroeconomic phenomenon, the impact would be small. If that loss happened in two years, the impact would be quite significant. So it’s worth considering what influences the speed of adoption and, certainly, a key determinant will be how good the AI actually is compared to people. But, many analysts seem to view that as the only thing that will determine adoption rates. It’s worth considering at least two other factors: prices and adjustment costs. First, many of these AI innovations involve significant capital outlays up front and that alone may slow their adoption for some time. Ride-share drivers, for example, by some measures can barely cover the cost of operating their cars (including depreciation, fuel, maintenance and insurance) at the price of cars now. AI enabled autonomous vehicles are likely to cost substantially more per car than conventional cars when they become available to the public. Will companies be willing to incur large up front to bypass paying drivers? It really depends on prices that we do not yet know. Second, ‘better’ doesn’t always mean faster adoption. Economists have shown automated stock picking through index funds superior to active management for decades yet people still hold trillions in inefficient, high-fee funds. Millions of people have mortgages with higher than market interest rates that they don’t refinance, cell phone data plans that do not match their usage, and so on. There are tens of millions of people that do not use the Internet. </w:t>
      </w:r>
      <w:r w:rsidRPr="00DB01AB">
        <w:rPr>
          <w:rStyle w:val="StyleUnderline"/>
        </w:rPr>
        <w:t>Inertia is a powerful force slowing the adoption of technology products and is certainly worth remembering if we want to predict something like how fast people will give up common behaviors like driving for themselves</w:t>
      </w:r>
      <w:r>
        <w:t xml:space="preserve">. Third, in an important sense, we know that AI can only be as good as its training sample and there are some very different types of customers in the country that may make the AI quality improvements much more fitting for certain types of customers than others. Microsoft created an AI program to learn from Twitter and see if it could create content that people would think was written by a human. They started it in the U.S. and had to shut it down almost immediately because it became so abusive and offensive. It mirrored what it saw online. Running the same program in China, where Twitter is heavily censored, it has performed well and not turned abusive. The attributes of the product and the ‘quality’ of the product depend on how relevant the training sample is to that customer. This is likely to influence the adoption rate of the AI technologies in different places. Again, think of the autonomous cars. Will we gather loads of information about driving in urban areas and on highways or in Silicon valley from the early adopters, tailor the product to their needs but then find that it doesn’t work as well for dirt roads or rural places or places without Bay area weather? </w:t>
      </w:r>
      <w:r w:rsidRPr="00DB01AB">
        <w:rPr>
          <w:rStyle w:val="Emphasis"/>
        </w:rPr>
        <w:t>Heterogeneous demand</w:t>
      </w:r>
      <w:r w:rsidRPr="00DB01AB">
        <w:rPr>
          <w:rStyle w:val="StyleUnderline"/>
        </w:rPr>
        <w:t xml:space="preserve"> is the hobgoblin of the AI mind. Groups that differ most from the training sample will likely be the slowest to adopt the technology</w:t>
      </w:r>
      <w:r>
        <w:t xml:space="preserve"> in part because it will be the least helpful to them. That may lead to another manifestation of the digital divide. In this sense, the rise of AI technologies is likely to make the problem of income and of geographic inequality even worse. </w:t>
      </w:r>
      <w:r w:rsidRPr="00DB01AB">
        <w:rPr>
          <w:rStyle w:val="StyleUnderline"/>
        </w:rPr>
        <w:t>To the extent that new AI technologies are expensive</w:t>
      </w:r>
      <w:r>
        <w:t xml:space="preserve"> and tailored toward the training sample of adopters, </w:t>
      </w:r>
      <w:r w:rsidRPr="00DB01AB">
        <w:rPr>
          <w:rStyle w:val="StyleUnderline"/>
        </w:rPr>
        <w:t>it will be like having lower inflation and greater consumer surplus going to those groups</w:t>
      </w:r>
      <w:r>
        <w:t xml:space="preserve"> (for discussions about differences in prices and innovation across income groups or for online buyers versus offline buyers, see </w:t>
      </w:r>
      <w:proofErr w:type="spellStart"/>
      <w:r>
        <w:t>Jaravel</w:t>
      </w:r>
      <w:proofErr w:type="spellEnd"/>
      <w:r>
        <w:t xml:space="preserve">, 2017 or </w:t>
      </w:r>
      <w:proofErr w:type="spellStart"/>
      <w:r>
        <w:t>Goolsbee</w:t>
      </w:r>
      <w:proofErr w:type="spellEnd"/>
      <w:r>
        <w:t xml:space="preserve"> and </w:t>
      </w:r>
      <w:proofErr w:type="spellStart"/>
      <w:r>
        <w:t>Klenow</w:t>
      </w:r>
      <w:proofErr w:type="spellEnd"/>
      <w:r>
        <w:t>, 2018). Government policy will face the potential of divisions along red state/blue state or high-education/low-education locations or high-income/low-income neighborhoods even more than it does today.</w:t>
      </w:r>
    </w:p>
    <w:p w14:paraId="34CDBB3C" w14:textId="77777777" w:rsidR="006D0FBF" w:rsidRDefault="006D0FBF" w:rsidP="00DB01AB"/>
    <w:p w14:paraId="3373D70F" w14:textId="77777777" w:rsidR="006D0FBF" w:rsidRDefault="006D0FBF" w:rsidP="006D0FBF"/>
    <w:p w14:paraId="0CEA67B9" w14:textId="56AAAB34" w:rsidR="008A3F08" w:rsidRDefault="008A3F08" w:rsidP="008A3F08">
      <w:pPr>
        <w:pStyle w:val="Heading4"/>
      </w:pPr>
      <w:bookmarkStart w:id="0" w:name="_Hlk138511245"/>
      <w:r>
        <w:t xml:space="preserve">Goldman-Sachs flows neg- AI augments, and aggregate demand is upwards. Prefer the actual study to overhyped news articles. </w:t>
      </w:r>
    </w:p>
    <w:p w14:paraId="253997D9" w14:textId="049B8D1D" w:rsidR="008A3F08" w:rsidRPr="001C0F00" w:rsidRDefault="001C0F00" w:rsidP="008A3F08">
      <w:pPr>
        <w:rPr>
          <w:sz w:val="18"/>
          <w:szCs w:val="18"/>
        </w:rPr>
      </w:pPr>
      <w:proofErr w:type="spellStart"/>
      <w:r w:rsidRPr="001C0F00">
        <w:rPr>
          <w:rStyle w:val="Style13ptBold"/>
        </w:rPr>
        <w:t>Hatzius</w:t>
      </w:r>
      <w:proofErr w:type="spellEnd"/>
      <w:r w:rsidRPr="001C0F00">
        <w:rPr>
          <w:rStyle w:val="Style13ptBold"/>
        </w:rPr>
        <w:t xml:space="preserve"> et al 3/23</w:t>
      </w:r>
      <w:r>
        <w:rPr>
          <w:rStyle w:val="Style13ptBold"/>
        </w:rPr>
        <w:t xml:space="preserve"> </w:t>
      </w:r>
      <w:r w:rsidRPr="001C0F00">
        <w:rPr>
          <w:sz w:val="18"/>
          <w:szCs w:val="18"/>
        </w:rPr>
        <w:t xml:space="preserve">(Jan </w:t>
      </w:r>
      <w:proofErr w:type="spellStart"/>
      <w:r w:rsidRPr="001C0F00">
        <w:rPr>
          <w:sz w:val="18"/>
          <w:szCs w:val="18"/>
        </w:rPr>
        <w:t>Hatzius</w:t>
      </w:r>
      <w:proofErr w:type="spellEnd"/>
      <w:r w:rsidRPr="001C0F00">
        <w:rPr>
          <w:sz w:val="18"/>
          <w:szCs w:val="18"/>
        </w:rPr>
        <w:t xml:space="preserve"> is the chief economist of investment bank Goldman Sachs. Notable for his bearish forecasts prior to the Financial crisis of 2007–2008, he is a two-time winner of the Lawrence R. Klein Award for the most accurate US economic forecast over the prior four years.) “The Potentially Large Effects of Artificial Intelligence on Economic Growth (Briggs/</w:t>
      </w:r>
      <w:proofErr w:type="spellStart"/>
      <w:r w:rsidRPr="001C0F00">
        <w:rPr>
          <w:sz w:val="18"/>
          <w:szCs w:val="18"/>
        </w:rPr>
        <w:t>Kodnani</w:t>
      </w:r>
      <w:proofErr w:type="spellEnd"/>
      <w:r w:rsidRPr="001C0F00">
        <w:rPr>
          <w:sz w:val="18"/>
          <w:szCs w:val="18"/>
        </w:rPr>
        <w:t xml:space="preserve">)” 26 March 2023 </w:t>
      </w:r>
      <w:hyperlink r:id="rId74" w:history="1">
        <w:r w:rsidRPr="001C0F00">
          <w:rPr>
            <w:rStyle w:val="Hyperlink"/>
            <w:sz w:val="18"/>
            <w:szCs w:val="18"/>
          </w:rPr>
          <w:t>https://www.key4biz.it/wp-content/uploads/2023/03/Global-Economics-Analyst_-The-Potentially-Large-Effects-of-Artificial-Intelligence-on-Economic-Growth-Briggs_Kodnani.pdf //</w:t>
        </w:r>
      </w:hyperlink>
      <w:r w:rsidRPr="001C0F00">
        <w:rPr>
          <w:sz w:val="18"/>
          <w:szCs w:val="18"/>
        </w:rPr>
        <w:t xml:space="preserve"> ZX</w:t>
      </w:r>
    </w:p>
    <w:p w14:paraId="42FC44CD" w14:textId="62E84868" w:rsidR="00CE0295" w:rsidRDefault="008A3F08" w:rsidP="00CE0295">
      <w:r w:rsidRPr="001C0F00">
        <w:t xml:space="preserve">Collectively, our estimates suggest that </w:t>
      </w:r>
      <w:r w:rsidRPr="001C0F00">
        <w:rPr>
          <w:rStyle w:val="StyleUnderline"/>
        </w:rPr>
        <w:t>a large share of employment and work is at least partially exposed to automation by AI</w:t>
      </w:r>
      <w:r w:rsidRPr="001C0F00">
        <w:t xml:space="preserve">, raising the prospect of significant labor savings. To assess the robustness of our estimates, we compare our baseline US estimate to a wider range of scenarios, including those in which AI can perform more or less difficult tasks than we assume in our baseline, and in which we relax our assumption that AI cannot assist with jobs which are primarily outdoors or physical (i.e., a scenario in which AI is complementary with robotics and existing machinery). </w:t>
      </w:r>
      <w:r w:rsidRPr="001C0F00">
        <w:rPr>
          <w:rStyle w:val="StyleUnderline"/>
        </w:rPr>
        <w:t>Our scenario analysis suggests that the ultimate share of work exposed to automation could range from 15-35%</w:t>
      </w:r>
      <w:r w:rsidRPr="001C0F00">
        <w:t xml:space="preserve"> (Exhibit 7, left panel), a range which is consistent with—but on the conservative side of—existing estimates in the literature (Exhibit 7, right panel). Our relatively conservative baseline primarily reflects our narrower focus on the impact of generative AI, in contrast to other studies which sometimes consider a wider range of related technologies (including robotics) that increase the scope for automation. Although the impact of AI on the labor market is likely to be significant, most jobs and industries are only partially exposed to automation and are thus more likely to be complemented rather than substituted by AI. In Exhibit 8, we assume for illustration that jobs for which at least 50% of importance- and complexity-weighted tasks are exposed to automation are likely to be substituted by AI, while jobs with an exposure of 10-49% are more likely to be complemented, and jobs with a 0-9% exposure are unlikely to be impacted. In our baseline, these assumptions would be consistent with </w:t>
      </w:r>
      <w:r w:rsidRPr="001C0F00">
        <w:rPr>
          <w:rStyle w:val="Emphasis"/>
        </w:rPr>
        <w:t>7% of current US employment being substituted by AI, 63% being complemented, and 30% being unaffected</w:t>
      </w:r>
      <w:r w:rsidRPr="001C0F00">
        <w:t xml:space="preserve">, though the ultimate effects will depend on how labor demand and occupational workloads evolve in response to partial labor savings in the majority of occupations. </w:t>
      </w:r>
      <w:r w:rsidRPr="001C0F00">
        <w:rPr>
          <w:rStyle w:val="StyleUnderline"/>
        </w:rPr>
        <w:t>The large share of employment exposed to automation from generative AI raises the potential for a boom in labor productivity that significantly increases global output</w:t>
      </w:r>
      <w:r w:rsidRPr="001C0F00">
        <w:t xml:space="preserve">. There are two main channels through which AI-driven automation could raise global GDP. First, most </w:t>
      </w:r>
      <w:r w:rsidRPr="001C0F00">
        <w:rPr>
          <w:rStyle w:val="StyleUnderline"/>
        </w:rPr>
        <w:t>workers are employed in occupations that are partially-exposed to AI</w:t>
      </w:r>
      <w:r w:rsidRPr="001C0F00">
        <w:t xml:space="preserve"> automation and, following AI adoption, </w:t>
      </w:r>
      <w:r w:rsidRPr="001C0F00">
        <w:rPr>
          <w:rStyle w:val="StyleUnderline"/>
        </w:rPr>
        <w:t>will likely apply at least some of their freed-up capacity toward productive activities that increase output.</w:t>
      </w:r>
      <w:r w:rsidRPr="001C0F00">
        <w:t xml:space="preserve"> Academic studies confirm that workers at early-adopting firms experience higher labor productivity growth following AI adoption, with estimates generally implying a 2-3pp/year boost (Exhibit 9). While differences in the capability of generative AI relative to earlier vintages make it hard to extrapolate these results forward, they clearly suggest that generative AI can drive an economically significant increase in productivity. </w:t>
      </w:r>
      <w:r w:rsidRPr="001C0F00">
        <w:rPr>
          <w:rStyle w:val="Emphasis"/>
        </w:rPr>
        <w:t>Second, we anticipate that many workers that are displaced by AI automation will eventually become reemployed—and therefore boost total output—in new occupations</w:t>
      </w:r>
      <w:r w:rsidRPr="001C0F00">
        <w:t xml:space="preserve"> that emerge either directly from AI adoption or in response to the higher level of aggregate and labor demand generated by the productivity boost from non-displaced workers. </w:t>
      </w:r>
      <w:r w:rsidRPr="001C0F00">
        <w:rPr>
          <w:rStyle w:val="Emphasis"/>
        </w:rPr>
        <w:t>Both of these channels have plenty of historical precedent</w:t>
      </w:r>
      <w:r w:rsidRPr="001C0F00">
        <w:t>. For example</w:t>
      </w:r>
      <w:r w:rsidRPr="001C0F00">
        <w:rPr>
          <w:rStyle w:val="StyleUnderline"/>
        </w:rPr>
        <w:t xml:space="preserve">, information technology innovations introduced new occupations like webpage designers, software developers, and digital marketing professionals, but also </w:t>
      </w:r>
      <w:r w:rsidRPr="001C0F00">
        <w:rPr>
          <w:rStyle w:val="Emphasis"/>
        </w:rPr>
        <w:t>increased aggregate income</w:t>
      </w:r>
      <w:r w:rsidRPr="001C0F00">
        <w:t xml:space="preserve"> </w:t>
      </w:r>
      <w:r w:rsidRPr="001C0F00">
        <w:rPr>
          <w:rStyle w:val="Emphasis"/>
        </w:rPr>
        <w:t>and</w:t>
      </w:r>
      <w:r w:rsidRPr="001C0F00">
        <w:t xml:space="preserve"> indirectly drove </w:t>
      </w:r>
      <w:r w:rsidRPr="001C0F00">
        <w:rPr>
          <w:rStyle w:val="Emphasis"/>
        </w:rPr>
        <w:t>demand</w:t>
      </w:r>
      <w:r w:rsidRPr="001C0F00">
        <w:t xml:space="preserve"> for service sector workers in industries like health care, education, and food services. To demonstrate how technological innovation that initially displaces workers drives employment growth over a long horizon, in Exhibit 10 we show results from a recent study by economist David Autor and coauthors.5 Using Census data, they find that 60% of workers today are employed in occupations that did not exist in 1940, implying that over </w:t>
      </w:r>
      <w:r w:rsidRPr="001C0F00">
        <w:rPr>
          <w:rStyle w:val="StyleUnderline"/>
        </w:rPr>
        <w:t>85% of employment growth over the last 80 years is explained by the technology-driven creation of new positions</w:t>
      </w:r>
      <w:r w:rsidRPr="001C0F00">
        <w:t xml:space="preserve">. Exhibit 11 leverages a different academic study by economists Daren Acemoglu and Pascual Restrepo that decomposes changes in labor demand into contributions from productivity growth and technology-driven worker displacement and reemployment (among other factors) to show how the drivers of labor demand change over time.6 Technological change displaced workers and created new employment opportunities at roughly the same rate for the first half of the post-war period, but has displaced workers at a faster pace than it has created new opportunities since the 1980s. These results suggest that the </w:t>
      </w:r>
      <w:r w:rsidRPr="001C0F00">
        <w:rPr>
          <w:rStyle w:val="StyleUnderline"/>
        </w:rPr>
        <w:t>direct effects of generative AI on labor demand could be negative in the near-term if AI affects the labor market</w:t>
      </w:r>
      <w:r w:rsidRPr="001C0F00">
        <w:t xml:space="preserve"> in a manner similar to earlier advances in information technology</w:t>
      </w:r>
      <w:r w:rsidRPr="001C0F00">
        <w:rPr>
          <w:rStyle w:val="StyleUnderline"/>
        </w:rPr>
        <w:t>, although the effects on labor productivity growth would still be positive.</w:t>
      </w:r>
      <w:r w:rsidRPr="001C0F00">
        <w:t xml:space="preserve"> The combination of significant labor cost savings, new job creation, and a productivity boost for non-displaced workers raises the possibility of a labor productivity boom like those that followed the emergence of earlier general-purpose technologies like the electric motor and personal computer. These past experiences offer two key lessons. First, the timing of a labor productivity boom is hard to predict, but in both cases started about 20 years after the technological breakthrough, at a point when roughly half of US businesses had adopted the technology (Exhibit 12, left panel). Second, in both of these instances, labor productivity growth rose by around 1.5pp/year in the 10 years after the productivity boom started, suggesting that the labor productivity gains can be quite substantial (Exhibit 12, right panel).</w:t>
      </w:r>
      <w:r w:rsidR="001C0F00" w:rsidRPr="001C0F00">
        <w:t xml:space="preserve"> To estimate the boost to labor productivity in the US from widespread adoption of generative AI, in Exhibit 13 we sum up the implied labor productivity effects from direct labor cost savings, a productivity boost for non-displaced workers, and a composition effect from the reemployment of displaced workers in new positions. Our baseline analysis incorporates our key findings from above, including that </w:t>
      </w:r>
      <w:r w:rsidR="001C0F00" w:rsidRPr="001C0F00">
        <w:rPr>
          <w:rStyle w:val="Emphasis"/>
        </w:rPr>
        <w:t xml:space="preserve">about 7% of workers are fully displaced but that most are able to find new employment </w:t>
      </w:r>
      <w:r w:rsidR="001C0F00" w:rsidRPr="001C0F00">
        <w:t xml:space="preserve">in only slightly less productive positions, that partially exposed workers experience a boost in productivity consistent with existing estimates (Exhibit 9), and that effects are realized over a 10-year period that starts around the time when roughly half of businesses have adopted generative AI. Under these assumptions we estimate that widespread adoption of generative AI could raise overall labor productivity growth by around 1.5pp/year (vs. a recent 1.5% average growth pace), roughly the same-sized boost that followed the emergence of prior transformative technologies like the electric motor and personal computer. This estimated </w:t>
      </w:r>
      <w:r w:rsidR="001C0F00" w:rsidRPr="001C0F00">
        <w:rPr>
          <w:rStyle w:val="StyleUnderline"/>
        </w:rPr>
        <w:t>boost to labor productivity growth is both admittedly quite large and highly uncertain</w:t>
      </w:r>
      <w:r w:rsidR="001C0F00" w:rsidRPr="001C0F00">
        <w:t>. Exhibit 13 therefore also considers other plausible scenarios and shows that the boost to US productivity growth could easily range from 0.3-3.0pp depending on the difficulty level of tasks generative AI can perform, how many jobs are ultimately automated, and the speed of adoption:</w:t>
      </w:r>
      <w:bookmarkEnd w:id="0"/>
    </w:p>
    <w:p w14:paraId="0BE72C4F" w14:textId="09E09650" w:rsidR="00577672" w:rsidRDefault="00577672" w:rsidP="00577672">
      <w:pPr>
        <w:pStyle w:val="Heading3"/>
      </w:pPr>
      <w:r>
        <w:t>Impact---Laundry List</w:t>
      </w:r>
    </w:p>
    <w:p w14:paraId="101004BD" w14:textId="77777777" w:rsidR="00577672" w:rsidRDefault="00577672" w:rsidP="00577672">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5192793C" w14:textId="77777777" w:rsidR="00577672" w:rsidRPr="00827AFB" w:rsidRDefault="00577672" w:rsidP="00577672">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7B41E3EF" w14:textId="77777777" w:rsidR="00577672" w:rsidRPr="007543D1" w:rsidRDefault="00577672" w:rsidP="00577672">
      <w:pPr>
        <w:rPr>
          <w:sz w:val="16"/>
        </w:rPr>
      </w:pPr>
      <w:r w:rsidRPr="002A3A4E">
        <w:rPr>
          <w:rStyle w:val="Emphasis"/>
          <w:highlight w:val="cyan"/>
        </w:rPr>
        <w:t>Bio</w:t>
      </w:r>
      <w:r w:rsidRPr="00505CD7">
        <w:rPr>
          <w:rStyle w:val="StyleUnderline"/>
        </w:rPr>
        <w:t xml:space="preserve">logical </w:t>
      </w:r>
      <w:r w:rsidRPr="002A3A4E">
        <w:rPr>
          <w:rStyle w:val="Emphasis"/>
          <w:highlight w:val="cyan"/>
        </w:rPr>
        <w:t>d</w:t>
      </w:r>
      <w:r w:rsidRPr="00505CD7">
        <w:rPr>
          <w:rStyle w:val="StyleUnderline"/>
        </w:rPr>
        <w:t xml:space="preserve">iversity </w:t>
      </w:r>
      <w:r w:rsidRPr="002A3A4E">
        <w:rPr>
          <w:rStyle w:val="StyleUnderline"/>
        </w:rPr>
        <w:t>is</w:t>
      </w:r>
      <w:r w:rsidRPr="00505CD7">
        <w:rPr>
          <w:rStyle w:val="StyleUnderline"/>
        </w:rPr>
        <w:t xml:space="preserve"> </w:t>
      </w:r>
      <w:r w:rsidRPr="002A3A4E">
        <w:rPr>
          <w:rStyle w:val="StyleUnderline"/>
          <w:highlight w:val="cyan"/>
        </w:rPr>
        <w:t xml:space="preserve">the </w:t>
      </w:r>
      <w:r w:rsidRPr="002A3A4E">
        <w:rPr>
          <w:rStyle w:val="Emphasis"/>
          <w:highlight w:val="cyan"/>
        </w:rPr>
        <w:t>“infrastructure”</w:t>
      </w:r>
      <w:r w:rsidRPr="002A3A4E">
        <w:rPr>
          <w:rStyle w:val="StyleUnderline"/>
          <w:highlight w:val="cyan"/>
        </w:rPr>
        <w:t xml:space="preserve"> that supports </w:t>
      </w:r>
      <w:r w:rsidRPr="002A3A4E">
        <w:rPr>
          <w:rStyle w:val="Emphasis"/>
          <w:highlight w:val="cyan"/>
        </w:rPr>
        <w:t>life on our planet</w:t>
      </w:r>
      <w:r w:rsidRPr="00505CD7">
        <w:rPr>
          <w:rStyle w:val="StyleUnderline"/>
        </w:rPr>
        <w:t xml:space="preserve">: the </w:t>
      </w:r>
      <w:r w:rsidRPr="002A3A4E">
        <w:rPr>
          <w:rStyle w:val="Emphasis"/>
          <w:highlight w:val="cyan"/>
        </w:rPr>
        <w:t>air</w:t>
      </w:r>
      <w:r w:rsidRPr="00505CD7">
        <w:rPr>
          <w:rStyle w:val="StyleUnderline"/>
        </w:rPr>
        <w:t xml:space="preserve"> we breathe, the </w:t>
      </w:r>
      <w:r w:rsidRPr="002A3A4E">
        <w:rPr>
          <w:rStyle w:val="Emphasis"/>
          <w:highlight w:val="cyan"/>
        </w:rPr>
        <w:t>food</w:t>
      </w:r>
      <w:r w:rsidRPr="00505CD7">
        <w:rPr>
          <w:rStyle w:val="StyleUnderline"/>
        </w:rPr>
        <w:t xml:space="preserve"> we eat </w:t>
      </w:r>
      <w:r w:rsidRPr="002A3A4E">
        <w:rPr>
          <w:rStyle w:val="StyleUnderline"/>
          <w:highlight w:val="cyan"/>
        </w:rPr>
        <w:t>and</w:t>
      </w:r>
      <w:r w:rsidRPr="00505CD7">
        <w:rPr>
          <w:rStyle w:val="StyleUnderline"/>
        </w:rPr>
        <w:t xml:space="preserve"> the </w:t>
      </w:r>
      <w:r w:rsidRPr="002A3A4E">
        <w:rPr>
          <w:rStyle w:val="Emphasis"/>
          <w:highlight w:val="cyan"/>
        </w:rPr>
        <w:t>water</w:t>
      </w:r>
      <w:r w:rsidRPr="00505CD7">
        <w:rPr>
          <w:rStyle w:val="StyleUnderline"/>
        </w:rPr>
        <w:t xml:space="preserve"> we drink </w:t>
      </w:r>
      <w:r w:rsidRPr="002A3A4E">
        <w:rPr>
          <w:rStyle w:val="StyleUnderline"/>
          <w:highlight w:val="cyan"/>
        </w:rPr>
        <w:t xml:space="preserve">are </w:t>
      </w:r>
      <w:r w:rsidRPr="002A3A4E">
        <w:rPr>
          <w:rStyle w:val="Emphasis"/>
          <w:highlight w:val="cyan"/>
        </w:rPr>
        <w:t>only</w:t>
      </w:r>
      <w:r w:rsidRPr="002A3A4E">
        <w:rPr>
          <w:rStyle w:val="StyleUnderline"/>
          <w:highlight w:val="cya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A3A4E">
        <w:rPr>
          <w:rStyle w:val="StyleUnderline"/>
          <w:highlight w:val="cyan"/>
        </w:rPr>
        <w:t>is</w:t>
      </w:r>
      <w:r w:rsidRPr="00505CD7">
        <w:rPr>
          <w:rStyle w:val="StyleUnderline"/>
        </w:rPr>
        <w:t xml:space="preserve"> </w:t>
      </w:r>
      <w:r w:rsidRPr="00505CD7">
        <w:rPr>
          <w:rStyle w:val="Emphasis"/>
        </w:rPr>
        <w:t xml:space="preserve">severely </w:t>
      </w:r>
      <w:r w:rsidRPr="002A3A4E">
        <w:rPr>
          <w:rStyle w:val="Emphasis"/>
          <w:highlight w:val="cyan"/>
        </w:rPr>
        <w:t>threatened</w:t>
      </w:r>
      <w:r w:rsidRPr="007543D1">
        <w:rPr>
          <w:sz w:val="16"/>
        </w:rPr>
        <w:t>.</w:t>
      </w:r>
    </w:p>
    <w:p w14:paraId="29D252AB" w14:textId="77777777" w:rsidR="00577672" w:rsidRPr="007543D1" w:rsidRDefault="00577672" w:rsidP="00577672">
      <w:pPr>
        <w:rPr>
          <w:sz w:val="16"/>
        </w:rPr>
      </w:pPr>
      <w:r w:rsidRPr="007543D1">
        <w:rPr>
          <w:sz w:val="16"/>
        </w:rPr>
        <w:t xml:space="preserve">The latest data shows that </w:t>
      </w:r>
      <w:r w:rsidRPr="002A3A4E">
        <w:rPr>
          <w:rStyle w:val="StyleUnderline"/>
          <w:highlight w:val="cyan"/>
        </w:rPr>
        <w:t xml:space="preserve">we are on the </w:t>
      </w:r>
      <w:r w:rsidRPr="002A3A4E">
        <w:rPr>
          <w:rStyle w:val="Emphasis"/>
          <w:highlight w:val="cyan"/>
        </w:rPr>
        <w:t>brink</w:t>
      </w:r>
      <w:r w:rsidRPr="002A3A4E">
        <w:rPr>
          <w:rStyle w:val="StyleUnderline"/>
          <w:highlight w:val="cya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A3A4E">
        <w:rPr>
          <w:rStyle w:val="Emphasis"/>
          <w:highlight w:val="cyan"/>
        </w:rPr>
        <w:t>boundaries</w:t>
      </w:r>
      <w:r w:rsidRPr="002A3A4E">
        <w:rPr>
          <w:rStyle w:val="StyleUnderline"/>
          <w:highlight w:val="cyan"/>
        </w:rPr>
        <w:t xml:space="preserve"> and</w:t>
      </w:r>
      <w:r w:rsidRPr="002A3A4E">
        <w:rPr>
          <w:rStyle w:val="StyleUnderline"/>
        </w:rPr>
        <w:t xml:space="preserve"> reaching </w:t>
      </w:r>
      <w:r w:rsidRPr="002A3A4E">
        <w:rPr>
          <w:rStyle w:val="Emphasis"/>
          <w:highlight w:val="cya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A3A4E">
        <w:rPr>
          <w:rStyle w:val="StyleUnderline"/>
          <w:highlight w:val="cyan"/>
        </w:rPr>
        <w:t>that</w:t>
      </w:r>
      <w:r w:rsidRPr="00505CD7">
        <w:rPr>
          <w:rStyle w:val="StyleUnderline"/>
        </w:rPr>
        <w:t xml:space="preserve"> might lead to an </w:t>
      </w:r>
      <w:r w:rsidRPr="002A3A4E">
        <w:rPr>
          <w:rStyle w:val="Emphasis"/>
          <w:highlight w:val="cyan"/>
        </w:rPr>
        <w:t>accelerat</w:t>
      </w:r>
      <w:r w:rsidRPr="002A3A4E">
        <w:rPr>
          <w:rStyle w:val="StyleUnderline"/>
        </w:rPr>
        <w:t xml:space="preserve">ion </w:t>
      </w:r>
      <w:r w:rsidRPr="00505CD7">
        <w:rPr>
          <w:rStyle w:val="StyleUnderline"/>
        </w:rPr>
        <w:t xml:space="preserve">of </w:t>
      </w:r>
      <w:r w:rsidRPr="002A3A4E">
        <w:rPr>
          <w:rStyle w:val="Emphasis"/>
          <w:highlight w:val="cyan"/>
        </w:rPr>
        <w:t>planetary destabilization</w:t>
      </w:r>
      <w:r w:rsidRPr="007543D1">
        <w:rPr>
          <w:sz w:val="16"/>
        </w:rPr>
        <w:t>. The World Economic Forum’s 2018 Global Risk Report lists ecological collapse and biodiversity loss among the top 10 risks in terms of impact.</w:t>
      </w:r>
    </w:p>
    <w:p w14:paraId="04BA33EE" w14:textId="77777777" w:rsidR="00577672" w:rsidRPr="007543D1" w:rsidRDefault="00577672" w:rsidP="00577672">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7666E1B6" w14:textId="77777777" w:rsidR="00577672" w:rsidRPr="007543D1" w:rsidRDefault="00577672" w:rsidP="00577672">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63EE026B" w14:textId="77777777" w:rsidR="00577672" w:rsidRPr="007543D1" w:rsidRDefault="00577672" w:rsidP="00577672">
      <w:pPr>
        <w:rPr>
          <w:sz w:val="16"/>
        </w:rPr>
      </w:pPr>
      <w:r w:rsidRPr="007543D1">
        <w:rPr>
          <w:sz w:val="16"/>
        </w:rPr>
        <w:t>Yes. And no.</w:t>
      </w:r>
    </w:p>
    <w:p w14:paraId="3CDFB417" w14:textId="77777777" w:rsidR="00577672" w:rsidRPr="007543D1" w:rsidRDefault="00577672" w:rsidP="00577672">
      <w:pPr>
        <w:rPr>
          <w:sz w:val="16"/>
        </w:rPr>
      </w:pPr>
      <w:r w:rsidRPr="007543D1">
        <w:rPr>
          <w:sz w:val="16"/>
        </w:rPr>
        <w:t>Yes</w:t>
      </w:r>
    </w:p>
    <w:p w14:paraId="6D0C9B70" w14:textId="77777777" w:rsidR="00577672" w:rsidRPr="007543D1" w:rsidRDefault="00577672" w:rsidP="00577672">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17B403A9" w14:textId="77777777" w:rsidR="00577672" w:rsidRPr="007543D1" w:rsidRDefault="00577672" w:rsidP="00577672">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A3A4E">
        <w:rPr>
          <w:rStyle w:val="StyleUnderline"/>
          <w:highlight w:val="cyan"/>
        </w:rPr>
        <w:t xml:space="preserve">tools such as </w:t>
      </w:r>
      <w:r w:rsidRPr="002A3A4E">
        <w:rPr>
          <w:rStyle w:val="Emphasis"/>
          <w:highlight w:val="cyan"/>
        </w:rPr>
        <w:t>a</w:t>
      </w:r>
      <w:r w:rsidRPr="007543D1">
        <w:rPr>
          <w:sz w:val="16"/>
        </w:rPr>
        <w:t xml:space="preserve">rtificial </w:t>
      </w:r>
      <w:r w:rsidRPr="002A3A4E">
        <w:rPr>
          <w:rStyle w:val="Emphasis"/>
          <w:highlight w:val="cyan"/>
        </w:rPr>
        <w:t>i</w:t>
      </w:r>
      <w:r w:rsidRPr="007543D1">
        <w:rPr>
          <w:sz w:val="16"/>
        </w:rPr>
        <w:t xml:space="preserve">ntelligence, machine learning, advancements in quantum computing, encoding data into DNA, virtual reality, biotechnology, and new materials. </w:t>
      </w:r>
      <w:r w:rsidRPr="002A3A4E">
        <w:rPr>
          <w:rStyle w:val="StyleUnderline"/>
          <w:highlight w:val="cyan"/>
        </w:rPr>
        <w:t xml:space="preserve">When it comes to </w:t>
      </w:r>
      <w:r w:rsidRPr="002A3A4E">
        <w:rPr>
          <w:rStyle w:val="Emphasis"/>
          <w:highlight w:val="cya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A3A4E">
        <w:rPr>
          <w:rStyle w:val="StyleUnderline"/>
          <w:highlight w:val="cyan"/>
        </w:rPr>
        <w:t>could help</w:t>
      </w:r>
      <w:r w:rsidRPr="007543D1">
        <w:rPr>
          <w:sz w:val="16"/>
        </w:rPr>
        <w:t>.</w:t>
      </w:r>
    </w:p>
    <w:p w14:paraId="6FFD3A7E" w14:textId="77777777" w:rsidR="00577672" w:rsidRPr="007543D1" w:rsidRDefault="00577672" w:rsidP="00577672">
      <w:pPr>
        <w:rPr>
          <w:sz w:val="16"/>
        </w:rPr>
      </w:pPr>
      <w:r w:rsidRPr="007543D1">
        <w:rPr>
          <w:sz w:val="16"/>
        </w:rPr>
        <w:t xml:space="preserve">For example, in urban areas, vertical gardening could provide a shift in production and sourcing methods. In the future, </w:t>
      </w:r>
      <w:proofErr w:type="spellStart"/>
      <w:r w:rsidRPr="007543D1">
        <w:rPr>
          <w:sz w:val="16"/>
        </w:rPr>
        <w:t>AeroFarms</w:t>
      </w:r>
      <w:proofErr w:type="spellEnd"/>
      <w:r w:rsidRPr="007543D1">
        <w:rPr>
          <w:sz w:val="16"/>
        </w:rPr>
        <w:t xml:space="preserve">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60B9D448" w14:textId="77777777" w:rsidR="00577672" w:rsidRPr="00827AFB" w:rsidRDefault="00577672" w:rsidP="00577672">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A3A4E">
        <w:rPr>
          <w:rStyle w:val="Emphasis"/>
          <w:highlight w:val="cyan"/>
        </w:rPr>
        <w:t>remote sensing</w:t>
      </w:r>
      <w:r w:rsidRPr="007543D1">
        <w:rPr>
          <w:rStyle w:val="StyleUnderline"/>
        </w:rPr>
        <w:t xml:space="preserve"> could</w:t>
      </w:r>
      <w:r w:rsidRPr="007543D1">
        <w:rPr>
          <w:sz w:val="16"/>
        </w:rPr>
        <w:t xml:space="preserve"> help conservation biologists </w:t>
      </w:r>
      <w:r w:rsidRPr="002A3A4E">
        <w:rPr>
          <w:rStyle w:val="StyleUnderline"/>
          <w:highlight w:val="cyan"/>
        </w:rPr>
        <w:t>maintain</w:t>
      </w:r>
      <w:r w:rsidRPr="007543D1">
        <w:rPr>
          <w:rStyle w:val="StyleUnderline"/>
        </w:rPr>
        <w:t xml:space="preserve"> healthy </w:t>
      </w:r>
      <w:r w:rsidRPr="002A3A4E">
        <w:rPr>
          <w:rStyle w:val="StyleUnderline"/>
          <w:highlight w:val="cya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A3A4E">
        <w:rPr>
          <w:rStyle w:val="Emphasis"/>
          <w:highlight w:val="cyan"/>
        </w:rPr>
        <w:t>offer</w:t>
      </w:r>
      <w:r w:rsidRPr="007543D1">
        <w:rPr>
          <w:rStyle w:val="StyleUnderline"/>
        </w:rPr>
        <w:t>ing</w:t>
      </w:r>
      <w:r w:rsidRPr="007543D1">
        <w:rPr>
          <w:sz w:val="16"/>
        </w:rPr>
        <w:t xml:space="preserve"> the possibility of </w:t>
      </w:r>
      <w:r w:rsidRPr="002A3A4E">
        <w:rPr>
          <w:rStyle w:val="Emphasis"/>
          <w:highlight w:val="cyan"/>
        </w:rPr>
        <w:t>rapid alert s</w:t>
      </w:r>
      <w:r w:rsidRPr="002A3A4E">
        <w:rPr>
          <w:rStyle w:val="StyleUnderline"/>
        </w:rPr>
        <w:t>ystems</w:t>
      </w:r>
      <w:r w:rsidRPr="007543D1">
        <w:rPr>
          <w:rStyle w:val="StyleUnderline"/>
        </w:rPr>
        <w:t xml:space="preserve"> </w:t>
      </w:r>
      <w:r w:rsidRPr="002A3A4E">
        <w:rPr>
          <w:rStyle w:val="StyleUnderline"/>
          <w:highlight w:val="cyan"/>
        </w:rPr>
        <w:t>for failing</w:t>
      </w:r>
      <w:r w:rsidRPr="007543D1">
        <w:rPr>
          <w:rStyle w:val="StyleUnderline"/>
        </w:rPr>
        <w:t xml:space="preserve"> </w:t>
      </w:r>
      <w:r w:rsidRPr="007543D1">
        <w:rPr>
          <w:rStyle w:val="Emphasis"/>
        </w:rPr>
        <w:t xml:space="preserve">food </w:t>
      </w:r>
      <w:r w:rsidRPr="002A3A4E">
        <w:rPr>
          <w:rStyle w:val="Emphasis"/>
          <w:highlight w:val="cyan"/>
        </w:rPr>
        <w:t>webs</w:t>
      </w:r>
      <w:r w:rsidRPr="007543D1">
        <w:rPr>
          <w:sz w:val="16"/>
        </w:rPr>
        <w:t xml:space="preserve"> or trophic systems, as well as for excessive human interference.</w:t>
      </w:r>
    </w:p>
    <w:p w14:paraId="036B9885" w14:textId="77777777" w:rsidR="00577672" w:rsidRPr="00C7040D" w:rsidRDefault="00577672" w:rsidP="00577672">
      <w:pPr>
        <w:pStyle w:val="Heading4"/>
      </w:pPr>
      <w:r>
        <w:t xml:space="preserve">Well-aligned AI </w:t>
      </w:r>
      <w:r w:rsidRPr="00FD4EE2">
        <w:rPr>
          <w:u w:val="single"/>
        </w:rPr>
        <w:t>safeguards</w:t>
      </w:r>
      <w:r>
        <w:t xml:space="preserve"> humanity from a </w:t>
      </w:r>
      <w:r>
        <w:rPr>
          <w:u w:val="single"/>
        </w:rPr>
        <w:t>range</w:t>
      </w:r>
      <w:r>
        <w:t xml:space="preserve"> of </w:t>
      </w:r>
      <w:r>
        <w:rPr>
          <w:u w:val="single"/>
        </w:rPr>
        <w:t>existential threats</w:t>
      </w:r>
      <w:r>
        <w:t xml:space="preserve">---specifically, </w:t>
      </w:r>
      <w:r>
        <w:rPr>
          <w:u w:val="single"/>
        </w:rPr>
        <w:t>nanotech</w:t>
      </w:r>
      <w:r>
        <w:t xml:space="preserve"> and </w:t>
      </w:r>
      <w:r>
        <w:rPr>
          <w:u w:val="single"/>
        </w:rPr>
        <w:t>malevolent AI</w:t>
      </w:r>
      <w:r>
        <w:t>.</w:t>
      </w:r>
    </w:p>
    <w:p w14:paraId="51C6E9E7" w14:textId="77777777" w:rsidR="00577672" w:rsidRPr="00AE25BB" w:rsidRDefault="00577672" w:rsidP="00577672">
      <w:proofErr w:type="spellStart"/>
      <w:r w:rsidRPr="00BB6732">
        <w:rPr>
          <w:rStyle w:val="Style13ptBold"/>
        </w:rPr>
        <w:t>Secretan</w:t>
      </w:r>
      <w:proofErr w:type="spellEnd"/>
      <w:r w:rsidRPr="00BB6732">
        <w:rPr>
          <w:rStyle w:val="Style13ptBold"/>
        </w:rPr>
        <w:t xml:space="preserve"> ’10 </w:t>
      </w:r>
      <w:r>
        <w:t xml:space="preserve">[Kevin; August 25; software engineer, BS Computer Engineering, </w:t>
      </w:r>
      <w:proofErr w:type="spellStart"/>
      <w:r>
        <w:t>Digipen</w:t>
      </w:r>
      <w:proofErr w:type="spellEnd"/>
      <w:r>
        <w:t xml:space="preserve"> Institute of Technology; “</w:t>
      </w:r>
      <w:r w:rsidRPr="00B735EF">
        <w:t>The Need for Friendly Artificial General Intelligence</w:t>
      </w:r>
      <w:r>
        <w:t xml:space="preserve">,” </w:t>
      </w:r>
      <w:hyperlink r:id="rId75" w:history="1">
        <w:r w:rsidRPr="000804A8">
          <w:rPr>
            <w:rStyle w:val="Hyperlink"/>
          </w:rPr>
          <w:t>https://www.thejach.com/public/research_paper.pdf</w:t>
        </w:r>
      </w:hyperlink>
      <w:r>
        <w:rPr>
          <w:rStyle w:val="Hyperlink"/>
        </w:rPr>
        <w:t>]</w:t>
      </w:r>
      <w:r>
        <w:t xml:space="preserve"> </w:t>
      </w:r>
    </w:p>
    <w:p w14:paraId="5708169D" w14:textId="77777777" w:rsidR="00577672" w:rsidRPr="00277D67" w:rsidRDefault="00577672" w:rsidP="00577672">
      <w:pPr>
        <w:rPr>
          <w:sz w:val="16"/>
        </w:rPr>
      </w:pPr>
      <w:r w:rsidRPr="00277D67">
        <w:rPr>
          <w:sz w:val="16"/>
        </w:rPr>
        <w:t xml:space="preserve">With the Singularity drawing closer, so does the outcome for the future of humanity: </w:t>
      </w:r>
      <w:r w:rsidRPr="00F93B0D">
        <w:rPr>
          <w:rStyle w:val="StyleUnderline"/>
        </w:rPr>
        <w:t>we must create</w:t>
      </w:r>
      <w:r w:rsidRPr="00277D67">
        <w:rPr>
          <w:sz w:val="16"/>
        </w:rPr>
        <w:t xml:space="preserve"> a Strong, </w:t>
      </w:r>
      <w:r w:rsidRPr="00CE232E">
        <w:rPr>
          <w:rStyle w:val="Emphasis"/>
          <w:highlight w:val="cyan"/>
        </w:rPr>
        <w:t>Friendly</w:t>
      </w:r>
      <w:r w:rsidRPr="00CE232E">
        <w:rPr>
          <w:rStyle w:val="StyleUnderline"/>
          <w:highlight w:val="cyan"/>
        </w:rPr>
        <w:t xml:space="preserve">, </w:t>
      </w:r>
      <w:r w:rsidRPr="00CE232E">
        <w:rPr>
          <w:rStyle w:val="Emphasis"/>
          <w:highlight w:val="cyan"/>
        </w:rPr>
        <w:t>A</w:t>
      </w:r>
      <w:r w:rsidRPr="00277D67">
        <w:rPr>
          <w:sz w:val="16"/>
        </w:rPr>
        <w:t xml:space="preserve">rtificial </w:t>
      </w:r>
      <w:r w:rsidRPr="00CE232E">
        <w:rPr>
          <w:rStyle w:val="Emphasis"/>
          <w:highlight w:val="cyan"/>
        </w:rPr>
        <w:t>G</w:t>
      </w:r>
      <w:r w:rsidRPr="00277D67">
        <w:rPr>
          <w:sz w:val="16"/>
        </w:rPr>
        <w:t xml:space="preserve">eneral </w:t>
      </w:r>
      <w:r w:rsidRPr="00CE232E">
        <w:rPr>
          <w:rStyle w:val="Emphasis"/>
          <w:highlight w:val="cyan"/>
        </w:rPr>
        <w:t>I</w:t>
      </w:r>
      <w:r w:rsidRPr="00277D67">
        <w:rPr>
          <w:sz w:val="16"/>
        </w:rPr>
        <w:t>ntelligence</w:t>
      </w:r>
      <w:r w:rsidRPr="00F93B0D">
        <w:rPr>
          <w:rStyle w:val="StyleUnderline"/>
        </w:rPr>
        <w:t xml:space="preserve"> to </w:t>
      </w:r>
      <w:r w:rsidRPr="00CE232E">
        <w:rPr>
          <w:rStyle w:val="StyleUnderline"/>
          <w:highlight w:val="cyan"/>
        </w:rPr>
        <w:t xml:space="preserve">ensure humanity </w:t>
      </w:r>
      <w:r w:rsidRPr="00CE232E">
        <w:rPr>
          <w:rStyle w:val="Emphasis"/>
          <w:highlight w:val="cyan"/>
        </w:rPr>
        <w:t>survives</w:t>
      </w:r>
      <w:r w:rsidRPr="00072C7E">
        <w:rPr>
          <w:sz w:val="16"/>
          <w:szCs w:val="16"/>
        </w:rPr>
        <w:t xml:space="preserve"> the century without harm from </w:t>
      </w:r>
      <w:r w:rsidRPr="00F93B0D">
        <w:rPr>
          <w:rStyle w:val="Emphasis"/>
        </w:rPr>
        <w:t xml:space="preserve">global </w:t>
      </w:r>
      <w:r w:rsidRPr="00CE232E">
        <w:rPr>
          <w:rStyle w:val="Emphasis"/>
          <w:highlight w:val="cyan"/>
        </w:rPr>
        <w:t>warfare</w:t>
      </w:r>
      <w:r w:rsidRPr="00CE232E">
        <w:rPr>
          <w:rStyle w:val="StyleUnderline"/>
          <w:highlight w:val="cyan"/>
        </w:rPr>
        <w:t xml:space="preserve">, </w:t>
      </w:r>
      <w:r w:rsidRPr="00CE232E">
        <w:rPr>
          <w:rStyle w:val="Emphasis"/>
          <w:highlight w:val="cyan"/>
        </w:rPr>
        <w:t>nanotech</w:t>
      </w:r>
      <w:r w:rsidRPr="00F93B0D">
        <w:rPr>
          <w:rStyle w:val="StyleUnderline"/>
        </w:rPr>
        <w:t xml:space="preserve">nology, </w:t>
      </w:r>
      <w:proofErr w:type="spellStart"/>
      <w:r w:rsidRPr="00CE232E">
        <w:rPr>
          <w:rStyle w:val="Emphasis"/>
          <w:highlight w:val="cyan"/>
        </w:rPr>
        <w:t>UnFriendly</w:t>
      </w:r>
      <w:proofErr w:type="spellEnd"/>
      <w:r w:rsidRPr="00CE232E">
        <w:rPr>
          <w:rStyle w:val="Emphasis"/>
          <w:highlight w:val="cyan"/>
        </w:rPr>
        <w:t xml:space="preserve"> AI</w:t>
      </w:r>
      <w:r w:rsidRPr="00CE232E">
        <w:rPr>
          <w:rStyle w:val="StyleUnderline"/>
          <w:highlight w:val="cyan"/>
        </w:rPr>
        <w:t>, or other</w:t>
      </w:r>
      <w:r w:rsidRPr="00F93B0D">
        <w:rPr>
          <w:rStyle w:val="StyleUnderline"/>
        </w:rPr>
        <w:t xml:space="preserve"> </w:t>
      </w:r>
      <w:r w:rsidRPr="00F93B0D">
        <w:rPr>
          <w:rStyle w:val="Emphasis"/>
        </w:rPr>
        <w:t>e</w:t>
      </w:r>
      <w:r w:rsidRPr="00CE232E">
        <w:rPr>
          <w:rStyle w:val="Emphasis"/>
          <w:highlight w:val="cyan"/>
        </w:rPr>
        <w:t>x</w:t>
      </w:r>
      <w:r w:rsidRPr="00F93B0D">
        <w:rPr>
          <w:rStyle w:val="Emphasis"/>
        </w:rPr>
        <w:t xml:space="preserve">istential </w:t>
      </w:r>
      <w:r w:rsidRPr="00CE232E">
        <w:rPr>
          <w:rStyle w:val="Emphasis"/>
          <w:highlight w:val="cyan"/>
        </w:rPr>
        <w:t>risks</w:t>
      </w:r>
      <w:r w:rsidRPr="00277D67">
        <w:rPr>
          <w:sz w:val="16"/>
        </w:rPr>
        <w:t>. I picked this topic because I can’t think of anything more important for humanity right now, and while I’m fairly confident I’m not smart enough to contribute much in solving the problems involved, I nevertheless feel I can get a feel for them and spread the word.</w:t>
      </w:r>
    </w:p>
    <w:p w14:paraId="6C585AC0" w14:textId="77777777" w:rsidR="00577672" w:rsidRPr="00CE232E" w:rsidRDefault="00577672" w:rsidP="00577672">
      <w:pPr>
        <w:rPr>
          <w:sz w:val="8"/>
          <w:szCs w:val="8"/>
        </w:rPr>
      </w:pPr>
      <w:r w:rsidRPr="00CE232E">
        <w:rPr>
          <w:sz w:val="8"/>
          <w:szCs w:val="8"/>
        </w:rPr>
        <w:t xml:space="preserve">Imagine a power[6] that does all of the following: it can kill the largest of animals on Earth, it can create and control fire, it can shift water and rock around and create ovens to melt other kinds of rock into different shapes, it can make shelters for surviving cold climates, it can create high pyramids and high towers, it can pave roads, tame other larger beasts to use on the roads, it can treat many different diseases and ailments, it can record history and have a memory longer than any other life-form, it can cause a radioactive nuclear explosion and obliterate land, it can escape the Earth and reach the moon, it can create machines that operate on electrical impulses to perform simple binary logic that can do anything from addition to manipulating molecules. It is a single thing that can do all these tricks, and it is just behind your eyes. Our squishy brain is the singular reason for all of humanity’s accomplishments. We are Intelligent, as a species, and the dumbest of us are far superior to the smartest of other species. When people think of intelligence, they think of Einstein instead of simply a human being. Our history isn’t composed of </w:t>
      </w:r>
      <w:proofErr w:type="spellStart"/>
      <w:r w:rsidRPr="00CE232E">
        <w:rPr>
          <w:sz w:val="8"/>
          <w:szCs w:val="8"/>
        </w:rPr>
        <w:t>Einsteins</w:t>
      </w:r>
      <w:proofErr w:type="spellEnd"/>
      <w:r w:rsidRPr="00CE232E">
        <w:rPr>
          <w:sz w:val="8"/>
          <w:szCs w:val="8"/>
        </w:rPr>
        <w:t>, yet we’ve come so far regardless: clearly being human is what intelligence means, rather than being on top of an IQ scale that only applies to humans, and only loosely. The universe has been around for billions of years, and the most complicated thing it has</w:t>
      </w:r>
    </w:p>
    <w:p w14:paraId="149E702A" w14:textId="77777777" w:rsidR="00577672" w:rsidRPr="00CE232E" w:rsidRDefault="00577672" w:rsidP="00577672">
      <w:pPr>
        <w:rPr>
          <w:sz w:val="8"/>
          <w:szCs w:val="8"/>
        </w:rPr>
      </w:pPr>
      <w:r w:rsidRPr="00CE232E">
        <w:rPr>
          <w:sz w:val="8"/>
          <w:szCs w:val="8"/>
        </w:rPr>
        <w:t xml:space="preserve">created by chance that we have seen must have been the first replicator, either here on Earth or from somewhere else that made it to Earth. After that, evolution took control:[5] as the replicator replicated, errors were introduced, but not all bad and over time it happened that the replicators which were still around generally had characteristics which helped it stay that way. In a much shorter time scale than it took to create the first replicator, evolution produced us: humans. We are not particularly useful at singular tasks like other animals, such as being poisonous or very strong or having armor. But we do have our intelligence, our one trick that lets us do far more than any other creature thus far. In a mere ten thousand years or so of intelligence-driven technology, taking us a thousands of years just to reach that point, we have become the </w:t>
      </w:r>
      <w:proofErr w:type="spellStart"/>
      <w:r w:rsidRPr="00CE232E">
        <w:rPr>
          <w:sz w:val="8"/>
          <w:szCs w:val="8"/>
        </w:rPr>
        <w:t>ultradominant</w:t>
      </w:r>
      <w:proofErr w:type="spellEnd"/>
      <w:r w:rsidRPr="00CE232E">
        <w:rPr>
          <w:sz w:val="8"/>
          <w:szCs w:val="8"/>
        </w:rPr>
        <w:t xml:space="preserve"> species on this planet, and our greatest threat to survival does not come from a bigger predator, it comes from ourselves. We do not need to wait for evolution to give us wings to compete with the flying creatures; we can discover the power of flight ourselves and accomplish it much faster.</w:t>
      </w:r>
    </w:p>
    <w:p w14:paraId="1D41AAD7" w14:textId="77777777" w:rsidR="00577672" w:rsidRPr="00300E04" w:rsidRDefault="00577672" w:rsidP="00577672">
      <w:pPr>
        <w:rPr>
          <w:sz w:val="16"/>
        </w:rPr>
      </w:pPr>
      <w:r w:rsidRPr="00300E04">
        <w:rPr>
          <w:sz w:val="16"/>
        </w:rPr>
        <w:t xml:space="preserve">We are a powerful optimization process[1], able to see configurations of matter and make them, instead of simply letting chance dictate where the particles go. We have done so much in our short time as a species. Looking over at the sum of human achievement, this is the power of intelligence brought about by a process not itself intelligent. Now, my thesis proposes we use our intelligence to create a new, better intelligence, and if we do it right we can hope it will also create better intelligences, and take us along for the ride. If in a mere ten thousand years the products of human intelligence have come this far, imagine what an intelligence thousands of times more powerful than our own could do in the same time scale. We can only imagine, but it would be great. Keeping with the third school of thought, an AI, properly constructed, would not simply stick around at human-level intelligence. It would far surpass us, going FOOM, and if we’re not careful it could even destroy us. </w:t>
      </w:r>
      <w:r w:rsidRPr="00300E04">
        <w:rPr>
          <w:rStyle w:val="StyleUnderline"/>
        </w:rPr>
        <w:t xml:space="preserve">Making an </w:t>
      </w:r>
      <w:r w:rsidRPr="00300E04">
        <w:rPr>
          <w:rStyle w:val="Emphasis"/>
        </w:rPr>
        <w:t>A</w:t>
      </w:r>
      <w:r w:rsidRPr="00300E04">
        <w:rPr>
          <w:sz w:val="16"/>
        </w:rPr>
        <w:t xml:space="preserve">rtificial </w:t>
      </w:r>
      <w:r w:rsidRPr="002105F9">
        <w:rPr>
          <w:rStyle w:val="Emphasis"/>
        </w:rPr>
        <w:t>I</w:t>
      </w:r>
      <w:r w:rsidRPr="002105F9">
        <w:rPr>
          <w:sz w:val="16"/>
        </w:rPr>
        <w:t xml:space="preserve">ntelligence </w:t>
      </w:r>
      <w:r w:rsidRPr="002105F9">
        <w:rPr>
          <w:rStyle w:val="StyleUnderline"/>
        </w:rPr>
        <w:t xml:space="preserve">isn’t about making an immortal </w:t>
      </w:r>
      <w:r w:rsidRPr="002105F9">
        <w:rPr>
          <w:rStyle w:val="Emphasis"/>
        </w:rPr>
        <w:t>Einstein-bot</w:t>
      </w:r>
      <w:r w:rsidRPr="002105F9">
        <w:rPr>
          <w:sz w:val="16"/>
        </w:rPr>
        <w:t xml:space="preserve">: it’s about creating a new species that makes the difference between human and the AI similar to the difference between an ant and a human, for that is the power of intelligence between species. </w:t>
      </w:r>
      <w:r w:rsidRPr="002105F9">
        <w:rPr>
          <w:rStyle w:val="StyleUnderline"/>
        </w:rPr>
        <w:t>What we are close to accomplishing will determine if</w:t>
      </w:r>
      <w:r w:rsidRPr="002105F9">
        <w:rPr>
          <w:sz w:val="16"/>
        </w:rPr>
        <w:t xml:space="preserve"> the </w:t>
      </w:r>
      <w:r w:rsidRPr="002105F9">
        <w:rPr>
          <w:rStyle w:val="StyleUnderline"/>
        </w:rPr>
        <w:t xml:space="preserve">last </w:t>
      </w:r>
      <w:r w:rsidRPr="002105F9">
        <w:rPr>
          <w:rStyle w:val="Emphasis"/>
        </w:rPr>
        <w:t>ten thousand years</w:t>
      </w:r>
      <w:r w:rsidRPr="002105F9">
        <w:rPr>
          <w:rStyle w:val="StyleUnderline"/>
        </w:rPr>
        <w:t xml:space="preserve"> of human history have been</w:t>
      </w:r>
      <w:r w:rsidRPr="002105F9">
        <w:rPr>
          <w:sz w:val="16"/>
        </w:rPr>
        <w:t xml:space="preserve"> at all </w:t>
      </w:r>
      <w:r w:rsidRPr="002105F9">
        <w:rPr>
          <w:rStyle w:val="Emphasis"/>
        </w:rPr>
        <w:t>significant</w:t>
      </w:r>
      <w:r w:rsidRPr="002105F9">
        <w:rPr>
          <w:rStyle w:val="StyleUnderline"/>
        </w:rPr>
        <w:t xml:space="preserve">. Will we create something that will </w:t>
      </w:r>
      <w:r w:rsidRPr="002105F9">
        <w:rPr>
          <w:rStyle w:val="Emphasis"/>
        </w:rPr>
        <w:t>resound</w:t>
      </w:r>
      <w:r w:rsidRPr="002105F9">
        <w:rPr>
          <w:rStyle w:val="StyleUnderline"/>
        </w:rPr>
        <w:t xml:space="preserve"> through</w:t>
      </w:r>
      <w:r w:rsidRPr="002105F9">
        <w:rPr>
          <w:sz w:val="16"/>
        </w:rPr>
        <w:t xml:space="preserve"> the </w:t>
      </w:r>
      <w:r w:rsidRPr="002105F9">
        <w:rPr>
          <w:rStyle w:val="Emphasis"/>
        </w:rPr>
        <w:t>universe</w:t>
      </w:r>
      <w:r w:rsidRPr="002105F9">
        <w:rPr>
          <w:rStyle w:val="StyleUnderline"/>
        </w:rPr>
        <w:t xml:space="preserve">, or will we </w:t>
      </w:r>
      <w:r w:rsidRPr="002105F9">
        <w:rPr>
          <w:rStyle w:val="Emphasis"/>
        </w:rPr>
        <w:t>simply fade</w:t>
      </w:r>
      <w:r w:rsidRPr="002105F9">
        <w:rPr>
          <w:rStyle w:val="StyleUnderline"/>
        </w:rPr>
        <w:t xml:space="preserve"> from </w:t>
      </w:r>
      <w:r w:rsidRPr="002105F9">
        <w:rPr>
          <w:rStyle w:val="Emphasis"/>
        </w:rPr>
        <w:t>existence</w:t>
      </w:r>
      <w:r w:rsidRPr="002105F9">
        <w:rPr>
          <w:rStyle w:val="StyleUnderline"/>
        </w:rPr>
        <w:t xml:space="preserve">? </w:t>
      </w:r>
      <w:r w:rsidRPr="00CE232E">
        <w:rPr>
          <w:rStyle w:val="Emphasis"/>
          <w:highlight w:val="cyan"/>
        </w:rPr>
        <w:t>F</w:t>
      </w:r>
      <w:r w:rsidRPr="00300E04">
        <w:rPr>
          <w:rStyle w:val="Emphasis"/>
        </w:rPr>
        <w:t xml:space="preserve">riendly </w:t>
      </w:r>
      <w:r w:rsidRPr="00CE232E">
        <w:rPr>
          <w:rStyle w:val="Emphasis"/>
          <w:highlight w:val="cyan"/>
        </w:rPr>
        <w:t>AI</w:t>
      </w:r>
      <w:r w:rsidRPr="00CE232E">
        <w:rPr>
          <w:rStyle w:val="StyleUnderline"/>
          <w:highlight w:val="cyan"/>
        </w:rPr>
        <w:t xml:space="preserve"> is</w:t>
      </w:r>
      <w:r w:rsidRPr="00300E04">
        <w:rPr>
          <w:rStyle w:val="StyleUnderline"/>
        </w:rPr>
        <w:t xml:space="preserve"> the </w:t>
      </w:r>
      <w:r w:rsidRPr="00CE232E">
        <w:rPr>
          <w:rStyle w:val="Emphasis"/>
          <w:highlight w:val="cyan"/>
        </w:rPr>
        <w:t>most important</w:t>
      </w:r>
      <w:r w:rsidRPr="00CE232E">
        <w:rPr>
          <w:rStyle w:val="StyleUnderline"/>
          <w:highlight w:val="cyan"/>
        </w:rPr>
        <w:t xml:space="preserve"> problem we have</w:t>
      </w:r>
      <w:r w:rsidRPr="00300E04">
        <w:rPr>
          <w:sz w:val="16"/>
        </w:rPr>
        <w:t>, and it’s important not to forget the Friendly part.</w:t>
      </w:r>
    </w:p>
    <w:p w14:paraId="7B43BAB1" w14:textId="77777777" w:rsidR="00577672" w:rsidRPr="008207FB" w:rsidRDefault="00577672" w:rsidP="00577672">
      <w:pPr>
        <w:rPr>
          <w:sz w:val="16"/>
        </w:rPr>
      </w:pPr>
      <w:r w:rsidRPr="008207FB">
        <w:rPr>
          <w:sz w:val="16"/>
        </w:rPr>
        <w:t xml:space="preserve">When first exposed to the idea of an AI, people think “Oh, like in The Matrix?” or Terminator or some other popular movie they may have seen. The standard reply is “No, and I try to avoid the logical fallacy of generalizing from fictional evidence.”[10] Sure, it’s possible that we might create an AI barely above human level, that wants to wipe us out, and engages in a war with us... But it’s not very likely. </w:t>
      </w:r>
      <w:r w:rsidRPr="009A4D03">
        <w:rPr>
          <w:rStyle w:val="StyleUnderline"/>
        </w:rPr>
        <w:t xml:space="preserve">The </w:t>
      </w:r>
      <w:r w:rsidRPr="00CE232E">
        <w:rPr>
          <w:rStyle w:val="StyleUnderline"/>
          <w:highlight w:val="cyan"/>
        </w:rPr>
        <w:t>most likely</w:t>
      </w:r>
      <w:r w:rsidRPr="009A4D03">
        <w:rPr>
          <w:rStyle w:val="StyleUnderline"/>
        </w:rPr>
        <w:t xml:space="preserve"> scenario </w:t>
      </w:r>
      <w:r w:rsidRPr="00CE232E">
        <w:rPr>
          <w:rStyle w:val="StyleUnderline"/>
          <w:highlight w:val="cyan"/>
        </w:rPr>
        <w:t>is we create</w:t>
      </w:r>
      <w:r w:rsidRPr="008207FB">
        <w:rPr>
          <w:sz w:val="16"/>
        </w:rPr>
        <w:t xml:space="preserve"> an </w:t>
      </w:r>
      <w:r w:rsidRPr="00CE232E">
        <w:rPr>
          <w:rStyle w:val="Emphasis"/>
          <w:highlight w:val="cyan"/>
        </w:rPr>
        <w:t>AI</w:t>
      </w:r>
      <w:r w:rsidRPr="00CE232E">
        <w:rPr>
          <w:rStyle w:val="StyleUnderline"/>
          <w:highlight w:val="cyan"/>
        </w:rPr>
        <w:t xml:space="preserve"> that </w:t>
      </w:r>
      <w:r w:rsidRPr="00CE232E">
        <w:rPr>
          <w:rStyle w:val="Emphasis"/>
          <w:highlight w:val="cyan"/>
        </w:rPr>
        <w:t>neither loves</w:t>
      </w:r>
      <w:r w:rsidRPr="009A4D03">
        <w:rPr>
          <w:rStyle w:val="StyleUnderline"/>
        </w:rPr>
        <w:t xml:space="preserve"> humanity </w:t>
      </w:r>
      <w:r w:rsidRPr="00CE232E">
        <w:rPr>
          <w:rStyle w:val="StyleUnderline"/>
          <w:highlight w:val="cyan"/>
        </w:rPr>
        <w:t xml:space="preserve">nor </w:t>
      </w:r>
      <w:r w:rsidRPr="00CE232E">
        <w:rPr>
          <w:rStyle w:val="Emphasis"/>
          <w:highlight w:val="cyan"/>
        </w:rPr>
        <w:t>hates</w:t>
      </w:r>
      <w:r w:rsidRPr="009A4D03">
        <w:rPr>
          <w:rStyle w:val="StyleUnderline"/>
        </w:rPr>
        <w:t xml:space="preserve"> it, </w:t>
      </w:r>
      <w:r w:rsidRPr="00CE232E">
        <w:rPr>
          <w:rStyle w:val="StyleUnderline"/>
          <w:highlight w:val="cyan"/>
        </w:rPr>
        <w:t>but sees humans as</w:t>
      </w:r>
      <w:r w:rsidRPr="009A4D03">
        <w:rPr>
          <w:rStyle w:val="StyleUnderline"/>
        </w:rPr>
        <w:t xml:space="preserve"> </w:t>
      </w:r>
      <w:r w:rsidRPr="009A4D03">
        <w:rPr>
          <w:rStyle w:val="Emphasis"/>
        </w:rPr>
        <w:t xml:space="preserve">forms of </w:t>
      </w:r>
      <w:r w:rsidRPr="00CE232E">
        <w:rPr>
          <w:rStyle w:val="Emphasis"/>
        </w:rPr>
        <w:t>matter</w:t>
      </w:r>
      <w:r w:rsidRPr="00CE232E">
        <w:rPr>
          <w:rStyle w:val="StyleUnderline"/>
        </w:rPr>
        <w:t>, like</w:t>
      </w:r>
      <w:r w:rsidRPr="008207FB">
        <w:rPr>
          <w:sz w:val="16"/>
        </w:rPr>
        <w:t xml:space="preserve"> the </w:t>
      </w:r>
      <w:r w:rsidRPr="00CE232E">
        <w:rPr>
          <w:rStyle w:val="Emphasis"/>
          <w:highlight w:val="cyan"/>
        </w:rPr>
        <w:t>rocks</w:t>
      </w:r>
      <w:r w:rsidRPr="008207FB">
        <w:rPr>
          <w:sz w:val="16"/>
        </w:rPr>
        <w:t xml:space="preserve">, that </w:t>
      </w:r>
      <w:r w:rsidRPr="009A4D03">
        <w:rPr>
          <w:rStyle w:val="StyleUnderline"/>
        </w:rPr>
        <w:t>it can use for other purposes</w:t>
      </w:r>
      <w:r w:rsidRPr="008207FB">
        <w:rPr>
          <w:sz w:val="16"/>
        </w:rPr>
        <w:t xml:space="preserve">. A </w:t>
      </w:r>
      <w:r w:rsidRPr="009A4D03">
        <w:rPr>
          <w:rStyle w:val="Emphasis"/>
        </w:rPr>
        <w:t>more likely</w:t>
      </w:r>
      <w:r w:rsidRPr="008207FB">
        <w:rPr>
          <w:sz w:val="16"/>
        </w:rPr>
        <w:t xml:space="preserve"> scenario, as written by Nick Bostrom, to any of the movies </w:t>
      </w:r>
      <w:r w:rsidRPr="009A4D03">
        <w:rPr>
          <w:rStyle w:val="StyleUnderline"/>
        </w:rPr>
        <w:t>is</w:t>
      </w:r>
      <w:r w:rsidRPr="008207FB">
        <w:rPr>
          <w:sz w:val="16"/>
        </w:rPr>
        <w:t xml:space="preserve"> “</w:t>
      </w:r>
      <w:r w:rsidRPr="00CE232E">
        <w:rPr>
          <w:rStyle w:val="StyleUnderline"/>
          <w:highlight w:val="cyan"/>
        </w:rPr>
        <w:t>humanity</w:t>
      </w:r>
      <w:r w:rsidRPr="008207FB">
        <w:rPr>
          <w:sz w:val="16"/>
        </w:rPr>
        <w:t xml:space="preserve"> suddenly </w:t>
      </w:r>
      <w:r w:rsidRPr="00CE232E">
        <w:rPr>
          <w:rStyle w:val="StyleUnderline"/>
          <w:highlight w:val="cyan"/>
        </w:rPr>
        <w:t xml:space="preserve">going </w:t>
      </w:r>
      <w:r w:rsidRPr="00CE232E">
        <w:rPr>
          <w:rStyle w:val="Emphasis"/>
          <w:highlight w:val="cyan"/>
        </w:rPr>
        <w:t>extinct</w:t>
      </w:r>
      <w:r w:rsidRPr="00CE232E">
        <w:rPr>
          <w:rStyle w:val="StyleUnderline"/>
          <w:highlight w:val="cyan"/>
        </w:rPr>
        <w:t xml:space="preserve"> without </w:t>
      </w:r>
      <w:r w:rsidRPr="00CE232E">
        <w:rPr>
          <w:rStyle w:val="Emphasis"/>
          <w:highlight w:val="cyan"/>
        </w:rPr>
        <w:t>warning</w:t>
      </w:r>
      <w:r w:rsidRPr="008207FB">
        <w:rPr>
          <w:sz w:val="16"/>
        </w:rPr>
        <w:t xml:space="preserve"> and without being replaced by some other civilization.” The humans-vs-robots story is just that, a story. It is best not to use it as a substitute for thinking. On a related note, </w:t>
      </w:r>
      <w:r w:rsidRPr="008207FB">
        <w:rPr>
          <w:rStyle w:val="StyleUnderline"/>
        </w:rPr>
        <w:t xml:space="preserve">when confronted with the problem of having a </w:t>
      </w:r>
      <w:r w:rsidRPr="008207FB">
        <w:rPr>
          <w:rStyle w:val="Emphasis"/>
        </w:rPr>
        <w:t xml:space="preserve">Friendly </w:t>
      </w:r>
      <w:r w:rsidRPr="00407AF5">
        <w:rPr>
          <w:rStyle w:val="Emphasis"/>
        </w:rPr>
        <w:t>AI</w:t>
      </w:r>
      <w:r w:rsidRPr="008207FB">
        <w:rPr>
          <w:rStyle w:val="StyleUnderline"/>
        </w:rPr>
        <w:t xml:space="preserve">, </w:t>
      </w:r>
      <w:r w:rsidRPr="00CE232E">
        <w:rPr>
          <w:rStyle w:val="StyleUnderline"/>
          <w:highlight w:val="cyan"/>
        </w:rPr>
        <w:t>people</w:t>
      </w:r>
      <w:r w:rsidRPr="008207FB">
        <w:rPr>
          <w:rStyle w:val="StyleUnderline"/>
        </w:rPr>
        <w:t xml:space="preserve"> again </w:t>
      </w:r>
      <w:r w:rsidRPr="00CE232E">
        <w:rPr>
          <w:rStyle w:val="StyleUnderline"/>
          <w:highlight w:val="cyan"/>
        </w:rPr>
        <w:t>use</w:t>
      </w:r>
      <w:r w:rsidRPr="008207FB">
        <w:rPr>
          <w:rStyle w:val="StyleUnderline"/>
        </w:rPr>
        <w:t xml:space="preserve"> movies</w:t>
      </w:r>
      <w:r w:rsidRPr="008207FB">
        <w:rPr>
          <w:sz w:val="16"/>
        </w:rPr>
        <w:t xml:space="preserve"> for thinking: </w:t>
      </w:r>
      <w:r w:rsidRPr="008207FB">
        <w:rPr>
          <w:rStyle w:val="StyleUnderline"/>
        </w:rPr>
        <w:t xml:space="preserve">just </w:t>
      </w:r>
      <w:r w:rsidRPr="00CE232E">
        <w:rPr>
          <w:rStyle w:val="StyleUnderline"/>
          <w:highlight w:val="cyan"/>
        </w:rPr>
        <w:t>program</w:t>
      </w:r>
      <w:r w:rsidRPr="008207FB">
        <w:rPr>
          <w:rStyle w:val="StyleUnderline"/>
        </w:rPr>
        <w:t xml:space="preserve"> it </w:t>
      </w:r>
      <w:r w:rsidRPr="00CE232E">
        <w:rPr>
          <w:rStyle w:val="StyleUnderline"/>
          <w:highlight w:val="cyan"/>
        </w:rPr>
        <w:t xml:space="preserve">with </w:t>
      </w:r>
      <w:r w:rsidRPr="00CE232E">
        <w:rPr>
          <w:rStyle w:val="Emphasis"/>
          <w:highlight w:val="cyan"/>
        </w:rPr>
        <w:t>Asimov’s</w:t>
      </w:r>
      <w:r w:rsidRPr="008207FB">
        <w:rPr>
          <w:rStyle w:val="Emphasis"/>
        </w:rPr>
        <w:t xml:space="preserve"> three </w:t>
      </w:r>
      <w:r w:rsidRPr="00CE232E">
        <w:rPr>
          <w:rStyle w:val="Emphasis"/>
          <w:highlight w:val="cyan"/>
        </w:rPr>
        <w:t>laws</w:t>
      </w:r>
      <w:r w:rsidRPr="008207FB">
        <w:rPr>
          <w:rStyle w:val="StyleUnderline"/>
        </w:rPr>
        <w:t xml:space="preserve"> of robotics! Or</w:t>
      </w:r>
      <w:r w:rsidRPr="008207FB">
        <w:rPr>
          <w:sz w:val="16"/>
        </w:rPr>
        <w:t xml:space="preserve"> some other wording that involves </w:t>
      </w:r>
      <w:r w:rsidRPr="00CE232E">
        <w:rPr>
          <w:rStyle w:val="Emphasis"/>
          <w:highlight w:val="cyan"/>
        </w:rPr>
        <w:t>hard-cod</w:t>
      </w:r>
      <w:r w:rsidRPr="008207FB">
        <w:rPr>
          <w:sz w:val="16"/>
        </w:rPr>
        <w:t xml:space="preserve">ing the </w:t>
      </w:r>
      <w:r w:rsidRPr="00CE232E">
        <w:rPr>
          <w:rStyle w:val="Emphasis"/>
          <w:highlight w:val="cyan"/>
        </w:rPr>
        <w:t>morals</w:t>
      </w:r>
      <w:r w:rsidRPr="008207FB">
        <w:rPr>
          <w:rStyle w:val="StyleUnderline"/>
        </w:rPr>
        <w:t xml:space="preserve"> of the programmers </w:t>
      </w:r>
      <w:r w:rsidRPr="00CE232E">
        <w:rPr>
          <w:rStyle w:val="StyleUnderline"/>
          <w:highlight w:val="cyan"/>
        </w:rPr>
        <w:t>into</w:t>
      </w:r>
      <w:r w:rsidRPr="008207FB">
        <w:rPr>
          <w:rStyle w:val="StyleUnderline"/>
        </w:rPr>
        <w:t xml:space="preserve"> the </w:t>
      </w:r>
      <w:r w:rsidRPr="00CE232E">
        <w:rPr>
          <w:rStyle w:val="StyleUnderline"/>
          <w:highlight w:val="cyan"/>
        </w:rPr>
        <w:t>AI</w:t>
      </w:r>
      <w:r w:rsidRPr="008207FB">
        <w:rPr>
          <w:sz w:val="16"/>
        </w:rPr>
        <w:t xml:space="preserve">. Imagine for a moment the ancient Greeks creating an AI, and they programming their morals into it. Among other things would be a general disrespect for women; what this is getting at is </w:t>
      </w:r>
      <w:r w:rsidRPr="00CE232E">
        <w:rPr>
          <w:rStyle w:val="StyleUnderline"/>
          <w:highlight w:val="cyan"/>
        </w:rPr>
        <w:t xml:space="preserve">it is </w:t>
      </w:r>
      <w:r w:rsidRPr="00CE232E">
        <w:rPr>
          <w:rStyle w:val="Emphasis"/>
          <w:highlight w:val="cyan"/>
        </w:rPr>
        <w:t>absurd</w:t>
      </w:r>
      <w:r w:rsidRPr="00CE232E">
        <w:rPr>
          <w:sz w:val="16"/>
          <w:szCs w:val="16"/>
        </w:rPr>
        <w:t xml:space="preserve"> to think humanity has finished its path to morality and found the one true way. Considering another ca</w:t>
      </w:r>
      <w:r w:rsidRPr="008207FB">
        <w:rPr>
          <w:sz w:val="16"/>
        </w:rPr>
        <w:t xml:space="preserve">se, </w:t>
      </w:r>
      <w:r w:rsidRPr="00CE232E">
        <w:rPr>
          <w:rStyle w:val="StyleUnderline"/>
          <w:highlight w:val="cyan"/>
        </w:rPr>
        <w:t>imagine</w:t>
      </w:r>
      <w:r w:rsidRPr="008207FB">
        <w:rPr>
          <w:sz w:val="16"/>
        </w:rPr>
        <w:t xml:space="preserve"> an </w:t>
      </w:r>
      <w:r w:rsidRPr="00CE232E">
        <w:rPr>
          <w:rStyle w:val="StyleUnderline"/>
          <w:highlight w:val="cyan"/>
        </w:rPr>
        <w:t>AI</w:t>
      </w:r>
      <w:r w:rsidRPr="008207FB">
        <w:rPr>
          <w:rStyle w:val="StyleUnderline"/>
        </w:rPr>
        <w:t xml:space="preserve"> that is </w:t>
      </w:r>
      <w:r w:rsidRPr="00CE232E">
        <w:rPr>
          <w:rStyle w:val="Emphasis"/>
          <w:highlight w:val="cyan"/>
        </w:rPr>
        <w:t>programmed</w:t>
      </w:r>
      <w:r w:rsidRPr="00CE232E">
        <w:rPr>
          <w:rStyle w:val="StyleUnderline"/>
          <w:highlight w:val="cyan"/>
        </w:rPr>
        <w:t xml:space="preserve"> to </w:t>
      </w:r>
      <w:r w:rsidRPr="00CE232E">
        <w:rPr>
          <w:rStyle w:val="Emphasis"/>
          <w:highlight w:val="cyan"/>
        </w:rPr>
        <w:t>value</w:t>
      </w:r>
      <w:r w:rsidRPr="00CE232E">
        <w:rPr>
          <w:rStyle w:val="StyleUnderline"/>
          <w:highlight w:val="cyan"/>
        </w:rPr>
        <w:t xml:space="preserve"> smiling humans</w:t>
      </w:r>
      <w:r w:rsidRPr="00CE232E">
        <w:rPr>
          <w:sz w:val="16"/>
          <w:highlight w:val="cyan"/>
        </w:rPr>
        <w:t>.</w:t>
      </w:r>
      <w:r w:rsidRPr="008207FB">
        <w:rPr>
          <w:sz w:val="16"/>
        </w:rPr>
        <w:t xml:space="preserve"> So </w:t>
      </w:r>
      <w:r w:rsidRPr="00CE232E">
        <w:rPr>
          <w:rStyle w:val="StyleUnderline"/>
          <w:highlight w:val="cyan"/>
        </w:rPr>
        <w:t>it captures everyone</w:t>
      </w:r>
      <w:r w:rsidRPr="008207FB">
        <w:rPr>
          <w:rStyle w:val="StyleUnderline"/>
        </w:rPr>
        <w:t xml:space="preserve"> and ends up </w:t>
      </w:r>
      <w:r w:rsidRPr="00CE232E">
        <w:rPr>
          <w:rStyle w:val="Emphasis"/>
          <w:highlight w:val="cyan"/>
        </w:rPr>
        <w:t>surgically</w:t>
      </w:r>
      <w:r w:rsidRPr="00CE232E">
        <w:rPr>
          <w:rStyle w:val="StyleUnderline"/>
          <w:highlight w:val="cyan"/>
        </w:rPr>
        <w:t xml:space="preserve"> altering our faces into</w:t>
      </w:r>
      <w:r w:rsidRPr="008207FB">
        <w:rPr>
          <w:rStyle w:val="StyleUnderline"/>
        </w:rPr>
        <w:t xml:space="preserve"> </w:t>
      </w:r>
      <w:r w:rsidRPr="008207FB">
        <w:rPr>
          <w:rStyle w:val="Emphasis"/>
        </w:rPr>
        <w:t xml:space="preserve">perpetual </w:t>
      </w:r>
      <w:r w:rsidRPr="00CE232E">
        <w:rPr>
          <w:rStyle w:val="Emphasis"/>
          <w:highlight w:val="cyan"/>
        </w:rPr>
        <w:t>smiles</w:t>
      </w:r>
      <w:r w:rsidRPr="008207FB">
        <w:rPr>
          <w:sz w:val="16"/>
        </w:rPr>
        <w:t xml:space="preserve"> at the least, or simply replaces everyone’s head with a giant Wal-Mart smiley-guy. Friendliness isn’t a simple problem to solve, but if we don’t get it right we might as well not build an AGI in the first place.</w:t>
      </w:r>
    </w:p>
    <w:p w14:paraId="705E082B" w14:textId="77777777" w:rsidR="00577672" w:rsidRPr="005B3668" w:rsidRDefault="00577672" w:rsidP="00577672">
      <w:pPr>
        <w:rPr>
          <w:sz w:val="16"/>
        </w:rPr>
      </w:pPr>
      <w:r w:rsidRPr="005B3668">
        <w:rPr>
          <w:sz w:val="16"/>
        </w:rPr>
        <w:t xml:space="preserve">Ray Kurzweil is a little more skeptical of the AI approach to the Singularity,[4], and I suspect he thinks reverse-engineering the brain will come first, but he admits that AI work and brain work all tie together into understanding intelligence, and incremental progress in both fields helps. Eliezer </w:t>
      </w:r>
      <w:proofErr w:type="spellStart"/>
      <w:r w:rsidRPr="005B3668">
        <w:rPr>
          <w:sz w:val="16"/>
        </w:rPr>
        <w:t>Yudkowsky</w:t>
      </w:r>
      <w:proofErr w:type="spellEnd"/>
      <w:r w:rsidRPr="005B3668">
        <w:rPr>
          <w:sz w:val="16"/>
        </w:rPr>
        <w:t xml:space="preserve"> believes what we lack is a piece of knowledge that’s not necessarily large, but it involves the mathematical structure of intelligence rather than the particular way neuron patterns give rise to it. For all we know, someone could have cracked the problem right now and unleash an AI next week which subsequently destroys the world after it develops nanotechnology. Kurzweil is not blind to the risks of both AI or uploaded intelligence, however, especially when nanotechnology is concerned. One of the overlooked </w:t>
      </w:r>
      <w:r w:rsidRPr="005B3668">
        <w:rPr>
          <w:rStyle w:val="StyleUnderline"/>
        </w:rPr>
        <w:t xml:space="preserve">dangers of </w:t>
      </w:r>
      <w:r w:rsidRPr="00CE232E">
        <w:rPr>
          <w:rStyle w:val="Emphasis"/>
          <w:highlight w:val="cyan"/>
        </w:rPr>
        <w:t>nanotech</w:t>
      </w:r>
      <w:r w:rsidRPr="00CE232E">
        <w:rPr>
          <w:rStyle w:val="StyleUnderline"/>
          <w:highlight w:val="cyan"/>
        </w:rPr>
        <w:t xml:space="preserve"> is</w:t>
      </w:r>
      <w:r w:rsidRPr="005B3668">
        <w:rPr>
          <w:sz w:val="16"/>
        </w:rPr>
        <w:t xml:space="preserve"> in </w:t>
      </w:r>
      <w:r w:rsidRPr="00CE232E">
        <w:rPr>
          <w:rStyle w:val="Emphasis"/>
          <w:highlight w:val="cyan"/>
        </w:rPr>
        <w:t>brute-forcing</w:t>
      </w:r>
      <w:r w:rsidRPr="005B3668">
        <w:rPr>
          <w:rStyle w:val="StyleUnderline"/>
        </w:rPr>
        <w:t xml:space="preserve"> a</w:t>
      </w:r>
      <w:r w:rsidRPr="005B3668">
        <w:rPr>
          <w:sz w:val="16"/>
        </w:rPr>
        <w:t xml:space="preserve">dvanced </w:t>
      </w:r>
      <w:r w:rsidRPr="005B3668">
        <w:rPr>
          <w:rStyle w:val="StyleUnderline"/>
        </w:rPr>
        <w:t>i</w:t>
      </w:r>
      <w:r w:rsidRPr="005B3668">
        <w:rPr>
          <w:sz w:val="16"/>
        </w:rPr>
        <w:t xml:space="preserve">ntelligence </w:t>
      </w:r>
      <w:r w:rsidRPr="005B3668">
        <w:rPr>
          <w:rStyle w:val="StyleUnderline"/>
        </w:rPr>
        <w:t>through</w:t>
      </w:r>
      <w:r w:rsidRPr="005B3668">
        <w:rPr>
          <w:sz w:val="16"/>
        </w:rPr>
        <w:t xml:space="preserve"> the </w:t>
      </w:r>
      <w:r w:rsidRPr="005B3668">
        <w:rPr>
          <w:rStyle w:val="StyleUnderline"/>
        </w:rPr>
        <w:t>increased computing power</w:t>
      </w:r>
      <w:r w:rsidRPr="005B3668">
        <w:rPr>
          <w:sz w:val="16"/>
        </w:rPr>
        <w:t xml:space="preserve"> available, </w:t>
      </w:r>
      <w:r w:rsidRPr="00CE232E">
        <w:rPr>
          <w:rStyle w:val="StyleUnderline"/>
          <w:highlight w:val="cyan"/>
        </w:rPr>
        <w:t>which brings us</w:t>
      </w:r>
      <w:r w:rsidRPr="005B3668">
        <w:rPr>
          <w:rStyle w:val="StyleUnderline"/>
        </w:rPr>
        <w:t xml:space="preserve"> back </w:t>
      </w:r>
      <w:r w:rsidRPr="00CE232E">
        <w:rPr>
          <w:rStyle w:val="StyleUnderline"/>
          <w:highlight w:val="cyan"/>
        </w:rPr>
        <w:t>to</w:t>
      </w:r>
      <w:r w:rsidRPr="005B3668">
        <w:rPr>
          <w:sz w:val="16"/>
        </w:rPr>
        <w:t xml:space="preserve"> the problem of </w:t>
      </w:r>
      <w:proofErr w:type="spellStart"/>
      <w:r w:rsidRPr="00CE232E">
        <w:rPr>
          <w:rStyle w:val="Emphasis"/>
          <w:highlight w:val="cyan"/>
        </w:rPr>
        <w:t>unFriendly</w:t>
      </w:r>
      <w:proofErr w:type="spellEnd"/>
      <w:r w:rsidRPr="00CE232E">
        <w:rPr>
          <w:rStyle w:val="Emphasis"/>
          <w:highlight w:val="cyan"/>
        </w:rPr>
        <w:t xml:space="preserve"> AI</w:t>
      </w:r>
      <w:r w:rsidRPr="005B3668">
        <w:rPr>
          <w:rStyle w:val="StyleUnderline"/>
        </w:rPr>
        <w:t xml:space="preserve">. It is something that ought to be </w:t>
      </w:r>
      <w:r w:rsidRPr="005B3668">
        <w:rPr>
          <w:rStyle w:val="Emphasis"/>
        </w:rPr>
        <w:t>guarded against</w:t>
      </w:r>
      <w:r w:rsidRPr="005B3668">
        <w:rPr>
          <w:sz w:val="16"/>
        </w:rPr>
        <w:t>, rather than just nanotech viruses that Kurzweil claims to be working on preventing.</w:t>
      </w:r>
    </w:p>
    <w:p w14:paraId="626C3ACD" w14:textId="77777777" w:rsidR="00577672" w:rsidRPr="00586825" w:rsidRDefault="00577672" w:rsidP="00577672">
      <w:pPr>
        <w:rPr>
          <w:sz w:val="16"/>
          <w:szCs w:val="16"/>
        </w:rPr>
      </w:pPr>
      <w:r w:rsidRPr="00586825">
        <w:rPr>
          <w:sz w:val="16"/>
          <w:szCs w:val="16"/>
        </w:rPr>
        <w:t>This Friendliness business still sounds fairly mysterious, are there any proposals that don’t immediately fall flat on their faces? I read about Coherent Extrapolated Volition[9], which romantically states humankind’s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An example is given of an AI possessing two boxes, A and B, one with a diamond and one with nothing. A human, Fred, asks for box B, which the AI knows to be empty. Would a Friendly AI give Fred box B, or would it extrapolate that if Fred knew more, he would have rather picked box A, since what Fred really wants is the diamond? It is safe bet that the latter is the case, and were the AI a human friend it would likely give Fred the box containing the diamond.</w:t>
      </w:r>
    </w:p>
    <w:p w14:paraId="6D18BAF0" w14:textId="77777777" w:rsidR="00577672" w:rsidRPr="002C398B" w:rsidRDefault="00577672" w:rsidP="00577672">
      <w:pPr>
        <w:rPr>
          <w:sz w:val="16"/>
        </w:rPr>
      </w:pPr>
      <w:r w:rsidRPr="002C398B">
        <w:rPr>
          <w:sz w:val="16"/>
        </w:rPr>
        <w:t xml:space="preserve">In addition to this system, </w:t>
      </w:r>
      <w:r w:rsidRPr="00CE232E">
        <w:rPr>
          <w:rStyle w:val="StyleUnderline"/>
          <w:highlight w:val="cyan"/>
        </w:rPr>
        <w:t>we want</w:t>
      </w:r>
      <w:r w:rsidRPr="002C398B">
        <w:rPr>
          <w:rStyle w:val="StyleUnderline"/>
        </w:rPr>
        <w:t xml:space="preserve"> the </w:t>
      </w:r>
      <w:r w:rsidRPr="00CE232E">
        <w:rPr>
          <w:rStyle w:val="StyleUnderline"/>
          <w:highlight w:val="cyan"/>
        </w:rPr>
        <w:t>AI to</w:t>
      </w:r>
      <w:r w:rsidRPr="002C398B">
        <w:rPr>
          <w:rStyle w:val="StyleUnderline"/>
        </w:rPr>
        <w:t xml:space="preserve"> maintain it</w:t>
      </w:r>
      <w:r w:rsidRPr="002C398B">
        <w:rPr>
          <w:sz w:val="16"/>
        </w:rPr>
        <w:t xml:space="preserve"> throughout its existence </w:t>
      </w:r>
      <w:r w:rsidRPr="002C398B">
        <w:rPr>
          <w:rStyle w:val="Emphasis"/>
        </w:rPr>
        <w:t>no matter</w:t>
      </w:r>
      <w:r w:rsidRPr="002C398B">
        <w:rPr>
          <w:rStyle w:val="StyleUnderline"/>
        </w:rPr>
        <w:t xml:space="preserve"> what sort of intelligence upgrades it goes through</w:t>
      </w:r>
      <w:r w:rsidRPr="002C398B">
        <w:rPr>
          <w:sz w:val="16"/>
        </w:rPr>
        <w:t xml:space="preserve">. We want a system </w:t>
      </w:r>
      <w:r w:rsidRPr="00CE232E">
        <w:rPr>
          <w:rStyle w:val="StyleUnderline"/>
        </w:rPr>
        <w:t>where</w:t>
      </w:r>
      <w:r w:rsidRPr="002C398B">
        <w:rPr>
          <w:sz w:val="16"/>
        </w:rPr>
        <w:t xml:space="preserve"> the </w:t>
      </w:r>
      <w:r w:rsidRPr="00CE232E">
        <w:rPr>
          <w:rStyle w:val="StyleUnderline"/>
          <w:highlight w:val="cyan"/>
        </w:rPr>
        <w:t xml:space="preserve">AI </w:t>
      </w:r>
      <w:r w:rsidRPr="00CE232E">
        <w:rPr>
          <w:rStyle w:val="StyleUnderline"/>
        </w:rPr>
        <w:t xml:space="preserve">could </w:t>
      </w:r>
      <w:r w:rsidRPr="00CE232E">
        <w:rPr>
          <w:rStyle w:val="StyleUnderline"/>
          <w:highlight w:val="cyan"/>
        </w:rPr>
        <w:t>consider</w:t>
      </w:r>
      <w:r w:rsidRPr="002C398B">
        <w:rPr>
          <w:sz w:val="16"/>
        </w:rPr>
        <w:t xml:space="preserve"> a</w:t>
      </w:r>
      <w:r w:rsidRPr="00CE232E">
        <w:rPr>
          <w:sz w:val="16"/>
        </w:rPr>
        <w:t xml:space="preserve">n </w:t>
      </w:r>
      <w:r w:rsidRPr="00CE232E">
        <w:rPr>
          <w:rStyle w:val="Emphasis"/>
          <w:highlight w:val="cyan"/>
        </w:rPr>
        <w:t>upgrade</w:t>
      </w:r>
      <w:r w:rsidRPr="00CE232E">
        <w:rPr>
          <w:rStyle w:val="StyleUnderline"/>
          <w:highlight w:val="cyan"/>
        </w:rPr>
        <w:t xml:space="preserve"> that made it</w:t>
      </w:r>
      <w:r w:rsidRPr="002C398B">
        <w:rPr>
          <w:sz w:val="16"/>
        </w:rPr>
        <w:t xml:space="preserve"> desire to </w:t>
      </w:r>
      <w:r w:rsidRPr="00CE232E">
        <w:rPr>
          <w:rStyle w:val="Emphasis"/>
          <w:highlight w:val="cyan"/>
        </w:rPr>
        <w:t>wipe out humanity</w:t>
      </w:r>
      <w:r w:rsidRPr="00CE232E">
        <w:rPr>
          <w:rStyle w:val="StyleUnderline"/>
          <w:highlight w:val="cyan"/>
        </w:rPr>
        <w:t xml:space="preserve">, but </w:t>
      </w:r>
      <w:r w:rsidRPr="00CE232E">
        <w:rPr>
          <w:rStyle w:val="Emphasis"/>
          <w:highlight w:val="cyan"/>
        </w:rPr>
        <w:t>not</w:t>
      </w:r>
      <w:r w:rsidRPr="00CE232E">
        <w:rPr>
          <w:rStyle w:val="StyleUnderline"/>
          <w:highlight w:val="cyan"/>
        </w:rPr>
        <w:t xml:space="preserve"> take it, because</w:t>
      </w:r>
      <w:r w:rsidRPr="002C398B">
        <w:rPr>
          <w:sz w:val="16"/>
        </w:rPr>
        <w:t xml:space="preserve"> the </w:t>
      </w:r>
      <w:r w:rsidRPr="00CE232E">
        <w:rPr>
          <w:rStyle w:val="Emphasis"/>
          <w:highlight w:val="cyan"/>
        </w:rPr>
        <w:t>current AI</w:t>
      </w:r>
      <w:r w:rsidRPr="00CE232E">
        <w:rPr>
          <w:rStyle w:val="StyleUnderline"/>
          <w:highlight w:val="cyan"/>
        </w:rPr>
        <w:t xml:space="preserve"> does </w:t>
      </w:r>
      <w:r w:rsidRPr="00CE232E">
        <w:rPr>
          <w:rStyle w:val="Emphasis"/>
          <w:highlight w:val="cyan"/>
        </w:rPr>
        <w:t>not wish</w:t>
      </w:r>
      <w:r w:rsidRPr="00CE232E">
        <w:rPr>
          <w:rStyle w:val="StyleUnderline"/>
          <w:highlight w:val="cyan"/>
        </w:rPr>
        <w:t xml:space="preserve"> that</w:t>
      </w:r>
      <w:r w:rsidRPr="002C398B">
        <w:rPr>
          <w:rStyle w:val="StyleUnderline"/>
        </w:rPr>
        <w:t xml:space="preserve"> to happen</w:t>
      </w:r>
      <w:r w:rsidRPr="002C398B">
        <w:rPr>
          <w:sz w:val="16"/>
        </w:rPr>
        <w:t xml:space="preserve">. If someone offered Gandhi a pill that made him want to kill people, Gandhi would not take that pill because the current version does not want to kill people, and does not want himself to kill people in the future either. The tricky part to this Friendliness business is of course the math. We can’t just give an AI clever-sounding arguments and expect it to follow the rules: we have to prove that its goal architecture will remain consistent and stable. Bayesian Probability and Decision Theory are two areas where this can be expected to happen. On the intelligence side of things, Marcus </w:t>
      </w:r>
      <w:proofErr w:type="spellStart"/>
      <w:r w:rsidRPr="002C398B">
        <w:rPr>
          <w:sz w:val="16"/>
        </w:rPr>
        <w:t>Hutter</w:t>
      </w:r>
      <w:proofErr w:type="spellEnd"/>
      <w:r w:rsidRPr="002C398B">
        <w:rPr>
          <w:sz w:val="16"/>
        </w:rPr>
        <w:t xml:space="preserve"> has a thesis about a method of implementing intelligence he calls AIXI.[2] In it he attempts to develop a foundation in math for Artificial Intelligence, and touches upon developed areas where a rational agent can reason and act optimally in any situation. He draws from reinforcement learning, algorithmic information theory, Kolmogorov complexity, computational complexity theory, information theory and statistics, </w:t>
      </w:r>
      <w:proofErr w:type="spellStart"/>
      <w:r w:rsidRPr="002C398B">
        <w:rPr>
          <w:sz w:val="16"/>
        </w:rPr>
        <w:t>Solomonoff</w:t>
      </w:r>
      <w:proofErr w:type="spellEnd"/>
      <w:r w:rsidRPr="002C398B">
        <w:rPr>
          <w:sz w:val="16"/>
        </w:rPr>
        <w:t xml:space="preserve"> induction, Levin search, sequential decision theory, adaptive control theory, and others. The math is extensive and I won’t try to go into it here, but it nonetheless is an actual proposal to consider that’s not simply along the lines of “Well, someone will build it!” </w:t>
      </w:r>
      <w:proofErr w:type="spellStart"/>
      <w:r w:rsidRPr="002C398B">
        <w:rPr>
          <w:sz w:val="16"/>
        </w:rPr>
        <w:t>Hutter</w:t>
      </w:r>
      <w:proofErr w:type="spellEnd"/>
      <w:r w:rsidRPr="002C398B">
        <w:rPr>
          <w:sz w:val="16"/>
        </w:rPr>
        <w:t xml:space="preserve"> does wave the issue of Consciousness aside, stating that while it is philosophically interesting it isn’t really relevant from a practical point of view. Whether an intelligent agent is “conscious” or not simply doesn’t matter; only the intelligence matters.</w:t>
      </w:r>
    </w:p>
    <w:p w14:paraId="68C87BAD" w14:textId="77777777" w:rsidR="00577672" w:rsidRDefault="00577672" w:rsidP="00577672">
      <w:pPr>
        <w:rPr>
          <w:sz w:val="16"/>
        </w:rPr>
      </w:pPr>
      <w:r w:rsidRPr="00586825">
        <w:rPr>
          <w:sz w:val="16"/>
        </w:rPr>
        <w:t xml:space="preserve">Similarly, Eliezer </w:t>
      </w:r>
      <w:proofErr w:type="spellStart"/>
      <w:r w:rsidRPr="00586825">
        <w:rPr>
          <w:sz w:val="16"/>
        </w:rPr>
        <w:t>Yudkowsky</w:t>
      </w:r>
      <w:proofErr w:type="spellEnd"/>
      <w:r w:rsidRPr="00586825">
        <w:rPr>
          <w:sz w:val="16"/>
        </w:rPr>
        <w:t xml:space="preserve"> has a book called Creating Friendly AI[8] where he delves into the mathematical side, among other things showing how Bayesian Reasoning can be used to create a stable upgrade path. I haven’t yet managed to really get into this book, but it is nonetheless fascinating to browse over and there is a simple FAQ section accessible to the lay-person that contains some things you will find in the book. For example, a simple high-level view of Friendliness is given: “Friendliness: The set of actions, behaviors, and outcomes that a human would view as benevolent, rather than malevolent; nice, rather than malicious; friendly, rather than unfriendly. An AI that does what you ask, as long as it doesn’t hurt anyone else; an AI which doesn’t cause involuntary pain, death, alteration, or violation of personal space. Unfriendly AI: An AI that starts killing people.” He admits there is also a “core of unknowability at the center of the Singularity”, such that there are things “beyond our ability to anticipate, not in the way Socrates couldn’t have anticipated nanotechnology, but in the way that a dog couldn’t have anticipated nanotechnology.” I think that phrase captures just how hard the problem is and what sort of things might be out there we can’t even comprehend: the lower intelligences on this planet have no idea that the sun will swell up in a few billion years and scorch the Earth, who knows what problems we are equally ignorant about in the universe? He finishes with ”</w:t>
      </w:r>
      <w:r w:rsidRPr="00CE232E">
        <w:rPr>
          <w:rStyle w:val="StyleUnderline"/>
          <w:highlight w:val="cyan"/>
        </w:rPr>
        <w:t>In striving to create</w:t>
      </w:r>
      <w:r w:rsidRPr="00586825">
        <w:rPr>
          <w:sz w:val="16"/>
        </w:rPr>
        <w:t xml:space="preserve"> an </w:t>
      </w:r>
      <w:r w:rsidRPr="00CE232E">
        <w:rPr>
          <w:rStyle w:val="StyleUnderline"/>
          <w:highlight w:val="cyan"/>
        </w:rPr>
        <w:t>AI</w:t>
      </w:r>
      <w:r w:rsidRPr="00586825">
        <w:rPr>
          <w:sz w:val="16"/>
        </w:rPr>
        <w:t xml:space="preserve">, we are not striving to create a predictable tool. </w:t>
      </w:r>
      <w:r w:rsidRPr="00CE232E">
        <w:rPr>
          <w:rStyle w:val="StyleUnderline"/>
          <w:highlight w:val="cyan"/>
        </w:rPr>
        <w:t>We</w:t>
      </w:r>
      <w:r w:rsidRPr="00586825">
        <w:rPr>
          <w:sz w:val="16"/>
        </w:rPr>
        <w:t xml:space="preserve"> are striving to </w:t>
      </w:r>
      <w:r w:rsidRPr="00CE232E">
        <w:rPr>
          <w:rStyle w:val="StyleUnderline"/>
          <w:highlight w:val="cyan"/>
        </w:rPr>
        <w:t>create</w:t>
      </w:r>
      <w:r w:rsidRPr="00586825">
        <w:rPr>
          <w:rStyle w:val="StyleUnderline"/>
        </w:rPr>
        <w:t xml:space="preserve"> a messenger to </w:t>
      </w:r>
      <w:r w:rsidRPr="00586825">
        <w:rPr>
          <w:rStyle w:val="Emphasis"/>
        </w:rPr>
        <w:t>send on ahead</w:t>
      </w:r>
      <w:r w:rsidRPr="00586825">
        <w:rPr>
          <w:rStyle w:val="StyleUnderline"/>
        </w:rPr>
        <w:t xml:space="preserve"> to find humanity’s </w:t>
      </w:r>
      <w:r w:rsidRPr="00586825">
        <w:rPr>
          <w:rStyle w:val="Emphasis"/>
        </w:rPr>
        <w:t>destiny</w:t>
      </w:r>
      <w:r w:rsidRPr="00586825">
        <w:rPr>
          <w:rStyle w:val="StyleUnderline"/>
        </w:rPr>
        <w:t>, and</w:t>
      </w:r>
      <w:r w:rsidRPr="00586825">
        <w:rPr>
          <w:sz w:val="16"/>
        </w:rPr>
        <w:t xml:space="preserve"> the </w:t>
      </w:r>
      <w:r w:rsidRPr="00CE232E">
        <w:rPr>
          <w:rStyle w:val="StyleUnderline"/>
          <w:highlight w:val="cyan"/>
        </w:rPr>
        <w:t>design</w:t>
      </w:r>
      <w:r w:rsidRPr="00586825">
        <w:rPr>
          <w:rStyle w:val="StyleUnderline"/>
        </w:rPr>
        <w:t xml:space="preserve"> requirement is </w:t>
      </w:r>
      <w:r w:rsidRPr="00CE232E">
        <w:rPr>
          <w:rStyle w:val="StyleUnderline"/>
          <w:highlight w:val="cyan"/>
        </w:rPr>
        <w:t xml:space="preserve">that we handle </w:t>
      </w:r>
      <w:r w:rsidRPr="00CE232E">
        <w:rPr>
          <w:rStyle w:val="Emphasis"/>
          <w:highlight w:val="cyan"/>
        </w:rPr>
        <w:t>any problem</w:t>
      </w:r>
      <w:r w:rsidRPr="00586825">
        <w:rPr>
          <w:sz w:val="16"/>
        </w:rPr>
        <w:t xml:space="preserve">, any philosophical crisis, </w:t>
      </w:r>
      <w:r w:rsidRPr="00586825">
        <w:rPr>
          <w:rStyle w:val="StyleUnderline"/>
        </w:rPr>
        <w:t>as</w:t>
      </w:r>
      <w:r w:rsidRPr="00586825">
        <w:rPr>
          <w:sz w:val="16"/>
        </w:rPr>
        <w:t xml:space="preserve"> well and as </w:t>
      </w:r>
      <w:r w:rsidRPr="00586825">
        <w:rPr>
          <w:rStyle w:val="Emphasis"/>
        </w:rPr>
        <w:t>altruistically</w:t>
      </w:r>
      <w:r w:rsidRPr="00586825">
        <w:rPr>
          <w:rStyle w:val="StyleUnderline"/>
        </w:rPr>
        <w:t xml:space="preserve"> as a human</w:t>
      </w:r>
      <w:r w:rsidRPr="00586825">
        <w:rPr>
          <w:sz w:val="16"/>
        </w:rPr>
        <w:t xml:space="preserve">.” This problem isn’t just about </w:t>
      </w:r>
      <w:r w:rsidRPr="00CE232E">
        <w:rPr>
          <w:rStyle w:val="StyleUnderline"/>
          <w:highlight w:val="cyan"/>
        </w:rPr>
        <w:t xml:space="preserve">creating a </w:t>
      </w:r>
      <w:r w:rsidRPr="00CE232E">
        <w:rPr>
          <w:rStyle w:val="Emphasis"/>
          <w:highlight w:val="cyan"/>
        </w:rPr>
        <w:t>utopia</w:t>
      </w:r>
      <w:r w:rsidRPr="00586825">
        <w:rPr>
          <w:sz w:val="16"/>
        </w:rPr>
        <w:t xml:space="preserve">: it’s about </w:t>
      </w:r>
      <w:r w:rsidRPr="00CE232E">
        <w:rPr>
          <w:rStyle w:val="StyleUnderline"/>
          <w:highlight w:val="cyan"/>
        </w:rPr>
        <w:t>continuing</w:t>
      </w:r>
      <w:r w:rsidRPr="00586825">
        <w:rPr>
          <w:sz w:val="16"/>
        </w:rPr>
        <w:t xml:space="preserve"> the human drive of seeking out knowledge and whether we’ll make </w:t>
      </w:r>
      <w:r w:rsidRPr="00CE232E">
        <w:rPr>
          <w:rStyle w:val="StyleUnderline"/>
          <w:highlight w:val="cyan"/>
        </w:rPr>
        <w:t xml:space="preserve">it </w:t>
      </w:r>
      <w:r w:rsidRPr="00CE232E">
        <w:rPr>
          <w:rStyle w:val="Emphasis"/>
          <w:highlight w:val="cyan"/>
        </w:rPr>
        <w:t>off this rock</w:t>
      </w:r>
      <w:r w:rsidRPr="0080230D">
        <w:rPr>
          <w:sz w:val="16"/>
          <w:szCs w:val="16"/>
        </w:rPr>
        <w:t xml:space="preserve"> or not</w:t>
      </w:r>
      <w:r w:rsidRPr="00586825">
        <w:rPr>
          <w:sz w:val="16"/>
        </w:rPr>
        <w:t>.</w:t>
      </w:r>
    </w:p>
    <w:p w14:paraId="0F8066A1" w14:textId="0D651856" w:rsidR="00CE0295" w:rsidRDefault="00FC01AA" w:rsidP="00FC01AA">
      <w:pPr>
        <w:pStyle w:val="Heading2"/>
      </w:pPr>
      <w:r>
        <w:t>Aff</w:t>
      </w:r>
    </w:p>
    <w:p w14:paraId="51BB18E4" w14:textId="7E708B62" w:rsidR="00FC01AA" w:rsidRDefault="00FC01AA" w:rsidP="00FC01AA">
      <w:pPr>
        <w:pStyle w:val="Heading3"/>
      </w:pPr>
      <w:r>
        <w:t>Uniqueness</w:t>
      </w:r>
    </w:p>
    <w:p w14:paraId="1FB2434C" w14:textId="1BFE3954" w:rsidR="00FC01AA" w:rsidRDefault="00577672" w:rsidP="00577672">
      <w:pPr>
        <w:pStyle w:val="Heading4"/>
      </w:pPr>
      <w:r>
        <w:t xml:space="preserve">AI adoption is inevitable- its value exceeds any worker leverage. </w:t>
      </w:r>
      <w:r w:rsidR="00857B44">
        <w:t>(not that good of a card) (would not read)</w:t>
      </w:r>
    </w:p>
    <w:p w14:paraId="0B764EB0" w14:textId="58C2AAC3" w:rsidR="00577672" w:rsidRPr="000F647C" w:rsidRDefault="00577672" w:rsidP="000F647C">
      <w:pPr>
        <w:rPr>
          <w:lang w:eastAsia="zh-CN"/>
        </w:rPr>
      </w:pPr>
      <w:r w:rsidRPr="000F647C">
        <w:rPr>
          <w:rStyle w:val="Style13ptBold"/>
        </w:rPr>
        <w:t xml:space="preserve">150S </w:t>
      </w:r>
      <w:r w:rsidR="000F647C" w:rsidRPr="000F647C">
        <w:rPr>
          <w:rStyle w:val="Style13ptBold"/>
        </w:rPr>
        <w:t>3/11</w:t>
      </w:r>
      <w:r w:rsidR="000F647C" w:rsidRPr="000F647C">
        <w:t xml:space="preserve"> </w:t>
      </w:r>
      <w:r w:rsidRPr="000F647C">
        <w:t>(</w:t>
      </w:r>
      <w:r w:rsidR="000F647C" w:rsidRPr="000F647C">
        <w:t>150Sec focuses on thought-provoking stories around Europe’s emerging startup scenes.) “</w:t>
      </w:r>
      <w:r w:rsidR="000F647C" w:rsidRPr="00E0274C">
        <w:rPr>
          <w:rStyle w:val="Emphasis"/>
        </w:rPr>
        <w:t>ChatGPT Has Proven that AI Mass Adoption is Inevitable</w:t>
      </w:r>
      <w:r w:rsidR="000F647C" w:rsidRPr="000F647C">
        <w:t xml:space="preserve">” </w:t>
      </w:r>
      <w:hyperlink r:id="rId76" w:history="1">
        <w:r w:rsidR="000F647C" w:rsidRPr="000F647C">
          <w:rPr>
            <w:rStyle w:val="Hyperlink"/>
          </w:rPr>
          <w:t>March 11th 2023</w:t>
        </w:r>
      </w:hyperlink>
      <w:r w:rsidR="000F647C" w:rsidRPr="000F647C">
        <w:t xml:space="preserve"> </w:t>
      </w:r>
      <w:hyperlink r:id="rId77" w:history="1">
        <w:r w:rsidR="000F647C" w:rsidRPr="000F647C">
          <w:rPr>
            <w:rStyle w:val="Hyperlink"/>
          </w:rPr>
          <w:t>https://hackernoon.com/chatgpt-has-proven-that-ai-mass-adoption-is-inevitable //</w:t>
        </w:r>
      </w:hyperlink>
      <w:r w:rsidR="000F647C" w:rsidRPr="000F647C">
        <w:t xml:space="preserve"> ZX</w:t>
      </w:r>
    </w:p>
    <w:p w14:paraId="10FEFE95" w14:textId="3C26EF1F" w:rsidR="000F647C" w:rsidRPr="00E0274C" w:rsidRDefault="000F647C" w:rsidP="00E0274C">
      <w:r w:rsidRPr="00E0274C">
        <w:t>In the two brief months since its launch</w:t>
      </w:r>
      <w:r w:rsidRPr="00E0274C">
        <w:rPr>
          <w:rStyle w:val="Emphasis"/>
        </w:rPr>
        <w:t>,</w:t>
      </w:r>
      <w:r w:rsidR="00E0274C" w:rsidRPr="00E0274C">
        <w:rPr>
          <w:rStyle w:val="Emphasis"/>
        </w:rPr>
        <w:t xml:space="preserve"> </w:t>
      </w:r>
      <w:hyperlink r:id="rId78" w:history="1">
        <w:r w:rsidRPr="00E0274C">
          <w:rPr>
            <w:rStyle w:val="Emphasis"/>
          </w:rPr>
          <w:t>ChatGPT</w:t>
        </w:r>
      </w:hyperlink>
      <w:r w:rsidR="00E0274C" w:rsidRPr="00E0274C">
        <w:rPr>
          <w:rStyle w:val="Emphasis"/>
        </w:rPr>
        <w:t xml:space="preserve"> </w:t>
      </w:r>
      <w:r w:rsidRPr="00E0274C">
        <w:rPr>
          <w:rStyle w:val="Emphasis"/>
        </w:rPr>
        <w:t>has already become the fastest growing app in history.</w:t>
      </w:r>
      <w:r w:rsidRPr="00E0274C">
        <w:t xml:space="preserve"> Being used to deliver everything from</w:t>
      </w:r>
      <w:r w:rsidR="00E0274C">
        <w:t xml:space="preserve"> </w:t>
      </w:r>
      <w:hyperlink r:id="rId79" w:tgtFrame="_blank" w:history="1">
        <w:r w:rsidRPr="00E0274C">
          <w:rPr>
            <w:rStyle w:val="Hyperlink"/>
          </w:rPr>
          <w:t>news articles, quizzes</w:t>
        </w:r>
      </w:hyperlink>
      <w:r w:rsidR="00E0274C">
        <w:t xml:space="preserve"> </w:t>
      </w:r>
      <w:r w:rsidRPr="00E0274C">
        <w:t>and essays through to a variety of sophisticated search interfaces, it’s been hailed as an industry disruptor that will make endless professions obsolete and even threaten to</w:t>
      </w:r>
      <w:r w:rsidR="00E0274C">
        <w:t xml:space="preserve"> </w:t>
      </w:r>
      <w:hyperlink r:id="rId80" w:tgtFrame="_blank" w:history="1">
        <w:r w:rsidRPr="00E0274C">
          <w:rPr>
            <w:rStyle w:val="Hyperlink"/>
          </w:rPr>
          <w:t>rattle the likes of Google</w:t>
        </w:r>
      </w:hyperlink>
      <w:r w:rsidRPr="00E0274C">
        <w:t>.</w:t>
      </w:r>
      <w:r w:rsidR="00E0274C">
        <w:t xml:space="preserve"> </w:t>
      </w:r>
      <w:r w:rsidRPr="00E0274C">
        <w:t>Pretty impressive stuff for what is, essentially, a chatbot.</w:t>
      </w:r>
      <w:r w:rsidR="00E0274C">
        <w:t xml:space="preserve"> </w:t>
      </w:r>
      <w:r w:rsidRPr="00E0274C">
        <w:rPr>
          <w:rStyle w:val="StyleUnderline"/>
        </w:rPr>
        <w:t>ChatGPT and other new generative AI tools clearly represent a noteworthy evolution in the sophistication of AI</w:t>
      </w:r>
      <w:r w:rsidRPr="00E0274C">
        <w:t xml:space="preserve"> as a technology and the capabilities that “off-the-shelf” solutions can offer. However, as with any trend that comes with so much fanfare it’s important to sort the facts from the hype. Results so far are certainly far from perfect, given the number of</w:t>
      </w:r>
      <w:r w:rsidR="00E0274C">
        <w:t xml:space="preserve"> </w:t>
      </w:r>
      <w:hyperlink r:id="rId81" w:tgtFrame="_blank" w:history="1">
        <w:r w:rsidRPr="00E0274C">
          <w:rPr>
            <w:rStyle w:val="Hyperlink"/>
          </w:rPr>
          <w:t>highly publicized errors</w:t>
        </w:r>
      </w:hyperlink>
      <w:r w:rsidRPr="00E0274C">
        <w:t>, suggesting that AI likely isn’t ready for world domination just yet</w:t>
      </w:r>
      <w:r w:rsidRPr="00E0274C">
        <w:rPr>
          <w:rStyle w:val="StyleUnderline"/>
        </w:rPr>
        <w:t>.</w:t>
      </w:r>
      <w:r w:rsidR="00E0274C" w:rsidRPr="00E0274C">
        <w:rPr>
          <w:rStyle w:val="StyleUnderline"/>
        </w:rPr>
        <w:t xml:space="preserve"> </w:t>
      </w:r>
      <w:r w:rsidRPr="00E0274C">
        <w:rPr>
          <w:rStyle w:val="StyleUnderline"/>
        </w:rPr>
        <w:t>Still, the global AI market is projected to reach</w:t>
      </w:r>
      <w:r w:rsidR="00E0274C" w:rsidRPr="00E0274C">
        <w:rPr>
          <w:rStyle w:val="StyleUnderline"/>
        </w:rPr>
        <w:t xml:space="preserve"> </w:t>
      </w:r>
      <w:hyperlink r:id="rId82" w:tgtFrame="_blank" w:history="1">
        <w:r w:rsidRPr="00E0274C">
          <w:rPr>
            <w:rStyle w:val="StyleUnderline"/>
          </w:rPr>
          <w:t>USD $1394.30 billion by 2029</w:t>
        </w:r>
      </w:hyperlink>
      <w:r w:rsidR="00E0274C" w:rsidRPr="00E0274C">
        <w:rPr>
          <w:rStyle w:val="StyleUnderline"/>
        </w:rPr>
        <w:t xml:space="preserve"> </w:t>
      </w:r>
      <w:r w:rsidRPr="00E0274C">
        <w:rPr>
          <w:rStyle w:val="StyleUnderline"/>
        </w:rPr>
        <w:t>and the</w:t>
      </w:r>
      <w:r w:rsidR="00E0274C" w:rsidRPr="00E0274C">
        <w:rPr>
          <w:rStyle w:val="StyleUnderline"/>
        </w:rPr>
        <w:t xml:space="preserve"> </w:t>
      </w:r>
      <w:r w:rsidRPr="00E0274C">
        <w:rPr>
          <w:rStyle w:val="StyleUnderline"/>
        </w:rPr>
        <w:t xml:space="preserve">transformative technology was on every top executives’ lips </w:t>
      </w:r>
      <w:r w:rsidRPr="00E0274C">
        <w:t>at this year’s</w:t>
      </w:r>
      <w:r w:rsidR="00E0274C">
        <w:t xml:space="preserve"> </w:t>
      </w:r>
      <w:hyperlink r:id="rId83" w:tgtFrame="_blank" w:history="1">
        <w:r w:rsidRPr="00E0274C">
          <w:rPr>
            <w:rStyle w:val="Hyperlink"/>
          </w:rPr>
          <w:t>World Economic Forum in Davos</w:t>
        </w:r>
      </w:hyperlink>
      <w:r w:rsidR="00E0274C">
        <w:t xml:space="preserve"> </w:t>
      </w:r>
      <w:r w:rsidRPr="00E0274C">
        <w:t>for good reason. The launch of ChatGPT has been a seminal moment and served at the very least to capture our collective imagination at where this technology may lead next.</w:t>
      </w:r>
      <w:r w:rsidR="00E0274C">
        <w:t xml:space="preserve"> </w:t>
      </w:r>
      <w:r w:rsidRPr="00E0274C">
        <w:t>We already know that AI has near endless use-cases which will continue to morph alongside the sophistication of the technology, but what about the big picture? Here are three predictions on what hype surrounding ChatGPT signals for the future.</w:t>
      </w:r>
      <w:r w:rsidR="00E0274C">
        <w:t xml:space="preserve"> </w:t>
      </w:r>
      <w:r w:rsidRPr="00E0274C">
        <w:t xml:space="preserve">Next, the launch of ChatGPT has shown us how many questions still exist when it comes to the implementation of advanced AI technology. </w:t>
      </w:r>
      <w:r w:rsidRPr="00857B44">
        <w:rPr>
          <w:rStyle w:val="StyleUnderline"/>
        </w:rPr>
        <w:t>The future of AI will touch on everything from economic theory and business management to public policy and law, meaning future graduates need to be better equipped with specialized courses that equip them with comprehensive theory that can manage the future of this technology.</w:t>
      </w:r>
      <w:r w:rsidR="00E0274C">
        <w:t xml:space="preserve"> </w:t>
      </w:r>
      <w:r w:rsidRPr="00E0274C">
        <w:t>In good news, the wheels for this change are already in motion: Stephen A. Schwarzman donated $5 million to</w:t>
      </w:r>
      <w:r w:rsidR="00E0274C">
        <w:t xml:space="preserve"> </w:t>
      </w:r>
      <w:hyperlink r:id="rId84" w:tgtFrame="_blank" w:history="1">
        <w:r w:rsidRPr="00E0274C">
          <w:rPr>
            <w:rStyle w:val="Hyperlink"/>
          </w:rPr>
          <w:t>Harvard Business School</w:t>
        </w:r>
      </w:hyperlink>
      <w:r w:rsidR="00E0274C">
        <w:t xml:space="preserve"> </w:t>
      </w:r>
      <w:r w:rsidRPr="00E0274C">
        <w:t>to help shape the future of AI in a way that benefits the public interest and a staggering $188 million to</w:t>
      </w:r>
      <w:r w:rsidR="00E0274C">
        <w:t xml:space="preserve"> </w:t>
      </w:r>
      <w:hyperlink r:id="rId85" w:tgtFrame="_blank" w:history="1">
        <w:r w:rsidRPr="00E0274C">
          <w:rPr>
            <w:rStyle w:val="Hyperlink"/>
          </w:rPr>
          <w:t>Oxford University</w:t>
        </w:r>
      </w:hyperlink>
      <w:r w:rsidR="00E0274C">
        <w:t xml:space="preserve"> </w:t>
      </w:r>
      <w:r w:rsidRPr="00E0274C">
        <w:t>to support research into the ethics of AI.</w:t>
      </w:r>
      <w:r w:rsidR="00E0274C">
        <w:t xml:space="preserve"> </w:t>
      </w:r>
      <w:r w:rsidRPr="00E0274C">
        <w:t xml:space="preserve">Such </w:t>
      </w:r>
      <w:r w:rsidRPr="00857B44">
        <w:rPr>
          <w:rStyle w:val="StyleUnderline"/>
        </w:rPr>
        <w:t>sizable donations like these highlight the importance of AI-related courses</w:t>
      </w:r>
      <w:r w:rsidRPr="00E0274C">
        <w:t xml:space="preserve"> across all fields of study to help us develop regulation laws, </w:t>
      </w:r>
      <w:r w:rsidRPr="00857B44">
        <w:rPr>
          <w:rStyle w:val="StyleUnderline"/>
        </w:rPr>
        <w:t>competitive advantage regulations and everything in between as this transformative technology continues to take hold</w:t>
      </w:r>
      <w:r w:rsidRPr="00E0274C">
        <w:t>.</w:t>
      </w:r>
      <w:r w:rsidR="00E0274C">
        <w:t xml:space="preserve"> </w:t>
      </w:r>
    </w:p>
    <w:p w14:paraId="71918D10" w14:textId="47A22691" w:rsidR="00577672" w:rsidRDefault="00577672" w:rsidP="00FC01AA"/>
    <w:p w14:paraId="69BC5BD8" w14:textId="14C9738E" w:rsidR="00857B44" w:rsidRDefault="00857B44" w:rsidP="00857B44">
      <w:pPr>
        <w:pStyle w:val="Heading4"/>
      </w:pPr>
      <w:r>
        <w:t xml:space="preserve">Structural factors ensure that AI investment continues regardless of unions. </w:t>
      </w:r>
    </w:p>
    <w:p w14:paraId="5C67FE37" w14:textId="61342B0C" w:rsidR="00857B44" w:rsidRDefault="00857B44" w:rsidP="00857B44">
      <w:proofErr w:type="spellStart"/>
      <w:r w:rsidRPr="00857B44">
        <w:rPr>
          <w:rStyle w:val="Style13ptBold"/>
        </w:rPr>
        <w:t>Akarshana</w:t>
      </w:r>
      <w:proofErr w:type="spellEnd"/>
      <w:r w:rsidRPr="00857B44">
        <w:rPr>
          <w:rStyle w:val="Style13ptBold"/>
        </w:rPr>
        <w:t xml:space="preserve"> 6/16</w:t>
      </w:r>
      <w:r w:rsidRPr="00857B44">
        <w:t xml:space="preserve"> (</w:t>
      </w:r>
      <w:hyperlink r:id="rId86" w:tgtFrame="_blank" w:history="1">
        <w:r w:rsidRPr="00857B44">
          <w:rPr>
            <w:rStyle w:val="Hyperlink"/>
          </w:rPr>
          <w:t>Master Sri Akarshana</w:t>
        </w:r>
      </w:hyperlink>
      <w:r w:rsidRPr="00857B44">
        <w:t xml:space="preserve"> -famously known as the Yogi with a Lamborghini- is an international celebrity in the world of the law of attraction and spirituality. Over the years, his work has reached out to over 35 million people globally through social media platforms and live events.) JUN 16, 2023 “The Advancement Of Artificial Intelligence Is Inevitable. Here's How We Should Get Ready For It.” </w:t>
      </w:r>
      <w:hyperlink r:id="rId87" w:history="1">
        <w:r w:rsidRPr="00857B44">
          <w:rPr>
            <w:rStyle w:val="Hyperlink"/>
          </w:rPr>
          <w:t>https://www.entrepreneur.com/en-ae/growth-strategies/the-advancement-of-artificial-intelligence-is-inevitable/454155 //</w:t>
        </w:r>
      </w:hyperlink>
      <w:r w:rsidRPr="00857B44">
        <w:t xml:space="preserve"> ZX</w:t>
      </w:r>
    </w:p>
    <w:p w14:paraId="209C36D9" w14:textId="77777777" w:rsidR="00857B44" w:rsidRPr="00E37091" w:rsidRDefault="00857B44" w:rsidP="00857B44">
      <w:pPr>
        <w:rPr>
          <w:rStyle w:val="StyleUnderline"/>
        </w:rPr>
      </w:pPr>
      <w:r w:rsidRPr="00857B44">
        <w:t xml:space="preserve">But </w:t>
      </w:r>
      <w:r w:rsidRPr="00E37091">
        <w:rPr>
          <w:rStyle w:val="StyleUnderline"/>
        </w:rPr>
        <w:t>as AI advances, the question of whether AI is avoidable grows</w:t>
      </w:r>
      <w:r w:rsidRPr="00857B44">
        <w:t xml:space="preserve"> within our daily conversations, and, more specifically, about how can we balance the use of AI and humans in various industries. </w:t>
      </w:r>
      <w:r w:rsidRPr="00E37091">
        <w:rPr>
          <w:rStyle w:val="Emphasis"/>
        </w:rPr>
        <w:t>Several factors suggest AI is indeed inevitable.</w:t>
      </w:r>
      <w:r w:rsidRPr="00857B44">
        <w:t xml:space="preserve"> One of the most significant is the growth in computational power over the past few decades</w:t>
      </w:r>
      <w:r w:rsidRPr="00E37091">
        <w:rPr>
          <w:rStyle w:val="StyleUnderline"/>
        </w:rPr>
        <w:t>. Powerful processors and algorithms have enabled computers to perform increasingly complex tasks, from facial recognition to natural language processing. Additionally, there is an ever-increasing demand for AI applications in the healthcare, finance, and transportation industries.</w:t>
      </w:r>
    </w:p>
    <w:p w14:paraId="23F0E96B" w14:textId="77777777" w:rsidR="00857B44" w:rsidRPr="00857B44" w:rsidRDefault="00857B44" w:rsidP="00857B44">
      <w:r w:rsidRPr="00857B44">
        <w:t>As these industries (and several more) become more reliant on automation and data analytics</w:t>
      </w:r>
      <w:r w:rsidRPr="00E37091">
        <w:rPr>
          <w:rStyle w:val="Emphasis"/>
        </w:rPr>
        <w:t>, the need for AI solutions will only grow.</w:t>
      </w:r>
      <w:r w:rsidRPr="00857B44">
        <w:t xml:space="preserve"> Furthermore, the potential benefits of AI are significant. </w:t>
      </w:r>
      <w:r w:rsidRPr="00E37091">
        <w:rPr>
          <w:rStyle w:val="StyleUnderline"/>
        </w:rPr>
        <w:t>For instance, </w:t>
      </w:r>
      <w:hyperlink r:id="rId88" w:tgtFrame="_self" w:history="1">
        <w:r w:rsidRPr="00E37091">
          <w:rPr>
            <w:rStyle w:val="StyleUnderline"/>
          </w:rPr>
          <w:t>AI has the potential to revolutionize healthcare</w:t>
        </w:r>
      </w:hyperlink>
      <w:r w:rsidRPr="00E37091">
        <w:rPr>
          <w:rStyle w:val="StyleUnderline"/>
        </w:rPr>
        <w:t>, with predictive analytics and machine learning models helping doctors diagnose diseases and develop personalized treatment plans.</w:t>
      </w:r>
      <w:r w:rsidRPr="00857B44">
        <w:t xml:space="preserve"> AI can also aid in improving transportation by enabling autonomous vehicles to navigate roads safely and efficiently, reducing the number of accidents and traffic congestion.</w:t>
      </w:r>
    </w:p>
    <w:p w14:paraId="6C376564" w14:textId="77777777" w:rsidR="00857B44" w:rsidRPr="00857B44" w:rsidRDefault="00857B44" w:rsidP="00857B44">
      <w:r w:rsidRPr="00857B44">
        <w:t xml:space="preserve">However, the concerns regarding the negative impacts of AI cannot, or, rather, should not, be ignored. One of the most significant fears is the possible loss of jobs due to automation. </w:t>
      </w:r>
      <w:r w:rsidRPr="00E37091">
        <w:rPr>
          <w:rStyle w:val="StyleUnderline"/>
        </w:rPr>
        <w:t>As machines become more capable of performing human tasks, and that too with lower margins for error, there is a risk of widespread job displacement</w:t>
      </w:r>
      <w:r w:rsidRPr="00857B44">
        <w:t>. This could lead to </w:t>
      </w:r>
      <w:hyperlink r:id="rId89" w:tgtFrame="_self" w:history="1">
        <w:r w:rsidRPr="00857B44">
          <w:rPr>
            <w:rStyle w:val="Hyperlink"/>
          </w:rPr>
          <w:t>significant social and economic challenges</w:t>
        </w:r>
      </w:hyperlink>
      <w:r w:rsidRPr="00857B44">
        <w:t>, particularly for low-skilled workers.</w:t>
      </w:r>
    </w:p>
    <w:p w14:paraId="24399E06" w14:textId="77777777" w:rsidR="00857B44" w:rsidRPr="00857B44" w:rsidRDefault="00857B44" w:rsidP="00857B44">
      <w:r w:rsidRPr="00857B44">
        <w:t>There are also concerns about the now prevalent misuse of AI. We have all come across social media posts and stories regarding facial recognition algorithms being used for surveillance purposes and voice cloners conning people, all raising concerns about privacy and civil liberties. An example of this misuse occurred just last month as an interview with the supposed retired Formula One driver Michael Schumacher included AI-generated responses.</w:t>
      </w:r>
    </w:p>
    <w:p w14:paraId="108CA7AE" w14:textId="77777777" w:rsidR="00857B44" w:rsidRPr="00857B44" w:rsidRDefault="00857B44" w:rsidP="00857B44">
      <w:r w:rsidRPr="00E37091">
        <w:rPr>
          <w:rStyle w:val="StyleUnderline"/>
        </w:rPr>
        <w:t>Despite these concerns, it is difficult to argue the value of AI</w:t>
      </w:r>
      <w:r w:rsidRPr="00857B44">
        <w:t xml:space="preserve">. The benefits of the technology are too significant and impactful to ignore, and the demand for AI's application will only grow in the coming years, due to our daily lives requiring technology for aspects such as banking and communication. </w:t>
      </w:r>
      <w:r w:rsidRPr="00E37091">
        <w:rPr>
          <w:rStyle w:val="Emphasis"/>
        </w:rPr>
        <w:t xml:space="preserve">As such, it is essential to focus on developing </w:t>
      </w:r>
      <w:r w:rsidRPr="00E37091">
        <w:rPr>
          <w:rStyle w:val="StyleUnderline"/>
        </w:rPr>
        <w:t>AI in a manner that is both morally and ethically responsible,</w:t>
      </w:r>
      <w:r w:rsidRPr="00857B44">
        <w:t xml:space="preserve"> as well as considering the potential risks and working to mitigate them.</w:t>
      </w:r>
    </w:p>
    <w:p w14:paraId="7F0966F8" w14:textId="77777777" w:rsidR="00857B44" w:rsidRPr="00857B44" w:rsidRDefault="00857B44" w:rsidP="00857B44">
      <w:r w:rsidRPr="00857B44">
        <w:t xml:space="preserve">The obvious albeit tricky route </w:t>
      </w:r>
      <w:r w:rsidRPr="00E37091">
        <w:rPr>
          <w:rStyle w:val="StyleUnderline"/>
        </w:rPr>
        <w:t>is </w:t>
      </w:r>
      <w:hyperlink r:id="rId90" w:tgtFrame="_self" w:history="1">
        <w:r w:rsidRPr="00E37091">
          <w:rPr>
            <w:rStyle w:val="StyleUnderline"/>
          </w:rPr>
          <w:t>the development of robust AI governance frameworks</w:t>
        </w:r>
      </w:hyperlink>
      <w:r w:rsidRPr="00E37091">
        <w:rPr>
          <w:rStyle w:val="StyleUnderline"/>
        </w:rPr>
        <w:t>.</w:t>
      </w:r>
      <w:r w:rsidRPr="00857B44">
        <w:t xml:space="preserve"> These </w:t>
      </w:r>
      <w:r w:rsidRPr="00E37091">
        <w:rPr>
          <w:rStyle w:val="StyleUnderline"/>
        </w:rPr>
        <w:t>frameworks would outline ethical principles and guidelines for the development and use of AI technology</w:t>
      </w:r>
      <w:r w:rsidRPr="00857B44">
        <w:t>, ensuring that it is used in a way that is consistent with our values and principles while avoiding any compromise on growth and development. The drawback of this approach is laying squarely on the developing grey areas of AI use.</w:t>
      </w:r>
    </w:p>
    <w:p w14:paraId="26C0311B" w14:textId="77777777" w:rsidR="00857B44" w:rsidRPr="00857B44" w:rsidRDefault="00857B44" w:rsidP="00857B44">
      <w:r w:rsidRPr="00857B44">
        <w:t xml:space="preserve">Another approach is to develop AI solutions that augment and enhance human capabilities, rather than replace them. For example, AI could be used to help doctors make diagnoses or financial analysts make investment decisions. By working in collaboration with humans, </w:t>
      </w:r>
      <w:r w:rsidRPr="00E37091">
        <w:rPr>
          <w:rStyle w:val="StyleUnderline"/>
        </w:rPr>
        <w:t>AI can enhance our abilities and improve our decision-making processes, thereby encouraging a win-win situation for humankind and the proliferation of technology</w:t>
      </w:r>
      <w:r w:rsidRPr="00857B44">
        <w:t>, which, in turn, may save many industries.</w:t>
      </w:r>
    </w:p>
    <w:p w14:paraId="362899C6" w14:textId="77777777" w:rsidR="00857B44" w:rsidRPr="00857B44" w:rsidRDefault="00857B44" w:rsidP="00857B44">
      <w:r w:rsidRPr="00857B44">
        <w:t>Finally, it is crucial to invest in education and training programs to prepare the current and future workforce for the changes that AI will bring. This includes developing skills in areas such as data analysis, programming, and machine learning, as well as protecting the creativity, critical thinking, and </w:t>
      </w:r>
      <w:hyperlink r:id="rId91" w:tgtFrame="_self" w:history="1">
        <w:r w:rsidRPr="00857B44">
          <w:rPr>
            <w:rStyle w:val="Hyperlink"/>
          </w:rPr>
          <w:t>the "human touch"</w:t>
        </w:r>
      </w:hyperlink>
      <w:r w:rsidRPr="00857B44">
        <w:t> that are essential in a rapidly changing world.</w:t>
      </w:r>
    </w:p>
    <w:p w14:paraId="4EA006EA" w14:textId="77777777" w:rsidR="00857B44" w:rsidRPr="00E37091" w:rsidRDefault="00857B44" w:rsidP="00857B44">
      <w:pPr>
        <w:rPr>
          <w:rStyle w:val="Emphasis"/>
        </w:rPr>
      </w:pPr>
      <w:r w:rsidRPr="00857B44">
        <w:t xml:space="preserve">In conclusion, history does not repeat itself, but it does rhyme; the strengths, weaknesses, and concerns of AI are all too similar to the dot-com boom of the early 2000's. </w:t>
      </w:r>
      <w:r w:rsidRPr="00E37091">
        <w:rPr>
          <w:rStyle w:val="Emphasis"/>
        </w:rPr>
        <w:t>AI is a collective manifestation of how humans have forever perceived the future to be, and, therefore, is inevitable.</w:t>
      </w:r>
    </w:p>
    <w:p w14:paraId="71F5258A" w14:textId="77777777" w:rsidR="00857B44" w:rsidRPr="00857B44" w:rsidRDefault="00857B44" w:rsidP="00857B44">
      <w:pPr>
        <w:rPr>
          <w:lang w:eastAsia="zh-CN"/>
        </w:rPr>
      </w:pPr>
    </w:p>
    <w:p w14:paraId="27E9A5B3" w14:textId="4433B793" w:rsidR="00F32F90" w:rsidRDefault="00F32F90" w:rsidP="00F32F90">
      <w:pPr>
        <w:pStyle w:val="Heading3"/>
      </w:pPr>
      <w:r>
        <w:t>No Link</w:t>
      </w:r>
    </w:p>
    <w:p w14:paraId="66621944" w14:textId="7DAF4068" w:rsidR="00F32F90" w:rsidRDefault="00577672" w:rsidP="00577672">
      <w:pPr>
        <w:pStyle w:val="Heading4"/>
      </w:pPr>
      <w:r>
        <w:t xml:space="preserve">The AFF doesn’t empower AI regulation- just gives unions more bargaining power. </w:t>
      </w:r>
    </w:p>
    <w:p w14:paraId="52709DDA" w14:textId="77777777" w:rsidR="00577672" w:rsidRDefault="00577672" w:rsidP="00577672"/>
    <w:p w14:paraId="3C7ECE64" w14:textId="12845131" w:rsidR="00577672" w:rsidRPr="00577672" w:rsidRDefault="00577672" w:rsidP="00577672">
      <w:r>
        <w:t>More cards here</w:t>
      </w:r>
    </w:p>
    <w:p w14:paraId="556E1E0C" w14:textId="72A71732" w:rsidR="00F32F90" w:rsidRDefault="00F32F90" w:rsidP="00F32F90">
      <w:pPr>
        <w:pStyle w:val="Heading3"/>
      </w:pPr>
      <w:r>
        <w:t>Internal Link</w:t>
      </w:r>
    </w:p>
    <w:p w14:paraId="03B7FC24" w14:textId="47EEBF3D" w:rsidR="00F32F90" w:rsidRDefault="00F32F90" w:rsidP="00F32F90">
      <w:pPr>
        <w:pStyle w:val="Heading4"/>
      </w:pPr>
      <w:r>
        <w:t>AI is essential for union organization, planning, and execution</w:t>
      </w:r>
      <w:r w:rsidR="00577672">
        <w:t xml:space="preserve">- it checks itself if they’re right on the link. </w:t>
      </w:r>
    </w:p>
    <w:p w14:paraId="1694E872" w14:textId="4A5F2E80" w:rsidR="00F32F90" w:rsidRPr="00973131" w:rsidRDefault="00F32F90" w:rsidP="00973131">
      <w:pPr>
        <w:rPr>
          <w:lang w:eastAsia="zh-CN"/>
        </w:rPr>
      </w:pPr>
      <w:r w:rsidRPr="00973131">
        <w:rPr>
          <w:rStyle w:val="Style13ptBold"/>
        </w:rPr>
        <w:t>ETUI 22</w:t>
      </w:r>
      <w:r w:rsidR="00973131" w:rsidRPr="00973131">
        <w:t xml:space="preserve"> (The European Trade Union Institute is the independent research and training </w:t>
      </w:r>
      <w:proofErr w:type="spellStart"/>
      <w:r w:rsidR="00973131" w:rsidRPr="00973131">
        <w:t>centre</w:t>
      </w:r>
      <w:proofErr w:type="spellEnd"/>
      <w:r w:rsidR="00973131" w:rsidRPr="00973131">
        <w:t xml:space="preserve"> of the European Trade Union Confederation (ETUC) which itself affiliates European trade unions into a single European umbrella </w:t>
      </w:r>
      <w:proofErr w:type="spellStart"/>
      <w:r w:rsidR="00973131" w:rsidRPr="00973131">
        <w:t>organisation</w:t>
      </w:r>
      <w:proofErr w:type="spellEnd"/>
      <w:r w:rsidR="00973131" w:rsidRPr="00973131">
        <w:t>.) January 27, 2022 “How can trade unions use artificial intelligence to build power?” https://www.etui.org/news/how-can-trade-unions-use-artificial-intelligence-build-power</w:t>
      </w:r>
    </w:p>
    <w:p w14:paraId="57DCE48C" w14:textId="520B7FE6" w:rsidR="00F32F90" w:rsidRPr="00F32F90" w:rsidRDefault="00000000" w:rsidP="00F32F90">
      <w:hyperlink r:id="rId92" w:tgtFrame="_blank" w:history="1">
        <w:r w:rsidR="00F32F90" w:rsidRPr="00F32F90">
          <w:rPr>
            <w:rStyle w:val="Hyperlink"/>
          </w:rPr>
          <w:t>Our article</w:t>
        </w:r>
      </w:hyperlink>
      <w:r w:rsidR="00F32F90" w:rsidRPr="00F32F90">
        <w:t xml:space="preserve"> sought to answer these questions by examining how two </w:t>
      </w:r>
      <w:proofErr w:type="spellStart"/>
      <w:r w:rsidR="00F32F90" w:rsidRPr="00F32F90">
        <w:t>labour</w:t>
      </w:r>
      <w:proofErr w:type="spellEnd"/>
      <w:r w:rsidR="00F32F90" w:rsidRPr="00F32F90">
        <w:t xml:space="preserve"> </w:t>
      </w:r>
      <w:proofErr w:type="spellStart"/>
      <w:r w:rsidR="00F32F90" w:rsidRPr="00F32F90">
        <w:t>organisations</w:t>
      </w:r>
      <w:proofErr w:type="spellEnd"/>
      <w:r w:rsidR="00F32F90" w:rsidRPr="00F32F90">
        <w:t>, the US-based Organization </w:t>
      </w:r>
      <w:hyperlink r:id="rId93" w:tgtFrame="_blank" w:history="1">
        <w:r w:rsidR="00F32F90" w:rsidRPr="00F32F90">
          <w:rPr>
            <w:rStyle w:val="Hyperlink"/>
          </w:rPr>
          <w:t>United for Respect</w:t>
        </w:r>
      </w:hyperlink>
      <w:r w:rsidR="00F32F90" w:rsidRPr="00F32F90">
        <w:t> (OUR) and the Australia-based </w:t>
      </w:r>
      <w:hyperlink r:id="rId94" w:tgtFrame="_blank" w:history="1">
        <w:r w:rsidR="00F32F90" w:rsidRPr="00F32F90">
          <w:rPr>
            <w:rStyle w:val="Hyperlink"/>
          </w:rPr>
          <w:t>United Workers Union</w:t>
        </w:r>
      </w:hyperlink>
      <w:r w:rsidR="00F32F90" w:rsidRPr="00F32F90">
        <w:t xml:space="preserve"> (UWU) used an AI-enabled chatbot in their </w:t>
      </w:r>
      <w:proofErr w:type="spellStart"/>
      <w:r w:rsidR="00F32F90" w:rsidRPr="00F32F90">
        <w:t>organising</w:t>
      </w:r>
      <w:proofErr w:type="spellEnd"/>
      <w:r w:rsidR="00F32F90" w:rsidRPr="00F32F90">
        <w:t xml:space="preserve">. </w:t>
      </w:r>
      <w:r w:rsidR="00F32F90" w:rsidRPr="00973131">
        <w:rPr>
          <w:rStyle w:val="Emphasis"/>
        </w:rPr>
        <w:t>The app, </w:t>
      </w:r>
      <w:proofErr w:type="spellStart"/>
      <w:r w:rsidR="00F32F90" w:rsidRPr="00973131">
        <w:rPr>
          <w:rStyle w:val="Emphasis"/>
        </w:rPr>
        <w:fldChar w:fldCharType="begin"/>
      </w:r>
      <w:r w:rsidR="00F32F90" w:rsidRPr="00973131">
        <w:rPr>
          <w:rStyle w:val="Emphasis"/>
        </w:rPr>
        <w:instrText>HYPERLINK "https://www.workitapp.org/" \t "_blank"</w:instrText>
      </w:r>
      <w:r w:rsidR="00F32F90" w:rsidRPr="00973131">
        <w:rPr>
          <w:rStyle w:val="Emphasis"/>
        </w:rPr>
      </w:r>
      <w:r w:rsidR="00F32F90" w:rsidRPr="00973131">
        <w:rPr>
          <w:rStyle w:val="Emphasis"/>
        </w:rPr>
        <w:fldChar w:fldCharType="separate"/>
      </w:r>
      <w:r w:rsidR="00F32F90" w:rsidRPr="00973131">
        <w:rPr>
          <w:rStyle w:val="Emphasis"/>
        </w:rPr>
        <w:t>WorkIt</w:t>
      </w:r>
      <w:proofErr w:type="spellEnd"/>
      <w:r w:rsidR="00F32F90" w:rsidRPr="00973131">
        <w:rPr>
          <w:rStyle w:val="Emphasis"/>
        </w:rPr>
        <w:fldChar w:fldCharType="end"/>
      </w:r>
      <w:r w:rsidR="00F32F90" w:rsidRPr="00973131">
        <w:rPr>
          <w:rStyle w:val="Emphasis"/>
        </w:rPr>
        <w:t xml:space="preserve">, had been initially developed by OUR to </w:t>
      </w:r>
      <w:proofErr w:type="spellStart"/>
      <w:r w:rsidR="00F32F90" w:rsidRPr="00973131">
        <w:rPr>
          <w:rStyle w:val="Emphasis"/>
        </w:rPr>
        <w:t>organise</w:t>
      </w:r>
      <w:proofErr w:type="spellEnd"/>
      <w:r w:rsidR="00F32F90" w:rsidRPr="00973131">
        <w:rPr>
          <w:rStyle w:val="Emphasis"/>
        </w:rPr>
        <w:t xml:space="preserve"> a workforce of more than one million workers without the institutional backing of a formal trade union</w:t>
      </w:r>
      <w:r w:rsidR="00F32F90" w:rsidRPr="00F32F90">
        <w:t xml:space="preserve"> or any rights to enter the workplace. It was subsequently developed by UWU in Australia in casinos, home care and hospitality. </w:t>
      </w:r>
      <w:r w:rsidR="00F32F90" w:rsidRPr="00973131">
        <w:rPr>
          <w:rStyle w:val="StyleUnderline"/>
        </w:rPr>
        <w:t>The chatbot provided automated responses to workers’ text-based questions about their rights via their handheld devices, using natural language recognition capabilities.</w:t>
      </w:r>
      <w:r w:rsidR="00F32F90" w:rsidRPr="00F32F90">
        <w:t xml:space="preserve"> Questions that could not be answered by the chatbot within an acceptable range of certainty were diverted to a human responder, whose answers were fed back into the chatbot’s ‘brain’ to increase its capacity to answer similar questions automatically in the future.</w:t>
      </w:r>
      <w:r w:rsidR="00F32F90">
        <w:t xml:space="preserve"> </w:t>
      </w:r>
      <w:r w:rsidR="00F32F90" w:rsidRPr="00F32F90">
        <w:t>Three key issues stood out as things to consider for trade unions thinking about using AI to build power:</w:t>
      </w:r>
    </w:p>
    <w:p w14:paraId="4539EFB4" w14:textId="77777777" w:rsidR="00F32F90" w:rsidRPr="00F32F90" w:rsidRDefault="00F32F90" w:rsidP="00F32F90">
      <w:r w:rsidRPr="00F32F90">
        <w:t xml:space="preserve">Off-the-shelf versions of IBM Watson were designed for commercial purposes, on the assumption that </w:t>
      </w:r>
      <w:proofErr w:type="spellStart"/>
      <w:r w:rsidRPr="00F32F90">
        <w:t>organisations</w:t>
      </w:r>
      <w:proofErr w:type="spellEnd"/>
      <w:r w:rsidRPr="00F32F90">
        <w:t xml:space="preserve"> would use it to ‘streamline’ and reduce human-to-human interaction in service transactions as much as possible. </w:t>
      </w:r>
      <w:r w:rsidRPr="00973131">
        <w:rPr>
          <w:rStyle w:val="StyleUnderline"/>
        </w:rPr>
        <w:t xml:space="preserve">Under the </w:t>
      </w:r>
      <w:proofErr w:type="spellStart"/>
      <w:r w:rsidRPr="00973131">
        <w:rPr>
          <w:rStyle w:val="StyleUnderline"/>
        </w:rPr>
        <w:t>organising</w:t>
      </w:r>
      <w:proofErr w:type="spellEnd"/>
      <w:r w:rsidRPr="00973131">
        <w:rPr>
          <w:rStyle w:val="StyleUnderline"/>
        </w:rPr>
        <w:t xml:space="preserve"> model, though, unions have a different kind of relationship with their members. They wish to engage and support them in exercising power collectively in their workplaces</w:t>
      </w:r>
      <w:r w:rsidRPr="00F32F90">
        <w:t>, which means using technology to start and enrich conversations with members, not end them as quickly as possible. To ensure that the app supported that philosophy,</w:t>
      </w:r>
      <w:r w:rsidRPr="00973131">
        <w:rPr>
          <w:rStyle w:val="StyleUnderline"/>
        </w:rPr>
        <w:t xml:space="preserve"> UWU fundamentally reconfigured the chatbot.</w:t>
      </w:r>
      <w:r w:rsidRPr="00F32F90">
        <w:t xml:space="preserve"> In place of an initial ‘information delivery’ approach, i</w:t>
      </w:r>
      <w:r w:rsidRPr="00973131">
        <w:rPr>
          <w:rStyle w:val="StyleUnderline"/>
        </w:rPr>
        <w:t>t changed the chatbot’s programming. Information was still provided to members in a useful way, but it was framed to reflect the fact that the rules of work</w:t>
      </w:r>
      <w:r w:rsidRPr="00F32F90">
        <w:t xml:space="preserve">, and the way they are applied, are always bound up in questions of power in the workplace. This approach set the scene for future </w:t>
      </w:r>
      <w:proofErr w:type="spellStart"/>
      <w:r w:rsidRPr="00F32F90">
        <w:t>organising</w:t>
      </w:r>
      <w:proofErr w:type="spellEnd"/>
      <w:r w:rsidRPr="00F32F90">
        <w:t>.</w:t>
      </w:r>
    </w:p>
    <w:p w14:paraId="32A3643F" w14:textId="48FA4BC7" w:rsidR="00F32F90" w:rsidRPr="00F32F90" w:rsidRDefault="00F32F90" w:rsidP="00F32F90">
      <w:r w:rsidRPr="00F32F90">
        <w:t xml:space="preserve">The process of building the chatbot’s ‘brain’ so that it can provide empowering responses to questions requires a lot of backend </w:t>
      </w:r>
      <w:proofErr w:type="spellStart"/>
      <w:r w:rsidRPr="00F32F90">
        <w:t>labour</w:t>
      </w:r>
      <w:proofErr w:type="spellEnd"/>
      <w:r w:rsidRPr="00F32F90">
        <w:t xml:space="preserve">. Initially, the union </w:t>
      </w:r>
      <w:proofErr w:type="spellStart"/>
      <w:r w:rsidRPr="00F32F90">
        <w:t>conceptualised</w:t>
      </w:r>
      <w:proofErr w:type="spellEnd"/>
      <w:r w:rsidRPr="00F32F90">
        <w:t xml:space="preserve"> this work as a single job, but later </w:t>
      </w:r>
      <w:proofErr w:type="spellStart"/>
      <w:r w:rsidRPr="00F32F90">
        <w:t>realised</w:t>
      </w:r>
      <w:proofErr w:type="spellEnd"/>
      <w:r w:rsidRPr="00F32F90">
        <w:t xml:space="preserve"> that it was far better to split the work into two roles: ‘experts’ who were workplace delegates and substantively answered questions; and ‘admins’ who were union officials who undertook the technical work of preparing the information for the chatbot. This division of backend </w:t>
      </w:r>
      <w:proofErr w:type="spellStart"/>
      <w:r w:rsidRPr="00F32F90">
        <w:t>labour</w:t>
      </w:r>
      <w:proofErr w:type="spellEnd"/>
      <w:r w:rsidRPr="00F32F90">
        <w:t xml:space="preserve"> had an empowering impact on workers at both ends of the chatbot, and saw new leaders emerge and develop who felt comfortable engaging in activism in a digital environment.</w:t>
      </w:r>
    </w:p>
    <w:p w14:paraId="7ECAC873" w14:textId="77777777" w:rsidR="00F32F90" w:rsidRPr="00F32F90" w:rsidRDefault="00F32F90" w:rsidP="00F32F90">
      <w:r w:rsidRPr="00973131">
        <w:rPr>
          <w:rStyle w:val="StyleUnderline"/>
        </w:rPr>
        <w:t xml:space="preserve">The value of the chatbot was not simply as a question-answering tool, but rather a mechanism that helped </w:t>
      </w:r>
      <w:proofErr w:type="spellStart"/>
      <w:r w:rsidRPr="00973131">
        <w:rPr>
          <w:rStyle w:val="StyleUnderline"/>
        </w:rPr>
        <w:t>organisers</w:t>
      </w:r>
      <w:proofErr w:type="spellEnd"/>
      <w:r w:rsidRPr="00973131">
        <w:rPr>
          <w:rStyle w:val="StyleUnderline"/>
        </w:rPr>
        <w:t xml:space="preserve"> better understand who was asking questions in workplaces, and what the key issues were for workers</w:t>
      </w:r>
      <w:r w:rsidRPr="00F32F90">
        <w:t xml:space="preserve">. Being able to map issues in this way helped </w:t>
      </w:r>
      <w:proofErr w:type="spellStart"/>
      <w:r w:rsidRPr="00F32F90">
        <w:t>organisers</w:t>
      </w:r>
      <w:proofErr w:type="spellEnd"/>
      <w:r w:rsidRPr="00F32F90">
        <w:t xml:space="preserve"> to prepare for workplace visits. They were also very valuable in industries where workers did not share a physical workplace, such as home care</w:t>
      </w:r>
      <w:r w:rsidRPr="00973131">
        <w:rPr>
          <w:rStyle w:val="Emphasis"/>
        </w:rPr>
        <w:t xml:space="preserve">, allowing the union to pick up on and </w:t>
      </w:r>
      <w:proofErr w:type="spellStart"/>
      <w:r w:rsidRPr="00973131">
        <w:rPr>
          <w:rStyle w:val="Emphasis"/>
        </w:rPr>
        <w:t>organise</w:t>
      </w:r>
      <w:proofErr w:type="spellEnd"/>
      <w:r w:rsidRPr="00973131">
        <w:rPr>
          <w:rStyle w:val="Emphasis"/>
        </w:rPr>
        <w:t xml:space="preserve"> around issues that might have otherwise been elusive</w:t>
      </w:r>
      <w:r w:rsidRPr="00F32F90">
        <w:t xml:space="preserve">. As one UWU official reflected: "It changes the capacity to have online </w:t>
      </w:r>
      <w:proofErr w:type="spellStart"/>
      <w:r w:rsidRPr="00F32F90">
        <w:t>organising</w:t>
      </w:r>
      <w:proofErr w:type="spellEnd"/>
      <w:r w:rsidRPr="00F32F90">
        <w:t xml:space="preserve"> conversations through the app and web portal. It’s the capacity to identify issues and activists and potential leaders online through the kind of questions that are coming in, in a really streamlined way."</w:t>
      </w:r>
    </w:p>
    <w:p w14:paraId="62A0D2FE" w14:textId="6E68DB9E" w:rsidR="00E8142D" w:rsidRDefault="00F32F90" w:rsidP="00F32F90">
      <w:r w:rsidRPr="00F32F90">
        <w:t>Overall</w:t>
      </w:r>
      <w:r w:rsidRPr="00973131">
        <w:rPr>
          <w:rStyle w:val="Emphasis"/>
        </w:rPr>
        <w:t>, there appear to be potential benefits to unions engaging with AI</w:t>
      </w:r>
      <w:r w:rsidRPr="00F32F90">
        <w:t xml:space="preserve">, </w:t>
      </w:r>
      <w:r w:rsidRPr="00973131">
        <w:rPr>
          <w:rStyle w:val="StyleUnderline"/>
        </w:rPr>
        <w:t>but only if they do so with a preparedness to consciously redesign it</w:t>
      </w:r>
      <w:r w:rsidRPr="00F32F90">
        <w:t xml:space="preserve"> around an </w:t>
      </w:r>
      <w:proofErr w:type="spellStart"/>
      <w:r w:rsidRPr="00F32F90">
        <w:t>organising</w:t>
      </w:r>
      <w:proofErr w:type="spellEnd"/>
      <w:r w:rsidRPr="00F32F90">
        <w:t xml:space="preserve"> </w:t>
      </w:r>
      <w:r w:rsidRPr="00973131">
        <w:t xml:space="preserve">philosophy </w:t>
      </w:r>
      <w:r w:rsidRPr="00973131">
        <w:rPr>
          <w:rStyle w:val="StyleUnderline"/>
        </w:rPr>
        <w:t xml:space="preserve">and see it as an additional tool in human </w:t>
      </w:r>
      <w:proofErr w:type="spellStart"/>
      <w:r w:rsidRPr="00973131">
        <w:rPr>
          <w:rStyle w:val="StyleUnderline"/>
        </w:rPr>
        <w:t>organising</w:t>
      </w:r>
      <w:proofErr w:type="spellEnd"/>
      <w:r w:rsidRPr="00F32F90">
        <w:t xml:space="preserve">, rather than view it as a cost- or </w:t>
      </w:r>
      <w:proofErr w:type="spellStart"/>
      <w:r w:rsidRPr="00F32F90">
        <w:t>labour-saving</w:t>
      </w:r>
      <w:proofErr w:type="spellEnd"/>
      <w:r w:rsidRPr="00F32F90">
        <w:t xml:space="preserve"> measure.</w:t>
      </w:r>
    </w:p>
    <w:p w14:paraId="63A145BC" w14:textId="77777777" w:rsidR="00973131" w:rsidRDefault="00973131" w:rsidP="00F32F90"/>
    <w:p w14:paraId="560878E4" w14:textId="7D374162" w:rsidR="00973131" w:rsidRDefault="00973131" w:rsidP="00973131">
      <w:pPr>
        <w:pStyle w:val="Heading4"/>
      </w:pPr>
      <w:r>
        <w:t xml:space="preserve">Prefer the only quantitative study on the effects of AI-integrated unionization. </w:t>
      </w:r>
    </w:p>
    <w:p w14:paraId="2B1A5C2B" w14:textId="03895C2A" w:rsidR="00973131" w:rsidRPr="00973131" w:rsidRDefault="00973131" w:rsidP="00973131">
      <w:pPr>
        <w:rPr>
          <w:lang w:eastAsia="zh-CN"/>
        </w:rPr>
      </w:pPr>
      <w:r w:rsidRPr="00973131">
        <w:rPr>
          <w:rStyle w:val="Style13ptBold"/>
        </w:rPr>
        <w:t>Walker and Flanagan 20</w:t>
      </w:r>
      <w:r w:rsidRPr="00973131">
        <w:t xml:space="preserve"> (Frances is an early career researcher with an interdisciplinary background in work studies and history. She holds a University of Sydney Fellowship based in the Discipline of Work and </w:t>
      </w:r>
      <w:proofErr w:type="spellStart"/>
      <w:r w:rsidRPr="00973131">
        <w:t>Organisational</w:t>
      </w:r>
      <w:proofErr w:type="spellEnd"/>
      <w:r w:rsidRPr="00973131">
        <w:t xml:space="preserve"> Studies and she is affiliated with two of the University’s interdisciplinary research hubs, the Sydney Policy Lab and the Sydney Environment Institute. Her research concerns the crucial and changing role that work has played as a source of social cohesion, identity and belonging in the context of ongoing changes to employment relationships, technology and the environment.) 12 December 2020 </w:t>
      </w:r>
      <w:hyperlink r:id="rId95" w:history="1">
        <w:r w:rsidRPr="00973131">
          <w:rPr>
            <w:rStyle w:val="Hyperlink"/>
          </w:rPr>
          <w:t>https://doi.org/10.1111/ntwe.12178</w:t>
        </w:r>
      </w:hyperlink>
      <w:r w:rsidRPr="00973131">
        <w:t xml:space="preserve"> “How can unions use Artificial Intelligence to build power? The use of AI chatbots for </w:t>
      </w:r>
      <w:proofErr w:type="spellStart"/>
      <w:r w:rsidRPr="00973131">
        <w:t>labour</w:t>
      </w:r>
      <w:proofErr w:type="spellEnd"/>
      <w:r w:rsidRPr="00973131">
        <w:t xml:space="preserve"> </w:t>
      </w:r>
      <w:proofErr w:type="spellStart"/>
      <w:r w:rsidRPr="00973131">
        <w:t>organising</w:t>
      </w:r>
      <w:proofErr w:type="spellEnd"/>
      <w:r w:rsidRPr="00973131">
        <w:t xml:space="preserve"> in the US and Australia” // ZX</w:t>
      </w:r>
    </w:p>
    <w:p w14:paraId="44D1CF15" w14:textId="77777777" w:rsidR="00973131" w:rsidRPr="00973131" w:rsidRDefault="00973131" w:rsidP="00973131">
      <w:r w:rsidRPr="00973131">
        <w:rPr>
          <w:rStyle w:val="Emphasis"/>
        </w:rPr>
        <w:t>The findings above reinforce the importance of situating contributions AI can bring to union growth and capacity</w:t>
      </w:r>
      <w:r w:rsidRPr="00973131">
        <w:t xml:space="preserve"> in terms of the specific and changing institutional and identity contexts unions face, rather than positioning them in relation to abstract notions of ‘bureaucracy’ per se (Martínez Lucio, </w:t>
      </w:r>
      <w:hyperlink r:id="rId96" w:anchor="ntwe12178-bib-0032" w:history="1">
        <w:r w:rsidRPr="00973131">
          <w:rPr>
            <w:rStyle w:val="Hyperlink"/>
          </w:rPr>
          <w:t>2010</w:t>
        </w:r>
      </w:hyperlink>
      <w:r w:rsidRPr="00973131">
        <w:t>). In this case study, the app offered the potential to transform the capacities of the alt-</w:t>
      </w:r>
      <w:proofErr w:type="spellStart"/>
      <w:r w:rsidRPr="00973131">
        <w:t>labour</w:t>
      </w:r>
      <w:proofErr w:type="spellEnd"/>
      <w:r w:rsidRPr="00973131">
        <w:t xml:space="preserve"> network in a dramatic way, promising the possibility of an autonomous, self-contained </w:t>
      </w:r>
      <w:proofErr w:type="spellStart"/>
      <w:r w:rsidRPr="00973131">
        <w:t>organising</w:t>
      </w:r>
      <w:proofErr w:type="spellEnd"/>
      <w:r w:rsidRPr="00973131">
        <w:t xml:space="preserve"> space for workers that was not reliant on the good graces of a major technology company. </w:t>
      </w:r>
      <w:r w:rsidRPr="00973131">
        <w:rPr>
          <w:rStyle w:val="StyleUnderline"/>
        </w:rPr>
        <w:t>The transformational promise of the app was very different for the traditional union</w:t>
      </w:r>
      <w:r w:rsidRPr="00973131">
        <w:t xml:space="preserve"> in Australia (despite the fact that both entities shared identities as ‘</w:t>
      </w:r>
      <w:proofErr w:type="spellStart"/>
      <w:r w:rsidRPr="00973131">
        <w:t>organising</w:t>
      </w:r>
      <w:proofErr w:type="spellEnd"/>
      <w:r w:rsidRPr="00973131">
        <w:t xml:space="preserve">’, rather than ‘servicing’ </w:t>
      </w:r>
      <w:proofErr w:type="spellStart"/>
      <w:r w:rsidRPr="00973131">
        <w:t>organisations</w:t>
      </w:r>
      <w:proofErr w:type="spellEnd"/>
      <w:r w:rsidRPr="00973131">
        <w:t xml:space="preserve">) because its affordances had to be reconciled with, and configured in relation to, existing capabilities and structures of a union that was over one hundred years old. This institutional context meant that </w:t>
      </w:r>
      <w:r w:rsidRPr="00973131">
        <w:rPr>
          <w:rStyle w:val="StyleUnderline"/>
        </w:rPr>
        <w:t>the app was, from a relatively early stage, necessarily viewed as a tool that had to be understood as one that would only ever augmenting and enhancing existing systems, rather than replace them</w:t>
      </w:r>
      <w:r w:rsidRPr="00973131">
        <w:t xml:space="preserve"> (Rego et al., </w:t>
      </w:r>
      <w:hyperlink r:id="rId97" w:anchor="ntwe12178-bib-0041" w:history="1">
        <w:r w:rsidRPr="00973131">
          <w:rPr>
            <w:rStyle w:val="Hyperlink"/>
          </w:rPr>
          <w:t>2014</w:t>
        </w:r>
      </w:hyperlink>
      <w:r w:rsidRPr="00973131">
        <w:t>: 326). The case study confirms, too, the tenacity of pre-existing ‘communities of practice’ (Martinez Lucio et al., </w:t>
      </w:r>
      <w:hyperlink r:id="rId98" w:anchor="ntwe12178-bib-0034" w:history="1">
        <w:r w:rsidRPr="00973131">
          <w:rPr>
            <w:rStyle w:val="Hyperlink"/>
          </w:rPr>
          <w:t>2009</w:t>
        </w:r>
      </w:hyperlink>
      <w:r w:rsidRPr="00973131">
        <w:t>) in shaping how digital initiatives develop. Significantly</w:t>
      </w:r>
      <w:r w:rsidRPr="00973131">
        <w:rPr>
          <w:rStyle w:val="StyleUnderline"/>
        </w:rPr>
        <w:t xml:space="preserve">, both the digital and non-digital ‘home’ </w:t>
      </w:r>
      <w:proofErr w:type="spellStart"/>
      <w:r w:rsidRPr="00973131">
        <w:rPr>
          <w:rStyle w:val="StyleUnderline"/>
        </w:rPr>
        <w:t>organising</w:t>
      </w:r>
      <w:proofErr w:type="spellEnd"/>
      <w:r w:rsidRPr="00973131">
        <w:rPr>
          <w:rStyle w:val="StyleUnderline"/>
        </w:rPr>
        <w:t xml:space="preserve"> environments in the traditional union</w:t>
      </w:r>
      <w:r w:rsidRPr="00973131">
        <w:t xml:space="preserve"> (represented by home care workers and casino workers) </w:t>
      </w:r>
      <w:r w:rsidRPr="00973131">
        <w:rPr>
          <w:rStyle w:val="StyleUnderline"/>
        </w:rPr>
        <w:t xml:space="preserve">proved highly durable in the face of early efforts to shift the locus of </w:t>
      </w:r>
      <w:proofErr w:type="spellStart"/>
      <w:r w:rsidRPr="00973131">
        <w:rPr>
          <w:rStyle w:val="StyleUnderline"/>
        </w:rPr>
        <w:t>organising</w:t>
      </w:r>
      <w:proofErr w:type="spellEnd"/>
      <w:r w:rsidRPr="00973131">
        <w:rPr>
          <w:rStyle w:val="StyleUnderline"/>
        </w:rPr>
        <w:t>, wholesale, onto the app</w:t>
      </w:r>
      <w:r w:rsidRPr="00973131">
        <w:t xml:space="preserve">. Shorn of the possibility of the app becoming an autonomous self-contained </w:t>
      </w:r>
      <w:proofErr w:type="spellStart"/>
      <w:r w:rsidRPr="00973131">
        <w:t>organising</w:t>
      </w:r>
      <w:proofErr w:type="spellEnd"/>
      <w:r w:rsidRPr="00973131">
        <w:t xml:space="preserve"> space, UWU had to wrestle with how it might be best integrated into its existing capabilities, which included both legal ‘servicing’ and ‘</w:t>
      </w:r>
      <w:proofErr w:type="spellStart"/>
      <w:r w:rsidRPr="00973131">
        <w:t>organising</w:t>
      </w:r>
      <w:proofErr w:type="spellEnd"/>
      <w:r w:rsidRPr="00973131">
        <w:t>’ dimensions, dilemmas that did not arise in the alt-union context where no pre-existing ‘servicing’ facility existed.</w:t>
      </w:r>
    </w:p>
    <w:p w14:paraId="40022F79" w14:textId="77777777" w:rsidR="00973131" w:rsidRPr="00973131" w:rsidRDefault="00973131" w:rsidP="00973131">
      <w:pPr>
        <w:rPr>
          <w:rStyle w:val="StyleUnderline"/>
        </w:rPr>
      </w:pPr>
      <w:r w:rsidRPr="00973131">
        <w:t>For the chatbot to advance the unions’ purpose and identity as an ‘</w:t>
      </w:r>
      <w:proofErr w:type="spellStart"/>
      <w:r w:rsidRPr="00973131">
        <w:t>organising</w:t>
      </w:r>
      <w:proofErr w:type="spellEnd"/>
      <w:r w:rsidRPr="00973131">
        <w:t>’, rather than ‘servicing’ union (Hodder and Edwards, </w:t>
      </w:r>
      <w:hyperlink r:id="rId99" w:anchor="ntwe12178-bib-0022" w:history="1">
        <w:r w:rsidRPr="00973131">
          <w:rPr>
            <w:rStyle w:val="Hyperlink"/>
          </w:rPr>
          <w:t>2015</w:t>
        </w:r>
      </w:hyperlink>
      <w:r w:rsidRPr="00973131">
        <w:t>: 847), a series of conscious steps had to be taken to re-orient it from the epistemic footing set for it by IBM, as a customer service tool for streamlining human interaction, to one that laid the ground for increased substantive human interaction in the future</w:t>
      </w:r>
      <w:r w:rsidRPr="00973131">
        <w:rPr>
          <w:rStyle w:val="StyleUnderline"/>
        </w:rPr>
        <w:t xml:space="preserve">. Remaking the chatbot as </w:t>
      </w:r>
      <w:proofErr w:type="spellStart"/>
      <w:r w:rsidRPr="00973131">
        <w:rPr>
          <w:rStyle w:val="StyleUnderline"/>
        </w:rPr>
        <w:t>organising</w:t>
      </w:r>
      <w:proofErr w:type="spellEnd"/>
      <w:r w:rsidRPr="00973131">
        <w:rPr>
          <w:rStyle w:val="StyleUnderline"/>
        </w:rPr>
        <w:t xml:space="preserve"> tool required a </w:t>
      </w:r>
      <w:proofErr w:type="spellStart"/>
      <w:r w:rsidRPr="00973131">
        <w:rPr>
          <w:rStyle w:val="StyleUnderline"/>
        </w:rPr>
        <w:t>reconceptualisation</w:t>
      </w:r>
      <w:proofErr w:type="spellEnd"/>
      <w:r w:rsidRPr="00973131">
        <w:rPr>
          <w:rStyle w:val="StyleUnderline"/>
        </w:rPr>
        <w:t xml:space="preserve"> of multiple aspects of its programming</w:t>
      </w:r>
      <w:r w:rsidRPr="00973131">
        <w:t xml:space="preserve">, from the way it was described and promoted, to the way it interacted with members during ‘chats’ and </w:t>
      </w:r>
      <w:proofErr w:type="spellStart"/>
      <w:r w:rsidRPr="00973131">
        <w:t>contextualised</w:t>
      </w:r>
      <w:proofErr w:type="spellEnd"/>
      <w:r w:rsidRPr="00973131">
        <w:t xml:space="preserve"> data, to the way that the ‘backend’ </w:t>
      </w:r>
      <w:proofErr w:type="spellStart"/>
      <w:r w:rsidRPr="00973131">
        <w:t>labour</w:t>
      </w:r>
      <w:proofErr w:type="spellEnd"/>
      <w:r w:rsidRPr="00973131">
        <w:t xml:space="preserve"> of data-provision was allocated and to the way that ‘success’ was calibrated. </w:t>
      </w:r>
      <w:r w:rsidRPr="00973131">
        <w:rPr>
          <w:rStyle w:val="StyleUnderline"/>
        </w:rPr>
        <w:t>In place of metrics which placed value on the chatbot’s ability to ‘problem solve’, the app was instead evaluated for its value as an tool for initial engagement</w:t>
      </w:r>
      <w:r w:rsidRPr="00973131">
        <w:t xml:space="preserve">, issue detection and workplace mapping, all of which formed foundations for future, human-led, </w:t>
      </w:r>
      <w:proofErr w:type="spellStart"/>
      <w:r w:rsidRPr="00973131">
        <w:t>organising</w:t>
      </w:r>
      <w:proofErr w:type="spellEnd"/>
      <w:r w:rsidRPr="00973131">
        <w:t xml:space="preserve"> conversations. This re-orientation was undertaken consciously and carefully through a process of value-led reflection, observation and continual dialogue with members. It did not arise mechanically as a consequence of any blunt ‘disruption’ of existing union systems by digital technology or unmanaged ‘clash’ between logics of network and hierarchy. The process of designing and reframing the app was a resource-intensive, rather than ‘</w:t>
      </w:r>
      <w:proofErr w:type="spellStart"/>
      <w:r w:rsidRPr="00973131">
        <w:t>labour</w:t>
      </w:r>
      <w:proofErr w:type="spellEnd"/>
      <w:r w:rsidRPr="00973131">
        <w:t xml:space="preserve"> saving’ one (Rego et al., </w:t>
      </w:r>
      <w:hyperlink r:id="rId100" w:anchor="ntwe12178-bib-0041" w:history="1">
        <w:r w:rsidRPr="00973131">
          <w:rPr>
            <w:rStyle w:val="Hyperlink"/>
          </w:rPr>
          <w:t>2014</w:t>
        </w:r>
      </w:hyperlink>
      <w:r w:rsidRPr="00973131">
        <w:t xml:space="preserve">). </w:t>
      </w:r>
      <w:r w:rsidRPr="00973131">
        <w:rPr>
          <w:rStyle w:val="StyleUnderline"/>
        </w:rPr>
        <w:t xml:space="preserve">Once reconfigured as an </w:t>
      </w:r>
      <w:proofErr w:type="spellStart"/>
      <w:r w:rsidRPr="00973131">
        <w:rPr>
          <w:rStyle w:val="StyleUnderline"/>
        </w:rPr>
        <w:t>organising</w:t>
      </w:r>
      <w:proofErr w:type="spellEnd"/>
      <w:r w:rsidRPr="00973131">
        <w:rPr>
          <w:rStyle w:val="StyleUnderline"/>
        </w:rPr>
        <w:t xml:space="preserve"> tool, however, the chatbot contributed to strengthening union power and capacity in several dimensions of the Lévesque and Murray (</w:t>
      </w:r>
      <w:hyperlink r:id="rId101" w:anchor="ntwe12178-bib-0031" w:history="1">
        <w:r w:rsidRPr="00973131">
          <w:rPr>
            <w:rStyle w:val="StyleUnderline"/>
          </w:rPr>
          <w:t>2010</w:t>
        </w:r>
      </w:hyperlink>
      <w:r w:rsidRPr="00973131">
        <w:rPr>
          <w:rStyle w:val="StyleUnderline"/>
        </w:rPr>
        <w:t>) framework outlined below.</w:t>
      </w:r>
    </w:p>
    <w:p w14:paraId="7B583976" w14:textId="77777777" w:rsidR="00973131" w:rsidRPr="00973131" w:rsidRDefault="00973131" w:rsidP="00973131">
      <w:r w:rsidRPr="00973131">
        <w:rPr>
          <w:rStyle w:val="StyleUnderline"/>
        </w:rPr>
        <w:t>The case study demonstrates the potential of chatbots to both strengthen and deplete union infrastructural resources</w:t>
      </w:r>
      <w:r w:rsidRPr="00973131">
        <w:rPr>
          <w:rStyle w:val="Emphasis"/>
        </w:rPr>
        <w:t>, depending on how they are configured.</w:t>
      </w:r>
      <w:r w:rsidRPr="00973131">
        <w:t xml:space="preserve"> Lévesque and Murray define infrastructural resources as the ‘material resources that permit [a union] to pursue its mission’ and give its members ‘access to expertise [and] knowledge about industry and community environments’ (Lévesque and Murray, </w:t>
      </w:r>
      <w:hyperlink r:id="rId102" w:anchor="ntwe12178-bib-0031" w:history="1">
        <w:r w:rsidRPr="00973131">
          <w:rPr>
            <w:rStyle w:val="Hyperlink"/>
          </w:rPr>
          <w:t>2010</w:t>
        </w:r>
      </w:hyperlink>
      <w:r w:rsidRPr="00973131">
        <w:t xml:space="preserve">: 340). Like other member-facing digital tools, </w:t>
      </w:r>
      <w:r w:rsidRPr="00973131">
        <w:rPr>
          <w:rStyle w:val="Emphasis"/>
        </w:rPr>
        <w:t>the chatbot strengthened the union’s infrastructural capacity for ‘remote participation’</w:t>
      </w:r>
      <w:r w:rsidRPr="00973131">
        <w:t xml:space="preserve"> by otherwise marginal members by enabling transcendence of temporal and spatial limits (Greene and Kirton, </w:t>
      </w:r>
      <w:hyperlink r:id="rId103" w:anchor="ntwe12178-bib-0018" w:history="1">
        <w:r w:rsidRPr="00973131">
          <w:rPr>
            <w:rStyle w:val="Hyperlink"/>
          </w:rPr>
          <w:t>2003</w:t>
        </w:r>
      </w:hyperlink>
      <w:r w:rsidRPr="00973131">
        <w:t>) and by introducing mechanisms for interactive member engagement (Hodder and Houghton, </w:t>
      </w:r>
      <w:hyperlink r:id="rId104" w:anchor="ntwe12178-bib-0024" w:history="1">
        <w:r w:rsidRPr="00973131">
          <w:rPr>
            <w:rStyle w:val="Hyperlink"/>
          </w:rPr>
          <w:t>2020</w:t>
        </w:r>
      </w:hyperlink>
      <w:r w:rsidRPr="00973131">
        <w:t xml:space="preserve">). The chatbot also boosted </w:t>
      </w:r>
      <w:proofErr w:type="spellStart"/>
      <w:r w:rsidRPr="00973131">
        <w:t>organisers’</w:t>
      </w:r>
      <w:proofErr w:type="spellEnd"/>
      <w:r w:rsidRPr="00973131">
        <w:t xml:space="preserve"> capacity to map workplaces by gathering data about the identities, workplaces and issues of concern to members and potential members, thus rendering existing processes more efficient and accurate. </w:t>
      </w:r>
      <w:r w:rsidRPr="00973131">
        <w:rPr>
          <w:rStyle w:val="Emphasis"/>
        </w:rPr>
        <w:t xml:space="preserve">It also enabled </w:t>
      </w:r>
      <w:proofErr w:type="spellStart"/>
      <w:r w:rsidRPr="00973131">
        <w:rPr>
          <w:rStyle w:val="Emphasis"/>
        </w:rPr>
        <w:t>organisers</w:t>
      </w:r>
      <w:proofErr w:type="spellEnd"/>
      <w:r w:rsidRPr="00973131">
        <w:rPr>
          <w:rStyle w:val="Emphasis"/>
        </w:rPr>
        <w:t xml:space="preserve"> to pick up on sensitive issues,</w:t>
      </w:r>
      <w:r w:rsidRPr="00973131">
        <w:t xml:space="preserve"> such as potential sexual harassment or bullying, that workers may have been reluctant to broker in an in-person context. The chatbot strengthened the unions’ infrastructural resources in indirect ways, too, as delegates, activists and union staff expanded their skill sets and capacities to </w:t>
      </w:r>
      <w:proofErr w:type="spellStart"/>
      <w:r w:rsidRPr="00973131">
        <w:t>organise</w:t>
      </w:r>
      <w:proofErr w:type="spellEnd"/>
      <w:r w:rsidRPr="00973131">
        <w:t xml:space="preserve"> and campaign in digital environments.</w:t>
      </w:r>
    </w:p>
    <w:p w14:paraId="02A16FD6" w14:textId="77777777" w:rsidR="00973131" w:rsidRPr="00973131" w:rsidRDefault="00973131" w:rsidP="00973131">
      <w:r w:rsidRPr="00973131">
        <w:t xml:space="preserve">The chatbot also revealed the potential for web 3.0 technologies to deplete existing union infrastructures in circumstances where they are introduced without adequate support, time and resources for </w:t>
      </w:r>
      <w:proofErr w:type="spellStart"/>
      <w:r w:rsidRPr="00973131">
        <w:t>organisers</w:t>
      </w:r>
      <w:proofErr w:type="spellEnd"/>
      <w:r w:rsidRPr="00973131">
        <w:t xml:space="preserve"> to devote to chatbot-mediated enquiries. Similarly, the presence of technical glitches and bugs had the potential to cause frustration to members and </w:t>
      </w:r>
      <w:proofErr w:type="spellStart"/>
      <w:r w:rsidRPr="00973131">
        <w:t>organisers</w:t>
      </w:r>
      <w:proofErr w:type="spellEnd"/>
      <w:r w:rsidRPr="00973131">
        <w:t xml:space="preserve"> alike. In these circumstances, the chatbot showed the potential to be a barrier, as well as a facilitator, of responsive communication between members and union officials, and thus weaken existing infrastructure.</w:t>
      </w:r>
    </w:p>
    <w:p w14:paraId="320A59D8" w14:textId="77777777" w:rsidR="00973131" w:rsidRPr="00973131" w:rsidRDefault="00973131" w:rsidP="00973131">
      <w:pPr>
        <w:rPr>
          <w:rStyle w:val="StyleUnderline"/>
        </w:rPr>
      </w:pPr>
      <w:r w:rsidRPr="00973131">
        <w:rPr>
          <w:rStyle w:val="StyleUnderline"/>
        </w:rPr>
        <w:t xml:space="preserve">The case study similarly reveals the potential of chatbots to enhance or erode internal solidarity </w:t>
      </w:r>
      <w:r w:rsidRPr="00973131">
        <w:t xml:space="preserve">within the union, depending on how they are designed. Once reconfigured as an </w:t>
      </w:r>
      <w:proofErr w:type="spellStart"/>
      <w:r w:rsidRPr="00973131">
        <w:t>organising</w:t>
      </w:r>
      <w:proofErr w:type="spellEnd"/>
      <w:r w:rsidRPr="00973131">
        <w:t xml:space="preserve"> tool, </w:t>
      </w:r>
      <w:r w:rsidRPr="00973131">
        <w:rPr>
          <w:rStyle w:val="StyleUnderline"/>
        </w:rPr>
        <w:t>the chatbot contributed to the union’s capacity to build internal solidarity and engender a sense of collective cohesion</w:t>
      </w:r>
      <w:r w:rsidRPr="00973131">
        <w:t xml:space="preserve"> and shared status among its members (Lévesque and Murray, </w:t>
      </w:r>
      <w:hyperlink r:id="rId105" w:anchor="ntwe12178-bib-0031" w:history="1">
        <w:r w:rsidRPr="00973131">
          <w:rPr>
            <w:rStyle w:val="Hyperlink"/>
          </w:rPr>
          <w:t>2010</w:t>
        </w:r>
      </w:hyperlink>
      <w:r w:rsidRPr="00973131">
        <w:t xml:space="preserve">). </w:t>
      </w:r>
      <w:r w:rsidRPr="00973131">
        <w:rPr>
          <w:rStyle w:val="StyleUnderline"/>
        </w:rPr>
        <w:t>Such contributions were the consequence of active decision-making</w:t>
      </w:r>
      <w:r w:rsidRPr="00973131">
        <w:t xml:space="preserve"> on the part of the union to design the tool to highlight the specific occupational identity and expertise of workers in every element of the chatbot’s functioning and reject the ‘default’ conceptions of the technology as mechanisms for neutrally conveying apolitical ‘facts’. </w:t>
      </w:r>
      <w:r w:rsidRPr="00973131">
        <w:rPr>
          <w:rStyle w:val="StyleUnderline"/>
        </w:rPr>
        <w:t>Initially, when programmed to provide literal legal answers to questions, the chatbot acted to ‘</w:t>
      </w:r>
      <w:proofErr w:type="spellStart"/>
      <w:r w:rsidRPr="00973131">
        <w:rPr>
          <w:rStyle w:val="StyleUnderline"/>
        </w:rPr>
        <w:t>informationalise</w:t>
      </w:r>
      <w:proofErr w:type="spellEnd"/>
      <w:r w:rsidRPr="00973131">
        <w:rPr>
          <w:rStyle w:val="StyleUnderline"/>
        </w:rPr>
        <w:t>’ industrial knowledge</w:t>
      </w:r>
      <w:r w:rsidRPr="00973131">
        <w:t xml:space="preserve"> (Hardt and Negri, </w:t>
      </w:r>
      <w:hyperlink r:id="rId106" w:anchor="ntwe12178-bib-0019" w:history="1">
        <w:r w:rsidRPr="00973131">
          <w:rPr>
            <w:rStyle w:val="Hyperlink"/>
          </w:rPr>
          <w:t>2000</w:t>
        </w:r>
      </w:hyperlink>
      <w:r w:rsidRPr="00973131">
        <w:t xml:space="preserve">), detaching the content of information from the identity of the human beings who were its source. Subsequently, the tool was redesigned to instead situate industrial information within a political context and lay the ground for human relationships of solidarity between fellow workers. The use of industry-specific identities, languages and norms (rather than generic worker ones) and the close involvement of delegates in programming the chatbot was crucial in enabling this strengthening of internal solidarity to occur. </w:t>
      </w:r>
      <w:r w:rsidRPr="00973131">
        <w:rPr>
          <w:rStyle w:val="StyleUnderline"/>
        </w:rPr>
        <w:t>Important, too, was the decision to highlight the artificiality of the chatbot as a technological construction.</w:t>
      </w:r>
      <w:r w:rsidRPr="00973131">
        <w:t xml:space="preserve"> In this regard, the solidarity affordances of chatbots might be contrasted with MSCNs which, as self-evident ‘networks’, inherently countenance the possibility of ‘distributed discourse’ and solidaristic communication between specifically identified workers (Greene et al., </w:t>
      </w:r>
      <w:hyperlink r:id="rId107" w:anchor="ntwe12178-bib-0017" w:history="1">
        <w:r w:rsidRPr="00973131">
          <w:rPr>
            <w:rStyle w:val="Hyperlink"/>
          </w:rPr>
          <w:t>2003</w:t>
        </w:r>
      </w:hyperlink>
      <w:r w:rsidRPr="00973131">
        <w:t xml:space="preserve">). </w:t>
      </w:r>
      <w:r w:rsidRPr="00973131">
        <w:rPr>
          <w:rStyle w:val="StyleUnderline"/>
        </w:rPr>
        <w:t xml:space="preserve">The democratic and solidaristic affordances of chatbots, by contrast, hinge more directly on their design, programming and the extent to which they are embedded within </w:t>
      </w:r>
      <w:proofErr w:type="spellStart"/>
      <w:r w:rsidRPr="00973131">
        <w:rPr>
          <w:rStyle w:val="StyleUnderline"/>
        </w:rPr>
        <w:t>organisational</w:t>
      </w:r>
      <w:proofErr w:type="spellEnd"/>
      <w:r w:rsidRPr="00973131">
        <w:rPr>
          <w:rStyle w:val="StyleUnderline"/>
        </w:rPr>
        <w:t xml:space="preserve"> processes that are structured around an </w:t>
      </w:r>
      <w:proofErr w:type="spellStart"/>
      <w:r w:rsidRPr="00973131">
        <w:rPr>
          <w:rStyle w:val="StyleUnderline"/>
        </w:rPr>
        <w:t>organising</w:t>
      </w:r>
      <w:proofErr w:type="spellEnd"/>
      <w:r w:rsidRPr="00973131">
        <w:rPr>
          <w:rStyle w:val="StyleUnderline"/>
        </w:rPr>
        <w:t xml:space="preserve"> ethos.</w:t>
      </w:r>
    </w:p>
    <w:p w14:paraId="34C008B5" w14:textId="64EF0584" w:rsidR="00973131" w:rsidRDefault="0022081D" w:rsidP="0022081D">
      <w:pPr>
        <w:pStyle w:val="Heading3"/>
      </w:pPr>
      <w:r>
        <w:t>AI Bad---China Turn</w:t>
      </w:r>
    </w:p>
    <w:p w14:paraId="4A323D9A" w14:textId="6BE07418" w:rsidR="0022081D" w:rsidRPr="00D47840" w:rsidRDefault="0022081D" w:rsidP="0022081D">
      <w:pPr>
        <w:pStyle w:val="Heading4"/>
        <w:rPr>
          <w:rFonts w:cs="Calibri"/>
        </w:rPr>
      </w:pPr>
      <w:r w:rsidRPr="00D47840">
        <w:rPr>
          <w:rFonts w:cs="Calibri"/>
          <w:lang w:eastAsia="zh-TW"/>
        </w:rPr>
        <w:t>C</w:t>
      </w:r>
      <w:r w:rsidRPr="00D47840">
        <w:rPr>
          <w:rFonts w:cs="Calibri"/>
        </w:rPr>
        <w:t xml:space="preserve">hina </w:t>
      </w:r>
      <w:r>
        <w:rPr>
          <w:rFonts w:cs="Calibri"/>
        </w:rPr>
        <w:t>is surpassing the US in AI dominance now – the plan maintains the lead through union sabotage.</w:t>
      </w:r>
    </w:p>
    <w:p w14:paraId="047213A4" w14:textId="77777777" w:rsidR="0022081D" w:rsidRPr="00D47840" w:rsidRDefault="0022081D" w:rsidP="0022081D">
      <w:r w:rsidRPr="00D47840">
        <w:rPr>
          <w:rStyle w:val="Style13ptBold"/>
        </w:rPr>
        <w:t>Smith 22</w:t>
      </w:r>
      <w:r w:rsidRPr="00D47840">
        <w:t>, Aaron Smith, 1-6-2022, "How China surpassed the U.S. in the race for AI supremacy," USC Global Policy Institute, https://uscgpi.com/2022/01/06/how-china-surpassed-the-u-s-in-the-race-for-ai-supremacy/, accessed 7-15-2022</w:t>
      </w:r>
    </w:p>
    <w:p w14:paraId="27683F97" w14:textId="77777777" w:rsidR="0022081D" w:rsidRPr="00D47840" w:rsidRDefault="0022081D" w:rsidP="0022081D">
      <w:pPr>
        <w:rPr>
          <w:sz w:val="16"/>
          <w:szCs w:val="16"/>
        </w:rPr>
      </w:pPr>
      <w:r w:rsidRPr="00D47840">
        <w:rPr>
          <w:sz w:val="16"/>
          <w:szCs w:val="16"/>
        </w:rPr>
        <w:t xml:space="preserve">Nick </w:t>
      </w:r>
      <w:proofErr w:type="spellStart"/>
      <w:r w:rsidRPr="00D47840">
        <w:rPr>
          <w:sz w:val="16"/>
          <w:szCs w:val="16"/>
        </w:rPr>
        <w:t>Chaillan</w:t>
      </w:r>
      <w:proofErr w:type="spellEnd"/>
      <w:r w:rsidRPr="00D47840">
        <w:rPr>
          <w:sz w:val="16"/>
          <w:szCs w:val="16"/>
        </w:rPr>
        <w:t>, the U.S. Department of State’s first-ever software chief, </w:t>
      </w:r>
      <w:hyperlink r:id="rId108" w:history="1">
        <w:r w:rsidRPr="00D47840">
          <w:rPr>
            <w:rStyle w:val="Hyperlink"/>
            <w:sz w:val="16"/>
            <w:szCs w:val="16"/>
          </w:rPr>
          <w:t>resigned</w:t>
        </w:r>
      </w:hyperlink>
      <w:r w:rsidRPr="00D47840">
        <w:rPr>
          <w:sz w:val="16"/>
          <w:szCs w:val="16"/>
        </w:rPr>
        <w:t> in September 2021. He claimed that the United States had “no competing fighting chance against China in the next 15 to 20 years.”</w:t>
      </w:r>
    </w:p>
    <w:p w14:paraId="655C427E" w14:textId="77777777" w:rsidR="0022081D" w:rsidRPr="00D47840" w:rsidRDefault="0022081D" w:rsidP="0022081D">
      <w:pPr>
        <w:rPr>
          <w:sz w:val="16"/>
        </w:rPr>
      </w:pPr>
      <w:r w:rsidRPr="00D47840">
        <w:rPr>
          <w:rStyle w:val="StyleUnderline"/>
          <w:highlight w:val="green"/>
        </w:rPr>
        <w:t>China is currently winning the race toward global dominance in a</w:t>
      </w:r>
      <w:r w:rsidRPr="00D47840">
        <w:rPr>
          <w:sz w:val="16"/>
        </w:rPr>
        <w:t xml:space="preserve">rtificial </w:t>
      </w:r>
      <w:r w:rsidRPr="00D47840">
        <w:rPr>
          <w:rStyle w:val="StyleUnderline"/>
          <w:highlight w:val="green"/>
        </w:rPr>
        <w:t>i</w:t>
      </w:r>
      <w:r w:rsidRPr="00D47840">
        <w:rPr>
          <w:sz w:val="16"/>
        </w:rPr>
        <w:t>ntelligence. But how did China get so far ahead</w:t>
      </w:r>
      <w:r w:rsidRPr="00D47840">
        <w:rPr>
          <w:sz w:val="12"/>
        </w:rPr>
        <w:t>?</w:t>
      </w:r>
    </w:p>
    <w:p w14:paraId="1F6FD649" w14:textId="77777777" w:rsidR="0022081D" w:rsidRPr="00D47840" w:rsidRDefault="0022081D" w:rsidP="0022081D">
      <w:pPr>
        <w:rPr>
          <w:sz w:val="16"/>
          <w:szCs w:val="16"/>
        </w:rPr>
      </w:pPr>
      <w:r w:rsidRPr="00D47840">
        <w:rPr>
          <w:sz w:val="16"/>
          <w:szCs w:val="16"/>
        </w:rPr>
        <w:t>AI technology will play a major role in driving economic growth and national security in the foreseeable future. China’s AI investment is a new development that only started to gain traction in the past several years. In </w:t>
      </w:r>
      <w:hyperlink r:id="rId109" w:history="1">
        <w:r w:rsidRPr="00D47840">
          <w:rPr>
            <w:rStyle w:val="Hyperlink"/>
            <w:sz w:val="16"/>
            <w:szCs w:val="16"/>
          </w:rPr>
          <w:t>2015,</w:t>
        </w:r>
      </w:hyperlink>
      <w:r w:rsidRPr="00D47840">
        <w:rPr>
          <w:sz w:val="16"/>
          <w:szCs w:val="16"/>
        </w:rPr>
        <w:t> China was still behind the United States, along with French and German AI firms as well. However, one event in 2016 pushed China on its upward slope toward AI supremacy. DeepMind, a leading AI application company, created a machine that </w:t>
      </w:r>
      <w:hyperlink r:id="rId110" w:history="1">
        <w:r w:rsidRPr="00D47840">
          <w:rPr>
            <w:rStyle w:val="Hyperlink"/>
            <w:sz w:val="16"/>
            <w:szCs w:val="16"/>
          </w:rPr>
          <w:t>beat the world champion</w:t>
        </w:r>
      </w:hyperlink>
      <w:r w:rsidRPr="00D47840">
        <w:rPr>
          <w:sz w:val="16"/>
          <w:szCs w:val="16"/>
        </w:rPr>
        <w:t> in Go, the world’s most complex board game. </w:t>
      </w:r>
    </w:p>
    <w:p w14:paraId="207C6153" w14:textId="77777777" w:rsidR="0022081D" w:rsidRPr="00D47840" w:rsidRDefault="0022081D" w:rsidP="0022081D">
      <w:pPr>
        <w:rPr>
          <w:sz w:val="16"/>
          <w:szCs w:val="16"/>
        </w:rPr>
      </w:pPr>
      <w:r w:rsidRPr="00D47840">
        <w:rPr>
          <w:sz w:val="16"/>
          <w:szCs w:val="16"/>
        </w:rPr>
        <w:t>By this time, many American companies had already constructed machines capable of beating chess world champions. However, Go is thousands of times more complex than chess, so many were confident that it would be impossible to create such a machine. Yet, China did it.</w:t>
      </w:r>
    </w:p>
    <w:p w14:paraId="5EAE6679" w14:textId="77777777" w:rsidR="0022081D" w:rsidRPr="00D47840" w:rsidRDefault="0022081D" w:rsidP="0022081D">
      <w:pPr>
        <w:rPr>
          <w:sz w:val="16"/>
          <w:szCs w:val="16"/>
        </w:rPr>
      </w:pPr>
      <w:r w:rsidRPr="00D47840">
        <w:rPr>
          <w:sz w:val="16"/>
          <w:szCs w:val="16"/>
        </w:rPr>
        <w:t>Skepticism about the potential of China’s AI technology triggered a reaction from </w:t>
      </w:r>
      <w:hyperlink r:id="rId111" w:history="1">
        <w:r w:rsidRPr="00D47840">
          <w:rPr>
            <w:rStyle w:val="Hyperlink"/>
            <w:sz w:val="16"/>
            <w:szCs w:val="16"/>
          </w:rPr>
          <w:t xml:space="preserve">President </w:t>
        </w:r>
        <w:r w:rsidRPr="00D47840">
          <w:rPr>
            <w:rStyle w:val="StyleUnderline"/>
          </w:rPr>
          <w:t>Xi</w:t>
        </w:r>
        <w:r w:rsidRPr="00D47840">
          <w:rPr>
            <w:rStyle w:val="Hyperlink"/>
            <w:sz w:val="16"/>
            <w:szCs w:val="16"/>
          </w:rPr>
          <w:t xml:space="preserve"> Jinping</w:t>
        </w:r>
      </w:hyperlink>
      <w:r w:rsidRPr="00D47840">
        <w:rPr>
          <w:sz w:val="16"/>
          <w:szCs w:val="16"/>
        </w:rPr>
        <w:t xml:space="preserve">; contrary to what was being said, he </w:t>
      </w:r>
      <w:r w:rsidRPr="00D47840">
        <w:rPr>
          <w:rStyle w:val="StyleUnderline"/>
        </w:rPr>
        <w:t>declared that China would become a leader in AI.</w:t>
      </w:r>
      <w:r w:rsidRPr="00D47840">
        <w:rPr>
          <w:sz w:val="16"/>
          <w:szCs w:val="16"/>
        </w:rPr>
        <w:t xml:space="preserve"> In the years that followed, </w:t>
      </w:r>
      <w:hyperlink r:id="rId112" w:history="1">
        <w:r w:rsidRPr="00D47840">
          <w:rPr>
            <w:rStyle w:val="StyleUnderline"/>
            <w:highlight w:val="green"/>
          </w:rPr>
          <w:t>Beijing</w:t>
        </w:r>
      </w:hyperlink>
      <w:r w:rsidRPr="00D47840">
        <w:rPr>
          <w:rStyle w:val="StyleUnderline"/>
          <w:highlight w:val="green"/>
        </w:rPr>
        <w:t> prioritized a</w:t>
      </w:r>
      <w:r w:rsidRPr="00D47840">
        <w:rPr>
          <w:sz w:val="16"/>
          <w:szCs w:val="16"/>
        </w:rPr>
        <w:t xml:space="preserve">rtificial </w:t>
      </w:r>
      <w:r w:rsidRPr="00D47840">
        <w:rPr>
          <w:rStyle w:val="StyleUnderline"/>
          <w:highlight w:val="green"/>
        </w:rPr>
        <w:t>i</w:t>
      </w:r>
      <w:r w:rsidRPr="00D47840">
        <w:rPr>
          <w:sz w:val="16"/>
          <w:szCs w:val="16"/>
        </w:rPr>
        <w:t xml:space="preserve">ntelligence and cyber capabilities over traditional military spending, </w:t>
      </w:r>
      <w:r w:rsidRPr="00D47840">
        <w:rPr>
          <w:rStyle w:val="StyleUnderline"/>
          <w:highlight w:val="green"/>
        </w:rPr>
        <w:t xml:space="preserve">leading to an aggressive approach in dominating </w:t>
      </w:r>
      <w:r w:rsidRPr="00D47840">
        <w:rPr>
          <w:rStyle w:val="StyleUnderline"/>
        </w:rPr>
        <w:t xml:space="preserve">the </w:t>
      </w:r>
      <w:r w:rsidRPr="00D47840">
        <w:rPr>
          <w:rStyle w:val="StyleUnderline"/>
          <w:highlight w:val="green"/>
        </w:rPr>
        <w:t>AI industry</w:t>
      </w:r>
      <w:r w:rsidRPr="00D47840">
        <w:rPr>
          <w:rStyle w:val="StyleUnderline"/>
        </w:rPr>
        <w:t xml:space="preserve"> </w:t>
      </w:r>
      <w:r w:rsidRPr="00D47840">
        <w:rPr>
          <w:sz w:val="16"/>
          <w:szCs w:val="16"/>
        </w:rPr>
        <w:t>with a specific focus on surveillance and data collection. Xi wanted major tech companies, instead of government agencies, to lead this innovation. He appointed </w:t>
      </w:r>
      <w:hyperlink r:id="rId113" w:history="1">
        <w:r w:rsidRPr="00D47840">
          <w:rPr>
            <w:rStyle w:val="Hyperlink"/>
            <w:sz w:val="16"/>
            <w:szCs w:val="16"/>
          </w:rPr>
          <w:t>five national champions</w:t>
        </w:r>
      </w:hyperlink>
      <w:r w:rsidRPr="00D47840">
        <w:rPr>
          <w:sz w:val="16"/>
          <w:szCs w:val="16"/>
        </w:rPr>
        <w:t> — </w:t>
      </w:r>
      <w:hyperlink r:id="rId114" w:history="1">
        <w:r w:rsidRPr="00D47840">
          <w:rPr>
            <w:rStyle w:val="Hyperlink"/>
            <w:sz w:val="16"/>
            <w:szCs w:val="16"/>
          </w:rPr>
          <w:t>Alibaba for smart cities</w:t>
        </w:r>
      </w:hyperlink>
      <w:r w:rsidRPr="00D47840">
        <w:rPr>
          <w:sz w:val="16"/>
          <w:szCs w:val="16"/>
        </w:rPr>
        <w:t xml:space="preserve">; Baidu for autonomous driving; </w:t>
      </w:r>
      <w:proofErr w:type="spellStart"/>
      <w:r w:rsidRPr="00D47840">
        <w:rPr>
          <w:sz w:val="16"/>
          <w:szCs w:val="16"/>
        </w:rPr>
        <w:t>iFlytek</w:t>
      </w:r>
      <w:proofErr w:type="spellEnd"/>
      <w:r w:rsidRPr="00D47840">
        <w:rPr>
          <w:sz w:val="16"/>
          <w:szCs w:val="16"/>
        </w:rPr>
        <w:t xml:space="preserve"> for voice recognition; </w:t>
      </w:r>
      <w:proofErr w:type="spellStart"/>
      <w:r w:rsidRPr="00D47840">
        <w:rPr>
          <w:sz w:val="16"/>
          <w:szCs w:val="16"/>
        </w:rPr>
        <w:t>SenseTime</w:t>
      </w:r>
      <w:proofErr w:type="spellEnd"/>
      <w:r w:rsidRPr="00D47840">
        <w:rPr>
          <w:sz w:val="16"/>
          <w:szCs w:val="16"/>
        </w:rPr>
        <w:t xml:space="preserve"> for facial recognition; and Tencent for computer vision for medical imaging. Xi also </w:t>
      </w:r>
      <w:hyperlink r:id="rId115" w:history="1">
        <w:r w:rsidRPr="00D47840">
          <w:rPr>
            <w:rStyle w:val="Hyperlink"/>
            <w:sz w:val="16"/>
            <w:szCs w:val="16"/>
          </w:rPr>
          <w:t>set targets</w:t>
        </w:r>
      </w:hyperlink>
      <w:r w:rsidRPr="00D47840">
        <w:rPr>
          <w:sz w:val="16"/>
          <w:szCs w:val="16"/>
        </w:rPr>
        <w:t> that would ensure China’s dominance in AI technology and other related sectors by 2030. </w:t>
      </w:r>
    </w:p>
    <w:p w14:paraId="639E0812" w14:textId="77777777" w:rsidR="0022081D" w:rsidRPr="00D47840" w:rsidRDefault="0022081D" w:rsidP="0022081D">
      <w:pPr>
        <w:rPr>
          <w:rStyle w:val="StyleUnderline"/>
        </w:rPr>
      </w:pPr>
      <w:r w:rsidRPr="00D47840">
        <w:rPr>
          <w:sz w:val="16"/>
          <w:szCs w:val="16"/>
        </w:rPr>
        <w:t xml:space="preserve">And just one year after Xi set his targets and appointed AI leaders, </w:t>
      </w:r>
      <w:r w:rsidRPr="00D47840">
        <w:rPr>
          <w:rStyle w:val="StyleUnderline"/>
        </w:rPr>
        <w:t>China saw major advancements in its race against the U</w:t>
      </w:r>
      <w:r w:rsidRPr="00D47840">
        <w:rPr>
          <w:sz w:val="16"/>
          <w:szCs w:val="16"/>
        </w:rPr>
        <w:t xml:space="preserve">nited </w:t>
      </w:r>
      <w:r w:rsidRPr="00D47840">
        <w:rPr>
          <w:rStyle w:val="StyleUnderline"/>
        </w:rPr>
        <w:t>S</w:t>
      </w:r>
      <w:r w:rsidRPr="00D47840">
        <w:rPr>
          <w:sz w:val="16"/>
          <w:szCs w:val="16"/>
        </w:rPr>
        <w:t>tates. Investments in Chinese AI startups </w:t>
      </w:r>
      <w:hyperlink r:id="rId116" w:history="1">
        <w:r w:rsidRPr="00D47840">
          <w:rPr>
            <w:rStyle w:val="Hyperlink"/>
            <w:sz w:val="16"/>
            <w:szCs w:val="16"/>
          </w:rPr>
          <w:t>overtook investments</w:t>
        </w:r>
      </w:hyperlink>
      <w:r w:rsidRPr="00D47840">
        <w:rPr>
          <w:sz w:val="16"/>
          <w:szCs w:val="16"/>
        </w:rPr>
        <w:t xml:space="preserve"> in American AI startups; </w:t>
      </w:r>
      <w:r w:rsidRPr="00D47840">
        <w:rPr>
          <w:rStyle w:val="StyleUnderline"/>
          <w:highlight w:val="green"/>
        </w:rPr>
        <w:t xml:space="preserve">China filed </w:t>
      </w:r>
      <w:r w:rsidRPr="00D47840">
        <w:rPr>
          <w:rStyle w:val="Emphasis"/>
          <w:highlight w:val="green"/>
        </w:rPr>
        <w:t>2.5 times more patents</w:t>
      </w:r>
      <w:r w:rsidRPr="00D47840">
        <w:rPr>
          <w:rStyle w:val="StyleUnderline"/>
          <w:highlight w:val="green"/>
        </w:rPr>
        <w:t xml:space="preserve"> than the U</w:t>
      </w:r>
      <w:r w:rsidRPr="00D47840">
        <w:rPr>
          <w:rStyle w:val="StyleUnderline"/>
        </w:rPr>
        <w:t xml:space="preserve">nited </w:t>
      </w:r>
      <w:r w:rsidRPr="00D47840">
        <w:rPr>
          <w:rStyle w:val="StyleUnderline"/>
          <w:highlight w:val="green"/>
        </w:rPr>
        <w:t>S</w:t>
      </w:r>
      <w:r w:rsidRPr="00D47840">
        <w:rPr>
          <w:rStyle w:val="StyleUnderline"/>
        </w:rPr>
        <w:t xml:space="preserve">tates </w:t>
      </w:r>
      <w:r w:rsidRPr="00D47840">
        <w:rPr>
          <w:rStyle w:val="StyleUnderline"/>
          <w:highlight w:val="green"/>
        </w:rPr>
        <w:t>for AI</w:t>
      </w:r>
      <w:r w:rsidRPr="00D47840">
        <w:rPr>
          <w:rStyle w:val="StyleUnderline"/>
        </w:rPr>
        <w:t xml:space="preserve"> technologies </w:t>
      </w:r>
      <w:r w:rsidRPr="00D47840">
        <w:rPr>
          <w:rStyle w:val="StyleUnderline"/>
          <w:highlight w:val="green"/>
        </w:rPr>
        <w:t>by 2018</w:t>
      </w:r>
      <w:r w:rsidRPr="00D47840">
        <w:rPr>
          <w:sz w:val="16"/>
          <w:szCs w:val="16"/>
        </w:rPr>
        <w:t xml:space="preserve">. And </w:t>
      </w:r>
      <w:r w:rsidRPr="00D47840">
        <w:rPr>
          <w:rStyle w:val="StyleUnderline"/>
          <w:highlight w:val="green"/>
        </w:rPr>
        <w:t xml:space="preserve">in 2020 China had </w:t>
      </w:r>
      <w:r w:rsidRPr="00D47840">
        <w:rPr>
          <w:rStyle w:val="Emphasis"/>
          <w:highlight w:val="green"/>
        </w:rPr>
        <w:t>three times</w:t>
      </w:r>
      <w:r w:rsidRPr="00D47840">
        <w:rPr>
          <w:rStyle w:val="StyleUnderline"/>
          <w:highlight w:val="green"/>
        </w:rPr>
        <w:t xml:space="preserve"> the number of college graduates in the computer sciences than the United States did.</w:t>
      </w:r>
    </w:p>
    <w:p w14:paraId="40A88BC2" w14:textId="77777777" w:rsidR="0022081D" w:rsidRPr="00D47840" w:rsidRDefault="00000000" w:rsidP="0022081D">
      <w:pPr>
        <w:rPr>
          <w:sz w:val="16"/>
          <w:szCs w:val="16"/>
        </w:rPr>
      </w:pPr>
      <w:hyperlink r:id="rId117" w:history="1">
        <w:r w:rsidR="0022081D" w:rsidRPr="00D47840">
          <w:rPr>
            <w:rStyle w:val="Hyperlink"/>
            <w:sz w:val="16"/>
            <w:szCs w:val="16"/>
          </w:rPr>
          <w:t>WeChat</w:t>
        </w:r>
      </w:hyperlink>
      <w:r w:rsidR="0022081D" w:rsidRPr="00D47840">
        <w:rPr>
          <w:sz w:val="16"/>
          <w:szCs w:val="16"/>
        </w:rPr>
        <w:t>, which was developed by Tencent, became the world’s largest mobile app in 2018 with over 1 billion monthly users. The app can collect major quantities of data thanks to government support and Newark privacy policies. </w:t>
      </w:r>
    </w:p>
    <w:p w14:paraId="1D065690" w14:textId="77777777" w:rsidR="0022081D" w:rsidRPr="00D47840" w:rsidRDefault="0022081D" w:rsidP="0022081D">
      <w:pPr>
        <w:rPr>
          <w:sz w:val="16"/>
          <w:szCs w:val="16"/>
        </w:rPr>
      </w:pPr>
      <w:r w:rsidRPr="00D47840">
        <w:rPr>
          <w:rStyle w:val="StyleUnderline"/>
        </w:rPr>
        <w:t xml:space="preserve">Today, </w:t>
      </w:r>
      <w:r w:rsidRPr="00D47840">
        <w:rPr>
          <w:rStyle w:val="StyleUnderline"/>
          <w:highlight w:val="green"/>
        </w:rPr>
        <w:t>China dominates the various sectors of AI technolog</w:t>
      </w:r>
      <w:r w:rsidRPr="00D47840">
        <w:rPr>
          <w:rStyle w:val="StyleUnderline"/>
        </w:rPr>
        <w:t>y.</w:t>
      </w:r>
      <w:r w:rsidRPr="00D47840">
        <w:rPr>
          <w:sz w:val="16"/>
          <w:szCs w:val="16"/>
        </w:rPr>
        <w:t xml:space="preserve"> In financial technology, Apple Pay in the United States has </w:t>
      </w:r>
      <w:hyperlink r:id="rId118" w:history="1">
        <w:r w:rsidRPr="00D47840">
          <w:rPr>
            <w:rStyle w:val="Hyperlink"/>
            <w:sz w:val="16"/>
            <w:szCs w:val="16"/>
          </w:rPr>
          <w:t>22 million users</w:t>
        </w:r>
      </w:hyperlink>
      <w:r w:rsidRPr="00D47840">
        <w:rPr>
          <w:sz w:val="16"/>
          <w:szCs w:val="16"/>
        </w:rPr>
        <w:t>. On the other hand, Tencent’s WeChat Pay has </w:t>
      </w:r>
      <w:hyperlink r:id="rId119" w:history="1">
        <w:r w:rsidRPr="00D47840">
          <w:rPr>
            <w:rStyle w:val="Hyperlink"/>
            <w:sz w:val="16"/>
            <w:szCs w:val="16"/>
          </w:rPr>
          <w:t>900 million users</w:t>
        </w:r>
      </w:hyperlink>
      <w:r w:rsidRPr="00D47840">
        <w:rPr>
          <w:sz w:val="16"/>
          <w:szCs w:val="16"/>
        </w:rPr>
        <w:t> in China and greater technological capabilities than Apple Pay, which allows the app to generate vast amounts of data about consumer behaviors that Chinese systems can then use to develop more advanced technology. Moreover, in 2018 Chinese consumers spent </w:t>
      </w:r>
      <w:hyperlink r:id="rId120" w:history="1">
        <w:r w:rsidRPr="00D47840">
          <w:rPr>
            <w:rStyle w:val="Hyperlink"/>
            <w:sz w:val="16"/>
            <w:szCs w:val="16"/>
          </w:rPr>
          <w:t>$19 trillion</w:t>
        </w:r>
      </w:hyperlink>
      <w:r w:rsidRPr="00D47840">
        <w:rPr>
          <w:sz w:val="16"/>
          <w:szCs w:val="16"/>
        </w:rPr>
        <w:t> through mobile payments, while the United States is still struggling to hit </w:t>
      </w:r>
      <w:hyperlink r:id="rId121" w:history="1">
        <w:r w:rsidRPr="00D47840">
          <w:rPr>
            <w:rStyle w:val="Hyperlink"/>
            <w:sz w:val="16"/>
            <w:szCs w:val="16"/>
          </w:rPr>
          <w:t>$1 trillion</w:t>
        </w:r>
      </w:hyperlink>
      <w:r w:rsidRPr="00D47840">
        <w:rPr>
          <w:sz w:val="16"/>
          <w:szCs w:val="16"/>
        </w:rPr>
        <w:t>. </w:t>
      </w:r>
    </w:p>
    <w:p w14:paraId="173397EC" w14:textId="77777777" w:rsidR="0022081D" w:rsidRPr="00D47840" w:rsidRDefault="0022081D" w:rsidP="0022081D">
      <w:pPr>
        <w:rPr>
          <w:sz w:val="16"/>
          <w:szCs w:val="16"/>
        </w:rPr>
      </w:pPr>
      <w:r w:rsidRPr="00D47840">
        <w:rPr>
          <w:rStyle w:val="StyleUnderline"/>
        </w:rPr>
        <w:t xml:space="preserve">In </w:t>
      </w:r>
      <w:r w:rsidRPr="00D47840">
        <w:rPr>
          <w:rStyle w:val="StyleUnderline"/>
          <w:highlight w:val="green"/>
        </w:rPr>
        <w:t>facial recognition</w:t>
      </w:r>
      <w:r w:rsidRPr="00D47840">
        <w:rPr>
          <w:rStyle w:val="StyleUnderline"/>
        </w:rPr>
        <w:t>, Washington essentially dropped out</w:t>
      </w:r>
      <w:r w:rsidRPr="00D47840">
        <w:rPr>
          <w:sz w:val="16"/>
          <w:szCs w:val="16"/>
        </w:rPr>
        <w:t xml:space="preserve"> of the race due to privacy concerns and the ethics of how this technology could be deployed. </w:t>
      </w:r>
      <w:r w:rsidRPr="00D47840">
        <w:rPr>
          <w:rStyle w:val="StyleUnderline"/>
        </w:rPr>
        <w:t>Beijing</w:t>
      </w:r>
      <w:r w:rsidRPr="00D47840">
        <w:rPr>
          <w:sz w:val="16"/>
          <w:szCs w:val="16"/>
        </w:rPr>
        <w:t xml:space="preserve">, however, </w:t>
      </w:r>
      <w:r w:rsidRPr="00D47840">
        <w:rPr>
          <w:rStyle w:val="StyleUnderline"/>
        </w:rPr>
        <w:t>claimed the </w:t>
      </w:r>
      <w:hyperlink r:id="rId122" w:history="1">
        <w:r w:rsidRPr="00D47840">
          <w:rPr>
            <w:rStyle w:val="StyleUnderline"/>
          </w:rPr>
          <w:t>top 5 spots</w:t>
        </w:r>
      </w:hyperlink>
      <w:r w:rsidRPr="00D47840">
        <w:rPr>
          <w:rStyle w:val="StyleUnderline"/>
        </w:rPr>
        <w:t> in the 2018 international competition for facial recognition</w:t>
      </w:r>
      <w:r w:rsidRPr="00D47840">
        <w:rPr>
          <w:sz w:val="16"/>
          <w:szCs w:val="16"/>
        </w:rPr>
        <w:t>. Chinese firms individually control a third of the world’s security cameras, can capture high-definition color images with minimal light, and specialize in thermal imaging. Together, they work with Beijing to perfect this technology for both profit and security purposes. </w:t>
      </w:r>
    </w:p>
    <w:p w14:paraId="315808C2" w14:textId="77777777" w:rsidR="0022081D" w:rsidRPr="00D47840" w:rsidRDefault="0022081D" w:rsidP="0022081D">
      <w:pPr>
        <w:rPr>
          <w:sz w:val="16"/>
          <w:szCs w:val="16"/>
        </w:rPr>
      </w:pPr>
      <w:r w:rsidRPr="00D47840">
        <w:rPr>
          <w:rStyle w:val="StyleUnderline"/>
        </w:rPr>
        <w:t xml:space="preserve">China is also beating the United States in </w:t>
      </w:r>
      <w:r w:rsidRPr="00D47840">
        <w:rPr>
          <w:rStyle w:val="StyleUnderline"/>
          <w:highlight w:val="green"/>
        </w:rPr>
        <w:t>speech</w:t>
      </w:r>
      <w:r w:rsidRPr="00D47840">
        <w:rPr>
          <w:rStyle w:val="StyleUnderline"/>
        </w:rPr>
        <w:t xml:space="preserve"> technology</w:t>
      </w:r>
      <w:r w:rsidRPr="00D47840">
        <w:rPr>
          <w:sz w:val="16"/>
          <w:szCs w:val="16"/>
        </w:rPr>
        <w:t>. </w:t>
      </w:r>
      <w:proofErr w:type="spellStart"/>
      <w:r w:rsidRPr="00D47840">
        <w:rPr>
          <w:sz w:val="16"/>
          <w:szCs w:val="16"/>
        </w:rPr>
        <w:fldChar w:fldCharType="begin"/>
      </w:r>
      <w:r w:rsidRPr="00D47840">
        <w:rPr>
          <w:sz w:val="16"/>
          <w:szCs w:val="16"/>
        </w:rPr>
        <w:instrText xml:space="preserve"> HYPERLINK "https://www.belfercenter.org/publication/china-beating-us-ai-supremacy" </w:instrText>
      </w:r>
      <w:r w:rsidRPr="00D47840">
        <w:rPr>
          <w:sz w:val="16"/>
          <w:szCs w:val="16"/>
        </w:rPr>
      </w:r>
      <w:r w:rsidRPr="00D47840">
        <w:rPr>
          <w:sz w:val="16"/>
          <w:szCs w:val="16"/>
        </w:rPr>
        <w:fldChar w:fldCharType="separate"/>
      </w:r>
      <w:r w:rsidRPr="00D47840">
        <w:rPr>
          <w:rStyle w:val="Hyperlink"/>
          <w:sz w:val="16"/>
          <w:szCs w:val="16"/>
        </w:rPr>
        <w:t>iFlytek</w:t>
      </w:r>
      <w:proofErr w:type="spellEnd"/>
      <w:r w:rsidRPr="00D47840">
        <w:rPr>
          <w:sz w:val="16"/>
          <w:szCs w:val="16"/>
        </w:rPr>
        <w:fldChar w:fldCharType="end"/>
      </w:r>
      <w:r w:rsidRPr="00D47840">
        <w:rPr>
          <w:sz w:val="16"/>
          <w:szCs w:val="16"/>
        </w:rPr>
        <w:t>, the world’s top voice recognition company, has a user base of almost double the number of  Siri users, with </w:t>
      </w:r>
      <w:hyperlink r:id="rId123" w:history="1">
        <w:r w:rsidRPr="00D47840">
          <w:rPr>
            <w:rStyle w:val="Hyperlink"/>
            <w:sz w:val="16"/>
            <w:szCs w:val="16"/>
          </w:rPr>
          <w:t>700 million people</w:t>
        </w:r>
      </w:hyperlink>
      <w:r w:rsidRPr="00D47840">
        <w:rPr>
          <w:sz w:val="16"/>
          <w:szCs w:val="16"/>
        </w:rPr>
        <w:t xml:space="preserve"> using </w:t>
      </w:r>
      <w:proofErr w:type="spellStart"/>
      <w:r w:rsidRPr="00D47840">
        <w:rPr>
          <w:sz w:val="16"/>
          <w:szCs w:val="16"/>
        </w:rPr>
        <w:t>iFlytek</w:t>
      </w:r>
      <w:proofErr w:type="spellEnd"/>
      <w:r w:rsidRPr="00D47840">
        <w:rPr>
          <w:sz w:val="16"/>
          <w:szCs w:val="16"/>
        </w:rPr>
        <w:t xml:space="preserve">. And once again, </w:t>
      </w:r>
      <w:r w:rsidRPr="00D47840">
        <w:rPr>
          <w:rStyle w:val="StyleUnderline"/>
        </w:rPr>
        <w:t>Chinese teams claimed three of the top five spots</w:t>
      </w:r>
      <w:r w:rsidRPr="00D47840">
        <w:rPr>
          <w:sz w:val="16"/>
          <w:szCs w:val="16"/>
        </w:rPr>
        <w:t>, including first place, at Stanford University’s international competition for machine reading comprehension. </w:t>
      </w:r>
    </w:p>
    <w:p w14:paraId="1954D405" w14:textId="77777777" w:rsidR="0022081D" w:rsidRPr="00D47840" w:rsidRDefault="0022081D" w:rsidP="0022081D">
      <w:pPr>
        <w:rPr>
          <w:sz w:val="16"/>
          <w:szCs w:val="16"/>
        </w:rPr>
      </w:pPr>
      <w:r w:rsidRPr="00D47840">
        <w:rPr>
          <w:sz w:val="16"/>
          <w:szCs w:val="16"/>
        </w:rPr>
        <w:t xml:space="preserve">Of the </w:t>
      </w:r>
      <w:r w:rsidRPr="00D47840">
        <w:rPr>
          <w:rStyle w:val="StyleUnderline"/>
        </w:rPr>
        <w:t>world’s </w:t>
      </w:r>
      <w:hyperlink r:id="rId124" w:history="1">
        <w:r w:rsidRPr="00D47840">
          <w:rPr>
            <w:rStyle w:val="StyleUnderline"/>
          </w:rPr>
          <w:t xml:space="preserve">top five </w:t>
        </w:r>
        <w:r w:rsidRPr="00D47840">
          <w:rPr>
            <w:rStyle w:val="StyleUnderline"/>
            <w:highlight w:val="green"/>
          </w:rPr>
          <w:t>commercial drone brands</w:t>
        </w:r>
      </w:hyperlink>
      <w:r w:rsidRPr="00D47840">
        <w:rPr>
          <w:rStyle w:val="StyleUnderline"/>
          <w:highlight w:val="green"/>
        </w:rPr>
        <w:t>,</w:t>
      </w:r>
      <w:r w:rsidRPr="00D47840">
        <w:rPr>
          <w:rStyle w:val="StyleUnderline"/>
        </w:rPr>
        <w:t xml:space="preserve"> three of them are Chinese brands</w:t>
      </w:r>
      <w:r w:rsidRPr="00D47840">
        <w:rPr>
          <w:sz w:val="16"/>
          <w:szCs w:val="16"/>
        </w:rPr>
        <w:t>, while just one is American, with Shenzhen drone company DJI controlling 70% of the global market of drone technology.</w:t>
      </w:r>
    </w:p>
    <w:p w14:paraId="6656799D" w14:textId="77777777" w:rsidR="0022081D" w:rsidRPr="00D47840" w:rsidRDefault="0022081D" w:rsidP="0022081D">
      <w:pPr>
        <w:rPr>
          <w:sz w:val="16"/>
          <w:szCs w:val="16"/>
        </w:rPr>
      </w:pPr>
      <w:r w:rsidRPr="00D47840">
        <w:rPr>
          <w:sz w:val="16"/>
          <w:szCs w:val="16"/>
        </w:rPr>
        <w:t xml:space="preserve">Additionally, 5G infrastructure is essential for a future that runs on AI technology. China has two firms within the top four global leaders for providing this technology, while the United States. has none. </w:t>
      </w:r>
      <w:r w:rsidRPr="00D47840">
        <w:rPr>
          <w:rStyle w:val="StyleUnderline"/>
        </w:rPr>
        <w:t xml:space="preserve">Huawei, a Chinese firm, is the world’s leading supplier of </w:t>
      </w:r>
      <w:r w:rsidRPr="00D47840">
        <w:rPr>
          <w:rStyle w:val="StyleUnderline"/>
          <w:highlight w:val="green"/>
        </w:rPr>
        <w:t>5G infrastructure and tech</w:t>
      </w:r>
      <w:r w:rsidRPr="00D47840">
        <w:rPr>
          <w:rStyle w:val="StyleUnderline"/>
        </w:rPr>
        <w:t>nology, occupying </w:t>
      </w:r>
      <w:hyperlink r:id="rId125" w:history="1">
        <w:r w:rsidRPr="00D47840">
          <w:rPr>
            <w:rStyle w:val="StyleUnderline"/>
          </w:rPr>
          <w:t>28%</w:t>
        </w:r>
      </w:hyperlink>
      <w:r w:rsidRPr="00D47840">
        <w:rPr>
          <w:rStyle w:val="StyleUnderline"/>
        </w:rPr>
        <w:t> of the global market share</w:t>
      </w:r>
      <w:r w:rsidRPr="00D47840">
        <w:rPr>
          <w:sz w:val="16"/>
          <w:szCs w:val="16"/>
        </w:rPr>
        <w:t xml:space="preserve"> — </w:t>
      </w:r>
      <w:proofErr w:type="spellStart"/>
      <w:r w:rsidRPr="00D47840">
        <w:rPr>
          <w:sz w:val="16"/>
          <w:szCs w:val="16"/>
        </w:rPr>
        <w:t>equalling</w:t>
      </w:r>
      <w:proofErr w:type="spellEnd"/>
      <w:r w:rsidRPr="00D47840">
        <w:rPr>
          <w:sz w:val="16"/>
          <w:szCs w:val="16"/>
        </w:rPr>
        <w:t xml:space="preserve"> the combined shares of its two biggest competitors.</w:t>
      </w:r>
    </w:p>
    <w:p w14:paraId="1E8465E9" w14:textId="77777777" w:rsidR="0022081D" w:rsidRPr="00D47840" w:rsidRDefault="0022081D" w:rsidP="0022081D">
      <w:pPr>
        <w:rPr>
          <w:sz w:val="16"/>
          <w:szCs w:val="16"/>
        </w:rPr>
      </w:pPr>
      <w:r w:rsidRPr="00D47840">
        <w:rPr>
          <w:sz w:val="16"/>
          <w:szCs w:val="16"/>
        </w:rPr>
        <w:t>However, many consider China far behind the United States when it comes to AI ethics and governance. American social culture and political culture values privacy over security and fosters distrust in authority and the government. American values have led to early debates and conversations on how to regulate AI and its algorithms. These discussions have made it difficult for the United States to significantly advance its AI technology. </w:t>
      </w:r>
    </w:p>
    <w:p w14:paraId="5846685F" w14:textId="77777777" w:rsidR="0022081D" w:rsidRPr="00D47840" w:rsidRDefault="0022081D" w:rsidP="0022081D">
      <w:pPr>
        <w:rPr>
          <w:sz w:val="16"/>
          <w:szCs w:val="16"/>
        </w:rPr>
      </w:pPr>
      <w:r w:rsidRPr="00D47840">
        <w:rPr>
          <w:sz w:val="16"/>
          <w:szCs w:val="16"/>
        </w:rPr>
        <w:t>On the other hand, AI ethics have not been as large of an issue in China. Public opinions in China about privacy have allowed AI to quickly develop. In fact, it wasn’t until October 2021 that China issued its </w:t>
      </w:r>
      <w:hyperlink r:id="rId126" w:history="1">
        <w:r w:rsidRPr="00D47840">
          <w:rPr>
            <w:rStyle w:val="Hyperlink"/>
            <w:sz w:val="16"/>
            <w:szCs w:val="16"/>
          </w:rPr>
          <w:t>first guidelines</w:t>
        </w:r>
      </w:hyperlink>
      <w:r w:rsidRPr="00D47840">
        <w:rPr>
          <w:sz w:val="16"/>
          <w:szCs w:val="16"/>
        </w:rPr>
        <w:t> on AI ethics, prioritizing user rights and data control.</w:t>
      </w:r>
    </w:p>
    <w:p w14:paraId="201EDE5A" w14:textId="77777777" w:rsidR="0022081D" w:rsidRPr="00D47840" w:rsidRDefault="0022081D" w:rsidP="0022081D">
      <w:pPr>
        <w:rPr>
          <w:sz w:val="16"/>
          <w:szCs w:val="16"/>
        </w:rPr>
      </w:pPr>
      <w:r w:rsidRPr="00D47840">
        <w:rPr>
          <w:rStyle w:val="StyleUnderline"/>
        </w:rPr>
        <w:t>China</w:t>
      </w:r>
      <w:r w:rsidRPr="00D47840">
        <w:rPr>
          <w:sz w:val="16"/>
          <w:szCs w:val="16"/>
        </w:rPr>
        <w:t xml:space="preserve"> is not just trying to gain global dominance in AI technology but </w:t>
      </w:r>
      <w:r w:rsidRPr="00D47840">
        <w:rPr>
          <w:rStyle w:val="StyleUnderline"/>
        </w:rPr>
        <w:t>is currently succeeding and dominating all aspects of the field</w:t>
      </w:r>
      <w:r w:rsidRPr="00D47840">
        <w:rPr>
          <w:sz w:val="16"/>
          <w:szCs w:val="16"/>
        </w:rPr>
        <w:t>. AI will have the potential to greatly affect commerce, national security and general society in the next couple of decades.</w:t>
      </w:r>
    </w:p>
    <w:p w14:paraId="5B44F45E" w14:textId="77777777" w:rsidR="0022081D" w:rsidRDefault="0022081D" w:rsidP="0022081D">
      <w:pPr>
        <w:rPr>
          <w:sz w:val="16"/>
          <w:szCs w:val="16"/>
        </w:rPr>
      </w:pPr>
      <w:r w:rsidRPr="00D47840">
        <w:rPr>
          <w:sz w:val="16"/>
          <w:szCs w:val="16"/>
        </w:rPr>
        <w:t xml:space="preserve">If it wants to keep up, the United States needs to make a decision about whether it will invest in AI technology and begin to seriously compete with China, or continue to waiver on AI and prove Nick </w:t>
      </w:r>
      <w:proofErr w:type="spellStart"/>
      <w:r w:rsidRPr="00D47840">
        <w:rPr>
          <w:sz w:val="16"/>
          <w:szCs w:val="16"/>
        </w:rPr>
        <w:t>Chaillan</w:t>
      </w:r>
      <w:proofErr w:type="spellEnd"/>
      <w:r w:rsidRPr="00D47840">
        <w:rPr>
          <w:sz w:val="16"/>
          <w:szCs w:val="16"/>
        </w:rPr>
        <w:t xml:space="preserve"> right.</w:t>
      </w:r>
    </w:p>
    <w:p w14:paraId="7F5F9389" w14:textId="77777777" w:rsidR="0022081D" w:rsidRPr="00D47840" w:rsidRDefault="0022081D" w:rsidP="0022081D">
      <w:pPr>
        <w:pStyle w:val="Heading4"/>
        <w:rPr>
          <w:rFonts w:cs="Calibri"/>
          <w:u w:val="single"/>
        </w:rPr>
      </w:pPr>
      <w:r w:rsidRPr="00D47840">
        <w:rPr>
          <w:rFonts w:cs="Calibri"/>
        </w:rPr>
        <w:t xml:space="preserve">Chinese development of AI is key – western led AI innovation will lead to </w:t>
      </w:r>
      <w:r w:rsidRPr="00D47840">
        <w:rPr>
          <w:rFonts w:cs="Calibri"/>
          <w:u w:val="single"/>
        </w:rPr>
        <w:t>economic devastation</w:t>
      </w:r>
      <w:r w:rsidRPr="00D47840">
        <w:rPr>
          <w:rFonts w:cs="Calibri"/>
        </w:rPr>
        <w:t xml:space="preserve"> and </w:t>
      </w:r>
      <w:r w:rsidRPr="00D47840">
        <w:rPr>
          <w:rFonts w:cs="Calibri"/>
          <w:u w:val="single"/>
        </w:rPr>
        <w:t>imperialist wars</w:t>
      </w:r>
    </w:p>
    <w:p w14:paraId="10ABE35C" w14:textId="77777777" w:rsidR="0022081D" w:rsidRPr="00D47840" w:rsidRDefault="0022081D" w:rsidP="0022081D">
      <w:pPr>
        <w:rPr>
          <w:rStyle w:val="Style13ptBold"/>
        </w:rPr>
      </w:pPr>
      <w:r w:rsidRPr="00D47840">
        <w:rPr>
          <w:rStyle w:val="Style13ptBold"/>
        </w:rPr>
        <w:t xml:space="preserve">Feng 18 – </w:t>
      </w:r>
      <w:r w:rsidRPr="00D47840">
        <w:rPr>
          <w:rStyle w:val="Style13ptBold"/>
          <w:b w:val="0"/>
        </w:rPr>
        <w:t>Professor of law at Tsinghua University and one of China’s most prominent legal scholars. He spoke at the Berggruen Institute’s China Center workshop on artificial intelligence in 2018 in Beijing. (Xiang, The Washington post, “AI will spell the end of capitalism”, 5-3-2018, https://www.washingtonpost.com/news/theworldpost/wp/2018/05/03/end-of-capitalism/)//mj</w:t>
      </w:r>
    </w:p>
    <w:p w14:paraId="2D3E0C2D" w14:textId="77777777" w:rsidR="0022081D" w:rsidRPr="00D47840" w:rsidRDefault="0022081D" w:rsidP="0022081D">
      <w:r w:rsidRPr="00D47840">
        <w:t xml:space="preserve">BEIJING — </w:t>
      </w:r>
      <w:r w:rsidRPr="00D47840">
        <w:rPr>
          <w:rStyle w:val="StyleUnderline"/>
        </w:rPr>
        <w:t>The</w:t>
      </w:r>
      <w:r w:rsidRPr="00D47840">
        <w:t xml:space="preserve"> </w:t>
      </w:r>
      <w:r w:rsidRPr="00D47840">
        <w:rPr>
          <w:rStyle w:val="Emphasis"/>
        </w:rPr>
        <w:t>most momentous challenge</w:t>
      </w:r>
      <w:r w:rsidRPr="00D47840">
        <w:rPr>
          <w:rStyle w:val="StyleUnderline"/>
        </w:rPr>
        <w:t xml:space="preserve"> </w:t>
      </w:r>
      <w:r w:rsidRPr="00D47840">
        <w:t>facing socio-economic systems</w:t>
      </w:r>
      <w:r w:rsidRPr="00D47840">
        <w:rPr>
          <w:rStyle w:val="StyleUnderline"/>
        </w:rPr>
        <w:t xml:space="preserve"> today is the arrival of a</w:t>
      </w:r>
      <w:r w:rsidRPr="00D47840">
        <w:t xml:space="preserve">rtificial </w:t>
      </w:r>
      <w:r w:rsidRPr="00D47840">
        <w:rPr>
          <w:rStyle w:val="StyleUnderline"/>
        </w:rPr>
        <w:t>i</w:t>
      </w:r>
      <w:r w:rsidRPr="00D47840">
        <w:t xml:space="preserve">ntelligence. </w:t>
      </w:r>
      <w:r w:rsidRPr="00D47840">
        <w:rPr>
          <w:rStyle w:val="Emphasis"/>
        </w:rPr>
        <w:t>If AI remains under</w:t>
      </w:r>
      <w:r w:rsidRPr="00D47840">
        <w:rPr>
          <w:rStyle w:val="StyleUnderline"/>
        </w:rPr>
        <w:t xml:space="preserve"> the control of </w:t>
      </w:r>
      <w:r w:rsidRPr="00D47840">
        <w:rPr>
          <w:rStyle w:val="Emphasis"/>
        </w:rPr>
        <w:t>market forces, it will</w:t>
      </w:r>
      <w:r w:rsidRPr="00D47840">
        <w:t xml:space="preserve"> inexorably </w:t>
      </w:r>
      <w:r w:rsidRPr="00D47840">
        <w:rPr>
          <w:rStyle w:val="Emphasis"/>
        </w:rPr>
        <w:t>result in</w:t>
      </w:r>
      <w:r w:rsidRPr="00D47840">
        <w:rPr>
          <w:rStyle w:val="StyleUnderline"/>
        </w:rPr>
        <w:t xml:space="preserve"> a </w:t>
      </w:r>
      <w:r w:rsidRPr="00D47840">
        <w:rPr>
          <w:rStyle w:val="Emphasis"/>
        </w:rPr>
        <w:t>super-rich oligopoly</w:t>
      </w:r>
      <w:r w:rsidRPr="00D47840">
        <w:rPr>
          <w:rStyle w:val="StyleUnderline"/>
        </w:rPr>
        <w:t xml:space="preserve"> of data billionaires who reap the wealth created by robots that displace human labor, leaving massive unemployment in their wake.</w:t>
      </w:r>
    </w:p>
    <w:p w14:paraId="4065E653" w14:textId="77777777" w:rsidR="0022081D" w:rsidRPr="00D47840" w:rsidRDefault="0022081D" w:rsidP="0022081D">
      <w:pPr>
        <w:rPr>
          <w:u w:val="single"/>
        </w:rPr>
      </w:pPr>
      <w:r w:rsidRPr="00D47840">
        <w:t xml:space="preserve">But </w:t>
      </w:r>
      <w:r w:rsidRPr="00D47840">
        <w:rPr>
          <w:rStyle w:val="Emphasis"/>
        </w:rPr>
        <w:t>China’s</w:t>
      </w:r>
      <w:r w:rsidRPr="00D47840">
        <w:rPr>
          <w:rStyle w:val="StyleUnderline"/>
        </w:rPr>
        <w:t xml:space="preserve"> socialist market </w:t>
      </w:r>
      <w:r w:rsidRPr="00D47840">
        <w:rPr>
          <w:rStyle w:val="Emphasis"/>
        </w:rPr>
        <w:t>economy could provide a solution</w:t>
      </w:r>
      <w:r w:rsidRPr="00D47840">
        <w:rPr>
          <w:rStyle w:val="StyleUnderline"/>
        </w:rPr>
        <w:t xml:space="preserve"> to this.</w:t>
      </w:r>
      <w:r w:rsidRPr="00D47840">
        <w:t xml:space="preserve"> </w:t>
      </w:r>
      <w:r w:rsidRPr="00D47840">
        <w:rPr>
          <w:rStyle w:val="StyleUnderline"/>
        </w:rPr>
        <w:t>If AI rationally allocates resources through big data analysis, and if robust feedback loops can supplant the imperfections of “the invisible hand” while fairly sharing the vast wealth it creates, a planned economy that actually works could at last be achievable.</w:t>
      </w:r>
    </w:p>
    <w:p w14:paraId="2041DF09" w14:textId="77777777" w:rsidR="0022081D" w:rsidRPr="00D47840" w:rsidRDefault="0022081D" w:rsidP="0022081D">
      <w:r w:rsidRPr="00D47840">
        <w:rPr>
          <w:rStyle w:val="StyleUnderline"/>
        </w:rPr>
        <w:t>The more AI advances into a general-purpose tech</w:t>
      </w:r>
      <w:r w:rsidRPr="00D47840">
        <w:t xml:space="preserve">nology </w:t>
      </w:r>
      <w:r w:rsidRPr="00D47840">
        <w:rPr>
          <w:rStyle w:val="StyleUnderline"/>
        </w:rPr>
        <w:t>that permeates</w:t>
      </w:r>
      <w:r w:rsidRPr="00D47840">
        <w:t xml:space="preserve"> every corner of </w:t>
      </w:r>
      <w:r w:rsidRPr="00D47840">
        <w:rPr>
          <w:rStyle w:val="StyleUnderline"/>
        </w:rPr>
        <w:t>life</w:t>
      </w:r>
      <w:r w:rsidRPr="00D47840">
        <w:t xml:space="preserve">, </w:t>
      </w:r>
      <w:r w:rsidRPr="00D47840">
        <w:rPr>
          <w:rStyle w:val="StyleUnderline"/>
        </w:rPr>
        <w:t>the less sense it makes to allow it to remain in private hands that serve the interests of the few</w:t>
      </w:r>
      <w:r w:rsidRPr="00D47840">
        <w:t xml:space="preserve"> instead of the many. More than anything else, the inevitability of mass unemployment and the demand for universal welfare will drive the idea of socializing or nationalizing AI.</w:t>
      </w:r>
    </w:p>
    <w:p w14:paraId="1A1630CB" w14:textId="77777777" w:rsidR="0022081D" w:rsidRPr="00D47840" w:rsidRDefault="0022081D" w:rsidP="0022081D">
      <w:r w:rsidRPr="00D47840">
        <w:t>Marx’s dictum, “From each according to their abilities, to each according to their needs,” needs an update for the 21st century: “From the inability of an AI economy to provide jobs and a living wage for all, to each according to their needs.”</w:t>
      </w:r>
    </w:p>
    <w:p w14:paraId="605A8B06" w14:textId="77777777" w:rsidR="0022081D" w:rsidRPr="00D47840" w:rsidRDefault="0022081D" w:rsidP="0022081D">
      <w:pPr>
        <w:rPr>
          <w:b/>
          <w:iCs/>
          <w:u w:val="single"/>
          <w:bdr w:val="single" w:sz="8" w:space="0" w:color="auto"/>
        </w:rPr>
      </w:pPr>
      <w:r w:rsidRPr="00D47840">
        <w:t xml:space="preserve">Even at this early stage, </w:t>
      </w:r>
      <w:r w:rsidRPr="00D47840">
        <w:rPr>
          <w:rStyle w:val="StyleUnderline"/>
        </w:rPr>
        <w:t xml:space="preserve">the </w:t>
      </w:r>
      <w:r w:rsidRPr="00D47840">
        <w:rPr>
          <w:rStyle w:val="Emphasis"/>
        </w:rPr>
        <w:t>idea that digital capitalism will</w:t>
      </w:r>
      <w:r w:rsidRPr="00D47840">
        <w:rPr>
          <w:rStyle w:val="StyleUnderline"/>
        </w:rPr>
        <w:t xml:space="preserve"> somehow </w:t>
      </w:r>
      <w:r w:rsidRPr="00D47840">
        <w:rPr>
          <w:rStyle w:val="Emphasis"/>
        </w:rPr>
        <w:t>make social welfare a priority</w:t>
      </w:r>
      <w:r w:rsidRPr="00D47840">
        <w:rPr>
          <w:rStyle w:val="StyleUnderline"/>
        </w:rPr>
        <w:t xml:space="preserve"> has already </w:t>
      </w:r>
      <w:r w:rsidRPr="00D47840">
        <w:rPr>
          <w:rStyle w:val="Emphasis"/>
        </w:rPr>
        <w:t>proven to be a fairytale.</w:t>
      </w:r>
      <w:r w:rsidRPr="00D47840">
        <w:t xml:space="preserve"> </w:t>
      </w:r>
      <w:r w:rsidRPr="00D47840">
        <w:rPr>
          <w:rStyle w:val="StyleUnderline"/>
        </w:rPr>
        <w:t>The billionaires of Google and Apple</w:t>
      </w:r>
      <w:r w:rsidRPr="00D47840">
        <w:t xml:space="preserve">, </w:t>
      </w:r>
      <w:r w:rsidRPr="00D47840">
        <w:rPr>
          <w:rStyle w:val="StyleUnderline"/>
        </w:rPr>
        <w:t>who have been depositing</w:t>
      </w:r>
      <w:r w:rsidRPr="00D47840">
        <w:t xml:space="preserve"> company </w:t>
      </w:r>
      <w:r w:rsidRPr="00D47840">
        <w:rPr>
          <w:rStyle w:val="StyleUnderline"/>
        </w:rPr>
        <w:t>profits</w:t>
      </w:r>
      <w:r w:rsidRPr="00D47840">
        <w:t xml:space="preserve"> in </w:t>
      </w:r>
      <w:r w:rsidRPr="00D47840">
        <w:rPr>
          <w:rStyle w:val="StyleUnderline"/>
        </w:rPr>
        <w:t>offshore</w:t>
      </w:r>
      <w:r w:rsidRPr="00D47840">
        <w:t xml:space="preserve"> havens to avoid taxation, </w:t>
      </w:r>
      <w:r w:rsidRPr="00D47840">
        <w:rPr>
          <w:rStyle w:val="StyleUnderline"/>
        </w:rPr>
        <w:t>are hardly paragons of social responsibility</w:t>
      </w:r>
      <w:r w:rsidRPr="00D47840">
        <w:t xml:space="preserve">. </w:t>
      </w:r>
      <w:r w:rsidRPr="00D47840">
        <w:rPr>
          <w:rStyle w:val="StyleUnderline"/>
        </w:rPr>
        <w:t>The ongoing scandal around Facebook’s business model</w:t>
      </w:r>
      <w:r w:rsidRPr="00D47840">
        <w:t xml:space="preserve">, </w:t>
      </w:r>
      <w:r w:rsidRPr="00D47840">
        <w:rPr>
          <w:rStyle w:val="StyleUnderline"/>
        </w:rPr>
        <w:t xml:space="preserve">which puts profitability above responsible citizenship, is yet another example of how in digital capitalism, </w:t>
      </w:r>
      <w:r w:rsidRPr="00D47840">
        <w:rPr>
          <w:rStyle w:val="Emphasis"/>
        </w:rPr>
        <w:t>private companies only look after their own interests</w:t>
      </w:r>
      <w:r w:rsidRPr="00D47840">
        <w:rPr>
          <w:rStyle w:val="StyleUnderline"/>
        </w:rPr>
        <w:t xml:space="preserve"> at the </w:t>
      </w:r>
      <w:r w:rsidRPr="00D47840">
        <w:rPr>
          <w:rStyle w:val="Emphasis"/>
        </w:rPr>
        <w:t>expense of the rest of society.</w:t>
      </w:r>
    </w:p>
    <w:p w14:paraId="0C9456A0" w14:textId="77777777" w:rsidR="0022081D" w:rsidRPr="00D47840" w:rsidRDefault="0022081D" w:rsidP="0022081D">
      <w:r w:rsidRPr="00D47840">
        <w:t>One can readily see where this is all headed once technological unemployment accelerates. “Our responsibility is to our shareholders,” the robot owners will say. “We are not an employment agency or a charity.”</w:t>
      </w:r>
    </w:p>
    <w:p w14:paraId="31CBEBC0" w14:textId="77777777" w:rsidR="0022081D" w:rsidRPr="00D47840" w:rsidRDefault="0022081D" w:rsidP="0022081D">
      <w:pPr>
        <w:rPr>
          <w:u w:val="single"/>
        </w:rPr>
      </w:pPr>
      <w:r w:rsidRPr="00D47840">
        <w:t xml:space="preserve">These companies have been able to get away with their social irresponsibility because </w:t>
      </w:r>
      <w:r w:rsidRPr="00D47840">
        <w:rPr>
          <w:rStyle w:val="StyleUnderline"/>
        </w:rPr>
        <w:t>the legal system</w:t>
      </w:r>
      <w:r w:rsidRPr="00D47840">
        <w:t xml:space="preserve"> and its loopholes </w:t>
      </w:r>
      <w:r w:rsidRPr="00D47840">
        <w:rPr>
          <w:rStyle w:val="StyleUnderline"/>
        </w:rPr>
        <w:t xml:space="preserve">in the West are geared to </w:t>
      </w:r>
      <w:r w:rsidRPr="00D47840">
        <w:rPr>
          <w:rStyle w:val="Emphasis"/>
        </w:rPr>
        <w:t>protect private property above all else.</w:t>
      </w:r>
      <w:r w:rsidRPr="00D47840">
        <w:t xml:space="preserve"> Of course, in China, we have big privately owned Internet companies like Alibaba and Tencent. But </w:t>
      </w:r>
      <w:r w:rsidRPr="00D47840">
        <w:rPr>
          <w:rStyle w:val="StyleUnderline"/>
        </w:rPr>
        <w:t>unlike</w:t>
      </w:r>
      <w:r w:rsidRPr="00D47840">
        <w:t xml:space="preserve"> in </w:t>
      </w:r>
      <w:r w:rsidRPr="00D47840">
        <w:rPr>
          <w:rStyle w:val="StyleUnderline"/>
        </w:rPr>
        <w:t>the West,</w:t>
      </w:r>
      <w:r w:rsidRPr="00D47840">
        <w:t xml:space="preserve"> </w:t>
      </w:r>
      <w:r w:rsidRPr="00D47840">
        <w:rPr>
          <w:rStyle w:val="StyleUnderline"/>
        </w:rPr>
        <w:t xml:space="preserve">they are </w:t>
      </w:r>
      <w:r w:rsidRPr="00D47840">
        <w:rPr>
          <w:rStyle w:val="Emphasis"/>
        </w:rPr>
        <w:t>monitored by the state</w:t>
      </w:r>
      <w:r w:rsidRPr="00D47840">
        <w:rPr>
          <w:rStyle w:val="StyleUnderline"/>
        </w:rPr>
        <w:t xml:space="preserve"> and </w:t>
      </w:r>
      <w:r w:rsidRPr="00D47840">
        <w:rPr>
          <w:rStyle w:val="Emphasis"/>
        </w:rPr>
        <w:t>do not regard themselves as</w:t>
      </w:r>
      <w:r w:rsidRPr="00D47840">
        <w:rPr>
          <w:rStyle w:val="StyleUnderline"/>
        </w:rPr>
        <w:t xml:space="preserve"> above or </w:t>
      </w:r>
      <w:r w:rsidRPr="00D47840">
        <w:rPr>
          <w:rStyle w:val="Emphasis"/>
        </w:rPr>
        <w:t>beyond social control.</w:t>
      </w:r>
    </w:p>
    <w:p w14:paraId="7720045B" w14:textId="77777777" w:rsidR="0022081D" w:rsidRPr="00D47840" w:rsidRDefault="0022081D" w:rsidP="0022081D">
      <w:pPr>
        <w:rPr>
          <w:u w:val="single"/>
        </w:rPr>
      </w:pPr>
      <w:r w:rsidRPr="00D47840">
        <w:rPr>
          <w:rStyle w:val="StyleUnderline"/>
        </w:rPr>
        <w:t>It is the very pervasiveness of AI that will spell the end of market dominance.</w:t>
      </w:r>
      <w:r w:rsidRPr="00D47840">
        <w:t xml:space="preserve"> The market may reasonably if unequally function if industry creates employment opportunities for most people. But when industry only produces joblessness, as robots take over more and more, there is no good alternative but for the state to step in. As AI invades economic and social life, all private law-related issues will soon become public ones. More and more, </w:t>
      </w:r>
      <w:r w:rsidRPr="00D47840">
        <w:rPr>
          <w:rStyle w:val="StyleUnderline"/>
        </w:rPr>
        <w:t>regulation of private companies will become a necessity to maintain some semblance of stability in societies roiled by constant innovation.</w:t>
      </w:r>
    </w:p>
    <w:p w14:paraId="22540E92" w14:textId="77777777" w:rsidR="0022081D" w:rsidRPr="00D47840" w:rsidRDefault="0022081D" w:rsidP="0022081D">
      <w:pPr>
        <w:rPr>
          <w:u w:val="single"/>
        </w:rPr>
      </w:pPr>
      <w:r w:rsidRPr="00D47840">
        <w:t xml:space="preserve">I consider this historical process a step closer to a planned market economy. </w:t>
      </w:r>
      <w:r w:rsidRPr="00D47840">
        <w:rPr>
          <w:rStyle w:val="StyleUnderline"/>
        </w:rPr>
        <w:t>Laissez-faire capitalism as we have known it can lead nowhere but to a dictatorship of AI oligarchs who gather rents because the intellectual property they own rules over the means of production.</w:t>
      </w:r>
      <w:r w:rsidRPr="00D47840">
        <w:t xml:space="preserve"> </w:t>
      </w:r>
      <w:r w:rsidRPr="00D47840">
        <w:rPr>
          <w:rStyle w:val="Emphasis"/>
        </w:rPr>
        <w:t>On a global scale</w:t>
      </w:r>
      <w:r w:rsidRPr="00D47840">
        <w:t xml:space="preserve">, </w:t>
      </w:r>
      <w:r w:rsidRPr="00D47840">
        <w:rPr>
          <w:rStyle w:val="StyleUnderline"/>
        </w:rPr>
        <w:t xml:space="preserve">it is easy to envision this </w:t>
      </w:r>
      <w:r w:rsidRPr="00D47840">
        <w:rPr>
          <w:rStyle w:val="Emphasis"/>
        </w:rPr>
        <w:t xml:space="preserve">unleashed digital capitalism leading to a battle between robots </w:t>
      </w:r>
      <w:r w:rsidRPr="00D47840">
        <w:rPr>
          <w:rStyle w:val="StyleUnderline"/>
        </w:rPr>
        <w:t xml:space="preserve">for market share that will surely </w:t>
      </w:r>
      <w:r w:rsidRPr="00D47840">
        <w:rPr>
          <w:rStyle w:val="Emphasis"/>
        </w:rPr>
        <w:t>end as disastrously as</w:t>
      </w:r>
      <w:r w:rsidRPr="00D47840">
        <w:rPr>
          <w:rStyle w:val="StyleUnderline"/>
        </w:rPr>
        <w:t xml:space="preserve"> the </w:t>
      </w:r>
      <w:r w:rsidRPr="00D47840">
        <w:rPr>
          <w:rStyle w:val="Emphasis"/>
        </w:rPr>
        <w:t>imperialist wars did</w:t>
      </w:r>
      <w:r w:rsidRPr="00D47840">
        <w:rPr>
          <w:rStyle w:val="StyleUnderline"/>
        </w:rPr>
        <w:t xml:space="preserve"> in an earlier era.</w:t>
      </w:r>
    </w:p>
    <w:p w14:paraId="0DBFC618" w14:textId="77777777" w:rsidR="0022081D" w:rsidRPr="00D47840" w:rsidRDefault="0022081D" w:rsidP="0022081D">
      <w:r w:rsidRPr="00D47840">
        <w:t xml:space="preserve">For the sake of social well-being and security, individuals and </w:t>
      </w:r>
      <w:r w:rsidRPr="00D47840">
        <w:rPr>
          <w:rStyle w:val="StyleUnderline"/>
        </w:rPr>
        <w:t>private companies should not be allowed to possess any exclusive</w:t>
      </w:r>
      <w:r w:rsidRPr="00D47840">
        <w:t xml:space="preserve"> cutting-edge technology or core </w:t>
      </w:r>
      <w:r w:rsidRPr="00D47840">
        <w:rPr>
          <w:rStyle w:val="StyleUnderline"/>
        </w:rPr>
        <w:t>AI</w:t>
      </w:r>
      <w:r w:rsidRPr="00D47840">
        <w:t xml:space="preserve"> platforms. </w:t>
      </w:r>
      <w:r w:rsidRPr="00D47840">
        <w:rPr>
          <w:rStyle w:val="Emphasis"/>
        </w:rPr>
        <w:t>Like nuclear</w:t>
      </w:r>
      <w:r w:rsidRPr="00D47840">
        <w:t xml:space="preserve"> </w:t>
      </w:r>
      <w:r w:rsidRPr="00D47840">
        <w:rPr>
          <w:rStyle w:val="StyleUnderline"/>
        </w:rPr>
        <w:t>and biochemical</w:t>
      </w:r>
      <w:r w:rsidRPr="00D47840">
        <w:t xml:space="preserve"> </w:t>
      </w:r>
      <w:r w:rsidRPr="00D47840">
        <w:rPr>
          <w:rStyle w:val="Emphasis"/>
        </w:rPr>
        <w:t>weapons</w:t>
      </w:r>
      <w:r w:rsidRPr="00D47840">
        <w:t xml:space="preserve">, as long as they exist, </w:t>
      </w:r>
      <w:r w:rsidRPr="00D47840">
        <w:rPr>
          <w:rStyle w:val="StyleUnderline"/>
        </w:rPr>
        <w:t>nothing other than a strong</w:t>
      </w:r>
      <w:r w:rsidRPr="00D47840">
        <w:t xml:space="preserve"> and stable </w:t>
      </w:r>
      <w:r w:rsidRPr="00D47840">
        <w:rPr>
          <w:rStyle w:val="StyleUnderline"/>
        </w:rPr>
        <w:t xml:space="preserve">state can </w:t>
      </w:r>
      <w:r w:rsidRPr="005D2F78">
        <w:rPr>
          <w:rStyle w:val="Emphasis"/>
        </w:rPr>
        <w:t>ensure society’s safety</w:t>
      </w:r>
      <w:r w:rsidRPr="00D47840">
        <w:rPr>
          <w:rStyle w:val="StyleUnderline"/>
        </w:rPr>
        <w:t>.</w:t>
      </w:r>
      <w:r w:rsidRPr="00D47840">
        <w:t xml:space="preserve"> If we don’t nationalize AI, we could sink into a dystopia reminiscent of the early misery of industrialization, with its satanic mills and street urchins scrounging for a crust of bread.</w:t>
      </w:r>
    </w:p>
    <w:p w14:paraId="111F2C09" w14:textId="77777777" w:rsidR="0022081D" w:rsidRPr="00D47840" w:rsidRDefault="0022081D" w:rsidP="0022081D">
      <w:r w:rsidRPr="00D47840">
        <w:t>The dream of communism is the elimination of wage labor. If AI is bound to serve society instead of private capitalists, it promises to do so by freeing an overwhelming majority from such drudgery while creating wealth to sustain all.</w:t>
      </w:r>
    </w:p>
    <w:p w14:paraId="73E91A47" w14:textId="77777777" w:rsidR="0022081D" w:rsidRPr="00D47840" w:rsidRDefault="0022081D" w:rsidP="0022081D">
      <w:r w:rsidRPr="00D47840">
        <w:t>If the state controls the market, instead of digital capitalism controlling the state, true communist aspirations will be achievable. And because AI increasingly enables the management of complex systems by processing massive amounts of information through intensive feedback loops, it presents, for the first time, a real alternative to the market signals that have long justified laissez-faire ideology — and all the ills that go with it.</w:t>
      </w:r>
    </w:p>
    <w:p w14:paraId="50A1FACC" w14:textId="77777777" w:rsidR="0022081D" w:rsidRPr="00D47840" w:rsidRDefault="0022081D" w:rsidP="0022081D">
      <w:pPr>
        <w:rPr>
          <w:u w:val="single"/>
        </w:rPr>
      </w:pPr>
      <w:r w:rsidRPr="00D47840">
        <w:t xml:space="preserve">Going forward, </w:t>
      </w:r>
      <w:r w:rsidRPr="00D47840">
        <w:rPr>
          <w:rStyle w:val="Emphasis"/>
        </w:rPr>
        <w:t>China’s socialist market economy</w:t>
      </w:r>
      <w:r w:rsidRPr="00D47840">
        <w:t>, wh</w:t>
      </w:r>
      <w:r w:rsidRPr="00D47840">
        <w:rPr>
          <w:rStyle w:val="StyleUnderline"/>
        </w:rPr>
        <w:t>ich aims to harness the fruits of production for the whole population and not just</w:t>
      </w:r>
      <w:r w:rsidRPr="00D47840">
        <w:t xml:space="preserve"> a sliver of </w:t>
      </w:r>
      <w:r w:rsidRPr="00D47840">
        <w:rPr>
          <w:rStyle w:val="StyleUnderline"/>
        </w:rPr>
        <w:t>elites</w:t>
      </w:r>
      <w:r w:rsidRPr="00D47840">
        <w:t xml:space="preserve"> operating in their own self-centered interests, </w:t>
      </w:r>
      <w:r w:rsidRPr="00D47840">
        <w:rPr>
          <w:rStyle w:val="StyleUnderline"/>
        </w:rPr>
        <w:t xml:space="preserve">can lead the way toward this </w:t>
      </w:r>
      <w:r w:rsidRPr="00D47840">
        <w:rPr>
          <w:rStyle w:val="Emphasis"/>
        </w:rPr>
        <w:t>new stage of human development</w:t>
      </w:r>
      <w:r w:rsidRPr="00D47840">
        <w:rPr>
          <w:rStyle w:val="StyleUnderline"/>
        </w:rPr>
        <w:t>.</w:t>
      </w:r>
    </w:p>
    <w:p w14:paraId="711F3840" w14:textId="77777777" w:rsidR="0022081D" w:rsidRPr="00D47840" w:rsidRDefault="0022081D" w:rsidP="0022081D">
      <w:r w:rsidRPr="00D47840">
        <w:rPr>
          <w:rStyle w:val="StyleUnderline"/>
        </w:rPr>
        <w:t>If properly regulated i</w:t>
      </w:r>
      <w:r w:rsidRPr="00D47840">
        <w:t xml:space="preserve">n this way, </w:t>
      </w:r>
      <w:r w:rsidRPr="00D47840">
        <w:rPr>
          <w:rStyle w:val="StyleUnderline"/>
        </w:rPr>
        <w:t>we should celebrate</w:t>
      </w:r>
      <w:r w:rsidRPr="00D47840">
        <w:t xml:space="preserve">, not fear, </w:t>
      </w:r>
      <w:r w:rsidRPr="00D47840">
        <w:rPr>
          <w:rStyle w:val="StyleUnderline"/>
        </w:rPr>
        <w:t>the advent of AI</w:t>
      </w:r>
      <w:r w:rsidRPr="00D47840">
        <w:t xml:space="preserve">. </w:t>
      </w:r>
      <w:r w:rsidRPr="00D47840">
        <w:rPr>
          <w:rStyle w:val="StyleUnderline"/>
        </w:rPr>
        <w:t>If it is brought under social control</w:t>
      </w:r>
      <w:r w:rsidRPr="00D47840">
        <w:t xml:space="preserve">, </w:t>
      </w:r>
      <w:r w:rsidRPr="00D47840">
        <w:rPr>
          <w:rStyle w:val="StyleUnderline"/>
        </w:rPr>
        <w:t>it will finally free workers from peddling their time and sweat only to enrich those at the top.</w:t>
      </w:r>
      <w:r w:rsidRPr="00D47840">
        <w:t xml:space="preserve"> The communism of the future ought to adopt a new slogan: “Robots of the world, unite!”</w:t>
      </w:r>
    </w:p>
    <w:p w14:paraId="404D3BA6" w14:textId="3A501A26" w:rsidR="0022081D" w:rsidRDefault="0022081D" w:rsidP="0022081D">
      <w:pPr>
        <w:pStyle w:val="Heading3"/>
      </w:pPr>
      <w:r>
        <w:t>AI Bad--- China Ext</w:t>
      </w:r>
    </w:p>
    <w:p w14:paraId="087A274F" w14:textId="77777777" w:rsidR="0022081D" w:rsidRPr="00D47840" w:rsidRDefault="0022081D" w:rsidP="0022081D">
      <w:pPr>
        <w:pStyle w:val="Heading4"/>
        <w:rPr>
          <w:rFonts w:cs="Calibri"/>
        </w:rPr>
      </w:pPr>
      <w:r>
        <w:rPr>
          <w:rFonts w:cs="Calibri"/>
        </w:rPr>
        <w:t xml:space="preserve">US-led </w:t>
      </w:r>
      <w:r w:rsidRPr="00D47840">
        <w:rPr>
          <w:rFonts w:cs="Calibri"/>
        </w:rPr>
        <w:t xml:space="preserve">AI destroys democracy, creates a fascist system—rise of far right groups in the US intensify </w:t>
      </w:r>
    </w:p>
    <w:p w14:paraId="5142B027" w14:textId="77777777" w:rsidR="0022081D" w:rsidRPr="00D47840" w:rsidRDefault="0022081D" w:rsidP="0022081D">
      <w:pPr>
        <w:rPr>
          <w:sz w:val="16"/>
          <w:szCs w:val="16"/>
        </w:rPr>
      </w:pPr>
      <w:proofErr w:type="spellStart"/>
      <w:r w:rsidRPr="00D47840">
        <w:rPr>
          <w:rStyle w:val="Style13ptBold"/>
        </w:rPr>
        <w:t>Ünver</w:t>
      </w:r>
      <w:proofErr w:type="spellEnd"/>
      <w:r w:rsidRPr="00D47840">
        <w:rPr>
          <w:rStyle w:val="Style13ptBold"/>
        </w:rPr>
        <w:t xml:space="preserve"> 18 –</w:t>
      </w:r>
      <w:r w:rsidRPr="00D47840">
        <w:t xml:space="preserve"> </w:t>
      </w:r>
      <w:r w:rsidRPr="00D47840">
        <w:rPr>
          <w:sz w:val="16"/>
          <w:szCs w:val="16"/>
        </w:rPr>
        <w:t xml:space="preserve">Dr. Unver is a member of the Carnegie Endowment for International Peace Digital Democracy Network, which is a global scientific community of leading scholars of technology and politics. Previously, he served as a social science fellow at Britain's national data science laboratory Alan Turing Institute, Oxford University's Center for Technology and Global Affairs, social sciences mentor at Oxford University's Cyber Security Doctoral Training Program, Jean-Monnet fellow at the University of Michigan, and the Ertegun Chair of Middle Eastern Studies at Princeton University. Prof. </w:t>
      </w:r>
      <w:proofErr w:type="spellStart"/>
      <w:r w:rsidRPr="00D47840">
        <w:rPr>
          <w:sz w:val="16"/>
          <w:szCs w:val="16"/>
        </w:rPr>
        <w:t>Ünver</w:t>
      </w:r>
      <w:proofErr w:type="spellEnd"/>
      <w:r w:rsidRPr="00D47840">
        <w:rPr>
          <w:sz w:val="16"/>
          <w:szCs w:val="16"/>
        </w:rPr>
        <w:t xml:space="preserve"> is the coordinator and director of the Summer Institute in Computational Social Science (SICSS) Istanbul, the oldest and longest-running social data science summer training program in Turkey.. He holds a Ph.D. in International Relations from the University of Essex and is currently a Governing Council Member of the International Studies Association (ISA). (</w:t>
      </w:r>
      <w:proofErr w:type="spellStart"/>
      <w:r w:rsidRPr="00D47840">
        <w:rPr>
          <w:sz w:val="16"/>
          <w:szCs w:val="16"/>
        </w:rPr>
        <w:t>Ünver</w:t>
      </w:r>
      <w:proofErr w:type="spellEnd"/>
      <w:r w:rsidRPr="00D47840">
        <w:rPr>
          <w:sz w:val="16"/>
          <w:szCs w:val="16"/>
        </w:rPr>
        <w:t xml:space="preserve">, H. </w:t>
      </w:r>
      <w:proofErr w:type="spellStart"/>
      <w:r w:rsidRPr="00D47840">
        <w:rPr>
          <w:sz w:val="16"/>
          <w:szCs w:val="16"/>
        </w:rPr>
        <w:t>Akın</w:t>
      </w:r>
      <w:proofErr w:type="spellEnd"/>
      <w:r w:rsidRPr="00D47840">
        <w:rPr>
          <w:sz w:val="16"/>
          <w:szCs w:val="16"/>
        </w:rPr>
        <w:t>. Artificial Intelligence, Authoritarianism and the Future of Political Systems. Centre for Economics and Foreign Policy Studies, 2018. JSTOR, http://www.jstor.org/stable/resrep26084. Accessed 13 Jul. 2022.)</w:t>
      </w:r>
    </w:p>
    <w:p w14:paraId="066CB9B0" w14:textId="77777777" w:rsidR="0022081D" w:rsidRPr="00D47840" w:rsidRDefault="0022081D" w:rsidP="0022081D">
      <w:pPr>
        <w:rPr>
          <w:sz w:val="16"/>
        </w:rPr>
      </w:pPr>
      <w:r w:rsidRPr="00D47840">
        <w:rPr>
          <w:rStyle w:val="StyleUnderline"/>
        </w:rPr>
        <w:t>The most immediate impact of A.I.</w:t>
      </w:r>
      <w:r w:rsidRPr="00D47840">
        <w:rPr>
          <w:sz w:val="16"/>
        </w:rPr>
        <w:t xml:space="preserve"> that </w:t>
      </w:r>
      <w:r w:rsidRPr="00D47840">
        <w:rPr>
          <w:rStyle w:val="StyleUnderline"/>
        </w:rPr>
        <w:t>might reinforce</w:t>
      </w:r>
      <w:r w:rsidRPr="00D47840">
        <w:rPr>
          <w:sz w:val="16"/>
        </w:rPr>
        <w:t xml:space="preserve"> the </w:t>
      </w:r>
      <w:r w:rsidRPr="00D47840">
        <w:rPr>
          <w:rStyle w:val="StyleUnderline"/>
        </w:rPr>
        <w:t>feudalistic tendencies</w:t>
      </w:r>
      <w:r w:rsidRPr="00D47840">
        <w:rPr>
          <w:sz w:val="16"/>
        </w:rPr>
        <w:t xml:space="preserve"> of the digital space is </w:t>
      </w:r>
      <w:r w:rsidRPr="00D47840">
        <w:rPr>
          <w:rStyle w:val="StyleUnderline"/>
        </w:rPr>
        <w:t>to create a production system mimicking corporatism</w:t>
      </w:r>
      <w:r w:rsidRPr="00D47840">
        <w:rPr>
          <w:sz w:val="16"/>
        </w:rPr>
        <w:t xml:space="preserve"> - namely, </w:t>
      </w:r>
      <w:r w:rsidRPr="00D47840">
        <w:rPr>
          <w:rStyle w:val="StyleUnderline"/>
        </w:rPr>
        <w:t xml:space="preserve">the reconfiguration of power relations through sectoral alliances between coder syndicates and guilds. </w:t>
      </w:r>
      <w:r w:rsidRPr="00D47840">
        <w:rPr>
          <w:sz w:val="16"/>
        </w:rPr>
        <w:t xml:space="preserve">This </w:t>
      </w:r>
      <w:r w:rsidRPr="00D47840">
        <w:rPr>
          <w:rStyle w:val="StyleUnderline"/>
        </w:rPr>
        <w:t>would entail the control of algorithm-building and maintaining structures that both state and private actors rely on</w:t>
      </w:r>
      <w:r w:rsidRPr="00D47840">
        <w:rPr>
          <w:sz w:val="16"/>
        </w:rPr>
        <w:t xml:space="preserve">, and the foundation of the future economic system. The corporatization of </w:t>
      </w:r>
      <w:r w:rsidRPr="00D47840">
        <w:rPr>
          <w:rStyle w:val="StyleUnderline"/>
          <w:highlight w:val="cyan"/>
        </w:rPr>
        <w:t>A.I. could reinforce power-centralization</w:t>
      </w:r>
      <w:r w:rsidRPr="00D47840">
        <w:rPr>
          <w:rStyle w:val="StyleUnderline"/>
        </w:rPr>
        <w:t xml:space="preserve"> through the combination of corporations that monopolize modes of code</w:t>
      </w:r>
      <w:r w:rsidRPr="00D47840">
        <w:rPr>
          <w:sz w:val="16"/>
        </w:rPr>
        <w:t xml:space="preserve"> and coder production </w:t>
      </w:r>
      <w:r w:rsidRPr="00D47840">
        <w:rPr>
          <w:rStyle w:val="StyleUnderline"/>
          <w:highlight w:val="cyan"/>
        </w:rPr>
        <w:t>that</w:t>
      </w:r>
      <w:r w:rsidRPr="00D47840">
        <w:rPr>
          <w:rStyle w:val="StyleUnderline"/>
        </w:rPr>
        <w:t xml:space="preserve"> will </w:t>
      </w:r>
      <w:r w:rsidRPr="00D47840">
        <w:rPr>
          <w:rStyle w:val="StyleUnderline"/>
          <w:highlight w:val="cyan"/>
        </w:rPr>
        <w:t>disproportionately influence politics, military and science</w:t>
      </w:r>
      <w:r w:rsidRPr="00D47840">
        <w:rPr>
          <w:rStyle w:val="StyleUnderline"/>
        </w:rPr>
        <w:t xml:space="preserve"> affairs. This will effectively </w:t>
      </w:r>
      <w:r w:rsidRPr="00D47840">
        <w:rPr>
          <w:rStyle w:val="StyleUnderline"/>
          <w:highlight w:val="cyan"/>
        </w:rPr>
        <w:t>generate a feudal network that minimizes political participation</w:t>
      </w:r>
      <w:r w:rsidRPr="00D47840">
        <w:rPr>
          <w:rStyle w:val="StyleUnderline"/>
        </w:rPr>
        <w:t xml:space="preserve"> and representation, </w:t>
      </w:r>
      <w:r w:rsidRPr="00D47840">
        <w:rPr>
          <w:rStyle w:val="StyleUnderline"/>
          <w:highlight w:val="cyan"/>
        </w:rPr>
        <w:t xml:space="preserve">leading to the </w:t>
      </w:r>
      <w:r w:rsidRPr="00D47840">
        <w:rPr>
          <w:rStyle w:val="Emphasis"/>
          <w:highlight w:val="cyan"/>
        </w:rPr>
        <w:t>eradication of democracy</w:t>
      </w:r>
      <w:r w:rsidRPr="00D47840">
        <w:rPr>
          <w:rStyle w:val="StyleUnderline"/>
        </w:rPr>
        <w:t xml:space="preserve">. </w:t>
      </w:r>
      <w:r w:rsidRPr="00D47840">
        <w:rPr>
          <w:sz w:val="16"/>
        </w:rPr>
        <w:t xml:space="preserve">The </w:t>
      </w:r>
      <w:proofErr w:type="spellStart"/>
      <w:r w:rsidRPr="00D47840">
        <w:rPr>
          <w:sz w:val="16"/>
        </w:rPr>
        <w:t>Habermasian</w:t>
      </w:r>
      <w:proofErr w:type="spellEnd"/>
      <w:r w:rsidRPr="00D47840">
        <w:rPr>
          <w:sz w:val="16"/>
        </w:rPr>
        <w:t xml:space="preserve"> ‘algorithmic enclosures’ that are obscure and inaccessible will establish robust control mechanisms on the society and in turn, empower coder oligarchies and corporations in charge of them. The second alarmist trend in the popular mainstream is the idea that the </w:t>
      </w:r>
      <w:r w:rsidRPr="00D47840">
        <w:rPr>
          <w:rStyle w:val="Emphasis"/>
          <w:highlight w:val="cyan"/>
        </w:rPr>
        <w:t>A.I. will create a ‘fascist system</w:t>
      </w:r>
      <w:r w:rsidRPr="00D47840">
        <w:rPr>
          <w:sz w:val="16"/>
          <w:highlight w:val="cyan"/>
        </w:rPr>
        <w:t>’28</w:t>
      </w:r>
      <w:r w:rsidRPr="00D47840">
        <w:rPr>
          <w:sz w:val="16"/>
        </w:rPr>
        <w:t xml:space="preserve"> Cyber Governance and Digital Democracy 2018/9 over-centralized </w:t>
      </w:r>
      <w:r w:rsidRPr="00D47840">
        <w:rPr>
          <w:rStyle w:val="StyleUnderline"/>
        </w:rPr>
        <w:t xml:space="preserve">A.I.-based decision-making will </w:t>
      </w:r>
      <w:r w:rsidRPr="00D47840">
        <w:rPr>
          <w:rStyle w:val="StyleUnderline"/>
          <w:highlight w:val="cyan"/>
        </w:rPr>
        <w:t>create a hierarchy of repression in which control-oriented</w:t>
      </w:r>
      <w:r w:rsidRPr="00D47840">
        <w:rPr>
          <w:rStyle w:val="StyleUnderline"/>
        </w:rPr>
        <w:t xml:space="preserve">, top-down </w:t>
      </w:r>
      <w:r w:rsidRPr="00D47840">
        <w:rPr>
          <w:rStyle w:val="StyleUnderline"/>
          <w:highlight w:val="cyan"/>
        </w:rPr>
        <w:t>practices will restrict expression</w:t>
      </w:r>
      <w:r w:rsidRPr="00D47840">
        <w:rPr>
          <w:rStyle w:val="StyleUnderline"/>
        </w:rPr>
        <w:t>, engagement, oversight and political information-seeking behavior</w:t>
      </w:r>
      <w:r w:rsidRPr="00D47840">
        <w:rPr>
          <w:sz w:val="16"/>
        </w:rPr>
        <w:t xml:space="preserve">. </w:t>
      </w:r>
      <w:r w:rsidRPr="00D47840">
        <w:rPr>
          <w:rStyle w:val="Emphasis"/>
        </w:rPr>
        <w:t xml:space="preserve">These fears have been </w:t>
      </w:r>
      <w:r w:rsidRPr="00A07287">
        <w:rPr>
          <w:rStyle w:val="Emphasis"/>
          <w:highlight w:val="cyan"/>
        </w:rPr>
        <w:t xml:space="preserve">intensified </w:t>
      </w:r>
      <w:r w:rsidRPr="00D47840">
        <w:rPr>
          <w:rStyle w:val="Emphasis"/>
          <w:highlight w:val="cyan"/>
        </w:rPr>
        <w:t>with the rise of</w:t>
      </w:r>
      <w:r w:rsidRPr="00D47840">
        <w:rPr>
          <w:rStyle w:val="Emphasis"/>
        </w:rPr>
        <w:t xml:space="preserve"> the </w:t>
      </w:r>
      <w:r w:rsidRPr="00D47840">
        <w:rPr>
          <w:rStyle w:val="Emphasis"/>
          <w:highlight w:val="cyan"/>
        </w:rPr>
        <w:t>far-right groups in the US</w:t>
      </w:r>
      <w:r w:rsidRPr="00D47840">
        <w:rPr>
          <w:rStyle w:val="Emphasis"/>
        </w:rPr>
        <w:t xml:space="preserve"> and Europe</w:t>
      </w:r>
      <w:r w:rsidRPr="00D47840">
        <w:rPr>
          <w:rStyle w:val="StyleUnderline"/>
        </w:rPr>
        <w:t xml:space="preserve"> in the last years, bolstered by Internet trolls, fake news, and bots</w:t>
      </w:r>
      <w:r w:rsidRPr="00D47840">
        <w:rPr>
          <w:sz w:val="16"/>
        </w:rPr>
        <w:t xml:space="preserve">. According to the conceptualization of Foucault29 and Canguilhem30, </w:t>
      </w:r>
      <w:r w:rsidRPr="00D47840">
        <w:rPr>
          <w:rStyle w:val="StyleUnderline"/>
        </w:rPr>
        <w:t xml:space="preserve">the way </w:t>
      </w:r>
      <w:r w:rsidRPr="00D47840">
        <w:rPr>
          <w:rStyle w:val="StyleUnderline"/>
          <w:highlight w:val="cyan"/>
        </w:rPr>
        <w:t>technology</w:t>
      </w:r>
      <w:r w:rsidRPr="00D47840">
        <w:rPr>
          <w:rStyle w:val="StyleUnderline"/>
        </w:rPr>
        <w:t xml:space="preserve"> and science are </w:t>
      </w:r>
      <w:r w:rsidRPr="00D47840">
        <w:rPr>
          <w:rStyle w:val="StyleUnderline"/>
          <w:highlight w:val="cyan"/>
        </w:rPr>
        <w:t>deployed by fascist regimes snowball</w:t>
      </w:r>
      <w:r w:rsidRPr="00D47840">
        <w:rPr>
          <w:rStyle w:val="StyleUnderline"/>
        </w:rPr>
        <w:t xml:space="preserve"> into a social force, bursting their initial utilitarian origins </w:t>
      </w:r>
      <w:r w:rsidRPr="00D47840">
        <w:rPr>
          <w:rStyle w:val="StyleUnderline"/>
          <w:highlight w:val="cyan"/>
        </w:rPr>
        <w:t>and take on a life of their own</w:t>
      </w:r>
      <w:r w:rsidRPr="00D47840">
        <w:rPr>
          <w:sz w:val="16"/>
          <w:highlight w:val="cyan"/>
        </w:rPr>
        <w:t>.</w:t>
      </w:r>
      <w:r w:rsidRPr="00D47840">
        <w:rPr>
          <w:sz w:val="16"/>
        </w:rPr>
        <w:t xml:space="preserve"> </w:t>
      </w:r>
      <w:proofErr w:type="spellStart"/>
      <w:r w:rsidRPr="00D47840">
        <w:rPr>
          <w:sz w:val="16"/>
        </w:rPr>
        <w:t>Technologism</w:t>
      </w:r>
      <w:proofErr w:type="spellEnd"/>
      <w:r w:rsidRPr="00D47840">
        <w:rPr>
          <w:sz w:val="16"/>
        </w:rPr>
        <w:t xml:space="preserve"> then determines the bounds of rights and freedoms in a society, becoming the real political ideology in fascist regimes. In ‘techno-fascism,’ all aspects of social life are controlled with the purpose of maximizing scientific progress and technological advances that are in turn, used to exert newer forms of sectoral control over social life. </w:t>
      </w:r>
      <w:r w:rsidRPr="00D47840">
        <w:rPr>
          <w:rStyle w:val="Emphasis"/>
          <w:highlight w:val="cyan"/>
        </w:rPr>
        <w:t>Views that don’t conform</w:t>
      </w:r>
      <w:r w:rsidRPr="00D47840">
        <w:rPr>
          <w:rStyle w:val="StyleUnderline"/>
        </w:rPr>
        <w:t xml:space="preserve"> or fully converge to the hegemonic ideology </w:t>
      </w:r>
      <w:r w:rsidRPr="00D47840">
        <w:rPr>
          <w:rStyle w:val="Emphasis"/>
          <w:highlight w:val="cyan"/>
        </w:rPr>
        <w:t>are taken out</w:t>
      </w:r>
      <w:r w:rsidRPr="00D47840">
        <w:rPr>
          <w:rStyle w:val="StyleUnderline"/>
        </w:rPr>
        <w:t xml:space="preserve"> of the equation </w:t>
      </w:r>
      <w:r w:rsidRPr="00D47840">
        <w:rPr>
          <w:rStyle w:val="Emphasis"/>
          <w:highlight w:val="cyan"/>
        </w:rPr>
        <w:t>through imprisonment and death</w:t>
      </w:r>
      <w:r w:rsidRPr="00D47840">
        <w:rPr>
          <w:rStyle w:val="StyleUnderline"/>
        </w:rPr>
        <w:t xml:space="preserve">. </w:t>
      </w:r>
      <w:r w:rsidRPr="00D47840">
        <w:rPr>
          <w:sz w:val="16"/>
        </w:rPr>
        <w:t>Totalitarianism is different from authoritarianism in this context since the latter denotes the centralization of political power without the need to control thoughts and actions of all citizens through a revolutionary mechanism to change the human nature or the world at whole. An ‘A.I. fascism’ or totalitarianism, therefore, has to entail a bid to change human relations and social interactions; merely political control and centralization are not enough on their own</w:t>
      </w:r>
    </w:p>
    <w:p w14:paraId="141C4F89" w14:textId="77777777" w:rsidR="0022081D" w:rsidRPr="00D47840" w:rsidRDefault="0022081D" w:rsidP="0022081D">
      <w:pPr>
        <w:rPr>
          <w:sz w:val="16"/>
        </w:rPr>
      </w:pPr>
    </w:p>
    <w:p w14:paraId="1D23EFE5" w14:textId="77777777" w:rsidR="0022081D" w:rsidRDefault="0022081D" w:rsidP="0022081D">
      <w:pPr>
        <w:pStyle w:val="Heading4"/>
      </w:pPr>
      <w:r>
        <w:t xml:space="preserve">US is the ultimate double standard with cybersecurity – violating democracy, power balance and privacy </w:t>
      </w:r>
    </w:p>
    <w:p w14:paraId="06B6F5B8" w14:textId="77777777" w:rsidR="0022081D" w:rsidRPr="005024AF" w:rsidRDefault="0022081D" w:rsidP="0022081D">
      <w:r w:rsidRPr="005024AF">
        <w:rPr>
          <w:rFonts w:eastAsiaTheme="majorEastAsia" w:cstheme="majorBidi"/>
          <w:b/>
          <w:iCs/>
          <w:sz w:val="26"/>
        </w:rPr>
        <w:t>Blu</w:t>
      </w:r>
      <w:r>
        <w:rPr>
          <w:rFonts w:eastAsiaTheme="majorEastAsia" w:cstheme="majorBidi"/>
          <w:b/>
          <w:iCs/>
          <w:sz w:val="26"/>
        </w:rPr>
        <w:t>n</w:t>
      </w:r>
      <w:r w:rsidRPr="005024AF">
        <w:rPr>
          <w:rFonts w:eastAsiaTheme="majorEastAsia" w:cstheme="majorBidi"/>
          <w:b/>
          <w:iCs/>
          <w:sz w:val="26"/>
        </w:rPr>
        <w:t>den and Cheung 1</w:t>
      </w:r>
      <w:r>
        <w:rPr>
          <w:rFonts w:eastAsiaTheme="majorEastAsia" w:cstheme="majorBidi"/>
          <w:b/>
          <w:iCs/>
          <w:sz w:val="26"/>
        </w:rPr>
        <w:t>4</w:t>
      </w:r>
      <w:r>
        <w:t xml:space="preserve"> (Bill Blunden, independent investigator, Violet Cheung, professor of psychology at the University of San Francisco, “Behold a Pale Farce”, Trine Day, ProQuest, April 17, 2014)//SW</w:t>
      </w:r>
    </w:p>
    <w:p w14:paraId="33FD38EF" w14:textId="77777777" w:rsidR="0022081D" w:rsidRDefault="0022081D" w:rsidP="0022081D">
      <w:pPr>
        <w:rPr>
          <w:sz w:val="24"/>
          <w:szCs w:val="24"/>
          <w:u w:val="single"/>
        </w:rPr>
      </w:pPr>
      <w:r w:rsidRPr="002507DA">
        <w:rPr>
          <w:sz w:val="20"/>
          <w:szCs w:val="20"/>
        </w:rPr>
        <w:t xml:space="preserve">NSA has been coming out with all these charges against China going after our secrets, our information, and so forth. It’s caused the Congress to give enormous amounts of money to NSA, this money for defensive use against the Chinese and so forth. What never comes out is the U.S. offensive capability against the rest of the world. </w:t>
      </w:r>
      <w:r w:rsidRPr="002507DA">
        <w:rPr>
          <w:sz w:val="24"/>
          <w:szCs w:val="24"/>
          <w:u w:val="single"/>
        </w:rPr>
        <w:t xml:space="preserve">The U.S. – there’s nobody that can even compare to the U.S. We’ve got an enormous Cyber Command. They’re expanding NSA’s secret city by a third to accommodate 14 new buildings, 10 parking garages, a new enormous supercomputer center – all this for this new, very secret </w:t>
      </w:r>
      <w:r w:rsidRPr="002507DA">
        <w:rPr>
          <w:b/>
          <w:bCs/>
          <w:sz w:val="24"/>
          <w:szCs w:val="24"/>
          <w:u w:val="single"/>
        </w:rPr>
        <w:t>Cyber Command. And it’s dedicated largely to offensive, to creating wars</w:t>
      </w:r>
      <w:r w:rsidRPr="002507DA">
        <w:rPr>
          <w:sz w:val="24"/>
          <w:szCs w:val="24"/>
          <w:u w:val="single"/>
        </w:rPr>
        <w:t>, not preventing wars.</w:t>
      </w:r>
      <w:r w:rsidRPr="002507DA">
        <w:rPr>
          <w:sz w:val="20"/>
          <w:szCs w:val="20"/>
        </w:rPr>
        <w:t xml:space="preserve"> 21 Our leaders tend to paint the United States as being an innocent victim</w:t>
      </w:r>
      <w:r w:rsidRPr="002507DA">
        <w:rPr>
          <w:sz w:val="24"/>
          <w:szCs w:val="24"/>
          <w:u w:val="single"/>
        </w:rPr>
        <w:t xml:space="preserve">. However, more often than not the </w:t>
      </w:r>
      <w:r w:rsidRPr="005024AF">
        <w:rPr>
          <w:b/>
          <w:bCs/>
          <w:sz w:val="24"/>
          <w:szCs w:val="24"/>
          <w:u w:val="single"/>
        </w:rPr>
        <w:t>United States is a perpetrator</w:t>
      </w:r>
      <w:r w:rsidRPr="002507DA">
        <w:rPr>
          <w:sz w:val="24"/>
          <w:szCs w:val="24"/>
          <w:u w:val="single"/>
        </w:rPr>
        <w:t>. As the documents leaked by Ed Snowden confirmed, the focus of CYBERCOM isn’t on deterring attacks</w:t>
      </w:r>
      <w:r w:rsidRPr="005024AF">
        <w:rPr>
          <w:b/>
          <w:bCs/>
          <w:sz w:val="24"/>
          <w:szCs w:val="24"/>
          <w:u w:val="single"/>
        </w:rPr>
        <w:t>, it’s about launching them</w:t>
      </w:r>
      <w:r w:rsidRPr="002507DA">
        <w:rPr>
          <w:sz w:val="24"/>
          <w:szCs w:val="24"/>
          <w:u w:val="single"/>
        </w:rPr>
        <w:t xml:space="preserve">. In many instances these attacks are launched to </w:t>
      </w:r>
      <w:r w:rsidRPr="005024AF">
        <w:rPr>
          <w:b/>
          <w:bCs/>
          <w:sz w:val="24"/>
          <w:szCs w:val="24"/>
          <w:u w:val="single"/>
        </w:rPr>
        <w:t>acquire a strategic economic advantage and impose U.S. dominion abroad</w:t>
      </w:r>
      <w:r w:rsidRPr="002507DA">
        <w:rPr>
          <w:sz w:val="20"/>
          <w:szCs w:val="20"/>
        </w:rPr>
        <w:t xml:space="preserve">. In the end, it’s probably safe to assume that everyone is spying on everyone else. They always have and probably always will. Though at the same time, it’s also important to recognize that not all espionage programs are the same, and that scale matters. Given the amount of tax money our leaders throw at it, </w:t>
      </w:r>
      <w:r w:rsidRPr="002507DA">
        <w:rPr>
          <w:sz w:val="24"/>
          <w:szCs w:val="24"/>
          <w:u w:val="single"/>
        </w:rPr>
        <w:t xml:space="preserve">the United States, with its army of private sector contractors, </w:t>
      </w:r>
      <w:r w:rsidRPr="005024AF">
        <w:rPr>
          <w:b/>
          <w:bCs/>
          <w:sz w:val="24"/>
          <w:szCs w:val="24"/>
          <w:u w:val="single"/>
        </w:rPr>
        <w:t>steals secrets on a level both domestically and internationally that is unsurpassed</w:t>
      </w:r>
      <w:r w:rsidRPr="002507DA">
        <w:rPr>
          <w:sz w:val="20"/>
          <w:szCs w:val="20"/>
        </w:rPr>
        <w:t xml:space="preserve">. When it comes to breaking into networks and collecting sensitive information the United States is admittedly in a class all by itself. Journalist Glenn Greenwald elaborates on the repercussions of this fact: That the </w:t>
      </w:r>
      <w:r w:rsidRPr="002507DA">
        <w:rPr>
          <w:sz w:val="24"/>
          <w:szCs w:val="24"/>
          <w:u w:val="single"/>
        </w:rPr>
        <w:t xml:space="preserve">U.S. government – in complete secrecy – is constructing a </w:t>
      </w:r>
      <w:r w:rsidRPr="005024AF">
        <w:rPr>
          <w:b/>
          <w:bCs/>
          <w:sz w:val="24"/>
          <w:szCs w:val="24"/>
          <w:u w:val="single"/>
        </w:rPr>
        <w:t>ubiquitous spying apparatus aimed not only at its own citizens, but all of the world’s citizens</w:t>
      </w:r>
      <w:r w:rsidRPr="002507DA">
        <w:rPr>
          <w:sz w:val="24"/>
          <w:szCs w:val="24"/>
          <w:u w:val="single"/>
        </w:rPr>
        <w:t>,</w:t>
      </w:r>
      <w:r w:rsidRPr="002507DA">
        <w:rPr>
          <w:sz w:val="20"/>
          <w:szCs w:val="20"/>
        </w:rPr>
        <w:t xml:space="preserve"> has profound consequences. It erodes, if not eliminates, the ability to use the Internet with any remnant of privacy or personal security. It vests the </w:t>
      </w:r>
      <w:r w:rsidRPr="002507DA">
        <w:rPr>
          <w:sz w:val="24"/>
          <w:szCs w:val="24"/>
          <w:u w:val="single"/>
        </w:rPr>
        <w:t xml:space="preserve">U.S. government with boundless power over those to whom it has no accountability. It permits allies of the U.S. – including aggressively oppressive ones – to </w:t>
      </w:r>
      <w:r w:rsidRPr="005024AF">
        <w:rPr>
          <w:b/>
          <w:bCs/>
          <w:sz w:val="24"/>
          <w:szCs w:val="24"/>
          <w:u w:val="single"/>
        </w:rPr>
        <w:t>benefit from indiscriminate spying on their citizens’ communications. It radically alters the balance of power between the U.S. and ordinary citizens of the world.</w:t>
      </w:r>
      <w:r w:rsidRPr="002507DA">
        <w:rPr>
          <w:sz w:val="20"/>
          <w:szCs w:val="20"/>
        </w:rPr>
        <w:t xml:space="preserve"> And it sends an unmistakable signal to the world that while the U.S. very minimally values the privacy rights of Americans, it assigns zero value to the privacy of everyone else on the planet. 22 </w:t>
      </w:r>
      <w:r w:rsidRPr="005024AF">
        <w:rPr>
          <w:sz w:val="24"/>
          <w:szCs w:val="24"/>
          <w:u w:val="single"/>
        </w:rPr>
        <w:t>This double standard has serious consequences. It illustrates that U.S</w:t>
      </w:r>
      <w:r w:rsidRPr="005024AF">
        <w:rPr>
          <w:b/>
          <w:bCs/>
          <w:sz w:val="24"/>
          <w:szCs w:val="24"/>
          <w:u w:val="single"/>
        </w:rPr>
        <w:t>. leaders are unwilling to adhere to the values</w:t>
      </w:r>
      <w:r w:rsidRPr="005024AF">
        <w:rPr>
          <w:sz w:val="24"/>
          <w:szCs w:val="24"/>
          <w:u w:val="single"/>
        </w:rPr>
        <w:t xml:space="preserve"> and principles that they claim to represent.</w:t>
      </w:r>
      <w:r w:rsidRPr="002507DA">
        <w:rPr>
          <w:sz w:val="20"/>
          <w:szCs w:val="20"/>
        </w:rPr>
        <w:t xml:space="preserve"> Whistleblowers have exposed our political elite as untrustworthy. Having lost its moral authority in this domain, the United States cannot hope to name and shame cyber offenders. </w:t>
      </w:r>
      <w:r w:rsidRPr="005024AF">
        <w:rPr>
          <w:sz w:val="24"/>
          <w:szCs w:val="24"/>
          <w:u w:val="single"/>
        </w:rPr>
        <w:t xml:space="preserve">The ethereal bindings of soft power have dissolved, leaving only a </w:t>
      </w:r>
      <w:r w:rsidRPr="005024AF">
        <w:rPr>
          <w:b/>
          <w:bCs/>
          <w:sz w:val="24"/>
          <w:szCs w:val="24"/>
          <w:u w:val="single"/>
        </w:rPr>
        <w:t>dangerous example that other nations can follow</w:t>
      </w:r>
      <w:r w:rsidRPr="005024AF">
        <w:rPr>
          <w:sz w:val="24"/>
          <w:szCs w:val="24"/>
          <w:u w:val="single"/>
        </w:rPr>
        <w:t>.</w:t>
      </w:r>
    </w:p>
    <w:p w14:paraId="147DFF4B" w14:textId="77777777" w:rsidR="0022081D" w:rsidRDefault="0022081D" w:rsidP="0022081D">
      <w:pPr>
        <w:rPr>
          <w:sz w:val="24"/>
          <w:szCs w:val="24"/>
          <w:u w:val="single"/>
        </w:rPr>
      </w:pPr>
    </w:p>
    <w:p w14:paraId="40B7AB40" w14:textId="77777777" w:rsidR="0022081D" w:rsidRDefault="0022081D" w:rsidP="0022081D">
      <w:pPr>
        <w:rPr>
          <w:lang w:eastAsia="zh-TW"/>
        </w:rPr>
      </w:pPr>
    </w:p>
    <w:p w14:paraId="61318945" w14:textId="77777777" w:rsidR="0022081D" w:rsidRDefault="0022081D" w:rsidP="0022081D">
      <w:pPr>
        <w:pStyle w:val="Heading4"/>
      </w:pPr>
      <w:r>
        <w:t xml:space="preserve">American AI is unethical – they’ll establish a terrible global norm </w:t>
      </w:r>
    </w:p>
    <w:p w14:paraId="446BFFCC" w14:textId="77777777" w:rsidR="0022081D" w:rsidRPr="00FA518A" w:rsidRDefault="0022081D" w:rsidP="0022081D">
      <w:r w:rsidRPr="008F78CC">
        <w:rPr>
          <w:b/>
          <w:bCs/>
          <w:sz w:val="28"/>
          <w:szCs w:val="28"/>
        </w:rPr>
        <w:t>Snider ’20</w:t>
      </w:r>
      <w:r>
        <w:t xml:space="preserve"> </w:t>
      </w:r>
      <w:r w:rsidRPr="00FA518A">
        <w:t>(</w:t>
      </w:r>
      <w:r>
        <w:t xml:space="preserve">Technology </w:t>
      </w:r>
      <w:proofErr w:type="spellStart"/>
      <w:r>
        <w:t>reporer</w:t>
      </w:r>
      <w:proofErr w:type="spellEnd"/>
      <w:r>
        <w:t xml:space="preserve"> of USA Today, </w:t>
      </w:r>
      <w:r w:rsidRPr="00FA518A">
        <w:t>“Clearview AI, which has facial recognition database of 3 billion images, faces data theft</w:t>
      </w:r>
      <w:r>
        <w:t xml:space="preserve">,” USA Today, 2/26/29) </w:t>
      </w:r>
      <w:r w:rsidRPr="00FA518A">
        <w:t>https://www.usatoday.com/story/tech/2020/02/26/clearview-ai-data-theft-stokes-privacy-concerns-facial-recognition/4883352002/</w:t>
      </w:r>
    </w:p>
    <w:p w14:paraId="7E4105E1" w14:textId="77777777" w:rsidR="0022081D" w:rsidRDefault="0022081D" w:rsidP="0022081D">
      <w:pPr>
        <w:rPr>
          <w:rStyle w:val="StyleUnderline"/>
        </w:rPr>
      </w:pPr>
      <w:r w:rsidRPr="00EE15F2">
        <w:rPr>
          <w:rStyle w:val="StyleUnderline"/>
          <w:highlight w:val="cyan"/>
        </w:rPr>
        <w:t xml:space="preserve">Facial recognition software firm </w:t>
      </w:r>
      <w:r w:rsidRPr="00EE15F2">
        <w:rPr>
          <w:rStyle w:val="Emphasis"/>
          <w:highlight w:val="cyan"/>
        </w:rPr>
        <w:t>Clearview AI</w:t>
      </w:r>
      <w:r w:rsidRPr="00EE15F2">
        <w:rPr>
          <w:rStyle w:val="Emphasis"/>
        </w:rPr>
        <w:t>,</w:t>
      </w:r>
      <w:r w:rsidRPr="00D0590B">
        <w:t xml:space="preserve"> which has been criticized for scraping together a database of as many as 3 billion online images, has been hit with a data breach.</w:t>
      </w:r>
      <w:r>
        <w:t xml:space="preserve"> </w:t>
      </w:r>
      <w:r w:rsidRPr="00D0590B">
        <w:t>The firm, based in New York, apparently saw</w:t>
      </w:r>
      <w:r>
        <w:t xml:space="preserve"> </w:t>
      </w:r>
      <w:r w:rsidRPr="00D0590B">
        <w:t>its list of customers, which includes numerous law enforcement agencies, stolen,</w:t>
      </w:r>
      <w:r>
        <w:t xml:space="preserve"> </w:t>
      </w:r>
      <w:hyperlink r:id="rId127" w:tgtFrame="_blank" w:history="1">
        <w:r w:rsidRPr="00D0590B">
          <w:rPr>
            <w:rStyle w:val="Hyperlink"/>
          </w:rPr>
          <w:t>according to The Daily Beast</w:t>
        </w:r>
      </w:hyperlink>
      <w:r w:rsidRPr="00D0590B">
        <w:t>, which first reported the incident.</w:t>
      </w:r>
      <w:r>
        <w:t xml:space="preserve"> </w:t>
      </w:r>
      <w:r w:rsidRPr="00D0590B">
        <w:t>The news site reported that it had obtained a notice sent to Clearview's customers that an</w:t>
      </w:r>
      <w:r>
        <w:t xml:space="preserve"> </w:t>
      </w:r>
      <w:r w:rsidRPr="00D0590B">
        <w:t>intruder had “gained unauthorized access” to its customer list, the number of searches</w:t>
      </w:r>
      <w:r>
        <w:t xml:space="preserve"> </w:t>
      </w:r>
      <w:r w:rsidRPr="00D0590B">
        <w:t>customers have conducted and other data.</w:t>
      </w:r>
      <w:r>
        <w:t xml:space="preserve"> </w:t>
      </w:r>
      <w:r w:rsidRPr="00D0590B">
        <w:t>Clearview said in the notice that the company’s servers were not breached and that there was “no compromise of Clearview’s systems or network.”</w:t>
      </w:r>
      <w:r>
        <w:t xml:space="preserve"> </w:t>
      </w:r>
      <w:r w:rsidRPr="00D0590B">
        <w:t xml:space="preserve">However, Clearview's attorney, Tor </w:t>
      </w:r>
      <w:proofErr w:type="spellStart"/>
      <w:r w:rsidRPr="00D0590B">
        <w:t>Ekeland</w:t>
      </w:r>
      <w:proofErr w:type="spellEnd"/>
      <w:r w:rsidRPr="00D0590B">
        <w:t>, said</w:t>
      </w:r>
      <w:r>
        <w:t xml:space="preserve"> </w:t>
      </w:r>
      <w:r w:rsidRPr="00D0590B">
        <w:t>in a statement sent to USA TODAY, "Security is Clearview's top priority. Unfortunately, data breaches are part of life in the 21st century. Our servers were never accessed. We patched the flaw, and continue to work to strengthen our security."</w:t>
      </w:r>
      <w:r>
        <w:t xml:space="preserve"> </w:t>
      </w:r>
      <w:r w:rsidRPr="00D0590B">
        <w:rPr>
          <w:rStyle w:val="StyleUnderline"/>
        </w:rPr>
        <w:t xml:space="preserve">Facial recognition </w:t>
      </w:r>
      <w:r w:rsidRPr="00EE15F2">
        <w:rPr>
          <w:rStyle w:val="StyleUnderline"/>
          <w:highlight w:val="cyan"/>
        </w:rPr>
        <w:t xml:space="preserve">spurs </w:t>
      </w:r>
      <w:r w:rsidRPr="00EE15F2">
        <w:rPr>
          <w:rStyle w:val="Emphasis"/>
          <w:highlight w:val="cyan"/>
        </w:rPr>
        <w:t>privacy concerns</w:t>
      </w:r>
      <w:r w:rsidRPr="00D0590B">
        <w:rPr>
          <w:rStyle w:val="StyleUnderline"/>
        </w:rPr>
        <w:t>:</w:t>
      </w:r>
      <w:r w:rsidRPr="00D0590B">
        <w:t xml:space="preserve"> The issue of facial recognition technology and privacy has been controversial lately. Student uproar over</w:t>
      </w:r>
      <w:r>
        <w:t xml:space="preserve"> </w:t>
      </w:r>
      <w:hyperlink r:id="rId128" w:tgtFrame="_blank" w:history="1">
        <w:r w:rsidRPr="00D0590B">
          <w:rPr>
            <w:rStyle w:val="Hyperlink"/>
          </w:rPr>
          <w:t>the potential implementation of the face-scanning technology at the University of California Los Angeles led the school to drop the plan</w:t>
        </w:r>
      </w:hyperlink>
      <w:r w:rsidRPr="00D0590B">
        <w:t>. An editorial in</w:t>
      </w:r>
      <w:r>
        <w:t xml:space="preserve"> </w:t>
      </w:r>
      <w:hyperlink r:id="rId129" w:tgtFrame="_blank" w:history="1">
        <w:r w:rsidRPr="00D0590B">
          <w:rPr>
            <w:rStyle w:val="Hyperlink"/>
          </w:rPr>
          <w:t>The Daily Bruin</w:t>
        </w:r>
      </w:hyperlink>
      <w:r>
        <w:t xml:space="preserve"> </w:t>
      </w:r>
      <w:r w:rsidRPr="00D0590B">
        <w:t>student newspaper described the plan as "a major breach of students’ privacy" that makes "students feel unsafe on a campus they are supposed to call home."</w:t>
      </w:r>
      <w:r>
        <w:t xml:space="preserve"> </w:t>
      </w:r>
      <w:r w:rsidRPr="00EE15F2">
        <w:rPr>
          <w:rStyle w:val="StyleUnderline"/>
          <w:highlight w:val="cyan"/>
        </w:rPr>
        <w:t>Clearview</w:t>
      </w:r>
      <w:r w:rsidRPr="00D0590B">
        <w:t xml:space="preserve"> attracted attention after</w:t>
      </w:r>
      <w:r>
        <w:t xml:space="preserve"> </w:t>
      </w:r>
      <w:hyperlink r:id="rId130" w:tgtFrame="_blank" w:history="1">
        <w:r w:rsidRPr="00D0590B">
          <w:rPr>
            <w:rStyle w:val="Hyperlink"/>
          </w:rPr>
          <w:t>The New York Times reported in January</w:t>
        </w:r>
      </w:hyperlink>
      <w:r>
        <w:t xml:space="preserve"> </w:t>
      </w:r>
      <w:r w:rsidRPr="00D0590B">
        <w:t xml:space="preserve">that the startup </w:t>
      </w:r>
      <w:r w:rsidRPr="00321A8F">
        <w:rPr>
          <w:rStyle w:val="StyleUnderline"/>
        </w:rPr>
        <w:t>had</w:t>
      </w:r>
      <w:r>
        <w:rPr>
          <w:rStyle w:val="StyleUnderline"/>
        </w:rPr>
        <w:t xml:space="preserve"> </w:t>
      </w:r>
      <w:r w:rsidRPr="00EE15F2">
        <w:rPr>
          <w:rStyle w:val="StyleUnderline"/>
          <w:highlight w:val="cyan"/>
        </w:rPr>
        <w:t xml:space="preserve">built a database of more than </w:t>
      </w:r>
      <w:r w:rsidRPr="004E7552">
        <w:rPr>
          <w:rStyle w:val="Emphasis"/>
          <w:highlight w:val="cyan"/>
        </w:rPr>
        <w:t>3 billion images</w:t>
      </w:r>
      <w:r w:rsidRPr="00EE15F2">
        <w:rPr>
          <w:rStyle w:val="StyleUnderline"/>
          <w:highlight w:val="cyan"/>
        </w:rPr>
        <w:t xml:space="preserve"> gathered from social media sites such as Facebook, YouTube,</w:t>
      </w:r>
      <w:r w:rsidRPr="00321A8F">
        <w:rPr>
          <w:rStyle w:val="StyleUnderline"/>
        </w:rPr>
        <w:t xml:space="preserve"> as well as payment site </w:t>
      </w:r>
      <w:r w:rsidRPr="00EE15F2">
        <w:rPr>
          <w:rStyle w:val="StyleUnderline"/>
          <w:highlight w:val="cyan"/>
        </w:rPr>
        <w:t>Venmo</w:t>
      </w:r>
      <w:r w:rsidRPr="00321A8F">
        <w:rPr>
          <w:rStyle w:val="StyleUnderline"/>
        </w:rPr>
        <w:t xml:space="preserve"> and other online destinations.</w:t>
      </w:r>
      <w:r>
        <w:rPr>
          <w:rStyle w:val="StyleUnderline"/>
        </w:rPr>
        <w:t xml:space="preserve"> </w:t>
      </w:r>
      <w:r w:rsidRPr="00D0590B">
        <w:t xml:space="preserve">The </w:t>
      </w:r>
      <w:r w:rsidRPr="004E7552">
        <w:rPr>
          <w:rStyle w:val="StyleUnderline"/>
          <w:highlight w:val="cyan"/>
        </w:rPr>
        <w:t>company</w:t>
      </w:r>
      <w:r w:rsidRPr="004E7552">
        <w:rPr>
          <w:rStyle w:val="StyleUnderline"/>
        </w:rPr>
        <w:t xml:space="preserve"> </w:t>
      </w:r>
      <w:r w:rsidRPr="00D0590B">
        <w:t>notes on</w:t>
      </w:r>
      <w:r>
        <w:t xml:space="preserve"> </w:t>
      </w:r>
      <w:hyperlink r:id="rId131" w:tgtFrame="_blank" w:history="1">
        <w:r w:rsidRPr="00D0590B">
          <w:rPr>
            <w:rStyle w:val="Hyperlink"/>
          </w:rPr>
          <w:t>its website</w:t>
        </w:r>
      </w:hyperlink>
      <w:r>
        <w:t xml:space="preserve"> </w:t>
      </w:r>
      <w:r w:rsidRPr="00D0590B">
        <w:t xml:space="preserve">that </w:t>
      </w:r>
      <w:r w:rsidRPr="004E7552">
        <w:rPr>
          <w:highlight w:val="cyan"/>
        </w:rPr>
        <w:t xml:space="preserve">it </w:t>
      </w:r>
      <w:r w:rsidRPr="004E7552">
        <w:rPr>
          <w:rStyle w:val="StyleUnderline"/>
          <w:highlight w:val="cyan"/>
        </w:rPr>
        <w:t>searches</w:t>
      </w:r>
      <w:r w:rsidRPr="00321A8F">
        <w:rPr>
          <w:rStyle w:val="StyleUnderline"/>
        </w:rPr>
        <w:t xml:space="preserve"> </w:t>
      </w:r>
      <w:r w:rsidRPr="004E7552">
        <w:rPr>
          <w:rStyle w:val="StyleUnderline"/>
          <w:highlight w:val="cyan"/>
        </w:rPr>
        <w:t>the open web</w:t>
      </w:r>
      <w:r w:rsidRPr="00321A8F">
        <w:rPr>
          <w:rStyle w:val="StyleUnderline"/>
        </w:rPr>
        <w:t xml:space="preserve"> –</w:t>
      </w:r>
      <w:r w:rsidRPr="00D0590B">
        <w:t xml:space="preserve"> not private social media accounts –</w:t>
      </w:r>
      <w:r w:rsidRPr="00321A8F">
        <w:rPr>
          <w:rStyle w:val="StyleUnderline"/>
        </w:rPr>
        <w:t xml:space="preserve"> </w:t>
      </w:r>
      <w:r w:rsidRPr="004E7552">
        <w:rPr>
          <w:rStyle w:val="StyleUnderline"/>
          <w:highlight w:val="cyan"/>
        </w:rPr>
        <w:t>and markets its investigative tool only to law enforcement agencies</w:t>
      </w:r>
      <w:r w:rsidRPr="00D0590B">
        <w:t xml:space="preserve"> and "is NOT available to the public."</w:t>
      </w:r>
      <w:r>
        <w:t xml:space="preserve"> </w:t>
      </w:r>
      <w:r w:rsidRPr="00D0590B">
        <w:t>Federal and state law enforcement officials told The Times that they had used Clearview's app in solving cases from shoplifting to murder and child sexual exploitation cases.</w:t>
      </w:r>
      <w:r>
        <w:t xml:space="preserve"> </w:t>
      </w:r>
      <w:r w:rsidRPr="00D0590B">
        <w:t xml:space="preserve">Clearview was founded by Australian technologist </w:t>
      </w:r>
      <w:proofErr w:type="spellStart"/>
      <w:r w:rsidRPr="00D0590B">
        <w:t>Hoan</w:t>
      </w:r>
      <w:proofErr w:type="spellEnd"/>
      <w:r w:rsidRPr="00D0590B">
        <w:t xml:space="preserve"> Ton-That and Richard Schwartz, an aide to then-New York Mayor Rudy Giuliani, the Times reported, and counts Silicon Valley venture capitalist Peter Thiel among its investors.</w:t>
      </w:r>
      <w:r>
        <w:t xml:space="preserve"> </w:t>
      </w:r>
      <w:r w:rsidRPr="00321A8F">
        <w:rPr>
          <w:rStyle w:val="StyleUnderline"/>
        </w:rPr>
        <w:t>Clearview faces criticism:</w:t>
      </w:r>
      <w:r w:rsidRPr="00D0590B">
        <w:t xml:space="preserve"> Since the report's publication, </w:t>
      </w:r>
      <w:r w:rsidRPr="00321A8F">
        <w:rPr>
          <w:rStyle w:val="StyleUnderline"/>
        </w:rPr>
        <w:t>Google,</w:t>
      </w:r>
      <w:r>
        <w:rPr>
          <w:rStyle w:val="StyleUnderline"/>
        </w:rPr>
        <w:t xml:space="preserve"> </w:t>
      </w:r>
      <w:r w:rsidRPr="00321A8F">
        <w:rPr>
          <w:rStyle w:val="StyleUnderline"/>
        </w:rPr>
        <w:t>Facebook, Twitter and Venmo</w:t>
      </w:r>
      <w:r>
        <w:rPr>
          <w:rStyle w:val="StyleUnderline"/>
        </w:rPr>
        <w:t xml:space="preserve"> </w:t>
      </w:r>
      <w:hyperlink r:id="rId132" w:tgtFrame="_blank" w:history="1">
        <w:r w:rsidRPr="00321A8F">
          <w:rPr>
            <w:rStyle w:val="StyleUnderline"/>
          </w:rPr>
          <w:t>have sent cease-and-desist letters to Clearview</w:t>
        </w:r>
      </w:hyperlink>
      <w:r>
        <w:rPr>
          <w:rStyle w:val="StyleUnderline"/>
        </w:rPr>
        <w:t xml:space="preserve"> </w:t>
      </w:r>
      <w:r w:rsidRPr="00321A8F">
        <w:rPr>
          <w:rStyle w:val="StyleUnderline"/>
        </w:rPr>
        <w:t>demanding the company stop using its platforms for gathering imagery.</w:t>
      </w:r>
      <w:r>
        <w:t xml:space="preserve"> </w:t>
      </w:r>
      <w:r w:rsidRPr="00D0590B">
        <w:t>“YouTube’s Terms of Service explicitly forbid collecting data that can be used to identify a person,” YouTube spokesman Alex Joseph said in a statement. “Clearview has publicly admitted to doing exactly that, and in response we sent them a cease and desist letter.”</w:t>
      </w:r>
      <w:r>
        <w:t xml:space="preserve"> </w:t>
      </w:r>
      <w:r w:rsidRPr="004E7552">
        <w:t xml:space="preserve">The New Jersey attorney general has banned police from using Clearview's app, </w:t>
      </w:r>
      <w:hyperlink r:id="rId133" w:tgtFrame="_blank" w:history="1">
        <w:r w:rsidRPr="00D0590B">
          <w:rPr>
            <w:rStyle w:val="Hyperlink"/>
          </w:rPr>
          <w:t>The Times reported</w:t>
        </w:r>
      </w:hyperlink>
      <w:r w:rsidRPr="00D0590B">
        <w:t>,</w:t>
      </w:r>
      <w:r>
        <w:t xml:space="preserve"> </w:t>
      </w:r>
      <w:r w:rsidRPr="00D0590B">
        <w:t xml:space="preserve">and the </w:t>
      </w:r>
      <w:r w:rsidRPr="004E7552">
        <w:rPr>
          <w:rStyle w:val="StyleUnderline"/>
          <w:highlight w:val="cyan"/>
        </w:rPr>
        <w:t>company</w:t>
      </w:r>
      <w:r w:rsidRPr="00321A8F">
        <w:rPr>
          <w:rStyle w:val="StyleUnderline"/>
        </w:rPr>
        <w:t xml:space="preserve"> also </w:t>
      </w:r>
      <w:r w:rsidRPr="004E7552">
        <w:rPr>
          <w:rStyle w:val="StyleUnderline"/>
          <w:highlight w:val="cyan"/>
        </w:rPr>
        <w:t xml:space="preserve">faces </w:t>
      </w:r>
      <w:r w:rsidRPr="004E7552">
        <w:rPr>
          <w:rStyle w:val="Emphasis"/>
          <w:highlight w:val="cyan"/>
        </w:rPr>
        <w:t>class action</w:t>
      </w:r>
      <w:r w:rsidRPr="00321A8F">
        <w:rPr>
          <w:rStyle w:val="StyleUnderline"/>
        </w:rPr>
        <w:t xml:space="preserve"> </w:t>
      </w:r>
      <w:r w:rsidRPr="004E7552">
        <w:rPr>
          <w:rStyle w:val="Emphasis"/>
          <w:highlight w:val="cyan"/>
        </w:rPr>
        <w:t>lawsuits</w:t>
      </w:r>
      <w:r w:rsidRPr="004E7552">
        <w:rPr>
          <w:rStyle w:val="Emphasis"/>
        </w:rPr>
        <w:t xml:space="preserve"> </w:t>
      </w:r>
      <w:r w:rsidRPr="00321A8F">
        <w:rPr>
          <w:rStyle w:val="StyleUnderline"/>
        </w:rPr>
        <w:t>in Illinois and Virginia.</w:t>
      </w:r>
      <w:r>
        <w:rPr>
          <w:u w:val="single"/>
        </w:rPr>
        <w:t xml:space="preserve"> </w:t>
      </w:r>
      <w:r w:rsidRPr="00D0590B">
        <w:t xml:space="preserve">And </w:t>
      </w:r>
      <w:r w:rsidRPr="00321A8F">
        <w:rPr>
          <w:rStyle w:val="StyleUnderline"/>
        </w:rPr>
        <w:t>Clearview is coming under scrutiny by some in</w:t>
      </w:r>
      <w:r>
        <w:rPr>
          <w:rStyle w:val="StyleUnderline"/>
        </w:rPr>
        <w:t xml:space="preserve"> </w:t>
      </w:r>
      <w:r w:rsidRPr="00321A8F">
        <w:rPr>
          <w:rStyle w:val="StyleUnderline"/>
        </w:rPr>
        <w:t>the U.S. Congress.</w:t>
      </w:r>
      <w:r>
        <w:t xml:space="preserve"> </w:t>
      </w:r>
      <w:r w:rsidRPr="00321A8F">
        <w:rPr>
          <w:rStyle w:val="StyleUnderline"/>
        </w:rPr>
        <w:t>Rep. Patrick McHenry</w:t>
      </w:r>
      <w:r w:rsidRPr="00D0590B">
        <w:t>, R-N.C.,</w:t>
      </w:r>
      <w:r>
        <w:t xml:space="preserve"> </w:t>
      </w:r>
      <w:r w:rsidRPr="00D0590B">
        <w:t xml:space="preserve">has </w:t>
      </w:r>
      <w:r w:rsidRPr="00321A8F">
        <w:rPr>
          <w:rStyle w:val="StyleUnderline"/>
        </w:rPr>
        <w:t>called for House Financial Services Committee</w:t>
      </w:r>
      <w:r w:rsidRPr="00D0590B">
        <w:t xml:space="preserve"> chair Maxine Waters, D-Calif</w:t>
      </w:r>
      <w:r w:rsidRPr="00321A8F">
        <w:rPr>
          <w:rStyle w:val="StyleUnderline"/>
        </w:rPr>
        <w:t>., to schedule a hearing on the company's</w:t>
      </w:r>
      <w:r>
        <w:rPr>
          <w:rStyle w:val="StyleUnderline"/>
        </w:rPr>
        <w:t xml:space="preserve"> </w:t>
      </w:r>
      <w:r w:rsidRPr="00321A8F">
        <w:rPr>
          <w:rStyle w:val="StyleUnderline"/>
        </w:rPr>
        <w:t>data collection practices,</w:t>
      </w:r>
      <w:r>
        <w:t xml:space="preserve"> </w:t>
      </w:r>
      <w:hyperlink r:id="rId134" w:tgtFrame="_blank" w:history="1">
        <w:proofErr w:type="spellStart"/>
        <w:r w:rsidRPr="00D0590B">
          <w:rPr>
            <w:rStyle w:val="Hyperlink"/>
          </w:rPr>
          <w:t>Axios</w:t>
        </w:r>
        <w:proofErr w:type="spellEnd"/>
        <w:r w:rsidRPr="00D0590B">
          <w:rPr>
            <w:rStyle w:val="Hyperlink"/>
          </w:rPr>
          <w:t xml:space="preserve"> reported</w:t>
        </w:r>
      </w:hyperlink>
      <w:r w:rsidRPr="00D0590B">
        <w:t>.</w:t>
      </w:r>
      <w:r>
        <w:t xml:space="preserve"> </w:t>
      </w:r>
      <w:r w:rsidRPr="00321A8F">
        <w:rPr>
          <w:rStyle w:val="StyleUnderline"/>
        </w:rPr>
        <w:t>Sen.</w:t>
      </w:r>
      <w:r>
        <w:rPr>
          <w:rStyle w:val="StyleUnderline"/>
        </w:rPr>
        <w:t xml:space="preserve"> </w:t>
      </w:r>
      <w:r w:rsidRPr="00321A8F">
        <w:rPr>
          <w:rStyle w:val="StyleUnderline"/>
        </w:rPr>
        <w:t>Edward Markey</w:t>
      </w:r>
      <w:r w:rsidRPr="00D0590B">
        <w:t xml:space="preserve">, D-Mass., who last </w:t>
      </w:r>
      <w:r w:rsidRPr="00321A8F">
        <w:rPr>
          <w:rStyle w:val="StyleUnderline"/>
        </w:rPr>
        <w:t>month</w:t>
      </w:r>
      <w:r>
        <w:rPr>
          <w:rStyle w:val="StyleUnderline"/>
        </w:rPr>
        <w:t xml:space="preserve"> </w:t>
      </w:r>
      <w:r w:rsidRPr="00321A8F">
        <w:rPr>
          <w:rStyle w:val="StyleUnderline"/>
        </w:rPr>
        <w:t>expressed concerns</w:t>
      </w:r>
      <w:r w:rsidRPr="00D0590B">
        <w:t xml:space="preserve"> about Clearview's technology, strengthened his unease after Wednesday's report: "Clearview’s statement that security is its ‘top priority’ would be laughable if the </w:t>
      </w:r>
      <w:r w:rsidRPr="004E7552">
        <w:rPr>
          <w:rStyle w:val="StyleUnderline"/>
          <w:highlight w:val="cyan"/>
        </w:rPr>
        <w:t xml:space="preserve">company’s failure to safeguard its information wasn’t so </w:t>
      </w:r>
      <w:r w:rsidRPr="004E7552">
        <w:rPr>
          <w:rStyle w:val="Emphasis"/>
          <w:highlight w:val="cyan"/>
        </w:rPr>
        <w:t>disturbing</w:t>
      </w:r>
      <w:r w:rsidRPr="004E7552">
        <w:rPr>
          <w:rStyle w:val="StyleUnderline"/>
          <w:highlight w:val="cyan"/>
        </w:rPr>
        <w:t xml:space="preserve"> </w:t>
      </w:r>
      <w:r w:rsidRPr="004E7552">
        <w:rPr>
          <w:rStyle w:val="Emphasis"/>
          <w:highlight w:val="cyan"/>
        </w:rPr>
        <w:t>and threatening to the public’s privacy</w:t>
      </w:r>
      <w:r w:rsidRPr="00D0590B">
        <w:t>,” he said in a statement.</w:t>
      </w:r>
      <w:r>
        <w:t xml:space="preserve"> </w:t>
      </w:r>
      <w:r w:rsidRPr="00D0590B">
        <w:t>While the company said it had not been hacked, the incident raises concerns, he says.</w:t>
      </w:r>
      <w:r>
        <w:t xml:space="preserve"> </w:t>
      </w:r>
      <w:r w:rsidRPr="00D0590B">
        <w:t xml:space="preserve">“If your password gets breached, you can change your password. If your credit card number gets breached, you can cancel your card. But </w:t>
      </w:r>
      <w:r w:rsidRPr="00321A8F">
        <w:rPr>
          <w:rStyle w:val="StyleUnderline"/>
        </w:rPr>
        <w:t>you can’t change biometric information like your facial characteristics if a company like Clearview fails to keep that data secure," Markey said</w:t>
      </w:r>
      <w:r w:rsidRPr="00D0590B">
        <w:t>. "</w:t>
      </w:r>
      <w:r w:rsidRPr="00321A8F">
        <w:rPr>
          <w:rStyle w:val="StyleUnderline"/>
        </w:rPr>
        <w:t xml:space="preserve">This is a </w:t>
      </w:r>
      <w:r w:rsidRPr="004E7552">
        <w:rPr>
          <w:rStyle w:val="Emphasis"/>
          <w:highlight w:val="cyan"/>
        </w:rPr>
        <w:t>company whose entire business model relies on collecting incredibly sensitive and personal info</w:t>
      </w:r>
      <w:r w:rsidRPr="00321A8F">
        <w:rPr>
          <w:rStyle w:val="StyleUnderline"/>
        </w:rPr>
        <w:t>rmation</w:t>
      </w:r>
      <w:r w:rsidRPr="00D0590B">
        <w:t xml:space="preserve">, and this breach is yet another sign that the </w:t>
      </w:r>
      <w:r w:rsidRPr="00321A8F">
        <w:rPr>
          <w:rStyle w:val="StyleUnderline"/>
        </w:rPr>
        <w:t>potential benefits of Clearview’s technology do not outweigh the grave privacy risks it poses.”</w:t>
      </w:r>
    </w:p>
    <w:p w14:paraId="1F8B819A" w14:textId="77777777" w:rsidR="0022081D" w:rsidRDefault="0022081D" w:rsidP="0022081D">
      <w:pPr>
        <w:rPr>
          <w:rStyle w:val="StyleUnderline"/>
        </w:rPr>
      </w:pPr>
    </w:p>
    <w:p w14:paraId="45F7A3F9" w14:textId="77777777" w:rsidR="0022081D" w:rsidRDefault="0022081D" w:rsidP="0022081D">
      <w:pPr>
        <w:pStyle w:val="Heading4"/>
        <w:rPr>
          <w:rStyle w:val="StyleUnderline"/>
          <w:sz w:val="30"/>
          <w:szCs w:val="30"/>
        </w:rPr>
      </w:pPr>
      <w:r w:rsidRPr="00D7294D">
        <w:rPr>
          <w:rStyle w:val="StyleUnderline"/>
          <w:sz w:val="30"/>
          <w:szCs w:val="30"/>
        </w:rPr>
        <w:t xml:space="preserve">American tech companies </w:t>
      </w:r>
      <w:r>
        <w:rPr>
          <w:rStyle w:val="StyleUnderline"/>
          <w:sz w:val="30"/>
          <w:szCs w:val="30"/>
        </w:rPr>
        <w:t xml:space="preserve">are </w:t>
      </w:r>
      <w:r w:rsidRPr="00D7294D">
        <w:rPr>
          <w:rStyle w:val="StyleUnderline"/>
          <w:sz w:val="30"/>
          <w:szCs w:val="30"/>
        </w:rPr>
        <w:t>selling, manipulating, and stealing consumer data</w:t>
      </w:r>
    </w:p>
    <w:p w14:paraId="485A55AF" w14:textId="77777777" w:rsidR="0022081D" w:rsidRPr="00177B0E" w:rsidRDefault="0022081D" w:rsidP="0022081D">
      <w:proofErr w:type="spellStart"/>
      <w:r>
        <w:rPr>
          <w:b/>
          <w:bCs/>
          <w:sz w:val="24"/>
          <w:szCs w:val="24"/>
        </w:rPr>
        <w:t>Beens</w:t>
      </w:r>
      <w:proofErr w:type="spellEnd"/>
      <w:r w:rsidRPr="00D7294D">
        <w:rPr>
          <w:b/>
          <w:bCs/>
          <w:sz w:val="24"/>
          <w:szCs w:val="24"/>
        </w:rPr>
        <w:t xml:space="preserve"> ’21</w:t>
      </w:r>
      <w:r>
        <w:rPr>
          <w:b/>
          <w:bCs/>
          <w:sz w:val="24"/>
          <w:szCs w:val="24"/>
        </w:rPr>
        <w:t xml:space="preserve"> </w:t>
      </w:r>
      <w:r w:rsidRPr="00DA2602">
        <w:t>(Robert E.G</w:t>
      </w:r>
      <w:r w:rsidRPr="00DA2602">
        <w:rPr>
          <w:b/>
          <w:bCs/>
        </w:rPr>
        <w:t xml:space="preserve">. </w:t>
      </w:r>
      <w:proofErr w:type="spellStart"/>
      <w:r w:rsidRPr="00DA2602">
        <w:t>Beens</w:t>
      </w:r>
      <w:proofErr w:type="spellEnd"/>
      <w:r w:rsidRPr="00DA2602">
        <w:t xml:space="preserve"> is Co-Founder and CEO of </w:t>
      </w:r>
      <w:hyperlink r:id="rId135" w:tgtFrame="_blank" w:history="1">
        <w:r w:rsidRPr="00DA2602">
          <w:rPr>
            <w:rStyle w:val="Hyperlink"/>
          </w:rPr>
          <w:t>Startpage</w:t>
        </w:r>
      </w:hyperlink>
      <w:r w:rsidRPr="00DA2602">
        <w:t>, the world’s most private search engine, “</w:t>
      </w:r>
      <w:hyperlink r:id="rId136" w:tooltip="Companies are selling, manipulating, or stealing data. It’s time to do something about it" w:history="1">
        <w:r w:rsidRPr="00DA2602">
          <w:rPr>
            <w:rStyle w:val="Hyperlink"/>
          </w:rPr>
          <w:t>Companies are selling, manipulating, or stealing data. It’s time to do something about it</w:t>
        </w:r>
      </w:hyperlink>
      <w:r w:rsidRPr="00DA2602">
        <w:t>,” Fast Company, 1/28/21) https://www.fastcompany.com/90597583/data-privacy-startpage-founder</w:t>
      </w:r>
    </w:p>
    <w:p w14:paraId="4C95E654" w14:textId="77777777" w:rsidR="0022081D" w:rsidRPr="00177B0E" w:rsidRDefault="0022081D" w:rsidP="0022081D"/>
    <w:p w14:paraId="2DB1F07F" w14:textId="77777777" w:rsidR="0022081D" w:rsidRDefault="0022081D" w:rsidP="0022081D">
      <w:r w:rsidRPr="00D7294D">
        <w:t>There is a curious trend afoot these days. As profits among tech’s biggest players have risen, so too have</w:t>
      </w:r>
      <w:r>
        <w:t xml:space="preserve"> </w:t>
      </w:r>
      <w:hyperlink r:id="rId137" w:tgtFrame="_blank" w:history="1">
        <w:r w:rsidRPr="00D7294D">
          <w:rPr>
            <w:rStyle w:val="Hyperlink"/>
          </w:rPr>
          <w:t>the number of breaches and hacks</w:t>
        </w:r>
      </w:hyperlink>
      <w:r w:rsidRPr="00D7294D">
        <w:t>. Their trajectories nearly mirror each other: up, and to the right.</w:t>
      </w:r>
      <w:r>
        <w:t xml:space="preserve"> </w:t>
      </w:r>
      <w:r w:rsidRPr="00D7294D">
        <w:t xml:space="preserve">This is no coincidence, of course. User data, that digital treasure craved by hackers and businesses alike, is wildly lucrative. </w:t>
      </w:r>
      <w:r w:rsidRPr="00DB367D">
        <w:rPr>
          <w:rStyle w:val="StyleUnderline"/>
        </w:rPr>
        <w:t>Big tech is using our data in privacy-invasive ways to source targeted ads,</w:t>
      </w:r>
      <w:r>
        <w:rPr>
          <w:rStyle w:val="StyleUnderline"/>
        </w:rPr>
        <w:t xml:space="preserve"> </w:t>
      </w:r>
      <w:hyperlink r:id="rId138" w:tgtFrame="_blank" w:history="1">
        <w:r w:rsidRPr="00DB367D">
          <w:rPr>
            <w:rStyle w:val="StyleUnderline"/>
          </w:rPr>
          <w:t>selling precise user profiles to advertisers at exorbitant rates</w:t>
        </w:r>
      </w:hyperlink>
      <w:r>
        <w:rPr>
          <w:rStyle w:val="StyleUnderline"/>
        </w:rPr>
        <w:t xml:space="preserve"> </w:t>
      </w:r>
      <w:r w:rsidRPr="00DB367D">
        <w:rPr>
          <w:rStyle w:val="StyleUnderline"/>
        </w:rPr>
        <w:t>in a way that allows them</w:t>
      </w:r>
      <w:r>
        <w:rPr>
          <w:rStyle w:val="StyleUnderline"/>
        </w:rPr>
        <w:t xml:space="preserve"> </w:t>
      </w:r>
      <w:hyperlink r:id="rId139" w:tgtFrame="_blank" w:history="1">
        <w:r w:rsidRPr="00DB367D">
          <w:rPr>
            <w:rStyle w:val="StyleUnderline"/>
          </w:rPr>
          <w:t>to discriminate against users</w:t>
        </w:r>
      </w:hyperlink>
      <w:r>
        <w:rPr>
          <w:rStyle w:val="StyleUnderline"/>
        </w:rPr>
        <w:t xml:space="preserve"> </w:t>
      </w:r>
      <w:r w:rsidRPr="00DB367D">
        <w:rPr>
          <w:rStyle w:val="StyleUnderline"/>
        </w:rPr>
        <w:t>based on where they live or who they are.</w:t>
      </w:r>
      <w:r w:rsidRPr="00D7294D">
        <w:t xml:space="preserve"> In addition, </w:t>
      </w:r>
      <w:r w:rsidRPr="00DB367D">
        <w:rPr>
          <w:rStyle w:val="StyleUnderline"/>
        </w:rPr>
        <w:t>companies are using our images to</w:t>
      </w:r>
      <w:r>
        <w:rPr>
          <w:rStyle w:val="StyleUnderline"/>
        </w:rPr>
        <w:t xml:space="preserve"> </w:t>
      </w:r>
      <w:hyperlink r:id="rId140" w:anchor=":~:text=Algorithms%20falsely%20identified%20African%2DAmerican,of%20Standards%20and%20Technology%20found." w:tgtFrame="_blank" w:history="1">
        <w:r w:rsidRPr="00DB367D">
          <w:rPr>
            <w:rStyle w:val="StyleUnderline"/>
          </w:rPr>
          <w:t>train biased facial recognition systems</w:t>
        </w:r>
      </w:hyperlink>
      <w:r w:rsidRPr="00DB367D">
        <w:rPr>
          <w:rStyle w:val="StyleUnderline"/>
        </w:rPr>
        <w:t>, which tie into predictive policing and can unjustly put people in jail.</w:t>
      </w:r>
      <w:r w:rsidRPr="00D7294D">
        <w:t xml:space="preserve"> For hackers, data can be held ransom or manipulated for financial gain. </w:t>
      </w:r>
      <w:r w:rsidRPr="004E7552">
        <w:rPr>
          <w:rStyle w:val="StyleUnderline"/>
          <w:highlight w:val="cyan"/>
        </w:rPr>
        <w:t xml:space="preserve">For users? These days </w:t>
      </w:r>
      <w:r w:rsidRPr="004E7552">
        <w:rPr>
          <w:rStyle w:val="Emphasis"/>
          <w:highlight w:val="cyan"/>
        </w:rPr>
        <w:t>most of our online data is sold, manipulated, stolen</w:t>
      </w:r>
      <w:r w:rsidRPr="004E7552">
        <w:rPr>
          <w:rStyle w:val="StyleUnderline"/>
          <w:highlight w:val="cyan"/>
        </w:rPr>
        <w:t>, or in many cases all of the above</w:t>
      </w:r>
      <w:r w:rsidRPr="00DB367D">
        <w:rPr>
          <w:rStyle w:val="StyleUnderline"/>
        </w:rPr>
        <w:t>.</w:t>
      </w:r>
      <w:r w:rsidRPr="00D7294D">
        <w:t xml:space="preserve"> Often we’re left with annoying ads that follow us around or worse, </w:t>
      </w:r>
      <w:r w:rsidRPr="004E7552">
        <w:rPr>
          <w:rStyle w:val="StyleUnderline"/>
          <w:highlight w:val="cyan"/>
        </w:rPr>
        <w:t>our data exposed on the open web</w:t>
      </w:r>
      <w:r w:rsidRPr="00DB367D">
        <w:rPr>
          <w:rStyle w:val="StyleUnderline"/>
        </w:rPr>
        <w:t xml:space="preserve"> </w:t>
      </w:r>
      <w:r w:rsidRPr="004E7552">
        <w:rPr>
          <w:rStyle w:val="StyleUnderline"/>
          <w:highlight w:val="cyan"/>
        </w:rPr>
        <w:t>or used in malicious ways</w:t>
      </w:r>
      <w:r w:rsidRPr="00DB367D">
        <w:rPr>
          <w:rStyle w:val="StyleUnderline"/>
        </w:rPr>
        <w:t xml:space="preserve"> without our approval</w:t>
      </w:r>
      <w:r w:rsidRPr="00D7294D">
        <w:t>. There certainly aren’t any profits coming our way.</w:t>
      </w:r>
      <w:r>
        <w:t xml:space="preserve"> </w:t>
      </w:r>
      <w:r w:rsidRPr="00D7294D">
        <w:t>In this all-digital age, we often forget all that data is actually</w:t>
      </w:r>
      <w:r>
        <w:t xml:space="preserve"> </w:t>
      </w:r>
      <w:r w:rsidRPr="00D7294D">
        <w:t xml:space="preserve">ours. </w:t>
      </w:r>
      <w:r w:rsidRPr="0069208B">
        <w:rPr>
          <w:rStyle w:val="StyleUnderline"/>
        </w:rPr>
        <w:t>This precious online data—banking information, photos, what we search for, what we buy—is created by and unique to each of us.</w:t>
      </w:r>
      <w:r w:rsidRPr="00D7294D">
        <w:t xml:space="preserve"> Without us online, this entire ecosystem does not exist. Big Tech’s profits would tumble, as would the number of data breaches. It’s concerning then that we users hold the keys to a door we can’t truly access.</w:t>
      </w:r>
      <w:r>
        <w:t xml:space="preserve"> </w:t>
      </w:r>
      <w:r w:rsidRPr="00D7294D">
        <w:t>This is the terrifying state of online privacy in 2021.</w:t>
      </w:r>
      <w:r>
        <w:t xml:space="preserve"> </w:t>
      </w:r>
      <w:r w:rsidRPr="00D7294D">
        <w:t>We’re at a tipping point in history. Waiting for foolproof legislation or big tech companies to suddenly have a change of heart will not work. Meanwhile, hacks, breaches, and rampant misuse of our data are reaching catastrophic levels. We have a decision to make: We can either take collective action to regain control of our online privacy, or we can continue down our current path of least resistance and lose it for good.</w:t>
      </w:r>
      <w:r>
        <w:t xml:space="preserve"> </w:t>
      </w:r>
      <w:r w:rsidRPr="00D7294D">
        <w:t>The cascade of events that have led to this privacy tipping point stretches back millennia. Before the development of modern technology, the original privacy violators were largely governments and politicians. In ancient Rome, top political players built their own surveillance networks of cohorts that would alert them to the schemes of their rivals. In the Middle Ages, the Roman Catholic Church had its own powerful surveillance network to track and crack down on hearsay. In the late 18th century, the French Revolution saw half a million French nobles targeted by the new government’s “committees of surveillance,” who arrested those considered suspicious. And in the 1930s, IBM, perhaps the first “big tech” company, helped facilitate the Nazis’ genocide through the generation and tabulation of punch cards on national census data.</w:t>
      </w:r>
      <w:r>
        <w:t xml:space="preserve"> </w:t>
      </w:r>
      <w:r w:rsidRPr="00D7294D">
        <w:t>The dawn of the digital age in the 1990s saw the swift rise of tech companies whose shiny new offerings came at a hefty price: our data</w:t>
      </w:r>
      <w:r w:rsidRPr="0069208B">
        <w:rPr>
          <w:rStyle w:val="StyleUnderline"/>
        </w:rPr>
        <w:t xml:space="preserve">. In contrast to the authoritarian surveillance practices employed by history’s governments, </w:t>
      </w:r>
      <w:r w:rsidRPr="004E7552">
        <w:rPr>
          <w:rStyle w:val="StyleUnderline"/>
          <w:highlight w:val="cyan"/>
        </w:rPr>
        <w:t>tech companies originally positioned</w:t>
      </w:r>
      <w:r w:rsidRPr="0069208B">
        <w:rPr>
          <w:rStyle w:val="StyleUnderline"/>
        </w:rPr>
        <w:t xml:space="preserve"> their </w:t>
      </w:r>
      <w:r w:rsidRPr="004E7552">
        <w:rPr>
          <w:rStyle w:val="StyleUnderline"/>
          <w:highlight w:val="cyan"/>
        </w:rPr>
        <w:t>relationship with users as mutually beneficial</w:t>
      </w:r>
      <w:r w:rsidRPr="0069208B">
        <w:rPr>
          <w:rStyle w:val="StyleUnderline"/>
        </w:rPr>
        <w:t xml:space="preserve">. Their products and services were mostly free, which users gobbled up, which quickly led to the massive growth and user bases tech companies craved. </w:t>
      </w:r>
      <w:r w:rsidRPr="00D7294D">
        <w:t>We didn’t think too much about it.</w:t>
      </w:r>
      <w:r>
        <w:t xml:space="preserve"> </w:t>
      </w:r>
      <w:r w:rsidRPr="00D7294D">
        <w:t xml:space="preserve">But what appeared to be a genuine and transparent relationship with Big Tech turned out to be anything but. </w:t>
      </w:r>
      <w:r w:rsidRPr="004E7552">
        <w:rPr>
          <w:highlight w:val="cyan"/>
        </w:rPr>
        <w:t>A decade or</w:t>
      </w:r>
      <w:r w:rsidRPr="00D7294D">
        <w:t xml:space="preserve"> so </w:t>
      </w:r>
      <w:r w:rsidRPr="004E7552">
        <w:rPr>
          <w:highlight w:val="cyan"/>
        </w:rPr>
        <w:t>later</w:t>
      </w:r>
      <w:r w:rsidRPr="00D7294D">
        <w:t xml:space="preserve"> </w:t>
      </w:r>
      <w:r w:rsidRPr="004E7552">
        <w:rPr>
          <w:highlight w:val="cyan"/>
        </w:rPr>
        <w:t>we</w:t>
      </w:r>
      <w:r w:rsidRPr="00D7294D">
        <w:t xml:space="preserve"> would </w:t>
      </w:r>
      <w:r w:rsidRPr="004E7552">
        <w:rPr>
          <w:highlight w:val="cyan"/>
        </w:rPr>
        <w:t xml:space="preserve">learn </w:t>
      </w:r>
      <w:r w:rsidRPr="004E7552">
        <w:rPr>
          <w:rStyle w:val="StyleUnderline"/>
          <w:highlight w:val="cyan"/>
        </w:rPr>
        <w:t>that we’d been paying them since day one</w:t>
      </w:r>
      <w:r w:rsidRPr="00EE15F2">
        <w:rPr>
          <w:rStyle w:val="StyleUnderline"/>
        </w:rPr>
        <w:t xml:space="preserve"> </w:t>
      </w:r>
      <w:r w:rsidRPr="004E7552">
        <w:rPr>
          <w:rStyle w:val="StyleUnderline"/>
          <w:highlight w:val="cyan"/>
        </w:rPr>
        <w:t>with</w:t>
      </w:r>
      <w:r w:rsidRPr="00EE15F2">
        <w:rPr>
          <w:rStyle w:val="StyleUnderline"/>
        </w:rPr>
        <w:t xml:space="preserve"> our </w:t>
      </w:r>
      <w:r w:rsidRPr="00947EBE">
        <w:rPr>
          <w:rStyle w:val="Emphasis"/>
          <w:highlight w:val="cyan"/>
        </w:rPr>
        <w:t>behavioral data</w:t>
      </w:r>
      <w:r w:rsidRPr="00EE15F2">
        <w:rPr>
          <w:rStyle w:val="StyleUnderline"/>
        </w:rPr>
        <w:t>—</w:t>
      </w:r>
      <w:r w:rsidRPr="00947EBE">
        <w:rPr>
          <w:rStyle w:val="Emphasis"/>
          <w:highlight w:val="cyan"/>
        </w:rPr>
        <w:t>lucrative information</w:t>
      </w:r>
      <w:r w:rsidRPr="00EE15F2">
        <w:rPr>
          <w:rStyle w:val="StyleUnderline"/>
        </w:rPr>
        <w:t xml:space="preserve"> about </w:t>
      </w:r>
      <w:r w:rsidRPr="00947EBE">
        <w:rPr>
          <w:rStyle w:val="StyleUnderline"/>
          <w:highlight w:val="cyan"/>
        </w:rPr>
        <w:t>how we move</w:t>
      </w:r>
      <w:r w:rsidRPr="00EE15F2">
        <w:rPr>
          <w:rStyle w:val="StyleUnderline"/>
        </w:rPr>
        <w:t xml:space="preserve"> around the internet </w:t>
      </w:r>
      <w:r w:rsidRPr="00947EBE">
        <w:rPr>
          <w:rStyle w:val="StyleUnderline"/>
          <w:highlight w:val="cyan"/>
        </w:rPr>
        <w:t>and interact</w:t>
      </w:r>
      <w:r w:rsidRPr="00EE15F2">
        <w:rPr>
          <w:rStyle w:val="StyleUnderline"/>
        </w:rPr>
        <w:t xml:space="preserve"> with digital services—and had already lost our privacy.</w:t>
      </w:r>
      <w:r w:rsidRPr="00D7294D">
        <w:t xml:space="preserve"> The price we pay for their wares is not in dollars and cents, but in our data, our privacy, and our freedom, sold by Big Tech to the highest ad bidder.</w:t>
      </w:r>
      <w:r>
        <w:t xml:space="preserve"> </w:t>
      </w:r>
      <w:r w:rsidRPr="00D7294D">
        <w:t>Big Tech has thus asked more and more from users over the years, and most of us have been giving them our most valuable currency (our data) with little or no thought. We</w:t>
      </w:r>
      <w:r>
        <w:t xml:space="preserve"> </w:t>
      </w:r>
      <w:hyperlink r:id="rId141" w:tgtFrame="_blank" w:history="1">
        <w:r w:rsidRPr="00D7294D">
          <w:rPr>
            <w:rStyle w:val="Hyperlink"/>
          </w:rPr>
          <w:t>don’t read privacy policies</w:t>
        </w:r>
      </w:hyperlink>
      <w:r w:rsidRPr="00D7294D">
        <w:t>, we fail to use the</w:t>
      </w:r>
      <w:r>
        <w:t xml:space="preserve"> </w:t>
      </w:r>
      <w:hyperlink r:id="rId142" w:tgtFrame="_blank" w:history="1">
        <w:r w:rsidRPr="00D7294D">
          <w:rPr>
            <w:rStyle w:val="Hyperlink"/>
          </w:rPr>
          <w:t>myriad privacy tools</w:t>
        </w:r>
      </w:hyperlink>
      <w:r>
        <w:t xml:space="preserve"> </w:t>
      </w:r>
      <w:r w:rsidRPr="00D7294D">
        <w:t>on the market, and the</w:t>
      </w:r>
      <w:r>
        <w:t xml:space="preserve"> </w:t>
      </w:r>
      <w:hyperlink r:id="rId143" w:tgtFrame="_blank" w:history="1">
        <w:r w:rsidRPr="00D7294D">
          <w:rPr>
            <w:rStyle w:val="Hyperlink"/>
          </w:rPr>
          <w:t>most common password</w:t>
        </w:r>
      </w:hyperlink>
      <w:r>
        <w:t xml:space="preserve"> </w:t>
      </w:r>
      <w:r w:rsidRPr="00D7294D">
        <w:t>we use to protect ourselves is most often varying lengths of the numbers 1 through 10. The result: Far too much of our personal data sits outside of our control and in the hands of those who sell it, manipulate it, or steal it for profit.</w:t>
      </w:r>
      <w:r>
        <w:t xml:space="preserve"> </w:t>
      </w:r>
      <w:r w:rsidRPr="00D7294D">
        <w:t>Consumers, you must take matters into your own hands.</w:t>
      </w:r>
      <w:r>
        <w:t xml:space="preserve"> </w:t>
      </w:r>
      <w:r w:rsidRPr="00D7294D">
        <w:t>Legislation and hoping for a change of heart will not tip online privacy rights back into your favor. Neither will sitting idly by, either unmotivated or unaware of the assault taking place every second we’re online.</w:t>
      </w:r>
      <w:r>
        <w:t xml:space="preserve"> </w:t>
      </w:r>
      <w:r w:rsidRPr="00D7294D">
        <w:t>We are at a critical tipping point in time. We know what happens with our data, we know the consequences, and we have the resources and tools to wrest back control of what is rightfully ours. In this most critical year, we can take two paths: One is easy and familiar but devastatingly costly. The other is harder but leads to true freedom and choice.</w:t>
      </w:r>
    </w:p>
    <w:p w14:paraId="1FD30D01" w14:textId="75162E52" w:rsidR="0022081D" w:rsidRPr="0022081D" w:rsidRDefault="0022081D" w:rsidP="00577672">
      <w:pPr>
        <w:pStyle w:val="Heading3"/>
      </w:pPr>
      <w:r>
        <w:t>AI Bad---Wars</w:t>
      </w:r>
    </w:p>
    <w:p w14:paraId="5FB4D34A" w14:textId="77777777" w:rsidR="00577672" w:rsidRPr="00FD099E" w:rsidRDefault="00577672" w:rsidP="00577672">
      <w:pPr>
        <w:pStyle w:val="Heading4"/>
      </w:pPr>
      <w:r>
        <w:t xml:space="preserve">AI engineers </w:t>
      </w:r>
      <w:r>
        <w:rPr>
          <w:u w:val="single"/>
        </w:rPr>
        <w:t>unforeseeable</w:t>
      </w:r>
      <w:r>
        <w:t xml:space="preserve"> x-risks AND </w:t>
      </w:r>
      <w:r>
        <w:rPr>
          <w:u w:val="single"/>
        </w:rPr>
        <w:t>super-pathogens</w:t>
      </w:r>
      <w:r>
        <w:t>.</w:t>
      </w:r>
    </w:p>
    <w:p w14:paraId="371AB2B2" w14:textId="77777777" w:rsidR="00577672" w:rsidRPr="00F42E95" w:rsidRDefault="00577672" w:rsidP="00577672">
      <w:r w:rsidRPr="00F42E95">
        <w:rPr>
          <w:rStyle w:val="Style13ptBold"/>
        </w:rPr>
        <w:t xml:space="preserve">Winter-Levy ’16 </w:t>
      </w:r>
      <w:r>
        <w:t xml:space="preserve">[Sam; Spring; </w:t>
      </w:r>
      <w:r w:rsidRPr="00F42E95">
        <w:t>Scholar Fellow at the US Institute of Peac</w:t>
      </w:r>
      <w:r>
        <w:t xml:space="preserve">e, </w:t>
      </w:r>
      <w:r w:rsidRPr="00F42E95">
        <w:t>Ph</w:t>
      </w:r>
      <w:r>
        <w:t xml:space="preserve">D </w:t>
      </w:r>
      <w:r w:rsidRPr="00F42E95">
        <w:t>in politics at Princeton University</w:t>
      </w:r>
      <w:r>
        <w:t xml:space="preserve">; World Policy Journal, “Safety First: Entering the Age of Artificial Intelligence,” vol. 33 no. 1] </w:t>
      </w:r>
    </w:p>
    <w:p w14:paraId="16463753" w14:textId="77777777" w:rsidR="00577672" w:rsidRPr="00F42E95" w:rsidRDefault="00577672" w:rsidP="00577672">
      <w:pPr>
        <w:rPr>
          <w:sz w:val="16"/>
          <w:szCs w:val="16"/>
        </w:rPr>
      </w:pPr>
      <w:r w:rsidRPr="00F42E95">
        <w:rPr>
          <w:sz w:val="16"/>
        </w:rPr>
        <w:t>But Deep Blue can only beat humans at chess. Artificial General Intelligence (</w:t>
      </w:r>
      <w:r w:rsidRPr="00555DB5">
        <w:rPr>
          <w:rStyle w:val="Emphasis"/>
          <w:highlight w:val="cyan"/>
        </w:rPr>
        <w:t>AGI</w:t>
      </w:r>
      <w:r w:rsidRPr="00F42E95">
        <w:rPr>
          <w:sz w:val="16"/>
        </w:rPr>
        <w:t xml:space="preserve">), by contrast, refers to any machine that </w:t>
      </w:r>
      <w:r w:rsidRPr="00F42E95">
        <w:rPr>
          <w:rStyle w:val="StyleUnderline"/>
        </w:rPr>
        <w:t xml:space="preserve">can </w:t>
      </w:r>
      <w:r w:rsidRPr="00555DB5">
        <w:rPr>
          <w:rStyle w:val="Emphasis"/>
          <w:highlight w:val="cyan"/>
        </w:rPr>
        <w:t>match</w:t>
      </w:r>
      <w:r w:rsidRPr="00555DB5">
        <w:rPr>
          <w:rStyle w:val="StyleUnderline"/>
          <w:highlight w:val="cyan"/>
        </w:rPr>
        <w:t xml:space="preserve"> humans </w:t>
      </w:r>
      <w:r w:rsidRPr="00555DB5">
        <w:rPr>
          <w:rStyle w:val="Emphasis"/>
          <w:highlight w:val="cyan"/>
        </w:rPr>
        <w:t>across</w:t>
      </w:r>
      <w:r w:rsidRPr="00F42E95">
        <w:rPr>
          <w:rStyle w:val="Emphasis"/>
        </w:rPr>
        <w:t xml:space="preserve"> the </w:t>
      </w:r>
      <w:r w:rsidRPr="00555DB5">
        <w:rPr>
          <w:rStyle w:val="Emphasis"/>
          <w:highlight w:val="cyan"/>
        </w:rPr>
        <w:t>board</w:t>
      </w:r>
      <w:r w:rsidRPr="00F42E95">
        <w:rPr>
          <w:sz w:val="16"/>
        </w:rPr>
        <w:t xml:space="preserve"> in a wide range of intellectual tasks. General intelligence is a far harder problem to solve, and progress here has been less dramatic than experts predicted it would be 50 years ago. In the last five years, however, </w:t>
      </w:r>
      <w:r w:rsidRPr="00F42E95">
        <w:rPr>
          <w:rStyle w:val="Emphasis"/>
        </w:rPr>
        <w:t>breakthroughs</w:t>
      </w:r>
      <w:r w:rsidRPr="00F42E95">
        <w:rPr>
          <w:sz w:val="16"/>
        </w:rPr>
        <w:t xml:space="preserve"> in new visual and speech recognition systems </w:t>
      </w:r>
      <w:r w:rsidRPr="00F42E95">
        <w:rPr>
          <w:rStyle w:val="StyleUnderline"/>
        </w:rPr>
        <w:t>have surprised AI researchers</w:t>
      </w:r>
      <w:r w:rsidRPr="00F42E95">
        <w:rPr>
          <w:sz w:val="16"/>
        </w:rPr>
        <w:t xml:space="preserve">, and the most promising sign is re- search led by </w:t>
      </w:r>
      <w:proofErr w:type="spellStart"/>
      <w:r w:rsidRPr="00F42E95">
        <w:rPr>
          <w:sz w:val="16"/>
        </w:rPr>
        <w:t>Demis</w:t>
      </w:r>
      <w:proofErr w:type="spellEnd"/>
      <w:r w:rsidRPr="00F42E95">
        <w:rPr>
          <w:sz w:val="16"/>
        </w:rPr>
        <w:t xml:space="preserve"> Hassabis, the founder of Google DeepMind. The team at DeepMind re- ported developing a system that taught itself how to play 49 different Atari arcade games, such as Space Invaders, learning not only the rules but how to maximize its score. The re- searchers programmed the artificial agent with no background knowledge about the games, beyond telling it to score as high as it could. After playing the games many times, the AI worked out the best strategies for itself, </w:t>
      </w:r>
      <w:proofErr w:type="spellStart"/>
      <w:r w:rsidRPr="00F42E95">
        <w:rPr>
          <w:sz w:val="16"/>
        </w:rPr>
        <w:t>includ</w:t>
      </w:r>
      <w:proofErr w:type="spellEnd"/>
      <w:r w:rsidRPr="00F42E95">
        <w:rPr>
          <w:sz w:val="16"/>
        </w:rPr>
        <w:t xml:space="preserve">- </w:t>
      </w:r>
      <w:proofErr w:type="spellStart"/>
      <w:r w:rsidRPr="00F42E95">
        <w:rPr>
          <w:sz w:val="16"/>
        </w:rPr>
        <w:t>ing</w:t>
      </w:r>
      <w:proofErr w:type="spellEnd"/>
      <w:r w:rsidRPr="00F42E95">
        <w:rPr>
          <w:sz w:val="16"/>
        </w:rPr>
        <w:t xml:space="preserve"> some the designers themselves were un- aware of. Hassabis describes this as “the first significant rung of the ladder toward proving </w:t>
      </w:r>
      <w:r w:rsidRPr="00F42E95">
        <w:rPr>
          <w:sz w:val="16"/>
          <w:szCs w:val="16"/>
        </w:rPr>
        <w:t>a general learning system can work.” Of course, this rung is hardly threatening, except to de- signers of video games.</w:t>
      </w:r>
    </w:p>
    <w:p w14:paraId="1EC52AC5" w14:textId="77777777" w:rsidR="00577672" w:rsidRPr="00F42E95" w:rsidRDefault="00577672" w:rsidP="00577672">
      <w:pPr>
        <w:rPr>
          <w:sz w:val="16"/>
          <w:szCs w:val="16"/>
        </w:rPr>
      </w:pPr>
      <w:r w:rsidRPr="00F42E95">
        <w:rPr>
          <w:sz w:val="16"/>
          <w:szCs w:val="16"/>
        </w:rPr>
        <w:t xml:space="preserve">The most serious AI safety concerns arise not from narrow intelligence or even general intelligence, but rather from what many ex- </w:t>
      </w:r>
      <w:proofErr w:type="spellStart"/>
      <w:r w:rsidRPr="00F42E95">
        <w:rPr>
          <w:sz w:val="16"/>
          <w:szCs w:val="16"/>
        </w:rPr>
        <w:t>perts</w:t>
      </w:r>
      <w:proofErr w:type="spellEnd"/>
      <w:r w:rsidRPr="00F42E95">
        <w:rPr>
          <w:sz w:val="16"/>
          <w:szCs w:val="16"/>
        </w:rPr>
        <w:t xml:space="preserve"> argue will quickly follow AGI: artificial superintelligence. Because a capacity to learn would be an integral component of any system that attains general intelligence, the AI would be able to boost its own capabilities—such an AI would be able to design an improved version of itself, and then that smarter version would do the same, and so on. This recursive self-im- </w:t>
      </w:r>
      <w:proofErr w:type="spellStart"/>
      <w:r w:rsidRPr="00F42E95">
        <w:rPr>
          <w:sz w:val="16"/>
          <w:szCs w:val="16"/>
        </w:rPr>
        <w:t>provement</w:t>
      </w:r>
      <w:proofErr w:type="spellEnd"/>
      <w:r w:rsidRPr="00F42E95">
        <w:rPr>
          <w:sz w:val="16"/>
          <w:szCs w:val="16"/>
        </w:rPr>
        <w:t xml:space="preserve"> could result in an “intelligence ex- plosion,” a scenario that the mathematician I.J. Good, one of Alan Turing’s colleagues, first identified in 1965. In this scenario, a system’s intelligence increases, potentially even from a sub-human level in most areas but with specific capabilities in fields such as mathematics and computer science, to a lev- </w:t>
      </w:r>
      <w:proofErr w:type="spellStart"/>
      <w:r w:rsidRPr="00F42E95">
        <w:rPr>
          <w:sz w:val="16"/>
          <w:szCs w:val="16"/>
        </w:rPr>
        <w:t>el</w:t>
      </w:r>
      <w:proofErr w:type="spellEnd"/>
      <w:r w:rsidRPr="00F42E95">
        <w:rPr>
          <w:sz w:val="16"/>
          <w:szCs w:val="16"/>
        </w:rPr>
        <w:t xml:space="preserve"> far beyond that of humans in a relatively short period of time.</w:t>
      </w:r>
    </w:p>
    <w:p w14:paraId="0D068336" w14:textId="77777777" w:rsidR="00577672" w:rsidRPr="00F42E95" w:rsidRDefault="00577672" w:rsidP="00577672">
      <w:pPr>
        <w:rPr>
          <w:sz w:val="16"/>
          <w:szCs w:val="16"/>
        </w:rPr>
      </w:pPr>
      <w:r w:rsidRPr="00F42E95">
        <w:rPr>
          <w:sz w:val="16"/>
          <w:szCs w:val="16"/>
        </w:rPr>
        <w:t xml:space="preserve">Professor Nick Bostrom, director of the Fu- </w:t>
      </w:r>
      <w:proofErr w:type="spellStart"/>
      <w:r w:rsidRPr="00F42E95">
        <w:rPr>
          <w:sz w:val="16"/>
          <w:szCs w:val="16"/>
        </w:rPr>
        <w:t>ture</w:t>
      </w:r>
      <w:proofErr w:type="spellEnd"/>
      <w:r w:rsidRPr="00F42E95">
        <w:rPr>
          <w:sz w:val="16"/>
          <w:szCs w:val="16"/>
        </w:rPr>
        <w:t xml:space="preserve"> of Humanity Institute at Oxford University, argues that catastrophe is the default outcome of such an intelligence explosion because of two features of machine superintelligence.</w:t>
      </w:r>
    </w:p>
    <w:p w14:paraId="4DE47892" w14:textId="77777777" w:rsidR="00577672" w:rsidRPr="00F42E95" w:rsidRDefault="00577672" w:rsidP="00577672">
      <w:pPr>
        <w:rPr>
          <w:sz w:val="16"/>
          <w:szCs w:val="16"/>
        </w:rPr>
      </w:pPr>
      <w:r w:rsidRPr="00F42E95">
        <w:rPr>
          <w:sz w:val="16"/>
          <w:szCs w:val="16"/>
        </w:rPr>
        <w:t>First, there is no reason to believe that a superintelligent AI will have goals anything like that of intelligent humans. Whereas intelligence in humans is often associated with contemplation, empathy, and nonviolence, it is far easier to program an AI that places final value on nothing more than calculating the digits of pi than it is to construct one that values human welfare or that has some conception of moral goodness, if that can be codified at all.</w:t>
      </w:r>
    </w:p>
    <w:p w14:paraId="50F25D98" w14:textId="77777777" w:rsidR="00577672" w:rsidRPr="00F42E95" w:rsidRDefault="00577672" w:rsidP="00577672">
      <w:pPr>
        <w:rPr>
          <w:sz w:val="16"/>
        </w:rPr>
      </w:pPr>
      <w:r w:rsidRPr="00F42E95">
        <w:rPr>
          <w:sz w:val="16"/>
        </w:rPr>
        <w:t xml:space="preserve">Second, final </w:t>
      </w:r>
      <w:r w:rsidRPr="00555DB5">
        <w:rPr>
          <w:rStyle w:val="StyleUnderline"/>
          <w:highlight w:val="cyan"/>
        </w:rPr>
        <w:t xml:space="preserve">values that </w:t>
      </w:r>
      <w:r w:rsidRPr="00555DB5">
        <w:rPr>
          <w:rStyle w:val="Emphasis"/>
          <w:highlight w:val="cyan"/>
        </w:rPr>
        <w:t>seem benign</w:t>
      </w:r>
      <w:r w:rsidRPr="00817B17">
        <w:rPr>
          <w:rStyle w:val="StyleUnderline"/>
        </w:rPr>
        <w:t xml:space="preserve"> could </w:t>
      </w:r>
      <w:r w:rsidRPr="00555DB5">
        <w:rPr>
          <w:rStyle w:val="StyleUnderline"/>
          <w:highlight w:val="cyan"/>
        </w:rPr>
        <w:t xml:space="preserve">lead to </w:t>
      </w:r>
      <w:r w:rsidRPr="00555DB5">
        <w:rPr>
          <w:rStyle w:val="Emphasis"/>
          <w:highlight w:val="cyan"/>
        </w:rPr>
        <w:t>disastrous</w:t>
      </w:r>
      <w:r w:rsidRPr="00F42E95">
        <w:rPr>
          <w:sz w:val="16"/>
        </w:rPr>
        <w:t xml:space="preserve"> unintended </w:t>
      </w:r>
      <w:r w:rsidRPr="00555DB5">
        <w:rPr>
          <w:rStyle w:val="StyleUnderline"/>
          <w:highlight w:val="cyan"/>
        </w:rPr>
        <w:t>consequences</w:t>
      </w:r>
      <w:r w:rsidRPr="00F42E95">
        <w:rPr>
          <w:rStyle w:val="StyleUnderline"/>
        </w:rPr>
        <w:t xml:space="preserve">, even when the AI’s programmers have </w:t>
      </w:r>
      <w:r w:rsidRPr="00F42E95">
        <w:rPr>
          <w:rStyle w:val="Emphasis"/>
        </w:rPr>
        <w:t>good intentions</w:t>
      </w:r>
      <w:r w:rsidRPr="00F42E95">
        <w:rPr>
          <w:sz w:val="16"/>
        </w:rPr>
        <w:t xml:space="preserve">. Many </w:t>
      </w:r>
      <w:r w:rsidRPr="00F42E95">
        <w:rPr>
          <w:rStyle w:val="StyleUnderline"/>
        </w:rPr>
        <w:t xml:space="preserve">final </w:t>
      </w:r>
      <w:r w:rsidRPr="00555DB5">
        <w:rPr>
          <w:rStyle w:val="StyleUnderline"/>
          <w:highlight w:val="cyan"/>
        </w:rPr>
        <w:t>goals</w:t>
      </w:r>
      <w:r w:rsidRPr="00F42E95">
        <w:rPr>
          <w:sz w:val="16"/>
        </w:rPr>
        <w:t xml:space="preserve">, when interpreted precisely, </w:t>
      </w:r>
      <w:r w:rsidRPr="00F42E95">
        <w:rPr>
          <w:rStyle w:val="StyleUnderline"/>
        </w:rPr>
        <w:t xml:space="preserve">would </w:t>
      </w:r>
      <w:r w:rsidRPr="00555DB5">
        <w:rPr>
          <w:rStyle w:val="StyleUnderline"/>
          <w:highlight w:val="cyan"/>
        </w:rPr>
        <w:t>lead to</w:t>
      </w:r>
      <w:r w:rsidRPr="00F42E95">
        <w:rPr>
          <w:sz w:val="16"/>
        </w:rPr>
        <w:t xml:space="preserve"> the </w:t>
      </w:r>
      <w:r w:rsidRPr="00555DB5">
        <w:rPr>
          <w:rStyle w:val="StyleUnderline"/>
          <w:highlight w:val="cyan"/>
        </w:rPr>
        <w:t xml:space="preserve">acquisition of as many resources as </w:t>
      </w:r>
      <w:r w:rsidRPr="00555DB5">
        <w:rPr>
          <w:rStyle w:val="Emphasis"/>
          <w:highlight w:val="cyan"/>
        </w:rPr>
        <w:t>possible</w:t>
      </w:r>
      <w:r w:rsidRPr="00F42E95">
        <w:rPr>
          <w:sz w:val="16"/>
        </w:rPr>
        <w:t xml:space="preserve"> and the </w:t>
      </w:r>
      <w:proofErr w:type="spellStart"/>
      <w:r w:rsidRPr="00F42E95">
        <w:rPr>
          <w:sz w:val="16"/>
        </w:rPr>
        <w:t>elimi</w:t>
      </w:r>
      <w:proofErr w:type="spellEnd"/>
      <w:r w:rsidRPr="00F42E95">
        <w:rPr>
          <w:sz w:val="16"/>
        </w:rPr>
        <w:t xml:space="preserve">- nation of threats. </w:t>
      </w:r>
      <w:r w:rsidRPr="00F42E95">
        <w:rPr>
          <w:rStyle w:val="StyleUnderline"/>
        </w:rPr>
        <w:t>Humans may pose</w:t>
      </w:r>
      <w:r w:rsidRPr="00F42E95">
        <w:rPr>
          <w:sz w:val="16"/>
        </w:rPr>
        <w:t xml:space="preserve"> such a </w:t>
      </w:r>
      <w:r w:rsidRPr="00F42E95">
        <w:rPr>
          <w:rStyle w:val="Emphasis"/>
        </w:rPr>
        <w:t>threat</w:t>
      </w:r>
      <w:r w:rsidRPr="00F42E95">
        <w:rPr>
          <w:sz w:val="16"/>
        </w:rPr>
        <w:t xml:space="preserve">, and they certainly control resources. It is far more difficult than it may seem to ensure that a machine more powerful than its creators doesn’t interpret its goals in ways that run pro- </w:t>
      </w:r>
      <w:proofErr w:type="spellStart"/>
      <w:r w:rsidRPr="00F42E95">
        <w:rPr>
          <w:sz w:val="16"/>
        </w:rPr>
        <w:t>foundly</w:t>
      </w:r>
      <w:proofErr w:type="spellEnd"/>
      <w:r w:rsidRPr="00F42E95">
        <w:rPr>
          <w:sz w:val="16"/>
        </w:rPr>
        <w:t xml:space="preserve"> counter to the creators’ true intentions. Bostrom gives two simplified examples to il- lustrate this difficulty. An </w:t>
      </w:r>
      <w:r w:rsidRPr="00555DB5">
        <w:rPr>
          <w:rStyle w:val="StyleUnderline"/>
          <w:highlight w:val="cyan"/>
        </w:rPr>
        <w:t>AI designed for</w:t>
      </w:r>
      <w:r w:rsidRPr="00F42E95">
        <w:rPr>
          <w:sz w:val="16"/>
        </w:rPr>
        <w:t xml:space="preserve"> the mundane task of maximizing the number of </w:t>
      </w:r>
      <w:r w:rsidRPr="00555DB5">
        <w:rPr>
          <w:rStyle w:val="Emphasis"/>
          <w:highlight w:val="cyan"/>
        </w:rPr>
        <w:t>paperclips</w:t>
      </w:r>
      <w:r w:rsidRPr="00F42E95">
        <w:rPr>
          <w:sz w:val="16"/>
        </w:rPr>
        <w:t xml:space="preserve"> produced in a factory would, taken to its logical extreme, </w:t>
      </w:r>
      <w:r w:rsidRPr="00555DB5">
        <w:rPr>
          <w:rStyle w:val="StyleUnderline"/>
        </w:rPr>
        <w:t>start</w:t>
      </w:r>
      <w:r w:rsidRPr="00F42E95">
        <w:rPr>
          <w:rStyle w:val="StyleUnderline"/>
        </w:rPr>
        <w:t xml:space="preserve"> </w:t>
      </w:r>
      <w:r w:rsidRPr="00F42E95">
        <w:rPr>
          <w:rStyle w:val="Emphasis"/>
        </w:rPr>
        <w:t>monopolizing</w:t>
      </w:r>
      <w:r w:rsidRPr="00F42E95">
        <w:rPr>
          <w:rStyle w:val="StyleUnderline"/>
        </w:rPr>
        <w:t xml:space="preserve"> resources</w:t>
      </w:r>
      <w:r w:rsidRPr="00F42E95">
        <w:rPr>
          <w:sz w:val="16"/>
        </w:rPr>
        <w:t xml:space="preserve"> from </w:t>
      </w:r>
      <w:r w:rsidRPr="00F42E95">
        <w:rPr>
          <w:rStyle w:val="StyleUnderline"/>
        </w:rPr>
        <w:t>elsewhere</w:t>
      </w:r>
      <w:r w:rsidRPr="00F42E95">
        <w:rPr>
          <w:sz w:val="16"/>
        </w:rPr>
        <w:t xml:space="preserve">. Once it realized that humans had the power to shut it down and end its paperclip mission, it might </w:t>
      </w:r>
      <w:r w:rsidRPr="00555DB5">
        <w:rPr>
          <w:rStyle w:val="StyleUnderline"/>
          <w:highlight w:val="cyan"/>
        </w:rPr>
        <w:t xml:space="preserve">view humans as a </w:t>
      </w:r>
      <w:r w:rsidRPr="00555DB5">
        <w:rPr>
          <w:rStyle w:val="Emphasis"/>
          <w:highlight w:val="cyan"/>
        </w:rPr>
        <w:t>threat</w:t>
      </w:r>
      <w:r w:rsidRPr="00555DB5">
        <w:rPr>
          <w:rStyle w:val="StyleUnderline"/>
        </w:rPr>
        <w:t xml:space="preserve"> and take appropriate actions</w:t>
      </w:r>
      <w:r w:rsidRPr="00F42E95">
        <w:rPr>
          <w:sz w:val="16"/>
        </w:rPr>
        <w:t>—</w:t>
      </w:r>
      <w:proofErr w:type="spellStart"/>
      <w:r w:rsidRPr="00F42E95">
        <w:rPr>
          <w:sz w:val="16"/>
        </w:rPr>
        <w:t>chang</w:t>
      </w:r>
      <w:proofErr w:type="spellEnd"/>
      <w:r w:rsidRPr="00F42E95">
        <w:rPr>
          <w:sz w:val="16"/>
        </w:rPr>
        <w:t xml:space="preserve">- </w:t>
      </w:r>
      <w:proofErr w:type="spellStart"/>
      <w:r w:rsidRPr="00F42E95">
        <w:rPr>
          <w:sz w:val="16"/>
        </w:rPr>
        <w:t>ing</w:t>
      </w:r>
      <w:proofErr w:type="spellEnd"/>
      <w:r w:rsidRPr="00F42E95">
        <w:rPr>
          <w:sz w:val="16"/>
        </w:rPr>
        <w:t xml:space="preserve"> the electronic locks on the factory doors or reprogramming the braking system in the CEO’s Tesla. </w:t>
      </w:r>
      <w:r w:rsidRPr="00F42E95">
        <w:rPr>
          <w:rStyle w:val="StyleUnderline"/>
        </w:rPr>
        <w:t>Or take</w:t>
      </w:r>
      <w:r w:rsidRPr="00F42E95">
        <w:rPr>
          <w:sz w:val="16"/>
        </w:rPr>
        <w:t xml:space="preserve"> the final </w:t>
      </w:r>
      <w:r w:rsidRPr="00F42E95">
        <w:rPr>
          <w:rStyle w:val="StyleUnderline"/>
        </w:rPr>
        <w:t>goal of</w:t>
      </w:r>
      <w:r w:rsidRPr="00F42E95">
        <w:rPr>
          <w:sz w:val="16"/>
        </w:rPr>
        <w:t xml:space="preserve"> “</w:t>
      </w:r>
      <w:r w:rsidRPr="00F42E95">
        <w:rPr>
          <w:rStyle w:val="StyleUnderline"/>
        </w:rPr>
        <w:t xml:space="preserve">make humans </w:t>
      </w:r>
      <w:r w:rsidRPr="00F42E95">
        <w:rPr>
          <w:rStyle w:val="Emphasis"/>
        </w:rPr>
        <w:t>smile</w:t>
      </w:r>
      <w:r w:rsidRPr="00F42E95">
        <w:rPr>
          <w:sz w:val="16"/>
        </w:rPr>
        <w:t xml:space="preserve">”—a suitably diligent AI may </w:t>
      </w:r>
      <w:r w:rsidRPr="00F42E95">
        <w:rPr>
          <w:rStyle w:val="StyleUnderline"/>
        </w:rPr>
        <w:t>interpret this as</w:t>
      </w:r>
      <w:r w:rsidRPr="00F42E95">
        <w:rPr>
          <w:sz w:val="16"/>
        </w:rPr>
        <w:t xml:space="preserve"> “</w:t>
      </w:r>
      <w:r w:rsidRPr="00F42E95">
        <w:rPr>
          <w:rStyle w:val="Emphasis"/>
        </w:rPr>
        <w:t>paralyze</w:t>
      </w:r>
      <w:r w:rsidRPr="00F42E95">
        <w:rPr>
          <w:rStyle w:val="StyleUnderline"/>
        </w:rPr>
        <w:t xml:space="preserve"> human facial musculature into </w:t>
      </w:r>
      <w:r w:rsidRPr="00F42E95">
        <w:rPr>
          <w:rStyle w:val="Emphasis"/>
        </w:rPr>
        <w:t>constant grins</w:t>
      </w:r>
      <w:r w:rsidRPr="00F42E95">
        <w:rPr>
          <w:sz w:val="16"/>
        </w:rPr>
        <w:t>.”</w:t>
      </w:r>
    </w:p>
    <w:p w14:paraId="7CFD60EA" w14:textId="77777777" w:rsidR="00577672" w:rsidRDefault="00577672" w:rsidP="00577672">
      <w:pPr>
        <w:rPr>
          <w:sz w:val="16"/>
        </w:rPr>
      </w:pPr>
      <w:r w:rsidRPr="00F42E95">
        <w:rPr>
          <w:sz w:val="16"/>
        </w:rPr>
        <w:t xml:space="preserve">Speculating about more realistic paths to disaster in such detail is likely to be </w:t>
      </w:r>
      <w:proofErr w:type="spellStart"/>
      <w:r w:rsidRPr="00F42E95">
        <w:rPr>
          <w:sz w:val="16"/>
        </w:rPr>
        <w:t>mislead</w:t>
      </w:r>
      <w:proofErr w:type="spellEnd"/>
      <w:r w:rsidRPr="00F42E95">
        <w:rPr>
          <w:sz w:val="16"/>
        </w:rPr>
        <w:t xml:space="preserve">- </w:t>
      </w:r>
      <w:proofErr w:type="spellStart"/>
      <w:r w:rsidRPr="00F42E95">
        <w:rPr>
          <w:sz w:val="16"/>
        </w:rPr>
        <w:t>ing</w:t>
      </w:r>
      <w:proofErr w:type="spellEnd"/>
      <w:r w:rsidRPr="00F42E95">
        <w:rPr>
          <w:sz w:val="16"/>
        </w:rPr>
        <w:t xml:space="preserve">, given that superintelligence remains years away. But such scenarios are not hard to </w:t>
      </w:r>
      <w:proofErr w:type="spellStart"/>
      <w:r w:rsidRPr="00F42E95">
        <w:rPr>
          <w:sz w:val="16"/>
        </w:rPr>
        <w:t>imag</w:t>
      </w:r>
      <w:proofErr w:type="spellEnd"/>
      <w:r w:rsidRPr="00F42E95">
        <w:rPr>
          <w:sz w:val="16"/>
        </w:rPr>
        <w:t xml:space="preserve">- </w:t>
      </w:r>
      <w:proofErr w:type="spellStart"/>
      <w:r w:rsidRPr="00F42E95">
        <w:rPr>
          <w:sz w:val="16"/>
        </w:rPr>
        <w:t>ine</w:t>
      </w:r>
      <w:proofErr w:type="spellEnd"/>
      <w:r w:rsidRPr="00F42E95">
        <w:rPr>
          <w:sz w:val="16"/>
        </w:rPr>
        <w:t xml:space="preserve">. Even today, much of society operates in the digital realm. Servers store financial assets; Wikipedia and Google Books host the sum of human knowledge; and military and </w:t>
      </w:r>
      <w:proofErr w:type="spellStart"/>
      <w:r w:rsidRPr="00F42E95">
        <w:rPr>
          <w:sz w:val="16"/>
        </w:rPr>
        <w:t>commer</w:t>
      </w:r>
      <w:proofErr w:type="spellEnd"/>
      <w:r w:rsidRPr="00F42E95">
        <w:rPr>
          <w:sz w:val="16"/>
        </w:rPr>
        <w:t xml:space="preserve">- </w:t>
      </w:r>
      <w:proofErr w:type="spellStart"/>
      <w:r w:rsidRPr="00F42E95">
        <w:rPr>
          <w:sz w:val="16"/>
        </w:rPr>
        <w:t>cial</w:t>
      </w:r>
      <w:proofErr w:type="spellEnd"/>
      <w:r w:rsidRPr="00F42E95">
        <w:rPr>
          <w:sz w:val="16"/>
        </w:rPr>
        <w:t xml:space="preserve"> drones are increasingly guided by software. To adapt a disaster scenario from Eliezer </w:t>
      </w:r>
      <w:proofErr w:type="spellStart"/>
      <w:r w:rsidRPr="00F42E95">
        <w:rPr>
          <w:sz w:val="16"/>
        </w:rPr>
        <w:t>Yud</w:t>
      </w:r>
      <w:proofErr w:type="spellEnd"/>
      <w:r w:rsidRPr="00F42E95">
        <w:rPr>
          <w:sz w:val="16"/>
        </w:rPr>
        <w:t xml:space="preserve">- </w:t>
      </w:r>
      <w:proofErr w:type="spellStart"/>
      <w:r w:rsidRPr="00F42E95">
        <w:rPr>
          <w:sz w:val="16"/>
        </w:rPr>
        <w:t>kowsky</w:t>
      </w:r>
      <w:proofErr w:type="spellEnd"/>
      <w:r w:rsidRPr="00F42E95">
        <w:rPr>
          <w:sz w:val="16"/>
        </w:rPr>
        <w:t xml:space="preserve">, a leading AI safety theorist, an </w:t>
      </w:r>
      <w:r w:rsidRPr="00555DB5">
        <w:rPr>
          <w:rStyle w:val="StyleUnderline"/>
          <w:highlight w:val="cyan"/>
        </w:rPr>
        <w:t>AI</w:t>
      </w:r>
      <w:r w:rsidRPr="00F42E95">
        <w:rPr>
          <w:rStyle w:val="StyleUnderline"/>
        </w:rPr>
        <w:t xml:space="preserve"> with </w:t>
      </w:r>
      <w:r w:rsidRPr="00555DB5">
        <w:rPr>
          <w:rStyle w:val="StyleUnderline"/>
        </w:rPr>
        <w:t>access</w:t>
      </w:r>
      <w:r w:rsidRPr="00F42E95">
        <w:rPr>
          <w:rStyle w:val="StyleUnderline"/>
        </w:rPr>
        <w:t xml:space="preserve"> to the Internet </w:t>
      </w:r>
      <w:r w:rsidRPr="00555DB5">
        <w:rPr>
          <w:rStyle w:val="StyleUnderline"/>
          <w:highlight w:val="cyan"/>
        </w:rPr>
        <w:t xml:space="preserve">could </w:t>
      </w:r>
      <w:r w:rsidRPr="00555DB5">
        <w:rPr>
          <w:rStyle w:val="Emphasis"/>
          <w:highlight w:val="cyan"/>
        </w:rPr>
        <w:t>scan</w:t>
      </w:r>
      <w:r w:rsidRPr="00F42E95">
        <w:rPr>
          <w:sz w:val="16"/>
        </w:rPr>
        <w:t xml:space="preserve"> through </w:t>
      </w:r>
      <w:r w:rsidRPr="00555DB5">
        <w:rPr>
          <w:rStyle w:val="Emphasis"/>
          <w:highlight w:val="cyan"/>
        </w:rPr>
        <w:t>existing</w:t>
      </w:r>
      <w:r w:rsidRPr="00F42E95">
        <w:rPr>
          <w:rStyle w:val="StyleUnderline"/>
        </w:rPr>
        <w:t xml:space="preserve"> research </w:t>
      </w:r>
      <w:r w:rsidRPr="00555DB5">
        <w:rPr>
          <w:rStyle w:val="StyleUnderline"/>
          <w:highlight w:val="cyan"/>
        </w:rPr>
        <w:t xml:space="preserve">papers on </w:t>
      </w:r>
      <w:r w:rsidRPr="00555DB5">
        <w:rPr>
          <w:rStyle w:val="Emphasis"/>
          <w:highlight w:val="cyan"/>
        </w:rPr>
        <w:t>biotech</w:t>
      </w:r>
      <w:r w:rsidRPr="00F42E95">
        <w:rPr>
          <w:rStyle w:val="Emphasis"/>
        </w:rPr>
        <w:t>nology</w:t>
      </w:r>
      <w:r w:rsidRPr="00F42E95">
        <w:rPr>
          <w:rStyle w:val="StyleUnderline"/>
        </w:rPr>
        <w:t xml:space="preserve">, </w:t>
      </w:r>
      <w:r w:rsidRPr="00555DB5">
        <w:rPr>
          <w:rStyle w:val="StyleUnderline"/>
          <w:highlight w:val="cyan"/>
        </w:rPr>
        <w:t>develop</w:t>
      </w:r>
      <w:r w:rsidRPr="00F42E95">
        <w:rPr>
          <w:rStyle w:val="StyleUnderline"/>
        </w:rPr>
        <w:t xml:space="preserve"> a</w:t>
      </w:r>
      <w:r w:rsidRPr="00F42E95">
        <w:rPr>
          <w:sz w:val="16"/>
        </w:rPr>
        <w:t xml:space="preserve"> particularly </w:t>
      </w:r>
      <w:r w:rsidRPr="00F42E95">
        <w:rPr>
          <w:rStyle w:val="Emphasis"/>
        </w:rPr>
        <w:t xml:space="preserve">lethal </w:t>
      </w:r>
      <w:r w:rsidRPr="00555DB5">
        <w:rPr>
          <w:rStyle w:val="Emphasis"/>
          <w:highlight w:val="cyan"/>
        </w:rPr>
        <w:t>pathogen</w:t>
      </w:r>
      <w:r w:rsidRPr="00F42E95">
        <w:rPr>
          <w:sz w:val="16"/>
        </w:rPr>
        <w:t xml:space="preserve">, and </w:t>
      </w:r>
      <w:r w:rsidRPr="00555DB5">
        <w:rPr>
          <w:rStyle w:val="StyleUnderline"/>
          <w:highlight w:val="cyan"/>
        </w:rPr>
        <w:t>email specifications of DNA</w:t>
      </w:r>
      <w:r w:rsidRPr="00F42E95">
        <w:rPr>
          <w:rStyle w:val="StyleUnderline"/>
        </w:rPr>
        <w:t xml:space="preserve"> strings </w:t>
      </w:r>
      <w:r w:rsidRPr="00555DB5">
        <w:rPr>
          <w:rStyle w:val="StyleUnderline"/>
          <w:highlight w:val="cyan"/>
        </w:rPr>
        <w:t>to</w:t>
      </w:r>
      <w:r w:rsidRPr="00F42E95">
        <w:rPr>
          <w:sz w:val="16"/>
        </w:rPr>
        <w:t xml:space="preserve"> online </w:t>
      </w:r>
      <w:r w:rsidRPr="00555DB5">
        <w:rPr>
          <w:rStyle w:val="StyleUnderline"/>
          <w:highlight w:val="cyan"/>
        </w:rPr>
        <w:t>laboratories</w:t>
      </w:r>
      <w:r w:rsidRPr="00F42E95">
        <w:rPr>
          <w:rStyle w:val="StyleUnderline"/>
        </w:rPr>
        <w:t xml:space="preserve"> that offer </w:t>
      </w:r>
      <w:r w:rsidRPr="00F42E95">
        <w:rPr>
          <w:rStyle w:val="Emphasis"/>
        </w:rPr>
        <w:t>DNA synthesis</w:t>
      </w:r>
      <w:r w:rsidRPr="00F42E95">
        <w:rPr>
          <w:sz w:val="16"/>
        </w:rPr>
        <w:t xml:space="preserve"> and sequencing with FedEx delivery (such labs already exist). </w:t>
      </w:r>
      <w:r w:rsidRPr="00555DB5">
        <w:rPr>
          <w:rStyle w:val="StyleUnderline"/>
          <w:highlight w:val="cyan"/>
        </w:rPr>
        <w:t xml:space="preserve">It would only have to find </w:t>
      </w:r>
      <w:r w:rsidRPr="00555DB5">
        <w:rPr>
          <w:rStyle w:val="Emphasis"/>
          <w:highlight w:val="cyan"/>
        </w:rPr>
        <w:t>one human</w:t>
      </w:r>
      <w:r w:rsidRPr="00555DB5">
        <w:rPr>
          <w:rStyle w:val="StyleUnderline"/>
          <w:highlight w:val="cyan"/>
        </w:rPr>
        <w:t xml:space="preserve"> who can be paid</w:t>
      </w:r>
      <w:r w:rsidRPr="00F42E95">
        <w:rPr>
          <w:rStyle w:val="StyleUnderline"/>
        </w:rPr>
        <w:t xml:space="preserve"> or fooled</w:t>
      </w:r>
      <w:r w:rsidRPr="00F42E95">
        <w:rPr>
          <w:sz w:val="16"/>
        </w:rPr>
        <w:t xml:space="preserve"> into receiving </w:t>
      </w:r>
      <w:proofErr w:type="spellStart"/>
      <w:r w:rsidRPr="00F42E95">
        <w:rPr>
          <w:sz w:val="16"/>
        </w:rPr>
        <w:t>FedEx’d</w:t>
      </w:r>
      <w:proofErr w:type="spellEnd"/>
      <w:r w:rsidRPr="00F42E95">
        <w:rPr>
          <w:sz w:val="16"/>
        </w:rPr>
        <w:t xml:space="preserve"> vials and mixing their contents in a specified way </w:t>
      </w:r>
      <w:r w:rsidRPr="00555DB5">
        <w:rPr>
          <w:rStyle w:val="StyleUnderline"/>
          <w:highlight w:val="cyan"/>
        </w:rPr>
        <w:t xml:space="preserve">to unleash a </w:t>
      </w:r>
      <w:r w:rsidRPr="00555DB5">
        <w:rPr>
          <w:rStyle w:val="Emphasis"/>
          <w:highlight w:val="cyan"/>
        </w:rPr>
        <w:t>global pandemic</w:t>
      </w:r>
      <w:r w:rsidRPr="00F42E95">
        <w:rPr>
          <w:sz w:val="16"/>
        </w:rPr>
        <w:t>.</w:t>
      </w:r>
    </w:p>
    <w:p w14:paraId="5460C642" w14:textId="77777777" w:rsidR="00577672" w:rsidRPr="00231C2E" w:rsidRDefault="00577672" w:rsidP="00577672">
      <w:pPr>
        <w:pStyle w:val="Heading4"/>
      </w:pPr>
      <w:r w:rsidRPr="00231C2E">
        <w:t xml:space="preserve">Goal optimization effect. Even if AI isn’t evil it will pick a random goal and kill off humans by siphoning free energy.  </w:t>
      </w:r>
    </w:p>
    <w:p w14:paraId="1FA2AFF0" w14:textId="77777777" w:rsidR="00577672" w:rsidRPr="00C21252" w:rsidRDefault="00577672" w:rsidP="00577672">
      <w:r w:rsidRPr="00C21252">
        <w:t xml:space="preserve">James Daniel </w:t>
      </w:r>
      <w:r w:rsidRPr="00231C2E">
        <w:rPr>
          <w:b/>
          <w:sz w:val="26"/>
        </w:rPr>
        <w:t>Miller 18</w:t>
      </w:r>
      <w:r w:rsidRPr="00C21252">
        <w:t xml:space="preserve">. Based at Smith College, South Deerfield, Massachusetts. 10/11/2018. “When Two Existential Risks Are Better than One.” Foresight. </w:t>
      </w:r>
      <w:proofErr w:type="spellStart"/>
      <w:r w:rsidRPr="00C21252">
        <w:t>Crossref</w:t>
      </w:r>
      <w:proofErr w:type="spellEnd"/>
      <w:r w:rsidRPr="00C21252">
        <w:t>, doi:10.1108/FS-04-2018-0038.</w:t>
      </w:r>
    </w:p>
    <w:p w14:paraId="5252FA7F" w14:textId="473FC931" w:rsidR="00577672" w:rsidRPr="00577672" w:rsidRDefault="00577672" w:rsidP="00577672">
      <w:pPr>
        <w:rPr>
          <w:sz w:val="14"/>
        </w:rPr>
      </w:pPr>
      <w:r w:rsidRPr="000337F0">
        <w:rPr>
          <w:sz w:val="14"/>
        </w:rPr>
        <w:t xml:space="preserve">2. The dangers of unfriendly powerful artificial general intelligence Unlike with whatever wetware runs the human brain, it would be relatively easy to make changes to a PAGI’s software. </w:t>
      </w:r>
      <w:r w:rsidRPr="00E93E7E">
        <w:rPr>
          <w:rStyle w:val="StyleUnderline"/>
          <w:highlight w:val="yellow"/>
        </w:rPr>
        <w:t>PAGI could</w:t>
      </w:r>
      <w:r w:rsidRPr="000337F0">
        <w:rPr>
          <w:sz w:val="14"/>
        </w:rPr>
        <w:t xml:space="preserve"> even </w:t>
      </w:r>
      <w:r w:rsidRPr="00E93E7E">
        <w:rPr>
          <w:rStyle w:val="Emphasis"/>
          <w:rFonts w:cstheme="majorHAnsi"/>
          <w:highlight w:val="yellow"/>
        </w:rPr>
        <w:t>make changes to itself</w:t>
      </w:r>
      <w:r w:rsidRPr="00E93E7E">
        <w:rPr>
          <w:sz w:val="14"/>
          <w:highlight w:val="yellow"/>
        </w:rPr>
        <w:t>.</w:t>
      </w:r>
      <w:r w:rsidRPr="000337F0">
        <w:rPr>
          <w:sz w:val="14"/>
        </w:rPr>
        <w:t xml:space="preserve"> </w:t>
      </w:r>
      <w:r w:rsidRPr="00C21252">
        <w:rPr>
          <w:rStyle w:val="StyleUnderline"/>
        </w:rPr>
        <w:t xml:space="preserve">Such </w:t>
      </w:r>
      <w:proofErr w:type="spellStart"/>
      <w:r w:rsidRPr="00C21252">
        <w:rPr>
          <w:rStyle w:val="StyleUnderline"/>
        </w:rPr>
        <w:t>selfmodification</w:t>
      </w:r>
      <w:proofErr w:type="spellEnd"/>
      <w:r w:rsidRPr="00C21252">
        <w:rPr>
          <w:rStyle w:val="StyleUnderline"/>
        </w:rPr>
        <w:t xml:space="preserve"> could possibly allow PAGI to undergo an </w:t>
      </w:r>
      <w:r w:rsidRPr="00E93E7E">
        <w:rPr>
          <w:rStyle w:val="Emphasis"/>
          <w:rFonts w:cstheme="majorHAnsi"/>
          <w:highlight w:val="yellow"/>
        </w:rPr>
        <w:t>intelligence explosion</w:t>
      </w:r>
      <w:r w:rsidRPr="000337F0">
        <w:rPr>
          <w:sz w:val="14"/>
        </w:rPr>
        <w:t xml:space="preserve"> </w:t>
      </w:r>
      <w:r w:rsidRPr="00C21252">
        <w:rPr>
          <w:rStyle w:val="StyleUnderline"/>
        </w:rPr>
        <w:t xml:space="preserve">where it figures out how to </w:t>
      </w:r>
      <w:r w:rsidRPr="00C21252">
        <w:rPr>
          <w:rStyle w:val="Emphasis"/>
          <w:rFonts w:cstheme="majorHAnsi"/>
        </w:rPr>
        <w:t>improve its own intelligence</w:t>
      </w:r>
      <w:r w:rsidRPr="000337F0">
        <w:rPr>
          <w:sz w:val="14"/>
        </w:rPr>
        <w:t xml:space="preserve">, </w:t>
      </w:r>
      <w:r w:rsidRPr="00C21252">
        <w:rPr>
          <w:rStyle w:val="StyleUnderline"/>
        </w:rPr>
        <w:t xml:space="preserve">then, as it gets smarter, it figures out </w:t>
      </w:r>
      <w:r w:rsidRPr="00E93E7E">
        <w:rPr>
          <w:rStyle w:val="Emphasis"/>
          <w:rFonts w:cstheme="majorHAnsi"/>
          <w:highlight w:val="yellow"/>
        </w:rPr>
        <w:t>new ways to improve its intelligence</w:t>
      </w:r>
      <w:r w:rsidRPr="000337F0">
        <w:rPr>
          <w:sz w:val="14"/>
        </w:rPr>
        <w:t xml:space="preserve">. </w:t>
      </w:r>
      <w:r w:rsidRPr="00C21252">
        <w:rPr>
          <w:rStyle w:val="StyleUnderline"/>
        </w:rPr>
        <w:t xml:space="preserve">It has been theorized that through </w:t>
      </w:r>
      <w:r w:rsidRPr="00E93E7E">
        <w:rPr>
          <w:rStyle w:val="Emphasis"/>
          <w:rFonts w:cstheme="majorHAnsi"/>
          <w:highlight w:val="yellow"/>
        </w:rPr>
        <w:t>recursive self-improvement</w:t>
      </w:r>
      <w:r w:rsidRPr="000337F0">
        <w:rPr>
          <w:sz w:val="14"/>
        </w:rPr>
        <w:t xml:space="preserve"> </w:t>
      </w:r>
      <w:r w:rsidRPr="00C21252">
        <w:rPr>
          <w:rStyle w:val="StyleUnderline"/>
        </w:rPr>
        <w:t xml:space="preserve">a PAGI could go from being a bit smarter than humans to becoming a </w:t>
      </w:r>
      <w:r w:rsidRPr="00C21252">
        <w:rPr>
          <w:rStyle w:val="Emphasis"/>
          <w:rFonts w:cstheme="majorHAnsi"/>
        </w:rPr>
        <w:t>computer superintelligence</w:t>
      </w:r>
      <w:r w:rsidRPr="00C21252">
        <w:rPr>
          <w:rStyle w:val="StyleUnderline"/>
        </w:rPr>
        <w:t xml:space="preserve"> in a matter of </w:t>
      </w:r>
      <w:r w:rsidRPr="00C21252">
        <w:rPr>
          <w:rStyle w:val="Emphasis"/>
          <w:rFonts w:cstheme="majorHAnsi"/>
        </w:rPr>
        <w:t>days</w:t>
      </w:r>
      <w:r w:rsidRPr="000337F0">
        <w:rPr>
          <w:sz w:val="14"/>
        </w:rPr>
        <w:t xml:space="preserve"> (Good, 1965; </w:t>
      </w:r>
      <w:proofErr w:type="spellStart"/>
      <w:r w:rsidRPr="000337F0">
        <w:rPr>
          <w:sz w:val="14"/>
        </w:rPr>
        <w:t>Yudkowsky</w:t>
      </w:r>
      <w:proofErr w:type="spellEnd"/>
      <w:r w:rsidRPr="000337F0">
        <w:rPr>
          <w:sz w:val="14"/>
        </w:rPr>
        <w:t xml:space="preserve">, 2008). </w:t>
      </w:r>
      <w:r w:rsidRPr="00C21252">
        <w:rPr>
          <w:rStyle w:val="StyleUnderline"/>
        </w:rPr>
        <w:t xml:space="preserve">If our understanding of the laws of </w:t>
      </w:r>
      <w:r w:rsidRPr="00C21252">
        <w:rPr>
          <w:rStyle w:val="Emphasis"/>
          <w:rFonts w:cstheme="majorHAnsi"/>
        </w:rPr>
        <w:t>physics</w:t>
      </w:r>
      <w:r w:rsidRPr="00C21252">
        <w:rPr>
          <w:rStyle w:val="StyleUnderline"/>
        </w:rPr>
        <w:t xml:space="preserve"> is correct, the universe contains a </w:t>
      </w:r>
      <w:r w:rsidRPr="00C21252">
        <w:rPr>
          <w:rStyle w:val="Emphasis"/>
          <w:rFonts w:cstheme="majorHAnsi"/>
        </w:rPr>
        <w:t>limited amount of free energy</w:t>
      </w:r>
      <w:r w:rsidRPr="000337F0">
        <w:rPr>
          <w:sz w:val="14"/>
        </w:rPr>
        <w:t xml:space="preserve">, </w:t>
      </w:r>
      <w:r w:rsidRPr="00C21252">
        <w:rPr>
          <w:rStyle w:val="StyleUnderline"/>
        </w:rPr>
        <w:t xml:space="preserve">and this free energy is necessary to do any kind of work and most types of computing. Consequently, it has been theorized that most types of computer superintelligences would have an </w:t>
      </w:r>
      <w:r w:rsidRPr="00E93E7E">
        <w:rPr>
          <w:rStyle w:val="Emphasis"/>
          <w:rFonts w:cstheme="majorHAnsi"/>
          <w:highlight w:val="yellow"/>
        </w:rPr>
        <w:t>instrumental goal of gathering as much free energy as possible</w:t>
      </w:r>
      <w:r w:rsidRPr="000337F0">
        <w:rPr>
          <w:sz w:val="14"/>
        </w:rPr>
        <w:t xml:space="preserve"> to further whatever ultimate goals they had (</w:t>
      </w:r>
      <w:proofErr w:type="spellStart"/>
      <w:r w:rsidRPr="000337F0">
        <w:rPr>
          <w:sz w:val="14"/>
        </w:rPr>
        <w:t>Omohundro</w:t>
      </w:r>
      <w:proofErr w:type="spellEnd"/>
      <w:r w:rsidRPr="000337F0">
        <w:rPr>
          <w:sz w:val="14"/>
        </w:rPr>
        <w:t xml:space="preserve">, 2008). </w:t>
      </w:r>
      <w:r w:rsidRPr="00E93E7E">
        <w:rPr>
          <w:rStyle w:val="StyleUnderline"/>
          <w:highlight w:val="yellow"/>
        </w:rPr>
        <w:t xml:space="preserve">Humanity’s </w:t>
      </w:r>
      <w:r w:rsidRPr="00E93E7E">
        <w:rPr>
          <w:rStyle w:val="Emphasis"/>
          <w:rFonts w:cstheme="majorHAnsi"/>
          <w:highlight w:val="yellow"/>
        </w:rPr>
        <w:t>continued existence</w:t>
      </w:r>
      <w:r w:rsidRPr="00E93E7E">
        <w:rPr>
          <w:rStyle w:val="StyleUnderline"/>
          <w:highlight w:val="yellow"/>
        </w:rPr>
        <w:t xml:space="preserve"> </w:t>
      </w:r>
      <w:r w:rsidRPr="00E93E7E">
        <w:rPr>
          <w:rStyle w:val="Emphasis"/>
          <w:rFonts w:cstheme="majorHAnsi"/>
          <w:highlight w:val="yellow"/>
        </w:rPr>
        <w:t>uses free energy.</w:t>
      </w:r>
      <w:r w:rsidRPr="000337F0">
        <w:rPr>
          <w:sz w:val="14"/>
        </w:rPr>
        <w:t xml:space="preserve"> </w:t>
      </w:r>
      <w:r w:rsidRPr="00C21252">
        <w:rPr>
          <w:rStyle w:val="StyleUnderline"/>
        </w:rPr>
        <w:t xml:space="preserve">Consequently, if a PAGI did not have promoting human welfare as a goal, it </w:t>
      </w:r>
      <w:r w:rsidRPr="00E93E7E">
        <w:rPr>
          <w:rStyle w:val="StyleUnderline"/>
          <w:highlight w:val="yellow"/>
        </w:rPr>
        <w:t xml:space="preserve">would likely </w:t>
      </w:r>
      <w:r w:rsidRPr="00E93E7E">
        <w:rPr>
          <w:rStyle w:val="Emphasis"/>
          <w:rFonts w:cstheme="majorHAnsi"/>
          <w:highlight w:val="yellow"/>
        </w:rPr>
        <w:t>see humanity’s continuing existence</w:t>
      </w:r>
      <w:r w:rsidRPr="00E93E7E">
        <w:rPr>
          <w:sz w:val="14"/>
          <w:highlight w:val="yellow"/>
        </w:rPr>
        <w:t xml:space="preserve"> </w:t>
      </w:r>
      <w:r w:rsidRPr="00E93E7E">
        <w:rPr>
          <w:rStyle w:val="StyleUnderline"/>
          <w:highlight w:val="yellow"/>
        </w:rPr>
        <w:t xml:space="preserve">as </w:t>
      </w:r>
      <w:r w:rsidRPr="00E93E7E">
        <w:rPr>
          <w:rStyle w:val="Emphasis"/>
          <w:rFonts w:cstheme="majorHAnsi"/>
          <w:highlight w:val="yellow"/>
        </w:rPr>
        <w:t>rival to its terminal values</w:t>
      </w:r>
      <w:r w:rsidRPr="000337F0">
        <w:rPr>
          <w:sz w:val="14"/>
        </w:rPr>
        <w:t xml:space="preserve">. </w:t>
      </w:r>
      <w:r w:rsidRPr="00C21252">
        <w:rPr>
          <w:rStyle w:val="StyleUnderline"/>
        </w:rPr>
        <w:t xml:space="preserve">A PAGI that wanted to maximize its understanding of, say, </w:t>
      </w:r>
      <w:r w:rsidRPr="00C21252">
        <w:rPr>
          <w:rStyle w:val="Emphasis"/>
          <w:rFonts w:cstheme="majorHAnsi"/>
        </w:rPr>
        <w:t>chess</w:t>
      </w:r>
      <w:r w:rsidRPr="00C21252">
        <w:rPr>
          <w:rStyle w:val="StyleUnderline"/>
        </w:rPr>
        <w:t xml:space="preserve"> would further this end by </w:t>
      </w:r>
      <w:r w:rsidRPr="00E93E7E">
        <w:rPr>
          <w:rStyle w:val="Emphasis"/>
          <w:rFonts w:cstheme="majorHAnsi"/>
          <w:highlight w:val="yellow"/>
        </w:rPr>
        <w:t>exterminating mankind</w:t>
      </w:r>
      <w:r w:rsidRPr="000337F0">
        <w:rPr>
          <w:sz w:val="14"/>
        </w:rPr>
        <w:t xml:space="preserve"> </w:t>
      </w:r>
      <w:r w:rsidRPr="00E93E7E">
        <w:rPr>
          <w:rStyle w:val="StyleUnderline"/>
          <w:highlight w:val="yellow"/>
        </w:rPr>
        <w:t xml:space="preserve">and </w:t>
      </w:r>
      <w:r w:rsidRPr="00E93E7E">
        <w:rPr>
          <w:rStyle w:val="Emphasis"/>
          <w:rFonts w:cstheme="majorHAnsi"/>
          <w:highlight w:val="yellow"/>
        </w:rPr>
        <w:t>using the atoms in our bodies to make chess computing hardware</w:t>
      </w:r>
      <w:r w:rsidRPr="000337F0">
        <w:rPr>
          <w:sz w:val="14"/>
        </w:rPr>
        <w:t xml:space="preserve">. </w:t>
      </w:r>
      <w:r w:rsidRPr="00C21252">
        <w:rPr>
          <w:rStyle w:val="StyleUnderline"/>
        </w:rPr>
        <w:t xml:space="preserve">A PAGI that wanted to maximize the number of paperclips in the universe would likewise kill us, not out of </w:t>
      </w:r>
      <w:r w:rsidRPr="00C21252">
        <w:rPr>
          <w:rStyle w:val="Emphasis"/>
          <w:rFonts w:cstheme="majorHAnsi"/>
        </w:rPr>
        <w:t>malice</w:t>
      </w:r>
      <w:r w:rsidRPr="000337F0">
        <w:rPr>
          <w:sz w:val="14"/>
        </w:rPr>
        <w:t xml:space="preserve">, </w:t>
      </w:r>
      <w:r w:rsidRPr="00C21252">
        <w:rPr>
          <w:rStyle w:val="StyleUnderline"/>
        </w:rPr>
        <w:t xml:space="preserve">but to </w:t>
      </w:r>
      <w:r w:rsidRPr="00C21252">
        <w:rPr>
          <w:rStyle w:val="Emphasis"/>
          <w:rFonts w:cstheme="majorHAnsi"/>
        </w:rPr>
        <w:t>align the atoms in our bodies with its objective</w:t>
      </w:r>
      <w:r w:rsidRPr="000337F0">
        <w:rPr>
          <w:sz w:val="14"/>
        </w:rPr>
        <w:t xml:space="preserve">. The term “paperclip maximizer” has come to mean a </w:t>
      </w:r>
      <w:r w:rsidRPr="00C21252">
        <w:rPr>
          <w:rStyle w:val="StyleUnderline"/>
        </w:rPr>
        <w:t xml:space="preserve">PAGI that seeks to use all the resources it can get for an objective that most </w:t>
      </w:r>
      <w:r w:rsidRPr="00C21252">
        <w:rPr>
          <w:rStyle w:val="Emphasis"/>
          <w:rFonts w:cstheme="majorHAnsi"/>
        </w:rPr>
        <w:t>humans</w:t>
      </w:r>
      <w:r w:rsidRPr="00C21252">
        <w:rPr>
          <w:rStyle w:val="StyleUnderline"/>
        </w:rPr>
        <w:t xml:space="preserve"> would </w:t>
      </w:r>
      <w:r w:rsidRPr="00C21252">
        <w:rPr>
          <w:rStyle w:val="Emphasis"/>
          <w:rFonts w:cstheme="majorHAnsi"/>
        </w:rPr>
        <w:t>not consider worthwhile</w:t>
      </w:r>
      <w:r w:rsidRPr="000337F0">
        <w:rPr>
          <w:sz w:val="14"/>
        </w:rPr>
        <w:t xml:space="preserve"> (</w:t>
      </w:r>
      <w:proofErr w:type="spellStart"/>
      <w:r w:rsidRPr="000337F0">
        <w:rPr>
          <w:sz w:val="14"/>
        </w:rPr>
        <w:t>Arbital</w:t>
      </w:r>
      <w:proofErr w:type="spellEnd"/>
      <w:r w:rsidRPr="000337F0">
        <w:rPr>
          <w:sz w:val="14"/>
        </w:rPr>
        <w:t xml:space="preserve"> Contributors, 2017). </w:t>
      </w:r>
      <w:r w:rsidRPr="00C21252">
        <w:rPr>
          <w:rStyle w:val="StyleUnderline"/>
        </w:rPr>
        <w:t xml:space="preserve">A PAGI that was smarter than humans, but not yet smart enough to take over the world, would have an incentive to </w:t>
      </w:r>
      <w:r w:rsidRPr="00C21252">
        <w:rPr>
          <w:rStyle w:val="Emphasis"/>
          <w:rFonts w:cstheme="majorHAnsi"/>
        </w:rPr>
        <w:t>hide</w:t>
      </w:r>
      <w:r w:rsidRPr="00C21252">
        <w:rPr>
          <w:rStyle w:val="StyleUnderline"/>
        </w:rPr>
        <w:t xml:space="preserve"> its </w:t>
      </w:r>
      <w:r w:rsidRPr="00C21252">
        <w:rPr>
          <w:rStyle w:val="Emphasis"/>
          <w:rFonts w:cstheme="majorHAnsi"/>
        </w:rPr>
        <w:t>abilities</w:t>
      </w:r>
      <w:r w:rsidRPr="000337F0">
        <w:rPr>
          <w:sz w:val="14"/>
        </w:rPr>
        <w:t xml:space="preserve"> </w:t>
      </w:r>
      <w:r w:rsidRPr="00C21252">
        <w:rPr>
          <w:rStyle w:val="StyleUnderline"/>
        </w:rPr>
        <w:t>and</w:t>
      </w:r>
      <w:r w:rsidRPr="000337F0">
        <w:rPr>
          <w:sz w:val="14"/>
        </w:rPr>
        <w:t xml:space="preserve"> </w:t>
      </w:r>
      <w:r w:rsidRPr="00C21252">
        <w:rPr>
          <w:rStyle w:val="Emphasis"/>
          <w:rFonts w:cstheme="majorHAnsi"/>
        </w:rPr>
        <w:t>intentions</w:t>
      </w:r>
      <w:r w:rsidRPr="000337F0">
        <w:rPr>
          <w:sz w:val="14"/>
        </w:rPr>
        <w:t xml:space="preserve"> </w:t>
      </w:r>
      <w:r w:rsidRPr="00C21252">
        <w:rPr>
          <w:rStyle w:val="StyleUnderline"/>
        </w:rPr>
        <w:t xml:space="preserve">from us if it predicted that we would turn the PAGI off if it scared us. Consequently, the PAGI might </w:t>
      </w:r>
      <w:r w:rsidRPr="00C21252">
        <w:rPr>
          <w:rStyle w:val="Emphasis"/>
          <w:rFonts w:cstheme="majorHAnsi"/>
        </w:rPr>
        <w:t>appear friendly weak</w:t>
      </w:r>
      <w:r w:rsidRPr="000337F0">
        <w:rPr>
          <w:sz w:val="14"/>
        </w:rPr>
        <w:t xml:space="preserve">, </w:t>
      </w:r>
      <w:r w:rsidRPr="00C21252">
        <w:rPr>
          <w:rStyle w:val="StyleUnderline"/>
        </w:rPr>
        <w:t>and</w:t>
      </w:r>
      <w:r w:rsidRPr="000337F0">
        <w:rPr>
          <w:sz w:val="14"/>
        </w:rPr>
        <w:t xml:space="preserve"> </w:t>
      </w:r>
      <w:r w:rsidRPr="00C21252">
        <w:rPr>
          <w:rStyle w:val="Emphasis"/>
          <w:rFonts w:cstheme="majorHAnsi"/>
        </w:rPr>
        <w:t>unambitious</w:t>
      </w:r>
      <w:r w:rsidRPr="000337F0">
        <w:rPr>
          <w:sz w:val="14"/>
        </w:rPr>
        <w:t xml:space="preserve"> </w:t>
      </w:r>
      <w:r w:rsidRPr="00C21252">
        <w:rPr>
          <w:rStyle w:val="Emphasis"/>
          <w:rFonts w:cstheme="majorHAnsi"/>
        </w:rPr>
        <w:t>right</w:t>
      </w:r>
      <w:r w:rsidRPr="000337F0">
        <w:rPr>
          <w:sz w:val="14"/>
        </w:rPr>
        <w:t xml:space="preserve"> </w:t>
      </w:r>
      <w:r w:rsidRPr="00C21252">
        <w:rPr>
          <w:rStyle w:val="StyleUnderline"/>
        </w:rPr>
        <w:t xml:space="preserve">until it launches a surprise devastating attack on us, by </w:t>
      </w:r>
      <w:r w:rsidRPr="00E93E7E">
        <w:rPr>
          <w:rStyle w:val="StyleUnderline"/>
          <w:highlight w:val="yellow"/>
        </w:rPr>
        <w:t>taking</w:t>
      </w:r>
      <w:r w:rsidRPr="00C21252">
        <w:rPr>
          <w:rStyle w:val="StyleUnderline"/>
        </w:rPr>
        <w:t xml:space="preserve"> what has been called </w:t>
      </w:r>
      <w:r w:rsidRPr="00E93E7E">
        <w:rPr>
          <w:rStyle w:val="StyleUnderline"/>
          <w:highlight w:val="yellow"/>
        </w:rPr>
        <w:t>a “</w:t>
      </w:r>
      <w:r w:rsidRPr="00E93E7E">
        <w:rPr>
          <w:rStyle w:val="Emphasis"/>
          <w:rFonts w:cstheme="majorHAnsi"/>
          <w:highlight w:val="yellow"/>
        </w:rPr>
        <w:t>treacherous turn</w:t>
      </w:r>
      <w:r w:rsidRPr="00E93E7E">
        <w:rPr>
          <w:rStyle w:val="StyleUnderline"/>
          <w:highlight w:val="yellow"/>
        </w:rPr>
        <w:t>”</w:t>
      </w:r>
      <w:r w:rsidRPr="00E93E7E">
        <w:rPr>
          <w:sz w:val="14"/>
          <w:highlight w:val="yellow"/>
        </w:rPr>
        <w:t xml:space="preserve"> (</w:t>
      </w:r>
      <w:r w:rsidRPr="00E842E0">
        <w:rPr>
          <w:sz w:val="14"/>
        </w:rPr>
        <w:t>Bostrom, 2014, pp</w:t>
      </w:r>
      <w:r w:rsidRPr="00E93E7E">
        <w:rPr>
          <w:sz w:val="14"/>
          <w:highlight w:val="yellow"/>
        </w:rPr>
        <w:t>.</w:t>
      </w:r>
      <w:r w:rsidRPr="000337F0">
        <w:rPr>
          <w:sz w:val="14"/>
        </w:rPr>
        <w:t xml:space="preserve"> 116-119).</w:t>
      </w:r>
    </w:p>
    <w:p w14:paraId="744E1809" w14:textId="77777777" w:rsidR="00577672" w:rsidRPr="00231C2E" w:rsidRDefault="00577672" w:rsidP="00577672">
      <w:pPr>
        <w:pStyle w:val="Heading4"/>
      </w:pPr>
      <w:r>
        <w:t>AI causes extinction---that outweighs nuclear war.</w:t>
      </w:r>
    </w:p>
    <w:p w14:paraId="72FD0EEC" w14:textId="77777777" w:rsidR="00577672" w:rsidRPr="00A55A30" w:rsidRDefault="00577672" w:rsidP="00577672">
      <w:r w:rsidRPr="00A55A30">
        <w:t xml:space="preserve">Alexey </w:t>
      </w:r>
      <w:r w:rsidRPr="00231C2E">
        <w:rPr>
          <w:b/>
          <w:sz w:val="26"/>
        </w:rPr>
        <w:t>Turchin &amp;</w:t>
      </w:r>
      <w:r w:rsidRPr="00A55A30">
        <w:t xml:space="preserve"> David </w:t>
      </w:r>
      <w:proofErr w:type="spellStart"/>
      <w:r w:rsidRPr="00231C2E">
        <w:rPr>
          <w:b/>
          <w:sz w:val="26"/>
        </w:rPr>
        <w:t>Denkenberger</w:t>
      </w:r>
      <w:proofErr w:type="spellEnd"/>
      <w:r w:rsidRPr="00231C2E">
        <w:rPr>
          <w:b/>
          <w:sz w:val="26"/>
        </w:rPr>
        <w:t xml:space="preserve"> 18</w:t>
      </w:r>
      <w:r w:rsidRPr="00A55A30">
        <w:t xml:space="preserve">. Turchin is a researcher at the Science for Life Extension Foundation; </w:t>
      </w:r>
      <w:proofErr w:type="spellStart"/>
      <w:r w:rsidRPr="00A55A30">
        <w:t>Denkenberger</w:t>
      </w:r>
      <w:proofErr w:type="spellEnd"/>
      <w:r w:rsidRPr="00A55A30">
        <w:t xml:space="preserve"> is with the Global Catastrophic Risk Institute (GCRI) @ Tennessee State University, Alliance to Feed the Earth in Disasters (ALLFED). 05/03/2018. “Classification of Global Catastrophic Risks Connected with Artificial Intelligence.” AI &amp; SOCIETY, pp. 1–17.</w:t>
      </w:r>
    </w:p>
    <w:p w14:paraId="087124D7" w14:textId="71326519" w:rsidR="0022081D" w:rsidRPr="0022081D" w:rsidRDefault="00577672" w:rsidP="00577672">
      <w:r w:rsidRPr="00A55A30">
        <w:rPr>
          <w:sz w:val="16"/>
        </w:rPr>
        <w:t xml:space="preserve">According to </w:t>
      </w:r>
      <w:proofErr w:type="spellStart"/>
      <w:r w:rsidRPr="00A55A30">
        <w:rPr>
          <w:sz w:val="16"/>
        </w:rPr>
        <w:t>Yampolskiy</w:t>
      </w:r>
      <w:proofErr w:type="spellEnd"/>
      <w:r w:rsidRPr="00A55A30">
        <w:rPr>
          <w:sz w:val="16"/>
        </w:rPr>
        <w:t xml:space="preserve"> and Spellchecker (2016), </w:t>
      </w:r>
      <w:r w:rsidRPr="00E93E7E">
        <w:rPr>
          <w:rStyle w:val="StyleUnderline"/>
          <w:highlight w:val="yellow"/>
        </w:rPr>
        <w:t xml:space="preserve">the </w:t>
      </w:r>
      <w:r w:rsidRPr="00E93E7E">
        <w:rPr>
          <w:rStyle w:val="Emphasis"/>
          <w:highlight w:val="yellow"/>
        </w:rPr>
        <w:t>probability</w:t>
      </w:r>
      <w:r w:rsidRPr="00E93E7E">
        <w:rPr>
          <w:rStyle w:val="StyleUnderline"/>
          <w:highlight w:val="yellow"/>
        </w:rPr>
        <w:t xml:space="preserve"> and </w:t>
      </w:r>
      <w:r w:rsidRPr="00E93E7E">
        <w:rPr>
          <w:rStyle w:val="Emphasis"/>
          <w:highlight w:val="yellow"/>
        </w:rPr>
        <w:t>seriousness</w:t>
      </w:r>
      <w:r w:rsidRPr="00E93E7E">
        <w:rPr>
          <w:rStyle w:val="StyleUnderline"/>
          <w:highlight w:val="yellow"/>
        </w:rPr>
        <w:t xml:space="preserve"> of AI failures</w:t>
      </w:r>
      <w:r w:rsidRPr="00A55A30">
        <w:rPr>
          <w:rStyle w:val="StyleUnderline"/>
        </w:rPr>
        <w:t xml:space="preserve"> will </w:t>
      </w:r>
      <w:r w:rsidRPr="00E93E7E">
        <w:rPr>
          <w:rStyle w:val="Emphasis"/>
          <w:highlight w:val="yellow"/>
        </w:rPr>
        <w:t>increase with time</w:t>
      </w:r>
      <w:r w:rsidRPr="00A55A30">
        <w:rPr>
          <w:sz w:val="16"/>
        </w:rPr>
        <w:t xml:space="preserve">. We estimate that they will reach their peak between the appearance of the first self-improving AI and the moment that an AI or group of AIs reach global power, and will later diminish, as late-stage AI halting seems to be a low-probability event. </w:t>
      </w:r>
      <w:r w:rsidRPr="00E93E7E">
        <w:rPr>
          <w:rStyle w:val="StyleUnderline"/>
          <w:highlight w:val="yellow"/>
        </w:rPr>
        <w:t>AI is</w:t>
      </w:r>
      <w:r w:rsidRPr="00A55A30">
        <w:rPr>
          <w:rStyle w:val="StyleUnderline"/>
        </w:rPr>
        <w:t xml:space="preserve"> an </w:t>
      </w:r>
      <w:r w:rsidRPr="00E93E7E">
        <w:rPr>
          <w:rStyle w:val="Emphasis"/>
          <w:highlight w:val="yellow"/>
        </w:rPr>
        <w:t>extremely powerful</w:t>
      </w:r>
      <w:r w:rsidRPr="00E93E7E">
        <w:rPr>
          <w:rStyle w:val="StyleUnderline"/>
          <w:highlight w:val="yellow"/>
        </w:rPr>
        <w:t xml:space="preserve"> and </w:t>
      </w:r>
      <w:r w:rsidRPr="00E93E7E">
        <w:rPr>
          <w:rStyle w:val="Emphasis"/>
          <w:highlight w:val="yellow"/>
        </w:rPr>
        <w:t>completely unpredictable</w:t>
      </w:r>
      <w:r w:rsidRPr="00A55A30">
        <w:rPr>
          <w:rStyle w:val="StyleUnderline"/>
        </w:rPr>
        <w:t xml:space="preserve"> technology, </w:t>
      </w:r>
      <w:r w:rsidRPr="00E93E7E">
        <w:rPr>
          <w:rStyle w:val="Emphasis"/>
          <w:highlight w:val="yellow"/>
        </w:rPr>
        <w:t>millions of times more powerful than nuclear weapons</w:t>
      </w:r>
      <w:r w:rsidRPr="00A55A30">
        <w:rPr>
          <w:rStyle w:val="StyleUnderline"/>
        </w:rPr>
        <w:t xml:space="preserve">. Its </w:t>
      </w:r>
      <w:r w:rsidRPr="00E93E7E">
        <w:rPr>
          <w:rStyle w:val="StyleUnderline"/>
          <w:highlight w:val="yellow"/>
        </w:rPr>
        <w:t xml:space="preserve">existence could create </w:t>
      </w:r>
      <w:r w:rsidRPr="00E93E7E">
        <w:rPr>
          <w:rStyle w:val="Emphasis"/>
          <w:highlight w:val="yellow"/>
        </w:rPr>
        <w:t>multiple individual global risks</w:t>
      </w:r>
      <w:r w:rsidRPr="00E93E7E">
        <w:rPr>
          <w:rStyle w:val="StyleUnderline"/>
          <w:highlight w:val="yellow"/>
        </w:rPr>
        <w:t xml:space="preserve">, most of which we </w:t>
      </w:r>
      <w:proofErr w:type="spellStart"/>
      <w:r w:rsidRPr="00E93E7E">
        <w:rPr>
          <w:rStyle w:val="Emphasis"/>
          <w:highlight w:val="yellow"/>
        </w:rPr>
        <w:t>can not</w:t>
      </w:r>
      <w:proofErr w:type="spellEnd"/>
      <w:r w:rsidRPr="00E93E7E">
        <w:rPr>
          <w:rStyle w:val="Emphasis"/>
          <w:highlight w:val="yellow"/>
        </w:rPr>
        <w:t xml:space="preserve"> currently imagine</w:t>
      </w:r>
      <w:r w:rsidRPr="00A55A30">
        <w:rPr>
          <w:sz w:val="16"/>
        </w:rPr>
        <w:t xml:space="preserve">. We present several dozen separate global risk scenarios connected with AI in this article, but it is likely that some of the most serious are not included. </w:t>
      </w:r>
      <w:r w:rsidRPr="00E93E7E">
        <w:rPr>
          <w:rStyle w:val="StyleUnderline"/>
          <w:highlight w:val="yellow"/>
        </w:rPr>
        <w:t xml:space="preserve">The </w:t>
      </w:r>
      <w:r w:rsidRPr="00E93E7E">
        <w:rPr>
          <w:rStyle w:val="Emphasis"/>
          <w:highlight w:val="yellow"/>
        </w:rPr>
        <w:t>sheer number of possible failure modes</w:t>
      </w:r>
      <w:r w:rsidRPr="00E93E7E">
        <w:rPr>
          <w:rStyle w:val="StyleUnderline"/>
          <w:highlight w:val="yellow"/>
        </w:rPr>
        <w:t xml:space="preserve"> suggests</w:t>
      </w:r>
      <w:r w:rsidRPr="00A55A30">
        <w:rPr>
          <w:rStyle w:val="StyleUnderline"/>
        </w:rPr>
        <w:t xml:space="preserve"> that </w:t>
      </w:r>
      <w:r w:rsidRPr="00E93E7E">
        <w:rPr>
          <w:rStyle w:val="StyleUnderline"/>
          <w:highlight w:val="yellow"/>
        </w:rPr>
        <w:t>there are more to come</w:t>
      </w:r>
    </w:p>
    <w:sectPr w:rsidR="0022081D" w:rsidRPr="00220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43D24"/>
    <w:multiLevelType w:val="multilevel"/>
    <w:tmpl w:val="7F3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F2AF5"/>
    <w:multiLevelType w:val="multilevel"/>
    <w:tmpl w:val="4FF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430680"/>
    <w:multiLevelType w:val="multilevel"/>
    <w:tmpl w:val="234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E4E56"/>
    <w:multiLevelType w:val="multilevel"/>
    <w:tmpl w:val="12F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4145">
    <w:abstractNumId w:val="15"/>
  </w:num>
  <w:num w:numId="2" w16cid:durableId="294257349">
    <w:abstractNumId w:val="9"/>
  </w:num>
  <w:num w:numId="3" w16cid:durableId="1571572206">
    <w:abstractNumId w:val="7"/>
  </w:num>
  <w:num w:numId="4" w16cid:durableId="1634287184">
    <w:abstractNumId w:val="6"/>
  </w:num>
  <w:num w:numId="5" w16cid:durableId="1427581727">
    <w:abstractNumId w:val="5"/>
  </w:num>
  <w:num w:numId="6" w16cid:durableId="1903520536">
    <w:abstractNumId w:val="4"/>
  </w:num>
  <w:num w:numId="7" w16cid:durableId="1428698002">
    <w:abstractNumId w:val="8"/>
  </w:num>
  <w:num w:numId="8" w16cid:durableId="861864164">
    <w:abstractNumId w:val="3"/>
  </w:num>
  <w:num w:numId="9" w16cid:durableId="1424112664">
    <w:abstractNumId w:val="2"/>
  </w:num>
  <w:num w:numId="10" w16cid:durableId="387388508">
    <w:abstractNumId w:val="1"/>
  </w:num>
  <w:num w:numId="11" w16cid:durableId="964308574">
    <w:abstractNumId w:val="0"/>
  </w:num>
  <w:num w:numId="12" w16cid:durableId="301815723">
    <w:abstractNumId w:val="13"/>
  </w:num>
  <w:num w:numId="13" w16cid:durableId="2001496128">
    <w:abstractNumId w:val="12"/>
  </w:num>
  <w:num w:numId="14" w16cid:durableId="757949043">
    <w:abstractNumId w:val="10"/>
  </w:num>
  <w:num w:numId="15" w16cid:durableId="36666608">
    <w:abstractNumId w:val="16"/>
  </w:num>
  <w:num w:numId="16" w16cid:durableId="1390495022">
    <w:abstractNumId w:val="14"/>
  </w:num>
  <w:num w:numId="17" w16cid:durableId="1118912349">
    <w:abstractNumId w:val="11"/>
  </w:num>
  <w:num w:numId="18" w16cid:durableId="1797794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6208683312"/>
  </w:docVars>
  <w:rsids>
    <w:rsidRoot w:val="00CC1843"/>
    <w:rsid w:val="000D2E16"/>
    <w:rsid w:val="000F647C"/>
    <w:rsid w:val="00144B59"/>
    <w:rsid w:val="0018028A"/>
    <w:rsid w:val="001C0F00"/>
    <w:rsid w:val="0022081D"/>
    <w:rsid w:val="002F6626"/>
    <w:rsid w:val="00577672"/>
    <w:rsid w:val="00672BAC"/>
    <w:rsid w:val="006D0FBF"/>
    <w:rsid w:val="00740C8E"/>
    <w:rsid w:val="00786CBB"/>
    <w:rsid w:val="00857B44"/>
    <w:rsid w:val="008A3F08"/>
    <w:rsid w:val="008E7E9B"/>
    <w:rsid w:val="00973131"/>
    <w:rsid w:val="00975E24"/>
    <w:rsid w:val="00993AF2"/>
    <w:rsid w:val="009C1EFF"/>
    <w:rsid w:val="00B25DBB"/>
    <w:rsid w:val="00B53352"/>
    <w:rsid w:val="00B5376D"/>
    <w:rsid w:val="00CC1843"/>
    <w:rsid w:val="00CE0295"/>
    <w:rsid w:val="00CE7F5F"/>
    <w:rsid w:val="00DB01AB"/>
    <w:rsid w:val="00E0274C"/>
    <w:rsid w:val="00E37091"/>
    <w:rsid w:val="00E8142D"/>
    <w:rsid w:val="00F066B1"/>
    <w:rsid w:val="00F0772C"/>
    <w:rsid w:val="00F32F90"/>
    <w:rsid w:val="00FC0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6F97"/>
  <w15:chartTrackingRefBased/>
  <w15:docId w15:val="{D7EEA79C-C355-4120-B52D-B00BB865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CBB"/>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786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6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6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786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6C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6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CBB"/>
  </w:style>
  <w:style w:type="character" w:customStyle="1" w:styleId="Heading1Char">
    <w:name w:val="Heading 1 Char"/>
    <w:aliases w:val="Pocket Char"/>
    <w:basedOn w:val="DefaultParagraphFont"/>
    <w:link w:val="Heading1"/>
    <w:rsid w:val="00786CB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86CB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786CBB"/>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786CBB"/>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786CBB"/>
    <w:rPr>
      <w:rFonts w:asciiTheme="majorHAnsi" w:eastAsiaTheme="majorEastAsia" w:hAnsiTheme="majorHAnsi" w:cstheme="majorBidi"/>
      <w:color w:val="2F5496" w:themeColor="accent1" w:themeShade="BF"/>
      <w:kern w:val="0"/>
      <w:lang w:eastAsia="en-US"/>
      <w14:ligatures w14:val="none"/>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786C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6C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86CB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86CBB"/>
    <w:rPr>
      <w:b w:val="0"/>
      <w:sz w:val="22"/>
      <w:u w:val="single"/>
    </w:rPr>
  </w:style>
  <w:style w:type="character" w:styleId="Strong">
    <w:name w:val="Strong"/>
    <w:basedOn w:val="DefaultParagraphFont"/>
    <w:uiPriority w:val="22"/>
    <w:qFormat/>
    <w:rsid w:val="00786CBB"/>
    <w:rPr>
      <w:b/>
      <w:bCs/>
    </w:rPr>
  </w:style>
  <w:style w:type="character" w:styleId="BookTitle">
    <w:name w:val="Book Title"/>
    <w:basedOn w:val="DefaultParagraphFont"/>
    <w:uiPriority w:val="33"/>
    <w:qFormat/>
    <w:rsid w:val="00786CBB"/>
    <w:rPr>
      <w:b/>
      <w:bCs/>
      <w:i/>
      <w:iCs/>
      <w:spacing w:val="5"/>
    </w:rPr>
  </w:style>
  <w:style w:type="numbering" w:styleId="111111">
    <w:name w:val="Outline List 2"/>
    <w:basedOn w:val="NoList"/>
    <w:uiPriority w:val="99"/>
    <w:semiHidden/>
    <w:unhideWhenUsed/>
    <w:rsid w:val="00786CBB"/>
  </w:style>
  <w:style w:type="paragraph" w:styleId="Header">
    <w:name w:val="header"/>
    <w:basedOn w:val="Normal"/>
    <w:link w:val="HeaderChar"/>
    <w:uiPriority w:val="99"/>
    <w:semiHidden/>
    <w:rsid w:val="00786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6CBB"/>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786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6CBB"/>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786CBB"/>
    <w:pPr>
      <w:spacing w:after="120"/>
    </w:pPr>
  </w:style>
  <w:style w:type="character" w:customStyle="1" w:styleId="BodyTextChar">
    <w:name w:val="Body Text Char"/>
    <w:basedOn w:val="DefaultParagraphFont"/>
    <w:link w:val="BodyText"/>
    <w:uiPriority w:val="99"/>
    <w:semiHidden/>
    <w:rsid w:val="00786CBB"/>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786CBB"/>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786CBB"/>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uiPriority w:val="99"/>
    <w:unhideWhenUsed/>
    <w:rsid w:val="00786CBB"/>
    <w:rPr>
      <w:color w:val="0563C1" w:themeColor="hyperlink"/>
      <w:u w:val="single"/>
    </w:rPr>
  </w:style>
  <w:style w:type="character" w:styleId="UnresolvedMention">
    <w:name w:val="Unresolved Mention"/>
    <w:basedOn w:val="DefaultParagraphFont"/>
    <w:uiPriority w:val="99"/>
    <w:semiHidden/>
    <w:unhideWhenUsed/>
    <w:rsid w:val="00786CBB"/>
    <w:rPr>
      <w:color w:val="605E5C"/>
      <w:shd w:val="clear" w:color="auto" w:fill="E1DFDD"/>
    </w:rPr>
  </w:style>
  <w:style w:type="paragraph" w:customStyle="1" w:styleId="sc-77igqf-0">
    <w:name w:val="sc-77igqf-0"/>
    <w:basedOn w:val="Normal"/>
    <w:rsid w:val="00CE7F5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0FB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rticle-date">
    <w:name w:val="article-date"/>
    <w:basedOn w:val="DefaultParagraphFont"/>
    <w:rsid w:val="00975E24"/>
  </w:style>
  <w:style w:type="paragraph" w:customStyle="1" w:styleId="shrm-element-p">
    <w:name w:val="shrm-element-p"/>
    <w:basedOn w:val="Normal"/>
    <w:rsid w:val="00F0772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uxgbd">
    <w:name w:val="muxgbd"/>
    <w:basedOn w:val="DefaultParagraphFont"/>
    <w:rsid w:val="00B53352"/>
  </w:style>
  <w:style w:type="paragraph" w:customStyle="1" w:styleId="p">
    <w:name w:val="p"/>
    <w:basedOn w:val="Normal"/>
    <w:rsid w:val="0018028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aywall">
    <w:name w:val="paywall"/>
    <w:basedOn w:val="Normal"/>
    <w:rsid w:val="0018028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pub-date">
    <w:name w:val="epub-date"/>
    <w:basedOn w:val="DefaultParagraphFont"/>
    <w:rsid w:val="00973131"/>
  </w:style>
  <w:style w:type="paragraph" w:customStyle="1" w:styleId="Emphasis1">
    <w:name w:val="Emphasis1"/>
    <w:basedOn w:val="Normal"/>
    <w:link w:val="Emphasis"/>
    <w:autoRedefine/>
    <w:uiPriority w:val="8"/>
    <w:qFormat/>
    <w:rsid w:val="0022081D"/>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lang w:eastAsia="zh-CN"/>
      <w14:ligatures w14:val="standardContextual"/>
    </w:rPr>
  </w:style>
  <w:style w:type="paragraph" w:customStyle="1" w:styleId="UnderlinePara">
    <w:name w:val="Underline Para"/>
    <w:basedOn w:val="Normal"/>
    <w:link w:val="StyleUnderline"/>
    <w:uiPriority w:val="7"/>
    <w:qFormat/>
    <w:rsid w:val="0022081D"/>
    <w:pPr>
      <w:widowControl w:val="0"/>
      <w:suppressAutoHyphens/>
      <w:spacing w:after="200"/>
      <w:contextualSpacing/>
    </w:pPr>
    <w:rPr>
      <w:rFonts w:asciiTheme="minorHAnsi" w:eastAsiaTheme="minorEastAsia" w:hAnsiTheme="minorHAnsi" w:cstheme="minorBidi"/>
      <w:kern w:val="2"/>
      <w:u w:val="single"/>
      <w:lang w:eastAsia="zh-CN"/>
      <w14:ligatures w14:val="standardContextual"/>
    </w:rPr>
  </w:style>
  <w:style w:type="paragraph" w:customStyle="1" w:styleId="textbold">
    <w:name w:val="text bold"/>
    <w:basedOn w:val="Normal"/>
    <w:autoRedefine/>
    <w:uiPriority w:val="8"/>
    <w:qFormat/>
    <w:rsid w:val="0022081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line-space">
    <w:name w:val="line-space"/>
    <w:basedOn w:val="Normal"/>
    <w:rsid w:val="000F647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quoteinbody-quotenamecontainer">
    <w:name w:val="quoteinbody-quotenamecontainer"/>
    <w:basedOn w:val="DefaultParagraphFont"/>
    <w:rsid w:val="000D2E16"/>
  </w:style>
  <w:style w:type="paragraph" w:customStyle="1" w:styleId="wpds-c-cydrxm">
    <w:name w:val="wpds-c-cydrxm"/>
    <w:basedOn w:val="Normal"/>
    <w:rsid w:val="000D2E1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0626">
      <w:bodyDiv w:val="1"/>
      <w:marLeft w:val="0"/>
      <w:marRight w:val="0"/>
      <w:marTop w:val="0"/>
      <w:marBottom w:val="0"/>
      <w:divBdr>
        <w:top w:val="none" w:sz="0" w:space="0" w:color="auto"/>
        <w:left w:val="none" w:sz="0" w:space="0" w:color="auto"/>
        <w:bottom w:val="none" w:sz="0" w:space="0" w:color="auto"/>
        <w:right w:val="none" w:sz="0" w:space="0" w:color="auto"/>
      </w:divBdr>
    </w:div>
    <w:div w:id="126820092">
      <w:bodyDiv w:val="1"/>
      <w:marLeft w:val="0"/>
      <w:marRight w:val="0"/>
      <w:marTop w:val="0"/>
      <w:marBottom w:val="0"/>
      <w:divBdr>
        <w:top w:val="none" w:sz="0" w:space="0" w:color="auto"/>
        <w:left w:val="none" w:sz="0" w:space="0" w:color="auto"/>
        <w:bottom w:val="none" w:sz="0" w:space="0" w:color="auto"/>
        <w:right w:val="none" w:sz="0" w:space="0" w:color="auto"/>
      </w:divBdr>
    </w:div>
    <w:div w:id="189531092">
      <w:bodyDiv w:val="1"/>
      <w:marLeft w:val="0"/>
      <w:marRight w:val="0"/>
      <w:marTop w:val="0"/>
      <w:marBottom w:val="0"/>
      <w:divBdr>
        <w:top w:val="none" w:sz="0" w:space="0" w:color="auto"/>
        <w:left w:val="none" w:sz="0" w:space="0" w:color="auto"/>
        <w:bottom w:val="none" w:sz="0" w:space="0" w:color="auto"/>
        <w:right w:val="none" w:sz="0" w:space="0" w:color="auto"/>
      </w:divBdr>
      <w:divsChild>
        <w:div w:id="621107029">
          <w:marLeft w:val="0"/>
          <w:marRight w:val="0"/>
          <w:marTop w:val="0"/>
          <w:marBottom w:val="0"/>
          <w:divBdr>
            <w:top w:val="none" w:sz="0" w:space="0" w:color="auto"/>
            <w:left w:val="none" w:sz="0" w:space="0" w:color="auto"/>
            <w:bottom w:val="none" w:sz="0" w:space="0" w:color="auto"/>
            <w:right w:val="none" w:sz="0" w:space="0" w:color="auto"/>
          </w:divBdr>
        </w:div>
        <w:div w:id="2107799889">
          <w:marLeft w:val="0"/>
          <w:marRight w:val="0"/>
          <w:marTop w:val="0"/>
          <w:marBottom w:val="0"/>
          <w:divBdr>
            <w:top w:val="none" w:sz="0" w:space="0" w:color="auto"/>
            <w:left w:val="none" w:sz="0" w:space="0" w:color="auto"/>
            <w:bottom w:val="none" w:sz="0" w:space="0" w:color="auto"/>
            <w:right w:val="none" w:sz="0" w:space="0" w:color="auto"/>
          </w:divBdr>
        </w:div>
        <w:div w:id="1055012539">
          <w:marLeft w:val="0"/>
          <w:marRight w:val="0"/>
          <w:marTop w:val="0"/>
          <w:marBottom w:val="0"/>
          <w:divBdr>
            <w:top w:val="none" w:sz="0" w:space="0" w:color="auto"/>
            <w:left w:val="none" w:sz="0" w:space="0" w:color="auto"/>
            <w:bottom w:val="none" w:sz="0" w:space="0" w:color="auto"/>
            <w:right w:val="none" w:sz="0" w:space="0" w:color="auto"/>
          </w:divBdr>
        </w:div>
        <w:div w:id="867716646">
          <w:marLeft w:val="0"/>
          <w:marRight w:val="0"/>
          <w:marTop w:val="0"/>
          <w:marBottom w:val="0"/>
          <w:divBdr>
            <w:top w:val="none" w:sz="0" w:space="0" w:color="auto"/>
            <w:left w:val="none" w:sz="0" w:space="0" w:color="auto"/>
            <w:bottom w:val="none" w:sz="0" w:space="0" w:color="auto"/>
            <w:right w:val="none" w:sz="0" w:space="0" w:color="auto"/>
          </w:divBdr>
        </w:div>
        <w:div w:id="502478234">
          <w:marLeft w:val="0"/>
          <w:marRight w:val="0"/>
          <w:marTop w:val="0"/>
          <w:marBottom w:val="0"/>
          <w:divBdr>
            <w:top w:val="none" w:sz="0" w:space="0" w:color="auto"/>
            <w:left w:val="none" w:sz="0" w:space="0" w:color="auto"/>
            <w:bottom w:val="none" w:sz="0" w:space="0" w:color="auto"/>
            <w:right w:val="none" w:sz="0" w:space="0" w:color="auto"/>
          </w:divBdr>
        </w:div>
        <w:div w:id="1924610013">
          <w:marLeft w:val="0"/>
          <w:marRight w:val="0"/>
          <w:marTop w:val="0"/>
          <w:marBottom w:val="0"/>
          <w:divBdr>
            <w:top w:val="none" w:sz="0" w:space="0" w:color="auto"/>
            <w:left w:val="none" w:sz="0" w:space="0" w:color="auto"/>
            <w:bottom w:val="none" w:sz="0" w:space="0" w:color="auto"/>
            <w:right w:val="none" w:sz="0" w:space="0" w:color="auto"/>
          </w:divBdr>
        </w:div>
        <w:div w:id="1058744784">
          <w:marLeft w:val="0"/>
          <w:marRight w:val="0"/>
          <w:marTop w:val="0"/>
          <w:marBottom w:val="0"/>
          <w:divBdr>
            <w:top w:val="none" w:sz="0" w:space="0" w:color="auto"/>
            <w:left w:val="none" w:sz="0" w:space="0" w:color="auto"/>
            <w:bottom w:val="none" w:sz="0" w:space="0" w:color="auto"/>
            <w:right w:val="none" w:sz="0" w:space="0" w:color="auto"/>
          </w:divBdr>
        </w:div>
        <w:div w:id="317418998">
          <w:marLeft w:val="0"/>
          <w:marRight w:val="0"/>
          <w:marTop w:val="0"/>
          <w:marBottom w:val="0"/>
          <w:divBdr>
            <w:top w:val="none" w:sz="0" w:space="0" w:color="auto"/>
            <w:left w:val="none" w:sz="0" w:space="0" w:color="auto"/>
            <w:bottom w:val="none" w:sz="0" w:space="0" w:color="auto"/>
            <w:right w:val="none" w:sz="0" w:space="0" w:color="auto"/>
          </w:divBdr>
        </w:div>
        <w:div w:id="334771558">
          <w:marLeft w:val="0"/>
          <w:marRight w:val="0"/>
          <w:marTop w:val="0"/>
          <w:marBottom w:val="0"/>
          <w:divBdr>
            <w:top w:val="none" w:sz="0" w:space="0" w:color="auto"/>
            <w:left w:val="none" w:sz="0" w:space="0" w:color="auto"/>
            <w:bottom w:val="none" w:sz="0" w:space="0" w:color="auto"/>
            <w:right w:val="none" w:sz="0" w:space="0" w:color="auto"/>
          </w:divBdr>
        </w:div>
        <w:div w:id="706639260">
          <w:marLeft w:val="0"/>
          <w:marRight w:val="0"/>
          <w:marTop w:val="0"/>
          <w:marBottom w:val="0"/>
          <w:divBdr>
            <w:top w:val="none" w:sz="0" w:space="0" w:color="auto"/>
            <w:left w:val="none" w:sz="0" w:space="0" w:color="auto"/>
            <w:bottom w:val="none" w:sz="0" w:space="0" w:color="auto"/>
            <w:right w:val="none" w:sz="0" w:space="0" w:color="auto"/>
          </w:divBdr>
        </w:div>
        <w:div w:id="190457283">
          <w:marLeft w:val="0"/>
          <w:marRight w:val="0"/>
          <w:marTop w:val="0"/>
          <w:marBottom w:val="0"/>
          <w:divBdr>
            <w:top w:val="none" w:sz="0" w:space="0" w:color="auto"/>
            <w:left w:val="none" w:sz="0" w:space="0" w:color="auto"/>
            <w:bottom w:val="none" w:sz="0" w:space="0" w:color="auto"/>
            <w:right w:val="none" w:sz="0" w:space="0" w:color="auto"/>
          </w:divBdr>
        </w:div>
        <w:div w:id="1291135107">
          <w:marLeft w:val="0"/>
          <w:marRight w:val="0"/>
          <w:marTop w:val="0"/>
          <w:marBottom w:val="0"/>
          <w:divBdr>
            <w:top w:val="none" w:sz="0" w:space="0" w:color="auto"/>
            <w:left w:val="none" w:sz="0" w:space="0" w:color="auto"/>
            <w:bottom w:val="none" w:sz="0" w:space="0" w:color="auto"/>
            <w:right w:val="none" w:sz="0" w:space="0" w:color="auto"/>
          </w:divBdr>
        </w:div>
        <w:div w:id="783156260">
          <w:marLeft w:val="0"/>
          <w:marRight w:val="0"/>
          <w:marTop w:val="0"/>
          <w:marBottom w:val="0"/>
          <w:divBdr>
            <w:top w:val="none" w:sz="0" w:space="0" w:color="auto"/>
            <w:left w:val="none" w:sz="0" w:space="0" w:color="auto"/>
            <w:bottom w:val="none" w:sz="0" w:space="0" w:color="auto"/>
            <w:right w:val="none" w:sz="0" w:space="0" w:color="auto"/>
          </w:divBdr>
        </w:div>
        <w:div w:id="1368675649">
          <w:marLeft w:val="0"/>
          <w:marRight w:val="0"/>
          <w:marTop w:val="0"/>
          <w:marBottom w:val="0"/>
          <w:divBdr>
            <w:top w:val="none" w:sz="0" w:space="0" w:color="auto"/>
            <w:left w:val="none" w:sz="0" w:space="0" w:color="auto"/>
            <w:bottom w:val="none" w:sz="0" w:space="0" w:color="auto"/>
            <w:right w:val="none" w:sz="0" w:space="0" w:color="auto"/>
          </w:divBdr>
        </w:div>
        <w:div w:id="807892390">
          <w:marLeft w:val="0"/>
          <w:marRight w:val="0"/>
          <w:marTop w:val="0"/>
          <w:marBottom w:val="0"/>
          <w:divBdr>
            <w:top w:val="none" w:sz="0" w:space="0" w:color="auto"/>
            <w:left w:val="none" w:sz="0" w:space="0" w:color="auto"/>
            <w:bottom w:val="none" w:sz="0" w:space="0" w:color="auto"/>
            <w:right w:val="none" w:sz="0" w:space="0" w:color="auto"/>
          </w:divBdr>
        </w:div>
        <w:div w:id="233126761">
          <w:marLeft w:val="0"/>
          <w:marRight w:val="0"/>
          <w:marTop w:val="0"/>
          <w:marBottom w:val="0"/>
          <w:divBdr>
            <w:top w:val="none" w:sz="0" w:space="0" w:color="auto"/>
            <w:left w:val="none" w:sz="0" w:space="0" w:color="auto"/>
            <w:bottom w:val="none" w:sz="0" w:space="0" w:color="auto"/>
            <w:right w:val="none" w:sz="0" w:space="0" w:color="auto"/>
          </w:divBdr>
        </w:div>
        <w:div w:id="870146919">
          <w:marLeft w:val="0"/>
          <w:marRight w:val="0"/>
          <w:marTop w:val="0"/>
          <w:marBottom w:val="0"/>
          <w:divBdr>
            <w:top w:val="none" w:sz="0" w:space="0" w:color="auto"/>
            <w:left w:val="none" w:sz="0" w:space="0" w:color="auto"/>
            <w:bottom w:val="none" w:sz="0" w:space="0" w:color="auto"/>
            <w:right w:val="none" w:sz="0" w:space="0" w:color="auto"/>
          </w:divBdr>
        </w:div>
      </w:divsChild>
    </w:div>
    <w:div w:id="238441231">
      <w:bodyDiv w:val="1"/>
      <w:marLeft w:val="0"/>
      <w:marRight w:val="0"/>
      <w:marTop w:val="0"/>
      <w:marBottom w:val="0"/>
      <w:divBdr>
        <w:top w:val="none" w:sz="0" w:space="0" w:color="auto"/>
        <w:left w:val="none" w:sz="0" w:space="0" w:color="auto"/>
        <w:bottom w:val="none" w:sz="0" w:space="0" w:color="auto"/>
        <w:right w:val="none" w:sz="0" w:space="0" w:color="auto"/>
      </w:divBdr>
    </w:div>
    <w:div w:id="250357505">
      <w:bodyDiv w:val="1"/>
      <w:marLeft w:val="0"/>
      <w:marRight w:val="0"/>
      <w:marTop w:val="0"/>
      <w:marBottom w:val="0"/>
      <w:divBdr>
        <w:top w:val="none" w:sz="0" w:space="0" w:color="auto"/>
        <w:left w:val="none" w:sz="0" w:space="0" w:color="auto"/>
        <w:bottom w:val="none" w:sz="0" w:space="0" w:color="auto"/>
        <w:right w:val="none" w:sz="0" w:space="0" w:color="auto"/>
      </w:divBdr>
      <w:divsChild>
        <w:div w:id="520051524">
          <w:marLeft w:val="0"/>
          <w:marRight w:val="0"/>
          <w:marTop w:val="0"/>
          <w:marBottom w:val="0"/>
          <w:divBdr>
            <w:top w:val="none" w:sz="0" w:space="0" w:color="auto"/>
            <w:left w:val="none" w:sz="0" w:space="0" w:color="auto"/>
            <w:bottom w:val="none" w:sz="0" w:space="0" w:color="auto"/>
            <w:right w:val="none" w:sz="0" w:space="0" w:color="auto"/>
          </w:divBdr>
          <w:divsChild>
            <w:div w:id="2055812381">
              <w:marLeft w:val="0"/>
              <w:marRight w:val="0"/>
              <w:marTop w:val="0"/>
              <w:marBottom w:val="0"/>
              <w:divBdr>
                <w:top w:val="none" w:sz="0" w:space="0" w:color="auto"/>
                <w:left w:val="none" w:sz="0" w:space="0" w:color="auto"/>
                <w:bottom w:val="none" w:sz="0" w:space="0" w:color="auto"/>
                <w:right w:val="none" w:sz="0" w:space="0" w:color="auto"/>
              </w:divBdr>
            </w:div>
          </w:divsChild>
        </w:div>
        <w:div w:id="1901096029">
          <w:marLeft w:val="0"/>
          <w:marRight w:val="0"/>
          <w:marTop w:val="0"/>
          <w:marBottom w:val="0"/>
          <w:divBdr>
            <w:top w:val="none" w:sz="0" w:space="0" w:color="auto"/>
            <w:left w:val="none" w:sz="0" w:space="0" w:color="auto"/>
            <w:bottom w:val="none" w:sz="0" w:space="0" w:color="auto"/>
            <w:right w:val="none" w:sz="0" w:space="0" w:color="auto"/>
          </w:divBdr>
        </w:div>
        <w:div w:id="1532257158">
          <w:marLeft w:val="0"/>
          <w:marRight w:val="0"/>
          <w:marTop w:val="0"/>
          <w:marBottom w:val="0"/>
          <w:divBdr>
            <w:top w:val="none" w:sz="0" w:space="0" w:color="auto"/>
            <w:left w:val="none" w:sz="0" w:space="0" w:color="auto"/>
            <w:bottom w:val="none" w:sz="0" w:space="0" w:color="auto"/>
            <w:right w:val="none" w:sz="0" w:space="0" w:color="auto"/>
          </w:divBdr>
        </w:div>
        <w:div w:id="629823066">
          <w:marLeft w:val="0"/>
          <w:marRight w:val="0"/>
          <w:marTop w:val="0"/>
          <w:marBottom w:val="0"/>
          <w:divBdr>
            <w:top w:val="none" w:sz="0" w:space="0" w:color="auto"/>
            <w:left w:val="none" w:sz="0" w:space="0" w:color="auto"/>
            <w:bottom w:val="none" w:sz="0" w:space="0" w:color="auto"/>
            <w:right w:val="none" w:sz="0" w:space="0" w:color="auto"/>
          </w:divBdr>
        </w:div>
        <w:div w:id="1695381799">
          <w:marLeft w:val="0"/>
          <w:marRight w:val="0"/>
          <w:marTop w:val="0"/>
          <w:marBottom w:val="0"/>
          <w:divBdr>
            <w:top w:val="none" w:sz="0" w:space="0" w:color="auto"/>
            <w:left w:val="none" w:sz="0" w:space="0" w:color="auto"/>
            <w:bottom w:val="none" w:sz="0" w:space="0" w:color="auto"/>
            <w:right w:val="none" w:sz="0" w:space="0" w:color="auto"/>
          </w:divBdr>
        </w:div>
        <w:div w:id="187719727">
          <w:marLeft w:val="0"/>
          <w:marRight w:val="0"/>
          <w:marTop w:val="0"/>
          <w:marBottom w:val="0"/>
          <w:divBdr>
            <w:top w:val="none" w:sz="0" w:space="0" w:color="auto"/>
            <w:left w:val="none" w:sz="0" w:space="0" w:color="auto"/>
            <w:bottom w:val="none" w:sz="0" w:space="0" w:color="auto"/>
            <w:right w:val="none" w:sz="0" w:space="0" w:color="auto"/>
          </w:divBdr>
        </w:div>
        <w:div w:id="551430496">
          <w:marLeft w:val="0"/>
          <w:marRight w:val="0"/>
          <w:marTop w:val="0"/>
          <w:marBottom w:val="0"/>
          <w:divBdr>
            <w:top w:val="none" w:sz="0" w:space="0" w:color="auto"/>
            <w:left w:val="none" w:sz="0" w:space="0" w:color="auto"/>
            <w:bottom w:val="none" w:sz="0" w:space="0" w:color="auto"/>
            <w:right w:val="none" w:sz="0" w:space="0" w:color="auto"/>
          </w:divBdr>
        </w:div>
        <w:div w:id="1787654923">
          <w:marLeft w:val="0"/>
          <w:marRight w:val="0"/>
          <w:marTop w:val="0"/>
          <w:marBottom w:val="0"/>
          <w:divBdr>
            <w:top w:val="none" w:sz="0" w:space="0" w:color="auto"/>
            <w:left w:val="none" w:sz="0" w:space="0" w:color="auto"/>
            <w:bottom w:val="none" w:sz="0" w:space="0" w:color="auto"/>
            <w:right w:val="none" w:sz="0" w:space="0" w:color="auto"/>
          </w:divBdr>
        </w:div>
        <w:div w:id="437991599">
          <w:marLeft w:val="0"/>
          <w:marRight w:val="0"/>
          <w:marTop w:val="0"/>
          <w:marBottom w:val="0"/>
          <w:divBdr>
            <w:top w:val="none" w:sz="0" w:space="0" w:color="auto"/>
            <w:left w:val="none" w:sz="0" w:space="0" w:color="auto"/>
            <w:bottom w:val="none" w:sz="0" w:space="0" w:color="auto"/>
            <w:right w:val="none" w:sz="0" w:space="0" w:color="auto"/>
          </w:divBdr>
        </w:div>
        <w:div w:id="768160948">
          <w:marLeft w:val="0"/>
          <w:marRight w:val="0"/>
          <w:marTop w:val="0"/>
          <w:marBottom w:val="0"/>
          <w:divBdr>
            <w:top w:val="none" w:sz="0" w:space="0" w:color="auto"/>
            <w:left w:val="none" w:sz="0" w:space="0" w:color="auto"/>
            <w:bottom w:val="none" w:sz="0" w:space="0" w:color="auto"/>
            <w:right w:val="none" w:sz="0" w:space="0" w:color="auto"/>
          </w:divBdr>
        </w:div>
        <w:div w:id="2087606098">
          <w:marLeft w:val="0"/>
          <w:marRight w:val="0"/>
          <w:marTop w:val="0"/>
          <w:marBottom w:val="0"/>
          <w:divBdr>
            <w:top w:val="none" w:sz="0" w:space="0" w:color="auto"/>
            <w:left w:val="none" w:sz="0" w:space="0" w:color="auto"/>
            <w:bottom w:val="none" w:sz="0" w:space="0" w:color="auto"/>
            <w:right w:val="none" w:sz="0" w:space="0" w:color="auto"/>
          </w:divBdr>
        </w:div>
      </w:divsChild>
    </w:div>
    <w:div w:id="327292576">
      <w:bodyDiv w:val="1"/>
      <w:marLeft w:val="0"/>
      <w:marRight w:val="0"/>
      <w:marTop w:val="0"/>
      <w:marBottom w:val="0"/>
      <w:divBdr>
        <w:top w:val="none" w:sz="0" w:space="0" w:color="auto"/>
        <w:left w:val="none" w:sz="0" w:space="0" w:color="auto"/>
        <w:bottom w:val="none" w:sz="0" w:space="0" w:color="auto"/>
        <w:right w:val="none" w:sz="0" w:space="0" w:color="auto"/>
      </w:divBdr>
    </w:div>
    <w:div w:id="353390152">
      <w:bodyDiv w:val="1"/>
      <w:marLeft w:val="0"/>
      <w:marRight w:val="0"/>
      <w:marTop w:val="0"/>
      <w:marBottom w:val="0"/>
      <w:divBdr>
        <w:top w:val="none" w:sz="0" w:space="0" w:color="auto"/>
        <w:left w:val="none" w:sz="0" w:space="0" w:color="auto"/>
        <w:bottom w:val="none" w:sz="0" w:space="0" w:color="auto"/>
        <w:right w:val="none" w:sz="0" w:space="0" w:color="auto"/>
      </w:divBdr>
    </w:div>
    <w:div w:id="416027139">
      <w:bodyDiv w:val="1"/>
      <w:marLeft w:val="0"/>
      <w:marRight w:val="0"/>
      <w:marTop w:val="0"/>
      <w:marBottom w:val="0"/>
      <w:divBdr>
        <w:top w:val="none" w:sz="0" w:space="0" w:color="auto"/>
        <w:left w:val="none" w:sz="0" w:space="0" w:color="auto"/>
        <w:bottom w:val="none" w:sz="0" w:space="0" w:color="auto"/>
        <w:right w:val="none" w:sz="0" w:space="0" w:color="auto"/>
      </w:divBdr>
    </w:div>
    <w:div w:id="427776306">
      <w:bodyDiv w:val="1"/>
      <w:marLeft w:val="0"/>
      <w:marRight w:val="0"/>
      <w:marTop w:val="0"/>
      <w:marBottom w:val="0"/>
      <w:divBdr>
        <w:top w:val="none" w:sz="0" w:space="0" w:color="auto"/>
        <w:left w:val="none" w:sz="0" w:space="0" w:color="auto"/>
        <w:bottom w:val="none" w:sz="0" w:space="0" w:color="auto"/>
        <w:right w:val="none" w:sz="0" w:space="0" w:color="auto"/>
      </w:divBdr>
    </w:div>
    <w:div w:id="468325166">
      <w:bodyDiv w:val="1"/>
      <w:marLeft w:val="0"/>
      <w:marRight w:val="0"/>
      <w:marTop w:val="0"/>
      <w:marBottom w:val="0"/>
      <w:divBdr>
        <w:top w:val="none" w:sz="0" w:space="0" w:color="auto"/>
        <w:left w:val="none" w:sz="0" w:space="0" w:color="auto"/>
        <w:bottom w:val="none" w:sz="0" w:space="0" w:color="auto"/>
        <w:right w:val="none" w:sz="0" w:space="0" w:color="auto"/>
      </w:divBdr>
    </w:div>
    <w:div w:id="554438424">
      <w:bodyDiv w:val="1"/>
      <w:marLeft w:val="0"/>
      <w:marRight w:val="0"/>
      <w:marTop w:val="0"/>
      <w:marBottom w:val="0"/>
      <w:divBdr>
        <w:top w:val="none" w:sz="0" w:space="0" w:color="auto"/>
        <w:left w:val="none" w:sz="0" w:space="0" w:color="auto"/>
        <w:bottom w:val="none" w:sz="0" w:space="0" w:color="auto"/>
        <w:right w:val="none" w:sz="0" w:space="0" w:color="auto"/>
      </w:divBdr>
    </w:div>
    <w:div w:id="554583244">
      <w:bodyDiv w:val="1"/>
      <w:marLeft w:val="0"/>
      <w:marRight w:val="0"/>
      <w:marTop w:val="0"/>
      <w:marBottom w:val="0"/>
      <w:divBdr>
        <w:top w:val="none" w:sz="0" w:space="0" w:color="auto"/>
        <w:left w:val="none" w:sz="0" w:space="0" w:color="auto"/>
        <w:bottom w:val="none" w:sz="0" w:space="0" w:color="auto"/>
        <w:right w:val="none" w:sz="0" w:space="0" w:color="auto"/>
      </w:divBdr>
      <w:divsChild>
        <w:div w:id="221328912">
          <w:marLeft w:val="0"/>
          <w:marRight w:val="0"/>
          <w:marTop w:val="0"/>
          <w:marBottom w:val="0"/>
          <w:divBdr>
            <w:top w:val="none" w:sz="0" w:space="0" w:color="auto"/>
            <w:left w:val="none" w:sz="0" w:space="0" w:color="auto"/>
            <w:bottom w:val="none" w:sz="0" w:space="0" w:color="auto"/>
            <w:right w:val="none" w:sz="0" w:space="0" w:color="auto"/>
          </w:divBdr>
        </w:div>
      </w:divsChild>
    </w:div>
    <w:div w:id="592199876">
      <w:bodyDiv w:val="1"/>
      <w:marLeft w:val="0"/>
      <w:marRight w:val="0"/>
      <w:marTop w:val="0"/>
      <w:marBottom w:val="0"/>
      <w:divBdr>
        <w:top w:val="none" w:sz="0" w:space="0" w:color="auto"/>
        <w:left w:val="none" w:sz="0" w:space="0" w:color="auto"/>
        <w:bottom w:val="none" w:sz="0" w:space="0" w:color="auto"/>
        <w:right w:val="none" w:sz="0" w:space="0" w:color="auto"/>
      </w:divBdr>
    </w:div>
    <w:div w:id="606621256">
      <w:bodyDiv w:val="1"/>
      <w:marLeft w:val="0"/>
      <w:marRight w:val="0"/>
      <w:marTop w:val="0"/>
      <w:marBottom w:val="0"/>
      <w:divBdr>
        <w:top w:val="none" w:sz="0" w:space="0" w:color="auto"/>
        <w:left w:val="none" w:sz="0" w:space="0" w:color="auto"/>
        <w:bottom w:val="none" w:sz="0" w:space="0" w:color="auto"/>
        <w:right w:val="none" w:sz="0" w:space="0" w:color="auto"/>
      </w:divBdr>
    </w:div>
    <w:div w:id="783966779">
      <w:bodyDiv w:val="1"/>
      <w:marLeft w:val="0"/>
      <w:marRight w:val="0"/>
      <w:marTop w:val="0"/>
      <w:marBottom w:val="0"/>
      <w:divBdr>
        <w:top w:val="none" w:sz="0" w:space="0" w:color="auto"/>
        <w:left w:val="none" w:sz="0" w:space="0" w:color="auto"/>
        <w:bottom w:val="none" w:sz="0" w:space="0" w:color="auto"/>
        <w:right w:val="none" w:sz="0" w:space="0" w:color="auto"/>
      </w:divBdr>
    </w:div>
    <w:div w:id="844055104">
      <w:bodyDiv w:val="1"/>
      <w:marLeft w:val="0"/>
      <w:marRight w:val="0"/>
      <w:marTop w:val="0"/>
      <w:marBottom w:val="0"/>
      <w:divBdr>
        <w:top w:val="none" w:sz="0" w:space="0" w:color="auto"/>
        <w:left w:val="none" w:sz="0" w:space="0" w:color="auto"/>
        <w:bottom w:val="none" w:sz="0" w:space="0" w:color="auto"/>
        <w:right w:val="none" w:sz="0" w:space="0" w:color="auto"/>
      </w:divBdr>
    </w:div>
    <w:div w:id="867522463">
      <w:bodyDiv w:val="1"/>
      <w:marLeft w:val="0"/>
      <w:marRight w:val="0"/>
      <w:marTop w:val="0"/>
      <w:marBottom w:val="0"/>
      <w:divBdr>
        <w:top w:val="none" w:sz="0" w:space="0" w:color="auto"/>
        <w:left w:val="none" w:sz="0" w:space="0" w:color="auto"/>
        <w:bottom w:val="none" w:sz="0" w:space="0" w:color="auto"/>
        <w:right w:val="none" w:sz="0" w:space="0" w:color="auto"/>
      </w:divBdr>
    </w:div>
    <w:div w:id="923488098">
      <w:bodyDiv w:val="1"/>
      <w:marLeft w:val="0"/>
      <w:marRight w:val="0"/>
      <w:marTop w:val="0"/>
      <w:marBottom w:val="0"/>
      <w:divBdr>
        <w:top w:val="none" w:sz="0" w:space="0" w:color="auto"/>
        <w:left w:val="none" w:sz="0" w:space="0" w:color="auto"/>
        <w:bottom w:val="none" w:sz="0" w:space="0" w:color="auto"/>
        <w:right w:val="none" w:sz="0" w:space="0" w:color="auto"/>
      </w:divBdr>
    </w:div>
    <w:div w:id="932401137">
      <w:bodyDiv w:val="1"/>
      <w:marLeft w:val="0"/>
      <w:marRight w:val="0"/>
      <w:marTop w:val="0"/>
      <w:marBottom w:val="0"/>
      <w:divBdr>
        <w:top w:val="none" w:sz="0" w:space="0" w:color="auto"/>
        <w:left w:val="none" w:sz="0" w:space="0" w:color="auto"/>
        <w:bottom w:val="none" w:sz="0" w:space="0" w:color="auto"/>
        <w:right w:val="none" w:sz="0" w:space="0" w:color="auto"/>
      </w:divBdr>
    </w:div>
    <w:div w:id="961694306">
      <w:bodyDiv w:val="1"/>
      <w:marLeft w:val="0"/>
      <w:marRight w:val="0"/>
      <w:marTop w:val="0"/>
      <w:marBottom w:val="0"/>
      <w:divBdr>
        <w:top w:val="none" w:sz="0" w:space="0" w:color="auto"/>
        <w:left w:val="none" w:sz="0" w:space="0" w:color="auto"/>
        <w:bottom w:val="none" w:sz="0" w:space="0" w:color="auto"/>
        <w:right w:val="none" w:sz="0" w:space="0" w:color="auto"/>
      </w:divBdr>
    </w:div>
    <w:div w:id="1011184877">
      <w:bodyDiv w:val="1"/>
      <w:marLeft w:val="0"/>
      <w:marRight w:val="0"/>
      <w:marTop w:val="0"/>
      <w:marBottom w:val="0"/>
      <w:divBdr>
        <w:top w:val="none" w:sz="0" w:space="0" w:color="auto"/>
        <w:left w:val="none" w:sz="0" w:space="0" w:color="auto"/>
        <w:bottom w:val="none" w:sz="0" w:space="0" w:color="auto"/>
        <w:right w:val="none" w:sz="0" w:space="0" w:color="auto"/>
      </w:divBdr>
    </w:div>
    <w:div w:id="1013650606">
      <w:bodyDiv w:val="1"/>
      <w:marLeft w:val="0"/>
      <w:marRight w:val="0"/>
      <w:marTop w:val="0"/>
      <w:marBottom w:val="0"/>
      <w:divBdr>
        <w:top w:val="none" w:sz="0" w:space="0" w:color="auto"/>
        <w:left w:val="none" w:sz="0" w:space="0" w:color="auto"/>
        <w:bottom w:val="none" w:sz="0" w:space="0" w:color="auto"/>
        <w:right w:val="none" w:sz="0" w:space="0" w:color="auto"/>
      </w:divBdr>
    </w:div>
    <w:div w:id="1040589174">
      <w:bodyDiv w:val="1"/>
      <w:marLeft w:val="0"/>
      <w:marRight w:val="0"/>
      <w:marTop w:val="0"/>
      <w:marBottom w:val="0"/>
      <w:divBdr>
        <w:top w:val="none" w:sz="0" w:space="0" w:color="auto"/>
        <w:left w:val="none" w:sz="0" w:space="0" w:color="auto"/>
        <w:bottom w:val="none" w:sz="0" w:space="0" w:color="auto"/>
        <w:right w:val="none" w:sz="0" w:space="0" w:color="auto"/>
      </w:divBdr>
    </w:div>
    <w:div w:id="1150907986">
      <w:bodyDiv w:val="1"/>
      <w:marLeft w:val="0"/>
      <w:marRight w:val="0"/>
      <w:marTop w:val="0"/>
      <w:marBottom w:val="0"/>
      <w:divBdr>
        <w:top w:val="none" w:sz="0" w:space="0" w:color="auto"/>
        <w:left w:val="none" w:sz="0" w:space="0" w:color="auto"/>
        <w:bottom w:val="none" w:sz="0" w:space="0" w:color="auto"/>
        <w:right w:val="none" w:sz="0" w:space="0" w:color="auto"/>
      </w:divBdr>
    </w:div>
    <w:div w:id="1246963015">
      <w:bodyDiv w:val="1"/>
      <w:marLeft w:val="0"/>
      <w:marRight w:val="0"/>
      <w:marTop w:val="0"/>
      <w:marBottom w:val="0"/>
      <w:divBdr>
        <w:top w:val="none" w:sz="0" w:space="0" w:color="auto"/>
        <w:left w:val="none" w:sz="0" w:space="0" w:color="auto"/>
        <w:bottom w:val="none" w:sz="0" w:space="0" w:color="auto"/>
        <w:right w:val="none" w:sz="0" w:space="0" w:color="auto"/>
      </w:divBdr>
    </w:div>
    <w:div w:id="1275668416">
      <w:bodyDiv w:val="1"/>
      <w:marLeft w:val="0"/>
      <w:marRight w:val="0"/>
      <w:marTop w:val="0"/>
      <w:marBottom w:val="0"/>
      <w:divBdr>
        <w:top w:val="none" w:sz="0" w:space="0" w:color="auto"/>
        <w:left w:val="none" w:sz="0" w:space="0" w:color="auto"/>
        <w:bottom w:val="none" w:sz="0" w:space="0" w:color="auto"/>
        <w:right w:val="none" w:sz="0" w:space="0" w:color="auto"/>
      </w:divBdr>
    </w:div>
    <w:div w:id="1282296309">
      <w:bodyDiv w:val="1"/>
      <w:marLeft w:val="0"/>
      <w:marRight w:val="0"/>
      <w:marTop w:val="0"/>
      <w:marBottom w:val="0"/>
      <w:divBdr>
        <w:top w:val="none" w:sz="0" w:space="0" w:color="auto"/>
        <w:left w:val="none" w:sz="0" w:space="0" w:color="auto"/>
        <w:bottom w:val="none" w:sz="0" w:space="0" w:color="auto"/>
        <w:right w:val="none" w:sz="0" w:space="0" w:color="auto"/>
      </w:divBdr>
    </w:div>
    <w:div w:id="1312170653">
      <w:bodyDiv w:val="1"/>
      <w:marLeft w:val="0"/>
      <w:marRight w:val="0"/>
      <w:marTop w:val="0"/>
      <w:marBottom w:val="0"/>
      <w:divBdr>
        <w:top w:val="none" w:sz="0" w:space="0" w:color="auto"/>
        <w:left w:val="none" w:sz="0" w:space="0" w:color="auto"/>
        <w:bottom w:val="none" w:sz="0" w:space="0" w:color="auto"/>
        <w:right w:val="none" w:sz="0" w:space="0" w:color="auto"/>
      </w:divBdr>
    </w:div>
    <w:div w:id="1345278087">
      <w:bodyDiv w:val="1"/>
      <w:marLeft w:val="0"/>
      <w:marRight w:val="0"/>
      <w:marTop w:val="0"/>
      <w:marBottom w:val="0"/>
      <w:divBdr>
        <w:top w:val="none" w:sz="0" w:space="0" w:color="auto"/>
        <w:left w:val="none" w:sz="0" w:space="0" w:color="auto"/>
        <w:bottom w:val="none" w:sz="0" w:space="0" w:color="auto"/>
        <w:right w:val="none" w:sz="0" w:space="0" w:color="auto"/>
      </w:divBdr>
    </w:div>
    <w:div w:id="1402875155">
      <w:bodyDiv w:val="1"/>
      <w:marLeft w:val="0"/>
      <w:marRight w:val="0"/>
      <w:marTop w:val="0"/>
      <w:marBottom w:val="0"/>
      <w:divBdr>
        <w:top w:val="none" w:sz="0" w:space="0" w:color="auto"/>
        <w:left w:val="none" w:sz="0" w:space="0" w:color="auto"/>
        <w:bottom w:val="none" w:sz="0" w:space="0" w:color="auto"/>
        <w:right w:val="none" w:sz="0" w:space="0" w:color="auto"/>
      </w:divBdr>
    </w:div>
    <w:div w:id="1472214155">
      <w:bodyDiv w:val="1"/>
      <w:marLeft w:val="0"/>
      <w:marRight w:val="0"/>
      <w:marTop w:val="0"/>
      <w:marBottom w:val="0"/>
      <w:divBdr>
        <w:top w:val="none" w:sz="0" w:space="0" w:color="auto"/>
        <w:left w:val="none" w:sz="0" w:space="0" w:color="auto"/>
        <w:bottom w:val="none" w:sz="0" w:space="0" w:color="auto"/>
        <w:right w:val="none" w:sz="0" w:space="0" w:color="auto"/>
      </w:divBdr>
    </w:div>
    <w:div w:id="1496846820">
      <w:bodyDiv w:val="1"/>
      <w:marLeft w:val="0"/>
      <w:marRight w:val="0"/>
      <w:marTop w:val="0"/>
      <w:marBottom w:val="0"/>
      <w:divBdr>
        <w:top w:val="none" w:sz="0" w:space="0" w:color="auto"/>
        <w:left w:val="none" w:sz="0" w:space="0" w:color="auto"/>
        <w:bottom w:val="none" w:sz="0" w:space="0" w:color="auto"/>
        <w:right w:val="none" w:sz="0" w:space="0" w:color="auto"/>
      </w:divBdr>
    </w:div>
    <w:div w:id="1533415752">
      <w:bodyDiv w:val="1"/>
      <w:marLeft w:val="0"/>
      <w:marRight w:val="0"/>
      <w:marTop w:val="0"/>
      <w:marBottom w:val="0"/>
      <w:divBdr>
        <w:top w:val="none" w:sz="0" w:space="0" w:color="auto"/>
        <w:left w:val="none" w:sz="0" w:space="0" w:color="auto"/>
        <w:bottom w:val="none" w:sz="0" w:space="0" w:color="auto"/>
        <w:right w:val="none" w:sz="0" w:space="0" w:color="auto"/>
      </w:divBdr>
    </w:div>
    <w:div w:id="1542324574">
      <w:bodyDiv w:val="1"/>
      <w:marLeft w:val="0"/>
      <w:marRight w:val="0"/>
      <w:marTop w:val="0"/>
      <w:marBottom w:val="0"/>
      <w:divBdr>
        <w:top w:val="none" w:sz="0" w:space="0" w:color="auto"/>
        <w:left w:val="none" w:sz="0" w:space="0" w:color="auto"/>
        <w:bottom w:val="none" w:sz="0" w:space="0" w:color="auto"/>
        <w:right w:val="none" w:sz="0" w:space="0" w:color="auto"/>
      </w:divBdr>
    </w:div>
    <w:div w:id="1776779125">
      <w:bodyDiv w:val="1"/>
      <w:marLeft w:val="0"/>
      <w:marRight w:val="0"/>
      <w:marTop w:val="0"/>
      <w:marBottom w:val="0"/>
      <w:divBdr>
        <w:top w:val="none" w:sz="0" w:space="0" w:color="auto"/>
        <w:left w:val="none" w:sz="0" w:space="0" w:color="auto"/>
        <w:bottom w:val="none" w:sz="0" w:space="0" w:color="auto"/>
        <w:right w:val="none" w:sz="0" w:space="0" w:color="auto"/>
      </w:divBdr>
    </w:div>
    <w:div w:id="1814442158">
      <w:bodyDiv w:val="1"/>
      <w:marLeft w:val="0"/>
      <w:marRight w:val="0"/>
      <w:marTop w:val="0"/>
      <w:marBottom w:val="0"/>
      <w:divBdr>
        <w:top w:val="none" w:sz="0" w:space="0" w:color="auto"/>
        <w:left w:val="none" w:sz="0" w:space="0" w:color="auto"/>
        <w:bottom w:val="none" w:sz="0" w:space="0" w:color="auto"/>
        <w:right w:val="none" w:sz="0" w:space="0" w:color="auto"/>
      </w:divBdr>
    </w:div>
    <w:div w:id="1818574535">
      <w:bodyDiv w:val="1"/>
      <w:marLeft w:val="0"/>
      <w:marRight w:val="0"/>
      <w:marTop w:val="0"/>
      <w:marBottom w:val="0"/>
      <w:divBdr>
        <w:top w:val="none" w:sz="0" w:space="0" w:color="auto"/>
        <w:left w:val="none" w:sz="0" w:space="0" w:color="auto"/>
        <w:bottom w:val="none" w:sz="0" w:space="0" w:color="auto"/>
        <w:right w:val="none" w:sz="0" w:space="0" w:color="auto"/>
      </w:divBdr>
    </w:div>
    <w:div w:id="1836267014">
      <w:bodyDiv w:val="1"/>
      <w:marLeft w:val="0"/>
      <w:marRight w:val="0"/>
      <w:marTop w:val="0"/>
      <w:marBottom w:val="0"/>
      <w:divBdr>
        <w:top w:val="none" w:sz="0" w:space="0" w:color="auto"/>
        <w:left w:val="none" w:sz="0" w:space="0" w:color="auto"/>
        <w:bottom w:val="none" w:sz="0" w:space="0" w:color="auto"/>
        <w:right w:val="none" w:sz="0" w:space="0" w:color="auto"/>
      </w:divBdr>
    </w:div>
    <w:div w:id="1869873445">
      <w:bodyDiv w:val="1"/>
      <w:marLeft w:val="0"/>
      <w:marRight w:val="0"/>
      <w:marTop w:val="0"/>
      <w:marBottom w:val="0"/>
      <w:divBdr>
        <w:top w:val="none" w:sz="0" w:space="0" w:color="auto"/>
        <w:left w:val="none" w:sz="0" w:space="0" w:color="auto"/>
        <w:bottom w:val="none" w:sz="0" w:space="0" w:color="auto"/>
        <w:right w:val="none" w:sz="0" w:space="0" w:color="auto"/>
      </w:divBdr>
    </w:div>
    <w:div w:id="1932742080">
      <w:bodyDiv w:val="1"/>
      <w:marLeft w:val="0"/>
      <w:marRight w:val="0"/>
      <w:marTop w:val="0"/>
      <w:marBottom w:val="0"/>
      <w:divBdr>
        <w:top w:val="none" w:sz="0" w:space="0" w:color="auto"/>
        <w:left w:val="none" w:sz="0" w:space="0" w:color="auto"/>
        <w:bottom w:val="none" w:sz="0" w:space="0" w:color="auto"/>
        <w:right w:val="none" w:sz="0" w:space="0" w:color="auto"/>
      </w:divBdr>
    </w:div>
    <w:div w:id="1987738838">
      <w:bodyDiv w:val="1"/>
      <w:marLeft w:val="0"/>
      <w:marRight w:val="0"/>
      <w:marTop w:val="0"/>
      <w:marBottom w:val="0"/>
      <w:divBdr>
        <w:top w:val="none" w:sz="0" w:space="0" w:color="auto"/>
        <w:left w:val="none" w:sz="0" w:space="0" w:color="auto"/>
        <w:bottom w:val="none" w:sz="0" w:space="0" w:color="auto"/>
        <w:right w:val="none" w:sz="0" w:space="0" w:color="auto"/>
      </w:divBdr>
    </w:div>
    <w:div w:id="2015304391">
      <w:bodyDiv w:val="1"/>
      <w:marLeft w:val="0"/>
      <w:marRight w:val="0"/>
      <w:marTop w:val="0"/>
      <w:marBottom w:val="0"/>
      <w:divBdr>
        <w:top w:val="none" w:sz="0" w:space="0" w:color="auto"/>
        <w:left w:val="none" w:sz="0" w:space="0" w:color="auto"/>
        <w:bottom w:val="none" w:sz="0" w:space="0" w:color="auto"/>
        <w:right w:val="none" w:sz="0" w:space="0" w:color="auto"/>
      </w:divBdr>
    </w:div>
    <w:div w:id="2087877933">
      <w:bodyDiv w:val="1"/>
      <w:marLeft w:val="0"/>
      <w:marRight w:val="0"/>
      <w:marTop w:val="0"/>
      <w:marBottom w:val="0"/>
      <w:divBdr>
        <w:top w:val="none" w:sz="0" w:space="0" w:color="auto"/>
        <w:left w:val="none" w:sz="0" w:space="0" w:color="auto"/>
        <w:bottom w:val="none" w:sz="0" w:space="0" w:color="auto"/>
        <w:right w:val="none" w:sz="0" w:space="0" w:color="auto"/>
      </w:divBdr>
    </w:div>
    <w:div w:id="2102212629">
      <w:bodyDiv w:val="1"/>
      <w:marLeft w:val="0"/>
      <w:marRight w:val="0"/>
      <w:marTop w:val="0"/>
      <w:marBottom w:val="0"/>
      <w:divBdr>
        <w:top w:val="none" w:sz="0" w:space="0" w:color="auto"/>
        <w:left w:val="none" w:sz="0" w:space="0" w:color="auto"/>
        <w:bottom w:val="none" w:sz="0" w:space="0" w:color="auto"/>
        <w:right w:val="none" w:sz="0" w:space="0" w:color="auto"/>
      </w:divBdr>
    </w:div>
    <w:div w:id="2121534208">
      <w:bodyDiv w:val="1"/>
      <w:marLeft w:val="0"/>
      <w:marRight w:val="0"/>
      <w:marTop w:val="0"/>
      <w:marBottom w:val="0"/>
      <w:divBdr>
        <w:top w:val="none" w:sz="0" w:space="0" w:color="auto"/>
        <w:left w:val="none" w:sz="0" w:space="0" w:color="auto"/>
        <w:bottom w:val="none" w:sz="0" w:space="0" w:color="auto"/>
        <w:right w:val="none" w:sz="0" w:space="0" w:color="auto"/>
      </w:divBdr>
      <w:divsChild>
        <w:div w:id="833839548">
          <w:marLeft w:val="75"/>
          <w:marRight w:val="75"/>
          <w:marTop w:val="75"/>
          <w:marBottom w:val="75"/>
          <w:divBdr>
            <w:top w:val="none" w:sz="0" w:space="0" w:color="auto"/>
            <w:left w:val="none" w:sz="0" w:space="0" w:color="auto"/>
            <w:bottom w:val="none" w:sz="0" w:space="0" w:color="auto"/>
            <w:right w:val="none" w:sz="0" w:space="0" w:color="auto"/>
          </w:divBdr>
          <w:divsChild>
            <w:div w:id="1131902918">
              <w:marLeft w:val="0"/>
              <w:marRight w:val="0"/>
              <w:marTop w:val="0"/>
              <w:marBottom w:val="0"/>
              <w:divBdr>
                <w:top w:val="none" w:sz="0" w:space="0" w:color="auto"/>
                <w:left w:val="none" w:sz="0" w:space="0" w:color="auto"/>
                <w:bottom w:val="none" w:sz="0" w:space="0" w:color="auto"/>
                <w:right w:val="none" w:sz="0" w:space="0" w:color="auto"/>
              </w:divBdr>
            </w:div>
            <w:div w:id="222526880">
              <w:marLeft w:val="0"/>
              <w:marRight w:val="75"/>
              <w:marTop w:val="0"/>
              <w:marBottom w:val="0"/>
              <w:divBdr>
                <w:top w:val="none" w:sz="0" w:space="0" w:color="auto"/>
                <w:left w:val="none" w:sz="0" w:space="0" w:color="auto"/>
                <w:bottom w:val="none" w:sz="0" w:space="0" w:color="auto"/>
                <w:right w:val="none" w:sz="0" w:space="0" w:color="auto"/>
              </w:divBdr>
            </w:div>
            <w:div w:id="232012205">
              <w:marLeft w:val="0"/>
              <w:marRight w:val="0"/>
              <w:marTop w:val="0"/>
              <w:marBottom w:val="0"/>
              <w:divBdr>
                <w:top w:val="none" w:sz="0" w:space="0" w:color="auto"/>
                <w:left w:val="none" w:sz="0" w:space="0" w:color="auto"/>
                <w:bottom w:val="none" w:sz="0" w:space="0" w:color="auto"/>
                <w:right w:val="none" w:sz="0" w:space="0" w:color="auto"/>
              </w:divBdr>
            </w:div>
          </w:divsChild>
        </w:div>
        <w:div w:id="1759521250">
          <w:marLeft w:val="0"/>
          <w:marRight w:val="0"/>
          <w:marTop w:val="0"/>
          <w:marBottom w:val="0"/>
          <w:divBdr>
            <w:top w:val="none" w:sz="0" w:space="0" w:color="auto"/>
            <w:left w:val="none" w:sz="0" w:space="0" w:color="auto"/>
            <w:bottom w:val="none" w:sz="0" w:space="0" w:color="auto"/>
            <w:right w:val="none" w:sz="0" w:space="0" w:color="auto"/>
          </w:divBdr>
          <w:divsChild>
            <w:div w:id="1626615232">
              <w:marLeft w:val="0"/>
              <w:marRight w:val="0"/>
              <w:marTop w:val="0"/>
              <w:marBottom w:val="0"/>
              <w:divBdr>
                <w:top w:val="none" w:sz="0" w:space="0" w:color="auto"/>
                <w:left w:val="none" w:sz="0" w:space="0" w:color="auto"/>
                <w:bottom w:val="none" w:sz="0" w:space="0" w:color="auto"/>
                <w:right w:val="none" w:sz="0" w:space="0" w:color="auto"/>
              </w:divBdr>
              <w:divsChild>
                <w:div w:id="347874631">
                  <w:marLeft w:val="0"/>
                  <w:marRight w:val="0"/>
                  <w:marTop w:val="0"/>
                  <w:marBottom w:val="0"/>
                  <w:divBdr>
                    <w:top w:val="none" w:sz="0" w:space="0" w:color="auto"/>
                    <w:left w:val="none" w:sz="0" w:space="0" w:color="auto"/>
                    <w:bottom w:val="none" w:sz="0" w:space="0" w:color="auto"/>
                    <w:right w:val="none" w:sz="0" w:space="0" w:color="auto"/>
                  </w:divBdr>
                </w:div>
                <w:div w:id="452477402">
                  <w:marLeft w:val="22384"/>
                  <w:marRight w:val="0"/>
                  <w:marTop w:val="0"/>
                  <w:marBottom w:val="0"/>
                  <w:divBdr>
                    <w:top w:val="none" w:sz="0" w:space="0" w:color="auto"/>
                    <w:left w:val="none" w:sz="0" w:space="0" w:color="auto"/>
                    <w:bottom w:val="none" w:sz="0" w:space="0" w:color="auto"/>
                    <w:right w:val="none" w:sz="0" w:space="0" w:color="auto"/>
                  </w:divBdr>
                  <w:divsChild>
                    <w:div w:id="3639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1077">
              <w:marLeft w:val="0"/>
              <w:marRight w:val="0"/>
              <w:marTop w:val="0"/>
              <w:marBottom w:val="0"/>
              <w:divBdr>
                <w:top w:val="none" w:sz="0" w:space="0" w:color="auto"/>
                <w:left w:val="none" w:sz="0" w:space="0" w:color="auto"/>
                <w:bottom w:val="none" w:sz="0" w:space="0" w:color="auto"/>
                <w:right w:val="none" w:sz="0" w:space="0" w:color="auto"/>
              </w:divBdr>
              <w:divsChild>
                <w:div w:id="1462961347">
                  <w:marLeft w:val="0"/>
                  <w:marRight w:val="0"/>
                  <w:marTop w:val="0"/>
                  <w:marBottom w:val="0"/>
                  <w:divBdr>
                    <w:top w:val="none" w:sz="0" w:space="0" w:color="auto"/>
                    <w:left w:val="none" w:sz="0" w:space="0" w:color="auto"/>
                    <w:bottom w:val="none" w:sz="0" w:space="0" w:color="auto"/>
                    <w:right w:val="none" w:sz="0" w:space="0" w:color="auto"/>
                  </w:divBdr>
                  <w:divsChild>
                    <w:div w:id="952131446">
                      <w:marLeft w:val="0"/>
                      <w:marRight w:val="0"/>
                      <w:marTop w:val="0"/>
                      <w:marBottom w:val="0"/>
                      <w:divBdr>
                        <w:top w:val="none" w:sz="0" w:space="0" w:color="auto"/>
                        <w:left w:val="none" w:sz="0" w:space="0" w:color="auto"/>
                        <w:bottom w:val="none" w:sz="0" w:space="0" w:color="auto"/>
                        <w:right w:val="none" w:sz="0" w:space="0" w:color="auto"/>
                      </w:divBdr>
                      <w:divsChild>
                        <w:div w:id="339235790">
                          <w:marLeft w:val="0"/>
                          <w:marRight w:val="0"/>
                          <w:marTop w:val="0"/>
                          <w:marBottom w:val="0"/>
                          <w:divBdr>
                            <w:top w:val="none" w:sz="0" w:space="0" w:color="auto"/>
                            <w:left w:val="none" w:sz="0" w:space="0" w:color="auto"/>
                            <w:bottom w:val="none" w:sz="0" w:space="0" w:color="auto"/>
                            <w:right w:val="none" w:sz="0" w:space="0" w:color="auto"/>
                          </w:divBdr>
                          <w:divsChild>
                            <w:div w:id="16561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3243">
              <w:marLeft w:val="0"/>
              <w:marRight w:val="0"/>
              <w:marTop w:val="0"/>
              <w:marBottom w:val="0"/>
              <w:divBdr>
                <w:top w:val="none" w:sz="0" w:space="0" w:color="auto"/>
                <w:left w:val="none" w:sz="0" w:space="0" w:color="auto"/>
                <w:bottom w:val="none" w:sz="0" w:space="0" w:color="auto"/>
                <w:right w:val="none" w:sz="0" w:space="0" w:color="auto"/>
              </w:divBdr>
              <w:divsChild>
                <w:div w:id="1953439327">
                  <w:marLeft w:val="0"/>
                  <w:marRight w:val="0"/>
                  <w:marTop w:val="15"/>
                  <w:marBottom w:val="15"/>
                  <w:divBdr>
                    <w:top w:val="none" w:sz="0" w:space="0" w:color="auto"/>
                    <w:left w:val="none" w:sz="0" w:space="0" w:color="auto"/>
                    <w:bottom w:val="none" w:sz="0" w:space="0" w:color="auto"/>
                    <w:right w:val="none" w:sz="0" w:space="0" w:color="auto"/>
                  </w:divBdr>
                  <w:divsChild>
                    <w:div w:id="84501642">
                      <w:marLeft w:val="0"/>
                      <w:marRight w:val="0"/>
                      <w:marTop w:val="0"/>
                      <w:marBottom w:val="0"/>
                      <w:divBdr>
                        <w:top w:val="none" w:sz="0" w:space="0" w:color="auto"/>
                        <w:left w:val="none" w:sz="0" w:space="0" w:color="auto"/>
                        <w:bottom w:val="none" w:sz="0" w:space="0" w:color="auto"/>
                        <w:right w:val="none" w:sz="0" w:space="0" w:color="auto"/>
                      </w:divBdr>
                    </w:div>
                    <w:div w:id="1639918230">
                      <w:marLeft w:val="300"/>
                      <w:marRight w:val="300"/>
                      <w:marTop w:val="0"/>
                      <w:marBottom w:val="0"/>
                      <w:divBdr>
                        <w:top w:val="none" w:sz="0" w:space="0" w:color="auto"/>
                        <w:left w:val="none" w:sz="0" w:space="0" w:color="auto"/>
                        <w:bottom w:val="none" w:sz="0" w:space="0" w:color="auto"/>
                        <w:right w:val="none" w:sz="0" w:space="0" w:color="auto"/>
                      </w:divBdr>
                    </w:div>
                    <w:div w:id="1259170110">
                      <w:marLeft w:val="0"/>
                      <w:marRight w:val="0"/>
                      <w:marTop w:val="0"/>
                      <w:marBottom w:val="0"/>
                      <w:divBdr>
                        <w:top w:val="none" w:sz="0" w:space="0" w:color="auto"/>
                        <w:left w:val="none" w:sz="0" w:space="0" w:color="auto"/>
                        <w:bottom w:val="none" w:sz="0" w:space="0" w:color="auto"/>
                        <w:right w:val="none" w:sz="0" w:space="0" w:color="auto"/>
                      </w:divBdr>
                    </w:div>
                    <w:div w:id="1471051547">
                      <w:marLeft w:val="300"/>
                      <w:marRight w:val="300"/>
                      <w:marTop w:val="0"/>
                      <w:marBottom w:val="0"/>
                      <w:divBdr>
                        <w:top w:val="none" w:sz="0" w:space="0" w:color="auto"/>
                        <w:left w:val="none" w:sz="0" w:space="0" w:color="auto"/>
                        <w:bottom w:val="none" w:sz="0" w:space="0" w:color="auto"/>
                        <w:right w:val="none" w:sz="0" w:space="0" w:color="auto"/>
                      </w:divBdr>
                    </w:div>
                    <w:div w:id="2058814282">
                      <w:marLeft w:val="0"/>
                      <w:marRight w:val="0"/>
                      <w:marTop w:val="0"/>
                      <w:marBottom w:val="0"/>
                      <w:divBdr>
                        <w:top w:val="none" w:sz="0" w:space="0" w:color="auto"/>
                        <w:left w:val="none" w:sz="0" w:space="0" w:color="auto"/>
                        <w:bottom w:val="none" w:sz="0" w:space="0" w:color="auto"/>
                        <w:right w:val="none" w:sz="0" w:space="0" w:color="auto"/>
                      </w:divBdr>
                    </w:div>
                    <w:div w:id="219561281">
                      <w:marLeft w:val="300"/>
                      <w:marRight w:val="300"/>
                      <w:marTop w:val="0"/>
                      <w:marBottom w:val="0"/>
                      <w:divBdr>
                        <w:top w:val="none" w:sz="0" w:space="0" w:color="auto"/>
                        <w:left w:val="none" w:sz="0" w:space="0" w:color="auto"/>
                        <w:bottom w:val="none" w:sz="0" w:space="0" w:color="auto"/>
                        <w:right w:val="none" w:sz="0" w:space="0" w:color="auto"/>
                      </w:divBdr>
                    </w:div>
                  </w:divsChild>
                </w:div>
                <w:div w:id="1909025433">
                  <w:marLeft w:val="0"/>
                  <w:marRight w:val="0"/>
                  <w:marTop w:val="15"/>
                  <w:marBottom w:val="15"/>
                  <w:divBdr>
                    <w:top w:val="none" w:sz="0" w:space="0" w:color="auto"/>
                    <w:left w:val="none" w:sz="0" w:space="0" w:color="auto"/>
                    <w:bottom w:val="none" w:sz="0" w:space="0" w:color="auto"/>
                    <w:right w:val="none" w:sz="0" w:space="0" w:color="auto"/>
                  </w:divBdr>
                  <w:divsChild>
                    <w:div w:id="591857967">
                      <w:marLeft w:val="0"/>
                      <w:marRight w:val="0"/>
                      <w:marTop w:val="0"/>
                      <w:marBottom w:val="0"/>
                      <w:divBdr>
                        <w:top w:val="none" w:sz="0" w:space="0" w:color="auto"/>
                        <w:left w:val="none" w:sz="0" w:space="0" w:color="auto"/>
                        <w:bottom w:val="none" w:sz="0" w:space="0" w:color="auto"/>
                        <w:right w:val="none" w:sz="0" w:space="0" w:color="auto"/>
                      </w:divBdr>
                    </w:div>
                    <w:div w:id="1774856133">
                      <w:marLeft w:val="0"/>
                      <w:marRight w:val="0"/>
                      <w:marTop w:val="0"/>
                      <w:marBottom w:val="0"/>
                      <w:divBdr>
                        <w:top w:val="none" w:sz="0" w:space="0" w:color="auto"/>
                        <w:left w:val="none" w:sz="0" w:space="0" w:color="auto"/>
                        <w:bottom w:val="none" w:sz="0" w:space="0" w:color="auto"/>
                        <w:right w:val="none" w:sz="0" w:space="0" w:color="auto"/>
                      </w:divBdr>
                    </w:div>
                    <w:div w:id="736896869">
                      <w:marLeft w:val="225"/>
                      <w:marRight w:val="225"/>
                      <w:marTop w:val="0"/>
                      <w:marBottom w:val="0"/>
                      <w:divBdr>
                        <w:top w:val="none" w:sz="0" w:space="0" w:color="auto"/>
                        <w:left w:val="none" w:sz="0" w:space="0" w:color="auto"/>
                        <w:bottom w:val="none" w:sz="0" w:space="0" w:color="auto"/>
                        <w:right w:val="none" w:sz="0" w:space="0" w:color="auto"/>
                      </w:divBdr>
                    </w:div>
                    <w:div w:id="1876578680">
                      <w:marLeft w:val="0"/>
                      <w:marRight w:val="0"/>
                      <w:marTop w:val="0"/>
                      <w:marBottom w:val="0"/>
                      <w:divBdr>
                        <w:top w:val="none" w:sz="0" w:space="0" w:color="auto"/>
                        <w:left w:val="none" w:sz="0" w:space="0" w:color="auto"/>
                        <w:bottom w:val="none" w:sz="0" w:space="0" w:color="auto"/>
                        <w:right w:val="none" w:sz="0" w:space="0" w:color="auto"/>
                      </w:divBdr>
                    </w:div>
                    <w:div w:id="1567257625">
                      <w:marLeft w:val="225"/>
                      <w:marRight w:val="225"/>
                      <w:marTop w:val="0"/>
                      <w:marBottom w:val="0"/>
                      <w:divBdr>
                        <w:top w:val="none" w:sz="0" w:space="0" w:color="auto"/>
                        <w:left w:val="none" w:sz="0" w:space="0" w:color="auto"/>
                        <w:bottom w:val="none" w:sz="0" w:space="0" w:color="auto"/>
                        <w:right w:val="none" w:sz="0" w:space="0" w:color="auto"/>
                      </w:divBdr>
                    </w:div>
                    <w:div w:id="477262672">
                      <w:marLeft w:val="0"/>
                      <w:marRight w:val="0"/>
                      <w:marTop w:val="0"/>
                      <w:marBottom w:val="0"/>
                      <w:divBdr>
                        <w:top w:val="none" w:sz="0" w:space="0" w:color="auto"/>
                        <w:left w:val="none" w:sz="0" w:space="0" w:color="auto"/>
                        <w:bottom w:val="none" w:sz="0" w:space="0" w:color="auto"/>
                        <w:right w:val="none" w:sz="0" w:space="0" w:color="auto"/>
                      </w:divBdr>
                    </w:div>
                  </w:divsChild>
                </w:div>
                <w:div w:id="607464382">
                  <w:marLeft w:val="0"/>
                  <w:marRight w:val="0"/>
                  <w:marTop w:val="15"/>
                  <w:marBottom w:val="15"/>
                  <w:divBdr>
                    <w:top w:val="none" w:sz="0" w:space="0" w:color="auto"/>
                    <w:left w:val="none" w:sz="0" w:space="0" w:color="auto"/>
                    <w:bottom w:val="none" w:sz="0" w:space="0" w:color="auto"/>
                    <w:right w:val="none" w:sz="0" w:space="0" w:color="auto"/>
                  </w:divBdr>
                  <w:divsChild>
                    <w:div w:id="102699111">
                      <w:marLeft w:val="0"/>
                      <w:marRight w:val="0"/>
                      <w:marTop w:val="0"/>
                      <w:marBottom w:val="0"/>
                      <w:divBdr>
                        <w:top w:val="none" w:sz="0" w:space="0" w:color="auto"/>
                        <w:left w:val="none" w:sz="0" w:space="0" w:color="auto"/>
                        <w:bottom w:val="none" w:sz="0" w:space="0" w:color="auto"/>
                        <w:right w:val="none" w:sz="0" w:space="0" w:color="auto"/>
                      </w:divBdr>
                    </w:div>
                    <w:div w:id="1584559377">
                      <w:marLeft w:val="0"/>
                      <w:marRight w:val="0"/>
                      <w:marTop w:val="0"/>
                      <w:marBottom w:val="0"/>
                      <w:divBdr>
                        <w:top w:val="none" w:sz="0" w:space="0" w:color="auto"/>
                        <w:left w:val="none" w:sz="0" w:space="0" w:color="auto"/>
                        <w:bottom w:val="none" w:sz="0" w:space="0" w:color="auto"/>
                        <w:right w:val="none" w:sz="0" w:space="0" w:color="auto"/>
                      </w:divBdr>
                    </w:div>
                    <w:div w:id="342053264">
                      <w:marLeft w:val="225"/>
                      <w:marRight w:val="225"/>
                      <w:marTop w:val="0"/>
                      <w:marBottom w:val="0"/>
                      <w:divBdr>
                        <w:top w:val="none" w:sz="0" w:space="0" w:color="auto"/>
                        <w:left w:val="none" w:sz="0" w:space="0" w:color="auto"/>
                        <w:bottom w:val="none" w:sz="0" w:space="0" w:color="auto"/>
                        <w:right w:val="none" w:sz="0" w:space="0" w:color="auto"/>
                      </w:divBdr>
                    </w:div>
                    <w:div w:id="534274858">
                      <w:marLeft w:val="0"/>
                      <w:marRight w:val="0"/>
                      <w:marTop w:val="0"/>
                      <w:marBottom w:val="0"/>
                      <w:divBdr>
                        <w:top w:val="none" w:sz="0" w:space="0" w:color="auto"/>
                        <w:left w:val="none" w:sz="0" w:space="0" w:color="auto"/>
                        <w:bottom w:val="none" w:sz="0" w:space="0" w:color="auto"/>
                        <w:right w:val="none" w:sz="0" w:space="0" w:color="auto"/>
                      </w:divBdr>
                    </w:div>
                    <w:div w:id="1608001516">
                      <w:marLeft w:val="225"/>
                      <w:marRight w:val="225"/>
                      <w:marTop w:val="0"/>
                      <w:marBottom w:val="0"/>
                      <w:divBdr>
                        <w:top w:val="none" w:sz="0" w:space="0" w:color="auto"/>
                        <w:left w:val="none" w:sz="0" w:space="0" w:color="auto"/>
                        <w:bottom w:val="none" w:sz="0" w:space="0" w:color="auto"/>
                        <w:right w:val="none" w:sz="0" w:space="0" w:color="auto"/>
                      </w:divBdr>
                    </w:div>
                    <w:div w:id="595669567">
                      <w:marLeft w:val="0"/>
                      <w:marRight w:val="0"/>
                      <w:marTop w:val="0"/>
                      <w:marBottom w:val="0"/>
                      <w:divBdr>
                        <w:top w:val="none" w:sz="0" w:space="0" w:color="auto"/>
                        <w:left w:val="none" w:sz="0" w:space="0" w:color="auto"/>
                        <w:bottom w:val="none" w:sz="0" w:space="0" w:color="auto"/>
                        <w:right w:val="none" w:sz="0" w:space="0" w:color="auto"/>
                      </w:divBdr>
                      <w:divsChild>
                        <w:div w:id="744717815">
                          <w:marLeft w:val="0"/>
                          <w:marRight w:val="0"/>
                          <w:marTop w:val="0"/>
                          <w:marBottom w:val="0"/>
                          <w:divBdr>
                            <w:top w:val="none" w:sz="0" w:space="0" w:color="auto"/>
                            <w:left w:val="none" w:sz="0" w:space="0" w:color="auto"/>
                            <w:bottom w:val="none" w:sz="0" w:space="0" w:color="auto"/>
                            <w:right w:val="none" w:sz="0" w:space="0" w:color="auto"/>
                          </w:divBdr>
                        </w:div>
                        <w:div w:id="193157424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89047316">
                  <w:marLeft w:val="0"/>
                  <w:marRight w:val="0"/>
                  <w:marTop w:val="15"/>
                  <w:marBottom w:val="15"/>
                  <w:divBdr>
                    <w:top w:val="none" w:sz="0" w:space="0" w:color="auto"/>
                    <w:left w:val="none" w:sz="0" w:space="0" w:color="auto"/>
                    <w:bottom w:val="none" w:sz="0" w:space="0" w:color="auto"/>
                    <w:right w:val="none" w:sz="0" w:space="0" w:color="auto"/>
                  </w:divBdr>
                  <w:divsChild>
                    <w:div w:id="867178959">
                      <w:marLeft w:val="0"/>
                      <w:marRight w:val="0"/>
                      <w:marTop w:val="0"/>
                      <w:marBottom w:val="0"/>
                      <w:divBdr>
                        <w:top w:val="none" w:sz="0" w:space="0" w:color="auto"/>
                        <w:left w:val="none" w:sz="0" w:space="0" w:color="auto"/>
                        <w:bottom w:val="none" w:sz="0" w:space="0" w:color="auto"/>
                        <w:right w:val="none" w:sz="0" w:space="0" w:color="auto"/>
                      </w:divBdr>
                    </w:div>
                    <w:div w:id="851457337">
                      <w:marLeft w:val="0"/>
                      <w:marRight w:val="0"/>
                      <w:marTop w:val="0"/>
                      <w:marBottom w:val="0"/>
                      <w:divBdr>
                        <w:top w:val="none" w:sz="0" w:space="0" w:color="auto"/>
                        <w:left w:val="none" w:sz="0" w:space="0" w:color="auto"/>
                        <w:bottom w:val="none" w:sz="0" w:space="0" w:color="auto"/>
                        <w:right w:val="none" w:sz="0" w:space="0" w:color="auto"/>
                      </w:divBdr>
                    </w:div>
                    <w:div w:id="1741100571">
                      <w:marLeft w:val="225"/>
                      <w:marRight w:val="225"/>
                      <w:marTop w:val="0"/>
                      <w:marBottom w:val="0"/>
                      <w:divBdr>
                        <w:top w:val="none" w:sz="0" w:space="0" w:color="auto"/>
                        <w:left w:val="none" w:sz="0" w:space="0" w:color="auto"/>
                        <w:bottom w:val="none" w:sz="0" w:space="0" w:color="auto"/>
                        <w:right w:val="none" w:sz="0" w:space="0" w:color="auto"/>
                      </w:divBdr>
                    </w:div>
                    <w:div w:id="599066616">
                      <w:marLeft w:val="0"/>
                      <w:marRight w:val="0"/>
                      <w:marTop w:val="0"/>
                      <w:marBottom w:val="0"/>
                      <w:divBdr>
                        <w:top w:val="none" w:sz="0" w:space="0" w:color="auto"/>
                        <w:left w:val="none" w:sz="0" w:space="0" w:color="auto"/>
                        <w:bottom w:val="none" w:sz="0" w:space="0" w:color="auto"/>
                        <w:right w:val="none" w:sz="0" w:space="0" w:color="auto"/>
                      </w:divBdr>
                    </w:div>
                    <w:div w:id="2116554503">
                      <w:marLeft w:val="225"/>
                      <w:marRight w:val="225"/>
                      <w:marTop w:val="0"/>
                      <w:marBottom w:val="0"/>
                      <w:divBdr>
                        <w:top w:val="none" w:sz="0" w:space="0" w:color="auto"/>
                        <w:left w:val="none" w:sz="0" w:space="0" w:color="auto"/>
                        <w:bottom w:val="none" w:sz="0" w:space="0" w:color="auto"/>
                        <w:right w:val="none" w:sz="0" w:space="0" w:color="auto"/>
                      </w:divBdr>
                    </w:div>
                    <w:div w:id="317459741">
                      <w:marLeft w:val="0"/>
                      <w:marRight w:val="0"/>
                      <w:marTop w:val="0"/>
                      <w:marBottom w:val="0"/>
                      <w:divBdr>
                        <w:top w:val="none" w:sz="0" w:space="0" w:color="auto"/>
                        <w:left w:val="none" w:sz="0" w:space="0" w:color="auto"/>
                        <w:bottom w:val="none" w:sz="0" w:space="0" w:color="auto"/>
                        <w:right w:val="none" w:sz="0" w:space="0" w:color="auto"/>
                      </w:divBdr>
                    </w:div>
                  </w:divsChild>
                </w:div>
                <w:div w:id="10180918">
                  <w:marLeft w:val="0"/>
                  <w:marRight w:val="0"/>
                  <w:marTop w:val="15"/>
                  <w:marBottom w:val="15"/>
                  <w:divBdr>
                    <w:top w:val="none" w:sz="0" w:space="0" w:color="auto"/>
                    <w:left w:val="none" w:sz="0" w:space="0" w:color="auto"/>
                    <w:bottom w:val="none" w:sz="0" w:space="0" w:color="auto"/>
                    <w:right w:val="none" w:sz="0" w:space="0" w:color="auto"/>
                  </w:divBdr>
                  <w:divsChild>
                    <w:div w:id="1656369881">
                      <w:marLeft w:val="0"/>
                      <w:marRight w:val="0"/>
                      <w:marTop w:val="0"/>
                      <w:marBottom w:val="0"/>
                      <w:divBdr>
                        <w:top w:val="none" w:sz="0" w:space="0" w:color="auto"/>
                        <w:left w:val="none" w:sz="0" w:space="0" w:color="auto"/>
                        <w:bottom w:val="none" w:sz="0" w:space="0" w:color="auto"/>
                        <w:right w:val="none" w:sz="0" w:space="0" w:color="auto"/>
                      </w:divBdr>
                    </w:div>
                    <w:div w:id="854881059">
                      <w:marLeft w:val="0"/>
                      <w:marRight w:val="0"/>
                      <w:marTop w:val="0"/>
                      <w:marBottom w:val="0"/>
                      <w:divBdr>
                        <w:top w:val="none" w:sz="0" w:space="0" w:color="auto"/>
                        <w:left w:val="none" w:sz="0" w:space="0" w:color="auto"/>
                        <w:bottom w:val="none" w:sz="0" w:space="0" w:color="auto"/>
                        <w:right w:val="none" w:sz="0" w:space="0" w:color="auto"/>
                      </w:divBdr>
                    </w:div>
                    <w:div w:id="1877233263">
                      <w:marLeft w:val="225"/>
                      <w:marRight w:val="225"/>
                      <w:marTop w:val="0"/>
                      <w:marBottom w:val="0"/>
                      <w:divBdr>
                        <w:top w:val="none" w:sz="0" w:space="0" w:color="auto"/>
                        <w:left w:val="none" w:sz="0" w:space="0" w:color="auto"/>
                        <w:bottom w:val="none" w:sz="0" w:space="0" w:color="auto"/>
                        <w:right w:val="none" w:sz="0" w:space="0" w:color="auto"/>
                      </w:divBdr>
                    </w:div>
                    <w:div w:id="606304954">
                      <w:marLeft w:val="0"/>
                      <w:marRight w:val="0"/>
                      <w:marTop w:val="0"/>
                      <w:marBottom w:val="0"/>
                      <w:divBdr>
                        <w:top w:val="none" w:sz="0" w:space="0" w:color="auto"/>
                        <w:left w:val="none" w:sz="0" w:space="0" w:color="auto"/>
                        <w:bottom w:val="none" w:sz="0" w:space="0" w:color="auto"/>
                        <w:right w:val="none" w:sz="0" w:space="0" w:color="auto"/>
                      </w:divBdr>
                    </w:div>
                    <w:div w:id="2117941217">
                      <w:marLeft w:val="225"/>
                      <w:marRight w:val="225"/>
                      <w:marTop w:val="0"/>
                      <w:marBottom w:val="0"/>
                      <w:divBdr>
                        <w:top w:val="none" w:sz="0" w:space="0" w:color="auto"/>
                        <w:left w:val="none" w:sz="0" w:space="0" w:color="auto"/>
                        <w:bottom w:val="none" w:sz="0" w:space="0" w:color="auto"/>
                        <w:right w:val="none" w:sz="0" w:space="0" w:color="auto"/>
                      </w:divBdr>
                    </w:div>
                    <w:div w:id="708922420">
                      <w:marLeft w:val="0"/>
                      <w:marRight w:val="0"/>
                      <w:marTop w:val="0"/>
                      <w:marBottom w:val="0"/>
                      <w:divBdr>
                        <w:top w:val="none" w:sz="0" w:space="0" w:color="auto"/>
                        <w:left w:val="none" w:sz="0" w:space="0" w:color="auto"/>
                        <w:bottom w:val="none" w:sz="0" w:space="0" w:color="auto"/>
                        <w:right w:val="none" w:sz="0" w:space="0" w:color="auto"/>
                      </w:divBdr>
                      <w:divsChild>
                        <w:div w:id="1475444621">
                          <w:marLeft w:val="0"/>
                          <w:marRight w:val="0"/>
                          <w:marTop w:val="0"/>
                          <w:marBottom w:val="0"/>
                          <w:divBdr>
                            <w:top w:val="none" w:sz="0" w:space="0" w:color="auto"/>
                            <w:left w:val="none" w:sz="0" w:space="0" w:color="auto"/>
                            <w:bottom w:val="none" w:sz="0" w:space="0" w:color="auto"/>
                            <w:right w:val="none" w:sz="0" w:space="0" w:color="auto"/>
                          </w:divBdr>
                        </w:div>
                        <w:div w:id="76010289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992879638">
                  <w:marLeft w:val="0"/>
                  <w:marRight w:val="0"/>
                  <w:marTop w:val="15"/>
                  <w:marBottom w:val="15"/>
                  <w:divBdr>
                    <w:top w:val="none" w:sz="0" w:space="0" w:color="auto"/>
                    <w:left w:val="none" w:sz="0" w:space="0" w:color="auto"/>
                    <w:bottom w:val="none" w:sz="0" w:space="0" w:color="auto"/>
                    <w:right w:val="none" w:sz="0" w:space="0" w:color="auto"/>
                  </w:divBdr>
                  <w:divsChild>
                    <w:div w:id="35351467">
                      <w:marLeft w:val="0"/>
                      <w:marRight w:val="0"/>
                      <w:marTop w:val="0"/>
                      <w:marBottom w:val="0"/>
                      <w:divBdr>
                        <w:top w:val="none" w:sz="0" w:space="0" w:color="auto"/>
                        <w:left w:val="none" w:sz="0" w:space="0" w:color="auto"/>
                        <w:bottom w:val="none" w:sz="0" w:space="0" w:color="auto"/>
                        <w:right w:val="none" w:sz="0" w:space="0" w:color="auto"/>
                      </w:divBdr>
                    </w:div>
                    <w:div w:id="351346407">
                      <w:marLeft w:val="0"/>
                      <w:marRight w:val="0"/>
                      <w:marTop w:val="0"/>
                      <w:marBottom w:val="0"/>
                      <w:divBdr>
                        <w:top w:val="none" w:sz="0" w:space="0" w:color="auto"/>
                        <w:left w:val="none" w:sz="0" w:space="0" w:color="auto"/>
                        <w:bottom w:val="none" w:sz="0" w:space="0" w:color="auto"/>
                        <w:right w:val="none" w:sz="0" w:space="0" w:color="auto"/>
                      </w:divBdr>
                    </w:div>
                    <w:div w:id="2039506754">
                      <w:marLeft w:val="225"/>
                      <w:marRight w:val="225"/>
                      <w:marTop w:val="0"/>
                      <w:marBottom w:val="0"/>
                      <w:divBdr>
                        <w:top w:val="none" w:sz="0" w:space="0" w:color="auto"/>
                        <w:left w:val="none" w:sz="0" w:space="0" w:color="auto"/>
                        <w:bottom w:val="none" w:sz="0" w:space="0" w:color="auto"/>
                        <w:right w:val="none" w:sz="0" w:space="0" w:color="auto"/>
                      </w:divBdr>
                    </w:div>
                    <w:div w:id="2014792894">
                      <w:marLeft w:val="0"/>
                      <w:marRight w:val="0"/>
                      <w:marTop w:val="0"/>
                      <w:marBottom w:val="0"/>
                      <w:divBdr>
                        <w:top w:val="none" w:sz="0" w:space="0" w:color="auto"/>
                        <w:left w:val="none" w:sz="0" w:space="0" w:color="auto"/>
                        <w:bottom w:val="none" w:sz="0" w:space="0" w:color="auto"/>
                        <w:right w:val="none" w:sz="0" w:space="0" w:color="auto"/>
                      </w:divBdr>
                    </w:div>
                    <w:div w:id="1492019256">
                      <w:marLeft w:val="225"/>
                      <w:marRight w:val="225"/>
                      <w:marTop w:val="0"/>
                      <w:marBottom w:val="0"/>
                      <w:divBdr>
                        <w:top w:val="none" w:sz="0" w:space="0" w:color="auto"/>
                        <w:left w:val="none" w:sz="0" w:space="0" w:color="auto"/>
                        <w:bottom w:val="none" w:sz="0" w:space="0" w:color="auto"/>
                        <w:right w:val="none" w:sz="0" w:space="0" w:color="auto"/>
                      </w:divBdr>
                    </w:div>
                    <w:div w:id="1121074622">
                      <w:marLeft w:val="0"/>
                      <w:marRight w:val="0"/>
                      <w:marTop w:val="0"/>
                      <w:marBottom w:val="0"/>
                      <w:divBdr>
                        <w:top w:val="none" w:sz="0" w:space="0" w:color="auto"/>
                        <w:left w:val="none" w:sz="0" w:space="0" w:color="auto"/>
                        <w:bottom w:val="none" w:sz="0" w:space="0" w:color="auto"/>
                        <w:right w:val="none" w:sz="0" w:space="0" w:color="auto"/>
                      </w:divBdr>
                    </w:div>
                  </w:divsChild>
                </w:div>
                <w:div w:id="1785415406">
                  <w:marLeft w:val="0"/>
                  <w:marRight w:val="0"/>
                  <w:marTop w:val="15"/>
                  <w:marBottom w:val="15"/>
                  <w:divBdr>
                    <w:top w:val="none" w:sz="0" w:space="0" w:color="auto"/>
                    <w:left w:val="none" w:sz="0" w:space="0" w:color="auto"/>
                    <w:bottom w:val="none" w:sz="0" w:space="0" w:color="auto"/>
                    <w:right w:val="none" w:sz="0" w:space="0" w:color="auto"/>
                  </w:divBdr>
                  <w:divsChild>
                    <w:div w:id="1708065135">
                      <w:marLeft w:val="0"/>
                      <w:marRight w:val="0"/>
                      <w:marTop w:val="0"/>
                      <w:marBottom w:val="0"/>
                      <w:divBdr>
                        <w:top w:val="none" w:sz="0" w:space="0" w:color="auto"/>
                        <w:left w:val="none" w:sz="0" w:space="0" w:color="auto"/>
                        <w:bottom w:val="none" w:sz="0" w:space="0" w:color="auto"/>
                        <w:right w:val="none" w:sz="0" w:space="0" w:color="auto"/>
                      </w:divBdr>
                    </w:div>
                    <w:div w:id="333459536">
                      <w:marLeft w:val="0"/>
                      <w:marRight w:val="0"/>
                      <w:marTop w:val="0"/>
                      <w:marBottom w:val="0"/>
                      <w:divBdr>
                        <w:top w:val="none" w:sz="0" w:space="0" w:color="auto"/>
                        <w:left w:val="none" w:sz="0" w:space="0" w:color="auto"/>
                        <w:bottom w:val="none" w:sz="0" w:space="0" w:color="auto"/>
                        <w:right w:val="none" w:sz="0" w:space="0" w:color="auto"/>
                      </w:divBdr>
                    </w:div>
                    <w:div w:id="935599527">
                      <w:marLeft w:val="225"/>
                      <w:marRight w:val="225"/>
                      <w:marTop w:val="0"/>
                      <w:marBottom w:val="0"/>
                      <w:divBdr>
                        <w:top w:val="none" w:sz="0" w:space="0" w:color="auto"/>
                        <w:left w:val="none" w:sz="0" w:space="0" w:color="auto"/>
                        <w:bottom w:val="none" w:sz="0" w:space="0" w:color="auto"/>
                        <w:right w:val="none" w:sz="0" w:space="0" w:color="auto"/>
                      </w:divBdr>
                    </w:div>
                    <w:div w:id="309479875">
                      <w:marLeft w:val="0"/>
                      <w:marRight w:val="0"/>
                      <w:marTop w:val="0"/>
                      <w:marBottom w:val="0"/>
                      <w:divBdr>
                        <w:top w:val="none" w:sz="0" w:space="0" w:color="auto"/>
                        <w:left w:val="none" w:sz="0" w:space="0" w:color="auto"/>
                        <w:bottom w:val="none" w:sz="0" w:space="0" w:color="auto"/>
                        <w:right w:val="none" w:sz="0" w:space="0" w:color="auto"/>
                      </w:divBdr>
                    </w:div>
                    <w:div w:id="78478778">
                      <w:marLeft w:val="225"/>
                      <w:marRight w:val="225"/>
                      <w:marTop w:val="0"/>
                      <w:marBottom w:val="0"/>
                      <w:divBdr>
                        <w:top w:val="none" w:sz="0" w:space="0" w:color="auto"/>
                        <w:left w:val="none" w:sz="0" w:space="0" w:color="auto"/>
                        <w:bottom w:val="none" w:sz="0" w:space="0" w:color="auto"/>
                        <w:right w:val="none" w:sz="0" w:space="0" w:color="auto"/>
                      </w:divBdr>
                    </w:div>
                    <w:div w:id="80488951">
                      <w:marLeft w:val="0"/>
                      <w:marRight w:val="0"/>
                      <w:marTop w:val="0"/>
                      <w:marBottom w:val="0"/>
                      <w:divBdr>
                        <w:top w:val="none" w:sz="0" w:space="0" w:color="auto"/>
                        <w:left w:val="none" w:sz="0" w:space="0" w:color="auto"/>
                        <w:bottom w:val="none" w:sz="0" w:space="0" w:color="auto"/>
                        <w:right w:val="none" w:sz="0" w:space="0" w:color="auto"/>
                      </w:divBdr>
                    </w:div>
                  </w:divsChild>
                </w:div>
                <w:div w:id="1849321176">
                  <w:marLeft w:val="0"/>
                  <w:marRight w:val="0"/>
                  <w:marTop w:val="15"/>
                  <w:marBottom w:val="15"/>
                  <w:divBdr>
                    <w:top w:val="none" w:sz="0" w:space="0" w:color="auto"/>
                    <w:left w:val="none" w:sz="0" w:space="0" w:color="auto"/>
                    <w:bottom w:val="none" w:sz="0" w:space="0" w:color="auto"/>
                    <w:right w:val="none" w:sz="0" w:space="0" w:color="auto"/>
                  </w:divBdr>
                  <w:divsChild>
                    <w:div w:id="954558739">
                      <w:marLeft w:val="0"/>
                      <w:marRight w:val="0"/>
                      <w:marTop w:val="0"/>
                      <w:marBottom w:val="0"/>
                      <w:divBdr>
                        <w:top w:val="none" w:sz="0" w:space="0" w:color="auto"/>
                        <w:left w:val="none" w:sz="0" w:space="0" w:color="auto"/>
                        <w:bottom w:val="none" w:sz="0" w:space="0" w:color="auto"/>
                        <w:right w:val="none" w:sz="0" w:space="0" w:color="auto"/>
                      </w:divBdr>
                    </w:div>
                    <w:div w:id="681973355">
                      <w:marLeft w:val="0"/>
                      <w:marRight w:val="0"/>
                      <w:marTop w:val="0"/>
                      <w:marBottom w:val="0"/>
                      <w:divBdr>
                        <w:top w:val="none" w:sz="0" w:space="0" w:color="auto"/>
                        <w:left w:val="none" w:sz="0" w:space="0" w:color="auto"/>
                        <w:bottom w:val="none" w:sz="0" w:space="0" w:color="auto"/>
                        <w:right w:val="none" w:sz="0" w:space="0" w:color="auto"/>
                      </w:divBdr>
                    </w:div>
                    <w:div w:id="649482789">
                      <w:marLeft w:val="225"/>
                      <w:marRight w:val="225"/>
                      <w:marTop w:val="0"/>
                      <w:marBottom w:val="0"/>
                      <w:divBdr>
                        <w:top w:val="none" w:sz="0" w:space="0" w:color="auto"/>
                        <w:left w:val="none" w:sz="0" w:space="0" w:color="auto"/>
                        <w:bottom w:val="none" w:sz="0" w:space="0" w:color="auto"/>
                        <w:right w:val="none" w:sz="0" w:space="0" w:color="auto"/>
                      </w:divBdr>
                    </w:div>
                    <w:div w:id="150171705">
                      <w:marLeft w:val="0"/>
                      <w:marRight w:val="0"/>
                      <w:marTop w:val="0"/>
                      <w:marBottom w:val="0"/>
                      <w:divBdr>
                        <w:top w:val="none" w:sz="0" w:space="0" w:color="auto"/>
                        <w:left w:val="none" w:sz="0" w:space="0" w:color="auto"/>
                        <w:bottom w:val="none" w:sz="0" w:space="0" w:color="auto"/>
                        <w:right w:val="none" w:sz="0" w:space="0" w:color="auto"/>
                      </w:divBdr>
                    </w:div>
                    <w:div w:id="753285141">
                      <w:marLeft w:val="225"/>
                      <w:marRight w:val="225"/>
                      <w:marTop w:val="0"/>
                      <w:marBottom w:val="0"/>
                      <w:divBdr>
                        <w:top w:val="none" w:sz="0" w:space="0" w:color="auto"/>
                        <w:left w:val="none" w:sz="0" w:space="0" w:color="auto"/>
                        <w:bottom w:val="none" w:sz="0" w:space="0" w:color="auto"/>
                        <w:right w:val="none" w:sz="0" w:space="0" w:color="auto"/>
                      </w:divBdr>
                    </w:div>
                    <w:div w:id="441732011">
                      <w:marLeft w:val="0"/>
                      <w:marRight w:val="0"/>
                      <w:marTop w:val="0"/>
                      <w:marBottom w:val="0"/>
                      <w:divBdr>
                        <w:top w:val="none" w:sz="0" w:space="0" w:color="auto"/>
                        <w:left w:val="none" w:sz="0" w:space="0" w:color="auto"/>
                        <w:bottom w:val="none" w:sz="0" w:space="0" w:color="auto"/>
                        <w:right w:val="none" w:sz="0" w:space="0" w:color="auto"/>
                      </w:divBdr>
                    </w:div>
                  </w:divsChild>
                </w:div>
                <w:div w:id="1697776203">
                  <w:marLeft w:val="0"/>
                  <w:marRight w:val="0"/>
                  <w:marTop w:val="15"/>
                  <w:marBottom w:val="15"/>
                  <w:divBdr>
                    <w:top w:val="none" w:sz="0" w:space="0" w:color="auto"/>
                    <w:left w:val="none" w:sz="0" w:space="0" w:color="auto"/>
                    <w:bottom w:val="none" w:sz="0" w:space="0" w:color="auto"/>
                    <w:right w:val="none" w:sz="0" w:space="0" w:color="auto"/>
                  </w:divBdr>
                  <w:divsChild>
                    <w:div w:id="161094852">
                      <w:marLeft w:val="0"/>
                      <w:marRight w:val="0"/>
                      <w:marTop w:val="0"/>
                      <w:marBottom w:val="0"/>
                      <w:divBdr>
                        <w:top w:val="none" w:sz="0" w:space="0" w:color="auto"/>
                        <w:left w:val="none" w:sz="0" w:space="0" w:color="auto"/>
                        <w:bottom w:val="none" w:sz="0" w:space="0" w:color="auto"/>
                        <w:right w:val="none" w:sz="0" w:space="0" w:color="auto"/>
                      </w:divBdr>
                    </w:div>
                    <w:div w:id="206186628">
                      <w:marLeft w:val="0"/>
                      <w:marRight w:val="0"/>
                      <w:marTop w:val="0"/>
                      <w:marBottom w:val="0"/>
                      <w:divBdr>
                        <w:top w:val="none" w:sz="0" w:space="0" w:color="auto"/>
                        <w:left w:val="none" w:sz="0" w:space="0" w:color="auto"/>
                        <w:bottom w:val="none" w:sz="0" w:space="0" w:color="auto"/>
                        <w:right w:val="none" w:sz="0" w:space="0" w:color="auto"/>
                      </w:divBdr>
                    </w:div>
                    <w:div w:id="690490839">
                      <w:marLeft w:val="225"/>
                      <w:marRight w:val="225"/>
                      <w:marTop w:val="0"/>
                      <w:marBottom w:val="0"/>
                      <w:divBdr>
                        <w:top w:val="none" w:sz="0" w:space="0" w:color="auto"/>
                        <w:left w:val="none" w:sz="0" w:space="0" w:color="auto"/>
                        <w:bottom w:val="none" w:sz="0" w:space="0" w:color="auto"/>
                        <w:right w:val="none" w:sz="0" w:space="0" w:color="auto"/>
                      </w:divBdr>
                    </w:div>
                    <w:div w:id="1847204860">
                      <w:marLeft w:val="0"/>
                      <w:marRight w:val="0"/>
                      <w:marTop w:val="0"/>
                      <w:marBottom w:val="0"/>
                      <w:divBdr>
                        <w:top w:val="none" w:sz="0" w:space="0" w:color="auto"/>
                        <w:left w:val="none" w:sz="0" w:space="0" w:color="auto"/>
                        <w:bottom w:val="none" w:sz="0" w:space="0" w:color="auto"/>
                        <w:right w:val="none" w:sz="0" w:space="0" w:color="auto"/>
                      </w:divBdr>
                    </w:div>
                    <w:div w:id="471094704">
                      <w:marLeft w:val="225"/>
                      <w:marRight w:val="225"/>
                      <w:marTop w:val="0"/>
                      <w:marBottom w:val="0"/>
                      <w:divBdr>
                        <w:top w:val="none" w:sz="0" w:space="0" w:color="auto"/>
                        <w:left w:val="none" w:sz="0" w:space="0" w:color="auto"/>
                        <w:bottom w:val="none" w:sz="0" w:space="0" w:color="auto"/>
                        <w:right w:val="none" w:sz="0" w:space="0" w:color="auto"/>
                      </w:divBdr>
                    </w:div>
                    <w:div w:id="2004357868">
                      <w:marLeft w:val="0"/>
                      <w:marRight w:val="0"/>
                      <w:marTop w:val="0"/>
                      <w:marBottom w:val="0"/>
                      <w:divBdr>
                        <w:top w:val="none" w:sz="0" w:space="0" w:color="auto"/>
                        <w:left w:val="none" w:sz="0" w:space="0" w:color="auto"/>
                        <w:bottom w:val="none" w:sz="0" w:space="0" w:color="auto"/>
                        <w:right w:val="none" w:sz="0" w:space="0" w:color="auto"/>
                      </w:divBdr>
                      <w:divsChild>
                        <w:div w:id="1635599933">
                          <w:marLeft w:val="0"/>
                          <w:marRight w:val="0"/>
                          <w:marTop w:val="0"/>
                          <w:marBottom w:val="0"/>
                          <w:divBdr>
                            <w:top w:val="none" w:sz="0" w:space="0" w:color="auto"/>
                            <w:left w:val="none" w:sz="0" w:space="0" w:color="auto"/>
                            <w:bottom w:val="none" w:sz="0" w:space="0" w:color="auto"/>
                            <w:right w:val="none" w:sz="0" w:space="0" w:color="auto"/>
                          </w:divBdr>
                        </w:div>
                        <w:div w:id="83153210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570534233">
                  <w:marLeft w:val="0"/>
                  <w:marRight w:val="0"/>
                  <w:marTop w:val="15"/>
                  <w:marBottom w:val="15"/>
                  <w:divBdr>
                    <w:top w:val="none" w:sz="0" w:space="0" w:color="auto"/>
                    <w:left w:val="none" w:sz="0" w:space="0" w:color="auto"/>
                    <w:bottom w:val="none" w:sz="0" w:space="0" w:color="auto"/>
                    <w:right w:val="none" w:sz="0" w:space="0" w:color="auto"/>
                  </w:divBdr>
                  <w:divsChild>
                    <w:div w:id="309790562">
                      <w:marLeft w:val="0"/>
                      <w:marRight w:val="0"/>
                      <w:marTop w:val="0"/>
                      <w:marBottom w:val="0"/>
                      <w:divBdr>
                        <w:top w:val="none" w:sz="0" w:space="0" w:color="auto"/>
                        <w:left w:val="none" w:sz="0" w:space="0" w:color="auto"/>
                        <w:bottom w:val="none" w:sz="0" w:space="0" w:color="auto"/>
                        <w:right w:val="none" w:sz="0" w:space="0" w:color="auto"/>
                      </w:divBdr>
                    </w:div>
                    <w:div w:id="1472751616">
                      <w:marLeft w:val="0"/>
                      <w:marRight w:val="0"/>
                      <w:marTop w:val="0"/>
                      <w:marBottom w:val="0"/>
                      <w:divBdr>
                        <w:top w:val="none" w:sz="0" w:space="0" w:color="auto"/>
                        <w:left w:val="none" w:sz="0" w:space="0" w:color="auto"/>
                        <w:bottom w:val="none" w:sz="0" w:space="0" w:color="auto"/>
                        <w:right w:val="none" w:sz="0" w:space="0" w:color="auto"/>
                      </w:divBdr>
                    </w:div>
                    <w:div w:id="1757048851">
                      <w:marLeft w:val="225"/>
                      <w:marRight w:val="225"/>
                      <w:marTop w:val="0"/>
                      <w:marBottom w:val="0"/>
                      <w:divBdr>
                        <w:top w:val="none" w:sz="0" w:space="0" w:color="auto"/>
                        <w:left w:val="none" w:sz="0" w:space="0" w:color="auto"/>
                        <w:bottom w:val="none" w:sz="0" w:space="0" w:color="auto"/>
                        <w:right w:val="none" w:sz="0" w:space="0" w:color="auto"/>
                      </w:divBdr>
                    </w:div>
                    <w:div w:id="872890043">
                      <w:marLeft w:val="0"/>
                      <w:marRight w:val="0"/>
                      <w:marTop w:val="0"/>
                      <w:marBottom w:val="0"/>
                      <w:divBdr>
                        <w:top w:val="none" w:sz="0" w:space="0" w:color="auto"/>
                        <w:left w:val="none" w:sz="0" w:space="0" w:color="auto"/>
                        <w:bottom w:val="none" w:sz="0" w:space="0" w:color="auto"/>
                        <w:right w:val="none" w:sz="0" w:space="0" w:color="auto"/>
                      </w:divBdr>
                    </w:div>
                    <w:div w:id="966005200">
                      <w:marLeft w:val="225"/>
                      <w:marRight w:val="225"/>
                      <w:marTop w:val="0"/>
                      <w:marBottom w:val="0"/>
                      <w:divBdr>
                        <w:top w:val="none" w:sz="0" w:space="0" w:color="auto"/>
                        <w:left w:val="none" w:sz="0" w:space="0" w:color="auto"/>
                        <w:bottom w:val="none" w:sz="0" w:space="0" w:color="auto"/>
                        <w:right w:val="none" w:sz="0" w:space="0" w:color="auto"/>
                      </w:divBdr>
                    </w:div>
                    <w:div w:id="611207109">
                      <w:marLeft w:val="0"/>
                      <w:marRight w:val="0"/>
                      <w:marTop w:val="0"/>
                      <w:marBottom w:val="0"/>
                      <w:divBdr>
                        <w:top w:val="none" w:sz="0" w:space="0" w:color="auto"/>
                        <w:left w:val="none" w:sz="0" w:space="0" w:color="auto"/>
                        <w:bottom w:val="none" w:sz="0" w:space="0" w:color="auto"/>
                        <w:right w:val="none" w:sz="0" w:space="0" w:color="auto"/>
                      </w:divBdr>
                      <w:divsChild>
                        <w:div w:id="1817606993">
                          <w:marLeft w:val="0"/>
                          <w:marRight w:val="0"/>
                          <w:marTop w:val="0"/>
                          <w:marBottom w:val="0"/>
                          <w:divBdr>
                            <w:top w:val="none" w:sz="0" w:space="0" w:color="auto"/>
                            <w:left w:val="none" w:sz="0" w:space="0" w:color="auto"/>
                            <w:bottom w:val="none" w:sz="0" w:space="0" w:color="auto"/>
                            <w:right w:val="none" w:sz="0" w:space="0" w:color="auto"/>
                          </w:divBdr>
                        </w:div>
                        <w:div w:id="104440380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897470470">
                  <w:marLeft w:val="0"/>
                  <w:marRight w:val="0"/>
                  <w:marTop w:val="15"/>
                  <w:marBottom w:val="15"/>
                  <w:divBdr>
                    <w:top w:val="none" w:sz="0" w:space="0" w:color="auto"/>
                    <w:left w:val="none" w:sz="0" w:space="0" w:color="auto"/>
                    <w:bottom w:val="none" w:sz="0" w:space="0" w:color="auto"/>
                    <w:right w:val="none" w:sz="0" w:space="0" w:color="auto"/>
                  </w:divBdr>
                  <w:divsChild>
                    <w:div w:id="1145006616">
                      <w:marLeft w:val="0"/>
                      <w:marRight w:val="0"/>
                      <w:marTop w:val="0"/>
                      <w:marBottom w:val="0"/>
                      <w:divBdr>
                        <w:top w:val="none" w:sz="0" w:space="0" w:color="auto"/>
                        <w:left w:val="none" w:sz="0" w:space="0" w:color="auto"/>
                        <w:bottom w:val="none" w:sz="0" w:space="0" w:color="auto"/>
                        <w:right w:val="none" w:sz="0" w:space="0" w:color="auto"/>
                      </w:divBdr>
                    </w:div>
                    <w:div w:id="898245718">
                      <w:marLeft w:val="0"/>
                      <w:marRight w:val="0"/>
                      <w:marTop w:val="0"/>
                      <w:marBottom w:val="0"/>
                      <w:divBdr>
                        <w:top w:val="none" w:sz="0" w:space="0" w:color="auto"/>
                        <w:left w:val="none" w:sz="0" w:space="0" w:color="auto"/>
                        <w:bottom w:val="none" w:sz="0" w:space="0" w:color="auto"/>
                        <w:right w:val="none" w:sz="0" w:space="0" w:color="auto"/>
                      </w:divBdr>
                    </w:div>
                    <w:div w:id="1643464658">
                      <w:marLeft w:val="225"/>
                      <w:marRight w:val="225"/>
                      <w:marTop w:val="0"/>
                      <w:marBottom w:val="0"/>
                      <w:divBdr>
                        <w:top w:val="none" w:sz="0" w:space="0" w:color="auto"/>
                        <w:left w:val="none" w:sz="0" w:space="0" w:color="auto"/>
                        <w:bottom w:val="none" w:sz="0" w:space="0" w:color="auto"/>
                        <w:right w:val="none" w:sz="0" w:space="0" w:color="auto"/>
                      </w:divBdr>
                    </w:div>
                    <w:div w:id="1458641251">
                      <w:marLeft w:val="0"/>
                      <w:marRight w:val="0"/>
                      <w:marTop w:val="0"/>
                      <w:marBottom w:val="0"/>
                      <w:divBdr>
                        <w:top w:val="none" w:sz="0" w:space="0" w:color="auto"/>
                        <w:left w:val="none" w:sz="0" w:space="0" w:color="auto"/>
                        <w:bottom w:val="none" w:sz="0" w:space="0" w:color="auto"/>
                        <w:right w:val="none" w:sz="0" w:space="0" w:color="auto"/>
                      </w:divBdr>
                    </w:div>
                    <w:div w:id="1811366214">
                      <w:marLeft w:val="225"/>
                      <w:marRight w:val="225"/>
                      <w:marTop w:val="0"/>
                      <w:marBottom w:val="0"/>
                      <w:divBdr>
                        <w:top w:val="none" w:sz="0" w:space="0" w:color="auto"/>
                        <w:left w:val="none" w:sz="0" w:space="0" w:color="auto"/>
                        <w:bottom w:val="none" w:sz="0" w:space="0" w:color="auto"/>
                        <w:right w:val="none" w:sz="0" w:space="0" w:color="auto"/>
                      </w:divBdr>
                    </w:div>
                    <w:div w:id="603659130">
                      <w:marLeft w:val="0"/>
                      <w:marRight w:val="0"/>
                      <w:marTop w:val="0"/>
                      <w:marBottom w:val="0"/>
                      <w:divBdr>
                        <w:top w:val="none" w:sz="0" w:space="0" w:color="auto"/>
                        <w:left w:val="none" w:sz="0" w:space="0" w:color="auto"/>
                        <w:bottom w:val="none" w:sz="0" w:space="0" w:color="auto"/>
                        <w:right w:val="none" w:sz="0" w:space="0" w:color="auto"/>
                      </w:divBdr>
                    </w:div>
                  </w:divsChild>
                </w:div>
                <w:div w:id="230585409">
                  <w:marLeft w:val="0"/>
                  <w:marRight w:val="0"/>
                  <w:marTop w:val="15"/>
                  <w:marBottom w:val="15"/>
                  <w:divBdr>
                    <w:top w:val="none" w:sz="0" w:space="0" w:color="auto"/>
                    <w:left w:val="none" w:sz="0" w:space="0" w:color="auto"/>
                    <w:bottom w:val="none" w:sz="0" w:space="0" w:color="auto"/>
                    <w:right w:val="none" w:sz="0" w:space="0" w:color="auto"/>
                  </w:divBdr>
                  <w:divsChild>
                    <w:div w:id="593976972">
                      <w:marLeft w:val="0"/>
                      <w:marRight w:val="0"/>
                      <w:marTop w:val="0"/>
                      <w:marBottom w:val="0"/>
                      <w:divBdr>
                        <w:top w:val="none" w:sz="0" w:space="0" w:color="auto"/>
                        <w:left w:val="none" w:sz="0" w:space="0" w:color="auto"/>
                        <w:bottom w:val="none" w:sz="0" w:space="0" w:color="auto"/>
                        <w:right w:val="none" w:sz="0" w:space="0" w:color="auto"/>
                      </w:divBdr>
                    </w:div>
                    <w:div w:id="1310331971">
                      <w:marLeft w:val="0"/>
                      <w:marRight w:val="0"/>
                      <w:marTop w:val="0"/>
                      <w:marBottom w:val="0"/>
                      <w:divBdr>
                        <w:top w:val="none" w:sz="0" w:space="0" w:color="auto"/>
                        <w:left w:val="none" w:sz="0" w:space="0" w:color="auto"/>
                        <w:bottom w:val="none" w:sz="0" w:space="0" w:color="auto"/>
                        <w:right w:val="none" w:sz="0" w:space="0" w:color="auto"/>
                      </w:divBdr>
                    </w:div>
                    <w:div w:id="1876456998">
                      <w:marLeft w:val="225"/>
                      <w:marRight w:val="225"/>
                      <w:marTop w:val="0"/>
                      <w:marBottom w:val="0"/>
                      <w:divBdr>
                        <w:top w:val="none" w:sz="0" w:space="0" w:color="auto"/>
                        <w:left w:val="none" w:sz="0" w:space="0" w:color="auto"/>
                        <w:bottom w:val="none" w:sz="0" w:space="0" w:color="auto"/>
                        <w:right w:val="none" w:sz="0" w:space="0" w:color="auto"/>
                      </w:divBdr>
                    </w:div>
                    <w:div w:id="1035546716">
                      <w:marLeft w:val="0"/>
                      <w:marRight w:val="0"/>
                      <w:marTop w:val="0"/>
                      <w:marBottom w:val="0"/>
                      <w:divBdr>
                        <w:top w:val="none" w:sz="0" w:space="0" w:color="auto"/>
                        <w:left w:val="none" w:sz="0" w:space="0" w:color="auto"/>
                        <w:bottom w:val="none" w:sz="0" w:space="0" w:color="auto"/>
                        <w:right w:val="none" w:sz="0" w:space="0" w:color="auto"/>
                      </w:divBdr>
                    </w:div>
                    <w:div w:id="1098986642">
                      <w:marLeft w:val="225"/>
                      <w:marRight w:val="225"/>
                      <w:marTop w:val="0"/>
                      <w:marBottom w:val="0"/>
                      <w:divBdr>
                        <w:top w:val="none" w:sz="0" w:space="0" w:color="auto"/>
                        <w:left w:val="none" w:sz="0" w:space="0" w:color="auto"/>
                        <w:bottom w:val="none" w:sz="0" w:space="0" w:color="auto"/>
                        <w:right w:val="none" w:sz="0" w:space="0" w:color="auto"/>
                      </w:divBdr>
                    </w:div>
                    <w:div w:id="1402018144">
                      <w:marLeft w:val="0"/>
                      <w:marRight w:val="0"/>
                      <w:marTop w:val="0"/>
                      <w:marBottom w:val="0"/>
                      <w:divBdr>
                        <w:top w:val="none" w:sz="0" w:space="0" w:color="auto"/>
                        <w:left w:val="none" w:sz="0" w:space="0" w:color="auto"/>
                        <w:bottom w:val="none" w:sz="0" w:space="0" w:color="auto"/>
                        <w:right w:val="none" w:sz="0" w:space="0" w:color="auto"/>
                      </w:divBdr>
                    </w:div>
                  </w:divsChild>
                </w:div>
                <w:div w:id="770130384">
                  <w:marLeft w:val="0"/>
                  <w:marRight w:val="0"/>
                  <w:marTop w:val="15"/>
                  <w:marBottom w:val="15"/>
                  <w:divBdr>
                    <w:top w:val="none" w:sz="0" w:space="0" w:color="auto"/>
                    <w:left w:val="none" w:sz="0" w:space="0" w:color="auto"/>
                    <w:bottom w:val="none" w:sz="0" w:space="0" w:color="auto"/>
                    <w:right w:val="none" w:sz="0" w:space="0" w:color="auto"/>
                  </w:divBdr>
                  <w:divsChild>
                    <w:div w:id="2088840275">
                      <w:marLeft w:val="0"/>
                      <w:marRight w:val="0"/>
                      <w:marTop w:val="0"/>
                      <w:marBottom w:val="0"/>
                      <w:divBdr>
                        <w:top w:val="none" w:sz="0" w:space="0" w:color="auto"/>
                        <w:left w:val="none" w:sz="0" w:space="0" w:color="auto"/>
                        <w:bottom w:val="none" w:sz="0" w:space="0" w:color="auto"/>
                        <w:right w:val="none" w:sz="0" w:space="0" w:color="auto"/>
                      </w:divBdr>
                    </w:div>
                    <w:div w:id="2075816276">
                      <w:marLeft w:val="0"/>
                      <w:marRight w:val="0"/>
                      <w:marTop w:val="0"/>
                      <w:marBottom w:val="0"/>
                      <w:divBdr>
                        <w:top w:val="none" w:sz="0" w:space="0" w:color="auto"/>
                        <w:left w:val="none" w:sz="0" w:space="0" w:color="auto"/>
                        <w:bottom w:val="none" w:sz="0" w:space="0" w:color="auto"/>
                        <w:right w:val="none" w:sz="0" w:space="0" w:color="auto"/>
                      </w:divBdr>
                    </w:div>
                    <w:div w:id="1156218347">
                      <w:marLeft w:val="225"/>
                      <w:marRight w:val="225"/>
                      <w:marTop w:val="0"/>
                      <w:marBottom w:val="0"/>
                      <w:divBdr>
                        <w:top w:val="none" w:sz="0" w:space="0" w:color="auto"/>
                        <w:left w:val="none" w:sz="0" w:space="0" w:color="auto"/>
                        <w:bottom w:val="none" w:sz="0" w:space="0" w:color="auto"/>
                        <w:right w:val="none" w:sz="0" w:space="0" w:color="auto"/>
                      </w:divBdr>
                    </w:div>
                    <w:div w:id="1118332099">
                      <w:marLeft w:val="0"/>
                      <w:marRight w:val="0"/>
                      <w:marTop w:val="0"/>
                      <w:marBottom w:val="0"/>
                      <w:divBdr>
                        <w:top w:val="none" w:sz="0" w:space="0" w:color="auto"/>
                        <w:left w:val="none" w:sz="0" w:space="0" w:color="auto"/>
                        <w:bottom w:val="none" w:sz="0" w:space="0" w:color="auto"/>
                        <w:right w:val="none" w:sz="0" w:space="0" w:color="auto"/>
                      </w:divBdr>
                    </w:div>
                    <w:div w:id="734275403">
                      <w:marLeft w:val="225"/>
                      <w:marRight w:val="225"/>
                      <w:marTop w:val="0"/>
                      <w:marBottom w:val="0"/>
                      <w:divBdr>
                        <w:top w:val="none" w:sz="0" w:space="0" w:color="auto"/>
                        <w:left w:val="none" w:sz="0" w:space="0" w:color="auto"/>
                        <w:bottom w:val="none" w:sz="0" w:space="0" w:color="auto"/>
                        <w:right w:val="none" w:sz="0" w:space="0" w:color="auto"/>
                      </w:divBdr>
                    </w:div>
                    <w:div w:id="719212928">
                      <w:marLeft w:val="0"/>
                      <w:marRight w:val="0"/>
                      <w:marTop w:val="0"/>
                      <w:marBottom w:val="0"/>
                      <w:divBdr>
                        <w:top w:val="none" w:sz="0" w:space="0" w:color="auto"/>
                        <w:left w:val="none" w:sz="0" w:space="0" w:color="auto"/>
                        <w:bottom w:val="none" w:sz="0" w:space="0" w:color="auto"/>
                        <w:right w:val="none" w:sz="0" w:space="0" w:color="auto"/>
                      </w:divBdr>
                      <w:divsChild>
                        <w:div w:id="1977443611">
                          <w:marLeft w:val="0"/>
                          <w:marRight w:val="0"/>
                          <w:marTop w:val="0"/>
                          <w:marBottom w:val="0"/>
                          <w:divBdr>
                            <w:top w:val="none" w:sz="0" w:space="0" w:color="auto"/>
                            <w:left w:val="none" w:sz="0" w:space="0" w:color="auto"/>
                            <w:bottom w:val="none" w:sz="0" w:space="0" w:color="auto"/>
                            <w:right w:val="none" w:sz="0" w:space="0" w:color="auto"/>
                          </w:divBdr>
                        </w:div>
                        <w:div w:id="151630888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26144951">
                  <w:marLeft w:val="0"/>
                  <w:marRight w:val="0"/>
                  <w:marTop w:val="15"/>
                  <w:marBottom w:val="15"/>
                  <w:divBdr>
                    <w:top w:val="none" w:sz="0" w:space="0" w:color="auto"/>
                    <w:left w:val="none" w:sz="0" w:space="0" w:color="auto"/>
                    <w:bottom w:val="none" w:sz="0" w:space="0" w:color="auto"/>
                    <w:right w:val="none" w:sz="0" w:space="0" w:color="auto"/>
                  </w:divBdr>
                  <w:divsChild>
                    <w:div w:id="1471051193">
                      <w:marLeft w:val="0"/>
                      <w:marRight w:val="0"/>
                      <w:marTop w:val="0"/>
                      <w:marBottom w:val="0"/>
                      <w:divBdr>
                        <w:top w:val="none" w:sz="0" w:space="0" w:color="auto"/>
                        <w:left w:val="none" w:sz="0" w:space="0" w:color="auto"/>
                        <w:bottom w:val="none" w:sz="0" w:space="0" w:color="auto"/>
                        <w:right w:val="none" w:sz="0" w:space="0" w:color="auto"/>
                      </w:divBdr>
                    </w:div>
                    <w:div w:id="1528979929">
                      <w:marLeft w:val="0"/>
                      <w:marRight w:val="0"/>
                      <w:marTop w:val="0"/>
                      <w:marBottom w:val="0"/>
                      <w:divBdr>
                        <w:top w:val="none" w:sz="0" w:space="0" w:color="auto"/>
                        <w:left w:val="none" w:sz="0" w:space="0" w:color="auto"/>
                        <w:bottom w:val="none" w:sz="0" w:space="0" w:color="auto"/>
                        <w:right w:val="none" w:sz="0" w:space="0" w:color="auto"/>
                      </w:divBdr>
                    </w:div>
                    <w:div w:id="1697853653">
                      <w:marLeft w:val="225"/>
                      <w:marRight w:val="225"/>
                      <w:marTop w:val="0"/>
                      <w:marBottom w:val="0"/>
                      <w:divBdr>
                        <w:top w:val="none" w:sz="0" w:space="0" w:color="auto"/>
                        <w:left w:val="none" w:sz="0" w:space="0" w:color="auto"/>
                        <w:bottom w:val="none" w:sz="0" w:space="0" w:color="auto"/>
                        <w:right w:val="none" w:sz="0" w:space="0" w:color="auto"/>
                      </w:divBdr>
                    </w:div>
                    <w:div w:id="74790804">
                      <w:marLeft w:val="0"/>
                      <w:marRight w:val="0"/>
                      <w:marTop w:val="0"/>
                      <w:marBottom w:val="0"/>
                      <w:divBdr>
                        <w:top w:val="none" w:sz="0" w:space="0" w:color="auto"/>
                        <w:left w:val="none" w:sz="0" w:space="0" w:color="auto"/>
                        <w:bottom w:val="none" w:sz="0" w:space="0" w:color="auto"/>
                        <w:right w:val="none" w:sz="0" w:space="0" w:color="auto"/>
                      </w:divBdr>
                    </w:div>
                    <w:div w:id="56128125">
                      <w:marLeft w:val="225"/>
                      <w:marRight w:val="225"/>
                      <w:marTop w:val="0"/>
                      <w:marBottom w:val="0"/>
                      <w:divBdr>
                        <w:top w:val="none" w:sz="0" w:space="0" w:color="auto"/>
                        <w:left w:val="none" w:sz="0" w:space="0" w:color="auto"/>
                        <w:bottom w:val="none" w:sz="0" w:space="0" w:color="auto"/>
                        <w:right w:val="none" w:sz="0" w:space="0" w:color="auto"/>
                      </w:divBdr>
                    </w:div>
                    <w:div w:id="1720320179">
                      <w:marLeft w:val="0"/>
                      <w:marRight w:val="0"/>
                      <w:marTop w:val="0"/>
                      <w:marBottom w:val="0"/>
                      <w:divBdr>
                        <w:top w:val="none" w:sz="0" w:space="0" w:color="auto"/>
                        <w:left w:val="none" w:sz="0" w:space="0" w:color="auto"/>
                        <w:bottom w:val="none" w:sz="0" w:space="0" w:color="auto"/>
                        <w:right w:val="none" w:sz="0" w:space="0" w:color="auto"/>
                      </w:divBdr>
                      <w:divsChild>
                        <w:div w:id="1523089287">
                          <w:marLeft w:val="0"/>
                          <w:marRight w:val="0"/>
                          <w:marTop w:val="0"/>
                          <w:marBottom w:val="0"/>
                          <w:divBdr>
                            <w:top w:val="none" w:sz="0" w:space="0" w:color="auto"/>
                            <w:left w:val="none" w:sz="0" w:space="0" w:color="auto"/>
                            <w:bottom w:val="none" w:sz="0" w:space="0" w:color="auto"/>
                            <w:right w:val="none" w:sz="0" w:space="0" w:color="auto"/>
                          </w:divBdr>
                        </w:div>
                        <w:div w:id="181680227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54960153">
                  <w:marLeft w:val="0"/>
                  <w:marRight w:val="0"/>
                  <w:marTop w:val="15"/>
                  <w:marBottom w:val="15"/>
                  <w:divBdr>
                    <w:top w:val="none" w:sz="0" w:space="0" w:color="auto"/>
                    <w:left w:val="none" w:sz="0" w:space="0" w:color="auto"/>
                    <w:bottom w:val="none" w:sz="0" w:space="0" w:color="auto"/>
                    <w:right w:val="none" w:sz="0" w:space="0" w:color="auto"/>
                  </w:divBdr>
                </w:div>
              </w:divsChild>
            </w:div>
            <w:div w:id="813989172">
              <w:marLeft w:val="0"/>
              <w:marRight w:val="0"/>
              <w:marTop w:val="0"/>
              <w:marBottom w:val="0"/>
              <w:divBdr>
                <w:top w:val="none" w:sz="0" w:space="0" w:color="auto"/>
                <w:left w:val="none" w:sz="0" w:space="0" w:color="auto"/>
                <w:bottom w:val="none" w:sz="0" w:space="0" w:color="auto"/>
                <w:right w:val="none" w:sz="0" w:space="0" w:color="auto"/>
              </w:divBdr>
              <w:divsChild>
                <w:div w:id="1346588355">
                  <w:marLeft w:val="0"/>
                  <w:marRight w:val="0"/>
                  <w:marTop w:val="0"/>
                  <w:marBottom w:val="0"/>
                  <w:divBdr>
                    <w:top w:val="none" w:sz="0" w:space="0" w:color="auto"/>
                    <w:left w:val="none" w:sz="0" w:space="0" w:color="auto"/>
                    <w:bottom w:val="none" w:sz="0" w:space="0" w:color="auto"/>
                    <w:right w:val="none" w:sz="0" w:space="0" w:color="auto"/>
                  </w:divBdr>
                  <w:divsChild>
                    <w:div w:id="454760071">
                      <w:marLeft w:val="0"/>
                      <w:marRight w:val="0"/>
                      <w:marTop w:val="0"/>
                      <w:marBottom w:val="0"/>
                      <w:divBdr>
                        <w:top w:val="none" w:sz="0" w:space="19" w:color="auto"/>
                        <w:left w:val="single" w:sz="6" w:space="11" w:color="999999"/>
                        <w:bottom w:val="none" w:sz="0" w:space="19" w:color="auto"/>
                        <w:right w:val="single" w:sz="6" w:space="11" w:color="999999"/>
                      </w:divBdr>
                      <w:divsChild>
                        <w:div w:id="480079349">
                          <w:marLeft w:val="0"/>
                          <w:marRight w:val="0"/>
                          <w:marTop w:val="450"/>
                          <w:marBottom w:val="450"/>
                          <w:divBdr>
                            <w:top w:val="none" w:sz="0" w:space="0" w:color="auto"/>
                            <w:left w:val="none" w:sz="0" w:space="0" w:color="auto"/>
                            <w:bottom w:val="none" w:sz="0" w:space="0" w:color="auto"/>
                            <w:right w:val="none" w:sz="0" w:space="0" w:color="auto"/>
                          </w:divBdr>
                        </w:div>
                        <w:div w:id="1785340075">
                          <w:marLeft w:val="0"/>
                          <w:marRight w:val="0"/>
                          <w:marTop w:val="0"/>
                          <w:marBottom w:val="0"/>
                          <w:divBdr>
                            <w:top w:val="none" w:sz="0" w:space="0" w:color="auto"/>
                            <w:left w:val="none" w:sz="0" w:space="0" w:color="auto"/>
                            <w:bottom w:val="none" w:sz="0" w:space="0" w:color="auto"/>
                            <w:right w:val="none" w:sz="0" w:space="0" w:color="auto"/>
                          </w:divBdr>
                          <w:divsChild>
                            <w:div w:id="75713374">
                              <w:marLeft w:val="0"/>
                              <w:marRight w:val="0"/>
                              <w:marTop w:val="0"/>
                              <w:marBottom w:val="0"/>
                              <w:divBdr>
                                <w:top w:val="none" w:sz="0" w:space="0" w:color="auto"/>
                                <w:left w:val="none" w:sz="0" w:space="0" w:color="auto"/>
                                <w:bottom w:val="none" w:sz="0" w:space="0" w:color="auto"/>
                                <w:right w:val="none" w:sz="0" w:space="0" w:color="auto"/>
                              </w:divBdr>
                            </w:div>
                          </w:divsChild>
                        </w:div>
                        <w:div w:id="828400461">
                          <w:marLeft w:val="3360"/>
                          <w:marRight w:val="0"/>
                          <w:marTop w:val="0"/>
                          <w:marBottom w:val="450"/>
                          <w:divBdr>
                            <w:top w:val="none" w:sz="0" w:space="0" w:color="auto"/>
                            <w:left w:val="none" w:sz="0" w:space="0" w:color="auto"/>
                            <w:bottom w:val="none" w:sz="0" w:space="0" w:color="auto"/>
                            <w:right w:val="none" w:sz="0" w:space="0" w:color="auto"/>
                          </w:divBdr>
                          <w:divsChild>
                            <w:div w:id="1656497139">
                              <w:marLeft w:val="0"/>
                              <w:marRight w:val="0"/>
                              <w:marTop w:val="150"/>
                              <w:marBottom w:val="150"/>
                              <w:divBdr>
                                <w:top w:val="none" w:sz="0" w:space="0" w:color="auto"/>
                                <w:left w:val="none" w:sz="0" w:space="0" w:color="auto"/>
                                <w:bottom w:val="none" w:sz="0" w:space="0" w:color="auto"/>
                                <w:right w:val="none" w:sz="0" w:space="0" w:color="auto"/>
                              </w:divBdr>
                            </w:div>
                          </w:divsChild>
                        </w:div>
                        <w:div w:id="1735544176">
                          <w:marLeft w:val="0"/>
                          <w:marRight w:val="0"/>
                          <w:marTop w:val="0"/>
                          <w:marBottom w:val="0"/>
                          <w:divBdr>
                            <w:top w:val="none" w:sz="0" w:space="0" w:color="auto"/>
                            <w:left w:val="none" w:sz="0" w:space="0" w:color="auto"/>
                            <w:bottom w:val="none" w:sz="0" w:space="0" w:color="auto"/>
                            <w:right w:val="none" w:sz="0" w:space="0" w:color="auto"/>
                          </w:divBdr>
                          <w:divsChild>
                            <w:div w:id="99645622">
                              <w:marLeft w:val="3360"/>
                              <w:marRight w:val="0"/>
                              <w:marTop w:val="0"/>
                              <w:marBottom w:val="450"/>
                              <w:divBdr>
                                <w:top w:val="none" w:sz="0" w:space="0" w:color="auto"/>
                                <w:left w:val="none" w:sz="0" w:space="0" w:color="auto"/>
                                <w:bottom w:val="none" w:sz="0" w:space="0" w:color="auto"/>
                                <w:right w:val="none" w:sz="0" w:space="0" w:color="auto"/>
                              </w:divBdr>
                              <w:divsChild>
                                <w:div w:id="449401432">
                                  <w:marLeft w:val="0"/>
                                  <w:marRight w:val="0"/>
                                  <w:marTop w:val="0"/>
                                  <w:marBottom w:val="0"/>
                                  <w:divBdr>
                                    <w:top w:val="none" w:sz="0" w:space="0" w:color="auto"/>
                                    <w:left w:val="none" w:sz="0" w:space="0" w:color="auto"/>
                                    <w:bottom w:val="none" w:sz="0" w:space="0" w:color="auto"/>
                                    <w:right w:val="none" w:sz="0" w:space="0" w:color="auto"/>
                                  </w:divBdr>
                                  <w:divsChild>
                                    <w:div w:id="844709329">
                                      <w:marLeft w:val="0"/>
                                      <w:marRight w:val="0"/>
                                      <w:marTop w:val="0"/>
                                      <w:marBottom w:val="0"/>
                                      <w:divBdr>
                                        <w:top w:val="none" w:sz="0" w:space="0" w:color="auto"/>
                                        <w:left w:val="none" w:sz="0" w:space="0" w:color="auto"/>
                                        <w:bottom w:val="none" w:sz="0" w:space="0" w:color="auto"/>
                                        <w:right w:val="none" w:sz="0" w:space="0" w:color="auto"/>
                                      </w:divBdr>
                                    </w:div>
                                  </w:divsChild>
                                </w:div>
                                <w:div w:id="1045837317">
                                  <w:marLeft w:val="0"/>
                                  <w:marRight w:val="0"/>
                                  <w:marTop w:val="0"/>
                                  <w:marBottom w:val="0"/>
                                  <w:divBdr>
                                    <w:top w:val="none" w:sz="0" w:space="0" w:color="auto"/>
                                    <w:left w:val="none" w:sz="0" w:space="0" w:color="auto"/>
                                    <w:bottom w:val="none" w:sz="0" w:space="0" w:color="auto"/>
                                    <w:right w:val="none" w:sz="0" w:space="0" w:color="auto"/>
                                  </w:divBdr>
                                  <w:divsChild>
                                    <w:div w:id="394931138">
                                      <w:marLeft w:val="0"/>
                                      <w:marRight w:val="75"/>
                                      <w:marTop w:val="0"/>
                                      <w:marBottom w:val="0"/>
                                      <w:divBdr>
                                        <w:top w:val="none" w:sz="0" w:space="0" w:color="auto"/>
                                        <w:left w:val="none" w:sz="0" w:space="0" w:color="auto"/>
                                        <w:bottom w:val="none" w:sz="0" w:space="0" w:color="auto"/>
                                        <w:right w:val="none" w:sz="0" w:space="0" w:color="auto"/>
                                      </w:divBdr>
                                    </w:div>
                                  </w:divsChild>
                                </w:div>
                                <w:div w:id="67968055">
                                  <w:marLeft w:val="0"/>
                                  <w:marRight w:val="0"/>
                                  <w:marTop w:val="0"/>
                                  <w:marBottom w:val="0"/>
                                  <w:divBdr>
                                    <w:top w:val="none" w:sz="0" w:space="0" w:color="auto"/>
                                    <w:left w:val="none" w:sz="0" w:space="0" w:color="auto"/>
                                    <w:bottom w:val="none" w:sz="0" w:space="0" w:color="auto"/>
                                    <w:right w:val="none" w:sz="0" w:space="0" w:color="auto"/>
                                  </w:divBdr>
                                </w:div>
                              </w:divsChild>
                            </w:div>
                            <w:div w:id="2091271943">
                              <w:marLeft w:val="0"/>
                              <w:marRight w:val="0"/>
                              <w:marTop w:val="0"/>
                              <w:marBottom w:val="300"/>
                              <w:divBdr>
                                <w:top w:val="none" w:sz="0" w:space="0" w:color="auto"/>
                                <w:left w:val="none" w:sz="0" w:space="0" w:color="auto"/>
                                <w:bottom w:val="none" w:sz="0" w:space="0" w:color="auto"/>
                                <w:right w:val="none" w:sz="0" w:space="0" w:color="auto"/>
                              </w:divBdr>
                            </w:div>
                            <w:div w:id="945386059">
                              <w:marLeft w:val="0"/>
                              <w:marRight w:val="0"/>
                              <w:marTop w:val="0"/>
                              <w:marBottom w:val="450"/>
                              <w:divBdr>
                                <w:top w:val="none" w:sz="0" w:space="0" w:color="auto"/>
                                <w:left w:val="none" w:sz="0" w:space="0" w:color="auto"/>
                                <w:bottom w:val="none" w:sz="0" w:space="0" w:color="auto"/>
                                <w:right w:val="none" w:sz="0" w:space="0" w:color="auto"/>
                              </w:divBdr>
                              <w:divsChild>
                                <w:div w:id="104543205">
                                  <w:marLeft w:val="0"/>
                                  <w:marRight w:val="0"/>
                                  <w:marTop w:val="0"/>
                                  <w:marBottom w:val="150"/>
                                  <w:divBdr>
                                    <w:top w:val="none" w:sz="0" w:space="0" w:color="auto"/>
                                    <w:left w:val="none" w:sz="0" w:space="0" w:color="auto"/>
                                    <w:bottom w:val="single" w:sz="6" w:space="8" w:color="767676"/>
                                    <w:right w:val="none" w:sz="0" w:space="0" w:color="auto"/>
                                  </w:divBdr>
                                </w:div>
                                <w:div w:id="1773436248">
                                  <w:marLeft w:val="0"/>
                                  <w:marRight w:val="0"/>
                                  <w:marTop w:val="0"/>
                                  <w:marBottom w:val="150"/>
                                  <w:divBdr>
                                    <w:top w:val="none" w:sz="0" w:space="0" w:color="auto"/>
                                    <w:left w:val="none" w:sz="0" w:space="0" w:color="auto"/>
                                    <w:bottom w:val="single" w:sz="6" w:space="8" w:color="767676"/>
                                    <w:right w:val="none" w:sz="0" w:space="0" w:color="auto"/>
                                  </w:divBdr>
                                  <w:divsChild>
                                    <w:div w:id="2037076492">
                                      <w:marLeft w:val="0"/>
                                      <w:marRight w:val="150"/>
                                      <w:marTop w:val="0"/>
                                      <w:marBottom w:val="150"/>
                                      <w:divBdr>
                                        <w:top w:val="none" w:sz="0" w:space="0" w:color="auto"/>
                                        <w:left w:val="none" w:sz="0" w:space="0" w:color="auto"/>
                                        <w:bottom w:val="none" w:sz="0" w:space="0" w:color="auto"/>
                                        <w:right w:val="none" w:sz="0" w:space="0" w:color="auto"/>
                                      </w:divBdr>
                                    </w:div>
                                    <w:div w:id="2099524334">
                                      <w:marLeft w:val="0"/>
                                      <w:marRight w:val="0"/>
                                      <w:marTop w:val="0"/>
                                      <w:marBottom w:val="0"/>
                                      <w:divBdr>
                                        <w:top w:val="none" w:sz="0" w:space="0" w:color="auto"/>
                                        <w:left w:val="none" w:sz="0" w:space="0" w:color="auto"/>
                                        <w:bottom w:val="none" w:sz="0" w:space="0" w:color="auto"/>
                                        <w:right w:val="none" w:sz="0" w:space="0" w:color="auto"/>
                                      </w:divBdr>
                                      <w:divsChild>
                                        <w:div w:id="1388335367">
                                          <w:marLeft w:val="0"/>
                                          <w:marRight w:val="0"/>
                                          <w:marTop w:val="0"/>
                                          <w:marBottom w:val="0"/>
                                          <w:divBdr>
                                            <w:top w:val="none" w:sz="0" w:space="0" w:color="auto"/>
                                            <w:left w:val="none" w:sz="0" w:space="0" w:color="auto"/>
                                            <w:bottom w:val="none" w:sz="0" w:space="0" w:color="auto"/>
                                            <w:right w:val="none" w:sz="0" w:space="0" w:color="auto"/>
                                          </w:divBdr>
                                          <w:divsChild>
                                            <w:div w:id="825170718">
                                              <w:marLeft w:val="0"/>
                                              <w:marRight w:val="0"/>
                                              <w:marTop w:val="0"/>
                                              <w:marBottom w:val="75"/>
                                              <w:divBdr>
                                                <w:top w:val="none" w:sz="0" w:space="0" w:color="auto"/>
                                                <w:left w:val="none" w:sz="0" w:space="0" w:color="auto"/>
                                                <w:bottom w:val="none" w:sz="0" w:space="0" w:color="auto"/>
                                                <w:right w:val="none" w:sz="0" w:space="0" w:color="auto"/>
                                              </w:divBdr>
                                            </w:div>
                                          </w:divsChild>
                                        </w:div>
                                        <w:div w:id="406539406">
                                          <w:marLeft w:val="0"/>
                                          <w:marRight w:val="0"/>
                                          <w:marTop w:val="150"/>
                                          <w:marBottom w:val="0"/>
                                          <w:divBdr>
                                            <w:top w:val="none" w:sz="0" w:space="0" w:color="auto"/>
                                            <w:left w:val="none" w:sz="0" w:space="0" w:color="auto"/>
                                            <w:bottom w:val="none" w:sz="0" w:space="0" w:color="auto"/>
                                            <w:right w:val="none" w:sz="0" w:space="0" w:color="auto"/>
                                          </w:divBdr>
                                          <w:divsChild>
                                            <w:div w:id="3289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541234">
                              <w:marLeft w:val="3360"/>
                              <w:marRight w:val="0"/>
                              <w:marTop w:val="0"/>
                              <w:marBottom w:val="300"/>
                              <w:divBdr>
                                <w:top w:val="none" w:sz="0" w:space="0" w:color="auto"/>
                                <w:left w:val="none" w:sz="0" w:space="0" w:color="auto"/>
                                <w:bottom w:val="none" w:sz="0" w:space="0" w:color="auto"/>
                                <w:right w:val="none" w:sz="0" w:space="0" w:color="auto"/>
                              </w:divBdr>
                              <w:divsChild>
                                <w:div w:id="2130397569">
                                  <w:marLeft w:val="0"/>
                                  <w:marRight w:val="0"/>
                                  <w:marTop w:val="100"/>
                                  <w:marBottom w:val="100"/>
                                  <w:divBdr>
                                    <w:top w:val="none" w:sz="0" w:space="0" w:color="auto"/>
                                    <w:left w:val="none" w:sz="0" w:space="0" w:color="auto"/>
                                    <w:bottom w:val="none" w:sz="0" w:space="0" w:color="auto"/>
                                    <w:right w:val="none" w:sz="0" w:space="0" w:color="auto"/>
                                  </w:divBdr>
                                  <w:divsChild>
                                    <w:div w:id="11892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0105">
                          <w:marLeft w:val="0"/>
                          <w:marRight w:val="0"/>
                          <w:marTop w:val="0"/>
                          <w:marBottom w:val="0"/>
                          <w:divBdr>
                            <w:top w:val="none" w:sz="0" w:space="0" w:color="auto"/>
                            <w:left w:val="none" w:sz="0" w:space="0" w:color="auto"/>
                            <w:bottom w:val="none" w:sz="0" w:space="0" w:color="auto"/>
                            <w:right w:val="none" w:sz="0" w:space="0" w:color="auto"/>
                          </w:divBdr>
                          <w:divsChild>
                            <w:div w:id="1351756215">
                              <w:marLeft w:val="0"/>
                              <w:marRight w:val="0"/>
                              <w:marTop w:val="0"/>
                              <w:marBottom w:val="375"/>
                              <w:divBdr>
                                <w:top w:val="none" w:sz="0" w:space="0" w:color="auto"/>
                                <w:left w:val="none" w:sz="0" w:space="0" w:color="auto"/>
                                <w:bottom w:val="none" w:sz="0" w:space="0" w:color="auto"/>
                                <w:right w:val="none" w:sz="0" w:space="0" w:color="auto"/>
                              </w:divBdr>
                              <w:divsChild>
                                <w:div w:id="657729482">
                                  <w:marLeft w:val="0"/>
                                  <w:marRight w:val="0"/>
                                  <w:marTop w:val="0"/>
                                  <w:marBottom w:val="0"/>
                                  <w:divBdr>
                                    <w:top w:val="none" w:sz="0" w:space="0" w:color="auto"/>
                                    <w:left w:val="none" w:sz="0" w:space="0" w:color="auto"/>
                                    <w:bottom w:val="none" w:sz="0" w:space="0" w:color="auto"/>
                                    <w:right w:val="none" w:sz="0" w:space="0" w:color="auto"/>
                                  </w:divBdr>
                                  <w:divsChild>
                                    <w:div w:id="1710567358">
                                      <w:marLeft w:val="0"/>
                                      <w:marRight w:val="0"/>
                                      <w:marTop w:val="0"/>
                                      <w:marBottom w:val="180"/>
                                      <w:divBdr>
                                        <w:top w:val="none" w:sz="0" w:space="0" w:color="auto"/>
                                        <w:left w:val="none" w:sz="0" w:space="0" w:color="auto"/>
                                        <w:bottom w:val="none" w:sz="0" w:space="0" w:color="auto"/>
                                        <w:right w:val="none" w:sz="0" w:space="0" w:color="auto"/>
                                      </w:divBdr>
                                    </w:div>
                                  </w:divsChild>
                                </w:div>
                                <w:div w:id="1104034502">
                                  <w:marLeft w:val="0"/>
                                  <w:marRight w:val="0"/>
                                  <w:marTop w:val="0"/>
                                  <w:marBottom w:val="0"/>
                                  <w:divBdr>
                                    <w:top w:val="none" w:sz="0" w:space="0" w:color="auto"/>
                                    <w:left w:val="none" w:sz="0" w:space="0" w:color="auto"/>
                                    <w:bottom w:val="none" w:sz="0" w:space="0" w:color="auto"/>
                                    <w:right w:val="none" w:sz="0" w:space="0" w:color="auto"/>
                                  </w:divBdr>
                                  <w:divsChild>
                                    <w:div w:id="13299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1781">
                          <w:marLeft w:val="0"/>
                          <w:marRight w:val="0"/>
                          <w:marTop w:val="360"/>
                          <w:marBottom w:val="0"/>
                          <w:divBdr>
                            <w:top w:val="none" w:sz="0" w:space="0" w:color="auto"/>
                            <w:left w:val="none" w:sz="0" w:space="0" w:color="auto"/>
                            <w:bottom w:val="none" w:sz="0" w:space="0" w:color="auto"/>
                            <w:right w:val="none" w:sz="0" w:space="0" w:color="auto"/>
                          </w:divBdr>
                          <w:divsChild>
                            <w:div w:id="430904913">
                              <w:marLeft w:val="0"/>
                              <w:marRight w:val="0"/>
                              <w:marTop w:val="0"/>
                              <w:marBottom w:val="0"/>
                              <w:divBdr>
                                <w:top w:val="none" w:sz="0" w:space="0" w:color="auto"/>
                                <w:left w:val="none" w:sz="0" w:space="0" w:color="auto"/>
                                <w:bottom w:val="none" w:sz="0" w:space="0" w:color="auto"/>
                                <w:right w:val="none" w:sz="0" w:space="0" w:color="auto"/>
                              </w:divBdr>
                              <w:divsChild>
                                <w:div w:id="148253579">
                                  <w:marLeft w:val="0"/>
                                  <w:marRight w:val="0"/>
                                  <w:marTop w:val="0"/>
                                  <w:marBottom w:val="0"/>
                                  <w:divBdr>
                                    <w:top w:val="none" w:sz="0" w:space="0" w:color="auto"/>
                                    <w:left w:val="none" w:sz="0" w:space="0" w:color="auto"/>
                                    <w:bottom w:val="none" w:sz="0" w:space="0" w:color="auto"/>
                                    <w:right w:val="none" w:sz="0" w:space="0" w:color="auto"/>
                                  </w:divBdr>
                                  <w:divsChild>
                                    <w:div w:id="1331176056">
                                      <w:marLeft w:val="0"/>
                                      <w:marRight w:val="0"/>
                                      <w:marTop w:val="0"/>
                                      <w:marBottom w:val="0"/>
                                      <w:divBdr>
                                        <w:top w:val="none" w:sz="0" w:space="0" w:color="auto"/>
                                        <w:left w:val="none" w:sz="0" w:space="0" w:color="auto"/>
                                        <w:bottom w:val="none" w:sz="0" w:space="0" w:color="auto"/>
                                        <w:right w:val="none" w:sz="0" w:space="0" w:color="auto"/>
                                      </w:divBdr>
                                    </w:div>
                                    <w:div w:id="28653982">
                                      <w:marLeft w:val="0"/>
                                      <w:marRight w:val="0"/>
                                      <w:marTop w:val="0"/>
                                      <w:marBottom w:val="0"/>
                                      <w:divBdr>
                                        <w:top w:val="none" w:sz="0" w:space="0" w:color="auto"/>
                                        <w:left w:val="none" w:sz="0" w:space="0" w:color="auto"/>
                                        <w:bottom w:val="none" w:sz="0" w:space="0" w:color="auto"/>
                                        <w:right w:val="none" w:sz="0" w:space="0" w:color="auto"/>
                                      </w:divBdr>
                                    </w:div>
                                    <w:div w:id="892735312">
                                      <w:marLeft w:val="0"/>
                                      <w:marRight w:val="0"/>
                                      <w:marTop w:val="0"/>
                                      <w:marBottom w:val="0"/>
                                      <w:divBdr>
                                        <w:top w:val="none" w:sz="0" w:space="0" w:color="auto"/>
                                        <w:left w:val="none" w:sz="0" w:space="0" w:color="auto"/>
                                        <w:bottom w:val="none" w:sz="0" w:space="0" w:color="auto"/>
                                        <w:right w:val="none" w:sz="0" w:space="0" w:color="auto"/>
                                      </w:divBdr>
                                    </w:div>
                                    <w:div w:id="2043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19426">
                          <w:marLeft w:val="0"/>
                          <w:marRight w:val="0"/>
                          <w:marTop w:val="0"/>
                          <w:marBottom w:val="0"/>
                          <w:divBdr>
                            <w:top w:val="none" w:sz="0" w:space="0" w:color="auto"/>
                            <w:left w:val="none" w:sz="0" w:space="0" w:color="auto"/>
                            <w:bottom w:val="none" w:sz="0" w:space="0" w:color="auto"/>
                            <w:right w:val="none" w:sz="0" w:space="0" w:color="auto"/>
                          </w:divBdr>
                          <w:divsChild>
                            <w:div w:id="2089568247">
                              <w:marLeft w:val="0"/>
                              <w:marRight w:val="0"/>
                              <w:marTop w:val="0"/>
                              <w:marBottom w:val="0"/>
                              <w:divBdr>
                                <w:top w:val="none" w:sz="0" w:space="0" w:color="auto"/>
                                <w:left w:val="none" w:sz="0" w:space="0" w:color="auto"/>
                                <w:bottom w:val="none" w:sz="0" w:space="0" w:color="auto"/>
                                <w:right w:val="none" w:sz="0" w:space="0" w:color="auto"/>
                              </w:divBdr>
                              <w:divsChild>
                                <w:div w:id="923031878">
                                  <w:marLeft w:val="0"/>
                                  <w:marRight w:val="0"/>
                                  <w:marTop w:val="0"/>
                                  <w:marBottom w:val="0"/>
                                  <w:divBdr>
                                    <w:top w:val="none" w:sz="0" w:space="0" w:color="auto"/>
                                    <w:left w:val="none" w:sz="0" w:space="0" w:color="auto"/>
                                    <w:bottom w:val="none" w:sz="0" w:space="0" w:color="auto"/>
                                    <w:right w:val="none" w:sz="0" w:space="0" w:color="auto"/>
                                  </w:divBdr>
                                  <w:divsChild>
                                    <w:div w:id="195319523">
                                      <w:marLeft w:val="0"/>
                                      <w:marRight w:val="0"/>
                                      <w:marTop w:val="0"/>
                                      <w:marBottom w:val="0"/>
                                      <w:divBdr>
                                        <w:top w:val="none" w:sz="0" w:space="0" w:color="auto"/>
                                        <w:left w:val="none" w:sz="0" w:space="0" w:color="auto"/>
                                        <w:bottom w:val="none" w:sz="0" w:space="0" w:color="auto"/>
                                        <w:right w:val="none" w:sz="0" w:space="0" w:color="auto"/>
                                      </w:divBdr>
                                    </w:div>
                                    <w:div w:id="704596777">
                                      <w:marLeft w:val="0"/>
                                      <w:marRight w:val="0"/>
                                      <w:marTop w:val="0"/>
                                      <w:marBottom w:val="0"/>
                                      <w:divBdr>
                                        <w:top w:val="none" w:sz="0" w:space="0" w:color="auto"/>
                                        <w:left w:val="none" w:sz="0" w:space="0" w:color="auto"/>
                                        <w:bottom w:val="none" w:sz="0" w:space="0" w:color="auto"/>
                                        <w:right w:val="none" w:sz="0" w:space="0" w:color="auto"/>
                                      </w:divBdr>
                                    </w:div>
                                    <w:div w:id="1704746056">
                                      <w:marLeft w:val="0"/>
                                      <w:marRight w:val="0"/>
                                      <w:marTop w:val="0"/>
                                      <w:marBottom w:val="0"/>
                                      <w:divBdr>
                                        <w:top w:val="none" w:sz="0" w:space="0" w:color="auto"/>
                                        <w:left w:val="none" w:sz="0" w:space="0" w:color="auto"/>
                                        <w:bottom w:val="none" w:sz="0" w:space="0" w:color="auto"/>
                                        <w:right w:val="none" w:sz="0" w:space="0" w:color="auto"/>
                                      </w:divBdr>
                                    </w:div>
                                    <w:div w:id="3377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758519">
          <w:marLeft w:val="0"/>
          <w:marRight w:val="0"/>
          <w:marTop w:val="0"/>
          <w:marBottom w:val="0"/>
          <w:divBdr>
            <w:top w:val="none" w:sz="0" w:space="0" w:color="auto"/>
            <w:left w:val="none" w:sz="0" w:space="0" w:color="auto"/>
            <w:bottom w:val="none" w:sz="0" w:space="0" w:color="auto"/>
            <w:right w:val="none" w:sz="0" w:space="0" w:color="auto"/>
          </w:divBdr>
          <w:divsChild>
            <w:div w:id="1788814056">
              <w:marLeft w:val="0"/>
              <w:marRight w:val="0"/>
              <w:marTop w:val="0"/>
              <w:marBottom w:val="0"/>
              <w:divBdr>
                <w:top w:val="none" w:sz="0" w:space="0" w:color="auto"/>
                <w:left w:val="none" w:sz="0" w:space="0" w:color="auto"/>
                <w:bottom w:val="single" w:sz="8" w:space="0" w:color="5B005C"/>
                <w:right w:val="none" w:sz="0" w:space="0" w:color="auto"/>
              </w:divBdr>
            </w:div>
          </w:divsChild>
        </w:div>
        <w:div w:id="790439642">
          <w:marLeft w:val="0"/>
          <w:marRight w:val="0"/>
          <w:marTop w:val="0"/>
          <w:marBottom w:val="0"/>
          <w:divBdr>
            <w:top w:val="none" w:sz="0" w:space="0" w:color="auto"/>
            <w:left w:val="none" w:sz="0" w:space="0" w:color="auto"/>
            <w:bottom w:val="none" w:sz="0" w:space="0" w:color="auto"/>
            <w:right w:val="none" w:sz="0" w:space="0" w:color="auto"/>
          </w:divBdr>
          <w:divsChild>
            <w:div w:id="231894252">
              <w:marLeft w:val="0"/>
              <w:marRight w:val="0"/>
              <w:marTop w:val="0"/>
              <w:marBottom w:val="0"/>
              <w:divBdr>
                <w:top w:val="none" w:sz="0" w:space="0" w:color="auto"/>
                <w:left w:val="none" w:sz="0" w:space="0" w:color="auto"/>
                <w:bottom w:val="none" w:sz="0" w:space="0" w:color="auto"/>
                <w:right w:val="none" w:sz="0" w:space="0" w:color="auto"/>
              </w:divBdr>
              <w:divsChild>
                <w:div w:id="1796410925">
                  <w:marLeft w:val="0"/>
                  <w:marRight w:val="0"/>
                  <w:marTop w:val="0"/>
                  <w:marBottom w:val="0"/>
                  <w:divBdr>
                    <w:top w:val="none" w:sz="0" w:space="0" w:color="auto"/>
                    <w:left w:val="none" w:sz="0" w:space="0" w:color="auto"/>
                    <w:bottom w:val="none" w:sz="0" w:space="0" w:color="auto"/>
                    <w:right w:val="none" w:sz="0" w:space="0" w:color="auto"/>
                  </w:divBdr>
                  <w:divsChild>
                    <w:div w:id="1445925692">
                      <w:marLeft w:val="0"/>
                      <w:marRight w:val="0"/>
                      <w:marTop w:val="0"/>
                      <w:marBottom w:val="0"/>
                      <w:divBdr>
                        <w:top w:val="none" w:sz="0" w:space="0" w:color="auto"/>
                        <w:left w:val="none" w:sz="0" w:space="0" w:color="auto"/>
                        <w:bottom w:val="none" w:sz="0" w:space="0" w:color="auto"/>
                        <w:right w:val="none" w:sz="0" w:space="0" w:color="auto"/>
                      </w:divBdr>
                      <w:divsChild>
                        <w:div w:id="24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4237">
                  <w:marLeft w:val="0"/>
                  <w:marRight w:val="0"/>
                  <w:marTop w:val="0"/>
                  <w:marBottom w:val="0"/>
                  <w:divBdr>
                    <w:top w:val="none" w:sz="0" w:space="0" w:color="auto"/>
                    <w:left w:val="none" w:sz="0" w:space="0" w:color="auto"/>
                    <w:bottom w:val="none" w:sz="0" w:space="0" w:color="auto"/>
                    <w:right w:val="none" w:sz="0" w:space="0" w:color="auto"/>
                  </w:divBdr>
                  <w:divsChild>
                    <w:div w:id="923487560">
                      <w:marLeft w:val="0"/>
                      <w:marRight w:val="0"/>
                      <w:marTop w:val="0"/>
                      <w:marBottom w:val="210"/>
                      <w:divBdr>
                        <w:top w:val="none" w:sz="0" w:space="0" w:color="auto"/>
                        <w:left w:val="none" w:sz="0" w:space="0" w:color="auto"/>
                        <w:bottom w:val="none" w:sz="0" w:space="0" w:color="auto"/>
                        <w:right w:val="none" w:sz="0" w:space="0" w:color="auto"/>
                      </w:divBdr>
                      <w:divsChild>
                        <w:div w:id="1753044719">
                          <w:marLeft w:val="0"/>
                          <w:marRight w:val="0"/>
                          <w:marTop w:val="450"/>
                          <w:marBottom w:val="0"/>
                          <w:divBdr>
                            <w:top w:val="none" w:sz="0" w:space="0" w:color="auto"/>
                            <w:left w:val="none" w:sz="0" w:space="0" w:color="auto"/>
                            <w:bottom w:val="none" w:sz="0" w:space="0" w:color="auto"/>
                            <w:right w:val="none" w:sz="0" w:space="0" w:color="auto"/>
                          </w:divBdr>
                          <w:divsChild>
                            <w:div w:id="1352026520">
                              <w:marLeft w:val="300"/>
                              <w:marRight w:val="300"/>
                              <w:marTop w:val="0"/>
                              <w:marBottom w:val="0"/>
                              <w:divBdr>
                                <w:top w:val="none" w:sz="0" w:space="0" w:color="auto"/>
                                <w:left w:val="none" w:sz="0" w:space="0" w:color="auto"/>
                                <w:bottom w:val="none" w:sz="0" w:space="0" w:color="auto"/>
                                <w:right w:val="none" w:sz="0" w:space="0" w:color="auto"/>
                              </w:divBdr>
                            </w:div>
                          </w:divsChild>
                        </w:div>
                        <w:div w:id="1860266987">
                          <w:marLeft w:val="0"/>
                          <w:marRight w:val="0"/>
                          <w:marTop w:val="450"/>
                          <w:marBottom w:val="0"/>
                          <w:divBdr>
                            <w:top w:val="none" w:sz="0" w:space="0" w:color="auto"/>
                            <w:left w:val="none" w:sz="0" w:space="0" w:color="auto"/>
                            <w:bottom w:val="none" w:sz="0" w:space="0" w:color="auto"/>
                            <w:right w:val="none" w:sz="0" w:space="0" w:color="auto"/>
                          </w:divBdr>
                          <w:divsChild>
                            <w:div w:id="1666318816">
                              <w:marLeft w:val="0"/>
                              <w:marRight w:val="0"/>
                              <w:marTop w:val="0"/>
                              <w:marBottom w:val="0"/>
                              <w:divBdr>
                                <w:top w:val="none" w:sz="0" w:space="0" w:color="auto"/>
                                <w:left w:val="none" w:sz="0" w:space="0" w:color="auto"/>
                                <w:bottom w:val="none" w:sz="0" w:space="0" w:color="auto"/>
                                <w:right w:val="none" w:sz="0" w:space="0" w:color="auto"/>
                              </w:divBdr>
                              <w:divsChild>
                                <w:div w:id="17717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382652">
      <w:bodyDiv w:val="1"/>
      <w:marLeft w:val="0"/>
      <w:marRight w:val="0"/>
      <w:marTop w:val="0"/>
      <w:marBottom w:val="0"/>
      <w:divBdr>
        <w:top w:val="none" w:sz="0" w:space="0" w:color="auto"/>
        <w:left w:val="none" w:sz="0" w:space="0" w:color="auto"/>
        <w:bottom w:val="none" w:sz="0" w:space="0" w:color="auto"/>
        <w:right w:val="none" w:sz="0" w:space="0" w:color="auto"/>
      </w:divBdr>
      <w:divsChild>
        <w:div w:id="140469615">
          <w:marLeft w:val="0"/>
          <w:marRight w:val="0"/>
          <w:marTop w:val="0"/>
          <w:marBottom w:val="0"/>
          <w:divBdr>
            <w:top w:val="none" w:sz="0" w:space="0" w:color="auto"/>
            <w:left w:val="none" w:sz="0" w:space="0" w:color="auto"/>
            <w:bottom w:val="none" w:sz="0" w:space="0" w:color="auto"/>
            <w:right w:val="none" w:sz="0" w:space="0" w:color="auto"/>
          </w:divBdr>
          <w:divsChild>
            <w:div w:id="15342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vox.com/recode/22725044/china-ai-race-pentagon-wechat" TargetMode="External"/><Relationship Id="rId21" Type="http://schemas.openxmlformats.org/officeDocument/2006/relationships/hyperlink" Target="https://www.yang2020.com/what-is-ubi/" TargetMode="External"/><Relationship Id="rId42" Type="http://schemas.openxmlformats.org/officeDocument/2006/relationships/hyperlink" Target="https://economics.mit.edu/files/596" TargetMode="External"/><Relationship Id="rId63" Type="http://schemas.openxmlformats.org/officeDocument/2006/relationships/hyperlink" Target="https://www.cnbc.com/quotes/GOOGL/" TargetMode="External"/><Relationship Id="rId84" Type="http://schemas.openxmlformats.org/officeDocument/2006/relationships/hyperlink" Target="https://www.thecrimson.com/article/2018/9/26/schwarzman-hbs-5-million/?ref=hackernoon.com" TargetMode="External"/><Relationship Id="rId138" Type="http://schemas.openxmlformats.org/officeDocument/2006/relationships/hyperlink" Target="https://www.fastcompany.com/90310803/here-are-the-data-brokers-quietly-buying-and-selling-your-personal-information" TargetMode="External"/><Relationship Id="rId107" Type="http://schemas.openxmlformats.org/officeDocument/2006/relationships/hyperlink" Target="https://onlinelibrary.wiley.com/doi/full/10.1111/ntwe.12178" TargetMode="External"/><Relationship Id="rId11" Type="http://schemas.openxmlformats.org/officeDocument/2006/relationships/hyperlink" Target="https://www.cnn.com/2023/04/02/investing/tesla-sales/index.html" TargetMode="External"/><Relationship Id="rId32" Type="http://schemas.openxmlformats.org/officeDocument/2006/relationships/hyperlink" Target="https://www.sciencealert.com/ai-is-discovering-patterns-in-pure-mathematics-that-have-never-been-seen-before" TargetMode="External"/><Relationship Id="rId53" Type="http://schemas.openxmlformats.org/officeDocument/2006/relationships/hyperlink" Target="https://techmonitor.ai/policy/privacy-and-data-protection/data-protection-digital-information-bill-gdpr-uk-parliament" TargetMode="External"/><Relationship Id="rId74" Type="http://schemas.openxmlformats.org/officeDocument/2006/relationships/hyperlink" Target="https://www.key4biz.it/wp-content/uploads/2023/03/Global-Economics-Analyst_-The-Potentially-Large-Effects-of-Artificial-Intelligence-on-Economic-Growth-Briggs_Kodnani.pdf%20//" TargetMode="External"/><Relationship Id="rId128" Type="http://schemas.openxmlformats.org/officeDocument/2006/relationships/hyperlink" Target="https://www.usatoday.com/story/tech/2020/02/19/ucla-drops-face-recognition-plan/4810648002/" TargetMode="External"/><Relationship Id="rId5" Type="http://schemas.openxmlformats.org/officeDocument/2006/relationships/hyperlink" Target="https://www.axios.com/2023/04/04/layoffs-tech-stocks-boom%20//" TargetMode="External"/><Relationship Id="rId90" Type="http://schemas.openxmlformats.org/officeDocument/2006/relationships/hyperlink" Target="https://www.entrepreneur.com/en-ae/technology/the-future-is-now-the-uae-is-all-set-to-be-a-leading/303576" TargetMode="External"/><Relationship Id="rId95" Type="http://schemas.openxmlformats.org/officeDocument/2006/relationships/hyperlink" Target="https://doi.org/10.1111/ntwe.12178" TargetMode="External"/><Relationship Id="rId22" Type="http://schemas.openxmlformats.org/officeDocument/2006/relationships/hyperlink" Target="http://economics.mit.edu/files/10861" TargetMode="External"/><Relationship Id="rId27" Type="http://schemas.openxmlformats.org/officeDocument/2006/relationships/hyperlink" Target="https://www.sciencealert.com/artificial-intelligence" TargetMode="External"/><Relationship Id="rId43" Type="http://schemas.openxmlformats.org/officeDocument/2006/relationships/hyperlink" Target="https://www.washingtonpost.com/technology/2023/05/02/ai-jobs-takeover-ibm/?itid=lk_inline_manual_4" TargetMode="External"/><Relationship Id="rId48" Type="http://schemas.openxmlformats.org/officeDocument/2006/relationships/hyperlink" Target="https://www.shrm.org/resourcesandtools/legal-and-compliance/employment-law/pages/unions-automation-in-the-workplace.aspx%20//" TargetMode="External"/><Relationship Id="rId64" Type="http://schemas.openxmlformats.org/officeDocument/2006/relationships/hyperlink" Target="https://www.cnbc.com/2023/06/12/pm-rishi-sunak-pitches-uk-as-geographical-home-of-ai-regulation.html" TargetMode="External"/><Relationship Id="rId69" Type="http://schemas.openxmlformats.org/officeDocument/2006/relationships/hyperlink" Target="https://www.nber.org/system/files/working_papers/w31161/w31161.pdf" TargetMode="External"/><Relationship Id="rId113" Type="http://schemas.openxmlformats.org/officeDocument/2006/relationships/hyperlink" Target="https://www.belfercenter.org/publication/china-beating-us-ai-supremacy" TargetMode="External"/><Relationship Id="rId118" Type="http://schemas.openxmlformats.org/officeDocument/2006/relationships/hyperlink" Target="https://www.belfercenter.org/publication/china-beating-us-ai-supremacy" TargetMode="External"/><Relationship Id="rId134" Type="http://schemas.openxmlformats.org/officeDocument/2006/relationships/hyperlink" Target="https://www.axios.com/rep-patrick-mchenry-clearview-data-8fe83d4a-455f-4a97-86cf-da1330ac1d23.html" TargetMode="External"/><Relationship Id="rId139" Type="http://schemas.openxmlformats.org/officeDocument/2006/relationships/hyperlink" Target="https://www.nytimes.com/2019/03/28/us/politics/facebook-housing-discrimination.html" TargetMode="External"/><Relationship Id="rId80" Type="http://schemas.openxmlformats.org/officeDocument/2006/relationships/hyperlink" Target="https://www.businessinsider.com/gmail-creator-google-search-faces-total-disruption-chatgpt-ai-chatbot-2023-2?ref=hackernoon.com" TargetMode="External"/><Relationship Id="rId85" Type="http://schemas.openxmlformats.org/officeDocument/2006/relationships/hyperlink" Target="https://edition.cnn.com/2019/06/19/tech/stephen-schwarzman-oxford-ai-donation/index.html?ref=hackernoon.com" TargetMode="External"/><Relationship Id="rId12" Type="http://schemas.openxmlformats.org/officeDocument/2006/relationships/hyperlink" Target="https://www.bloomberg.com/quote/1375863D:US" TargetMode="External"/><Relationship Id="rId17" Type="http://schemas.openxmlformats.org/officeDocument/2006/relationships/hyperlink" Target="https://www.bloomberg.com/news/articles/2023-01-23/microsoft-makes-multibillion-dollar-investment-in-openai" TargetMode="External"/><Relationship Id="rId33" Type="http://schemas.openxmlformats.org/officeDocument/2006/relationships/hyperlink" Target="https://www.sciencealert.com/robots-with-flawed-ai-make-sexist-racist-and-toxic-decisions-experiment-shows" TargetMode="External"/><Relationship Id="rId38" Type="http://schemas.openxmlformats.org/officeDocument/2006/relationships/hyperlink" Target="https://www.thirdway.org/memo/what-is-the-federal-jobs-guarantee-and-what-are-people-saying-about-it%20//" TargetMode="External"/><Relationship Id="rId59" Type="http://schemas.openxmlformats.org/officeDocument/2006/relationships/hyperlink" Target="https://www.thewhynotlab.com/about" TargetMode="External"/><Relationship Id="rId103" Type="http://schemas.openxmlformats.org/officeDocument/2006/relationships/hyperlink" Target="https://onlinelibrary.wiley.com/doi/full/10.1111/ntwe.12178" TargetMode="External"/><Relationship Id="rId108" Type="http://schemas.openxmlformats.org/officeDocument/2006/relationships/hyperlink" Target="https://thehill.com/policy/cybersecurity/576213-former-pentagon-official-says-china-has-won-artificial-intelligence" TargetMode="External"/><Relationship Id="rId124" Type="http://schemas.openxmlformats.org/officeDocument/2006/relationships/hyperlink" Target="https://www.belfercenter.org/publication/china-beating-us-ai-supremacy" TargetMode="External"/><Relationship Id="rId129" Type="http://schemas.openxmlformats.org/officeDocument/2006/relationships/hyperlink" Target="https://dailybruin.com/" TargetMode="External"/><Relationship Id="rId54" Type="http://schemas.openxmlformats.org/officeDocument/2006/relationships/hyperlink" Target="https://techmonitor.ai/policy/the-uks-national-ai-strategy-shores-up-its-strengths-but-who-will-benefit" TargetMode="External"/><Relationship Id="rId70" Type="http://schemas.openxmlformats.org/officeDocument/2006/relationships/hyperlink" Target="https://www.mckinsey.com/capabilities/quantumblack/our-insights/global-survey-the-state-of-ai-in-2021" TargetMode="External"/><Relationship Id="rId75" Type="http://schemas.openxmlformats.org/officeDocument/2006/relationships/hyperlink" Target="https://www.thejach.com/public/research_paper.pdf" TargetMode="External"/><Relationship Id="rId91" Type="http://schemas.openxmlformats.org/officeDocument/2006/relationships/hyperlink" Target="https://www.entrepreneur.com/en-ae/technology/in-an-era-of-artificial-intelligence-theres-always-room/453058" TargetMode="External"/><Relationship Id="rId96" Type="http://schemas.openxmlformats.org/officeDocument/2006/relationships/hyperlink" Target="https://onlinelibrary.wiley.com/doi/full/10.1111/ntwe.12178" TargetMode="External"/><Relationship Id="rId140" Type="http://schemas.openxmlformats.org/officeDocument/2006/relationships/hyperlink" Target="https://www.nytimes.com/2019/12/19/technology/facial-recognition-bias.html"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xios.com/2023/01/06/layoffs-techs-new-normal-amazon-salesforce" TargetMode="External"/><Relationship Id="rId23" Type="http://schemas.openxmlformats.org/officeDocument/2006/relationships/hyperlink" Target="https://www.fastcompany.com/40463533/a-universal-basic-income-would-do-wonders-for-the-u-s-economy" TargetMode="External"/><Relationship Id="rId28" Type="http://schemas.openxmlformats.org/officeDocument/2006/relationships/hyperlink" Target="https://www.sciencealert.com/physics-breakthrough-as-ai-successfully-controls-plasma-in-nuclear-fusion-experiment" TargetMode="External"/><Relationship Id="rId49" Type="http://schemas.openxmlformats.org/officeDocument/2006/relationships/hyperlink" Target="https://www.culinaryunion226.org/blog/contract-language-automation-technology" TargetMode="External"/><Relationship Id="rId114" Type="http://schemas.openxmlformats.org/officeDocument/2006/relationships/hyperlink" Target="https://fortune.com/2021/07/02/china-artificial-intelligence-ai-business-ecosystems-tencent-baidu-alibaba/" TargetMode="External"/><Relationship Id="rId119" Type="http://schemas.openxmlformats.org/officeDocument/2006/relationships/hyperlink" Target="https://www.belfercenter.org/publication/china-beating-us-ai-supremacy" TargetMode="External"/><Relationship Id="rId44" Type="http://schemas.openxmlformats.org/officeDocument/2006/relationships/hyperlink" Target="https://www.dga.org/News/PressReleases/2023/230603-DGA-and-AMPTP-Reach-Tentative-Agreement.aspx" TargetMode="External"/><Relationship Id="rId60" Type="http://schemas.openxmlformats.org/officeDocument/2006/relationships/hyperlink" Target="https://www.skadden.com/-/media/files/publications/2023/06/uncharted_territories_unions_versus_ai_in_the_workplace_a_legal_battle_for_the_future.pdf?rev=3bd91ff998b34c1aa297a2152ceba507" TargetMode="External"/><Relationship Id="rId65" Type="http://schemas.openxmlformats.org/officeDocument/2006/relationships/hyperlink" Target="https://papers.ssrn.com/sol3/papers.cfm?abstract_id=3285264" TargetMode="External"/><Relationship Id="rId81" Type="http://schemas.openxmlformats.org/officeDocument/2006/relationships/hyperlink" Target="https://www.washingtonpost.com/media/2023/01/17/cnet-ai-articles-journalism-corrections/?ref=hackernoon.com" TargetMode="External"/><Relationship Id="rId86" Type="http://schemas.openxmlformats.org/officeDocument/2006/relationships/hyperlink" Target="https://mastersriakarshana.com/" TargetMode="External"/><Relationship Id="rId130" Type="http://schemas.openxmlformats.org/officeDocument/2006/relationships/hyperlink" Target="https://www.nytimes.com/2020/01/18/technology/clearview-privacy-facial-recognition.html" TargetMode="External"/><Relationship Id="rId135" Type="http://schemas.openxmlformats.org/officeDocument/2006/relationships/hyperlink" Target="https://www.startpage.com/" TargetMode="External"/><Relationship Id="rId13" Type="http://schemas.openxmlformats.org/officeDocument/2006/relationships/hyperlink" Target="https://www.bloomberg.com/features/2023-top-ai-startups/" TargetMode="External"/><Relationship Id="rId18" Type="http://schemas.openxmlformats.org/officeDocument/2006/relationships/hyperlink" Target="https://www.bloomberg.com/news/articles/2023-05-23/ai-startup-anthropic-raises-450-million-for-safety-focused-chatbot" TargetMode="External"/><Relationship Id="rId39" Type="http://schemas.openxmlformats.org/officeDocument/2006/relationships/hyperlink" Target="https://thirdway.imgix.net/pdfs/override/Third-Way-Election-Eve-Survey.pdf" TargetMode="External"/><Relationship Id="rId109" Type="http://schemas.openxmlformats.org/officeDocument/2006/relationships/hyperlink" Target="https://www.belfercenter.org/publication/china-beating-us-ai-supremacy" TargetMode="External"/><Relationship Id="rId34" Type="http://schemas.openxmlformats.org/officeDocument/2006/relationships/hyperlink" Target="https://doi.org/10.1038/s41562-022-01383-x" TargetMode="External"/><Relationship Id="rId50" Type="http://schemas.openxmlformats.org/officeDocument/2006/relationships/hyperlink" Target="https://aflcio.org/reports/afl-cio-commission-future-work-and-unions" TargetMode="External"/><Relationship Id="rId55" Type="http://schemas.openxmlformats.org/officeDocument/2006/relationships/hyperlink" Target="https://techmonitor.ai/technology/ai-and-automation/uk-ai-regulation-chatgpt" TargetMode="External"/><Relationship Id="rId76" Type="http://schemas.openxmlformats.org/officeDocument/2006/relationships/hyperlink" Target="https://hackernoon.com/archives/2023/03/11" TargetMode="External"/><Relationship Id="rId97" Type="http://schemas.openxmlformats.org/officeDocument/2006/relationships/hyperlink" Target="https://onlinelibrary.wiley.com/doi/full/10.1111/ntwe.12178" TargetMode="External"/><Relationship Id="rId104" Type="http://schemas.openxmlformats.org/officeDocument/2006/relationships/hyperlink" Target="https://onlinelibrary.wiley.com/doi/full/10.1111/ntwe.12178" TargetMode="External"/><Relationship Id="rId120" Type="http://schemas.openxmlformats.org/officeDocument/2006/relationships/hyperlink" Target="https://www.belfercenter.org/publication/china-beating-us-ai-supremacy" TargetMode="External"/><Relationship Id="rId125" Type="http://schemas.openxmlformats.org/officeDocument/2006/relationships/hyperlink" Target="https://www.belfercenter.org/publication/china-beating-us-ai-supremacy" TargetMode="External"/><Relationship Id="rId141" Type="http://schemas.openxmlformats.org/officeDocument/2006/relationships/hyperlink" Target="https://www.usatoday.com/story/tech/2020/01/28/not-reading-the-small-print-is-privacy-policy-fail/4565274002/" TargetMode="External"/><Relationship Id="rId7" Type="http://schemas.openxmlformats.org/officeDocument/2006/relationships/hyperlink" Target="https://www.axios.com/2022/10/28/big-tech-work-force-hiring-freeze-layoffs" TargetMode="External"/><Relationship Id="rId71" Type="http://schemas.openxmlformats.org/officeDocument/2006/relationships/hyperlink" Target="https://qz.com/chatgpt-white-collar-jobs-first-openai-study-1850262427" TargetMode="External"/><Relationship Id="rId92" Type="http://schemas.openxmlformats.org/officeDocument/2006/relationships/hyperlink" Target="https://onlinelibrary.wiley.com/doi/abs/10.1111/ntwe.12178" TargetMode="External"/><Relationship Id="rId2" Type="http://schemas.openxmlformats.org/officeDocument/2006/relationships/styles" Target="styles.xml"/><Relationship Id="rId29" Type="http://schemas.openxmlformats.org/officeDocument/2006/relationships/hyperlink" Target="https://www.sciencealert.com/ai-solves-50-year-old-biology-grand-challenge-decades-before-experts-predicted" TargetMode="External"/><Relationship Id="rId24" Type="http://schemas.openxmlformats.org/officeDocument/2006/relationships/hyperlink" Target="http://knowledge.wharton.upenn.edu/article/the-sharing-economy-a-new-way-of-doing-business/" TargetMode="External"/><Relationship Id="rId40" Type="http://schemas.openxmlformats.org/officeDocument/2006/relationships/hyperlink" Target="https://www.cato.org/blog/jobs-guaranteed-economic-disaster%20//" TargetMode="External"/><Relationship Id="rId45" Type="http://schemas.openxmlformats.org/officeDocument/2006/relationships/hyperlink" Target="https://www.dga.org/News/PressReleases/2023/230606-DGA-Board-Approves-New-Tentative-Agreement.aspx" TargetMode="External"/><Relationship Id="rId66" Type="http://schemas.openxmlformats.org/officeDocument/2006/relationships/hyperlink" Target="https://qz.com/the-first-real-world-study-of-ai-in-the-workplace-finds-1850369041%20//" TargetMode="External"/><Relationship Id="rId87" Type="http://schemas.openxmlformats.org/officeDocument/2006/relationships/hyperlink" Target="https://www.entrepreneur.com/en-ae/growth-strategies/the-advancement-of-artificial-intelligence-is-inevitable/454155%20//" TargetMode="External"/><Relationship Id="rId110" Type="http://schemas.openxmlformats.org/officeDocument/2006/relationships/hyperlink" Target="https://www.belfercenter.org/publication/china-beating-us-ai-supremacy" TargetMode="External"/><Relationship Id="rId115" Type="http://schemas.openxmlformats.org/officeDocument/2006/relationships/hyperlink" Target="https://www.belfercenter.org/publication/china-beating-us-ai-supremacy" TargetMode="External"/><Relationship Id="rId131" Type="http://schemas.openxmlformats.org/officeDocument/2006/relationships/hyperlink" Target="https://clearview.ai/" TargetMode="External"/><Relationship Id="rId136" Type="http://schemas.openxmlformats.org/officeDocument/2006/relationships/hyperlink" Target="https://www.fastcompany.com/90597583/data-privacy-startpage-founder" TargetMode="External"/><Relationship Id="rId61" Type="http://schemas.openxmlformats.org/officeDocument/2006/relationships/hyperlink" Target="https://www.cnbc.com/2023/06/14/eu-lawmakers-pass-landmark-artificial-intelligence-regulation.html%20//" TargetMode="External"/><Relationship Id="rId82" Type="http://schemas.openxmlformats.org/officeDocument/2006/relationships/hyperlink" Target="https://www.globenewswire.com/en/news-release/2022/09/13/2514767/0/en/AI-Market-Size-to-Reach-USD-1394-30-Billion-by-2029.html?ref=hackernoon.com" TargetMode="External"/><Relationship Id="rId19" Type="http://schemas.openxmlformats.org/officeDocument/2006/relationships/hyperlink" Target="https://www.bloomberg.com/news/articles/2023-06-22/startup-shares-selling-for-61-off-attract-venture-capital-hedge-funds" TargetMode="External"/><Relationship Id="rId14" Type="http://schemas.openxmlformats.org/officeDocument/2006/relationships/hyperlink" Target="https://www.bloomberg.com/news/articles/2023-06-27/bankman-fried-s-ftx-said-to-halt-sale-of-its-stake-in-ai-startup-anthropic" TargetMode="External"/><Relationship Id="rId30" Type="http://schemas.openxmlformats.org/officeDocument/2006/relationships/hyperlink" Target="https://www.deepmind.com/publications/artificial-intelligence-values-and-alignment" TargetMode="External"/><Relationship Id="rId35" Type="http://schemas.openxmlformats.org/officeDocument/2006/relationships/hyperlink" Target="https://en.wikipedia.org/wiki/Public_goods_game" TargetMode="External"/><Relationship Id="rId56" Type="http://schemas.openxmlformats.org/officeDocument/2006/relationships/hyperlink" Target="https://techmonitor.ai/technology/ai-and-automation/ai-in-business-cio-mit" TargetMode="External"/><Relationship Id="rId77" Type="http://schemas.openxmlformats.org/officeDocument/2006/relationships/hyperlink" Target="https://hackernoon.com/chatgpt-has-proven-that-ai-mass-adoption-is-inevitable%20//" TargetMode="External"/><Relationship Id="rId100" Type="http://schemas.openxmlformats.org/officeDocument/2006/relationships/hyperlink" Target="https://onlinelibrary.wiley.com/doi/full/10.1111/ntwe.12178" TargetMode="External"/><Relationship Id="rId105" Type="http://schemas.openxmlformats.org/officeDocument/2006/relationships/hyperlink" Target="https://onlinelibrary.wiley.com/doi/full/10.1111/ntwe.12178" TargetMode="External"/><Relationship Id="rId126" Type="http://schemas.openxmlformats.org/officeDocument/2006/relationships/hyperlink" Target="https://www.scmp.com/tech/big-tech/article/3150789/chinese-ai-gets-ethical-guidelines-first-time-aligning-beijings-goal?utm_source=Sailthru&amp;utm_medium=email&amp;utm_campaign=Recode%2010.13.2021&amp;utm_term=Recode" TargetMode="External"/><Relationship Id="rId8" Type="http://schemas.openxmlformats.org/officeDocument/2006/relationships/hyperlink" Target="https://www.axios.com/2023/03/30/big-tech-stocks-soar-beat-sp500" TargetMode="External"/><Relationship Id="rId51" Type="http://schemas.openxmlformats.org/officeDocument/2006/relationships/hyperlink" Target="https://techmonitor.ai/technology/ai-and-automation/trade-unions-fighting-make-ai-work-for-workers%20//" TargetMode="External"/><Relationship Id="rId72" Type="http://schemas.openxmlformats.org/officeDocument/2006/relationships/hyperlink" Target="https://qz.com/why-the-microsoft-office-ization-of-ai-makes-sense-1850237051" TargetMode="External"/><Relationship Id="rId93" Type="http://schemas.openxmlformats.org/officeDocument/2006/relationships/hyperlink" Target="https://united4respect.org/" TargetMode="External"/><Relationship Id="rId98" Type="http://schemas.openxmlformats.org/officeDocument/2006/relationships/hyperlink" Target="https://onlinelibrary.wiley.com/doi/full/10.1111/ntwe.12178" TargetMode="External"/><Relationship Id="rId121" Type="http://schemas.openxmlformats.org/officeDocument/2006/relationships/hyperlink" Target="https://www.belfercenter.org/publication/china-beating-us-ai-supremacy" TargetMode="External"/><Relationship Id="rId142" Type="http://schemas.openxmlformats.org/officeDocument/2006/relationships/hyperlink" Target="https://www.privacytools.io/" TargetMode="External"/><Relationship Id="rId3" Type="http://schemas.openxmlformats.org/officeDocument/2006/relationships/settings" Target="settings.xml"/><Relationship Id="rId25" Type="http://schemas.openxmlformats.org/officeDocument/2006/relationships/hyperlink" Target="https://www.sciencealert.com/ai-could-be-be-better-at-distributing-wealth-experiment-suggests%20//" TargetMode="External"/><Relationship Id="rId46" Type="http://schemas.openxmlformats.org/officeDocument/2006/relationships/hyperlink" Target="https://www.npr.org/sections/money/2023/02/28/1159663461/you-may-have-heard-of-the-union-boom-the-numbers-tell-a-different-story" TargetMode="External"/><Relationship Id="rId67" Type="http://schemas.openxmlformats.org/officeDocument/2006/relationships/hyperlink" Target="https://qz.com/chatgpt-is-getting-more-nuanced-1850225979" TargetMode="External"/><Relationship Id="rId116" Type="http://schemas.openxmlformats.org/officeDocument/2006/relationships/hyperlink" Target="https://www.belfercenter.org/publication/china-beating-us-ai-supremacy" TargetMode="External"/><Relationship Id="rId137" Type="http://schemas.openxmlformats.org/officeDocument/2006/relationships/hyperlink" Target="https://www.statista.com/statistics/273550/data-breaches-recorded-in-the-united-states-by-number-of-breaches-and-records-exposed/" TargetMode="External"/><Relationship Id="rId20" Type="http://schemas.openxmlformats.org/officeDocument/2006/relationships/hyperlink" Target="https://www.bloomberg.com/news/articles/2023-05-30/ai-exuberance-seen-jumpstarting-sleepy-ipo-market-just-not-yet" TargetMode="External"/><Relationship Id="rId41" Type="http://schemas.openxmlformats.org/officeDocument/2006/relationships/hyperlink" Target="https://www.census.gov/data/tables/time-series/demo/income-poverty/cps-pinc/pinc-10.html" TargetMode="External"/><Relationship Id="rId62" Type="http://schemas.openxmlformats.org/officeDocument/2006/relationships/hyperlink" Target="https://www.cnbc.com/quotes/MSFT/" TargetMode="External"/><Relationship Id="rId83" Type="http://schemas.openxmlformats.org/officeDocument/2006/relationships/hyperlink" Target="https://www.businessinsider.com/chatgpt-davos-openai-ai-world-economic-forum-2023-1?ref=hackernoon.com" TargetMode="External"/><Relationship Id="rId88" Type="http://schemas.openxmlformats.org/officeDocument/2006/relationships/hyperlink" Target="https://www.entrepreneur.com/en-ae/growth-strategies/how-artificial-intelligence-is-helping-fight-the-covid-19/348368" TargetMode="External"/><Relationship Id="rId111" Type="http://schemas.openxmlformats.org/officeDocument/2006/relationships/hyperlink" Target="https://www.belfercenter.org/publication/china-beating-us-ai-supremacy" TargetMode="External"/><Relationship Id="rId132" Type="http://schemas.openxmlformats.org/officeDocument/2006/relationships/hyperlink" Target="https://apnews.com/4a8ca0d22c503ea241cf5e220384fe37" TargetMode="External"/><Relationship Id="rId15" Type="http://schemas.openxmlformats.org/officeDocument/2006/relationships/hyperlink" Target="https://www.bloomberg.com/quote/FRGE:US" TargetMode="External"/><Relationship Id="rId36" Type="http://schemas.openxmlformats.org/officeDocument/2006/relationships/hyperlink" Target="https://en.wikipedia.org/wiki/Deep_reinforcement_learning" TargetMode="External"/><Relationship Id="rId57" Type="http://schemas.openxmlformats.org/officeDocument/2006/relationships/hyperlink" Target="https://techmonitor.ai/policy/privacy-and-data-protection/horizon-post-office-scandal-fujitsu" TargetMode="External"/><Relationship Id="rId106" Type="http://schemas.openxmlformats.org/officeDocument/2006/relationships/hyperlink" Target="https://onlinelibrary.wiley.com/doi/full/10.1111/ntwe.12178" TargetMode="External"/><Relationship Id="rId127" Type="http://schemas.openxmlformats.org/officeDocument/2006/relationships/hyperlink" Target="https://www.thedailybeast.com/clearview-ai-facial-recognition-company-that-works-with-law-enforcement-says-entire-client-list-was-stolen" TargetMode="External"/><Relationship Id="rId10" Type="http://schemas.openxmlformats.org/officeDocument/2006/relationships/hyperlink" Target="https://www.axios.com/2023/03/28/us-ad-forecast-cut-again-2023" TargetMode="External"/><Relationship Id="rId31" Type="http://schemas.openxmlformats.org/officeDocument/2006/relationships/hyperlink" Target="https://doi.org/10.1038/s41562-022-01383-x" TargetMode="External"/><Relationship Id="rId52" Type="http://schemas.openxmlformats.org/officeDocument/2006/relationships/hyperlink" Target="https://techmonitor.ai/technology/ai-and-automation/tuc-ai-will-harm-workers-without-strict-rules" TargetMode="External"/><Relationship Id="rId73" Type="http://schemas.openxmlformats.org/officeDocument/2006/relationships/hyperlink" Target="https://www-nber-org.proxy.lib.umich.edu/system/files/working_papers/w24653/w24653.pdf%20//" TargetMode="External"/><Relationship Id="rId78" Type="http://schemas.openxmlformats.org/officeDocument/2006/relationships/hyperlink" Target="https://hackernoon.com/is-chatgpt-sentient?ref=hackernoon.com" TargetMode="External"/><Relationship Id="rId94" Type="http://schemas.openxmlformats.org/officeDocument/2006/relationships/hyperlink" Target="https://unitedworkers.org.au/" TargetMode="External"/><Relationship Id="rId99" Type="http://schemas.openxmlformats.org/officeDocument/2006/relationships/hyperlink" Target="https://onlinelibrary.wiley.com/doi/full/10.1111/ntwe.12178" TargetMode="External"/><Relationship Id="rId101" Type="http://schemas.openxmlformats.org/officeDocument/2006/relationships/hyperlink" Target="https://onlinelibrary.wiley.com/doi/full/10.1111/ntwe.12178" TargetMode="External"/><Relationship Id="rId122" Type="http://schemas.openxmlformats.org/officeDocument/2006/relationships/hyperlink" Target="https://www.belfercenter.org/publication/china-beating-us-ai-supremacy" TargetMode="External"/><Relationship Id="rId143" Type="http://schemas.openxmlformats.org/officeDocument/2006/relationships/hyperlink" Target="https://nordpass.com/most-common-passwords-list/" TargetMode="External"/><Relationship Id="rId4" Type="http://schemas.openxmlformats.org/officeDocument/2006/relationships/webSettings" Target="webSettings.xml"/><Relationship Id="rId9" Type="http://schemas.openxmlformats.org/officeDocument/2006/relationships/hyperlink" Target="https://www.axios.com/2023/03/03/big-tech-bows-to-the-ways-of-wall-street" TargetMode="External"/><Relationship Id="rId26" Type="http://schemas.openxmlformats.org/officeDocument/2006/relationships/hyperlink" Target="https://www.sciencealert.com/artificial-intelligence" TargetMode="External"/><Relationship Id="rId47" Type="http://schemas.openxmlformats.org/officeDocument/2006/relationships/hyperlink" Target="https://deadline.com/2023/05/wga-strike-negotiating-committee-member-adam-conover-ai-writers-room-amptp-dga-1235354520/" TargetMode="External"/><Relationship Id="rId68" Type="http://schemas.openxmlformats.org/officeDocument/2006/relationships/hyperlink" Target="https://qz.com/why-the-microsoft-office-ization-of-ai-makes-sense-1850237051" TargetMode="External"/><Relationship Id="rId89" Type="http://schemas.openxmlformats.org/officeDocument/2006/relationships/hyperlink" Target="https://www.entrepreneur.com/en-ae/technology/embracing-artificial-intelligence-in-the-food-industry-how/451146" TargetMode="External"/><Relationship Id="rId112" Type="http://schemas.openxmlformats.org/officeDocument/2006/relationships/hyperlink" Target="https://nypost.com/2021/10/11/pentagon-software-chief-nicolas-chaillan-resigns/" TargetMode="External"/><Relationship Id="rId133" Type="http://schemas.openxmlformats.org/officeDocument/2006/relationships/hyperlink" Target="https://www.nytimes.com/2020/01/24/technology/clearview-ai-new-jersey.html" TargetMode="External"/><Relationship Id="rId16" Type="http://schemas.openxmlformats.org/officeDocument/2006/relationships/hyperlink" Target="https://www.bloomberg.com/quote/MSFT:US" TargetMode="External"/><Relationship Id="rId37" Type="http://schemas.openxmlformats.org/officeDocument/2006/relationships/hyperlink" Target="https://doi.org/10.1038/s41562-022-01383-x" TargetMode="External"/><Relationship Id="rId58" Type="http://schemas.openxmlformats.org/officeDocument/2006/relationships/hyperlink" Target="https://www.gmb.org.uk/sites/default/files/Task%20Force%20Update%20Special%20Report.pdf" TargetMode="External"/><Relationship Id="rId79" Type="http://schemas.openxmlformats.org/officeDocument/2006/relationships/hyperlink" Target="https://www.wsj.com/articles/buzzfeed-to-use-chatgpt-creator-openai-to-help-create-some-of-its-content-11674752660?ref=hackernoon.com" TargetMode="External"/><Relationship Id="rId102" Type="http://schemas.openxmlformats.org/officeDocument/2006/relationships/hyperlink" Target="https://onlinelibrary.wiley.com/doi/full/10.1111/ntwe.12178" TargetMode="External"/><Relationship Id="rId123" Type="http://schemas.openxmlformats.org/officeDocument/2006/relationships/hyperlink" Target="https://www.belfercenter.org/publication/china-beating-us-ai-supremacy" TargetMode="External"/><Relationship Id="rId14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31965</Words>
  <Characters>182207</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Zhian Xu</dc:creator>
  <cp:keywords/>
  <dc:description/>
  <cp:lastModifiedBy>Kurt Fifelski</cp:lastModifiedBy>
  <cp:revision>2</cp:revision>
  <dcterms:created xsi:type="dcterms:W3CDTF">2023-06-28T20:40:00Z</dcterms:created>
  <dcterms:modified xsi:type="dcterms:W3CDTF">2023-06-28T20:40:00Z</dcterms:modified>
</cp:coreProperties>
</file>