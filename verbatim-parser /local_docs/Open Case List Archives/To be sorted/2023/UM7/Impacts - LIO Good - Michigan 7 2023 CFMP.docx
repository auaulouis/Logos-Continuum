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87CE1" w14:textId="77777777" w:rsidR="002B3501" w:rsidRDefault="002B3501" w:rsidP="002B3501">
      <w:pPr>
        <w:pStyle w:val="Heading2"/>
      </w:pPr>
      <w:r>
        <w:t>LIO Good</w:t>
      </w:r>
    </w:p>
    <w:p w14:paraId="281B7A37" w14:textId="77777777" w:rsidR="002B3501" w:rsidRDefault="002B3501" w:rsidP="002B3501">
      <w:pPr>
        <w:pStyle w:val="Heading3"/>
      </w:pPr>
      <w:r>
        <w:t>1AC/2AC – Impact</w:t>
      </w:r>
    </w:p>
    <w:p w14:paraId="412C457B" w14:textId="77777777" w:rsidR="002B3501" w:rsidRPr="00E709C9" w:rsidRDefault="002B3501" w:rsidP="002B3501">
      <w:pPr>
        <w:pStyle w:val="Heading4"/>
      </w:pPr>
      <w:r>
        <w:t xml:space="preserve">Only a US lead international order can prevent great power war. </w:t>
      </w:r>
    </w:p>
    <w:p w14:paraId="5A724DAF" w14:textId="77777777" w:rsidR="002B3501" w:rsidRDefault="002B3501" w:rsidP="002B3501">
      <w:r w:rsidRPr="00E709C9">
        <w:rPr>
          <w:rStyle w:val="Style13ptBold"/>
        </w:rPr>
        <w:t>Dowd '23</w:t>
      </w:r>
      <w:r w:rsidRPr="00923B62">
        <w:t xml:space="preserve"> - senior fellow with the Sagamore Institute, where he leads the Center for America’s Purpose [Alan; 1/12/23; "Defending the Liberal International Order;" https://providencemag.com/2023/01/defending-the-liberal-international-order/]</w:t>
      </w:r>
    </w:p>
    <w:p w14:paraId="6E1B0FC8" w14:textId="77777777" w:rsidR="002B3501" w:rsidRPr="00E709C9" w:rsidRDefault="002B3501" w:rsidP="002B3501">
      <w:pPr>
        <w:rPr>
          <w:rStyle w:val="StyleUnderline"/>
        </w:rPr>
      </w:pPr>
      <w:r w:rsidRPr="00E709C9">
        <w:rPr>
          <w:sz w:val="16"/>
        </w:rPr>
        <w:t>As to the benefits side of the ledger, consider this comparison: In the 76 years before World War II—before the liberal international order took hold—America’s per-capita GDP increased by 136 percent. In the 76 years between the end of World War II and 2021—</w:t>
      </w:r>
      <w:r w:rsidRPr="00381004">
        <w:rPr>
          <w:rStyle w:val="StyleUnderline"/>
          <w:highlight w:val="cyan"/>
        </w:rPr>
        <w:t>under the l</w:t>
      </w:r>
      <w:r w:rsidRPr="00E709C9">
        <w:rPr>
          <w:rStyle w:val="StyleUnderline"/>
        </w:rPr>
        <w:t xml:space="preserve">iberal </w:t>
      </w:r>
      <w:r w:rsidRPr="00381004">
        <w:rPr>
          <w:rStyle w:val="StyleUnderline"/>
          <w:highlight w:val="cyan"/>
        </w:rPr>
        <w:t>i</w:t>
      </w:r>
      <w:r w:rsidRPr="00E709C9">
        <w:rPr>
          <w:rStyle w:val="StyleUnderline"/>
        </w:rPr>
        <w:t xml:space="preserve">nternational </w:t>
      </w:r>
      <w:r w:rsidRPr="00381004">
        <w:rPr>
          <w:rStyle w:val="StyleUnderline"/>
          <w:highlight w:val="cyan"/>
        </w:rPr>
        <w:t>o</w:t>
      </w:r>
      <w:r w:rsidRPr="00E709C9">
        <w:rPr>
          <w:rStyle w:val="StyleUnderline"/>
        </w:rPr>
        <w:t>rder—</w:t>
      </w:r>
      <w:r w:rsidRPr="00E2728B">
        <w:rPr>
          <w:rStyle w:val="StyleUnderline"/>
        </w:rPr>
        <w:t>America’s</w:t>
      </w:r>
      <w:r w:rsidRPr="00E709C9">
        <w:rPr>
          <w:rStyle w:val="StyleUnderline"/>
        </w:rPr>
        <w:t xml:space="preserve"> per-capita </w:t>
      </w:r>
      <w:r w:rsidRPr="00381004">
        <w:rPr>
          <w:rStyle w:val="StyleUnderline"/>
          <w:highlight w:val="cyan"/>
        </w:rPr>
        <w:t xml:space="preserve">GDP </w:t>
      </w:r>
      <w:r w:rsidRPr="00E2728B">
        <w:rPr>
          <w:rStyle w:val="StyleUnderline"/>
          <w:highlight w:val="cyan"/>
        </w:rPr>
        <w:t>increased</w:t>
      </w:r>
      <w:r w:rsidRPr="00E709C9">
        <w:rPr>
          <w:rStyle w:val="StyleUnderline"/>
        </w:rPr>
        <w:t xml:space="preserve"> </w:t>
      </w:r>
      <w:r w:rsidRPr="00381004">
        <w:rPr>
          <w:rStyle w:val="StyleUnderline"/>
          <w:highlight w:val="cyan"/>
        </w:rPr>
        <w:t>by 320 percent</w:t>
      </w:r>
      <w:r w:rsidRPr="00E709C9">
        <w:rPr>
          <w:rStyle w:val="StyleUnderline"/>
        </w:rPr>
        <w:t>.</w:t>
      </w:r>
    </w:p>
    <w:p w14:paraId="1F396A5D" w14:textId="77777777" w:rsidR="002B3501" w:rsidRPr="00E709C9" w:rsidRDefault="002B3501" w:rsidP="002B3501">
      <w:pPr>
        <w:rPr>
          <w:sz w:val="16"/>
        </w:rPr>
      </w:pPr>
      <w:r w:rsidRPr="00E709C9">
        <w:rPr>
          <w:sz w:val="16"/>
        </w:rPr>
        <w:t xml:space="preserve">This increase in economic prosperity didn’t happen magically, </w:t>
      </w:r>
      <w:proofErr w:type="gramStart"/>
      <w:r w:rsidRPr="00E709C9">
        <w:rPr>
          <w:sz w:val="16"/>
        </w:rPr>
        <w:t>organically</w:t>
      </w:r>
      <w:proofErr w:type="gramEnd"/>
      <w:r w:rsidRPr="00E709C9">
        <w:rPr>
          <w:sz w:val="16"/>
        </w:rPr>
        <w:t xml:space="preserve"> or accidentally</w:t>
      </w:r>
      <w:r w:rsidRPr="00381004">
        <w:rPr>
          <w:sz w:val="16"/>
          <w:highlight w:val="cyan"/>
        </w:rPr>
        <w:t xml:space="preserve">. </w:t>
      </w:r>
      <w:r w:rsidRPr="00381004">
        <w:rPr>
          <w:rStyle w:val="StyleUnderline"/>
          <w:highlight w:val="cyan"/>
        </w:rPr>
        <w:t xml:space="preserve">It was the byproduct of the </w:t>
      </w:r>
      <w:r w:rsidRPr="00E2728B">
        <w:rPr>
          <w:rStyle w:val="StyleUnderline"/>
        </w:rPr>
        <w:t>institutions</w:t>
      </w:r>
      <w:r w:rsidRPr="00E709C9">
        <w:rPr>
          <w:rStyle w:val="StyleUnderline"/>
        </w:rPr>
        <w:t xml:space="preserve">, </w:t>
      </w:r>
      <w:proofErr w:type="gramStart"/>
      <w:r w:rsidRPr="00E709C9">
        <w:rPr>
          <w:rStyle w:val="StyleUnderline"/>
        </w:rPr>
        <w:t>systems</w:t>
      </w:r>
      <w:proofErr w:type="gramEnd"/>
      <w:r w:rsidRPr="00E709C9">
        <w:rPr>
          <w:rStyle w:val="StyleUnderline"/>
        </w:rPr>
        <w:t xml:space="preserve"> </w:t>
      </w:r>
      <w:r w:rsidRPr="00E2728B">
        <w:rPr>
          <w:rStyle w:val="StyleUnderline"/>
        </w:rPr>
        <w:t xml:space="preserve">and </w:t>
      </w:r>
      <w:r w:rsidRPr="00381004">
        <w:rPr>
          <w:rStyle w:val="StyleUnderline"/>
          <w:highlight w:val="cyan"/>
        </w:rPr>
        <w:t>guardrails of the l</w:t>
      </w:r>
      <w:r w:rsidRPr="00E709C9">
        <w:rPr>
          <w:rStyle w:val="StyleUnderline"/>
        </w:rPr>
        <w:t xml:space="preserve">iberal </w:t>
      </w:r>
      <w:r w:rsidRPr="00381004">
        <w:rPr>
          <w:rStyle w:val="StyleUnderline"/>
          <w:highlight w:val="cyan"/>
        </w:rPr>
        <w:t>i</w:t>
      </w:r>
      <w:r w:rsidRPr="00E709C9">
        <w:rPr>
          <w:rStyle w:val="StyleUnderline"/>
        </w:rPr>
        <w:t xml:space="preserve">nternational </w:t>
      </w:r>
      <w:r w:rsidRPr="00381004">
        <w:rPr>
          <w:rStyle w:val="StyleUnderline"/>
          <w:highlight w:val="cyan"/>
        </w:rPr>
        <w:t>o</w:t>
      </w:r>
      <w:r w:rsidRPr="00E709C9">
        <w:rPr>
          <w:rStyle w:val="StyleUnderline"/>
        </w:rPr>
        <w:t>rder</w:t>
      </w:r>
      <w:r w:rsidRPr="00E709C9">
        <w:rPr>
          <w:sz w:val="16"/>
        </w:rPr>
        <w:t>—</w:t>
      </w:r>
      <w:r w:rsidRPr="00381004">
        <w:rPr>
          <w:rStyle w:val="StyleUnderline"/>
          <w:highlight w:val="cyan"/>
        </w:rPr>
        <w:t>and</w:t>
      </w:r>
      <w:r w:rsidRPr="00E709C9">
        <w:rPr>
          <w:rStyle w:val="StyleUnderline"/>
        </w:rPr>
        <w:t xml:space="preserve"> especially </w:t>
      </w:r>
      <w:r w:rsidRPr="00381004">
        <w:rPr>
          <w:rStyle w:val="StyleUnderline"/>
          <w:highlight w:val="cyan"/>
        </w:rPr>
        <w:t>the</w:t>
      </w:r>
      <w:r w:rsidRPr="00E709C9">
        <w:rPr>
          <w:rStyle w:val="StyleUnderline"/>
        </w:rPr>
        <w:t xml:space="preserve"> stability and </w:t>
      </w:r>
      <w:r w:rsidRPr="00381004">
        <w:rPr>
          <w:rStyle w:val="StyleUnderline"/>
          <w:highlight w:val="cyan"/>
        </w:rPr>
        <w:t>security represented by</w:t>
      </w:r>
      <w:r w:rsidRPr="00E709C9">
        <w:rPr>
          <w:rStyle w:val="StyleUnderline"/>
        </w:rPr>
        <w:t xml:space="preserve"> </w:t>
      </w:r>
      <w:r w:rsidRPr="00381004">
        <w:rPr>
          <w:rStyle w:val="StyleUnderline"/>
          <w:highlight w:val="cyan"/>
        </w:rPr>
        <w:t>civilization’s</w:t>
      </w:r>
      <w:r w:rsidRPr="00E709C9">
        <w:rPr>
          <w:rStyle w:val="StyleUnderline"/>
        </w:rPr>
        <w:t xml:space="preserve"> first responder and last </w:t>
      </w:r>
      <w:r w:rsidRPr="00381004">
        <w:rPr>
          <w:rStyle w:val="StyleUnderline"/>
          <w:highlight w:val="cyan"/>
        </w:rPr>
        <w:t>line of defense: the U</w:t>
      </w:r>
      <w:r w:rsidRPr="00E709C9">
        <w:rPr>
          <w:rStyle w:val="StyleUnderline"/>
        </w:rPr>
        <w:t xml:space="preserve">nited </w:t>
      </w:r>
      <w:r w:rsidRPr="00381004">
        <w:rPr>
          <w:rStyle w:val="StyleUnderline"/>
          <w:highlight w:val="cyan"/>
        </w:rPr>
        <w:t>S</w:t>
      </w:r>
      <w:r w:rsidRPr="00E709C9">
        <w:rPr>
          <w:rStyle w:val="StyleUnderline"/>
        </w:rPr>
        <w:t>tates</w:t>
      </w:r>
      <w:r w:rsidRPr="00E709C9">
        <w:rPr>
          <w:sz w:val="16"/>
        </w:rPr>
        <w:t>.</w:t>
      </w:r>
    </w:p>
    <w:p w14:paraId="78B22B41" w14:textId="77777777" w:rsidR="002B3501" w:rsidRPr="00E709C9" w:rsidRDefault="002B3501" w:rsidP="002B3501">
      <w:pPr>
        <w:rPr>
          <w:sz w:val="16"/>
        </w:rPr>
      </w:pPr>
      <w:r w:rsidRPr="00E709C9">
        <w:rPr>
          <w:sz w:val="16"/>
        </w:rPr>
        <w:t xml:space="preserve">Consider U.S. defense expenditures earmarked for Europe. The International Institute for Strategic Studies estimates that over 5.1 percent of the U.S. defense budget (equaling $40 billion in FY2022) is devoted to European security. Again, that seems like a huge sum of money, but $40 billion represents just 0.17 percent of U.S. GDP. In exchange for that $40-billion investment, </w:t>
      </w:r>
      <w:r w:rsidRPr="00381004">
        <w:rPr>
          <w:rStyle w:val="StyleUnderline"/>
          <w:highlight w:val="cyan"/>
        </w:rPr>
        <w:t>Americans get</w:t>
      </w:r>
      <w:r w:rsidRPr="00E709C9">
        <w:rPr>
          <w:rStyle w:val="StyleUnderline"/>
        </w:rPr>
        <w:t xml:space="preserve"> an outer ring of </w:t>
      </w:r>
      <w:r w:rsidRPr="00381004">
        <w:rPr>
          <w:rStyle w:val="StyleUnderline"/>
          <w:highlight w:val="cyan"/>
        </w:rPr>
        <w:t>security, the ability to project power,</w:t>
      </w:r>
      <w:r w:rsidRPr="00E709C9">
        <w:rPr>
          <w:rStyle w:val="StyleUnderline"/>
        </w:rPr>
        <w:t xml:space="preserve"> sources of material and diplomatic </w:t>
      </w:r>
      <w:r w:rsidRPr="00381004">
        <w:rPr>
          <w:rStyle w:val="StyleUnderline"/>
          <w:highlight w:val="cyan"/>
        </w:rPr>
        <w:t>support for U.S. leadership, a Europe not at war</w:t>
      </w:r>
      <w:r w:rsidRPr="00E709C9">
        <w:rPr>
          <w:rStyle w:val="StyleUnderline"/>
        </w:rPr>
        <w:t xml:space="preserve"> with itself, and </w:t>
      </w:r>
      <w:r w:rsidRPr="00381004">
        <w:rPr>
          <w:rStyle w:val="StyleUnderline"/>
          <w:highlight w:val="cyan"/>
        </w:rPr>
        <w:t xml:space="preserve">a Europe </w:t>
      </w:r>
      <w:r w:rsidRPr="00381004">
        <w:rPr>
          <w:rStyle w:val="StyleUnderline"/>
        </w:rPr>
        <w:t>reinforced against invasion</w:t>
      </w:r>
      <w:r w:rsidRPr="00E709C9">
        <w:rPr>
          <w:rStyle w:val="StyleUnderline"/>
        </w:rPr>
        <w:t xml:space="preserve"> (</w:t>
      </w:r>
      <w:r w:rsidRPr="00381004">
        <w:rPr>
          <w:rStyle w:val="StyleUnderline"/>
          <w:highlight w:val="cyan"/>
        </w:rPr>
        <w:t>and an Indo-Pacific reinforced against invasion</w:t>
      </w:r>
      <w:r w:rsidRPr="00E709C9">
        <w:rPr>
          <w:rStyle w:val="StyleUnderline"/>
        </w:rPr>
        <w:t>, thanks to similar investments in that region).</w:t>
      </w:r>
      <w:r w:rsidRPr="00E709C9">
        <w:rPr>
          <w:sz w:val="16"/>
        </w:rPr>
        <w:t xml:space="preserve"> In addition</w:t>
      </w:r>
      <w:r w:rsidRPr="00E709C9">
        <w:rPr>
          <w:rStyle w:val="StyleUnderline"/>
        </w:rPr>
        <w:t xml:space="preserve">, </w:t>
      </w:r>
      <w:r w:rsidRPr="00381004">
        <w:rPr>
          <w:rStyle w:val="StyleUnderline"/>
          <w:highlight w:val="cyan"/>
        </w:rPr>
        <w:t>age-old foes have the confidence to collaborate under the U.S. alliance umbrella,</w:t>
      </w:r>
      <w:r w:rsidRPr="00E709C9">
        <w:rPr>
          <w:rStyle w:val="StyleUnderline"/>
        </w:rPr>
        <w:t xml:space="preserve"> and nations that once were constant sources of conflict are now exporters of security</w:t>
      </w:r>
      <w:r w:rsidRPr="00E709C9">
        <w:rPr>
          <w:sz w:val="16"/>
        </w:rPr>
        <w:t xml:space="preserve">. </w:t>
      </w:r>
      <w:r w:rsidRPr="00E709C9">
        <w:rPr>
          <w:rStyle w:val="Emphasis"/>
        </w:rPr>
        <w:t xml:space="preserve">All of </w:t>
      </w:r>
      <w:r w:rsidRPr="00381004">
        <w:rPr>
          <w:rStyle w:val="Emphasis"/>
          <w:highlight w:val="cyan"/>
        </w:rPr>
        <w:t>this militates against another great-power</w:t>
      </w:r>
      <w:r w:rsidRPr="00E709C9">
        <w:rPr>
          <w:sz w:val="16"/>
        </w:rPr>
        <w:t xml:space="preserve"> war that would cost Americans far more than $40 billion, far more than $857 billion.</w:t>
      </w:r>
    </w:p>
    <w:p w14:paraId="663242AA" w14:textId="77777777" w:rsidR="002B3501" w:rsidRPr="00E709C9" w:rsidRDefault="002B3501" w:rsidP="002B3501">
      <w:pPr>
        <w:rPr>
          <w:sz w:val="16"/>
        </w:rPr>
      </w:pPr>
      <w:r w:rsidRPr="00E709C9">
        <w:rPr>
          <w:sz w:val="16"/>
        </w:rPr>
        <w:t xml:space="preserve">If those benefits aren’t direct enough for those who shrug at the liberal international order, consider the vast trade and economic benefits that flow from these upfront investments in security: U.S. trade (in goods) with EU and NATO allies tops $1.56 trillion annually, with Japan, Korea, Australia, </w:t>
      </w:r>
      <w:proofErr w:type="gramStart"/>
      <w:r w:rsidRPr="00E709C9">
        <w:rPr>
          <w:sz w:val="16"/>
        </w:rPr>
        <w:t>Taiwan</w:t>
      </w:r>
      <w:proofErr w:type="gramEnd"/>
      <w:r w:rsidRPr="00E709C9">
        <w:rPr>
          <w:sz w:val="16"/>
        </w:rPr>
        <w:t xml:space="preserve"> and the Philippines $513 billion annually.</w:t>
      </w:r>
    </w:p>
    <w:p w14:paraId="31345CE2" w14:textId="77777777" w:rsidR="002B3501" w:rsidRPr="00E709C9" w:rsidRDefault="002B3501" w:rsidP="002B3501">
      <w:pPr>
        <w:rPr>
          <w:sz w:val="16"/>
        </w:rPr>
      </w:pPr>
      <w:r w:rsidRPr="00E709C9">
        <w:rPr>
          <w:rStyle w:val="StyleUnderline"/>
        </w:rPr>
        <w:t xml:space="preserve">The “myth is that our allies are making us poor by </w:t>
      </w:r>
      <w:proofErr w:type="gramStart"/>
      <w:r w:rsidRPr="00E709C9">
        <w:rPr>
          <w:rStyle w:val="StyleUnderline"/>
        </w:rPr>
        <w:t>free-riding</w:t>
      </w:r>
      <w:proofErr w:type="gramEnd"/>
      <w:r w:rsidRPr="00E709C9">
        <w:rPr>
          <w:rStyle w:val="StyleUnderline"/>
        </w:rPr>
        <w:t xml:space="preserve"> on our military expenditures</w:t>
      </w:r>
      <w:r w:rsidRPr="00E709C9">
        <w:rPr>
          <w:sz w:val="16"/>
        </w:rPr>
        <w:t>,” the late Gen. William Odom, former director of the National Security Agency, observed. “</w:t>
      </w:r>
      <w:r w:rsidRPr="00E709C9">
        <w:rPr>
          <w:rStyle w:val="StyleUnderline"/>
        </w:rPr>
        <w:t>How are we to explain that the United States has gotten richer than its allies? Proponents of this argument cannot explain why. They fail to realize that our military alliances, by lowering transaction costs, have facilitated the vast increases in international trade from which the United States profits enormously</w:t>
      </w:r>
      <w:r w:rsidRPr="00E709C9">
        <w:rPr>
          <w:sz w:val="16"/>
        </w:rPr>
        <w:t xml:space="preserve">. Our military costs should be seen as investments that pay us back.” </w:t>
      </w:r>
    </w:p>
    <w:p w14:paraId="40DC1DDF" w14:textId="77777777" w:rsidR="002B3501" w:rsidRPr="00E709C9" w:rsidRDefault="002B3501" w:rsidP="002B3501">
      <w:pPr>
        <w:rPr>
          <w:rStyle w:val="StyleUnderline"/>
        </w:rPr>
      </w:pPr>
      <w:r w:rsidRPr="00381004">
        <w:rPr>
          <w:rStyle w:val="StyleUnderline"/>
          <w:highlight w:val="cyan"/>
        </w:rPr>
        <w:t>These investments in the l</w:t>
      </w:r>
      <w:r w:rsidRPr="00E709C9">
        <w:rPr>
          <w:rStyle w:val="StyleUnderline"/>
        </w:rPr>
        <w:t xml:space="preserve">iberal </w:t>
      </w:r>
      <w:r w:rsidRPr="00381004">
        <w:rPr>
          <w:rStyle w:val="StyleUnderline"/>
          <w:highlight w:val="cyan"/>
        </w:rPr>
        <w:t>i</w:t>
      </w:r>
      <w:r w:rsidRPr="00E709C9">
        <w:rPr>
          <w:rStyle w:val="StyleUnderline"/>
        </w:rPr>
        <w:t xml:space="preserve">nternational </w:t>
      </w:r>
      <w:r w:rsidRPr="00381004">
        <w:rPr>
          <w:rStyle w:val="StyleUnderline"/>
          <w:highlight w:val="cyan"/>
        </w:rPr>
        <w:t>o</w:t>
      </w:r>
      <w:r w:rsidRPr="00E709C9">
        <w:rPr>
          <w:rStyle w:val="StyleUnderline"/>
        </w:rPr>
        <w:t>rder—</w:t>
      </w:r>
      <w:r w:rsidRPr="00381004">
        <w:rPr>
          <w:rStyle w:val="StyleUnderline"/>
          <w:highlight w:val="cyan"/>
        </w:rPr>
        <w:t>a military capable of deterring war</w:t>
      </w:r>
      <w:r w:rsidRPr="00E709C9">
        <w:rPr>
          <w:rStyle w:val="StyleUnderline"/>
        </w:rPr>
        <w:t xml:space="preserve"> and ensuring open seas</w:t>
      </w:r>
      <w:r w:rsidRPr="00E709C9">
        <w:rPr>
          <w:sz w:val="16"/>
        </w:rPr>
        <w:t xml:space="preserve"> and open skies, </w:t>
      </w:r>
      <w:r w:rsidRPr="00E709C9">
        <w:rPr>
          <w:rStyle w:val="StyleUnderline"/>
        </w:rPr>
        <w:t xml:space="preserve">a network of alliances serving as an outer ring of our security, </w:t>
      </w:r>
      <w:r w:rsidRPr="00381004">
        <w:rPr>
          <w:rStyle w:val="StyleUnderline"/>
          <w:highlight w:val="cyan"/>
        </w:rPr>
        <w:t>a community</w:t>
      </w:r>
      <w:r w:rsidRPr="00E709C9">
        <w:rPr>
          <w:rStyle w:val="StyleUnderline"/>
        </w:rPr>
        <w:t xml:space="preserve"> of liberal democracies </w:t>
      </w:r>
      <w:r w:rsidRPr="00381004">
        <w:rPr>
          <w:rStyle w:val="StyleUnderline"/>
          <w:highlight w:val="cyan"/>
        </w:rPr>
        <w:t>promoting peace</w:t>
      </w:r>
      <w:r w:rsidRPr="00E709C9">
        <w:rPr>
          <w:sz w:val="16"/>
        </w:rPr>
        <w:t>, prosperity and ordered liberty—</w:t>
      </w:r>
      <w:r w:rsidRPr="00381004">
        <w:rPr>
          <w:rStyle w:val="StyleUnderline"/>
          <w:highlight w:val="cyan"/>
        </w:rPr>
        <w:t>reflect America’s ideals</w:t>
      </w:r>
      <w:r w:rsidRPr="00E709C9">
        <w:rPr>
          <w:rStyle w:val="StyleUnderline"/>
        </w:rPr>
        <w:t xml:space="preserve"> and promote America’s interests. </w:t>
      </w:r>
      <w:r w:rsidRPr="00381004">
        <w:rPr>
          <w:rStyle w:val="StyleUnderline"/>
          <w:highlight w:val="cyan"/>
        </w:rPr>
        <w:t>An</w:t>
      </w:r>
      <w:r w:rsidRPr="00E709C9">
        <w:rPr>
          <w:rStyle w:val="StyleUnderline"/>
        </w:rPr>
        <w:t xml:space="preserve"> international </w:t>
      </w:r>
      <w:r w:rsidRPr="00381004">
        <w:rPr>
          <w:rStyle w:val="StyleUnderline"/>
          <w:highlight w:val="cyan"/>
        </w:rPr>
        <w:t>order led</w:t>
      </w:r>
      <w:r w:rsidRPr="00E709C9">
        <w:rPr>
          <w:rStyle w:val="StyleUnderline"/>
        </w:rPr>
        <w:t xml:space="preserve"> by Beijing, Moscow and </w:t>
      </w:r>
      <w:r w:rsidRPr="00E709C9">
        <w:rPr>
          <w:rStyle w:val="Emphasis"/>
        </w:rPr>
        <w:t xml:space="preserve">other </w:t>
      </w:r>
      <w:r w:rsidRPr="00381004">
        <w:rPr>
          <w:rStyle w:val="Emphasis"/>
          <w:highlight w:val="cyan"/>
        </w:rPr>
        <w:t>tyrant regimes</w:t>
      </w:r>
      <w:r w:rsidRPr="00381004">
        <w:rPr>
          <w:rStyle w:val="StyleUnderline"/>
          <w:highlight w:val="cyan"/>
        </w:rPr>
        <w:t xml:space="preserve"> will do the opposite</w:t>
      </w:r>
      <w:r w:rsidRPr="00E709C9">
        <w:rPr>
          <w:rStyle w:val="StyleUnderline"/>
        </w:rPr>
        <w:t xml:space="preserve">. </w:t>
      </w:r>
    </w:p>
    <w:p w14:paraId="5772D0B2" w14:textId="77777777" w:rsidR="002B3501" w:rsidRDefault="002B3501" w:rsidP="002B3501">
      <w:pPr>
        <w:pStyle w:val="Heading3"/>
      </w:pPr>
      <w:r>
        <w:t>2AC – Retrenchment Bad</w:t>
      </w:r>
    </w:p>
    <w:p w14:paraId="1214828D" w14:textId="77777777" w:rsidR="00437E82" w:rsidRDefault="00437E82" w:rsidP="00437E82">
      <w:pPr>
        <w:pStyle w:val="Heading4"/>
      </w:pPr>
      <w:r>
        <w:t>The alternative to American leadership is proliferation and war.</w:t>
      </w:r>
    </w:p>
    <w:p w14:paraId="37E1294C" w14:textId="77777777" w:rsidR="00437E82" w:rsidRPr="00AA21F8" w:rsidRDefault="00437E82" w:rsidP="00437E82">
      <w:r w:rsidRPr="00AA21F8">
        <w:rPr>
          <w:rStyle w:val="Style13ptBold"/>
        </w:rPr>
        <w:t>Colby ’21</w:t>
      </w:r>
      <w:r>
        <w:t xml:space="preserve"> [Elbridge A; </w:t>
      </w:r>
      <w:r w:rsidRPr="00AA21F8">
        <w:rPr>
          <w:i/>
          <w:iCs/>
        </w:rPr>
        <w:t>The Strategy of Denial: American Defense in an Age of Great Power Conflict</w:t>
      </w:r>
      <w:r>
        <w:t>; Yale University Press; pp. 279-281]</w:t>
      </w:r>
    </w:p>
    <w:p w14:paraId="53FA2CCA" w14:textId="77777777" w:rsidR="00437E82" w:rsidRPr="00C96ACF" w:rsidRDefault="00437E82" w:rsidP="00437E82">
      <w:pPr>
        <w:rPr>
          <w:sz w:val="16"/>
        </w:rPr>
      </w:pPr>
      <w:r w:rsidRPr="00381004">
        <w:rPr>
          <w:rStyle w:val="StyleUnderline"/>
          <w:highlight w:val="cyan"/>
        </w:rPr>
        <w:t>If the American people do not</w:t>
      </w:r>
      <w:r w:rsidRPr="00C96ACF">
        <w:rPr>
          <w:rStyle w:val="StyleUnderline"/>
        </w:rPr>
        <w:t xml:space="preserve"> want to </w:t>
      </w:r>
      <w:r w:rsidRPr="00381004">
        <w:rPr>
          <w:rStyle w:val="StyleUnderline"/>
          <w:highlight w:val="cyan"/>
        </w:rPr>
        <w:t>make the effort needed for an effective defense</w:t>
      </w:r>
      <w:r w:rsidRPr="00C96ACF">
        <w:rPr>
          <w:sz w:val="16"/>
        </w:rPr>
        <w:t xml:space="preserve"> of their allies, they have two options</w:t>
      </w:r>
      <w:r w:rsidRPr="00C96ACF">
        <w:rPr>
          <w:rStyle w:val="StyleUnderline"/>
        </w:rPr>
        <w:t xml:space="preserve">: </w:t>
      </w:r>
      <w:r w:rsidRPr="00381004">
        <w:rPr>
          <w:rStyle w:val="StyleUnderline"/>
          <w:highlight w:val="cyan"/>
        </w:rPr>
        <w:t>they can accept Chinese</w:t>
      </w:r>
      <w:r w:rsidRPr="00C96ACF">
        <w:rPr>
          <w:sz w:val="16"/>
        </w:rPr>
        <w:t xml:space="preserve"> regional </w:t>
      </w:r>
      <w:r w:rsidRPr="00381004">
        <w:rPr>
          <w:rStyle w:val="StyleUnderline"/>
          <w:highlight w:val="cyan"/>
        </w:rPr>
        <w:t>hegemony or tolerate</w:t>
      </w:r>
      <w:r w:rsidRPr="00C96ACF">
        <w:rPr>
          <w:sz w:val="16"/>
        </w:rPr>
        <w:t xml:space="preserve"> (or even encourage) some </w:t>
      </w:r>
      <w:r w:rsidRPr="00381004">
        <w:rPr>
          <w:rStyle w:val="StyleUnderline"/>
          <w:highlight w:val="cyan"/>
        </w:rPr>
        <w:t>prolif</w:t>
      </w:r>
      <w:r w:rsidRPr="00C96ACF">
        <w:rPr>
          <w:rStyle w:val="StyleUnderline"/>
        </w:rPr>
        <w:t xml:space="preserve">eration </w:t>
      </w:r>
      <w:r w:rsidRPr="00381004">
        <w:rPr>
          <w:rStyle w:val="StyleUnderline"/>
          <w:highlight w:val="cyan"/>
        </w:rPr>
        <w:t>of nuclear weapons</w:t>
      </w:r>
      <w:r w:rsidRPr="00C96ACF">
        <w:rPr>
          <w:sz w:val="16"/>
        </w:rPr>
        <w:t xml:space="preserve"> to US allies and partners. I outlined the demerits of the first earlier.</w:t>
      </w:r>
    </w:p>
    <w:p w14:paraId="3F95159A" w14:textId="77777777" w:rsidR="00437E82" w:rsidRPr="00C96ACF" w:rsidRDefault="00437E82" w:rsidP="00437E82">
      <w:pPr>
        <w:rPr>
          <w:sz w:val="16"/>
        </w:rPr>
      </w:pPr>
      <w:r w:rsidRPr="00C96ACF">
        <w:rPr>
          <w:sz w:val="16"/>
        </w:rPr>
        <w:t xml:space="preserve">Some of the demerits of the second are well known. </w:t>
      </w:r>
      <w:r w:rsidRPr="00381004">
        <w:rPr>
          <w:rStyle w:val="StyleUnderline"/>
          <w:highlight w:val="cyan"/>
        </w:rPr>
        <w:t>A world</w:t>
      </w:r>
      <w:r w:rsidRPr="00C96ACF">
        <w:rPr>
          <w:rStyle w:val="StyleUnderline"/>
        </w:rPr>
        <w:t xml:space="preserve"> in </w:t>
      </w:r>
      <w:r w:rsidRPr="00381004">
        <w:rPr>
          <w:rStyle w:val="StyleUnderline"/>
          <w:highlight w:val="cyan"/>
        </w:rPr>
        <w:t>which more states have nuclear weapons</w:t>
      </w:r>
      <w:r w:rsidRPr="00C96ACF">
        <w:rPr>
          <w:rStyle w:val="StyleUnderline"/>
        </w:rPr>
        <w:t xml:space="preserve"> </w:t>
      </w:r>
      <w:r w:rsidRPr="00381004">
        <w:rPr>
          <w:rStyle w:val="StyleUnderline"/>
          <w:highlight w:val="cyan"/>
        </w:rPr>
        <w:t>is</w:t>
      </w:r>
      <w:r w:rsidRPr="00C96ACF">
        <w:rPr>
          <w:rStyle w:val="StyleUnderline"/>
        </w:rPr>
        <w:t xml:space="preserve"> probably a </w:t>
      </w:r>
      <w:r w:rsidRPr="00381004">
        <w:rPr>
          <w:rStyle w:val="StyleUnderline"/>
          <w:highlight w:val="cyan"/>
        </w:rPr>
        <w:t>considerably more dangerous</w:t>
      </w:r>
      <w:r w:rsidRPr="00C96ACF">
        <w:rPr>
          <w:rStyle w:val="StyleUnderline"/>
        </w:rPr>
        <w:t xml:space="preserve"> one</w:t>
      </w:r>
      <w:r w:rsidRPr="00C96ACF">
        <w:rPr>
          <w:sz w:val="16"/>
        </w:rPr>
        <w:t xml:space="preserve">. </w:t>
      </w:r>
      <w:r w:rsidRPr="00C96ACF">
        <w:rPr>
          <w:rStyle w:val="StyleUnderline"/>
        </w:rPr>
        <w:t>Although some</w:t>
      </w:r>
      <w:r w:rsidRPr="00C96ACF">
        <w:rPr>
          <w:sz w:val="16"/>
        </w:rPr>
        <w:t xml:space="preserve"> prominent scholars </w:t>
      </w:r>
      <w:r w:rsidRPr="00C96ACF">
        <w:rPr>
          <w:rStyle w:val="StyleUnderline"/>
        </w:rPr>
        <w:t>have argued tha</w:t>
      </w:r>
      <w:r w:rsidRPr="00C96ACF">
        <w:rPr>
          <w:sz w:val="16"/>
        </w:rPr>
        <w:t xml:space="preserve">t general nuclear </w:t>
      </w:r>
      <w:r w:rsidRPr="00C96ACF">
        <w:rPr>
          <w:rStyle w:val="StyleUnderline"/>
        </w:rPr>
        <w:t xml:space="preserve">proliferation would produce a more stable world, this idea has had </w:t>
      </w:r>
      <w:r w:rsidRPr="00C96ACF">
        <w:rPr>
          <w:rStyle w:val="Emphasis"/>
        </w:rPr>
        <w:t>little purchase outside the academy</w:t>
      </w:r>
      <w:r w:rsidRPr="00C96ACF">
        <w:rPr>
          <w:sz w:val="16"/>
        </w:rPr>
        <w:t xml:space="preserve">.54 A world in which many states have nuclear weapons might contribute to deterrence among them, but </w:t>
      </w:r>
      <w:r w:rsidRPr="00381004">
        <w:rPr>
          <w:rStyle w:val="StyleUnderline"/>
          <w:highlight w:val="cyan"/>
        </w:rPr>
        <w:t>it would</w:t>
      </w:r>
      <w:r w:rsidRPr="00C96ACF">
        <w:rPr>
          <w:rStyle w:val="StyleUnderline"/>
        </w:rPr>
        <w:t xml:space="preserve"> also </w:t>
      </w:r>
      <w:r w:rsidRPr="00381004">
        <w:rPr>
          <w:rStyle w:val="StyleUnderline"/>
          <w:highlight w:val="cyan"/>
        </w:rPr>
        <w:t>contain</w:t>
      </w:r>
      <w:r w:rsidRPr="00C96ACF">
        <w:rPr>
          <w:rStyle w:val="StyleUnderline"/>
        </w:rPr>
        <w:t xml:space="preserve"> more</w:t>
      </w:r>
      <w:r w:rsidRPr="00C96ACF">
        <w:rPr>
          <w:sz w:val="16"/>
        </w:rPr>
        <w:t xml:space="preserve">, and more complex, relationships among </w:t>
      </w:r>
      <w:r w:rsidRPr="00C96ACF">
        <w:rPr>
          <w:rStyle w:val="StyleUnderline"/>
        </w:rPr>
        <w:t xml:space="preserve">nuclear weapons states, </w:t>
      </w:r>
      <w:r w:rsidRPr="00381004">
        <w:rPr>
          <w:rStyle w:val="StyleUnderline"/>
          <w:highlight w:val="cyan"/>
        </w:rPr>
        <w:t>more</w:t>
      </w:r>
      <w:r w:rsidRPr="00C96ACF">
        <w:rPr>
          <w:rStyle w:val="StyleUnderline"/>
        </w:rPr>
        <w:t xml:space="preserve"> </w:t>
      </w:r>
      <w:r w:rsidRPr="00381004">
        <w:rPr>
          <w:rStyle w:val="StyleUnderline"/>
          <w:highlight w:val="cyan"/>
        </w:rPr>
        <w:t xml:space="preserve">opportunities for </w:t>
      </w:r>
      <w:r w:rsidRPr="00381004">
        <w:rPr>
          <w:rStyle w:val="Emphasis"/>
          <w:highlight w:val="cyan"/>
        </w:rPr>
        <w:t>accident</w:t>
      </w:r>
      <w:r w:rsidRPr="00C96ACF">
        <w:rPr>
          <w:sz w:val="16"/>
        </w:rPr>
        <w:t xml:space="preserve"> or error, </w:t>
      </w:r>
      <w:r w:rsidRPr="00381004">
        <w:rPr>
          <w:rStyle w:val="StyleUnderline"/>
          <w:highlight w:val="cyan"/>
        </w:rPr>
        <w:t>and</w:t>
      </w:r>
      <w:r w:rsidRPr="00C96ACF">
        <w:rPr>
          <w:rStyle w:val="StyleUnderline"/>
        </w:rPr>
        <w:t xml:space="preserve"> more </w:t>
      </w:r>
      <w:r w:rsidRPr="00381004">
        <w:rPr>
          <w:rStyle w:val="Emphasis"/>
          <w:highlight w:val="cyan"/>
        </w:rPr>
        <w:t>drivers for cataclysm</w:t>
      </w:r>
      <w:r w:rsidRPr="00C96ACF">
        <w:rPr>
          <w:rStyle w:val="StyleUnderline"/>
        </w:rPr>
        <w:t>. Whereas general proliferation might promote some</w:t>
      </w:r>
      <w:r w:rsidRPr="00C96ACF">
        <w:rPr>
          <w:sz w:val="16"/>
        </w:rPr>
        <w:t xml:space="preserve"> level of </w:t>
      </w:r>
      <w:r w:rsidRPr="00C96ACF">
        <w:rPr>
          <w:rStyle w:val="StyleUnderline"/>
        </w:rPr>
        <w:t xml:space="preserve">stability, then, it would come at an extraordinarily </w:t>
      </w:r>
      <w:r w:rsidRPr="00C96ACF">
        <w:rPr>
          <w:rStyle w:val="Emphasis"/>
        </w:rPr>
        <w:t>high level of risk.</w:t>
      </w:r>
    </w:p>
    <w:p w14:paraId="556A9514" w14:textId="77777777" w:rsidR="00437E82" w:rsidRPr="00C96ACF" w:rsidRDefault="00437E82" w:rsidP="00437E82">
      <w:pPr>
        <w:rPr>
          <w:sz w:val="16"/>
        </w:rPr>
      </w:pPr>
      <w:r w:rsidRPr="00C96ACF">
        <w:rPr>
          <w:sz w:val="16"/>
        </w:rPr>
        <w:t xml:space="preserve">And widespread proliferation might not prove as stabilizing as these scholars have suggested, because it might not be quite as potent a deterrent as its advocates think. It is true that nuclear weapons introduce a fundamentally different level of caution for any prospective attacker, but they do not wholly suspend the rules of logic and reason. </w:t>
      </w:r>
      <w:r w:rsidRPr="00381004">
        <w:rPr>
          <w:rStyle w:val="StyleUnderline"/>
          <w:highlight w:val="cyan"/>
        </w:rPr>
        <w:t>States</w:t>
      </w:r>
      <w:r w:rsidRPr="00C96ACF">
        <w:rPr>
          <w:rStyle w:val="StyleUnderline"/>
        </w:rPr>
        <w:t xml:space="preserve"> that </w:t>
      </w:r>
      <w:r w:rsidRPr="00381004">
        <w:rPr>
          <w:rStyle w:val="StyleUnderline"/>
          <w:highlight w:val="cyan"/>
        </w:rPr>
        <w:t>have nuclear weapons facing a nuclear-armed opponent know that the surest way to invite the most devastating</w:t>
      </w:r>
      <w:r w:rsidRPr="00381004">
        <w:rPr>
          <w:rStyle w:val="StyleUnderline"/>
        </w:rPr>
        <w:t xml:space="preserve"> nuclear </w:t>
      </w:r>
      <w:r w:rsidRPr="00381004">
        <w:rPr>
          <w:rStyle w:val="StyleUnderline"/>
          <w:highlight w:val="cyan"/>
        </w:rPr>
        <w:t xml:space="preserve">blow is to launch a </w:t>
      </w:r>
      <w:r w:rsidRPr="00381004">
        <w:rPr>
          <w:rStyle w:val="StyleUnderline"/>
        </w:rPr>
        <w:t>nuclear</w:t>
      </w:r>
      <w:r w:rsidRPr="00381004">
        <w:rPr>
          <w:rStyle w:val="StyleUnderline"/>
          <w:highlight w:val="cyan"/>
        </w:rPr>
        <w:t xml:space="preserve"> attack</w:t>
      </w:r>
      <w:r w:rsidRPr="00381004">
        <w:rPr>
          <w:sz w:val="16"/>
          <w:highlight w:val="cyan"/>
        </w:rPr>
        <w:t>.</w:t>
      </w:r>
      <w:r w:rsidRPr="00C96ACF">
        <w:rPr>
          <w:sz w:val="16"/>
        </w:rPr>
        <w:t xml:space="preserve"> They have the most powerful reasons to avoid such an outcome, even when their territorial integrity is at stake. In other words</w:t>
      </w:r>
      <w:r w:rsidRPr="00C96ACF">
        <w:rPr>
          <w:rStyle w:val="StyleUnderline"/>
        </w:rPr>
        <w:t xml:space="preserve">, </w:t>
      </w:r>
      <w:r w:rsidRPr="00381004">
        <w:rPr>
          <w:rStyle w:val="StyleUnderline"/>
        </w:rPr>
        <w:t>even a state at risk of invasion has the strongest incentives to avoid</w:t>
      </w:r>
      <w:r w:rsidRPr="00C96ACF">
        <w:rPr>
          <w:rStyle w:val="StyleUnderline"/>
        </w:rPr>
        <w:t xml:space="preserve"> a nuclear reprisal</w:t>
      </w:r>
      <w:r w:rsidRPr="00C96ACF">
        <w:rPr>
          <w:sz w:val="16"/>
        </w:rPr>
        <w:t xml:space="preserve">; occupation or even conquest, especially if partial, may be preferable to destruction. This is especially so when a small state faces a large one, such as China, that has a larger and more sophisticated arsenal and likely significant missile defense capabilities.55 This dynamic is only more pronounced when what is at stake is the partial loss of territory or autonomy; </w:t>
      </w:r>
      <w:r w:rsidRPr="00381004">
        <w:rPr>
          <w:rStyle w:val="StyleUnderline"/>
          <w:highlight w:val="cyan"/>
        </w:rPr>
        <w:t>nuclear war may be</w:t>
      </w:r>
      <w:r w:rsidRPr="00C96ACF">
        <w:rPr>
          <w:rStyle w:val="StyleUnderline"/>
        </w:rPr>
        <w:t xml:space="preserve"> a </w:t>
      </w:r>
      <w:r w:rsidRPr="00381004">
        <w:rPr>
          <w:rStyle w:val="StyleUnderline"/>
          <w:highlight w:val="cyan"/>
        </w:rPr>
        <w:t>tenable</w:t>
      </w:r>
      <w:r w:rsidRPr="00C96ACF">
        <w:rPr>
          <w:rStyle w:val="StyleUnderline"/>
        </w:rPr>
        <w:t xml:space="preserve"> option </w:t>
      </w:r>
      <w:r w:rsidRPr="00381004">
        <w:rPr>
          <w:rStyle w:val="StyleUnderline"/>
          <w:highlight w:val="cyan"/>
        </w:rPr>
        <w:t>when the alt</w:t>
      </w:r>
      <w:r w:rsidRPr="00C96ACF">
        <w:rPr>
          <w:rStyle w:val="StyleUnderline"/>
        </w:rPr>
        <w:t xml:space="preserve">ernative </w:t>
      </w:r>
      <w:r w:rsidRPr="00381004">
        <w:rPr>
          <w:rStyle w:val="StyleUnderline"/>
          <w:highlight w:val="cyan"/>
        </w:rPr>
        <w:t>is total devastation</w:t>
      </w:r>
      <w:r w:rsidRPr="00C96ACF">
        <w:rPr>
          <w:rStyle w:val="StyleUnderline"/>
        </w:rPr>
        <w:t xml:space="preserve"> or enslavement,</w:t>
      </w:r>
      <w:r w:rsidRPr="00C96ACF">
        <w:rPr>
          <w:sz w:val="16"/>
        </w:rPr>
        <w:t xml:space="preserve"> but less so when it means the loss of a few provinces or submission to hegemony.56 Nuclear weapons are not, therefore, a panacea. Their proliferation would complicate and hamper China’s ability to establish hegemony over the Indo-Pacific but would not necessarily defeat it.</w:t>
      </w:r>
    </w:p>
    <w:p w14:paraId="74E5FBD3" w14:textId="77777777" w:rsidR="00437E82" w:rsidRPr="00C96ACF" w:rsidRDefault="00437E82" w:rsidP="00437E82">
      <w:pPr>
        <w:rPr>
          <w:sz w:val="16"/>
        </w:rPr>
      </w:pPr>
      <w:r w:rsidRPr="00C96ACF">
        <w:rPr>
          <w:sz w:val="16"/>
        </w:rPr>
        <w:t xml:space="preserve">That said, selective nuclear proliferation might, rather than </w:t>
      </w:r>
      <w:proofErr w:type="gramStart"/>
      <w:r w:rsidRPr="00C96ACF">
        <w:rPr>
          <w:sz w:val="16"/>
        </w:rPr>
        <w:t>supplant</w:t>
      </w:r>
      <w:proofErr w:type="gramEnd"/>
      <w:r w:rsidRPr="00C96ACF">
        <w:rPr>
          <w:sz w:val="16"/>
        </w:rPr>
        <w:t xml:space="preserve"> the antihegemonic coalition’s defense, strengthen it, </w:t>
      </w:r>
      <w:proofErr w:type="gramStart"/>
      <w:r w:rsidRPr="00C96ACF">
        <w:rPr>
          <w:sz w:val="16"/>
        </w:rPr>
        <w:t>in particular by</w:t>
      </w:r>
      <w:proofErr w:type="gramEnd"/>
      <w:r w:rsidRPr="00C96ACF">
        <w:rPr>
          <w:sz w:val="16"/>
        </w:rPr>
        <w:t xml:space="preserve"> making the binding strategy more effective. This could be especially relevant if China were able to attain commanding conventional military superiority over the coalition or important parts of it. In such an eventuality, a binding strategy confined to conventional forces might not suffice, since China might be able to overcome even a consolidated coalition conventional defense and pick apart its members.</w:t>
      </w:r>
    </w:p>
    <w:p w14:paraId="35FACC82" w14:textId="77777777" w:rsidR="00437E82" w:rsidRPr="00C96ACF" w:rsidRDefault="00437E82" w:rsidP="00437E82">
      <w:pPr>
        <w:rPr>
          <w:sz w:val="16"/>
        </w:rPr>
      </w:pPr>
      <w:r w:rsidRPr="00C96ACF">
        <w:rPr>
          <w:sz w:val="16"/>
        </w:rPr>
        <w:t xml:space="preserve">Coalition members might then turn to the United States to compensate for this conventional military inferiority with the threat of first use of its nuclear forces. Because China would have immense ability to respond to US fi </w:t>
      </w:r>
      <w:proofErr w:type="spellStart"/>
      <w:r w:rsidRPr="00C96ACF">
        <w:rPr>
          <w:sz w:val="16"/>
        </w:rPr>
        <w:t>rst</w:t>
      </w:r>
      <w:proofErr w:type="spellEnd"/>
      <w:r w:rsidRPr="00C96ACF">
        <w:rPr>
          <w:sz w:val="16"/>
        </w:rPr>
        <w:t xml:space="preserve"> use with nuclear reprisals against the United States itself, however, Americans would have the most powerful reasons for restraint. China might reckon that it could induce US nuclear restraint while salami-slicing away Washington’s Asian allies and partners.</w:t>
      </w:r>
    </w:p>
    <w:p w14:paraId="71845EA1" w14:textId="77777777" w:rsidR="00437E82" w:rsidRPr="00C96ACF" w:rsidRDefault="00437E82" w:rsidP="00437E82">
      <w:pPr>
        <w:rPr>
          <w:sz w:val="16"/>
        </w:rPr>
      </w:pPr>
      <w:r w:rsidRPr="00C96ACF">
        <w:rPr>
          <w:sz w:val="16"/>
        </w:rPr>
        <w:t>Selective nuclear proliferation to such states as Japan, South Korea, Australia, and even Taiwan might help bridge the gap between regional conventional defeat and US willingness to employ its nuclear forces, especially at scale. In this world, Chinese victory in a conventional war against the United States and its allies might transgress the interests of one of these nuclear-armed regional allies enough to prompt its nuclear use against China to defend its territory. That would likely trigger a Chinese response, including against US forces fighting alongside those of the embattled ally, which in turn would be more likely to catalyze American nuclear use to prevent the full collapse of its allies’ position. Such a posture would likely make the anti-hegemonic coalition’s deterrent posture more formidable. Indeed, selective nuclear proliferation of this sort to the United Kingdom and France is judged by many to have contributed to NATO’s deterrent posture during the Cold War, when the Soviets enjoyed conventional superiority in Europe. This is, in fact, NATO’s official stance.57</w:t>
      </w:r>
    </w:p>
    <w:p w14:paraId="7E2F4AA9" w14:textId="77777777" w:rsidR="00437E82" w:rsidRPr="00C96ACF" w:rsidRDefault="00437E82" w:rsidP="00437E82">
      <w:pPr>
        <w:rPr>
          <w:rStyle w:val="StyleUnderline"/>
        </w:rPr>
      </w:pPr>
      <w:r w:rsidRPr="00C96ACF">
        <w:rPr>
          <w:sz w:val="16"/>
        </w:rPr>
        <w:t xml:space="preserve">Nonetheless, </w:t>
      </w:r>
      <w:r w:rsidRPr="00C96ACF">
        <w:rPr>
          <w:rStyle w:val="StyleUnderline"/>
        </w:rPr>
        <w:t>the perils of proliferation make this option a last resort. Far preferable is an effective conventional defense backed by</w:t>
      </w:r>
      <w:r w:rsidRPr="00C96ACF">
        <w:rPr>
          <w:sz w:val="16"/>
        </w:rPr>
        <w:t xml:space="preserve">, but not primarily reliant on, </w:t>
      </w:r>
      <w:r w:rsidRPr="00C96ACF">
        <w:rPr>
          <w:rStyle w:val="StyleUnderline"/>
        </w:rPr>
        <w:t>the nuclear forces of the United States. That standard will be hard and costly to attain, and it will require sustained focus and discipline—but the alternatives are worse.</w:t>
      </w:r>
    </w:p>
    <w:p w14:paraId="146F621E" w14:textId="77777777" w:rsidR="00437E82" w:rsidRPr="000C5A5C" w:rsidRDefault="00437E82" w:rsidP="00437E82">
      <w:pPr>
        <w:pStyle w:val="Heading4"/>
      </w:pPr>
      <w:r>
        <w:t xml:space="preserve">Breaks the nuclear firewall. </w:t>
      </w:r>
    </w:p>
    <w:p w14:paraId="1013D24C" w14:textId="77777777" w:rsidR="00437E82" w:rsidRDefault="00437E82" w:rsidP="00437E82">
      <w:r w:rsidRPr="000C5A5C">
        <w:rPr>
          <w:rStyle w:val="Style13ptBold"/>
        </w:rPr>
        <w:t>Schlosser ’23</w:t>
      </w:r>
      <w:r>
        <w:t xml:space="preserve"> [Eric; 1/18/23’ THE GREATEST NUCLEAR THREAT WE FACE IS A RUSSIAN VICTORY; </w:t>
      </w:r>
      <w:hyperlink r:id="rId6" w:history="1">
        <w:r w:rsidRPr="00384BBA">
          <w:rPr>
            <w:rStyle w:val="Hyperlink"/>
          </w:rPr>
          <w:t>https://www.theatlantic.com/ideas/archive/2023/01/russias-invasion-ukraine-war-nuclear-weapon-nato/672727/</w:t>
        </w:r>
      </w:hyperlink>
      <w:r>
        <w:t>]</w:t>
      </w:r>
    </w:p>
    <w:p w14:paraId="63776654" w14:textId="77777777" w:rsidR="00437E82" w:rsidRPr="00C96ACF" w:rsidRDefault="00437E82" w:rsidP="00437E82">
      <w:pPr>
        <w:rPr>
          <w:sz w:val="16"/>
        </w:rPr>
      </w:pPr>
      <w:r w:rsidRPr="00381004">
        <w:rPr>
          <w:rStyle w:val="StyleUnderline"/>
          <w:highlight w:val="cyan"/>
        </w:rPr>
        <w:t>Japan has</w:t>
      </w:r>
      <w:r w:rsidRPr="00C96ACF">
        <w:rPr>
          <w:rStyle w:val="StyleUnderline"/>
        </w:rPr>
        <w:t xml:space="preserve"> tons of </w:t>
      </w:r>
      <w:r w:rsidRPr="00381004">
        <w:rPr>
          <w:rStyle w:val="StyleUnderline"/>
          <w:highlight w:val="cyan"/>
        </w:rPr>
        <w:t>bomb-grade plutonium</w:t>
      </w:r>
      <w:r w:rsidRPr="00C96ACF">
        <w:rPr>
          <w:sz w:val="16"/>
        </w:rPr>
        <w:t xml:space="preserve">, left over from its atomic-energy </w:t>
      </w:r>
      <w:r w:rsidRPr="00C96ACF">
        <w:rPr>
          <w:rStyle w:val="StyleUnderline"/>
        </w:rPr>
        <w:t xml:space="preserve">program, </w:t>
      </w:r>
      <w:r w:rsidRPr="00381004">
        <w:rPr>
          <w:rStyle w:val="StyleUnderline"/>
          <w:highlight w:val="cyan"/>
        </w:rPr>
        <w:t>and could build</w:t>
      </w:r>
      <w:r w:rsidRPr="00C96ACF">
        <w:rPr>
          <w:rStyle w:val="StyleUnderline"/>
        </w:rPr>
        <w:t xml:space="preserve"> a small nuclear arsenal </w:t>
      </w:r>
      <w:r w:rsidRPr="00381004">
        <w:rPr>
          <w:rStyle w:val="StyleUnderline"/>
          <w:highlight w:val="cyan"/>
        </w:rPr>
        <w:t>within a year. South Korea could do the same</w:t>
      </w:r>
      <w:r w:rsidRPr="00C96ACF">
        <w:rPr>
          <w:rStyle w:val="StyleUnderline"/>
        </w:rPr>
        <w:t xml:space="preserve"> in</w:t>
      </w:r>
      <w:r w:rsidRPr="00C96ACF">
        <w:rPr>
          <w:sz w:val="16"/>
        </w:rPr>
        <w:t xml:space="preserve"> perhaps</w:t>
      </w:r>
      <w:r w:rsidRPr="00C96ACF">
        <w:rPr>
          <w:rStyle w:val="StyleUnderline"/>
        </w:rPr>
        <w:t xml:space="preserve"> two</w:t>
      </w:r>
      <w:r w:rsidRPr="00C96ACF">
        <w:rPr>
          <w:sz w:val="16"/>
        </w:rPr>
        <w:t xml:space="preserve"> years, and on January 11, its president raised the possibility that his country might need to “possess its own nukes.” </w:t>
      </w:r>
      <w:r w:rsidRPr="00C96ACF">
        <w:rPr>
          <w:rStyle w:val="StyleUnderline"/>
        </w:rPr>
        <w:t>Japan and South Korea now face nuclear threats from North Korea and China</w:t>
      </w:r>
      <w:r w:rsidRPr="00C96ACF">
        <w:rPr>
          <w:sz w:val="16"/>
        </w:rPr>
        <w:t>. More than 70 percent of South Koreans think their country should obtain nuclear weapons, and Japan has decided to double the size of its military budget</w:t>
      </w:r>
      <w:r w:rsidRPr="00C96ACF">
        <w:rPr>
          <w:rStyle w:val="StyleUnderline"/>
        </w:rPr>
        <w:t xml:space="preserve">. </w:t>
      </w:r>
      <w:r w:rsidRPr="00381004">
        <w:rPr>
          <w:rStyle w:val="StyleUnderline"/>
          <w:highlight w:val="cyan"/>
        </w:rPr>
        <w:t>Taiwan could have its own</w:t>
      </w:r>
      <w:r w:rsidRPr="00C96ACF">
        <w:rPr>
          <w:rStyle w:val="StyleUnderline"/>
        </w:rPr>
        <w:t xml:space="preserve"> nuclear weapons </w:t>
      </w:r>
      <w:r w:rsidRPr="00381004">
        <w:rPr>
          <w:rStyle w:val="StyleUnderline"/>
          <w:highlight w:val="cyan"/>
        </w:rPr>
        <w:t>within a few years</w:t>
      </w:r>
      <w:r w:rsidRPr="00C96ACF">
        <w:rPr>
          <w:rStyle w:val="StyleUnderline"/>
        </w:rPr>
        <w:t xml:space="preserve"> of deciding to build them. </w:t>
      </w:r>
      <w:r w:rsidRPr="000A29B0">
        <w:rPr>
          <w:rStyle w:val="StyleUnderline"/>
          <w:highlight w:val="cyan"/>
        </w:rPr>
        <w:t>Saudi Arabia could</w:t>
      </w:r>
      <w:r w:rsidRPr="00C96ACF">
        <w:rPr>
          <w:rStyle w:val="StyleUnderline"/>
        </w:rPr>
        <w:t xml:space="preserve"> also </w:t>
      </w:r>
      <w:r w:rsidRPr="000A29B0">
        <w:rPr>
          <w:rStyle w:val="StyleUnderline"/>
          <w:highlight w:val="cyan"/>
        </w:rPr>
        <w:t>obtain them quickly</w:t>
      </w:r>
      <w:r w:rsidRPr="00C96ACF">
        <w:rPr>
          <w:sz w:val="16"/>
        </w:rPr>
        <w:t xml:space="preserve">. At a conference in Abu Dhabi this December, the Saudi foreign minister made clear that “if Iran gets an operational nuclear weapon, all bets are off.” And if </w:t>
      </w:r>
      <w:r w:rsidRPr="00C96ACF">
        <w:rPr>
          <w:rStyle w:val="StyleUnderline"/>
        </w:rPr>
        <w:t xml:space="preserve">Saudi Arabia gets nuclear weapons, </w:t>
      </w:r>
      <w:r w:rsidRPr="000A29B0">
        <w:rPr>
          <w:rStyle w:val="StyleUnderline"/>
          <w:highlight w:val="cyan"/>
        </w:rPr>
        <w:t>Turkey, Egypt, and Algeria might build them</w:t>
      </w:r>
      <w:r w:rsidRPr="00C96ACF">
        <w:rPr>
          <w:sz w:val="16"/>
        </w:rPr>
        <w:t xml:space="preserve"> soon too.</w:t>
      </w:r>
    </w:p>
    <w:p w14:paraId="769D919C" w14:textId="77777777" w:rsidR="00437E82" w:rsidRPr="00C96ACF" w:rsidRDefault="00437E82" w:rsidP="00437E82">
      <w:pPr>
        <w:rPr>
          <w:rStyle w:val="Emphasis"/>
        </w:rPr>
      </w:pPr>
      <w:r w:rsidRPr="00C96ACF">
        <w:rPr>
          <w:sz w:val="16"/>
        </w:rPr>
        <w:t xml:space="preserve">On </w:t>
      </w:r>
      <w:proofErr w:type="gramStart"/>
      <w:r w:rsidRPr="00C96ACF">
        <w:rPr>
          <w:sz w:val="16"/>
        </w:rPr>
        <w:t>a number of</w:t>
      </w:r>
      <w:proofErr w:type="gramEnd"/>
      <w:r w:rsidRPr="00C96ACF">
        <w:rPr>
          <w:sz w:val="16"/>
        </w:rPr>
        <w:t xml:space="preserve"> occasions during the Cold War, the United States and the Soviet Union came perilously close to a nuclear conflict that neither side wanted—a conflict that could have killed hundreds of millions of people. It is remarkable that no city has been destroyed by an atomic blast since Nagasaki in 1945. </w:t>
      </w:r>
      <w:r w:rsidRPr="000A29B0">
        <w:rPr>
          <w:rStyle w:val="StyleUnderline"/>
          <w:highlight w:val="cyan"/>
        </w:rPr>
        <w:t>The spread of</w:t>
      </w:r>
      <w:r w:rsidRPr="00C96ACF">
        <w:rPr>
          <w:rStyle w:val="StyleUnderline"/>
        </w:rPr>
        <w:t xml:space="preserve"> nuclear </w:t>
      </w:r>
      <w:r w:rsidRPr="000A29B0">
        <w:rPr>
          <w:rStyle w:val="StyleUnderline"/>
          <w:highlight w:val="cyan"/>
        </w:rPr>
        <w:t>weapons</w:t>
      </w:r>
      <w:r w:rsidRPr="00C96ACF">
        <w:rPr>
          <w:rStyle w:val="StyleUnderline"/>
        </w:rPr>
        <w:t xml:space="preserve"> to more countries, </w:t>
      </w:r>
      <w:r w:rsidRPr="000A29B0">
        <w:rPr>
          <w:rStyle w:val="StyleUnderline"/>
          <w:highlight w:val="cyan"/>
        </w:rPr>
        <w:t>amid</w:t>
      </w:r>
      <w:r w:rsidRPr="00C96ACF">
        <w:rPr>
          <w:rStyle w:val="StyleUnderline"/>
        </w:rPr>
        <w:t xml:space="preserve"> today’s rising </w:t>
      </w:r>
      <w:r w:rsidRPr="000A29B0">
        <w:rPr>
          <w:rStyle w:val="StyleUnderline"/>
          <w:highlight w:val="cyan"/>
        </w:rPr>
        <w:t xml:space="preserve">nationalism </w:t>
      </w:r>
      <w:r w:rsidRPr="000A29B0">
        <w:rPr>
          <w:rStyle w:val="StyleUnderline"/>
        </w:rPr>
        <w:t>and</w:t>
      </w:r>
      <w:r w:rsidRPr="00C96ACF">
        <w:rPr>
          <w:rStyle w:val="StyleUnderline"/>
        </w:rPr>
        <w:t xml:space="preserve"> bitter ethnic hatreds</w:t>
      </w:r>
      <w:r w:rsidRPr="000A29B0">
        <w:rPr>
          <w:rStyle w:val="StyleUnderline"/>
          <w:highlight w:val="cyan"/>
        </w:rPr>
        <w:t>, would</w:t>
      </w:r>
      <w:r w:rsidRPr="00C96ACF">
        <w:rPr>
          <w:rStyle w:val="StyleUnderline"/>
        </w:rPr>
        <w:t xml:space="preserve"> </w:t>
      </w:r>
      <w:r w:rsidRPr="00C96ACF">
        <w:rPr>
          <w:sz w:val="16"/>
        </w:rPr>
        <w:t xml:space="preserve">no doubt </w:t>
      </w:r>
      <w:r w:rsidRPr="000A29B0">
        <w:rPr>
          <w:rStyle w:val="Emphasis"/>
          <w:highlight w:val="cyan"/>
        </w:rPr>
        <w:t>increase the likelihood of mushroom clouds</w:t>
      </w:r>
      <w:r w:rsidRPr="00C96ACF">
        <w:rPr>
          <w:rStyle w:val="Emphasis"/>
        </w:rPr>
        <w:t xml:space="preserve"> </w:t>
      </w:r>
      <w:r w:rsidRPr="00C96ACF">
        <w:rPr>
          <w:rStyle w:val="StyleUnderline"/>
        </w:rPr>
        <w:t xml:space="preserve">rising </w:t>
      </w:r>
      <w:r w:rsidRPr="000A29B0">
        <w:rPr>
          <w:rStyle w:val="StyleUnderline"/>
          <w:highlight w:val="cyan"/>
        </w:rPr>
        <w:t>over</w:t>
      </w:r>
      <w:r w:rsidRPr="00C96ACF">
        <w:rPr>
          <w:rStyle w:val="StyleUnderline"/>
        </w:rPr>
        <w:t xml:space="preserve"> the </w:t>
      </w:r>
      <w:r w:rsidRPr="00C96ACF">
        <w:rPr>
          <w:rStyle w:val="Emphasis"/>
        </w:rPr>
        <w:t xml:space="preserve">rubble of </w:t>
      </w:r>
      <w:r w:rsidRPr="000A29B0">
        <w:rPr>
          <w:rStyle w:val="Emphasis"/>
          <w:highlight w:val="cyan"/>
        </w:rPr>
        <w:t>cities</w:t>
      </w:r>
      <w:r w:rsidRPr="00C96ACF">
        <w:rPr>
          <w:rStyle w:val="Emphasis"/>
        </w:rPr>
        <w:t>.</w:t>
      </w:r>
    </w:p>
    <w:p w14:paraId="7F5B3F4B" w14:textId="55D9340E" w:rsidR="00437E82" w:rsidRDefault="00437E82" w:rsidP="00437E82">
      <w:pPr>
        <w:pStyle w:val="Heading3"/>
      </w:pPr>
      <w:r>
        <w:t xml:space="preserve">2AC – Hamid (Not necessary if you read </w:t>
      </w:r>
      <w:r w:rsidR="00C252CC">
        <w:t xml:space="preserve">a </w:t>
      </w:r>
      <w:r>
        <w:t>tech leadership turn)</w:t>
      </w:r>
    </w:p>
    <w:p w14:paraId="6ABD30F3" w14:textId="15E7F97F" w:rsidR="002B3501" w:rsidRPr="000A661B" w:rsidRDefault="002B3501" w:rsidP="002B3501">
      <w:pPr>
        <w:pStyle w:val="Heading4"/>
      </w:pPr>
      <w:r>
        <w:t>Li</w:t>
      </w:r>
      <w:r w:rsidRPr="000A661B">
        <w:t>beral democracy is better than any alternative</w:t>
      </w:r>
      <w:r>
        <w:t>, which cedes</w:t>
      </w:r>
      <w:r w:rsidRPr="000A661B">
        <w:t xml:space="preserve"> Europe to Putin. </w:t>
      </w:r>
    </w:p>
    <w:p w14:paraId="770BD6E1" w14:textId="77777777" w:rsidR="002B3501" w:rsidRPr="00B520F9" w:rsidRDefault="002B3501" w:rsidP="002B3501">
      <w:r w:rsidRPr="00B520F9">
        <w:rPr>
          <w:rStyle w:val="Style13ptBold"/>
        </w:rPr>
        <w:t>Hamid '22</w:t>
      </w:r>
      <w:r>
        <w:t xml:space="preserve"> - Senior fellow at the Brookings Institution, and assistant research professor of Islamic studies at Fuller Seminary [</w:t>
      </w:r>
      <w:proofErr w:type="spellStart"/>
      <w:r>
        <w:t>Shadi</w:t>
      </w:r>
      <w:proofErr w:type="spellEnd"/>
      <w:r>
        <w:t xml:space="preserve">, 3/6/22, "There Are Many Things Worse Than American Power," https://www.theatlantic.com/ideas/archive/2022/03/putin-kremlin-imperialism-ukraine-american-power/624180/] </w:t>
      </w:r>
    </w:p>
    <w:p w14:paraId="1C3F7891" w14:textId="77777777" w:rsidR="002B3501" w:rsidRPr="00BC31CD" w:rsidRDefault="002B3501" w:rsidP="002B3501">
      <w:pPr>
        <w:rPr>
          <w:sz w:val="16"/>
        </w:rPr>
      </w:pPr>
      <w:r w:rsidRPr="00BC31CD">
        <w:rPr>
          <w:sz w:val="16"/>
        </w:rPr>
        <w:t xml:space="preserve">If there was any doubt before, the answer is now clear. Vladimir </w:t>
      </w:r>
      <w:r w:rsidRPr="00B520F9">
        <w:rPr>
          <w:rStyle w:val="StyleUnderline"/>
          <w:highlight w:val="cyan"/>
        </w:rPr>
        <w:t>Putin is showing that a world without American power</w:t>
      </w:r>
      <w:r w:rsidRPr="00BC31CD">
        <w:rPr>
          <w:sz w:val="16"/>
        </w:rPr>
        <w:t>—or, for that matter, Western power—</w:t>
      </w:r>
      <w:r w:rsidRPr="00B520F9">
        <w:rPr>
          <w:rStyle w:val="StyleUnderline"/>
          <w:highlight w:val="cyan"/>
        </w:rPr>
        <w:t>is not</w:t>
      </w:r>
      <w:r w:rsidRPr="00D55321">
        <w:rPr>
          <w:rStyle w:val="StyleUnderline"/>
        </w:rPr>
        <w:t xml:space="preserve"> a </w:t>
      </w:r>
      <w:r w:rsidRPr="00B520F9">
        <w:rPr>
          <w:rStyle w:val="StyleUnderline"/>
          <w:highlight w:val="cyan"/>
        </w:rPr>
        <w:t>better</w:t>
      </w:r>
      <w:r w:rsidRPr="00D55321">
        <w:rPr>
          <w:rStyle w:val="StyleUnderline"/>
        </w:rPr>
        <w:t xml:space="preserve"> world</w:t>
      </w:r>
      <w:r w:rsidRPr="00BC31CD">
        <w:rPr>
          <w:sz w:val="16"/>
        </w:rPr>
        <w:t>.</w:t>
      </w:r>
    </w:p>
    <w:p w14:paraId="4A010BD9" w14:textId="77777777" w:rsidR="002B3501" w:rsidRPr="00BC31CD" w:rsidRDefault="002B3501" w:rsidP="002B3501">
      <w:pPr>
        <w:rPr>
          <w:sz w:val="16"/>
        </w:rPr>
      </w:pPr>
      <w:r w:rsidRPr="00B520F9">
        <w:rPr>
          <w:rStyle w:val="StyleUnderline"/>
          <w:highlight w:val="cyan"/>
        </w:rPr>
        <w:t>For the generation of Americans</w:t>
      </w:r>
      <w:r w:rsidRPr="00D55321">
        <w:rPr>
          <w:rStyle w:val="StyleUnderline"/>
        </w:rPr>
        <w:t xml:space="preserve"> who came of age in the shadow of the September 11</w:t>
      </w:r>
      <w:r w:rsidRPr="00BC31CD">
        <w:rPr>
          <w:sz w:val="16"/>
        </w:rPr>
        <w:t xml:space="preserve"> attacks, </w:t>
      </w:r>
      <w:r w:rsidRPr="00D55321">
        <w:rPr>
          <w:rStyle w:val="StyleUnderline"/>
        </w:rPr>
        <w:t>the world America had made came with a question mark</w:t>
      </w:r>
      <w:r w:rsidRPr="002719A4">
        <w:rPr>
          <w:rStyle w:val="StyleUnderline"/>
        </w:rPr>
        <w:t>.</w:t>
      </w:r>
      <w:r w:rsidRPr="002719A4">
        <w:rPr>
          <w:sz w:val="16"/>
        </w:rPr>
        <w:t xml:space="preserve"> </w:t>
      </w:r>
      <w:r w:rsidRPr="002719A4">
        <w:rPr>
          <w:rStyle w:val="StyleUnderline"/>
        </w:rPr>
        <w:t>Their formative experiences were the ones in which American power had been used for ill</w:t>
      </w:r>
      <w:r w:rsidRPr="002719A4">
        <w:rPr>
          <w:sz w:val="16"/>
        </w:rPr>
        <w:t xml:space="preserve">, in Iraq and Afghanistan. In the Middle East more broadly, and for much longer, the United States had built a security architecture around some of the world’s most repressive regimes. </w:t>
      </w:r>
      <w:r w:rsidRPr="002719A4">
        <w:rPr>
          <w:rStyle w:val="StyleUnderline"/>
        </w:rPr>
        <w:t>For those on the left</w:t>
      </w:r>
      <w:r w:rsidRPr="002719A4">
        <w:rPr>
          <w:sz w:val="16"/>
        </w:rPr>
        <w:t xml:space="preserve">, this was nothing new, </w:t>
      </w:r>
      <w:r w:rsidRPr="002719A4">
        <w:rPr>
          <w:rStyle w:val="StyleUnderline"/>
        </w:rPr>
        <w:t>and it was all too obvious</w:t>
      </w:r>
      <w:r w:rsidRPr="002719A4">
        <w:rPr>
          <w:sz w:val="16"/>
        </w:rPr>
        <w:t>. I spent my college years reading Noam Chomsky and other leftist critics of U.S. foreign policy, and they weren’t entirely wrong. On balance, the U.S. may have been a force for good</w:t>
      </w:r>
      <w:r w:rsidRPr="00BC31CD">
        <w:rPr>
          <w:sz w:val="16"/>
        </w:rPr>
        <w:t xml:space="preserve">, but </w:t>
      </w:r>
      <w:proofErr w:type="gramStart"/>
      <w:r w:rsidRPr="00BC31CD">
        <w:rPr>
          <w:sz w:val="16"/>
        </w:rPr>
        <w:t>in particular regions</w:t>
      </w:r>
      <w:proofErr w:type="gramEnd"/>
      <w:r w:rsidRPr="00BC31CD">
        <w:rPr>
          <w:sz w:val="16"/>
        </w:rPr>
        <w:t xml:space="preserve"> and at particular times, it had been anything but.</w:t>
      </w:r>
    </w:p>
    <w:p w14:paraId="25304E03" w14:textId="77777777" w:rsidR="002B3501" w:rsidRPr="00BC31CD" w:rsidRDefault="002B3501" w:rsidP="002B3501">
      <w:pPr>
        <w:rPr>
          <w:sz w:val="16"/>
        </w:rPr>
      </w:pPr>
      <w:r w:rsidRPr="00B520F9">
        <w:rPr>
          <w:rStyle w:val="StyleUnderline"/>
          <w:highlight w:val="cyan"/>
        </w:rPr>
        <w:t>Blaming America</w:t>
      </w:r>
      <w:r w:rsidRPr="00D55321">
        <w:rPr>
          <w:rStyle w:val="StyleUnderline"/>
        </w:rPr>
        <w:t xml:space="preserve"> first </w:t>
      </w:r>
      <w:r w:rsidRPr="00B520F9">
        <w:rPr>
          <w:rStyle w:val="StyleUnderline"/>
          <w:highlight w:val="cyan"/>
        </w:rPr>
        <w:t>became all too easy</w:t>
      </w:r>
      <w:r w:rsidRPr="00BC31CD">
        <w:rPr>
          <w:sz w:val="16"/>
        </w:rPr>
        <w:t xml:space="preserve">. After September 11, </w:t>
      </w:r>
      <w:r w:rsidRPr="00D55321">
        <w:rPr>
          <w:rStyle w:val="StyleUnderline"/>
        </w:rPr>
        <w:t>U.S. power was as overwhelming as it was uncontested. That it was squandered on two endless wars</w:t>
      </w:r>
      <w:r w:rsidRPr="00BC31CD">
        <w:rPr>
          <w:sz w:val="16"/>
        </w:rPr>
        <w:t xml:space="preserve"> made it convenient to focus on America’s sins, while underplaying Russia’s and China’s growing ambitions.</w:t>
      </w:r>
    </w:p>
    <w:p w14:paraId="492D9C2F" w14:textId="77777777" w:rsidR="002B3501" w:rsidRPr="00BC31CD" w:rsidRDefault="002B3501" w:rsidP="002B3501">
      <w:pPr>
        <w:rPr>
          <w:sz w:val="16"/>
        </w:rPr>
      </w:pPr>
      <w:r w:rsidRPr="00BC31CD">
        <w:rPr>
          <w:sz w:val="16"/>
        </w:rPr>
        <w:t>For his part, Putin understood well that the balance of power was shifting. Knowing what he knew, the Russian president wasn’t necessarily “irrational” in deciding to invade Ukraine. He had good reason to think that he could get away with it. After all, he had gotten away with quite a lot for nearly 15 years, ever since the Russian war against Georgia in 2008, when George W. Bush was still president. Then he annexed Crimea in 2014 and intervened brutally in Syria in 2015. Each time, in an understandable desire to avoid an escalatory spiral with Russia, the United States held back and tried not to do anything that might provoke Putin. Meanwhile, Europe became more and more dependent on Russian energy; Germany, for example, was importing 55 percent of its natural gas from Russia. Just three weeks ago, it was possible for Der Spiegel to declare that most Germans thought “peace with Russia is the only thing that matters.”</w:t>
      </w:r>
    </w:p>
    <w:p w14:paraId="75CDA1C5" w14:textId="77777777" w:rsidR="002B3501" w:rsidRPr="002719A4" w:rsidRDefault="002B3501" w:rsidP="002B3501">
      <w:pPr>
        <w:rPr>
          <w:sz w:val="16"/>
        </w:rPr>
      </w:pPr>
      <w:r w:rsidRPr="00D55321">
        <w:rPr>
          <w:rStyle w:val="StyleUnderline"/>
        </w:rPr>
        <w:t>The narrative of a feckless and divided West solidified for years</w:t>
      </w:r>
      <w:r w:rsidRPr="00BC31CD">
        <w:rPr>
          <w:sz w:val="16"/>
        </w:rPr>
        <w:t xml:space="preserve">. We, as Americans, were feeling unsure of ourselves, so it was only reasonable that Putin would feel it too. In such a context, and </w:t>
      </w:r>
      <w:r w:rsidRPr="00D55321">
        <w:rPr>
          <w:rStyle w:val="StyleUnderline"/>
        </w:rPr>
        <w:t>after four years of Donald Trump and the domestic turmoil that he wrought, it was tempting to valorize “restraint” and limited engagements abroad</w:t>
      </w:r>
      <w:r w:rsidRPr="00BC31CD">
        <w:rPr>
          <w:sz w:val="16"/>
        </w:rPr>
        <w:t xml:space="preserve">. </w:t>
      </w:r>
      <w:r w:rsidRPr="002719A4">
        <w:rPr>
          <w:rStyle w:val="StyleUnderline"/>
        </w:rPr>
        <w:t>Worried about imperial overreach,</w:t>
      </w:r>
      <w:r w:rsidRPr="002719A4">
        <w:rPr>
          <w:sz w:val="16"/>
        </w:rPr>
        <w:t xml:space="preserve"> most of </w:t>
      </w:r>
      <w:r w:rsidRPr="002719A4">
        <w:rPr>
          <w:rStyle w:val="StyleUnderline"/>
        </w:rPr>
        <w:t>the American left opposed direct U.S. military action against</w:t>
      </w:r>
      <w:r w:rsidRPr="002719A4">
        <w:rPr>
          <w:sz w:val="16"/>
        </w:rPr>
        <w:t xml:space="preserve"> Bashar al-</w:t>
      </w:r>
      <w:r w:rsidRPr="002719A4">
        <w:rPr>
          <w:rStyle w:val="StyleUnderline"/>
        </w:rPr>
        <w:t>Assad’</w:t>
      </w:r>
      <w:r w:rsidRPr="002719A4">
        <w:rPr>
          <w:sz w:val="16"/>
        </w:rPr>
        <w:t>s regime in the early 2010s, even though it was Russian and Iranian intervention on behalf of Syria’s dictator that bore the marks of a real imperial enterprise, not just an imagined one.</w:t>
      </w:r>
    </w:p>
    <w:p w14:paraId="6CC3F594" w14:textId="77777777" w:rsidR="002B3501" w:rsidRPr="00BC31CD" w:rsidRDefault="002B3501" w:rsidP="002B3501">
      <w:pPr>
        <w:rPr>
          <w:sz w:val="16"/>
        </w:rPr>
      </w:pPr>
      <w:r w:rsidRPr="002719A4">
        <w:rPr>
          <w:rStyle w:val="StyleUnderline"/>
        </w:rPr>
        <w:t>Russia’s unprovoked attack on a sovereign nation</w:t>
      </w:r>
      <w:r w:rsidRPr="002719A4">
        <w:rPr>
          <w:sz w:val="16"/>
        </w:rPr>
        <w:t xml:space="preserve">, in Europe no less, has </w:t>
      </w:r>
      <w:r w:rsidRPr="002719A4">
        <w:rPr>
          <w:rStyle w:val="StyleUnderline"/>
        </w:rPr>
        <w:t>put matters back in their proper framing</w:t>
      </w:r>
      <w:r w:rsidRPr="002719A4">
        <w:rPr>
          <w:sz w:val="16"/>
        </w:rPr>
        <w:t xml:space="preserve">. The question of whether the United States is a uniquely malevolent force in global politics has been resolved. In the span of a few days, </w:t>
      </w:r>
      <w:r w:rsidRPr="002719A4">
        <w:rPr>
          <w:rStyle w:val="StyleUnderline"/>
        </w:rPr>
        <w:t>skeptics of American power have gotten a taste of what a world where America grows weak and Russia grows strong looks like</w:t>
      </w:r>
      <w:r w:rsidRPr="002719A4">
        <w:rPr>
          <w:sz w:val="16"/>
        </w:rPr>
        <w:t xml:space="preserve">. Of course, </w:t>
      </w:r>
      <w:r w:rsidRPr="002719A4">
        <w:rPr>
          <w:rStyle w:val="StyleUnderline"/>
        </w:rPr>
        <w:t>there are still holdouts who insist on seeing the United States as the provocateur.</w:t>
      </w:r>
      <w:r w:rsidRPr="002719A4">
        <w:rPr>
          <w:sz w:val="16"/>
        </w:rPr>
        <w:t xml:space="preserve"> In its only public statement on Ukraine, the Democratic Socialists of America condemned Russia’s invasion but also called for “the U.S. to withdraw from NATO and to end the imperialist expansionism that set the stage for this conflict.” This is an odd statement considering that </w:t>
      </w:r>
      <w:r w:rsidRPr="00B520F9">
        <w:rPr>
          <w:rStyle w:val="StyleUnderline"/>
          <w:highlight w:val="cyan"/>
        </w:rPr>
        <w:t>Russia,</w:t>
      </w:r>
      <w:r w:rsidRPr="00BC31CD">
        <w:rPr>
          <w:rStyle w:val="StyleUnderline"/>
        </w:rPr>
        <w:t xml:space="preserve"> rather than the U</w:t>
      </w:r>
      <w:r w:rsidRPr="00BC31CD">
        <w:rPr>
          <w:sz w:val="16"/>
        </w:rPr>
        <w:t xml:space="preserve">nited </w:t>
      </w:r>
      <w:r w:rsidRPr="00BC31CD">
        <w:rPr>
          <w:rStyle w:val="StyleUnderline"/>
        </w:rPr>
        <w:t>S</w:t>
      </w:r>
      <w:r w:rsidRPr="00BC31CD">
        <w:rPr>
          <w:sz w:val="16"/>
        </w:rPr>
        <w:t xml:space="preserve">tates, </w:t>
      </w:r>
      <w:r w:rsidRPr="00B520F9">
        <w:rPr>
          <w:rStyle w:val="StyleUnderline"/>
          <w:highlight w:val="cyan"/>
        </w:rPr>
        <w:t>has been the world’s most unabashedly imperialist force for the past three decades</w:t>
      </w:r>
      <w:r w:rsidRPr="00BC31CD">
        <w:rPr>
          <w:rStyle w:val="StyleUnderline"/>
        </w:rPr>
        <w:t>.</w:t>
      </w:r>
      <w:r w:rsidRPr="00BC31CD">
        <w:rPr>
          <w:sz w:val="16"/>
        </w:rPr>
        <w:t xml:space="preserve"> But </w:t>
      </w:r>
      <w:r w:rsidRPr="00BC31CD">
        <w:rPr>
          <w:rStyle w:val="StyleUnderline"/>
        </w:rPr>
        <w:t xml:space="preserve">many on </w:t>
      </w:r>
      <w:r w:rsidRPr="00B520F9">
        <w:rPr>
          <w:rStyle w:val="StyleUnderline"/>
          <w:highlight w:val="cyan"/>
        </w:rPr>
        <w:t>the anti-imperialist left aren’t really anti-imperialist; they just have an</w:t>
      </w:r>
      <w:r w:rsidRPr="00BC31CD">
        <w:rPr>
          <w:rStyle w:val="StyleUnderline"/>
        </w:rPr>
        <w:t xml:space="preserve"> instinctive </w:t>
      </w:r>
      <w:r w:rsidRPr="00B520F9">
        <w:rPr>
          <w:rStyle w:val="StyleUnderline"/>
          <w:highlight w:val="cyan"/>
        </w:rPr>
        <w:t>aversion to America</w:t>
      </w:r>
      <w:r w:rsidRPr="00BC31CD">
        <w:rPr>
          <w:rStyle w:val="StyleUnderline"/>
        </w:rPr>
        <w:t>n power.</w:t>
      </w:r>
    </w:p>
    <w:p w14:paraId="34B12813" w14:textId="77777777" w:rsidR="002B3501" w:rsidRPr="00BC31CD" w:rsidRDefault="002B3501" w:rsidP="002B3501">
      <w:pPr>
        <w:rPr>
          <w:sz w:val="16"/>
        </w:rPr>
      </w:pPr>
      <w:r w:rsidRPr="00BC31CD">
        <w:rPr>
          <w:sz w:val="16"/>
        </w:rPr>
        <w:t>America’s low opinion of its own capacity for good—and the resulting desire to retreat or disengage—hasn’t just been a preoccupation of the far left. The crisis of confidence has been pervasive, spreading to the halls of power and even President Barack Obama, whose memorable mantra was “Don’t do stupid shit.” Instead of thinking about what we could do, or what we could do better, Obama was more interested in a self-limiting principle. For their part, European powers—content to bask under their U.S. security umbrella—could afford to believe in fantasies of perpetual peace. Europe’s gentleness and lethargy—coaxing Germany to commit even 2 percent of its GDP to defense seemed impossible—became something of a joke. One popular Twitter account, @ISEUConcerned, devoted itself to mocking the European Union’s propensity to express “concern,” but do little else, whenever something bad happened.</w:t>
      </w:r>
    </w:p>
    <w:p w14:paraId="0B5B3DBE" w14:textId="77777777" w:rsidR="002B3501" w:rsidRPr="00BC31CD" w:rsidRDefault="002B3501" w:rsidP="002B3501">
      <w:pPr>
        <w:rPr>
          <w:sz w:val="16"/>
        </w:rPr>
      </w:pPr>
      <w:r w:rsidRPr="00BC31CD">
        <w:rPr>
          <w:sz w:val="16"/>
        </w:rPr>
        <w:t xml:space="preserve">Suddenly, </w:t>
      </w:r>
      <w:r w:rsidRPr="00BC31CD">
        <w:rPr>
          <w:rStyle w:val="StyleUnderline"/>
        </w:rPr>
        <w:t>the EU has been aroused from its slumber,</w:t>
      </w:r>
      <w:r w:rsidRPr="00BC31CD">
        <w:rPr>
          <w:sz w:val="16"/>
        </w:rPr>
        <w:t xml:space="preserve"> and the parody account was rendered temporarily speechless. </w:t>
      </w:r>
      <w:r w:rsidRPr="00BC31CD">
        <w:rPr>
          <w:rStyle w:val="StyleUnderline"/>
        </w:rPr>
        <w:t>This is no longer tepid concern, but righteous fury. Member states announced that they would send anti-tank weapons to Ukraine. Germany</w:t>
      </w:r>
      <w:r w:rsidRPr="00BC31CD">
        <w:rPr>
          <w:sz w:val="16"/>
        </w:rPr>
        <w:t xml:space="preserve">, for the first time, </w:t>
      </w:r>
      <w:r w:rsidRPr="00BC31CD">
        <w:rPr>
          <w:rStyle w:val="StyleUnderline"/>
        </w:rPr>
        <w:t xml:space="preserve">said that it would ramp up its military budget </w:t>
      </w:r>
      <w:r w:rsidRPr="00BC31CD">
        <w:rPr>
          <w:sz w:val="16"/>
        </w:rPr>
        <w:t xml:space="preserve">to 100 billion euros. On the economic front, the EU announced some of the toughest sanctions in history. My podcast co-host, Damir Marusic, an Atlantic Council senior fellow, likened it to a “holy war,” </w:t>
      </w:r>
      <w:proofErr w:type="gramStart"/>
      <w:r w:rsidRPr="00BC31CD">
        <w:rPr>
          <w:sz w:val="16"/>
        </w:rPr>
        <w:t>European-style</w:t>
      </w:r>
      <w:proofErr w:type="gramEnd"/>
      <w:r w:rsidRPr="00BC31CD">
        <w:rPr>
          <w:sz w:val="16"/>
        </w:rPr>
        <w:t>.</w:t>
      </w:r>
    </w:p>
    <w:p w14:paraId="465C5786" w14:textId="77777777" w:rsidR="002B3501" w:rsidRPr="00BC31CD" w:rsidRDefault="002B3501" w:rsidP="002B3501">
      <w:pPr>
        <w:rPr>
          <w:sz w:val="16"/>
        </w:rPr>
      </w:pPr>
      <w:r w:rsidRPr="00BC31CD">
        <w:rPr>
          <w:sz w:val="16"/>
        </w:rPr>
        <w:t xml:space="preserve">Sometimes, </w:t>
      </w:r>
      <w:proofErr w:type="gramStart"/>
      <w:r w:rsidRPr="00BC31CD">
        <w:rPr>
          <w:sz w:val="16"/>
        </w:rPr>
        <w:t>unusual</w:t>
      </w:r>
      <w:proofErr w:type="gramEnd"/>
      <w:r w:rsidRPr="00BC31CD">
        <w:rPr>
          <w:sz w:val="16"/>
        </w:rPr>
        <w:t xml:space="preserve"> and extreme events mark the separation between old and new ways of thinking and being. This week, the Berlin-based journalist Elizabeth </w:t>
      </w:r>
      <w:proofErr w:type="spellStart"/>
      <w:r w:rsidRPr="00BC31CD">
        <w:rPr>
          <w:sz w:val="16"/>
        </w:rPr>
        <w:t>Zerofsky</w:t>
      </w:r>
      <w:proofErr w:type="spellEnd"/>
      <w:r w:rsidRPr="00BC31CD">
        <w:rPr>
          <w:sz w:val="16"/>
        </w:rPr>
        <w:t xml:space="preserve"> remarked that </w:t>
      </w:r>
      <w:r w:rsidRPr="00BC31CD">
        <w:rPr>
          <w:rStyle w:val="StyleUnderline"/>
        </w:rPr>
        <w:t>the current moment reminded her of the memoir The World of Yesterday</w:t>
      </w:r>
      <w:r w:rsidRPr="00BC31CD">
        <w:rPr>
          <w:sz w:val="16"/>
        </w:rPr>
        <w:t xml:space="preserve">, written by the Austrian novelist Stefan Zweig as World War II loomed. In it, he </w:t>
      </w:r>
      <w:r w:rsidRPr="00BC31CD">
        <w:rPr>
          <w:rStyle w:val="StyleUnderline"/>
        </w:rPr>
        <w:t>recalls the twilight of the Austro-Hungarian Empire with an almost naive fondness</w:t>
      </w:r>
      <w:r w:rsidRPr="00BC31CD">
        <w:rPr>
          <w:sz w:val="16"/>
        </w:rPr>
        <w:t>. On the first day of the Ukraine invasion, I happened to be speaking to a group of college students who had no memory of September 11. I told them that they may be living in history. Those students, like all of us, are bearing witness to one of those rare events that recast how individuals and nations alike view the world they inhabit.</w:t>
      </w:r>
    </w:p>
    <w:p w14:paraId="5F967DAE" w14:textId="77777777" w:rsidR="002B3501" w:rsidRPr="00BC31CD" w:rsidRDefault="002B3501" w:rsidP="002B3501">
      <w:pPr>
        <w:rPr>
          <w:sz w:val="16"/>
        </w:rPr>
      </w:pPr>
      <w:r w:rsidRPr="00BC31CD">
        <w:rPr>
          <w:sz w:val="16"/>
        </w:rPr>
        <w:t xml:space="preserve">The coming weeks, months, and years are likely to be as fascinating as they are terrifying. In a sense, </w:t>
      </w:r>
      <w:r w:rsidRPr="00BC31CD">
        <w:rPr>
          <w:rStyle w:val="StyleUnderline"/>
        </w:rPr>
        <w:t>we knew that a great confrontation was coming, even if we hadn’t quite envisioned its precise contours</w:t>
      </w:r>
      <w:r w:rsidRPr="00BC31CD">
        <w:rPr>
          <w:sz w:val="16"/>
        </w:rPr>
        <w:t xml:space="preserve">. At the start of his presidency, Joe Biden declared that the battle between democracies and autocracies would be the defining struggle of our time. This was grandiose rhetoric, but was it more than that? What does it </w:t>
      </w:r>
      <w:proofErr w:type="gramStart"/>
      <w:r w:rsidRPr="00BC31CD">
        <w:rPr>
          <w:sz w:val="16"/>
        </w:rPr>
        <w:t>actually mean</w:t>
      </w:r>
      <w:proofErr w:type="gramEnd"/>
      <w:r w:rsidRPr="00BC31CD">
        <w:rPr>
          <w:sz w:val="16"/>
        </w:rPr>
        <w:t xml:space="preserve"> to fight such a battle?</w:t>
      </w:r>
    </w:p>
    <w:p w14:paraId="2B60596C" w14:textId="77777777" w:rsidR="002B3501" w:rsidRDefault="002B3501" w:rsidP="002B3501">
      <w:pPr>
        <w:rPr>
          <w:sz w:val="16"/>
        </w:rPr>
      </w:pPr>
      <w:r w:rsidRPr="00BC31CD">
        <w:rPr>
          <w:sz w:val="16"/>
        </w:rPr>
        <w:t xml:space="preserve">In any number of ways, </w:t>
      </w:r>
      <w:r w:rsidRPr="00437E82">
        <w:rPr>
          <w:rStyle w:val="StyleUnderline"/>
        </w:rPr>
        <w:t>Russia’s aggression has underscored why Biden was right and why authoritarians</w:t>
      </w:r>
      <w:r w:rsidRPr="00437E82">
        <w:rPr>
          <w:sz w:val="16"/>
        </w:rPr>
        <w:t>—</w:t>
      </w:r>
      <w:r w:rsidRPr="00437E82">
        <w:rPr>
          <w:rStyle w:val="StyleUnderline"/>
        </w:rPr>
        <w:t>and the authoritarian idea itself—are such a threat to peace and stability</w:t>
      </w:r>
      <w:r w:rsidRPr="00437E82">
        <w:rPr>
          <w:sz w:val="16"/>
        </w:rPr>
        <w:t xml:space="preserve">. </w:t>
      </w:r>
      <w:r w:rsidRPr="00437E82">
        <w:rPr>
          <w:rStyle w:val="StyleUnderline"/>
        </w:rPr>
        <w:t>Russia invaded Ukraine, a democracy, because of the recklessness and domination of one man</w:t>
      </w:r>
      <w:r w:rsidRPr="00437E82">
        <w:rPr>
          <w:sz w:val="16"/>
        </w:rPr>
        <w:t xml:space="preserve">, Vladimir Putin. </w:t>
      </w:r>
      <w:r w:rsidRPr="00437E82">
        <w:rPr>
          <w:rStyle w:val="StyleUnderline"/>
        </w:rPr>
        <w:t>The countries that have rallied most enthusiastically behind Ukraine have almost uniformly been democracies,</w:t>
      </w:r>
      <w:r w:rsidRPr="00BC31CD">
        <w:rPr>
          <w:rStyle w:val="StyleUnderline"/>
        </w:rPr>
        <w:t xml:space="preserve"> chief among them the United States</w:t>
      </w:r>
      <w:r w:rsidRPr="00BC31CD">
        <w:rPr>
          <w:rStyle w:val="Emphasis"/>
        </w:rPr>
        <w:t xml:space="preserve">. </w:t>
      </w:r>
      <w:r w:rsidRPr="00B520F9">
        <w:rPr>
          <w:rStyle w:val="Emphasis"/>
          <w:highlight w:val="cyan"/>
        </w:rPr>
        <w:t>America is lousy</w:t>
      </w:r>
      <w:r w:rsidRPr="00BC31CD">
        <w:rPr>
          <w:sz w:val="16"/>
        </w:rPr>
        <w:t xml:space="preserve">, disappointing, </w:t>
      </w:r>
      <w:r w:rsidRPr="00B520F9">
        <w:rPr>
          <w:rStyle w:val="StyleUnderline"/>
          <w:highlight w:val="cyan"/>
        </w:rPr>
        <w:t>and</w:t>
      </w:r>
      <w:r w:rsidRPr="00BC31CD">
        <w:rPr>
          <w:rStyle w:val="StyleUnderline"/>
        </w:rPr>
        <w:t xml:space="preserve"> maddeningly h</w:t>
      </w:r>
      <w:r w:rsidRPr="00B520F9">
        <w:rPr>
          <w:rStyle w:val="StyleUnderline"/>
          <w:highlight w:val="cyan"/>
        </w:rPr>
        <w:t>ypocritical</w:t>
      </w:r>
      <w:r w:rsidRPr="00BC31CD">
        <w:rPr>
          <w:sz w:val="16"/>
        </w:rPr>
        <w:t xml:space="preserve"> in its conduct abroad, </w:t>
      </w:r>
      <w:r w:rsidRPr="00B520F9">
        <w:rPr>
          <w:rStyle w:val="StyleUnderline"/>
          <w:highlight w:val="cyan"/>
        </w:rPr>
        <w:t>but the notion of any moral equivalence between the U</w:t>
      </w:r>
      <w:r w:rsidRPr="00BC31CD">
        <w:rPr>
          <w:rStyle w:val="StyleUnderline"/>
        </w:rPr>
        <w:t xml:space="preserve">nited </w:t>
      </w:r>
      <w:r w:rsidRPr="00B520F9">
        <w:rPr>
          <w:rStyle w:val="StyleUnderline"/>
          <w:highlight w:val="cyan"/>
        </w:rPr>
        <w:t>S</w:t>
      </w:r>
      <w:r w:rsidRPr="00BC31CD">
        <w:rPr>
          <w:rStyle w:val="StyleUnderline"/>
        </w:rPr>
        <w:t xml:space="preserve">tates </w:t>
      </w:r>
      <w:r w:rsidRPr="00B520F9">
        <w:rPr>
          <w:rStyle w:val="StyleUnderline"/>
          <w:highlight w:val="cyan"/>
        </w:rPr>
        <w:t>and</w:t>
      </w:r>
      <w:r w:rsidRPr="00BC31CD">
        <w:rPr>
          <w:rStyle w:val="StyleUnderline"/>
        </w:rPr>
        <w:t xml:space="preserve"> Putin’s </w:t>
      </w:r>
      <w:r w:rsidRPr="00B520F9">
        <w:rPr>
          <w:rStyle w:val="StyleUnderline"/>
          <w:highlight w:val="cyan"/>
        </w:rPr>
        <w:t xml:space="preserve">Russia has </w:t>
      </w:r>
      <w:r w:rsidRPr="00B520F9">
        <w:rPr>
          <w:rStyle w:val="Emphasis"/>
          <w:highlight w:val="cyan"/>
        </w:rPr>
        <w:t>been rendered laughable</w:t>
      </w:r>
      <w:r w:rsidRPr="00BC31CD">
        <w:rPr>
          <w:sz w:val="16"/>
        </w:rPr>
        <w:t xml:space="preserve">. And </w:t>
      </w:r>
      <w:r w:rsidRPr="00EE3172">
        <w:rPr>
          <w:rStyle w:val="StyleUnderline"/>
          <w:highlight w:val="cyan"/>
        </w:rPr>
        <w:t>if there is such a thing as a better world, then anti-imperialists may find themselves in the odd position of hoping</w:t>
      </w:r>
      <w:r w:rsidRPr="00BC31CD">
        <w:rPr>
          <w:rStyle w:val="StyleUnderline"/>
        </w:rPr>
        <w:t xml:space="preserve"> and praying </w:t>
      </w:r>
      <w:r w:rsidRPr="00EE3172">
        <w:rPr>
          <w:rStyle w:val="StyleUnderline"/>
          <w:highlight w:val="cyan"/>
        </w:rPr>
        <w:t>for the health</w:t>
      </w:r>
      <w:r w:rsidRPr="00BC31CD">
        <w:rPr>
          <w:rStyle w:val="StyleUnderline"/>
        </w:rPr>
        <w:t xml:space="preserve"> and longevity </w:t>
      </w:r>
      <w:r w:rsidRPr="00EE3172">
        <w:rPr>
          <w:rStyle w:val="StyleUnderline"/>
          <w:highlight w:val="cyan"/>
        </w:rPr>
        <w:t>of</w:t>
      </w:r>
      <w:r w:rsidRPr="00BC31CD">
        <w:rPr>
          <w:rStyle w:val="StyleUnderline"/>
        </w:rPr>
        <w:t xml:space="preserve"> not just the West but of </w:t>
      </w:r>
      <w:r w:rsidRPr="00EE3172">
        <w:rPr>
          <w:rStyle w:val="StyleUnderline"/>
          <w:highlight w:val="cyan"/>
        </w:rPr>
        <w:t>Western power</w:t>
      </w:r>
      <w:r w:rsidRPr="00BC31CD">
        <w:rPr>
          <w:sz w:val="16"/>
        </w:rPr>
        <w:t>.</w:t>
      </w:r>
    </w:p>
    <w:p w14:paraId="6A134251" w14:textId="77777777" w:rsidR="00C252CC" w:rsidRDefault="00C252CC" w:rsidP="00C252CC">
      <w:pPr>
        <w:pStyle w:val="Heading3"/>
      </w:pPr>
      <w:r>
        <w:t>2AC/1AR – Terrorism</w:t>
      </w:r>
    </w:p>
    <w:p w14:paraId="7FE3FF81" w14:textId="77777777" w:rsidR="00C252CC" w:rsidRDefault="00C252CC" w:rsidP="00C252CC">
      <w:pPr>
        <w:pStyle w:val="Heading4"/>
      </w:pPr>
      <w:r>
        <w:t>Only a strong LIO can prevent CBW and nuclear terror.</w:t>
      </w:r>
    </w:p>
    <w:p w14:paraId="68CDEF26" w14:textId="77777777" w:rsidR="00C252CC" w:rsidRPr="00B84F0F" w:rsidRDefault="00C252CC" w:rsidP="00C252CC">
      <w:r w:rsidRPr="00B84F0F">
        <w:rPr>
          <w:rStyle w:val="Style13ptBold"/>
        </w:rPr>
        <w:t xml:space="preserve">Meier and </w:t>
      </w:r>
      <w:proofErr w:type="spellStart"/>
      <w:r w:rsidRPr="00B84F0F">
        <w:rPr>
          <w:rStyle w:val="Style13ptBold"/>
        </w:rPr>
        <w:t>Vieluf</w:t>
      </w:r>
      <w:proofErr w:type="spellEnd"/>
      <w:r w:rsidRPr="00B84F0F">
        <w:rPr>
          <w:rStyle w:val="Style13ptBold"/>
        </w:rPr>
        <w:t xml:space="preserve"> '21</w:t>
      </w:r>
      <w:r>
        <w:t xml:space="preserve"> [Oliver</w:t>
      </w:r>
      <w:r w:rsidRPr="00B84F0F">
        <w:t>, Senior researcher at the Berlin office of the Institute for Peace Research and Security Policy at the University of Hamburg, and Maren; "Upsetting the nuclear order: how the rise of nationalist populism increases nuclear dangers;" The Nonproliferation Review Volume 28, 2021 - Issue 1-3; pp 13-35]</w:t>
      </w:r>
    </w:p>
    <w:p w14:paraId="3F5C653D" w14:textId="77777777" w:rsidR="00C252CC" w:rsidRPr="00B84F0F" w:rsidRDefault="00C252CC" w:rsidP="00C252CC">
      <w:pPr>
        <w:rPr>
          <w:sz w:val="16"/>
        </w:rPr>
      </w:pPr>
      <w:r w:rsidRPr="00B84F0F">
        <w:rPr>
          <w:sz w:val="16"/>
        </w:rPr>
        <w:t xml:space="preserve">At the global level, it is difficult to counteract nationalist populists’ influence. Multilateral regimes may be able to withstand temporary problems caused by individual noncompliant states. Some may hope that populism will simply wither away and that they can wait the populists out. But, as argued above, </w:t>
      </w:r>
      <w:r w:rsidRPr="00B84F0F">
        <w:rPr>
          <w:rStyle w:val="StyleUnderline"/>
        </w:rPr>
        <w:t>the underlying assumption that populism is a passing phenomenon is questionable</w:t>
      </w:r>
      <w:r w:rsidRPr="00B84F0F">
        <w:rPr>
          <w:sz w:val="16"/>
        </w:rPr>
        <w:t>.</w:t>
      </w:r>
    </w:p>
    <w:p w14:paraId="56A4A63B" w14:textId="77777777" w:rsidR="00C252CC" w:rsidRPr="00B84F0F" w:rsidRDefault="00C252CC" w:rsidP="00C252CC">
      <w:pPr>
        <w:rPr>
          <w:sz w:val="16"/>
        </w:rPr>
      </w:pPr>
      <w:r w:rsidRPr="00B84F0F">
        <w:rPr>
          <w:sz w:val="16"/>
        </w:rPr>
        <w:t>The Alliance for Multilateralism, which is an “informal network of countries united in their conviction that a rules-based multilateral order is the only reliable guarantee for international stability and peace and that our common challenges can only be solved through cooperation</w:t>
      </w:r>
      <w:proofErr w:type="gramStart"/>
      <w:r w:rsidRPr="00B84F0F">
        <w:rPr>
          <w:sz w:val="16"/>
        </w:rPr>
        <w:t>,”Footnote</w:t>
      </w:r>
      <w:proofErr w:type="gramEnd"/>
      <w:r w:rsidRPr="00B84F0F">
        <w:rPr>
          <w:sz w:val="16"/>
        </w:rPr>
        <w:t xml:space="preserve">111 can be understood as a way to balance and constrain the destructive policies of nationalist populists at the global level. Yet </w:t>
      </w:r>
      <w:r w:rsidRPr="00B84F0F">
        <w:rPr>
          <w:rStyle w:val="StyleUnderline"/>
        </w:rPr>
        <w:t>it is not clear what shared interests, apart from opposing nationalist populism, these multilateralists have</w:t>
      </w:r>
      <w:r w:rsidRPr="00B84F0F">
        <w:rPr>
          <w:sz w:val="16"/>
        </w:rPr>
        <w:t>.</w:t>
      </w:r>
    </w:p>
    <w:p w14:paraId="058A13CF" w14:textId="77777777" w:rsidR="00C252CC" w:rsidRPr="00B84F0F" w:rsidRDefault="00C252CC" w:rsidP="00C252CC">
      <w:pPr>
        <w:rPr>
          <w:rStyle w:val="StyleUnderline"/>
        </w:rPr>
      </w:pPr>
      <w:r w:rsidRPr="00B84F0F">
        <w:rPr>
          <w:sz w:val="16"/>
        </w:rPr>
        <w:t xml:space="preserve">In the meantime, multilateralists attempt to maintain ties by cooperating with the populists on issues that are deemed noncontentious. </w:t>
      </w:r>
      <w:r w:rsidRPr="00B84F0F">
        <w:rPr>
          <w:rStyle w:val="StyleUnderline"/>
        </w:rPr>
        <w:t>In the nuclear area, this relates</w:t>
      </w:r>
      <w:r w:rsidRPr="00B84F0F">
        <w:rPr>
          <w:sz w:val="16"/>
        </w:rPr>
        <w:t xml:space="preserve">, for example, </w:t>
      </w:r>
      <w:r w:rsidRPr="00B84F0F">
        <w:rPr>
          <w:rStyle w:val="StyleUnderline"/>
        </w:rPr>
        <w:t>to nuclear security and the prevention of terrorist attacks with chemical, biological, nuclear, or radiological weapons through better preparedness and improved resilience.</w:t>
      </w:r>
    </w:p>
    <w:p w14:paraId="1D268EAB" w14:textId="77777777" w:rsidR="00C252CC" w:rsidRPr="00B84F0F" w:rsidRDefault="00C252CC" w:rsidP="00C252CC">
      <w:pPr>
        <w:rPr>
          <w:sz w:val="16"/>
        </w:rPr>
      </w:pPr>
      <w:r w:rsidRPr="00B84F0F">
        <w:rPr>
          <w:sz w:val="16"/>
        </w:rPr>
        <w:t>The challenge is complex. It arises from within the multilateral system but has been created by the anti-multilateralist positions of the nationalist-populist leaders of great powers. If these countries are permanent members of the UN Security Council, the problem is even more difficult to tackle.</w:t>
      </w:r>
    </w:p>
    <w:p w14:paraId="6B3BFEE0" w14:textId="77777777" w:rsidR="00C252CC" w:rsidRPr="00B84F0F" w:rsidRDefault="00C252CC" w:rsidP="00C252CC">
      <w:pPr>
        <w:rPr>
          <w:sz w:val="16"/>
        </w:rPr>
      </w:pPr>
      <w:r w:rsidRPr="00B84F0F">
        <w:rPr>
          <w:rStyle w:val="StyleUnderline"/>
        </w:rPr>
        <w:t xml:space="preserve">The rise of nationalist populism is taking place in the context of an </w:t>
      </w:r>
      <w:r w:rsidRPr="00B84F0F">
        <w:rPr>
          <w:rStyle w:val="Emphasis"/>
        </w:rPr>
        <w:t>erosion of democracy,</w:t>
      </w:r>
      <w:r w:rsidRPr="00B84F0F">
        <w:rPr>
          <w:sz w:val="16"/>
        </w:rPr>
        <w:t xml:space="preserve"> </w:t>
      </w:r>
      <w:r w:rsidRPr="00B84F0F">
        <w:rPr>
          <w:rStyle w:val="StyleUnderline"/>
        </w:rPr>
        <w:t xml:space="preserve">a rise of authoritarianism, and the proclaimed </w:t>
      </w:r>
      <w:r w:rsidRPr="00B84F0F">
        <w:rPr>
          <w:rStyle w:val="Emphasis"/>
        </w:rPr>
        <w:t>demise of the liberal international order</w:t>
      </w:r>
      <w:r w:rsidRPr="00B84F0F">
        <w:rPr>
          <w:sz w:val="16"/>
        </w:rPr>
        <w:t xml:space="preserve">. </w:t>
      </w:r>
      <w:r w:rsidRPr="00B84F0F">
        <w:rPr>
          <w:rStyle w:val="StyleUnderline"/>
        </w:rPr>
        <w:t>Populism is simultaneously a cause and a symptom of underlying disintegration processes often framed as democratic backsliding and the end of the US-led liberal order</w:t>
      </w:r>
      <w:r w:rsidRPr="00B84F0F">
        <w:rPr>
          <w:sz w:val="16"/>
        </w:rPr>
        <w:t>. Effective responses to counter nationalist-populist policies and arguments have to be proactive</w:t>
      </w:r>
      <w:r w:rsidRPr="00B84F0F">
        <w:rPr>
          <w:rStyle w:val="StyleUnderline"/>
        </w:rPr>
        <w:t>. States and societies cannot simply wait for nationalist populists to fail as a result of the contradictions that their policies produce</w:t>
      </w:r>
      <w:r w:rsidRPr="00B84F0F">
        <w:rPr>
          <w:sz w:val="16"/>
        </w:rPr>
        <w:t xml:space="preserve">. </w:t>
      </w:r>
      <w:r w:rsidRPr="00B84F0F">
        <w:rPr>
          <w:rStyle w:val="StyleUnderline"/>
        </w:rPr>
        <w:t>Political systems have to address the root causes of populism in order to make them more resilient to the threats populists pose and to counterbalance the risky behavior in which populists tend to engage</w:t>
      </w:r>
      <w:r w:rsidRPr="00B84F0F">
        <w:rPr>
          <w:sz w:val="16"/>
        </w:rPr>
        <w:t xml:space="preserve">. </w:t>
      </w:r>
      <w:r w:rsidRPr="00B84F0F">
        <w:rPr>
          <w:rStyle w:val="Emphasis"/>
        </w:rPr>
        <w:t>This is true particularly for the nuclear order, where the risks are existential</w:t>
      </w:r>
      <w:r w:rsidRPr="00B84F0F">
        <w:rPr>
          <w:sz w:val="16"/>
        </w:rPr>
        <w:t>.</w:t>
      </w:r>
    </w:p>
    <w:p w14:paraId="77ADBF86" w14:textId="77777777" w:rsidR="00C252CC" w:rsidRPr="00B84F0F" w:rsidRDefault="00C252CC" w:rsidP="00C252CC">
      <w:pPr>
        <w:rPr>
          <w:sz w:val="16"/>
        </w:rPr>
      </w:pPr>
      <w:r w:rsidRPr="00B84F0F">
        <w:rPr>
          <w:sz w:val="16"/>
        </w:rPr>
        <w:t>In describing the dangers associated with the rise of nationalist populism to power in nuclear-weapon states, we have used illustrative examples to make our arguments. Future research could draw on more empirical data and hopefully describe the specifics of nationalist populists’ policies in a more comprehensive and systematic manner. While the nationalist-populist leaders described here share specific ideas and a policy style, they differ in important ways. Analyzing the different characteristics and strategies of nationalist-populist foreign and defense policy, and particularly nuclear policies, in a more systematic way would be useful to identify the ways in which these actors talk about nuclear weapons and make decisions. It would also be worthwhile to analyze in detail how nationalist-populist nuclear-weapon policies interact with the trends in the nuclear order that have increased nuclear risks over the last 30 years—the shift to a multipolar order, the growing importance of subnational actors, the weakening of strategic stability through novel technologies. We are afraid that the bleak picture we have painted would then become even darker.</w:t>
      </w:r>
    </w:p>
    <w:p w14:paraId="5F996419" w14:textId="77777777" w:rsidR="00C252CC" w:rsidRPr="00B84F0F" w:rsidRDefault="00C252CC" w:rsidP="00C252CC"/>
    <w:p w14:paraId="1E5ACCC2" w14:textId="77777777" w:rsidR="00437E82" w:rsidRDefault="00437E82" w:rsidP="00437E82">
      <w:pPr>
        <w:pStyle w:val="Heading3"/>
      </w:pPr>
      <w:r>
        <w:t>2AC/1AR – Epistemology</w:t>
      </w:r>
    </w:p>
    <w:p w14:paraId="1C6DE1E1" w14:textId="77777777" w:rsidR="00437E82" w:rsidRDefault="00437E82" w:rsidP="00437E82">
      <w:pPr>
        <w:pStyle w:val="Heading4"/>
      </w:pPr>
      <w:r>
        <w:t xml:space="preserve">Arguments for restraint while Europe is in the middle of a war are xenophobic and funded by the Kochs. </w:t>
      </w:r>
    </w:p>
    <w:p w14:paraId="3E7F3F71" w14:textId="77777777" w:rsidR="00437E82" w:rsidRPr="008A7216" w:rsidRDefault="00437E82" w:rsidP="00437E82">
      <w:r w:rsidRPr="008A7216">
        <w:rPr>
          <w:rStyle w:val="Style13ptBold"/>
        </w:rPr>
        <w:t>Rothkopf and Kagan '23</w:t>
      </w:r>
      <w:r>
        <w:t xml:space="preserve"> [David, former CEO of FP Group, and Robert, senior fellow @ Brookings; 2/24/23; "'THE GHOST AT THE FEAST': A CONVERSATION WITH ROBERT KAGAN;" Deep State Radio - transcribed by Fifelski; https://thedsrnetwork.com/the-ghost-at-the-feast-a-conversation-with-robert-kagan/]</w:t>
      </w:r>
    </w:p>
    <w:p w14:paraId="32B1AF90" w14:textId="77777777" w:rsidR="00437E82" w:rsidRPr="008A7216" w:rsidRDefault="00437E82" w:rsidP="00437E82">
      <w:pPr>
        <w:rPr>
          <w:sz w:val="16"/>
        </w:rPr>
      </w:pPr>
      <w:r w:rsidRPr="008A7216">
        <w:rPr>
          <w:sz w:val="16"/>
        </w:rPr>
        <w:t xml:space="preserve">Kagan: And </w:t>
      </w:r>
      <w:proofErr w:type="gramStart"/>
      <w:r w:rsidRPr="008A7216">
        <w:rPr>
          <w:sz w:val="16"/>
        </w:rPr>
        <w:t>so</w:t>
      </w:r>
      <w:proofErr w:type="gramEnd"/>
      <w:r w:rsidRPr="008A7216">
        <w:rPr>
          <w:sz w:val="16"/>
        </w:rPr>
        <w:t xml:space="preserve"> it, </w:t>
      </w:r>
      <w:r w:rsidRPr="00F337B8">
        <w:rPr>
          <w:rStyle w:val="StyleUnderline"/>
          <w:highlight w:val="cyan"/>
        </w:rPr>
        <w:t>it's an old trope to say, we are interested</w:t>
      </w:r>
      <w:r w:rsidRPr="008A7216">
        <w:rPr>
          <w:sz w:val="16"/>
        </w:rPr>
        <w:t xml:space="preserve"> in the American, in </w:t>
      </w:r>
      <w:r w:rsidRPr="00F337B8">
        <w:rPr>
          <w:rStyle w:val="StyleUnderline"/>
          <w:highlight w:val="cyan"/>
        </w:rPr>
        <w:t>defending America, not</w:t>
      </w:r>
      <w:r w:rsidRPr="001048C3">
        <w:rPr>
          <w:rStyle w:val="StyleUnderline"/>
        </w:rPr>
        <w:t xml:space="preserve"> in defending some global </w:t>
      </w:r>
      <w:r w:rsidRPr="00F337B8">
        <w:rPr>
          <w:rStyle w:val="StyleUnderline"/>
          <w:highlight w:val="cyan"/>
        </w:rPr>
        <w:t>liberal order, which they portray as being a</w:t>
      </w:r>
      <w:r w:rsidRPr="001048C3">
        <w:rPr>
          <w:rStyle w:val="StyleUnderline"/>
        </w:rPr>
        <w:t xml:space="preserve"> kind of </w:t>
      </w:r>
      <w:r w:rsidRPr="00F337B8">
        <w:rPr>
          <w:rStyle w:val="StyleUnderline"/>
          <w:highlight w:val="cyan"/>
        </w:rPr>
        <w:t>conspiracy of the elite</w:t>
      </w:r>
      <w:r w:rsidRPr="001048C3">
        <w:rPr>
          <w:rStyle w:val="StyleUnderline"/>
        </w:rPr>
        <w:t xml:space="preserve"> to keep down</w:t>
      </w:r>
      <w:r w:rsidRPr="008A7216">
        <w:rPr>
          <w:sz w:val="16"/>
        </w:rPr>
        <w:t xml:space="preserve">, to keep down the average American. And again, that the idea that there are these vast conspiracies of plutocrats, uh, and communists and Jews, uh, et cetera, was a, was a constant refrain in the 1930s, uh, in conservative circles. It was a major element of Father </w:t>
      </w:r>
      <w:proofErr w:type="spellStart"/>
      <w:r w:rsidRPr="008A7216">
        <w:rPr>
          <w:sz w:val="16"/>
        </w:rPr>
        <w:t>Kauflin</w:t>
      </w:r>
      <w:proofErr w:type="spellEnd"/>
      <w:r w:rsidRPr="008A7216">
        <w:rPr>
          <w:sz w:val="16"/>
        </w:rPr>
        <w:t>, the, the, the, the famous radio priest of the 1930s. Those links were the ones that he made communism, war mongering, Jews, et cetera. Charles Lindbergh got into trouble for saying that Jews were trying to force the United States into war, uh, for reasons that were quote unquote not American. And of course, we</w:t>
      </w:r>
      <w:r w:rsidRPr="008A7216">
        <w:rPr>
          <w:rStyle w:val="StyleUnderline"/>
        </w:rPr>
        <w:t>, we hear those kinds of, those same tropes today, people are a little bit more careful about the words they use</w:t>
      </w:r>
      <w:r w:rsidRPr="008A7216">
        <w:rPr>
          <w:sz w:val="16"/>
        </w:rPr>
        <w:t xml:space="preserve">. </w:t>
      </w:r>
      <w:r w:rsidRPr="00F337B8">
        <w:rPr>
          <w:rStyle w:val="StyleUnderline"/>
          <w:highlight w:val="cyan"/>
        </w:rPr>
        <w:t>They generally talk about</w:t>
      </w:r>
      <w:r w:rsidRPr="008A7216">
        <w:rPr>
          <w:sz w:val="16"/>
        </w:rPr>
        <w:t xml:space="preserve"> globalists and </w:t>
      </w:r>
      <w:r w:rsidRPr="00F337B8">
        <w:rPr>
          <w:rStyle w:val="StyleUnderline"/>
          <w:highlight w:val="cyan"/>
        </w:rPr>
        <w:t>liberal globalists and neo-conservatives</w:t>
      </w:r>
      <w:r w:rsidRPr="008A7216">
        <w:rPr>
          <w:sz w:val="16"/>
        </w:rPr>
        <w:t xml:space="preserve">, et cetera. </w:t>
      </w:r>
      <w:r w:rsidRPr="008A7216">
        <w:rPr>
          <w:rStyle w:val="StyleUnderline"/>
        </w:rPr>
        <w:t>But it's all the same.</w:t>
      </w:r>
      <w:r w:rsidRPr="008A7216">
        <w:rPr>
          <w:sz w:val="16"/>
        </w:rPr>
        <w:t xml:space="preserve"> It's all that same picture. </w:t>
      </w:r>
      <w:r w:rsidRPr="00F337B8">
        <w:rPr>
          <w:rStyle w:val="StyleUnderline"/>
          <w:highlight w:val="cyan"/>
        </w:rPr>
        <w:t>A</w:t>
      </w:r>
      <w:r w:rsidRPr="008A7216">
        <w:rPr>
          <w:rStyle w:val="StyleUnderline"/>
        </w:rPr>
        <w:t xml:space="preserve"> </w:t>
      </w:r>
      <w:r w:rsidRPr="00F337B8">
        <w:rPr>
          <w:rStyle w:val="StyleUnderline"/>
          <w:highlight w:val="cyan"/>
        </w:rPr>
        <w:t>lot of mileage has been</w:t>
      </w:r>
      <w:r w:rsidRPr="008A7216">
        <w:rPr>
          <w:rStyle w:val="StyleUnderline"/>
        </w:rPr>
        <w:t xml:space="preserve"> gotten by conservatives over the past century and more </w:t>
      </w:r>
      <w:r w:rsidRPr="00F337B8">
        <w:rPr>
          <w:rStyle w:val="StyleUnderline"/>
          <w:highlight w:val="cyan"/>
        </w:rPr>
        <w:t>playing precisely to Americans’ xenophobia</w:t>
      </w:r>
      <w:r w:rsidRPr="008A7216">
        <w:rPr>
          <w:sz w:val="16"/>
        </w:rPr>
        <w:t xml:space="preserve">, which, uh, which crops up now and then their fear of the other, their fear of people who don't look like them, et cetera. These are normal human qualities, of course, and Americans are not immune to them. But it's been one of the, it's been one of the goals of, of these conservative attacks to sort of stir up those kinds of fears in the United States. And that is very much part of Republican foreign policy today. And, and, but getting back to your point where we can see all this come together is in what now is clearly becoming the dominant view in the Republican party, which is that we should completely cut off our aid to Ukraine.  Um, it was interesting to see Ron </w:t>
      </w:r>
      <w:r w:rsidRPr="008A7216">
        <w:rPr>
          <w:rStyle w:val="StyleUnderline"/>
        </w:rPr>
        <w:t>DeSantis,</w:t>
      </w:r>
      <w:r w:rsidRPr="008A7216">
        <w:rPr>
          <w:sz w:val="16"/>
        </w:rPr>
        <w:t xml:space="preserve"> who has been </w:t>
      </w:r>
      <w:proofErr w:type="gramStart"/>
      <w:r w:rsidRPr="008A7216">
        <w:rPr>
          <w:sz w:val="16"/>
        </w:rPr>
        <w:t>pretty quiet</w:t>
      </w:r>
      <w:proofErr w:type="gramEnd"/>
      <w:r w:rsidRPr="008A7216">
        <w:rPr>
          <w:sz w:val="16"/>
        </w:rPr>
        <w:t xml:space="preserve"> on the subject of foreign policy lately, </w:t>
      </w:r>
      <w:r w:rsidRPr="008A7216">
        <w:rPr>
          <w:rStyle w:val="StyleUnderline"/>
        </w:rPr>
        <w:t>finally come down and make it clear that he doesn't think the United States really should be engaged in this conflict even indirectly with Ukraine</w:t>
      </w:r>
      <w:r w:rsidRPr="008A7216">
        <w:rPr>
          <w:sz w:val="16"/>
        </w:rPr>
        <w:t xml:space="preserve">. And Josh </w:t>
      </w:r>
      <w:r w:rsidRPr="00F337B8">
        <w:rPr>
          <w:rStyle w:val="StyleUnderline"/>
          <w:highlight w:val="cyan"/>
        </w:rPr>
        <w:t>Hawley</w:t>
      </w:r>
      <w:r w:rsidRPr="008A7216">
        <w:rPr>
          <w:rStyle w:val="StyleUnderline"/>
        </w:rPr>
        <w:t xml:space="preserve"> gave a speech just recently in which he </w:t>
      </w:r>
      <w:r w:rsidRPr="00F337B8">
        <w:rPr>
          <w:rStyle w:val="StyleUnderline"/>
          <w:highlight w:val="cyan"/>
        </w:rPr>
        <w:t xml:space="preserve">called for </w:t>
      </w:r>
      <w:r w:rsidRPr="00F337B8">
        <w:rPr>
          <w:rStyle w:val="StyleUnderline"/>
        </w:rPr>
        <w:t>the,</w:t>
      </w:r>
      <w:r w:rsidRPr="008A7216">
        <w:rPr>
          <w:rStyle w:val="StyleUnderline"/>
        </w:rPr>
        <w:t xml:space="preserve"> not only for the immediate cutoff of aid to Ukraine, but the </w:t>
      </w:r>
      <w:r w:rsidRPr="00F337B8">
        <w:rPr>
          <w:rStyle w:val="StyleUnderline"/>
          <w:highlight w:val="cyan"/>
        </w:rPr>
        <w:t>withdrawal</w:t>
      </w:r>
      <w:r w:rsidRPr="008A7216">
        <w:rPr>
          <w:rStyle w:val="StyleUnderline"/>
        </w:rPr>
        <w:t xml:space="preserve">, the beginning </w:t>
      </w:r>
      <w:r w:rsidRPr="00F337B8">
        <w:rPr>
          <w:rStyle w:val="StyleUnderline"/>
          <w:highlight w:val="cyan"/>
        </w:rPr>
        <w:t>of</w:t>
      </w:r>
      <w:r w:rsidRPr="008A7216">
        <w:rPr>
          <w:rStyle w:val="StyleUnderline"/>
        </w:rPr>
        <w:t xml:space="preserve"> the, to withdraw </w:t>
      </w:r>
      <w:r w:rsidRPr="00F337B8">
        <w:rPr>
          <w:rStyle w:val="StyleUnderline"/>
          <w:highlight w:val="cyan"/>
        </w:rPr>
        <w:t>American forces from Europe</w:t>
      </w:r>
      <w:r w:rsidRPr="008A7216">
        <w:rPr>
          <w:rStyle w:val="StyleUnderline"/>
        </w:rPr>
        <w:t xml:space="preserve"> entirely.</w:t>
      </w:r>
      <w:r w:rsidRPr="008A7216">
        <w:rPr>
          <w:sz w:val="16"/>
        </w:rPr>
        <w:t xml:space="preserve"> And </w:t>
      </w:r>
      <w:r w:rsidRPr="008A7216">
        <w:rPr>
          <w:rStyle w:val="StyleUnderline"/>
        </w:rPr>
        <w:t>he says explicitly that he wants the Europeans to know that the United States is no longer able to protect them</w:t>
      </w:r>
      <w:r w:rsidRPr="008A7216">
        <w:rPr>
          <w:sz w:val="16"/>
        </w:rPr>
        <w:t xml:space="preserve">. </w:t>
      </w:r>
      <w:r w:rsidRPr="008A7216">
        <w:rPr>
          <w:rStyle w:val="Emphasis"/>
        </w:rPr>
        <w:t xml:space="preserve">Now </w:t>
      </w:r>
      <w:r w:rsidRPr="00F337B8">
        <w:rPr>
          <w:rStyle w:val="Emphasis"/>
          <w:highlight w:val="cyan"/>
        </w:rPr>
        <w:t>that you would do</w:t>
      </w:r>
      <w:r w:rsidRPr="008A7216">
        <w:rPr>
          <w:rStyle w:val="Emphasis"/>
        </w:rPr>
        <w:t xml:space="preserve"> </w:t>
      </w:r>
      <w:r w:rsidRPr="00F337B8">
        <w:rPr>
          <w:rStyle w:val="Emphasis"/>
          <w:highlight w:val="cyan"/>
        </w:rPr>
        <w:t>this in the middle of a war is</w:t>
      </w:r>
      <w:r w:rsidRPr="008A7216">
        <w:rPr>
          <w:rStyle w:val="Emphasis"/>
        </w:rPr>
        <w:t xml:space="preserve"> rather </w:t>
      </w:r>
      <w:r w:rsidRPr="00F337B8">
        <w:rPr>
          <w:rStyle w:val="Emphasis"/>
          <w:highlight w:val="cyan"/>
        </w:rPr>
        <w:t>extraordinary</w:t>
      </w:r>
      <w:r w:rsidRPr="00F337B8">
        <w:rPr>
          <w:sz w:val="16"/>
          <w:highlight w:val="cyan"/>
        </w:rPr>
        <w:t>.</w:t>
      </w:r>
      <w:r w:rsidRPr="008A7216">
        <w:rPr>
          <w:sz w:val="16"/>
        </w:rPr>
        <w:t xml:space="preserve"> But there you have the, the sort of the throwback to the Real America first approach and of course Hawley's argument. And in general, the Republican argument against helping Ukraine is filled with this notion of a conspiracy to impose some kind of liberal plutocratic, communist empire on the world, which is the great global elite conspiracy that they're pointing to. Republicans have taken to calling their opponents, for instance, uh, not only Chinese Communist party sympathizers, which is another old throwback to an earlier day, but also this constant refrain of that they are globalists, that they're liberal globalists, they're left globalists, et cetera. It's an old game and it has been resurrected in force. </w:t>
      </w:r>
    </w:p>
    <w:p w14:paraId="65A8F529" w14:textId="77777777" w:rsidR="00437E82" w:rsidRPr="008A7216" w:rsidRDefault="00437E82" w:rsidP="00437E82">
      <w:pPr>
        <w:rPr>
          <w:sz w:val="16"/>
        </w:rPr>
      </w:pPr>
      <w:r w:rsidRPr="008A7216">
        <w:rPr>
          <w:sz w:val="16"/>
        </w:rPr>
        <w:t>Rothkopf: It really is, and it's really resonated throughout this era. Frankly, I could go on talking about this a lot. Uh, yesterday I was in a conversation with somebody who was dealing with a different dimension of it</w:t>
      </w:r>
      <w:r w:rsidRPr="008A7216">
        <w:rPr>
          <w:rStyle w:val="StyleUnderline"/>
        </w:rPr>
        <w:t xml:space="preserve">. </w:t>
      </w:r>
      <w:r w:rsidRPr="00F337B8">
        <w:rPr>
          <w:rStyle w:val="StyleUnderline"/>
          <w:highlight w:val="cyan"/>
        </w:rPr>
        <w:t>There is</w:t>
      </w:r>
      <w:r w:rsidRPr="008A7216">
        <w:rPr>
          <w:rStyle w:val="StyleUnderline"/>
        </w:rPr>
        <w:t xml:space="preserve"> also </w:t>
      </w:r>
      <w:r w:rsidRPr="00F337B8">
        <w:rPr>
          <w:rStyle w:val="StyleUnderline"/>
          <w:highlight w:val="cyan"/>
        </w:rPr>
        <w:t>a group of</w:t>
      </w:r>
      <w:r w:rsidRPr="008A7216">
        <w:rPr>
          <w:rStyle w:val="StyleUnderline"/>
        </w:rPr>
        <w:t xml:space="preserve"> so-called </w:t>
      </w:r>
      <w:r w:rsidRPr="00F337B8">
        <w:rPr>
          <w:rStyle w:val="StyleUnderline"/>
          <w:highlight w:val="cyan"/>
        </w:rPr>
        <w:t>realists</w:t>
      </w:r>
      <w:r w:rsidRPr="008A7216">
        <w:rPr>
          <w:rStyle w:val="StyleUnderline"/>
        </w:rPr>
        <w:t xml:space="preserve"> today </w:t>
      </w:r>
      <w:r w:rsidRPr="00F337B8">
        <w:rPr>
          <w:rStyle w:val="StyleUnderline"/>
          <w:highlight w:val="cyan"/>
        </w:rPr>
        <w:t>who are</w:t>
      </w:r>
      <w:r w:rsidRPr="008A7216">
        <w:rPr>
          <w:sz w:val="16"/>
        </w:rPr>
        <w:t xml:space="preserve"> not associated typically with the right or </w:t>
      </w:r>
      <w:proofErr w:type="gramStart"/>
      <w:r w:rsidRPr="008A7216">
        <w:rPr>
          <w:sz w:val="16"/>
        </w:rPr>
        <w:t>conservatives, but</w:t>
      </w:r>
      <w:proofErr w:type="gramEnd"/>
      <w:r w:rsidRPr="008A7216">
        <w:rPr>
          <w:sz w:val="16"/>
        </w:rPr>
        <w:t xml:space="preserve"> are </w:t>
      </w:r>
      <w:r w:rsidRPr="00F337B8">
        <w:rPr>
          <w:rStyle w:val="StyleUnderline"/>
          <w:highlight w:val="cyan"/>
        </w:rPr>
        <w:t>associated</w:t>
      </w:r>
      <w:r w:rsidRPr="008A7216">
        <w:rPr>
          <w:rStyle w:val="StyleUnderline"/>
        </w:rPr>
        <w:t xml:space="preserve"> typically </w:t>
      </w:r>
      <w:r w:rsidRPr="00F337B8">
        <w:rPr>
          <w:rStyle w:val="StyleUnderline"/>
          <w:highlight w:val="cyan"/>
        </w:rPr>
        <w:t>with the left. And</w:t>
      </w:r>
      <w:r w:rsidRPr="008A7216">
        <w:rPr>
          <w:rStyle w:val="StyleUnderline"/>
        </w:rPr>
        <w:t xml:space="preserve"> they have also </w:t>
      </w:r>
      <w:r w:rsidRPr="00F337B8">
        <w:rPr>
          <w:rStyle w:val="StyleUnderline"/>
          <w:highlight w:val="cyan"/>
        </w:rPr>
        <w:t>embraced this idea that</w:t>
      </w:r>
      <w:r w:rsidRPr="008A7216">
        <w:rPr>
          <w:rStyle w:val="StyleUnderline"/>
        </w:rPr>
        <w:t>,</w:t>
      </w:r>
      <w:r w:rsidRPr="008A7216">
        <w:rPr>
          <w:sz w:val="16"/>
        </w:rPr>
        <w:t xml:space="preserve"> you know, </w:t>
      </w:r>
      <w:r w:rsidRPr="00F337B8">
        <w:rPr>
          <w:rStyle w:val="StyleUnderline"/>
          <w:highlight w:val="cyan"/>
        </w:rPr>
        <w:t>the west started the war in Ukraine</w:t>
      </w:r>
      <w:r w:rsidRPr="008A7216">
        <w:rPr>
          <w:rStyle w:val="StyleUnderline"/>
        </w:rPr>
        <w:t xml:space="preserve"> and the West</w:t>
      </w:r>
      <w:r w:rsidRPr="008A7216">
        <w:rPr>
          <w:sz w:val="16"/>
        </w:rPr>
        <w:t xml:space="preserve">, uh, uh, </w:t>
      </w:r>
      <w:r w:rsidRPr="008A7216">
        <w:rPr>
          <w:rStyle w:val="StyleUnderline"/>
        </w:rPr>
        <w:t>is responsible and the US shouldn't be involved</w:t>
      </w:r>
      <w:r w:rsidRPr="008A7216">
        <w:rPr>
          <w:sz w:val="16"/>
        </w:rPr>
        <w:t xml:space="preserve">. And there's an interesting subtext, which this guy pointed out to me yesterday, which is </w:t>
      </w:r>
      <w:r w:rsidRPr="00F337B8">
        <w:rPr>
          <w:rStyle w:val="StyleUnderline"/>
          <w:highlight w:val="cyan"/>
        </w:rPr>
        <w:t>a bunch of these people are beneficiaries of</w:t>
      </w:r>
      <w:r w:rsidRPr="008A7216">
        <w:rPr>
          <w:rStyle w:val="StyleUnderline"/>
        </w:rPr>
        <w:t xml:space="preserve">, of </w:t>
      </w:r>
      <w:r w:rsidRPr="00F337B8">
        <w:rPr>
          <w:rStyle w:val="StyleUnderline"/>
          <w:highlight w:val="cyan"/>
        </w:rPr>
        <w:t>programs</w:t>
      </w:r>
      <w:r w:rsidRPr="008A7216">
        <w:rPr>
          <w:rStyle w:val="StyleUnderline"/>
        </w:rPr>
        <w:t xml:space="preserve"> that are </w:t>
      </w:r>
      <w:r w:rsidRPr="00F337B8">
        <w:rPr>
          <w:rStyle w:val="Emphasis"/>
          <w:highlight w:val="cyan"/>
        </w:rPr>
        <w:t>underwritten by</w:t>
      </w:r>
      <w:r w:rsidRPr="008A7216">
        <w:rPr>
          <w:rStyle w:val="Emphasis"/>
        </w:rPr>
        <w:t xml:space="preserve"> the </w:t>
      </w:r>
      <w:r w:rsidRPr="00F337B8">
        <w:rPr>
          <w:rStyle w:val="Emphasis"/>
          <w:highlight w:val="cyan"/>
        </w:rPr>
        <w:t>Koch</w:t>
      </w:r>
      <w:r w:rsidRPr="008A7216">
        <w:rPr>
          <w:rStyle w:val="Emphasis"/>
        </w:rPr>
        <w:t xml:space="preserve"> brothers</w:t>
      </w:r>
      <w:r w:rsidRPr="008A7216">
        <w:rPr>
          <w:sz w:val="16"/>
        </w:rPr>
        <w:t xml:space="preserve">, who are also sort of vaguely sympathetic. </w:t>
      </w:r>
      <w:r w:rsidRPr="00F337B8">
        <w:rPr>
          <w:rStyle w:val="StyleUnderline"/>
          <w:highlight w:val="cyan"/>
        </w:rPr>
        <w:t>There is a</w:t>
      </w:r>
      <w:r w:rsidRPr="008A7216">
        <w:rPr>
          <w:sz w:val="16"/>
        </w:rPr>
        <w:t xml:space="preserve"> kind of, not just conservative sympathy to the Russians, but there is a, a </w:t>
      </w:r>
      <w:r w:rsidRPr="008A7216">
        <w:rPr>
          <w:rStyle w:val="StyleUnderline"/>
        </w:rPr>
        <w:t xml:space="preserve">libertarian </w:t>
      </w:r>
      <w:r w:rsidRPr="00F337B8">
        <w:rPr>
          <w:rStyle w:val="StyleUnderline"/>
          <w:highlight w:val="cyan"/>
        </w:rPr>
        <w:t>progressive sympathy to the</w:t>
      </w:r>
      <w:r w:rsidRPr="008A7216">
        <w:rPr>
          <w:sz w:val="16"/>
        </w:rPr>
        <w:t xml:space="preserve">, to the </w:t>
      </w:r>
      <w:r w:rsidRPr="00F337B8">
        <w:rPr>
          <w:rStyle w:val="StyleUnderline"/>
          <w:highlight w:val="cyan"/>
        </w:rPr>
        <w:t>Russians</w:t>
      </w:r>
      <w:r w:rsidRPr="00F337B8">
        <w:rPr>
          <w:sz w:val="16"/>
          <w:highlight w:val="cyan"/>
        </w:rPr>
        <w:t>.</w:t>
      </w:r>
      <w:r w:rsidRPr="008A7216">
        <w:rPr>
          <w:sz w:val="16"/>
        </w:rPr>
        <w:t xml:space="preserve"> And I find it all kind of hard to get my brain around given the world I grew up in. But I'm just wondering what your thought is of that other side of the equation. </w:t>
      </w:r>
    </w:p>
    <w:p w14:paraId="1DD21B89" w14:textId="77777777" w:rsidR="00437E82" w:rsidRPr="008A7216" w:rsidRDefault="00437E82" w:rsidP="00437E82">
      <w:pPr>
        <w:rPr>
          <w:sz w:val="16"/>
        </w:rPr>
      </w:pPr>
      <w:r w:rsidRPr="008A7216">
        <w:rPr>
          <w:sz w:val="16"/>
        </w:rPr>
        <w:t xml:space="preserve">Kagan: Like you, I've watched this and I, and I try to piece it together. There's no question. And </w:t>
      </w:r>
      <w:r w:rsidRPr="00F337B8">
        <w:rPr>
          <w:rStyle w:val="StyleUnderline"/>
          <w:highlight w:val="cyan"/>
        </w:rPr>
        <w:t>there is a place where the</w:t>
      </w:r>
      <w:r w:rsidRPr="008A7216">
        <w:rPr>
          <w:rStyle w:val="StyleUnderline"/>
        </w:rPr>
        <w:t>,</w:t>
      </w:r>
      <w:r w:rsidRPr="008A7216">
        <w:rPr>
          <w:sz w:val="16"/>
        </w:rPr>
        <w:t xml:space="preserve"> where the, where the </w:t>
      </w:r>
      <w:r w:rsidRPr="00F337B8">
        <w:rPr>
          <w:rStyle w:val="StyleUnderline"/>
          <w:highlight w:val="cyan"/>
        </w:rPr>
        <w:t>left and the right meet on</w:t>
      </w:r>
      <w:r w:rsidRPr="008A7216">
        <w:rPr>
          <w:rStyle w:val="StyleUnderline"/>
        </w:rPr>
        <w:t xml:space="preserve"> this,</w:t>
      </w:r>
      <w:r w:rsidRPr="008A7216">
        <w:rPr>
          <w:sz w:val="16"/>
        </w:rPr>
        <w:t xml:space="preserve"> um, </w:t>
      </w:r>
      <w:r w:rsidRPr="008A7216">
        <w:rPr>
          <w:rStyle w:val="StyleUnderline"/>
        </w:rPr>
        <w:t xml:space="preserve">from the left point of view, it's the </w:t>
      </w:r>
      <w:r w:rsidRPr="00F337B8">
        <w:rPr>
          <w:rStyle w:val="StyleUnderline"/>
          <w:highlight w:val="cyan"/>
        </w:rPr>
        <w:t>evils of American capitalism. The</w:t>
      </w:r>
      <w:r w:rsidRPr="008A7216">
        <w:rPr>
          <w:rStyle w:val="StyleUnderline"/>
        </w:rPr>
        <w:t xml:space="preserve"> left theory of the </w:t>
      </w:r>
      <w:r w:rsidRPr="00F337B8">
        <w:rPr>
          <w:rStyle w:val="StyleUnderline"/>
          <w:highlight w:val="cyan"/>
        </w:rPr>
        <w:t>case is that the U</w:t>
      </w:r>
      <w:r w:rsidRPr="008A7216">
        <w:rPr>
          <w:rStyle w:val="StyleUnderline"/>
        </w:rPr>
        <w:t xml:space="preserve">nited </w:t>
      </w:r>
      <w:r w:rsidRPr="00F337B8">
        <w:rPr>
          <w:rStyle w:val="StyleUnderline"/>
          <w:highlight w:val="cyan"/>
        </w:rPr>
        <w:t>S</w:t>
      </w:r>
      <w:r w:rsidRPr="008A7216">
        <w:rPr>
          <w:rStyle w:val="StyleUnderline"/>
        </w:rPr>
        <w:t xml:space="preserve">tates </w:t>
      </w:r>
      <w:r w:rsidRPr="00F337B8">
        <w:rPr>
          <w:rStyle w:val="StyleUnderline"/>
          <w:highlight w:val="cyan"/>
        </w:rPr>
        <w:t>is a capitalist country and therefor</w:t>
      </w:r>
      <w:r w:rsidRPr="008A7216">
        <w:rPr>
          <w:rStyle w:val="StyleUnderline"/>
        </w:rPr>
        <w:t xml:space="preserve">e an </w:t>
      </w:r>
      <w:r w:rsidRPr="00F337B8">
        <w:rPr>
          <w:rStyle w:val="StyleUnderline"/>
          <w:highlight w:val="cyan"/>
        </w:rPr>
        <w:t>imperialist</w:t>
      </w:r>
      <w:r w:rsidRPr="008A7216">
        <w:rPr>
          <w:rStyle w:val="StyleUnderline"/>
        </w:rPr>
        <w:t xml:space="preserve"> country, and</w:t>
      </w:r>
      <w:r w:rsidRPr="008A7216">
        <w:rPr>
          <w:sz w:val="16"/>
        </w:rPr>
        <w:t xml:space="preserve"> therefore is, has got, </w:t>
      </w:r>
      <w:r w:rsidRPr="008A7216">
        <w:rPr>
          <w:rStyle w:val="StyleUnderline"/>
        </w:rPr>
        <w:t>is fundamentally evil at its core</w:t>
      </w:r>
      <w:r w:rsidRPr="008A7216">
        <w:rPr>
          <w:sz w:val="16"/>
        </w:rPr>
        <w:t xml:space="preserve">. They can blame specific people for it. But I mean, ultimately the great left w leftist historian William Appleman Williams, you know, he said, look, this is in the DNA of America. It's in the DNA n a of a capitalist power like the United States. The right comes at it from a different direction, but because what their, the rights argument is that America is, was born good, but it has been corrupted and destroyed by malign non-American influences, whether it's immigrants or Jews or what have you, and that that is, but, and that those are the ones who've been leading the United States into these conflicts. As I say, you know, there was a lot of blaming of the Jews for American intervention in World War II and blaming of the Jews for American intervention in World War I, which is even more bizarre since Jews generally opposed intervention cause they were, they, they were anti-Russian because the Russian czars were the most anti-Semitic power in the world at the time. But that, but this is, you know, it's, </w:t>
      </w:r>
      <w:r w:rsidRPr="001048C3">
        <w:rPr>
          <w:rStyle w:val="StyleUnderline"/>
        </w:rPr>
        <w:t>it's, it's a common refrain to suggest that our basic true Americanism has been poisoned by these outside influences now</w:t>
      </w:r>
      <w:r w:rsidRPr="008A7216">
        <w:rPr>
          <w:sz w:val="16"/>
        </w:rPr>
        <w:t xml:space="preserve">. And yes, right now, people like Hawley and, and Trump and others, by the way, all of whom supported the Iraq war thoroughly at the time now want to go back and say, you see, those neoconservatives got us into the war. And that's also a </w:t>
      </w:r>
      <w:proofErr w:type="gramStart"/>
      <w:r w:rsidRPr="008A7216">
        <w:rPr>
          <w:sz w:val="16"/>
        </w:rPr>
        <w:t>left wing</w:t>
      </w:r>
      <w:proofErr w:type="gramEnd"/>
      <w:r w:rsidRPr="008A7216">
        <w:rPr>
          <w:sz w:val="16"/>
        </w:rPr>
        <w:t xml:space="preserve"> trope that they are borrowing, even though factually that's not the case. Is, uh, I, if you haven't done it already, you should get the great professor and historian Melvin Loeffler on. He just has a new book on the Iraq War, which is, uh, uh, far and away the most serious balanced historical account, uh, of what happened and, and </w:t>
      </w:r>
      <w:proofErr w:type="gramStart"/>
      <w:r w:rsidRPr="008A7216">
        <w:rPr>
          <w:sz w:val="16"/>
        </w:rPr>
        <w:t>actually addresses</w:t>
      </w:r>
      <w:proofErr w:type="gramEnd"/>
      <w:r w:rsidRPr="008A7216">
        <w:rPr>
          <w:sz w:val="16"/>
        </w:rPr>
        <w:t xml:space="preserve"> a lot of the myths that both the right and the left have made common currency.</w:t>
      </w:r>
    </w:p>
    <w:p w14:paraId="207710FE" w14:textId="77777777" w:rsidR="00437E82" w:rsidRDefault="00437E82" w:rsidP="00437E82"/>
    <w:p w14:paraId="5260BBDD" w14:textId="77777777" w:rsidR="002B3501" w:rsidRDefault="002B3501" w:rsidP="002B3501">
      <w:pPr>
        <w:pStyle w:val="Heading3"/>
      </w:pPr>
      <w:r>
        <w:t>1AR – China Evil</w:t>
      </w:r>
    </w:p>
    <w:p w14:paraId="6413DC55" w14:textId="08AED761" w:rsidR="002B3501" w:rsidRDefault="002B3501" w:rsidP="002B3501">
      <w:pPr>
        <w:pStyle w:val="Heading4"/>
      </w:pPr>
      <w:r>
        <w:t xml:space="preserve">China is </w:t>
      </w:r>
      <w:r w:rsidR="0029592B">
        <w:t>revisionist and will risk it all for the sake of expansionism</w:t>
      </w:r>
      <w:r w:rsidR="00C252CC">
        <w:t>.</w:t>
      </w:r>
    </w:p>
    <w:p w14:paraId="68F89AEB" w14:textId="5B4532E5" w:rsidR="002B3501" w:rsidRDefault="002B3501" w:rsidP="002B3501">
      <w:r w:rsidRPr="004F3D7C">
        <w:rPr>
          <w:rStyle w:val="Style13ptBold"/>
        </w:rPr>
        <w:t>Kagan '23</w:t>
      </w:r>
      <w:r>
        <w:t xml:space="preserve"> - Stephen and Barbara Friedman Senior Fellow with the Project on International Order and Strategy at the Brookings Institution [Robert; 2/4/23; "Challenging the U.S. Is a Historic Mistake When America Rose </w:t>
      </w:r>
      <w:proofErr w:type="gramStart"/>
      <w:r>
        <w:t>To</w:t>
      </w:r>
      <w:proofErr w:type="gramEnd"/>
      <w:r>
        <w:t xml:space="preserve"> Defend Democracy;" Wall Street Journal via Factiva]</w:t>
      </w:r>
    </w:p>
    <w:p w14:paraId="08BE73D4" w14:textId="6E638A13" w:rsidR="006F35F6" w:rsidRPr="004F3D7C" w:rsidRDefault="006F35F6" w:rsidP="002B3501">
      <w:r>
        <w:t xml:space="preserve">*Text shrunk and condensed, nothing removed. </w:t>
      </w:r>
    </w:p>
    <w:p w14:paraId="245C14BF" w14:textId="77777777" w:rsidR="002B3501" w:rsidRPr="006F35F6" w:rsidRDefault="002B3501" w:rsidP="002B3501">
      <w:pPr>
        <w:rPr>
          <w:sz w:val="16"/>
        </w:rPr>
      </w:pPr>
      <w:r w:rsidRPr="00E2728B">
        <w:rPr>
          <w:rStyle w:val="StyleUnderline"/>
          <w:highlight w:val="cyan"/>
        </w:rPr>
        <w:t>Chinese foreign policy</w:t>
      </w:r>
      <w:r w:rsidRPr="006F35F6">
        <w:rPr>
          <w:rStyle w:val="StyleUnderline"/>
        </w:rPr>
        <w:t xml:space="preserve"> </w:t>
      </w:r>
      <w:r w:rsidRPr="006F35F6">
        <w:rPr>
          <w:sz w:val="16"/>
        </w:rPr>
        <w:t xml:space="preserve">under Xi Jinping </w:t>
      </w:r>
      <w:r w:rsidRPr="0029592B">
        <w:rPr>
          <w:rStyle w:val="StyleUnderline"/>
          <w:highlight w:val="cyan"/>
        </w:rPr>
        <w:t>rests on</w:t>
      </w:r>
      <w:r w:rsidRPr="006F35F6">
        <w:rPr>
          <w:sz w:val="16"/>
        </w:rPr>
        <w:t xml:space="preserve"> certain basic </w:t>
      </w:r>
      <w:r w:rsidRPr="0029592B">
        <w:rPr>
          <w:rStyle w:val="StyleUnderline"/>
          <w:highlight w:val="cyan"/>
        </w:rPr>
        <w:t>assumptions: that</w:t>
      </w:r>
      <w:r w:rsidRPr="006F35F6">
        <w:rPr>
          <w:sz w:val="16"/>
        </w:rPr>
        <w:t xml:space="preserve"> in a just world, </w:t>
      </w:r>
      <w:r w:rsidRPr="0029592B">
        <w:rPr>
          <w:rStyle w:val="StyleUnderline"/>
          <w:highlight w:val="cyan"/>
        </w:rPr>
        <w:t>China should be hegemonic</w:t>
      </w:r>
      <w:r w:rsidRPr="006F35F6">
        <w:rPr>
          <w:sz w:val="16"/>
        </w:rPr>
        <w:t xml:space="preserve"> in East Asia, the center of a system in which the other regional powers pay their respect and take direction from China, as was the case for two millennia prior to the 19th century; </w:t>
      </w:r>
      <w:r w:rsidRPr="006F35F6">
        <w:rPr>
          <w:rStyle w:val="StyleUnderline"/>
        </w:rPr>
        <w:t xml:space="preserve">that </w:t>
      </w:r>
      <w:r w:rsidRPr="0029592B">
        <w:rPr>
          <w:rStyle w:val="StyleUnderline"/>
          <w:highlight w:val="cyan"/>
        </w:rPr>
        <w:t>regions once considered</w:t>
      </w:r>
      <w:r w:rsidRPr="006F35F6">
        <w:rPr>
          <w:rStyle w:val="StyleUnderline"/>
        </w:rPr>
        <w:t xml:space="preserve"> by Beijing </w:t>
      </w:r>
      <w:r w:rsidRPr="0029592B">
        <w:rPr>
          <w:rStyle w:val="StyleUnderline"/>
          <w:highlight w:val="cyan"/>
        </w:rPr>
        <w:t>to have been part of China</w:t>
      </w:r>
      <w:r w:rsidRPr="006F35F6">
        <w:rPr>
          <w:rStyle w:val="StyleUnderline"/>
        </w:rPr>
        <w:t xml:space="preserve"> </w:t>
      </w:r>
      <w:r w:rsidRPr="0029592B">
        <w:rPr>
          <w:rStyle w:val="StyleUnderline"/>
          <w:highlight w:val="cyan"/>
        </w:rPr>
        <w:t>should be "reunified"</w:t>
      </w:r>
      <w:r w:rsidRPr="006F35F6">
        <w:rPr>
          <w:rStyle w:val="StyleUnderline"/>
        </w:rPr>
        <w:t xml:space="preserve"> with it; and that a revived China should have at least an equal say in setting the norms and rules of international life.</w:t>
      </w:r>
      <w:r w:rsidRPr="006F35F6">
        <w:rPr>
          <w:sz w:val="16"/>
        </w:rPr>
        <w:t xml:space="preserve"> These goals are achievable, Mr. Xi asserts, because the world is undergoing "great changes unseen in a century," namely, the "great rejuvenation" of Chinese power and the decline of American power. "Time and momentum are on our side," according to Mr. Xi.</w:t>
      </w:r>
    </w:p>
    <w:p w14:paraId="1018BAB1" w14:textId="77777777" w:rsidR="002B3501" w:rsidRPr="006F35F6" w:rsidRDefault="002B3501" w:rsidP="002B3501">
      <w:pPr>
        <w:rPr>
          <w:sz w:val="16"/>
        </w:rPr>
      </w:pPr>
      <w:r w:rsidRPr="006F35F6">
        <w:rPr>
          <w:sz w:val="16"/>
        </w:rPr>
        <w:t xml:space="preserve">There is no denying that China has acquired substantial global power and influence in recent decades. </w:t>
      </w:r>
      <w:r w:rsidRPr="006F35F6">
        <w:rPr>
          <w:rStyle w:val="StyleUnderline"/>
        </w:rPr>
        <w:t>Even if this is "peak China</w:t>
      </w:r>
      <w:r w:rsidRPr="006F35F6">
        <w:rPr>
          <w:sz w:val="16"/>
        </w:rPr>
        <w:t xml:space="preserve">," as some suggest, it </w:t>
      </w:r>
      <w:r w:rsidRPr="006F35F6">
        <w:rPr>
          <w:rStyle w:val="StyleUnderline"/>
        </w:rPr>
        <w:t>is already East Asia's economic hegemon and</w:t>
      </w:r>
      <w:r w:rsidRPr="006F35F6">
        <w:rPr>
          <w:sz w:val="16"/>
        </w:rPr>
        <w:t xml:space="preserve">, were </w:t>
      </w:r>
      <w:r w:rsidRPr="006F35F6">
        <w:rPr>
          <w:rStyle w:val="StyleUnderline"/>
        </w:rPr>
        <w:t>it not for the U.S., would likely become the region's political and military hegemon as well</w:t>
      </w:r>
      <w:r w:rsidRPr="006F35F6">
        <w:rPr>
          <w:sz w:val="16"/>
        </w:rPr>
        <w:t xml:space="preserve"> (though perhaps not without a conflict with Japan). Left to itself, </w:t>
      </w:r>
      <w:r w:rsidRPr="006F35F6">
        <w:rPr>
          <w:rStyle w:val="StyleUnderline"/>
        </w:rPr>
        <w:t xml:space="preserve">a </w:t>
      </w:r>
      <w:r w:rsidRPr="0029592B">
        <w:rPr>
          <w:rStyle w:val="StyleUnderline"/>
          <w:highlight w:val="cyan"/>
        </w:rPr>
        <w:t>modernizing China could</w:t>
      </w:r>
      <w:r w:rsidRPr="006F35F6">
        <w:rPr>
          <w:rStyle w:val="StyleUnderline"/>
        </w:rPr>
        <w:t xml:space="preserve"> one day </w:t>
      </w:r>
      <w:r w:rsidRPr="0029592B">
        <w:rPr>
          <w:rStyle w:val="StyleUnderline"/>
          <w:highlight w:val="cyan"/>
        </w:rPr>
        <w:t xml:space="preserve">dominate its neighbors much as </w:t>
      </w:r>
      <w:r w:rsidRPr="0029592B">
        <w:rPr>
          <w:rStyle w:val="StyleUnderline"/>
        </w:rPr>
        <w:t>a</w:t>
      </w:r>
      <w:r w:rsidRPr="006F35F6">
        <w:rPr>
          <w:rStyle w:val="StyleUnderline"/>
        </w:rPr>
        <w:t xml:space="preserve"> unified, modernizing </w:t>
      </w:r>
      <w:r w:rsidRPr="0029592B">
        <w:rPr>
          <w:rStyle w:val="StyleUnderline"/>
          <w:highlight w:val="cyan"/>
        </w:rPr>
        <w:t>Germany once dominated Europe</w:t>
      </w:r>
      <w:r w:rsidRPr="006F35F6">
        <w:rPr>
          <w:sz w:val="16"/>
        </w:rPr>
        <w:t xml:space="preserve"> and a modernizing Japan once dominated China and the rest of East Asia. Those powers also believed that "time and momentum" were on their side, and in many respects they were right.</w:t>
      </w:r>
    </w:p>
    <w:p w14:paraId="2E85BD3D" w14:textId="574DB5D3" w:rsidR="002B3501" w:rsidRPr="006F35F6" w:rsidRDefault="002B3501" w:rsidP="002B3501">
      <w:pPr>
        <w:rPr>
          <w:sz w:val="4"/>
          <w:szCs w:val="4"/>
        </w:rPr>
      </w:pPr>
      <w:r w:rsidRPr="006F35F6">
        <w:rPr>
          <w:sz w:val="4"/>
          <w:szCs w:val="4"/>
        </w:rPr>
        <w:t>Yet those examples should give Chinese leaders pause, for both Japan and Germany, while accomplishing amazing feats of rapid expansion for brief periods of time, ultimately failed in their ambitions for regional hegemony. They underestimated both the actual and potential power of the U.S. They failed to understand that the emergence of the U.S. as a great power at the beginning of the 20th century had so transformed international circumstances that longstanding ambitions of regional hegemony were no longer achievable. At this moment of high tension over Taiwan and the Chinese spy balloon detected this week over the U.S., Xi Jinping runs the risk of making the same historic mistake.</w:t>
      </w:r>
      <w:r w:rsidR="006F35F6">
        <w:rPr>
          <w:sz w:val="4"/>
          <w:szCs w:val="4"/>
        </w:rPr>
        <w:t xml:space="preserve"> </w:t>
      </w:r>
      <w:r w:rsidRPr="006F35F6">
        <w:rPr>
          <w:sz w:val="4"/>
          <w:szCs w:val="4"/>
        </w:rPr>
        <w:t xml:space="preserve">The world entered a new phase when the U.S. emerged as a great power at the beginning of the 20th century. As Theodore Roosevelt observed in 1900, the U.S., due to its "strength and geographical situation," had become "more and more the balance of power of the whole globe." This was no metaphor. As Germany discovered in World War I, the U.S. could determine the outcome of any major regional conflict by bringing its vast wealth, </w:t>
      </w:r>
      <w:proofErr w:type="gramStart"/>
      <w:r w:rsidRPr="006F35F6">
        <w:rPr>
          <w:sz w:val="4"/>
          <w:szCs w:val="4"/>
        </w:rPr>
        <w:t>population</w:t>
      </w:r>
      <w:proofErr w:type="gramEnd"/>
      <w:r w:rsidRPr="006F35F6">
        <w:rPr>
          <w:sz w:val="4"/>
          <w:szCs w:val="4"/>
        </w:rPr>
        <w:t xml:space="preserve"> and productive capacity to bear on one side or the other. Although the Germans correctly calculated their military and economic superiority over their neighbors, the additional millions of fresh American </w:t>
      </w:r>
      <w:proofErr w:type="gramStart"/>
      <w:r w:rsidRPr="006F35F6">
        <w:rPr>
          <w:sz w:val="4"/>
          <w:szCs w:val="4"/>
        </w:rPr>
        <w:t>troops</w:t>
      </w:r>
      <w:proofErr w:type="gramEnd"/>
      <w:r w:rsidRPr="006F35F6">
        <w:rPr>
          <w:sz w:val="4"/>
          <w:szCs w:val="4"/>
        </w:rPr>
        <w:t xml:space="preserve"> and billions of American dollars' worth of supplies quickly made their situation untenable. As one top German general put it, "We cannot fight the whole world."</w:t>
      </w:r>
      <w:r w:rsidR="006F35F6">
        <w:rPr>
          <w:sz w:val="4"/>
          <w:szCs w:val="4"/>
        </w:rPr>
        <w:t xml:space="preserve"> </w:t>
      </w:r>
      <w:r w:rsidRPr="006F35F6">
        <w:rPr>
          <w:sz w:val="4"/>
          <w:szCs w:val="4"/>
        </w:rPr>
        <w:t xml:space="preserve">In World War II, Germany and Japan may have correctly judged their chances of success against their regional opponents. By early 1942, well over half the planet's productive capacity was under the control of the Axis powers -- Germany, </w:t>
      </w:r>
      <w:proofErr w:type="gramStart"/>
      <w:r w:rsidRPr="006F35F6">
        <w:rPr>
          <w:sz w:val="4"/>
          <w:szCs w:val="4"/>
        </w:rPr>
        <w:t>Japan</w:t>
      </w:r>
      <w:proofErr w:type="gramEnd"/>
      <w:r w:rsidRPr="006F35F6">
        <w:rPr>
          <w:sz w:val="4"/>
          <w:szCs w:val="4"/>
        </w:rPr>
        <w:t xml:space="preserve"> and Italy. Yet even then the entry of the U.S. into the war marked the beginning of the end for all three powers and their regimes. As an exasperated Hitler observed, the Americans and British together had "the world at their disposal." In addition to America's size, </w:t>
      </w:r>
      <w:proofErr w:type="gramStart"/>
      <w:r w:rsidRPr="006F35F6">
        <w:rPr>
          <w:sz w:val="4"/>
          <w:szCs w:val="4"/>
        </w:rPr>
        <w:t>wealth</w:t>
      </w:r>
      <w:proofErr w:type="gramEnd"/>
      <w:r w:rsidRPr="006F35F6">
        <w:rPr>
          <w:sz w:val="4"/>
          <w:szCs w:val="4"/>
        </w:rPr>
        <w:t xml:space="preserve"> and productive capacity, it enjoyed something close to invulnerability from foreign invasion. Hitler once remarked that Germany had as much a chance of conquering America as America had of conquering the moon, and he admitted soon after the U.S. entered the war that he had no idea how to defeat it.</w:t>
      </w:r>
      <w:r w:rsidR="006F35F6">
        <w:rPr>
          <w:sz w:val="4"/>
          <w:szCs w:val="4"/>
        </w:rPr>
        <w:t xml:space="preserve"> </w:t>
      </w:r>
      <w:r w:rsidRPr="006F35F6">
        <w:rPr>
          <w:sz w:val="4"/>
          <w:szCs w:val="4"/>
        </w:rPr>
        <w:t>The problem was not just America's power and relative invulnerability. Prior to the emergence of the U.S., regional hegemons could generally count on their weaker neighbors to accommodate their rising power. But the arrival of the U.S. as a power with global influence at the start of the 20th century changed the equation. Would-be victims of aggression, especially those with liberal regimes, came to expect sympathy and eventual support from liberal America. As Winston Churchill put it after Dunkirk, the British would fight on until "in God's own time, the New World, with all its power and might, steps forth to the rescue and the liberation of the old."</w:t>
      </w:r>
      <w:r w:rsidR="006F35F6">
        <w:rPr>
          <w:sz w:val="4"/>
          <w:szCs w:val="4"/>
        </w:rPr>
        <w:t xml:space="preserve"> </w:t>
      </w:r>
      <w:r w:rsidRPr="006F35F6">
        <w:rPr>
          <w:sz w:val="4"/>
          <w:szCs w:val="4"/>
        </w:rPr>
        <w:t>The expectation of eventual American support proved a critical factor in Europe before and during World War II. As Hitler remarked ruefully to his generals in January 1941, hope for America's help "keeps Britain going." In 1934, Tokyo blocked any further Western assistance to the Chinese, correctly believing that it discouraged the Chinese from accepting Japanese rule. Let Asia be for the Asians, was the Japanese slogan, which in practice meant letting Japan manage relations with its neighbors without American interference. Hitler, too, promised to leave "America for the Americans" if the U.S. would just leave "Europe for the Europeans," which was to say, for Germany.</w:t>
      </w:r>
      <w:r w:rsidR="006F35F6">
        <w:rPr>
          <w:sz w:val="4"/>
          <w:szCs w:val="4"/>
        </w:rPr>
        <w:t xml:space="preserve"> </w:t>
      </w:r>
      <w:r w:rsidRPr="006F35F6">
        <w:rPr>
          <w:sz w:val="4"/>
          <w:szCs w:val="4"/>
        </w:rPr>
        <w:t>The critical role the U.S. played in the decision-making of others was best demonstrated over the course of the 1920s and '30s. For the first decade and a half after the end of World War I, as the U.S. stepped away from direct involvement in Europe, the European powers did indeed try to settle their own problems in the only way left to them -- by accommodating the rising power and growing ambitions of Germany. America's policy of deliberate disinterest -- codified in the neutrality laws of the mid- and late-1930s -- played a critical part in convincing Britain's Neville Chamberlain to pursue appeasement. The agreement at Munich to give parts of Czechoslovakia to Germany was the result of a domino effect that began with the U.S.: The Czechs, though prepared to fight the Germans, could not do so without the support of Britain and France, but the British and French would not offer their support if they could not count on the U.S. to back them up.</w:t>
      </w:r>
      <w:r w:rsidR="006F35F6">
        <w:rPr>
          <w:sz w:val="4"/>
          <w:szCs w:val="4"/>
        </w:rPr>
        <w:t xml:space="preserve"> </w:t>
      </w:r>
      <w:r w:rsidRPr="006F35F6">
        <w:rPr>
          <w:sz w:val="4"/>
          <w:szCs w:val="4"/>
        </w:rPr>
        <w:t>Appeasement ended after 1938 not just because Hitler reneged and took the rest of Czechoslovakia but because it became clear to everyone that the Americans, led by President Franklin D. Roosevelt, were finally changing their minds about the importance of Europe. Even this flicker of hope was enough to make them resist. Hitler blamed the U.S. both for Poland's rejection of his territorial demands in 1939 and for Britain and France's decision to declare war after he invaded Poland that year.</w:t>
      </w:r>
      <w:r w:rsidR="006F35F6">
        <w:rPr>
          <w:sz w:val="4"/>
          <w:szCs w:val="4"/>
        </w:rPr>
        <w:t xml:space="preserve"> </w:t>
      </w:r>
      <w:r w:rsidRPr="006F35F6">
        <w:rPr>
          <w:sz w:val="4"/>
          <w:szCs w:val="4"/>
        </w:rPr>
        <w:t>America's unpredictability itself posed a problem for would-be aggressors, for in each crisis the aspiring hegemonic powers badly misjudged both American capabilities and, perhaps more importantly, American intentions. In both world wars, the aggressors believed that the U.S. would not try to stop them and that, even if it did try, it lacked the wherewithal to make a difference in time.</w:t>
      </w:r>
      <w:r w:rsidR="006F35F6">
        <w:rPr>
          <w:sz w:val="4"/>
          <w:szCs w:val="4"/>
        </w:rPr>
        <w:t xml:space="preserve"> </w:t>
      </w:r>
      <w:r w:rsidRPr="006F35F6">
        <w:rPr>
          <w:sz w:val="4"/>
          <w:szCs w:val="4"/>
        </w:rPr>
        <w:t>Such miscalculations were understandable. The American military in both 1917 and after 1939 was not remotely prepared for industrial warfare on a global scale. In 1917 the Americans could not deploy more than 25,000 troops abroad for any length of time and lacked a navy capable of operating with effect in both the Pacific and the Atlantic theaters at the same time. In 1939 the Luftwaffe had 8,000 new aircraft; the U.S. Army Air Force had 1,700 mostly outdated planes. The German army had 2,000 new tanks; the U.S. had 325, many of World War I vintage. Meanwhile, the Imperial Japanese Navy had more and better warships than anything the Americans could put in Pacific waters, especially once the war in the Atlantic heated up.</w:t>
      </w:r>
      <w:r w:rsidR="006F35F6">
        <w:rPr>
          <w:sz w:val="4"/>
          <w:szCs w:val="4"/>
        </w:rPr>
        <w:t xml:space="preserve"> </w:t>
      </w:r>
      <w:r w:rsidRPr="006F35F6">
        <w:rPr>
          <w:sz w:val="4"/>
          <w:szCs w:val="4"/>
        </w:rPr>
        <w:t>Nor did the U.S. in 1939 possess the industrial plant required to boost weapons production quickly. Arms manufacturers, hounded by congressional investigations and starved of government contracts, had shut down production lines. Any significant buildup would require retooling factories and a transformation of the national economy that would take at least two years.</w:t>
      </w:r>
      <w:r w:rsidR="006F35F6">
        <w:rPr>
          <w:sz w:val="4"/>
          <w:szCs w:val="4"/>
        </w:rPr>
        <w:t xml:space="preserve"> </w:t>
      </w:r>
      <w:r w:rsidRPr="006F35F6">
        <w:rPr>
          <w:sz w:val="4"/>
          <w:szCs w:val="4"/>
        </w:rPr>
        <w:t>It was not just that the Americans were physically unprepared for war. They also insisted they would not, in fact, go to war. The neutrality legislation that barred the U.S. from even embargoing an aggressor persisted well into 1939. As late as 1941, Roosevelt was still promising not to send American soldiers overseas. It was clear to foreign observers like the Nazi leader Joseph Goebbels that, while Roosevelt might be prepared for war, the American public still wanted peace. "What is America but beauty queens, millionaires, stupid records and Hollywood?" Hitler remarked, while the great Japanese naval strategist, Admiral Isoroku Yamamoto, regarded the American people as "self-indulgent weaklings."</w:t>
      </w:r>
      <w:r w:rsidR="006F35F6">
        <w:rPr>
          <w:sz w:val="4"/>
          <w:szCs w:val="4"/>
        </w:rPr>
        <w:t xml:space="preserve"> </w:t>
      </w:r>
      <w:r w:rsidRPr="006F35F6">
        <w:rPr>
          <w:sz w:val="4"/>
          <w:szCs w:val="4"/>
        </w:rPr>
        <w:t xml:space="preserve">Neither could imagine that the U.S. of 1939 would become the U.S. of 1942, producing weapons and materiel at a rate that defied all </w:t>
      </w:r>
      <w:proofErr w:type="gramStart"/>
      <w:r w:rsidRPr="006F35F6">
        <w:rPr>
          <w:sz w:val="4"/>
          <w:szCs w:val="4"/>
        </w:rPr>
        <w:t>past experience</w:t>
      </w:r>
      <w:proofErr w:type="gramEnd"/>
      <w:r w:rsidRPr="006F35F6">
        <w:rPr>
          <w:sz w:val="4"/>
          <w:szCs w:val="4"/>
        </w:rPr>
        <w:t>. Between the summer of 1940 and the summer of 1945, American shipyards produced 141 aircraft carriers, eight battleships, 807 cruisers, destroyers, and destroyer escorts, and 203 submarines. American auto manufacturers and other industries converted their assembly lines to produce 88,410 tanks and self-propelled guns, 257,000 artillery pieces, 2.4 million trucks, 2.6 million machine guns and 41 billion rounds of ammunition. The budding American aviation industry eventually produced 170 aircraft per day for a total of 324,750 over the course of the war.</w:t>
      </w:r>
      <w:r w:rsidR="006F35F6">
        <w:rPr>
          <w:sz w:val="4"/>
          <w:szCs w:val="4"/>
        </w:rPr>
        <w:t xml:space="preserve"> </w:t>
      </w:r>
      <w:r w:rsidRPr="006F35F6">
        <w:rPr>
          <w:sz w:val="4"/>
          <w:szCs w:val="4"/>
        </w:rPr>
        <w:t>And who could have anticipated the furious blood lust that seized Americans after the attack on Pearl Harbor? Walter Lippmann once observed that Americans were "too pacifist in time of peace and too bellicose in time of war." The racially charged hatred for the "Japs," compounded by the "infamy" of the attack on Pearl Harbor, turned a generally pacifist America into a bloody-minded America. The would-be hegemons of Europe and Asia, looking at the U.S. in peacetime, could not imagine the powerful fury of which Americans were capable in wartime.</w:t>
      </w:r>
    </w:p>
    <w:p w14:paraId="5BB995B0" w14:textId="77777777" w:rsidR="002B3501" w:rsidRPr="006F35F6" w:rsidRDefault="002B3501" w:rsidP="002B3501">
      <w:pPr>
        <w:rPr>
          <w:sz w:val="14"/>
        </w:rPr>
      </w:pPr>
      <w:r w:rsidRPr="006F35F6">
        <w:rPr>
          <w:rStyle w:val="StyleUnderline"/>
        </w:rPr>
        <w:t xml:space="preserve">Chinese leaders today may be making the same error as past aspiring hegemons. </w:t>
      </w:r>
      <w:r w:rsidRPr="006F35F6">
        <w:rPr>
          <w:sz w:val="14"/>
        </w:rPr>
        <w:t xml:space="preserve">And China, for all its growing might, starts from a less formidable position. At their peak in 1941, the Axis powers and the Soviet Union (a German ally until June of that year) had a combined GDP larger than that of the U.S. and only a little smaller than the combined GDP of the U.S. and Britain. </w:t>
      </w:r>
      <w:r w:rsidRPr="006F35F6">
        <w:rPr>
          <w:rStyle w:val="StyleUnderline"/>
        </w:rPr>
        <w:t>Today the U.S. and its allies and partners</w:t>
      </w:r>
      <w:r w:rsidRPr="006F35F6">
        <w:rPr>
          <w:sz w:val="14"/>
        </w:rPr>
        <w:t xml:space="preserve"> (which includes most of Europe, Japan, India, South Korea, </w:t>
      </w:r>
      <w:proofErr w:type="gramStart"/>
      <w:r w:rsidRPr="006F35F6">
        <w:rPr>
          <w:sz w:val="14"/>
        </w:rPr>
        <w:t>Australia</w:t>
      </w:r>
      <w:proofErr w:type="gramEnd"/>
      <w:r w:rsidRPr="006F35F6">
        <w:rPr>
          <w:sz w:val="14"/>
        </w:rPr>
        <w:t xml:space="preserve"> and others) </w:t>
      </w:r>
      <w:r w:rsidRPr="006F35F6">
        <w:rPr>
          <w:rStyle w:val="StyleUnderline"/>
        </w:rPr>
        <w:t>produce over 50% of the world's wealth, while China and Russia together produce a little over 20%.</w:t>
      </w:r>
    </w:p>
    <w:p w14:paraId="392C8FA4" w14:textId="1360AA5D" w:rsidR="002B3501" w:rsidRPr="006F35F6" w:rsidRDefault="002B3501" w:rsidP="002B3501">
      <w:pPr>
        <w:rPr>
          <w:sz w:val="4"/>
          <w:szCs w:val="4"/>
        </w:rPr>
      </w:pPr>
      <w:r w:rsidRPr="006F35F6">
        <w:rPr>
          <w:sz w:val="4"/>
          <w:szCs w:val="4"/>
        </w:rPr>
        <w:t xml:space="preserve">The Chinese military, though large and growing, also remains untested by battle. On paper Vladimir Putin's military looked formidable -- more formidable than China's -- yet its performance has not matched its reputation. Despite billions of rubles spent on modernization, Russian technology still </w:t>
      </w:r>
      <w:proofErr w:type="gramStart"/>
      <w:r w:rsidRPr="006F35F6">
        <w:rPr>
          <w:sz w:val="4"/>
          <w:szCs w:val="4"/>
        </w:rPr>
        <w:t>lags behind</w:t>
      </w:r>
      <w:proofErr w:type="gramEnd"/>
      <w:r w:rsidRPr="006F35F6">
        <w:rPr>
          <w:sz w:val="4"/>
          <w:szCs w:val="4"/>
        </w:rPr>
        <w:t xml:space="preserve"> that of the U.S. and its allies. Nor have Russia's nuclear weapons been of any real use in this conflict, except as a bluff. One of the great myths today is that nuclear weapons have changed all military calculations, but as the conflict in Ukraine has demonstrated, conventional war involving nuclear powers is still very possible.</w:t>
      </w:r>
      <w:r w:rsidR="006F35F6">
        <w:rPr>
          <w:sz w:val="4"/>
          <w:szCs w:val="4"/>
        </w:rPr>
        <w:t xml:space="preserve"> </w:t>
      </w:r>
      <w:r w:rsidRPr="006F35F6">
        <w:rPr>
          <w:sz w:val="4"/>
          <w:szCs w:val="4"/>
        </w:rPr>
        <w:t>China has also begun its drive for regional hegemony from a much weaker starting point than past would-be hegemons. By the time the U.S. began to rouse itself to deal with the German challenge in World War I or with the aggressions of Germany and Japan in World War II, those great powers had already acquired both military and economic hegemony in their respective regions. Even the Soviet Union started the Cold War with hegemony over half of Europe, though in the end it could not preserve it.</w:t>
      </w:r>
      <w:r w:rsidR="006F35F6">
        <w:rPr>
          <w:sz w:val="4"/>
          <w:szCs w:val="4"/>
        </w:rPr>
        <w:t xml:space="preserve"> </w:t>
      </w:r>
      <w:r w:rsidRPr="006F35F6">
        <w:rPr>
          <w:sz w:val="4"/>
          <w:szCs w:val="4"/>
        </w:rPr>
        <w:t>China, on the other hand, does not even control all the territory in the region it regards as its own: notably, Taiwan and some islands in the East and South China Seas. It is surrounded by powerful neighbors -- an India that is about to surpass China in population; a Japan that has the third largest economy in the world and could become a powerful nuclear state overnight if it chose; a South Korea that wields substantial economic and military power; and, of course, Australia. All of these countries are fearful of China's rising power and are either allied to the U.S. or look to it to help defend themselves.</w:t>
      </w:r>
      <w:r w:rsidR="006F35F6">
        <w:rPr>
          <w:sz w:val="4"/>
          <w:szCs w:val="4"/>
        </w:rPr>
        <w:t xml:space="preserve"> </w:t>
      </w:r>
      <w:r w:rsidRPr="006F35F6">
        <w:rPr>
          <w:sz w:val="4"/>
          <w:szCs w:val="4"/>
        </w:rPr>
        <w:t>Mr. Putin, facing similar obstacles in Europe, has discovered the resilience of the American-led system and his neighbors' willingness to resist superior Russian power when protected by it. Would the people of Ukraine, for all their courage and heroism, still be fighting Russia today without the support of the U.S. and its allies? Or would they have had to accept their fate as the neighbor of a powerful, aspiring hegemon, as the Czechs did in 1938? Who knows how well the Czechs might have fared against an untested German military had they been given the minimal support they needed? And who knows what might have become of Hitler if he, like Mr. Putin, had failed to achieve a rapid success?</w:t>
      </w:r>
      <w:r w:rsidR="006F35F6">
        <w:rPr>
          <w:sz w:val="4"/>
          <w:szCs w:val="4"/>
        </w:rPr>
        <w:t xml:space="preserve"> </w:t>
      </w:r>
      <w:r w:rsidRPr="006F35F6">
        <w:rPr>
          <w:sz w:val="4"/>
          <w:szCs w:val="4"/>
        </w:rPr>
        <w:t>Beijing faces a parallel problem in Taiwan. For most of the past three decades governments in Beijing have hoped that the people of Taiwan would gradually yield and agree to unification with the mainland. Instead, the Taiwanese have been able to defy Chinese pressure because of the support and commitments they receive from the U.S. The Chinese are bitter about this. They believe that the "One China" policy, dating from the Nixon administration, was supposed to reduce American support for Taiwan to the point where the Taiwanese would feel they had to accept Beijing's offer of union. Things have not turned out that way. Nazi Germany defeated France, the strongest land power in Europe at the time; China has not been able to compel a small, isolated island less than one-fiftieth its size to knuckle under.</w:t>
      </w:r>
      <w:r w:rsidR="006F35F6">
        <w:rPr>
          <w:sz w:val="4"/>
          <w:szCs w:val="4"/>
        </w:rPr>
        <w:t xml:space="preserve"> </w:t>
      </w:r>
      <w:r w:rsidRPr="006F35F6">
        <w:rPr>
          <w:sz w:val="4"/>
          <w:szCs w:val="4"/>
        </w:rPr>
        <w:t>That the Germans and Japanese achieved more, and by force, does not mean they were more inherently aggressive than the Chinese might be, or than Mr. Putin has proven himself to be. They found themselves in a temporarily permissive environment when the U.S. turned inward after World War I. China's environment has not been as accommodating because of the strength of the American-led liberal world.</w:t>
      </w:r>
      <w:r w:rsidR="006F35F6">
        <w:rPr>
          <w:sz w:val="4"/>
          <w:szCs w:val="4"/>
        </w:rPr>
        <w:t xml:space="preserve"> </w:t>
      </w:r>
      <w:r w:rsidRPr="006F35F6">
        <w:rPr>
          <w:sz w:val="4"/>
          <w:szCs w:val="4"/>
        </w:rPr>
        <w:t xml:space="preserve">Even if the Chinese did succeed in forcing Taiwan to "reunite," either by military assault or naval blockade, would China then be </w:t>
      </w:r>
      <w:proofErr w:type="gramStart"/>
      <w:r w:rsidRPr="006F35F6">
        <w:rPr>
          <w:sz w:val="4"/>
          <w:szCs w:val="4"/>
        </w:rPr>
        <w:t>in a position</w:t>
      </w:r>
      <w:proofErr w:type="gramEnd"/>
      <w:r w:rsidRPr="006F35F6">
        <w:rPr>
          <w:sz w:val="4"/>
          <w:szCs w:val="4"/>
        </w:rPr>
        <w:t xml:space="preserve"> to exercise hegemony across East Asia? Or might that be the beginning of the end for this Chinese regime? The attack on Pearl Harbor and the subsequent destruction of American forces in the Philippines and the western Pacific were astonishing victories over the U.S., but they were also the beginning of the end for Imperial Japan. Beijing may well be able to take Taiwan, and the U.S., typically slow to prepare and respond, may not be able to prevent it. But what then?</w:t>
      </w:r>
      <w:r w:rsidR="006F35F6">
        <w:rPr>
          <w:sz w:val="4"/>
          <w:szCs w:val="4"/>
        </w:rPr>
        <w:t xml:space="preserve"> </w:t>
      </w:r>
      <w:r w:rsidRPr="006F35F6">
        <w:rPr>
          <w:sz w:val="4"/>
          <w:szCs w:val="4"/>
        </w:rPr>
        <w:t xml:space="preserve">Perhaps Mr. Xi believes that the U.S., </w:t>
      </w:r>
      <w:proofErr w:type="gramStart"/>
      <w:r w:rsidRPr="006F35F6">
        <w:rPr>
          <w:sz w:val="4"/>
          <w:szCs w:val="4"/>
        </w:rPr>
        <w:t>Japan</w:t>
      </w:r>
      <w:proofErr w:type="gramEnd"/>
      <w:r w:rsidRPr="006F35F6">
        <w:rPr>
          <w:sz w:val="4"/>
          <w:szCs w:val="4"/>
        </w:rPr>
        <w:t xml:space="preserve"> and the other powers in the region will simply adjust to the new reality. Many Americans may now think the same. There would certainly be voices in the U.S. calling for restraint. But while an attack on Taiwan would not have the same effect on Americans as the attack on Pearl Harbor, the U.S. is already very anxious about the threat of China, even when an attack on Taiwan is only prospective. It would be foolish for the Chinese to assume that such an attack would not prompt the American public to support a far more aggressive approach.</w:t>
      </w:r>
      <w:r w:rsidR="006F35F6">
        <w:rPr>
          <w:sz w:val="4"/>
          <w:szCs w:val="4"/>
        </w:rPr>
        <w:t xml:space="preserve"> </w:t>
      </w:r>
      <w:r w:rsidRPr="006F35F6">
        <w:rPr>
          <w:sz w:val="4"/>
          <w:szCs w:val="4"/>
        </w:rPr>
        <w:t xml:space="preserve">Whether the ensuing conflict is hot or cold, China would have to expect to face the full weight of the American-led liberal world order. Japan, which has already modified its pacifist constitution to allow greater military cooperation with the U.S., would likely militarize further and might even start producing nuclear weapons. India would become more concerned about China, as would all of China's neighbors other than Russia. Even Europe is likely to view a Chinese act of aggression </w:t>
      </w:r>
      <w:proofErr w:type="gramStart"/>
      <w:r w:rsidRPr="006F35F6">
        <w:rPr>
          <w:sz w:val="4"/>
          <w:szCs w:val="4"/>
        </w:rPr>
        <w:t>as yet</w:t>
      </w:r>
      <w:proofErr w:type="gramEnd"/>
      <w:r w:rsidRPr="006F35F6">
        <w:rPr>
          <w:sz w:val="4"/>
          <w:szCs w:val="4"/>
        </w:rPr>
        <w:t xml:space="preserve"> another threat to the democratic order they are defending in Ukraine. And all will look to the U.S.</w:t>
      </w:r>
      <w:r w:rsidR="006F35F6">
        <w:rPr>
          <w:sz w:val="4"/>
          <w:szCs w:val="4"/>
        </w:rPr>
        <w:t xml:space="preserve"> </w:t>
      </w:r>
      <w:r w:rsidRPr="006F35F6">
        <w:rPr>
          <w:sz w:val="4"/>
          <w:szCs w:val="4"/>
        </w:rPr>
        <w:t xml:space="preserve">Mr. Xi may believe American power has declined dramatically, but as Mr. Putin has discovered, the contrary is true. The ability of the American-led order to defend itself is far greater than it was in the first half of the 20th century. In 1917 and 1939, the U.S. had no overseas allies; today it has more than 50 allies and strategic partners across the globe. Prior to 1945, the U.S. had no significant overseas military presence outside the Western Hemisphere; now it has the world's only true blue-water navy and military bases throughout the world. In the 1930s the American peacetime military was incapable of taking on other great powers; now it has a large, highly </w:t>
      </w:r>
      <w:proofErr w:type="gramStart"/>
      <w:r w:rsidRPr="006F35F6">
        <w:rPr>
          <w:sz w:val="4"/>
          <w:szCs w:val="4"/>
        </w:rPr>
        <w:t>equipped</w:t>
      </w:r>
      <w:proofErr w:type="gramEnd"/>
      <w:r w:rsidRPr="006F35F6">
        <w:rPr>
          <w:sz w:val="4"/>
          <w:szCs w:val="4"/>
        </w:rPr>
        <w:t xml:space="preserve"> and battle-tested force superior to all other militaries. And it exercises, with its rich allies, a remarkable degree of control over the global economy, with sanctions and other financial weapons that did not exist until the last three decades -- as Mr. Putin has also discovered.</w:t>
      </w:r>
      <w:r w:rsidR="006F35F6">
        <w:rPr>
          <w:sz w:val="4"/>
          <w:szCs w:val="4"/>
        </w:rPr>
        <w:t xml:space="preserve"> </w:t>
      </w:r>
      <w:r w:rsidRPr="006F35F6">
        <w:rPr>
          <w:sz w:val="4"/>
          <w:szCs w:val="4"/>
        </w:rPr>
        <w:t>Is the U.S. still able to outproduce an adversary as it did in the two world wars and during the Cold War with the Soviet Union? We don't know what a more fully mobilized 21st-century America would look like, but there is reason to think it would be formidable. This year the U.S. will spend less than 4% of its GDP on defense. That is a peacetime military budget and a comparatively low one. In Dwight Eisenhower's last budget in 1960, the U.S. spent 9% of GDP on defense; in the Reagan years it spent just under 7%. If the U.S. spent 7% of GDP on the military today, it would amount to annual defense spending of almost $1.6 trillion, compared with the slightly over $800 billion it currently spends.</w:t>
      </w:r>
      <w:r w:rsidR="006F35F6">
        <w:rPr>
          <w:sz w:val="4"/>
          <w:szCs w:val="4"/>
        </w:rPr>
        <w:t xml:space="preserve"> </w:t>
      </w:r>
      <w:r w:rsidRPr="006F35F6">
        <w:rPr>
          <w:sz w:val="4"/>
          <w:szCs w:val="4"/>
        </w:rPr>
        <w:t>As for the technological competition, the Chinese have certainly kept up with and perhaps even rivaled the U.S. in some areas of weapons development. But would a U.S. fully geared for confrontation and possible war not be able to match China? Today, the technological superiority of American weaponry on the battlefield is evident in Ukraine. It's possible that the Chinese could surpass the U.S. in innovation and development in an all-out, head-to-head competition, but it seems unlikely.</w:t>
      </w:r>
    </w:p>
    <w:p w14:paraId="7CCF6471" w14:textId="77777777" w:rsidR="002B3501" w:rsidRPr="006F35F6" w:rsidRDefault="002B3501" w:rsidP="002B3501">
      <w:pPr>
        <w:rPr>
          <w:sz w:val="16"/>
        </w:rPr>
      </w:pPr>
      <w:r w:rsidRPr="006F35F6">
        <w:rPr>
          <w:sz w:val="16"/>
        </w:rPr>
        <w:t>Are Americans as a people up to a major confrontation with another great power, whether in immediate conflict or a protracted Cold War-like struggle</w:t>
      </w:r>
      <w:r w:rsidRPr="006F35F6">
        <w:rPr>
          <w:rStyle w:val="StyleUnderline"/>
        </w:rPr>
        <w:t>? It would be dangerous for a potential adversary to assume they are not. Whatever condition the American political system may be in</w:t>
      </w:r>
      <w:r w:rsidRPr="006F35F6">
        <w:rPr>
          <w:sz w:val="16"/>
        </w:rPr>
        <w:t xml:space="preserve">, it is not appreciably worse than it was during </w:t>
      </w:r>
      <w:r w:rsidRPr="006F35F6">
        <w:rPr>
          <w:rStyle w:val="StyleUnderline"/>
        </w:rPr>
        <w:t>the 1930s.</w:t>
      </w:r>
      <w:r w:rsidRPr="006F35F6">
        <w:rPr>
          <w:sz w:val="16"/>
        </w:rPr>
        <w:t xml:space="preserve"> That, too, was a deeply polarized America, including on the question of whether to intervene in the world's conflicts. But once the U.S. found itself at war, dissent all but disappeared. If ever there could be a cure for American political polarization, a conflict with China would be it.</w:t>
      </w:r>
    </w:p>
    <w:p w14:paraId="1CEEF3D0" w14:textId="77777777" w:rsidR="002B3501" w:rsidRPr="006F35F6" w:rsidRDefault="002B3501" w:rsidP="002B3501">
      <w:pPr>
        <w:rPr>
          <w:sz w:val="16"/>
        </w:rPr>
      </w:pPr>
      <w:r w:rsidRPr="006F35F6">
        <w:rPr>
          <w:rStyle w:val="StyleUnderline"/>
        </w:rPr>
        <w:t xml:space="preserve">Can it possibly be worth it for Xi </w:t>
      </w:r>
      <w:r w:rsidRPr="006F35F6">
        <w:rPr>
          <w:sz w:val="16"/>
        </w:rPr>
        <w:t xml:space="preserve">Jinping </w:t>
      </w:r>
      <w:r w:rsidRPr="006F35F6">
        <w:rPr>
          <w:rStyle w:val="StyleUnderline"/>
        </w:rPr>
        <w:t>to bring on such a confrontation?</w:t>
      </w:r>
      <w:r w:rsidRPr="006F35F6">
        <w:rPr>
          <w:sz w:val="16"/>
        </w:rPr>
        <w:t xml:space="preserve"> Consider Mr. Putin's attempt to conquer Ukraine. Even if Russia were to prevail -- which looks increasingly unlikely -- Ukraine's neighbors would arm themselves to the teeth, the U.S. would increase its forward presence, and a new iron curtain would fall along the western borders of Ukraine. Mr. Putin's overall objective of regaining Russian hegemony in eastern and central Europe would still be far off and likely unreachable. The U.S.-led liberal world order would still be intact and capable of blocking further Russian advances. Mr. Putin has made a very expensive investment for what in the best of circumstances must be a relatively small payout.</w:t>
      </w:r>
    </w:p>
    <w:p w14:paraId="558A9D47" w14:textId="77777777" w:rsidR="002B3501" w:rsidRPr="006F35F6" w:rsidRDefault="002B3501" w:rsidP="002B3501">
      <w:pPr>
        <w:rPr>
          <w:rStyle w:val="StyleUnderline"/>
        </w:rPr>
      </w:pPr>
      <w:r w:rsidRPr="0029592B">
        <w:rPr>
          <w:rStyle w:val="StyleUnderline"/>
          <w:highlight w:val="cyan"/>
        </w:rPr>
        <w:t>A Chinese takeover of Taiwan would pose</w:t>
      </w:r>
      <w:r w:rsidRPr="006F35F6">
        <w:rPr>
          <w:rStyle w:val="StyleUnderline"/>
        </w:rPr>
        <w:t xml:space="preserve"> the same </w:t>
      </w:r>
      <w:r w:rsidRPr="0029592B">
        <w:rPr>
          <w:rStyle w:val="StyleUnderline"/>
          <w:highlight w:val="cyan"/>
        </w:rPr>
        <w:t>problems. Beijing might achieve a</w:t>
      </w:r>
      <w:r w:rsidRPr="006F35F6">
        <w:rPr>
          <w:rStyle w:val="StyleUnderline"/>
        </w:rPr>
        <w:t xml:space="preserve"> significant </w:t>
      </w:r>
      <w:r w:rsidRPr="0029592B">
        <w:rPr>
          <w:rStyle w:val="StyleUnderline"/>
          <w:highlight w:val="cyan"/>
        </w:rPr>
        <w:t>strategic victor</w:t>
      </w:r>
      <w:r w:rsidRPr="0029592B">
        <w:rPr>
          <w:sz w:val="16"/>
          <w:highlight w:val="cyan"/>
        </w:rPr>
        <w:t>y</w:t>
      </w:r>
      <w:r w:rsidRPr="006F35F6">
        <w:rPr>
          <w:sz w:val="16"/>
        </w:rPr>
        <w:t xml:space="preserve">, but it would come at the price of alarming the whole world, </w:t>
      </w:r>
      <w:r w:rsidRPr="006F35F6">
        <w:rPr>
          <w:rStyle w:val="StyleUnderline"/>
        </w:rPr>
        <w:t>pushing American allies into a closer embrace with Washington and frightening the American public into an all-out effort to contain and weaken China.</w:t>
      </w:r>
    </w:p>
    <w:p w14:paraId="153E40E4" w14:textId="77777777" w:rsidR="002B3501" w:rsidRPr="006F35F6" w:rsidRDefault="002B3501" w:rsidP="002B3501">
      <w:pPr>
        <w:rPr>
          <w:sz w:val="16"/>
        </w:rPr>
      </w:pPr>
      <w:r w:rsidRPr="006F35F6">
        <w:rPr>
          <w:rStyle w:val="StyleUnderline"/>
        </w:rPr>
        <w:t>China's fundamental problem</w:t>
      </w:r>
      <w:r w:rsidRPr="006F35F6">
        <w:rPr>
          <w:sz w:val="16"/>
        </w:rPr>
        <w:t>, after all</w:t>
      </w:r>
      <w:r w:rsidRPr="006F35F6">
        <w:rPr>
          <w:rStyle w:val="StyleUnderline"/>
        </w:rPr>
        <w:t xml:space="preserve">, is not Taiwan's continuing de facto independence. </w:t>
      </w:r>
      <w:r w:rsidRPr="0029592B">
        <w:rPr>
          <w:rStyle w:val="StyleUnderline"/>
          <w:highlight w:val="cyan"/>
        </w:rPr>
        <w:t>It is the unfavorable configuration of power in the world</w:t>
      </w:r>
      <w:r w:rsidRPr="0029592B">
        <w:rPr>
          <w:sz w:val="16"/>
          <w:highlight w:val="cyan"/>
        </w:rPr>
        <w:t>,</w:t>
      </w:r>
      <w:r w:rsidRPr="006F35F6">
        <w:rPr>
          <w:sz w:val="16"/>
        </w:rPr>
        <w:t xml:space="preserve"> of which Taiwan's defiance is only a symptom. </w:t>
      </w:r>
      <w:r w:rsidRPr="0029592B">
        <w:rPr>
          <w:rStyle w:val="StyleUnderline"/>
          <w:highlight w:val="cyan"/>
        </w:rPr>
        <w:t>The Chinese will</w:t>
      </w:r>
      <w:r w:rsidRPr="006F35F6">
        <w:rPr>
          <w:rStyle w:val="StyleUnderline"/>
        </w:rPr>
        <w:t xml:space="preserve"> likely always </w:t>
      </w:r>
      <w:r w:rsidRPr="0029592B">
        <w:rPr>
          <w:rStyle w:val="StyleUnderline"/>
          <w:highlight w:val="cyan"/>
        </w:rPr>
        <w:t>chafe at the liberal</w:t>
      </w:r>
      <w:r w:rsidRPr="006F35F6">
        <w:rPr>
          <w:rStyle w:val="StyleUnderline"/>
        </w:rPr>
        <w:t xml:space="preserve"> global hegemony that American </w:t>
      </w:r>
      <w:r w:rsidRPr="0029592B">
        <w:rPr>
          <w:rStyle w:val="StyleUnderline"/>
          <w:highlight w:val="cyan"/>
        </w:rPr>
        <w:t xml:space="preserve">power </w:t>
      </w:r>
      <w:r w:rsidRPr="0029592B">
        <w:rPr>
          <w:rStyle w:val="StyleUnderline"/>
        </w:rPr>
        <w:t>s</w:t>
      </w:r>
      <w:r w:rsidRPr="006F35F6">
        <w:rPr>
          <w:rStyle w:val="StyleUnderline"/>
        </w:rPr>
        <w:t>ustains</w:t>
      </w:r>
      <w:r w:rsidRPr="006F35F6">
        <w:rPr>
          <w:sz w:val="16"/>
        </w:rPr>
        <w:t>. They will be uncomfortable relying for the security of their shipping on the goodwill of the U.S. Navy. They will be unhappy having their historic ambitions frustrated. China is the latest "have not" great power. Like Germany and Japan in the years leading up to World War II, it wants vast wealth and power, a large sphere of influence, control of the seas and a seat at the head table setting the rules of international affairs.</w:t>
      </w:r>
    </w:p>
    <w:p w14:paraId="576397C5" w14:textId="77777777" w:rsidR="002B3501" w:rsidRPr="006F35F6" w:rsidRDefault="002B3501" w:rsidP="002B3501">
      <w:pPr>
        <w:rPr>
          <w:sz w:val="16"/>
        </w:rPr>
      </w:pPr>
      <w:r w:rsidRPr="006F35F6">
        <w:rPr>
          <w:sz w:val="16"/>
        </w:rPr>
        <w:t xml:space="preserve">But what Xi Jinping's China wants and what it can have </w:t>
      </w:r>
      <w:proofErr w:type="gramStart"/>
      <w:r w:rsidRPr="006F35F6">
        <w:rPr>
          <w:sz w:val="16"/>
        </w:rPr>
        <w:t>are</w:t>
      </w:r>
      <w:proofErr w:type="gramEnd"/>
      <w:r w:rsidRPr="006F35F6">
        <w:rPr>
          <w:sz w:val="16"/>
        </w:rPr>
        <w:t xml:space="preserve"> two different things. </w:t>
      </w:r>
      <w:r w:rsidRPr="006F35F6">
        <w:rPr>
          <w:rStyle w:val="StyleUnderline"/>
        </w:rPr>
        <w:t>China is succumbing to a common malady of rising powers</w:t>
      </w:r>
      <w:r w:rsidRPr="006F35F6">
        <w:rPr>
          <w:sz w:val="16"/>
        </w:rPr>
        <w:t xml:space="preserve"> -- </w:t>
      </w:r>
      <w:r w:rsidRPr="006F35F6">
        <w:rPr>
          <w:rStyle w:val="StyleUnderline"/>
        </w:rPr>
        <w:t>an inability to be satisfied with "good enough.</w:t>
      </w:r>
      <w:r w:rsidRPr="006F35F6">
        <w:rPr>
          <w:sz w:val="16"/>
        </w:rPr>
        <w:t xml:space="preserve">" The unification of Germany in 1871 was analogous to China's recovery and success during the reforms initiated by Deng Xiaoping. The German-speaking population spread across central Europe had been weak and divided among its many small states and principalities. For Otto von Bismarck and his generation, unification was an immense, historic achievement. The Germany they created was big, </w:t>
      </w:r>
      <w:proofErr w:type="gramStart"/>
      <w:r w:rsidRPr="006F35F6">
        <w:rPr>
          <w:sz w:val="16"/>
        </w:rPr>
        <w:t>rich</w:t>
      </w:r>
      <w:proofErr w:type="gramEnd"/>
      <w:r w:rsidRPr="006F35F6">
        <w:rPr>
          <w:sz w:val="16"/>
        </w:rPr>
        <w:t xml:space="preserve"> and relatively secure -- more so than at any time in the history of the German-speaking people.</w:t>
      </w:r>
    </w:p>
    <w:p w14:paraId="0FD19EC2" w14:textId="77777777" w:rsidR="002B3501" w:rsidRPr="006F35F6" w:rsidRDefault="002B3501" w:rsidP="002B3501">
      <w:pPr>
        <w:rPr>
          <w:sz w:val="16"/>
        </w:rPr>
      </w:pPr>
      <w:r w:rsidRPr="006F35F6">
        <w:rPr>
          <w:sz w:val="16"/>
        </w:rPr>
        <w:t>Under Bismarck, Germany was a satisfied power, likely to become the hegemon of Europe simply by being the continent's biggest economy and most populous nation. Indeed, he feared that any further German expansion or signs of ambition would lead the other European powers to gang up against it. His strategy was to balance Germany's competitors against one another, and he was content to let Britain rule the seas and to preserve a rough balance of power in Europe with Russia and France.</w:t>
      </w:r>
    </w:p>
    <w:p w14:paraId="3E18C752" w14:textId="77777777" w:rsidR="002B3501" w:rsidRPr="006F35F6" w:rsidRDefault="002B3501" w:rsidP="002B3501">
      <w:pPr>
        <w:rPr>
          <w:sz w:val="16"/>
        </w:rPr>
      </w:pPr>
      <w:r w:rsidRPr="006F35F6">
        <w:rPr>
          <w:sz w:val="16"/>
        </w:rPr>
        <w:t xml:space="preserve">The next generation of German leaders had greater ambitions, however, commensurate with their greater power. And they feared that they would be prevented from their fair share of global influence by Britain, </w:t>
      </w:r>
      <w:proofErr w:type="gramStart"/>
      <w:r w:rsidRPr="006F35F6">
        <w:rPr>
          <w:sz w:val="16"/>
        </w:rPr>
        <w:t>France</w:t>
      </w:r>
      <w:proofErr w:type="gramEnd"/>
      <w:r w:rsidRPr="006F35F6">
        <w:rPr>
          <w:sz w:val="16"/>
        </w:rPr>
        <w:t xml:space="preserve"> and Russia. Fear of being contained and denied drove Germany to precisely the end it most feared. As the historian Michael Geyer describes it, "a catastrophic nationalism" led Germans into a "real-life disaster in order to avoid mythical catastrophe."</w:t>
      </w:r>
    </w:p>
    <w:p w14:paraId="30628FFE" w14:textId="77777777" w:rsidR="002B3501" w:rsidRPr="006F35F6" w:rsidRDefault="002B3501" w:rsidP="002B3501">
      <w:pPr>
        <w:rPr>
          <w:sz w:val="16"/>
        </w:rPr>
      </w:pPr>
      <w:r w:rsidRPr="006F35F6">
        <w:rPr>
          <w:sz w:val="16"/>
        </w:rPr>
        <w:t xml:space="preserve">Japan pursued much the same tragic course. The Japanese had accomplished amazing feats by the end of the 19th century. From a position of near complete isolation, Japan emerged after the Meiji revolution in the late 19th century as the strongest power in East Asia, defeating China in 1895 and Russia a decade later. The old oligarchs of the day warned that it would be dangerous to seek more. As the respected Japanese statesman Ito </w:t>
      </w:r>
      <w:proofErr w:type="spellStart"/>
      <w:r w:rsidRPr="006F35F6">
        <w:rPr>
          <w:sz w:val="16"/>
        </w:rPr>
        <w:t>Hirobumi</w:t>
      </w:r>
      <w:proofErr w:type="spellEnd"/>
      <w:r w:rsidRPr="006F35F6">
        <w:rPr>
          <w:sz w:val="16"/>
        </w:rPr>
        <w:t xml:space="preserve"> put it in the late 1880s, "The high tree encounters strong wind."</w:t>
      </w:r>
    </w:p>
    <w:p w14:paraId="7DAEAE4A" w14:textId="77777777" w:rsidR="002B3501" w:rsidRPr="006F35F6" w:rsidRDefault="002B3501" w:rsidP="002B3501">
      <w:pPr>
        <w:rPr>
          <w:sz w:val="16"/>
        </w:rPr>
      </w:pPr>
      <w:r w:rsidRPr="006F35F6">
        <w:rPr>
          <w:sz w:val="16"/>
        </w:rPr>
        <w:t>But younger generations of Japanese leaders were not satisfied. The Japan that emerged from World War I was stronger than ever but uncomfortably dependent on the two Anglo-Saxon powers. Many Japanese believed that their country could not keep up in the competition, win the respect it deserved and acquire the land it needed to expand unless it became an empire. Japan's ambitions were not unreasonable for a rising power; it just turned out that those ambitions could not be accomplished without conflict with the U.S.</w:t>
      </w:r>
    </w:p>
    <w:p w14:paraId="7C4D1CF1" w14:textId="77777777" w:rsidR="002B3501" w:rsidRPr="006F35F6" w:rsidRDefault="002B3501" w:rsidP="002B3501">
      <w:pPr>
        <w:rPr>
          <w:sz w:val="16"/>
        </w:rPr>
      </w:pPr>
      <w:r w:rsidRPr="006F35F6">
        <w:rPr>
          <w:sz w:val="16"/>
        </w:rPr>
        <w:t xml:space="preserve">Modern Chinese thinking is not so different. </w:t>
      </w:r>
      <w:r w:rsidRPr="0029592B">
        <w:rPr>
          <w:rStyle w:val="StyleUnderline"/>
          <w:highlight w:val="cyan"/>
        </w:rPr>
        <w:t>China's leadership sees</w:t>
      </w:r>
      <w:r w:rsidRPr="006F35F6">
        <w:rPr>
          <w:rStyle w:val="StyleUnderline"/>
        </w:rPr>
        <w:t xml:space="preserve"> further growth, </w:t>
      </w:r>
      <w:proofErr w:type="gramStart"/>
      <w:r w:rsidRPr="006F35F6">
        <w:rPr>
          <w:rStyle w:val="StyleUnderline"/>
        </w:rPr>
        <w:t>power</w:t>
      </w:r>
      <w:proofErr w:type="gramEnd"/>
      <w:r w:rsidRPr="006F35F6">
        <w:rPr>
          <w:rStyle w:val="StyleUnderline"/>
        </w:rPr>
        <w:t xml:space="preserve"> and </w:t>
      </w:r>
      <w:r w:rsidRPr="0029592B">
        <w:rPr>
          <w:rStyle w:val="StyleUnderline"/>
          <w:highlight w:val="cyan"/>
        </w:rPr>
        <w:t>expansion as necessary to its survival.</w:t>
      </w:r>
      <w:r w:rsidRPr="006F35F6">
        <w:rPr>
          <w:rStyle w:val="StyleUnderline"/>
        </w:rPr>
        <w:t xml:space="preserve"> They believe that the U.S. and other powers seeking to constrain China are bent on its destruction</w:t>
      </w:r>
      <w:r w:rsidRPr="006F35F6">
        <w:rPr>
          <w:sz w:val="16"/>
        </w:rPr>
        <w:t xml:space="preserve"> -- or, more specifically, on the destruction of the Chinese Communist Party. The goal of the U.S. and its allies, Mr. Xi told a party conference early in his tenure, is "to vie with us for the battlefields of people's hearts and for the masses, and in the end to overthrow the leadership of the CCP and China's socialist system."</w:t>
      </w:r>
    </w:p>
    <w:p w14:paraId="32664D57" w14:textId="77777777" w:rsidR="002B3501" w:rsidRPr="006F35F6" w:rsidRDefault="002B3501" w:rsidP="002B3501">
      <w:pPr>
        <w:rPr>
          <w:sz w:val="16"/>
        </w:rPr>
      </w:pPr>
      <w:r w:rsidRPr="0029592B">
        <w:rPr>
          <w:rStyle w:val="StyleUnderline"/>
          <w:highlight w:val="cyan"/>
        </w:rPr>
        <w:t>Ideology is now</w:t>
      </w:r>
      <w:r w:rsidRPr="006F35F6">
        <w:rPr>
          <w:rStyle w:val="StyleUnderline"/>
        </w:rPr>
        <w:t xml:space="preserve"> also </w:t>
      </w:r>
      <w:r w:rsidRPr="0029592B">
        <w:rPr>
          <w:rStyle w:val="StyleUnderline"/>
          <w:highlight w:val="cyan"/>
        </w:rPr>
        <w:t>a</w:t>
      </w:r>
      <w:r w:rsidRPr="006F35F6">
        <w:rPr>
          <w:rStyle w:val="StyleUnderline"/>
        </w:rPr>
        <w:t xml:space="preserve"> major </w:t>
      </w:r>
      <w:r w:rsidRPr="0029592B">
        <w:rPr>
          <w:rStyle w:val="StyleUnderline"/>
          <w:highlight w:val="cyan"/>
        </w:rPr>
        <w:t>obstacle to China's</w:t>
      </w:r>
      <w:r w:rsidRPr="006F35F6">
        <w:rPr>
          <w:rStyle w:val="StyleUnderline"/>
        </w:rPr>
        <w:t xml:space="preserve"> further </w:t>
      </w:r>
      <w:r w:rsidRPr="0029592B">
        <w:rPr>
          <w:rStyle w:val="StyleUnderline"/>
          <w:highlight w:val="cyan"/>
        </w:rPr>
        <w:t>"unification</w:t>
      </w:r>
      <w:r w:rsidRPr="0029592B">
        <w:rPr>
          <w:sz w:val="16"/>
          <w:highlight w:val="cyan"/>
        </w:rPr>
        <w:t xml:space="preserve">." </w:t>
      </w:r>
      <w:r w:rsidRPr="0029592B">
        <w:rPr>
          <w:rStyle w:val="StyleUnderline"/>
          <w:highlight w:val="cyan"/>
        </w:rPr>
        <w:t>China's crackdown on</w:t>
      </w:r>
      <w:r w:rsidRPr="006F35F6">
        <w:rPr>
          <w:rStyle w:val="StyleUnderline"/>
        </w:rPr>
        <w:t xml:space="preserve"> democratic institutions and forces in </w:t>
      </w:r>
      <w:r w:rsidRPr="0029592B">
        <w:rPr>
          <w:rStyle w:val="StyleUnderline"/>
          <w:highlight w:val="cyan"/>
        </w:rPr>
        <w:t>Hong Kong has greatly increased Taiwan's hostility to the idea of One Chin</w:t>
      </w:r>
      <w:r w:rsidRPr="006F35F6">
        <w:rPr>
          <w:rStyle w:val="StyleUnderline"/>
        </w:rPr>
        <w:t>a, just</w:t>
      </w:r>
      <w:r w:rsidRPr="006F35F6">
        <w:rPr>
          <w:sz w:val="16"/>
        </w:rPr>
        <w:t xml:space="preserve"> as U.S. support encourages the Taiwanese to resist Beijing's pressures. The two together are a disaster for Chinese ambitions.</w:t>
      </w:r>
    </w:p>
    <w:p w14:paraId="54019A03" w14:textId="77777777" w:rsidR="002B3501" w:rsidRPr="006F35F6" w:rsidRDefault="002B3501" w:rsidP="002B3501">
      <w:pPr>
        <w:rPr>
          <w:sz w:val="16"/>
        </w:rPr>
      </w:pPr>
      <w:r w:rsidRPr="006F35F6">
        <w:rPr>
          <w:sz w:val="16"/>
        </w:rPr>
        <w:t>Can Xi Jinping reconcile himself to these limits, to a world that will continue to be defined by the liberal hegemony of the U.S.?</w:t>
      </w:r>
    </w:p>
    <w:p w14:paraId="741B4CCB" w14:textId="77777777" w:rsidR="002B3501" w:rsidRPr="006F35F6" w:rsidRDefault="002B3501" w:rsidP="002B3501">
      <w:pPr>
        <w:rPr>
          <w:sz w:val="16"/>
        </w:rPr>
      </w:pPr>
      <w:r w:rsidRPr="0029592B">
        <w:rPr>
          <w:rStyle w:val="StyleUnderline"/>
          <w:highlight w:val="cyan"/>
        </w:rPr>
        <w:t>The Japanese faced just this dilemma in 1941</w:t>
      </w:r>
      <w:r w:rsidRPr="0029592B">
        <w:rPr>
          <w:sz w:val="16"/>
          <w:highlight w:val="cyan"/>
        </w:rPr>
        <w:t>.</w:t>
      </w:r>
      <w:r w:rsidRPr="006F35F6">
        <w:rPr>
          <w:sz w:val="16"/>
        </w:rPr>
        <w:t xml:space="preserve"> By that point, </w:t>
      </w:r>
      <w:r w:rsidRPr="006F35F6">
        <w:rPr>
          <w:rStyle w:val="StyleUnderline"/>
        </w:rPr>
        <w:t>leading Japanese military officials believed ultimate victory against the U.S. was unlikely</w:t>
      </w:r>
      <w:r w:rsidRPr="006F35F6">
        <w:rPr>
          <w:sz w:val="16"/>
        </w:rPr>
        <w:t xml:space="preserve">. Yet the option of backing down and accepting "Little Japan" was too humiliating. It meant giving up the dream of a new Japanese-led Asian order. For Prime Minister Hideki </w:t>
      </w:r>
      <w:proofErr w:type="spellStart"/>
      <w:r w:rsidRPr="006F35F6">
        <w:rPr>
          <w:sz w:val="16"/>
        </w:rPr>
        <w:t>Tojo</w:t>
      </w:r>
      <w:proofErr w:type="spellEnd"/>
      <w:r w:rsidRPr="006F35F6">
        <w:rPr>
          <w:sz w:val="16"/>
        </w:rPr>
        <w:t>, as for other Japanese leaders in 1940 and 1941, war was more honorable than accepting an American-imposed peace, even a losing war.</w:t>
      </w:r>
    </w:p>
    <w:p w14:paraId="6C2817DA" w14:textId="11875449" w:rsidR="002B3501" w:rsidRPr="006F35F6" w:rsidRDefault="002B3501" w:rsidP="002B3501">
      <w:pPr>
        <w:rPr>
          <w:sz w:val="16"/>
        </w:rPr>
      </w:pPr>
      <w:r w:rsidRPr="006F35F6">
        <w:rPr>
          <w:sz w:val="16"/>
        </w:rPr>
        <w:t xml:space="preserve">As </w:t>
      </w:r>
      <w:proofErr w:type="spellStart"/>
      <w:r w:rsidRPr="006F35F6">
        <w:rPr>
          <w:sz w:val="16"/>
        </w:rPr>
        <w:t>Tojo</w:t>
      </w:r>
      <w:proofErr w:type="spellEnd"/>
      <w:r w:rsidRPr="006F35F6">
        <w:rPr>
          <w:sz w:val="16"/>
        </w:rPr>
        <w:t xml:space="preserve"> put it, "</w:t>
      </w:r>
      <w:r w:rsidRPr="006F35F6">
        <w:rPr>
          <w:rStyle w:val="StyleUnderline"/>
        </w:rPr>
        <w:t>Occasionally, one must conjure up enough courage, close one's eyes and</w:t>
      </w:r>
      <w:r w:rsidRPr="006F35F6">
        <w:rPr>
          <w:sz w:val="16"/>
        </w:rPr>
        <w:t>" -- in the Japanese expression for taking the plunge -- "</w:t>
      </w:r>
      <w:r w:rsidRPr="006F35F6">
        <w:rPr>
          <w:rStyle w:val="StyleUnderline"/>
        </w:rPr>
        <w:t>jump off the platform of the</w:t>
      </w:r>
      <w:r w:rsidRPr="006F35F6">
        <w:rPr>
          <w:sz w:val="16"/>
        </w:rPr>
        <w:t xml:space="preserve"> </w:t>
      </w:r>
      <w:proofErr w:type="spellStart"/>
      <w:r w:rsidRPr="006F35F6">
        <w:rPr>
          <w:sz w:val="16"/>
        </w:rPr>
        <w:t>Kiyomizu</w:t>
      </w:r>
      <w:proofErr w:type="spellEnd"/>
      <w:r w:rsidRPr="006F35F6">
        <w:rPr>
          <w:sz w:val="16"/>
        </w:rPr>
        <w:t xml:space="preserve"> </w:t>
      </w:r>
      <w:r w:rsidRPr="006F35F6">
        <w:rPr>
          <w:rStyle w:val="StyleUnderline"/>
        </w:rPr>
        <w:t>[temple</w:t>
      </w:r>
      <w:r w:rsidRPr="0029592B">
        <w:rPr>
          <w:sz w:val="16"/>
          <w:highlight w:val="cyan"/>
        </w:rPr>
        <w:t>].</w:t>
      </w:r>
      <w:r w:rsidRPr="0029592B">
        <w:rPr>
          <w:rStyle w:val="StyleUnderline"/>
          <w:highlight w:val="cyan"/>
        </w:rPr>
        <w:t>" X</w:t>
      </w:r>
      <w:r w:rsidR="0029592B">
        <w:rPr>
          <w:rStyle w:val="StyleUnderline"/>
          <w:highlight w:val="cyan"/>
        </w:rPr>
        <w:tab/>
      </w:r>
      <w:proofErr w:type="spellStart"/>
      <w:r w:rsidRPr="0029592B">
        <w:rPr>
          <w:rStyle w:val="StyleUnderline"/>
          <w:highlight w:val="cyan"/>
        </w:rPr>
        <w:t>i</w:t>
      </w:r>
      <w:proofErr w:type="spellEnd"/>
      <w:r w:rsidRPr="006F35F6">
        <w:rPr>
          <w:sz w:val="16"/>
        </w:rPr>
        <w:t xml:space="preserve"> Jinping, too, </w:t>
      </w:r>
      <w:r w:rsidRPr="0029592B">
        <w:rPr>
          <w:rStyle w:val="StyleUnderline"/>
          <w:highlight w:val="cyan"/>
        </w:rPr>
        <w:t>may decide to take the leap. If so, he is likely to join</w:t>
      </w:r>
      <w:r w:rsidRPr="006F35F6">
        <w:rPr>
          <w:sz w:val="16"/>
        </w:rPr>
        <w:t xml:space="preserve"> Vladimir </w:t>
      </w:r>
      <w:r w:rsidRPr="0029592B">
        <w:rPr>
          <w:rStyle w:val="StyleUnderline"/>
          <w:highlight w:val="cyan"/>
        </w:rPr>
        <w:t>Putin</w:t>
      </w:r>
      <w:r w:rsidRPr="006F35F6">
        <w:rPr>
          <w:rStyle w:val="StyleUnderline"/>
        </w:rPr>
        <w:t xml:space="preserve">, the Soviets, </w:t>
      </w:r>
      <w:r w:rsidRPr="0029592B">
        <w:rPr>
          <w:rStyle w:val="StyleUnderline"/>
          <w:highlight w:val="cyan"/>
        </w:rPr>
        <w:t>and the Axis</w:t>
      </w:r>
      <w:r w:rsidRPr="006F35F6">
        <w:rPr>
          <w:rStyle w:val="StyleUnderline"/>
        </w:rPr>
        <w:t xml:space="preserve"> leaders of World War II </w:t>
      </w:r>
      <w:r w:rsidRPr="0029592B">
        <w:rPr>
          <w:rStyle w:val="StyleUnderline"/>
          <w:highlight w:val="cyan"/>
        </w:rPr>
        <w:t>in bringing a tragedy upon</w:t>
      </w:r>
      <w:r w:rsidRPr="006F35F6">
        <w:rPr>
          <w:rStyle w:val="StyleUnderline"/>
        </w:rPr>
        <w:t xml:space="preserve"> his people and </w:t>
      </w:r>
      <w:r w:rsidRPr="0029592B">
        <w:rPr>
          <w:rStyle w:val="StyleUnderline"/>
          <w:highlight w:val="cyan"/>
        </w:rPr>
        <w:t>the world</w:t>
      </w:r>
      <w:r w:rsidRPr="0029592B">
        <w:rPr>
          <w:sz w:val="16"/>
          <w:highlight w:val="cyan"/>
        </w:rPr>
        <w:t>.</w:t>
      </w:r>
    </w:p>
    <w:p w14:paraId="1CFB5D85" w14:textId="362CB636" w:rsidR="00437E82" w:rsidRDefault="00437E82" w:rsidP="002B3501">
      <w:pPr>
        <w:pStyle w:val="Heading3"/>
      </w:pPr>
      <w:r>
        <w:t>1AR – China War Turns Everything</w:t>
      </w:r>
    </w:p>
    <w:p w14:paraId="6C57003E" w14:textId="3744C2C1" w:rsidR="00437E82" w:rsidRPr="00437E82" w:rsidRDefault="00437E82" w:rsidP="00437E82">
      <w:pPr>
        <w:pStyle w:val="Heading4"/>
      </w:pPr>
      <w:r>
        <w:t xml:space="preserve">A war with China escalates quickly and turns </w:t>
      </w:r>
      <w:proofErr w:type="gramStart"/>
      <w:r>
        <w:t>all of</w:t>
      </w:r>
      <w:proofErr w:type="gramEnd"/>
      <w:r>
        <w:t xml:space="preserve"> their impacts.</w:t>
      </w:r>
    </w:p>
    <w:p w14:paraId="039BE541" w14:textId="51D78101" w:rsidR="00437E82" w:rsidRDefault="00437E82" w:rsidP="00437E82">
      <w:r w:rsidRPr="00437E82">
        <w:rPr>
          <w:rStyle w:val="Style13ptBold"/>
        </w:rPr>
        <w:t>Babbage</w:t>
      </w:r>
      <w:r>
        <w:rPr>
          <w:rStyle w:val="Style13ptBold"/>
        </w:rPr>
        <w:t xml:space="preserve"> </w:t>
      </w:r>
      <w:r w:rsidRPr="004F3D7C">
        <w:rPr>
          <w:rStyle w:val="Style13ptBold"/>
        </w:rPr>
        <w:t>'</w:t>
      </w:r>
      <w:r w:rsidRPr="00437E82">
        <w:rPr>
          <w:rStyle w:val="Style13ptBold"/>
        </w:rPr>
        <w:t>23</w:t>
      </w:r>
      <w:r>
        <w:t xml:space="preserve"> – Chief Executive Officer of Strategic Forum Pty Ltd and a Non-Resident Senior Fellow of the Center for Strategic and Budgetary Assessment [Ross; 2/27/23; A War </w:t>
      </w:r>
      <w:proofErr w:type="gramStart"/>
      <w:r>
        <w:t>With</w:t>
      </w:r>
      <w:proofErr w:type="gramEnd"/>
      <w:r>
        <w:t xml:space="preserve"> China Would Be Unlike Anything Americans Faced Before; </w:t>
      </w:r>
      <w:r w:rsidRPr="00437E82">
        <w:t>https://www.nytimes.com/2023/02/27/opinion/a-war-with-china-would-reach-deep-into-american-society.html</w:t>
      </w:r>
      <w:r>
        <w:t>]</w:t>
      </w:r>
    </w:p>
    <w:p w14:paraId="15591FBE" w14:textId="77777777" w:rsidR="00437E82" w:rsidRPr="00437E82" w:rsidRDefault="00437E82" w:rsidP="00437E82">
      <w:pPr>
        <w:rPr>
          <w:sz w:val="16"/>
        </w:rPr>
      </w:pPr>
      <w:r w:rsidRPr="00437E82">
        <w:rPr>
          <w:sz w:val="16"/>
        </w:rPr>
        <w:t>A major war in the Indo-Pacific is probably more likely now than at any other time since World War II.</w:t>
      </w:r>
    </w:p>
    <w:p w14:paraId="7AD39E98" w14:textId="77777777" w:rsidR="00437E82" w:rsidRPr="00437E82" w:rsidRDefault="00437E82" w:rsidP="00437E82">
      <w:pPr>
        <w:rPr>
          <w:sz w:val="16"/>
        </w:rPr>
      </w:pPr>
      <w:r w:rsidRPr="00437E82">
        <w:rPr>
          <w:sz w:val="16"/>
        </w:rPr>
        <w:t xml:space="preserve">The most probable spark is a Chinese invasion of Taiwan. President </w:t>
      </w:r>
      <w:r w:rsidRPr="00437E82">
        <w:rPr>
          <w:rStyle w:val="StyleUnderline"/>
        </w:rPr>
        <w:t>Xi</w:t>
      </w:r>
      <w:r w:rsidRPr="00437E82">
        <w:rPr>
          <w:sz w:val="16"/>
        </w:rPr>
        <w:t xml:space="preserve"> Jinping of China </w:t>
      </w:r>
      <w:r w:rsidRPr="00437E82">
        <w:rPr>
          <w:rStyle w:val="StyleUnderline"/>
        </w:rPr>
        <w:t>has said unifying Taiwan with mainland China “must be achieved</w:t>
      </w:r>
      <w:r w:rsidRPr="00437E82">
        <w:rPr>
          <w:sz w:val="16"/>
        </w:rPr>
        <w:t xml:space="preserve">.” </w:t>
      </w:r>
      <w:r w:rsidRPr="00437E82">
        <w:rPr>
          <w:rStyle w:val="StyleUnderline"/>
        </w:rPr>
        <w:t>His Communist Party regime</w:t>
      </w:r>
      <w:r w:rsidRPr="00437E82">
        <w:rPr>
          <w:sz w:val="16"/>
        </w:rPr>
        <w:t xml:space="preserve"> </w:t>
      </w:r>
      <w:r w:rsidRPr="00437E82">
        <w:rPr>
          <w:rStyle w:val="StyleUnderline"/>
        </w:rPr>
        <w:t>has become</w:t>
      </w:r>
      <w:r w:rsidRPr="00437E82">
        <w:rPr>
          <w:sz w:val="16"/>
        </w:rPr>
        <w:t xml:space="preserve"> sufficiently </w:t>
      </w:r>
      <w:r w:rsidRPr="00437E82">
        <w:rPr>
          <w:rStyle w:val="StyleUnderline"/>
        </w:rPr>
        <w:t>strong</w:t>
      </w:r>
      <w:r w:rsidRPr="00437E82">
        <w:rPr>
          <w:sz w:val="16"/>
        </w:rPr>
        <w:t xml:space="preserve"> — militarily, </w:t>
      </w:r>
      <w:proofErr w:type="gramStart"/>
      <w:r w:rsidRPr="00437E82">
        <w:rPr>
          <w:sz w:val="16"/>
        </w:rPr>
        <w:t>economically</w:t>
      </w:r>
      <w:proofErr w:type="gramEnd"/>
      <w:r w:rsidRPr="00437E82">
        <w:rPr>
          <w:sz w:val="16"/>
        </w:rPr>
        <w:t xml:space="preserve"> and industrially — </w:t>
      </w:r>
      <w:r w:rsidRPr="00437E82">
        <w:rPr>
          <w:rStyle w:val="StyleUnderline"/>
        </w:rPr>
        <w:t>to take Taiwan and</w:t>
      </w:r>
      <w:r w:rsidRPr="00437E82">
        <w:rPr>
          <w:sz w:val="16"/>
        </w:rPr>
        <w:t xml:space="preserve"> directly </w:t>
      </w:r>
      <w:r w:rsidRPr="00437E82">
        <w:rPr>
          <w:rStyle w:val="StyleUnderline"/>
        </w:rPr>
        <w:t>challenge the U</w:t>
      </w:r>
      <w:r w:rsidRPr="00437E82">
        <w:rPr>
          <w:sz w:val="16"/>
        </w:rPr>
        <w:t xml:space="preserve">nited </w:t>
      </w:r>
      <w:r w:rsidRPr="00437E82">
        <w:rPr>
          <w:rStyle w:val="StyleUnderline"/>
        </w:rPr>
        <w:t>S</w:t>
      </w:r>
      <w:r w:rsidRPr="00437E82">
        <w:rPr>
          <w:sz w:val="16"/>
        </w:rPr>
        <w:t>tates for regional supremacy.</w:t>
      </w:r>
    </w:p>
    <w:p w14:paraId="18A0C0BB" w14:textId="77777777" w:rsidR="00437E82" w:rsidRPr="00437E82" w:rsidRDefault="00437E82" w:rsidP="00437E82">
      <w:pPr>
        <w:rPr>
          <w:sz w:val="16"/>
        </w:rPr>
      </w:pPr>
      <w:r w:rsidRPr="00437E82">
        <w:rPr>
          <w:sz w:val="16"/>
        </w:rPr>
        <w:t xml:space="preserve">The United States has vital strategic interests at stake. </w:t>
      </w:r>
      <w:r w:rsidRPr="00437E82">
        <w:rPr>
          <w:rStyle w:val="StyleUnderline"/>
        </w:rPr>
        <w:t>A successful Chinese invasion of Taiwan would punch a hole in the U.S. and allied chain of defenses</w:t>
      </w:r>
      <w:r w:rsidRPr="00437E82">
        <w:rPr>
          <w:sz w:val="16"/>
        </w:rPr>
        <w:t xml:space="preserve"> in the region, seriously </w:t>
      </w:r>
      <w:r w:rsidRPr="00437E82">
        <w:rPr>
          <w:rStyle w:val="StyleUnderline"/>
        </w:rPr>
        <w:t>undermining America’s strategic position</w:t>
      </w:r>
      <w:r w:rsidRPr="00437E82">
        <w:rPr>
          <w:sz w:val="16"/>
        </w:rPr>
        <w:t xml:space="preserve"> in the Western Pacific, </w:t>
      </w:r>
      <w:r w:rsidRPr="00437E82">
        <w:rPr>
          <w:rStyle w:val="StyleUnderline"/>
        </w:rPr>
        <w:t>and would</w:t>
      </w:r>
      <w:r w:rsidRPr="00437E82">
        <w:rPr>
          <w:sz w:val="16"/>
        </w:rPr>
        <w:t xml:space="preserve"> probably </w:t>
      </w:r>
      <w:r w:rsidRPr="00437E82">
        <w:rPr>
          <w:rStyle w:val="StyleUnderline"/>
        </w:rPr>
        <w:t>cut off</w:t>
      </w:r>
      <w:r w:rsidRPr="00437E82">
        <w:rPr>
          <w:sz w:val="16"/>
        </w:rPr>
        <w:t xml:space="preserve"> U.S. </w:t>
      </w:r>
      <w:r w:rsidRPr="00437E82">
        <w:rPr>
          <w:rStyle w:val="StyleUnderline"/>
        </w:rPr>
        <w:t xml:space="preserve">access to </w:t>
      </w:r>
      <w:r w:rsidRPr="00437E82">
        <w:rPr>
          <w:sz w:val="16"/>
        </w:rPr>
        <w:t xml:space="preserve">world-leading semiconductors and other </w:t>
      </w:r>
      <w:r w:rsidRPr="00437E82">
        <w:rPr>
          <w:rStyle w:val="StyleUnderline"/>
        </w:rPr>
        <w:t>critical components</w:t>
      </w:r>
      <w:r w:rsidRPr="00437E82">
        <w:rPr>
          <w:sz w:val="16"/>
        </w:rPr>
        <w:t xml:space="preserve"> manufactured in Taiwan. As president, Joe Biden has stated repeatedly that he would defend Taiwan.</w:t>
      </w:r>
    </w:p>
    <w:p w14:paraId="48CEB863" w14:textId="77777777" w:rsidR="00437E82" w:rsidRPr="00437E82" w:rsidRDefault="00437E82" w:rsidP="00437E82">
      <w:pPr>
        <w:rPr>
          <w:sz w:val="16"/>
        </w:rPr>
      </w:pPr>
      <w:r w:rsidRPr="00437E82">
        <w:rPr>
          <w:sz w:val="16"/>
        </w:rPr>
        <w:t>But leaders in Washington also need to avoid stumbling carelessly into a war with China because it would be unlike anything ever faced by Americans. U.S. citizens have grown accustomed to sending their military off to fight far from home. But China is a different kind of foe — a military, economic and technological power capable of making a war felt in the American homeland.</w:t>
      </w:r>
    </w:p>
    <w:p w14:paraId="1587765E" w14:textId="77777777" w:rsidR="00437E82" w:rsidRPr="00437E82" w:rsidRDefault="00437E82" w:rsidP="00437E82">
      <w:pPr>
        <w:rPr>
          <w:sz w:val="16"/>
        </w:rPr>
      </w:pPr>
      <w:r w:rsidRPr="00437E82">
        <w:rPr>
          <w:sz w:val="16"/>
        </w:rPr>
        <w:t>As a career strategic analyst and defense planner, including for Australia’s Defense Department, I have spent decades studying how a war could start, how it would play out and the military and nonmilitary operations that China is prepared to conduct. I am convinced that the challenges facing the United States are serious, and its citizens need to become better aware of them.</w:t>
      </w:r>
    </w:p>
    <w:p w14:paraId="3705F88D" w14:textId="77777777" w:rsidR="00437E82" w:rsidRPr="00437E82" w:rsidRDefault="00437E82" w:rsidP="00437E82">
      <w:pPr>
        <w:rPr>
          <w:sz w:val="16"/>
        </w:rPr>
      </w:pPr>
      <w:r w:rsidRPr="00437E82">
        <w:rPr>
          <w:sz w:val="16"/>
        </w:rPr>
        <w:t xml:space="preserve">The military scenario alone is daunting: </w:t>
      </w:r>
      <w:r w:rsidRPr="00437E82">
        <w:rPr>
          <w:rStyle w:val="StyleUnderline"/>
        </w:rPr>
        <w:t>China would</w:t>
      </w:r>
      <w:r w:rsidRPr="00437E82">
        <w:rPr>
          <w:sz w:val="16"/>
        </w:rPr>
        <w:t xml:space="preserve"> probably </w:t>
      </w:r>
      <w:r w:rsidRPr="00437E82">
        <w:rPr>
          <w:rStyle w:val="StyleUnderline"/>
        </w:rPr>
        <w:t>launch a lightning</w:t>
      </w:r>
      <w:r w:rsidRPr="00437E82">
        <w:rPr>
          <w:sz w:val="16"/>
        </w:rPr>
        <w:t xml:space="preserve"> air, sea and cyber </w:t>
      </w:r>
      <w:r w:rsidRPr="00437E82">
        <w:rPr>
          <w:rStyle w:val="StyleUnderline"/>
        </w:rPr>
        <w:t xml:space="preserve">assault to seize control of key strategic targets </w:t>
      </w:r>
      <w:proofErr w:type="gramStart"/>
      <w:r w:rsidRPr="00437E82">
        <w:rPr>
          <w:rStyle w:val="StyleUnderline"/>
        </w:rPr>
        <w:t>on</w:t>
      </w:r>
      <w:proofErr w:type="gramEnd"/>
      <w:r w:rsidRPr="00437E82">
        <w:rPr>
          <w:rStyle w:val="StyleUnderline"/>
        </w:rPr>
        <w:t xml:space="preserve"> Taiwan </w:t>
      </w:r>
      <w:r w:rsidRPr="00437E82">
        <w:rPr>
          <w:sz w:val="16"/>
        </w:rPr>
        <w:t xml:space="preserve">within hours, before the United States and its allies could intervene. Taiwan is slightly bigger than the state of Maryland; if you recall how quickly Afghanistan and Kabul fell to the Taliban in 2021, you start to realize that the takeover of Taiwan could happen relatively quickly. </w:t>
      </w:r>
      <w:r w:rsidRPr="00437E82">
        <w:rPr>
          <w:rStyle w:val="StyleUnderline"/>
        </w:rPr>
        <w:t xml:space="preserve">China </w:t>
      </w:r>
      <w:r w:rsidRPr="00437E82">
        <w:rPr>
          <w:sz w:val="16"/>
        </w:rPr>
        <w:t xml:space="preserve">also </w:t>
      </w:r>
      <w:r w:rsidRPr="00437E82">
        <w:rPr>
          <w:rStyle w:val="StyleUnderline"/>
        </w:rPr>
        <w:t>has</w:t>
      </w:r>
      <w:r w:rsidRPr="00437E82">
        <w:rPr>
          <w:sz w:val="16"/>
        </w:rPr>
        <w:t xml:space="preserve"> more than 1,350 </w:t>
      </w:r>
      <w:r w:rsidRPr="00437E82">
        <w:rPr>
          <w:rStyle w:val="Emphasis"/>
        </w:rPr>
        <w:t>ballistic and cruise</w:t>
      </w:r>
      <w:r w:rsidRPr="00437E82">
        <w:rPr>
          <w:sz w:val="16"/>
        </w:rPr>
        <w:t xml:space="preserve"> </w:t>
      </w:r>
      <w:r w:rsidRPr="00437E82">
        <w:rPr>
          <w:rStyle w:val="StyleUnderline"/>
        </w:rPr>
        <w:t>missiles poised to strike U.S. and allied forces</w:t>
      </w:r>
      <w:r w:rsidRPr="00437E82">
        <w:rPr>
          <w:sz w:val="16"/>
        </w:rPr>
        <w:t xml:space="preserve"> in Japan, South Korea, the </w:t>
      </w:r>
      <w:proofErr w:type="gramStart"/>
      <w:r w:rsidRPr="00437E82">
        <w:rPr>
          <w:sz w:val="16"/>
        </w:rPr>
        <w:t>Philippines</w:t>
      </w:r>
      <w:proofErr w:type="gramEnd"/>
      <w:r w:rsidRPr="00437E82">
        <w:rPr>
          <w:sz w:val="16"/>
        </w:rPr>
        <w:t xml:space="preserve"> and American-held territories in the Western Pacific. Then there’s the sheer difficulty the United States would face waging war thousands of miles across the Pacific against an adversary that has the world’s largest navy and Asia’s biggest air force.</w:t>
      </w:r>
    </w:p>
    <w:p w14:paraId="11E022BE" w14:textId="77777777" w:rsidR="00437E82" w:rsidRPr="00437E82" w:rsidRDefault="00437E82" w:rsidP="00437E82">
      <w:pPr>
        <w:rPr>
          <w:sz w:val="16"/>
        </w:rPr>
      </w:pPr>
      <w:r w:rsidRPr="00437E82">
        <w:rPr>
          <w:sz w:val="16"/>
        </w:rPr>
        <w:t>Despite this, U.S. military planners would prefer to fight a conventional war. But the Chinese are prepared to wage a much broader type of warfare that would reach deep into American society.</w:t>
      </w:r>
    </w:p>
    <w:p w14:paraId="7253141A" w14:textId="77777777" w:rsidR="00437E82" w:rsidRPr="00437E82" w:rsidRDefault="00437E82" w:rsidP="00437E82">
      <w:pPr>
        <w:rPr>
          <w:sz w:val="16"/>
        </w:rPr>
      </w:pPr>
      <w:r w:rsidRPr="00437E82">
        <w:rPr>
          <w:sz w:val="16"/>
        </w:rPr>
        <w:t>Over the past decade, China has increasingly viewed the United States as mired in political and social crises. Mr. Xi, who likes to say that “the East is rising while the West is declining,” evidently feels that America’s greatest weakness is on its home front. And I believe he is ready to exploit this with a multipronged campaign to divide Americans and undermine and exhaust their will to engage in a prolonged conflict — what China’s military calls enemy disintegration.</w:t>
      </w:r>
    </w:p>
    <w:p w14:paraId="67FA57F2" w14:textId="77777777" w:rsidR="00437E82" w:rsidRPr="00437E82" w:rsidRDefault="00437E82" w:rsidP="00437E82">
      <w:pPr>
        <w:rPr>
          <w:sz w:val="16"/>
        </w:rPr>
      </w:pPr>
      <w:r w:rsidRPr="00437E82">
        <w:rPr>
          <w:sz w:val="16"/>
        </w:rPr>
        <w:t xml:space="preserve">Over the past two decades, China has built formidable political warfare and cyber warfare capabilities designed to penetrate, </w:t>
      </w:r>
      <w:proofErr w:type="gramStart"/>
      <w:r w:rsidRPr="00437E82">
        <w:rPr>
          <w:sz w:val="16"/>
        </w:rPr>
        <w:t>manipulate</w:t>
      </w:r>
      <w:proofErr w:type="gramEnd"/>
      <w:r w:rsidRPr="00437E82">
        <w:rPr>
          <w:sz w:val="16"/>
        </w:rPr>
        <w:t xml:space="preserve"> and disrupt the United States and allied governments, media organizations, businesses and civil society. If war were to break out, China can be expected to use this to disrupt communications and spread fake news and other disinformation. The aim would be to foster confusion, division and distrust and hinder decision making. China might compound this with electronic and probably some physical attacks on satellites or related infrastructure.</w:t>
      </w:r>
    </w:p>
    <w:p w14:paraId="3C15C925" w14:textId="77777777" w:rsidR="00437E82" w:rsidRPr="00437E82" w:rsidRDefault="00437E82" w:rsidP="00437E82">
      <w:pPr>
        <w:rPr>
          <w:sz w:val="16"/>
        </w:rPr>
      </w:pPr>
      <w:r w:rsidRPr="00437E82">
        <w:rPr>
          <w:sz w:val="16"/>
        </w:rPr>
        <w:t>These operations would most likely be accompanied by cyber offensives to disrupt electricity, gas, water, transport, health care and other public services. China has demonstrated its capabilities already, including in Taiwan, where it has waged disinformation campaigns, and in serious hacking incidents in the United States. Mr. Xi has championed China’s political warfare capabilities as a “magic weapon.”</w:t>
      </w:r>
    </w:p>
    <w:p w14:paraId="45496C73" w14:textId="77777777" w:rsidR="00437E82" w:rsidRPr="00437E82" w:rsidRDefault="00437E82" w:rsidP="00437E82">
      <w:pPr>
        <w:rPr>
          <w:sz w:val="16"/>
        </w:rPr>
      </w:pPr>
      <w:r w:rsidRPr="00437E82">
        <w:rPr>
          <w:sz w:val="16"/>
        </w:rPr>
        <w:t>China could also weaponize its dominance of supply chains and shipping. The impact on Americans would be profound.</w:t>
      </w:r>
    </w:p>
    <w:p w14:paraId="234B3481" w14:textId="77777777" w:rsidR="00437E82" w:rsidRPr="00437E82" w:rsidRDefault="00437E82" w:rsidP="00437E82">
      <w:pPr>
        <w:rPr>
          <w:sz w:val="16"/>
        </w:rPr>
      </w:pPr>
      <w:r w:rsidRPr="00437E82">
        <w:rPr>
          <w:rStyle w:val="StyleUnderline"/>
        </w:rPr>
        <w:t>The U.S. economy is heavily dependent on Chinese resources and manufactured goods</w:t>
      </w:r>
      <w:r w:rsidRPr="00437E82">
        <w:rPr>
          <w:sz w:val="16"/>
        </w:rPr>
        <w:t xml:space="preserve">, including many with military applications, and American consumers rely on moderately priced Chinese-made imports for everything from electronics to furniture to shoes. </w:t>
      </w:r>
      <w:r w:rsidRPr="00437E82">
        <w:rPr>
          <w:rStyle w:val="StyleUnderline"/>
        </w:rPr>
        <w:t>The bulk of these goods is transported aboard ships along sea lanes increasingly controlled by Chinese commercial interests that are ultimately answerable to China’s party-state</w:t>
      </w:r>
      <w:r w:rsidRPr="00437E82">
        <w:rPr>
          <w:sz w:val="16"/>
        </w:rPr>
        <w:t>. A war would halt this trade (as well as American and allied shipments to China).</w:t>
      </w:r>
    </w:p>
    <w:p w14:paraId="1123538C" w14:textId="77777777" w:rsidR="00437E82" w:rsidRPr="00437E82" w:rsidRDefault="00437E82" w:rsidP="00437E82">
      <w:pPr>
        <w:rPr>
          <w:sz w:val="16"/>
        </w:rPr>
      </w:pPr>
      <w:r w:rsidRPr="00437E82">
        <w:rPr>
          <w:rStyle w:val="StyleUnderline"/>
        </w:rPr>
        <w:t>U.S. supplies of many products could</w:t>
      </w:r>
      <w:r w:rsidRPr="00437E82">
        <w:rPr>
          <w:sz w:val="16"/>
        </w:rPr>
        <w:t xml:space="preserve"> soon </w:t>
      </w:r>
      <w:r w:rsidRPr="00437E82">
        <w:rPr>
          <w:rStyle w:val="StyleUnderline"/>
        </w:rPr>
        <w:t>run low</w:t>
      </w:r>
      <w:r w:rsidRPr="00437E82">
        <w:rPr>
          <w:rStyle w:val="StyleUnderline"/>
          <w:strike/>
        </w:rPr>
        <w:t xml:space="preserve">, </w:t>
      </w:r>
      <w:r w:rsidRPr="00437E82">
        <w:rPr>
          <w:strike/>
          <w:sz w:val="16"/>
        </w:rPr>
        <w:t>paralyzing</w:t>
      </w:r>
      <w:r w:rsidRPr="00437E82">
        <w:rPr>
          <w:sz w:val="16"/>
        </w:rPr>
        <w:t xml:space="preserve"> a vast range of businesses. </w:t>
      </w:r>
      <w:r w:rsidRPr="00437E82">
        <w:rPr>
          <w:rStyle w:val="StyleUnderline"/>
        </w:rPr>
        <w:t>It could take months to restore trade, and emergency rationing of some items would be needed. Inflation and unemployment would surge</w:t>
      </w:r>
      <w:r w:rsidRPr="00437E82">
        <w:rPr>
          <w:sz w:val="16"/>
        </w:rPr>
        <w:t xml:space="preserve">, especially </w:t>
      </w:r>
      <w:r w:rsidRPr="00437E82">
        <w:rPr>
          <w:rStyle w:val="StyleUnderline"/>
        </w:rPr>
        <w:t>in the period in which the economy is repurposed for the war</w:t>
      </w:r>
      <w:r w:rsidRPr="00437E82">
        <w:rPr>
          <w:sz w:val="16"/>
        </w:rPr>
        <w:t xml:space="preserve"> effort, which might include some automobile manufacturers switching to building aircraft or food-processing companies converting to production of priority pharmaceuticals. </w:t>
      </w:r>
      <w:r w:rsidRPr="00437E82">
        <w:rPr>
          <w:rStyle w:val="StyleUnderline"/>
        </w:rPr>
        <w:t>Stock exchanges</w:t>
      </w:r>
      <w:r w:rsidRPr="00437E82">
        <w:rPr>
          <w:sz w:val="16"/>
        </w:rPr>
        <w:t xml:space="preserve"> in the United States and other countries </w:t>
      </w:r>
      <w:r w:rsidRPr="00437E82">
        <w:rPr>
          <w:rStyle w:val="StyleUnderline"/>
        </w:rPr>
        <w:t xml:space="preserve">might </w:t>
      </w:r>
      <w:r w:rsidRPr="00437E82">
        <w:rPr>
          <w:sz w:val="16"/>
        </w:rPr>
        <w:t xml:space="preserve">temporarily </w:t>
      </w:r>
      <w:r w:rsidRPr="00437E82">
        <w:rPr>
          <w:rStyle w:val="StyleUnderline"/>
        </w:rPr>
        <w:t>halt trading</w:t>
      </w:r>
      <w:r w:rsidRPr="00437E82">
        <w:rPr>
          <w:sz w:val="16"/>
        </w:rPr>
        <w:t xml:space="preserve"> because of the enormous economic uncertainties.</w:t>
      </w:r>
    </w:p>
    <w:p w14:paraId="18901FE1" w14:textId="77777777" w:rsidR="00437E82" w:rsidRPr="00437E82" w:rsidRDefault="00437E82" w:rsidP="00437E82">
      <w:pPr>
        <w:rPr>
          <w:sz w:val="16"/>
        </w:rPr>
      </w:pPr>
      <w:r w:rsidRPr="00437E82">
        <w:rPr>
          <w:sz w:val="16"/>
        </w:rPr>
        <w:t>The United States might be forced to confront the shocking realization that the industrial muscle instrumental in victories like that in World War II — President Franklin Roosevelt’s concept of America as “the arsenal of democracy” — has withered and been surpassed by China.</w:t>
      </w:r>
    </w:p>
    <w:p w14:paraId="52A49BC2" w14:textId="77777777" w:rsidR="00437E82" w:rsidRPr="00437E82" w:rsidRDefault="00437E82" w:rsidP="00437E82">
      <w:pPr>
        <w:rPr>
          <w:sz w:val="16"/>
        </w:rPr>
      </w:pPr>
      <w:r w:rsidRPr="00437E82">
        <w:rPr>
          <w:sz w:val="16"/>
        </w:rPr>
        <w:t xml:space="preserve">China is now the dominant global industrial power by many measures. In 2004 U.S. manufacturing output was more than twice China’s; in 2021, China’s output was double that of the United States. China produces more ships, </w:t>
      </w:r>
      <w:proofErr w:type="gramStart"/>
      <w:r w:rsidRPr="00437E82">
        <w:rPr>
          <w:sz w:val="16"/>
        </w:rPr>
        <w:t>steel</w:t>
      </w:r>
      <w:proofErr w:type="gramEnd"/>
      <w:r w:rsidRPr="00437E82">
        <w:rPr>
          <w:sz w:val="16"/>
        </w:rPr>
        <w:t xml:space="preserve"> and smartphones than any other country and is a world leader in the production of chemicals, metals, heavy industrial equipment and electronics — the basic building blocks of a military-industrial economy.</w:t>
      </w:r>
    </w:p>
    <w:p w14:paraId="3F5F2732" w14:textId="77777777" w:rsidR="00437E82" w:rsidRPr="00437E82" w:rsidRDefault="00437E82" w:rsidP="00437E82">
      <w:pPr>
        <w:rPr>
          <w:sz w:val="16"/>
        </w:rPr>
      </w:pPr>
      <w:r w:rsidRPr="00437E82">
        <w:rPr>
          <w:sz w:val="16"/>
        </w:rPr>
        <w:t xml:space="preserve">Critically, the United States is no longer able to outproduce China in advanced weapons and other supplies needed in a war, which the current one in Ukraine has made clear. </w:t>
      </w:r>
      <w:r w:rsidRPr="00437E82">
        <w:rPr>
          <w:rStyle w:val="StyleUnderline"/>
        </w:rPr>
        <w:t>Provision of military hardware to Kyiv has depleted American stocks of some key military systems</w:t>
      </w:r>
      <w:r w:rsidRPr="00437E82">
        <w:rPr>
          <w:sz w:val="16"/>
        </w:rPr>
        <w:t xml:space="preserve">. Rebuilding them could take years. Yet the </w:t>
      </w:r>
      <w:r w:rsidRPr="00437E82">
        <w:rPr>
          <w:rStyle w:val="StyleUnderline"/>
        </w:rPr>
        <w:t>war in Ukraine is relatively small-scale compared with the likely demands of a major war in the Indo-Pacific</w:t>
      </w:r>
      <w:r w:rsidRPr="00437E82">
        <w:rPr>
          <w:sz w:val="16"/>
        </w:rPr>
        <w:t>.</w:t>
      </w:r>
    </w:p>
    <w:p w14:paraId="780B9FED" w14:textId="77777777" w:rsidR="00E40E85" w:rsidRDefault="00E40E85" w:rsidP="00E40E85">
      <w:pPr>
        <w:pStyle w:val="Heading3"/>
      </w:pPr>
      <w:r>
        <w:t>1AR - Competition Inevitable</w:t>
      </w:r>
    </w:p>
    <w:p w14:paraId="7103469F" w14:textId="77777777" w:rsidR="00E40E85" w:rsidRPr="0029592B" w:rsidRDefault="00E40E85" w:rsidP="00E40E85">
      <w:pPr>
        <w:pStyle w:val="Heading4"/>
      </w:pPr>
      <w:r>
        <w:t xml:space="preserve">Competition is inevitable – it is foolish to assume peaceful rise. </w:t>
      </w:r>
    </w:p>
    <w:p w14:paraId="25B947F6" w14:textId="77777777" w:rsidR="00E40E85" w:rsidRPr="007F1FB4" w:rsidRDefault="00E40E85" w:rsidP="00E40E85">
      <w:r w:rsidRPr="007F1FB4">
        <w:rPr>
          <w:rStyle w:val="Style13ptBold"/>
        </w:rPr>
        <w:t>Brands '22</w:t>
      </w:r>
      <w:r>
        <w:rPr>
          <w:rStyle w:val="Style13ptBold"/>
        </w:rPr>
        <w:t xml:space="preserve"> </w:t>
      </w:r>
      <w:r>
        <w:t xml:space="preserve"> - Henry A. Kissinger Distinguished Professor of Global Affairs at the Johns Hopkins School of Advanced International Studies [Hal; </w:t>
      </w:r>
      <w:r w:rsidRPr="007F1FB4">
        <w:rPr>
          <w:i/>
          <w:iCs/>
        </w:rPr>
        <w:t>The Twilight Struggle</w:t>
      </w:r>
      <w:r>
        <w:t>; Yale University Pres; pp. 252-253]</w:t>
      </w:r>
    </w:p>
    <w:p w14:paraId="500A6821" w14:textId="77777777" w:rsidR="00E40E85" w:rsidRPr="0029592B" w:rsidRDefault="00E40E85" w:rsidP="00E40E85">
      <w:pPr>
        <w:rPr>
          <w:sz w:val="16"/>
        </w:rPr>
      </w:pPr>
      <w:r w:rsidRPr="0029592B">
        <w:rPr>
          <w:sz w:val="16"/>
        </w:rPr>
        <w:t xml:space="preserve">Implicit in these lessons is a final point: </w:t>
      </w:r>
      <w:r w:rsidRPr="0029592B">
        <w:rPr>
          <w:rStyle w:val="StyleUnderline"/>
        </w:rPr>
        <w:t>the need to see competition as a way of life</w:t>
      </w:r>
      <w:r w:rsidRPr="0029592B">
        <w:rPr>
          <w:sz w:val="16"/>
        </w:rPr>
        <w:t>. The United States did not, thankfully, destroy its institutions during the Cold War. Yet the patterns of American policy, government, and society did change remarkably. This is not surprising. The Cold War forced Americans to understand that the hardships of competition were the alternative to the greater misery of a world in which hostile ideologies and hostile powers were once again ascendant.</w:t>
      </w:r>
    </w:p>
    <w:p w14:paraId="3A49A9EF" w14:textId="77777777" w:rsidR="00E40E85" w:rsidRPr="0029592B" w:rsidRDefault="00E40E85" w:rsidP="00E40E85">
      <w:pPr>
        <w:rPr>
          <w:sz w:val="16"/>
        </w:rPr>
      </w:pPr>
      <w:r w:rsidRPr="0029592B">
        <w:rPr>
          <w:sz w:val="16"/>
        </w:rPr>
        <w:t xml:space="preserve">Over two </w:t>
      </w:r>
      <w:r w:rsidRPr="0029592B">
        <w:rPr>
          <w:rStyle w:val="StyleUnderline"/>
        </w:rPr>
        <w:t>generations, the United States geared its statecraft to an unceasing struggle for influence and position; it took on burdens and sacrifices that would have seemed appalling in any prior “peacetime” era.</w:t>
      </w:r>
      <w:r w:rsidRPr="0029592B">
        <w:rPr>
          <w:sz w:val="16"/>
        </w:rPr>
        <w:t xml:space="preserve"> America reoriented the federal government and reconsidered domestic challenges in the light of the Cold War. Above all, </w:t>
      </w:r>
      <w:r w:rsidRPr="0029592B">
        <w:rPr>
          <w:rStyle w:val="StyleUnderline"/>
        </w:rPr>
        <w:t>the country accepted,</w:t>
      </w:r>
      <w:r w:rsidRPr="0029592B">
        <w:rPr>
          <w:sz w:val="16"/>
        </w:rPr>
        <w:t xml:space="preserve"> albeit fitfully and warily, </w:t>
      </w:r>
      <w:r w:rsidRPr="0029592B">
        <w:rPr>
          <w:rStyle w:val="StyleUnderline"/>
        </w:rPr>
        <w:t>that competition in the space between war and peace was the natural state of global affairs, and that security</w:t>
      </w:r>
      <w:r w:rsidRPr="0029592B">
        <w:rPr>
          <w:sz w:val="16"/>
        </w:rPr>
        <w:t xml:space="preserve">, let alone triumph, </w:t>
      </w:r>
      <w:r w:rsidRPr="0029592B">
        <w:rPr>
          <w:rStyle w:val="StyleUnderline"/>
        </w:rPr>
        <w:t>would come only through extraordinary effort over an extraordinary time span</w:t>
      </w:r>
      <w:r w:rsidRPr="0029592B">
        <w:rPr>
          <w:sz w:val="16"/>
        </w:rPr>
        <w:t>. Americans might complain that “we have been carrying this burden for 17 years; can we lay it down?” as John Kennedy remarked in late 1962. But “we can’t lay it down, and I don’t see how we are going to lay it down in this century.”</w:t>
      </w:r>
      <w:proofErr w:type="gramStart"/>
      <w:r w:rsidRPr="0029592B">
        <w:rPr>
          <w:sz w:val="16"/>
        </w:rPr>
        <w:t>30</w:t>
      </w:r>
      <w:proofErr w:type="gramEnd"/>
    </w:p>
    <w:p w14:paraId="3708F78A" w14:textId="77777777" w:rsidR="00E40E85" w:rsidRPr="0029592B" w:rsidRDefault="00E40E85" w:rsidP="00E40E85">
      <w:pPr>
        <w:rPr>
          <w:rStyle w:val="StyleUnderline"/>
        </w:rPr>
      </w:pPr>
      <w:r w:rsidRPr="0029592B">
        <w:rPr>
          <w:rStyle w:val="StyleUnderline"/>
        </w:rPr>
        <w:t>Present-day competitions could conceivably require far less time and effort than the Cold War</w:t>
      </w:r>
      <w:r w:rsidRPr="0029592B">
        <w:rPr>
          <w:sz w:val="16"/>
        </w:rPr>
        <w:t xml:space="preserve">. </w:t>
      </w:r>
      <w:r w:rsidRPr="0029592B">
        <w:rPr>
          <w:rStyle w:val="StyleUnderline"/>
        </w:rPr>
        <w:t xml:space="preserve">Authoritarian systems in China and Russia could soon mellow or become benign. Yet if American leaders should hope for that outcome, they’d </w:t>
      </w:r>
      <w:r w:rsidRPr="0029592B">
        <w:rPr>
          <w:rStyle w:val="Emphasis"/>
        </w:rPr>
        <w:t>be fools to plan on it.</w:t>
      </w:r>
    </w:p>
    <w:p w14:paraId="6E0D2812" w14:textId="77777777" w:rsidR="00E40E85" w:rsidRPr="0029592B" w:rsidRDefault="00E40E85" w:rsidP="00E40E85">
      <w:pPr>
        <w:rPr>
          <w:sz w:val="16"/>
        </w:rPr>
      </w:pPr>
      <w:r w:rsidRPr="0029592B">
        <w:rPr>
          <w:rStyle w:val="StyleUnderline"/>
        </w:rPr>
        <w:t>They should plan</w:t>
      </w:r>
      <w:r w:rsidRPr="0029592B">
        <w:rPr>
          <w:sz w:val="16"/>
        </w:rPr>
        <w:t xml:space="preserve">, rather, </w:t>
      </w:r>
      <w:r w:rsidRPr="0029592B">
        <w:rPr>
          <w:rStyle w:val="StyleUnderline"/>
        </w:rPr>
        <w:t>on rivalries that will expose America and its allies to high costs and real dangers and that will be won only through the persistent accumulation of advantage</w:t>
      </w:r>
      <w:r w:rsidRPr="0029592B">
        <w:rPr>
          <w:sz w:val="16"/>
        </w:rPr>
        <w:t xml:space="preserve">. </w:t>
      </w:r>
      <w:r w:rsidRPr="0029592B">
        <w:rPr>
          <w:rStyle w:val="StyleUnderline"/>
        </w:rPr>
        <w:t>They should understand that defending U.S. interests will require an encompassing approach to increasingly encompassing competitions</w:t>
      </w:r>
      <w:r w:rsidRPr="0029592B">
        <w:rPr>
          <w:sz w:val="16"/>
        </w:rPr>
        <w:t xml:space="preserve">. They should thus revive Kennan’s ethos of “holding our own world together” and “increasing the disruptive strains” on the opponent’s world for as long as it takes to succeed. To be sure, an indefinite struggle to protect the gains America and its allies achieved through their victory in the Cold War may sound depressing. But </w:t>
      </w:r>
      <w:r w:rsidRPr="0029592B">
        <w:rPr>
          <w:rStyle w:val="StyleUnderline"/>
        </w:rPr>
        <w:t>it is the best way to contain the new authoritarian challenges and prevent the emergence of a darker future</w:t>
      </w:r>
      <w:r w:rsidRPr="0029592B">
        <w:rPr>
          <w:sz w:val="16"/>
        </w:rPr>
        <w:t xml:space="preserve">. </w:t>
      </w:r>
      <w:r w:rsidRPr="0029592B">
        <w:rPr>
          <w:rStyle w:val="StyleUnderline"/>
        </w:rPr>
        <w:t>Today’s competitions are bound to differ</w:t>
      </w:r>
      <w:r w:rsidRPr="0029592B">
        <w:rPr>
          <w:sz w:val="16"/>
        </w:rPr>
        <w:t>, sometimes dramatically, from the Cold War. Yet America won’t prosper unless it refamiliarizes itself with the history of that contest—</w:t>
      </w:r>
      <w:r w:rsidRPr="0029592B">
        <w:rPr>
          <w:rStyle w:val="StyleUnderline"/>
        </w:rPr>
        <w:t>and once again accepts competition as a way of life.</w:t>
      </w:r>
    </w:p>
    <w:p w14:paraId="592800A0" w14:textId="3E1A960E" w:rsidR="002B3501" w:rsidRDefault="002B3501" w:rsidP="002B3501">
      <w:pPr>
        <w:pStyle w:val="Heading3"/>
      </w:pPr>
      <w:r>
        <w:t>1AR – Russia Win/Settlement Bad</w:t>
      </w:r>
    </w:p>
    <w:p w14:paraId="6EACF2D5" w14:textId="77777777" w:rsidR="002B3501" w:rsidRPr="000A29B0" w:rsidRDefault="002B3501" w:rsidP="002B3501">
      <w:pPr>
        <w:pStyle w:val="Heading4"/>
      </w:pPr>
      <w:r>
        <w:t xml:space="preserve">Russia must lose the war outright. </w:t>
      </w:r>
    </w:p>
    <w:p w14:paraId="7BECC71E" w14:textId="77777777" w:rsidR="002B3501" w:rsidRDefault="002B3501" w:rsidP="002B3501">
      <w:r w:rsidRPr="000C5A5C">
        <w:rPr>
          <w:rStyle w:val="Style13ptBold"/>
        </w:rPr>
        <w:t>Schlosser ’23</w:t>
      </w:r>
      <w:r>
        <w:t xml:space="preserve"> [Eric; 1/18/23’ THE GREATEST NUCLEAR THREAT WE FACE IS A RUSSIAN VICTORY; </w:t>
      </w:r>
      <w:hyperlink r:id="rId7" w:history="1">
        <w:r w:rsidRPr="00384BBA">
          <w:rPr>
            <w:rStyle w:val="Hyperlink"/>
          </w:rPr>
          <w:t>https://www.theatlantic.com/ideas/archive/2023/01/russias-invasion-ukraine-war-nuclear-weapon-nato/672727/</w:t>
        </w:r>
      </w:hyperlink>
      <w:r>
        <w:t>]</w:t>
      </w:r>
    </w:p>
    <w:p w14:paraId="459FBFE9" w14:textId="77777777" w:rsidR="002B3501" w:rsidRPr="00C96ACF" w:rsidRDefault="002B3501" w:rsidP="002B3501">
      <w:pPr>
        <w:rPr>
          <w:sz w:val="16"/>
        </w:rPr>
      </w:pPr>
      <w:r w:rsidRPr="000A29B0">
        <w:rPr>
          <w:rStyle w:val="StyleUnderline"/>
          <w:highlight w:val="cyan"/>
        </w:rPr>
        <w:t>A Russian defeat in Ukraine would strengthen the nonproliferation treaty</w:t>
      </w:r>
      <w:r w:rsidRPr="00C96ACF">
        <w:rPr>
          <w:sz w:val="16"/>
        </w:rPr>
        <w:t>. Ukrainian success on the battlefield has been achieved with conventional weapons aimed at military targets—not with nuclear weapons causing mass civilian casualties</w:t>
      </w:r>
      <w:r w:rsidRPr="00C96ACF">
        <w:rPr>
          <w:rStyle w:val="StyleUnderline"/>
        </w:rPr>
        <w:t xml:space="preserve">. </w:t>
      </w:r>
      <w:r w:rsidRPr="000A29B0">
        <w:rPr>
          <w:rStyle w:val="StyleUnderline"/>
          <w:highlight w:val="cyan"/>
        </w:rPr>
        <w:t>If the nation possessing the most nuclear weapons in the world is unable to gain victory, the importance of having nuclear weapons will be greatly diminished</w:t>
      </w:r>
      <w:r w:rsidRPr="00C96ACF">
        <w:rPr>
          <w:sz w:val="16"/>
        </w:rPr>
        <w:t>. And the need to abolish nuclear weapons will be even more obvious. Theories of nuclear deterrence are based on the behavior of rational actors; they offer little protection against leaders who are delusional, suicidal, or religious fanatics. The threat of nuclear annihilation will never vanish until the day when nuclear weapons are stigmatized and abolished.</w:t>
      </w:r>
    </w:p>
    <w:p w14:paraId="1C922AC8" w14:textId="77777777" w:rsidR="002B3501" w:rsidRPr="00C96ACF" w:rsidRDefault="002B3501" w:rsidP="002B3501">
      <w:pPr>
        <w:rPr>
          <w:sz w:val="16"/>
        </w:rPr>
      </w:pPr>
      <w:r w:rsidRPr="00C96ACF">
        <w:rPr>
          <w:sz w:val="16"/>
        </w:rPr>
        <w:t>You don’t have to look far from Russia to find a clear-eyed view of Putin’s intentions</w:t>
      </w:r>
      <w:r w:rsidRPr="000A29B0">
        <w:rPr>
          <w:sz w:val="16"/>
          <w:highlight w:val="cyan"/>
        </w:rPr>
        <w:t xml:space="preserve">. </w:t>
      </w:r>
      <w:r w:rsidRPr="000A29B0">
        <w:rPr>
          <w:rStyle w:val="StyleUnderline"/>
          <w:highlight w:val="cyan"/>
        </w:rPr>
        <w:t>While</w:t>
      </w:r>
      <w:r w:rsidRPr="00C96ACF">
        <w:rPr>
          <w:rStyle w:val="StyleUnderline"/>
        </w:rPr>
        <w:t xml:space="preserve"> isolationists and </w:t>
      </w:r>
      <w:r w:rsidRPr="000A29B0">
        <w:rPr>
          <w:rStyle w:val="StyleUnderline"/>
          <w:highlight w:val="cyan"/>
        </w:rPr>
        <w:t>academic socialists</w:t>
      </w:r>
      <w:r w:rsidRPr="00C96ACF">
        <w:rPr>
          <w:rStyle w:val="StyleUnderline"/>
        </w:rPr>
        <w:t xml:space="preserve"> in the United States </w:t>
      </w:r>
      <w:r w:rsidRPr="000A29B0">
        <w:rPr>
          <w:rStyle w:val="StyleUnderline"/>
          <w:highlight w:val="cyan"/>
        </w:rPr>
        <w:t>blame the invasion of Ukraine on Americ</w:t>
      </w:r>
      <w:r w:rsidRPr="00C96ACF">
        <w:rPr>
          <w:rStyle w:val="StyleUnderline"/>
        </w:rPr>
        <w:t>a’s hegemonic</w:t>
      </w:r>
      <w:r w:rsidRPr="00C96ACF">
        <w:rPr>
          <w:sz w:val="16"/>
        </w:rPr>
        <w:t xml:space="preserve"> desire for NATO expansion, the social-democratic government of Finland holds a different view. The Finns have a unique, firsthand perspective on Russian imperialism and colonialism. Finland was ruled by Sweden until 1809, when it was conquered by Russia and became part of the Russian empire. Efforts to “Russify” the Finns proved unsuccessful, a strong national identity emerged, and Finland gained independence in 1917. “The Great Patriotic War,” as World War II is called in Russia, began not with the Soviet Union heroically leading the fight against Nazi Germany but with the Kremlin supplying oil to Hitler’s war machine and the Red Army invading Poland and then Finland. Despite being vastly outnumbered and outgunned, the Finns imposed heavy casualties on the Soviets, gained international support, and managed to end the </w:t>
      </w:r>
      <w:proofErr w:type="gramStart"/>
      <w:r w:rsidRPr="00C96ACF">
        <w:rPr>
          <w:sz w:val="16"/>
        </w:rPr>
        <w:t>conflict</w:t>
      </w:r>
      <w:proofErr w:type="gramEnd"/>
      <w:r w:rsidRPr="00C96ACF">
        <w:rPr>
          <w:sz w:val="16"/>
        </w:rPr>
        <w:t xml:space="preserve"> retaining almost </w:t>
      </w:r>
      <w:proofErr w:type="gramStart"/>
      <w:r w:rsidRPr="00C96ACF">
        <w:rPr>
          <w:sz w:val="16"/>
        </w:rPr>
        <w:t>all of</w:t>
      </w:r>
      <w:proofErr w:type="gramEnd"/>
      <w:r w:rsidRPr="00C96ACF">
        <w:rPr>
          <w:sz w:val="16"/>
        </w:rPr>
        <w:t xml:space="preserve"> their territory. Finland remained neutral during the Cold War and built up a formidable army purely for self-defense. It can now mobilize about 1 million soldiers and reservists—nearly one-fifth of the population.</w:t>
      </w:r>
    </w:p>
    <w:p w14:paraId="2E800C08" w14:textId="77777777" w:rsidR="002B3501" w:rsidRPr="00C96ACF" w:rsidRDefault="002B3501" w:rsidP="002B3501">
      <w:pPr>
        <w:rPr>
          <w:sz w:val="16"/>
        </w:rPr>
      </w:pPr>
      <w:proofErr w:type="spellStart"/>
      <w:r w:rsidRPr="00C96ACF">
        <w:rPr>
          <w:sz w:val="16"/>
        </w:rPr>
        <w:t>Sauli</w:t>
      </w:r>
      <w:proofErr w:type="spellEnd"/>
      <w:r w:rsidRPr="00C96ACF">
        <w:rPr>
          <w:sz w:val="16"/>
        </w:rPr>
        <w:t xml:space="preserve"> </w:t>
      </w:r>
      <w:proofErr w:type="spellStart"/>
      <w:r w:rsidRPr="00C96ACF">
        <w:rPr>
          <w:sz w:val="16"/>
        </w:rPr>
        <w:t>Niinisto</w:t>
      </w:r>
      <w:proofErr w:type="spellEnd"/>
      <w:r w:rsidRPr="00C96ACF">
        <w:rPr>
          <w:sz w:val="16"/>
        </w:rPr>
        <w:t>, the president of Finland, maintained a cordial relationship with Putin until recently, speaking with him more than 40 times in person or over the phone during the past decade. And Finland long served as a discreet intermediary between the White House and the Kremlin. But the invasion of Ukraine shattered any illusion that Russia could be a trustworthy neighbor. Finland’s break from its tradition of neutrality and its application to join NATO mark a radical turn in the nation’s history. And it has more military significance than Ukraine’s potential membership in NATO. Russia and Finland share a border that’s almost 800 miles long. St. Petersburg is closer to the Finnish border than it is to Moscow. Finland’s membership in NATO will help the alliance dominate the Baltic Sea, threaten Russia’s crucial nuclear bases on the Kola Peninsula, and transform the strategic balance in the Arctic. And yet Russia hasn’t described Finland’s desire to join NATO as an existential threat that merits nuclear annihilation. The Finns know the Russians too well to be intimidated by that bluff.</w:t>
      </w:r>
    </w:p>
    <w:p w14:paraId="015A4C6D" w14:textId="77777777" w:rsidR="002B3501" w:rsidRPr="00C96ACF" w:rsidRDefault="002B3501" w:rsidP="002B3501">
      <w:pPr>
        <w:rPr>
          <w:sz w:val="16"/>
        </w:rPr>
      </w:pPr>
      <w:r w:rsidRPr="00C96ACF">
        <w:rPr>
          <w:sz w:val="16"/>
        </w:rPr>
        <w:t xml:space="preserve">A proper conclusion of the war in Ukraine will require many complex issues to be resolved: war crimes, reparations, prisoner-of-war exchanges, the return of children kidnapped by Russia. The Ukrainian government, not the United States or NATO, will have to decide how to proceed. But </w:t>
      </w:r>
      <w:r w:rsidRPr="00C96ACF">
        <w:rPr>
          <w:rStyle w:val="StyleUnderline"/>
        </w:rPr>
        <w:t>the basis of a just settlement is simple.</w:t>
      </w:r>
      <w:r w:rsidRPr="00C96ACF">
        <w:rPr>
          <w:sz w:val="16"/>
        </w:rPr>
        <w:t xml:space="preserve"> When a reporter asked </w:t>
      </w:r>
      <w:proofErr w:type="spellStart"/>
      <w:r w:rsidRPr="00C96ACF">
        <w:rPr>
          <w:sz w:val="16"/>
        </w:rPr>
        <w:t>Sanna</w:t>
      </w:r>
      <w:proofErr w:type="spellEnd"/>
      <w:r w:rsidRPr="00C96ACF">
        <w:rPr>
          <w:sz w:val="16"/>
        </w:rPr>
        <w:t xml:space="preserve"> Marin, the prime minister of Finland, </w:t>
      </w:r>
      <w:r w:rsidRPr="000A29B0">
        <w:rPr>
          <w:rStyle w:val="StyleUnderline"/>
          <w:highlight w:val="cyan"/>
        </w:rPr>
        <w:t>whether Russia should be given an “off-ramp” to avoid its humiliation and prevent nuclear war</w:t>
      </w:r>
      <w:r w:rsidRPr="00C96ACF">
        <w:rPr>
          <w:rStyle w:val="StyleUnderline"/>
        </w:rPr>
        <w:t>, she didn’t fully understand the question at first. The term “off-ramp” seemed unfamiliar to Marin. A way out of the conflict</w:t>
      </w:r>
      <w:r w:rsidRPr="00C96ACF">
        <w:rPr>
          <w:sz w:val="16"/>
        </w:rPr>
        <w:t>, the reporter explained. “A way out of the conflict?” Marin asked</w:t>
      </w:r>
      <w:r w:rsidRPr="00C96ACF">
        <w:rPr>
          <w:rStyle w:val="StyleUnderline"/>
        </w:rPr>
        <w:t>. “</w:t>
      </w:r>
      <w:r w:rsidRPr="000A29B0">
        <w:rPr>
          <w:rStyle w:val="StyleUnderline"/>
          <w:highlight w:val="cyan"/>
        </w:rPr>
        <w:t>The way out of the conflict is for Russia to leave Ukraine. That’s the way out of the conflict.</w:t>
      </w:r>
      <w:r w:rsidRPr="00C96ACF">
        <w:rPr>
          <w:rStyle w:val="StyleUnderline"/>
        </w:rPr>
        <w:t xml:space="preserve"> Thank you.</w:t>
      </w:r>
      <w:r w:rsidRPr="00C96ACF">
        <w:rPr>
          <w:sz w:val="16"/>
        </w:rPr>
        <w:t>” Then she turned, smiled, and walked away.</w:t>
      </w:r>
    </w:p>
    <w:p w14:paraId="0032A9F3" w14:textId="77777777" w:rsidR="002B3501" w:rsidRDefault="002B3501" w:rsidP="002B3501"/>
    <w:p w14:paraId="32AE732C" w14:textId="77777777" w:rsidR="002B3501" w:rsidRPr="000C5A5C" w:rsidRDefault="002B3501" w:rsidP="002B3501"/>
    <w:p w14:paraId="5ABD70D0" w14:textId="438EEE7B" w:rsidR="00E40E85" w:rsidRDefault="00E40E85" w:rsidP="00E40E85">
      <w:pPr>
        <w:pStyle w:val="Heading3"/>
      </w:pPr>
      <w:r>
        <w:t>--AT: Abandon Ukraine Good</w:t>
      </w:r>
    </w:p>
    <w:p w14:paraId="309DC67D" w14:textId="77777777" w:rsidR="00E40E85" w:rsidRPr="0029592B" w:rsidRDefault="00E40E85" w:rsidP="00E40E85">
      <w:pPr>
        <w:pStyle w:val="Heading4"/>
      </w:pPr>
      <w:r>
        <w:t xml:space="preserve">A Russian victory collapses the </w:t>
      </w:r>
      <w:proofErr w:type="gramStart"/>
      <w:r>
        <w:t>LIO</w:t>
      </w:r>
      <w:proofErr w:type="gramEnd"/>
    </w:p>
    <w:p w14:paraId="2FD4649B" w14:textId="77777777" w:rsidR="00E40E85" w:rsidRPr="00C00FD6" w:rsidRDefault="00E40E85" w:rsidP="00E40E85">
      <w:r w:rsidRPr="00C00FD6">
        <w:rPr>
          <w:rStyle w:val="Style13ptBold"/>
        </w:rPr>
        <w:t>Brands '23</w:t>
      </w:r>
      <w:r>
        <w:t xml:space="preserve"> - Henry A. Kissinger Distinguished Professor of Global Affairs at the Johns Hopkins School of Advanced International Studies [Hal; 2/14/23; "Ukraine and the Contingency of Global Order;" https://www.foreignaffairs.com/ukraine/ukraine-and-contingency-global-order]</w:t>
      </w:r>
    </w:p>
    <w:p w14:paraId="022454D2" w14:textId="77777777" w:rsidR="00E40E85" w:rsidRPr="0029592B" w:rsidRDefault="00E40E85" w:rsidP="00E40E85">
      <w:pPr>
        <w:rPr>
          <w:sz w:val="16"/>
        </w:rPr>
      </w:pPr>
      <w:r w:rsidRPr="0029592B">
        <w:rPr>
          <w:sz w:val="16"/>
        </w:rPr>
        <w:t>Just because Ukraine hasn’t lost the war doesn’t mean that it has won. A range of futures are still possible, if not equally likely, from an outright Ukrainian victory resulting in the liberation of all occupied territory to a scenario in which Russia hangs on to substantial parts of Ukraine for the foreseeable future to an escalation into direct confrontation between Russia and NATO.</w:t>
      </w:r>
    </w:p>
    <w:p w14:paraId="46D6ACD8" w14:textId="77777777" w:rsidR="00E40E85" w:rsidRPr="0029592B" w:rsidRDefault="00E40E85" w:rsidP="00E40E85">
      <w:pPr>
        <w:rPr>
          <w:sz w:val="16"/>
        </w:rPr>
      </w:pPr>
      <w:r w:rsidRPr="0029592B">
        <w:rPr>
          <w:sz w:val="16"/>
        </w:rPr>
        <w:t>There is also a warning for Washington in this analysis: the heaviest burdens may still lie ahead</w:t>
      </w:r>
      <w:r w:rsidRPr="0029592B">
        <w:rPr>
          <w:rStyle w:val="StyleUnderline"/>
        </w:rPr>
        <w:t>. Ukraine has survived so far because the United States and its allies have dramatically reduced the power disparity between Kyiv and Moscow and ensured that Putin can’t simply escalate or batter his way out of the conflict</w:t>
      </w:r>
      <w:r w:rsidRPr="0029592B">
        <w:rPr>
          <w:sz w:val="16"/>
        </w:rPr>
        <w:t xml:space="preserve">. Yet </w:t>
      </w:r>
      <w:r w:rsidRPr="0029592B">
        <w:rPr>
          <w:rStyle w:val="StyleUnderline"/>
        </w:rPr>
        <w:t>as Russia mobilizes more manpower and economic resources</w:t>
      </w:r>
      <w:r w:rsidRPr="0029592B">
        <w:rPr>
          <w:sz w:val="16"/>
        </w:rPr>
        <w:t>—while also importing drones, artillery, and other capabilities from Iran and North Korea—</w:t>
      </w:r>
      <w:r w:rsidRPr="0029592B">
        <w:rPr>
          <w:rStyle w:val="StyleUnderline"/>
        </w:rPr>
        <w:t>the cost of helping Kyiv stay ahead in this contest will increase</w:t>
      </w:r>
      <w:r w:rsidRPr="0029592B">
        <w:rPr>
          <w:sz w:val="16"/>
        </w:rPr>
        <w:t>. Witness the recent decision by several NATO countries to provide Ukraine with battle tanks, an episode that may simply presage the need for other advanced capabilities, whether longer-range missiles or fourth-generation fighter aircraft, in the months ahead.</w:t>
      </w:r>
    </w:p>
    <w:p w14:paraId="34B1A8EC" w14:textId="77777777" w:rsidR="00E40E85" w:rsidRPr="0029592B" w:rsidRDefault="00E40E85" w:rsidP="00E40E85">
      <w:pPr>
        <w:rPr>
          <w:sz w:val="16"/>
        </w:rPr>
      </w:pPr>
      <w:r w:rsidRPr="0029592B">
        <w:rPr>
          <w:sz w:val="16"/>
        </w:rPr>
        <w:t xml:space="preserve">Finally, </w:t>
      </w:r>
      <w:r w:rsidRPr="0029592B">
        <w:rPr>
          <w:rStyle w:val="StyleUnderline"/>
        </w:rPr>
        <w:t>if the outcome of the war is not set in stone, neither are the contours of the world that the war will make.</w:t>
      </w:r>
      <w:r w:rsidRPr="0029592B">
        <w:rPr>
          <w:sz w:val="16"/>
        </w:rPr>
        <w:t xml:space="preserve"> </w:t>
      </w:r>
      <w:r w:rsidRPr="0029592B">
        <w:rPr>
          <w:rStyle w:val="StyleUnderline"/>
        </w:rPr>
        <w:t>The conflict’s result will shape the perceived efficacy of autocracy and democracy</w:t>
      </w:r>
      <w:r w:rsidRPr="0029592B">
        <w:rPr>
          <w:sz w:val="16"/>
        </w:rPr>
        <w:t>, the degree of security that NATO enjoys on its eastern front, and the level of Russian influence over its neighbors. On these and other issues</w:t>
      </w:r>
      <w:r w:rsidRPr="0029592B">
        <w:rPr>
          <w:rStyle w:val="StyleUnderline"/>
        </w:rPr>
        <w:t>, the implications of a war that results in a resounding Russian defeat will be different than those of a war that ends with Russian troops occupying significant parts of Ukraine</w:t>
      </w:r>
      <w:r w:rsidRPr="0029592B">
        <w:rPr>
          <w:sz w:val="16"/>
        </w:rPr>
        <w:t xml:space="preserve">, with Moscow possessing the ability to renew hostilities when it wishes. The latter outcome might not look like such a triumph for the free world, after all. There are still other scenarios, such as a Chinese decision to aid Moscow more directly, that could change the global landscape dramatically. The war in Ukraine offers a variety of lessons, but perhaps </w:t>
      </w:r>
      <w:r w:rsidRPr="0029592B">
        <w:rPr>
          <w:rStyle w:val="StyleUnderline"/>
        </w:rPr>
        <w:t>the most crucial one is this: global order is neither inherently robust nor inherently fragile. It has exactly as much strength as those who value it can muster</w:t>
      </w:r>
      <w:r w:rsidRPr="0029592B">
        <w:rPr>
          <w:sz w:val="16"/>
        </w:rPr>
        <w:t>—and sustain—</w:t>
      </w:r>
      <w:r w:rsidRPr="0029592B">
        <w:rPr>
          <w:rStyle w:val="StyleUnderline"/>
        </w:rPr>
        <w:t>when it is tested</w:t>
      </w:r>
      <w:r w:rsidRPr="0029592B">
        <w:rPr>
          <w:sz w:val="16"/>
        </w:rPr>
        <w:t>.</w:t>
      </w:r>
    </w:p>
    <w:p w14:paraId="1EAA3709" w14:textId="77777777" w:rsidR="00E40E85" w:rsidRDefault="00E40E85" w:rsidP="00E40E85">
      <w:pPr>
        <w:pStyle w:val="Heading4"/>
      </w:pPr>
      <w:r>
        <w:t>Gives rise to global authoritarianism.</w:t>
      </w:r>
    </w:p>
    <w:p w14:paraId="030E0AD2" w14:textId="77777777" w:rsidR="00E40E85" w:rsidRPr="00C00FD6" w:rsidRDefault="00E40E85" w:rsidP="00E40E85">
      <w:r w:rsidRPr="00C00FD6">
        <w:rPr>
          <w:rStyle w:val="Style13ptBold"/>
        </w:rPr>
        <w:t>Brands '23</w:t>
      </w:r>
      <w:r>
        <w:t xml:space="preserve"> - Henry A. Kissinger Distinguished Professor of Global Affairs at the Johns Hopkins School of Advanced International Studies [Hal; 2/14/23; "Ukraine and the Contingency of Global Order;" https://www.foreignaffairs.com/ukraine/ukraine-and-contingency-global-order]</w:t>
      </w:r>
    </w:p>
    <w:p w14:paraId="4CC1D6C1" w14:textId="77777777" w:rsidR="00E40E85" w:rsidRPr="0029592B" w:rsidRDefault="00E40E85" w:rsidP="00E40E85">
      <w:pPr>
        <w:rPr>
          <w:sz w:val="16"/>
        </w:rPr>
      </w:pPr>
      <w:r w:rsidRPr="0029592B">
        <w:rPr>
          <w:sz w:val="16"/>
        </w:rPr>
        <w:t>Within Ukraine, those consequences would have been awful—show trials, summary executions, and all the mayhem visited upon the areas that Russia did manage to occupy</w:t>
      </w:r>
      <w:r w:rsidRPr="0029592B">
        <w:rPr>
          <w:rStyle w:val="StyleUnderline"/>
        </w:rPr>
        <w:t>. The global consequences would also have been ominous. Putin might have parlayed victory into his long-sought post-Soviet imperium</w:t>
      </w:r>
      <w:r w:rsidRPr="0029592B">
        <w:rPr>
          <w:sz w:val="16"/>
        </w:rPr>
        <w:t>. A puppet Ukraine might have been dragooned into a union state with Russia and Belarus; Moldova would have come under pressure once Moscow created a land bridge to Transnistria, a separatist region that already hosts a contingent of Russian troops. And following Russia’s successful intervention in Kazakhstan in January 2022, the de facto occupation of Belarus preceding the war, and a brutal beatdown of Ukraine, which former Soviet republics would have defied Moscow’s commands?</w:t>
      </w:r>
    </w:p>
    <w:p w14:paraId="43589A5C" w14:textId="77777777" w:rsidR="00E40E85" w:rsidRPr="0029592B" w:rsidRDefault="00E40E85" w:rsidP="00E40E85">
      <w:pPr>
        <w:rPr>
          <w:sz w:val="16"/>
        </w:rPr>
      </w:pPr>
      <w:r w:rsidRPr="0029592B">
        <w:rPr>
          <w:sz w:val="16"/>
        </w:rPr>
        <w:t xml:space="preserve">Perhaps the Baltic states, thanks to their alliance with Washington. But </w:t>
      </w:r>
      <w:r w:rsidRPr="0029592B">
        <w:rPr>
          <w:rStyle w:val="StyleUnderline"/>
        </w:rPr>
        <w:t xml:space="preserve">NATO would have faced insecurity up and down its eastern front. </w:t>
      </w:r>
      <w:r w:rsidRPr="0029592B">
        <w:rPr>
          <w:sz w:val="16"/>
        </w:rPr>
        <w:t>Through Belarus and Ukraine</w:t>
      </w:r>
      <w:r w:rsidRPr="0029592B">
        <w:rPr>
          <w:rStyle w:val="StyleUnderline"/>
        </w:rPr>
        <w:t>, Russia could have sought to intimidate Latvia, Lithuania, and Poland. The costs and difficulties of defending U.S. allies would have multiplied along with the potential avenues</w:t>
      </w:r>
      <w:r w:rsidRPr="0029592B">
        <w:rPr>
          <w:sz w:val="16"/>
        </w:rPr>
        <w:t xml:space="preserve"> for a Russian attack, as a Moscow-led union state would have a much longer border with NATO. Finland and Sweden probably still would have sought NATO membership, but the debate within the alliance over whether to admit them—and antagonize an emboldened Putin—might have been much more contentious.</w:t>
      </w:r>
    </w:p>
    <w:p w14:paraId="392689A6" w14:textId="77777777" w:rsidR="00E40E85" w:rsidRPr="0029592B" w:rsidRDefault="00E40E85" w:rsidP="00E40E85">
      <w:pPr>
        <w:rPr>
          <w:sz w:val="16"/>
        </w:rPr>
      </w:pPr>
      <w:r w:rsidRPr="0029592B">
        <w:rPr>
          <w:rStyle w:val="StyleUnderline"/>
        </w:rPr>
        <w:t>The future of the authoritarian axis, by contrast, would have been bright.</w:t>
      </w:r>
      <w:r w:rsidRPr="0029592B">
        <w:rPr>
          <w:sz w:val="16"/>
        </w:rPr>
        <w:t xml:space="preserve"> A </w:t>
      </w:r>
      <w:r w:rsidRPr="0029592B">
        <w:rPr>
          <w:rStyle w:val="StyleUnderline"/>
        </w:rPr>
        <w:t>Russian victory would have given the Moscow-Beijing partnership significant geopolitical momentum</w:t>
      </w:r>
      <w:r w:rsidRPr="0029592B">
        <w:rPr>
          <w:sz w:val="16"/>
        </w:rPr>
        <w:t>. An overstretched United States would have faced militarily ascendant rivals in both Europe and Asia. Successful aggression might still have triggered military spending hikes by scared democracies in Europe and Asia, but it would also have fostered an atmosphere of global disarray that favored predators and left democracies fighting back from a weaker position than they occupy today.</w:t>
      </w:r>
    </w:p>
    <w:p w14:paraId="167B710F" w14:textId="77777777" w:rsidR="00E40E85" w:rsidRPr="0029592B" w:rsidRDefault="00E40E85" w:rsidP="00E40E85">
      <w:pPr>
        <w:rPr>
          <w:sz w:val="16"/>
        </w:rPr>
      </w:pPr>
      <w:r w:rsidRPr="0029592B">
        <w:rPr>
          <w:sz w:val="16"/>
        </w:rPr>
        <w:t xml:space="preserve">As for ideological consequences, </w:t>
      </w:r>
      <w:r w:rsidRPr="0029592B">
        <w:rPr>
          <w:rStyle w:val="StyleUnderline"/>
        </w:rPr>
        <w:t>Putin would have been strengthened at home; his popularity would have skyrocketed, as it did after the annexation of Crimea in 2014. Admirers of autocracy around the world would have lauded Putin’s ruthlessness and cunning. The United States</w:t>
      </w:r>
      <w:r w:rsidRPr="0029592B">
        <w:rPr>
          <w:sz w:val="16"/>
        </w:rPr>
        <w:t xml:space="preserve">, fresh off its chaotic withdrawal from Afghanistan, </w:t>
      </w:r>
      <w:r w:rsidRPr="0029592B">
        <w:rPr>
          <w:rStyle w:val="StyleUnderline"/>
        </w:rPr>
        <w:t>would have faced still more claims that democracies were in retreat</w:t>
      </w:r>
      <w:r w:rsidRPr="0029592B">
        <w:rPr>
          <w:sz w:val="16"/>
        </w:rPr>
        <w:t>.</w:t>
      </w:r>
    </w:p>
    <w:p w14:paraId="524201FB" w14:textId="77777777" w:rsidR="00B84F0F" w:rsidRDefault="00B84F0F" w:rsidP="00B84F0F">
      <w:pPr>
        <w:pStyle w:val="Heading3"/>
      </w:pPr>
      <w:r>
        <w:t>1AR – Russia-China Axis = Evil</w:t>
      </w:r>
    </w:p>
    <w:p w14:paraId="4952D06D" w14:textId="77777777" w:rsidR="00B84F0F" w:rsidRDefault="00B84F0F" w:rsidP="00B84F0F">
      <w:pPr>
        <w:pStyle w:val="Heading4"/>
      </w:pPr>
      <w:r>
        <w:t>Russia-Chinese military coupling wrecks in the international order</w:t>
      </w:r>
    </w:p>
    <w:p w14:paraId="0912C210" w14:textId="77777777" w:rsidR="00B84F0F" w:rsidRPr="004176C2" w:rsidRDefault="00B84F0F" w:rsidP="00B84F0F">
      <w:proofErr w:type="spellStart"/>
      <w:r w:rsidRPr="004176C2">
        <w:rPr>
          <w:rStyle w:val="Style13ptBold"/>
        </w:rPr>
        <w:t>Waidelich</w:t>
      </w:r>
      <w:proofErr w:type="spellEnd"/>
      <w:r w:rsidRPr="004176C2">
        <w:rPr>
          <w:rStyle w:val="Style13ptBold"/>
        </w:rPr>
        <w:t xml:space="preserve"> </w:t>
      </w:r>
      <w:r>
        <w:rPr>
          <w:rStyle w:val="Style13ptBold"/>
        </w:rPr>
        <w:t>‘22</w:t>
      </w:r>
      <w:r w:rsidRPr="004176C2">
        <w:t xml:space="preserve"> - research scientist at the China and Indo-Pacific Security Affairs Division of CNA [Brian, 3/11/2022, "3 Possible Futures for China-Russia Military Cooperation," https://thediplomat.com/2022/03/3-possible-futures-for-china-russia-military-cooperation/]</w:t>
      </w:r>
    </w:p>
    <w:p w14:paraId="2FAB98D6" w14:textId="77777777" w:rsidR="00B84F0F" w:rsidRDefault="00B84F0F" w:rsidP="00B84F0F">
      <w:r>
        <w:t xml:space="preserve">Unlike the two scenarios above, a future of strengthened China-Russia military cooperation may have less to do with the way the Ukraine conflict plays out and more to do with China’s perception of threats in the Indo-Pacific. Such a future would see the United States and its allies increasingly united in their rhetoric and actions aimed at pressuring China over its declared interests in areas such as Taiwan, the Senkaku/Diaoyu Islands, and disputed islands in the South China </w:t>
      </w:r>
      <w:r w:rsidRPr="006C79FD">
        <w:rPr>
          <w:rStyle w:val="StyleUnderline"/>
        </w:rPr>
        <w:t xml:space="preserve">Sea. </w:t>
      </w:r>
      <w:r w:rsidRPr="00D61092">
        <w:rPr>
          <w:rStyle w:val="StyleUnderline"/>
          <w:highlight w:val="cyan"/>
        </w:rPr>
        <w:t>China may</w:t>
      </w:r>
      <w:r w:rsidRPr="006C79FD">
        <w:rPr>
          <w:rStyle w:val="StyleUnderline"/>
        </w:rPr>
        <w:t xml:space="preserve"> find it beneficial to visibly </w:t>
      </w:r>
      <w:r w:rsidRPr="00D61092">
        <w:rPr>
          <w:rStyle w:val="StyleUnderline"/>
          <w:highlight w:val="cyan"/>
        </w:rPr>
        <w:t>strengthen</w:t>
      </w:r>
      <w:r w:rsidRPr="006C79FD">
        <w:rPr>
          <w:rStyle w:val="StyleUnderline"/>
        </w:rPr>
        <w:t xml:space="preserve"> its military </w:t>
      </w:r>
      <w:r w:rsidRPr="00D61092">
        <w:rPr>
          <w:rStyle w:val="StyleUnderline"/>
          <w:highlight w:val="cyan"/>
        </w:rPr>
        <w:t>ties with Russia if it believes</w:t>
      </w:r>
      <w:r w:rsidRPr="006C79FD">
        <w:rPr>
          <w:rStyle w:val="StyleUnderline"/>
        </w:rPr>
        <w:t xml:space="preserve"> the chances of an Indo-Pacific conflict are growing and that </w:t>
      </w:r>
      <w:r w:rsidRPr="00D61092">
        <w:rPr>
          <w:rStyle w:val="StyleUnderline"/>
          <w:highlight w:val="cyan"/>
        </w:rPr>
        <w:t>military cooperation with Russia could enhance its deterrence</w:t>
      </w:r>
      <w:r w:rsidRPr="006C79FD">
        <w:rPr>
          <w:rStyle w:val="StyleUnderline"/>
        </w:rPr>
        <w:t xml:space="preserve"> messaging </w:t>
      </w:r>
      <w:r w:rsidRPr="00D61092">
        <w:rPr>
          <w:rStyle w:val="StyleUnderline"/>
          <w:highlight w:val="cyan"/>
        </w:rPr>
        <w:t>against the U.S. and its allies</w:t>
      </w:r>
      <w:r w:rsidRPr="00D61092">
        <w:rPr>
          <w:highlight w:val="cyan"/>
        </w:rPr>
        <w:t>.</w:t>
      </w:r>
    </w:p>
    <w:p w14:paraId="651305FC" w14:textId="77777777" w:rsidR="00B84F0F" w:rsidRDefault="00B84F0F" w:rsidP="00B84F0F">
      <w:r w:rsidRPr="00D61092">
        <w:rPr>
          <w:rStyle w:val="StyleUnderline"/>
          <w:highlight w:val="cyan"/>
        </w:rPr>
        <w:t>Stronger</w:t>
      </w:r>
      <w:r>
        <w:t xml:space="preserve"> China-Russia military </w:t>
      </w:r>
      <w:r w:rsidRPr="00D61092">
        <w:rPr>
          <w:rStyle w:val="StyleUnderline"/>
          <w:highlight w:val="cyan"/>
        </w:rPr>
        <w:t>ties could be manifested in</w:t>
      </w:r>
      <w:r w:rsidRPr="00D61092">
        <w:rPr>
          <w:highlight w:val="cyan"/>
        </w:rPr>
        <w:t>:</w:t>
      </w:r>
    </w:p>
    <w:p w14:paraId="25D96FE3" w14:textId="77777777" w:rsidR="00B84F0F" w:rsidRDefault="00B84F0F" w:rsidP="00B84F0F">
      <w:r w:rsidRPr="006C79FD">
        <w:rPr>
          <w:rStyle w:val="StyleUnderline"/>
        </w:rPr>
        <w:t xml:space="preserve">Enhanced </w:t>
      </w:r>
      <w:r w:rsidRPr="00D61092">
        <w:rPr>
          <w:rStyle w:val="StyleUnderline"/>
          <w:highlight w:val="cyan"/>
        </w:rPr>
        <w:t>tech</w:t>
      </w:r>
      <w:r w:rsidRPr="006C79FD">
        <w:rPr>
          <w:rStyle w:val="StyleUnderline"/>
        </w:rPr>
        <w:t xml:space="preserve">nical </w:t>
      </w:r>
      <w:r w:rsidRPr="00D61092">
        <w:rPr>
          <w:rStyle w:val="StyleUnderline"/>
          <w:highlight w:val="cyan"/>
        </w:rPr>
        <w:t>coop</w:t>
      </w:r>
      <w:r w:rsidRPr="006C79FD">
        <w:rPr>
          <w:rStyle w:val="StyleUnderline"/>
        </w:rPr>
        <w:t>eration</w:t>
      </w:r>
      <w:r>
        <w:t>, to potentially include ongoing Chinese purchases of Russian arms and an expansion of joint development projects on platforms that incorporate key Russian technologies (e.g., submarines</w:t>
      </w:r>
      <w:r w:rsidRPr="004176C2">
        <w:rPr>
          <w:rStyle w:val="StyleUnderline"/>
        </w:rPr>
        <w:t xml:space="preserve">). Amid expanded cooperation in this area, </w:t>
      </w:r>
      <w:r w:rsidRPr="00D61092">
        <w:rPr>
          <w:rStyle w:val="StyleUnderline"/>
          <w:highlight w:val="cyan"/>
        </w:rPr>
        <w:t>China may seek to pressure Russia to reduce its arms sales to countries with which China has territorial dispute</w:t>
      </w:r>
      <w:r w:rsidRPr="004176C2">
        <w:rPr>
          <w:rStyle w:val="StyleUnderline"/>
        </w:rPr>
        <w:t>s,</w:t>
      </w:r>
      <w:r>
        <w:t xml:space="preserve"> such as India and Vietnam.</w:t>
      </w:r>
    </w:p>
    <w:p w14:paraId="21A61B0D" w14:textId="77777777" w:rsidR="00B84F0F" w:rsidRDefault="00B84F0F" w:rsidP="00B84F0F">
      <w:r>
        <w:t xml:space="preserve">Expanded combined exercises that exhibit greater frequency, scale, and complexity. </w:t>
      </w:r>
      <w:r w:rsidRPr="00D61092">
        <w:rPr>
          <w:rStyle w:val="StyleUnderline"/>
          <w:highlight w:val="cyan"/>
        </w:rPr>
        <w:t>Combined exercises could</w:t>
      </w:r>
      <w:r w:rsidRPr="004176C2">
        <w:rPr>
          <w:rStyle w:val="StyleUnderline"/>
        </w:rPr>
        <w:t xml:space="preserve"> continue to </w:t>
      </w:r>
      <w:r w:rsidRPr="00D61092">
        <w:rPr>
          <w:rStyle w:val="StyleUnderline"/>
          <w:highlight w:val="cyan"/>
        </w:rPr>
        <w:t>feature high-end warfighting</w:t>
      </w:r>
      <w:r w:rsidRPr="004176C2">
        <w:rPr>
          <w:rStyle w:val="StyleUnderline"/>
        </w:rPr>
        <w:t xml:space="preserve"> topics like anti-submarine warfare and anti-surface warfar</w:t>
      </w:r>
      <w:r>
        <w:t>e and potentially expand to joint exercises with multiple military services.</w:t>
      </w:r>
    </w:p>
    <w:p w14:paraId="7C68956A" w14:textId="77777777" w:rsidR="00B84F0F" w:rsidRDefault="00B84F0F" w:rsidP="00B84F0F">
      <w:r w:rsidRPr="00D61092">
        <w:rPr>
          <w:rStyle w:val="StyleUnderline"/>
          <w:highlight w:val="cyan"/>
        </w:rPr>
        <w:t>More</w:t>
      </w:r>
      <w:r w:rsidRPr="004176C2">
        <w:rPr>
          <w:rStyle w:val="StyleUnderline"/>
        </w:rPr>
        <w:t xml:space="preserve"> targeted </w:t>
      </w:r>
      <w:r w:rsidRPr="00D61092">
        <w:rPr>
          <w:rStyle w:val="StyleUnderline"/>
          <w:highlight w:val="cyan"/>
        </w:rPr>
        <w:t>combined patrols</w:t>
      </w:r>
      <w:r w:rsidRPr="004176C2">
        <w:rPr>
          <w:rStyle w:val="StyleUnderline"/>
        </w:rPr>
        <w:t>, t</w:t>
      </w:r>
      <w:r>
        <w:t xml:space="preserve">o include air and maritime patrols </w:t>
      </w:r>
      <w:r w:rsidRPr="00D61092">
        <w:rPr>
          <w:rStyle w:val="StyleUnderline"/>
          <w:highlight w:val="cyan"/>
        </w:rPr>
        <w:t>around Japan and</w:t>
      </w:r>
      <w:r w:rsidRPr="004176C2">
        <w:rPr>
          <w:rStyle w:val="StyleUnderline"/>
        </w:rPr>
        <w:t xml:space="preserve"> possibly </w:t>
      </w:r>
      <w:r w:rsidRPr="00D61092">
        <w:rPr>
          <w:rStyle w:val="StyleUnderline"/>
          <w:highlight w:val="cyan"/>
        </w:rPr>
        <w:t>other U.S. allies</w:t>
      </w:r>
      <w:r>
        <w:t xml:space="preserve"> — or the United States itself. Chinese military ships and aircraft have in recent years demonstrated capabilities to operate at increasingly distant ranges in the Pacific.</w:t>
      </w:r>
    </w:p>
    <w:p w14:paraId="5338FF97" w14:textId="77777777" w:rsidR="00B84F0F" w:rsidRPr="004176C2" w:rsidRDefault="00B84F0F" w:rsidP="00B84F0F">
      <w:pPr>
        <w:rPr>
          <w:rStyle w:val="StyleUnderline"/>
        </w:rPr>
      </w:pPr>
      <w:r>
        <w:t xml:space="preserve">More frequent key leader exchanges, </w:t>
      </w:r>
      <w:r w:rsidRPr="004176C2">
        <w:rPr>
          <w:rStyle w:val="StyleUnderline"/>
        </w:rPr>
        <w:t>during which leaders articulate shared assessments of the security environment and determination to support each other’s interests.</w:t>
      </w:r>
      <w:r>
        <w:t xml:space="preserve"> </w:t>
      </w:r>
      <w:r w:rsidRPr="004176C2">
        <w:rPr>
          <w:rStyle w:val="StyleUnderline"/>
        </w:rPr>
        <w:t xml:space="preserve">Related </w:t>
      </w:r>
      <w:r w:rsidRPr="00D61092">
        <w:rPr>
          <w:rStyle w:val="StyleUnderline"/>
          <w:highlight w:val="cyan"/>
        </w:rPr>
        <w:t>readouts would continue to affix blame on the U.S</w:t>
      </w:r>
      <w:r w:rsidRPr="004176C2">
        <w:rPr>
          <w:rStyle w:val="StyleUnderline"/>
        </w:rPr>
        <w:t xml:space="preserve">. and its allies </w:t>
      </w:r>
      <w:r w:rsidRPr="00D61092">
        <w:rPr>
          <w:rStyle w:val="StyleUnderline"/>
          <w:highlight w:val="cyan"/>
        </w:rPr>
        <w:t>for</w:t>
      </w:r>
      <w:r w:rsidRPr="004176C2">
        <w:rPr>
          <w:rStyle w:val="StyleUnderline"/>
        </w:rPr>
        <w:t xml:space="preserve"> geostrategic </w:t>
      </w:r>
      <w:r w:rsidRPr="00D61092">
        <w:rPr>
          <w:rStyle w:val="StyleUnderline"/>
          <w:highlight w:val="cyan"/>
        </w:rPr>
        <w:t>instability</w:t>
      </w:r>
      <w:r w:rsidRPr="004176C2">
        <w:rPr>
          <w:rStyle w:val="StyleUnderline"/>
        </w:rPr>
        <w:t xml:space="preserve"> from Eastern Europe </w:t>
      </w:r>
      <w:r w:rsidRPr="00D61092">
        <w:rPr>
          <w:rStyle w:val="StyleUnderline"/>
          <w:highlight w:val="cyan"/>
        </w:rPr>
        <w:t>through Asia</w:t>
      </w:r>
      <w:r w:rsidRPr="004176C2">
        <w:rPr>
          <w:rStyle w:val="StyleUnderline"/>
        </w:rPr>
        <w:t>.</w:t>
      </w:r>
    </w:p>
    <w:p w14:paraId="4CB215E7" w14:textId="77777777" w:rsidR="00B84F0F" w:rsidRDefault="00B84F0F" w:rsidP="00B84F0F">
      <w:r>
        <w:t xml:space="preserve">At a time in which many of the world’s advanced economies are united in their opposition to Putin’s war, </w:t>
      </w:r>
      <w:r w:rsidRPr="004176C2">
        <w:rPr>
          <w:rStyle w:val="StyleUnderline"/>
        </w:rPr>
        <w:t xml:space="preserve">Russia would probably be the most enthusiastic party for strengthened military relations with China. </w:t>
      </w:r>
      <w:r w:rsidRPr="00D61092">
        <w:rPr>
          <w:rStyle w:val="StyleUnderline"/>
          <w:highlight w:val="cyan"/>
        </w:rPr>
        <w:t>An enhanced</w:t>
      </w:r>
      <w:r w:rsidRPr="004176C2">
        <w:rPr>
          <w:rStyle w:val="StyleUnderline"/>
        </w:rPr>
        <w:t xml:space="preserve"> military </w:t>
      </w:r>
      <w:r w:rsidRPr="00D61092">
        <w:rPr>
          <w:rStyle w:val="StyleUnderline"/>
          <w:highlight w:val="cyan"/>
        </w:rPr>
        <w:t>relationship could include the expanded sale of Russian arms</w:t>
      </w:r>
      <w:r w:rsidRPr="004176C2">
        <w:rPr>
          <w:rStyle w:val="StyleUnderline"/>
        </w:rPr>
        <w:t xml:space="preserve"> to ease some of the pain of Russia’s struggling economy</w:t>
      </w:r>
      <w:r>
        <w:t xml:space="preserve">, </w:t>
      </w:r>
      <w:r w:rsidRPr="00D61092">
        <w:rPr>
          <w:highlight w:val="cyan"/>
        </w:rPr>
        <w:t>and</w:t>
      </w:r>
      <w:r>
        <w:t xml:space="preserve"> it could also signal to the world — including the Russian people — that China remains supportive of Russia’s leadership. </w:t>
      </w:r>
      <w:r w:rsidRPr="00D61092">
        <w:rPr>
          <w:rStyle w:val="StyleUnderline"/>
        </w:rPr>
        <w:t>China would likely favor</w:t>
      </w:r>
      <w:r w:rsidRPr="004176C2">
        <w:rPr>
          <w:rStyle w:val="StyleUnderline"/>
        </w:rPr>
        <w:t xml:space="preserve"> stronger military ties with Russia that more credibly deter the U.S. and its allies, </w:t>
      </w:r>
      <w:r w:rsidRPr="00D61092">
        <w:rPr>
          <w:rStyle w:val="StyleUnderline"/>
          <w:highlight w:val="cyan"/>
        </w:rPr>
        <w:t>accelerate China’s acquisition of</w:t>
      </w:r>
      <w:r w:rsidRPr="004176C2">
        <w:rPr>
          <w:rStyle w:val="StyleUnderline"/>
        </w:rPr>
        <w:t xml:space="preserve"> key </w:t>
      </w:r>
      <w:r w:rsidRPr="00D61092">
        <w:rPr>
          <w:rStyle w:val="StyleUnderline"/>
          <w:highlight w:val="cyan"/>
        </w:rPr>
        <w:t>tech</w:t>
      </w:r>
      <w:r w:rsidRPr="004176C2">
        <w:rPr>
          <w:rStyle w:val="StyleUnderline"/>
        </w:rPr>
        <w:t xml:space="preserve">nologies that its defense industry cannot yet replicate, </w:t>
      </w:r>
      <w:r w:rsidRPr="00D61092">
        <w:rPr>
          <w:rStyle w:val="StyleUnderline"/>
          <w:highlight w:val="cyan"/>
        </w:rPr>
        <w:t>and heighten the realism of Chinese military training</w:t>
      </w:r>
      <w:r w:rsidRPr="004176C2">
        <w:rPr>
          <w:rStyle w:val="StyleUnderline"/>
        </w:rPr>
        <w:t>. A stronger China-Russia military relationship</w:t>
      </w:r>
      <w:r>
        <w:t xml:space="preserve"> — to potentially reach the level of a formal alliance — is the worst of the three futures for the United States, as </w:t>
      </w:r>
      <w:r w:rsidRPr="004176C2">
        <w:rPr>
          <w:rStyle w:val="StyleUnderline"/>
        </w:rPr>
        <w:t>it would improve Beijing and Moscow’s capability of waging coordinated two-front coercion or even war in the future</w:t>
      </w:r>
      <w:r>
        <w:t xml:space="preserve">. </w:t>
      </w:r>
      <w:r w:rsidRPr="004176C2">
        <w:rPr>
          <w:rStyle w:val="StyleUnderline"/>
        </w:rPr>
        <w:t>Such a scenario would make the Pentagon’s “integrated deterrence” framework</w:t>
      </w:r>
      <w:r>
        <w:t xml:space="preserve"> — the leveraging of all instruments of national power among the U.S. and its allies — </w:t>
      </w:r>
      <w:r w:rsidRPr="004176C2">
        <w:rPr>
          <w:rStyle w:val="StyleUnderline"/>
        </w:rPr>
        <w:t>more important than ever</w:t>
      </w:r>
      <w:r>
        <w:t>.</w:t>
      </w:r>
    </w:p>
    <w:p w14:paraId="69851E2F" w14:textId="77777777" w:rsidR="002B3501" w:rsidRDefault="002B3501" w:rsidP="002B3501">
      <w:pPr>
        <w:pStyle w:val="Heading3"/>
      </w:pPr>
      <w:r>
        <w:t>1AR - AT: Decline Inevitable</w:t>
      </w:r>
    </w:p>
    <w:p w14:paraId="32E3D22F" w14:textId="77777777" w:rsidR="002B3501" w:rsidRPr="008D2FA7" w:rsidRDefault="002B3501" w:rsidP="002B3501">
      <w:pPr>
        <w:pStyle w:val="Heading4"/>
      </w:pPr>
      <w:r>
        <w:t xml:space="preserve">The Ukrainian War proves decline is not inevitable. </w:t>
      </w:r>
    </w:p>
    <w:p w14:paraId="69031822" w14:textId="77777777" w:rsidR="002B3501" w:rsidRPr="00B658B0" w:rsidRDefault="002B3501" w:rsidP="002B3501">
      <w:r w:rsidRPr="00B658B0">
        <w:rPr>
          <w:rStyle w:val="Style13ptBold"/>
        </w:rPr>
        <w:t xml:space="preserve">Schake '23 </w:t>
      </w:r>
      <w:r>
        <w:t>- Senior Fellow and Director of Foreign and Defense Policy Studies [Kori and Joe Tavares; 2/24/23; "A Beneficial War? How Russia’s Invasion of Ukraine Has Enhanced the United States’ Strategic Position in the World;" https://www.aei.org/articles/a-beneficial-war-how-russias-invasion-ofukraine-has-enhanced-the-united-statesstrategic-position-in-the-world/]</w:t>
      </w:r>
    </w:p>
    <w:p w14:paraId="36C1BFFF" w14:textId="77777777" w:rsidR="002B3501" w:rsidRPr="008D2FA7" w:rsidRDefault="002B3501" w:rsidP="002B3501">
      <w:pPr>
        <w:rPr>
          <w:sz w:val="16"/>
        </w:rPr>
      </w:pPr>
      <w:r w:rsidRPr="008D2FA7">
        <w:rPr>
          <w:sz w:val="16"/>
        </w:rPr>
        <w:t>Benefits of the War</w:t>
      </w:r>
    </w:p>
    <w:p w14:paraId="41EF65D7" w14:textId="77777777" w:rsidR="002B3501" w:rsidRPr="008D2FA7" w:rsidRDefault="002B3501" w:rsidP="002B3501">
      <w:pPr>
        <w:rPr>
          <w:sz w:val="16"/>
        </w:rPr>
      </w:pPr>
      <w:r w:rsidRPr="008D2FA7">
        <w:rPr>
          <w:sz w:val="16"/>
        </w:rPr>
        <w:t xml:space="preserve">As a result of Ukraine’s determination and Russia’s </w:t>
      </w:r>
      <w:proofErr w:type="spellStart"/>
      <w:r w:rsidRPr="008D2FA7">
        <w:rPr>
          <w:sz w:val="16"/>
        </w:rPr>
        <w:t>terrorising</w:t>
      </w:r>
      <w:proofErr w:type="spellEnd"/>
      <w:r w:rsidRPr="008D2FA7">
        <w:rPr>
          <w:sz w:val="16"/>
        </w:rPr>
        <w:t xml:space="preserve"> blunders</w:t>
      </w:r>
      <w:r w:rsidRPr="008D2FA7">
        <w:rPr>
          <w:rStyle w:val="StyleUnderline"/>
        </w:rPr>
        <w:t xml:space="preserve">, </w:t>
      </w:r>
      <w:r w:rsidRPr="001D1372">
        <w:rPr>
          <w:rStyle w:val="StyleUnderline"/>
          <w:highlight w:val="cyan"/>
        </w:rPr>
        <w:t>the US is stronger than it has been in</w:t>
      </w:r>
      <w:r w:rsidRPr="008D2FA7">
        <w:rPr>
          <w:rStyle w:val="StyleUnderline"/>
        </w:rPr>
        <w:t xml:space="preserve"> at least </w:t>
      </w:r>
      <w:r w:rsidRPr="001D1372">
        <w:rPr>
          <w:rStyle w:val="StyleUnderline"/>
          <w:highlight w:val="cyan"/>
        </w:rPr>
        <w:t>twenty years</w:t>
      </w:r>
      <w:r w:rsidRPr="008D2FA7">
        <w:rPr>
          <w:rStyle w:val="StyleUnderline"/>
        </w:rPr>
        <w:t xml:space="preserve"> relative to its adversaries, </w:t>
      </w:r>
      <w:r w:rsidRPr="001D1372">
        <w:rPr>
          <w:rStyle w:val="StyleUnderline"/>
          <w:highlight w:val="cyan"/>
        </w:rPr>
        <w:t>and safer than it has been in generations</w:t>
      </w:r>
      <w:r w:rsidRPr="008D2FA7">
        <w:rPr>
          <w:sz w:val="16"/>
        </w:rPr>
        <w:t xml:space="preserve">. </w:t>
      </w:r>
      <w:r w:rsidRPr="001D1372">
        <w:rPr>
          <w:rStyle w:val="StyleUnderline"/>
          <w:highlight w:val="cyan"/>
        </w:rPr>
        <w:t>For</w:t>
      </w:r>
      <w:r w:rsidRPr="008D2FA7">
        <w:rPr>
          <w:rStyle w:val="StyleUnderline"/>
        </w:rPr>
        <w:t xml:space="preserve"> the expense of </w:t>
      </w:r>
      <w:r w:rsidRPr="001D1372">
        <w:rPr>
          <w:rStyle w:val="StyleUnderline"/>
          <w:highlight w:val="cyan"/>
        </w:rPr>
        <w:t xml:space="preserve">just five percent of the US </w:t>
      </w:r>
      <w:proofErr w:type="spellStart"/>
      <w:r w:rsidRPr="001D1372">
        <w:rPr>
          <w:rStyle w:val="StyleUnderline"/>
          <w:highlight w:val="cyan"/>
        </w:rPr>
        <w:t>defence</w:t>
      </w:r>
      <w:proofErr w:type="spellEnd"/>
      <w:r w:rsidRPr="001D1372">
        <w:rPr>
          <w:rStyle w:val="StyleUnderline"/>
          <w:highlight w:val="cyan"/>
        </w:rPr>
        <w:t xml:space="preserve"> budget, Ukraine</w:t>
      </w:r>
      <w:r w:rsidRPr="008D2FA7">
        <w:rPr>
          <w:rStyle w:val="StyleUnderline"/>
        </w:rPr>
        <w:t xml:space="preserve"> has fought a war that has </w:t>
      </w:r>
      <w:r w:rsidRPr="001D1372">
        <w:rPr>
          <w:rStyle w:val="StyleUnderline"/>
          <w:highlight w:val="cyan"/>
        </w:rPr>
        <w:t>decimated</w:t>
      </w:r>
      <w:r w:rsidRPr="008D2FA7">
        <w:rPr>
          <w:rStyle w:val="StyleUnderline"/>
        </w:rPr>
        <w:t xml:space="preserve"> the </w:t>
      </w:r>
      <w:r w:rsidRPr="001D1372">
        <w:rPr>
          <w:rStyle w:val="StyleUnderline"/>
          <w:highlight w:val="cyan"/>
        </w:rPr>
        <w:t>Russia</w:t>
      </w:r>
      <w:r w:rsidRPr="008D2FA7">
        <w:rPr>
          <w:rStyle w:val="StyleUnderline"/>
        </w:rPr>
        <w:t>n military</w:t>
      </w:r>
      <w:r w:rsidRPr="008D2FA7">
        <w:rPr>
          <w:sz w:val="16"/>
        </w:rPr>
        <w:t xml:space="preserve"> and deflated its reputation. As the joke goes, before the invasion, we believed Russia had one of the best militaries in the world; we now know they don’t even have the best military in the former Soviet Union. Russia has been taken off the board as a major adversary. Zero Americans died to produce that outcome</w:t>
      </w:r>
      <w:r w:rsidRPr="008D2FA7">
        <w:rPr>
          <w:rStyle w:val="StyleUnderline"/>
        </w:rPr>
        <w:t>; Ukraine has paid that butcher’s bill for us</w:t>
      </w:r>
      <w:r w:rsidRPr="008D2FA7">
        <w:rPr>
          <w:sz w:val="16"/>
        </w:rPr>
        <w:t xml:space="preserve"> – something we should never forget. </w:t>
      </w:r>
      <w:r w:rsidRPr="001D1372">
        <w:rPr>
          <w:rStyle w:val="StyleUnderline"/>
          <w:highlight w:val="cyan"/>
        </w:rPr>
        <w:t>Even China is weaker</w:t>
      </w:r>
      <w:r w:rsidRPr="008D2FA7">
        <w:rPr>
          <w:rStyle w:val="StyleUnderline"/>
        </w:rPr>
        <w:t xml:space="preserve"> </w:t>
      </w:r>
      <w:proofErr w:type="gramStart"/>
      <w:r w:rsidRPr="008D2FA7">
        <w:rPr>
          <w:rStyle w:val="StyleUnderline"/>
        </w:rPr>
        <w:t>as a consequence of</w:t>
      </w:r>
      <w:proofErr w:type="gramEnd"/>
      <w:r w:rsidRPr="008D2FA7">
        <w:rPr>
          <w:rStyle w:val="StyleUnderline"/>
        </w:rPr>
        <w:t xml:space="preserve"> the war </w:t>
      </w:r>
      <w:r w:rsidRPr="001D1372">
        <w:rPr>
          <w:rStyle w:val="StyleUnderline"/>
          <w:highlight w:val="cyan"/>
        </w:rPr>
        <w:t>because Beijing has</w:t>
      </w:r>
      <w:r w:rsidRPr="008D2FA7">
        <w:rPr>
          <w:rStyle w:val="StyleUnderline"/>
        </w:rPr>
        <w:t xml:space="preserve"> </w:t>
      </w:r>
      <w:r w:rsidRPr="001D1372">
        <w:rPr>
          <w:rStyle w:val="StyleUnderline"/>
          <w:highlight w:val="cyan"/>
        </w:rPr>
        <w:t>shackled itself to</w:t>
      </w:r>
      <w:r w:rsidRPr="008D2FA7">
        <w:rPr>
          <w:rStyle w:val="StyleUnderline"/>
        </w:rPr>
        <w:t xml:space="preserve"> a weak and snarling </w:t>
      </w:r>
      <w:r w:rsidRPr="001D1372">
        <w:rPr>
          <w:rStyle w:val="StyleUnderline"/>
          <w:highlight w:val="cyan"/>
        </w:rPr>
        <w:t>Russia</w:t>
      </w:r>
      <w:r w:rsidRPr="008D2FA7">
        <w:rPr>
          <w:rStyle w:val="StyleUnderline"/>
        </w:rPr>
        <w:t>; and despite professions of unlimited friendship</w:t>
      </w:r>
      <w:r w:rsidRPr="008D2FA7">
        <w:rPr>
          <w:sz w:val="16"/>
        </w:rPr>
        <w:t xml:space="preserve">, it is fearful enough of Western sanctions to restrict loans and arms to Russia. </w:t>
      </w:r>
      <w:r w:rsidRPr="008D2FA7">
        <w:rPr>
          <w:rStyle w:val="StyleUnderline"/>
        </w:rPr>
        <w:t>The performance of Russia’s military may even give China’s leaders pause about the prospects for their own military ambitions.</w:t>
      </w:r>
    </w:p>
    <w:p w14:paraId="1822B888" w14:textId="77777777" w:rsidR="002B3501" w:rsidRPr="008D2FA7" w:rsidRDefault="002B3501" w:rsidP="002B3501">
      <w:pPr>
        <w:rPr>
          <w:sz w:val="16"/>
        </w:rPr>
      </w:pPr>
      <w:r w:rsidRPr="008D2FA7">
        <w:rPr>
          <w:rStyle w:val="StyleUnderline"/>
        </w:rPr>
        <w:t xml:space="preserve">The </w:t>
      </w:r>
      <w:r w:rsidRPr="001D1372">
        <w:rPr>
          <w:rStyle w:val="StyleUnderline"/>
          <w:highlight w:val="cyan"/>
        </w:rPr>
        <w:t>Biden</w:t>
      </w:r>
      <w:r w:rsidRPr="008D2FA7">
        <w:rPr>
          <w:rStyle w:val="StyleUnderline"/>
        </w:rPr>
        <w:t xml:space="preserve"> administration </w:t>
      </w:r>
      <w:r w:rsidRPr="001D1372">
        <w:rPr>
          <w:rStyle w:val="StyleUnderline"/>
          <w:highlight w:val="cyan"/>
        </w:rPr>
        <w:t>has shown</w:t>
      </w:r>
      <w:r w:rsidRPr="008D2FA7">
        <w:rPr>
          <w:rStyle w:val="StyleUnderline"/>
        </w:rPr>
        <w:t xml:space="preserve"> that </w:t>
      </w:r>
      <w:r w:rsidRPr="001D1372">
        <w:rPr>
          <w:rStyle w:val="StyleUnderline"/>
          <w:highlight w:val="cyan"/>
        </w:rPr>
        <w:t>it understands the nature of the</w:t>
      </w:r>
      <w:r w:rsidRPr="008D2FA7">
        <w:rPr>
          <w:rStyle w:val="StyleUnderline"/>
        </w:rPr>
        <w:t xml:space="preserve"> threat to the </w:t>
      </w:r>
      <w:r w:rsidRPr="001D1372">
        <w:rPr>
          <w:rStyle w:val="StyleUnderline"/>
          <w:highlight w:val="cyan"/>
        </w:rPr>
        <w:t>l</w:t>
      </w:r>
      <w:r w:rsidRPr="008D2FA7">
        <w:rPr>
          <w:rStyle w:val="StyleUnderline"/>
        </w:rPr>
        <w:t xml:space="preserve">iberal </w:t>
      </w:r>
      <w:r w:rsidRPr="001D1372">
        <w:rPr>
          <w:rStyle w:val="StyleUnderline"/>
          <w:highlight w:val="cyan"/>
        </w:rPr>
        <w:t>i</w:t>
      </w:r>
      <w:r w:rsidRPr="008D2FA7">
        <w:rPr>
          <w:rStyle w:val="StyleUnderline"/>
        </w:rPr>
        <w:t xml:space="preserve">nternational </w:t>
      </w:r>
      <w:proofErr w:type="gramStart"/>
      <w:r w:rsidRPr="001D1372">
        <w:rPr>
          <w:rStyle w:val="StyleUnderline"/>
          <w:highlight w:val="cyan"/>
        </w:rPr>
        <w:t>o</w:t>
      </w:r>
      <w:r w:rsidRPr="008D2FA7">
        <w:rPr>
          <w:rStyle w:val="StyleUnderline"/>
        </w:rPr>
        <w:t>rder, and</w:t>
      </w:r>
      <w:proofErr w:type="gramEnd"/>
      <w:r w:rsidRPr="008D2FA7">
        <w:rPr>
          <w:rStyle w:val="StyleUnderline"/>
        </w:rPr>
        <w:t xml:space="preserve"> </w:t>
      </w:r>
      <w:r w:rsidRPr="001D1372">
        <w:rPr>
          <w:rStyle w:val="StyleUnderline"/>
          <w:highlight w:val="cyan"/>
        </w:rPr>
        <w:t>can rally</w:t>
      </w:r>
      <w:r w:rsidRPr="008D2FA7">
        <w:rPr>
          <w:rStyle w:val="StyleUnderline"/>
        </w:rPr>
        <w:t xml:space="preserve"> international </w:t>
      </w:r>
      <w:r w:rsidRPr="001D1372">
        <w:rPr>
          <w:rStyle w:val="StyleUnderline"/>
          <w:highlight w:val="cyan"/>
        </w:rPr>
        <w:t>support to uphold it</w:t>
      </w:r>
      <w:r w:rsidRPr="008D2FA7">
        <w:rPr>
          <w:sz w:val="16"/>
        </w:rPr>
        <w:t xml:space="preserve"> – something the same administration’s choices about Afghanistan had called into question. </w:t>
      </w:r>
      <w:r w:rsidRPr="001D1372">
        <w:rPr>
          <w:rStyle w:val="StyleUnderline"/>
          <w:highlight w:val="cyan"/>
        </w:rPr>
        <w:t>The U.S. developed a model for</w:t>
      </w:r>
      <w:r w:rsidRPr="008D2FA7">
        <w:rPr>
          <w:rStyle w:val="StyleUnderline"/>
        </w:rPr>
        <w:t xml:space="preserve"> assistance to </w:t>
      </w:r>
      <w:r w:rsidRPr="001D1372">
        <w:rPr>
          <w:rStyle w:val="StyleUnderline"/>
          <w:highlight w:val="cyan"/>
        </w:rPr>
        <w:t>Ukraine that’s drawn</w:t>
      </w:r>
      <w:r w:rsidRPr="008D2FA7">
        <w:rPr>
          <w:rStyle w:val="StyleUnderline"/>
        </w:rPr>
        <w:t xml:space="preserve"> widespread and </w:t>
      </w:r>
      <w:r w:rsidRPr="001D1372">
        <w:rPr>
          <w:rStyle w:val="StyleUnderline"/>
          <w:highlight w:val="cyan"/>
        </w:rPr>
        <w:t>sustainable support</w:t>
      </w:r>
      <w:r w:rsidRPr="008D2FA7">
        <w:rPr>
          <w:sz w:val="16"/>
        </w:rPr>
        <w:t xml:space="preserve"> (what the Defense Department’s “by, </w:t>
      </w:r>
      <w:proofErr w:type="spellStart"/>
      <w:r w:rsidRPr="008D2FA7">
        <w:rPr>
          <w:sz w:val="16"/>
        </w:rPr>
        <w:t>through</w:t>
      </w:r>
      <w:proofErr w:type="spellEnd"/>
      <w:r w:rsidRPr="008D2FA7">
        <w:rPr>
          <w:sz w:val="16"/>
        </w:rPr>
        <w:t xml:space="preserve">, and with” partnerships had hoped to produce in less fortuitous circumstances). </w:t>
      </w:r>
      <w:r w:rsidRPr="001D1372">
        <w:rPr>
          <w:rStyle w:val="StyleUnderline"/>
          <w:highlight w:val="cyan"/>
        </w:rPr>
        <w:t>The Defense Department is displaying its proficiency in training</w:t>
      </w:r>
      <w:r w:rsidRPr="008D2FA7">
        <w:rPr>
          <w:rStyle w:val="StyleUnderline"/>
        </w:rPr>
        <w:t>, arming, and convening, while the Secretary of Defense holds monthly meetings of fifty countries with Ukraine to identify and provide weapons</w:t>
      </w:r>
      <w:r w:rsidRPr="008D2FA7">
        <w:rPr>
          <w:sz w:val="16"/>
        </w:rPr>
        <w:t xml:space="preserve">. Our partnership with Ukraine is yielding Russian, Iranian, and North Korean weapons to learn their vulnerabilities, and the remarkable innovations propelling Ukrainian military success will be schoolhouse subjects for our own military improvement. The National Security Agency and CYBERCOM have been assisting Ukraine in successfully defending its networks and working in concert with U.S. allies to prevent cyber being a debilitating new tool of warfare. </w:t>
      </w:r>
      <w:r w:rsidRPr="008D2FA7">
        <w:rPr>
          <w:rStyle w:val="StyleUnderline"/>
        </w:rPr>
        <w:t>T</w:t>
      </w:r>
      <w:r w:rsidRPr="001D1372">
        <w:rPr>
          <w:rStyle w:val="StyleUnderline"/>
          <w:highlight w:val="cyan"/>
        </w:rPr>
        <w:t>he U.S. intell</w:t>
      </w:r>
      <w:r w:rsidRPr="008D2FA7">
        <w:rPr>
          <w:rStyle w:val="StyleUnderline"/>
        </w:rPr>
        <w:t xml:space="preserve">igence </w:t>
      </w:r>
      <w:r w:rsidRPr="001D1372">
        <w:rPr>
          <w:rStyle w:val="StyleUnderline"/>
          <w:highlight w:val="cyan"/>
        </w:rPr>
        <w:t>community</w:t>
      </w:r>
      <w:r w:rsidRPr="001D1372">
        <w:rPr>
          <w:sz w:val="16"/>
          <w:highlight w:val="cyan"/>
        </w:rPr>
        <w:t>,</w:t>
      </w:r>
      <w:r w:rsidRPr="008D2FA7">
        <w:rPr>
          <w:sz w:val="16"/>
        </w:rPr>
        <w:t xml:space="preserve"> meanwhile, </w:t>
      </w:r>
      <w:r w:rsidRPr="001D1372">
        <w:rPr>
          <w:rStyle w:val="StyleUnderline"/>
          <w:highlight w:val="cyan"/>
        </w:rPr>
        <w:t>restored its reputation by penetrating Russian policy</w:t>
      </w:r>
      <w:r w:rsidRPr="008D2FA7">
        <w:rPr>
          <w:rStyle w:val="StyleUnderline"/>
        </w:rPr>
        <w:t xml:space="preserve"> and operational councils</w:t>
      </w:r>
      <w:r w:rsidRPr="008D2FA7">
        <w:rPr>
          <w:sz w:val="16"/>
        </w:rPr>
        <w:t xml:space="preserve">, trusting its tradecraft to share information widely with partners to facilitate a common threat perception that gives time for governments to craft supporting policies, </w:t>
      </w:r>
      <w:r w:rsidRPr="008D2FA7">
        <w:rPr>
          <w:rStyle w:val="StyleUnderline"/>
        </w:rPr>
        <w:t>while publicly releasing information ahead of Russian efforts to cloak their actions or mislead international public opinion.</w:t>
      </w:r>
      <w:r w:rsidRPr="008D2FA7">
        <w:rPr>
          <w:sz w:val="16"/>
        </w:rPr>
        <w:t xml:space="preserve"> The Treasury and Commerce Departments dreamed up creative new tools to confiscate Russian Central Bank holdings and impose economic sanctions, coordinated quietly with allies, and produced a united front the Russian government is struggling to contain the effects of. America’s diplomats, meanwhile, have kept allies informed and on side in NATO, while more broadly negotiating agreements to get Ukrainian grain to market, and orchestrating the repudiation by China and India of Russian nuclear threats. It’s been a welcome reminder after the irresponsible chaos of the Trump years, and some enfeebling choices by the Biden Administration, of what the U.S. is capable of when it chooses to care.</w:t>
      </w:r>
    </w:p>
    <w:p w14:paraId="070E0191" w14:textId="77777777" w:rsidR="002B3501" w:rsidRPr="008D2FA7" w:rsidRDefault="002B3501" w:rsidP="002B3501">
      <w:pPr>
        <w:rPr>
          <w:sz w:val="16"/>
        </w:rPr>
      </w:pPr>
      <w:r w:rsidRPr="001D1372">
        <w:rPr>
          <w:rStyle w:val="StyleUnderline"/>
          <w:highlight w:val="cyan"/>
        </w:rPr>
        <w:t>American power</w:t>
      </w:r>
      <w:r w:rsidRPr="008D2FA7">
        <w:rPr>
          <w:rStyle w:val="StyleUnderline"/>
        </w:rPr>
        <w:t xml:space="preserve"> </w:t>
      </w:r>
      <w:r w:rsidRPr="001D1372">
        <w:rPr>
          <w:rStyle w:val="StyleUnderline"/>
          <w:highlight w:val="cyan"/>
        </w:rPr>
        <w:t>relies</w:t>
      </w:r>
      <w:r w:rsidRPr="008D2FA7">
        <w:rPr>
          <w:rStyle w:val="StyleUnderline"/>
        </w:rPr>
        <w:t xml:space="preserve"> fundamentally </w:t>
      </w:r>
      <w:r w:rsidRPr="001D1372">
        <w:rPr>
          <w:rStyle w:val="StyleUnderline"/>
          <w:highlight w:val="cyan"/>
        </w:rPr>
        <w:t>on</w:t>
      </w:r>
      <w:r w:rsidRPr="008D2FA7">
        <w:rPr>
          <w:rStyle w:val="StyleUnderline"/>
        </w:rPr>
        <w:t xml:space="preserve"> voluntary </w:t>
      </w:r>
      <w:r w:rsidRPr="001D1372">
        <w:rPr>
          <w:rStyle w:val="StyleUnderline"/>
          <w:highlight w:val="cyan"/>
        </w:rPr>
        <w:t>participation by allies, and</w:t>
      </w:r>
      <w:r w:rsidRPr="008D2FA7">
        <w:rPr>
          <w:sz w:val="16"/>
        </w:rPr>
        <w:t xml:space="preserve"> there, too, the U.S</w:t>
      </w:r>
      <w:r w:rsidRPr="008D2FA7">
        <w:rPr>
          <w:rStyle w:val="StyleUnderline"/>
        </w:rPr>
        <w:t xml:space="preserve">. position </w:t>
      </w:r>
      <w:r w:rsidRPr="001D1372">
        <w:rPr>
          <w:rStyle w:val="StyleUnderline"/>
          <w:highlight w:val="cyan"/>
        </w:rPr>
        <w:t>has strengthened</w:t>
      </w:r>
      <w:r w:rsidRPr="008D2FA7">
        <w:rPr>
          <w:rStyle w:val="StyleUnderline"/>
        </w:rPr>
        <w:t>. Russia’s threats precipitated two countries of long-standing neutrality to apply for alliance membership</w:t>
      </w:r>
      <w:r w:rsidRPr="008D2FA7">
        <w:rPr>
          <w:sz w:val="16"/>
        </w:rPr>
        <w:t xml:space="preserve">. </w:t>
      </w:r>
      <w:r w:rsidRPr="008D2FA7">
        <w:rPr>
          <w:rStyle w:val="StyleUnderline"/>
        </w:rPr>
        <w:t>Australia and Japan are now participating in NATO summits</w:t>
      </w:r>
      <w:r w:rsidRPr="008D2FA7">
        <w:rPr>
          <w:sz w:val="16"/>
        </w:rPr>
        <w:t xml:space="preserve">, leaping the geographic boundary to include </w:t>
      </w:r>
      <w:proofErr w:type="spellStart"/>
      <w:r w:rsidRPr="008D2FA7">
        <w:rPr>
          <w:sz w:val="16"/>
        </w:rPr>
        <w:t>nonEuropean</w:t>
      </w:r>
      <w:proofErr w:type="spellEnd"/>
      <w:r w:rsidRPr="008D2FA7">
        <w:rPr>
          <w:sz w:val="16"/>
        </w:rPr>
        <w:t xml:space="preserve"> countries of the West. NATO allies have mostly put aside the narcissism of small differences that </w:t>
      </w:r>
      <w:proofErr w:type="spellStart"/>
      <w:r w:rsidRPr="008D2FA7">
        <w:rPr>
          <w:sz w:val="16"/>
        </w:rPr>
        <w:t>characterises</w:t>
      </w:r>
      <w:proofErr w:type="spellEnd"/>
      <w:r w:rsidRPr="008D2FA7">
        <w:rPr>
          <w:sz w:val="16"/>
        </w:rPr>
        <w:t xml:space="preserve"> interactions in peacetime, presenting a strong and united front, condemning </w:t>
      </w:r>
      <w:proofErr w:type="gramStart"/>
      <w:r w:rsidRPr="008D2FA7">
        <w:rPr>
          <w:sz w:val="16"/>
        </w:rPr>
        <w:t>Russia</w:t>
      </w:r>
      <w:proofErr w:type="gramEnd"/>
      <w:r w:rsidRPr="008D2FA7">
        <w:rPr>
          <w:sz w:val="16"/>
        </w:rPr>
        <w:t xml:space="preserve"> and helping Ukraine.</w:t>
      </w:r>
    </w:p>
    <w:p w14:paraId="3F5EC814" w14:textId="77777777" w:rsidR="002B3501" w:rsidRPr="008D2FA7" w:rsidRDefault="002B3501" w:rsidP="002B3501">
      <w:pPr>
        <w:rPr>
          <w:sz w:val="16"/>
        </w:rPr>
      </w:pPr>
      <w:r w:rsidRPr="008D2FA7">
        <w:rPr>
          <w:sz w:val="16"/>
        </w:rPr>
        <w:t>The most reticent governments like Germany are being pushed by their public to do more. Changes of government in Italy and Sweden have not diminished commitment, which indicates the depth of public support</w:t>
      </w:r>
      <w:r w:rsidRPr="008D2FA7">
        <w:rPr>
          <w:rStyle w:val="StyleUnderline"/>
        </w:rPr>
        <w:t xml:space="preserve">. While free societies are caricatured by Russia and other adversaries as too self-indulgent to shoulder any burdens, </w:t>
      </w:r>
      <w:r w:rsidRPr="001D1372">
        <w:rPr>
          <w:rStyle w:val="StyleUnderline"/>
          <w:highlight w:val="cyan"/>
        </w:rPr>
        <w:t>allied countries in Europe and beyond have accepted with stoicism increases in</w:t>
      </w:r>
      <w:r w:rsidRPr="008D2FA7">
        <w:rPr>
          <w:rStyle w:val="StyleUnderline"/>
        </w:rPr>
        <w:t xml:space="preserve"> </w:t>
      </w:r>
      <w:r w:rsidRPr="008D2FA7">
        <w:rPr>
          <w:sz w:val="16"/>
        </w:rPr>
        <w:t xml:space="preserve">gas and food </w:t>
      </w:r>
      <w:r w:rsidRPr="001D1372">
        <w:rPr>
          <w:rStyle w:val="StyleUnderline"/>
          <w:highlight w:val="cyan"/>
        </w:rPr>
        <w:t>prices</w:t>
      </w:r>
      <w:r w:rsidRPr="001D1372">
        <w:rPr>
          <w:sz w:val="16"/>
          <w:highlight w:val="cyan"/>
        </w:rPr>
        <w:t>,</w:t>
      </w:r>
      <w:r w:rsidRPr="008D2FA7">
        <w:rPr>
          <w:sz w:val="16"/>
        </w:rPr>
        <w:t xml:space="preserve"> energy conservation, major changes in economic policy, and welcomed enormous numbers of Ukrainian refugees into their homes, economies, and social welfare networks. NATO’s Secretary General has been a stalwart and impassioned spokesman and an effective manager. Not even Russian threats of escalation to extend the war to NATO countries or use nuclear weapons have shaken U.S. or western resolve.</w:t>
      </w:r>
    </w:p>
    <w:p w14:paraId="6DD2F8E8" w14:textId="77777777" w:rsidR="00670B0F" w:rsidRDefault="00670B0F" w:rsidP="00670B0F">
      <w:pPr>
        <w:pStyle w:val="Heading3"/>
      </w:pPr>
      <w:r>
        <w:t>1AR – AT: Deterrence Bad</w:t>
      </w:r>
    </w:p>
    <w:p w14:paraId="51A3C04F" w14:textId="77777777" w:rsidR="00670B0F" w:rsidRPr="008D2FA7" w:rsidRDefault="00670B0F" w:rsidP="00670B0F">
      <w:pPr>
        <w:pStyle w:val="Heading4"/>
      </w:pPr>
      <w:r>
        <w:t xml:space="preserve">Deterrence doesn’t necessitate use, but it does save billions of lives. </w:t>
      </w:r>
    </w:p>
    <w:p w14:paraId="1215836C" w14:textId="77777777" w:rsidR="00670B0F" w:rsidRPr="00484A6C" w:rsidRDefault="00670B0F" w:rsidP="00670B0F">
      <w:proofErr w:type="spellStart"/>
      <w:r w:rsidRPr="00484A6C">
        <w:rPr>
          <w:rStyle w:val="Style13ptBold"/>
        </w:rPr>
        <w:t>Huessy</w:t>
      </w:r>
      <w:proofErr w:type="spellEnd"/>
      <w:r w:rsidRPr="00484A6C">
        <w:rPr>
          <w:rStyle w:val="Style13ptBold"/>
        </w:rPr>
        <w:t xml:space="preserve"> '23</w:t>
      </w:r>
      <w:r>
        <w:t xml:space="preserve"> - senior fellow at Hudson Institute [Peter; 1/25/23; "It Is Not Imperative to Eliminate Nuclear Weapons;" https://www.hudson.org/national-security-defense/it-not-imperative-eliminate-nuclear-weapons]</w:t>
      </w:r>
    </w:p>
    <w:p w14:paraId="5E5F8F37" w14:textId="77777777" w:rsidR="00670B0F" w:rsidRPr="008D2FA7" w:rsidRDefault="00670B0F" w:rsidP="00670B0F">
      <w:pPr>
        <w:rPr>
          <w:sz w:val="16"/>
        </w:rPr>
      </w:pPr>
      <w:r w:rsidRPr="008D2FA7">
        <w:rPr>
          <w:rStyle w:val="StyleUnderline"/>
        </w:rPr>
        <w:t>Deterrence does NOT require the US to go up the nuclear escalation ladder and thus “win” a nuclear conflict.</w:t>
      </w:r>
      <w:r w:rsidRPr="008D2FA7">
        <w:rPr>
          <w:sz w:val="16"/>
        </w:rPr>
        <w:t xml:space="preserve"> </w:t>
      </w:r>
      <w:r w:rsidRPr="008D2FA7">
        <w:rPr>
          <w:rStyle w:val="StyleUnderline"/>
        </w:rPr>
        <w:t xml:space="preserve">The goal is to deny any benefit to Moscow from the employment of nuclear </w:t>
      </w:r>
      <w:proofErr w:type="gramStart"/>
      <w:r w:rsidRPr="008D2FA7">
        <w:rPr>
          <w:rStyle w:val="StyleUnderline"/>
        </w:rPr>
        <w:t>weapons</w:t>
      </w:r>
      <w:proofErr w:type="gramEnd"/>
      <w:r w:rsidRPr="008D2FA7">
        <w:rPr>
          <w:rStyle w:val="StyleUnderline"/>
        </w:rPr>
        <w:t xml:space="preserve"> so we maintain what Michael Krepon called “no use” of nuclear weapons</w:t>
      </w:r>
      <w:r w:rsidRPr="008D2FA7">
        <w:rPr>
          <w:sz w:val="16"/>
        </w:rPr>
        <w:t>.</w:t>
      </w:r>
    </w:p>
    <w:p w14:paraId="130607AD" w14:textId="77777777" w:rsidR="00670B0F" w:rsidRPr="008D2FA7" w:rsidRDefault="00670B0F" w:rsidP="00670B0F">
      <w:pPr>
        <w:rPr>
          <w:sz w:val="16"/>
        </w:rPr>
      </w:pPr>
      <w:r w:rsidRPr="008D2FA7">
        <w:rPr>
          <w:sz w:val="16"/>
        </w:rPr>
        <w:t>Proposals to render to second-tier status all nuclear modernization, but instead strengthen conventional forces, does not increase the chances that the US would prevail in a conventional fight.</w:t>
      </w:r>
    </w:p>
    <w:p w14:paraId="69613164" w14:textId="77777777" w:rsidR="00670B0F" w:rsidRPr="008D2FA7" w:rsidRDefault="00670B0F" w:rsidP="00670B0F">
      <w:pPr>
        <w:rPr>
          <w:sz w:val="16"/>
        </w:rPr>
      </w:pPr>
      <w:r w:rsidRPr="008D2FA7">
        <w:rPr>
          <w:sz w:val="16"/>
        </w:rPr>
        <w:t>Russian threats to use nuclear weapons early in a conventional conflict are precisely because Russia fears America’s conventional superiority. Compounding that Russian insecurity makes Russian use of nukes more likely.</w:t>
      </w:r>
    </w:p>
    <w:p w14:paraId="50B0B659" w14:textId="77777777" w:rsidR="00670B0F" w:rsidRPr="008D2FA7" w:rsidRDefault="00670B0F" w:rsidP="00670B0F">
      <w:pPr>
        <w:rPr>
          <w:sz w:val="16"/>
        </w:rPr>
      </w:pPr>
      <w:r w:rsidRPr="008D2FA7">
        <w:rPr>
          <w:sz w:val="16"/>
        </w:rPr>
        <w:t>And remember, our prevailing military conventional strategy assumes we win but only if there is NO use of nuclear weapons. Putin knows that. His strategy is precisely to mess that up.</w:t>
      </w:r>
    </w:p>
    <w:p w14:paraId="26505930" w14:textId="77777777" w:rsidR="00670B0F" w:rsidRPr="008D2FA7" w:rsidRDefault="00670B0F" w:rsidP="00670B0F">
      <w:pPr>
        <w:rPr>
          <w:sz w:val="16"/>
        </w:rPr>
      </w:pPr>
      <w:r w:rsidRPr="008D2FA7">
        <w:rPr>
          <w:sz w:val="16"/>
        </w:rPr>
        <w:t>Putin has beefed up his theater nuclear capability precisely because he sees a gap in US nuclear capability which he can exploit— our current theater capability is too limited.</w:t>
      </w:r>
    </w:p>
    <w:p w14:paraId="737A4CA4" w14:textId="77777777" w:rsidR="00670B0F" w:rsidRPr="008D2FA7" w:rsidRDefault="00670B0F" w:rsidP="00670B0F">
      <w:pPr>
        <w:rPr>
          <w:sz w:val="16"/>
        </w:rPr>
      </w:pPr>
      <w:r w:rsidRPr="008D2FA7">
        <w:rPr>
          <w:sz w:val="16"/>
        </w:rPr>
        <w:t>Conclusion</w:t>
      </w:r>
    </w:p>
    <w:p w14:paraId="35DB3759" w14:textId="77777777" w:rsidR="00670B0F" w:rsidRPr="008D2FA7" w:rsidRDefault="00670B0F" w:rsidP="00670B0F">
      <w:pPr>
        <w:rPr>
          <w:sz w:val="16"/>
        </w:rPr>
      </w:pPr>
      <w:r w:rsidRPr="008D2FA7">
        <w:rPr>
          <w:sz w:val="16"/>
        </w:rPr>
        <w:t>In October 1962 Castro wanted to launch Soviet missiles at Washington from Cuba and urged Khrushchev to do so. Khrushchev told Castro such a launch would result in Cuba being destroyed. Castro replied he didn’t care: Cuba might be incinerated but “socialism wins” because the center of “capitalism” would be destroyed.</w:t>
      </w:r>
    </w:p>
    <w:p w14:paraId="35E73044" w14:textId="77777777" w:rsidR="00670B0F" w:rsidRPr="008D2FA7" w:rsidRDefault="00670B0F" w:rsidP="00670B0F">
      <w:pPr>
        <w:rPr>
          <w:sz w:val="16"/>
        </w:rPr>
      </w:pPr>
      <w:r w:rsidRPr="008D2FA7">
        <w:rPr>
          <w:sz w:val="16"/>
        </w:rPr>
        <w:t>The year previously, at the 1961 Vienna summit, the Soviets threatened to kick the US military out of Berlin. Kennedy told Khrushchev that would mean nuclear war.</w:t>
      </w:r>
    </w:p>
    <w:p w14:paraId="01337FDE" w14:textId="77777777" w:rsidR="00670B0F" w:rsidRPr="008D2FA7" w:rsidRDefault="00670B0F" w:rsidP="00670B0F">
      <w:pPr>
        <w:rPr>
          <w:sz w:val="16"/>
        </w:rPr>
      </w:pPr>
      <w:r w:rsidRPr="008D2FA7">
        <w:rPr>
          <w:sz w:val="16"/>
        </w:rPr>
        <w:t>Late in 1982, Kennedy visited LLNL and declared the small warhead on top of the Polaris missile and the parallel development of the MM missiles, allowed the US to stare down the Soviets over Berlin and Cuba. The Soviet military stayed in garrison. And the ships turned back.</w:t>
      </w:r>
    </w:p>
    <w:p w14:paraId="2FBD0EFD" w14:textId="77777777" w:rsidR="00670B0F" w:rsidRPr="008D2FA7" w:rsidRDefault="00670B0F" w:rsidP="00670B0F">
      <w:pPr>
        <w:rPr>
          <w:sz w:val="16"/>
        </w:rPr>
      </w:pPr>
      <w:proofErr w:type="spellStart"/>
      <w:r w:rsidRPr="008D2FA7">
        <w:rPr>
          <w:sz w:val="16"/>
        </w:rPr>
        <w:t>Kenndy</w:t>
      </w:r>
      <w:proofErr w:type="spellEnd"/>
      <w:r w:rsidRPr="008D2FA7">
        <w:rPr>
          <w:sz w:val="16"/>
        </w:rPr>
        <w:t xml:space="preserve"> remarked “Minuteman was my ace in the hole” 14 such missiles went on alert the very October 14th day that the US discovered the Soviet missiles in Cuba. MM was solid fueled, ready to launch, and invulnerable to Soviet missiles. Two new technologies—MM and Polaris—kept the Soviets deterred.</w:t>
      </w:r>
    </w:p>
    <w:p w14:paraId="02F4C141" w14:textId="77777777" w:rsidR="00670B0F" w:rsidRPr="008D2FA7" w:rsidRDefault="00670B0F" w:rsidP="00670B0F">
      <w:pPr>
        <w:rPr>
          <w:sz w:val="16"/>
        </w:rPr>
      </w:pPr>
      <w:r w:rsidRPr="008D2FA7">
        <w:rPr>
          <w:sz w:val="16"/>
        </w:rPr>
        <w:t>So where are we today some 60 years later?</w:t>
      </w:r>
    </w:p>
    <w:p w14:paraId="02A68238" w14:textId="77777777" w:rsidR="00670B0F" w:rsidRPr="008D2FA7" w:rsidRDefault="00670B0F" w:rsidP="00670B0F">
      <w:pPr>
        <w:rPr>
          <w:sz w:val="16"/>
        </w:rPr>
      </w:pPr>
      <w:r w:rsidRPr="008D2FA7">
        <w:rPr>
          <w:rStyle w:val="StyleUnderline"/>
        </w:rPr>
        <w:t xml:space="preserve">The guts of the problem with abolition </w:t>
      </w:r>
      <w:proofErr w:type="gramStart"/>
      <w:r w:rsidRPr="008D2FA7">
        <w:rPr>
          <w:rStyle w:val="StyleUnderline"/>
        </w:rPr>
        <w:t>is</w:t>
      </w:r>
      <w:proofErr w:type="gramEnd"/>
      <w:r w:rsidRPr="008D2FA7">
        <w:rPr>
          <w:rStyle w:val="StyleUnderline"/>
        </w:rPr>
        <w:t xml:space="preserve"> that China, Russia, North Korea and Iran all believe nuclear weapons are tools of aggression and terror</w:t>
      </w:r>
      <w:r w:rsidRPr="008D2FA7">
        <w:rPr>
          <w:sz w:val="16"/>
        </w:rPr>
        <w:t>—not tools to deter war but as instruments that make war possible</w:t>
      </w:r>
      <w:r w:rsidRPr="008D2FA7">
        <w:rPr>
          <w:rStyle w:val="Emphasis"/>
        </w:rPr>
        <w:t xml:space="preserve">. They are </w:t>
      </w:r>
      <w:proofErr w:type="gramStart"/>
      <w:r w:rsidRPr="008D2FA7">
        <w:rPr>
          <w:rStyle w:val="Emphasis"/>
        </w:rPr>
        <w:t>definitely not</w:t>
      </w:r>
      <w:proofErr w:type="gramEnd"/>
      <w:r w:rsidRPr="008D2FA7">
        <w:rPr>
          <w:rStyle w:val="Emphasis"/>
        </w:rPr>
        <w:t xml:space="preserve"> abolitionists.</w:t>
      </w:r>
    </w:p>
    <w:p w14:paraId="48DE3E87" w14:textId="77777777" w:rsidR="00670B0F" w:rsidRPr="008D2FA7" w:rsidRDefault="00670B0F" w:rsidP="00670B0F">
      <w:pPr>
        <w:rPr>
          <w:sz w:val="16"/>
        </w:rPr>
      </w:pPr>
      <w:r w:rsidRPr="008D2FA7">
        <w:rPr>
          <w:sz w:val="16"/>
        </w:rPr>
        <w:t>To conclude:</w:t>
      </w:r>
    </w:p>
    <w:p w14:paraId="11119F44" w14:textId="77777777" w:rsidR="00670B0F" w:rsidRPr="008D2FA7" w:rsidRDefault="00670B0F" w:rsidP="00670B0F">
      <w:pPr>
        <w:rPr>
          <w:sz w:val="16"/>
        </w:rPr>
      </w:pPr>
      <w:r w:rsidRPr="008D2FA7">
        <w:rPr>
          <w:sz w:val="16"/>
        </w:rPr>
        <w:t xml:space="preserve">I. </w:t>
      </w:r>
      <w:r w:rsidRPr="008D2FA7">
        <w:rPr>
          <w:rStyle w:val="StyleUnderline"/>
        </w:rPr>
        <w:t>War is real and not abolished. It is not the end of history</w:t>
      </w:r>
      <w:r w:rsidRPr="008D2FA7">
        <w:rPr>
          <w:sz w:val="16"/>
        </w:rPr>
        <w:t>. Here Ward and I agree.</w:t>
      </w:r>
    </w:p>
    <w:p w14:paraId="6C179C3D" w14:textId="77777777" w:rsidR="00670B0F" w:rsidRPr="008D2FA7" w:rsidRDefault="00670B0F" w:rsidP="00670B0F">
      <w:pPr>
        <w:rPr>
          <w:sz w:val="16"/>
        </w:rPr>
      </w:pPr>
      <w:r w:rsidRPr="008D2FA7">
        <w:rPr>
          <w:sz w:val="16"/>
        </w:rPr>
        <w:t xml:space="preserve">II. </w:t>
      </w:r>
      <w:r w:rsidRPr="008D2FA7">
        <w:rPr>
          <w:rStyle w:val="StyleUnderline"/>
        </w:rPr>
        <w:t xml:space="preserve">Some nuclear states believe nuclear weapons are instruments of warfighting. </w:t>
      </w:r>
      <w:r w:rsidRPr="008D2FA7">
        <w:rPr>
          <w:sz w:val="16"/>
        </w:rPr>
        <w:t>The US does not.</w:t>
      </w:r>
    </w:p>
    <w:p w14:paraId="60D1B443" w14:textId="77777777" w:rsidR="00670B0F" w:rsidRPr="008D2FA7" w:rsidRDefault="00670B0F" w:rsidP="00670B0F">
      <w:pPr>
        <w:rPr>
          <w:sz w:val="16"/>
        </w:rPr>
      </w:pPr>
      <w:r w:rsidRPr="008D2FA7">
        <w:rPr>
          <w:sz w:val="16"/>
        </w:rPr>
        <w:t>III. No nuclear armed state has agreed to adopt a strategy that eventually gets us to abolition.</w:t>
      </w:r>
    </w:p>
    <w:p w14:paraId="67FD61F4" w14:textId="77777777" w:rsidR="00670B0F" w:rsidRPr="008D2FA7" w:rsidRDefault="00670B0F" w:rsidP="00670B0F">
      <w:pPr>
        <w:rPr>
          <w:sz w:val="16"/>
        </w:rPr>
      </w:pPr>
      <w:r w:rsidRPr="008D2FA7">
        <w:rPr>
          <w:sz w:val="16"/>
        </w:rPr>
        <w:t>IV. While yes, the NPT calls for eventual disarmament, there is nothing “imperative” about “eventually.”</w:t>
      </w:r>
    </w:p>
    <w:p w14:paraId="7EA3B1E4" w14:textId="77777777" w:rsidR="00670B0F" w:rsidRPr="008D2FA7" w:rsidRDefault="00670B0F" w:rsidP="00670B0F">
      <w:pPr>
        <w:rPr>
          <w:sz w:val="16"/>
        </w:rPr>
      </w:pPr>
      <w:r w:rsidRPr="008D2FA7">
        <w:rPr>
          <w:sz w:val="16"/>
        </w:rPr>
        <w:t>V. To get to abolition, one requires transparency—how do you verify that weapons have been eliminated if you cannot count how many weapons a nuclear power has in the first place? Trust but verify.</w:t>
      </w:r>
    </w:p>
    <w:p w14:paraId="68EC7961" w14:textId="77777777" w:rsidR="00670B0F" w:rsidRPr="008D2FA7" w:rsidRDefault="00670B0F" w:rsidP="00670B0F">
      <w:pPr>
        <w:rPr>
          <w:sz w:val="16"/>
        </w:rPr>
      </w:pPr>
      <w:r w:rsidRPr="008D2FA7">
        <w:rPr>
          <w:sz w:val="16"/>
        </w:rPr>
        <w:t xml:space="preserve">VI. </w:t>
      </w:r>
      <w:r w:rsidRPr="008D2FA7">
        <w:rPr>
          <w:rStyle w:val="StyleUnderline"/>
        </w:rPr>
        <w:t>Deterrence may indeed break down, but the strongest deterrent is conventional, nuclear, missile, cyber and space defenses—especially against the small,</w:t>
      </w:r>
      <w:r w:rsidRPr="008D2FA7">
        <w:rPr>
          <w:sz w:val="16"/>
        </w:rPr>
        <w:t xml:space="preserve"> highly accurate, </w:t>
      </w:r>
      <w:r w:rsidRPr="008D2FA7">
        <w:rPr>
          <w:rStyle w:val="StyleUnderline"/>
        </w:rPr>
        <w:t>limited strike options Putin now seeks</w:t>
      </w:r>
      <w:r w:rsidRPr="008D2FA7">
        <w:rPr>
          <w:sz w:val="16"/>
        </w:rPr>
        <w:t>.</w:t>
      </w:r>
    </w:p>
    <w:p w14:paraId="52F95A53" w14:textId="77777777" w:rsidR="00670B0F" w:rsidRPr="008D2FA7" w:rsidRDefault="00670B0F" w:rsidP="00670B0F">
      <w:pPr>
        <w:rPr>
          <w:sz w:val="16"/>
        </w:rPr>
      </w:pPr>
      <w:r w:rsidRPr="008D2FA7">
        <w:rPr>
          <w:sz w:val="16"/>
        </w:rPr>
        <w:t xml:space="preserve">VII. If you assume nuclear deterrence cannot work for the long term, because no nuclear weapon is useable, and any exchange will create nuclear winter and </w:t>
      </w:r>
      <w:proofErr w:type="gramStart"/>
      <w:r w:rsidRPr="008D2FA7">
        <w:rPr>
          <w:sz w:val="16"/>
        </w:rPr>
        <w:t>billions</w:t>
      </w:r>
      <w:proofErr w:type="gramEnd"/>
      <w:r w:rsidRPr="008D2FA7">
        <w:rPr>
          <w:sz w:val="16"/>
        </w:rPr>
        <w:t xml:space="preserve"> dead, then deterrence is a bluff—the logical thing to do is for the US unilaterally get rid of all our nuclear weapons.</w:t>
      </w:r>
    </w:p>
    <w:p w14:paraId="430B050F" w14:textId="77777777" w:rsidR="00670B0F" w:rsidRPr="008D2FA7" w:rsidRDefault="00670B0F" w:rsidP="00670B0F">
      <w:pPr>
        <w:rPr>
          <w:sz w:val="16"/>
        </w:rPr>
      </w:pPr>
      <w:r w:rsidRPr="008D2FA7">
        <w:rPr>
          <w:sz w:val="16"/>
        </w:rPr>
        <w:t>VIII. Assume we are back to July 1945. It is a nuclear free world. Abolition prevails. No atomic bomb has been tested. There is no Manhattan project.</w:t>
      </w:r>
    </w:p>
    <w:p w14:paraId="18CDE14D" w14:textId="77777777" w:rsidR="00670B0F" w:rsidRPr="008D2FA7" w:rsidRDefault="00670B0F" w:rsidP="00670B0F">
      <w:pPr>
        <w:rPr>
          <w:sz w:val="16"/>
        </w:rPr>
      </w:pPr>
      <w:r w:rsidRPr="008D2FA7">
        <w:rPr>
          <w:sz w:val="16"/>
        </w:rPr>
        <w:t>IX. Knowing what actually occurred from 1945-2022, would you back in 1945 forgo our nuclear shield and trust our enemies to do the same?</w:t>
      </w:r>
    </w:p>
    <w:p w14:paraId="2D48FA13" w14:textId="77777777" w:rsidR="00670B0F" w:rsidRPr="008D2FA7" w:rsidRDefault="00670B0F" w:rsidP="00670B0F">
      <w:pPr>
        <w:rPr>
          <w:sz w:val="16"/>
        </w:rPr>
      </w:pPr>
      <w:r w:rsidRPr="008D2FA7">
        <w:rPr>
          <w:sz w:val="16"/>
        </w:rPr>
        <w:t>And finally, some thoughts of whether our adversaries are as risk adverse as the US.</w:t>
      </w:r>
    </w:p>
    <w:p w14:paraId="63AE8018" w14:textId="77777777" w:rsidR="00670B0F" w:rsidRPr="008D2FA7" w:rsidRDefault="00670B0F" w:rsidP="00670B0F">
      <w:pPr>
        <w:rPr>
          <w:rStyle w:val="StyleUnderline"/>
        </w:rPr>
      </w:pPr>
      <w:r w:rsidRPr="008D2FA7">
        <w:rPr>
          <w:rStyle w:val="StyleUnderline"/>
        </w:rPr>
        <w:t>If we think Putin’s nuclear threats are credible, and it appears we do, and if we believe the estimates that between 20-40 million dead Americans would result from even a limited nuclear exchange with Russia, doesn’t it stand to reason that Russia accepts those odds for its own population?</w:t>
      </w:r>
    </w:p>
    <w:p w14:paraId="71AA6AC8" w14:textId="77777777" w:rsidR="002B3501" w:rsidRDefault="002B3501" w:rsidP="002B3501">
      <w:pPr>
        <w:pStyle w:val="Heading3"/>
      </w:pPr>
      <w:r>
        <w:t>1AR – AT: Free-Riding</w:t>
      </w:r>
    </w:p>
    <w:p w14:paraId="31CF6FD8" w14:textId="77777777" w:rsidR="002B3501" w:rsidRPr="00E709C9" w:rsidRDefault="002B3501" w:rsidP="002B3501">
      <w:pPr>
        <w:pStyle w:val="Heading4"/>
      </w:pPr>
      <w:r>
        <w:t xml:space="preserve">The free-riding thesis is false. </w:t>
      </w:r>
    </w:p>
    <w:p w14:paraId="7E028E9A" w14:textId="77777777" w:rsidR="002B3501" w:rsidRDefault="002B3501" w:rsidP="002B3501">
      <w:r w:rsidRPr="00E709C9">
        <w:rPr>
          <w:rStyle w:val="Style13ptBold"/>
        </w:rPr>
        <w:t>Dowd '23</w:t>
      </w:r>
      <w:r w:rsidRPr="00923B62">
        <w:t xml:space="preserve"> - senior fellow with the Sagamore Institute, where he leads the Center for America’s Purpose [Alan; 1/12/23; "Defending the Liberal International Order;" https://providencemag.com/2023/01/defending-the-liberal-international-order/]</w:t>
      </w:r>
    </w:p>
    <w:p w14:paraId="4325A1AE" w14:textId="77777777" w:rsidR="002B3501" w:rsidRPr="00E709C9" w:rsidRDefault="002B3501" w:rsidP="002B3501">
      <w:pPr>
        <w:rPr>
          <w:rStyle w:val="StyleUnderline"/>
        </w:rPr>
      </w:pPr>
      <w:r w:rsidRPr="00E709C9">
        <w:rPr>
          <w:sz w:val="16"/>
        </w:rPr>
        <w:t>As to the benefits side of the ledger, consider this comparison: In the 76 years before World War II—before the liberal international order took hold—America’s per-capita GDP increased by 136 percent. In the 76 years between the end of World War II and 2021—</w:t>
      </w:r>
      <w:r w:rsidRPr="00E709C9">
        <w:rPr>
          <w:rStyle w:val="StyleUnderline"/>
        </w:rPr>
        <w:t>under the liberal international order—America’s per-capita GDP increased by 320 percent.</w:t>
      </w:r>
    </w:p>
    <w:p w14:paraId="15B8743E" w14:textId="77777777" w:rsidR="002B3501" w:rsidRPr="00E709C9" w:rsidRDefault="002B3501" w:rsidP="002B3501">
      <w:pPr>
        <w:rPr>
          <w:sz w:val="16"/>
        </w:rPr>
      </w:pPr>
      <w:r w:rsidRPr="00E709C9">
        <w:rPr>
          <w:sz w:val="16"/>
        </w:rPr>
        <w:t xml:space="preserve">This increase in economic prosperity didn’t happen magically, </w:t>
      </w:r>
      <w:proofErr w:type="gramStart"/>
      <w:r w:rsidRPr="00E709C9">
        <w:rPr>
          <w:sz w:val="16"/>
        </w:rPr>
        <w:t>organically</w:t>
      </w:r>
      <w:proofErr w:type="gramEnd"/>
      <w:r w:rsidRPr="00E709C9">
        <w:rPr>
          <w:sz w:val="16"/>
        </w:rPr>
        <w:t xml:space="preserve"> or accidentally. </w:t>
      </w:r>
      <w:r w:rsidRPr="00E709C9">
        <w:rPr>
          <w:rStyle w:val="StyleUnderline"/>
        </w:rPr>
        <w:t xml:space="preserve">It was the byproduct of the institutions, </w:t>
      </w:r>
      <w:proofErr w:type="gramStart"/>
      <w:r w:rsidRPr="00E709C9">
        <w:rPr>
          <w:rStyle w:val="StyleUnderline"/>
        </w:rPr>
        <w:t>systems</w:t>
      </w:r>
      <w:proofErr w:type="gramEnd"/>
      <w:r w:rsidRPr="00E709C9">
        <w:rPr>
          <w:rStyle w:val="StyleUnderline"/>
        </w:rPr>
        <w:t xml:space="preserve"> and guardrails of the liberal international order</w:t>
      </w:r>
      <w:r w:rsidRPr="00E709C9">
        <w:rPr>
          <w:sz w:val="16"/>
        </w:rPr>
        <w:t>—</w:t>
      </w:r>
      <w:r w:rsidRPr="00E709C9">
        <w:rPr>
          <w:rStyle w:val="StyleUnderline"/>
        </w:rPr>
        <w:t>and especially the stability and security represented by civilization’s first responder and last line of defense: the United States</w:t>
      </w:r>
      <w:r w:rsidRPr="00E709C9">
        <w:rPr>
          <w:sz w:val="16"/>
        </w:rPr>
        <w:t>.</w:t>
      </w:r>
    </w:p>
    <w:p w14:paraId="605034CE" w14:textId="77777777" w:rsidR="002B3501" w:rsidRPr="00E709C9" w:rsidRDefault="002B3501" w:rsidP="002B3501">
      <w:pPr>
        <w:rPr>
          <w:sz w:val="16"/>
          <w:szCs w:val="16"/>
        </w:rPr>
      </w:pPr>
      <w:r w:rsidRPr="00E709C9">
        <w:rPr>
          <w:sz w:val="16"/>
          <w:szCs w:val="16"/>
        </w:rPr>
        <w:t>Consider U.S. defense expenditures earmarked for Europe. The International Institute for Strategic Studies estimates that over 5.1 percent of the U.S. defense budget (equaling $40 billion in FY2022) is devoted to European security. Again, that seems like a huge sum of money, but $40 billion represents just 0.17 percent of U.S. GDP. In exchange for that $40-billion investment, Americans get an outer ring of security, the ability to project power, sources of material and diplomatic support for U.S. leadership, a Europe not at war with itself, and a Europe reinforced against invasion (and an Indo-Pacific reinforced against invasion, thanks to similar investments in that region). In addition, age-old foes have the confidence to collaborate under the U.S. alliance umbrella, and nations that once were constant sources of conflict are now exporters of security. All of this militates against another great-power war that would cost Americans far more than $40 billion, far more than $857 billion.</w:t>
      </w:r>
    </w:p>
    <w:p w14:paraId="0006AB37" w14:textId="77777777" w:rsidR="002B3501" w:rsidRPr="00E709C9" w:rsidRDefault="002B3501" w:rsidP="002B3501">
      <w:pPr>
        <w:rPr>
          <w:sz w:val="16"/>
        </w:rPr>
      </w:pPr>
      <w:r w:rsidRPr="00E709C9">
        <w:rPr>
          <w:sz w:val="16"/>
        </w:rPr>
        <w:t xml:space="preserve">If those benefits aren’t direct enough for those who shrug at the liberal international order, consider the vast trade and economic benefits that flow from these upfront investments in security: U.S. trade (in goods) with EU and NATO allies tops $1.56 trillion annually, with Japan, Korea, Australia, </w:t>
      </w:r>
      <w:proofErr w:type="gramStart"/>
      <w:r w:rsidRPr="00E709C9">
        <w:rPr>
          <w:sz w:val="16"/>
        </w:rPr>
        <w:t>Taiwan</w:t>
      </w:r>
      <w:proofErr w:type="gramEnd"/>
      <w:r w:rsidRPr="00E709C9">
        <w:rPr>
          <w:sz w:val="16"/>
        </w:rPr>
        <w:t xml:space="preserve"> and the Philippines $513 billion annually.</w:t>
      </w:r>
    </w:p>
    <w:p w14:paraId="1AE3116F" w14:textId="77777777" w:rsidR="002B3501" w:rsidRPr="00E709C9" w:rsidRDefault="002B3501" w:rsidP="002B3501">
      <w:pPr>
        <w:rPr>
          <w:sz w:val="16"/>
        </w:rPr>
      </w:pPr>
      <w:r w:rsidRPr="0026314D">
        <w:rPr>
          <w:rStyle w:val="StyleUnderline"/>
          <w:highlight w:val="cyan"/>
        </w:rPr>
        <w:t>The “myth is that our allies are</w:t>
      </w:r>
      <w:r w:rsidRPr="00E709C9">
        <w:rPr>
          <w:rStyle w:val="StyleUnderline"/>
        </w:rPr>
        <w:t xml:space="preserve"> making us poor by </w:t>
      </w:r>
      <w:r w:rsidRPr="0026314D">
        <w:rPr>
          <w:rStyle w:val="StyleUnderline"/>
          <w:highlight w:val="cyan"/>
        </w:rPr>
        <w:t>free-riding</w:t>
      </w:r>
      <w:r w:rsidRPr="00E709C9">
        <w:rPr>
          <w:rStyle w:val="StyleUnderline"/>
        </w:rPr>
        <w:t xml:space="preserve"> on our military expenditures</w:t>
      </w:r>
      <w:r w:rsidRPr="00E709C9">
        <w:rPr>
          <w:sz w:val="16"/>
        </w:rPr>
        <w:t>,” the late Gen. William Odom, former director of the National Security Agency, observed. “</w:t>
      </w:r>
      <w:r w:rsidRPr="0026314D">
        <w:rPr>
          <w:rStyle w:val="StyleUnderline"/>
          <w:highlight w:val="cyan"/>
        </w:rPr>
        <w:t>How are we to explain that the U</w:t>
      </w:r>
      <w:r w:rsidRPr="00E709C9">
        <w:rPr>
          <w:rStyle w:val="StyleUnderline"/>
        </w:rPr>
        <w:t xml:space="preserve">nited </w:t>
      </w:r>
      <w:r w:rsidRPr="0026314D">
        <w:rPr>
          <w:rStyle w:val="StyleUnderline"/>
          <w:highlight w:val="cyan"/>
        </w:rPr>
        <w:t>S</w:t>
      </w:r>
      <w:r w:rsidRPr="00E709C9">
        <w:rPr>
          <w:rStyle w:val="StyleUnderline"/>
        </w:rPr>
        <w:t xml:space="preserve">tates </w:t>
      </w:r>
      <w:r w:rsidRPr="0026314D">
        <w:rPr>
          <w:rStyle w:val="StyleUnderline"/>
          <w:highlight w:val="cyan"/>
        </w:rPr>
        <w:t>has gotten richer than its allies</w:t>
      </w:r>
      <w:r w:rsidRPr="00E709C9">
        <w:rPr>
          <w:rStyle w:val="StyleUnderline"/>
        </w:rPr>
        <w:t xml:space="preserve">? Proponents of this argument cannot explain why. </w:t>
      </w:r>
      <w:r w:rsidRPr="0026314D">
        <w:rPr>
          <w:rStyle w:val="StyleUnderline"/>
          <w:highlight w:val="cyan"/>
        </w:rPr>
        <w:t>They fail to realize that our military alliances, by lowering transaction costs, have facilitated the</w:t>
      </w:r>
      <w:r w:rsidRPr="00E709C9">
        <w:rPr>
          <w:rStyle w:val="StyleUnderline"/>
        </w:rPr>
        <w:t xml:space="preserve"> </w:t>
      </w:r>
      <w:r w:rsidRPr="0026314D">
        <w:rPr>
          <w:rStyle w:val="StyleUnderline"/>
          <w:highlight w:val="cyan"/>
        </w:rPr>
        <w:t>vast increases in international trade</w:t>
      </w:r>
      <w:r w:rsidRPr="00E709C9">
        <w:rPr>
          <w:rStyle w:val="StyleUnderline"/>
        </w:rPr>
        <w:t xml:space="preserve"> from which the United States profits enormously</w:t>
      </w:r>
      <w:r w:rsidRPr="00E709C9">
        <w:rPr>
          <w:sz w:val="16"/>
        </w:rPr>
        <w:t xml:space="preserve">. Our military costs should be seen as investments that pay us back.” </w:t>
      </w:r>
    </w:p>
    <w:p w14:paraId="14208880" w14:textId="77777777" w:rsidR="002B3501" w:rsidRPr="00E709C9" w:rsidRDefault="002B3501" w:rsidP="002B3501">
      <w:pPr>
        <w:rPr>
          <w:rStyle w:val="StyleUnderline"/>
        </w:rPr>
      </w:pPr>
      <w:r w:rsidRPr="0026314D">
        <w:rPr>
          <w:rStyle w:val="StyleUnderline"/>
          <w:highlight w:val="cyan"/>
        </w:rPr>
        <w:t>These investments in the l</w:t>
      </w:r>
      <w:r w:rsidRPr="00E709C9">
        <w:rPr>
          <w:rStyle w:val="StyleUnderline"/>
        </w:rPr>
        <w:t xml:space="preserve">iberal </w:t>
      </w:r>
      <w:r w:rsidRPr="0026314D">
        <w:rPr>
          <w:rStyle w:val="StyleUnderline"/>
          <w:highlight w:val="cyan"/>
        </w:rPr>
        <w:t>i</w:t>
      </w:r>
      <w:r w:rsidRPr="00E709C9">
        <w:rPr>
          <w:rStyle w:val="StyleUnderline"/>
        </w:rPr>
        <w:t xml:space="preserve">nternational </w:t>
      </w:r>
      <w:r w:rsidRPr="0026314D">
        <w:rPr>
          <w:rStyle w:val="StyleUnderline"/>
          <w:highlight w:val="cyan"/>
        </w:rPr>
        <w:t>o</w:t>
      </w:r>
      <w:r w:rsidRPr="00E709C9">
        <w:rPr>
          <w:rStyle w:val="StyleUnderline"/>
        </w:rPr>
        <w:t xml:space="preserve">rder—a military capable of deterring war and </w:t>
      </w:r>
      <w:r w:rsidRPr="0026314D">
        <w:rPr>
          <w:rStyle w:val="StyleUnderline"/>
          <w:highlight w:val="cyan"/>
        </w:rPr>
        <w:t>ensuring</w:t>
      </w:r>
      <w:r w:rsidRPr="00E709C9">
        <w:rPr>
          <w:rStyle w:val="StyleUnderline"/>
        </w:rPr>
        <w:t xml:space="preserve"> open seas</w:t>
      </w:r>
      <w:r w:rsidRPr="00E709C9">
        <w:rPr>
          <w:sz w:val="16"/>
        </w:rPr>
        <w:t xml:space="preserve"> and open skies, </w:t>
      </w:r>
      <w:r w:rsidRPr="00E709C9">
        <w:rPr>
          <w:rStyle w:val="StyleUnderline"/>
        </w:rPr>
        <w:t xml:space="preserve">a network of alliances serving as an outer ring of our security, a community of liberal democracies </w:t>
      </w:r>
      <w:r w:rsidRPr="0026314D">
        <w:rPr>
          <w:rStyle w:val="StyleUnderline"/>
        </w:rPr>
        <w:t xml:space="preserve">promoting </w:t>
      </w:r>
      <w:r w:rsidRPr="0026314D">
        <w:rPr>
          <w:rStyle w:val="StyleUnderline"/>
          <w:highlight w:val="cyan"/>
        </w:rPr>
        <w:t>peace</w:t>
      </w:r>
      <w:r w:rsidRPr="00E709C9">
        <w:rPr>
          <w:sz w:val="16"/>
        </w:rPr>
        <w:t>, prosperity and ordered liberty—</w:t>
      </w:r>
      <w:r w:rsidRPr="00E709C9">
        <w:rPr>
          <w:rStyle w:val="StyleUnderline"/>
        </w:rPr>
        <w:t xml:space="preserve">reflect America’s ideals and promote America’s interests. An international order led by Beijing, Moscow and </w:t>
      </w:r>
      <w:r w:rsidRPr="00E709C9">
        <w:rPr>
          <w:rStyle w:val="Emphasis"/>
        </w:rPr>
        <w:t>other tyrant regimes</w:t>
      </w:r>
      <w:r w:rsidRPr="00E709C9">
        <w:rPr>
          <w:rStyle w:val="StyleUnderline"/>
        </w:rPr>
        <w:t xml:space="preserve"> will do the opposite. </w:t>
      </w:r>
    </w:p>
    <w:p w14:paraId="3F2147F4" w14:textId="77777777" w:rsidR="002B3501" w:rsidRPr="00E709C9" w:rsidRDefault="002B3501" w:rsidP="002B3501"/>
    <w:p w14:paraId="7AD230FB" w14:textId="77777777" w:rsidR="002B3501" w:rsidRPr="00CB2D59" w:rsidRDefault="002B3501" w:rsidP="002B3501"/>
    <w:p w14:paraId="6CAE091D" w14:textId="77777777" w:rsidR="002B3501" w:rsidRDefault="002B3501" w:rsidP="002B3501">
      <w:pPr>
        <w:pStyle w:val="Heading3"/>
      </w:pPr>
      <w:r>
        <w:t>1AR – AT: Heg Bad</w:t>
      </w:r>
    </w:p>
    <w:p w14:paraId="6BA08828" w14:textId="77777777" w:rsidR="002B3501" w:rsidRPr="00A938BB" w:rsidRDefault="002B3501" w:rsidP="002B3501">
      <w:pPr>
        <w:pStyle w:val="Heading4"/>
      </w:pPr>
      <w:r>
        <w:t xml:space="preserve">We don’t link to any of their heg bad offense – it is distinct from the LIO. But they do link to our retrenchment bad args. </w:t>
      </w:r>
    </w:p>
    <w:p w14:paraId="089452A8" w14:textId="77777777" w:rsidR="002B3501" w:rsidRDefault="002B3501" w:rsidP="002B3501">
      <w:r w:rsidRPr="00CB2D59">
        <w:rPr>
          <w:rStyle w:val="Style13ptBold"/>
        </w:rPr>
        <w:t>Manning and Burrows '23</w:t>
      </w:r>
      <w:r w:rsidRPr="00175CF0">
        <w:t xml:space="preserve"> </w:t>
      </w:r>
      <w:r>
        <w:t xml:space="preserve">- </w:t>
      </w:r>
      <w:r w:rsidRPr="00CB2D59">
        <w:t>distinguished fellows with the Reimagining US Grand Strategy project</w:t>
      </w:r>
      <w:r w:rsidRPr="00175CF0">
        <w:rPr>
          <w:sz w:val="18"/>
          <w:szCs w:val="18"/>
        </w:rPr>
        <w:t xml:space="preserve"> </w:t>
      </w:r>
      <w:r>
        <w:br/>
      </w:r>
      <w:r w:rsidRPr="00175CF0">
        <w:t>[Robert A and Mathew; 2/7/23; "Red Cell: The Fallacy of Perpetual US Primacy;" https://www.stimson.org/2023/red-cell-3-the-fallacy-of-perpetual-u-s-primacy/]</w:t>
      </w:r>
    </w:p>
    <w:p w14:paraId="3D33AEB4" w14:textId="77777777" w:rsidR="002B3501" w:rsidRDefault="002B3501" w:rsidP="002B3501">
      <w:pPr>
        <w:rPr>
          <w:sz w:val="16"/>
        </w:rPr>
      </w:pPr>
      <w:r>
        <w:rPr>
          <w:sz w:val="16"/>
        </w:rPr>
        <w:t xml:space="preserve">One lesson of the Cold War is that survival is a mutual interest. Yet </w:t>
      </w:r>
      <w:r w:rsidRPr="00A938BB">
        <w:rPr>
          <w:rStyle w:val="StyleUnderline"/>
        </w:rPr>
        <w:t>many see Chinese and Russian ambitions as unrelenting and inflexible. As such, there can be no accommodation</w:t>
      </w:r>
      <w:r>
        <w:rPr>
          <w:sz w:val="16"/>
        </w:rPr>
        <w:t xml:space="preserve">, no modern Westphalian or Concert-of-Vienna-type order, no balance of power arrangements. Echoing Biden’s binary absolutism, </w:t>
      </w:r>
      <w:r w:rsidRPr="00A938BB">
        <w:rPr>
          <w:rStyle w:val="StyleUnderline"/>
        </w:rPr>
        <w:t>other proponents of perpetual primacy like Hal Brands argue that sustained U.S. hegemony remains the most sensible US grand strategy</w:t>
      </w:r>
      <w:r>
        <w:rPr>
          <w:sz w:val="16"/>
        </w:rPr>
        <w:t>. The assumption here is that U.S. power has not relatively declined — as the NSS also assumes, it is forever 1991. If that were the case, we might agree with this conventional wisdom. But it is not, and we cannot.</w:t>
      </w:r>
    </w:p>
    <w:p w14:paraId="02C207A9" w14:textId="77777777" w:rsidR="002B3501" w:rsidRPr="00A938BB" w:rsidRDefault="002B3501" w:rsidP="002B3501">
      <w:pPr>
        <w:rPr>
          <w:sz w:val="16"/>
        </w:rPr>
      </w:pPr>
      <w:r w:rsidRPr="00A938BB">
        <w:rPr>
          <w:sz w:val="16"/>
        </w:rPr>
        <w:t>When he designed the containment strategy to fight the Cold War, George Kennan understood that the United States did not have the appetite for a war with the Soviet Union. President Harry S. Truman and other leaders who experienced firsthand the unpredictability and failures of both world wars had a sense of U.S. limits, particularly after Moscow acquired nuclear weapons. Even while Russia’s future looks grim and some believe that China has reached a stagnating peak, resurgent optimism for liberal hegemony with no limits seems oblivious to both domestic and global realities.</w:t>
      </w:r>
    </w:p>
    <w:p w14:paraId="68AC90D2" w14:textId="77777777" w:rsidR="002B3501" w:rsidRPr="00A938BB" w:rsidRDefault="002B3501" w:rsidP="002B3501">
      <w:pPr>
        <w:rPr>
          <w:sz w:val="16"/>
        </w:rPr>
      </w:pPr>
      <w:r w:rsidRPr="00CB2D59">
        <w:rPr>
          <w:rStyle w:val="StyleUnderline"/>
        </w:rPr>
        <w:t>Multipolarity is inherently more complex and less stable than hegemonic or binary world orders</w:t>
      </w:r>
      <w:r w:rsidRPr="00A938BB">
        <w:rPr>
          <w:sz w:val="16"/>
        </w:rPr>
        <w:t xml:space="preserve">. Nevertheless, </w:t>
      </w:r>
      <w:r w:rsidRPr="00CB2D59">
        <w:rPr>
          <w:rStyle w:val="StyleUnderline"/>
        </w:rPr>
        <w:t>history suggests it can work, especially when there are few viable alternatives</w:t>
      </w:r>
      <w:r w:rsidRPr="00A938BB">
        <w:rPr>
          <w:sz w:val="16"/>
        </w:rPr>
        <w:t>. Why not the example of Britain’s victory over Napoleonic France</w:t>
      </w:r>
      <w:r w:rsidRPr="00CB2D59">
        <w:rPr>
          <w:rStyle w:val="StyleUnderline"/>
        </w:rPr>
        <w:t>? By creating a balance of power among allies</w:t>
      </w:r>
      <w:r w:rsidRPr="00A938BB">
        <w:rPr>
          <w:sz w:val="16"/>
        </w:rPr>
        <w:t xml:space="preserve"> — and even with its opponent, France — </w:t>
      </w:r>
      <w:r w:rsidRPr="00CB2D59">
        <w:rPr>
          <w:rStyle w:val="StyleUnderline"/>
        </w:rPr>
        <w:t>Britain ushered in the</w:t>
      </w:r>
      <w:r w:rsidRPr="00A938BB">
        <w:rPr>
          <w:sz w:val="16"/>
        </w:rPr>
        <w:t xml:space="preserve"> 19th century </w:t>
      </w:r>
      <w:r w:rsidRPr="00CB2D59">
        <w:rPr>
          <w:rStyle w:val="StyleUnderline"/>
        </w:rPr>
        <w:t>Long Peace</w:t>
      </w:r>
      <w:r w:rsidRPr="00A938BB">
        <w:rPr>
          <w:sz w:val="16"/>
        </w:rPr>
        <w:t xml:space="preserve"> with a Concert of Europe. As we learned from near catastrophes during the Cold </w:t>
      </w:r>
      <w:r w:rsidRPr="00CB2D59">
        <w:rPr>
          <w:rStyle w:val="StyleUnderline"/>
        </w:rPr>
        <w:t>War, coexistence in the nuclear era is more complicated. But the logic of nuclear deterrence persists.</w:t>
      </w:r>
      <w:r w:rsidRPr="00A938BB">
        <w:rPr>
          <w:sz w:val="16"/>
        </w:rPr>
        <w:t xml:space="preserve"> Confronted with the risk of mutual assured destruction, even the most powerful nations must reach some accommodations.</w:t>
      </w:r>
    </w:p>
    <w:p w14:paraId="3F3CAB7F" w14:textId="77777777" w:rsidR="002B3501" w:rsidRPr="00A938BB" w:rsidRDefault="002B3501" w:rsidP="002B3501">
      <w:pPr>
        <w:rPr>
          <w:sz w:val="16"/>
        </w:rPr>
      </w:pPr>
      <w:r w:rsidRPr="00CB2D59">
        <w:rPr>
          <w:rStyle w:val="StyleUnderline"/>
        </w:rPr>
        <w:t>The United States is well positioned to adapt its leadership to a multipolar world</w:t>
      </w:r>
      <w:r w:rsidRPr="00A938BB">
        <w:rPr>
          <w:sz w:val="16"/>
        </w:rPr>
        <w:t xml:space="preserve"> if it understands the limits of power, </w:t>
      </w:r>
      <w:r w:rsidRPr="00CB2D59">
        <w:rPr>
          <w:rStyle w:val="StyleUnderline"/>
        </w:rPr>
        <w:t>employs strategic empathy to grasp others’ interests, and creates coalitions to share the burden and counter the excesses of Beijing and Moscow</w:t>
      </w:r>
      <w:r w:rsidRPr="00A938BB">
        <w:rPr>
          <w:sz w:val="16"/>
        </w:rPr>
        <w:t>.</w:t>
      </w:r>
    </w:p>
    <w:p w14:paraId="158C0480" w14:textId="77777777" w:rsidR="002B3501" w:rsidRPr="00A938BB" w:rsidRDefault="002B3501" w:rsidP="002B3501">
      <w:pPr>
        <w:rPr>
          <w:sz w:val="16"/>
        </w:rPr>
      </w:pPr>
      <w:r w:rsidRPr="00A938BB">
        <w:rPr>
          <w:sz w:val="16"/>
        </w:rPr>
        <w:t>“Only American power can keep the natural forces of history at bay,” is Kagan’s punchline.  Such DC conventional wisdom notwithstanding, nostalgia is not a strategy</w:t>
      </w:r>
      <w:r w:rsidRPr="00CB2D59">
        <w:rPr>
          <w:rStyle w:val="StyleUnderline"/>
        </w:rPr>
        <w:t>. In terms of economics, technology, and nuclear weapons, today’s world is multipolar</w:t>
      </w:r>
      <w:r w:rsidRPr="00A938BB">
        <w:rPr>
          <w:sz w:val="16"/>
        </w:rPr>
        <w:t xml:space="preserve">. </w:t>
      </w:r>
      <w:r w:rsidRPr="00CB2D59">
        <w:rPr>
          <w:rStyle w:val="StyleUnderline"/>
        </w:rPr>
        <w:t xml:space="preserve">The United States is well positioned to adapt its leadership to this burgeoning reality if it understands the limits of power, employs strategic empathy to grasp others’ interests, and creates allied coalitions </w:t>
      </w:r>
      <w:r w:rsidRPr="00A938BB">
        <w:rPr>
          <w:sz w:val="16"/>
        </w:rPr>
        <w:t xml:space="preserve">with whom to share the burden and counter the excesses of Beijing and Moscow. At the same time, </w:t>
      </w:r>
      <w:r w:rsidRPr="00CB2D59">
        <w:rPr>
          <w:rStyle w:val="StyleUnderline"/>
        </w:rPr>
        <w:t>Washington should cooperate with China and Russia on shared global interests and seek an inclusive balance based on “must haves” rather than inflexible aspirations</w:t>
      </w:r>
      <w:r w:rsidRPr="00A938BB">
        <w:rPr>
          <w:sz w:val="16"/>
        </w:rPr>
        <w:t>.</w:t>
      </w:r>
    </w:p>
    <w:p w14:paraId="7275727A" w14:textId="10582254" w:rsidR="0029592B" w:rsidRDefault="002B3501" w:rsidP="0029592B">
      <w:pPr>
        <w:pStyle w:val="Heading3"/>
      </w:pPr>
      <w:r>
        <w:br w:type="page"/>
      </w:r>
      <w:r w:rsidR="0029592B">
        <w:t xml:space="preserve">1AR - AT: Restraint Good </w:t>
      </w:r>
    </w:p>
    <w:p w14:paraId="1EB59C0C" w14:textId="77777777" w:rsidR="0029592B" w:rsidRPr="000A661B" w:rsidRDefault="0029592B" w:rsidP="0029592B">
      <w:pPr>
        <w:pStyle w:val="Heading4"/>
      </w:pPr>
      <w:r w:rsidRPr="000A661B">
        <w:t xml:space="preserve">Restraint will fail – the US needs to wield its power for good. </w:t>
      </w:r>
    </w:p>
    <w:p w14:paraId="3830373A" w14:textId="77777777" w:rsidR="0029592B" w:rsidRPr="000A661B" w:rsidRDefault="0029592B" w:rsidP="0029592B">
      <w:r w:rsidRPr="000A661B">
        <w:rPr>
          <w:rStyle w:val="Style13ptBold"/>
        </w:rPr>
        <w:t>Brands '22</w:t>
      </w:r>
      <w:r w:rsidRPr="000A661B">
        <w:t xml:space="preserve"> - The Henry Kissinger Distinguished Professor at Johns Hopkins University’s School of Advanced International Studies [Hal, Jun1, "The World Doesn’t Need a More Restrained America,"https://www.aei.org/op-eds/the-world-doesnt-need-a-more-restrained-america/]</w:t>
      </w:r>
    </w:p>
    <w:p w14:paraId="2CC36EC2" w14:textId="77777777" w:rsidR="0029592B" w:rsidRPr="000A661B" w:rsidRDefault="0029592B" w:rsidP="0029592B">
      <w:pPr>
        <w:rPr>
          <w:sz w:val="16"/>
        </w:rPr>
      </w:pPr>
      <w:r w:rsidRPr="000A661B">
        <w:rPr>
          <w:sz w:val="16"/>
        </w:rPr>
        <w:t>It has been a bumpy year for the restraint coalition — that loose network of analysts, advocates and politicians calling for a sharply reduced US role in the world. Having reached peak influence with the withdrawal from Afghanistan, this group initially found itself marginalized by Russia’s war in Ukraine. Now, the restraint crowd is offering a renewed critique of US policy, one that will probably prove to be persistent, though not persuasive.</w:t>
      </w:r>
    </w:p>
    <w:p w14:paraId="607CD547" w14:textId="77777777" w:rsidR="0029592B" w:rsidRPr="000A661B" w:rsidRDefault="0029592B" w:rsidP="0029592B">
      <w:pPr>
        <w:rPr>
          <w:sz w:val="16"/>
        </w:rPr>
      </w:pPr>
      <w:r w:rsidRPr="000A661B">
        <w:rPr>
          <w:sz w:val="16"/>
        </w:rPr>
        <w:t>Restraint is a broad church. It features anti-interventionist academics, who often style themselves as non-ideological “realists,” alongside well-funded think tanks such as the Quincy Institute. It includes libertarians such as Senator Rand Paul who deplore the financial costs of US foreign policy and progressives who contend that American globalism is a cover for imperialism and neoliberalism. There are pacifists who believe that all wars are criminal, as well as nationalists such as Senator Josh Hawley who argue that being appropriately hawkish on China requires being more dovish on nearly everything else.</w:t>
      </w:r>
    </w:p>
    <w:p w14:paraId="300EE59A" w14:textId="77777777" w:rsidR="0029592B" w:rsidRPr="000A661B" w:rsidRDefault="0029592B" w:rsidP="0029592B">
      <w:pPr>
        <w:rPr>
          <w:sz w:val="16"/>
        </w:rPr>
      </w:pPr>
      <w:r w:rsidRPr="000A661B">
        <w:rPr>
          <w:rStyle w:val="StyleUnderline"/>
        </w:rPr>
        <w:t xml:space="preserve">Some </w:t>
      </w:r>
      <w:r w:rsidRPr="006149F7">
        <w:rPr>
          <w:rStyle w:val="StyleUnderline"/>
          <w:highlight w:val="cyan"/>
        </w:rPr>
        <w:t>restrainers seek wholesale global retrenchment</w:t>
      </w:r>
      <w:r w:rsidRPr="000A661B">
        <w:rPr>
          <w:rStyle w:val="StyleUnderline"/>
        </w:rPr>
        <w:t>; others mainly decry ongoing US involvement</w:t>
      </w:r>
      <w:r w:rsidRPr="000A661B">
        <w:rPr>
          <w:sz w:val="16"/>
        </w:rPr>
        <w:t xml:space="preserve"> in Europe and the Middle East. </w:t>
      </w:r>
      <w:r w:rsidRPr="000A661B">
        <w:rPr>
          <w:rStyle w:val="StyleUnderline"/>
        </w:rPr>
        <w:t>What unites them is a conviction that the overuse of US power has been catastrophic for America and the world</w:t>
      </w:r>
      <w:r w:rsidRPr="000A661B">
        <w:rPr>
          <w:sz w:val="16"/>
        </w:rPr>
        <w:t>.</w:t>
      </w:r>
    </w:p>
    <w:p w14:paraId="468B127F" w14:textId="77777777" w:rsidR="0029592B" w:rsidRPr="000A661B" w:rsidRDefault="0029592B" w:rsidP="0029592B">
      <w:pPr>
        <w:rPr>
          <w:sz w:val="16"/>
        </w:rPr>
      </w:pPr>
      <w:r w:rsidRPr="000A661B">
        <w:rPr>
          <w:sz w:val="16"/>
        </w:rPr>
        <w:t>This coalition seemed ascendant a year ago, when President Joe Biden denounced the “forever wars” while pulling out of Afghanistan. That decision, two analysts argued, marked Biden as a hard-nosed realist — and perhaps an ally in the struggle to reshape American diplomacy.</w:t>
      </w:r>
    </w:p>
    <w:p w14:paraId="60516BE6" w14:textId="77777777" w:rsidR="0029592B" w:rsidRPr="000A661B" w:rsidRDefault="0029592B" w:rsidP="0029592B">
      <w:pPr>
        <w:rPr>
          <w:sz w:val="16"/>
        </w:rPr>
      </w:pPr>
      <w:r w:rsidRPr="000A661B">
        <w:rPr>
          <w:sz w:val="16"/>
        </w:rPr>
        <w:t xml:space="preserve">Yet the moment didn’t last. </w:t>
      </w:r>
      <w:r w:rsidRPr="006149F7">
        <w:rPr>
          <w:rStyle w:val="StyleUnderline"/>
          <w:highlight w:val="cyan"/>
        </w:rPr>
        <w:t>The collapse of the Afghan state</w:t>
      </w:r>
      <w:r w:rsidRPr="000A661B">
        <w:rPr>
          <w:rStyle w:val="StyleUnderline"/>
        </w:rPr>
        <w:t xml:space="preserve"> even before the US finished withdrawing s</w:t>
      </w:r>
      <w:r w:rsidRPr="006149F7">
        <w:rPr>
          <w:rStyle w:val="StyleUnderline"/>
          <w:highlight w:val="cyan"/>
        </w:rPr>
        <w:t>howed that,</w:t>
      </w:r>
      <w:r w:rsidRPr="000A661B">
        <w:rPr>
          <w:rStyle w:val="StyleUnderline"/>
        </w:rPr>
        <w:t xml:space="preserve"> while waging wars is expensive, </w:t>
      </w:r>
      <w:r w:rsidRPr="006149F7">
        <w:rPr>
          <w:rStyle w:val="StyleUnderline"/>
          <w:highlight w:val="cyan"/>
        </w:rPr>
        <w:t>losing them can impose a serious cost</w:t>
      </w:r>
      <w:r w:rsidRPr="000A661B">
        <w:rPr>
          <w:rStyle w:val="StyleUnderline"/>
        </w:rPr>
        <w:t>. Then came Russia’s assault on Ukraine</w:t>
      </w:r>
      <w:r w:rsidRPr="000A661B">
        <w:rPr>
          <w:sz w:val="16"/>
        </w:rPr>
        <w:t xml:space="preserve">. As Vladimir </w:t>
      </w:r>
      <w:r w:rsidRPr="000A661B">
        <w:rPr>
          <w:rStyle w:val="StyleUnderline"/>
        </w:rPr>
        <w:t>Putin’s forces sought to restore the Soviet empire and murdered Ukrainian citizens</w:t>
      </w:r>
      <w:r w:rsidRPr="000A661B">
        <w:rPr>
          <w:sz w:val="16"/>
        </w:rPr>
        <w:t>, they revealed just how awful a world shaped by great powers other than Washington might be.</w:t>
      </w:r>
    </w:p>
    <w:p w14:paraId="2EA5479F" w14:textId="77777777" w:rsidR="0029592B" w:rsidRPr="000A661B" w:rsidRDefault="0029592B" w:rsidP="0029592B">
      <w:pPr>
        <w:rPr>
          <w:sz w:val="16"/>
        </w:rPr>
      </w:pPr>
      <w:r w:rsidRPr="000A661B">
        <w:rPr>
          <w:sz w:val="16"/>
        </w:rPr>
        <w:t xml:space="preserve">Indeed, Biden isn’t getting much praise from self-proclaimed realists today. While refusing to intervene militarily, Biden has otherwise backed Ukraine with money, weapons and other support. NATO — whose peaceful expansion allegedly forced Putin to order a campaign of aggression and murder — now appears likely to add two new members, Finland and Sweden. </w:t>
      </w:r>
      <w:r w:rsidRPr="000A661B">
        <w:rPr>
          <w:rStyle w:val="StyleUnderline"/>
        </w:rPr>
        <w:t>Biden has even invoked the rhetorical legacy of his cold war predecessors, declaring that Ukraine is a vital front in the struggle to save the free world</w:t>
      </w:r>
      <w:r w:rsidRPr="000A661B">
        <w:rPr>
          <w:sz w:val="16"/>
        </w:rPr>
        <w:t>.</w:t>
      </w:r>
    </w:p>
    <w:p w14:paraId="15B97C46" w14:textId="77777777" w:rsidR="0029592B" w:rsidRPr="000A661B" w:rsidRDefault="0029592B" w:rsidP="0029592B">
      <w:pPr>
        <w:rPr>
          <w:sz w:val="16"/>
        </w:rPr>
      </w:pPr>
      <w:r w:rsidRPr="000A661B">
        <w:rPr>
          <w:sz w:val="16"/>
        </w:rPr>
        <w:t xml:space="preserve">In response, </w:t>
      </w:r>
      <w:r w:rsidRPr="000A661B">
        <w:rPr>
          <w:rStyle w:val="StyleUnderline"/>
        </w:rPr>
        <w:t>the restraint coalition has itself opened a new front, finding multiple reasons to attack Biden’s Ukraine policy</w:t>
      </w:r>
      <w:r w:rsidRPr="000A661B">
        <w:rPr>
          <w:sz w:val="16"/>
        </w:rPr>
        <w:t>.</w:t>
      </w:r>
    </w:p>
    <w:p w14:paraId="07E15749" w14:textId="77777777" w:rsidR="0029592B" w:rsidRPr="000A661B" w:rsidRDefault="0029592B" w:rsidP="0029592B">
      <w:pPr>
        <w:rPr>
          <w:sz w:val="16"/>
        </w:rPr>
      </w:pPr>
      <w:r w:rsidRPr="000A661B">
        <w:rPr>
          <w:sz w:val="16"/>
        </w:rPr>
        <w:t xml:space="preserve">First is cost. </w:t>
      </w:r>
      <w:r w:rsidRPr="000A661B">
        <w:rPr>
          <w:rStyle w:val="StyleUnderline"/>
        </w:rPr>
        <w:t>Sustaining a medium-sized country under a ferocious military assault is fantastically expensive</w:t>
      </w:r>
      <w:r w:rsidRPr="000A661B">
        <w:rPr>
          <w:sz w:val="16"/>
        </w:rPr>
        <w:t>. The latest US support package for Ukraine totals some $40 billion — money, Hawley complained, that could be better spent on giving US military personnel a generous raise. Some Republicans in Congress seem to agree — 57 representatives and 11 senators voted, unsuccessfully, against the aid package.</w:t>
      </w:r>
    </w:p>
    <w:p w14:paraId="6ADE346E" w14:textId="77777777" w:rsidR="0029592B" w:rsidRPr="000A661B" w:rsidRDefault="0029592B" w:rsidP="0029592B">
      <w:pPr>
        <w:rPr>
          <w:rStyle w:val="StyleUnderline"/>
        </w:rPr>
      </w:pPr>
      <w:r w:rsidRPr="000A661B">
        <w:rPr>
          <w:sz w:val="16"/>
        </w:rPr>
        <w:t xml:space="preserve">Second is risk. </w:t>
      </w:r>
      <w:r w:rsidRPr="000A661B">
        <w:rPr>
          <w:rStyle w:val="StyleUnderline"/>
        </w:rPr>
        <w:t>No one knows how the war in Ukraine will end. If the US helps Ukraine defend itself too successfully</w:t>
      </w:r>
      <w:r w:rsidRPr="000A661B">
        <w:rPr>
          <w:sz w:val="16"/>
        </w:rPr>
        <w:t>, the thinking goes</w:t>
      </w:r>
      <w:r w:rsidRPr="000A661B">
        <w:rPr>
          <w:rStyle w:val="StyleUnderline"/>
        </w:rPr>
        <w:t>, then perhaps a humiliated Russia will escalate wildly rather than accept defeat.</w:t>
      </w:r>
    </w:p>
    <w:p w14:paraId="698E408B" w14:textId="77777777" w:rsidR="0029592B" w:rsidRPr="000A661B" w:rsidRDefault="0029592B" w:rsidP="0029592B">
      <w:pPr>
        <w:rPr>
          <w:sz w:val="16"/>
        </w:rPr>
      </w:pPr>
      <w:r w:rsidRPr="000A661B">
        <w:rPr>
          <w:sz w:val="16"/>
        </w:rPr>
        <w:t>Finally, there is politics. With Biden having gone all-in on Ukraine, there’s little space for the restraint contingent on the left. But Hawley and other Republicans seeking to inherit Donald Trump’s political base clearly believe that there is a constituency for claims that supporting a vulnerable democracy equates to putting “America last.”</w:t>
      </w:r>
    </w:p>
    <w:p w14:paraId="114EF395" w14:textId="77777777" w:rsidR="0029592B" w:rsidRPr="000A661B" w:rsidRDefault="0029592B" w:rsidP="0029592B">
      <w:pPr>
        <w:rPr>
          <w:sz w:val="16"/>
        </w:rPr>
      </w:pPr>
      <w:r w:rsidRPr="000A661B">
        <w:rPr>
          <w:sz w:val="16"/>
        </w:rPr>
        <w:t>It is uncharitable to label such arguments “pro-Putin.” Forty billion dollars is real money, given that the Pentagon is struggling to find a 10th of that for urgent near-term improvements to America’s military posture in the Pacific. There is, undoubtedly, danger in a scenario where Putin worries that he is losing the war — and in consequence loses his head.</w:t>
      </w:r>
    </w:p>
    <w:p w14:paraId="1CE361DD" w14:textId="77777777" w:rsidR="0029592B" w:rsidRPr="000A661B" w:rsidRDefault="0029592B" w:rsidP="0029592B">
      <w:pPr>
        <w:rPr>
          <w:sz w:val="16"/>
        </w:rPr>
      </w:pPr>
      <w:r w:rsidRPr="000A661B">
        <w:rPr>
          <w:rStyle w:val="StyleUnderline"/>
        </w:rPr>
        <w:t xml:space="preserve">But </w:t>
      </w:r>
      <w:r w:rsidRPr="006149F7">
        <w:rPr>
          <w:rStyle w:val="StyleUnderline"/>
          <w:highlight w:val="cyan"/>
        </w:rPr>
        <w:t xml:space="preserve">the </w:t>
      </w:r>
      <w:r w:rsidRPr="006149F7">
        <w:rPr>
          <w:rStyle w:val="StyleUnderline"/>
        </w:rPr>
        <w:t xml:space="preserve">perpetual </w:t>
      </w:r>
      <w:r w:rsidRPr="006149F7">
        <w:rPr>
          <w:rStyle w:val="StyleUnderline"/>
          <w:highlight w:val="cyan"/>
        </w:rPr>
        <w:t>problem with restraint is</w:t>
      </w:r>
      <w:r w:rsidRPr="000A661B">
        <w:rPr>
          <w:rStyle w:val="StyleUnderline"/>
        </w:rPr>
        <w:t xml:space="preserve"> the corresponding </w:t>
      </w:r>
      <w:r w:rsidRPr="006149F7">
        <w:rPr>
          <w:rStyle w:val="StyleUnderline"/>
          <w:highlight w:val="cyan"/>
        </w:rPr>
        <w:t>unwillingness to consider what happens after America pulls back</w:t>
      </w:r>
      <w:r w:rsidRPr="000A661B">
        <w:rPr>
          <w:sz w:val="16"/>
        </w:rPr>
        <w:t xml:space="preserve">. </w:t>
      </w:r>
      <w:r w:rsidRPr="006149F7">
        <w:rPr>
          <w:rStyle w:val="StyleUnderline"/>
        </w:rPr>
        <w:t>Suppose Washington does slash support to Ukraine and leave European security to the Europeans</w:t>
      </w:r>
      <w:r w:rsidRPr="000A661B">
        <w:rPr>
          <w:rStyle w:val="StyleUnderline"/>
        </w:rPr>
        <w:t>. What does that bring</w:t>
      </w:r>
      <w:r w:rsidRPr="000A661B">
        <w:rPr>
          <w:sz w:val="16"/>
        </w:rPr>
        <w:t>?</w:t>
      </w:r>
    </w:p>
    <w:p w14:paraId="5A2E20BE" w14:textId="77777777" w:rsidR="0029592B" w:rsidRPr="000A661B" w:rsidRDefault="0029592B" w:rsidP="0029592B">
      <w:pPr>
        <w:rPr>
          <w:sz w:val="16"/>
        </w:rPr>
      </w:pPr>
      <w:r w:rsidRPr="000A661B">
        <w:rPr>
          <w:sz w:val="16"/>
        </w:rPr>
        <w:t xml:space="preserve">Judging by the past century — or even the past six months — </w:t>
      </w:r>
      <w:r w:rsidRPr="006149F7">
        <w:rPr>
          <w:rStyle w:val="StyleUnderline"/>
          <w:highlight w:val="cyan"/>
        </w:rPr>
        <w:t>the answer is not a stable Europe</w:t>
      </w:r>
      <w:r w:rsidRPr="000A661B">
        <w:rPr>
          <w:rStyle w:val="StyleUnderline"/>
        </w:rPr>
        <w:t xml:space="preserve"> and a more solvent America.</w:t>
      </w:r>
      <w:r w:rsidRPr="000A661B">
        <w:rPr>
          <w:sz w:val="16"/>
        </w:rPr>
        <w:t xml:space="preserve"> Rather, </w:t>
      </w:r>
      <w:r w:rsidRPr="006149F7">
        <w:rPr>
          <w:rStyle w:val="StyleUnderline"/>
          <w:highlight w:val="cyan"/>
        </w:rPr>
        <w:t>the result is likely to be a partially successful Russian war of conquest that creates pervasive insecurity in Europe</w:t>
      </w:r>
      <w:r w:rsidRPr="006149F7">
        <w:rPr>
          <w:sz w:val="16"/>
          <w:highlight w:val="cyan"/>
        </w:rPr>
        <w:t>;</w:t>
      </w:r>
      <w:r w:rsidRPr="000A661B">
        <w:rPr>
          <w:sz w:val="16"/>
        </w:rPr>
        <w:t xml:space="preserve"> a continent that, </w:t>
      </w:r>
      <w:r w:rsidRPr="006149F7">
        <w:rPr>
          <w:rStyle w:val="StyleUnderline"/>
          <w:highlight w:val="cyan"/>
        </w:rPr>
        <w:t>lacking American leadership</w:t>
      </w:r>
      <w:r w:rsidRPr="000A661B">
        <w:rPr>
          <w:rStyle w:val="StyleUnderline"/>
        </w:rPr>
        <w:t xml:space="preserve">, is less united and confident in opposing Putin; </w:t>
      </w:r>
      <w:r w:rsidRPr="006149F7">
        <w:rPr>
          <w:rStyle w:val="StyleUnderline"/>
          <w:highlight w:val="cyan"/>
        </w:rPr>
        <w:t>and greater global instability that ultimately makes it harder to contain China</w:t>
      </w:r>
      <w:r w:rsidRPr="000A661B">
        <w:rPr>
          <w:sz w:val="16"/>
        </w:rPr>
        <w:t>, as well.</w:t>
      </w:r>
    </w:p>
    <w:p w14:paraId="36AB0179" w14:textId="77777777" w:rsidR="0029592B" w:rsidRPr="000A661B" w:rsidRDefault="0029592B" w:rsidP="0029592B">
      <w:pPr>
        <w:rPr>
          <w:sz w:val="16"/>
        </w:rPr>
      </w:pPr>
      <w:r w:rsidRPr="000A661B">
        <w:rPr>
          <w:rStyle w:val="StyleUnderline"/>
        </w:rPr>
        <w:t>Similarly in the Middle East, reasonable people can debate the proper level of U.S. involvement,</w:t>
      </w:r>
      <w:r w:rsidRPr="000A661B">
        <w:rPr>
          <w:sz w:val="16"/>
        </w:rPr>
        <w:t xml:space="preserve"> or what constitutes a reasonable risk to accept on a variety of issues, from containing Iran to opposing Putin’s ambitions in Ukraine. </w:t>
      </w:r>
      <w:r w:rsidRPr="006149F7">
        <w:rPr>
          <w:sz w:val="16"/>
          <w:highlight w:val="cyan"/>
        </w:rPr>
        <w:t xml:space="preserve">But </w:t>
      </w:r>
      <w:r w:rsidRPr="006149F7">
        <w:rPr>
          <w:rStyle w:val="StyleUnderline"/>
          <w:highlight w:val="cyan"/>
        </w:rPr>
        <w:t>recent events have reminded us that a world less influenced by the US will be one in which autocratic predation becomes more common</w:t>
      </w:r>
      <w:r w:rsidRPr="000A661B">
        <w:rPr>
          <w:sz w:val="16"/>
        </w:rPr>
        <w:t xml:space="preserve">. The Ukraine </w:t>
      </w:r>
      <w:r w:rsidRPr="000A661B">
        <w:rPr>
          <w:rStyle w:val="StyleUnderline"/>
        </w:rPr>
        <w:t>war has reminded the world about the stubborn persistence of evil.</w:t>
      </w:r>
      <w:r w:rsidRPr="000A661B">
        <w:rPr>
          <w:sz w:val="16"/>
        </w:rPr>
        <w:t xml:space="preserve"> In doing so, </w:t>
      </w:r>
      <w:r w:rsidRPr="000A661B">
        <w:rPr>
          <w:rStyle w:val="StyleUnderline"/>
        </w:rPr>
        <w:t>it has also illuminated the virtues of American power</w:t>
      </w:r>
      <w:r w:rsidRPr="000A661B">
        <w:rPr>
          <w:sz w:val="16"/>
        </w:rPr>
        <w:t>.</w:t>
      </w:r>
    </w:p>
    <w:p w14:paraId="596460BD" w14:textId="77777777" w:rsidR="0029592B" w:rsidRPr="00C00FD6" w:rsidRDefault="0029592B" w:rsidP="0029592B"/>
    <w:p w14:paraId="36F7A35C" w14:textId="77777777" w:rsidR="0029592B" w:rsidRPr="000A661B" w:rsidRDefault="0029592B" w:rsidP="0029592B">
      <w:pPr>
        <w:pStyle w:val="Heading3"/>
      </w:pPr>
      <w:r w:rsidRPr="000A661B">
        <w:t xml:space="preserve">AT: Not Revisionist </w:t>
      </w:r>
    </w:p>
    <w:p w14:paraId="5542D337" w14:textId="77777777" w:rsidR="0029592B" w:rsidRPr="000A661B" w:rsidRDefault="0029592B" w:rsidP="0029592B">
      <w:pPr>
        <w:pStyle w:val="Heading4"/>
      </w:pPr>
      <w:r w:rsidRPr="000A661B">
        <w:t xml:space="preserve">China’s unwillingness to stand up to Russia shows they’re revisionist and want to capture on any chance of western weakness. </w:t>
      </w:r>
    </w:p>
    <w:p w14:paraId="7FADDA2A" w14:textId="77777777" w:rsidR="0029592B" w:rsidRPr="000A661B" w:rsidRDefault="0029592B" w:rsidP="0029592B">
      <w:pPr>
        <w:pStyle w:val="Heading4"/>
      </w:pPr>
      <w:r w:rsidRPr="000A661B">
        <w:t xml:space="preserve">They’re revisionist. </w:t>
      </w:r>
    </w:p>
    <w:p w14:paraId="4B9780C2" w14:textId="77777777" w:rsidR="0029592B" w:rsidRPr="000A661B" w:rsidRDefault="0029592B" w:rsidP="0029592B">
      <w:proofErr w:type="spellStart"/>
      <w:r w:rsidRPr="000A661B">
        <w:rPr>
          <w:rStyle w:val="Style13ptBold"/>
        </w:rPr>
        <w:t>Beckly</w:t>
      </w:r>
      <w:proofErr w:type="spellEnd"/>
      <w:r w:rsidRPr="000A661B">
        <w:rPr>
          <w:rStyle w:val="Style13ptBold"/>
        </w:rPr>
        <w:t xml:space="preserve"> '22</w:t>
      </w:r>
      <w:r w:rsidRPr="000A661B">
        <w:t xml:space="preserve"> - Associate Professor of Political Science at Tufts University, a Nonresident Senior Fellow at the American Enterprise Institute [Michael, March/April, "Enemies of My Enemy," https://www.foreignaffairs.com/articles/2021-02-14/china-new-world-order-enemies-my-enemy]</w:t>
      </w:r>
    </w:p>
    <w:p w14:paraId="0E3363ED" w14:textId="77777777" w:rsidR="0029592B" w:rsidRPr="000A661B" w:rsidRDefault="0029592B" w:rsidP="0029592B">
      <w:pPr>
        <w:rPr>
          <w:sz w:val="16"/>
        </w:rPr>
      </w:pPr>
      <w:r w:rsidRPr="000A661B">
        <w:rPr>
          <w:sz w:val="16"/>
        </w:rPr>
        <w:t>ENTER THE DRAGON</w:t>
      </w:r>
    </w:p>
    <w:p w14:paraId="648D3F95" w14:textId="77777777" w:rsidR="0029592B" w:rsidRPr="000A661B" w:rsidRDefault="0029592B" w:rsidP="0029592B">
      <w:pPr>
        <w:rPr>
          <w:sz w:val="16"/>
        </w:rPr>
      </w:pPr>
      <w:r w:rsidRPr="000A661B">
        <w:rPr>
          <w:rStyle w:val="StyleUnderline"/>
        </w:rPr>
        <w:t xml:space="preserve">There has never been any doubt about what China wants, because Chinese leaders have declared the same objectives for decades: to keep the </w:t>
      </w:r>
      <w:r w:rsidRPr="000A661B">
        <w:rPr>
          <w:sz w:val="16"/>
        </w:rPr>
        <w:t>Chinese Communist Party (</w:t>
      </w:r>
      <w:r w:rsidRPr="000A661B">
        <w:rPr>
          <w:rStyle w:val="StyleUnderline"/>
        </w:rPr>
        <w:t>CCP) in power, reabsorb Taiwan, control the East</w:t>
      </w:r>
      <w:r w:rsidRPr="000A661B">
        <w:rPr>
          <w:sz w:val="16"/>
        </w:rPr>
        <w:t xml:space="preserve"> China </w:t>
      </w:r>
      <w:r w:rsidRPr="000A661B">
        <w:rPr>
          <w:rStyle w:val="StyleUnderline"/>
        </w:rPr>
        <w:t>and South China Seas, and return China to its rightful place as the dominant power in Asia and the most powerful country in the world</w:t>
      </w:r>
      <w:r w:rsidRPr="000A661B">
        <w:rPr>
          <w:sz w:val="16"/>
        </w:rPr>
        <w:t xml:space="preserve">. For most of the past four decades, the country took a relatively patient and peaceful approach to achieving these aims. Focused on economic growth and fearful of being shunned by the international community, </w:t>
      </w:r>
      <w:r w:rsidRPr="000A661B">
        <w:rPr>
          <w:rStyle w:val="StyleUnderline"/>
        </w:rPr>
        <w:t>China adopted a “peaceful rise” strategy</w:t>
      </w:r>
      <w:r w:rsidRPr="000A661B">
        <w:rPr>
          <w:sz w:val="16"/>
        </w:rPr>
        <w:t xml:space="preserve">, relying primarily on economic clout to advance its interests </w:t>
      </w:r>
      <w:r w:rsidRPr="000A661B">
        <w:rPr>
          <w:rStyle w:val="StyleUnderline"/>
        </w:rPr>
        <w:t>and generally following a maxim of</w:t>
      </w:r>
      <w:r w:rsidRPr="000A661B">
        <w:rPr>
          <w:sz w:val="16"/>
        </w:rPr>
        <w:t xml:space="preserve"> the Chinese leader Deng Xiaoping: “</w:t>
      </w:r>
      <w:r w:rsidRPr="000A661B">
        <w:rPr>
          <w:rStyle w:val="StyleUnderline"/>
        </w:rPr>
        <w:t>Hide your strength, bide your time.”</w:t>
      </w:r>
    </w:p>
    <w:p w14:paraId="19CD11B8" w14:textId="77777777" w:rsidR="0029592B" w:rsidRPr="000A661B" w:rsidRDefault="0029592B" w:rsidP="0029592B">
      <w:pPr>
        <w:rPr>
          <w:sz w:val="16"/>
        </w:rPr>
      </w:pPr>
      <w:r w:rsidRPr="000A661B">
        <w:rPr>
          <w:sz w:val="16"/>
        </w:rPr>
        <w:t xml:space="preserve">In recent years, however, </w:t>
      </w:r>
      <w:r w:rsidRPr="000A661B">
        <w:rPr>
          <w:rStyle w:val="StyleUnderline"/>
        </w:rPr>
        <w:t>China has expanded aggressively on multiple fronts.</w:t>
      </w:r>
      <w:r w:rsidRPr="000A661B">
        <w:rPr>
          <w:sz w:val="16"/>
        </w:rPr>
        <w:t xml:space="preserve"> “Wolf Warrior” diplomacy has replaced friendship diplomacy. Perceived slights from foreigners, no matter how small, are met with North Korean–style condemnation. A combative attitude has seeped into every part of China’s foreign policy, and it is confronting many countries with their gravest threat in generations.</w:t>
      </w:r>
    </w:p>
    <w:p w14:paraId="6B2D8A78" w14:textId="77777777" w:rsidR="0029592B" w:rsidRPr="000A661B" w:rsidRDefault="0029592B" w:rsidP="0029592B">
      <w:pPr>
        <w:rPr>
          <w:sz w:val="16"/>
        </w:rPr>
      </w:pPr>
      <w:r w:rsidRPr="000A661B">
        <w:rPr>
          <w:rStyle w:val="StyleUnderline"/>
        </w:rPr>
        <w:t>This threat is most apparent in maritime East Asia</w:t>
      </w:r>
      <w:r w:rsidRPr="000A661B">
        <w:rPr>
          <w:sz w:val="16"/>
        </w:rPr>
        <w:t xml:space="preserve">, where </w:t>
      </w:r>
      <w:r w:rsidRPr="000A661B">
        <w:rPr>
          <w:rStyle w:val="StyleUnderline"/>
        </w:rPr>
        <w:t xml:space="preserve">China is moving aggressively to cement its vast territorial claims. Beijing is churning out warships faster than any country has since World War II, and it has flooded Asian sea-lanes </w:t>
      </w:r>
      <w:r w:rsidRPr="000A661B">
        <w:rPr>
          <w:sz w:val="16"/>
        </w:rPr>
        <w:t xml:space="preserve">with Chinese coast guard and fishing vessels. It </w:t>
      </w:r>
      <w:r w:rsidRPr="000A661B">
        <w:rPr>
          <w:rStyle w:val="StyleUnderline"/>
        </w:rPr>
        <w:t>has strung military outposts across the South China Sea and dramatically increased its use of ship ramming and aerial interceptions</w:t>
      </w:r>
      <w:r w:rsidRPr="000A661B">
        <w:rPr>
          <w:sz w:val="16"/>
        </w:rPr>
        <w:t xml:space="preserve"> to shove neighbors out of disputed areas</w:t>
      </w:r>
      <w:r w:rsidRPr="000A661B">
        <w:rPr>
          <w:rStyle w:val="StyleUnderline"/>
        </w:rPr>
        <w:t>. In the Taiwan Strait,</w:t>
      </w:r>
      <w:r w:rsidRPr="000A661B">
        <w:rPr>
          <w:sz w:val="16"/>
        </w:rPr>
        <w:t xml:space="preserve"> Chinese military </w:t>
      </w:r>
      <w:r w:rsidRPr="000A661B">
        <w:rPr>
          <w:rStyle w:val="StyleUnderline"/>
        </w:rPr>
        <w:t>patrols</w:t>
      </w:r>
      <w:r w:rsidRPr="000A661B">
        <w:rPr>
          <w:sz w:val="16"/>
        </w:rPr>
        <w:t xml:space="preserve">, some involving a dozen warships and more than 50 combat aircraft, </w:t>
      </w:r>
      <w:r w:rsidRPr="000A661B">
        <w:rPr>
          <w:rStyle w:val="StyleUnderline"/>
        </w:rPr>
        <w:t>prowl the sea almost daily and simulate attacks on Taiwanese and U.S. targets</w:t>
      </w:r>
      <w:r w:rsidRPr="000A661B">
        <w:rPr>
          <w:sz w:val="16"/>
        </w:rPr>
        <w:t>. Chinese officials have told Western analysts that calls for an invasion of Taiwan are proliferating within the CCP. Pentagon officials worry that such an assault could be imminent.</w:t>
      </w:r>
    </w:p>
    <w:p w14:paraId="4D261A80" w14:textId="77777777" w:rsidR="0029592B" w:rsidRPr="000A661B" w:rsidRDefault="0029592B" w:rsidP="0029592B">
      <w:pPr>
        <w:rPr>
          <w:sz w:val="16"/>
        </w:rPr>
      </w:pPr>
      <w:r w:rsidRPr="000A661B">
        <w:rPr>
          <w:rStyle w:val="StyleUnderline"/>
        </w:rPr>
        <w:t>China has gone on the economic offensive,</w:t>
      </w:r>
      <w:r w:rsidRPr="000A661B">
        <w:rPr>
          <w:sz w:val="16"/>
        </w:rPr>
        <w:t xml:space="preserve"> too. Its latest five-year plan calls for dominating what Chinese officials call “chokepoints”—goods and services that other countries can’t live without—</w:t>
      </w:r>
      <w:r w:rsidRPr="000A661B">
        <w:rPr>
          <w:rStyle w:val="StyleUnderline"/>
        </w:rPr>
        <w:t>and then using that dominance, plus the lure of China’s domestic market, to browbeat countries into concessions</w:t>
      </w:r>
      <w:r w:rsidRPr="000A661B">
        <w:rPr>
          <w:sz w:val="16"/>
        </w:rPr>
        <w:t xml:space="preserve">. Toward that end, China has become the dominant dispenser of overseas loans, loading up more than 150 countries with over $1 trillion of debt. It has massively subsidized strategic industries to gain a monopoly on hundreds of vital products, and it has installed the hardware for digital networks in dozens of countries. Armed with economic leverage, it has used coercion against more than a dozen countries over the last few years. In many cases, the punishment has been disproportionate to the supposed crime—for example, slapping tariffs on many of Australia’s exports after that country requested an international investigation into the origins of COVID-19. </w:t>
      </w:r>
    </w:p>
    <w:p w14:paraId="49D3728C" w14:textId="77777777" w:rsidR="0029592B" w:rsidRPr="000A661B" w:rsidRDefault="0029592B" w:rsidP="0029592B">
      <w:pPr>
        <w:rPr>
          <w:sz w:val="16"/>
        </w:rPr>
      </w:pPr>
      <w:r w:rsidRPr="000A661B">
        <w:rPr>
          <w:rStyle w:val="StyleUnderline"/>
        </w:rPr>
        <w:t>China has also become a potent antidemocratic force, selling advanced tools of tyranny around the world</w:t>
      </w:r>
      <w:r w:rsidRPr="000A661B">
        <w:rPr>
          <w:sz w:val="16"/>
        </w:rPr>
        <w:t xml:space="preserve">. </w:t>
      </w:r>
      <w:r w:rsidRPr="000A661B">
        <w:rPr>
          <w:rStyle w:val="StyleUnderline"/>
        </w:rPr>
        <w:t xml:space="preserve">By combining surveillance cameras with social media monitoring, artificial intelligence, biometrics, and speech and facial recognition technologies, the Chinese government has pioneered a system that allows dictators to watch citizens constantly and punish them instantly by blocking their access to finance, education, employment, telecommunications, </w:t>
      </w:r>
      <w:r w:rsidRPr="000A661B">
        <w:rPr>
          <w:sz w:val="16"/>
        </w:rPr>
        <w:t>or travel. The apparatus is a despot’s dream, and Chinese companies are already selling and operating aspects of it in more than 80 countries.</w:t>
      </w:r>
    </w:p>
    <w:p w14:paraId="4FDE3ABA" w14:textId="77777777" w:rsidR="0029592B" w:rsidRPr="000A661B" w:rsidRDefault="0029592B" w:rsidP="0029592B">
      <w:pPr>
        <w:rPr>
          <w:sz w:val="16"/>
        </w:rPr>
      </w:pPr>
      <w:r w:rsidRPr="000A661B">
        <w:rPr>
          <w:sz w:val="16"/>
        </w:rPr>
        <w:t>ACTION AND REACTION</w:t>
      </w:r>
    </w:p>
    <w:p w14:paraId="1B7FD18E" w14:textId="77777777" w:rsidR="0029592B" w:rsidRPr="000A661B" w:rsidRDefault="0029592B" w:rsidP="0029592B">
      <w:pPr>
        <w:rPr>
          <w:sz w:val="16"/>
        </w:rPr>
      </w:pPr>
      <w:r w:rsidRPr="000A661B">
        <w:rPr>
          <w:sz w:val="16"/>
        </w:rPr>
        <w:t xml:space="preserve">As China burns down what remains of the liberal order, it is sparking an international backlash. Negative views of the country have soared around the world to highs not seen since the 1989 Tiananmen Square massacre. A 2021 survey by the Pew Research Center found that roughly 75 percent of people in the United States, Europe, and Asia held unfavorable views of China and had no confidence that President Xi Jinping would behave responsibly in world affairs or respect human rights. Another survey, a 2020 poll by the Center for Strategic and International Studies, revealed that about 75 percent of foreign policy elites in those same places thought that the best way to deal with China was to form coalitions of like-minded countries against it. In the United States, both political parties now support a tough policy toward China. The EU has officially declared China to be a “systemic rival.” In Asia, Beijing faces openly hostile governments in every direction, from Japan to Australia to Vietnam to India. Even people in countries that trade heavily with China are souring on it. Surveys show that South Koreans, for example, now dislike China more than they dislike Japan, their former colonial overlord. </w:t>
      </w:r>
    </w:p>
    <w:p w14:paraId="11970237" w14:textId="77777777" w:rsidR="0029592B" w:rsidRPr="000A661B" w:rsidRDefault="0029592B" w:rsidP="0029592B">
      <w:pPr>
        <w:rPr>
          <w:sz w:val="16"/>
        </w:rPr>
      </w:pPr>
      <w:r w:rsidRPr="000A661B">
        <w:rPr>
          <w:sz w:val="16"/>
        </w:rPr>
        <w:t xml:space="preserve">Anti-Chinese sentiment is starting to congeal into concrete pushback. The resistance remains embryonic and patchy, mainly because so many countries are still hooked on Chinese trade. But the overall trend is clear: disparate actors are starting to join forces to roll back Beijing’s power. In the process, they are reordering the world. </w:t>
      </w:r>
    </w:p>
    <w:p w14:paraId="693CB259" w14:textId="77777777" w:rsidR="0029592B" w:rsidRPr="000A661B" w:rsidRDefault="0029592B" w:rsidP="0029592B">
      <w:pPr>
        <w:rPr>
          <w:sz w:val="16"/>
        </w:rPr>
      </w:pPr>
      <w:r w:rsidRPr="000A661B">
        <w:rPr>
          <w:sz w:val="16"/>
        </w:rPr>
        <w:t xml:space="preserve">The emerging anti-Chinese order departs fundamentally from the liberal </w:t>
      </w:r>
      <w:proofErr w:type="gramStart"/>
      <w:r w:rsidRPr="000A661B">
        <w:rPr>
          <w:sz w:val="16"/>
        </w:rPr>
        <w:t>order, because</w:t>
      </w:r>
      <w:proofErr w:type="gramEnd"/>
      <w:r w:rsidRPr="000A661B">
        <w:rPr>
          <w:sz w:val="16"/>
        </w:rPr>
        <w:t xml:space="preserve"> it is directed at a different threat. In particular, the new order flips the relative emphasis placed on capitalism versus democracy. During the Cold War, the old liberal order promoted capitalism first and democracy a distant second. The United States and its allies pushed free markets as far as their power could reach, but when forced to choose, they almost always supported right-wing autocrats over left-wing democrats. The so-called free world was mainly an economic construct. Even after the Cold War, when democracy promotion became a cottage industry in Western capitals, the United States and its allies often shelved human rights concerns to gain market access, as they did most notably by ushering China into the WTO. </w:t>
      </w:r>
    </w:p>
    <w:p w14:paraId="5892ED47" w14:textId="77777777" w:rsidR="0029592B" w:rsidRPr="000A661B" w:rsidRDefault="0029592B" w:rsidP="0029592B">
      <w:pPr>
        <w:rPr>
          <w:sz w:val="16"/>
        </w:rPr>
      </w:pPr>
      <w:r w:rsidRPr="000A661B">
        <w:rPr>
          <w:sz w:val="16"/>
        </w:rPr>
        <w:t xml:space="preserve">But </w:t>
      </w:r>
      <w:r w:rsidRPr="000A661B">
        <w:rPr>
          <w:rStyle w:val="StyleUnderline"/>
        </w:rPr>
        <w:t xml:space="preserve">now economic openness has become a liability for the United States and its </w:t>
      </w:r>
      <w:proofErr w:type="gramStart"/>
      <w:r w:rsidRPr="000A661B">
        <w:rPr>
          <w:rStyle w:val="StyleUnderline"/>
        </w:rPr>
        <w:t>allies, because</w:t>
      </w:r>
      <w:proofErr w:type="gramEnd"/>
      <w:r w:rsidRPr="000A661B">
        <w:rPr>
          <w:rStyle w:val="StyleUnderline"/>
        </w:rPr>
        <w:t xml:space="preserve"> China is ensconced in virtually every aspect of the liberal order.</w:t>
      </w:r>
      <w:r w:rsidRPr="000A661B">
        <w:rPr>
          <w:sz w:val="16"/>
        </w:rPr>
        <w:t xml:space="preserve"> </w:t>
      </w:r>
      <w:r w:rsidRPr="000A661B">
        <w:rPr>
          <w:rStyle w:val="StyleUnderline"/>
        </w:rPr>
        <w:t>Far from being put out of business by globalization, China’s authoritarian capitalist system seems almost perfectly designed to milk free markets for mercantilist gain</w:t>
      </w:r>
      <w:r w:rsidRPr="000A661B">
        <w:rPr>
          <w:sz w:val="16"/>
        </w:rPr>
        <w:t xml:space="preserve">. Beijing uses subsidies and espionage to help its firms dominate global markets and protects its domestic market with nontariff barriers. </w:t>
      </w:r>
      <w:r w:rsidRPr="000A661B">
        <w:rPr>
          <w:rStyle w:val="StyleUnderline"/>
        </w:rPr>
        <w:t>It censors foreign ideas and companies on its own internet and freely accesses the global Internet to steal intellectual property and spread CCP propaganda</w:t>
      </w:r>
      <w:r w:rsidRPr="000A661B">
        <w:rPr>
          <w:sz w:val="16"/>
        </w:rPr>
        <w:t xml:space="preserve">. It assumes leadership positions in liberal international institutions, such as the UN Human Rights Council, and then bends them in an illiberal direction. It enjoys secure shipping around the globe for its export machine, courtesy of the U.S. Navy, and uses its own military to assert control over large swaths of the East China and South China Seas. </w:t>
      </w:r>
    </w:p>
    <w:p w14:paraId="17A59AAE" w14:textId="77777777" w:rsidR="0029592B" w:rsidRPr="000A661B" w:rsidRDefault="0029592B" w:rsidP="0029592B">
      <w:pPr>
        <w:rPr>
          <w:sz w:val="16"/>
        </w:rPr>
      </w:pPr>
      <w:r w:rsidRPr="000A661B">
        <w:rPr>
          <w:rStyle w:val="StyleUnderline"/>
        </w:rPr>
        <w:t>The United States and its allies have awoken to the danger: the liberal order and</w:t>
      </w:r>
      <w:proofErr w:type="gramStart"/>
      <w:r w:rsidRPr="000A661B">
        <w:rPr>
          <w:rStyle w:val="StyleUnderline"/>
        </w:rPr>
        <w:t>,</w:t>
      </w:r>
      <w:r w:rsidRPr="000A661B">
        <w:rPr>
          <w:sz w:val="16"/>
        </w:rPr>
        <w:t xml:space="preserve"> in particular, </w:t>
      </w:r>
      <w:r w:rsidRPr="000A661B">
        <w:rPr>
          <w:rStyle w:val="StyleUnderline"/>
        </w:rPr>
        <w:t>the</w:t>
      </w:r>
      <w:proofErr w:type="gramEnd"/>
      <w:r w:rsidRPr="000A661B">
        <w:rPr>
          <w:rStyle w:val="StyleUnderline"/>
        </w:rPr>
        <w:t xml:space="preserve"> globalized economy at its heart are empowering a dangerous adversary.</w:t>
      </w:r>
      <w:r w:rsidRPr="000A661B">
        <w:rPr>
          <w:sz w:val="16"/>
        </w:rPr>
        <w:t xml:space="preserve"> In response, they are trying to build a new order that excludes China by making democracy a requirement for full membership. When U.S. President Joe Biden gave his first press conference, in March 2021, and described the U.S.-Chinese rivalry as part of a broader competition between democracy and autocracy, it wasn’t a rhetorical flourish. He was drawing a battle line based on a widely shared belief that authoritarian capitalism poses a mortal threat to the democratic world, one that can’t be contained by the liberal order. Instead of reforming existing rules, rich democracies are starting to impose new ones by banding together, adopting progressive standards and practices, and threatening to exclude countries that don’t follow them. Democracies aren’t merely balancing against China—increasing their defense spending and forming military alliances—they are also reordering the world around it.</w:t>
      </w:r>
    </w:p>
    <w:p w14:paraId="12329B9D" w14:textId="77777777" w:rsidR="0029592B" w:rsidRPr="000A661B" w:rsidRDefault="0029592B" w:rsidP="0029592B">
      <w:pPr>
        <w:pStyle w:val="Heading3"/>
      </w:pPr>
      <w:r w:rsidRPr="000A661B">
        <w:t xml:space="preserve">AT: Nathan ’22 </w:t>
      </w:r>
    </w:p>
    <w:p w14:paraId="3A887E46" w14:textId="77777777" w:rsidR="0029592B" w:rsidRPr="000A661B" w:rsidRDefault="0029592B" w:rsidP="0029592B">
      <w:pPr>
        <w:pStyle w:val="Heading4"/>
      </w:pPr>
      <w:r w:rsidRPr="000A661B">
        <w:t xml:space="preserve">Nathan is wrong. </w:t>
      </w:r>
    </w:p>
    <w:p w14:paraId="21610BAA" w14:textId="77777777" w:rsidR="0029592B" w:rsidRPr="000A661B" w:rsidRDefault="0029592B" w:rsidP="0029592B">
      <w:r w:rsidRPr="000A661B">
        <w:rPr>
          <w:rStyle w:val="Style13ptBold"/>
        </w:rPr>
        <w:t>Mearsheimer '22</w:t>
      </w:r>
      <w:r w:rsidRPr="000A661B">
        <w:t xml:space="preserve"> [John, March/April, "A Rival of America’s Making? The Debate Over Washington’s China Strategy," https://www.foreignaffairs.com/articles/china/2022-02-11/china-strategy-rival-americas-making]</w:t>
      </w:r>
    </w:p>
    <w:p w14:paraId="23093022" w14:textId="77777777" w:rsidR="0029592B" w:rsidRPr="000A661B" w:rsidRDefault="0029592B" w:rsidP="0029592B">
      <w:pPr>
        <w:rPr>
          <w:sz w:val="16"/>
        </w:rPr>
      </w:pPr>
      <w:r w:rsidRPr="000A661B">
        <w:rPr>
          <w:sz w:val="16"/>
        </w:rPr>
        <w:t>WHAT CHINA WANTS</w:t>
      </w:r>
    </w:p>
    <w:p w14:paraId="328844BF" w14:textId="77777777" w:rsidR="0029592B" w:rsidRPr="000A661B" w:rsidRDefault="0029592B" w:rsidP="0029592B">
      <w:pPr>
        <w:rPr>
          <w:sz w:val="16"/>
        </w:rPr>
      </w:pPr>
      <w:r w:rsidRPr="000A661B">
        <w:rPr>
          <w:sz w:val="16"/>
        </w:rPr>
        <w:t xml:space="preserve">Andrew </w:t>
      </w:r>
      <w:r w:rsidRPr="000A661B">
        <w:rPr>
          <w:rStyle w:val="StyleUnderline"/>
        </w:rPr>
        <w:t>Nathan</w:t>
      </w:r>
      <w:r w:rsidRPr="000A661B">
        <w:rPr>
          <w:sz w:val="16"/>
        </w:rPr>
        <w:t xml:space="preserve"> focuses less on engagement than on how U.S.-Chinese strategic competition is evolving. He </w:t>
      </w:r>
      <w:r w:rsidRPr="000A661B">
        <w:rPr>
          <w:rStyle w:val="StyleUnderline"/>
        </w:rPr>
        <w:t>worries that I am “hyping” the China threat and “creating panic</w:t>
      </w:r>
      <w:r w:rsidRPr="000A661B">
        <w:rPr>
          <w:sz w:val="16"/>
        </w:rPr>
        <w:t xml:space="preserve">.” He does not say China is a paper tiger, but he leans in that direction. Specifically, </w:t>
      </w:r>
      <w:r w:rsidRPr="000A661B">
        <w:rPr>
          <w:rStyle w:val="StyleUnderline"/>
        </w:rPr>
        <w:t>he maintains that the country “suffers from major weaknesses</w:t>
      </w:r>
      <w:r w:rsidRPr="000A661B">
        <w:rPr>
          <w:sz w:val="16"/>
        </w:rPr>
        <w:t xml:space="preserve">” and is not going to become a regional hegemon, much less the most powerful state in the world. </w:t>
      </w:r>
    </w:p>
    <w:p w14:paraId="30C2164D" w14:textId="77777777" w:rsidR="0029592B" w:rsidRPr="000A661B" w:rsidRDefault="0029592B" w:rsidP="0029592B">
      <w:pPr>
        <w:rPr>
          <w:sz w:val="16"/>
        </w:rPr>
      </w:pPr>
      <w:r w:rsidRPr="000A661B">
        <w:rPr>
          <w:sz w:val="16"/>
        </w:rPr>
        <w:t xml:space="preserve">I never said China was in fact going to dominate Asia or attain global primacy. Rather, I argued that </w:t>
      </w:r>
      <w:r w:rsidRPr="000A661B">
        <w:rPr>
          <w:rStyle w:val="StyleUnderline"/>
        </w:rPr>
        <w:t>as China grows more powerful, it will try to achieve those goals.</w:t>
      </w:r>
      <w:r w:rsidRPr="000A661B">
        <w:rPr>
          <w:sz w:val="16"/>
        </w:rPr>
        <w:t xml:space="preserve"> In response, </w:t>
      </w:r>
      <w:r w:rsidRPr="000A661B">
        <w:rPr>
          <w:rStyle w:val="StyleUnderline"/>
        </w:rPr>
        <w:t>the United States and its allies will go to great lengths to contain China, as they did with imperial Germany, imperial Japan, Nazi Germany, and the Soviet Union.</w:t>
      </w:r>
      <w:r w:rsidRPr="000A661B">
        <w:rPr>
          <w:sz w:val="16"/>
        </w:rPr>
        <w:t xml:space="preserve"> Whether China succeeds remains to be seen. Regardless, the </w:t>
      </w:r>
      <w:r w:rsidRPr="000A661B">
        <w:rPr>
          <w:rStyle w:val="StyleUnderline"/>
        </w:rPr>
        <w:t>ensuing competition between Beijing and Washington is likely to be more dangerous than Nathan seems to think</w:t>
      </w:r>
      <w:r w:rsidRPr="000A661B">
        <w:rPr>
          <w:sz w:val="16"/>
        </w:rPr>
        <w:t xml:space="preserve">. </w:t>
      </w:r>
    </w:p>
    <w:p w14:paraId="20DE4351" w14:textId="77777777" w:rsidR="0029592B" w:rsidRPr="000A661B" w:rsidRDefault="0029592B" w:rsidP="0029592B">
      <w:pPr>
        <w:rPr>
          <w:sz w:val="16"/>
        </w:rPr>
      </w:pPr>
      <w:r w:rsidRPr="000A661B">
        <w:rPr>
          <w:sz w:val="16"/>
        </w:rPr>
        <w:t xml:space="preserve">Taiwan is a case in point. Nathan recognizes that as China tries “to push the United States away from its shores and weaken its alliances,” there will be “a real chance of conflict, especially over Taiwan.” But he sees Taiwan from a purely realist perspective, rejecting my argument that </w:t>
      </w:r>
      <w:r w:rsidRPr="000A661B">
        <w:rPr>
          <w:rStyle w:val="StyleUnderline"/>
        </w:rPr>
        <w:t>nationalism might help fuel a conflict over Taiwan on the grounds that my characterization makes “China sound irrationally aggressive</w:t>
      </w:r>
      <w:r w:rsidRPr="000A661B">
        <w:rPr>
          <w:sz w:val="16"/>
        </w:rPr>
        <w:t xml:space="preserve">.” In fact, </w:t>
      </w:r>
      <w:r w:rsidRPr="000A661B">
        <w:rPr>
          <w:rStyle w:val="StyleUnderline"/>
        </w:rPr>
        <w:t>Beijing views Taiwan as sacred territory and is deeply committed to making it part of China.</w:t>
      </w:r>
      <w:r w:rsidRPr="000A661B">
        <w:rPr>
          <w:sz w:val="16"/>
        </w:rPr>
        <w:t xml:space="preserve"> Japan and the United States stand in the way, however, which antagonizes many Chinese and makes the likelihood of conflict over that island greater than realist logic alone would predict.</w:t>
      </w:r>
    </w:p>
    <w:p w14:paraId="09C94EE0" w14:textId="77777777" w:rsidR="0029592B" w:rsidRPr="000A661B" w:rsidRDefault="0029592B" w:rsidP="0029592B">
      <w:pPr>
        <w:rPr>
          <w:rStyle w:val="StyleUnderline"/>
        </w:rPr>
      </w:pPr>
      <w:r w:rsidRPr="000A661B">
        <w:rPr>
          <w:sz w:val="16"/>
        </w:rPr>
        <w:t xml:space="preserve">Then there is Nathan’s claim that “China suffers from major weaknesses” that will severely hamper its efforts to dominate Asia. </w:t>
      </w:r>
      <w:r w:rsidRPr="000A661B">
        <w:rPr>
          <w:rStyle w:val="StyleUnderline"/>
        </w:rPr>
        <w:t>China does confront several challenges, but Nathan overstates them.</w:t>
      </w:r>
      <w:r w:rsidRPr="000A661B">
        <w:rPr>
          <w:sz w:val="16"/>
        </w:rPr>
        <w:t xml:space="preserve"> It does contain numerous minority groups, for example, but 92 percent of its population is Han Chinese, and there is little evidence that ethnic unrest is sapping Chinese power. Nathan claims that China operates in a multipolar world in which it faces “five powerful rivals.” But </w:t>
      </w:r>
      <w:r w:rsidRPr="000A661B">
        <w:rPr>
          <w:rStyle w:val="StyleUnderline"/>
        </w:rPr>
        <w:t>the European Union is not a country, India and Japan are not great powers, and Russia is not an adversary. The United States is China’s only great-power rival.</w:t>
      </w:r>
      <w:r w:rsidRPr="000A661B">
        <w:rPr>
          <w:sz w:val="16"/>
        </w:rPr>
        <w:t xml:space="preserve"> Of course, </w:t>
      </w:r>
      <w:r w:rsidRPr="000A661B">
        <w:rPr>
          <w:rStyle w:val="StyleUnderline"/>
        </w:rPr>
        <w:t>China will have to contend with a U.S.-led balancing coalition that includes India and Japan, but that is a far cry from facing five great powers well positioned to stop it from achieving regional hegemony</w:t>
      </w:r>
      <w:r w:rsidRPr="000A661B">
        <w:rPr>
          <w:sz w:val="16"/>
        </w:rPr>
        <w:t xml:space="preserve">. Making the situation even more favorable to China is the fact that India, Japan, and the United States are thousands of miles apart, which will impair their ability to work together to contain China. Moreover, </w:t>
      </w:r>
      <w:r w:rsidRPr="000A661B">
        <w:rPr>
          <w:rStyle w:val="StyleUnderline"/>
        </w:rPr>
        <w:t>China is not as friendless as Nathan portrays it</w:t>
      </w:r>
      <w:r w:rsidRPr="000A661B">
        <w:rPr>
          <w:sz w:val="16"/>
        </w:rPr>
        <w:t xml:space="preserve"> to </w:t>
      </w:r>
      <w:proofErr w:type="gramStart"/>
      <w:r w:rsidRPr="000A661B">
        <w:rPr>
          <w:sz w:val="16"/>
        </w:rPr>
        <w:t>be:</w:t>
      </w:r>
      <w:proofErr w:type="gramEnd"/>
      <w:r w:rsidRPr="000A661B">
        <w:rPr>
          <w:sz w:val="16"/>
        </w:rPr>
        <w:t xml:space="preserve"> the country</w:t>
      </w:r>
      <w:r w:rsidRPr="000A661B">
        <w:rPr>
          <w:rStyle w:val="StyleUnderline"/>
        </w:rPr>
        <w:t xml:space="preserve"> has fostered </w:t>
      </w:r>
      <w:r w:rsidRPr="000A661B">
        <w:rPr>
          <w:sz w:val="16"/>
        </w:rPr>
        <w:t xml:space="preserve">increasingly </w:t>
      </w:r>
      <w:r w:rsidRPr="000A661B">
        <w:rPr>
          <w:rStyle w:val="StyleUnderline"/>
        </w:rPr>
        <w:t>friendly relations with</w:t>
      </w:r>
      <w:r w:rsidRPr="000A661B">
        <w:rPr>
          <w:sz w:val="16"/>
        </w:rPr>
        <w:t xml:space="preserve"> two of its most </w:t>
      </w:r>
      <w:r w:rsidRPr="000A661B">
        <w:rPr>
          <w:rStyle w:val="Emphasis"/>
        </w:rPr>
        <w:t>powerful neighbors</w:t>
      </w:r>
      <w:r w:rsidRPr="000A661B">
        <w:rPr>
          <w:sz w:val="16"/>
        </w:rPr>
        <w:t xml:space="preserve">, </w:t>
      </w:r>
      <w:r w:rsidRPr="000A661B">
        <w:rPr>
          <w:rStyle w:val="StyleUnderline"/>
        </w:rPr>
        <w:t xml:space="preserve">Pakistan and Russia. </w:t>
      </w:r>
    </w:p>
    <w:p w14:paraId="0AE38FB1" w14:textId="77777777" w:rsidR="0029592B" w:rsidRPr="000A661B" w:rsidRDefault="0029592B" w:rsidP="0029592B">
      <w:pPr>
        <w:rPr>
          <w:sz w:val="16"/>
        </w:rPr>
      </w:pPr>
      <w:r w:rsidRPr="000A661B">
        <w:rPr>
          <w:sz w:val="16"/>
        </w:rPr>
        <w:t xml:space="preserve">The most serious difficulty </w:t>
      </w:r>
      <w:r w:rsidRPr="000A661B">
        <w:rPr>
          <w:rStyle w:val="StyleUnderline"/>
        </w:rPr>
        <w:t>Nathan identifies is China’s aging population</w:t>
      </w:r>
      <w:r w:rsidRPr="000A661B">
        <w:rPr>
          <w:sz w:val="16"/>
        </w:rPr>
        <w:t>, but it is hard to know what its effects will be in the foreseeable future</w:t>
      </w:r>
      <w:r w:rsidRPr="000A661B">
        <w:rPr>
          <w:rStyle w:val="StyleUnderline"/>
        </w:rPr>
        <w:t>. Beijing will surely turn to automation to mitigate the problem</w:t>
      </w:r>
      <w:r w:rsidRPr="000A661B">
        <w:rPr>
          <w:sz w:val="16"/>
        </w:rPr>
        <w:t xml:space="preserve">, which anyway will take a few decades to have a significant impact. Also, </w:t>
      </w:r>
      <w:r w:rsidRPr="000A661B">
        <w:rPr>
          <w:rStyle w:val="StyleUnderline"/>
        </w:rPr>
        <w:t>many of China’s competitors are dealing with similar demographic challenges</w:t>
      </w:r>
      <w:r w:rsidRPr="000A661B">
        <w:rPr>
          <w:sz w:val="16"/>
        </w:rPr>
        <w:t xml:space="preserve">, including Japan, South Korea, and even the United States to some extent. Nathan argues that China’s economy is likely to slow down markedly moving forward, and he may be right, but it is difficult to know how much that economy will grow in the next few decades (and how the U.S. economy will perform over that same period). After all, few experts predicted China’s spectacular growth over the past 30 years. But even if the country’s economy grows more slowly than it has in recent </w:t>
      </w:r>
      <w:r w:rsidRPr="000A661B">
        <w:rPr>
          <w:rStyle w:val="StyleUnderline"/>
        </w:rPr>
        <w:t>years, it will still be enormously powerful and will provide Beijing with the military wherewithal to cause its neighbors and the United States much trouble</w:t>
      </w:r>
      <w:r w:rsidRPr="000A661B">
        <w:rPr>
          <w:sz w:val="16"/>
        </w:rPr>
        <w:t xml:space="preserve">. </w:t>
      </w:r>
    </w:p>
    <w:p w14:paraId="05A6199F" w14:textId="63B40F70" w:rsidR="002B3501" w:rsidRDefault="00E40E85" w:rsidP="002B3501">
      <w:pPr>
        <w:pStyle w:val="Heading3"/>
      </w:pPr>
      <w:r>
        <w:t xml:space="preserve">I/L - </w:t>
      </w:r>
      <w:r w:rsidR="002B3501">
        <w:t xml:space="preserve">Yes </w:t>
      </w:r>
      <w:proofErr w:type="spellStart"/>
      <w:r w:rsidR="002B3501">
        <w:t>Prolif</w:t>
      </w:r>
      <w:proofErr w:type="spellEnd"/>
      <w:r w:rsidR="002B3501">
        <w:t xml:space="preserve"> </w:t>
      </w:r>
    </w:p>
    <w:p w14:paraId="5031AEBE" w14:textId="77777777" w:rsidR="002B3501" w:rsidRDefault="002B3501" w:rsidP="002B3501">
      <w:pPr>
        <w:pStyle w:val="Heading4"/>
      </w:pPr>
      <w:r>
        <w:t xml:space="preserve">The LIO is the only thing blocking </w:t>
      </w:r>
      <w:proofErr w:type="spellStart"/>
      <w:r>
        <w:t>prolif</w:t>
      </w:r>
      <w:proofErr w:type="spellEnd"/>
      <w:r>
        <w:t xml:space="preserve">. </w:t>
      </w:r>
    </w:p>
    <w:p w14:paraId="1D09A1E4" w14:textId="77777777" w:rsidR="002B3501" w:rsidRPr="007757F6" w:rsidRDefault="002B3501" w:rsidP="002B3501">
      <w:r w:rsidRPr="007757F6">
        <w:rPr>
          <w:rStyle w:val="Style13ptBold"/>
        </w:rPr>
        <w:t xml:space="preserve">Economist </w:t>
      </w:r>
      <w:r>
        <w:rPr>
          <w:rStyle w:val="Style13ptBold"/>
        </w:rPr>
        <w:t xml:space="preserve">’22 </w:t>
      </w:r>
      <w:r>
        <w:t>[3/19/22; "A debate about nuclear weapons resurfaces in East Asia," https://www.economist.com/asia/2022/03/19/a-debate-about-nuclear-weapons-resurfaces-in-east-asia]</w:t>
      </w:r>
    </w:p>
    <w:p w14:paraId="15946CC4" w14:textId="77777777" w:rsidR="002B3501" w:rsidRPr="00CE3075" w:rsidRDefault="002B3501" w:rsidP="002B3501">
      <w:pPr>
        <w:rPr>
          <w:sz w:val="16"/>
        </w:rPr>
      </w:pPr>
      <w:r w:rsidRPr="00CE3075">
        <w:rPr>
          <w:sz w:val="16"/>
        </w:rPr>
        <w:t xml:space="preserve">Well </w:t>
      </w:r>
      <w:r w:rsidRPr="007757F6">
        <w:rPr>
          <w:rStyle w:val="StyleUnderline"/>
        </w:rPr>
        <w:t xml:space="preserve">before Russia’s invasion of Ukraine, </w:t>
      </w:r>
      <w:r w:rsidRPr="00D61092">
        <w:rPr>
          <w:rStyle w:val="StyleUnderline"/>
          <w:highlight w:val="cyan"/>
        </w:rPr>
        <w:t>doubts were growing in Asia about the durability of the American-led orde</w:t>
      </w:r>
      <w:r w:rsidRPr="00CE3075">
        <w:rPr>
          <w:sz w:val="16"/>
          <w:highlight w:val="cyan"/>
        </w:rPr>
        <w:t>r</w:t>
      </w:r>
      <w:r w:rsidRPr="00CE3075">
        <w:rPr>
          <w:sz w:val="16"/>
        </w:rPr>
        <w:t xml:space="preserve"> that has largely kept the peace since the Vietnam war. One set of doubts concerns China’s bullying, mercantilist approach to economic relations, and its aggressive conduct in the South China Sea, the East China Sea, the Taiwan Strait and along the Himalayas.</w:t>
      </w:r>
    </w:p>
    <w:p w14:paraId="7A1D52DF" w14:textId="77777777" w:rsidR="002B3501" w:rsidRPr="00CE3075" w:rsidRDefault="002B3501" w:rsidP="002B3501">
      <w:pPr>
        <w:rPr>
          <w:sz w:val="16"/>
        </w:rPr>
      </w:pPr>
      <w:r w:rsidRPr="00CE3075">
        <w:rPr>
          <w:sz w:val="16"/>
        </w:rPr>
        <w:t xml:space="preserve">The other set had to do with the staying power of America. Its </w:t>
      </w:r>
      <w:r w:rsidRPr="007757F6">
        <w:rPr>
          <w:rStyle w:val="StyleUnderline"/>
        </w:rPr>
        <w:t xml:space="preserve">friends were unnerved by </w:t>
      </w:r>
      <w:r w:rsidRPr="00CE3075">
        <w:rPr>
          <w:sz w:val="16"/>
        </w:rPr>
        <w:t>then-President Donald Trump’s “</w:t>
      </w:r>
      <w:r w:rsidRPr="007757F6">
        <w:rPr>
          <w:rStyle w:val="StyleUnderline"/>
        </w:rPr>
        <w:t>America First” rhetoric, his disparaging of allies and his love-in with North Korea’s nuclear-armed despot</w:t>
      </w:r>
      <w:r w:rsidRPr="00CE3075">
        <w:rPr>
          <w:sz w:val="16"/>
        </w:rPr>
        <w:t>, Kim Jong Un. President Joe Biden has charted a much more reassuring course, reminding friends of America’s commitment to Asia. But can it last?</w:t>
      </w:r>
    </w:p>
    <w:p w14:paraId="520133A4" w14:textId="77777777" w:rsidR="002B3501" w:rsidRPr="00CE3075" w:rsidRDefault="002B3501" w:rsidP="002B3501">
      <w:pPr>
        <w:rPr>
          <w:sz w:val="16"/>
        </w:rPr>
      </w:pPr>
      <w:r w:rsidRPr="00CE3075">
        <w:rPr>
          <w:sz w:val="16"/>
        </w:rPr>
        <w:t xml:space="preserve">Vladimir </w:t>
      </w:r>
      <w:r w:rsidRPr="00CE3075">
        <w:rPr>
          <w:rStyle w:val="StyleUnderline"/>
          <w:highlight w:val="cyan"/>
        </w:rPr>
        <w:t>Putin’s war has turbocharged</w:t>
      </w:r>
      <w:r w:rsidRPr="006F1E5F">
        <w:rPr>
          <w:rStyle w:val="StyleUnderline"/>
        </w:rPr>
        <w:t xml:space="preserve"> both sets of </w:t>
      </w:r>
      <w:r w:rsidRPr="00CE3075">
        <w:rPr>
          <w:rStyle w:val="StyleUnderline"/>
          <w:highlight w:val="cyan"/>
        </w:rPr>
        <w:t>doubts.</w:t>
      </w:r>
      <w:r w:rsidRPr="006F1E5F">
        <w:rPr>
          <w:rStyle w:val="StyleUnderline"/>
        </w:rPr>
        <w:t xml:space="preserve"> Despite welcome reassurances from the Biden administration, </w:t>
      </w:r>
      <w:r w:rsidRPr="00CE3075">
        <w:rPr>
          <w:rStyle w:val="StyleUnderline"/>
          <w:highlight w:val="cyan"/>
        </w:rPr>
        <w:t>some in Asia</w:t>
      </w:r>
      <w:r w:rsidRPr="006F1E5F">
        <w:rPr>
          <w:rStyle w:val="StyleUnderline"/>
        </w:rPr>
        <w:t xml:space="preserve"> still </w:t>
      </w:r>
      <w:r w:rsidRPr="00CE3075">
        <w:rPr>
          <w:rStyle w:val="StyleUnderline"/>
          <w:highlight w:val="cyan"/>
        </w:rPr>
        <w:t>worry</w:t>
      </w:r>
      <w:r w:rsidRPr="00CE3075">
        <w:rPr>
          <w:sz w:val="16"/>
        </w:rPr>
        <w:t xml:space="preserve">. At the same time, </w:t>
      </w:r>
      <w:r w:rsidRPr="00CE3075">
        <w:rPr>
          <w:rStyle w:val="Emphasis"/>
          <w:highlight w:val="cyan"/>
        </w:rPr>
        <w:t>China grows</w:t>
      </w:r>
      <w:r w:rsidRPr="006F1E5F">
        <w:rPr>
          <w:rStyle w:val="Emphasis"/>
        </w:rPr>
        <w:t xml:space="preserve"> only </w:t>
      </w:r>
      <w:r w:rsidRPr="00CE3075">
        <w:rPr>
          <w:rStyle w:val="Emphasis"/>
          <w:highlight w:val="cyan"/>
        </w:rPr>
        <w:t>more dangerous</w:t>
      </w:r>
      <w:r w:rsidRPr="00CE3075">
        <w:rPr>
          <w:sz w:val="16"/>
        </w:rPr>
        <w:t xml:space="preserve">. President Xi Jinping declared a friendship with “no limits” with </w:t>
      </w:r>
      <w:proofErr w:type="spellStart"/>
      <w:r w:rsidRPr="00CE3075">
        <w:rPr>
          <w:sz w:val="16"/>
        </w:rPr>
        <w:t>Mr</w:t>
      </w:r>
      <w:proofErr w:type="spellEnd"/>
      <w:r w:rsidRPr="00CE3075">
        <w:rPr>
          <w:sz w:val="16"/>
        </w:rPr>
        <w:t xml:space="preserve"> Putin, while recently reaffirming co-operation with </w:t>
      </w:r>
      <w:proofErr w:type="spellStart"/>
      <w:r w:rsidRPr="00CE3075">
        <w:rPr>
          <w:sz w:val="16"/>
        </w:rPr>
        <w:t>Mr</w:t>
      </w:r>
      <w:proofErr w:type="spellEnd"/>
      <w:r w:rsidRPr="00CE3075">
        <w:rPr>
          <w:sz w:val="16"/>
        </w:rPr>
        <w:t xml:space="preserve"> Kim. To Asian democrats, it looks like a new axis of authoritarianism. </w:t>
      </w:r>
      <w:r w:rsidRPr="006F1E5F">
        <w:rPr>
          <w:rStyle w:val="StyleUnderline"/>
        </w:rPr>
        <w:t xml:space="preserve">Japan’s once-convivial relations with Russia have all but ruptured since </w:t>
      </w:r>
      <w:proofErr w:type="spellStart"/>
      <w:r w:rsidRPr="006F1E5F">
        <w:rPr>
          <w:rStyle w:val="StyleUnderline"/>
        </w:rPr>
        <w:t>Mr</w:t>
      </w:r>
      <w:proofErr w:type="spellEnd"/>
      <w:r w:rsidRPr="006F1E5F">
        <w:rPr>
          <w:rStyle w:val="StyleUnderline"/>
        </w:rPr>
        <w:t xml:space="preserve"> Putin attacked Ukraine.</w:t>
      </w:r>
      <w:r w:rsidRPr="00CE3075">
        <w:rPr>
          <w:sz w:val="16"/>
        </w:rPr>
        <w:t xml:space="preserve"> Meanwhile, North Korea may have resumed testing long-range, nuclear-capable missiles.</w:t>
      </w:r>
    </w:p>
    <w:p w14:paraId="1326F385" w14:textId="77777777" w:rsidR="002B3501" w:rsidRPr="00CE3075" w:rsidRDefault="002B3501" w:rsidP="002B3501">
      <w:pPr>
        <w:rPr>
          <w:sz w:val="16"/>
        </w:rPr>
      </w:pPr>
      <w:r w:rsidRPr="00CE3075">
        <w:rPr>
          <w:rStyle w:val="StyleUnderline"/>
          <w:highlight w:val="cyan"/>
        </w:rPr>
        <w:t>East Asians are debating America’s nuclear umbrella</w:t>
      </w:r>
      <w:r w:rsidRPr="00CE3075">
        <w:rPr>
          <w:sz w:val="16"/>
          <w:highlight w:val="cyan"/>
        </w:rPr>
        <w:t>.</w:t>
      </w:r>
      <w:r w:rsidRPr="00CE3075">
        <w:rPr>
          <w:sz w:val="16"/>
        </w:rPr>
        <w:t xml:space="preserve"> This formally shields Japan and South Korea. It is the least visible way in which America protects its Asian allies: its intercontinental ballistic missile bases are far away in Wyoming and Montana; its nuclear-armed submarines and bombers are out of sight.</w:t>
      </w:r>
    </w:p>
    <w:p w14:paraId="58590018" w14:textId="77777777" w:rsidR="002B3501" w:rsidRPr="00CE3075" w:rsidRDefault="002B3501" w:rsidP="002B3501">
      <w:pPr>
        <w:rPr>
          <w:sz w:val="16"/>
        </w:rPr>
      </w:pPr>
      <w:r w:rsidRPr="00CE3075">
        <w:rPr>
          <w:sz w:val="16"/>
        </w:rPr>
        <w:t>Japan’s is the only country ever to have suffered nuclear attacks. That experience informs its pacifism. Its government has long been committed to three “</w:t>
      </w:r>
      <w:proofErr w:type="gramStart"/>
      <w:r w:rsidRPr="00CE3075">
        <w:rPr>
          <w:sz w:val="16"/>
        </w:rPr>
        <w:t>no’s</w:t>
      </w:r>
      <w:proofErr w:type="gramEnd"/>
      <w:r w:rsidRPr="00CE3075">
        <w:rPr>
          <w:sz w:val="16"/>
        </w:rPr>
        <w:t>”: Japan will not own, make or allow on its territory any nuclear weapons. In this context, the umbrella is rarely acknowledged. Discussions about nuclear strategy occurred behind the shoji screen.</w:t>
      </w:r>
    </w:p>
    <w:p w14:paraId="69657D32" w14:textId="77777777" w:rsidR="002B3501" w:rsidRPr="00CE3075" w:rsidRDefault="002B3501" w:rsidP="002B3501">
      <w:pPr>
        <w:rPr>
          <w:sz w:val="16"/>
        </w:rPr>
      </w:pPr>
      <w:r w:rsidRPr="00CE3075">
        <w:rPr>
          <w:sz w:val="16"/>
        </w:rPr>
        <w:t xml:space="preserve">That, though, has suddenly changed. </w:t>
      </w:r>
      <w:r w:rsidRPr="00E5108C">
        <w:rPr>
          <w:rStyle w:val="StyleUnderline"/>
        </w:rPr>
        <w:t xml:space="preserve">Soon after </w:t>
      </w:r>
      <w:proofErr w:type="spellStart"/>
      <w:r w:rsidRPr="00CE3075">
        <w:rPr>
          <w:sz w:val="16"/>
        </w:rPr>
        <w:t>Mr</w:t>
      </w:r>
      <w:proofErr w:type="spellEnd"/>
      <w:r w:rsidRPr="00CE3075">
        <w:rPr>
          <w:sz w:val="16"/>
        </w:rPr>
        <w:t xml:space="preserve"> </w:t>
      </w:r>
      <w:r w:rsidRPr="00E5108C">
        <w:rPr>
          <w:rStyle w:val="StyleUnderline"/>
        </w:rPr>
        <w:t>Putin’s invasion</w:t>
      </w:r>
      <w:r w:rsidRPr="00CE3075">
        <w:rPr>
          <w:sz w:val="16"/>
        </w:rPr>
        <w:t xml:space="preserve"> began, a former prime minister,</w:t>
      </w:r>
      <w:r w:rsidRPr="00E5108C">
        <w:rPr>
          <w:rStyle w:val="StyleUnderline"/>
        </w:rPr>
        <w:t xml:space="preserve"> </w:t>
      </w:r>
      <w:r w:rsidRPr="00CE3075">
        <w:rPr>
          <w:rStyle w:val="StyleUnderline"/>
          <w:highlight w:val="cyan"/>
        </w:rPr>
        <w:t>Abe</w:t>
      </w:r>
      <w:r w:rsidRPr="00CE3075">
        <w:rPr>
          <w:sz w:val="16"/>
        </w:rPr>
        <w:t xml:space="preserve"> Shinzo, </w:t>
      </w:r>
      <w:r w:rsidRPr="00CE3075">
        <w:rPr>
          <w:rStyle w:val="StyleUnderline"/>
          <w:highlight w:val="cyan"/>
        </w:rPr>
        <w:t>suggested that Japan should</w:t>
      </w:r>
      <w:r w:rsidRPr="00E5108C">
        <w:rPr>
          <w:rStyle w:val="StyleUnderline"/>
        </w:rPr>
        <w:t xml:space="preserve"> discuss </w:t>
      </w:r>
      <w:r w:rsidRPr="00CE3075">
        <w:rPr>
          <w:rStyle w:val="StyleUnderline"/>
          <w:highlight w:val="cyan"/>
        </w:rPr>
        <w:t>hosti</w:t>
      </w:r>
      <w:r w:rsidRPr="00E5108C">
        <w:rPr>
          <w:rStyle w:val="StyleUnderline"/>
        </w:rPr>
        <w:t xml:space="preserve">ng </w:t>
      </w:r>
      <w:r w:rsidRPr="00CE3075">
        <w:rPr>
          <w:rStyle w:val="StyleUnderline"/>
        </w:rPr>
        <w:t>American</w:t>
      </w:r>
      <w:r w:rsidRPr="00CE3075">
        <w:rPr>
          <w:rStyle w:val="StyleUnderline"/>
          <w:highlight w:val="cyan"/>
        </w:rPr>
        <w:t xml:space="preserve"> nukes</w:t>
      </w:r>
      <w:r w:rsidRPr="00CE3075">
        <w:rPr>
          <w:sz w:val="16"/>
        </w:rPr>
        <w:t xml:space="preserve">, as some countries do in Europe. </w:t>
      </w:r>
      <w:proofErr w:type="spellStart"/>
      <w:r w:rsidRPr="00CE3075">
        <w:rPr>
          <w:sz w:val="16"/>
        </w:rPr>
        <w:t>Mr</w:t>
      </w:r>
      <w:proofErr w:type="spellEnd"/>
      <w:r w:rsidRPr="00CE3075">
        <w:rPr>
          <w:sz w:val="16"/>
        </w:rPr>
        <w:t xml:space="preserve"> </w:t>
      </w:r>
      <w:r w:rsidRPr="00E5108C">
        <w:rPr>
          <w:rStyle w:val="StyleUnderline"/>
        </w:rPr>
        <w:t>Abe noted that Ukraine gave up its</w:t>
      </w:r>
      <w:r w:rsidRPr="00CE3075">
        <w:rPr>
          <w:sz w:val="16"/>
        </w:rPr>
        <w:t xml:space="preserve"> Soviet-era </w:t>
      </w:r>
      <w:r w:rsidRPr="00E5108C">
        <w:rPr>
          <w:rStyle w:val="StyleUnderline"/>
        </w:rPr>
        <w:t>nuclear weapons</w:t>
      </w:r>
      <w:r w:rsidRPr="00CE3075">
        <w:rPr>
          <w:sz w:val="16"/>
        </w:rPr>
        <w:t xml:space="preserve"> in 1994, and </w:t>
      </w:r>
      <w:r w:rsidRPr="00E5108C">
        <w:rPr>
          <w:rStyle w:val="StyleUnderline"/>
        </w:rPr>
        <w:t xml:space="preserve">that this perhaps made it more vulnerable to its predatory </w:t>
      </w:r>
      <w:proofErr w:type="spellStart"/>
      <w:r w:rsidRPr="00E5108C">
        <w:rPr>
          <w:rStyle w:val="StyleUnderline"/>
        </w:rPr>
        <w:t>neighbour</w:t>
      </w:r>
      <w:proofErr w:type="spellEnd"/>
      <w:r w:rsidRPr="00CE3075">
        <w:rPr>
          <w:sz w:val="16"/>
        </w:rPr>
        <w:t xml:space="preserve"> today. What he left unsaid is that if Japan hosted weapons, it would remove all doubt about its ability to deter an invader or a nuclear aggressor. But in saying as much as he did, he punched a hole through the shoji.</w:t>
      </w:r>
    </w:p>
    <w:p w14:paraId="7580D741" w14:textId="77777777" w:rsidR="002B3501" w:rsidRPr="00E5108C" w:rsidRDefault="002B3501" w:rsidP="002B3501">
      <w:pPr>
        <w:rPr>
          <w:rStyle w:val="StyleUnderline"/>
        </w:rPr>
      </w:pPr>
      <w:r w:rsidRPr="00CE3075">
        <w:rPr>
          <w:sz w:val="16"/>
        </w:rPr>
        <w:t xml:space="preserve">Past attempts by Japanese politicians to raise the topic have been slapped down by establishment security experts. This time, notes Richard Samuels, a political scientist at </w:t>
      </w:r>
      <w:proofErr w:type="spellStart"/>
      <w:r w:rsidRPr="00CE3075">
        <w:rPr>
          <w:sz w:val="16"/>
        </w:rPr>
        <w:t>mit</w:t>
      </w:r>
      <w:proofErr w:type="spellEnd"/>
      <w:r w:rsidRPr="00CE3075">
        <w:rPr>
          <w:sz w:val="16"/>
        </w:rPr>
        <w:t xml:space="preserve">, the debate is more substantive. The prime minister, Kishida Fumio, who hails from Hiroshima, has dismissed the idea. Yet this </w:t>
      </w:r>
      <w:r w:rsidRPr="00E5108C">
        <w:rPr>
          <w:rStyle w:val="StyleUnderline"/>
        </w:rPr>
        <w:t xml:space="preserve">week his </w:t>
      </w:r>
      <w:r w:rsidRPr="00CE3075">
        <w:rPr>
          <w:rStyle w:val="StyleUnderline"/>
          <w:highlight w:val="cyan"/>
        </w:rPr>
        <w:t>L</w:t>
      </w:r>
      <w:r w:rsidRPr="00E5108C">
        <w:rPr>
          <w:rStyle w:val="StyleUnderline"/>
        </w:rPr>
        <w:t xml:space="preserve">iberal </w:t>
      </w:r>
      <w:r w:rsidRPr="00CE3075">
        <w:rPr>
          <w:rStyle w:val="StyleUnderline"/>
          <w:highlight w:val="cyan"/>
        </w:rPr>
        <w:t>D</w:t>
      </w:r>
      <w:r w:rsidRPr="00E5108C">
        <w:rPr>
          <w:rStyle w:val="StyleUnderline"/>
        </w:rPr>
        <w:t xml:space="preserve">emocratic </w:t>
      </w:r>
      <w:r w:rsidRPr="00CE3075">
        <w:rPr>
          <w:rStyle w:val="StyleUnderline"/>
          <w:highlight w:val="cyan"/>
        </w:rPr>
        <w:t>P</w:t>
      </w:r>
      <w:r w:rsidRPr="00E5108C">
        <w:rPr>
          <w:rStyle w:val="StyleUnderline"/>
        </w:rPr>
        <w:t xml:space="preserve">arty </w:t>
      </w:r>
      <w:r w:rsidRPr="00CE3075">
        <w:rPr>
          <w:rStyle w:val="StyleUnderline"/>
          <w:highlight w:val="cyan"/>
        </w:rPr>
        <w:t>said it would begin</w:t>
      </w:r>
      <w:r w:rsidRPr="00E5108C">
        <w:rPr>
          <w:rStyle w:val="StyleUnderline"/>
        </w:rPr>
        <w:t xml:space="preserve"> internal </w:t>
      </w:r>
      <w:r w:rsidRPr="00CE3075">
        <w:rPr>
          <w:rStyle w:val="StyleUnderline"/>
          <w:highlight w:val="cyan"/>
        </w:rPr>
        <w:t>discussions on</w:t>
      </w:r>
      <w:r w:rsidRPr="00E5108C">
        <w:rPr>
          <w:rStyle w:val="StyleUnderline"/>
        </w:rPr>
        <w:t xml:space="preserve"> nuclear </w:t>
      </w:r>
      <w:r w:rsidRPr="00CE3075">
        <w:rPr>
          <w:rStyle w:val="StyleUnderline"/>
          <w:highlight w:val="cyan"/>
        </w:rPr>
        <w:t>deterrenc</w:t>
      </w:r>
      <w:r w:rsidRPr="00E5108C">
        <w:rPr>
          <w:rStyle w:val="StyleUnderline"/>
        </w:rPr>
        <w:t>e.</w:t>
      </w:r>
    </w:p>
    <w:p w14:paraId="6ACECEA0" w14:textId="77777777" w:rsidR="002B3501" w:rsidRPr="00CE3075" w:rsidRDefault="002B3501" w:rsidP="002B3501">
      <w:pPr>
        <w:rPr>
          <w:sz w:val="16"/>
        </w:rPr>
      </w:pPr>
      <w:r w:rsidRPr="00CE3075">
        <w:rPr>
          <w:sz w:val="16"/>
        </w:rPr>
        <w:t xml:space="preserve">Japan still has loads of nuclear inhibitions—and </w:t>
      </w:r>
      <w:proofErr w:type="spellStart"/>
      <w:r w:rsidRPr="00CE3075">
        <w:rPr>
          <w:sz w:val="16"/>
        </w:rPr>
        <w:t>Mr</w:t>
      </w:r>
      <w:proofErr w:type="spellEnd"/>
      <w:r w:rsidRPr="00CE3075">
        <w:rPr>
          <w:sz w:val="16"/>
        </w:rPr>
        <w:t xml:space="preserve"> Abe raised a non-starter in part to drive a hard bargain within the ruling coalition to accept other forms of American </w:t>
      </w:r>
      <w:proofErr w:type="spellStart"/>
      <w:r w:rsidRPr="00CE3075">
        <w:rPr>
          <w:sz w:val="16"/>
        </w:rPr>
        <w:t>defence</w:t>
      </w:r>
      <w:proofErr w:type="spellEnd"/>
      <w:r w:rsidRPr="00CE3075">
        <w:rPr>
          <w:sz w:val="16"/>
        </w:rPr>
        <w:t xml:space="preserve">, such as (non-nuclear) missiles, notes Ankit Panda at the Carnegie Endowment for International Peace, a think-tank. </w:t>
      </w:r>
      <w:proofErr w:type="spellStart"/>
      <w:r w:rsidRPr="00CE3075">
        <w:rPr>
          <w:sz w:val="16"/>
        </w:rPr>
        <w:t>Neighbouring</w:t>
      </w:r>
      <w:proofErr w:type="spellEnd"/>
      <w:r w:rsidRPr="00CE3075">
        <w:rPr>
          <w:sz w:val="16"/>
        </w:rPr>
        <w:t xml:space="preserve"> </w:t>
      </w:r>
      <w:r w:rsidRPr="00CE3075">
        <w:rPr>
          <w:rStyle w:val="StyleUnderline"/>
          <w:highlight w:val="cyan"/>
        </w:rPr>
        <w:t>South Korea’s</w:t>
      </w:r>
      <w:r w:rsidRPr="00E5108C">
        <w:rPr>
          <w:rStyle w:val="StyleUnderline"/>
        </w:rPr>
        <w:t xml:space="preserve"> nuclear </w:t>
      </w:r>
      <w:r w:rsidRPr="00CE3075">
        <w:rPr>
          <w:rStyle w:val="StyleUnderline"/>
          <w:highlight w:val="cyan"/>
        </w:rPr>
        <w:t>inhibitions are fewer</w:t>
      </w:r>
      <w:r w:rsidRPr="00E5108C">
        <w:rPr>
          <w:rStyle w:val="StyleUnderline"/>
        </w:rPr>
        <w:t>.</w:t>
      </w:r>
      <w:r w:rsidRPr="00CE3075">
        <w:rPr>
          <w:sz w:val="16"/>
        </w:rPr>
        <w:t xml:space="preserve"> The hawkish president-elect, </w:t>
      </w:r>
      <w:r w:rsidRPr="00CE3075">
        <w:rPr>
          <w:rStyle w:val="StyleUnderline"/>
          <w:highlight w:val="cyan"/>
        </w:rPr>
        <w:t>Yoon</w:t>
      </w:r>
      <w:r w:rsidRPr="00E5108C">
        <w:rPr>
          <w:rStyle w:val="StyleUnderline"/>
        </w:rPr>
        <w:t xml:space="preserve"> Suk-</w:t>
      </w:r>
      <w:proofErr w:type="spellStart"/>
      <w:r w:rsidRPr="00E5108C">
        <w:rPr>
          <w:rStyle w:val="StyleUnderline"/>
        </w:rPr>
        <w:t>yeol</w:t>
      </w:r>
      <w:proofErr w:type="spellEnd"/>
      <w:r w:rsidRPr="00E5108C">
        <w:rPr>
          <w:rStyle w:val="StyleUnderline"/>
        </w:rPr>
        <w:t xml:space="preserve">, </w:t>
      </w:r>
      <w:r w:rsidRPr="00CE3075">
        <w:rPr>
          <w:rStyle w:val="StyleUnderline"/>
          <w:highlight w:val="cyan"/>
        </w:rPr>
        <w:t>promised</w:t>
      </w:r>
      <w:r w:rsidRPr="00E5108C">
        <w:rPr>
          <w:rStyle w:val="StyleUnderline"/>
        </w:rPr>
        <w:t xml:space="preserve"> during his campaign to ask for the redeployment of American </w:t>
      </w:r>
      <w:r w:rsidRPr="00CE3075">
        <w:rPr>
          <w:rStyle w:val="StyleUnderline"/>
          <w:highlight w:val="cyan"/>
        </w:rPr>
        <w:t>battlefield nukes</w:t>
      </w:r>
      <w:r w:rsidRPr="00CE3075">
        <w:rPr>
          <w:sz w:val="16"/>
        </w:rPr>
        <w:t>, removed in 1991, in the event of a crisis on the Korean peninsula. A report last month by the Chicago Council on Global Affairs, another think-tank, found that 56</w:t>
      </w:r>
      <w:r w:rsidRPr="00E5108C">
        <w:rPr>
          <w:rStyle w:val="StyleUnderline"/>
        </w:rPr>
        <w:t>% of South Koreans polled supported hosting American nuclear weapons.</w:t>
      </w:r>
      <w:r w:rsidRPr="00CE3075">
        <w:rPr>
          <w:sz w:val="16"/>
        </w:rPr>
        <w:t xml:space="preserve"> Even more—</w:t>
      </w:r>
      <w:r w:rsidRPr="00CE3075">
        <w:rPr>
          <w:rStyle w:val="Emphasis"/>
          <w:highlight w:val="cyan"/>
        </w:rPr>
        <w:t>71%—</w:t>
      </w:r>
      <w:proofErr w:type="spellStart"/>
      <w:r w:rsidRPr="00CE3075">
        <w:rPr>
          <w:rStyle w:val="Emphasis"/>
          <w:highlight w:val="cyan"/>
        </w:rPr>
        <w:t>favoured</w:t>
      </w:r>
      <w:proofErr w:type="spellEnd"/>
      <w:r w:rsidRPr="00CE3075">
        <w:rPr>
          <w:rStyle w:val="Emphasis"/>
          <w:highlight w:val="cyan"/>
        </w:rPr>
        <w:t xml:space="preserve"> South Korea having its own capability</w:t>
      </w:r>
      <w:r w:rsidRPr="00CE3075">
        <w:rPr>
          <w:sz w:val="16"/>
        </w:rPr>
        <w:t>.</w:t>
      </w:r>
    </w:p>
    <w:p w14:paraId="1AD9AD43" w14:textId="77777777" w:rsidR="002B3501" w:rsidRPr="00CE3075" w:rsidRDefault="002B3501" w:rsidP="002B3501">
      <w:pPr>
        <w:rPr>
          <w:sz w:val="16"/>
        </w:rPr>
      </w:pPr>
      <w:r w:rsidRPr="00CE3075">
        <w:rPr>
          <w:sz w:val="16"/>
        </w:rPr>
        <w:t xml:space="preserve">Both </w:t>
      </w:r>
      <w:r w:rsidRPr="00CE3075">
        <w:rPr>
          <w:rStyle w:val="StyleUnderline"/>
          <w:highlight w:val="cyan"/>
        </w:rPr>
        <w:t>Japan and</w:t>
      </w:r>
      <w:r w:rsidRPr="00E5108C">
        <w:rPr>
          <w:rStyle w:val="StyleUnderline"/>
        </w:rPr>
        <w:t xml:space="preserve"> South </w:t>
      </w:r>
      <w:r w:rsidRPr="00CE3075">
        <w:rPr>
          <w:rStyle w:val="StyleUnderline"/>
          <w:highlight w:val="cyan"/>
        </w:rPr>
        <w:t>Korea could swiftly make their own</w:t>
      </w:r>
      <w:r w:rsidRPr="00E5108C">
        <w:rPr>
          <w:rStyle w:val="StyleUnderline"/>
        </w:rPr>
        <w:t xml:space="preserve"> nuclear weapons</w:t>
      </w:r>
      <w:r w:rsidRPr="00CE3075">
        <w:rPr>
          <w:sz w:val="16"/>
        </w:rPr>
        <w:t xml:space="preserve"> if they wanted to</w:t>
      </w:r>
      <w:r w:rsidRPr="00CE3075">
        <w:rPr>
          <w:sz w:val="16"/>
          <w:highlight w:val="cyan"/>
        </w:rPr>
        <w:t xml:space="preserve">. </w:t>
      </w:r>
      <w:r w:rsidRPr="00CE3075">
        <w:rPr>
          <w:rStyle w:val="StyleUnderline"/>
          <w:highlight w:val="cyan"/>
        </w:rPr>
        <w:t>They have the tech</w:t>
      </w:r>
      <w:r w:rsidRPr="00E5108C">
        <w:rPr>
          <w:rStyle w:val="StyleUnderline"/>
        </w:rPr>
        <w:t xml:space="preserve">nology, </w:t>
      </w:r>
      <w:proofErr w:type="gramStart"/>
      <w:r w:rsidRPr="00E5108C">
        <w:rPr>
          <w:rStyle w:val="StyleUnderline"/>
        </w:rPr>
        <w:t>materials</w:t>
      </w:r>
      <w:proofErr w:type="gramEnd"/>
      <w:r w:rsidRPr="00E5108C">
        <w:rPr>
          <w:rStyle w:val="StyleUnderline"/>
        </w:rPr>
        <w:t xml:space="preserve"> </w:t>
      </w:r>
      <w:r w:rsidRPr="00CE3075">
        <w:rPr>
          <w:rStyle w:val="StyleUnderline"/>
          <w:highlight w:val="cyan"/>
        </w:rPr>
        <w:t>and expertis</w:t>
      </w:r>
      <w:r w:rsidRPr="00E5108C">
        <w:rPr>
          <w:rStyle w:val="StyleUnderline"/>
        </w:rPr>
        <w:t>e</w:t>
      </w:r>
      <w:r w:rsidRPr="00CE3075">
        <w:rPr>
          <w:sz w:val="16"/>
        </w:rPr>
        <w:t>. Easier and less controversial would be to let America station its nukes on their territory. Neither outcome is likely, for now. America insists its nuclear and non-nuclear assurances are cast-iron.</w:t>
      </w:r>
    </w:p>
    <w:p w14:paraId="2BD8B4CA" w14:textId="77777777" w:rsidR="002B3501" w:rsidRPr="00CE3075" w:rsidRDefault="002B3501" w:rsidP="002B3501">
      <w:pPr>
        <w:rPr>
          <w:sz w:val="16"/>
        </w:rPr>
      </w:pPr>
      <w:r w:rsidRPr="00CE3075">
        <w:rPr>
          <w:sz w:val="16"/>
        </w:rPr>
        <w:t>T</w:t>
      </w:r>
      <w:r w:rsidRPr="00E5108C">
        <w:rPr>
          <w:rStyle w:val="StyleUnderline"/>
        </w:rPr>
        <w:t>hat is all right so long as America keeps providing the political solidarity, the emphasis on shared interests and the constant reassurance that matter more to its Asian allies than missiles on their soil.</w:t>
      </w:r>
      <w:r w:rsidRPr="00CE3075">
        <w:rPr>
          <w:sz w:val="16"/>
        </w:rPr>
        <w:t xml:space="preserve"> </w:t>
      </w:r>
      <w:proofErr w:type="spellStart"/>
      <w:r w:rsidRPr="00CE3075">
        <w:rPr>
          <w:sz w:val="16"/>
        </w:rPr>
        <w:t>Mr</w:t>
      </w:r>
      <w:proofErr w:type="spellEnd"/>
      <w:r w:rsidRPr="00CE3075">
        <w:rPr>
          <w:sz w:val="16"/>
        </w:rPr>
        <w:t xml:space="preserve"> Biden understands this. But </w:t>
      </w:r>
      <w:proofErr w:type="spellStart"/>
      <w:r w:rsidRPr="00CE3075">
        <w:rPr>
          <w:sz w:val="16"/>
        </w:rPr>
        <w:t>Mr</w:t>
      </w:r>
      <w:proofErr w:type="spellEnd"/>
      <w:r w:rsidRPr="00CE3075">
        <w:rPr>
          <w:sz w:val="16"/>
        </w:rPr>
        <w:t xml:space="preserve"> </w:t>
      </w:r>
      <w:r w:rsidRPr="00E5108C">
        <w:rPr>
          <w:rStyle w:val="StyleUnderline"/>
        </w:rPr>
        <w:t xml:space="preserve">Trump or someone like him could win in 2024. </w:t>
      </w:r>
      <w:proofErr w:type="gramStart"/>
      <w:r w:rsidRPr="00CE3075">
        <w:rPr>
          <w:sz w:val="16"/>
        </w:rPr>
        <w:t>So</w:t>
      </w:r>
      <w:proofErr w:type="gramEnd"/>
      <w:r w:rsidRPr="00CE3075">
        <w:rPr>
          <w:sz w:val="16"/>
        </w:rPr>
        <w:t xml:space="preserve"> the debate will not go away</w:t>
      </w:r>
      <w:r w:rsidRPr="00E5108C">
        <w:rPr>
          <w:rStyle w:val="StyleUnderline"/>
        </w:rPr>
        <w:t xml:space="preserve">. </w:t>
      </w:r>
      <w:r w:rsidRPr="00CE3075">
        <w:rPr>
          <w:rStyle w:val="StyleUnderline"/>
          <w:highlight w:val="cyan"/>
        </w:rPr>
        <w:t>The possibility of a nuclear “cascade”</w:t>
      </w:r>
      <w:r w:rsidRPr="00E5108C">
        <w:rPr>
          <w:rStyle w:val="StyleUnderline"/>
        </w:rPr>
        <w:t xml:space="preserve"> in which Asian powers develop their own nukes </w:t>
      </w:r>
      <w:r w:rsidRPr="00CE3075">
        <w:rPr>
          <w:rStyle w:val="StyleUnderline"/>
          <w:highlight w:val="cyan"/>
        </w:rPr>
        <w:t>cannot be discounted</w:t>
      </w:r>
      <w:r w:rsidRPr="00CE3075">
        <w:rPr>
          <w:sz w:val="16"/>
        </w:rPr>
        <w:t>.</w:t>
      </w:r>
    </w:p>
    <w:p w14:paraId="3F959109" w14:textId="77777777" w:rsidR="002B3501" w:rsidRPr="00CC76C8" w:rsidRDefault="002B3501" w:rsidP="002B3501">
      <w:pPr>
        <w:pStyle w:val="Heading3"/>
      </w:pPr>
      <w:r>
        <w:t>AT: Unsustainable</w:t>
      </w:r>
    </w:p>
    <w:p w14:paraId="67E9CEDF" w14:textId="77777777" w:rsidR="002B3501" w:rsidRDefault="002B3501" w:rsidP="002B3501">
      <w:r w:rsidRPr="00CC76C8">
        <w:rPr>
          <w:rStyle w:val="Style13ptBold"/>
        </w:rPr>
        <w:t>Antonova '23</w:t>
      </w:r>
      <w:r>
        <w:t xml:space="preserve"> [Natalia; 2/23/23; "Iraq’s Damage Created a Strain of Permanent American Defeatism;" https://foreignpolicy.com/2023/02/23/iraq-antiamericanism-ukraine/]</w:t>
      </w:r>
    </w:p>
    <w:p w14:paraId="0FB24198" w14:textId="77777777" w:rsidR="002B3501" w:rsidRDefault="002B3501" w:rsidP="002B3501">
      <w:r>
        <w:t>In recent decades, both the moral injury of the Iraq War and the turbulent state of public discourse has shaped an anti-American narrative strongly held by a minority of Americans themselves. By “anti-American,” I don’t just mean opposition to contentious aspects of U.S. foreign and domestic policy. I am talking about actual oikophobia, aversion to one’s own homeland, which manifests on both the far left and the far right.</w:t>
      </w:r>
    </w:p>
    <w:p w14:paraId="448B0C01" w14:textId="77777777" w:rsidR="002B3501" w:rsidRDefault="002B3501" w:rsidP="002B3501">
      <w:r>
        <w:t>People as diverse as Tucker Carlson and Noam Chomsky have embraced this twisted narrative. After Iraq, their logic goes, and after decades of growing political division, the United States can do no right. This is why the United States shouldn’t aid Ukraine, they argue—we are failing as a country and have no authority to intervene. Whatever other countries might be doing, the United States is doing worse.</w:t>
      </w:r>
    </w:p>
    <w:p w14:paraId="25586D83" w14:textId="77777777" w:rsidR="002B3501" w:rsidRDefault="002B3501" w:rsidP="002B3501">
      <w:r>
        <w:t>It’s gotten to the point that U.S. President Joe Biden’s bold surprise visit to an embattled Kyiv earlier this week was met with such howls of consternation at home that I got the impression that some of our extremists would outright cheer if Russia had, in the words of its own propagandists, tried to “whack Biden” in Ukraine.</w:t>
      </w:r>
    </w:p>
    <w:p w14:paraId="4C6E0AB0" w14:textId="77777777" w:rsidR="002B3501" w:rsidRDefault="002B3501" w:rsidP="002B3501">
      <w:r>
        <w:t>There is a defeatism in the words and actions of these U.S. supporters of foreign dictators. They believe there is no hope for the United States. No matter how much they may hem and haw, the logical conclusion of this narrative is: “Americans should give up and let people like Russian President Vladimir Putin run the world.”</w:t>
      </w:r>
    </w:p>
    <w:p w14:paraId="349CE272" w14:textId="77777777" w:rsidR="002B3501" w:rsidRDefault="002B3501" w:rsidP="002B3501">
      <w:r>
        <w:t>“Stick a shovel into the ground almost anywhere and some horrible thing or other will come to light,” the Canadian author Margaret Atwood wrote in The Blind Assassin, an extraordinary book published a year before the events of 9/11. As the decade wore on and I became a journalist who worked in a number of countries, I kept coming back to this line. They are not an absolution, but they are a practical way of thinking about the world: There are no utopias.</w:t>
      </w:r>
    </w:p>
    <w:p w14:paraId="01A80775" w14:textId="77777777" w:rsidR="002B3501" w:rsidRDefault="002B3501" w:rsidP="002B3501">
      <w:r>
        <w:t>The call to give up, simply because we are not a utopia, plays on fears about our global standing after decades of the war on terror. Consider Seymour Hersh. As an already-seasoned and celebrated investigative journalist who won a Pulitzer Prize for his coverage of the My Lai massacre during the Vietnam War, Hersh followed up by reporting on the inhumane torture at Abu Ghraib prison.</w:t>
      </w:r>
    </w:p>
    <w:p w14:paraId="2632D764" w14:textId="77777777" w:rsidR="002B3501" w:rsidRDefault="002B3501" w:rsidP="002B3501">
      <w:r>
        <w:t>Yet years later, Hersh has devolved into a writer who will carry water for a number of war-crime enthusiasts—as long as they are not American. Now, he is an apologist for the brutal regime of Syrian President Bashar al-Assad. Most recently, he has been celebrated by Russian war propagandists for alleging that the United States blew up the Nord Stream pipelines. It’s an explosive allegation – based on a single anonymous source</w:t>
      </w:r>
      <w:proofErr w:type="gramStart"/>
      <w:r>
        <w:t>. .</w:t>
      </w:r>
      <w:proofErr w:type="gramEnd"/>
      <w:r>
        <w:t xml:space="preserve"> Not to mention the fact that when one turns to open-source intelligence, glaring holes emerge in Hersh’s detailed narrative.</w:t>
      </w:r>
    </w:p>
    <w:p w14:paraId="077DE08A" w14:textId="77777777" w:rsidR="002B3501" w:rsidRDefault="002B3501" w:rsidP="002B3501">
      <w:r>
        <w:t>I understand why some people have been electrified by Hersh’s recent writing, even if it’s bad. Today, the most committed Americans are internationalists, but careful ones—as a 2021 survey by the Eurasia Group Foundation points out, the majority of Americans want the United States to have a greater international role, but not one in which Washington commits our troops at the drop of a hat. Americans are rightfully wary about interventionism, and Hersh’s allegations play into that wariness.</w:t>
      </w:r>
    </w:p>
    <w:p w14:paraId="031BB882" w14:textId="77777777" w:rsidR="002B3501" w:rsidRDefault="002B3501" w:rsidP="002B3501">
      <w:r>
        <w:t>Yet being careful is not the same as projecting our fears and doubts onto the rest of the world. Americans have baggage as a nation—as every nation does—but forcing others to carry it is immature and self-indulgent.</w:t>
      </w:r>
    </w:p>
    <w:p w14:paraId="59820F0E" w14:textId="77777777" w:rsidR="002B3501" w:rsidRDefault="002B3501" w:rsidP="002B3501">
      <w:r>
        <w:t>When I was a young person during the George W. Bush years, for example, I began to balk at manipulative and melodramatic rhetoric on freedom, how it cheapened the very idea. Does this give me the right to laugh at Ukrainians who are dying in the thousands because they want to be free of a murderous dictator next door? No, that would be selfish and cowardly.</w:t>
      </w:r>
    </w:p>
    <w:p w14:paraId="6D887AA4" w14:textId="77777777" w:rsidR="002B3501" w:rsidRDefault="002B3501" w:rsidP="002B3501">
      <w:r>
        <w:t>The devastation of 9/11, the confusion and pain of the wars that followed, the hollowing of our institutions, the increase in bitter divisions—</w:t>
      </w:r>
      <w:proofErr w:type="gramStart"/>
      <w:r>
        <w:t>all of</w:t>
      </w:r>
      <w:proofErr w:type="gramEnd"/>
      <w:r>
        <w:t xml:space="preserve"> these things are real, part of the scar tissue that grows on society. But Americans have choices about how to see those scars and what to do about them.</w:t>
      </w:r>
    </w:p>
    <w:p w14:paraId="27D5E9FA" w14:textId="77777777" w:rsidR="002B3501" w:rsidRDefault="002B3501" w:rsidP="002B3501">
      <w:r>
        <w:t xml:space="preserve">It’s not my intention to diminish the brutality of some of the United </w:t>
      </w:r>
      <w:proofErr w:type="gramStart"/>
      <w:r>
        <w:t>States’</w:t>
      </w:r>
      <w:proofErr w:type="gramEnd"/>
      <w:r>
        <w:t xml:space="preserve"> most hotly debated foreign wars, from the Philippines to Iraq. What I do believe is that you can’t effectively reckon with the past if you don’t believe in the future. People who implicitly argue that the failures of Iraq justify a lack of response to Russia’s genocidal invasion of Ukraine have stopped believing in the future. If you rightly think that Abu Ghraib was horrible, you should have something to say about the countless Abu </w:t>
      </w:r>
      <w:proofErr w:type="spellStart"/>
      <w:r>
        <w:t>Ghraibs</w:t>
      </w:r>
      <w:proofErr w:type="spellEnd"/>
      <w:r>
        <w:t xml:space="preserve"> that Russia has created, not turn away and shrug.</w:t>
      </w:r>
    </w:p>
    <w:p w14:paraId="547DF429" w14:textId="77777777" w:rsidR="002B3501" w:rsidRDefault="002B3501" w:rsidP="002B3501">
      <w:r>
        <w:t>Americans should engage with the world, not turn away from it in a spasm of self-hatred. After decades of costly interventionism, the United States is now being practical, using a small fraction of its defense budget to degrade and destroy a significant fraction of Russia’s war machine without putting U.S. troops on the ground. Even a cursory look at Russian propaganda will tell you that this war machine had plans even bigger than taking Ukraine and that this spending is justified in light of the threat Russian fascism has posed. It’s not just 40 million Ukrainians whose lives are on the line here—though they should be enough.</w:t>
      </w:r>
    </w:p>
    <w:p w14:paraId="7F0CA8A6" w14:textId="77777777" w:rsidR="002B3501" w:rsidRPr="00B55AD5" w:rsidRDefault="002B3501" w:rsidP="002B3501">
      <w:r>
        <w:t>That Americans are tired of war is understandable. In fact, Russians gambled on that in the beginning. Americans proved them wrong. We can, and should, continue to prove them wrong. As a nation, we are greater than our fears.</w:t>
      </w:r>
    </w:p>
    <w:p w14:paraId="7E9D2EC2" w14:textId="4E56616C" w:rsidR="00E709C9" w:rsidRDefault="002B3501" w:rsidP="00E709C9">
      <w:pPr>
        <w:pStyle w:val="Heading2"/>
      </w:pPr>
      <w:r>
        <w:t>Chinese Tech Leadership Bad</w:t>
      </w:r>
    </w:p>
    <w:p w14:paraId="42CAA2B2" w14:textId="161E5F47" w:rsidR="002347BC" w:rsidRDefault="00E40E85" w:rsidP="0029592B">
      <w:pPr>
        <w:pStyle w:val="Heading3"/>
      </w:pPr>
      <w:r>
        <w:t>1AC/</w:t>
      </w:r>
      <w:r w:rsidR="002347BC">
        <w:t>2AC – China Tech Lead Bad</w:t>
      </w:r>
    </w:p>
    <w:p w14:paraId="0E4D1641" w14:textId="105532BE" w:rsidR="002347BC" w:rsidRDefault="002347BC" w:rsidP="002347BC">
      <w:pPr>
        <w:pStyle w:val="Heading4"/>
      </w:pPr>
      <w:r>
        <w:t xml:space="preserve">Tech leadership is necessary to deter war and the rise of authoritarianism. </w:t>
      </w:r>
    </w:p>
    <w:p w14:paraId="2F884AE3" w14:textId="649EBEDA" w:rsidR="002347BC" w:rsidRPr="002347BC" w:rsidRDefault="002347BC" w:rsidP="002347BC">
      <w:r w:rsidRPr="002347BC">
        <w:rPr>
          <w:rStyle w:val="Style13ptBold"/>
        </w:rPr>
        <w:t>Schmidt '23</w:t>
      </w:r>
      <w:r>
        <w:t xml:space="preserve"> - Chair of the Special Competitive Studies Project and former CEO and Chair of Google [Eric; "Innovation Power: Why Technology will Define the Future of Geopolitics</w:t>
      </w:r>
      <w:r w:rsidR="00E40E85">
        <w:t>”</w:t>
      </w:r>
      <w:r>
        <w:t xml:space="preserve">; March/April; Foreign Affairs] </w:t>
      </w:r>
      <w:r w:rsidR="00E40E85">
        <w:br/>
        <w:t xml:space="preserve">*Language </w:t>
      </w:r>
      <w:proofErr w:type="gramStart"/>
      <w:r w:rsidR="00E40E85">
        <w:t>modified</w:t>
      </w:r>
      <w:proofErr w:type="gramEnd"/>
    </w:p>
    <w:p w14:paraId="3CD2DD84" w14:textId="77777777" w:rsidR="002347BC" w:rsidRPr="002347BC" w:rsidRDefault="002347BC" w:rsidP="002347BC">
      <w:pPr>
        <w:rPr>
          <w:sz w:val="16"/>
        </w:rPr>
      </w:pPr>
      <w:r w:rsidRPr="002347BC">
        <w:rPr>
          <w:sz w:val="16"/>
        </w:rPr>
        <w:t>PLAYING TO WIN</w:t>
      </w:r>
    </w:p>
    <w:p w14:paraId="112597EE" w14:textId="77777777" w:rsidR="002347BC" w:rsidRPr="002347BC" w:rsidRDefault="002347BC" w:rsidP="002347BC">
      <w:pPr>
        <w:rPr>
          <w:sz w:val="16"/>
        </w:rPr>
      </w:pPr>
      <w:r w:rsidRPr="009F3EAA">
        <w:rPr>
          <w:rStyle w:val="StyleUnderline"/>
          <w:highlight w:val="cyan"/>
        </w:rPr>
        <w:t>In the contest of the century</w:t>
      </w:r>
      <w:r w:rsidRPr="002347BC">
        <w:rPr>
          <w:sz w:val="16"/>
        </w:rPr>
        <w:t>—the U.S. rivalry with China—</w:t>
      </w:r>
      <w:r w:rsidRPr="009F3EAA">
        <w:rPr>
          <w:rStyle w:val="StyleUnderline"/>
          <w:highlight w:val="cyan"/>
        </w:rPr>
        <w:t xml:space="preserve">the deciding factor will be </w:t>
      </w:r>
      <w:r w:rsidRPr="009F3EAA">
        <w:rPr>
          <w:rStyle w:val="StyleUnderline"/>
        </w:rPr>
        <w:t>innovation</w:t>
      </w:r>
      <w:r w:rsidRPr="002347BC">
        <w:rPr>
          <w:rStyle w:val="StyleUnderline"/>
        </w:rPr>
        <w:t xml:space="preserve"> power. </w:t>
      </w:r>
      <w:r w:rsidRPr="009F3EAA">
        <w:rPr>
          <w:rStyle w:val="StyleUnderline"/>
          <w:highlight w:val="cyan"/>
        </w:rPr>
        <w:t>Tech</w:t>
      </w:r>
      <w:r w:rsidRPr="002347BC">
        <w:rPr>
          <w:sz w:val="16"/>
        </w:rPr>
        <w:t xml:space="preserve">nological </w:t>
      </w:r>
      <w:r w:rsidRPr="009F3EAA">
        <w:rPr>
          <w:rStyle w:val="StyleUnderline"/>
          <w:highlight w:val="cyan"/>
        </w:rPr>
        <w:t>advances</w:t>
      </w:r>
      <w:r w:rsidRPr="002347BC">
        <w:rPr>
          <w:rStyle w:val="StyleUnderline"/>
        </w:rPr>
        <w:t xml:space="preserve"> </w:t>
      </w:r>
      <w:r w:rsidRPr="002347BC">
        <w:rPr>
          <w:sz w:val="16"/>
        </w:rPr>
        <w:t xml:space="preserve">in the next five to ten years will </w:t>
      </w:r>
      <w:r w:rsidRPr="002347BC">
        <w:rPr>
          <w:rStyle w:val="StyleUnderline"/>
        </w:rPr>
        <w:t>determine which country gains the upper hand in this world-shaping competition</w:t>
      </w:r>
      <w:r w:rsidRPr="002347BC">
        <w:rPr>
          <w:sz w:val="16"/>
        </w:rPr>
        <w:t>. The challenge for the United States, however, is that government officials are incentivized to avoid risk and focus on the short term, leaving the country to chronically underinvest in the technologies of the future.</w:t>
      </w:r>
    </w:p>
    <w:p w14:paraId="6EB557F7" w14:textId="77777777" w:rsidR="002347BC" w:rsidRPr="002347BC" w:rsidRDefault="002347BC" w:rsidP="002347BC">
      <w:pPr>
        <w:rPr>
          <w:rStyle w:val="StyleUnderline"/>
        </w:rPr>
      </w:pPr>
      <w:r w:rsidRPr="002347BC">
        <w:rPr>
          <w:rStyle w:val="StyleUnderline"/>
        </w:rPr>
        <w:t xml:space="preserve">If necessity is the mother of invention, </w:t>
      </w:r>
      <w:r w:rsidRPr="009F3EAA">
        <w:rPr>
          <w:rStyle w:val="StyleUnderline"/>
          <w:highlight w:val="cyan"/>
        </w:rPr>
        <w:t>war is the midwife of innovation</w:t>
      </w:r>
      <w:r w:rsidRPr="002347BC">
        <w:rPr>
          <w:rStyle w:val="StyleUnderline"/>
        </w:rPr>
        <w:t xml:space="preserve">. </w:t>
      </w:r>
      <w:r w:rsidRPr="002347BC">
        <w:rPr>
          <w:sz w:val="16"/>
        </w:rPr>
        <w:t xml:space="preserve">Speaking to Ukrainians on a visit to Kyiv in the fall of 2022, I heard from many that the first months of the war were the most productive of their lives. </w:t>
      </w:r>
      <w:r w:rsidRPr="009F3EAA">
        <w:rPr>
          <w:rStyle w:val="StyleUnderline"/>
          <w:highlight w:val="cyan"/>
        </w:rPr>
        <w:t>The U</w:t>
      </w:r>
      <w:r w:rsidRPr="002347BC">
        <w:rPr>
          <w:rStyle w:val="StyleUnderline"/>
        </w:rPr>
        <w:t xml:space="preserve">nited </w:t>
      </w:r>
      <w:r w:rsidRPr="009F3EAA">
        <w:rPr>
          <w:rStyle w:val="StyleUnderline"/>
          <w:highlight w:val="cyan"/>
        </w:rPr>
        <w:t>S</w:t>
      </w:r>
      <w:r w:rsidRPr="002347BC">
        <w:rPr>
          <w:rStyle w:val="StyleUnderline"/>
        </w:rPr>
        <w:t xml:space="preserve">tates’ </w:t>
      </w:r>
      <w:r w:rsidRPr="009F3EAA">
        <w:rPr>
          <w:rStyle w:val="StyleUnderline"/>
          <w:highlight w:val="cyan"/>
        </w:rPr>
        <w:t>last</w:t>
      </w:r>
      <w:r w:rsidRPr="002347BC">
        <w:rPr>
          <w:rStyle w:val="StyleUnderline"/>
        </w:rPr>
        <w:t xml:space="preserve"> truly </w:t>
      </w:r>
      <w:r w:rsidRPr="009F3EAA">
        <w:rPr>
          <w:rStyle w:val="StyleUnderline"/>
          <w:highlight w:val="cyan"/>
        </w:rPr>
        <w:t>global war</w:t>
      </w:r>
      <w:r w:rsidRPr="009F3EAA">
        <w:rPr>
          <w:sz w:val="16"/>
          <w:highlight w:val="cyan"/>
        </w:rPr>
        <w:t>—</w:t>
      </w:r>
      <w:r w:rsidRPr="002347BC">
        <w:rPr>
          <w:sz w:val="16"/>
        </w:rPr>
        <w:t>World War II—</w:t>
      </w:r>
      <w:r w:rsidRPr="009F3EAA">
        <w:rPr>
          <w:sz w:val="16"/>
          <w:highlight w:val="cyan"/>
        </w:rPr>
        <w:t xml:space="preserve">led </w:t>
      </w:r>
      <w:r w:rsidRPr="009F3EAA">
        <w:rPr>
          <w:rStyle w:val="StyleUnderline"/>
          <w:highlight w:val="cyan"/>
        </w:rPr>
        <w:t>to the</w:t>
      </w:r>
      <w:r w:rsidRPr="002347BC">
        <w:rPr>
          <w:rStyle w:val="StyleUnderline"/>
        </w:rPr>
        <w:t xml:space="preserve"> widespread adoption of </w:t>
      </w:r>
      <w:r w:rsidRPr="009F3EAA">
        <w:rPr>
          <w:rStyle w:val="StyleUnderline"/>
          <w:highlight w:val="cyan"/>
        </w:rPr>
        <w:t>penicillin,</w:t>
      </w:r>
      <w:r w:rsidRPr="002347BC">
        <w:rPr>
          <w:rStyle w:val="StyleUnderline"/>
        </w:rPr>
        <w:t xml:space="preserve"> a revolution </w:t>
      </w:r>
      <w:r w:rsidRPr="009F3EAA">
        <w:rPr>
          <w:rStyle w:val="StyleUnderline"/>
          <w:highlight w:val="cyan"/>
        </w:rPr>
        <w:t>in nuclear technology, and</w:t>
      </w:r>
      <w:r w:rsidRPr="002347BC">
        <w:rPr>
          <w:rStyle w:val="StyleUnderline"/>
        </w:rPr>
        <w:t xml:space="preserve"> a breakthrough in </w:t>
      </w:r>
      <w:r w:rsidRPr="009F3EAA">
        <w:rPr>
          <w:rStyle w:val="StyleUnderline"/>
          <w:highlight w:val="cyan"/>
        </w:rPr>
        <w:t>computer science</w:t>
      </w:r>
      <w:r w:rsidRPr="002347BC">
        <w:rPr>
          <w:sz w:val="16"/>
        </w:rPr>
        <w:t xml:space="preserve">. Now, </w:t>
      </w:r>
      <w:r w:rsidRPr="009F3EAA">
        <w:rPr>
          <w:sz w:val="16"/>
          <w:highlight w:val="cyan"/>
        </w:rPr>
        <w:t xml:space="preserve">the </w:t>
      </w:r>
      <w:r w:rsidRPr="009F3EAA">
        <w:rPr>
          <w:rStyle w:val="StyleUnderline"/>
          <w:highlight w:val="cyan"/>
        </w:rPr>
        <w:t>U</w:t>
      </w:r>
      <w:r w:rsidRPr="002347BC">
        <w:rPr>
          <w:rStyle w:val="StyleUnderline"/>
        </w:rPr>
        <w:t xml:space="preserve">nited </w:t>
      </w:r>
      <w:r w:rsidRPr="009F3EAA">
        <w:rPr>
          <w:rStyle w:val="StyleUnderline"/>
          <w:highlight w:val="cyan"/>
        </w:rPr>
        <w:t>S</w:t>
      </w:r>
      <w:r w:rsidRPr="002347BC">
        <w:rPr>
          <w:rStyle w:val="StyleUnderline"/>
        </w:rPr>
        <w:t xml:space="preserve">tates </w:t>
      </w:r>
      <w:r w:rsidRPr="009F3EAA">
        <w:rPr>
          <w:rStyle w:val="StyleUnderline"/>
          <w:highlight w:val="cyan"/>
        </w:rPr>
        <w:t xml:space="preserve">must innovate </w:t>
      </w:r>
      <w:r w:rsidRPr="009F3EAA">
        <w:rPr>
          <w:rStyle w:val="StyleUnderline"/>
        </w:rPr>
        <w:t>in peacetime</w:t>
      </w:r>
      <w:r w:rsidRPr="002347BC">
        <w:rPr>
          <w:sz w:val="16"/>
        </w:rPr>
        <w:t xml:space="preserve">, faster than ever before. By </w:t>
      </w:r>
      <w:r w:rsidRPr="009F3EAA">
        <w:rPr>
          <w:rStyle w:val="StyleUnderline"/>
          <w:highlight w:val="cyan"/>
        </w:rPr>
        <w:t>failing to do so,</w:t>
      </w:r>
      <w:r w:rsidRPr="002347BC">
        <w:rPr>
          <w:rStyle w:val="StyleUnderline"/>
        </w:rPr>
        <w:t xml:space="preserve"> it </w:t>
      </w:r>
      <w:r w:rsidRPr="009F3EAA">
        <w:rPr>
          <w:rStyle w:val="StyleUnderline"/>
          <w:highlight w:val="cyan"/>
        </w:rPr>
        <w:t>is eroding its ability to deter</w:t>
      </w:r>
      <w:r w:rsidRPr="002347BC">
        <w:rPr>
          <w:sz w:val="16"/>
        </w:rPr>
        <w:t>—and, if necessary, to fight and win—</w:t>
      </w:r>
      <w:r w:rsidRPr="009F3EAA">
        <w:rPr>
          <w:rStyle w:val="StyleUnderline"/>
          <w:highlight w:val="cyan"/>
        </w:rPr>
        <w:t>the next war.</w:t>
      </w:r>
    </w:p>
    <w:p w14:paraId="1FC044B2" w14:textId="77777777" w:rsidR="002347BC" w:rsidRPr="002347BC" w:rsidRDefault="002347BC" w:rsidP="002347BC">
      <w:pPr>
        <w:rPr>
          <w:sz w:val="16"/>
        </w:rPr>
      </w:pPr>
    </w:p>
    <w:p w14:paraId="7D014AFA" w14:textId="6F0B2CF1" w:rsidR="002347BC" w:rsidRPr="002347BC" w:rsidRDefault="002347BC" w:rsidP="002347BC">
      <w:pPr>
        <w:rPr>
          <w:rStyle w:val="StyleUnderline"/>
        </w:rPr>
      </w:pPr>
      <w:r w:rsidRPr="009F4698">
        <w:rPr>
          <w:rStyle w:val="StyleUnderline"/>
          <w:highlight w:val="cyan"/>
        </w:rPr>
        <w:t>The alt</w:t>
      </w:r>
      <w:r w:rsidRPr="002347BC">
        <w:rPr>
          <w:rStyle w:val="StyleUnderline"/>
        </w:rPr>
        <w:t xml:space="preserve">ernative </w:t>
      </w:r>
      <w:r w:rsidRPr="009F4698">
        <w:rPr>
          <w:rStyle w:val="StyleUnderline"/>
          <w:highlight w:val="cyan"/>
        </w:rPr>
        <w:t>could be disastrous. Hypersonic missiles could leave the U</w:t>
      </w:r>
      <w:r w:rsidRPr="002347BC">
        <w:rPr>
          <w:sz w:val="16"/>
        </w:rPr>
        <w:t>nited</w:t>
      </w:r>
      <w:r w:rsidRPr="002347BC">
        <w:rPr>
          <w:rStyle w:val="StyleUnderline"/>
        </w:rPr>
        <w:t xml:space="preserve"> </w:t>
      </w:r>
      <w:r w:rsidRPr="009F4698">
        <w:rPr>
          <w:rStyle w:val="StyleUnderline"/>
          <w:highlight w:val="cyan"/>
        </w:rPr>
        <w:t>S</w:t>
      </w:r>
      <w:r w:rsidRPr="002347BC">
        <w:rPr>
          <w:sz w:val="16"/>
        </w:rPr>
        <w:t xml:space="preserve">tates </w:t>
      </w:r>
      <w:proofErr w:type="gramStart"/>
      <w:r w:rsidRPr="009F4698">
        <w:rPr>
          <w:rStyle w:val="StyleUnderline"/>
          <w:highlight w:val="cyan"/>
        </w:rPr>
        <w:t>defenseless, and</w:t>
      </w:r>
      <w:proofErr w:type="gramEnd"/>
      <w:r w:rsidRPr="009F4698">
        <w:rPr>
          <w:rStyle w:val="StyleUnderline"/>
          <w:highlight w:val="cyan"/>
        </w:rPr>
        <w:t xml:space="preserve"> cyberattacks could [wreck</w:t>
      </w:r>
      <w:r w:rsidRPr="002347BC">
        <w:rPr>
          <w:rStyle w:val="StyleUnderline"/>
          <w:strike/>
          <w:sz w:val="16"/>
          <w:u w:val="none"/>
        </w:rPr>
        <w:t>] cripple</w:t>
      </w:r>
      <w:r w:rsidRPr="002347BC">
        <w:rPr>
          <w:rStyle w:val="StyleUnderline"/>
          <w:strike/>
        </w:rPr>
        <w:t xml:space="preserve"> </w:t>
      </w:r>
      <w:r w:rsidRPr="009F4698">
        <w:rPr>
          <w:rStyle w:val="StyleUnderline"/>
          <w:highlight w:val="cyan"/>
        </w:rPr>
        <w:t>the</w:t>
      </w:r>
      <w:r w:rsidRPr="002347BC">
        <w:rPr>
          <w:rStyle w:val="StyleUnderline"/>
        </w:rPr>
        <w:t xml:space="preserve"> country’s electric </w:t>
      </w:r>
      <w:r w:rsidRPr="009F4698">
        <w:rPr>
          <w:rStyle w:val="StyleUnderline"/>
          <w:highlight w:val="cyan"/>
        </w:rPr>
        <w:t>grid</w:t>
      </w:r>
      <w:r w:rsidRPr="009F4698">
        <w:rPr>
          <w:sz w:val="16"/>
          <w:highlight w:val="cyan"/>
        </w:rPr>
        <w:t>.</w:t>
      </w:r>
      <w:r w:rsidRPr="002347BC">
        <w:rPr>
          <w:sz w:val="16"/>
        </w:rPr>
        <w:t xml:space="preserve"> Perhaps even more important, the warfare of the future will target individuals in completely new ways: </w:t>
      </w:r>
      <w:r w:rsidRPr="009F4698">
        <w:rPr>
          <w:rStyle w:val="StyleUnderline"/>
        </w:rPr>
        <w:t>authoritarian states</w:t>
      </w:r>
      <w:r w:rsidRPr="002347BC">
        <w:rPr>
          <w:rStyle w:val="StyleUnderline"/>
        </w:rPr>
        <w:t xml:space="preserve"> such as </w:t>
      </w:r>
      <w:r w:rsidRPr="009F4698">
        <w:rPr>
          <w:rStyle w:val="StyleUnderline"/>
          <w:highlight w:val="cyan"/>
        </w:rPr>
        <w:t>China and Russia may</w:t>
      </w:r>
      <w:r w:rsidRPr="002347BC">
        <w:rPr>
          <w:rStyle w:val="StyleUnderline"/>
        </w:rPr>
        <w:t xml:space="preserve"> be able to </w:t>
      </w:r>
      <w:r w:rsidRPr="009F4698">
        <w:rPr>
          <w:rStyle w:val="StyleUnderline"/>
          <w:highlight w:val="cyan"/>
        </w:rPr>
        <w:t>collect</w:t>
      </w:r>
      <w:r w:rsidRPr="002347BC">
        <w:rPr>
          <w:rStyle w:val="StyleUnderline"/>
        </w:rPr>
        <w:t xml:space="preserve"> individual </w:t>
      </w:r>
      <w:r w:rsidRPr="009F4698">
        <w:rPr>
          <w:rStyle w:val="StyleUnderline"/>
          <w:highlight w:val="cyan"/>
        </w:rPr>
        <w:t>data on Americans’</w:t>
      </w:r>
      <w:r w:rsidRPr="002347BC">
        <w:rPr>
          <w:sz w:val="16"/>
        </w:rPr>
        <w:t xml:space="preserve"> shopping habits, location, and even </w:t>
      </w:r>
      <w:r w:rsidRPr="002347BC">
        <w:rPr>
          <w:rStyle w:val="StyleUnderline"/>
        </w:rPr>
        <w:t>DNA profiles</w:t>
      </w:r>
      <w:r w:rsidRPr="009F4698">
        <w:rPr>
          <w:rStyle w:val="StyleUnderline"/>
          <w:highlight w:val="cyan"/>
        </w:rPr>
        <w:t>, allowing for tailor-made disinformation</w:t>
      </w:r>
      <w:r w:rsidRPr="002347BC">
        <w:rPr>
          <w:rStyle w:val="StyleUnderline"/>
        </w:rPr>
        <w:t xml:space="preserve"> campaigns </w:t>
      </w:r>
      <w:r w:rsidRPr="009F4698">
        <w:rPr>
          <w:rStyle w:val="StyleUnderline"/>
          <w:highlight w:val="cyan"/>
        </w:rPr>
        <w:t>and</w:t>
      </w:r>
      <w:r w:rsidRPr="002347BC">
        <w:rPr>
          <w:rStyle w:val="StyleUnderline"/>
        </w:rPr>
        <w:t xml:space="preserve"> even targeted </w:t>
      </w:r>
      <w:r w:rsidRPr="009F4698">
        <w:rPr>
          <w:rStyle w:val="Emphasis"/>
          <w:highlight w:val="cyan"/>
        </w:rPr>
        <w:t>biological attacks</w:t>
      </w:r>
      <w:r w:rsidRPr="002347BC">
        <w:rPr>
          <w:rStyle w:val="Emphasis"/>
        </w:rPr>
        <w:t xml:space="preserve"> and assassinations</w:t>
      </w:r>
      <w:r w:rsidRPr="002347BC">
        <w:rPr>
          <w:sz w:val="16"/>
        </w:rPr>
        <w:t xml:space="preserve">. To avert these horrors, </w:t>
      </w:r>
      <w:r w:rsidRPr="009F4698">
        <w:rPr>
          <w:rStyle w:val="StyleUnderline"/>
          <w:highlight w:val="cyan"/>
        </w:rPr>
        <w:t>the U</w:t>
      </w:r>
      <w:r w:rsidRPr="002347BC">
        <w:rPr>
          <w:sz w:val="16"/>
        </w:rPr>
        <w:t xml:space="preserve">nited </w:t>
      </w:r>
      <w:r w:rsidRPr="009F4698">
        <w:rPr>
          <w:rStyle w:val="StyleUnderline"/>
          <w:highlight w:val="cyan"/>
        </w:rPr>
        <w:t>S</w:t>
      </w:r>
      <w:r w:rsidRPr="002347BC">
        <w:rPr>
          <w:sz w:val="16"/>
        </w:rPr>
        <w:t xml:space="preserve">tates </w:t>
      </w:r>
      <w:r w:rsidRPr="009F4698">
        <w:rPr>
          <w:rStyle w:val="StyleUnderline"/>
          <w:highlight w:val="cyan"/>
        </w:rPr>
        <w:t>needs to</w:t>
      </w:r>
      <w:r w:rsidRPr="002347BC">
        <w:rPr>
          <w:rStyle w:val="StyleUnderline"/>
        </w:rPr>
        <w:t xml:space="preserve"> make sure it remains ahead of its technological competitors.</w:t>
      </w:r>
    </w:p>
    <w:p w14:paraId="0FFA83D1" w14:textId="06CD2766" w:rsidR="002347BC" w:rsidRDefault="002347BC" w:rsidP="002347BC">
      <w:pPr>
        <w:rPr>
          <w:sz w:val="16"/>
        </w:rPr>
      </w:pPr>
      <w:r w:rsidRPr="002347BC">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2347BC">
        <w:rPr>
          <w:rStyle w:val="StyleUnderline"/>
        </w:rPr>
        <w:t>Silicon Valley’s old mantra holds true</w:t>
      </w:r>
      <w:r w:rsidRPr="002347BC">
        <w:rPr>
          <w:sz w:val="16"/>
        </w:rPr>
        <w:t xml:space="preserve"> not just in industry but also </w:t>
      </w:r>
      <w:r w:rsidRPr="002347BC">
        <w:rPr>
          <w:rStyle w:val="Emphasis"/>
        </w:rPr>
        <w:t xml:space="preserve">in geopolitics: </w:t>
      </w:r>
      <w:r w:rsidRPr="009F4698">
        <w:rPr>
          <w:rStyle w:val="Emphasis"/>
          <w:highlight w:val="cyan"/>
        </w:rPr>
        <w:t>innovate or die</w:t>
      </w:r>
      <w:r w:rsidRPr="009F4698">
        <w:rPr>
          <w:sz w:val="16"/>
          <w:highlight w:val="cyan"/>
        </w:rPr>
        <w:t>.</w:t>
      </w:r>
    </w:p>
    <w:p w14:paraId="00706467" w14:textId="5426353D" w:rsidR="009F4698" w:rsidRDefault="009F4698" w:rsidP="009F4698">
      <w:pPr>
        <w:pStyle w:val="Heading3"/>
      </w:pPr>
      <w:r>
        <w:t>--</w:t>
      </w:r>
      <w:proofErr w:type="spellStart"/>
      <w:r>
        <w:t>xt</w:t>
      </w:r>
      <w:proofErr w:type="spellEnd"/>
      <w:r>
        <w:t xml:space="preserve"> Grid Impact</w:t>
      </w:r>
    </w:p>
    <w:p w14:paraId="58D5576D" w14:textId="747552EF" w:rsidR="00466D3F" w:rsidRDefault="00466D3F" w:rsidP="00466D3F">
      <w:pPr>
        <w:pStyle w:val="Heading4"/>
      </w:pPr>
      <w:r>
        <w:t xml:space="preserve">Blackout warfare results in mass death and totalitarian takeover. </w:t>
      </w:r>
    </w:p>
    <w:p w14:paraId="53FBA36B" w14:textId="77B91ECD" w:rsidR="00466D3F" w:rsidRPr="00466D3F" w:rsidRDefault="00466D3F" w:rsidP="00466D3F">
      <w:r w:rsidRPr="00466D3F">
        <w:rPr>
          <w:rStyle w:val="Style13ptBold"/>
        </w:rPr>
        <w:t>Owen '23</w:t>
      </w:r>
      <w:r>
        <w:t xml:space="preserve"> [Gunnery Sergeant Joshua E. Owen, U.S. Marine Corps; </w:t>
      </w:r>
      <w:proofErr w:type="spellStart"/>
      <w:r>
        <w:t>Februarry</w:t>
      </w:r>
      <w:proofErr w:type="spellEnd"/>
      <w:r>
        <w:t>; "An EMP or Solar Incident Could Result in Blackout Warfare;" https://www.usni.org/magazines/proceedings/2023/february/emp-or-solar-incident-could-result-blackout-warfare]</w:t>
      </w:r>
    </w:p>
    <w:p w14:paraId="7900474B" w14:textId="77777777" w:rsidR="009F4698" w:rsidRPr="00466D3F" w:rsidRDefault="009F4698" w:rsidP="009F4698">
      <w:pPr>
        <w:rPr>
          <w:sz w:val="16"/>
        </w:rPr>
      </w:pPr>
      <w:r w:rsidRPr="00466D3F">
        <w:rPr>
          <w:sz w:val="16"/>
        </w:rPr>
        <w:t xml:space="preserve">Given this information, what might a long-term blackout look like? </w:t>
      </w:r>
      <w:r w:rsidRPr="009F4698">
        <w:rPr>
          <w:rStyle w:val="StyleUnderline"/>
        </w:rPr>
        <w:t xml:space="preserve">If the grid were to be attacked tomorrow, how would leaders command and control their Marines? </w:t>
      </w:r>
      <w:r w:rsidRPr="00466D3F">
        <w:rPr>
          <w:sz w:val="16"/>
        </w:rPr>
        <w:t xml:space="preserve">How would Camp Pendleton communicate with Camp Lejeune? How would the Marine Corps communicate with the Navy? How would a mechanic fix a vehicle without step-by-step instructions on a computer or computer-aided diagnostic tools? How much reserve fuel, water, and food does each Marine Corps base have stored? Would leaders be able to keep their Marines, sailors, contractors, and their families fed? What about the local civilian population? </w:t>
      </w:r>
      <w:r w:rsidRPr="009F4698">
        <w:rPr>
          <w:rStyle w:val="StyleUnderline"/>
        </w:rPr>
        <w:t>How long would it be before they would be at the front gates of the base begging for or even demanding food?</w:t>
      </w:r>
      <w:r w:rsidRPr="00466D3F">
        <w:rPr>
          <w:sz w:val="16"/>
        </w:rPr>
        <w:t xml:space="preserve"> Have civilian and military leaders considered, if an EMP were to strike tomorrow, how many Marines would stick around? How many would flee to check in on their families? Answering these questions requires significant thought and planning.</w:t>
      </w:r>
    </w:p>
    <w:p w14:paraId="4B63FB5A" w14:textId="6E93B4CD" w:rsidR="009F4698" w:rsidRPr="009F4698" w:rsidRDefault="009F4698" w:rsidP="009F4698">
      <w:pPr>
        <w:rPr>
          <w:rStyle w:val="StyleUnderline"/>
        </w:rPr>
      </w:pPr>
      <w:r w:rsidRPr="009F4698">
        <w:rPr>
          <w:rStyle w:val="StyleUnderline"/>
        </w:rPr>
        <w:t xml:space="preserve">A coordinated </w:t>
      </w:r>
      <w:r w:rsidRPr="00466D3F">
        <w:rPr>
          <w:sz w:val="16"/>
        </w:rPr>
        <w:t xml:space="preserve">physical </w:t>
      </w:r>
      <w:r w:rsidRPr="009F4698">
        <w:rPr>
          <w:rStyle w:val="StyleUnderline"/>
        </w:rPr>
        <w:t>attack on multiple targets and facilities from a state or nonstate actor must be considered an imminent threat</w:t>
      </w:r>
      <w:r w:rsidRPr="00466D3F">
        <w:rPr>
          <w:sz w:val="16"/>
        </w:rPr>
        <w:t xml:space="preserve">. An attack on an unprotected civilian grid could result in a long-term blackout event. </w:t>
      </w:r>
      <w:r w:rsidRPr="009F4698">
        <w:rPr>
          <w:rStyle w:val="StyleUnderline"/>
        </w:rPr>
        <w:t>Since 99 percent of the military depends on the civilian electric grid and food and water infrastructure, the military could be severely</w:t>
      </w:r>
      <w:r>
        <w:rPr>
          <w:rStyle w:val="StyleUnderline"/>
        </w:rPr>
        <w:t xml:space="preserve"> [</w:t>
      </w:r>
      <w:proofErr w:type="gramStart"/>
      <w:r>
        <w:rPr>
          <w:rStyle w:val="StyleUnderline"/>
        </w:rPr>
        <w:t xml:space="preserve">harmed] </w:t>
      </w:r>
      <w:r w:rsidRPr="00466D3F">
        <w:rPr>
          <w:sz w:val="16"/>
        </w:rPr>
        <w:t xml:space="preserve"> </w:t>
      </w:r>
      <w:r w:rsidRPr="00466D3F">
        <w:rPr>
          <w:strike/>
          <w:sz w:val="16"/>
        </w:rPr>
        <w:t>crippled</w:t>
      </w:r>
      <w:proofErr w:type="gramEnd"/>
      <w:r w:rsidRPr="00466D3F">
        <w:rPr>
          <w:strike/>
          <w:sz w:val="16"/>
        </w:rPr>
        <w:t>.</w:t>
      </w:r>
    </w:p>
    <w:p w14:paraId="6F282782" w14:textId="77777777" w:rsidR="009F4698" w:rsidRPr="00466D3F" w:rsidRDefault="009F4698" w:rsidP="009F4698">
      <w:pPr>
        <w:rPr>
          <w:sz w:val="16"/>
        </w:rPr>
      </w:pPr>
      <w:r w:rsidRPr="00466D3F">
        <w:rPr>
          <w:sz w:val="16"/>
        </w:rPr>
        <w:t xml:space="preserve">Norman Angell’s 1910 book, The Great Illusion, postulated that there might be no more great wars because Europe and the United States were so </w:t>
      </w:r>
      <w:proofErr w:type="gramStart"/>
      <w:r w:rsidRPr="00466D3F">
        <w:rPr>
          <w:sz w:val="16"/>
        </w:rPr>
        <w:t>interdependent—war</w:t>
      </w:r>
      <w:proofErr w:type="gramEnd"/>
      <w:r w:rsidRPr="00466D3F">
        <w:rPr>
          <w:sz w:val="16"/>
        </w:rPr>
        <w:t xml:space="preserve"> would be bad for business. Only four years later, World War I started. And yet, something like Angell’s ideas again hold sway. If the United States and its economy collapsed, the entire world would suffer. Why would China, Russia, or any other nation risk their country's economic growth? Why would they risk more and more sanctions on trade? But </w:t>
      </w:r>
      <w:r w:rsidRPr="009F4698">
        <w:rPr>
          <w:rStyle w:val="StyleUnderline"/>
        </w:rPr>
        <w:t>in totalitarian countries, the goal of leaders is to stay in power, not help their least powerful citizens</w:t>
      </w:r>
      <w:r w:rsidRPr="00466D3F">
        <w:rPr>
          <w:sz w:val="16"/>
        </w:rPr>
        <w:t>. As Pry notes:</w:t>
      </w:r>
    </w:p>
    <w:p w14:paraId="66136500" w14:textId="77777777" w:rsidR="009F4698" w:rsidRPr="00466D3F" w:rsidRDefault="009F4698" w:rsidP="009F4698">
      <w:pPr>
        <w:rPr>
          <w:sz w:val="16"/>
        </w:rPr>
      </w:pPr>
      <w:r w:rsidRPr="00466D3F">
        <w:rPr>
          <w:sz w:val="16"/>
        </w:rPr>
        <w:t>T</w:t>
      </w:r>
      <w:r w:rsidRPr="009F4698">
        <w:rPr>
          <w:rStyle w:val="StyleUnderline"/>
        </w:rPr>
        <w:t xml:space="preserve">otalitarian and authoritarian states see international relations as a “zero-sum game” in which there are winners and losers, the </w:t>
      </w:r>
      <w:proofErr w:type="gramStart"/>
      <w:r w:rsidRPr="009F4698">
        <w:rPr>
          <w:rStyle w:val="StyleUnderline"/>
        </w:rPr>
        <w:t>living</w:t>
      </w:r>
      <w:proofErr w:type="gramEnd"/>
      <w:r w:rsidRPr="009F4698">
        <w:rPr>
          <w:rStyle w:val="StyleUnderline"/>
        </w:rPr>
        <w:t xml:space="preserve"> and the dead. Ec</w:t>
      </w:r>
      <w:r w:rsidRPr="00466D3F">
        <w:rPr>
          <w:sz w:val="16"/>
        </w:rPr>
        <w:t xml:space="preserve">onomics is not the highest priority for totalitarian states. </w:t>
      </w:r>
      <w:r w:rsidRPr="009F4698">
        <w:rPr>
          <w:rStyle w:val="StyleUnderline"/>
        </w:rPr>
        <w:t>Their highest priority is total control over the world</w:t>
      </w:r>
      <w:r w:rsidRPr="00466D3F">
        <w:rPr>
          <w:sz w:val="16"/>
        </w:rPr>
        <w:t xml:space="preserve">, whatever the cost, </w:t>
      </w:r>
      <w:r w:rsidRPr="009F4698">
        <w:rPr>
          <w:rStyle w:val="StyleUnderline"/>
        </w:rPr>
        <w:t>because they believe that any nation not their slave is a potential threat and war is inevitable. Totalitarian states want to be the last man living and make everyone else a slave or dead</w:t>
      </w:r>
      <w:r w:rsidRPr="00466D3F">
        <w:rPr>
          <w:sz w:val="16"/>
        </w:rPr>
        <w:t xml:space="preserve">. That is why they are willing to do anything to crush their enemies and win. EMP/Cyber Warfare, what I term </w:t>
      </w:r>
      <w:r w:rsidRPr="009F4698">
        <w:rPr>
          <w:rStyle w:val="StyleUnderline"/>
        </w:rPr>
        <w:t xml:space="preserve">blackout warfare, is a relatively easy, </w:t>
      </w:r>
      <w:r w:rsidRPr="00466D3F">
        <w:rPr>
          <w:sz w:val="16"/>
        </w:rPr>
        <w:t xml:space="preserve">low-risk, even benign </w:t>
      </w:r>
      <w:r w:rsidRPr="009F4698">
        <w:rPr>
          <w:rStyle w:val="StyleUnderline"/>
        </w:rPr>
        <w:t>form of warfare</w:t>
      </w:r>
      <w:r w:rsidRPr="00466D3F">
        <w:rPr>
          <w:sz w:val="16"/>
        </w:rPr>
        <w:t xml:space="preserve"> compared to all-out Nuclear, Biological, and/or Chemical Warfare—</w:t>
      </w:r>
      <w:proofErr w:type="gramStart"/>
      <w:r w:rsidRPr="00466D3F">
        <w:rPr>
          <w:sz w:val="16"/>
        </w:rPr>
        <w:t>all of</w:t>
      </w:r>
      <w:proofErr w:type="gramEnd"/>
      <w:r w:rsidRPr="00466D3F">
        <w:rPr>
          <w:sz w:val="16"/>
        </w:rPr>
        <w:t xml:space="preserve"> which Moscow and Beijing are prepared and willing to do if they can win.</w:t>
      </w:r>
    </w:p>
    <w:p w14:paraId="7344BFC8" w14:textId="77777777" w:rsidR="009F4698" w:rsidRPr="00466D3F" w:rsidRDefault="009F4698" w:rsidP="009F4698">
      <w:pPr>
        <w:rPr>
          <w:sz w:val="16"/>
        </w:rPr>
      </w:pPr>
      <w:r w:rsidRPr="00466D3F">
        <w:rPr>
          <w:sz w:val="16"/>
        </w:rPr>
        <w:t xml:space="preserve">If Pry is correct, </w:t>
      </w:r>
      <w:r w:rsidRPr="00466D3F">
        <w:rPr>
          <w:rStyle w:val="StyleUnderline"/>
        </w:rPr>
        <w:t>these leaders do not need a “why” to launch a full-scale combined arms blackout war on the United States—they are biding their time for “when</w:t>
      </w:r>
      <w:r w:rsidRPr="00466D3F">
        <w:rPr>
          <w:sz w:val="16"/>
        </w:rPr>
        <w:t>.”</w:t>
      </w:r>
    </w:p>
    <w:p w14:paraId="076D3AB7" w14:textId="48ABC34E" w:rsidR="009F4698" w:rsidRDefault="009F4698" w:rsidP="009F4698">
      <w:pPr>
        <w:pStyle w:val="Heading3"/>
      </w:pPr>
      <w:r>
        <w:t>--</w:t>
      </w:r>
      <w:proofErr w:type="spellStart"/>
      <w:r>
        <w:t>xt</w:t>
      </w:r>
      <w:proofErr w:type="spellEnd"/>
      <w:r>
        <w:t xml:space="preserve"> Bioweapons Impact</w:t>
      </w:r>
    </w:p>
    <w:p w14:paraId="52D5763E" w14:textId="77777777" w:rsidR="009F4698" w:rsidRPr="000A661B" w:rsidRDefault="009F4698" w:rsidP="009F4698">
      <w:pPr>
        <w:pStyle w:val="Heading4"/>
      </w:pPr>
      <w:r w:rsidRPr="000A661B">
        <w:t xml:space="preserve">Bioterror causes </w:t>
      </w:r>
      <w:r w:rsidRPr="000A661B">
        <w:rPr>
          <w:u w:val="single"/>
        </w:rPr>
        <w:t>extinction</w:t>
      </w:r>
      <w:r w:rsidRPr="000A661B">
        <w:t xml:space="preserve"> and is </w:t>
      </w:r>
      <w:r w:rsidRPr="000A661B">
        <w:rPr>
          <w:u w:val="single"/>
        </w:rPr>
        <w:t>likely</w:t>
      </w:r>
      <w:r w:rsidRPr="000A661B">
        <w:t>.</w:t>
      </w:r>
    </w:p>
    <w:p w14:paraId="6225FC37" w14:textId="77777777" w:rsidR="009F4698" w:rsidRPr="000A661B" w:rsidRDefault="009F4698" w:rsidP="009F4698">
      <w:r w:rsidRPr="000A661B">
        <w:rPr>
          <w:rStyle w:val="Style13ptBold"/>
        </w:rPr>
        <w:t>Pedersen ‘17</w:t>
      </w:r>
      <w:r w:rsidRPr="000A661B">
        <w:t xml:space="preserve">—Pepperdine University [Christian, “Reflecting Back on the Ebola Outbreak and the Future of Bioterrorism,” Pepperdine Policy Review: Vol. 9, </w:t>
      </w:r>
      <w:proofErr w:type="spellStart"/>
      <w:r w:rsidRPr="000A661B">
        <w:t>dml</w:t>
      </w:r>
      <w:proofErr w:type="spellEnd"/>
      <w:r w:rsidRPr="000A661B">
        <w:t>]</w:t>
      </w:r>
    </w:p>
    <w:p w14:paraId="6649C60F" w14:textId="77777777" w:rsidR="009F4698" w:rsidRPr="000A661B" w:rsidRDefault="009F4698" w:rsidP="009F4698">
      <w:pPr>
        <w:rPr>
          <w:sz w:val="16"/>
        </w:rPr>
      </w:pPr>
      <w:r w:rsidRPr="000A661B">
        <w:rPr>
          <w:rStyle w:val="StyleUnderline"/>
        </w:rPr>
        <w:t xml:space="preserve">Terror groups like </w:t>
      </w:r>
      <w:r w:rsidRPr="000A661B">
        <w:rPr>
          <w:rStyle w:val="Emphasis"/>
        </w:rPr>
        <w:t>al-Qaeda</w:t>
      </w:r>
      <w:r w:rsidRPr="000A661B">
        <w:rPr>
          <w:rStyle w:val="StyleUnderline"/>
        </w:rPr>
        <w:t xml:space="preserve"> and </w:t>
      </w:r>
      <w:r w:rsidRPr="000A661B">
        <w:rPr>
          <w:rStyle w:val="Emphasis"/>
        </w:rPr>
        <w:t>ISIL</w:t>
      </w:r>
      <w:r w:rsidRPr="000A661B">
        <w:rPr>
          <w:sz w:val="16"/>
        </w:rPr>
        <w:t xml:space="preserve"> (the Islamic State of Iraq and the Levant) </w:t>
      </w:r>
      <w:r w:rsidRPr="000A661B">
        <w:rPr>
          <w:rStyle w:val="StyleUnderline"/>
        </w:rPr>
        <w:t xml:space="preserve">have </w:t>
      </w:r>
      <w:r w:rsidRPr="000A661B">
        <w:rPr>
          <w:rStyle w:val="Emphasis"/>
        </w:rPr>
        <w:t>expressed interested</w:t>
      </w:r>
      <w:r w:rsidRPr="000A661B">
        <w:rPr>
          <w:rStyle w:val="StyleUnderline"/>
        </w:rPr>
        <w:t xml:space="preserve">, and have even </w:t>
      </w:r>
      <w:r w:rsidRPr="000A661B">
        <w:rPr>
          <w:rStyle w:val="Emphasis"/>
        </w:rPr>
        <w:t>attempted</w:t>
      </w:r>
      <w:r w:rsidRPr="000A661B">
        <w:rPr>
          <w:rStyle w:val="StyleUnderline"/>
        </w:rPr>
        <w:t xml:space="preserve">, to </w:t>
      </w:r>
      <w:r w:rsidRPr="000A661B">
        <w:rPr>
          <w:rStyle w:val="Emphasis"/>
        </w:rPr>
        <w:t>use biological agents</w:t>
      </w:r>
      <w:r w:rsidRPr="000A661B">
        <w:rPr>
          <w:rStyle w:val="StyleUnderline"/>
        </w:rPr>
        <w:t xml:space="preserve"> in terror plots</w:t>
      </w:r>
      <w:r w:rsidRPr="000A661B">
        <w:rPr>
          <w:sz w:val="16"/>
        </w:rPr>
        <w:t xml:space="preserve"> (Biodefense, 2016). </w:t>
      </w:r>
      <w:r w:rsidRPr="000A661B">
        <w:rPr>
          <w:rStyle w:val="StyleUnderline"/>
        </w:rPr>
        <w:t xml:space="preserve">The </w:t>
      </w:r>
      <w:r w:rsidRPr="000A661B">
        <w:rPr>
          <w:rStyle w:val="Emphasis"/>
        </w:rPr>
        <w:t>technical</w:t>
      </w:r>
      <w:r w:rsidRPr="000A661B">
        <w:rPr>
          <w:rStyle w:val="StyleUnderline"/>
        </w:rPr>
        <w:t xml:space="preserve"> and </w:t>
      </w:r>
      <w:r w:rsidRPr="000A661B">
        <w:rPr>
          <w:rStyle w:val="Emphasis"/>
        </w:rPr>
        <w:t>administrative knowledge</w:t>
      </w:r>
      <w:r w:rsidRPr="000A661B">
        <w:rPr>
          <w:rStyle w:val="StyleUnderline"/>
        </w:rPr>
        <w:t xml:space="preserve"> of biology and chemistry can be </w:t>
      </w:r>
      <w:r w:rsidRPr="000A661B">
        <w:rPr>
          <w:rStyle w:val="Emphasis"/>
        </w:rPr>
        <w:t>acquired globally</w:t>
      </w:r>
      <w:r w:rsidRPr="000A661B">
        <w:rPr>
          <w:rStyle w:val="StyleUnderline"/>
        </w:rPr>
        <w:t xml:space="preserve"> in </w:t>
      </w:r>
      <w:r w:rsidRPr="000A661B">
        <w:rPr>
          <w:rStyle w:val="Emphasis"/>
        </w:rPr>
        <w:t>medical schools</w:t>
      </w:r>
      <w:r w:rsidRPr="000A661B">
        <w:rPr>
          <w:rStyle w:val="StyleUnderline"/>
        </w:rPr>
        <w:t xml:space="preserve">, </w:t>
      </w:r>
      <w:r w:rsidRPr="000A661B">
        <w:rPr>
          <w:rStyle w:val="Emphasis"/>
        </w:rPr>
        <w:t>research programs</w:t>
      </w:r>
      <w:r w:rsidRPr="000A661B">
        <w:rPr>
          <w:rStyle w:val="StyleUnderline"/>
        </w:rPr>
        <w:t xml:space="preserve">, and </w:t>
      </w:r>
      <w:r w:rsidRPr="000A661B">
        <w:rPr>
          <w:rStyle w:val="Emphasis"/>
        </w:rPr>
        <w:t>laboratories</w:t>
      </w:r>
      <w:r w:rsidRPr="000A661B">
        <w:rPr>
          <w:rStyle w:val="StyleUnderline"/>
        </w:rPr>
        <w:t xml:space="preserve">, making it </w:t>
      </w:r>
      <w:r w:rsidRPr="000A661B">
        <w:rPr>
          <w:rStyle w:val="Emphasis"/>
        </w:rPr>
        <w:t>difficult</w:t>
      </w:r>
      <w:r w:rsidRPr="000A661B">
        <w:rPr>
          <w:rStyle w:val="StyleUnderline"/>
        </w:rPr>
        <w:t xml:space="preserve"> to </w:t>
      </w:r>
      <w:r w:rsidRPr="000A661B">
        <w:rPr>
          <w:rStyle w:val="Emphasis"/>
        </w:rPr>
        <w:t>prevent potential practitioners</w:t>
      </w:r>
      <w:r w:rsidRPr="000A661B">
        <w:rPr>
          <w:rStyle w:val="StyleUnderline"/>
        </w:rPr>
        <w:t xml:space="preserve"> of bioterrorism from </w:t>
      </w:r>
      <w:r w:rsidRPr="000A661B">
        <w:rPr>
          <w:rStyle w:val="Emphasis"/>
        </w:rPr>
        <w:t>acquiring the required scientific knowledge</w:t>
      </w:r>
      <w:r w:rsidRPr="000A661B">
        <w:rPr>
          <w:sz w:val="16"/>
        </w:rPr>
        <w:t xml:space="preserve"> (Chiodo, 2015). </w:t>
      </w:r>
      <w:r w:rsidRPr="000A661B">
        <w:rPr>
          <w:rStyle w:val="StyleUnderline"/>
        </w:rPr>
        <w:t xml:space="preserve">While at one time the ability to mutate strands was </w:t>
      </w:r>
      <w:r w:rsidRPr="000A661B">
        <w:rPr>
          <w:rStyle w:val="Emphasis"/>
        </w:rPr>
        <w:t>restricted</w:t>
      </w:r>
      <w:r w:rsidRPr="000A661B">
        <w:rPr>
          <w:rStyle w:val="StyleUnderline"/>
        </w:rPr>
        <w:t xml:space="preserve"> to advanced research laboratories, </w:t>
      </w:r>
      <w:r w:rsidRPr="000A661B">
        <w:rPr>
          <w:rStyle w:val="Emphasis"/>
        </w:rPr>
        <w:t>rudimentary high school laboratories</w:t>
      </w:r>
      <w:r w:rsidRPr="000A661B">
        <w:rPr>
          <w:rStyle w:val="StyleUnderline"/>
        </w:rPr>
        <w:t xml:space="preserve"> now </w:t>
      </w:r>
      <w:proofErr w:type="gramStart"/>
      <w:r w:rsidRPr="000A661B">
        <w:rPr>
          <w:rStyle w:val="StyleUnderline"/>
        </w:rPr>
        <w:t>have the ability to</w:t>
      </w:r>
      <w:proofErr w:type="gramEnd"/>
      <w:r w:rsidRPr="000A661B">
        <w:rPr>
          <w:rStyle w:val="StyleUnderline"/>
        </w:rPr>
        <w:t xml:space="preserve"> develop </w:t>
      </w:r>
      <w:r w:rsidRPr="000A661B">
        <w:rPr>
          <w:rStyle w:val="Emphasis"/>
        </w:rPr>
        <w:t>deadly biological agents</w:t>
      </w:r>
      <w:r w:rsidRPr="000A661B">
        <w:rPr>
          <w:sz w:val="16"/>
        </w:rPr>
        <w:t xml:space="preserve"> (Garrett, 2012). </w:t>
      </w:r>
      <w:r w:rsidRPr="000A661B">
        <w:rPr>
          <w:sz w:val="16"/>
          <w:szCs w:val="16"/>
        </w:rPr>
        <w:t xml:space="preserve">With </w:t>
      </w:r>
      <w:proofErr w:type="gramStart"/>
      <w:r w:rsidRPr="000A661B">
        <w:rPr>
          <w:sz w:val="16"/>
          <w:szCs w:val="16"/>
        </w:rPr>
        <w:t>relative</w:t>
      </w:r>
      <w:proofErr w:type="gramEnd"/>
      <w:r w:rsidRPr="000A661B">
        <w:rPr>
          <w:sz w:val="16"/>
          <w:szCs w:val="16"/>
        </w:rPr>
        <w:t xml:space="preserve"> </w:t>
      </w:r>
      <w:proofErr w:type="gramStart"/>
      <w:r w:rsidRPr="000A661B">
        <w:rPr>
          <w:sz w:val="16"/>
          <w:szCs w:val="16"/>
        </w:rPr>
        <w:t>easy</w:t>
      </w:r>
      <w:proofErr w:type="gramEnd"/>
      <w:r w:rsidRPr="000A661B">
        <w:rPr>
          <w:sz w:val="16"/>
          <w:szCs w:val="16"/>
        </w:rPr>
        <w:t>, terror groups could engineer the flu virus, making it deadlier (</w:t>
      </w:r>
      <w:proofErr w:type="spellStart"/>
      <w:r w:rsidRPr="000A661B">
        <w:rPr>
          <w:sz w:val="16"/>
          <w:szCs w:val="16"/>
        </w:rPr>
        <w:t>Selk</w:t>
      </w:r>
      <w:proofErr w:type="spellEnd"/>
      <w:r w:rsidRPr="000A661B">
        <w:rPr>
          <w:sz w:val="16"/>
          <w:szCs w:val="16"/>
        </w:rPr>
        <w:t>, 2017). By combining traits of multiple strains and maximizing the virus’ natural properties, it could become highly transmittable</w:t>
      </w:r>
      <w:r w:rsidRPr="000A661B">
        <w:rPr>
          <w:sz w:val="16"/>
        </w:rPr>
        <w:t xml:space="preserve"> (Farmer, 2107). </w:t>
      </w:r>
      <w:r w:rsidRPr="000A661B">
        <w:rPr>
          <w:rStyle w:val="Emphasis"/>
        </w:rPr>
        <w:t>Genetically engineered viruses have the potential to kill more people than nuclear weapons</w:t>
      </w:r>
      <w:r w:rsidRPr="000A661B">
        <w:rPr>
          <w:sz w:val="16"/>
        </w:rPr>
        <w:t>, governments remain underprepared for that threat (</w:t>
      </w:r>
      <w:proofErr w:type="spellStart"/>
      <w:r w:rsidRPr="000A661B">
        <w:rPr>
          <w:sz w:val="16"/>
        </w:rPr>
        <w:t>Selk</w:t>
      </w:r>
      <w:proofErr w:type="spellEnd"/>
      <w:r w:rsidRPr="000A661B">
        <w:rPr>
          <w:sz w:val="16"/>
        </w:rPr>
        <w:t>, 2017).</w:t>
      </w:r>
    </w:p>
    <w:p w14:paraId="374025DC" w14:textId="77777777" w:rsidR="009F4698" w:rsidRPr="000A661B" w:rsidRDefault="009F4698" w:rsidP="009F4698">
      <w:pPr>
        <w:rPr>
          <w:sz w:val="16"/>
        </w:rPr>
      </w:pPr>
      <w:r w:rsidRPr="000A661B">
        <w:rPr>
          <w:rStyle w:val="StyleUnderline"/>
        </w:rPr>
        <w:t xml:space="preserve">Terrorists could be drawn to the use of biological agents because of the </w:t>
      </w:r>
      <w:r w:rsidRPr="000A661B">
        <w:rPr>
          <w:rStyle w:val="Emphasis"/>
        </w:rPr>
        <w:t>difficulty of detection</w:t>
      </w:r>
      <w:r w:rsidRPr="000A661B">
        <w:rPr>
          <w:rStyle w:val="StyleUnderline"/>
        </w:rPr>
        <w:t xml:space="preserve"> and the </w:t>
      </w:r>
      <w:r w:rsidRPr="000A661B">
        <w:rPr>
          <w:rStyle w:val="Emphasis"/>
        </w:rPr>
        <w:t>ease</w:t>
      </w:r>
      <w:r w:rsidRPr="000A661B">
        <w:rPr>
          <w:rStyle w:val="StyleUnderline"/>
        </w:rPr>
        <w:t xml:space="preserve"> at which some biological agents can </w:t>
      </w:r>
      <w:r w:rsidRPr="000A661B">
        <w:rPr>
          <w:rStyle w:val="Emphasis"/>
        </w:rPr>
        <w:t>naturally spread</w:t>
      </w:r>
      <w:r w:rsidRPr="000A661B">
        <w:rPr>
          <w:rStyle w:val="StyleUnderline"/>
        </w:rPr>
        <w:t xml:space="preserve"> through a population</w:t>
      </w:r>
      <w:r w:rsidRPr="000A661B">
        <w:rPr>
          <w:sz w:val="16"/>
        </w:rPr>
        <w:t xml:space="preserve"> (Bioterrorism, 2006). There are essentially three ways which </w:t>
      </w:r>
      <w:r w:rsidRPr="000A661B">
        <w:rPr>
          <w:rStyle w:val="StyleUnderline"/>
        </w:rPr>
        <w:t>agents</w:t>
      </w:r>
      <w:r w:rsidRPr="000A661B">
        <w:rPr>
          <w:sz w:val="16"/>
        </w:rPr>
        <w:t xml:space="preserve"> could be acquired by terrorist: they </w:t>
      </w:r>
      <w:r w:rsidRPr="000A661B">
        <w:rPr>
          <w:rStyle w:val="StyleUnderline"/>
        </w:rPr>
        <w:t xml:space="preserve">could be </w:t>
      </w:r>
      <w:r w:rsidRPr="000A661B">
        <w:rPr>
          <w:rStyle w:val="Emphasis"/>
        </w:rPr>
        <w:t>stolen</w:t>
      </w:r>
      <w:r w:rsidRPr="000A661B">
        <w:rPr>
          <w:rStyle w:val="StyleUnderline"/>
        </w:rPr>
        <w:t xml:space="preserve">, </w:t>
      </w:r>
      <w:r w:rsidRPr="000A661B">
        <w:rPr>
          <w:rStyle w:val="Emphasis"/>
        </w:rPr>
        <w:t>created in laboratory environments</w:t>
      </w:r>
      <w:r w:rsidRPr="000A661B">
        <w:rPr>
          <w:rStyle w:val="StyleUnderline"/>
        </w:rPr>
        <w:t xml:space="preserve">, or </w:t>
      </w:r>
      <w:r w:rsidRPr="000A661B">
        <w:rPr>
          <w:rStyle w:val="Emphasis"/>
        </w:rPr>
        <w:t>collected naturally</w:t>
      </w:r>
      <w:r w:rsidRPr="000A661B">
        <w:rPr>
          <w:sz w:val="16"/>
        </w:rPr>
        <w:t xml:space="preserve">. A gloomy reality is that </w:t>
      </w:r>
      <w:r w:rsidRPr="000A661B">
        <w:rPr>
          <w:rStyle w:val="StyleUnderline"/>
        </w:rPr>
        <w:t xml:space="preserve">as the advancement of new technologies </w:t>
      </w:r>
      <w:r w:rsidRPr="000A661B">
        <w:rPr>
          <w:rStyle w:val="Emphasis"/>
        </w:rPr>
        <w:t>reduce the costs of genetic sequencing</w:t>
      </w:r>
      <w:r w:rsidRPr="000A661B">
        <w:rPr>
          <w:rStyle w:val="StyleUnderline"/>
        </w:rPr>
        <w:t xml:space="preserve">, it will become </w:t>
      </w:r>
      <w:r w:rsidRPr="000A661B">
        <w:rPr>
          <w:rStyle w:val="Emphasis"/>
        </w:rPr>
        <w:t>easier</w:t>
      </w:r>
      <w:r w:rsidRPr="000A661B">
        <w:rPr>
          <w:rStyle w:val="StyleUnderline"/>
        </w:rPr>
        <w:t xml:space="preserve"> and </w:t>
      </w:r>
      <w:r w:rsidRPr="000A661B">
        <w:rPr>
          <w:rStyle w:val="Emphasis"/>
        </w:rPr>
        <w:t>less expensive</w:t>
      </w:r>
      <w:r w:rsidRPr="000A661B">
        <w:rPr>
          <w:rStyle w:val="StyleUnderline"/>
        </w:rPr>
        <w:t xml:space="preserve"> to create novel organisms</w:t>
      </w:r>
      <w:r w:rsidRPr="000A661B">
        <w:rPr>
          <w:sz w:val="16"/>
        </w:rPr>
        <w:t xml:space="preserve"> (Garrett, 2012). </w:t>
      </w:r>
      <w:r w:rsidRPr="000A661B">
        <w:rPr>
          <w:rStyle w:val="StyleUnderline"/>
        </w:rPr>
        <w:t xml:space="preserve">Bioterrorist attacks can be planned to </w:t>
      </w:r>
      <w:r w:rsidRPr="000A661B">
        <w:rPr>
          <w:rStyle w:val="Emphasis"/>
        </w:rPr>
        <w:t>induce maximum damage</w:t>
      </w:r>
      <w:r w:rsidRPr="000A661B">
        <w:rPr>
          <w:rStyle w:val="StyleUnderline"/>
        </w:rPr>
        <w:t xml:space="preserve"> and </w:t>
      </w:r>
      <w:r w:rsidRPr="000A661B">
        <w:rPr>
          <w:rStyle w:val="Emphasis"/>
        </w:rPr>
        <w:t>panic</w:t>
      </w:r>
      <w:r w:rsidRPr="000A661B">
        <w:rPr>
          <w:rStyle w:val="StyleUnderline"/>
        </w:rPr>
        <w:t xml:space="preserve"> with a </w:t>
      </w:r>
      <w:r w:rsidRPr="000A661B">
        <w:rPr>
          <w:rStyle w:val="Emphasis"/>
        </w:rPr>
        <w:t>minimum risk of early detection</w:t>
      </w:r>
      <w:r w:rsidRPr="000A661B">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32F93ECA" w14:textId="77777777" w:rsidR="009F4698" w:rsidRPr="000A661B" w:rsidRDefault="009F4698" w:rsidP="009F4698">
      <w:pPr>
        <w:rPr>
          <w:sz w:val="16"/>
        </w:rPr>
      </w:pPr>
      <w:r w:rsidRPr="000A661B">
        <w:rPr>
          <w:sz w:val="16"/>
        </w:rPr>
        <w:t xml:space="preserve">Through the EVD, “mother nature has created the perfect bioweapon” (Thiessen, 2014). Following the Paris terrorist attacks, the French have warned that terrorist organizations may attempt to steal </w:t>
      </w:r>
      <w:r w:rsidRPr="000A661B">
        <w:rPr>
          <w:rStyle w:val="StyleUnderline"/>
        </w:rPr>
        <w:t>biological agents</w:t>
      </w:r>
      <w:r w:rsidRPr="000A661B">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0A661B">
        <w:rPr>
          <w:rStyle w:val="StyleUnderline"/>
        </w:rPr>
        <w:t xml:space="preserve">could be </w:t>
      </w:r>
      <w:r w:rsidRPr="000A661B">
        <w:rPr>
          <w:rStyle w:val="Emphasis"/>
        </w:rPr>
        <w:t>stolen</w:t>
      </w:r>
      <w:r w:rsidRPr="000A661B">
        <w:rPr>
          <w:rStyle w:val="StyleUnderline"/>
        </w:rPr>
        <w:t xml:space="preserve"> from </w:t>
      </w:r>
      <w:r w:rsidRPr="000A661B">
        <w:rPr>
          <w:rStyle w:val="Emphasis"/>
        </w:rPr>
        <w:t>research facilities</w:t>
      </w:r>
      <w:r w:rsidRPr="000A661B">
        <w:rPr>
          <w:rStyle w:val="StyleUnderline"/>
        </w:rPr>
        <w:t xml:space="preserve">, </w:t>
      </w:r>
      <w:r w:rsidRPr="000A661B">
        <w:rPr>
          <w:rStyle w:val="Emphasis"/>
        </w:rPr>
        <w:t>laboratories</w:t>
      </w:r>
      <w:r w:rsidRPr="000A661B">
        <w:rPr>
          <w:rStyle w:val="StyleUnderline"/>
        </w:rPr>
        <w:t xml:space="preserve">, or </w:t>
      </w:r>
      <w:r w:rsidRPr="000A661B">
        <w:rPr>
          <w:rStyle w:val="Emphasis"/>
        </w:rPr>
        <w:t>government stockpiles</w:t>
      </w:r>
      <w:r w:rsidRPr="000A661B">
        <w:rPr>
          <w:rStyle w:val="StyleUnderline"/>
        </w:rPr>
        <w:t>. While the more exotic and devastating agents</w:t>
      </w:r>
      <w:r w:rsidRPr="000A661B">
        <w:rPr>
          <w:sz w:val="16"/>
        </w:rPr>
        <w:t xml:space="preserve"> (such as </w:t>
      </w:r>
      <w:proofErr w:type="gramStart"/>
      <w:r w:rsidRPr="000A661B">
        <w:rPr>
          <w:sz w:val="16"/>
        </w:rPr>
        <w:t>small pox</w:t>
      </w:r>
      <w:proofErr w:type="gramEnd"/>
      <w:r w:rsidRPr="000A661B">
        <w:rPr>
          <w:sz w:val="16"/>
        </w:rPr>
        <w:t xml:space="preserve">) </w:t>
      </w:r>
      <w:r w:rsidRPr="000A661B">
        <w:rPr>
          <w:rStyle w:val="StyleUnderline"/>
        </w:rPr>
        <w:t xml:space="preserve">must be cultivated in laboratory environments and are therefore more difficult to obtain, </w:t>
      </w:r>
      <w:r w:rsidRPr="000A661B">
        <w:rPr>
          <w:rStyle w:val="Emphasis"/>
        </w:rPr>
        <w:t>many biological agents</w:t>
      </w:r>
      <w:r w:rsidRPr="000A661B">
        <w:rPr>
          <w:rStyle w:val="StyleUnderline"/>
        </w:rPr>
        <w:t xml:space="preserve"> are </w:t>
      </w:r>
      <w:r w:rsidRPr="000A661B">
        <w:rPr>
          <w:rStyle w:val="Emphasis"/>
        </w:rPr>
        <w:t>naturally occurring</w:t>
      </w:r>
      <w:r w:rsidRPr="000A661B">
        <w:rPr>
          <w:sz w:val="16"/>
        </w:rPr>
        <w:t xml:space="preserve"> (</w:t>
      </w:r>
      <w:proofErr w:type="spellStart"/>
      <w:r w:rsidRPr="000A661B">
        <w:rPr>
          <w:sz w:val="16"/>
        </w:rPr>
        <w:t>Gottron</w:t>
      </w:r>
      <w:proofErr w:type="spellEnd"/>
      <w:r w:rsidRPr="000A661B">
        <w:rPr>
          <w:sz w:val="16"/>
        </w:rPr>
        <w:t xml:space="preserve">, 2002). </w:t>
      </w:r>
      <w:r w:rsidRPr="000A661B">
        <w:rPr>
          <w:rStyle w:val="StyleUnderline"/>
        </w:rPr>
        <w:t xml:space="preserve">Examples of these naturally occurring, and </w:t>
      </w:r>
      <w:r w:rsidRPr="000A661B">
        <w:rPr>
          <w:rStyle w:val="Emphasis"/>
        </w:rPr>
        <w:t>easier to obtain agents</w:t>
      </w:r>
      <w:r w:rsidRPr="000A661B">
        <w:rPr>
          <w:rStyle w:val="StyleUnderline"/>
        </w:rPr>
        <w:t xml:space="preserve"> </w:t>
      </w:r>
      <w:proofErr w:type="gramStart"/>
      <w:r w:rsidRPr="000A661B">
        <w:rPr>
          <w:rStyle w:val="StyleUnderline"/>
        </w:rPr>
        <w:t>include</w:t>
      </w:r>
      <w:r w:rsidRPr="000A661B">
        <w:rPr>
          <w:sz w:val="16"/>
        </w:rPr>
        <w:t>:</w:t>
      </w:r>
      <w:proofErr w:type="gramEnd"/>
      <w:r w:rsidRPr="000A661B">
        <w:rPr>
          <w:sz w:val="16"/>
        </w:rPr>
        <w:t xml:space="preserve"> human immunodeficiency virus (</w:t>
      </w:r>
      <w:r w:rsidRPr="000A661B">
        <w:rPr>
          <w:rStyle w:val="Emphasis"/>
        </w:rPr>
        <w:t>HIV</w:t>
      </w:r>
      <w:r w:rsidRPr="000A661B">
        <w:rPr>
          <w:sz w:val="16"/>
        </w:rPr>
        <w:t xml:space="preserve">), </w:t>
      </w:r>
      <w:r w:rsidRPr="000A661B">
        <w:rPr>
          <w:rStyle w:val="StyleUnderline"/>
        </w:rPr>
        <w:t xml:space="preserve">the </w:t>
      </w:r>
      <w:r w:rsidRPr="000A661B">
        <w:rPr>
          <w:rStyle w:val="Emphasis"/>
        </w:rPr>
        <w:t>hepatitis strands</w:t>
      </w:r>
      <w:r w:rsidRPr="000A661B">
        <w:rPr>
          <w:rStyle w:val="StyleUnderline"/>
        </w:rPr>
        <w:t xml:space="preserve">, </w:t>
      </w:r>
      <w:r w:rsidRPr="000A661B">
        <w:rPr>
          <w:rStyle w:val="Emphasis"/>
        </w:rPr>
        <w:t>yellow fever</w:t>
      </w:r>
      <w:r w:rsidRPr="000A661B">
        <w:rPr>
          <w:rStyle w:val="StyleUnderline"/>
        </w:rPr>
        <w:t>, and</w:t>
      </w:r>
      <w:r w:rsidRPr="000A661B">
        <w:rPr>
          <w:sz w:val="16"/>
        </w:rPr>
        <w:t xml:space="preserve"> the </w:t>
      </w:r>
      <w:r w:rsidRPr="000A661B">
        <w:rPr>
          <w:rStyle w:val="Emphasis"/>
        </w:rPr>
        <w:t>Ebola</w:t>
      </w:r>
      <w:r w:rsidRPr="000A661B">
        <w:rPr>
          <w:sz w:val="16"/>
        </w:rPr>
        <w:t xml:space="preserve"> virus (</w:t>
      </w:r>
      <w:proofErr w:type="spellStart"/>
      <w:r w:rsidRPr="000A661B">
        <w:rPr>
          <w:sz w:val="16"/>
        </w:rPr>
        <w:t>Gottron</w:t>
      </w:r>
      <w:proofErr w:type="spellEnd"/>
      <w:r w:rsidRPr="000A661B">
        <w:rPr>
          <w:sz w:val="16"/>
        </w:rPr>
        <w:t xml:space="preserve">, 2002). Moreover, </w:t>
      </w:r>
      <w:r w:rsidRPr="000A661B">
        <w:rPr>
          <w:rStyle w:val="StyleUnderline"/>
        </w:rPr>
        <w:t xml:space="preserve">the Ebola virus is </w:t>
      </w:r>
      <w:r w:rsidRPr="000A661B">
        <w:rPr>
          <w:rStyle w:val="Emphasis"/>
        </w:rPr>
        <w:t>native to a continent</w:t>
      </w:r>
      <w:r w:rsidRPr="000A661B">
        <w:rPr>
          <w:rStyle w:val="StyleUnderline"/>
        </w:rPr>
        <w:t xml:space="preserve"> where terrorist organizations like </w:t>
      </w:r>
      <w:r w:rsidRPr="000A661B">
        <w:rPr>
          <w:rStyle w:val="Emphasis"/>
        </w:rPr>
        <w:t>Boko Haram</w:t>
      </w:r>
      <w:r w:rsidRPr="000A661B">
        <w:rPr>
          <w:rStyle w:val="StyleUnderline"/>
        </w:rPr>
        <w:t xml:space="preserve">, </w:t>
      </w:r>
      <w:r w:rsidRPr="000A661B">
        <w:rPr>
          <w:rStyle w:val="Emphasis"/>
        </w:rPr>
        <w:t>Al-Qaeda</w:t>
      </w:r>
      <w:r w:rsidRPr="000A661B">
        <w:rPr>
          <w:rStyle w:val="StyleUnderline"/>
        </w:rPr>
        <w:t xml:space="preserve">, and the </w:t>
      </w:r>
      <w:r w:rsidRPr="000A661B">
        <w:rPr>
          <w:rStyle w:val="Emphasis"/>
        </w:rPr>
        <w:t>Islamic State</w:t>
      </w:r>
      <w:r w:rsidRPr="000A661B">
        <w:rPr>
          <w:rStyle w:val="StyleUnderline"/>
        </w:rPr>
        <w:t xml:space="preserve"> are active</w:t>
      </w:r>
      <w:r w:rsidRPr="000A661B">
        <w:rPr>
          <w:sz w:val="16"/>
        </w:rPr>
        <w:t xml:space="preserve"> (Thiessen, 2014). </w:t>
      </w:r>
      <w:r w:rsidRPr="000A661B">
        <w:rPr>
          <w:rStyle w:val="StyleUnderline"/>
        </w:rPr>
        <w:t xml:space="preserve">The 21-day incubation period allows potential jihadists </w:t>
      </w:r>
      <w:r w:rsidRPr="000A661B">
        <w:rPr>
          <w:rStyle w:val="Emphasis"/>
        </w:rPr>
        <w:t>more than enough time</w:t>
      </w:r>
      <w:r w:rsidRPr="000A661B">
        <w:rPr>
          <w:rStyle w:val="StyleUnderline"/>
        </w:rPr>
        <w:t xml:space="preserve"> to infect themselves, then travel to infected population centers, developing the means of </w:t>
      </w:r>
      <w:r w:rsidRPr="000A661B">
        <w:rPr>
          <w:rStyle w:val="Emphasis"/>
        </w:rPr>
        <w:t>mass distribution</w:t>
      </w:r>
      <w:r w:rsidRPr="000A661B">
        <w:rPr>
          <w:sz w:val="16"/>
        </w:rPr>
        <w:t xml:space="preserve"> (Thiessen, 2014). </w:t>
      </w:r>
    </w:p>
    <w:p w14:paraId="1EEAAB5E" w14:textId="77777777" w:rsidR="009F4698" w:rsidRPr="000A661B" w:rsidRDefault="009F4698" w:rsidP="009F4698">
      <w:pPr>
        <w:rPr>
          <w:sz w:val="16"/>
        </w:rPr>
      </w:pPr>
      <w:r w:rsidRPr="000A661B">
        <w:rPr>
          <w:sz w:val="16"/>
        </w:rPr>
        <w:t>In June 2001 – months prior to the September 11th attack in New York – Dark Winter</w:t>
      </w:r>
      <w:r w:rsidRPr="000A661B">
        <w:rPr>
          <w:rStyle w:val="StyleUnderline"/>
        </w:rPr>
        <w:t xml:space="preserve">, a </w:t>
      </w:r>
      <w:r w:rsidRPr="000A661B">
        <w:rPr>
          <w:rStyle w:val="Emphasis"/>
        </w:rPr>
        <w:t>senior level wargame</w:t>
      </w:r>
      <w:r w:rsidRPr="000A661B">
        <w:rPr>
          <w:rStyle w:val="StyleUnderline"/>
        </w:rPr>
        <w:t>, was</w:t>
      </w:r>
      <w:r w:rsidRPr="000A661B">
        <w:rPr>
          <w:sz w:val="16"/>
        </w:rPr>
        <w:t xml:space="preserve"> </w:t>
      </w:r>
      <w:r w:rsidRPr="000A661B">
        <w:rPr>
          <w:rStyle w:val="StyleUnderline"/>
        </w:rPr>
        <w:t>run in conjunction with security think tanks and government agencies to simulate government responses to acts of bioterrorism</w:t>
      </w:r>
      <w:r w:rsidRPr="000A661B">
        <w:rPr>
          <w:sz w:val="16"/>
        </w:rPr>
        <w:t xml:space="preserve"> (Dark Winter). </w:t>
      </w:r>
      <w:r w:rsidRPr="000A661B">
        <w:rPr>
          <w:rStyle w:val="StyleUnderline"/>
        </w:rPr>
        <w:t xml:space="preserve">The simulation demonstrated how a biological terror attack could result in </w:t>
      </w:r>
      <w:r w:rsidRPr="000A661B">
        <w:rPr>
          <w:rStyle w:val="Emphasis"/>
        </w:rPr>
        <w:t>mass civilian casualties</w:t>
      </w:r>
      <w:r w:rsidRPr="000A661B">
        <w:rPr>
          <w:rStyle w:val="StyleUnderline"/>
        </w:rPr>
        <w:t xml:space="preserve">, </w:t>
      </w:r>
      <w:r w:rsidRPr="000A661B">
        <w:rPr>
          <w:rStyle w:val="Emphasis"/>
        </w:rPr>
        <w:t>civil disorder</w:t>
      </w:r>
      <w:r w:rsidRPr="000A661B">
        <w:rPr>
          <w:rStyle w:val="StyleUnderline"/>
        </w:rPr>
        <w:t xml:space="preserve">, </w:t>
      </w:r>
      <w:r w:rsidRPr="000A661B">
        <w:rPr>
          <w:rStyle w:val="Emphasis"/>
        </w:rPr>
        <w:t>institutional breakdown</w:t>
      </w:r>
      <w:r w:rsidRPr="000A661B">
        <w:rPr>
          <w:rStyle w:val="StyleUnderline"/>
        </w:rPr>
        <w:t xml:space="preserve"> and </w:t>
      </w:r>
      <w:r w:rsidRPr="000A661B">
        <w:rPr>
          <w:rStyle w:val="Emphasis"/>
        </w:rPr>
        <w:t>lack of faith in government</w:t>
      </w:r>
      <w:r w:rsidRPr="000A661B">
        <w:rPr>
          <w:sz w:val="16"/>
        </w:rPr>
        <w:t xml:space="preserve"> – compromising national security (Dark Winter). Major challenges for policymakers included the many “fault lines” which existed between governmental agencies, the levels of government, private healthcare systems, and the public (Dark Winter). </w:t>
      </w:r>
      <w:r w:rsidRPr="000A661B">
        <w:rPr>
          <w:rStyle w:val="StyleUnderline"/>
        </w:rPr>
        <w:t xml:space="preserve">Breakdowns in centralized leadership and communication could </w:t>
      </w:r>
      <w:r w:rsidRPr="000A661B">
        <w:rPr>
          <w:rStyle w:val="Emphasis"/>
        </w:rPr>
        <w:t>threaten containment</w:t>
      </w:r>
      <w:r w:rsidRPr="000A661B">
        <w:rPr>
          <w:rStyle w:val="StyleUnderline"/>
        </w:rPr>
        <w:t xml:space="preserve"> and </w:t>
      </w:r>
      <w:r w:rsidRPr="000A661B">
        <w:rPr>
          <w:rStyle w:val="Emphasis"/>
        </w:rPr>
        <w:t>control</w:t>
      </w:r>
      <w:r w:rsidRPr="000A661B">
        <w:rPr>
          <w:sz w:val="16"/>
        </w:rPr>
        <w:t xml:space="preserve">. It was revealed that </w:t>
      </w:r>
      <w:r w:rsidRPr="000A661B">
        <w:rPr>
          <w:rStyle w:val="StyleUnderline"/>
        </w:rPr>
        <w:t xml:space="preserve">the </w:t>
      </w:r>
      <w:r w:rsidRPr="000A661B">
        <w:rPr>
          <w:rStyle w:val="Emphasis"/>
        </w:rPr>
        <w:t>healthcare system</w:t>
      </w:r>
      <w:r w:rsidRPr="000A661B">
        <w:rPr>
          <w:rStyle w:val="StyleUnderline"/>
        </w:rPr>
        <w:t xml:space="preserve"> in the United States had </w:t>
      </w:r>
      <w:r w:rsidRPr="000A661B">
        <w:rPr>
          <w:rStyle w:val="Emphasis"/>
        </w:rPr>
        <w:t>no surge abilities</w:t>
      </w:r>
      <w:r w:rsidRPr="000A661B">
        <w:rPr>
          <w:rStyle w:val="StyleUnderline"/>
        </w:rPr>
        <w:t xml:space="preserve"> to prevent hospitals from </w:t>
      </w:r>
      <w:r w:rsidRPr="000A661B">
        <w:rPr>
          <w:rStyle w:val="Emphasis"/>
        </w:rPr>
        <w:t>becoming overwhelmed</w:t>
      </w:r>
      <w:r w:rsidRPr="000A661B">
        <w:rPr>
          <w:rStyle w:val="StyleUnderline"/>
        </w:rPr>
        <w:t xml:space="preserve"> or to </w:t>
      </w:r>
      <w:r w:rsidRPr="000A661B">
        <w:rPr>
          <w:rStyle w:val="Emphasis"/>
        </w:rPr>
        <w:t>meet the heightened demand</w:t>
      </w:r>
      <w:r w:rsidRPr="000A661B">
        <w:rPr>
          <w:rStyle w:val="StyleUnderline"/>
        </w:rPr>
        <w:t xml:space="preserve"> for vaccinations</w:t>
      </w:r>
      <w:r w:rsidRPr="000A661B">
        <w:rPr>
          <w:sz w:val="16"/>
        </w:rPr>
        <w:t xml:space="preserve"> (Dark Winter). Finally, targeted communications and information management was recognized as a challenge, both in working with the media and in disseminating important information (Dark Winter). It became very clear after the exercise that </w:t>
      </w:r>
      <w:r w:rsidRPr="000A661B">
        <w:rPr>
          <w:rStyle w:val="StyleUnderline"/>
        </w:rPr>
        <w:t xml:space="preserve">the United States was </w:t>
      </w:r>
      <w:r w:rsidRPr="000A661B">
        <w:rPr>
          <w:rStyle w:val="Emphasis"/>
        </w:rPr>
        <w:t>unprepared</w:t>
      </w:r>
      <w:r w:rsidRPr="000A661B">
        <w:rPr>
          <w:rStyle w:val="StyleUnderline"/>
        </w:rPr>
        <w:t xml:space="preserve"> for an act of bioterrorism</w:t>
      </w:r>
      <w:r w:rsidRPr="000A661B">
        <w:rPr>
          <w:sz w:val="16"/>
        </w:rPr>
        <w:t>. In 2010, nearly ten years after the Dark Winter exercise, a commission created to evaluate the national emergency response capabilities gave the nation a failing grade on its ability to respond to a bioterrorist threat (O’Grady, 2015).</w:t>
      </w:r>
    </w:p>
    <w:p w14:paraId="22F602C8" w14:textId="77777777" w:rsidR="009F4698" w:rsidRPr="009F4698" w:rsidRDefault="009F4698" w:rsidP="009F4698"/>
    <w:p w14:paraId="3CE4293A" w14:textId="24CC0AE4" w:rsidR="00E709C9" w:rsidRPr="00E709C9" w:rsidRDefault="00E709C9" w:rsidP="0029592B">
      <w:pPr>
        <w:pStyle w:val="Heading3"/>
      </w:pPr>
      <w:r>
        <w:t>2AC</w:t>
      </w:r>
      <w:r w:rsidR="002347BC">
        <w:t xml:space="preserve"> – Biotech Turn</w:t>
      </w:r>
    </w:p>
    <w:p w14:paraId="530BD32F" w14:textId="0E914DBE" w:rsidR="00E709C9" w:rsidRPr="00E709C9" w:rsidRDefault="00E709C9" w:rsidP="00E709C9">
      <w:pPr>
        <w:pStyle w:val="Heading4"/>
      </w:pPr>
      <w:r>
        <w:t xml:space="preserve">Maintenance of the LIO is necessary to prevent China from setting standards for biotechnology. </w:t>
      </w:r>
    </w:p>
    <w:p w14:paraId="344AAC0A" w14:textId="1ECC5945" w:rsidR="00CB2D59" w:rsidRDefault="00CB2D59" w:rsidP="00CB2D59">
      <w:r w:rsidRPr="00CB2D59">
        <w:rPr>
          <w:rStyle w:val="Style13ptBold"/>
        </w:rPr>
        <w:t>Moreno '23</w:t>
      </w:r>
      <w:r w:rsidRPr="000702AE">
        <w:t xml:space="preserve"> </w:t>
      </w:r>
      <w:r w:rsidR="00E709C9">
        <w:t xml:space="preserve">- David and Lyn </w:t>
      </w:r>
      <w:proofErr w:type="spellStart"/>
      <w:r w:rsidR="00E709C9">
        <w:t>Silfen</w:t>
      </w:r>
      <w:proofErr w:type="spellEnd"/>
      <w:r w:rsidR="00E709C9">
        <w:t xml:space="preserve"> University Professor at the University of Pennsylvania where he is a Penn Integrates Knowledge professor </w:t>
      </w:r>
      <w:r w:rsidRPr="000702AE">
        <w:t>[Jonathan; "</w:t>
      </w:r>
      <w:proofErr w:type="spellStart"/>
      <w:r w:rsidRPr="000702AE">
        <w:t>Genopolitics</w:t>
      </w:r>
      <w:proofErr w:type="spellEnd"/>
      <w:r w:rsidRPr="000702AE">
        <w:t xml:space="preserve">: Biotechnology Norms and the Liberal International Order"; Medical Research Ethics: Challenges in the 21st Century pp 35–45] </w:t>
      </w:r>
    </w:p>
    <w:p w14:paraId="2FB6D5FF" w14:textId="77777777" w:rsidR="00CB2D59" w:rsidRPr="00E709C9" w:rsidRDefault="00CB2D59" w:rsidP="00CB2D59">
      <w:pPr>
        <w:rPr>
          <w:sz w:val="16"/>
        </w:rPr>
      </w:pPr>
      <w:r w:rsidRPr="00E709C9">
        <w:rPr>
          <w:sz w:val="16"/>
        </w:rPr>
        <w:t>Moreover</w:t>
      </w:r>
      <w:r w:rsidRPr="00CB2D59">
        <w:rPr>
          <w:rStyle w:val="StyleUnderline"/>
        </w:rPr>
        <w:t xml:space="preserve">, </w:t>
      </w:r>
      <w:r w:rsidRPr="000C1894">
        <w:rPr>
          <w:rStyle w:val="StyleUnderline"/>
          <w:highlight w:val="cyan"/>
        </w:rPr>
        <w:t>if</w:t>
      </w:r>
      <w:r w:rsidRPr="00E709C9">
        <w:rPr>
          <w:sz w:val="16"/>
        </w:rPr>
        <w:t xml:space="preserve"> some </w:t>
      </w:r>
      <w:r w:rsidRPr="000C1894">
        <w:rPr>
          <w:rStyle w:val="StyleUnderline"/>
          <w:highlight w:val="cyan"/>
        </w:rPr>
        <w:t>authorities in China are reluctant to cede</w:t>
      </w:r>
      <w:r w:rsidRPr="00CB2D59">
        <w:rPr>
          <w:rStyle w:val="StyleUnderline"/>
        </w:rPr>
        <w:t xml:space="preserve"> moral </w:t>
      </w:r>
      <w:r w:rsidRPr="000C1894">
        <w:rPr>
          <w:rStyle w:val="StyleUnderline"/>
          <w:highlight w:val="cyan"/>
        </w:rPr>
        <w:t>authority to the global hegemon</w:t>
      </w:r>
      <w:r w:rsidRPr="00CB2D59">
        <w:rPr>
          <w:rStyle w:val="StyleUnderline"/>
        </w:rPr>
        <w:t xml:space="preserve"> (</w:t>
      </w:r>
      <w:r w:rsidRPr="00E709C9">
        <w:rPr>
          <w:sz w:val="16"/>
        </w:rPr>
        <w:t>i.e., the U.S. and its traditional close allies</w:t>
      </w:r>
      <w:r w:rsidRPr="000C1894">
        <w:rPr>
          <w:sz w:val="16"/>
          <w:highlight w:val="cyan"/>
        </w:rPr>
        <w:t xml:space="preserve">) </w:t>
      </w:r>
      <w:r w:rsidRPr="000C1894">
        <w:rPr>
          <w:rStyle w:val="StyleUnderline"/>
          <w:highlight w:val="cyan"/>
        </w:rPr>
        <w:t>in the norms of science</w:t>
      </w:r>
      <w:r w:rsidRPr="00E709C9">
        <w:rPr>
          <w:sz w:val="16"/>
        </w:rPr>
        <w:t>, they wouldn’t be the first. For years, a scattered alliance of South American bioethicists has called for a “hard bioethics,” a kind of weaponizing of the field, such as protesting N.I.H. funded speakers’ appearance in Latin America to lecture on the rules of human research ethics. These critics argue that the North American agency’s actual purpose is to create a respectable environment for the scientific exploitation of bodies in the developing world (Moreno 2020).</w:t>
      </w:r>
    </w:p>
    <w:p w14:paraId="6E30631C" w14:textId="77777777" w:rsidR="00CB2D59" w:rsidRPr="00E709C9" w:rsidRDefault="00CB2D59" w:rsidP="00CB2D59">
      <w:pPr>
        <w:rPr>
          <w:sz w:val="16"/>
        </w:rPr>
      </w:pPr>
      <w:r w:rsidRPr="00CB2D59">
        <w:rPr>
          <w:rStyle w:val="StyleUnderline"/>
        </w:rPr>
        <w:t>As the smoke clears around the case of these edited embryos, it now seems clear that China will subscribe to the international governance efforts now underway</w:t>
      </w:r>
      <w:r w:rsidRPr="00E709C9">
        <w:rPr>
          <w:sz w:val="16"/>
        </w:rPr>
        <w:t>, including forthcoming recommendations by a World Health Organization Expert Advisory Committee. Notably, in the wake of the embarrassment of the gene-edited embryos—and before the emergence of the novel coronavirus—China released the draft of a new biosecurity law that focuses on laboratory safety and protections against bioterrorism and biological weapons. This law would cover roughly the same ground as dual-use research of concern (DURC) in the United States (Xinhua 2019).</w:t>
      </w:r>
    </w:p>
    <w:p w14:paraId="16822925" w14:textId="77777777" w:rsidR="00CB2D59" w:rsidRPr="00E709C9" w:rsidRDefault="00CB2D59" w:rsidP="00CB2D59">
      <w:pPr>
        <w:rPr>
          <w:sz w:val="16"/>
        </w:rPr>
      </w:pPr>
      <w:r w:rsidRPr="00CB2D59">
        <w:rPr>
          <w:rStyle w:val="StyleUnderline"/>
        </w:rPr>
        <w:t>An underlying complication is the tension between a globalized scientific community of which China is very much a part</w:t>
      </w:r>
      <w:r w:rsidRPr="00E709C9">
        <w:rPr>
          <w:sz w:val="16"/>
        </w:rPr>
        <w:t xml:space="preserve">, as exemplified in the new dual-use law, </w:t>
      </w:r>
      <w:r w:rsidRPr="00CB2D59">
        <w:rPr>
          <w:rStyle w:val="StyleUnderline"/>
        </w:rPr>
        <w:t xml:space="preserve">and a governmental system that may have somewhat different goals. Perhaps </w:t>
      </w:r>
      <w:r w:rsidRPr="000C1894">
        <w:rPr>
          <w:rStyle w:val="StyleUnderline"/>
          <w:highlight w:val="cyan"/>
        </w:rPr>
        <w:t>China will ultimately propose its own rules as the basis for</w:t>
      </w:r>
      <w:r w:rsidRPr="00CB2D59">
        <w:rPr>
          <w:rStyle w:val="StyleUnderline"/>
        </w:rPr>
        <w:t xml:space="preserve"> international </w:t>
      </w:r>
      <w:r w:rsidRPr="000C1894">
        <w:rPr>
          <w:rStyle w:val="StyleUnderline"/>
          <w:highlight w:val="cyan"/>
        </w:rPr>
        <w:t>standardization</w:t>
      </w:r>
      <w:r w:rsidRPr="000C1894">
        <w:rPr>
          <w:sz w:val="16"/>
          <w:highlight w:val="cyan"/>
        </w:rPr>
        <w:t>.</w:t>
      </w:r>
      <w:r w:rsidRPr="00E709C9">
        <w:rPr>
          <w:sz w:val="16"/>
        </w:rPr>
        <w:t xml:space="preserve"> In this way, it </w:t>
      </w:r>
      <w:r w:rsidRPr="00CB2D59">
        <w:rPr>
          <w:rStyle w:val="StyleUnderline"/>
        </w:rPr>
        <w:t xml:space="preserve">could assert itself </w:t>
      </w:r>
      <w:r w:rsidRPr="000C1894">
        <w:rPr>
          <w:rStyle w:val="StyleUnderline"/>
          <w:highlight w:val="cyan"/>
        </w:rPr>
        <w:t>as a leader in thinking about the ethics of genome modification</w:t>
      </w:r>
      <w:r w:rsidRPr="00CB2D59">
        <w:rPr>
          <w:rStyle w:val="StyleUnderline"/>
        </w:rPr>
        <w:t xml:space="preserve"> as part of its role in </w:t>
      </w:r>
      <w:r w:rsidRPr="000C1894">
        <w:rPr>
          <w:rStyle w:val="StyleUnderline"/>
          <w:highlight w:val="cyan"/>
        </w:rPr>
        <w:t>defining a new</w:t>
      </w:r>
      <w:r w:rsidRPr="00CB2D59">
        <w:rPr>
          <w:rStyle w:val="StyleUnderline"/>
        </w:rPr>
        <w:t xml:space="preserve"> international </w:t>
      </w:r>
      <w:r w:rsidRPr="000C1894">
        <w:rPr>
          <w:rStyle w:val="StyleUnderline"/>
          <w:highlight w:val="cyan"/>
        </w:rPr>
        <w:t>order</w:t>
      </w:r>
      <w:r w:rsidRPr="00E709C9">
        <w:rPr>
          <w:sz w:val="16"/>
        </w:rPr>
        <w:t xml:space="preserve">. </w:t>
      </w:r>
      <w:r w:rsidRPr="000C1894">
        <w:rPr>
          <w:rStyle w:val="StyleUnderline"/>
          <w:highlight w:val="cyan"/>
        </w:rPr>
        <w:t>There is a precedent for this</w:t>
      </w:r>
      <w:r w:rsidRPr="00E709C9">
        <w:rPr>
          <w:sz w:val="16"/>
        </w:rPr>
        <w:t xml:space="preserve"> approach </w:t>
      </w:r>
      <w:r w:rsidRPr="00CB2D59">
        <w:rPr>
          <w:rStyle w:val="StyleUnderline"/>
        </w:rPr>
        <w:t xml:space="preserve">in a 2018 white paper </w:t>
      </w:r>
      <w:r w:rsidRPr="000C1894">
        <w:rPr>
          <w:rStyle w:val="StyleUnderline"/>
          <w:highlight w:val="cyan"/>
        </w:rPr>
        <w:t>on</w:t>
      </w:r>
      <w:r w:rsidRPr="00E709C9">
        <w:rPr>
          <w:sz w:val="16"/>
        </w:rPr>
        <w:t xml:space="preserve"> </w:t>
      </w:r>
      <w:r w:rsidRPr="00CB2D59">
        <w:rPr>
          <w:rStyle w:val="Emphasis"/>
        </w:rPr>
        <w:t>artificial intelligence</w:t>
      </w:r>
      <w:r w:rsidRPr="00E709C9">
        <w:rPr>
          <w:sz w:val="16"/>
        </w:rPr>
        <w:t xml:space="preserve"> </w:t>
      </w:r>
      <w:r w:rsidRPr="00CB2D59">
        <w:rPr>
          <w:rStyle w:val="StyleUnderline"/>
        </w:rPr>
        <w:t>(</w:t>
      </w:r>
      <w:r w:rsidRPr="000C1894">
        <w:rPr>
          <w:rStyle w:val="StyleUnderline"/>
          <w:highlight w:val="cyan"/>
        </w:rPr>
        <w:t>AI)</w:t>
      </w:r>
      <w:r w:rsidRPr="00E709C9">
        <w:rPr>
          <w:sz w:val="16"/>
        </w:rPr>
        <w:t xml:space="preserve"> by China’s Standards Administration </w:t>
      </w:r>
      <w:r w:rsidRPr="00CB2D59">
        <w:rPr>
          <w:rStyle w:val="StyleUnderline"/>
        </w:rPr>
        <w:t xml:space="preserve">that sets rules on AI </w:t>
      </w:r>
      <w:r w:rsidRPr="00C557AA">
        <w:rPr>
          <w:rStyle w:val="StyleUnderline"/>
          <w:highlight w:val="cyan"/>
        </w:rPr>
        <w:t>safety, ethics, privacy</w:t>
      </w:r>
      <w:r w:rsidRPr="00CB2D59">
        <w:rPr>
          <w:rStyle w:val="StyleUnderline"/>
        </w:rPr>
        <w:t>. In the words of the white paper, “establishing policies, laws, and a standardized environment in which AI technologies benefit society and protect the public interest are important prerequisites for the continuous and healthy development of AI technology</w:t>
      </w:r>
      <w:r w:rsidRPr="00E709C9">
        <w:rPr>
          <w:sz w:val="16"/>
        </w:rPr>
        <w:t xml:space="preserve">” (Ding and </w:t>
      </w:r>
      <w:proofErr w:type="spellStart"/>
      <w:r w:rsidRPr="00E709C9">
        <w:rPr>
          <w:sz w:val="16"/>
        </w:rPr>
        <w:t>Trolo</w:t>
      </w:r>
      <w:proofErr w:type="spellEnd"/>
      <w:r w:rsidRPr="00E709C9">
        <w:rPr>
          <w:sz w:val="16"/>
        </w:rPr>
        <w:t xml:space="preserve"> 2018). As though to embody the competition for leadership, in July 2019 the U.S. National Institute of Standards and Technology, in response to a presidential executive order, issued a draft plan to establish “AI standards that articulate requirements, specifications, guidelines, or characteristics can help to ensure that AI technologies and systems meet critical objectives for functionality, interoperability, and trustworthiness, and perform accurately, reliably and safely” (</w:t>
      </w:r>
      <w:proofErr w:type="spellStart"/>
      <w:r w:rsidRPr="00E709C9">
        <w:rPr>
          <w:sz w:val="16"/>
        </w:rPr>
        <w:t>Huergo</w:t>
      </w:r>
      <w:proofErr w:type="spellEnd"/>
      <w:r w:rsidRPr="00E709C9">
        <w:rPr>
          <w:sz w:val="16"/>
        </w:rPr>
        <w:t xml:space="preserve"> 2019).</w:t>
      </w:r>
    </w:p>
    <w:p w14:paraId="01D4DC0A" w14:textId="77777777" w:rsidR="00CB2D59" w:rsidRPr="00E709C9" w:rsidRDefault="00CB2D59" w:rsidP="00CB2D59">
      <w:pPr>
        <w:rPr>
          <w:sz w:val="16"/>
        </w:rPr>
      </w:pPr>
      <w:r w:rsidRPr="00E709C9">
        <w:rPr>
          <w:sz w:val="16"/>
        </w:rPr>
        <w:t xml:space="preserve">Unlike the implications of advances of various forms of AI without a global standards regime, </w:t>
      </w:r>
      <w:r w:rsidRPr="00C557AA">
        <w:rPr>
          <w:rStyle w:val="StyleUnderline"/>
          <w:highlight w:val="cyan"/>
        </w:rPr>
        <w:t xml:space="preserve">the risks of </w:t>
      </w:r>
      <w:r w:rsidRPr="00FE33BD">
        <w:rPr>
          <w:rStyle w:val="StyleUnderline"/>
        </w:rPr>
        <w:t>systematic</w:t>
      </w:r>
      <w:r w:rsidRPr="00CB2D59">
        <w:rPr>
          <w:rStyle w:val="StyleUnderline"/>
        </w:rPr>
        <w:t xml:space="preserve">, lab-based human </w:t>
      </w:r>
      <w:r w:rsidRPr="00C557AA">
        <w:rPr>
          <w:rStyle w:val="StyleUnderline"/>
          <w:highlight w:val="cyan"/>
        </w:rPr>
        <w:t>germline modification are at best highly speculative</w:t>
      </w:r>
      <w:r w:rsidRPr="00E709C9">
        <w:rPr>
          <w:sz w:val="16"/>
        </w:rPr>
        <w:t xml:space="preserve">. Skeptics about the weight of moral norms against deliberately modifying heritable traits might also note that such alterations might not only be imperceptible but would pale beside natural “de novo” variations that take place in each individual genome and are passed down through generations. But what counts as a natural variation? Unlike humans, rapidly propagating species like mosquitoes are not only vastly easier to modify in large numbers, </w:t>
      </w:r>
      <w:proofErr w:type="gramStart"/>
      <w:r w:rsidRPr="00E709C9">
        <w:rPr>
          <w:sz w:val="16"/>
        </w:rPr>
        <w:t>they</w:t>
      </w:r>
      <w:proofErr w:type="gramEnd"/>
      <w:r w:rsidRPr="00E709C9">
        <w:rPr>
          <w:sz w:val="16"/>
        </w:rPr>
        <w:t xml:space="preserve"> are also of far greater interest for population health.</w:t>
      </w:r>
    </w:p>
    <w:p w14:paraId="43613D7A" w14:textId="77777777" w:rsidR="00CB2D59" w:rsidRPr="00E709C9" w:rsidRDefault="00CB2D59" w:rsidP="00CB2D59">
      <w:pPr>
        <w:rPr>
          <w:sz w:val="16"/>
        </w:rPr>
      </w:pPr>
      <w:r w:rsidRPr="00C557AA">
        <w:rPr>
          <w:rStyle w:val="StyleUnderline"/>
          <w:highlight w:val="cyan"/>
        </w:rPr>
        <w:t>Two areas of biotech</w:t>
      </w:r>
      <w:r w:rsidRPr="00CB2D59">
        <w:rPr>
          <w:rStyle w:val="StyleUnderline"/>
        </w:rPr>
        <w:t xml:space="preserve">nology </w:t>
      </w:r>
      <w:r w:rsidRPr="00C557AA">
        <w:rPr>
          <w:rStyle w:val="StyleUnderline"/>
          <w:highlight w:val="cyan"/>
        </w:rPr>
        <w:t>that demand a vibrant international</w:t>
      </w:r>
      <w:r w:rsidRPr="00CB2D59">
        <w:rPr>
          <w:rStyle w:val="StyleUnderline"/>
        </w:rPr>
        <w:t xml:space="preserve"> normative and institutional </w:t>
      </w:r>
      <w:r w:rsidRPr="00C557AA">
        <w:rPr>
          <w:rStyle w:val="StyleUnderline"/>
          <w:highlight w:val="cyan"/>
        </w:rPr>
        <w:t>order are those of l</w:t>
      </w:r>
      <w:r w:rsidRPr="00CB2D59">
        <w:rPr>
          <w:rStyle w:val="StyleUnderline"/>
        </w:rPr>
        <w:t xml:space="preserve">aboratory </w:t>
      </w:r>
      <w:r w:rsidRPr="00C557AA">
        <w:rPr>
          <w:rStyle w:val="StyleUnderline"/>
          <w:highlight w:val="cyan"/>
        </w:rPr>
        <w:t>security and</w:t>
      </w:r>
      <w:r w:rsidRPr="00CB2D59">
        <w:rPr>
          <w:rStyle w:val="StyleUnderline"/>
        </w:rPr>
        <w:t xml:space="preserve"> biological </w:t>
      </w:r>
      <w:r w:rsidRPr="00C557AA">
        <w:rPr>
          <w:rStyle w:val="StyleUnderline"/>
          <w:highlight w:val="cyan"/>
        </w:rPr>
        <w:t>weapons</w:t>
      </w:r>
      <w:r w:rsidRPr="00C557AA">
        <w:rPr>
          <w:sz w:val="16"/>
          <w:highlight w:val="cyan"/>
        </w:rPr>
        <w:t>.</w:t>
      </w:r>
      <w:r w:rsidRPr="00E709C9">
        <w:rPr>
          <w:sz w:val="16"/>
        </w:rPr>
        <w:t xml:space="preserve"> Managing the results of experiments in microbes and in animals through safe laboratory practices, regimens to monitor and control “dual use” research in select agents, and cooperation to prevent the creation of new and virulent threats as weapons of terror should continue to motivate nations to maintain a basic normative regime for biotechnology. </w:t>
      </w:r>
      <w:r w:rsidRPr="00C557AA">
        <w:rPr>
          <w:rStyle w:val="StyleUnderline"/>
          <w:highlight w:val="cyan"/>
        </w:rPr>
        <w:t>Whether such a regime can co-exist with</w:t>
      </w:r>
      <w:r w:rsidRPr="00CB2D59">
        <w:rPr>
          <w:rStyle w:val="StyleUnderline"/>
        </w:rPr>
        <w:t xml:space="preserve"> one in which </w:t>
      </w:r>
      <w:r w:rsidRPr="00C557AA">
        <w:rPr>
          <w:rStyle w:val="StyleUnderline"/>
          <w:highlight w:val="cyan"/>
        </w:rPr>
        <w:t>values concerning human</w:t>
      </w:r>
      <w:r w:rsidRPr="00CB2D59">
        <w:rPr>
          <w:rStyle w:val="StyleUnderline"/>
        </w:rPr>
        <w:t xml:space="preserve"> reproductive </w:t>
      </w:r>
      <w:r w:rsidRPr="00C557AA">
        <w:rPr>
          <w:rStyle w:val="StyleUnderline"/>
          <w:highlight w:val="cyan"/>
        </w:rPr>
        <w:t>materials are viewed quite differently</w:t>
      </w:r>
      <w:r w:rsidRPr="00CB2D59">
        <w:rPr>
          <w:rStyle w:val="StyleUnderline"/>
        </w:rPr>
        <w:t xml:space="preserve"> is </w:t>
      </w:r>
      <w:proofErr w:type="gramStart"/>
      <w:r w:rsidRPr="00CB2D59">
        <w:rPr>
          <w:rStyle w:val="StyleUnderline"/>
        </w:rPr>
        <w:t>at the moment</w:t>
      </w:r>
      <w:proofErr w:type="gramEnd"/>
      <w:r w:rsidRPr="00CB2D59">
        <w:rPr>
          <w:rStyle w:val="StyleUnderline"/>
        </w:rPr>
        <w:t xml:space="preserve"> both an open question </w:t>
      </w:r>
      <w:r w:rsidRPr="00C557AA">
        <w:rPr>
          <w:rStyle w:val="StyleUnderline"/>
          <w:highlight w:val="cyan"/>
        </w:rPr>
        <w:t xml:space="preserve">and a </w:t>
      </w:r>
      <w:r w:rsidRPr="00C557AA">
        <w:rPr>
          <w:rStyle w:val="Emphasis"/>
          <w:highlight w:val="cyan"/>
        </w:rPr>
        <w:t>stress test for the</w:t>
      </w:r>
      <w:r w:rsidRPr="00CB2D59">
        <w:rPr>
          <w:rStyle w:val="Emphasis"/>
        </w:rPr>
        <w:t xml:space="preserve"> normative scope of the </w:t>
      </w:r>
      <w:r w:rsidRPr="00C557AA">
        <w:rPr>
          <w:rStyle w:val="Emphasis"/>
          <w:highlight w:val="cyan"/>
        </w:rPr>
        <w:t>l</w:t>
      </w:r>
      <w:r w:rsidRPr="00CB2D59">
        <w:rPr>
          <w:rStyle w:val="Emphasis"/>
        </w:rPr>
        <w:t xml:space="preserve">iberal </w:t>
      </w:r>
      <w:r w:rsidRPr="00C557AA">
        <w:rPr>
          <w:rStyle w:val="Emphasis"/>
          <w:highlight w:val="cyan"/>
        </w:rPr>
        <w:t>i</w:t>
      </w:r>
      <w:r w:rsidRPr="00CB2D59">
        <w:rPr>
          <w:rStyle w:val="Emphasis"/>
        </w:rPr>
        <w:t xml:space="preserve">nternational </w:t>
      </w:r>
      <w:r w:rsidRPr="00C557AA">
        <w:rPr>
          <w:rStyle w:val="Emphasis"/>
          <w:highlight w:val="cyan"/>
        </w:rPr>
        <w:t>o</w:t>
      </w:r>
      <w:r w:rsidRPr="00CB2D59">
        <w:rPr>
          <w:rStyle w:val="Emphasis"/>
        </w:rPr>
        <w:t>rder.</w:t>
      </w:r>
    </w:p>
    <w:p w14:paraId="4B095BF6" w14:textId="27D41F1C" w:rsidR="00CB2D59" w:rsidRDefault="00CB2D59" w:rsidP="00CB2D59">
      <w:pPr>
        <w:rPr>
          <w:rStyle w:val="StyleUnderline"/>
        </w:rPr>
      </w:pPr>
      <w:r w:rsidRPr="00E709C9">
        <w:rPr>
          <w:sz w:val="16"/>
        </w:rPr>
        <w:t xml:space="preserve">Finally, any </w:t>
      </w:r>
      <w:r w:rsidRPr="00C557AA">
        <w:rPr>
          <w:rStyle w:val="StyleUnderline"/>
          <w:highlight w:val="cyan"/>
        </w:rPr>
        <w:t>confidence about China’s commitment to</w:t>
      </w:r>
      <w:r w:rsidRPr="00E709C9">
        <w:rPr>
          <w:rStyle w:val="StyleUnderline"/>
        </w:rPr>
        <w:t xml:space="preserve"> international scientific </w:t>
      </w:r>
      <w:r w:rsidRPr="00C557AA">
        <w:rPr>
          <w:rStyle w:val="StyleUnderline"/>
          <w:highlight w:val="cyan"/>
        </w:rPr>
        <w:t>norms</w:t>
      </w:r>
      <w:r w:rsidRPr="00E709C9">
        <w:rPr>
          <w:sz w:val="16"/>
        </w:rPr>
        <w:t xml:space="preserve"> of any sort </w:t>
      </w:r>
      <w:r w:rsidRPr="00C557AA">
        <w:rPr>
          <w:rStyle w:val="StyleUnderline"/>
          <w:highlight w:val="cyan"/>
        </w:rPr>
        <w:t>has been shaken by the</w:t>
      </w:r>
      <w:r w:rsidRPr="00E709C9">
        <w:rPr>
          <w:rStyle w:val="StyleUnderline"/>
        </w:rPr>
        <w:t xml:space="preserve"> central government’s suppression of information about the </w:t>
      </w:r>
      <w:r w:rsidRPr="00C557AA">
        <w:rPr>
          <w:rStyle w:val="StyleUnderline"/>
          <w:highlight w:val="cyan"/>
        </w:rPr>
        <w:t xml:space="preserve">spread of the coronavirus </w:t>
      </w:r>
      <w:r w:rsidRPr="00C557AA">
        <w:rPr>
          <w:rStyle w:val="StyleUnderline"/>
        </w:rPr>
        <w:t>in late 2019.</w:t>
      </w:r>
      <w:r w:rsidRPr="00E709C9">
        <w:rPr>
          <w:rStyle w:val="StyleUnderline"/>
        </w:rPr>
        <w:t xml:space="preserve"> This </w:t>
      </w:r>
      <w:r w:rsidRPr="00C557AA">
        <w:rPr>
          <w:rStyle w:val="StyleUnderline"/>
          <w:highlight w:val="cyan"/>
        </w:rPr>
        <w:t>and</w:t>
      </w:r>
      <w:r w:rsidRPr="00E709C9">
        <w:rPr>
          <w:rStyle w:val="StyleUnderline"/>
        </w:rPr>
        <w:t xml:space="preserve"> other </w:t>
      </w:r>
      <w:r w:rsidRPr="00C557AA">
        <w:rPr>
          <w:rStyle w:val="StyleUnderline"/>
          <w:highlight w:val="cyan"/>
        </w:rPr>
        <w:t>longstanding</w:t>
      </w:r>
      <w:r w:rsidRPr="00E709C9">
        <w:rPr>
          <w:rStyle w:val="StyleUnderline"/>
        </w:rPr>
        <w:t xml:space="preserve"> aggressively </w:t>
      </w:r>
      <w:r w:rsidRPr="00C557AA">
        <w:rPr>
          <w:rStyle w:val="StyleUnderline"/>
          <w:highlight w:val="cyan"/>
        </w:rPr>
        <w:t>nationalistic policies,</w:t>
      </w:r>
      <w:r w:rsidRPr="00E709C9">
        <w:rPr>
          <w:rStyle w:val="StyleUnderline"/>
        </w:rPr>
        <w:t xml:space="preserve"> </w:t>
      </w:r>
      <w:r w:rsidRPr="00E709C9">
        <w:rPr>
          <w:sz w:val="16"/>
        </w:rPr>
        <w:t xml:space="preserve">from Tibet to Xinjiang to Hong Kong, </w:t>
      </w:r>
      <w:r w:rsidRPr="00C557AA">
        <w:rPr>
          <w:rStyle w:val="StyleUnderline"/>
          <w:highlight w:val="cyan"/>
        </w:rPr>
        <w:t>raise grave doubts about its capacity for moral leadership</w:t>
      </w:r>
      <w:r w:rsidRPr="00E709C9">
        <w:rPr>
          <w:rStyle w:val="StyleUnderline"/>
        </w:rPr>
        <w:t xml:space="preserve"> of any stripe in any domain</w:t>
      </w:r>
      <w:r w:rsidRPr="00E709C9">
        <w:rPr>
          <w:sz w:val="16"/>
        </w:rPr>
        <w:t xml:space="preserve">. </w:t>
      </w:r>
      <w:r w:rsidRPr="00C557AA">
        <w:rPr>
          <w:rStyle w:val="StyleUnderline"/>
          <w:highlight w:val="cyan"/>
        </w:rPr>
        <w:t>An era of Chinese hegemony</w:t>
      </w:r>
      <w:r w:rsidRPr="00E709C9">
        <w:rPr>
          <w:rStyle w:val="StyleUnderline"/>
        </w:rPr>
        <w:t xml:space="preserve"> under the banner of a Middle Kingdom </w:t>
      </w:r>
      <w:r w:rsidRPr="00C557AA">
        <w:rPr>
          <w:rStyle w:val="StyleUnderline"/>
          <w:highlight w:val="cyan"/>
        </w:rPr>
        <w:t>could</w:t>
      </w:r>
      <w:r w:rsidRPr="00E709C9">
        <w:rPr>
          <w:rStyle w:val="StyleUnderline"/>
        </w:rPr>
        <w:t xml:space="preserve"> someday </w:t>
      </w:r>
      <w:r w:rsidRPr="00C557AA">
        <w:rPr>
          <w:rStyle w:val="StyleUnderline"/>
          <w:highlight w:val="cyan"/>
        </w:rPr>
        <w:t>create nostalgia for the LIO</w:t>
      </w:r>
      <w:r w:rsidRPr="00E709C9">
        <w:rPr>
          <w:rStyle w:val="StyleUnderline"/>
        </w:rPr>
        <w:t>, for all its limitations.</w:t>
      </w:r>
    </w:p>
    <w:p w14:paraId="145D37B9" w14:textId="77777777" w:rsidR="002B3501" w:rsidRPr="000A661B" w:rsidRDefault="002B3501" w:rsidP="002B3501">
      <w:pPr>
        <w:pStyle w:val="Heading4"/>
      </w:pPr>
      <w:r w:rsidRPr="000A661B">
        <w:t xml:space="preserve">China is a posed to take the lead on biotech – risking planetary survival. </w:t>
      </w:r>
    </w:p>
    <w:p w14:paraId="572F76BE" w14:textId="788EA039" w:rsidR="002B3501" w:rsidRPr="000A661B" w:rsidRDefault="002B3501" w:rsidP="002B3501">
      <w:r w:rsidRPr="000A661B">
        <w:rPr>
          <w:rStyle w:val="Style13ptBold"/>
        </w:rPr>
        <w:t>Darby '21</w:t>
      </w:r>
      <w:r w:rsidRPr="000A661B">
        <w:t xml:space="preserve"> - is CEO of IQT, a not-for-profit investment firm working on behalf of the U.S. national security community [Christopher and Sarah Sewall, </w:t>
      </w:r>
      <w:r w:rsidR="00437E82">
        <w:t xml:space="preserve">2/10/22; </w:t>
      </w:r>
      <w:r w:rsidRPr="000A661B">
        <w:t>"The Innovation Wars America’s Eroding Technological Advantage," https://www.foreignaffairs.com/articles/united-states/2021-02-10/technology-innovation-wars]</w:t>
      </w:r>
    </w:p>
    <w:p w14:paraId="52EB3C40" w14:textId="77777777" w:rsidR="002B3501" w:rsidRPr="000A661B" w:rsidRDefault="002B3501" w:rsidP="002B3501">
      <w:pPr>
        <w:rPr>
          <w:sz w:val="16"/>
        </w:rPr>
      </w:pPr>
      <w:r w:rsidRPr="00437E82">
        <w:rPr>
          <w:rStyle w:val="StyleUnderline"/>
          <w:highlight w:val="cyan"/>
        </w:rPr>
        <w:t>China’</w:t>
      </w:r>
      <w:r w:rsidRPr="000A661B">
        <w:rPr>
          <w:rStyle w:val="StyleUnderline"/>
        </w:rPr>
        <w:t>s hunger for data extends to some of the most personal information imaginable</w:t>
      </w:r>
      <w:r w:rsidRPr="000A661B">
        <w:rPr>
          <w:sz w:val="16"/>
        </w:rPr>
        <w:t xml:space="preserve">: our own DNA. Since the COVID-19 pandemic began, BGI—a Chinese genome-sequencing company that began as a government-funded research group—has broken ground on some 50 new laboratories abroad designed to help governments test for the virus. China has legitimate reasons to build these labs, but </w:t>
      </w:r>
      <w:r w:rsidRPr="000A661B">
        <w:rPr>
          <w:rStyle w:val="StyleUnderline"/>
        </w:rPr>
        <w:t xml:space="preserve">it also </w:t>
      </w:r>
      <w:r w:rsidRPr="00437E82">
        <w:rPr>
          <w:rStyle w:val="Emphasis"/>
          <w:highlight w:val="cyan"/>
        </w:rPr>
        <w:t>has an ugly record of</w:t>
      </w:r>
      <w:r w:rsidRPr="000A661B">
        <w:rPr>
          <w:rStyle w:val="Emphasis"/>
        </w:rPr>
        <w:t xml:space="preserve"> forcibly </w:t>
      </w:r>
      <w:r w:rsidRPr="00437E82">
        <w:rPr>
          <w:rStyle w:val="Emphasis"/>
          <w:highlight w:val="cyan"/>
        </w:rPr>
        <w:t>collecting DNA</w:t>
      </w:r>
      <w:r w:rsidRPr="000A661B">
        <w:rPr>
          <w:rStyle w:val="StyleUnderline"/>
        </w:rPr>
        <w:t xml:space="preserve"> data from Tibetans and Uighurs as part of its efforts </w:t>
      </w:r>
      <w:r w:rsidRPr="00437E82">
        <w:rPr>
          <w:rStyle w:val="StyleUnderline"/>
          <w:highlight w:val="cyan"/>
        </w:rPr>
        <w:t>to monitor</w:t>
      </w:r>
      <w:r w:rsidRPr="000A661B">
        <w:rPr>
          <w:rStyle w:val="StyleUnderline"/>
        </w:rPr>
        <w:t xml:space="preserve"> these </w:t>
      </w:r>
      <w:r w:rsidRPr="00437E82">
        <w:rPr>
          <w:rStyle w:val="StyleUnderline"/>
          <w:highlight w:val="cyan"/>
        </w:rPr>
        <w:t>minorities</w:t>
      </w:r>
      <w:r w:rsidRPr="000A661B">
        <w:rPr>
          <w:rStyle w:val="StyleUnderline"/>
        </w:rPr>
        <w:t>.</w:t>
      </w:r>
      <w:r w:rsidRPr="000A661B">
        <w:rPr>
          <w:sz w:val="16"/>
        </w:rPr>
        <w:t xml:space="preserve"> Given that BGI runs China’s national library of genomics data, it is conceivable that through BGI testing, foreigners’ biological data might end up in that repository.</w:t>
      </w:r>
    </w:p>
    <w:p w14:paraId="25734C4D" w14:textId="77777777" w:rsidR="002B3501" w:rsidRPr="000A661B" w:rsidRDefault="002B3501" w:rsidP="002B3501">
      <w:pPr>
        <w:rPr>
          <w:sz w:val="16"/>
        </w:rPr>
      </w:pPr>
      <w:r w:rsidRPr="000A661B">
        <w:rPr>
          <w:sz w:val="16"/>
        </w:rPr>
        <w:t xml:space="preserve">Indeed, </w:t>
      </w:r>
      <w:r w:rsidRPr="00437E82">
        <w:rPr>
          <w:rStyle w:val="StyleUnderline"/>
        </w:rPr>
        <w:t>China has shown great interest in biotechnology</w:t>
      </w:r>
      <w:r w:rsidRPr="000A661B">
        <w:rPr>
          <w:sz w:val="16"/>
        </w:rPr>
        <w:t>, even if it has yet to catch up to the United States</w:t>
      </w:r>
      <w:r w:rsidRPr="000A661B">
        <w:rPr>
          <w:rStyle w:val="StyleUnderline"/>
        </w:rPr>
        <w:t xml:space="preserve">. Combined with massive computing power and artificial intelligence, </w:t>
      </w:r>
      <w:r w:rsidRPr="00437E82">
        <w:rPr>
          <w:rStyle w:val="StyleUnderline"/>
        </w:rPr>
        <w:t>innovations in biotechnology</w:t>
      </w:r>
      <w:r w:rsidRPr="000A661B">
        <w:rPr>
          <w:rStyle w:val="StyleUnderline"/>
        </w:rPr>
        <w:t xml:space="preserve"> could help solve some of humanity’s most vexing challenges, from disease and famine to energy production and climate change. R</w:t>
      </w:r>
      <w:r w:rsidRPr="000A661B">
        <w:rPr>
          <w:sz w:val="16"/>
        </w:rPr>
        <w:t>esearchers have mastered the gene-editing tool CRISPR, allowing them to grow wheat that resists disease, and have managed to encode video in the DNA of bacteria, raising the possibility of a new, cost-effective method of data storage.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w:t>
      </w:r>
    </w:p>
    <w:p w14:paraId="5342F2C6" w14:textId="77777777" w:rsidR="002B3501" w:rsidRPr="000A661B" w:rsidRDefault="002B3501" w:rsidP="002B3501">
      <w:pPr>
        <w:rPr>
          <w:rStyle w:val="StyleUnderline"/>
        </w:rPr>
      </w:pPr>
      <w:r w:rsidRPr="000A661B">
        <w:rPr>
          <w:sz w:val="16"/>
        </w:rPr>
        <w:t xml:space="preserve">Like all powerful technologies, however, </w:t>
      </w:r>
      <w:r w:rsidRPr="00437E82">
        <w:rPr>
          <w:rStyle w:val="StyleUnderline"/>
          <w:highlight w:val="cyan"/>
        </w:rPr>
        <w:t>biotechnology has a</w:t>
      </w:r>
      <w:r w:rsidRPr="000A661B">
        <w:rPr>
          <w:rStyle w:val="StyleUnderline"/>
        </w:rPr>
        <w:t xml:space="preserve"> dark </w:t>
      </w:r>
      <w:r w:rsidRPr="00437E82">
        <w:rPr>
          <w:rStyle w:val="StyleUnderline"/>
          <w:highlight w:val="cyan"/>
        </w:rPr>
        <w:t>side.</w:t>
      </w:r>
      <w:r w:rsidRPr="000A661B">
        <w:rPr>
          <w:sz w:val="16"/>
        </w:rPr>
        <w:t xml:space="preserve"> It is not inconceivable, for example</w:t>
      </w:r>
      <w:r w:rsidRPr="000A661B">
        <w:rPr>
          <w:rStyle w:val="StyleUnderline"/>
        </w:rPr>
        <w:t xml:space="preserve">, </w:t>
      </w:r>
      <w:r w:rsidRPr="00437E82">
        <w:rPr>
          <w:rStyle w:val="StyleUnderline"/>
          <w:highlight w:val="cyan"/>
        </w:rPr>
        <w:t>that</w:t>
      </w:r>
      <w:r w:rsidRPr="000A661B">
        <w:rPr>
          <w:rStyle w:val="StyleUnderline"/>
        </w:rPr>
        <w:t xml:space="preserve"> some malicious actor </w:t>
      </w:r>
      <w:r w:rsidRPr="00437E82">
        <w:rPr>
          <w:rStyle w:val="StyleUnderline"/>
          <w:highlight w:val="cyan"/>
        </w:rPr>
        <w:t>could create a bio</w:t>
      </w:r>
      <w:r w:rsidRPr="000A661B">
        <w:rPr>
          <w:rStyle w:val="StyleUnderline"/>
        </w:rPr>
        <w:t xml:space="preserve">logical </w:t>
      </w:r>
      <w:r w:rsidRPr="00437E82">
        <w:rPr>
          <w:rStyle w:val="StyleUnderline"/>
          <w:highlight w:val="cyan"/>
        </w:rPr>
        <w:t>weapon that targeted a specific</w:t>
      </w:r>
      <w:r w:rsidRPr="000A661B">
        <w:rPr>
          <w:rStyle w:val="StyleUnderline"/>
        </w:rPr>
        <w:t xml:space="preserve"> ethnic </w:t>
      </w:r>
      <w:r w:rsidRPr="00437E82">
        <w:rPr>
          <w:rStyle w:val="StyleUnderline"/>
          <w:highlight w:val="cyan"/>
        </w:rPr>
        <w:t>group</w:t>
      </w:r>
      <w:r w:rsidRPr="000A661B">
        <w:rPr>
          <w:sz w:val="16"/>
        </w:rPr>
        <w:t>. On controversial questions—such as how much manipulation of the human genome is acceptable—countries will accept different degrees of risk in the name of progress and take different ethical positions</w:t>
      </w:r>
      <w:r w:rsidRPr="00E2728B">
        <w:rPr>
          <w:sz w:val="16"/>
          <w:highlight w:val="cyan"/>
        </w:rPr>
        <w:t xml:space="preserve">. </w:t>
      </w:r>
      <w:r w:rsidRPr="00E2728B">
        <w:rPr>
          <w:rStyle w:val="StyleUnderline"/>
          <w:highlight w:val="cyan"/>
        </w:rPr>
        <w:t xml:space="preserve">The country that </w:t>
      </w:r>
      <w:r w:rsidRPr="00E2728B">
        <w:rPr>
          <w:rStyle w:val="Emphasis"/>
          <w:highlight w:val="cyan"/>
        </w:rPr>
        <w:t>leads</w:t>
      </w:r>
      <w:r w:rsidRPr="000A661B">
        <w:rPr>
          <w:rStyle w:val="Emphasis"/>
        </w:rPr>
        <w:t xml:space="preserve"> biotechnology’s development</w:t>
      </w:r>
      <w:r w:rsidRPr="000A661B">
        <w:rPr>
          <w:rStyle w:val="StyleUnderline"/>
        </w:rPr>
        <w:t xml:space="preserve"> </w:t>
      </w:r>
      <w:r w:rsidRPr="00E2728B">
        <w:rPr>
          <w:rStyle w:val="StyleUnderline"/>
          <w:highlight w:val="cyan"/>
        </w:rPr>
        <w:t xml:space="preserve">will be the </w:t>
      </w:r>
      <w:r w:rsidRPr="00E2728B">
        <w:rPr>
          <w:rStyle w:val="Emphasis"/>
          <w:highlight w:val="cyan"/>
        </w:rPr>
        <w:t>one that</w:t>
      </w:r>
      <w:r w:rsidRPr="000A661B">
        <w:rPr>
          <w:rStyle w:val="Emphasis"/>
        </w:rPr>
        <w:t xml:space="preserve"> most profoundly </w:t>
      </w:r>
      <w:r w:rsidRPr="00E2728B">
        <w:rPr>
          <w:rStyle w:val="Emphasis"/>
          <w:highlight w:val="cyan"/>
        </w:rPr>
        <w:t>shapes the norms</w:t>
      </w:r>
      <w:r w:rsidRPr="000A661B">
        <w:rPr>
          <w:rStyle w:val="Emphasis"/>
        </w:rPr>
        <w:t xml:space="preserve"> and standards around its use</w:t>
      </w:r>
      <w:r w:rsidRPr="000A661B">
        <w:rPr>
          <w:rStyle w:val="StyleUnderline"/>
        </w:rPr>
        <w:t xml:space="preserve">. </w:t>
      </w:r>
      <w:r w:rsidRPr="00E2728B">
        <w:rPr>
          <w:rStyle w:val="StyleUnderline"/>
          <w:highlight w:val="cyan"/>
        </w:rPr>
        <w:t>And there is reason to worry if that</w:t>
      </w:r>
      <w:r w:rsidRPr="000A661B">
        <w:rPr>
          <w:rStyle w:val="StyleUnderline"/>
        </w:rPr>
        <w:t xml:space="preserve"> country is </w:t>
      </w:r>
      <w:r w:rsidRPr="00E2728B">
        <w:rPr>
          <w:rStyle w:val="StyleUnderline"/>
          <w:highlight w:val="cyan"/>
        </w:rPr>
        <w:t>China</w:t>
      </w:r>
      <w:r w:rsidRPr="000A661B">
        <w:rPr>
          <w:sz w:val="16"/>
        </w:rPr>
        <w:t xml:space="preserve">. In 2018, the Chinese scientist He Jiankui genetically engineered the DNA of twin babies, prompting an international uproar. Beijing portrayed him as a rogue researcher and punished him. Yet </w:t>
      </w:r>
      <w:r w:rsidRPr="00E2728B">
        <w:rPr>
          <w:rStyle w:val="StyleUnderline"/>
          <w:highlight w:val="cyan"/>
        </w:rPr>
        <w:t>the</w:t>
      </w:r>
      <w:r w:rsidRPr="000A661B">
        <w:rPr>
          <w:rStyle w:val="StyleUnderline"/>
        </w:rPr>
        <w:t xml:space="preserve"> Chinese government’s </w:t>
      </w:r>
      <w:r w:rsidRPr="00E2728B">
        <w:rPr>
          <w:rStyle w:val="StyleUnderline"/>
          <w:highlight w:val="cyan"/>
        </w:rPr>
        <w:t>disdain for human rights, coupled with</w:t>
      </w:r>
      <w:r w:rsidRPr="000A661B">
        <w:rPr>
          <w:rStyle w:val="StyleUnderline"/>
        </w:rPr>
        <w:t xml:space="preserve"> its quest for </w:t>
      </w:r>
      <w:r w:rsidRPr="00E2728B">
        <w:rPr>
          <w:rStyle w:val="StyleUnderline"/>
          <w:highlight w:val="cyan"/>
        </w:rPr>
        <w:t>tech</w:t>
      </w:r>
      <w:r w:rsidRPr="000A661B">
        <w:rPr>
          <w:rStyle w:val="StyleUnderline"/>
        </w:rPr>
        <w:t xml:space="preserve">nological </w:t>
      </w:r>
      <w:r w:rsidRPr="00E2728B">
        <w:rPr>
          <w:rStyle w:val="StyleUnderline"/>
          <w:highlight w:val="cyan"/>
        </w:rPr>
        <w:t>supremacy, suggests</w:t>
      </w:r>
      <w:r w:rsidRPr="000A661B">
        <w:rPr>
          <w:rStyle w:val="StyleUnderline"/>
        </w:rPr>
        <w:t xml:space="preserve"> that </w:t>
      </w:r>
      <w:r w:rsidRPr="00E2728B">
        <w:rPr>
          <w:rStyle w:val="StyleUnderline"/>
          <w:highlight w:val="cyan"/>
        </w:rPr>
        <w:t>it could embrace</w:t>
      </w:r>
      <w:r w:rsidRPr="000A661B">
        <w:rPr>
          <w:rStyle w:val="StyleUnderline"/>
        </w:rPr>
        <w:t xml:space="preserve"> a lax, even </w:t>
      </w:r>
      <w:r w:rsidRPr="00E2728B">
        <w:rPr>
          <w:rStyle w:val="StyleUnderline"/>
          <w:highlight w:val="cyan"/>
        </w:rPr>
        <w:t>dangerous approach to bioethics</w:t>
      </w:r>
      <w:r w:rsidRPr="000A661B">
        <w:rPr>
          <w:rStyle w:val="StyleUnderline"/>
        </w:rPr>
        <w:t>.</w:t>
      </w:r>
    </w:p>
    <w:p w14:paraId="4A6876BD" w14:textId="77777777" w:rsidR="002B3501" w:rsidRPr="000A661B" w:rsidRDefault="002B3501" w:rsidP="002B3501">
      <w:pPr>
        <w:rPr>
          <w:sz w:val="16"/>
        </w:rPr>
      </w:pPr>
      <w:r w:rsidRPr="000A661B">
        <w:rPr>
          <w:sz w:val="16"/>
        </w:rPr>
        <w:t>THINKING BIGGER</w:t>
      </w:r>
    </w:p>
    <w:p w14:paraId="249FFE37" w14:textId="77777777" w:rsidR="002B3501" w:rsidRPr="000A661B" w:rsidRDefault="002B3501" w:rsidP="002B3501">
      <w:pPr>
        <w:rPr>
          <w:rStyle w:val="Emphasis"/>
        </w:rPr>
      </w:pPr>
      <w:r w:rsidRPr="000A661B">
        <w:rPr>
          <w:sz w:val="16"/>
        </w:rPr>
        <w:t>Washington has monitored China’s technological progress through a military lens, worrying about how it contributes to Chinese defense capabilities. But the challenge is much broad</w:t>
      </w:r>
      <w:r w:rsidRPr="000A661B">
        <w:rPr>
          <w:rStyle w:val="StyleUnderline"/>
        </w:rPr>
        <w:t>er. China’s push for technological supremacy is not simply aimed at gaining a battlefield advantage; Beijing is changing the battlefield itself</w:t>
      </w:r>
      <w:r w:rsidRPr="000A661B">
        <w:rPr>
          <w:sz w:val="16"/>
        </w:rPr>
        <w:t xml:space="preserve">. Although commercial technologies such as 5G, artificial intelligence, quantum computing, and biotechnology will undoubtedly have military applications, </w:t>
      </w:r>
      <w:r w:rsidRPr="000A661B">
        <w:rPr>
          <w:rStyle w:val="StyleUnderline"/>
        </w:rPr>
        <w:t xml:space="preserve">China envisions a world of great-power competition in which no shots need to be fired. </w:t>
      </w:r>
      <w:r w:rsidRPr="00E2728B">
        <w:rPr>
          <w:rStyle w:val="StyleUnderline"/>
          <w:highlight w:val="cyan"/>
        </w:rPr>
        <w:t>Tech</w:t>
      </w:r>
      <w:r w:rsidRPr="000A661B">
        <w:rPr>
          <w:rStyle w:val="StyleUnderline"/>
        </w:rPr>
        <w:t xml:space="preserve">nological </w:t>
      </w:r>
      <w:r w:rsidRPr="00E2728B">
        <w:rPr>
          <w:rStyle w:val="StyleUnderline"/>
          <w:highlight w:val="cyan"/>
        </w:rPr>
        <w:t>supremacy promises the ability to dominate</w:t>
      </w:r>
      <w:r w:rsidRPr="000A661B">
        <w:rPr>
          <w:rStyle w:val="StyleUnderline"/>
        </w:rPr>
        <w:t xml:space="preserve"> the civilian </w:t>
      </w:r>
      <w:r w:rsidRPr="00E2728B">
        <w:rPr>
          <w:rStyle w:val="StyleUnderline"/>
          <w:highlight w:val="cyan"/>
        </w:rPr>
        <w:t>infrastructure on which others depend,</w:t>
      </w:r>
      <w:r w:rsidRPr="000A661B">
        <w:rPr>
          <w:rStyle w:val="StyleUnderline"/>
        </w:rPr>
        <w:t xml:space="preserve"> providing enormous influence.</w:t>
      </w:r>
      <w:r w:rsidRPr="000A661B">
        <w:rPr>
          <w:sz w:val="16"/>
        </w:rPr>
        <w:t xml:space="preserve"> That is a major motivation behind Beijing’s support for high-tech civilian infrastructure exports</w:t>
      </w:r>
      <w:r w:rsidRPr="000A661B">
        <w:rPr>
          <w:rStyle w:val="StyleUnderline"/>
        </w:rPr>
        <w:t>. The countries buying Chinese systems may think they are merely receiving electric grids</w:t>
      </w:r>
      <w:r w:rsidRPr="000A661B">
        <w:rPr>
          <w:sz w:val="16"/>
        </w:rPr>
        <w:t xml:space="preserve">, health-care technology, or online payment systems, </w:t>
      </w:r>
      <w:proofErr w:type="gramStart"/>
      <w:r w:rsidRPr="000A661B">
        <w:rPr>
          <w:rStyle w:val="StyleUnderline"/>
        </w:rPr>
        <w:t>but in reality, they</w:t>
      </w:r>
      <w:proofErr w:type="gramEnd"/>
      <w:r w:rsidRPr="000A661B">
        <w:rPr>
          <w:rStyle w:val="StyleUnderline"/>
        </w:rPr>
        <w:t xml:space="preserve"> may also be placing critical national infrastructure and citizens’ data in Beijing’s hands</w:t>
      </w:r>
      <w:r w:rsidRPr="000A661B">
        <w:rPr>
          <w:sz w:val="16"/>
        </w:rPr>
        <w:t xml:space="preserve">. </w:t>
      </w:r>
      <w:r w:rsidRPr="00E2728B">
        <w:rPr>
          <w:rStyle w:val="Emphasis"/>
          <w:highlight w:val="cyan"/>
        </w:rPr>
        <w:t>Such</w:t>
      </w:r>
      <w:r w:rsidRPr="000A661B">
        <w:rPr>
          <w:rStyle w:val="Emphasis"/>
        </w:rPr>
        <w:t xml:space="preserve"> </w:t>
      </w:r>
      <w:r w:rsidRPr="00E2728B">
        <w:rPr>
          <w:rStyle w:val="Emphasis"/>
          <w:highlight w:val="cyan"/>
        </w:rPr>
        <w:t>exports are China’s Trojan horse</w:t>
      </w:r>
      <w:r w:rsidRPr="000A661B">
        <w:rPr>
          <w:rStyle w:val="Emphasis"/>
        </w:rPr>
        <w:t>.</w:t>
      </w:r>
    </w:p>
    <w:p w14:paraId="28E83762" w14:textId="77777777" w:rsidR="002B3501" w:rsidRPr="000A661B" w:rsidRDefault="002B3501" w:rsidP="002B3501">
      <w:pPr>
        <w:rPr>
          <w:sz w:val="16"/>
        </w:rPr>
      </w:pPr>
      <w:r w:rsidRPr="000A661B">
        <w:rPr>
          <w:sz w:val="16"/>
        </w:rPr>
        <w:t xml:space="preserve">Despite the changing nature of geopolitical competition, the United States still tends to equate security with traditional defense capabilities. Consider microelectronics. They are critical components not only for a range of commercial products but also for virtually every major defense system, from aircraft to warships. Because they will power advances in artificial intelligence, they will also shape the United States’ future economic competitiveness. Yet investment in microelectronics has fallen through the cracks. Neither the private sector nor the government is adequately funding innovation—the former due to the large capital requirements and </w:t>
      </w:r>
      <w:proofErr w:type="spellStart"/>
      <w:proofErr w:type="gramStart"/>
      <w:r w:rsidRPr="000A661B">
        <w:rPr>
          <w:sz w:val="16"/>
        </w:rPr>
        <w:t>long time</w:t>
      </w:r>
      <w:proofErr w:type="spellEnd"/>
      <w:proofErr w:type="gramEnd"/>
      <w:r w:rsidRPr="000A661B">
        <w:rPr>
          <w:sz w:val="16"/>
        </w:rPr>
        <w:t xml:space="preserve"> horizons involved and the latter because it has focused more on securing current supplies than on innovating. Although China has had a hard time catching up to the United States in this area, it is only a matter of time before it moves up the microelectronics value chain.</w:t>
      </w:r>
    </w:p>
    <w:p w14:paraId="6FA1754D" w14:textId="77777777" w:rsidR="002B3501" w:rsidRPr="000A661B" w:rsidRDefault="002B3501" w:rsidP="002B3501">
      <w:pPr>
        <w:rPr>
          <w:sz w:val="16"/>
        </w:rPr>
      </w:pPr>
      <w:r w:rsidRPr="000A661B">
        <w:rPr>
          <w:sz w:val="16"/>
        </w:rPr>
        <w:t>Another casualty of the United States’ overly narrow conception of security and innovation is 5G technology. By dominating this market, China has built a global telecommunications network that can serve geopolitical purposes. One fear is that Beijing could help itself to data running on 5G networks. Another is the possibility that China might sabotage or disrupt adversaries’ communications networks in a crisis. Most U.S. policymakers failed to predict the threat posed by Chinese 5G infrastructure. It wasn’t until 2019 that Washington sounded the alarm about Huawei, but by then, there was little it could do. U.S. companies had never offered an end-to-end wireless network, instead focusing on manufacturing individual components, such as handsets and routers. Nor had any developed its own radio access network, a system for sending signals across network devices that is needed to build an end-to-end 5G system like that offered by Huawei and a few other companies. As a result, the United States found itself in an absurd situation: threatening to end intelligence cooperation if close allies adopted Huawei’s 5G technology without having an attractive alternative to offer.</w:t>
      </w:r>
    </w:p>
    <w:p w14:paraId="201E0ED9" w14:textId="724DD4EE" w:rsidR="002B3501" w:rsidRDefault="002B3501" w:rsidP="002B3501">
      <w:pPr>
        <w:rPr>
          <w:rStyle w:val="Emphasis"/>
        </w:rPr>
      </w:pPr>
      <w:r w:rsidRPr="000A661B">
        <w:rPr>
          <w:sz w:val="16"/>
        </w:rPr>
        <w:t xml:space="preserve">Digital infrastructure may be today’s battle, but </w:t>
      </w:r>
      <w:r w:rsidRPr="000A661B">
        <w:rPr>
          <w:rStyle w:val="StyleUnderline"/>
        </w:rPr>
        <w:t>biotechnology will likely be the next. Unfortunately, it,</w:t>
      </w:r>
      <w:r w:rsidRPr="000A661B">
        <w:rPr>
          <w:sz w:val="16"/>
        </w:rPr>
        <w:t xml:space="preserve"> too, is </w:t>
      </w:r>
      <w:r w:rsidRPr="000A661B">
        <w:rPr>
          <w:rStyle w:val="StyleUnderline"/>
        </w:rPr>
        <w:t>not considered a priority within the U.S. government</w:t>
      </w:r>
      <w:r w:rsidRPr="000A661B">
        <w:rPr>
          <w:sz w:val="16"/>
        </w:rPr>
        <w:t xml:space="preserve">. The Department of Defense has understandably shown little interest in it. Part of the explanation for that lies in the fact that the United States, like many other countries, has signed a treaty renouncing biological weapons. Still, </w:t>
      </w:r>
      <w:r w:rsidRPr="000A661B">
        <w:rPr>
          <w:rStyle w:val="StyleUnderline"/>
        </w:rPr>
        <w:t>biotechnology has other implications for the Pentagon, from changing manufacturing to improving the health of service personnel</w:t>
      </w:r>
      <w:r w:rsidRPr="000A661B">
        <w:rPr>
          <w:sz w:val="16"/>
        </w:rPr>
        <w:t xml:space="preserve">. More important, any </w:t>
      </w:r>
      <w:r w:rsidRPr="000A661B">
        <w:rPr>
          <w:rStyle w:val="StyleUnderline"/>
        </w:rPr>
        <w:t xml:space="preserve">comprehensive assessment of </w:t>
      </w:r>
      <w:r w:rsidRPr="00E2728B">
        <w:rPr>
          <w:rStyle w:val="StyleUnderline"/>
          <w:highlight w:val="cyan"/>
        </w:rPr>
        <w:t>the national interest must recognize biotech</w:t>
      </w:r>
      <w:r w:rsidRPr="000A661B">
        <w:rPr>
          <w:rStyle w:val="StyleUnderline"/>
        </w:rPr>
        <w:t xml:space="preserve">nology’s </w:t>
      </w:r>
      <w:r w:rsidRPr="00E2728B">
        <w:rPr>
          <w:rStyle w:val="StyleUnderline"/>
          <w:highlight w:val="cyan"/>
        </w:rPr>
        <w:t>implications for</w:t>
      </w:r>
      <w:r w:rsidRPr="000A661B">
        <w:rPr>
          <w:rStyle w:val="StyleUnderline"/>
        </w:rPr>
        <w:t xml:space="preserve"> ethics, the economy, health, </w:t>
      </w:r>
      <w:r w:rsidRPr="000A661B">
        <w:rPr>
          <w:rStyle w:val="Emphasis"/>
        </w:rPr>
        <w:t xml:space="preserve">and </w:t>
      </w:r>
      <w:r w:rsidRPr="00E2728B">
        <w:rPr>
          <w:rStyle w:val="Emphasis"/>
          <w:highlight w:val="cyan"/>
        </w:rPr>
        <w:t>planetary survival</w:t>
      </w:r>
      <w:r w:rsidRPr="000A661B">
        <w:rPr>
          <w:rStyle w:val="Emphasis"/>
        </w:rPr>
        <w:t>.</w:t>
      </w:r>
    </w:p>
    <w:p w14:paraId="002B05C7" w14:textId="77777777" w:rsidR="009F3EAA" w:rsidRDefault="009F3EAA" w:rsidP="009F3EAA">
      <w:pPr>
        <w:pStyle w:val="Heading3"/>
      </w:pPr>
      <w:r>
        <w:t>2AC – Democracy</w:t>
      </w:r>
    </w:p>
    <w:p w14:paraId="0D8948D6" w14:textId="77777777" w:rsidR="009F3EAA" w:rsidRDefault="009F3EAA" w:rsidP="009F3EAA">
      <w:pPr>
        <w:pStyle w:val="Heading4"/>
      </w:pPr>
      <w:r>
        <w:t xml:space="preserve">They’ll use their tech </w:t>
      </w:r>
      <w:proofErr w:type="gramStart"/>
      <w:r>
        <w:t>lead</w:t>
      </w:r>
      <w:proofErr w:type="gramEnd"/>
      <w:r>
        <w:t xml:space="preserve"> to spread disinformation and wreck democracy. </w:t>
      </w:r>
    </w:p>
    <w:p w14:paraId="66BBED4B" w14:textId="77777777" w:rsidR="009F3EAA" w:rsidRPr="00F30BE2" w:rsidRDefault="009F3EAA" w:rsidP="009F3EAA">
      <w:r w:rsidRPr="00F30BE2">
        <w:rPr>
          <w:rStyle w:val="Style13ptBold"/>
        </w:rPr>
        <w:t>Power '23</w:t>
      </w:r>
      <w:r>
        <w:t xml:space="preserve"> – Former ambassador to the UN [Samantha; "How Democracy Can Win: The Right Way to Counter Autocracy"; March/April; Foreign Affairs]</w:t>
      </w:r>
    </w:p>
    <w:p w14:paraId="528B3D41" w14:textId="77777777" w:rsidR="009F3EAA" w:rsidRPr="009F3EAA" w:rsidRDefault="009F3EAA" w:rsidP="009F3EAA">
      <w:pPr>
        <w:rPr>
          <w:sz w:val="16"/>
        </w:rPr>
      </w:pPr>
      <w:r w:rsidRPr="009F3EAA">
        <w:rPr>
          <w:sz w:val="16"/>
        </w:rPr>
        <w:t xml:space="preserve">Like inequality and economic privation, potentially </w:t>
      </w:r>
      <w:r w:rsidRPr="009F3EAA">
        <w:rPr>
          <w:rStyle w:val="StyleUnderline"/>
          <w:highlight w:val="cyan"/>
        </w:rPr>
        <w:t>dangerous</w:t>
      </w:r>
      <w:r w:rsidRPr="00B84F0F">
        <w:rPr>
          <w:rStyle w:val="StyleUnderline"/>
        </w:rPr>
        <w:t xml:space="preserve"> digital </w:t>
      </w:r>
      <w:r w:rsidRPr="009F3EAA">
        <w:rPr>
          <w:rStyle w:val="StyleUnderline"/>
          <w:highlight w:val="cyan"/>
        </w:rPr>
        <w:t>tech</w:t>
      </w:r>
      <w:r w:rsidRPr="00B84F0F">
        <w:rPr>
          <w:rStyle w:val="StyleUnderline"/>
        </w:rPr>
        <w:t>nologie</w:t>
      </w:r>
      <w:r w:rsidRPr="009F3EAA">
        <w:rPr>
          <w:rStyle w:val="StyleUnderline"/>
          <w:highlight w:val="cyan"/>
        </w:rPr>
        <w:t>s</w:t>
      </w:r>
      <w:r w:rsidRPr="00B84F0F">
        <w:rPr>
          <w:rStyle w:val="StyleUnderline"/>
        </w:rPr>
        <w:t xml:space="preserve"> </w:t>
      </w:r>
      <w:r w:rsidRPr="009F3EAA">
        <w:rPr>
          <w:rStyle w:val="StyleUnderline"/>
          <w:highlight w:val="cyan"/>
        </w:rPr>
        <w:t>have not received</w:t>
      </w:r>
      <w:r w:rsidRPr="00B84F0F">
        <w:rPr>
          <w:rStyle w:val="StyleUnderline"/>
        </w:rPr>
        <w:t xml:space="preserve"> nearly </w:t>
      </w:r>
      <w:r w:rsidRPr="009F3EAA">
        <w:rPr>
          <w:rStyle w:val="StyleUnderline"/>
          <w:highlight w:val="cyan"/>
        </w:rPr>
        <w:t>enough attention from</w:t>
      </w:r>
      <w:r w:rsidRPr="00B84F0F">
        <w:rPr>
          <w:rStyle w:val="StyleUnderline"/>
        </w:rPr>
        <w:t xml:space="preserve"> most </w:t>
      </w:r>
      <w:r w:rsidRPr="009F3EAA">
        <w:rPr>
          <w:rStyle w:val="StyleUnderline"/>
          <w:highlight w:val="cyan"/>
        </w:rPr>
        <w:t>democracies. The role that such tools have played in the rise of autocratic governments</w:t>
      </w:r>
      <w:r w:rsidRPr="009F3EAA">
        <w:rPr>
          <w:sz w:val="16"/>
        </w:rPr>
        <w:t xml:space="preserve"> and ethnonationalist </w:t>
      </w:r>
      <w:r w:rsidRPr="00B84F0F">
        <w:rPr>
          <w:rStyle w:val="StyleUnderline"/>
        </w:rPr>
        <w:t xml:space="preserve">movements </w:t>
      </w:r>
      <w:r w:rsidRPr="009F3EAA">
        <w:rPr>
          <w:rStyle w:val="StyleUnderline"/>
          <w:highlight w:val="cyan"/>
        </w:rPr>
        <w:t>can hardly be overstated</w:t>
      </w:r>
      <w:r w:rsidRPr="00B84F0F">
        <w:rPr>
          <w:rStyle w:val="StyleUnderline"/>
        </w:rPr>
        <w:t xml:space="preserve">. </w:t>
      </w:r>
      <w:r w:rsidRPr="009F3EAA">
        <w:rPr>
          <w:rStyle w:val="StyleUnderline"/>
          <w:highlight w:val="cyan"/>
        </w:rPr>
        <w:t>Authoritarian regimes use surveillance</w:t>
      </w:r>
      <w:r w:rsidRPr="00B84F0F">
        <w:rPr>
          <w:rStyle w:val="StyleUnderline"/>
        </w:rPr>
        <w:t xml:space="preserve"> systems </w:t>
      </w:r>
      <w:r w:rsidRPr="009F3EAA">
        <w:rPr>
          <w:rStyle w:val="StyleUnderline"/>
          <w:highlight w:val="cyan"/>
        </w:rPr>
        <w:t>and facial recognition</w:t>
      </w:r>
      <w:r w:rsidRPr="00B84F0F">
        <w:rPr>
          <w:rStyle w:val="StyleUnderline"/>
        </w:rPr>
        <w:t xml:space="preserve"> software </w:t>
      </w:r>
      <w:r w:rsidRPr="009F3EAA">
        <w:rPr>
          <w:rStyle w:val="StyleUnderline"/>
          <w:highlight w:val="cyan"/>
        </w:rPr>
        <w:t>to track</w:t>
      </w:r>
      <w:r w:rsidRPr="00B84F0F">
        <w:rPr>
          <w:rStyle w:val="StyleUnderline"/>
        </w:rPr>
        <w:t xml:space="preserve"> and monitor </w:t>
      </w:r>
      <w:r w:rsidRPr="009F3EAA">
        <w:rPr>
          <w:rStyle w:val="StyleUnderline"/>
          <w:highlight w:val="cyan"/>
        </w:rPr>
        <w:t>critics, journalists, and</w:t>
      </w:r>
      <w:r w:rsidRPr="00B84F0F">
        <w:rPr>
          <w:rStyle w:val="StyleUnderline"/>
        </w:rPr>
        <w:t xml:space="preserve"> other members of </w:t>
      </w:r>
      <w:r w:rsidRPr="009F3EAA">
        <w:rPr>
          <w:rStyle w:val="StyleUnderline"/>
          <w:highlight w:val="cyan"/>
        </w:rPr>
        <w:t>civil society</w:t>
      </w:r>
      <w:r w:rsidRPr="00B84F0F">
        <w:rPr>
          <w:rStyle w:val="StyleUnderline"/>
        </w:rPr>
        <w:t xml:space="preserve"> with the goal of repressing opponents and stifling protests.</w:t>
      </w:r>
      <w:r w:rsidRPr="009F3EAA">
        <w:rPr>
          <w:sz w:val="16"/>
        </w:rPr>
        <w:t xml:space="preserve"> They also export this technology abroad; </w:t>
      </w:r>
      <w:r w:rsidRPr="009F3EAA">
        <w:rPr>
          <w:rStyle w:val="StyleUnderline"/>
          <w:highlight w:val="cyan"/>
        </w:rPr>
        <w:t>China has provided s</w:t>
      </w:r>
      <w:r w:rsidRPr="00B84F0F">
        <w:rPr>
          <w:rStyle w:val="StyleUnderline"/>
        </w:rPr>
        <w:t xml:space="preserve">urveillance </w:t>
      </w:r>
      <w:r w:rsidRPr="009F3EAA">
        <w:rPr>
          <w:rStyle w:val="StyleUnderline"/>
          <w:highlight w:val="cyan"/>
        </w:rPr>
        <w:t>techn</w:t>
      </w:r>
      <w:r w:rsidRPr="00B84F0F">
        <w:rPr>
          <w:rStyle w:val="StyleUnderline"/>
        </w:rPr>
        <w:t xml:space="preserve">ology </w:t>
      </w:r>
      <w:r w:rsidRPr="009F3EAA">
        <w:rPr>
          <w:rStyle w:val="StyleUnderline"/>
          <w:highlight w:val="cyan"/>
        </w:rPr>
        <w:t>to at least 80 countries</w:t>
      </w:r>
      <w:r w:rsidRPr="009F3EAA">
        <w:rPr>
          <w:sz w:val="16"/>
        </w:rPr>
        <w:t xml:space="preserve"> through its Digital Silk Road initiative.</w:t>
      </w:r>
    </w:p>
    <w:p w14:paraId="42B9BEF4" w14:textId="77777777" w:rsidR="009F3EAA" w:rsidRPr="009F3EAA" w:rsidRDefault="009F3EAA" w:rsidP="009F3EAA">
      <w:pPr>
        <w:rPr>
          <w:sz w:val="16"/>
        </w:rPr>
      </w:pPr>
      <w:r w:rsidRPr="009F3EAA">
        <w:rPr>
          <w:sz w:val="16"/>
        </w:rPr>
        <w:t>Part of the problem is a lack of global norms and legal or regulatory frameworks that embed democratic values into tech design and development. Even in democratic countries, programmers often have to define their own professional ethics on the fly, developing boundaries for powerful technologies while also trying to meet ambitious quarterly goals that leave them little time to reflect on the human costs of their products.</w:t>
      </w:r>
    </w:p>
    <w:p w14:paraId="6ADF7666" w14:textId="77777777" w:rsidR="009F3EAA" w:rsidRPr="009F3EAA" w:rsidRDefault="009F3EAA" w:rsidP="009F3EAA">
      <w:pPr>
        <w:rPr>
          <w:sz w:val="16"/>
        </w:rPr>
      </w:pPr>
      <w:r w:rsidRPr="009F3EAA">
        <w:rPr>
          <w:sz w:val="16"/>
        </w:rPr>
        <w:t>Biden came into office recognizing the vital role technology will play in shaping our future. That is why his administration partnered with 60 other governments to release the Declaration for the Future of the Internet, which outlines a shared positive vision for digital technologies as well as a blueprint for an AI bill of rights so that artificial intelligence is used in line with democratic principles and civil liberties. In January 2023, the United States also assumed the chair of the Freedom Online Coalition, a group of 35 governments committed to reinvigorating international efforts to advance Internet freedom and counter the misuse of digital technology.</w:t>
      </w:r>
    </w:p>
    <w:p w14:paraId="19CE0624" w14:textId="77777777" w:rsidR="009F3EAA" w:rsidRPr="009F3EAA" w:rsidRDefault="009F3EAA" w:rsidP="009F3EAA">
      <w:pPr>
        <w:rPr>
          <w:sz w:val="16"/>
        </w:rPr>
      </w:pPr>
      <w:r w:rsidRPr="009F3EAA">
        <w:rPr>
          <w:sz w:val="16"/>
        </w:rPr>
        <w:t>To build resilience to digital authoritarianism, we are kicking off a major new digital democracy initiative that will help partner governments and civil society assess the threats that misuse of technologies pose to citizens. We launched a new initiative with Australia, Denmark, Norway, and other partners to better align our export controls with our human rights policies. We blacklisted flagrant offenders, such as Positive Technologies and NSO Group, both of which sold hacking tools to authoritarian governments. And in the coming months, the White House will finalize an executive order barring the U.S. government from using commercial spyware that poses a security threat or a significant risk of improper use by a foreign government or person.</w:t>
      </w:r>
    </w:p>
    <w:p w14:paraId="0FCE59E3" w14:textId="77777777" w:rsidR="009F3EAA" w:rsidRPr="009F3EAA" w:rsidRDefault="009F3EAA" w:rsidP="009F3EAA">
      <w:pPr>
        <w:rPr>
          <w:sz w:val="16"/>
        </w:rPr>
      </w:pPr>
      <w:r w:rsidRPr="009F3EAA">
        <w:rPr>
          <w:sz w:val="16"/>
        </w:rPr>
        <w:t>But perhaps</w:t>
      </w:r>
      <w:r w:rsidRPr="009F3EAA">
        <w:rPr>
          <w:rStyle w:val="StyleUnderline"/>
        </w:rPr>
        <w:t xml:space="preserve"> </w:t>
      </w:r>
      <w:r w:rsidRPr="009F3EAA">
        <w:rPr>
          <w:rStyle w:val="StyleUnderline"/>
          <w:highlight w:val="cyan"/>
        </w:rPr>
        <w:t>the</w:t>
      </w:r>
      <w:r w:rsidRPr="009F3EAA">
        <w:rPr>
          <w:sz w:val="16"/>
          <w:highlight w:val="cyan"/>
        </w:rPr>
        <w:t xml:space="preserve"> </w:t>
      </w:r>
      <w:r w:rsidRPr="009F3EAA">
        <w:rPr>
          <w:rStyle w:val="StyleUnderline"/>
          <w:highlight w:val="cyan"/>
        </w:rPr>
        <w:t>biggest threat to democracy from the digital realm is disinfo</w:t>
      </w:r>
      <w:r w:rsidRPr="00B84F0F">
        <w:rPr>
          <w:rStyle w:val="StyleUnderline"/>
        </w:rPr>
        <w:t>rmation and other forms of information manipulation</w:t>
      </w:r>
      <w:r w:rsidRPr="009F3EAA">
        <w:rPr>
          <w:sz w:val="16"/>
        </w:rPr>
        <w:t xml:space="preserve">. Although hate speech and propaganda are not new, the rise of mobile phones and </w:t>
      </w:r>
      <w:r w:rsidRPr="009F3EAA">
        <w:rPr>
          <w:rStyle w:val="StyleUnderline"/>
          <w:highlight w:val="cyan"/>
        </w:rPr>
        <w:t>social media</w:t>
      </w:r>
      <w:r w:rsidRPr="00B84F0F">
        <w:rPr>
          <w:rStyle w:val="StyleUnderline"/>
        </w:rPr>
        <w:t xml:space="preserve"> platforms h</w:t>
      </w:r>
      <w:r w:rsidRPr="009F3EAA">
        <w:rPr>
          <w:rStyle w:val="StyleUnderline"/>
          <w:highlight w:val="cyan"/>
        </w:rPr>
        <w:t>as enabled disinformation to spread at unprecedented speed</w:t>
      </w:r>
      <w:r w:rsidRPr="009F3EAA">
        <w:rPr>
          <w:sz w:val="16"/>
        </w:rPr>
        <w:t xml:space="preserve"> and scale, even in remote and relatively disconnected regions of the world. According to the Oxford Internet Institute, </w:t>
      </w:r>
      <w:r w:rsidRPr="00B84F0F">
        <w:rPr>
          <w:rStyle w:val="StyleUnderline"/>
        </w:rPr>
        <w:t xml:space="preserve">81 governments have used social media in malign campaigns to spread disinformation, </w:t>
      </w:r>
      <w:r w:rsidRPr="009F3EAA">
        <w:rPr>
          <w:rStyle w:val="StyleUnderline"/>
          <w:highlight w:val="cyan"/>
        </w:rPr>
        <w:t>in</w:t>
      </w:r>
      <w:r w:rsidRPr="009F3EAA">
        <w:rPr>
          <w:rStyle w:val="StyleUnderline"/>
        </w:rPr>
        <w:t xml:space="preserve"> </w:t>
      </w:r>
      <w:r w:rsidRPr="009F3EAA">
        <w:rPr>
          <w:sz w:val="16"/>
        </w:rPr>
        <w:t xml:space="preserve">some cases in </w:t>
      </w:r>
      <w:r w:rsidRPr="009F3EAA">
        <w:rPr>
          <w:rStyle w:val="StyleUnderline"/>
          <w:highlight w:val="cyan"/>
        </w:rPr>
        <w:t>concert with the regimes in Moscow and Beijing</w:t>
      </w:r>
      <w:r w:rsidRPr="009F3EAA">
        <w:rPr>
          <w:sz w:val="16"/>
          <w:highlight w:val="cyan"/>
        </w:rPr>
        <w:t xml:space="preserve">. </w:t>
      </w:r>
      <w:r w:rsidRPr="009F3EAA">
        <w:rPr>
          <w:rStyle w:val="StyleUnderline"/>
          <w:highlight w:val="cyan"/>
        </w:rPr>
        <w:t>Both</w:t>
      </w:r>
      <w:r w:rsidRPr="00B84F0F">
        <w:rPr>
          <w:rStyle w:val="StyleUnderline"/>
        </w:rPr>
        <w:t xml:space="preserve"> countries </w:t>
      </w:r>
      <w:r w:rsidRPr="009F3EAA">
        <w:rPr>
          <w:rStyle w:val="StyleUnderline"/>
          <w:highlight w:val="cyan"/>
        </w:rPr>
        <w:t>have spent vast sums manipulating the info</w:t>
      </w:r>
      <w:r w:rsidRPr="00B84F0F">
        <w:rPr>
          <w:rStyle w:val="StyleUnderline"/>
        </w:rPr>
        <w:t xml:space="preserve">rmation </w:t>
      </w:r>
      <w:r w:rsidRPr="009F3EAA">
        <w:rPr>
          <w:rStyle w:val="StyleUnderline"/>
          <w:highlight w:val="cyan"/>
        </w:rPr>
        <w:t>environment to fit their narratives</w:t>
      </w:r>
      <w:r w:rsidRPr="00B84F0F">
        <w:rPr>
          <w:rStyle w:val="StyleUnderline"/>
        </w:rPr>
        <w:t xml:space="preserve"> by disseminating false stories</w:t>
      </w:r>
      <w:r w:rsidRPr="009F3EAA">
        <w:rPr>
          <w:sz w:val="16"/>
        </w:rPr>
        <w:t xml:space="preserve">, flooding search engines to drown out unfavorable results, and attacking and </w:t>
      </w:r>
      <w:proofErr w:type="spellStart"/>
      <w:r w:rsidRPr="009F3EAA">
        <w:rPr>
          <w:sz w:val="16"/>
        </w:rPr>
        <w:t>doxxing</w:t>
      </w:r>
      <w:proofErr w:type="spellEnd"/>
      <w:r w:rsidRPr="009F3EAA">
        <w:rPr>
          <w:sz w:val="16"/>
        </w:rPr>
        <w:t xml:space="preserve"> their critics.</w:t>
      </w:r>
    </w:p>
    <w:p w14:paraId="7A5B25E3" w14:textId="77777777" w:rsidR="009F3EAA" w:rsidRDefault="009F3EAA" w:rsidP="009F3EAA"/>
    <w:p w14:paraId="15C98029" w14:textId="77777777" w:rsidR="009F3EAA" w:rsidRDefault="009F3EAA" w:rsidP="009F3EAA">
      <w:pPr>
        <w:pStyle w:val="Heading4"/>
      </w:pPr>
      <w:r>
        <w:t>Goes nuclear.</w:t>
      </w:r>
    </w:p>
    <w:p w14:paraId="6E4660C2" w14:textId="77777777" w:rsidR="009F3EAA" w:rsidRPr="00B84F0F" w:rsidRDefault="009F3EAA" w:rsidP="009F3EAA">
      <w:r w:rsidRPr="00B84F0F">
        <w:rPr>
          <w:rStyle w:val="Style13ptBold"/>
        </w:rPr>
        <w:t xml:space="preserve">Meier and </w:t>
      </w:r>
      <w:proofErr w:type="spellStart"/>
      <w:r w:rsidRPr="00B84F0F">
        <w:rPr>
          <w:rStyle w:val="Style13ptBold"/>
        </w:rPr>
        <w:t>Vieluf</w:t>
      </w:r>
      <w:proofErr w:type="spellEnd"/>
      <w:r w:rsidRPr="00B84F0F">
        <w:rPr>
          <w:rStyle w:val="Style13ptBold"/>
        </w:rPr>
        <w:t xml:space="preserve"> '21</w:t>
      </w:r>
      <w:r>
        <w:t xml:space="preserve"> [Oliver</w:t>
      </w:r>
      <w:r w:rsidRPr="00B84F0F">
        <w:t>, Senior researcher at the Berlin office of the Institute for Peace Research and Security Policy at the University of Hamburg, and Maren; "Upsetting the nuclear order: how the rise of nationalist populism increases nuclear dangers;" The Nonproliferation Review Volume 28, 2021 - Issue 1-3; pp 13-35]</w:t>
      </w:r>
    </w:p>
    <w:p w14:paraId="1CFAF7B4" w14:textId="77777777" w:rsidR="009F3EAA" w:rsidRPr="00B84F0F" w:rsidRDefault="009F3EAA" w:rsidP="009F3EAA">
      <w:pPr>
        <w:rPr>
          <w:sz w:val="16"/>
        </w:rPr>
      </w:pPr>
      <w:r w:rsidRPr="00B84F0F">
        <w:rPr>
          <w:sz w:val="16"/>
        </w:rPr>
        <w:t xml:space="preserve">At the global level, it is difficult to counteract nationalist populists’ influence. Multilateral regimes may be able to withstand temporary problems caused by individual noncompliant states. Some may hope that populism will simply wither away and that they can wait the populists out. But, as argued above, </w:t>
      </w:r>
      <w:r w:rsidRPr="009F3EAA">
        <w:rPr>
          <w:rStyle w:val="StyleUnderline"/>
        </w:rPr>
        <w:t>the</w:t>
      </w:r>
      <w:r w:rsidRPr="00B84F0F">
        <w:rPr>
          <w:rStyle w:val="StyleUnderline"/>
        </w:rPr>
        <w:t xml:space="preserve"> underlying assumption that populism is a passing phenomenon is questionable</w:t>
      </w:r>
      <w:r w:rsidRPr="00B84F0F">
        <w:rPr>
          <w:sz w:val="16"/>
        </w:rPr>
        <w:t>.</w:t>
      </w:r>
    </w:p>
    <w:p w14:paraId="62FD665E" w14:textId="77777777" w:rsidR="009F3EAA" w:rsidRPr="00B84F0F" w:rsidRDefault="009F3EAA" w:rsidP="009F3EAA">
      <w:pPr>
        <w:rPr>
          <w:sz w:val="16"/>
        </w:rPr>
      </w:pPr>
      <w:r w:rsidRPr="00B84F0F">
        <w:rPr>
          <w:sz w:val="16"/>
        </w:rPr>
        <w:t>The Alliance for Multilateralism, which is an “informal network of countries united in their conviction that a rules-based multilateral order is the only reliable guarantee for international stability and peace and that our common challenges can only be solved through cooperation</w:t>
      </w:r>
      <w:proofErr w:type="gramStart"/>
      <w:r w:rsidRPr="00B84F0F">
        <w:rPr>
          <w:sz w:val="16"/>
        </w:rPr>
        <w:t>,”Footnote</w:t>
      </w:r>
      <w:proofErr w:type="gramEnd"/>
      <w:r w:rsidRPr="00B84F0F">
        <w:rPr>
          <w:sz w:val="16"/>
        </w:rPr>
        <w:t xml:space="preserve">111 can be understood as a way to balance and constrain the destructive policies of nationalist populists at the global level. Yet </w:t>
      </w:r>
      <w:r w:rsidRPr="00B84F0F">
        <w:rPr>
          <w:rStyle w:val="StyleUnderline"/>
        </w:rPr>
        <w:t>it is not clear what shared interests, apart from opposing nationalist populism, these multilateralists have</w:t>
      </w:r>
      <w:r w:rsidRPr="00B84F0F">
        <w:rPr>
          <w:sz w:val="16"/>
        </w:rPr>
        <w:t>.</w:t>
      </w:r>
    </w:p>
    <w:p w14:paraId="2E4D03E8" w14:textId="77777777" w:rsidR="009F3EAA" w:rsidRPr="00B84F0F" w:rsidRDefault="009F3EAA" w:rsidP="009F3EAA">
      <w:pPr>
        <w:rPr>
          <w:rStyle w:val="StyleUnderline"/>
        </w:rPr>
      </w:pPr>
      <w:r w:rsidRPr="00B84F0F">
        <w:rPr>
          <w:sz w:val="16"/>
        </w:rPr>
        <w:t xml:space="preserve">In the meantime, multilateralists attempt to maintain ties by cooperating with the populists on issues that are deemed noncontentious. </w:t>
      </w:r>
      <w:r w:rsidRPr="009F3EAA">
        <w:rPr>
          <w:rStyle w:val="StyleUnderline"/>
          <w:highlight w:val="cyan"/>
        </w:rPr>
        <w:t>In the nuclear area, this relates</w:t>
      </w:r>
      <w:r w:rsidRPr="009F3EAA">
        <w:rPr>
          <w:sz w:val="16"/>
          <w:highlight w:val="cyan"/>
        </w:rPr>
        <w:t>,</w:t>
      </w:r>
      <w:r w:rsidRPr="00B84F0F">
        <w:rPr>
          <w:sz w:val="16"/>
        </w:rPr>
        <w:t xml:space="preserve"> for example, </w:t>
      </w:r>
      <w:r w:rsidRPr="009F3EAA">
        <w:rPr>
          <w:rStyle w:val="StyleUnderline"/>
          <w:highlight w:val="cyan"/>
        </w:rPr>
        <w:t>to nuclear security and the prevention of terrorist attacks with chemical, biological, nuclear, or radiological weapons</w:t>
      </w:r>
      <w:r w:rsidRPr="00B84F0F">
        <w:rPr>
          <w:rStyle w:val="StyleUnderline"/>
        </w:rPr>
        <w:t xml:space="preserve"> through better preparedness and improved resilience.</w:t>
      </w:r>
    </w:p>
    <w:p w14:paraId="5B9BBA5D" w14:textId="77777777" w:rsidR="009F3EAA" w:rsidRPr="00B84F0F" w:rsidRDefault="009F3EAA" w:rsidP="009F3EAA">
      <w:pPr>
        <w:rPr>
          <w:sz w:val="16"/>
        </w:rPr>
      </w:pPr>
      <w:r w:rsidRPr="00B84F0F">
        <w:rPr>
          <w:sz w:val="16"/>
        </w:rPr>
        <w:t>The challenge is complex. It arises from within the multilateral system but has been created by the anti-multilateralist positions of the nationalist-populist leaders of great powers. If these countries are permanent members of the UN Security Council, the problem is even more difficult to tackle.</w:t>
      </w:r>
    </w:p>
    <w:p w14:paraId="00496EE3" w14:textId="77777777" w:rsidR="009F3EAA" w:rsidRPr="00B84F0F" w:rsidRDefault="009F3EAA" w:rsidP="009F3EAA">
      <w:pPr>
        <w:rPr>
          <w:sz w:val="16"/>
        </w:rPr>
      </w:pPr>
      <w:r w:rsidRPr="009F3EAA">
        <w:rPr>
          <w:rStyle w:val="StyleUnderline"/>
          <w:highlight w:val="cyan"/>
        </w:rPr>
        <w:t xml:space="preserve">The rise of nationalist populism is taking place in the context of an </w:t>
      </w:r>
      <w:r w:rsidRPr="009F3EAA">
        <w:rPr>
          <w:rStyle w:val="Emphasis"/>
          <w:highlight w:val="cyan"/>
        </w:rPr>
        <w:t>erosion of democracy,</w:t>
      </w:r>
      <w:r w:rsidRPr="009F3EAA">
        <w:rPr>
          <w:sz w:val="16"/>
          <w:highlight w:val="cyan"/>
        </w:rPr>
        <w:t xml:space="preserve"> </w:t>
      </w:r>
      <w:r w:rsidRPr="009F3EAA">
        <w:rPr>
          <w:rStyle w:val="StyleUnderline"/>
          <w:highlight w:val="cyan"/>
        </w:rPr>
        <w:t>a rise of authoritarianism, and the</w:t>
      </w:r>
      <w:r w:rsidRPr="00B84F0F">
        <w:rPr>
          <w:rStyle w:val="StyleUnderline"/>
        </w:rPr>
        <w:t xml:space="preserve"> proclaimed </w:t>
      </w:r>
      <w:r w:rsidRPr="009F3EAA">
        <w:rPr>
          <w:rStyle w:val="Emphasis"/>
          <w:highlight w:val="cyan"/>
        </w:rPr>
        <w:t>demise of the l</w:t>
      </w:r>
      <w:r w:rsidRPr="00B84F0F">
        <w:rPr>
          <w:rStyle w:val="Emphasis"/>
        </w:rPr>
        <w:t xml:space="preserve">iberal </w:t>
      </w:r>
      <w:r w:rsidRPr="009F3EAA">
        <w:rPr>
          <w:rStyle w:val="Emphasis"/>
          <w:highlight w:val="cyan"/>
        </w:rPr>
        <w:t>i</w:t>
      </w:r>
      <w:r w:rsidRPr="00B84F0F">
        <w:rPr>
          <w:rStyle w:val="Emphasis"/>
        </w:rPr>
        <w:t xml:space="preserve">nternational </w:t>
      </w:r>
      <w:r w:rsidRPr="009F3EAA">
        <w:rPr>
          <w:rStyle w:val="Emphasis"/>
          <w:highlight w:val="cyan"/>
        </w:rPr>
        <w:t>o</w:t>
      </w:r>
      <w:r w:rsidRPr="00B84F0F">
        <w:rPr>
          <w:rStyle w:val="Emphasis"/>
        </w:rPr>
        <w:t>rder</w:t>
      </w:r>
      <w:r w:rsidRPr="00B84F0F">
        <w:rPr>
          <w:sz w:val="16"/>
        </w:rPr>
        <w:t xml:space="preserve">. </w:t>
      </w:r>
      <w:r w:rsidRPr="009F3EAA">
        <w:rPr>
          <w:rStyle w:val="StyleUnderline"/>
          <w:highlight w:val="cyan"/>
        </w:rPr>
        <w:t>Populism is simultaneously a cause and a symptom of underlying disintegration</w:t>
      </w:r>
      <w:r w:rsidRPr="00B84F0F">
        <w:rPr>
          <w:rStyle w:val="StyleUnderline"/>
        </w:rPr>
        <w:t xml:space="preserve"> processes often </w:t>
      </w:r>
      <w:r w:rsidRPr="009F3EAA">
        <w:rPr>
          <w:rStyle w:val="StyleUnderline"/>
          <w:highlight w:val="cyan"/>
        </w:rPr>
        <w:t>framed as democratic</w:t>
      </w:r>
      <w:r w:rsidRPr="00B84F0F">
        <w:rPr>
          <w:rStyle w:val="StyleUnderline"/>
        </w:rPr>
        <w:t xml:space="preserve"> </w:t>
      </w:r>
      <w:r w:rsidRPr="009F3EAA">
        <w:rPr>
          <w:rStyle w:val="StyleUnderline"/>
          <w:highlight w:val="cyan"/>
        </w:rPr>
        <w:t>backsliding and the end of the</w:t>
      </w:r>
      <w:r w:rsidRPr="00B84F0F">
        <w:rPr>
          <w:rStyle w:val="StyleUnderline"/>
        </w:rPr>
        <w:t xml:space="preserve"> US-led </w:t>
      </w:r>
      <w:r w:rsidRPr="009F3EAA">
        <w:rPr>
          <w:rStyle w:val="StyleUnderline"/>
          <w:highlight w:val="cyan"/>
        </w:rPr>
        <w:t>liberal order</w:t>
      </w:r>
      <w:r w:rsidRPr="00B84F0F">
        <w:rPr>
          <w:sz w:val="16"/>
        </w:rPr>
        <w:t xml:space="preserve">. Effective responses to counter nationalist-populist policies and arguments </w:t>
      </w:r>
      <w:proofErr w:type="gramStart"/>
      <w:r w:rsidRPr="00B84F0F">
        <w:rPr>
          <w:sz w:val="16"/>
        </w:rPr>
        <w:t>have to</w:t>
      </w:r>
      <w:proofErr w:type="gramEnd"/>
      <w:r w:rsidRPr="00B84F0F">
        <w:rPr>
          <w:sz w:val="16"/>
        </w:rPr>
        <w:t xml:space="preserve"> be proactive</w:t>
      </w:r>
      <w:r w:rsidRPr="00B84F0F">
        <w:rPr>
          <w:rStyle w:val="StyleUnderline"/>
        </w:rPr>
        <w:t xml:space="preserve">. </w:t>
      </w:r>
      <w:r w:rsidRPr="009F3EAA">
        <w:rPr>
          <w:rStyle w:val="StyleUnderline"/>
          <w:highlight w:val="cyan"/>
        </w:rPr>
        <w:t>States</w:t>
      </w:r>
      <w:r w:rsidRPr="00B84F0F">
        <w:rPr>
          <w:rStyle w:val="StyleUnderline"/>
        </w:rPr>
        <w:t xml:space="preserve"> and societies </w:t>
      </w:r>
      <w:r w:rsidRPr="009F3EAA">
        <w:rPr>
          <w:rStyle w:val="StyleUnderline"/>
          <w:highlight w:val="cyan"/>
        </w:rPr>
        <w:t>cannot</w:t>
      </w:r>
      <w:r w:rsidRPr="00B84F0F">
        <w:rPr>
          <w:rStyle w:val="StyleUnderline"/>
        </w:rPr>
        <w:t xml:space="preserve"> simply </w:t>
      </w:r>
      <w:r w:rsidRPr="009F3EAA">
        <w:rPr>
          <w:rStyle w:val="StyleUnderline"/>
          <w:highlight w:val="cyan"/>
        </w:rPr>
        <w:t xml:space="preserve">wait for nationalist populists to fail </w:t>
      </w:r>
      <w:proofErr w:type="gramStart"/>
      <w:r w:rsidRPr="009F3EAA">
        <w:rPr>
          <w:rStyle w:val="StyleUnderline"/>
        </w:rPr>
        <w:t>as a result of</w:t>
      </w:r>
      <w:proofErr w:type="gramEnd"/>
      <w:r w:rsidRPr="00B84F0F">
        <w:rPr>
          <w:rStyle w:val="StyleUnderline"/>
        </w:rPr>
        <w:t xml:space="preserve"> the contradictions that their policies produce</w:t>
      </w:r>
      <w:r w:rsidRPr="00B84F0F">
        <w:rPr>
          <w:sz w:val="16"/>
        </w:rPr>
        <w:t xml:space="preserve">. </w:t>
      </w:r>
      <w:r w:rsidRPr="009F3EAA">
        <w:rPr>
          <w:rStyle w:val="StyleUnderline"/>
          <w:highlight w:val="cyan"/>
        </w:rPr>
        <w:t xml:space="preserve">Political systems </w:t>
      </w:r>
      <w:proofErr w:type="gramStart"/>
      <w:r w:rsidRPr="009F3EAA">
        <w:rPr>
          <w:rStyle w:val="StyleUnderline"/>
          <w:highlight w:val="cyan"/>
        </w:rPr>
        <w:t>have to</w:t>
      </w:r>
      <w:proofErr w:type="gramEnd"/>
      <w:r w:rsidRPr="009F3EAA">
        <w:rPr>
          <w:rStyle w:val="StyleUnderline"/>
          <w:highlight w:val="cyan"/>
        </w:rPr>
        <w:t xml:space="preserve"> address the root causes</w:t>
      </w:r>
      <w:r w:rsidRPr="00B84F0F">
        <w:rPr>
          <w:rStyle w:val="StyleUnderline"/>
        </w:rPr>
        <w:t xml:space="preserve"> of populism </w:t>
      </w:r>
      <w:r w:rsidRPr="009F3EAA">
        <w:rPr>
          <w:rStyle w:val="StyleUnderline"/>
          <w:highlight w:val="cyan"/>
        </w:rPr>
        <w:t>in order to make them more resilient to the threats populists pose</w:t>
      </w:r>
      <w:r w:rsidRPr="00B84F0F">
        <w:rPr>
          <w:rStyle w:val="StyleUnderline"/>
        </w:rPr>
        <w:t xml:space="preserve"> and to counterbalance the risky behavior in which populists tend to engage</w:t>
      </w:r>
      <w:r w:rsidRPr="00B84F0F">
        <w:rPr>
          <w:sz w:val="16"/>
        </w:rPr>
        <w:t xml:space="preserve">. </w:t>
      </w:r>
      <w:r w:rsidRPr="009F3EAA">
        <w:rPr>
          <w:rStyle w:val="Emphasis"/>
          <w:highlight w:val="cyan"/>
        </w:rPr>
        <w:t>This is</w:t>
      </w:r>
      <w:r w:rsidRPr="00B84F0F">
        <w:rPr>
          <w:rStyle w:val="Emphasis"/>
        </w:rPr>
        <w:t xml:space="preserve"> true particularly for the nuclear order, </w:t>
      </w:r>
      <w:r w:rsidRPr="009F3EAA">
        <w:rPr>
          <w:rStyle w:val="Emphasis"/>
          <w:highlight w:val="cyan"/>
        </w:rPr>
        <w:t>where the risks are existential</w:t>
      </w:r>
      <w:r w:rsidRPr="009F3EAA">
        <w:rPr>
          <w:sz w:val="16"/>
          <w:highlight w:val="cyan"/>
        </w:rPr>
        <w:t>.</w:t>
      </w:r>
    </w:p>
    <w:p w14:paraId="1C2F9990" w14:textId="77777777" w:rsidR="009F3EAA" w:rsidRPr="00B84F0F" w:rsidRDefault="009F3EAA" w:rsidP="009F3EAA">
      <w:pPr>
        <w:rPr>
          <w:sz w:val="16"/>
        </w:rPr>
      </w:pPr>
      <w:r w:rsidRPr="00B84F0F">
        <w:rPr>
          <w:sz w:val="16"/>
        </w:rPr>
        <w:t>In describing the dangers associated with the rise of nationalist populism to power in nuclear-weapon states, we have used illustrative examples to make our arguments. Future research could draw on more empirical data and hopefully describe the specifics of nationalist populists’ policies in a more comprehensive and systematic manner. While the nationalist-populist leaders described here share specific ideas and a policy style, they differ in important ways. Analyzing the different characteristics and strategies of nationalist-populist foreign and defense policy, and particularly nuclear policies, in a more systematic way would be useful to identify the ways in which these actors talk about nuclear weapons and make decisions. It would also be worthwhile to analyze in detail how nationalist-populist nuclear-weapon policies interact with the trends in the nuclear order that have increased nuclear risks over the last 30 years—the shift to a multipolar order, the growing importance of subnational actors, the weakening of strategic stability through novel technologies. We are afraid that the bleak picture we have painted would then become even darker.</w:t>
      </w:r>
    </w:p>
    <w:p w14:paraId="59CF1EBB" w14:textId="0E152EC6" w:rsidR="002B3501" w:rsidRDefault="002B3501" w:rsidP="002B3501">
      <w:pPr>
        <w:pStyle w:val="Heading3"/>
      </w:pPr>
      <w:r>
        <w:t>2AC – Jain</w:t>
      </w:r>
    </w:p>
    <w:p w14:paraId="3EFF358B" w14:textId="3A86A0AF" w:rsidR="002B3501" w:rsidRPr="000A661B" w:rsidRDefault="002B3501" w:rsidP="002B3501">
      <w:pPr>
        <w:pStyle w:val="Heading4"/>
        <w:rPr>
          <w:rFonts w:cs="Nirmala UI"/>
        </w:rPr>
      </w:pPr>
      <w:r w:rsidRPr="000A661B">
        <w:rPr>
          <w:rFonts w:cs="Nirmala UI"/>
        </w:rPr>
        <w:t xml:space="preserve">Causes </w:t>
      </w:r>
      <w:r w:rsidRPr="000A661B">
        <w:rPr>
          <w:rFonts w:cs="Nirmala UI"/>
          <w:u w:val="single"/>
        </w:rPr>
        <w:t>extinction</w:t>
      </w:r>
      <w:r w:rsidRPr="000A661B">
        <w:rPr>
          <w:rFonts w:cs="Nirmala UI"/>
        </w:rPr>
        <w:t xml:space="preserve">---uncontrolled risks from emerging tech cause </w:t>
      </w:r>
      <w:r w:rsidRPr="000A661B">
        <w:rPr>
          <w:rFonts w:cs="Nirmala UI"/>
          <w:u w:val="single"/>
        </w:rPr>
        <w:t>rapid shifts</w:t>
      </w:r>
      <w:r w:rsidRPr="000A661B">
        <w:rPr>
          <w:rFonts w:cs="Nirmala UI"/>
        </w:rPr>
        <w:t xml:space="preserve"> in </w:t>
      </w:r>
      <w:r w:rsidRPr="000A661B">
        <w:rPr>
          <w:rFonts w:cs="Nirmala UI"/>
          <w:u w:val="single"/>
        </w:rPr>
        <w:t>strategic stability</w:t>
      </w:r>
      <w:r w:rsidRPr="000A661B">
        <w:rPr>
          <w:rFonts w:cs="Nirmala UI"/>
        </w:rPr>
        <w:t xml:space="preserve"> and </w:t>
      </w:r>
      <w:r w:rsidRPr="000A661B">
        <w:rPr>
          <w:rFonts w:cs="Nirmala UI"/>
          <w:u w:val="single"/>
        </w:rPr>
        <w:t>misuse</w:t>
      </w:r>
      <w:r w:rsidRPr="000A661B">
        <w:rPr>
          <w:rFonts w:cs="Nirmala UI"/>
        </w:rPr>
        <w:t>---American dominance is key.</w:t>
      </w:r>
    </w:p>
    <w:p w14:paraId="5FB5FA7F" w14:textId="77777777" w:rsidR="002B3501" w:rsidRPr="000A661B" w:rsidRDefault="002B3501" w:rsidP="002B3501">
      <w:r w:rsidRPr="000A661B">
        <w:rPr>
          <w:rStyle w:val="Style13ptBold"/>
        </w:rPr>
        <w:t>Jain</w:t>
      </w:r>
      <w:r w:rsidRPr="000A661B">
        <w:rPr>
          <w:b/>
          <w:bCs/>
          <w:sz w:val="26"/>
          <w:szCs w:val="26"/>
        </w:rPr>
        <w:t xml:space="preserve"> ’20 </w:t>
      </w:r>
      <w:r w:rsidRPr="000A661B">
        <w:t xml:space="preserve">[Ash; 2020; Senior fellow with the Scowcroft Center for Strategy and Security; Strategic Studies Quarterly; “Present at the Re-Creation: A Global Strategy for Revitalizing, Adapting, and Defending a Rules-Based International System,” </w:t>
      </w:r>
      <w:hyperlink r:id="rId8" w:history="1">
        <w:r w:rsidRPr="000A661B">
          <w:rPr>
            <w:rStyle w:val="Hyperlink"/>
          </w:rPr>
          <w:t>https://www.atlanticcouncil.org/wp-content/uploads/2019/10/Present-at-the-Recreation.pdf</w:t>
        </w:r>
      </w:hyperlink>
      <w:r w:rsidRPr="000A661B">
        <w:t>]</w:t>
      </w:r>
    </w:p>
    <w:p w14:paraId="6357D4A5" w14:textId="77777777" w:rsidR="002B3501" w:rsidRPr="000A661B" w:rsidRDefault="002B3501" w:rsidP="002B3501">
      <w:pPr>
        <w:rPr>
          <w:sz w:val="16"/>
        </w:rPr>
      </w:pPr>
      <w:r w:rsidRPr="000A661B">
        <w:rPr>
          <w:rStyle w:val="StyleUnderline"/>
        </w:rPr>
        <w:t>The system must</w:t>
      </w:r>
      <w:r w:rsidRPr="000A661B">
        <w:rPr>
          <w:sz w:val="16"/>
        </w:rPr>
        <w:t xml:space="preserve"> also </w:t>
      </w:r>
      <w:r w:rsidRPr="000A661B">
        <w:rPr>
          <w:rStyle w:val="StyleUnderline"/>
        </w:rPr>
        <w:t>be adapted to deal with</w:t>
      </w:r>
      <w:r w:rsidRPr="000A661B">
        <w:rPr>
          <w:sz w:val="16"/>
        </w:rPr>
        <w:t xml:space="preserve"> new issues that were not envisioned when the existing order was designed. Foremost among these issues is </w:t>
      </w:r>
      <w:r w:rsidRPr="000A661B">
        <w:rPr>
          <w:rStyle w:val="StyleUnderline"/>
        </w:rPr>
        <w:t xml:space="preserve">emerging and disruptive technology, including </w:t>
      </w:r>
      <w:r w:rsidRPr="000A661B">
        <w:rPr>
          <w:rStyle w:val="Emphasis"/>
        </w:rPr>
        <w:t>AI</w:t>
      </w:r>
      <w:r w:rsidRPr="000A661B">
        <w:rPr>
          <w:rStyle w:val="StyleUnderline"/>
        </w:rPr>
        <w:t xml:space="preserve">, </w:t>
      </w:r>
      <w:r w:rsidRPr="000A661B">
        <w:rPr>
          <w:rStyle w:val="Emphasis"/>
        </w:rPr>
        <w:t>additive manufacturing</w:t>
      </w:r>
      <w:r w:rsidRPr="000A661B">
        <w:rPr>
          <w:sz w:val="16"/>
        </w:rPr>
        <w:t xml:space="preserve"> (or </w:t>
      </w:r>
      <w:r w:rsidRPr="000A661B">
        <w:rPr>
          <w:rStyle w:val="Emphasis"/>
        </w:rPr>
        <w:t>3D printing</w:t>
      </w:r>
      <w:r w:rsidRPr="000A661B">
        <w:rPr>
          <w:sz w:val="16"/>
        </w:rPr>
        <w:t xml:space="preserve">), </w:t>
      </w:r>
      <w:r w:rsidRPr="000A661B">
        <w:rPr>
          <w:rStyle w:val="StyleUnderline"/>
        </w:rPr>
        <w:t>quantum computing</w:t>
      </w:r>
      <w:r w:rsidRPr="000A661B">
        <w:rPr>
          <w:sz w:val="16"/>
        </w:rPr>
        <w:t xml:space="preserve">, </w:t>
      </w:r>
      <w:r w:rsidRPr="000A661B">
        <w:rPr>
          <w:rStyle w:val="Emphasis"/>
        </w:rPr>
        <w:t>genetic engineering</w:t>
      </w:r>
      <w:r w:rsidRPr="000A661B">
        <w:rPr>
          <w:rStyle w:val="StyleUnderline"/>
        </w:rPr>
        <w:t xml:space="preserve">, </w:t>
      </w:r>
      <w:r w:rsidRPr="000A661B">
        <w:rPr>
          <w:rStyle w:val="Emphasis"/>
        </w:rPr>
        <w:t>robotics</w:t>
      </w:r>
      <w:r w:rsidRPr="000A661B">
        <w:rPr>
          <w:rStyle w:val="StyleUnderline"/>
        </w:rPr>
        <w:t xml:space="preserve">, </w:t>
      </w:r>
      <w:r w:rsidRPr="000A661B">
        <w:rPr>
          <w:rStyle w:val="Emphasis"/>
        </w:rPr>
        <w:t>directed energy</w:t>
      </w:r>
      <w:r w:rsidRPr="000A661B">
        <w:rPr>
          <w:rStyle w:val="StyleUnderline"/>
        </w:rPr>
        <w:t>, the</w:t>
      </w:r>
      <w:r w:rsidRPr="000A661B">
        <w:rPr>
          <w:sz w:val="16"/>
        </w:rPr>
        <w:t xml:space="preserve"> Internet of things (</w:t>
      </w:r>
      <w:r w:rsidRPr="000A661B">
        <w:rPr>
          <w:rStyle w:val="Emphasis"/>
        </w:rPr>
        <w:t>IOT</w:t>
      </w:r>
      <w:r w:rsidRPr="000A661B">
        <w:rPr>
          <w:rStyle w:val="StyleUnderline"/>
        </w:rPr>
        <w:t xml:space="preserve">), </w:t>
      </w:r>
      <w:r w:rsidRPr="000A661B">
        <w:rPr>
          <w:rStyle w:val="Emphasis"/>
        </w:rPr>
        <w:t>5G</w:t>
      </w:r>
      <w:r w:rsidRPr="000A661B">
        <w:rPr>
          <w:rStyle w:val="StyleUnderline"/>
        </w:rPr>
        <w:t xml:space="preserve">, </w:t>
      </w:r>
      <w:r w:rsidRPr="000A661B">
        <w:rPr>
          <w:rStyle w:val="Emphasis"/>
        </w:rPr>
        <w:t>space</w:t>
      </w:r>
      <w:r w:rsidRPr="000A661B">
        <w:rPr>
          <w:rStyle w:val="StyleUnderline"/>
        </w:rPr>
        <w:t xml:space="preserve">, </w:t>
      </w:r>
      <w:r w:rsidRPr="000A661B">
        <w:rPr>
          <w:rStyle w:val="Emphasis"/>
        </w:rPr>
        <w:t>cyber</w:t>
      </w:r>
      <w:r w:rsidRPr="000A661B">
        <w:rPr>
          <w:sz w:val="16"/>
        </w:rPr>
        <w:t xml:space="preserve">, and many others. Like other disruptive technologies before them, </w:t>
      </w:r>
      <w:r w:rsidRPr="000A661B">
        <w:rPr>
          <w:rStyle w:val="StyleUnderline"/>
        </w:rPr>
        <w:t xml:space="preserve">these innovations promise great benefits, but also carry </w:t>
      </w:r>
      <w:r w:rsidRPr="000A661B">
        <w:rPr>
          <w:rStyle w:val="Emphasis"/>
        </w:rPr>
        <w:t>serious downside risks</w:t>
      </w:r>
      <w:r w:rsidRPr="000A661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3B85971B" w14:textId="77777777" w:rsidR="002B3501" w:rsidRPr="000A661B" w:rsidRDefault="002B3501" w:rsidP="002B3501">
      <w:pPr>
        <w:rPr>
          <w:sz w:val="16"/>
        </w:rPr>
      </w:pPr>
      <w:r w:rsidRPr="000A661B">
        <w:rPr>
          <w:sz w:val="16"/>
        </w:rPr>
        <w:t xml:space="preserve">Yet, </w:t>
      </w:r>
      <w:r w:rsidRPr="000A661B">
        <w:rPr>
          <w:rStyle w:val="StyleUnderline"/>
        </w:rPr>
        <w:t>AI is</w:t>
      </w:r>
      <w:r w:rsidRPr="000A661B">
        <w:rPr>
          <w:sz w:val="16"/>
        </w:rPr>
        <w:t xml:space="preserve"> also transforming economies and societies, and </w:t>
      </w:r>
      <w:r w:rsidRPr="000A661B">
        <w:rPr>
          <w:rStyle w:val="StyleUnderline"/>
        </w:rPr>
        <w:t>generating new security challenges</w:t>
      </w:r>
      <w:r w:rsidRPr="000A661B">
        <w:rPr>
          <w:sz w:val="16"/>
        </w:rPr>
        <w:t xml:space="preserve">. Automation will lead to widespread unemployment. The final realization of driverless cars, for example, will put out of work millions of </w:t>
      </w:r>
      <w:proofErr w:type="gramStart"/>
      <w:r w:rsidRPr="000A661B">
        <w:rPr>
          <w:sz w:val="16"/>
        </w:rPr>
        <w:t>taxi</w:t>
      </w:r>
      <w:proofErr w:type="gramEnd"/>
      <w:r w:rsidRPr="000A661B">
        <w:rPr>
          <w:sz w:val="16"/>
        </w:rPr>
        <w:t xml:space="preserve">,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0A661B">
        <w:rPr>
          <w:rStyle w:val="StyleUnderline"/>
        </w:rPr>
        <w:t>autonomous weapons</w:t>
      </w:r>
      <w:r w:rsidRPr="000A661B">
        <w:rPr>
          <w:sz w:val="16"/>
        </w:rPr>
        <w:t xml:space="preserve"> systems will become “killer robots” that select and engage targets without human input, and </w:t>
      </w:r>
      <w:r w:rsidRPr="000A661B">
        <w:rPr>
          <w:rStyle w:val="StyleUnderline"/>
        </w:rPr>
        <w:t xml:space="preserve">could eventually </w:t>
      </w:r>
      <w:r w:rsidRPr="000A661B">
        <w:rPr>
          <w:rStyle w:val="Emphasis"/>
        </w:rPr>
        <w:t>turn on their creators, resulting in human extinction</w:t>
      </w:r>
      <w:r w:rsidRPr="000A661B">
        <w:rPr>
          <w:rStyle w:val="StyleUnderline"/>
        </w:rPr>
        <w:t xml:space="preserve">. The other technologies on this </w:t>
      </w:r>
      <w:proofErr w:type="spellStart"/>
      <w:r w:rsidRPr="000A661B">
        <w:rPr>
          <w:rStyle w:val="StyleUnderline"/>
        </w:rPr>
        <w:t>lisgt</w:t>
      </w:r>
      <w:proofErr w:type="spellEnd"/>
      <w:r w:rsidRPr="000A661B">
        <w:rPr>
          <w:rStyle w:val="StyleUnderline"/>
        </w:rPr>
        <w:t xml:space="preserve"> similarly balance great potential upside with great downside risk. 3D printing</w:t>
      </w:r>
      <w:r w:rsidRPr="000A661B">
        <w:rPr>
          <w:sz w:val="16"/>
        </w:rPr>
        <w:t xml:space="preserve">, for example, can be used to “make anything anywhere,” reducing costs for a wide range of manufactured goods and encouraging a return of local manufacturing industries.61 At the same time, advanced 3D printers </w:t>
      </w:r>
      <w:r w:rsidRPr="000A661B">
        <w:rPr>
          <w:rStyle w:val="StyleUnderline"/>
        </w:rPr>
        <w:t>can</w:t>
      </w:r>
      <w:r w:rsidRPr="000A661B">
        <w:rPr>
          <w:sz w:val="16"/>
        </w:rPr>
        <w:t xml:space="preserve"> also </w:t>
      </w:r>
      <w:r w:rsidRPr="000A661B">
        <w:rPr>
          <w:rStyle w:val="StyleUnderline"/>
        </w:rPr>
        <w:t>be used by revisionist and rogue states to print component parts for advanced weapons systems or</w:t>
      </w:r>
      <w:r w:rsidRPr="000A661B">
        <w:rPr>
          <w:sz w:val="16"/>
        </w:rPr>
        <w:t xml:space="preserve"> even </w:t>
      </w:r>
      <w:r w:rsidRPr="000A661B">
        <w:rPr>
          <w:rStyle w:val="StyleUnderline"/>
        </w:rPr>
        <w:t>WMD</w:t>
      </w:r>
      <w:r w:rsidRPr="000A661B">
        <w:rPr>
          <w:sz w:val="16"/>
        </w:rPr>
        <w:t xml:space="preserve"> programs, </w:t>
      </w:r>
      <w:r w:rsidRPr="000A661B">
        <w:rPr>
          <w:rStyle w:val="Emphasis"/>
        </w:rPr>
        <w:t>spurring arms races and weapons proliferation</w:t>
      </w:r>
      <w:r w:rsidRPr="000A661B">
        <w:rPr>
          <w:sz w:val="16"/>
        </w:rPr>
        <w:t xml:space="preserve">.62 </w:t>
      </w:r>
      <w:r w:rsidRPr="000A661B">
        <w:rPr>
          <w:rStyle w:val="StyleUnderline"/>
        </w:rPr>
        <w:t>Genetic engineering can</w:t>
      </w:r>
      <w:r w:rsidRPr="000A661B">
        <w:rPr>
          <w:sz w:val="16"/>
        </w:rPr>
        <w:t xml:space="preserve"> wipe out entire classes of disease through improved medicine, or </w:t>
      </w:r>
      <w:r w:rsidRPr="000A661B">
        <w:rPr>
          <w:rStyle w:val="StyleUnderline"/>
        </w:rPr>
        <w:t>wipe out entire classes of people through genetically engineered superbugs. Directed-energy missile defenses may defend against incoming missile attacks, while</w:t>
      </w:r>
      <w:r w:rsidRPr="000A661B">
        <w:rPr>
          <w:sz w:val="16"/>
        </w:rPr>
        <w:t xml:space="preserve"> also </w:t>
      </w:r>
      <w:r w:rsidRPr="000A661B">
        <w:rPr>
          <w:rStyle w:val="Emphasis"/>
        </w:rPr>
        <w:t>undermining global strategic stability</w:t>
      </w:r>
      <w:r w:rsidRPr="000A661B">
        <w:rPr>
          <w:sz w:val="16"/>
        </w:rPr>
        <w:t>.</w:t>
      </w:r>
    </w:p>
    <w:p w14:paraId="0F02C67F" w14:textId="77777777" w:rsidR="002B3501" w:rsidRPr="000A661B" w:rsidRDefault="002B3501" w:rsidP="002B3501">
      <w:pPr>
        <w:rPr>
          <w:sz w:val="16"/>
        </w:rPr>
      </w:pPr>
      <w:r w:rsidRPr="000A661B">
        <w:rPr>
          <w:sz w:val="16"/>
        </w:rPr>
        <w:t xml:space="preserve">Perhaps </w:t>
      </w:r>
      <w:r w:rsidRPr="000A661B">
        <w:rPr>
          <w:rStyle w:val="StyleUnderline"/>
        </w:rPr>
        <w:t>the greatest risk to global strategic stability from new technology</w:t>
      </w:r>
      <w:r w:rsidRPr="000A661B">
        <w:rPr>
          <w:sz w:val="16"/>
        </w:rPr>
        <w:t xml:space="preserve">, however, </w:t>
      </w:r>
      <w:r w:rsidRPr="000A661B">
        <w:rPr>
          <w:rStyle w:val="StyleUnderline"/>
        </w:rPr>
        <w:t>comes from the risk</w:t>
      </w:r>
      <w:r w:rsidRPr="000A661B">
        <w:rPr>
          <w:sz w:val="16"/>
        </w:rPr>
        <w:t xml:space="preserve"> that </w:t>
      </w:r>
      <w:r w:rsidRPr="000A661B">
        <w:rPr>
          <w:rStyle w:val="Emphasis"/>
        </w:rPr>
        <w:t>revisionist autocracies may win the new tech arms race</w:t>
      </w:r>
      <w:r w:rsidRPr="000A661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0A661B">
        <w:rPr>
          <w:rStyle w:val="StyleUnderline"/>
        </w:rPr>
        <w:t>stability has been maintained in Europe and Asia</w:t>
      </w:r>
      <w:r w:rsidRPr="000A661B">
        <w:rPr>
          <w:sz w:val="16"/>
        </w:rPr>
        <w:t xml:space="preserve"> for decades </w:t>
      </w:r>
      <w:r w:rsidRPr="000A661B">
        <w:rPr>
          <w:rStyle w:val="StyleUnderline"/>
        </w:rPr>
        <w:t xml:space="preserve">because the </w:t>
      </w:r>
      <w:r w:rsidRPr="000A661B">
        <w:rPr>
          <w:rStyle w:val="Emphasis"/>
        </w:rPr>
        <w:t>U</w:t>
      </w:r>
      <w:r w:rsidRPr="000A661B">
        <w:rPr>
          <w:sz w:val="16"/>
        </w:rPr>
        <w:t xml:space="preserve">nited </w:t>
      </w:r>
      <w:r w:rsidRPr="000A661B">
        <w:rPr>
          <w:rStyle w:val="Emphasis"/>
        </w:rPr>
        <w:t>S</w:t>
      </w:r>
      <w:r w:rsidRPr="000A661B">
        <w:rPr>
          <w:sz w:val="16"/>
        </w:rPr>
        <w:t xml:space="preserve">tates </w:t>
      </w:r>
      <w:r w:rsidRPr="000A661B">
        <w:rPr>
          <w:rStyle w:val="StyleUnderline"/>
        </w:rPr>
        <w:t>and its democratic allies possessed a favorable economic and military balance of power</w:t>
      </w:r>
      <w:r w:rsidRPr="000A661B">
        <w:rPr>
          <w:sz w:val="16"/>
        </w:rPr>
        <w:t xml:space="preserve"> in those key regions. Many believe, however, that China may now have the lead </w:t>
      </w:r>
      <w:r w:rsidRPr="000A661B">
        <w:rPr>
          <w:rStyle w:val="StyleUnderline"/>
        </w:rPr>
        <w:t>in</w:t>
      </w:r>
      <w:r w:rsidRPr="000A661B">
        <w:rPr>
          <w:sz w:val="16"/>
        </w:rPr>
        <w:t xml:space="preserve"> the new technologies of the twenty-first century, including </w:t>
      </w:r>
      <w:r w:rsidRPr="000A661B">
        <w:rPr>
          <w:rStyle w:val="StyleUnderline"/>
        </w:rPr>
        <w:t xml:space="preserve">AI, quantum, 5G, </w:t>
      </w:r>
      <w:r w:rsidRPr="000A661B">
        <w:rPr>
          <w:rStyle w:val="Emphasis"/>
        </w:rPr>
        <w:t>hypersonic missiles</w:t>
      </w:r>
      <w:r w:rsidRPr="000A661B">
        <w:rPr>
          <w:rStyle w:val="StyleUnderline"/>
        </w:rPr>
        <w:t>, and others. If China succeeds in mastering the technologies of the future before the democratic core</w:t>
      </w:r>
      <w:r w:rsidRPr="000A661B">
        <w:rPr>
          <w:sz w:val="16"/>
        </w:rPr>
        <w:t xml:space="preserve">, then </w:t>
      </w:r>
      <w:r w:rsidRPr="000A661B">
        <w:rPr>
          <w:rStyle w:val="StyleUnderline"/>
        </w:rPr>
        <w:t xml:space="preserve">this could lead to a drastic and rapid shift in the balance of power, upsetting global strategic stability, and the call for a democratic- led, </w:t>
      </w:r>
      <w:r w:rsidRPr="000A661B">
        <w:rPr>
          <w:rStyle w:val="Emphasis"/>
        </w:rPr>
        <w:t>rules-based system</w:t>
      </w:r>
      <w:r w:rsidRPr="000A661B">
        <w:rPr>
          <w:sz w:val="16"/>
        </w:rPr>
        <w:t xml:space="preserve"> outlined in these pages.63</w:t>
      </w:r>
    </w:p>
    <w:p w14:paraId="7885A7E3" w14:textId="77777777" w:rsidR="002B3501" w:rsidRPr="000A661B" w:rsidRDefault="002B3501" w:rsidP="002B3501">
      <w:pPr>
        <w:rPr>
          <w:sz w:val="16"/>
        </w:rPr>
      </w:pPr>
      <w:r w:rsidRPr="000A661B">
        <w:rPr>
          <w:rStyle w:val="StyleUnderline"/>
        </w:rPr>
        <w:t xml:space="preserve">The </w:t>
      </w:r>
      <w:r w:rsidRPr="000A661B">
        <w:rPr>
          <w:rStyle w:val="Emphasis"/>
        </w:rPr>
        <w:t>U</w:t>
      </w:r>
      <w:r w:rsidRPr="000A661B">
        <w:rPr>
          <w:sz w:val="16"/>
        </w:rPr>
        <w:t xml:space="preserve">nited </w:t>
      </w:r>
      <w:r w:rsidRPr="000A661B">
        <w:rPr>
          <w:rStyle w:val="Emphasis"/>
        </w:rPr>
        <w:t>S</w:t>
      </w:r>
      <w:r w:rsidRPr="000A661B">
        <w:rPr>
          <w:sz w:val="16"/>
        </w:rPr>
        <w:t xml:space="preserve">tates </w:t>
      </w:r>
      <w:r w:rsidRPr="000A661B">
        <w:rPr>
          <w:rStyle w:val="StyleUnderline"/>
        </w:rPr>
        <w:t xml:space="preserve">and its democratic allies need to work with other major powers to develop a framework for </w:t>
      </w:r>
      <w:r w:rsidRPr="000A661B">
        <w:rPr>
          <w:rStyle w:val="Emphasis"/>
        </w:rPr>
        <w:t>harness</w:t>
      </w:r>
      <w:r w:rsidRPr="000A661B">
        <w:rPr>
          <w:rStyle w:val="StyleUnderline"/>
        </w:rPr>
        <w:t xml:space="preserve">ing emerging </w:t>
      </w:r>
      <w:r w:rsidRPr="000A661B">
        <w:rPr>
          <w:rStyle w:val="Emphasis"/>
        </w:rPr>
        <w:t>tech</w:t>
      </w:r>
      <w:r w:rsidRPr="000A661B">
        <w:rPr>
          <w:rStyle w:val="StyleUnderline"/>
        </w:rPr>
        <w:t xml:space="preserve">nology in a way that </w:t>
      </w:r>
      <w:r w:rsidRPr="000A661B">
        <w:rPr>
          <w:rStyle w:val="Emphasis"/>
        </w:rPr>
        <w:t>maximizes</w:t>
      </w:r>
      <w:r w:rsidRPr="000A661B">
        <w:rPr>
          <w:sz w:val="16"/>
        </w:rPr>
        <w:t xml:space="preserve"> its </w:t>
      </w:r>
      <w:r w:rsidRPr="000A661B">
        <w:rPr>
          <w:rStyle w:val="Emphasis"/>
        </w:rPr>
        <w:t>upside potential</w:t>
      </w:r>
      <w:r w:rsidRPr="000A661B">
        <w:rPr>
          <w:rStyle w:val="StyleUnderline"/>
        </w:rPr>
        <w:t xml:space="preserve">, while </w:t>
      </w:r>
      <w:r w:rsidRPr="000A661B">
        <w:rPr>
          <w:rStyle w:val="Emphasis"/>
        </w:rPr>
        <w:t>mitigating</w:t>
      </w:r>
      <w:r w:rsidRPr="000A661B">
        <w:rPr>
          <w:sz w:val="16"/>
        </w:rPr>
        <w:t xml:space="preserve"> against its </w:t>
      </w:r>
      <w:r w:rsidRPr="000A661B">
        <w:rPr>
          <w:rStyle w:val="Emphasis"/>
        </w:rPr>
        <w:t>downside risks</w:t>
      </w:r>
      <w:r w:rsidRPr="000A661B">
        <w:rPr>
          <w:sz w:val="16"/>
        </w:rPr>
        <w:t xml:space="preserve">, and also </w:t>
      </w:r>
      <w:r w:rsidRPr="000A661B">
        <w:rPr>
          <w:rStyle w:val="StyleUnderline"/>
        </w:rPr>
        <w:t>contributing to the maintenance of global stability</w:t>
      </w:r>
      <w:r w:rsidRPr="000A661B">
        <w:rPr>
          <w:sz w:val="16"/>
        </w:rPr>
        <w:t>.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2EEE9CFB" w14:textId="74048282" w:rsidR="002B3501" w:rsidRPr="000A661B" w:rsidRDefault="002B3501" w:rsidP="002B3501">
      <w:pPr>
        <w:pStyle w:val="Heading3"/>
      </w:pPr>
      <w:r>
        <w:t>1AR – Russia Coop</w:t>
      </w:r>
    </w:p>
    <w:p w14:paraId="3C2C68AF" w14:textId="77777777" w:rsidR="002B3501" w:rsidRPr="000A661B" w:rsidRDefault="002B3501" w:rsidP="002B3501">
      <w:pPr>
        <w:pStyle w:val="Heading4"/>
      </w:pPr>
      <w:r w:rsidRPr="000A661B">
        <w:t xml:space="preserve">They will cooperate with Russia – enabling Russian biotech to take off. </w:t>
      </w:r>
    </w:p>
    <w:p w14:paraId="0EB8D0DA" w14:textId="77777777" w:rsidR="002B3501" w:rsidRPr="000A661B" w:rsidRDefault="002B3501" w:rsidP="002B3501">
      <w:proofErr w:type="spellStart"/>
      <w:r w:rsidRPr="000A661B">
        <w:rPr>
          <w:rStyle w:val="Style13ptBold"/>
        </w:rPr>
        <w:t>Lebedenko</w:t>
      </w:r>
      <w:proofErr w:type="spellEnd"/>
      <w:r w:rsidRPr="000A661B">
        <w:rPr>
          <w:rStyle w:val="Style13ptBold"/>
        </w:rPr>
        <w:t xml:space="preserve"> '22</w:t>
      </w:r>
      <w:r w:rsidRPr="000A661B">
        <w:t xml:space="preserve"> - PhD Research in the Dept of Law @ the European University Institute [</w:t>
      </w:r>
      <w:proofErr w:type="spellStart"/>
      <w:r w:rsidRPr="000A661B">
        <w:t>Svitlana</w:t>
      </w:r>
      <w:proofErr w:type="spellEnd"/>
      <w:r w:rsidRPr="000A661B">
        <w:t>, May 9, "The Rise of Sino-Russian Biotech Cooperation," https://www.fpri.org/article/2022/05/the-rise-of-sino-russian-biotech-cooperation/]</w:t>
      </w:r>
    </w:p>
    <w:p w14:paraId="6330F56A" w14:textId="77777777" w:rsidR="002B3501" w:rsidRPr="000A661B" w:rsidRDefault="002B3501" w:rsidP="002B3501">
      <w:pPr>
        <w:rPr>
          <w:sz w:val="16"/>
        </w:rPr>
      </w:pPr>
      <w:r w:rsidRPr="000A661B">
        <w:rPr>
          <w:sz w:val="16"/>
        </w:rPr>
        <w:t>Biotechnology</w:t>
      </w:r>
    </w:p>
    <w:p w14:paraId="6843C284" w14:textId="77777777" w:rsidR="002B3501" w:rsidRPr="000A661B" w:rsidRDefault="002B3501" w:rsidP="002B3501">
      <w:pPr>
        <w:rPr>
          <w:sz w:val="16"/>
        </w:rPr>
      </w:pPr>
      <w:r w:rsidRPr="000A661B">
        <w:rPr>
          <w:rStyle w:val="StyleUnderline"/>
        </w:rPr>
        <w:t>Chinese-Russian technological alignment has been particularly apparent in the sector of biotechnology</w:t>
      </w:r>
      <w:r w:rsidRPr="000A661B">
        <w:rPr>
          <w:sz w:val="16"/>
        </w:rPr>
        <w:t>. Broadly, biotechnology refers to the manipulation of living organisms or their compounds to produce new products or services. Biotechnology is perceived to be “a key strategic technology for industrial growth” and is distinguished from other technological sectors for its capacity to alter the means of production across a variety of industrial sectors.[13] Examples of the sectors include pharmaceuticals, agriculture, and food processing, and extend to dual-use technologies.</w:t>
      </w:r>
    </w:p>
    <w:p w14:paraId="0A8A2815" w14:textId="77777777" w:rsidR="002B3501" w:rsidRPr="000A661B" w:rsidRDefault="002B3501" w:rsidP="002B3501">
      <w:pPr>
        <w:rPr>
          <w:sz w:val="16"/>
        </w:rPr>
      </w:pPr>
      <w:r w:rsidRPr="000A661B">
        <w:rPr>
          <w:rStyle w:val="StyleUnderline"/>
        </w:rPr>
        <w:t>Biotechnology is a strategic sector for China</w:t>
      </w:r>
      <w:r w:rsidRPr="000A661B">
        <w:rPr>
          <w:sz w:val="16"/>
        </w:rPr>
        <w:t xml:space="preserve">. </w:t>
      </w:r>
      <w:r w:rsidRPr="000A661B">
        <w:rPr>
          <w:rStyle w:val="StyleUnderline"/>
        </w:rPr>
        <w:t>The Made in China 2025 Initiative sets the goal of manufacturing high-tech products, including innovative medicines</w:t>
      </w:r>
      <w:r w:rsidRPr="000A661B">
        <w:rPr>
          <w:sz w:val="16"/>
        </w:rPr>
        <w:t xml:space="preserve">.[14] The plan introduced targets for Chinese pharmaceutical firms to advance in biotechnology innovation and increase exports.[15] About half of all industrial parks in China focus on the development of pharmaceuticals.[16] By 2018, China established 111 biotechnology science parks.[17] Although China still lags behind the U.S. in biotechnology innovation, analysts concede that it is rapidly progressing and closing this gap.[18] So far, </w:t>
      </w:r>
      <w:r w:rsidRPr="000A661B">
        <w:rPr>
          <w:rStyle w:val="StyleUnderline"/>
        </w:rPr>
        <w:t>China’s efforts have concentrated on creating the necessary infrastructure for biotechnology development</w:t>
      </w:r>
      <w:r w:rsidRPr="000A661B">
        <w:rPr>
          <w:sz w:val="16"/>
        </w:rPr>
        <w:t>.</w:t>
      </w:r>
    </w:p>
    <w:p w14:paraId="71307735" w14:textId="77777777" w:rsidR="002B3501" w:rsidRPr="000A661B" w:rsidRDefault="002B3501" w:rsidP="002B3501">
      <w:pPr>
        <w:rPr>
          <w:sz w:val="16"/>
        </w:rPr>
      </w:pPr>
      <w:r w:rsidRPr="000A661B">
        <w:rPr>
          <w:sz w:val="16"/>
        </w:rPr>
        <w:t xml:space="preserve">In turn, </w:t>
      </w:r>
      <w:r w:rsidRPr="000A661B">
        <w:rPr>
          <w:rStyle w:val="StyleUnderline"/>
        </w:rPr>
        <w:t>Russia has rich natural resources, but over 80% of biotech products are imported</w:t>
      </w:r>
      <w:r w:rsidRPr="000A661B">
        <w:rPr>
          <w:sz w:val="16"/>
        </w:rPr>
        <w:t xml:space="preserve">, and Russia’s share in the global market of biotech products is below 0.1%.[19] Russian biotech is a sector that experienced massive brain drain after the break-up of the Soviet Union, with many scientists leaving for Western countries and Israel.[20] The </w:t>
      </w:r>
      <w:r w:rsidRPr="000A661B">
        <w:rPr>
          <w:rStyle w:val="StyleUnderline"/>
        </w:rPr>
        <w:t>persistent challenge for the Russian biotechnology industry, including the biopharmaceutical industry, is its critical dependency on imports</w:t>
      </w:r>
      <w:r w:rsidRPr="000A661B">
        <w:rPr>
          <w:sz w:val="16"/>
        </w:rPr>
        <w:t>. Between 1992 and 2014, the production of substances (active pharmaceutical ingredients) decreased by a factor of 20.[21] According to the Ministry of Industrial Policy of Russia, in 2015, the country imported 95% of active pharmaceutical ingredients required to produce finished pharmaceuticals.[22] In 2018, the share of foreign medicines on the Russian market constituted 70.2% by value and 39.4% by volume. In 2019, foreign medicines generated USD 19.6 billion in income, which was about 70% of the Russian pharmaceutical market.[23] By some accounts, this sum is larger than what Russia earns from its arms export.[24] Pharmaceutical imports exceed exports by 14 times.[25] By all formal indicators in life-science research and biotechnology, such as gross domestic product (GDP) expenditure on R&amp;D, patents, and journal publications, Russia lags behind the United States, China, France, South Korea, Japan, Germany, and India.[26]</w:t>
      </w:r>
    </w:p>
    <w:p w14:paraId="6B5A1454" w14:textId="77777777" w:rsidR="002B3501" w:rsidRPr="000A661B" w:rsidRDefault="002B3501" w:rsidP="002B3501">
      <w:pPr>
        <w:rPr>
          <w:sz w:val="16"/>
        </w:rPr>
      </w:pPr>
      <w:r w:rsidRPr="000A661B">
        <w:rPr>
          <w:sz w:val="16"/>
        </w:rPr>
        <w:t>Yet</w:t>
      </w:r>
      <w:r w:rsidRPr="000A661B">
        <w:rPr>
          <w:rStyle w:val="Emphasis"/>
        </w:rPr>
        <w:t>, Russia sees biotechnology as a priority area for its future</w:t>
      </w:r>
      <w:r w:rsidRPr="000A661B">
        <w:rPr>
          <w:sz w:val="16"/>
        </w:rPr>
        <w:t>.[27] The first post-Soviet strategic document in this area was enacted in 2012 and entitled the State Coordination Program for the Development of Biotechnology in the Russian Federation until 2020 (BIO 2020). Around USD 18 million was invested in the development of biotechnology, with 22% directed to biomedicine and biopharmaceuticals research.[28] The results of the program are considered limited, except for some improvement in vaccine and monoclonal antibodies research.[29] The state programs in the pharmaceutical industry appear to be more specific and thus more practical.</w:t>
      </w:r>
    </w:p>
    <w:p w14:paraId="79CABFE4" w14:textId="77777777" w:rsidR="002B3501" w:rsidRPr="000A661B" w:rsidRDefault="002B3501" w:rsidP="002B3501">
      <w:pPr>
        <w:rPr>
          <w:sz w:val="16"/>
        </w:rPr>
      </w:pPr>
      <w:r w:rsidRPr="000A661B">
        <w:rPr>
          <w:sz w:val="16"/>
        </w:rPr>
        <w:t xml:space="preserve">For example, the State Program for the Development of the Pharmaceutical and Medical Industry until 2020 (PHARMA 2020), published in 2014, attempted to reduce Russia’s dependency on foreign medical technologies. Sanctions put added pressure on import substitution in this area.[30] As a result of this program, 50 new industrial sites were built, 130 new medicines entered the market (9 of which were classified as innovative), and 8 scientific-research centers of pre-clinical development were built or reconstructed.[31] In addition, PHARMA 2020 launched several biopharmaceutical projects, including those of </w:t>
      </w:r>
      <w:proofErr w:type="spellStart"/>
      <w:r w:rsidRPr="000A661B">
        <w:rPr>
          <w:sz w:val="16"/>
        </w:rPr>
        <w:t>Biocad</w:t>
      </w:r>
      <w:proofErr w:type="spellEnd"/>
      <w:r w:rsidRPr="000A661B">
        <w:rPr>
          <w:sz w:val="16"/>
        </w:rPr>
        <w:t xml:space="preserve"> and </w:t>
      </w:r>
      <w:proofErr w:type="spellStart"/>
      <w:r w:rsidRPr="000A661B">
        <w:rPr>
          <w:sz w:val="16"/>
        </w:rPr>
        <w:t>Generium</w:t>
      </w:r>
      <w:proofErr w:type="spellEnd"/>
      <w:r w:rsidRPr="000A661B">
        <w:rPr>
          <w:sz w:val="16"/>
        </w:rPr>
        <w:t>,[32] some of the largest producers of the Sputnik V vaccine.[33]</w:t>
      </w:r>
    </w:p>
    <w:p w14:paraId="723084E3" w14:textId="77777777" w:rsidR="002B3501" w:rsidRPr="000A661B" w:rsidRDefault="002B3501" w:rsidP="002B3501">
      <w:pPr>
        <w:rPr>
          <w:sz w:val="16"/>
        </w:rPr>
      </w:pPr>
      <w:r w:rsidRPr="000A661B">
        <w:rPr>
          <w:sz w:val="16"/>
        </w:rPr>
        <w:t>Moscow approved PHARMA 2030 in December 2021. The main difference between PHARMA 2020 and PHARMA 2030 is a call for an upgrade from import substitution to an innovative model of production. In nine years, Russia aims to double the production of local medicines and medical equipment and increase their export. The program foresees investment in infrastructure to allow for deepening cooperation between production, science, and education.[34]</w:t>
      </w:r>
    </w:p>
    <w:p w14:paraId="4A66EA6E" w14:textId="77777777" w:rsidR="002B3501" w:rsidRPr="000A661B" w:rsidRDefault="002B3501" w:rsidP="002B3501">
      <w:pPr>
        <w:rPr>
          <w:sz w:val="16"/>
        </w:rPr>
      </w:pPr>
      <w:r w:rsidRPr="000A661B">
        <w:rPr>
          <w:sz w:val="16"/>
        </w:rPr>
        <w:t xml:space="preserve">According to data from the Eurasian Economic Commission, Russia’s innovative companies include few active players: </w:t>
      </w:r>
      <w:proofErr w:type="spellStart"/>
      <w:r w:rsidRPr="000A661B">
        <w:rPr>
          <w:sz w:val="16"/>
        </w:rPr>
        <w:t>Generium</w:t>
      </w:r>
      <w:proofErr w:type="spellEnd"/>
      <w:r w:rsidRPr="000A661B">
        <w:rPr>
          <w:sz w:val="16"/>
        </w:rPr>
        <w:t xml:space="preserve">, </w:t>
      </w:r>
      <w:proofErr w:type="spellStart"/>
      <w:r w:rsidRPr="000A661B">
        <w:rPr>
          <w:sz w:val="16"/>
        </w:rPr>
        <w:t>ChemRar</w:t>
      </w:r>
      <w:proofErr w:type="spellEnd"/>
      <w:r w:rsidRPr="000A661B">
        <w:rPr>
          <w:sz w:val="16"/>
        </w:rPr>
        <w:t xml:space="preserve">, </w:t>
      </w:r>
      <w:proofErr w:type="spellStart"/>
      <w:r w:rsidRPr="000A661B">
        <w:rPr>
          <w:sz w:val="16"/>
        </w:rPr>
        <w:t>Biocad</w:t>
      </w:r>
      <w:proofErr w:type="spellEnd"/>
      <w:r w:rsidRPr="000A661B">
        <w:rPr>
          <w:sz w:val="16"/>
        </w:rPr>
        <w:t xml:space="preserve">, and </w:t>
      </w:r>
      <w:proofErr w:type="spellStart"/>
      <w:r w:rsidRPr="000A661B">
        <w:rPr>
          <w:sz w:val="16"/>
        </w:rPr>
        <w:t>Pharmapark</w:t>
      </w:r>
      <w:proofErr w:type="spellEnd"/>
      <w:r w:rsidRPr="000A661B">
        <w:rPr>
          <w:sz w:val="16"/>
        </w:rPr>
        <w:t xml:space="preserve">.[35] </w:t>
      </w:r>
      <w:proofErr w:type="spellStart"/>
      <w:r w:rsidRPr="000A661B">
        <w:rPr>
          <w:sz w:val="16"/>
        </w:rPr>
        <w:t>ChemRar</w:t>
      </w:r>
      <w:proofErr w:type="spellEnd"/>
      <w:r w:rsidRPr="000A661B">
        <w:rPr>
          <w:sz w:val="16"/>
        </w:rPr>
        <w:t xml:space="preserve">, a high-tech center in the Moscow region, hosts a handful companies benefiting from its infrastructure and scientific-research institute. One of the objectives of the center is conducting R&amp;D for its partners especially around innovative antibiotics. In 2020, </w:t>
      </w:r>
      <w:proofErr w:type="spellStart"/>
      <w:r w:rsidRPr="000A661B">
        <w:rPr>
          <w:sz w:val="16"/>
        </w:rPr>
        <w:t>ChemRar</w:t>
      </w:r>
      <w:proofErr w:type="spellEnd"/>
      <w:r w:rsidRPr="000A661B">
        <w:rPr>
          <w:sz w:val="16"/>
        </w:rPr>
        <w:t xml:space="preserve">, with the help of the Russian Direct Investment Fund (RDIF), developed a specific medicine for anti-coronavirus treatment, </w:t>
      </w:r>
      <w:proofErr w:type="spellStart"/>
      <w:r w:rsidRPr="000A661B">
        <w:rPr>
          <w:sz w:val="16"/>
        </w:rPr>
        <w:t>Avifavir</w:t>
      </w:r>
      <w:proofErr w:type="spellEnd"/>
      <w:r w:rsidRPr="000A661B">
        <w:rPr>
          <w:sz w:val="16"/>
        </w:rPr>
        <w:t xml:space="preserve">, which is currently supplied to 15 countries.[36] </w:t>
      </w:r>
      <w:proofErr w:type="spellStart"/>
      <w:r w:rsidRPr="000A661B">
        <w:rPr>
          <w:sz w:val="16"/>
        </w:rPr>
        <w:t>Avifavir</w:t>
      </w:r>
      <w:proofErr w:type="spellEnd"/>
      <w:r w:rsidRPr="000A661B">
        <w:rPr>
          <w:sz w:val="16"/>
        </w:rPr>
        <w:t xml:space="preserve"> is based on a known substance Favipiravir, originally developed in Japan to treat influenza, but </w:t>
      </w:r>
      <w:proofErr w:type="spellStart"/>
      <w:r w:rsidRPr="000A661B">
        <w:rPr>
          <w:sz w:val="16"/>
        </w:rPr>
        <w:t>ChemRar</w:t>
      </w:r>
      <w:proofErr w:type="spellEnd"/>
      <w:r w:rsidRPr="000A661B">
        <w:rPr>
          <w:sz w:val="16"/>
        </w:rPr>
        <w:t xml:space="preserve"> conducted clinical trials to confirm its effectiveness in treating COVID-19 specifically. </w:t>
      </w:r>
      <w:proofErr w:type="spellStart"/>
      <w:r w:rsidRPr="000A661B">
        <w:rPr>
          <w:sz w:val="16"/>
        </w:rPr>
        <w:t>Pharmapark</w:t>
      </w:r>
      <w:proofErr w:type="spellEnd"/>
      <w:r w:rsidRPr="000A661B">
        <w:rPr>
          <w:sz w:val="16"/>
        </w:rPr>
        <w:t>, another Moscow-based company, is Russia’s top producer of the active pharmaceutical ingredient interferon alfa-2b and covers 80% of local demand of Russian producers of finished pharmaceuticals. Some of these companies are becoming instrumental in Sino-Russian biotech partnership.</w:t>
      </w:r>
    </w:p>
    <w:p w14:paraId="693C6270" w14:textId="77777777" w:rsidR="002B3501" w:rsidRPr="000A661B" w:rsidRDefault="002B3501" w:rsidP="002B3501">
      <w:pPr>
        <w:rPr>
          <w:sz w:val="16"/>
        </w:rPr>
      </w:pPr>
    </w:p>
    <w:p w14:paraId="4C9952C8" w14:textId="77777777" w:rsidR="002B3501" w:rsidRPr="000A661B" w:rsidRDefault="002B3501" w:rsidP="002B3501">
      <w:pPr>
        <w:rPr>
          <w:sz w:val="16"/>
        </w:rPr>
      </w:pPr>
      <w:r w:rsidRPr="000A661B">
        <w:rPr>
          <w:sz w:val="16"/>
        </w:rPr>
        <w:t>Wh</w:t>
      </w:r>
      <w:r w:rsidRPr="000A661B">
        <w:rPr>
          <w:rStyle w:val="StyleUnderline"/>
        </w:rPr>
        <w:t xml:space="preserve">en it comes to breakthroughs, what is notable about the Russian biopharma industry is the persistent Soviet legacy of production being subordinated to research institutes. </w:t>
      </w:r>
      <w:r w:rsidRPr="000A661B">
        <w:rPr>
          <w:sz w:val="16"/>
        </w:rPr>
        <w:t xml:space="preserve">By estimates, </w:t>
      </w:r>
      <w:r w:rsidRPr="000A661B">
        <w:rPr>
          <w:rStyle w:val="StyleUnderline"/>
        </w:rPr>
        <w:t xml:space="preserve">about 30 universities, </w:t>
      </w:r>
      <w:r w:rsidRPr="000A661B">
        <w:rPr>
          <w:sz w:val="16"/>
        </w:rPr>
        <w:t xml:space="preserve">mostly in Moscow and Saint Petersburg, have </w:t>
      </w:r>
      <w:r w:rsidRPr="000A661B">
        <w:rPr>
          <w:rStyle w:val="StyleUnderline"/>
        </w:rPr>
        <w:t>programs in biotechnology, and about 50 institutes of the Russian Academy of Science conduct biology research</w:t>
      </w:r>
      <w:r w:rsidRPr="000A661B">
        <w:rPr>
          <w:sz w:val="16"/>
        </w:rPr>
        <w:t xml:space="preserve">.[37] Consider the Russian COVID-19 vaccines as an example. </w:t>
      </w:r>
      <w:r w:rsidRPr="000A661B">
        <w:rPr>
          <w:rStyle w:val="StyleUnderline"/>
        </w:rPr>
        <w:t>The Sputnik V vaccine came out from the Gamaleya Institute, a state-owned research institute, not from industry</w:t>
      </w:r>
      <w:r w:rsidRPr="000A661B">
        <w:rPr>
          <w:sz w:val="16"/>
        </w:rPr>
        <w:t xml:space="preserve">. The Novosibirsk-based state-owned scientific center, </w:t>
      </w:r>
      <w:proofErr w:type="spellStart"/>
      <w:r w:rsidRPr="000A661B">
        <w:rPr>
          <w:sz w:val="16"/>
        </w:rPr>
        <w:t>Vektor</w:t>
      </w:r>
      <w:proofErr w:type="spellEnd"/>
      <w:r w:rsidRPr="000A661B">
        <w:rPr>
          <w:sz w:val="16"/>
        </w:rPr>
        <w:t xml:space="preserve"> State Research Center of Virology and Biotechnology, developed the EpiVacCorona vaccine.[38] Similarly, state-owned </w:t>
      </w:r>
      <w:proofErr w:type="spellStart"/>
      <w:r w:rsidRPr="000A661B">
        <w:rPr>
          <w:sz w:val="16"/>
        </w:rPr>
        <w:t>Chumakov</w:t>
      </w:r>
      <w:proofErr w:type="spellEnd"/>
      <w:r w:rsidRPr="000A661B">
        <w:rPr>
          <w:sz w:val="16"/>
        </w:rPr>
        <w:t xml:space="preserve"> Scientific Center for Research and Development of Immune-and-Biological Products of Russian Academy of Sciences developed the </w:t>
      </w:r>
      <w:proofErr w:type="spellStart"/>
      <w:r w:rsidRPr="000A661B">
        <w:rPr>
          <w:sz w:val="16"/>
        </w:rPr>
        <w:t>KoviVac</w:t>
      </w:r>
      <w:proofErr w:type="spellEnd"/>
      <w:r w:rsidRPr="000A661B">
        <w:rPr>
          <w:sz w:val="16"/>
        </w:rPr>
        <w:t xml:space="preserve"> vaccine.[39]</w:t>
      </w:r>
    </w:p>
    <w:p w14:paraId="3109924E" w14:textId="77777777" w:rsidR="002B3501" w:rsidRPr="000A661B" w:rsidRDefault="002B3501" w:rsidP="002B3501">
      <w:pPr>
        <w:rPr>
          <w:sz w:val="16"/>
        </w:rPr>
      </w:pPr>
      <w:r w:rsidRPr="000A661B">
        <w:rPr>
          <w:sz w:val="16"/>
        </w:rPr>
        <w:t xml:space="preserve">Arguably, Russia’s weak point is not in the development of biopharmaceutical innovation but in scaling-up of production. </w:t>
      </w:r>
      <w:r w:rsidRPr="000A661B">
        <w:rPr>
          <w:rStyle w:val="StyleUnderline"/>
        </w:rPr>
        <w:t>In the biotechnology sector, innovative projects are financially supported through Russian development institutes,</w:t>
      </w:r>
      <w:r w:rsidRPr="000A661B">
        <w:rPr>
          <w:sz w:val="16"/>
        </w:rPr>
        <w:t xml:space="preserve"> such as Skolkovo, Russian Venture Company, and Rusnano.[40] Often, their resources only suffice for the development stage but not for substantially increasing production. For the latter, the Russian Foreign Direct Investment Fund plays a bigger role, but it would be limited without help from its international partners. This is where China’s resources find a good application.</w:t>
      </w:r>
    </w:p>
    <w:p w14:paraId="573E9765" w14:textId="77777777" w:rsidR="002B3501" w:rsidRPr="000A661B" w:rsidRDefault="002B3501" w:rsidP="002B3501">
      <w:pPr>
        <w:rPr>
          <w:sz w:val="16"/>
        </w:rPr>
      </w:pPr>
      <w:r w:rsidRPr="000A661B">
        <w:rPr>
          <w:sz w:val="16"/>
        </w:rPr>
        <w:t xml:space="preserve">Notwithstanding the respective limitations of national biotech industries, </w:t>
      </w:r>
      <w:r w:rsidRPr="000A661B">
        <w:rPr>
          <w:rStyle w:val="StyleUnderline"/>
        </w:rPr>
        <w:t>Russia and China’s cooperation has recently intensified and involved the use of the joint innovation infrastructure projects mentioned above</w:t>
      </w:r>
      <w:r w:rsidRPr="000A661B">
        <w:rPr>
          <w:sz w:val="16"/>
        </w:rPr>
        <w:t xml:space="preserve">. For example, Russian company </w:t>
      </w:r>
      <w:proofErr w:type="spellStart"/>
      <w:r w:rsidRPr="000A661B">
        <w:rPr>
          <w:sz w:val="16"/>
        </w:rPr>
        <w:t>Biocad</w:t>
      </w:r>
      <w:proofErr w:type="spellEnd"/>
      <w:r w:rsidRPr="000A661B">
        <w:rPr>
          <w:sz w:val="16"/>
        </w:rPr>
        <w:t xml:space="preserve">,[41] together with Chinese manufacturer Shanghai Pharmaceuticals Holding (SPH), created a joint venture, SPH </w:t>
      </w:r>
      <w:proofErr w:type="spellStart"/>
      <w:r w:rsidRPr="000A661B">
        <w:rPr>
          <w:sz w:val="16"/>
        </w:rPr>
        <w:t>Biocad</w:t>
      </w:r>
      <w:proofErr w:type="spellEnd"/>
      <w:r w:rsidRPr="000A661B">
        <w:rPr>
          <w:sz w:val="16"/>
        </w:rPr>
        <w:t xml:space="preserve">, based in China. SPH </w:t>
      </w:r>
      <w:proofErr w:type="spellStart"/>
      <w:r w:rsidRPr="000A661B">
        <w:rPr>
          <w:sz w:val="16"/>
        </w:rPr>
        <w:t>Biocad</w:t>
      </w:r>
      <w:proofErr w:type="spellEnd"/>
      <w:r w:rsidRPr="000A661B">
        <w:rPr>
          <w:sz w:val="16"/>
        </w:rPr>
        <w:t xml:space="preserve"> will commercialize </w:t>
      </w:r>
      <w:proofErr w:type="spellStart"/>
      <w:r w:rsidRPr="000A661B">
        <w:rPr>
          <w:sz w:val="16"/>
        </w:rPr>
        <w:t>Biocad’s</w:t>
      </w:r>
      <w:proofErr w:type="spellEnd"/>
      <w:r w:rsidRPr="000A661B">
        <w:rPr>
          <w:sz w:val="16"/>
        </w:rPr>
        <w:t xml:space="preserve"> portfolio of medicines (e.g., oncology and autoimmune treatment) in the Chinese market.[42] The joint venture received USD 400 million in funding, in which SPH holds 50.1% and </w:t>
      </w:r>
      <w:proofErr w:type="spellStart"/>
      <w:r w:rsidRPr="000A661B">
        <w:rPr>
          <w:sz w:val="16"/>
        </w:rPr>
        <w:t>Biocad</w:t>
      </w:r>
      <w:proofErr w:type="spellEnd"/>
      <w:r w:rsidRPr="000A661B">
        <w:rPr>
          <w:sz w:val="16"/>
        </w:rPr>
        <w:t xml:space="preserve"> 49.9%.[43] The long-term plan is to turn the joint venture from a generic producer into an innovative player.[44]</w:t>
      </w:r>
    </w:p>
    <w:p w14:paraId="1742EE76" w14:textId="77777777" w:rsidR="002B3501" w:rsidRPr="000A661B" w:rsidRDefault="002B3501" w:rsidP="002B3501">
      <w:pPr>
        <w:rPr>
          <w:rStyle w:val="StyleUnderline"/>
        </w:rPr>
      </w:pPr>
      <w:r w:rsidRPr="000A661B">
        <w:rPr>
          <w:rStyle w:val="StyleUnderline"/>
        </w:rPr>
        <w:t>Another example of the use of the joint innovation infrastructure to advance biopharmaceutical cooperation is the Russia-China Investment Fund.</w:t>
      </w:r>
      <w:r w:rsidRPr="000A661B">
        <w:rPr>
          <w:sz w:val="16"/>
        </w:rPr>
        <w:t xml:space="preserve"> In 2020, </w:t>
      </w:r>
      <w:r w:rsidRPr="000A661B">
        <w:rPr>
          <w:rStyle w:val="StyleUnderline"/>
        </w:rPr>
        <w:t xml:space="preserve">it invested in the creation of the Russian pharmaceutical holding </w:t>
      </w:r>
      <w:proofErr w:type="spellStart"/>
      <w:r w:rsidRPr="000A661B">
        <w:rPr>
          <w:rStyle w:val="StyleUnderline"/>
        </w:rPr>
        <w:t>Binnopharm</w:t>
      </w:r>
      <w:proofErr w:type="spellEnd"/>
      <w:r w:rsidRPr="000A661B">
        <w:rPr>
          <w:rStyle w:val="StyleUnderline"/>
        </w:rPr>
        <w:t xml:space="preserve"> Group</w:t>
      </w:r>
      <w:r w:rsidRPr="000A661B">
        <w:rPr>
          <w:sz w:val="16"/>
        </w:rPr>
        <w:t xml:space="preserve">.[45] In the same year, </w:t>
      </w:r>
      <w:proofErr w:type="spellStart"/>
      <w:r w:rsidRPr="000A661B">
        <w:rPr>
          <w:sz w:val="16"/>
        </w:rPr>
        <w:t>Binnopharm</w:t>
      </w:r>
      <w:proofErr w:type="spellEnd"/>
      <w:r w:rsidRPr="000A661B">
        <w:rPr>
          <w:sz w:val="16"/>
        </w:rPr>
        <w:t xml:space="preserve"> Group joined a group of companies involved in the production of the Sputnik V vaccine. With consolidated assets, </w:t>
      </w:r>
      <w:proofErr w:type="spellStart"/>
      <w:r w:rsidRPr="000A661B">
        <w:rPr>
          <w:sz w:val="16"/>
        </w:rPr>
        <w:t>Binnopharm</w:t>
      </w:r>
      <w:proofErr w:type="spellEnd"/>
      <w:r w:rsidRPr="000A661B">
        <w:rPr>
          <w:sz w:val="16"/>
        </w:rPr>
        <w:t xml:space="preserve"> Group became one of the top three largest pharmaceutical manufacturers in Russia and now owns the portfolio of over 450 registered medicines, the most among Russian companies.[46] </w:t>
      </w:r>
      <w:proofErr w:type="spellStart"/>
      <w:r w:rsidRPr="000A661B">
        <w:rPr>
          <w:sz w:val="16"/>
        </w:rPr>
        <w:t>Binnopharm</w:t>
      </w:r>
      <w:proofErr w:type="spellEnd"/>
      <w:r w:rsidRPr="000A661B">
        <w:rPr>
          <w:sz w:val="16"/>
        </w:rPr>
        <w:t xml:space="preserve"> Group plans to establish a new R&amp;D center in Krasnogorsk (Moscow region) by integrating R&amp;D centers of the enterprises that were merged and invest USD 33 million in the development of 100 new medicines by 2025.[47] The impact on biopharmaceutical innovation of this merger is yet to be seen. Evidently though, China has been behind the major projects aiming to help Russia create and improve the necessary infrastructure for the development of biopharmaceuticals industry. </w:t>
      </w:r>
      <w:r w:rsidRPr="000A661B">
        <w:rPr>
          <w:rStyle w:val="StyleUnderline"/>
        </w:rPr>
        <w:t>Infrastructure for innovation-based industries, such as biotechnology, is a key pillar, and China’s kind of investment in Russia is aimed to develop and upgrade the necessary innovation capabilities.</w:t>
      </w:r>
    </w:p>
    <w:p w14:paraId="7DC2E680" w14:textId="77777777" w:rsidR="002B3501" w:rsidRPr="000A661B" w:rsidRDefault="002B3501" w:rsidP="002B3501">
      <w:pPr>
        <w:rPr>
          <w:sz w:val="16"/>
        </w:rPr>
      </w:pPr>
      <w:r w:rsidRPr="000A661B">
        <w:rPr>
          <w:rStyle w:val="StyleUnderline"/>
        </w:rPr>
        <w:t>In addition to joint investments, China and Russia have launched bilateral research projects</w:t>
      </w:r>
      <w:r w:rsidRPr="000A661B">
        <w:rPr>
          <w:sz w:val="16"/>
        </w:rPr>
        <w:t xml:space="preserve">. The countries agreed to establish a joint laboratory for research on COVID-19. The National Fund of Natural Sciences of China and the Russian Fund of Fundamental Research will supervise the project.[48] In a similar vein, the Russian </w:t>
      </w:r>
      <w:proofErr w:type="spellStart"/>
      <w:r w:rsidRPr="000A661B">
        <w:rPr>
          <w:sz w:val="16"/>
        </w:rPr>
        <w:t>Vektor</w:t>
      </w:r>
      <w:proofErr w:type="spellEnd"/>
      <w:r w:rsidRPr="000A661B">
        <w:rPr>
          <w:sz w:val="16"/>
        </w:rPr>
        <w:t xml:space="preserve"> State Research Centre of Virology and Biotechnology have cooperated with the Ministry of Science and Technology of China on projects related to the human avian influenza (bird flu).[49] The exchange of vaccine technology and declarations to combine efforts in coronavirus research accelerated the formation of the institutional links between the Chinese and Russian innovation systems, especially in the biotechnology sector. It signals the countries’ commitment to an enduring innovation partnership.[50]</w:t>
      </w:r>
    </w:p>
    <w:p w14:paraId="3911C133" w14:textId="77777777" w:rsidR="002B3501" w:rsidRPr="000A661B" w:rsidRDefault="002B3501" w:rsidP="002B3501">
      <w:pPr>
        <w:rPr>
          <w:sz w:val="16"/>
        </w:rPr>
      </w:pPr>
      <w:r w:rsidRPr="000A661B">
        <w:rPr>
          <w:sz w:val="16"/>
        </w:rPr>
        <w:t>Conclusion</w:t>
      </w:r>
    </w:p>
    <w:p w14:paraId="792D8F60" w14:textId="77777777" w:rsidR="002B3501" w:rsidRPr="000A661B" w:rsidRDefault="002B3501" w:rsidP="002B3501">
      <w:pPr>
        <w:rPr>
          <w:sz w:val="16"/>
        </w:rPr>
      </w:pPr>
      <w:r w:rsidRPr="000A661B">
        <w:rPr>
          <w:sz w:val="16"/>
        </w:rPr>
        <w:t>The processes addressed in this paper have been unfolding before the war in Ukraine</w:t>
      </w:r>
      <w:r w:rsidRPr="000A661B">
        <w:rPr>
          <w:rStyle w:val="StyleUnderline"/>
        </w:rPr>
        <w:t>. Western decoupling from China and Russia has been pushing the two countries towards deepening their cooperation</w:t>
      </w:r>
      <w:r w:rsidRPr="000A661B">
        <w:rPr>
          <w:sz w:val="16"/>
        </w:rPr>
        <w:t xml:space="preserve">. </w:t>
      </w:r>
      <w:r w:rsidRPr="000A661B">
        <w:rPr>
          <w:rStyle w:val="StyleUnderline"/>
        </w:rPr>
        <w:t>The accelerating Sino-Russian innovation cooperation projects confirm this assumption. While it can be premature to assess the levels of joint biopharmaceutical innovation, the implications of China’s engagement with the Russian biotech are not trivial</w:t>
      </w:r>
      <w:r w:rsidRPr="000A661B">
        <w:rPr>
          <w:sz w:val="16"/>
        </w:rPr>
        <w:t xml:space="preserve">. The nature of this engagement goes beyond investment projects, </w:t>
      </w:r>
      <w:r w:rsidRPr="000A661B">
        <w:rPr>
          <w:rStyle w:val="StyleUnderline"/>
        </w:rPr>
        <w:t>aiming to strengthen the institutional links between research organizations, manufacturers, and sovereign funds of the two nations</w:t>
      </w:r>
      <w:r w:rsidRPr="000A661B">
        <w:rPr>
          <w:sz w:val="16"/>
        </w:rPr>
        <w:t xml:space="preserve">. After February 24, 2022, Western sanctions and companies fleeing Russia will force Moscow to seek deeper cooperation with China in high-tech sectors. </w:t>
      </w:r>
      <w:r w:rsidRPr="000A661B">
        <w:rPr>
          <w:rStyle w:val="StyleUnderline"/>
        </w:rPr>
        <w:t>Russian biotech is not a self-sufficient industry and requires international partnerships to develop. But Russia is now limited in who it can partner with.</w:t>
      </w:r>
      <w:r w:rsidRPr="000A661B">
        <w:rPr>
          <w:sz w:val="16"/>
        </w:rPr>
        <w:t xml:space="preserve"> Given the past trajectory of joint innovation partnership, naturally, </w:t>
      </w:r>
      <w:r w:rsidRPr="000A661B">
        <w:rPr>
          <w:rStyle w:val="Emphasis"/>
        </w:rPr>
        <w:t>China is now Russia’s ultimate bet when it comes to biotechnology</w:t>
      </w:r>
      <w:r w:rsidRPr="000A661B">
        <w:rPr>
          <w:sz w:val="16"/>
        </w:rPr>
        <w:t xml:space="preserve"> development</w:t>
      </w:r>
      <w:r w:rsidRPr="000A661B">
        <w:rPr>
          <w:rStyle w:val="StyleUnderline"/>
        </w:rPr>
        <w:t>. Russian biotech future is in China’s hands</w:t>
      </w:r>
      <w:r w:rsidRPr="000A661B">
        <w:rPr>
          <w:sz w:val="16"/>
        </w:rPr>
        <w:t xml:space="preserve">. There are not currently signs that China will change its favorable position towards Russia; hence, </w:t>
      </w:r>
      <w:r w:rsidRPr="000A661B">
        <w:rPr>
          <w:rStyle w:val="StyleUnderline"/>
        </w:rPr>
        <w:t>Sino-Russian innovation partnerships will likely intensify</w:t>
      </w:r>
      <w:r w:rsidRPr="000A661B">
        <w:rPr>
          <w:sz w:val="16"/>
        </w:rPr>
        <w:t>.</w:t>
      </w:r>
    </w:p>
    <w:p w14:paraId="1ACFF826" w14:textId="77777777" w:rsidR="0029592B" w:rsidRDefault="0029592B" w:rsidP="0029592B">
      <w:pPr>
        <w:pStyle w:val="Heading3"/>
      </w:pPr>
      <w:r>
        <w:t>1AR – Biotech key</w:t>
      </w:r>
    </w:p>
    <w:p w14:paraId="376F94F5" w14:textId="77777777" w:rsidR="0029592B" w:rsidRPr="000A661B" w:rsidRDefault="0029592B" w:rsidP="0029592B">
      <w:pPr>
        <w:pStyle w:val="Heading4"/>
      </w:pPr>
      <w:r w:rsidRPr="000A661B">
        <w:t xml:space="preserve">Biotech is the key test of international leadership. </w:t>
      </w:r>
    </w:p>
    <w:p w14:paraId="4EB25BF6" w14:textId="77777777" w:rsidR="0029592B" w:rsidRPr="000A661B" w:rsidRDefault="0029592B" w:rsidP="0029592B">
      <w:r w:rsidRPr="000A661B">
        <w:rPr>
          <w:rStyle w:val="Style13ptBold"/>
        </w:rPr>
        <w:t>Carlson '21</w:t>
      </w:r>
      <w:r w:rsidRPr="000A661B">
        <w:t xml:space="preserve"> – affiliate professor in the Paul G Allen School of Computer Science &amp; Engineering at the University of Washington and earned a doctorate in physics from Princeton  [Rob, Chad Sbragia, and Kate </w:t>
      </w:r>
      <w:proofErr w:type="spellStart"/>
      <w:r w:rsidRPr="000A661B">
        <w:t>Sixt</w:t>
      </w:r>
      <w:proofErr w:type="spellEnd"/>
      <w:r w:rsidRPr="000A661B">
        <w:t xml:space="preserve">, Sep 14, "BEYOND BIOLOGICAL DEFENSE: MAINTAINING THE U.S. BIOTECHNOLOGY ADVANTAGE," </w:t>
      </w:r>
      <w:hyperlink r:id="rId9" w:history="1">
        <w:r w:rsidRPr="000A661B">
          <w:rPr>
            <w:rStyle w:val="Hyperlink"/>
          </w:rPr>
          <w:t>https://warontherocks.com/2021/09/beyond-biological-defense-maintaining-the-u-s-biotechnology-advantage/</w:t>
        </w:r>
      </w:hyperlink>
      <w:r w:rsidRPr="000A661B">
        <w:t>]</w:t>
      </w:r>
      <w:r w:rsidRPr="000A661B">
        <w:tab/>
      </w:r>
    </w:p>
    <w:p w14:paraId="2B7EC7DB" w14:textId="77777777" w:rsidR="0029592B" w:rsidRPr="000A661B" w:rsidRDefault="0029592B" w:rsidP="0029592B">
      <w:pPr>
        <w:rPr>
          <w:sz w:val="16"/>
        </w:rPr>
      </w:pPr>
      <w:r w:rsidRPr="000A661B">
        <w:rPr>
          <w:sz w:val="16"/>
        </w:rPr>
        <w:t xml:space="preserve">China, by contrast, has been integrating biotechnology into its strategic development and elevating biotechnology to a key component of national security. China’s military-civil fusion development strategy makes biotechnology a core priority for the People’s Liberation Army. This strategy has one goal: to bring together China’s civilian and military industrial bases </w:t>
      </w:r>
      <w:proofErr w:type="gramStart"/>
      <w:r w:rsidRPr="000A661B">
        <w:rPr>
          <w:sz w:val="16"/>
        </w:rPr>
        <w:t>in order to</w:t>
      </w:r>
      <w:proofErr w:type="gramEnd"/>
      <w:r w:rsidRPr="000A661B">
        <w:rPr>
          <w:sz w:val="16"/>
        </w:rPr>
        <w:t xml:space="preserve"> better project power. To that end, China has cornered supply chains in multiple sectors, including pharmaceuticals ingredients and other important chemicals.</w:t>
      </w:r>
    </w:p>
    <w:p w14:paraId="39C5EE15" w14:textId="77777777" w:rsidR="0029592B" w:rsidRPr="000A661B" w:rsidRDefault="0029592B" w:rsidP="0029592B">
      <w:pPr>
        <w:rPr>
          <w:sz w:val="16"/>
        </w:rPr>
      </w:pPr>
      <w:r w:rsidRPr="000A661B">
        <w:rPr>
          <w:sz w:val="16"/>
        </w:rPr>
        <w:t>Stephanie Rogers, the Defense Department’s acting principal director for biotechnology, recently declared that “</w:t>
      </w:r>
      <w:r w:rsidRPr="000A661B">
        <w:rPr>
          <w:rStyle w:val="StyleUnderline"/>
        </w:rPr>
        <w:t>the nation that leads the world in biotechnology will accrue enduring economic, societal, and defense gains.” Unfortunately, this awareness has yet to be reflected in government policy. Biotechnology security is national security</w:t>
      </w:r>
      <w:r w:rsidRPr="000A661B">
        <w:rPr>
          <w:sz w:val="16"/>
        </w:rPr>
        <w:t xml:space="preserve"> — for the United States and for China. The Department of Defense should recognize biotechnology’s role as a foundational technology and make biotechnology development and supply chain security a priority. </w:t>
      </w:r>
    </w:p>
    <w:p w14:paraId="794B6714" w14:textId="77777777" w:rsidR="0029592B" w:rsidRPr="000A661B" w:rsidRDefault="0029592B" w:rsidP="0029592B">
      <w:pPr>
        <w:rPr>
          <w:sz w:val="16"/>
        </w:rPr>
      </w:pPr>
      <w:r w:rsidRPr="000A661B">
        <w:rPr>
          <w:sz w:val="16"/>
        </w:rPr>
        <w:t xml:space="preserve">Maintaining America’s Biotechnology Advantage </w:t>
      </w:r>
    </w:p>
    <w:p w14:paraId="5CBE6718" w14:textId="77777777" w:rsidR="0029592B" w:rsidRPr="000A661B" w:rsidRDefault="0029592B" w:rsidP="0029592B">
      <w:pPr>
        <w:rPr>
          <w:rStyle w:val="StyleUnderline"/>
        </w:rPr>
      </w:pPr>
      <w:r w:rsidRPr="000A661B">
        <w:rPr>
          <w:rStyle w:val="StyleUnderline"/>
        </w:rPr>
        <w:t>Biotechnology in the United States is a significant contributor to the economy</w:t>
      </w:r>
      <w:r w:rsidRPr="000A661B">
        <w:rPr>
          <w:sz w:val="16"/>
        </w:rPr>
        <w:t>. By one estimate, in 2017, U.</w:t>
      </w:r>
      <w:r w:rsidRPr="000A661B">
        <w:rPr>
          <w:rStyle w:val="StyleUnderline"/>
        </w:rPr>
        <w:t xml:space="preserve">S. biotechnology revenues exceeded $400 billion, or 2 </w:t>
      </w:r>
      <w:r w:rsidRPr="000A661B">
        <w:rPr>
          <w:rStyle w:val="Emphasis"/>
        </w:rPr>
        <w:t>percent of gross domestic product</w:t>
      </w:r>
      <w:r w:rsidRPr="000A661B">
        <w:rPr>
          <w:sz w:val="16"/>
        </w:rPr>
        <w:t>, substantially surpassing better-measured sectors such as mining</w:t>
      </w:r>
      <w:r w:rsidRPr="000A661B">
        <w:rPr>
          <w:rStyle w:val="StyleUnderline"/>
        </w:rPr>
        <w:t>. Bioeconomy revenues have grown at an average rate of 10 percent annually for two decades</w:t>
      </w:r>
      <w:r w:rsidRPr="000A661B">
        <w:rPr>
          <w:sz w:val="16"/>
        </w:rPr>
        <w:t xml:space="preserve">. Notably, </w:t>
      </w:r>
      <w:r w:rsidRPr="000A661B">
        <w:rPr>
          <w:rStyle w:val="StyleUnderline"/>
        </w:rPr>
        <w:t>U.S. biotechnology revenues alone were approximately equal to worldwide semiconductor revenues for 2017.</w:t>
      </w:r>
      <w:r w:rsidRPr="000A661B">
        <w:rPr>
          <w:sz w:val="16"/>
        </w:rPr>
        <w:t xml:space="preserve"> Biotechnology now supplies critical medicines, and, as more than 90 percent of the corn and soy grown in the United States is genetically modified, biotechnology feeds the armed forces. Industrial biotechnology is responsible for upward of 20 percent of chemicals produced in the United States, suggesting a similar proportion of chemicals used in the military are also biologically derived. And these impressive figures may still be significant underestimates: Using a different methodology, </w:t>
      </w:r>
      <w:r w:rsidRPr="000A661B">
        <w:rPr>
          <w:rStyle w:val="StyleUnderline"/>
        </w:rPr>
        <w:t>the U.S. National Academy of Sciences recently concluded that the biotechnology industry contributes 5 to 7 percent of U.S. gross domestic product. Biotechnology</w:t>
      </w:r>
      <w:r w:rsidRPr="000A661B">
        <w:rPr>
          <w:sz w:val="16"/>
        </w:rPr>
        <w:t xml:space="preserve">, therefore, </w:t>
      </w:r>
      <w:r w:rsidRPr="000A661B">
        <w:rPr>
          <w:rStyle w:val="StyleUnderline"/>
        </w:rPr>
        <w:t>may already constitute an even larger share of the military supply chain.</w:t>
      </w:r>
    </w:p>
    <w:p w14:paraId="0F85F53D" w14:textId="77777777" w:rsidR="0029592B" w:rsidRPr="000A661B" w:rsidRDefault="0029592B" w:rsidP="0029592B">
      <w:pPr>
        <w:rPr>
          <w:sz w:val="16"/>
        </w:rPr>
      </w:pPr>
      <w:r w:rsidRPr="000A661B">
        <w:rPr>
          <w:sz w:val="16"/>
        </w:rPr>
        <w:t>As biotechnology continues to mature, its contribution to physical and economic security will become even more significant. Tools are now being deployed that enable the engineering and biomanufacturing of materials that will eventually not only displace petrochemicals but also surpass them in production scale and performance. Over the next ten to twenty years, biological production could soon supply up to 60 percent of physical inputs across the global economy, and biotechnology could have a “direct economic impact of up to $4 trillion a year.”</w:t>
      </w:r>
    </w:p>
    <w:p w14:paraId="211DDFC2" w14:textId="77777777" w:rsidR="0029592B" w:rsidRPr="000A661B" w:rsidRDefault="0029592B" w:rsidP="0029592B">
      <w:pPr>
        <w:rPr>
          <w:rStyle w:val="StyleUnderline"/>
        </w:rPr>
      </w:pPr>
      <w:r w:rsidRPr="000A661B">
        <w:rPr>
          <w:rStyle w:val="StyleUnderline"/>
        </w:rPr>
        <w:t xml:space="preserve">While the United States is arguably still leading in biotechnology, it risks losing this </w:t>
      </w:r>
      <w:proofErr w:type="gramStart"/>
      <w:r w:rsidRPr="000A661B">
        <w:rPr>
          <w:rStyle w:val="StyleUnderline"/>
        </w:rPr>
        <w:t>lead</w:t>
      </w:r>
      <w:proofErr w:type="gramEnd"/>
      <w:r w:rsidRPr="000A661B">
        <w:rPr>
          <w:rStyle w:val="StyleUnderline"/>
        </w:rPr>
        <w:t xml:space="preserve"> to China</w:t>
      </w:r>
      <w:r w:rsidRPr="000A661B">
        <w:rPr>
          <w:sz w:val="16"/>
        </w:rPr>
        <w:t xml:space="preserve">. In </w:t>
      </w:r>
      <w:r w:rsidRPr="000A661B">
        <w:rPr>
          <w:rStyle w:val="StyleUnderline"/>
        </w:rPr>
        <w:t>China, biotechnology is a national development and a security matter. China’s Innovation Driven Development Strategy emphasizes biotechnology’s essential role in the country’s economic development,</w:t>
      </w:r>
      <w:r w:rsidRPr="000A661B">
        <w:rPr>
          <w:sz w:val="16"/>
        </w:rPr>
        <w:t xml:space="preserve"> while the Military-Civil Fusion Development Strategy seeks to ensure that biotechnology research is also oriented toward the country’s military and broader security goals. </w:t>
      </w:r>
      <w:r w:rsidRPr="000A661B">
        <w:rPr>
          <w:rStyle w:val="StyleUnderline"/>
        </w:rPr>
        <w:t>Chinese biotechnology revenues are reported to be of a similar size to those in the United States, although they are subject to even lesser clarity in reporting.</w:t>
      </w:r>
    </w:p>
    <w:p w14:paraId="121DCA9B" w14:textId="77777777" w:rsidR="0029592B" w:rsidRPr="000A661B" w:rsidRDefault="0029592B" w:rsidP="0029592B">
      <w:pPr>
        <w:rPr>
          <w:rStyle w:val="StyleUnderline"/>
        </w:rPr>
      </w:pPr>
      <w:r w:rsidRPr="000A661B">
        <w:rPr>
          <w:sz w:val="16"/>
        </w:rPr>
        <w:t xml:space="preserve">While China continues its licit and illicit acquisition efforts targeting the U.S. biotechnology sector, it is also shifting its attention to domestic innovation. In time, </w:t>
      </w:r>
      <w:r w:rsidRPr="000A661B">
        <w:rPr>
          <w:rStyle w:val="StyleUnderline"/>
        </w:rPr>
        <w:t xml:space="preserve">this will provide the People’s Liberation Army with new capabilities and increase both America’s and the Pentagon’s reliance on Chinese biotechnology products. </w:t>
      </w:r>
    </w:p>
    <w:p w14:paraId="777018B9" w14:textId="77777777" w:rsidR="0029592B" w:rsidRDefault="0029592B" w:rsidP="0029592B">
      <w:pPr>
        <w:pStyle w:val="Heading3"/>
      </w:pPr>
      <w:r>
        <w:t>1AR – Chinese Bioethics Bad</w:t>
      </w:r>
    </w:p>
    <w:p w14:paraId="227178FB" w14:textId="77777777" w:rsidR="0029592B" w:rsidRPr="000A661B" w:rsidRDefault="0029592B" w:rsidP="0029592B">
      <w:pPr>
        <w:pStyle w:val="Heading4"/>
      </w:pPr>
      <w:r w:rsidRPr="000A661B">
        <w:t xml:space="preserve">By setting standards the US can get China to comply, the alternative is a world dominated by biotech used to enforce social Darwinism. </w:t>
      </w:r>
    </w:p>
    <w:p w14:paraId="763AEDC0" w14:textId="77777777" w:rsidR="0029592B" w:rsidRPr="000A661B" w:rsidRDefault="0029592B" w:rsidP="0029592B">
      <w:r w:rsidRPr="000A661B">
        <w:rPr>
          <w:rStyle w:val="Style13ptBold"/>
        </w:rPr>
        <w:t>Cheng '18</w:t>
      </w:r>
      <w:r w:rsidRPr="000A661B">
        <w:t xml:space="preserve"> [</w:t>
      </w:r>
      <w:proofErr w:type="spellStart"/>
      <w:r w:rsidRPr="000A661B">
        <w:t>Yangyang</w:t>
      </w:r>
      <w:proofErr w:type="spellEnd"/>
      <w:r w:rsidRPr="000A661B">
        <w:t>, Apr 13, "China Will Always Be Bad at Bioethics," https://foreignpolicy.com/2018/04/13/china-will-always-be-bad-at-bioethics/]</w:t>
      </w:r>
    </w:p>
    <w:p w14:paraId="4DBFE446" w14:textId="77777777" w:rsidR="0029592B" w:rsidRPr="000A661B" w:rsidRDefault="0029592B" w:rsidP="0029592B">
      <w:pPr>
        <w:rPr>
          <w:sz w:val="16"/>
        </w:rPr>
      </w:pPr>
      <w:r w:rsidRPr="000A661B">
        <w:rPr>
          <w:sz w:val="16"/>
        </w:rPr>
        <w:t>This April, potential sperm donors at one of Beijing’s top hospitals found themselves facing a set of tough new standards. Listed as the first criteria, before any mention of infectious or hereditary diseases, was the requirement that potential donors have “a love for socialism and the motherland” and be “supportive of the leadership of the party.”</w:t>
      </w:r>
    </w:p>
    <w:p w14:paraId="55A51F47" w14:textId="77777777" w:rsidR="0029592B" w:rsidRPr="000A661B" w:rsidRDefault="0029592B" w:rsidP="0029592B">
      <w:pPr>
        <w:rPr>
          <w:rStyle w:val="StyleUnderline"/>
        </w:rPr>
      </w:pPr>
      <w:r w:rsidRPr="000A661B">
        <w:rPr>
          <w:sz w:val="16"/>
        </w:rPr>
        <w:t xml:space="preserve">By itself, this would be just one more incident of political excess in a country where full-blown Chinese Communist Party ideology is making a fierce comeback. But unlike the demands that students dump “Western” textbooks or that singers parrot their love for President Xi Jinping, </w:t>
      </w:r>
      <w:r w:rsidRPr="000A661B">
        <w:rPr>
          <w:rStyle w:val="StyleUnderline"/>
        </w:rPr>
        <w:t>China’s bioethical standards are more than a curiosity for outsiders. They may shape the future of humanity.</w:t>
      </w:r>
    </w:p>
    <w:p w14:paraId="3AADDC6E" w14:textId="77777777" w:rsidR="0029592B" w:rsidRPr="000A661B" w:rsidRDefault="0029592B" w:rsidP="0029592B">
      <w:pPr>
        <w:rPr>
          <w:sz w:val="16"/>
        </w:rPr>
      </w:pPr>
      <w:r w:rsidRPr="000A661B">
        <w:rPr>
          <w:rStyle w:val="StyleUnderline"/>
        </w:rPr>
        <w:t>Chinese scientists</w:t>
      </w:r>
      <w:r w:rsidRPr="000A661B">
        <w:rPr>
          <w:sz w:val="16"/>
        </w:rPr>
        <w:t xml:space="preserve">, in January, </w:t>
      </w:r>
      <w:r w:rsidRPr="000A661B">
        <w:rPr>
          <w:rStyle w:val="StyleUnderline"/>
        </w:rPr>
        <w:t>produced the world’s first cloned primates through somatic cell nuclear transfer</w:t>
      </w:r>
      <w:r w:rsidRPr="000A661B">
        <w:rPr>
          <w:sz w:val="16"/>
        </w:rPr>
        <w:t>, the same technique that created Dolly the sheep in Scotland in 1996. In the summer of 2017, the gene-editing technology CRISPR was successfully used for the first time to edit a gene associated with a disease in human embryos by an international team of scientists from the United States, China, and South Korea; that was just two years after Chinese scientists shocked the world by making the first such attempt. While the United States is just starting to look for the first patient for such studies, at least eight clinical trials are underway in China using CRISPR technology to treat cancer.</w:t>
      </w:r>
    </w:p>
    <w:p w14:paraId="3AEE488B" w14:textId="77777777" w:rsidR="0029592B" w:rsidRPr="000A661B" w:rsidRDefault="0029592B" w:rsidP="0029592B">
      <w:pPr>
        <w:rPr>
          <w:rStyle w:val="StyleUnderline"/>
        </w:rPr>
      </w:pPr>
      <w:r w:rsidRPr="000A661B">
        <w:rPr>
          <w:rStyle w:val="StyleUnderline"/>
        </w:rPr>
        <w:t>As China’s advances in biotechnology come closer to the secrets of life, they pose tantalizing prospects for the future</w:t>
      </w:r>
      <w:r w:rsidRPr="000A661B">
        <w:rPr>
          <w:sz w:val="16"/>
        </w:rPr>
        <w:t xml:space="preserve">. But </w:t>
      </w:r>
      <w:r w:rsidRPr="000A661B">
        <w:rPr>
          <w:rStyle w:val="StyleUnderline"/>
        </w:rPr>
        <w:t>when standards for research on the latest technological frontiers are being set by a government that has always prioritized power over ethics, there’s also plenty of cause for concern.</w:t>
      </w:r>
    </w:p>
    <w:p w14:paraId="6261DB81" w14:textId="77777777" w:rsidR="0029592B" w:rsidRPr="000A661B" w:rsidRDefault="0029592B" w:rsidP="0029592B">
      <w:pPr>
        <w:tabs>
          <w:tab w:val="left" w:pos="11880"/>
        </w:tabs>
        <w:rPr>
          <w:sz w:val="16"/>
        </w:rPr>
      </w:pPr>
      <w:r w:rsidRPr="000A661B">
        <w:rPr>
          <w:sz w:val="16"/>
        </w:rPr>
        <w:t>***</w:t>
      </w:r>
    </w:p>
    <w:p w14:paraId="5F2EC9FD" w14:textId="77777777" w:rsidR="0029592B" w:rsidRPr="000A661B" w:rsidRDefault="0029592B" w:rsidP="0029592B">
      <w:pPr>
        <w:rPr>
          <w:sz w:val="16"/>
        </w:rPr>
      </w:pPr>
      <w:r w:rsidRPr="000A661B">
        <w:rPr>
          <w:sz w:val="16"/>
        </w:rPr>
        <w:t>It was not until 1998 that the Chinese Ministry of Health established an ethics committee and issued the first set of guidelines on medical ethics in China. Over the past two decades, China has made earnest efforts toward the ethical practice of biomedicine. After years of denial, the Chinese government acknowledged in 2006 its decades-long practice of harvesting organs from executed prisoners, and it has progressed toward a registry with volunteer donors. Nevertheless, many of the country’s rules and regulations, as in other fields, exist more on paper than in practice.</w:t>
      </w:r>
    </w:p>
    <w:p w14:paraId="2107DEDB" w14:textId="77777777" w:rsidR="0029592B" w:rsidRPr="000A661B" w:rsidRDefault="0029592B" w:rsidP="0029592B">
      <w:pPr>
        <w:rPr>
          <w:sz w:val="16"/>
        </w:rPr>
      </w:pPr>
      <w:r w:rsidRPr="000A661B">
        <w:rPr>
          <w:sz w:val="16"/>
        </w:rPr>
        <w:t xml:space="preserve">While the Chinese Communist Party has a branch office at every school and every hospital, the presence of ethics boards is optional. According to a presentation at the World Health Organization by one of China’s leading medical ethicists, Hu </w:t>
      </w:r>
      <w:proofErr w:type="spellStart"/>
      <w:r w:rsidRPr="000A661B">
        <w:rPr>
          <w:sz w:val="16"/>
        </w:rPr>
        <w:t>Qingli</w:t>
      </w:r>
      <w:proofErr w:type="spellEnd"/>
      <w:r w:rsidRPr="000A661B">
        <w:rPr>
          <w:sz w:val="16"/>
        </w:rPr>
        <w:t>, only about half of Chinese provinces had set up ethics committees by the early 2010s; the same went for individual hospitals. Even when ethics boards exist, conflicts of interest are rife. While the Ministry of Health’s ethics guidelines state that ethical reviews are “based upon the principles of ethics accepted by the international community,” they lack enforcement mechanisms and provide few instructions for investigators. As a result, the ethics review process is often reduced to a formality, “a rubber stamp” in Hu’s words. The lax ethical environment has led many to consider China the “Wild East” in biomedical research. Widely criticized and rejected by Western institutions, the Italian surgeon Sergio Canavero found a home for his radical quest to perform the first human head transplant in the northern Chinese city of Harbin. Canavero’s Chinese partner, Ren Xiaoping, although specifying that human trials were a long way off, justified the controversial experiment on technological grounds, “I am a scientist, not an ethical expert.” As the Chinese government props up the pseudoscience of traditional Chinese medicine as a valid “Eastern” alternative to anatomy-based “Western” medicine, the utterly unscientific approach makes the establishment of biomedical regulations and their enforcement even more difficult.</w:t>
      </w:r>
    </w:p>
    <w:p w14:paraId="45FD3945" w14:textId="77777777" w:rsidR="0029592B" w:rsidRPr="000A661B" w:rsidRDefault="0029592B" w:rsidP="0029592B">
      <w:pPr>
        <w:rPr>
          <w:sz w:val="16"/>
        </w:rPr>
      </w:pPr>
      <w:r w:rsidRPr="000A661B">
        <w:rPr>
          <w:rStyle w:val="StyleUnderline"/>
        </w:rPr>
        <w:t xml:space="preserve">The fragile bioethics system in China is further weakened by rampant corruption. </w:t>
      </w:r>
      <w:r w:rsidRPr="000A661B">
        <w:rPr>
          <w:sz w:val="16"/>
        </w:rPr>
        <w:t xml:space="preserve">In 2006, a </w:t>
      </w:r>
      <w:r w:rsidRPr="000A661B">
        <w:rPr>
          <w:rStyle w:val="StyleUnderline"/>
        </w:rPr>
        <w:t>large-scale investigation into the Chinese State Food and Drug Administration resulted in arrests and imprisonment of several of its highest officials for allegedly accepting bribes, including</w:t>
      </w:r>
      <w:r w:rsidRPr="000A661B">
        <w:rPr>
          <w:sz w:val="16"/>
        </w:rPr>
        <w:t xml:space="preserve"> the administration’s Director Zheng </w:t>
      </w:r>
      <w:proofErr w:type="spellStart"/>
      <w:r w:rsidRPr="000A661B">
        <w:rPr>
          <w:sz w:val="16"/>
        </w:rPr>
        <w:t>Xiaoyu</w:t>
      </w:r>
      <w:proofErr w:type="spellEnd"/>
      <w:r w:rsidRPr="000A661B">
        <w:rPr>
          <w:sz w:val="16"/>
        </w:rPr>
        <w:t>, who was ultimately executed. As with much of the anti-corruption effort in China, the crackdown started after dozens died due to unsafe drugs in highly publicized cases; the actual figures remain unknown.</w:t>
      </w:r>
    </w:p>
    <w:p w14:paraId="1E8AF15F" w14:textId="77777777" w:rsidR="0029592B" w:rsidRPr="000A661B" w:rsidRDefault="0029592B" w:rsidP="0029592B">
      <w:pPr>
        <w:rPr>
          <w:sz w:val="16"/>
        </w:rPr>
      </w:pPr>
      <w:r w:rsidRPr="000A661B">
        <w:rPr>
          <w:sz w:val="16"/>
        </w:rPr>
        <w:t xml:space="preserve">And </w:t>
      </w:r>
      <w:r w:rsidRPr="000A661B">
        <w:rPr>
          <w:rStyle w:val="StyleUnderline"/>
        </w:rPr>
        <w:t>in medicine</w:t>
      </w:r>
      <w:r w:rsidRPr="000A661B">
        <w:rPr>
          <w:sz w:val="16"/>
        </w:rPr>
        <w:t xml:space="preserve">, as with much else in China, </w:t>
      </w:r>
      <w:r w:rsidRPr="000A661B">
        <w:rPr>
          <w:rStyle w:val="StyleUnderline"/>
        </w:rPr>
        <w:t>authorities will often evade laws that exist on paper if there are customers</w:t>
      </w:r>
      <w:r w:rsidRPr="000A661B">
        <w:rPr>
          <w:sz w:val="16"/>
        </w:rPr>
        <w:t xml:space="preserve"> (or, in this case, patients) </w:t>
      </w:r>
      <w:r w:rsidRPr="000A661B">
        <w:rPr>
          <w:rStyle w:val="StyleUnderline"/>
        </w:rPr>
        <w:t>willing to pay</w:t>
      </w:r>
      <w:r w:rsidRPr="000A661B">
        <w:rPr>
          <w:sz w:val="16"/>
        </w:rPr>
        <w:t>. China long ago banned doctors from revealing the sex of embryos to patients, but the practice remains common and contributes to gender-based abortion. Another example is the clinical use of stem cells. The Chinese Ministry of Health classified stem cell treatments as “high risk” and banned its clinical usage without approval in 2009. However, a Nature investigation in 2012 revealed that despite increased regulatory clampdowns, stem cell clinics were still popping up across the country, charging patients thousands of dollars for unauthorized therapies.</w:t>
      </w:r>
    </w:p>
    <w:p w14:paraId="535A932A" w14:textId="77777777" w:rsidR="0029592B" w:rsidRPr="000A661B" w:rsidRDefault="0029592B" w:rsidP="0029592B">
      <w:pPr>
        <w:rPr>
          <w:sz w:val="16"/>
        </w:rPr>
      </w:pPr>
      <w:r w:rsidRPr="000A661B">
        <w:rPr>
          <w:sz w:val="16"/>
        </w:rPr>
        <w:t>***</w:t>
      </w:r>
    </w:p>
    <w:p w14:paraId="54CCA14D" w14:textId="77777777" w:rsidR="0029592B" w:rsidRPr="000A661B" w:rsidRDefault="0029592B" w:rsidP="0029592B">
      <w:pPr>
        <w:rPr>
          <w:sz w:val="16"/>
        </w:rPr>
      </w:pPr>
      <w:r w:rsidRPr="000A661B">
        <w:rPr>
          <w:rStyle w:val="StyleUnderline"/>
        </w:rPr>
        <w:t>The willingness to overlook safety for financial gain hints at a greater challenge with bioethics in China</w:t>
      </w:r>
      <w:r w:rsidRPr="000A661B">
        <w:rPr>
          <w:sz w:val="16"/>
        </w:rPr>
        <w:t xml:space="preserve"> — </w:t>
      </w:r>
      <w:r w:rsidRPr="000A661B">
        <w:rPr>
          <w:rStyle w:val="Emphasis"/>
        </w:rPr>
        <w:t>not just structural, but ideological</w:t>
      </w:r>
      <w:r w:rsidRPr="000A661B">
        <w:rPr>
          <w:sz w:val="16"/>
        </w:rPr>
        <w:t xml:space="preserve">. </w:t>
      </w:r>
      <w:r w:rsidRPr="000A661B">
        <w:rPr>
          <w:rStyle w:val="StyleUnderline"/>
        </w:rPr>
        <w:t>Authoritarian states naturally prioritize the strength of their own power,</w:t>
      </w:r>
      <w:r w:rsidRPr="000A661B">
        <w:rPr>
          <w:sz w:val="16"/>
        </w:rPr>
        <w:t xml:space="preserve"> including the size of their economy, above all else; this runs contrary to, and inevitably undermines, the healing purpose of medicine.</w:t>
      </w:r>
    </w:p>
    <w:p w14:paraId="4954E828" w14:textId="77777777" w:rsidR="0029592B" w:rsidRPr="000A661B" w:rsidRDefault="0029592B" w:rsidP="0029592B">
      <w:pPr>
        <w:rPr>
          <w:sz w:val="16"/>
        </w:rPr>
      </w:pPr>
      <w:r w:rsidRPr="000A661B">
        <w:rPr>
          <w:sz w:val="16"/>
        </w:rPr>
        <w:t xml:space="preserve">China’s record attests to this. Claiming the “great rejuvenation of the Chinese people” as its ultimate mission, the </w:t>
      </w:r>
      <w:r w:rsidRPr="000A661B">
        <w:rPr>
          <w:rStyle w:val="StyleUnderline"/>
        </w:rPr>
        <w:t>Chinese government has conducted massive social engineering campaigns to control and “improve” its population</w:t>
      </w:r>
      <w:r w:rsidRPr="000A661B">
        <w:rPr>
          <w:sz w:val="16"/>
        </w:rPr>
        <w:t>. The one-child policy was carried out with forced abortions, compulsory sterilization, and female infanticide, leading to an aging population and severe gender imbalance. Faced with the resulting demographic crisis, the Chinese government has now turned to campaigns encouraging “the right quality” of women — namely younger, urban women with a college education — to have more children, while imposing constraints on reproduction for ethnic minorities and in particular the Uighurs. The Maternal and Infant Health Care Law of 1995, initially named the “Eugenics and Health Protection Law” with the explicit purpose to “prevent new births of inferior quality,” effectively mandated childlessness for people with genetic disorders, certain infectious diseases, and mental illness.</w:t>
      </w:r>
    </w:p>
    <w:p w14:paraId="595B108F" w14:textId="77777777" w:rsidR="0029592B" w:rsidRPr="000A661B" w:rsidRDefault="0029592B" w:rsidP="0029592B">
      <w:pPr>
        <w:rPr>
          <w:sz w:val="16"/>
        </w:rPr>
      </w:pPr>
      <w:r w:rsidRPr="000A661B">
        <w:rPr>
          <w:rStyle w:val="StyleUnderline"/>
        </w:rPr>
        <w:t>Communism bases much of its legitimacy on its claims of resting on a foundation of science</w:t>
      </w:r>
      <w:r w:rsidRPr="000A661B">
        <w:rPr>
          <w:sz w:val="16"/>
        </w:rPr>
        <w:t xml:space="preserve"> — but its understanding of science </w:t>
      </w:r>
      <w:proofErr w:type="spellStart"/>
      <w:r w:rsidRPr="000A661B">
        <w:rPr>
          <w:sz w:val="16"/>
        </w:rPr>
        <w:t>centers</w:t>
      </w:r>
      <w:proofErr w:type="spellEnd"/>
      <w:r w:rsidRPr="000A661B">
        <w:rPr>
          <w:sz w:val="16"/>
        </w:rPr>
        <w:t xml:space="preserve"> far more on authority than skepticism</w:t>
      </w:r>
      <w:r w:rsidRPr="000A661B">
        <w:rPr>
          <w:rStyle w:val="StyleUnderline"/>
        </w:rPr>
        <w:t>. “Scientific” in China’s party editorials is virtually synonymous with “politically approved.” The party’s journals are filled with glowing evaluations of Mao Zedong’s “scientific” legacy</w:t>
      </w:r>
      <w:r w:rsidRPr="000A661B">
        <w:rPr>
          <w:sz w:val="16"/>
        </w:rPr>
        <w:t>. The constitution’s latest addition, Xi Jinping Thought, lists early in its 14-point manifesto “adopting science-based ideas” for development. The suggestion is that if a government is “scientific,” then the state’s grasp on power must be as absolute and above criticism as the laws of the universe — even when that power is used to persecute scientists and crush entire branches of research considered contrary to political ideology, as the Chinese government has repeatedly done.</w:t>
      </w:r>
    </w:p>
    <w:p w14:paraId="15972979" w14:textId="77777777" w:rsidR="0029592B" w:rsidRPr="000A661B" w:rsidRDefault="0029592B" w:rsidP="0029592B">
      <w:pPr>
        <w:rPr>
          <w:sz w:val="16"/>
        </w:rPr>
      </w:pPr>
      <w:r w:rsidRPr="000A661B">
        <w:rPr>
          <w:rStyle w:val="StyleUnderline"/>
        </w:rPr>
        <w:t>When science is used in service of legitimizing an authoritarian system, the resulting research, however successful it might appear to be, inevitably abandons cosmopolitan ideals</w:t>
      </w:r>
      <w:r w:rsidRPr="000A661B">
        <w:rPr>
          <w:sz w:val="16"/>
        </w:rPr>
        <w:t xml:space="preserve">. The first two monkey clones born in a Chinese lab in January were named Zhong </w:t>
      </w:r>
      <w:proofErr w:type="spellStart"/>
      <w:r w:rsidRPr="000A661B">
        <w:rPr>
          <w:sz w:val="16"/>
        </w:rPr>
        <w:t>Zhong</w:t>
      </w:r>
      <w:proofErr w:type="spellEnd"/>
      <w:r w:rsidRPr="000A661B">
        <w:rPr>
          <w:sz w:val="16"/>
        </w:rPr>
        <w:t xml:space="preserve"> and Hua </w:t>
      </w:r>
      <w:proofErr w:type="spellStart"/>
      <w:r w:rsidRPr="000A661B">
        <w:rPr>
          <w:sz w:val="16"/>
        </w:rPr>
        <w:t>Hua</w:t>
      </w:r>
      <w:proofErr w:type="spellEnd"/>
      <w:r w:rsidRPr="000A661B">
        <w:rPr>
          <w:sz w:val="16"/>
        </w:rPr>
        <w:t xml:space="preserve">; </w:t>
      </w:r>
      <w:proofErr w:type="spellStart"/>
      <w:r w:rsidRPr="000A661B">
        <w:rPr>
          <w:sz w:val="16"/>
        </w:rPr>
        <w:t>zhonghua</w:t>
      </w:r>
      <w:proofErr w:type="spellEnd"/>
      <w:r w:rsidRPr="000A661B">
        <w:rPr>
          <w:sz w:val="16"/>
        </w:rPr>
        <w:t xml:space="preserve"> means the Chinese nation and its people. The macaque twins were not just portrayed as the product of science, but of Chinese science.</w:t>
      </w:r>
    </w:p>
    <w:p w14:paraId="631ED388" w14:textId="77777777" w:rsidR="0029592B" w:rsidRPr="000A661B" w:rsidRDefault="0029592B" w:rsidP="0029592B">
      <w:pPr>
        <w:rPr>
          <w:sz w:val="16"/>
        </w:rPr>
      </w:pPr>
      <w:r w:rsidRPr="000A661B">
        <w:rPr>
          <w:rStyle w:val="StyleUnderline"/>
        </w:rPr>
        <w:t>This politicized approach to science also abets the trampling of ethical boundaries</w:t>
      </w:r>
      <w:r w:rsidRPr="000A661B">
        <w:rPr>
          <w:sz w:val="16"/>
        </w:rPr>
        <w:t>. Communism emphasizes the idea of “constant struggle,” not only between classes, but also against nature. China, like the Soviet Union before it, has already paid a harsh environmental cost for this approach to development policy. During the Great Leap Forward, sparrows were initially listed among the “four pests” to be extinguished, and the drastic reduction in sparrow population led to an increase in crop pests that worsened ongoing famine.</w:t>
      </w:r>
    </w:p>
    <w:p w14:paraId="30A5FAAC" w14:textId="77777777" w:rsidR="0029592B" w:rsidRPr="000A661B" w:rsidRDefault="0029592B" w:rsidP="0029592B">
      <w:pPr>
        <w:rPr>
          <w:sz w:val="16"/>
        </w:rPr>
      </w:pPr>
      <w:r w:rsidRPr="000A661B">
        <w:rPr>
          <w:rStyle w:val="StyleUnderline"/>
        </w:rPr>
        <w:t>Most concerning of all is how the Chinese state’s understanding of science discounts the autonomy of an individual body for the collective notion of a strong national body</w:t>
      </w:r>
      <w:r w:rsidRPr="000A661B">
        <w:rPr>
          <w:sz w:val="16"/>
        </w:rPr>
        <w:t xml:space="preserve">. </w:t>
      </w:r>
      <w:r w:rsidRPr="000A661B">
        <w:rPr>
          <w:rStyle w:val="StyleUnderline"/>
        </w:rPr>
        <w:t>The legacy of social Darwinism still permeates China, evident in the government’s swift and brutal campaign this past winter to rid the city of Beijing of its migrant workers and their families</w:t>
      </w:r>
      <w:r w:rsidRPr="000A661B">
        <w:rPr>
          <w:sz w:val="16"/>
        </w:rPr>
        <w:t>, callously referred to in official documents as the “low-end population.”</w:t>
      </w:r>
    </w:p>
    <w:p w14:paraId="6A8E7265" w14:textId="77777777" w:rsidR="0029592B" w:rsidRPr="000A661B" w:rsidRDefault="0029592B" w:rsidP="0029592B">
      <w:pPr>
        <w:rPr>
          <w:sz w:val="16"/>
        </w:rPr>
      </w:pPr>
      <w:r w:rsidRPr="000A661B">
        <w:rPr>
          <w:sz w:val="16"/>
        </w:rPr>
        <w:t xml:space="preserve">But the justification of individual sacrifice for the greater good is contrary to any principle-based bioethics framework. When Jesse </w:t>
      </w:r>
      <w:proofErr w:type="spellStart"/>
      <w:r w:rsidRPr="000A661B">
        <w:rPr>
          <w:sz w:val="16"/>
        </w:rPr>
        <w:t>Gelsinger</w:t>
      </w:r>
      <w:proofErr w:type="spellEnd"/>
      <w:r w:rsidRPr="000A661B">
        <w:rPr>
          <w:sz w:val="16"/>
        </w:rPr>
        <w:t xml:space="preserve"> died at the University of Pennsylvania as the first casualty of gene therapy in 1999, the tragedy halted this type of experimental treatment on humans for several years in the United States, and it still serves as a somber reminder for the medical community. Had the death occurred in China, it would most likely have been either covered up or turned into propaganda depicting </w:t>
      </w:r>
      <w:proofErr w:type="spellStart"/>
      <w:r w:rsidRPr="000A661B">
        <w:rPr>
          <w:sz w:val="16"/>
        </w:rPr>
        <w:t>Gelsinger</w:t>
      </w:r>
      <w:proofErr w:type="spellEnd"/>
      <w:r w:rsidRPr="000A661B">
        <w:rPr>
          <w:sz w:val="16"/>
        </w:rPr>
        <w:t xml:space="preserve"> as a national martyr.</w:t>
      </w:r>
    </w:p>
    <w:p w14:paraId="75C78BB1" w14:textId="77777777" w:rsidR="0029592B" w:rsidRPr="000A661B" w:rsidRDefault="0029592B" w:rsidP="0029592B">
      <w:pPr>
        <w:rPr>
          <w:sz w:val="16"/>
        </w:rPr>
      </w:pPr>
      <w:r w:rsidRPr="000A661B">
        <w:rPr>
          <w:rStyle w:val="StyleUnderline"/>
        </w:rPr>
        <w:t>With the Chinese government’s intensifying explicit push for “civil-military fusion,” one should also take it at its word and assume any of its new technology will be dual-use — with military uses applying both to national defense and internal suppression</w:t>
      </w:r>
      <w:r w:rsidRPr="000A661B">
        <w:rPr>
          <w:sz w:val="16"/>
        </w:rPr>
        <w:t xml:space="preserve">. The Chinese government is already collecting DNA samples among other biometrics data in its far-west province of Xinjiang, where ethnic minorities like the Uighurs are already subject to systematic </w:t>
      </w:r>
      <w:proofErr w:type="gramStart"/>
      <w:r w:rsidRPr="000A661B">
        <w:rPr>
          <w:sz w:val="16"/>
        </w:rPr>
        <w:t>discrimination, and</w:t>
      </w:r>
      <w:proofErr w:type="gramEnd"/>
      <w:r w:rsidRPr="000A661B">
        <w:rPr>
          <w:sz w:val="16"/>
        </w:rPr>
        <w:t xml:space="preserve"> building up a massive surveillance state using artificial intelligence.</w:t>
      </w:r>
    </w:p>
    <w:p w14:paraId="034700F0" w14:textId="77777777" w:rsidR="0029592B" w:rsidRPr="000A661B" w:rsidRDefault="0029592B" w:rsidP="0029592B">
      <w:pPr>
        <w:rPr>
          <w:rStyle w:val="StyleUnderline"/>
        </w:rPr>
      </w:pPr>
      <w:r w:rsidRPr="000A661B">
        <w:rPr>
          <w:sz w:val="16"/>
        </w:rPr>
        <w:t xml:space="preserve">The introduction of AI into health care in China, spearheaded by Chinese tech giants including Tencent and Alibaba, can help with an overburdened hospital system, but it also raises serious privacy concerns in a state where data privacy is nonexistent. </w:t>
      </w:r>
      <w:r w:rsidRPr="000A661B">
        <w:rPr>
          <w:rStyle w:val="StyleUnderline"/>
        </w:rPr>
        <w:t>Biotechnology will become a powerful tool in the Chinese security state.</w:t>
      </w:r>
    </w:p>
    <w:p w14:paraId="55FB9F93" w14:textId="77777777" w:rsidR="0029592B" w:rsidRPr="000A661B" w:rsidRDefault="0029592B" w:rsidP="0029592B">
      <w:pPr>
        <w:rPr>
          <w:sz w:val="16"/>
        </w:rPr>
      </w:pPr>
      <w:r w:rsidRPr="000A661B">
        <w:rPr>
          <w:sz w:val="16"/>
        </w:rPr>
        <w:t>***</w:t>
      </w:r>
    </w:p>
    <w:p w14:paraId="3125A093" w14:textId="77777777" w:rsidR="0029592B" w:rsidRPr="000A661B" w:rsidRDefault="0029592B" w:rsidP="0029592B">
      <w:pPr>
        <w:rPr>
          <w:sz w:val="16"/>
        </w:rPr>
      </w:pPr>
      <w:r w:rsidRPr="000A661B">
        <w:rPr>
          <w:sz w:val="16"/>
        </w:rPr>
        <w:t xml:space="preserve">In ninth-century China, Taoist alchemists searching for the elixir of life found a dark mixture that was highly combustible. They named it </w:t>
      </w:r>
      <w:proofErr w:type="spellStart"/>
      <w:r w:rsidRPr="000A661B">
        <w:rPr>
          <w:sz w:val="16"/>
        </w:rPr>
        <w:t>huoyao</w:t>
      </w:r>
      <w:proofErr w:type="spellEnd"/>
      <w:r w:rsidRPr="000A661B">
        <w:rPr>
          <w:sz w:val="16"/>
        </w:rPr>
        <w:t>, “fire medicine.” In the pursuit of immortality, the Chinese invented gunpowder.</w:t>
      </w:r>
    </w:p>
    <w:p w14:paraId="0B8DED8A" w14:textId="77777777" w:rsidR="0029592B" w:rsidRPr="000A661B" w:rsidRDefault="0029592B" w:rsidP="0029592B">
      <w:pPr>
        <w:rPr>
          <w:rStyle w:val="StyleUnderline"/>
        </w:rPr>
      </w:pPr>
      <w:r w:rsidRPr="000A661B">
        <w:rPr>
          <w:rStyle w:val="StyleUnderline"/>
        </w:rPr>
        <w:t>In the face of China’s advances in biotechnology today, the world must be vigilant. At the same time, paranoia can</w:t>
      </w:r>
      <w:r w:rsidRPr="000A661B">
        <w:rPr>
          <w:sz w:val="16"/>
        </w:rPr>
        <w:t xml:space="preserve">, and should, </w:t>
      </w:r>
      <w:r w:rsidRPr="000A661B">
        <w:rPr>
          <w:rStyle w:val="StyleUnderline"/>
        </w:rPr>
        <w:t>be avoided; the correct approach is principled engagement, not isolation</w:t>
      </w:r>
      <w:r w:rsidRPr="000A661B">
        <w:rPr>
          <w:sz w:val="16"/>
        </w:rPr>
        <w:t xml:space="preserve">. A </w:t>
      </w:r>
      <w:r w:rsidRPr="000A661B">
        <w:rPr>
          <w:rStyle w:val="StyleUnderline"/>
        </w:rPr>
        <w:t>secure future demands that all stakeholders come together in good faith to reach a collective agreement in the development and utilization of biotechnology.</w:t>
      </w:r>
    </w:p>
    <w:p w14:paraId="5EDE7B35" w14:textId="77777777" w:rsidR="0029592B" w:rsidRPr="000A661B" w:rsidRDefault="0029592B" w:rsidP="0029592B">
      <w:pPr>
        <w:rPr>
          <w:sz w:val="16"/>
        </w:rPr>
      </w:pPr>
      <w:r w:rsidRPr="000A661B">
        <w:rPr>
          <w:sz w:val="16"/>
        </w:rPr>
        <w:t>The International Summit on Human Gene Editing in 2015 — co-hosted by the National Academy of Sciences and the National Academy of Medicine in the United States, the Royal Society in the United Kingdom, and the Chinese Academy of Sciences — and the National Academies of Science and Medicine’s 2017 report by 22 science and ethics experts from multiple countries laying out guidelines for human genome editing are both encouraging examples in the direction toward global governance and shared responsibility.</w:t>
      </w:r>
    </w:p>
    <w:p w14:paraId="18298350" w14:textId="77777777" w:rsidR="0029592B" w:rsidRPr="000A661B" w:rsidRDefault="0029592B" w:rsidP="0029592B">
      <w:pPr>
        <w:rPr>
          <w:sz w:val="16"/>
        </w:rPr>
      </w:pPr>
      <w:r w:rsidRPr="000A661B">
        <w:rPr>
          <w:rStyle w:val="StyleUnderline"/>
        </w:rPr>
        <w:t>Biological threats recognize no human borders. Disparity in bioethics anywhere weakens bioethics everywhere</w:t>
      </w:r>
      <w:r w:rsidRPr="000A661B">
        <w:rPr>
          <w:sz w:val="16"/>
        </w:rPr>
        <w:t xml:space="preserve">. </w:t>
      </w:r>
      <w:r w:rsidRPr="000A661B">
        <w:rPr>
          <w:rStyle w:val="StyleUnderline"/>
        </w:rPr>
        <w:t>Liberal democracies must take advantage of the openness of their system to educate the public, live up to the highest ethical standards in protecting human rights and safeguarding the environment, and make such standards the bedrock of universal principles</w:t>
      </w:r>
      <w:r w:rsidRPr="000A661B">
        <w:rPr>
          <w:sz w:val="16"/>
        </w:rPr>
        <w:t xml:space="preserve">. </w:t>
      </w:r>
      <w:r w:rsidRPr="000A661B">
        <w:rPr>
          <w:rStyle w:val="StyleUnderline"/>
        </w:rPr>
        <w:t>China is most likely to abide by such standards when its membership in the global political and scientific community depends on it</w:t>
      </w:r>
      <w:r w:rsidRPr="000A661B">
        <w:rPr>
          <w:sz w:val="16"/>
        </w:rPr>
        <w:t xml:space="preserve"> — in other words, </w:t>
      </w:r>
      <w:r w:rsidRPr="000A661B">
        <w:rPr>
          <w:rStyle w:val="StyleUnderline"/>
        </w:rPr>
        <w:t>when it has no other choice</w:t>
      </w:r>
      <w:r w:rsidRPr="000A661B">
        <w:rPr>
          <w:sz w:val="16"/>
        </w:rPr>
        <w:t>.</w:t>
      </w:r>
    </w:p>
    <w:p w14:paraId="4A3851E2" w14:textId="77777777" w:rsidR="00B84F0F" w:rsidRDefault="00B84F0F" w:rsidP="00B84F0F">
      <w:pPr>
        <w:pStyle w:val="Heading3"/>
      </w:pPr>
      <w:r>
        <w:t>1AR – Russia-China Axis = Evil</w:t>
      </w:r>
    </w:p>
    <w:p w14:paraId="6DAA356C" w14:textId="77777777" w:rsidR="00B84F0F" w:rsidRDefault="00B84F0F" w:rsidP="00B84F0F">
      <w:pPr>
        <w:pStyle w:val="Heading4"/>
      </w:pPr>
      <w:r>
        <w:t>Russia-Chinese military coupling wrecks in the international order</w:t>
      </w:r>
    </w:p>
    <w:p w14:paraId="35D066C6" w14:textId="77777777" w:rsidR="00B84F0F" w:rsidRPr="004176C2" w:rsidRDefault="00B84F0F" w:rsidP="00B84F0F">
      <w:proofErr w:type="spellStart"/>
      <w:r w:rsidRPr="004176C2">
        <w:rPr>
          <w:rStyle w:val="Style13ptBold"/>
        </w:rPr>
        <w:t>Waidelich</w:t>
      </w:r>
      <w:proofErr w:type="spellEnd"/>
      <w:r w:rsidRPr="004176C2">
        <w:rPr>
          <w:rStyle w:val="Style13ptBold"/>
        </w:rPr>
        <w:t xml:space="preserve"> </w:t>
      </w:r>
      <w:r>
        <w:rPr>
          <w:rStyle w:val="Style13ptBold"/>
        </w:rPr>
        <w:t>‘22</w:t>
      </w:r>
      <w:r w:rsidRPr="004176C2">
        <w:t xml:space="preserve"> - research scientist at the China and Indo-Pacific Security Affairs Division of CNA [Brian, 3/11/2022, "3 Possible Futures for China-Russia Military Cooperation," https://thediplomat.com/2022/03/3-possible-futures-for-china-russia-military-cooperation/]</w:t>
      </w:r>
    </w:p>
    <w:p w14:paraId="17037B32" w14:textId="77777777" w:rsidR="00B84F0F" w:rsidRDefault="00B84F0F" w:rsidP="00B84F0F">
      <w:r>
        <w:t xml:space="preserve">Unlike the two scenarios above, a future of strengthened China-Russia military cooperation may have less to do with the way the Ukraine conflict plays out and more to do with China’s perception of threats in the Indo-Pacific. Such a future would see the United States and its allies increasingly united in their rhetoric and actions aimed at pressuring China over its declared interests in areas such as Taiwan, the Senkaku/Diaoyu Islands, and disputed islands in the South China </w:t>
      </w:r>
      <w:r w:rsidRPr="006C79FD">
        <w:rPr>
          <w:rStyle w:val="StyleUnderline"/>
        </w:rPr>
        <w:t xml:space="preserve">Sea. </w:t>
      </w:r>
      <w:r w:rsidRPr="00D61092">
        <w:rPr>
          <w:rStyle w:val="StyleUnderline"/>
          <w:highlight w:val="cyan"/>
        </w:rPr>
        <w:t>China may</w:t>
      </w:r>
      <w:r w:rsidRPr="006C79FD">
        <w:rPr>
          <w:rStyle w:val="StyleUnderline"/>
        </w:rPr>
        <w:t xml:space="preserve"> find it beneficial to visibly </w:t>
      </w:r>
      <w:r w:rsidRPr="00D61092">
        <w:rPr>
          <w:rStyle w:val="StyleUnderline"/>
          <w:highlight w:val="cyan"/>
        </w:rPr>
        <w:t>strengthen</w:t>
      </w:r>
      <w:r w:rsidRPr="006C79FD">
        <w:rPr>
          <w:rStyle w:val="StyleUnderline"/>
        </w:rPr>
        <w:t xml:space="preserve"> its military </w:t>
      </w:r>
      <w:r w:rsidRPr="00D61092">
        <w:rPr>
          <w:rStyle w:val="StyleUnderline"/>
          <w:highlight w:val="cyan"/>
        </w:rPr>
        <w:t>ties with Russia if it believes</w:t>
      </w:r>
      <w:r w:rsidRPr="006C79FD">
        <w:rPr>
          <w:rStyle w:val="StyleUnderline"/>
        </w:rPr>
        <w:t xml:space="preserve"> the chances of an Indo-Pacific conflict are growing and that </w:t>
      </w:r>
      <w:r w:rsidRPr="00D61092">
        <w:rPr>
          <w:rStyle w:val="StyleUnderline"/>
          <w:highlight w:val="cyan"/>
        </w:rPr>
        <w:t>military cooperation with Russia could enhance its deterrence</w:t>
      </w:r>
      <w:r w:rsidRPr="006C79FD">
        <w:rPr>
          <w:rStyle w:val="StyleUnderline"/>
        </w:rPr>
        <w:t xml:space="preserve"> messaging </w:t>
      </w:r>
      <w:r w:rsidRPr="00D61092">
        <w:rPr>
          <w:rStyle w:val="StyleUnderline"/>
          <w:highlight w:val="cyan"/>
        </w:rPr>
        <w:t>against the U.S. and its allies</w:t>
      </w:r>
      <w:r w:rsidRPr="00D61092">
        <w:rPr>
          <w:highlight w:val="cyan"/>
        </w:rPr>
        <w:t>.</w:t>
      </w:r>
    </w:p>
    <w:p w14:paraId="7B99E8A7" w14:textId="77777777" w:rsidR="00B84F0F" w:rsidRDefault="00B84F0F" w:rsidP="00B84F0F">
      <w:r w:rsidRPr="00D61092">
        <w:rPr>
          <w:rStyle w:val="StyleUnderline"/>
          <w:highlight w:val="cyan"/>
        </w:rPr>
        <w:t>Stronger</w:t>
      </w:r>
      <w:r>
        <w:t xml:space="preserve"> China-Russia military </w:t>
      </w:r>
      <w:r w:rsidRPr="00D61092">
        <w:rPr>
          <w:rStyle w:val="StyleUnderline"/>
          <w:highlight w:val="cyan"/>
        </w:rPr>
        <w:t>ties could be manifested in</w:t>
      </w:r>
      <w:r w:rsidRPr="00D61092">
        <w:rPr>
          <w:highlight w:val="cyan"/>
        </w:rPr>
        <w:t>:</w:t>
      </w:r>
    </w:p>
    <w:p w14:paraId="5A7F5769" w14:textId="77777777" w:rsidR="00B84F0F" w:rsidRDefault="00B84F0F" w:rsidP="00B84F0F">
      <w:r w:rsidRPr="006C79FD">
        <w:rPr>
          <w:rStyle w:val="StyleUnderline"/>
        </w:rPr>
        <w:t xml:space="preserve">Enhanced </w:t>
      </w:r>
      <w:r w:rsidRPr="00D61092">
        <w:rPr>
          <w:rStyle w:val="StyleUnderline"/>
          <w:highlight w:val="cyan"/>
        </w:rPr>
        <w:t>tech</w:t>
      </w:r>
      <w:r w:rsidRPr="006C79FD">
        <w:rPr>
          <w:rStyle w:val="StyleUnderline"/>
        </w:rPr>
        <w:t xml:space="preserve">nical </w:t>
      </w:r>
      <w:r w:rsidRPr="00D61092">
        <w:rPr>
          <w:rStyle w:val="StyleUnderline"/>
          <w:highlight w:val="cyan"/>
        </w:rPr>
        <w:t>coop</w:t>
      </w:r>
      <w:r w:rsidRPr="006C79FD">
        <w:rPr>
          <w:rStyle w:val="StyleUnderline"/>
        </w:rPr>
        <w:t>eration</w:t>
      </w:r>
      <w:r>
        <w:t>, to potentially include ongoing Chinese purchases of Russian arms and an expansion of joint development projects on platforms that incorporate key Russian technologies (e.g., submarines</w:t>
      </w:r>
      <w:r w:rsidRPr="004176C2">
        <w:rPr>
          <w:rStyle w:val="StyleUnderline"/>
        </w:rPr>
        <w:t xml:space="preserve">). Amid expanded cooperation in this area, </w:t>
      </w:r>
      <w:r w:rsidRPr="00D61092">
        <w:rPr>
          <w:rStyle w:val="StyleUnderline"/>
          <w:highlight w:val="cyan"/>
        </w:rPr>
        <w:t>China may seek to pressure Russia to reduce its arms sales to countries with which China has territorial dispute</w:t>
      </w:r>
      <w:r w:rsidRPr="004176C2">
        <w:rPr>
          <w:rStyle w:val="StyleUnderline"/>
        </w:rPr>
        <w:t>s,</w:t>
      </w:r>
      <w:r>
        <w:t xml:space="preserve"> such as India and Vietnam.</w:t>
      </w:r>
    </w:p>
    <w:p w14:paraId="62494403" w14:textId="77777777" w:rsidR="00B84F0F" w:rsidRDefault="00B84F0F" w:rsidP="00B84F0F">
      <w:r>
        <w:t xml:space="preserve">Expanded combined exercises that exhibit greater frequency, scale, and complexity. </w:t>
      </w:r>
      <w:r w:rsidRPr="00D61092">
        <w:rPr>
          <w:rStyle w:val="StyleUnderline"/>
          <w:highlight w:val="cyan"/>
        </w:rPr>
        <w:t>Combined exercises could</w:t>
      </w:r>
      <w:r w:rsidRPr="004176C2">
        <w:rPr>
          <w:rStyle w:val="StyleUnderline"/>
        </w:rPr>
        <w:t xml:space="preserve"> continue to </w:t>
      </w:r>
      <w:r w:rsidRPr="00D61092">
        <w:rPr>
          <w:rStyle w:val="StyleUnderline"/>
          <w:highlight w:val="cyan"/>
        </w:rPr>
        <w:t>feature high-end warfighting</w:t>
      </w:r>
      <w:r w:rsidRPr="004176C2">
        <w:rPr>
          <w:rStyle w:val="StyleUnderline"/>
        </w:rPr>
        <w:t xml:space="preserve"> topics like anti-submarine warfare and anti-surface warfar</w:t>
      </w:r>
      <w:r>
        <w:t>e and potentially expand to joint exercises with multiple military services.</w:t>
      </w:r>
    </w:p>
    <w:p w14:paraId="2FC3245F" w14:textId="77777777" w:rsidR="00B84F0F" w:rsidRDefault="00B84F0F" w:rsidP="00B84F0F">
      <w:r w:rsidRPr="00D61092">
        <w:rPr>
          <w:rStyle w:val="StyleUnderline"/>
          <w:highlight w:val="cyan"/>
        </w:rPr>
        <w:t>More</w:t>
      </w:r>
      <w:r w:rsidRPr="004176C2">
        <w:rPr>
          <w:rStyle w:val="StyleUnderline"/>
        </w:rPr>
        <w:t xml:space="preserve"> targeted </w:t>
      </w:r>
      <w:r w:rsidRPr="00D61092">
        <w:rPr>
          <w:rStyle w:val="StyleUnderline"/>
          <w:highlight w:val="cyan"/>
        </w:rPr>
        <w:t>combined patrols</w:t>
      </w:r>
      <w:r w:rsidRPr="004176C2">
        <w:rPr>
          <w:rStyle w:val="StyleUnderline"/>
        </w:rPr>
        <w:t>, t</w:t>
      </w:r>
      <w:r>
        <w:t xml:space="preserve">o include air and maritime patrols </w:t>
      </w:r>
      <w:r w:rsidRPr="00D61092">
        <w:rPr>
          <w:rStyle w:val="StyleUnderline"/>
          <w:highlight w:val="cyan"/>
        </w:rPr>
        <w:t>around Japan and</w:t>
      </w:r>
      <w:r w:rsidRPr="004176C2">
        <w:rPr>
          <w:rStyle w:val="StyleUnderline"/>
        </w:rPr>
        <w:t xml:space="preserve"> possibly </w:t>
      </w:r>
      <w:r w:rsidRPr="00D61092">
        <w:rPr>
          <w:rStyle w:val="StyleUnderline"/>
          <w:highlight w:val="cyan"/>
        </w:rPr>
        <w:t>other U.S. allies</w:t>
      </w:r>
      <w:r>
        <w:t xml:space="preserve"> — or the United States itself. Chinese military ships and aircraft have in recent years demonstrated capabilities to operate at increasingly distant ranges in the Pacific.</w:t>
      </w:r>
    </w:p>
    <w:p w14:paraId="6C571EF6" w14:textId="77777777" w:rsidR="00B84F0F" w:rsidRPr="004176C2" w:rsidRDefault="00B84F0F" w:rsidP="00B84F0F">
      <w:pPr>
        <w:rPr>
          <w:rStyle w:val="StyleUnderline"/>
        </w:rPr>
      </w:pPr>
      <w:r>
        <w:t xml:space="preserve">More frequent key leader exchanges, </w:t>
      </w:r>
      <w:r w:rsidRPr="004176C2">
        <w:rPr>
          <w:rStyle w:val="StyleUnderline"/>
        </w:rPr>
        <w:t>during which leaders articulate shared assessments of the security environment and determination to support each other’s interests.</w:t>
      </w:r>
      <w:r>
        <w:t xml:space="preserve"> </w:t>
      </w:r>
      <w:r w:rsidRPr="004176C2">
        <w:rPr>
          <w:rStyle w:val="StyleUnderline"/>
        </w:rPr>
        <w:t xml:space="preserve">Related </w:t>
      </w:r>
      <w:r w:rsidRPr="00D61092">
        <w:rPr>
          <w:rStyle w:val="StyleUnderline"/>
          <w:highlight w:val="cyan"/>
        </w:rPr>
        <w:t>readouts would continue to affix blame on the U.S</w:t>
      </w:r>
      <w:r w:rsidRPr="004176C2">
        <w:rPr>
          <w:rStyle w:val="StyleUnderline"/>
        </w:rPr>
        <w:t xml:space="preserve">. and its allies </w:t>
      </w:r>
      <w:r w:rsidRPr="00D61092">
        <w:rPr>
          <w:rStyle w:val="StyleUnderline"/>
          <w:highlight w:val="cyan"/>
        </w:rPr>
        <w:t>for</w:t>
      </w:r>
      <w:r w:rsidRPr="004176C2">
        <w:rPr>
          <w:rStyle w:val="StyleUnderline"/>
        </w:rPr>
        <w:t xml:space="preserve"> geostrategic </w:t>
      </w:r>
      <w:r w:rsidRPr="00D61092">
        <w:rPr>
          <w:rStyle w:val="StyleUnderline"/>
          <w:highlight w:val="cyan"/>
        </w:rPr>
        <w:t>instability</w:t>
      </w:r>
      <w:r w:rsidRPr="004176C2">
        <w:rPr>
          <w:rStyle w:val="StyleUnderline"/>
        </w:rPr>
        <w:t xml:space="preserve"> from Eastern Europe </w:t>
      </w:r>
      <w:r w:rsidRPr="00D61092">
        <w:rPr>
          <w:rStyle w:val="StyleUnderline"/>
          <w:highlight w:val="cyan"/>
        </w:rPr>
        <w:t>through Asia</w:t>
      </w:r>
      <w:r w:rsidRPr="004176C2">
        <w:rPr>
          <w:rStyle w:val="StyleUnderline"/>
        </w:rPr>
        <w:t>.</w:t>
      </w:r>
    </w:p>
    <w:p w14:paraId="654BA406" w14:textId="77777777" w:rsidR="00B84F0F" w:rsidRDefault="00B84F0F" w:rsidP="00B84F0F">
      <w:r>
        <w:t xml:space="preserve">At a time in which many of the world’s advanced economies are united in their opposition to Putin’s war, </w:t>
      </w:r>
      <w:r w:rsidRPr="004176C2">
        <w:rPr>
          <w:rStyle w:val="StyleUnderline"/>
        </w:rPr>
        <w:t xml:space="preserve">Russia would probably be the most enthusiastic party for strengthened military relations with China. </w:t>
      </w:r>
      <w:r w:rsidRPr="00D61092">
        <w:rPr>
          <w:rStyle w:val="StyleUnderline"/>
          <w:highlight w:val="cyan"/>
        </w:rPr>
        <w:t>An enhanced</w:t>
      </w:r>
      <w:r w:rsidRPr="004176C2">
        <w:rPr>
          <w:rStyle w:val="StyleUnderline"/>
        </w:rPr>
        <w:t xml:space="preserve"> military </w:t>
      </w:r>
      <w:r w:rsidRPr="00D61092">
        <w:rPr>
          <w:rStyle w:val="StyleUnderline"/>
          <w:highlight w:val="cyan"/>
        </w:rPr>
        <w:t>relationship could include the expanded sale of Russian arms</w:t>
      </w:r>
      <w:r w:rsidRPr="004176C2">
        <w:rPr>
          <w:rStyle w:val="StyleUnderline"/>
        </w:rPr>
        <w:t xml:space="preserve"> to ease some of the pain of Russia’s struggling economy</w:t>
      </w:r>
      <w:r>
        <w:t xml:space="preserve">, </w:t>
      </w:r>
      <w:r w:rsidRPr="00D61092">
        <w:rPr>
          <w:highlight w:val="cyan"/>
        </w:rPr>
        <w:t>and</w:t>
      </w:r>
      <w:r>
        <w:t xml:space="preserve"> it could also signal to the world — including the Russian people — that China remains supportive of Russia’s leadership. </w:t>
      </w:r>
      <w:r w:rsidRPr="00D61092">
        <w:rPr>
          <w:rStyle w:val="StyleUnderline"/>
        </w:rPr>
        <w:t>China would likely favor</w:t>
      </w:r>
      <w:r w:rsidRPr="004176C2">
        <w:rPr>
          <w:rStyle w:val="StyleUnderline"/>
        </w:rPr>
        <w:t xml:space="preserve"> stronger military ties with Russia that more credibly deter the U.S. and its allies, </w:t>
      </w:r>
      <w:r w:rsidRPr="00D61092">
        <w:rPr>
          <w:rStyle w:val="StyleUnderline"/>
          <w:highlight w:val="cyan"/>
        </w:rPr>
        <w:t>accelerate China’s acquisition of</w:t>
      </w:r>
      <w:r w:rsidRPr="004176C2">
        <w:rPr>
          <w:rStyle w:val="StyleUnderline"/>
        </w:rPr>
        <w:t xml:space="preserve"> key </w:t>
      </w:r>
      <w:r w:rsidRPr="00D61092">
        <w:rPr>
          <w:rStyle w:val="StyleUnderline"/>
          <w:highlight w:val="cyan"/>
        </w:rPr>
        <w:t>tech</w:t>
      </w:r>
      <w:r w:rsidRPr="004176C2">
        <w:rPr>
          <w:rStyle w:val="StyleUnderline"/>
        </w:rPr>
        <w:t xml:space="preserve">nologies that its defense industry cannot yet replicate, </w:t>
      </w:r>
      <w:r w:rsidRPr="00D61092">
        <w:rPr>
          <w:rStyle w:val="StyleUnderline"/>
          <w:highlight w:val="cyan"/>
        </w:rPr>
        <w:t>and heighten the realism of Chinese military training</w:t>
      </w:r>
      <w:r w:rsidRPr="004176C2">
        <w:rPr>
          <w:rStyle w:val="StyleUnderline"/>
        </w:rPr>
        <w:t>. A stronger China-Russia military relationship</w:t>
      </w:r>
      <w:r>
        <w:t xml:space="preserve"> — to potentially reach the level of a formal alliance — is the worst of the three futures for the United States, as </w:t>
      </w:r>
      <w:r w:rsidRPr="004176C2">
        <w:rPr>
          <w:rStyle w:val="StyleUnderline"/>
        </w:rPr>
        <w:t>it would improve Beijing and Moscow’s capability of waging coordinated two-front coercion or even war in the future</w:t>
      </w:r>
      <w:r>
        <w:t xml:space="preserve">. </w:t>
      </w:r>
      <w:r w:rsidRPr="004176C2">
        <w:rPr>
          <w:rStyle w:val="StyleUnderline"/>
        </w:rPr>
        <w:t>Such a scenario would make the Pentagon’s “integrated deterrence” framework</w:t>
      </w:r>
      <w:r>
        <w:t xml:space="preserve"> — the leveraging of all instruments of national power among the U.S. and its allies — </w:t>
      </w:r>
      <w:r w:rsidRPr="004176C2">
        <w:rPr>
          <w:rStyle w:val="StyleUnderline"/>
        </w:rPr>
        <w:t>more important than ever</w:t>
      </w:r>
      <w:r>
        <w:t>.</w:t>
      </w:r>
    </w:p>
    <w:p w14:paraId="49E31DB6" w14:textId="46CE2E24" w:rsidR="0029592B" w:rsidRPr="004F3D7C" w:rsidRDefault="0029592B" w:rsidP="0029592B">
      <w:pPr>
        <w:pStyle w:val="Heading3"/>
      </w:pPr>
      <w:r>
        <w:t>1AR – AT: Tech Multipolarity</w:t>
      </w:r>
    </w:p>
    <w:p w14:paraId="28F7B0D3" w14:textId="77777777" w:rsidR="0029592B" w:rsidRPr="000A661B" w:rsidRDefault="0029592B" w:rsidP="0029592B">
      <w:pPr>
        <w:pStyle w:val="Heading4"/>
      </w:pPr>
      <w:r>
        <w:t xml:space="preserve">It’s </w:t>
      </w:r>
      <w:r w:rsidRPr="000A661B">
        <w:t>either</w:t>
      </w:r>
      <w:r>
        <w:t xml:space="preserve"> liberal democracy or autocratic power wars</w:t>
      </w:r>
      <w:r w:rsidRPr="000A661B">
        <w:t xml:space="preserve">. </w:t>
      </w:r>
    </w:p>
    <w:p w14:paraId="41476319" w14:textId="77777777" w:rsidR="0029592B" w:rsidRPr="000A661B" w:rsidRDefault="0029592B" w:rsidP="0029592B">
      <w:proofErr w:type="spellStart"/>
      <w:r w:rsidRPr="000A661B">
        <w:rPr>
          <w:rStyle w:val="Style13ptBold"/>
        </w:rPr>
        <w:t>Beckly</w:t>
      </w:r>
      <w:proofErr w:type="spellEnd"/>
      <w:r w:rsidRPr="000A661B">
        <w:rPr>
          <w:rStyle w:val="Style13ptBold"/>
        </w:rPr>
        <w:t xml:space="preserve"> '22</w:t>
      </w:r>
      <w:r w:rsidRPr="000A661B">
        <w:t xml:space="preserve"> - Associate Professor of Political Science at Tufts University, a Nonresident Senior Fellow at the American Enterprise Institute [Michael, March/April, "Enemies of My Enemy," https://www.foreignaffairs.com/articles/2021-02-14/china-new-world-order-enemies-my-enemy]</w:t>
      </w:r>
    </w:p>
    <w:p w14:paraId="6AB184C1" w14:textId="77777777" w:rsidR="0029592B" w:rsidRPr="000A661B" w:rsidRDefault="0029592B" w:rsidP="0029592B">
      <w:pPr>
        <w:rPr>
          <w:sz w:val="16"/>
        </w:rPr>
      </w:pPr>
      <w:r w:rsidRPr="000A661B">
        <w:rPr>
          <w:sz w:val="16"/>
        </w:rPr>
        <w:t>THE CLASH OF SYSTEMS</w:t>
      </w:r>
    </w:p>
    <w:p w14:paraId="373ED5AD" w14:textId="77777777" w:rsidR="0029592B" w:rsidRPr="000A661B" w:rsidRDefault="0029592B" w:rsidP="0029592B">
      <w:pPr>
        <w:rPr>
          <w:sz w:val="16"/>
        </w:rPr>
      </w:pPr>
      <w:r w:rsidRPr="000A661B">
        <w:rPr>
          <w:sz w:val="16"/>
        </w:rPr>
        <w:t xml:space="preserve">The history of international order building is one of savage competition between clashing systems, not of harmonious cooperation. In the best of times, that competition took the form of a cold war, </w:t>
      </w:r>
      <w:r w:rsidRPr="00FE33BD">
        <w:rPr>
          <w:rStyle w:val="StyleUnderline"/>
          <w:highlight w:val="cyan"/>
        </w:rPr>
        <w:t>with each side jockeying for advantage</w:t>
      </w:r>
      <w:r w:rsidRPr="000A661B">
        <w:rPr>
          <w:rStyle w:val="StyleUnderline"/>
        </w:rPr>
        <w:t xml:space="preserve"> and probing each other with every measure short of military force. In many cases, however, </w:t>
      </w:r>
      <w:r w:rsidRPr="00FE33BD">
        <w:rPr>
          <w:rStyle w:val="StyleUnderline"/>
          <w:highlight w:val="cyan"/>
        </w:rPr>
        <w:t>the competition</w:t>
      </w:r>
      <w:r w:rsidRPr="000A661B">
        <w:rPr>
          <w:rStyle w:val="StyleUnderline"/>
        </w:rPr>
        <w:t xml:space="preserve"> eventually </w:t>
      </w:r>
      <w:r w:rsidRPr="00FE33BD">
        <w:rPr>
          <w:rStyle w:val="StyleUnderline"/>
          <w:highlight w:val="cyan"/>
        </w:rPr>
        <w:t>boiled over into a shooting war</w:t>
      </w:r>
      <w:r w:rsidRPr="000A661B">
        <w:rPr>
          <w:rStyle w:val="StyleUnderline"/>
        </w:rPr>
        <w:t xml:space="preserve"> and ended with one side crushing the other</w:t>
      </w:r>
      <w:r w:rsidRPr="000A661B">
        <w:rPr>
          <w:sz w:val="16"/>
        </w:rPr>
        <w:t xml:space="preserve">. The victorious order then ruled until it was destroyed by a new competitor—or until it simply crumbled without an external threat to hold it together. </w:t>
      </w:r>
    </w:p>
    <w:p w14:paraId="00982777" w14:textId="77777777" w:rsidR="0029592B" w:rsidRPr="000A661B" w:rsidRDefault="0029592B" w:rsidP="0029592B">
      <w:pPr>
        <w:rPr>
          <w:sz w:val="16"/>
        </w:rPr>
      </w:pPr>
      <w:r w:rsidRPr="000A661B">
        <w:rPr>
          <w:sz w:val="16"/>
        </w:rPr>
        <w:t>Today, a growing number of policymakers and pundits are calling for a new concert of powers to sort out the world’s problems and divide the globe into spheres of influence. But the idea of an inclusive order in which no one power’s vision prevails is a fantasy that can exist only in the imaginations of world-government idealists and academic theorists</w:t>
      </w:r>
      <w:r w:rsidRPr="000A661B">
        <w:rPr>
          <w:rStyle w:val="StyleUnderline"/>
        </w:rPr>
        <w:t xml:space="preserve">. </w:t>
      </w:r>
      <w:r w:rsidRPr="00FE33BD">
        <w:rPr>
          <w:rStyle w:val="StyleUnderline"/>
          <w:highlight w:val="cyan"/>
        </w:rPr>
        <w:t>There are</w:t>
      </w:r>
      <w:r w:rsidRPr="000A661B">
        <w:rPr>
          <w:rStyle w:val="StyleUnderline"/>
        </w:rPr>
        <w:t xml:space="preserve"> only </w:t>
      </w:r>
      <w:r w:rsidRPr="00FE33BD">
        <w:rPr>
          <w:rStyle w:val="StyleUnderline"/>
          <w:highlight w:val="cyan"/>
        </w:rPr>
        <w:t>two orders</w:t>
      </w:r>
      <w:r w:rsidRPr="000A661B">
        <w:rPr>
          <w:rStyle w:val="StyleUnderline"/>
        </w:rPr>
        <w:t xml:space="preserve"> under construction </w:t>
      </w:r>
      <w:r w:rsidRPr="00FE33BD">
        <w:rPr>
          <w:rStyle w:val="StyleUnderline"/>
          <w:highlight w:val="cyan"/>
        </w:rPr>
        <w:t>right now—</w:t>
      </w:r>
      <w:r w:rsidRPr="00FE33BD">
        <w:rPr>
          <w:rStyle w:val="Emphasis"/>
        </w:rPr>
        <w:t>a Chinese-led one and a U.S.-led one</w:t>
      </w:r>
      <w:r w:rsidRPr="000A661B">
        <w:rPr>
          <w:rStyle w:val="StyleUnderline"/>
        </w:rPr>
        <w:t>—</w:t>
      </w:r>
      <w:r w:rsidRPr="00FE33BD">
        <w:rPr>
          <w:rStyle w:val="StyleUnderline"/>
          <w:highlight w:val="cyan"/>
        </w:rPr>
        <w:t>and the contest</w:t>
      </w:r>
      <w:r w:rsidRPr="000A661B">
        <w:rPr>
          <w:rStyle w:val="StyleUnderline"/>
        </w:rPr>
        <w:t xml:space="preserve"> between the two </w:t>
      </w:r>
      <w:r w:rsidRPr="00FE33BD">
        <w:rPr>
          <w:rStyle w:val="StyleUnderline"/>
          <w:highlight w:val="cyan"/>
        </w:rPr>
        <w:t>is</w:t>
      </w:r>
      <w:r w:rsidRPr="000A661B">
        <w:rPr>
          <w:rStyle w:val="StyleUnderline"/>
        </w:rPr>
        <w:t xml:space="preserve"> rapidly </w:t>
      </w:r>
      <w:r w:rsidRPr="00FE33BD">
        <w:rPr>
          <w:rStyle w:val="StyleUnderline"/>
          <w:highlight w:val="cyan"/>
        </w:rPr>
        <w:t>becoming a clash between autocracy and democracy,</w:t>
      </w:r>
      <w:r w:rsidRPr="000A661B">
        <w:rPr>
          <w:rStyle w:val="StyleUnderline"/>
        </w:rPr>
        <w:t xml:space="preserve"> as both countries define themselves against each other and try to infuse their respective coalitions with ideological purpose</w:t>
      </w:r>
      <w:r w:rsidRPr="000A661B">
        <w:rPr>
          <w:sz w:val="16"/>
        </w:rPr>
        <w:t xml:space="preserve">. </w:t>
      </w:r>
      <w:r w:rsidRPr="00FE33BD">
        <w:rPr>
          <w:rStyle w:val="StyleUnderline"/>
        </w:rPr>
        <w:t>China is positioning itself as the world’s defender of hierarchy</w:t>
      </w:r>
      <w:r w:rsidRPr="000A661B">
        <w:rPr>
          <w:rStyle w:val="StyleUnderline"/>
        </w:rPr>
        <w:t xml:space="preserve"> and tradition against a decadent and disorderly West; the United States is belatedly summoning a new alliance to check Chinese power</w:t>
      </w:r>
      <w:r w:rsidRPr="000A661B">
        <w:rPr>
          <w:sz w:val="16"/>
        </w:rPr>
        <w:t xml:space="preserve"> and </w:t>
      </w:r>
      <w:r w:rsidRPr="000A661B">
        <w:rPr>
          <w:rStyle w:val="StyleUnderline"/>
        </w:rPr>
        <w:t>make the world safe for democracy</w:t>
      </w:r>
      <w:r w:rsidRPr="000A661B">
        <w:rPr>
          <w:sz w:val="16"/>
        </w:rPr>
        <w:t>.</w:t>
      </w:r>
    </w:p>
    <w:p w14:paraId="682EBCFF" w14:textId="77777777" w:rsidR="0029592B" w:rsidRPr="000A661B" w:rsidRDefault="0029592B" w:rsidP="0029592B">
      <w:pPr>
        <w:rPr>
          <w:sz w:val="16"/>
        </w:rPr>
      </w:pPr>
      <w:r w:rsidRPr="000A661B">
        <w:rPr>
          <w:rStyle w:val="StyleUnderline"/>
        </w:rPr>
        <w:t>This clash of systems will define the twenty-first century and divide the world</w:t>
      </w:r>
      <w:r w:rsidRPr="000A661B">
        <w:rPr>
          <w:sz w:val="16"/>
        </w:rPr>
        <w:t xml:space="preserve">. China will view the emerging democratic order as a containment strategy designed to strangle its economy and topple its regime. In response, it will seek to protect itself by asserting greater military control over its vital sea-lanes, carving out exclusive economic zones for its firms, and propping up autocratic allies as it sows chaos in democracies. </w:t>
      </w:r>
      <w:r w:rsidRPr="00FE33BD">
        <w:rPr>
          <w:rStyle w:val="StyleUnderline"/>
          <w:highlight w:val="cyan"/>
        </w:rPr>
        <w:t>The upsurge of Chinese</w:t>
      </w:r>
      <w:r w:rsidRPr="000A661B">
        <w:rPr>
          <w:rStyle w:val="StyleUnderline"/>
        </w:rPr>
        <w:t xml:space="preserve"> repression and </w:t>
      </w:r>
      <w:r w:rsidRPr="00FE33BD">
        <w:rPr>
          <w:rStyle w:val="StyleUnderline"/>
          <w:highlight w:val="cyan"/>
        </w:rPr>
        <w:t>aggression</w:t>
      </w:r>
      <w:r w:rsidRPr="000A661B">
        <w:rPr>
          <w:sz w:val="16"/>
        </w:rPr>
        <w:t xml:space="preserve">, in turn, </w:t>
      </w:r>
      <w:r w:rsidRPr="00FE33BD">
        <w:rPr>
          <w:rStyle w:val="StyleUnderline"/>
          <w:highlight w:val="cyan"/>
        </w:rPr>
        <w:t>will f</w:t>
      </w:r>
      <w:r w:rsidRPr="000A661B">
        <w:rPr>
          <w:rStyle w:val="StyleUnderline"/>
        </w:rPr>
        <w:t xml:space="preserve">urther </w:t>
      </w:r>
      <w:r w:rsidRPr="00FE33BD">
        <w:rPr>
          <w:rStyle w:val="StyleUnderline"/>
          <w:highlight w:val="cyan"/>
        </w:rPr>
        <w:t>impel the U</w:t>
      </w:r>
      <w:r w:rsidRPr="000A661B">
        <w:rPr>
          <w:rStyle w:val="StyleUnderline"/>
        </w:rPr>
        <w:t xml:space="preserve">nited </w:t>
      </w:r>
      <w:r w:rsidRPr="00FE33BD">
        <w:rPr>
          <w:rStyle w:val="StyleUnderline"/>
          <w:highlight w:val="cyan"/>
        </w:rPr>
        <w:t>S</w:t>
      </w:r>
      <w:r w:rsidRPr="000A661B">
        <w:rPr>
          <w:rStyle w:val="StyleUnderline"/>
        </w:rPr>
        <w:t xml:space="preserve">tates and its allies </w:t>
      </w:r>
      <w:r w:rsidRPr="00FE33BD">
        <w:rPr>
          <w:rStyle w:val="StyleUnderline"/>
          <w:highlight w:val="cyan"/>
        </w:rPr>
        <w:t>to shun Beijing and build a democratic order</w:t>
      </w:r>
      <w:r w:rsidRPr="000A661B">
        <w:rPr>
          <w:sz w:val="16"/>
        </w:rPr>
        <w:t>. For a tiny glimpse of what this vicious cycle might look like, consider what happened in March 2021, when Canada, the United Kingdom, the United States, and the EU sanctioned four Chinese officials for human rights abuses in Xinjiang. The sanctions amounted to a slap on the wrist, but Beijing interpreted them as an assault on its sovereignty and unleashed a diplomatic tirade and a slew of economic sanctions. The EU returned fire by freezing its proposed EU-China Comprehensive Agreement on Investment.</w:t>
      </w:r>
    </w:p>
    <w:p w14:paraId="64156863" w14:textId="77777777" w:rsidR="0029592B" w:rsidRPr="000A661B" w:rsidRDefault="0029592B" w:rsidP="0029592B">
      <w:pPr>
        <w:rPr>
          <w:sz w:val="16"/>
        </w:rPr>
      </w:pPr>
      <w:r w:rsidRPr="000A661B">
        <w:rPr>
          <w:sz w:val="16"/>
        </w:rPr>
        <w:t xml:space="preserve">In the coming years, </w:t>
      </w:r>
      <w:r w:rsidRPr="000A661B">
        <w:rPr>
          <w:rStyle w:val="StyleUnderline"/>
        </w:rPr>
        <w:t>the trade and technology wars between China and the United States that began during the Trump administration will rage on</w:t>
      </w:r>
      <w:r w:rsidRPr="000A661B">
        <w:rPr>
          <w:sz w:val="16"/>
        </w:rPr>
        <w:t xml:space="preserve"> as both sides try to expand their respective spheres. </w:t>
      </w:r>
      <w:r w:rsidRPr="000A661B">
        <w:rPr>
          <w:rStyle w:val="StyleUnderline"/>
        </w:rPr>
        <w:t>Other countries will find it increasingly difficult to hedge their bets by maintaining links to both blocs</w:t>
      </w:r>
      <w:r w:rsidRPr="000A661B">
        <w:rPr>
          <w:sz w:val="16"/>
        </w:rPr>
        <w:t xml:space="preserve">. Instead, </w:t>
      </w:r>
      <w:r w:rsidRPr="000A661B">
        <w:rPr>
          <w:rStyle w:val="StyleUnderline"/>
        </w:rPr>
        <w:t>China and the United States will push their partners to pick sides</w:t>
      </w:r>
      <w:r w:rsidRPr="000A661B">
        <w:rPr>
          <w:sz w:val="16"/>
        </w:rPr>
        <w:t xml:space="preserve">, </w:t>
      </w:r>
      <w:r w:rsidRPr="000A661B">
        <w:rPr>
          <w:rStyle w:val="StyleUnderline"/>
        </w:rPr>
        <w:t>compelling them to reroute their supply chains and adopt wholesale the ecosystem of technologies and standards of one side’s order</w:t>
      </w:r>
      <w:r w:rsidRPr="000A661B">
        <w:rPr>
          <w:sz w:val="16"/>
        </w:rPr>
        <w:t xml:space="preserve">. </w:t>
      </w:r>
      <w:r w:rsidRPr="000A661B">
        <w:rPr>
          <w:rStyle w:val="StyleUnderline"/>
        </w:rPr>
        <w:t>The Internet will be split in two</w:t>
      </w:r>
      <w:r w:rsidRPr="000A661B">
        <w:rPr>
          <w:sz w:val="16"/>
        </w:rPr>
        <w:t xml:space="preserve">. When people journey from one order to the other—if they can even get a visa—they will enter a different digital realm. Their phones won’t work, nor will their favorite websites, their email accounts, or their precious social media apps. </w:t>
      </w:r>
      <w:r w:rsidRPr="000A661B">
        <w:rPr>
          <w:rStyle w:val="StyleUnderline"/>
        </w:rPr>
        <w:t>Political warfare between the two systems will intensify, as each tries to undermine the domestic legitimacy and international appeal of its competitor.</w:t>
      </w:r>
      <w:r w:rsidRPr="000A661B">
        <w:rPr>
          <w:sz w:val="16"/>
        </w:rPr>
        <w:t xml:space="preserve"> East Asian sea-lanes will grow clogged with warships, and rival forces will experience frequent close encounters.</w:t>
      </w:r>
    </w:p>
    <w:p w14:paraId="24529CE5" w14:textId="77777777" w:rsidR="0029592B" w:rsidRPr="000A661B" w:rsidRDefault="0029592B" w:rsidP="0029592B">
      <w:pPr>
        <w:rPr>
          <w:sz w:val="16"/>
        </w:rPr>
      </w:pPr>
      <w:r w:rsidRPr="000A661B">
        <w:rPr>
          <w:sz w:val="16"/>
        </w:rPr>
        <w:t xml:space="preserve">The standoff will end only when one side defeats or exhausts the other. As of now, </w:t>
      </w:r>
      <w:r w:rsidRPr="000A661B">
        <w:rPr>
          <w:rStyle w:val="StyleUnderline"/>
        </w:rPr>
        <w:t>the smart money is on the U.S. side, which has far more wealth and military assets than China does and better prospects for future growth</w:t>
      </w:r>
      <w:r w:rsidRPr="000A661B">
        <w:rPr>
          <w:sz w:val="16"/>
        </w:rPr>
        <w:t xml:space="preserve">. </w:t>
      </w:r>
      <w:r w:rsidRPr="000A661B">
        <w:rPr>
          <w:rStyle w:val="StyleUnderline"/>
        </w:rPr>
        <w:t xml:space="preserve">By the early 2030s, Xi, an obese smoker with a stressful job, will be in his 80s, if he is still alive. </w:t>
      </w:r>
      <w:r w:rsidRPr="000A661B">
        <w:rPr>
          <w:sz w:val="16"/>
        </w:rPr>
        <w:t>China’s demographic crisis will be kicking into high gear, with the country projected to lose roughly 70 million working-age adults and gain 130 million senior citizens between now and then. Hundreds of billions of dollars in overseas Chinese loans will be due, and many of China’s foreign partners won’t be able to pay them back. It is hard to see how a country facing so many challenges could long sustain its own international order, especially in the face of determined opposition from the world’s wealthiest countries.</w:t>
      </w:r>
    </w:p>
    <w:p w14:paraId="1059CB7F" w14:textId="77777777" w:rsidR="0029592B" w:rsidRPr="000A661B" w:rsidRDefault="0029592B" w:rsidP="0029592B">
      <w:pPr>
        <w:rPr>
          <w:sz w:val="16"/>
        </w:rPr>
      </w:pPr>
      <w:r w:rsidRPr="000A661B">
        <w:rPr>
          <w:rStyle w:val="StyleUnderline"/>
        </w:rPr>
        <w:t xml:space="preserve">Yet </w:t>
      </w:r>
      <w:r w:rsidRPr="00FE33BD">
        <w:rPr>
          <w:rStyle w:val="StyleUnderline"/>
          <w:highlight w:val="cyan"/>
        </w:rPr>
        <w:t>it is</w:t>
      </w:r>
      <w:r w:rsidRPr="000A661B">
        <w:rPr>
          <w:rStyle w:val="StyleUnderline"/>
        </w:rPr>
        <w:t xml:space="preserve"> also </w:t>
      </w:r>
      <w:r w:rsidRPr="00FE33BD">
        <w:rPr>
          <w:rStyle w:val="StyleUnderline"/>
          <w:highlight w:val="cyan"/>
        </w:rPr>
        <w:t xml:space="preserve">far from guaranteed that the </w:t>
      </w:r>
      <w:r w:rsidRPr="00FE33BD">
        <w:rPr>
          <w:rStyle w:val="StyleUnderline"/>
        </w:rPr>
        <w:t>U.</w:t>
      </w:r>
      <w:r w:rsidRPr="000A661B">
        <w:rPr>
          <w:rStyle w:val="StyleUnderline"/>
        </w:rPr>
        <w:t xml:space="preserve">S.-led </w:t>
      </w:r>
      <w:r w:rsidRPr="00FE33BD">
        <w:rPr>
          <w:rStyle w:val="StyleUnderline"/>
          <w:highlight w:val="cyan"/>
        </w:rPr>
        <w:t>democratic order will hold together</w:t>
      </w:r>
      <w:r w:rsidRPr="000A661B">
        <w:rPr>
          <w:rStyle w:val="StyleUnderline"/>
        </w:rPr>
        <w:t>.</w:t>
      </w:r>
      <w:r w:rsidRPr="000A661B">
        <w:rPr>
          <w:sz w:val="16"/>
        </w:rPr>
        <w:t xml:space="preserve"> The United States could suffer a constitutional crisis in the 2024 presidential election and collapse into civil strife. Even if that doesn’t happen, the United States and its allies might be rent by their own divides. The democratic world is suffering its greatest crisis of confidence and unity since the 1930s. Nationalism, populism, and opposition to globalism are rising, making collective action difficult. The East Asian democracies have ongoing territorial disputes with one another. </w:t>
      </w:r>
      <w:r w:rsidRPr="000A661B">
        <w:rPr>
          <w:rStyle w:val="StyleUnderline"/>
        </w:rPr>
        <w:t xml:space="preserve">Many Europeans view China as more of an economic opportunity than a strategic threat and seriously </w:t>
      </w:r>
      <w:r w:rsidRPr="000A661B">
        <w:rPr>
          <w:rStyle w:val="Emphasis"/>
        </w:rPr>
        <w:t>doubt the United States’ reliability as an ally</w:t>
      </w:r>
      <w:r w:rsidRPr="000A661B">
        <w:rPr>
          <w:rStyle w:val="StyleUnderline"/>
        </w:rPr>
        <w:t>,</w:t>
      </w:r>
      <w:r w:rsidRPr="000A661B">
        <w:rPr>
          <w:sz w:val="16"/>
        </w:rPr>
        <w:t xml:space="preserve"> having endured four years of tariffs and scorn from President Donald Trump, who could soon be back in power. Europeans also hold different views from Americans on data security and privacy, and European governments fear U.S. technology dominance almost as much as they do Chinese digital hegemony. India may not be ready to abandon its traditional policy of nonalignment and back a democratic order, especially when it is becoming more repressive at home, and an order built around democracy will struggle to form productive partnerships with autocracies that would be important partners in any alliance against China, such as Singapore and Vietnam. Fear of China is a powerful force, but it might not be potent enough to paper over the many cracks that exist within the emerging anti-Chinese coalition.</w:t>
      </w:r>
    </w:p>
    <w:p w14:paraId="5FE0737E" w14:textId="77777777" w:rsidR="0029592B" w:rsidRPr="000A661B" w:rsidRDefault="0029592B" w:rsidP="0029592B">
      <w:pPr>
        <w:rPr>
          <w:sz w:val="16"/>
        </w:rPr>
      </w:pPr>
      <w:r w:rsidRPr="00FE33BD">
        <w:rPr>
          <w:rStyle w:val="StyleUnderline"/>
          <w:highlight w:val="cyan"/>
        </w:rPr>
        <w:t>If that coalition fails to solidify its international order</w:t>
      </w:r>
      <w:r w:rsidRPr="000A661B">
        <w:rPr>
          <w:rStyle w:val="StyleUnderline"/>
        </w:rPr>
        <w:t xml:space="preserve">, then the </w:t>
      </w:r>
      <w:r w:rsidRPr="00FE33BD">
        <w:rPr>
          <w:rStyle w:val="StyleUnderline"/>
          <w:highlight w:val="cyan"/>
        </w:rPr>
        <w:t>world will steadily slide back into anarchy</w:t>
      </w:r>
      <w:r w:rsidRPr="000A661B">
        <w:rPr>
          <w:rStyle w:val="StyleUnderline"/>
        </w:rPr>
        <w:t>, a struggle among rogue powers and regional blocs in which the strong do what they can and the weak suffer what they must. Some scholars assum</w:t>
      </w:r>
      <w:r w:rsidRPr="000A661B">
        <w:rPr>
          <w:sz w:val="16"/>
        </w:rPr>
        <w:t>e—or hope—that an unordered world will sort itself out on its own, that great powers will carve out stable spheres of influence and avoid conflict or that the spread of international commerce and enlightened ideas will naturally maintain global peace and prosperity. But peace and prosperity are unnatural. When achieved, they are the result of sustained cooperation among great powers—that is, of an international order.</w:t>
      </w:r>
    </w:p>
    <w:p w14:paraId="40BB96FE" w14:textId="77777777" w:rsidR="0029592B" w:rsidRPr="000A661B" w:rsidRDefault="0029592B" w:rsidP="0029592B">
      <w:pPr>
        <w:rPr>
          <w:sz w:val="16"/>
        </w:rPr>
      </w:pPr>
      <w:r w:rsidRPr="000A661B">
        <w:rPr>
          <w:sz w:val="16"/>
        </w:rPr>
        <w:t>DOUBLING DOWN ON DEMOCRACY</w:t>
      </w:r>
    </w:p>
    <w:p w14:paraId="779C6F87" w14:textId="77777777" w:rsidR="0029592B" w:rsidRPr="000A661B" w:rsidRDefault="0029592B" w:rsidP="0029592B">
      <w:pPr>
        <w:rPr>
          <w:rStyle w:val="StyleUnderline"/>
        </w:rPr>
      </w:pPr>
      <w:r w:rsidRPr="00FE33BD">
        <w:rPr>
          <w:rStyle w:val="StyleUnderline"/>
          <w:highlight w:val="cyan"/>
        </w:rPr>
        <w:t xml:space="preserve">History shows that eras </w:t>
      </w:r>
      <w:r w:rsidRPr="00FE33BD">
        <w:rPr>
          <w:rStyle w:val="StyleUnderline"/>
        </w:rPr>
        <w:t>of</w:t>
      </w:r>
      <w:r w:rsidRPr="000A661B">
        <w:rPr>
          <w:rStyle w:val="StyleUnderline"/>
        </w:rPr>
        <w:t xml:space="preserve"> fluid </w:t>
      </w:r>
      <w:r w:rsidRPr="00FE33BD">
        <w:rPr>
          <w:rStyle w:val="StyleUnderline"/>
          <w:highlight w:val="cyan"/>
        </w:rPr>
        <w:t>multipolarity</w:t>
      </w:r>
      <w:r w:rsidRPr="000A661B">
        <w:rPr>
          <w:rStyle w:val="StyleUnderline"/>
        </w:rPr>
        <w:t xml:space="preserve"> typically end in disaster,</w:t>
      </w:r>
      <w:r w:rsidRPr="000A661B">
        <w:rPr>
          <w:sz w:val="16"/>
        </w:rPr>
        <w:t xml:space="preserve"> regardless of the bright ideas or advanced technologies circulating at the time. </w:t>
      </w:r>
      <w:r w:rsidRPr="000A661B">
        <w:rPr>
          <w:rStyle w:val="StyleUnderline"/>
        </w:rPr>
        <w:t>The late eighteenth century witnessed the pinnacle of the Enlightenment</w:t>
      </w:r>
      <w:r w:rsidRPr="000A661B">
        <w:rPr>
          <w:sz w:val="16"/>
        </w:rPr>
        <w:t xml:space="preserve"> in Europe, before the continent </w:t>
      </w:r>
      <w:r w:rsidRPr="00FE33BD">
        <w:rPr>
          <w:rStyle w:val="StyleUnderline"/>
          <w:highlight w:val="cyan"/>
        </w:rPr>
        <w:t>descended into</w:t>
      </w:r>
      <w:r w:rsidRPr="000A661B">
        <w:rPr>
          <w:rStyle w:val="StyleUnderline"/>
        </w:rPr>
        <w:t xml:space="preserve"> the </w:t>
      </w:r>
      <w:r w:rsidRPr="00FE33BD">
        <w:rPr>
          <w:rStyle w:val="Emphasis"/>
          <w:highlight w:val="cyan"/>
        </w:rPr>
        <w:t>hell</w:t>
      </w:r>
      <w:r w:rsidRPr="000A661B">
        <w:rPr>
          <w:rStyle w:val="Emphasis"/>
        </w:rPr>
        <w:t xml:space="preserve"> of the Napoleonic Wars</w:t>
      </w:r>
      <w:r w:rsidRPr="000A661B">
        <w:rPr>
          <w:sz w:val="16"/>
        </w:rPr>
        <w:t xml:space="preserve">. At the start of the twentieth century, the world’s sharpest minds predicted an end to great-power conflict as railways, telegraph cables, and steamships linked countries closer together. The worst war in history up to that point quickly followed. </w:t>
      </w:r>
      <w:r w:rsidRPr="000A661B">
        <w:rPr>
          <w:rStyle w:val="StyleUnderline"/>
        </w:rPr>
        <w:t xml:space="preserve">The sad and paradoxical reality is that </w:t>
      </w:r>
      <w:r w:rsidRPr="00FE33BD">
        <w:rPr>
          <w:rStyle w:val="StyleUnderline"/>
          <w:highlight w:val="cyan"/>
        </w:rPr>
        <w:t>international orders are vital to avert chaos</w:t>
      </w:r>
      <w:r w:rsidRPr="00FE33BD">
        <w:rPr>
          <w:sz w:val="16"/>
          <w:highlight w:val="cyan"/>
        </w:rPr>
        <w:t>,</w:t>
      </w:r>
      <w:r w:rsidRPr="000A661B">
        <w:rPr>
          <w:sz w:val="16"/>
        </w:rPr>
        <w:t xml:space="preserve"> yet they typically emerge only during periods of great-power rivalry. </w:t>
      </w:r>
      <w:r w:rsidRPr="000A661B">
        <w:rPr>
          <w:rStyle w:val="StyleUnderline"/>
        </w:rPr>
        <w:t>Competing with China will be fraught with risk for the United States and its allies, but it might be the only way to avoid even greater dangers.</w:t>
      </w:r>
    </w:p>
    <w:p w14:paraId="476F8567" w14:textId="77777777" w:rsidR="0029592B" w:rsidRPr="000A661B" w:rsidRDefault="0029592B" w:rsidP="0029592B">
      <w:pPr>
        <w:rPr>
          <w:sz w:val="16"/>
        </w:rPr>
      </w:pPr>
      <w:r w:rsidRPr="000A661B">
        <w:rPr>
          <w:rStyle w:val="StyleUnderline"/>
        </w:rPr>
        <w:t xml:space="preserve">To build a better future, </w:t>
      </w:r>
      <w:r w:rsidRPr="00FE33BD">
        <w:rPr>
          <w:rStyle w:val="StyleUnderline"/>
          <w:highlight w:val="cyan"/>
        </w:rPr>
        <w:t>the</w:t>
      </w:r>
      <w:r w:rsidRPr="000A661B">
        <w:rPr>
          <w:rStyle w:val="StyleUnderline"/>
        </w:rPr>
        <w:t xml:space="preserve"> </w:t>
      </w:r>
      <w:r w:rsidRPr="00FE33BD">
        <w:rPr>
          <w:rStyle w:val="StyleUnderline"/>
          <w:highlight w:val="cyan"/>
        </w:rPr>
        <w:t>U</w:t>
      </w:r>
      <w:r w:rsidRPr="000A661B">
        <w:rPr>
          <w:rStyle w:val="StyleUnderline"/>
        </w:rPr>
        <w:t xml:space="preserve">nited </w:t>
      </w:r>
      <w:r w:rsidRPr="00FE33BD">
        <w:rPr>
          <w:rStyle w:val="StyleUnderline"/>
          <w:highlight w:val="cyan"/>
        </w:rPr>
        <w:t>S</w:t>
      </w:r>
      <w:r w:rsidRPr="00FE33BD">
        <w:rPr>
          <w:rStyle w:val="StyleUnderline"/>
        </w:rPr>
        <w:t>tates</w:t>
      </w:r>
      <w:r w:rsidRPr="000A661B">
        <w:rPr>
          <w:rStyle w:val="StyleUnderline"/>
        </w:rPr>
        <w:t xml:space="preserve"> </w:t>
      </w:r>
      <w:r w:rsidRPr="00FE33BD">
        <w:rPr>
          <w:rStyle w:val="StyleUnderline"/>
          <w:highlight w:val="cyan"/>
        </w:rPr>
        <w:t>and</w:t>
      </w:r>
      <w:r w:rsidRPr="000A661B">
        <w:rPr>
          <w:rStyle w:val="StyleUnderline"/>
        </w:rPr>
        <w:t xml:space="preserve"> its </w:t>
      </w:r>
      <w:r w:rsidRPr="00FE33BD">
        <w:rPr>
          <w:rStyle w:val="StyleUnderline"/>
          <w:highlight w:val="cyan"/>
        </w:rPr>
        <w:t>allies</w:t>
      </w:r>
      <w:r w:rsidRPr="000A661B">
        <w:rPr>
          <w:rStyle w:val="StyleUnderline"/>
        </w:rPr>
        <w:t xml:space="preserve"> </w:t>
      </w:r>
      <w:r w:rsidRPr="00FE33BD">
        <w:rPr>
          <w:rStyle w:val="StyleUnderline"/>
        </w:rPr>
        <w:t>will</w:t>
      </w:r>
      <w:r w:rsidRPr="00FE33BD">
        <w:rPr>
          <w:rStyle w:val="StyleUnderline"/>
          <w:highlight w:val="cyan"/>
        </w:rPr>
        <w:t xml:space="preserve"> need to take a</w:t>
      </w:r>
      <w:r w:rsidRPr="000A661B">
        <w:rPr>
          <w:rStyle w:val="StyleUnderline"/>
        </w:rPr>
        <w:t xml:space="preserve"> more </w:t>
      </w:r>
      <w:r w:rsidRPr="00FE33BD">
        <w:rPr>
          <w:rStyle w:val="StyleUnderline"/>
          <w:highlight w:val="cyan"/>
        </w:rPr>
        <w:t>enlightened view</w:t>
      </w:r>
      <w:r w:rsidRPr="000A661B">
        <w:rPr>
          <w:rStyle w:val="StyleUnderline"/>
        </w:rPr>
        <w:t xml:space="preserve"> of their interests</w:t>
      </w:r>
      <w:r w:rsidRPr="000A661B">
        <w:rPr>
          <w:sz w:val="16"/>
        </w:rPr>
        <w:t xml:space="preserve"> than they did even during the Cold War. Back then, </w:t>
      </w:r>
      <w:r w:rsidRPr="000A661B">
        <w:rPr>
          <w:rStyle w:val="StyleUnderline"/>
        </w:rPr>
        <w:t>their economic interests dovetailed nicely with their geopolitical interests</w:t>
      </w:r>
      <w:r w:rsidRPr="000A661B">
        <w:rPr>
          <w:rStyle w:val="Emphasis"/>
        </w:rPr>
        <w:t>. Simple greed,</w:t>
      </w:r>
      <w:r w:rsidRPr="000A661B">
        <w:rPr>
          <w:sz w:val="16"/>
        </w:rPr>
        <w:t xml:space="preserve"> if nothing else, </w:t>
      </w:r>
      <w:r w:rsidRPr="000A661B">
        <w:rPr>
          <w:rStyle w:val="StyleUnderline"/>
        </w:rPr>
        <w:t xml:space="preserve">could compel capitalist states to band together </w:t>
      </w:r>
      <w:r w:rsidRPr="00FE33BD">
        <w:rPr>
          <w:rStyle w:val="StyleUnderline"/>
          <w:highlight w:val="cyan"/>
        </w:rPr>
        <w:t>to</w:t>
      </w:r>
      <w:r w:rsidRPr="000A661B">
        <w:rPr>
          <w:rStyle w:val="StyleUnderline"/>
        </w:rPr>
        <w:t xml:space="preserve"> </w:t>
      </w:r>
      <w:r w:rsidRPr="00FE33BD">
        <w:rPr>
          <w:rStyle w:val="StyleUnderline"/>
          <w:highlight w:val="cyan"/>
        </w:rPr>
        <w:t>protect</w:t>
      </w:r>
      <w:r w:rsidRPr="000A661B">
        <w:rPr>
          <w:rStyle w:val="StyleUnderline"/>
        </w:rPr>
        <w:t xml:space="preserve"> private property </w:t>
      </w:r>
      <w:r w:rsidRPr="00FE33BD">
        <w:rPr>
          <w:rStyle w:val="StyleUnderline"/>
          <w:highlight w:val="cyan"/>
        </w:rPr>
        <w:t xml:space="preserve">against </w:t>
      </w:r>
      <w:r w:rsidRPr="00FE33BD">
        <w:rPr>
          <w:rStyle w:val="Emphasis"/>
          <w:highlight w:val="cyan"/>
        </w:rPr>
        <w:t>a communist onslaught</w:t>
      </w:r>
      <w:r w:rsidRPr="000A661B">
        <w:rPr>
          <w:sz w:val="16"/>
        </w:rPr>
        <w:t xml:space="preserve">. Now, however, the choice is not so simple, because standing up to China will entail significant economic costs, especially in the short term. Those costs might pale in comparison to the long-term costs of business as usual with Beijing—Chinese espionage has been estimated to deprive the United States alone of somewhere between $200 billion and $600 billion annually—to say nothing of the moral quandaries and geopolitical risks of cooperating with a brutal totalitarian regime with revanchist ambitions. Yet the ability to make such an enlightened calculation in favor of confronting China may be beyond the capacities of any nation, especially ones as polarized as the United States and many of its democratic allies. </w:t>
      </w:r>
    </w:p>
    <w:p w14:paraId="1C5DA7E5" w14:textId="77777777" w:rsidR="0029592B" w:rsidRPr="00E709C9" w:rsidRDefault="0029592B" w:rsidP="0029592B">
      <w:pPr>
        <w:rPr>
          <w:sz w:val="16"/>
        </w:rPr>
      </w:pPr>
    </w:p>
    <w:p w14:paraId="07EB03FD" w14:textId="77777777" w:rsidR="002B3501" w:rsidRPr="000A661B" w:rsidRDefault="002B3501" w:rsidP="002B3501">
      <w:pPr>
        <w:pStyle w:val="Heading3"/>
      </w:pPr>
      <w:r w:rsidRPr="000A661B">
        <w:t>AT: Chinese Tech leadership inevitable</w:t>
      </w:r>
    </w:p>
    <w:p w14:paraId="5E04B3A3" w14:textId="77777777" w:rsidR="002B3501" w:rsidRPr="000A661B" w:rsidRDefault="002B3501" w:rsidP="002B3501">
      <w:pPr>
        <w:pStyle w:val="Heading4"/>
      </w:pPr>
      <w:r w:rsidRPr="000A661B">
        <w:t xml:space="preserve">American tech leadership is what keeps China at bay – the plan is what makes the shift inevitable. </w:t>
      </w:r>
    </w:p>
    <w:p w14:paraId="756C4CED" w14:textId="77777777" w:rsidR="002B3501" w:rsidRPr="000A661B" w:rsidRDefault="002B3501" w:rsidP="002B3501">
      <w:proofErr w:type="spellStart"/>
      <w:r w:rsidRPr="000A661B">
        <w:rPr>
          <w:rStyle w:val="Style13ptBold"/>
        </w:rPr>
        <w:t>Beckly</w:t>
      </w:r>
      <w:proofErr w:type="spellEnd"/>
      <w:r w:rsidRPr="000A661B">
        <w:rPr>
          <w:rStyle w:val="Style13ptBold"/>
        </w:rPr>
        <w:t xml:space="preserve"> '22</w:t>
      </w:r>
      <w:r w:rsidRPr="000A661B">
        <w:t xml:space="preserve"> - Associate Professor of Political Science at Tufts University, a Nonresident Senior Fellow at the American Enterprise Institute [Michael, March/April, "Enemies of My Enemy," https://www.foreignaffairs.com/articles/2021-02-14/china-new-world-order-enemies-my-enemy]</w:t>
      </w:r>
    </w:p>
    <w:p w14:paraId="56D022B2" w14:textId="77777777" w:rsidR="002B3501" w:rsidRPr="000A661B" w:rsidRDefault="002B3501" w:rsidP="002B3501">
      <w:pPr>
        <w:rPr>
          <w:sz w:val="16"/>
        </w:rPr>
      </w:pPr>
      <w:r w:rsidRPr="000A661B">
        <w:rPr>
          <w:sz w:val="16"/>
        </w:rPr>
        <w:t>UNDER CONSTRUCTION</w:t>
      </w:r>
    </w:p>
    <w:p w14:paraId="09CFF796" w14:textId="77777777" w:rsidR="002B3501" w:rsidRPr="000A661B" w:rsidRDefault="002B3501" w:rsidP="002B3501">
      <w:pPr>
        <w:rPr>
          <w:sz w:val="16"/>
        </w:rPr>
      </w:pPr>
      <w:r w:rsidRPr="000A661B">
        <w:rPr>
          <w:sz w:val="16"/>
        </w:rPr>
        <w:t xml:space="preserve">The architecture of the new order remains a work in progress. Yet two key features are already discernible. The first is a loose economic bloc anchored by the G-7, the group of democratic allies that controls more than half of the world’s wealth. These leading powers, along with a rotating cast of </w:t>
      </w:r>
      <w:r w:rsidRPr="000A661B">
        <w:rPr>
          <w:rStyle w:val="StyleUnderline"/>
        </w:rPr>
        <w:t>like-minded states, are collaborating to prevent China from monopolizing the global economy.</w:t>
      </w:r>
      <w:r w:rsidRPr="000A661B">
        <w:rPr>
          <w:sz w:val="16"/>
        </w:rPr>
        <w:t xml:space="preserve"> History has shown that whichever power dominates the strategic goods and services of an era dominates that era. In the nineteenth century, the United Kingdom was able to build an empire on which the sun never set in part because it mastered iron, steam, and the telegraph faster than its competitors. In the twentieth century, </w:t>
      </w:r>
      <w:r w:rsidRPr="000A661B">
        <w:rPr>
          <w:rStyle w:val="StyleUnderline"/>
        </w:rPr>
        <w:t>the United States surged ahead of other countries by harnessing steel, chemicals, electronics, aerospace, and information technologies</w:t>
      </w:r>
      <w:r w:rsidRPr="000A661B">
        <w:rPr>
          <w:sz w:val="16"/>
        </w:rPr>
        <w:t xml:space="preserve">. Now, </w:t>
      </w:r>
      <w:r w:rsidRPr="000A661B">
        <w:rPr>
          <w:rStyle w:val="StyleUnderline"/>
        </w:rPr>
        <w:t>China hopes to dominate modern strategic sectors—including artificial intelligence, biotechnology, semiconductors, and telecommunications</w:t>
      </w:r>
      <w:r w:rsidRPr="000A661B">
        <w:rPr>
          <w:sz w:val="16"/>
        </w:rPr>
        <w:t>—and relegate other economies to subservient status. In a 2017 meeting in Beijing, Chinese Premier Li Keqiang told H. R. McMaster, then the U.S. national security adviser, how he envisioned the United States and other countries fitting into the global economy in the future: their role, McMaster recalled Li saying, “would merely be to provide China with raw materials, agricultural products, and energy to fuel its production of the world’s cutting-edge industrial and consumer products.”</w:t>
      </w:r>
    </w:p>
    <w:p w14:paraId="0A59DEB5" w14:textId="77777777" w:rsidR="002B3501" w:rsidRPr="000A661B" w:rsidRDefault="002B3501" w:rsidP="002B3501">
      <w:pPr>
        <w:rPr>
          <w:sz w:val="16"/>
        </w:rPr>
      </w:pPr>
      <w:r w:rsidRPr="000A661B">
        <w:rPr>
          <w:sz w:val="16"/>
        </w:rPr>
        <w:t xml:space="preserve">To avoid becoming a cog in a Chinese economic empire, leading democracies have started forming exclusive trade and investment networks designed to speed up their progress in critical sectors and slow down China’s. Some of these collaborations, such as the U.S.-Japan Competitiveness and Resilience Partnership, announced in 2021, create joint R &amp; D projects to help members outpace Chinese innovation. Other schemes focus on blunting China’s economic leverage by developing alternatives to Chinese products and funding. The G-7’s Build Back Better World initiative and the EU’s Global Gateway, for example, will provide poor countries with infrastructure financing as an alternative to China’s Belt and Road Initiative. Australia, India, and Japan joined forces to start the Supply Chain Resilience Initiative, which offers incentives for their companies to move their operations out of China. And at the behest of the United States, countries composing more than 60 percent of the world’s cellular-equipment market have enacted or are considering restrictions against Huawei, China’s main 5G telecommunications provider. </w:t>
      </w:r>
    </w:p>
    <w:p w14:paraId="34C1757C" w14:textId="77777777" w:rsidR="002B3501" w:rsidRPr="000A661B" w:rsidRDefault="002B3501" w:rsidP="002B3501">
      <w:pPr>
        <w:rPr>
          <w:sz w:val="16"/>
        </w:rPr>
      </w:pPr>
      <w:r w:rsidRPr="000A661B">
        <w:rPr>
          <w:sz w:val="16"/>
        </w:rPr>
        <w:t xml:space="preserve">Meanwhile, </w:t>
      </w:r>
      <w:r w:rsidRPr="000A661B">
        <w:rPr>
          <w:rStyle w:val="StyleUnderline"/>
        </w:rPr>
        <w:t xml:space="preserve">democratic coalitions are constraining China’s access to advanced technologies. </w:t>
      </w:r>
      <w:r w:rsidRPr="000A661B">
        <w:rPr>
          <w:sz w:val="16"/>
        </w:rPr>
        <w:t xml:space="preserve">The Netherlands, South Korea, Taiwan, and the United States, for example, </w:t>
      </w:r>
      <w:r w:rsidRPr="000A661B">
        <w:rPr>
          <w:rStyle w:val="StyleUnderline"/>
        </w:rPr>
        <w:t>have colluded to cut China off from advanced semiconductors and from the machines that make them. New institutions are laying the groundwork for a full-scale multilateral export control regime</w:t>
      </w:r>
      <w:r w:rsidRPr="000A661B">
        <w:rPr>
          <w:sz w:val="16"/>
        </w:rPr>
        <w:t xml:space="preserve">. The U.S.-EU Trade and Technology Council creates common transatlantic standards for screening exports to China and investment there in artificial intelligence and other cutting-edge technologies. </w:t>
      </w:r>
      <w:r w:rsidRPr="000A661B">
        <w:rPr>
          <w:rStyle w:val="StyleUnderline"/>
        </w:rPr>
        <w:t>The Export Controls and Human Rights Initiative</w:t>
      </w:r>
      <w:r w:rsidRPr="000A661B">
        <w:rPr>
          <w:sz w:val="16"/>
        </w:rPr>
        <w:t xml:space="preserve">, a joint project of Australia, Canada, Denmark, France, the Netherlands, Norway, the United Kingdom, and the United States that was unveiled in late 2021, </w:t>
      </w:r>
      <w:r w:rsidRPr="000A661B">
        <w:rPr>
          <w:rStyle w:val="StyleUnderline"/>
        </w:rPr>
        <w:t>is intended to do the same for technologies that could support digital authoritarianism,</w:t>
      </w:r>
      <w:r w:rsidRPr="000A661B">
        <w:rPr>
          <w:sz w:val="16"/>
        </w:rPr>
        <w:t xml:space="preserve"> such as speech and facial recognition tools. </w:t>
      </w:r>
      <w:r w:rsidRPr="000A661B">
        <w:rPr>
          <w:rStyle w:val="StyleUnderline"/>
        </w:rPr>
        <w:t>The United States and its democratic allies are also negotiating trade and investment deals to discriminate against China</w:t>
      </w:r>
      <w:r w:rsidRPr="000A661B">
        <w:rPr>
          <w:sz w:val="16"/>
        </w:rPr>
        <w:t>, putting in place labor, environmental, and governance standards that Beijing will never meet. In October 2021, for example, the United States and the EU agreed to create a new arrangement that will impose tariffs on aluminum and steel producers that engage in dumping or carbon-intensive production, a measure that will hit no country harder than China.</w:t>
      </w:r>
    </w:p>
    <w:p w14:paraId="7CC4E491" w14:textId="77777777" w:rsidR="002B3501" w:rsidRPr="000A661B" w:rsidRDefault="002B3501" w:rsidP="002B3501">
      <w:pPr>
        <w:rPr>
          <w:sz w:val="16"/>
        </w:rPr>
      </w:pPr>
      <w:r w:rsidRPr="000A661B">
        <w:rPr>
          <w:sz w:val="16"/>
        </w:rPr>
        <w:t>T</w:t>
      </w:r>
      <w:r w:rsidRPr="000A661B">
        <w:rPr>
          <w:rStyle w:val="StyleUnderline"/>
        </w:rPr>
        <w:t xml:space="preserve">he second feature of the emerging order is a double military barrier to contain China. The inside layer consists of rivals bordering the East China and South China Seas. </w:t>
      </w:r>
      <w:r w:rsidRPr="000A661B">
        <w:rPr>
          <w:sz w:val="16"/>
        </w:rPr>
        <w:t xml:space="preserve">Many of them—including Indonesia, Japan, the Philippines, Taiwan, and Vietnam—are loading up on mobile missile launchers and mines. </w:t>
      </w:r>
      <w:r w:rsidRPr="000A661B">
        <w:rPr>
          <w:rStyle w:val="StyleUnderline"/>
        </w:rPr>
        <w:t>The goal is to turn themselves into prickly porcupines capable of denying China sea and air control near their shores</w:t>
      </w:r>
      <w:r w:rsidRPr="000A661B">
        <w:rPr>
          <w:sz w:val="16"/>
        </w:rPr>
        <w:t>. Those efforts are now being bolstered by an outside layer of democratic powers—mainly Australia, India, the United Kingdom, and the United States. These democracies are providing aid, arms, and intelligence to China’s neighbors; training together so they can conduct long-range missile strikes on Chinese forces and blockade China’s oil imports; and organizing multinational freedom-of-navigation exercises throughout the region, especially near Chinese-held rocks, reefs, and islands in disputed areas.</w:t>
      </w:r>
    </w:p>
    <w:p w14:paraId="28819CAB" w14:textId="77777777" w:rsidR="002B3501" w:rsidRPr="000A661B" w:rsidRDefault="002B3501" w:rsidP="002B3501">
      <w:pPr>
        <w:rPr>
          <w:sz w:val="16"/>
        </w:rPr>
      </w:pPr>
      <w:r w:rsidRPr="000A661B">
        <w:rPr>
          <w:rStyle w:val="StyleUnderline"/>
        </w:rPr>
        <w:t xml:space="preserve">This security cooperation is becoming stronger and more institutionalized. Witness the reemergence of the </w:t>
      </w:r>
      <w:r w:rsidRPr="000A661B">
        <w:rPr>
          <w:sz w:val="16"/>
        </w:rPr>
        <w:t xml:space="preserve">Quadrilateral Security Dialogue, </w:t>
      </w:r>
      <w:r w:rsidRPr="000A661B">
        <w:rPr>
          <w:rStyle w:val="StyleUnderline"/>
        </w:rPr>
        <w:t>or Quad—</w:t>
      </w:r>
      <w:r w:rsidRPr="000A661B">
        <w:rPr>
          <w:sz w:val="16"/>
        </w:rPr>
        <w:t>a coalition made up of Australia, India, Japan, and the United States that had gone dormant shortly after its founding in 2007. Or look at the creation of new pacts, most notably AUKUS, an alliance linking Australia, the United Kingdom, and the United States. The overarching goal of all this activity is to maintain the territorial status quo in East Asia. B</w:t>
      </w:r>
      <w:r w:rsidRPr="000A661B">
        <w:t>ut</w:t>
      </w:r>
      <w:r w:rsidRPr="000A661B">
        <w:rPr>
          <w:rStyle w:val="StyleUnderline"/>
        </w:rPr>
        <w:t xml:space="preserve"> a more explicit aim is to save Taiwan, the frontline democracy most at risk of Chinese conquest. Japan and the United States have developed a joint battle plan for defending the island, </w:t>
      </w:r>
      <w:r w:rsidRPr="000A661B">
        <w:rPr>
          <w:sz w:val="16"/>
        </w:rPr>
        <w:t>and in November 2021, Peter Dutton, Australia’s defense minister, said it was “inconceivable” that his country would not also join the fight. The European Parliament, for its part, has adopted a comprehensive plan to boost Taiwan’s economic resilience and international recognition.</w:t>
      </w:r>
    </w:p>
    <w:p w14:paraId="0F6407B1" w14:textId="77777777" w:rsidR="002B3501" w:rsidRPr="000A661B" w:rsidRDefault="002B3501" w:rsidP="002B3501">
      <w:pPr>
        <w:rPr>
          <w:sz w:val="16"/>
        </w:rPr>
      </w:pPr>
      <w:r w:rsidRPr="000A661B">
        <w:rPr>
          <w:sz w:val="16"/>
        </w:rPr>
        <w:t xml:space="preserve">Viewed individually, these efforts look haphazard and reactive. Collectively, however, they betray a positive vision for a democratic order, one that differs fundamentally from China’s mercantilist model </w:t>
      </w:r>
      <w:proofErr w:type="gramStart"/>
      <w:r w:rsidRPr="000A661B">
        <w:rPr>
          <w:sz w:val="16"/>
        </w:rPr>
        <w:t>and also</w:t>
      </w:r>
      <w:proofErr w:type="gramEnd"/>
      <w:r w:rsidRPr="000A661B">
        <w:rPr>
          <w:sz w:val="16"/>
        </w:rPr>
        <w:t xml:space="preserve"> from the old international order, with neoliberal orthodoxy at its core. By infusing labor and human rights standards into economic agreements, the new vision prioritizes people over corporate profits and state power. It also elevates the global environment from a mere commodity to a shared and jointly protected commons. By linking democratic governments together in an exclusive network, the new order attempts to force countries to make a series of value judgments and imposes real penalties for illiberal behavior. Want to make carbon-intensive steel with slave labor? Prepare to be hit with tariffs by the world’s richest countries. Considering annexing international waters? Expect a visit from a multinational armada. </w:t>
      </w:r>
    </w:p>
    <w:p w14:paraId="0B87D44A" w14:textId="77777777" w:rsidR="002B3501" w:rsidRPr="000A661B" w:rsidRDefault="002B3501" w:rsidP="002B3501">
      <w:pPr>
        <w:rPr>
          <w:sz w:val="16"/>
        </w:rPr>
      </w:pPr>
      <w:r w:rsidRPr="000A661B">
        <w:rPr>
          <w:rStyle w:val="StyleUnderline"/>
        </w:rPr>
        <w:t>If China continues to scare democracies into collective action, then it could usher in the most consequential changes to global governance in a generation or more</w:t>
      </w:r>
      <w:r w:rsidRPr="000A661B">
        <w:rPr>
          <w:sz w:val="16"/>
        </w:rPr>
        <w:t xml:space="preserve">. By containing Chinese naval expansion, for example, the maritime security system in East Asia could become a powerful enforcement mechanism for the law of the sea. </w:t>
      </w:r>
      <w:r w:rsidRPr="000A661B">
        <w:rPr>
          <w:rStyle w:val="StyleUnderline"/>
        </w:rPr>
        <w:t xml:space="preserve">By inserting carbon tariffs into trade deals to discriminate against China, the United States and its allies could force producers to reduce their emissions, </w:t>
      </w:r>
      <w:r w:rsidRPr="000A661B">
        <w:rPr>
          <w:sz w:val="16"/>
        </w:rPr>
        <w:t xml:space="preserve">inadvertently creating the basis for a de facto international carbon tax. The Quad’s success in providing one billion doses of COVID-19 vaccines to Southeast Asia, an effort to win hearts and minds away from Beijing, has provided a blueprint for combating future pandemics. Allied efforts to prevent the spread of digital authoritarianism could inspire new international regulations on digital flows and data privacy, and the imperative of competing with China could fuel an unprecedented surge in R &amp; D and infrastructure spending around the world. </w:t>
      </w:r>
    </w:p>
    <w:p w14:paraId="74E7DD31" w14:textId="2639DE77" w:rsidR="002B3501" w:rsidRDefault="002B3501" w:rsidP="002B3501">
      <w:pPr>
        <w:rPr>
          <w:sz w:val="16"/>
        </w:rPr>
      </w:pPr>
      <w:r w:rsidRPr="000A661B">
        <w:rPr>
          <w:sz w:val="16"/>
        </w:rPr>
        <w:t xml:space="preserve">Like the orders of the past, </w:t>
      </w:r>
      <w:r w:rsidRPr="000A661B">
        <w:rPr>
          <w:rStyle w:val="StyleUnderline"/>
        </w:rPr>
        <w:t>the emerging one is an order of exclusion, sustained by fear and enforced through coercion.</w:t>
      </w:r>
      <w:r w:rsidRPr="000A661B">
        <w:rPr>
          <w:sz w:val="16"/>
        </w:rPr>
        <w:t xml:space="preserve"> Unlike most past orders, however, it is directed toward progressive ends.</w:t>
      </w:r>
    </w:p>
    <w:p w14:paraId="15185380" w14:textId="7402AEEC" w:rsidR="00E40E85" w:rsidRDefault="00E40E85" w:rsidP="00E40E85">
      <w:pPr>
        <w:pStyle w:val="Heading3"/>
      </w:pPr>
      <w:r>
        <w:t>AT: China Solves Warming</w:t>
      </w:r>
    </w:p>
    <w:p w14:paraId="25FD88D9" w14:textId="170AE20B" w:rsidR="00E40E85" w:rsidRDefault="00E40E85" w:rsidP="00E40E85">
      <w:pPr>
        <w:pStyle w:val="Heading4"/>
      </w:pPr>
      <w:r>
        <w:t xml:space="preserve">China won’t solve warming. </w:t>
      </w:r>
    </w:p>
    <w:p w14:paraId="178E84DC" w14:textId="518B9CA0" w:rsidR="00F30BE2" w:rsidRPr="00F30BE2" w:rsidRDefault="00F30BE2" w:rsidP="00F30BE2">
      <w:r w:rsidRPr="00F30BE2">
        <w:rPr>
          <w:rStyle w:val="Style13ptBold"/>
        </w:rPr>
        <w:t>Davidson '22</w:t>
      </w:r>
      <w:r>
        <w:t xml:space="preserve"> [Helen; 11/11/22; "Is China doing enough to combat the climate </w:t>
      </w:r>
      <w:proofErr w:type="gramStart"/>
      <w:r>
        <w:t>crisis?;</w:t>
      </w:r>
      <w:proofErr w:type="gramEnd"/>
      <w:r>
        <w:t>" https://www.theguardian.com/world/2022/nov/11/china-climate-crisis-renewable-energy-goals]</w:t>
      </w:r>
    </w:p>
    <w:p w14:paraId="0E36485C" w14:textId="77777777" w:rsidR="00E40E85" w:rsidRPr="00C252CC" w:rsidRDefault="00E40E85" w:rsidP="00E40E85">
      <w:pPr>
        <w:rPr>
          <w:sz w:val="16"/>
        </w:rPr>
      </w:pPr>
      <w:r w:rsidRPr="00C252CC">
        <w:rPr>
          <w:rStyle w:val="StyleUnderline"/>
        </w:rPr>
        <w:t>While China has launched some big initiatives</w:t>
      </w:r>
      <w:r w:rsidRPr="00C252CC">
        <w:rPr>
          <w:sz w:val="16"/>
        </w:rPr>
        <w:t xml:space="preserve"> and appears committed to mitigating the effects of the climate crisis and increasing its use of green energy</w:t>
      </w:r>
      <w:r w:rsidRPr="00C252CC">
        <w:rPr>
          <w:rStyle w:val="StyleUnderline"/>
        </w:rPr>
        <w:t>, its international commitments fall short of what experts say is needed</w:t>
      </w:r>
      <w:r w:rsidRPr="00C252CC">
        <w:rPr>
          <w:sz w:val="16"/>
        </w:rPr>
        <w:t xml:space="preserve">. </w:t>
      </w:r>
      <w:r w:rsidRPr="00C252CC">
        <w:rPr>
          <w:rStyle w:val="StyleUnderline"/>
        </w:rPr>
        <w:t xml:space="preserve">The net zero target is widely regarded as too late to ensure the world limits global heating to 1.5C </w:t>
      </w:r>
      <w:r w:rsidRPr="00C252CC">
        <w:rPr>
          <w:sz w:val="16"/>
        </w:rPr>
        <w:t>above pre-industrial levels, and emissions must peak by 2025 to be in line with Paris goals.</w:t>
      </w:r>
    </w:p>
    <w:p w14:paraId="09A17CCB" w14:textId="2F6CF6D9" w:rsidR="00E40E85" w:rsidRPr="00C252CC" w:rsidRDefault="00E40E85" w:rsidP="00E40E85">
      <w:pPr>
        <w:rPr>
          <w:sz w:val="16"/>
        </w:rPr>
      </w:pPr>
      <w:r w:rsidRPr="00C252CC">
        <w:rPr>
          <w:sz w:val="16"/>
        </w:rPr>
        <w:t xml:space="preserve">“What separates China from the rest of the world is the power of its leader, Xi Jinping, to make climate a politically non-negotiable pillar of long-term policymaking,” said the Asia Society paper. “But realistically, for now, </w:t>
      </w:r>
      <w:r w:rsidRPr="00C252CC">
        <w:rPr>
          <w:rStyle w:val="StyleUnderline"/>
        </w:rPr>
        <w:t>officials will not sacrifice short-term economic demands for the 2030 target – and certainly not for 2060 – raising the prospect of serious challenges near the end of the decade.”</w:t>
      </w:r>
    </w:p>
    <w:sectPr w:rsidR="00E40E85" w:rsidRPr="00C25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3553273">
    <w:abstractNumId w:val="9"/>
  </w:num>
  <w:num w:numId="2" w16cid:durableId="2084910725">
    <w:abstractNumId w:val="7"/>
  </w:num>
  <w:num w:numId="3" w16cid:durableId="1181286524">
    <w:abstractNumId w:val="6"/>
  </w:num>
  <w:num w:numId="4" w16cid:durableId="1233849752">
    <w:abstractNumId w:val="5"/>
  </w:num>
  <w:num w:numId="5" w16cid:durableId="2038121514">
    <w:abstractNumId w:val="4"/>
  </w:num>
  <w:num w:numId="6" w16cid:durableId="329068101">
    <w:abstractNumId w:val="8"/>
  </w:num>
  <w:num w:numId="7" w16cid:durableId="923801637">
    <w:abstractNumId w:val="3"/>
  </w:num>
  <w:num w:numId="8" w16cid:durableId="76638797">
    <w:abstractNumId w:val="2"/>
  </w:num>
  <w:num w:numId="9" w16cid:durableId="306126603">
    <w:abstractNumId w:val="1"/>
  </w:num>
  <w:num w:numId="10" w16cid:durableId="1795249686">
    <w:abstractNumId w:val="0"/>
  </w:num>
  <w:num w:numId="11" w16cid:durableId="400640382">
    <w:abstractNumId w:val="13"/>
  </w:num>
  <w:num w:numId="12" w16cid:durableId="523784701">
    <w:abstractNumId w:val="12"/>
  </w:num>
  <w:num w:numId="13" w16cid:durableId="277030683">
    <w:abstractNumId w:val="11"/>
  </w:num>
  <w:num w:numId="14" w16cid:durableId="2121604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97368734352"/>
    <w:docVar w:name="VerbatimVersion" w:val="5.1"/>
  </w:docVars>
  <w:rsids>
    <w:rsidRoot w:val="00E37DFF"/>
    <w:rsid w:val="000139A3"/>
    <w:rsid w:val="00027BC9"/>
    <w:rsid w:val="00071C7C"/>
    <w:rsid w:val="000A29B0"/>
    <w:rsid w:val="000C1894"/>
    <w:rsid w:val="000C5A5C"/>
    <w:rsid w:val="00100833"/>
    <w:rsid w:val="00104529"/>
    <w:rsid w:val="001048C3"/>
    <w:rsid w:val="00105942"/>
    <w:rsid w:val="00117697"/>
    <w:rsid w:val="00144A4C"/>
    <w:rsid w:val="00165139"/>
    <w:rsid w:val="00176AB0"/>
    <w:rsid w:val="00177B7D"/>
    <w:rsid w:val="0018322D"/>
    <w:rsid w:val="001B5776"/>
    <w:rsid w:val="001D1372"/>
    <w:rsid w:val="001E527A"/>
    <w:rsid w:val="001F78CE"/>
    <w:rsid w:val="002347BC"/>
    <w:rsid w:val="00251FC7"/>
    <w:rsid w:val="0026314D"/>
    <w:rsid w:val="002855A7"/>
    <w:rsid w:val="0029592B"/>
    <w:rsid w:val="002B146A"/>
    <w:rsid w:val="002B3501"/>
    <w:rsid w:val="002B5E17"/>
    <w:rsid w:val="00315690"/>
    <w:rsid w:val="00316B75"/>
    <w:rsid w:val="00325646"/>
    <w:rsid w:val="00337DC6"/>
    <w:rsid w:val="003460F2"/>
    <w:rsid w:val="00381004"/>
    <w:rsid w:val="0038158C"/>
    <w:rsid w:val="003902BA"/>
    <w:rsid w:val="003A09E2"/>
    <w:rsid w:val="00407037"/>
    <w:rsid w:val="00437E82"/>
    <w:rsid w:val="004605D6"/>
    <w:rsid w:val="00466D3F"/>
    <w:rsid w:val="00484A6C"/>
    <w:rsid w:val="004C60E8"/>
    <w:rsid w:val="004E3579"/>
    <w:rsid w:val="004E728B"/>
    <w:rsid w:val="004F39E0"/>
    <w:rsid w:val="004F3D7C"/>
    <w:rsid w:val="0050697C"/>
    <w:rsid w:val="00537BD5"/>
    <w:rsid w:val="0056695C"/>
    <w:rsid w:val="005B3A4D"/>
    <w:rsid w:val="005B651F"/>
    <w:rsid w:val="005D2912"/>
    <w:rsid w:val="005F0974"/>
    <w:rsid w:val="006065BD"/>
    <w:rsid w:val="00645FA9"/>
    <w:rsid w:val="00647866"/>
    <w:rsid w:val="00665003"/>
    <w:rsid w:val="00670B0F"/>
    <w:rsid w:val="006A2AD0"/>
    <w:rsid w:val="006A2F35"/>
    <w:rsid w:val="006C2375"/>
    <w:rsid w:val="006D4ECC"/>
    <w:rsid w:val="006E0E79"/>
    <w:rsid w:val="006F35F6"/>
    <w:rsid w:val="0071669A"/>
    <w:rsid w:val="00722258"/>
    <w:rsid w:val="007243E5"/>
    <w:rsid w:val="00730011"/>
    <w:rsid w:val="00731B33"/>
    <w:rsid w:val="00766EA0"/>
    <w:rsid w:val="007A2226"/>
    <w:rsid w:val="007A7D10"/>
    <w:rsid w:val="007F1FB4"/>
    <w:rsid w:val="007F4686"/>
    <w:rsid w:val="007F5B66"/>
    <w:rsid w:val="00823A1C"/>
    <w:rsid w:val="00845B9D"/>
    <w:rsid w:val="00860984"/>
    <w:rsid w:val="008700FD"/>
    <w:rsid w:val="008A7216"/>
    <w:rsid w:val="008B3ECB"/>
    <w:rsid w:val="008B4E85"/>
    <w:rsid w:val="008C1B2E"/>
    <w:rsid w:val="008D2FA7"/>
    <w:rsid w:val="0091627E"/>
    <w:rsid w:val="0097032B"/>
    <w:rsid w:val="009D2EAD"/>
    <w:rsid w:val="009D54B2"/>
    <w:rsid w:val="009E1922"/>
    <w:rsid w:val="009F3EAA"/>
    <w:rsid w:val="009F4698"/>
    <w:rsid w:val="009F7ED2"/>
    <w:rsid w:val="00A27C34"/>
    <w:rsid w:val="00A93661"/>
    <w:rsid w:val="00A938BB"/>
    <w:rsid w:val="00A95652"/>
    <w:rsid w:val="00AA21F8"/>
    <w:rsid w:val="00AC0AB8"/>
    <w:rsid w:val="00B15306"/>
    <w:rsid w:val="00B33C6D"/>
    <w:rsid w:val="00B4508F"/>
    <w:rsid w:val="00B55AD5"/>
    <w:rsid w:val="00B60B58"/>
    <w:rsid w:val="00B658B0"/>
    <w:rsid w:val="00B8057C"/>
    <w:rsid w:val="00B84F0F"/>
    <w:rsid w:val="00BD6238"/>
    <w:rsid w:val="00BE6FAE"/>
    <w:rsid w:val="00BF593B"/>
    <w:rsid w:val="00BF773A"/>
    <w:rsid w:val="00BF7E81"/>
    <w:rsid w:val="00C00FD6"/>
    <w:rsid w:val="00C13773"/>
    <w:rsid w:val="00C17CC8"/>
    <w:rsid w:val="00C252CC"/>
    <w:rsid w:val="00C557AA"/>
    <w:rsid w:val="00C83417"/>
    <w:rsid w:val="00C86FA4"/>
    <w:rsid w:val="00C9604F"/>
    <w:rsid w:val="00C96ACF"/>
    <w:rsid w:val="00CA19AA"/>
    <w:rsid w:val="00CB2D59"/>
    <w:rsid w:val="00CC5298"/>
    <w:rsid w:val="00CC76C8"/>
    <w:rsid w:val="00CD736E"/>
    <w:rsid w:val="00CD798D"/>
    <w:rsid w:val="00CE161E"/>
    <w:rsid w:val="00CF59A8"/>
    <w:rsid w:val="00D325A9"/>
    <w:rsid w:val="00D36A8A"/>
    <w:rsid w:val="00D45E6E"/>
    <w:rsid w:val="00D61409"/>
    <w:rsid w:val="00D6691E"/>
    <w:rsid w:val="00D71170"/>
    <w:rsid w:val="00DA25D4"/>
    <w:rsid w:val="00DA6538"/>
    <w:rsid w:val="00E15E75"/>
    <w:rsid w:val="00E21239"/>
    <w:rsid w:val="00E2728B"/>
    <w:rsid w:val="00E37DFF"/>
    <w:rsid w:val="00E40E85"/>
    <w:rsid w:val="00E5262C"/>
    <w:rsid w:val="00E709C9"/>
    <w:rsid w:val="00EB3029"/>
    <w:rsid w:val="00EC7DC4"/>
    <w:rsid w:val="00ED30CF"/>
    <w:rsid w:val="00F176EF"/>
    <w:rsid w:val="00F30BE2"/>
    <w:rsid w:val="00F337B8"/>
    <w:rsid w:val="00F45E10"/>
    <w:rsid w:val="00F6364A"/>
    <w:rsid w:val="00F9113A"/>
    <w:rsid w:val="00FE2546"/>
    <w:rsid w:val="00FE33B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0EDF"/>
  <w15:chartTrackingRefBased/>
  <w15:docId w15:val="{3B63C20F-A561-4235-8699-74BB6808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669A"/>
    <w:rPr>
      <w:rFonts w:ascii="Calibri" w:hAnsi="Calibri" w:cs="Calibri"/>
    </w:rPr>
  </w:style>
  <w:style w:type="paragraph" w:styleId="Heading1">
    <w:name w:val="heading 1"/>
    <w:aliases w:val="Pocket"/>
    <w:basedOn w:val="Normal"/>
    <w:next w:val="Normal"/>
    <w:link w:val="Heading1Char"/>
    <w:qFormat/>
    <w:rsid w:val="007166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66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ites, Char Char, Char,Char1,Citation"/>
    <w:basedOn w:val="Normal"/>
    <w:next w:val="Normal"/>
    <w:link w:val="Heading3Char"/>
    <w:uiPriority w:val="2"/>
    <w:qFormat/>
    <w:rsid w:val="007166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7166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669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166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69A"/>
  </w:style>
  <w:style w:type="character" w:customStyle="1" w:styleId="Heading1Char">
    <w:name w:val="Heading 1 Char"/>
    <w:aliases w:val="Pocket Char"/>
    <w:basedOn w:val="DefaultParagraphFont"/>
    <w:link w:val="Heading1"/>
    <w:rsid w:val="007166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66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71669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71669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71669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669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71669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71669A"/>
    <w:rPr>
      <w:color w:val="0563C1" w:themeColor="hyperlink"/>
      <w:u w:val="single"/>
    </w:rPr>
  </w:style>
  <w:style w:type="character" w:styleId="FollowedHyperlink">
    <w:name w:val="FollowedHyperlink"/>
    <w:basedOn w:val="DefaultParagraphFont"/>
    <w:uiPriority w:val="99"/>
    <w:semiHidden/>
    <w:unhideWhenUsed/>
    <w:rsid w:val="0071669A"/>
    <w:rPr>
      <w:color w:val="auto"/>
      <w:u w:val="none"/>
    </w:rPr>
  </w:style>
  <w:style w:type="paragraph" w:customStyle="1" w:styleId="textbold">
    <w:name w:val="text bold"/>
    <w:basedOn w:val="Normal"/>
    <w:link w:val="Emphasis"/>
    <w:autoRedefine/>
    <w:uiPriority w:val="8"/>
    <w:qFormat/>
    <w:rsid w:val="005B651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styleId="UnresolvedMention">
    <w:name w:val="Unresolved Mention"/>
    <w:basedOn w:val="DefaultParagraphFont"/>
    <w:uiPriority w:val="99"/>
    <w:semiHidden/>
    <w:unhideWhenUsed/>
    <w:rsid w:val="0071669A"/>
    <w:rPr>
      <w:color w:val="605E5C"/>
      <w:shd w:val="clear" w:color="auto" w:fill="E1DFDD"/>
    </w:rPr>
  </w:style>
  <w:style w:type="paragraph" w:customStyle="1" w:styleId="Emphasis1">
    <w:name w:val="Emphasis1"/>
    <w:basedOn w:val="Normal"/>
    <w:uiPriority w:val="7"/>
    <w:qFormat/>
    <w:rsid w:val="00BE6FA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semiHidden/>
    <w:rsid w:val="0071669A"/>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1669A"/>
    <w:rPr>
      <w:b/>
      <w:bCs/>
    </w:rPr>
  </w:style>
  <w:style w:type="character" w:styleId="BookTitle">
    <w:name w:val="Book Title"/>
    <w:basedOn w:val="DefaultParagraphFont"/>
    <w:uiPriority w:val="33"/>
    <w:semiHidden/>
    <w:qFormat/>
    <w:rsid w:val="0071669A"/>
    <w:rPr>
      <w:b/>
      <w:bCs/>
      <w:i/>
      <w:iCs/>
      <w:spacing w:val="5"/>
    </w:rPr>
  </w:style>
  <w:style w:type="numbering" w:styleId="111111">
    <w:name w:val="Outline List 2"/>
    <w:basedOn w:val="NoList"/>
    <w:uiPriority w:val="99"/>
    <w:semiHidden/>
    <w:unhideWhenUsed/>
    <w:rsid w:val="0071669A"/>
  </w:style>
  <w:style w:type="paragraph" w:styleId="Header">
    <w:name w:val="header"/>
    <w:basedOn w:val="Normal"/>
    <w:link w:val="HeaderChar"/>
    <w:uiPriority w:val="99"/>
    <w:semiHidden/>
    <w:rsid w:val="007166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669A"/>
    <w:rPr>
      <w:rFonts w:ascii="Calibri" w:hAnsi="Calibri" w:cs="Calibri"/>
    </w:rPr>
  </w:style>
  <w:style w:type="paragraph" w:styleId="Footer">
    <w:name w:val="footer"/>
    <w:basedOn w:val="Normal"/>
    <w:link w:val="FooterChar"/>
    <w:uiPriority w:val="99"/>
    <w:semiHidden/>
    <w:rsid w:val="007166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669A"/>
    <w:rPr>
      <w:rFonts w:ascii="Calibri" w:hAnsi="Calibri" w:cs="Calibri"/>
    </w:rPr>
  </w:style>
  <w:style w:type="paragraph" w:styleId="BodyText">
    <w:name w:val="Body Text"/>
    <w:basedOn w:val="Normal"/>
    <w:link w:val="BodyTextChar"/>
    <w:uiPriority w:val="99"/>
    <w:semiHidden/>
    <w:unhideWhenUsed/>
    <w:rsid w:val="0071669A"/>
    <w:pPr>
      <w:spacing w:after="120"/>
    </w:pPr>
  </w:style>
  <w:style w:type="character" w:customStyle="1" w:styleId="BodyTextChar">
    <w:name w:val="Body Text Char"/>
    <w:basedOn w:val="DefaultParagraphFont"/>
    <w:link w:val="BodyText"/>
    <w:uiPriority w:val="99"/>
    <w:semiHidden/>
    <w:rsid w:val="0071669A"/>
    <w:rPr>
      <w:rFonts w:ascii="Calibri" w:hAnsi="Calibri" w:cs="Calibri"/>
    </w:rPr>
  </w:style>
  <w:style w:type="paragraph" w:styleId="NoSpacing">
    <w:name w:val="No Spacing"/>
    <w:link w:val="NoSpacingChar"/>
    <w:uiPriority w:val="99"/>
    <w:semiHidden/>
    <w:unhideWhenUsed/>
    <w:qFormat/>
    <w:rsid w:val="007166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669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01876">
      <w:bodyDiv w:val="1"/>
      <w:marLeft w:val="0"/>
      <w:marRight w:val="0"/>
      <w:marTop w:val="0"/>
      <w:marBottom w:val="0"/>
      <w:divBdr>
        <w:top w:val="none" w:sz="0" w:space="0" w:color="auto"/>
        <w:left w:val="none" w:sz="0" w:space="0" w:color="auto"/>
        <w:bottom w:val="none" w:sz="0" w:space="0" w:color="auto"/>
        <w:right w:val="none" w:sz="0" w:space="0" w:color="auto"/>
      </w:divBdr>
    </w:div>
    <w:div w:id="1117020122">
      <w:bodyDiv w:val="1"/>
      <w:marLeft w:val="0"/>
      <w:marRight w:val="0"/>
      <w:marTop w:val="0"/>
      <w:marBottom w:val="0"/>
      <w:divBdr>
        <w:top w:val="none" w:sz="0" w:space="0" w:color="auto"/>
        <w:left w:val="none" w:sz="0" w:space="0" w:color="auto"/>
        <w:bottom w:val="none" w:sz="0" w:space="0" w:color="auto"/>
        <w:right w:val="none" w:sz="0" w:space="0" w:color="auto"/>
      </w:divBdr>
    </w:div>
    <w:div w:id="133707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wp-content/uploads/2019/10/Present-at-the-Recreation.pdf" TargetMode="External"/><Relationship Id="rId3" Type="http://schemas.openxmlformats.org/officeDocument/2006/relationships/styles" Target="styles.xml"/><Relationship Id="rId7" Type="http://schemas.openxmlformats.org/officeDocument/2006/relationships/hyperlink" Target="https://www.theatlantic.com/ideas/archive/2023/01/russias-invasion-ukraine-war-nuclear-weapon-nato/67272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atlantic.com/ideas/archive/2023/01/russias-invasion-ukraine-war-nuclear-weapon-nato/672727/"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rontherocks.com/2021/09/beyond-biological-defense-maintaining-the-u-s-biotechnology-advant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31146</Words>
  <Characters>177536</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cp:revision>
  <dcterms:created xsi:type="dcterms:W3CDTF">2023-07-02T18:46:00Z</dcterms:created>
  <dcterms:modified xsi:type="dcterms:W3CDTF">2023-07-02T18:46:00Z</dcterms:modified>
</cp:coreProperties>
</file>