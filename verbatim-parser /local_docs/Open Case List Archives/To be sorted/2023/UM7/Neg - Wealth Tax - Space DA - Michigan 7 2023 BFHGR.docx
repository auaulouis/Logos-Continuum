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74E76" w14:textId="43A28600" w:rsidR="004C51D3" w:rsidRDefault="004C51D3" w:rsidP="004C51D3">
      <w:pPr>
        <w:pStyle w:val="Heading1"/>
      </w:pPr>
      <w:r>
        <w:t xml:space="preserve">Neg </w:t>
      </w:r>
    </w:p>
    <w:p w14:paraId="38F6FF32" w14:textId="33AAD0C1" w:rsidR="004C51D3" w:rsidRPr="001A2B32" w:rsidRDefault="004C51D3" w:rsidP="004C51D3">
      <w:pPr>
        <w:pStyle w:val="Heading3"/>
      </w:pPr>
      <w:r>
        <w:t xml:space="preserve">1NC Space </w:t>
      </w:r>
    </w:p>
    <w:p w14:paraId="76A8EF9C" w14:textId="0C31867D" w:rsidR="004C51D3" w:rsidRDefault="006E40A3" w:rsidP="004C51D3">
      <w:pPr>
        <w:pStyle w:val="Heading4"/>
      </w:pPr>
      <w:r>
        <w:t xml:space="preserve">A. </w:t>
      </w:r>
      <w:r w:rsidR="004C51D3">
        <w:t xml:space="preserve">Successful Mars colony by 2050- private space innovation is the key </w:t>
      </w:r>
    </w:p>
    <w:p w14:paraId="49FD3AB1" w14:textId="77777777" w:rsidR="004C51D3" w:rsidRPr="00F06B67" w:rsidRDefault="004C51D3" w:rsidP="004C51D3">
      <w:pPr>
        <w:rPr>
          <w:rStyle w:val="Style13ptBold"/>
        </w:rPr>
      </w:pPr>
      <w:r w:rsidRPr="00F06B67">
        <w:rPr>
          <w:rStyle w:val="Style13ptBold"/>
        </w:rPr>
        <w:t>SciTech Daily 21</w:t>
      </w:r>
    </w:p>
    <w:p w14:paraId="12C17E6E" w14:textId="77777777" w:rsidR="004C51D3" w:rsidRPr="00F06B67" w:rsidRDefault="004C51D3" w:rsidP="004C51D3">
      <w:pPr>
        <w:rPr>
          <w:sz w:val="16"/>
        </w:rPr>
      </w:pPr>
      <w:r w:rsidRPr="00F06B67">
        <w:rPr>
          <w:sz w:val="16"/>
        </w:rPr>
        <w:t xml:space="preserve">(University of New South Wales, </w:t>
      </w:r>
      <w:hyperlink r:id="rId7" w:history="1">
        <w:r w:rsidRPr="00F06B67">
          <w:rPr>
            <w:rStyle w:val="Hyperlink"/>
            <w:sz w:val="16"/>
          </w:rPr>
          <w:t>https://scitechdaily.com/mars-settlement-likely-by-2050-says-expert-but-not-at-levels-predicted-by-elon-musk/</w:t>
        </w:r>
      </w:hyperlink>
      <w:r w:rsidRPr="00F06B67">
        <w:rPr>
          <w:sz w:val="16"/>
        </w:rPr>
        <w:t>, 3-19)</w:t>
      </w:r>
    </w:p>
    <w:p w14:paraId="241C0B8B" w14:textId="77777777" w:rsidR="004C51D3" w:rsidRPr="00DB799B" w:rsidRDefault="004C51D3" w:rsidP="004C51D3">
      <w:pPr>
        <w:rPr>
          <w:u w:val="single"/>
        </w:rPr>
      </w:pPr>
      <w:r w:rsidRPr="00E25DE9">
        <w:rPr>
          <w:rStyle w:val="StyleUnderline"/>
        </w:rPr>
        <w:t xml:space="preserve">Robotic mining that can provide water and fuel is the key to developing a </w:t>
      </w:r>
      <w:r w:rsidRPr="00E25DE9">
        <w:rPr>
          <w:rStyle w:val="Emphasis"/>
        </w:rPr>
        <w:t>colony on the red planet within the next 30 years</w:t>
      </w:r>
      <w:r w:rsidRPr="00F06B67">
        <w:rPr>
          <w:sz w:val="16"/>
        </w:rPr>
        <w:t xml:space="preserve">. </w:t>
      </w:r>
      <w:r w:rsidRPr="00E25DE9">
        <w:rPr>
          <w:rStyle w:val="StyleUnderline"/>
        </w:rPr>
        <w:t xml:space="preserve">Mars </w:t>
      </w:r>
      <w:r w:rsidRPr="00E25DE9">
        <w:rPr>
          <w:rStyle w:val="Emphasis"/>
        </w:rPr>
        <w:t>will be colonized by humans by the year 2050,</w:t>
      </w:r>
      <w:r w:rsidRPr="00F06B67">
        <w:rPr>
          <w:sz w:val="16"/>
        </w:rPr>
        <w:t xml:space="preserve"> </w:t>
      </w:r>
      <w:r w:rsidRPr="00E25DE9">
        <w:rPr>
          <w:rStyle w:val="StyleUnderline"/>
        </w:rPr>
        <w:t>as long as autonomous mining</w:t>
      </w:r>
      <w:r w:rsidRPr="00F06B67">
        <w:rPr>
          <w:sz w:val="16"/>
        </w:rPr>
        <w:t xml:space="preserve"> processes quickly </w:t>
      </w:r>
      <w:r w:rsidRPr="00E25DE9">
        <w:rPr>
          <w:rStyle w:val="StyleUnderline"/>
        </w:rPr>
        <w:t>become</w:t>
      </w:r>
      <w:r w:rsidRPr="00F06B67">
        <w:rPr>
          <w:sz w:val="16"/>
        </w:rPr>
        <w:t xml:space="preserve"> more </w:t>
      </w:r>
      <w:r w:rsidRPr="00E25DE9">
        <w:rPr>
          <w:rStyle w:val="StyleUnderline"/>
        </w:rPr>
        <w:t>commercially viable</w:t>
      </w:r>
      <w:r w:rsidRPr="00F06B67">
        <w:rPr>
          <w:sz w:val="16"/>
        </w:rPr>
        <w:t xml:space="preserve">. </w:t>
      </w:r>
      <w:r w:rsidRPr="00E25DE9">
        <w:rPr>
          <w:rStyle w:val="StyleUnderline"/>
        </w:rPr>
        <w:t>That’s the view of Professor</w:t>
      </w:r>
      <w:r w:rsidRPr="00F06B67">
        <w:rPr>
          <w:sz w:val="16"/>
        </w:rPr>
        <w:t xml:space="preserve"> Serkan </w:t>
      </w:r>
      <w:r w:rsidRPr="00E25DE9">
        <w:rPr>
          <w:rStyle w:val="StyleUnderline"/>
        </w:rPr>
        <w:t>Saydam from UNSW Sydney</w:t>
      </w:r>
      <w:r w:rsidRPr="00F06B67">
        <w:rPr>
          <w:sz w:val="16"/>
        </w:rPr>
        <w:t xml:space="preserve"> in the wake of the amazing landing on Mars by NASA’s Perseverance rover. </w:t>
      </w:r>
      <w:r w:rsidRPr="00E25DE9">
        <w:rPr>
          <w:rStyle w:val="StyleUnderline"/>
        </w:rPr>
        <w:t>Perseverance is</w:t>
      </w:r>
      <w:r w:rsidRPr="00F06B67">
        <w:rPr>
          <w:sz w:val="16"/>
        </w:rPr>
        <w:t xml:space="preserve"> expected to provide answers about whether forms of life ever existed on the red planet, but it is also </w:t>
      </w:r>
      <w:r w:rsidRPr="00E25DE9">
        <w:rPr>
          <w:rStyle w:val="StyleUnderline"/>
        </w:rPr>
        <w:t>designed to help address the challenges of future human expeditions there.</w:t>
      </w:r>
      <w:r>
        <w:rPr>
          <w:rStyle w:val="StyleUnderline"/>
        </w:rPr>
        <w:t xml:space="preserve"> </w:t>
      </w:r>
      <w:r w:rsidRPr="00F06B67">
        <w:rPr>
          <w:sz w:val="16"/>
        </w:rPr>
        <w:t xml:space="preserve">Professor </w:t>
      </w:r>
      <w:r w:rsidRPr="00E25DE9">
        <w:rPr>
          <w:rStyle w:val="StyleUnderline"/>
        </w:rPr>
        <w:t>Saydam, from the School of Mineral Energy Resources Engineering, says the main focus in terms of creating a colony on Mars is finding water</w:t>
      </w:r>
      <w:r w:rsidRPr="00F06B67">
        <w:rPr>
          <w:sz w:val="16"/>
        </w:rPr>
        <w:t xml:space="preserve"> – and being able to extract it and process it using robots before humans land.  “Everything is all about water,” Prof. Saydam says. “You use water as a life support, plus also being able to separate out the hydrogen to use as an energy source. “</w:t>
      </w:r>
      <w:r w:rsidRPr="00E25DE9">
        <w:rPr>
          <w:rStyle w:val="StyleUnderline"/>
        </w:rPr>
        <w:t>The process for having humans on Mars will be to set up operations, go there and produce water with robots first, and then be able to extract the hydrogen to make the energy ready before people arrive.</w:t>
      </w:r>
      <w:r>
        <w:rPr>
          <w:rStyle w:val="StyleUnderline"/>
        </w:rPr>
        <w:t xml:space="preserve"> </w:t>
      </w:r>
      <w:r w:rsidRPr="00E25DE9">
        <w:rPr>
          <w:rStyle w:val="StyleUnderline"/>
        </w:rPr>
        <w:t>“Innovation in robotics and autonomous systems are clearly important so that we have the water ready and the hydrogen separated and ready for when human beings land.</w:t>
      </w:r>
      <w:r>
        <w:rPr>
          <w:rStyle w:val="StyleUnderline"/>
        </w:rPr>
        <w:t xml:space="preserve"> </w:t>
      </w:r>
      <w:r w:rsidRPr="00F06B67">
        <w:rPr>
          <w:sz w:val="16"/>
        </w:rPr>
        <w:t xml:space="preserve">“At the moment, we don’t have ability to do it. </w:t>
      </w:r>
      <w:r w:rsidRPr="00E25DE9">
        <w:rPr>
          <w:rStyle w:val="StyleUnderline"/>
        </w:rPr>
        <w:t>There are significant research efforts</w:t>
      </w:r>
      <w:r w:rsidRPr="00F06B67">
        <w:rPr>
          <w:sz w:val="16"/>
        </w:rPr>
        <w:t xml:space="preserve">, specifically here at UNSW under ACSER (Australian Centre for Space Engineering Research), </w:t>
      </w:r>
      <w:r w:rsidRPr="00E25DE9">
        <w:rPr>
          <w:rStyle w:val="StyleUnderline"/>
        </w:rPr>
        <w:t>about the best way to do it, but there is no consensus yet</w:t>
      </w:r>
      <w:r w:rsidRPr="00F06B67">
        <w:rPr>
          <w:sz w:val="16"/>
        </w:rPr>
        <w:t xml:space="preserve">. It also depends on how many people we expect to be living on Mars. Is it five, or 5000, or 50,000, or even more?” M Entrepreneur Elon Musk has claimed he’s confident there will be a city of </w:t>
      </w:r>
      <w:r w:rsidRPr="00E25DE9">
        <w:rPr>
          <w:rStyle w:val="StyleUnderline"/>
        </w:rPr>
        <w:t>1 million on Mars by 2050</w:t>
      </w:r>
      <w:r w:rsidRPr="00F06B67">
        <w:rPr>
          <w:sz w:val="16"/>
        </w:rPr>
        <w:t xml:space="preserve">, transported there by 1000 Starships proposed by his SpaceX venture, with plans for up to three rocket launches per day. Prof. Saydam says that </w:t>
      </w:r>
      <w:r w:rsidRPr="00E25DE9">
        <w:rPr>
          <w:rStyle w:val="StyleUnderline"/>
        </w:rPr>
        <w:t>may be unrealistic</w:t>
      </w:r>
      <w:r w:rsidRPr="00F06B67">
        <w:rPr>
          <w:sz w:val="16"/>
        </w:rPr>
        <w:t xml:space="preserve"> in the specific timeframe,</w:t>
      </w:r>
      <w:r w:rsidRPr="00E25DE9">
        <w:rPr>
          <w:rStyle w:val="StyleUnderline"/>
        </w:rPr>
        <w:t xml:space="preserve"> but</w:t>
      </w:r>
      <w:r w:rsidRPr="00F06B67">
        <w:rPr>
          <w:sz w:val="16"/>
        </w:rPr>
        <w:t xml:space="preserve"> admits that </w:t>
      </w:r>
      <w:r w:rsidRPr="00E25DE9">
        <w:rPr>
          <w:rStyle w:val="Emphasis"/>
        </w:rPr>
        <w:t>demand for travel and a potential colonization of Mars is what’s needed to drive the technological developments required.</w:t>
      </w:r>
      <w:r>
        <w:rPr>
          <w:rStyle w:val="Emphasis"/>
        </w:rPr>
        <w:t xml:space="preserve"> </w:t>
      </w:r>
      <w:r w:rsidRPr="00F06B67">
        <w:rPr>
          <w:sz w:val="16"/>
        </w:rPr>
        <w:t xml:space="preserve">“I think </w:t>
      </w:r>
      <w:r w:rsidRPr="00E25DE9">
        <w:rPr>
          <w:rStyle w:val="StyleUnderline"/>
        </w:rPr>
        <w:t xml:space="preserve">the technology is ready and we already have the knowledge, but the main problem is </w:t>
      </w:r>
      <w:r w:rsidRPr="00E25DE9">
        <w:rPr>
          <w:rStyle w:val="Emphasis"/>
        </w:rPr>
        <w:t>having the focus,”</w:t>
      </w:r>
      <w:r w:rsidRPr="00F06B67">
        <w:rPr>
          <w:sz w:val="16"/>
        </w:rPr>
        <w:t xml:space="preserve"> says Prof. Saydam, who is organizing an International Future Mining Conference in December 2021 that will feature former NASA astronaut Pamela Melroy and Honeybee Robotics vice-president Kris Zacny. “It’s a bigger question: ‘Why don’t we do that already on earth? Why are we still using human beings for physical work in mining here?’ We have huge experience in mining, but still heavily depend on humans.  “One issue is that demand is not there. For companies to get involved in developing products (for Mars missions), they need to be able to produce minerals or something that can be used for manufacturing goods and then sell it. “At the moment, everything is just a cost and there is no revenue for companies.”  However, that could be starting to change. United Launch Alliance, a joint venture between Lockheed Martin and Boeing who are heavily invested in the rockets used to launch spaceships, has publicly announced they will pay $500 per kilogram for fuel – derived from water – supplied on the moon. That rises to $3000 per kilogram if the fuel is available in a low-earth orbit. “That immediately creates a market,” Prof. Saydam says. “Plus, if Elon Musk does what he says and puts people on the surface of Mars in 20 years, then that also creates a market. “I believe </w:t>
      </w:r>
      <w:r w:rsidRPr="00E25DE9">
        <w:rPr>
          <w:rStyle w:val="StyleUnderline"/>
        </w:rPr>
        <w:t>a colony on Mars is going to happen</w:t>
      </w:r>
      <w:r w:rsidRPr="00F06B67">
        <w:rPr>
          <w:sz w:val="16"/>
        </w:rPr>
        <w:t xml:space="preserve">, but </w:t>
      </w:r>
      <w:r w:rsidRPr="00E25DE9">
        <w:rPr>
          <w:rStyle w:val="StyleUnderline"/>
        </w:rPr>
        <w:t>between 2040 and 2050 is more feasible</w:t>
      </w:r>
      <w:r w:rsidRPr="00F06B67">
        <w:rPr>
          <w:sz w:val="16"/>
        </w:rPr>
        <w:t xml:space="preserve">. </w:t>
      </w:r>
      <w:r w:rsidRPr="00E25DE9">
        <w:rPr>
          <w:rStyle w:val="StyleUnderline"/>
        </w:rPr>
        <w:t>This could be shortened depending on the technological advances that can reduce the costs or from stronger motivation.</w:t>
      </w:r>
    </w:p>
    <w:p w14:paraId="62F39535" w14:textId="32E101EB" w:rsidR="004C51D3" w:rsidRDefault="006E40A3" w:rsidP="004C51D3">
      <w:pPr>
        <w:pStyle w:val="Heading4"/>
      </w:pPr>
      <w:r>
        <w:t xml:space="preserve">B. </w:t>
      </w:r>
      <w:r w:rsidR="004C51D3">
        <w:t xml:space="preserve">Wealth Tax crushes private space enterprise- encourages wasteful government spending on </w:t>
      </w:r>
      <w:r>
        <w:t>weapons.</w:t>
      </w:r>
    </w:p>
    <w:p w14:paraId="35AFF78F" w14:textId="77777777" w:rsidR="004C51D3" w:rsidRPr="001A2B32" w:rsidRDefault="004C51D3" w:rsidP="004C51D3">
      <w:pPr>
        <w:rPr>
          <w:rStyle w:val="Style13ptBold"/>
        </w:rPr>
      </w:pPr>
      <w:r w:rsidRPr="001A2B32">
        <w:rPr>
          <w:rStyle w:val="Style13ptBold"/>
        </w:rPr>
        <w:t>Britschgi 21</w:t>
      </w:r>
    </w:p>
    <w:p w14:paraId="3AB8F29B" w14:textId="77777777" w:rsidR="004C51D3" w:rsidRPr="001A2B32" w:rsidRDefault="004C51D3" w:rsidP="004C51D3">
      <w:pPr>
        <w:rPr>
          <w:sz w:val="16"/>
        </w:rPr>
      </w:pPr>
      <w:r w:rsidRPr="001A2B32">
        <w:rPr>
          <w:sz w:val="16"/>
        </w:rPr>
        <w:t xml:space="preserve">(CHRISTIAN BRITSCHGI is an associate editor at Reason. https://reason.com/2021/07/12/billionaires-spending-their-own-money-to-go-to-space-has-progressives-howling-for-a-wealth-tax/ , 7-12) </w:t>
      </w:r>
    </w:p>
    <w:p w14:paraId="643FECFD" w14:textId="77777777" w:rsidR="004C51D3" w:rsidRPr="001A2B32" w:rsidRDefault="004C51D3" w:rsidP="004C51D3">
      <w:pPr>
        <w:rPr>
          <w:sz w:val="16"/>
        </w:rPr>
      </w:pPr>
      <w:r w:rsidRPr="001A2B32">
        <w:rPr>
          <w:rStyle w:val="StyleUnderline"/>
        </w:rPr>
        <w:t>The idea of billionaires launching</w:t>
      </w:r>
      <w:r w:rsidRPr="001A2B32">
        <w:rPr>
          <w:sz w:val="16"/>
        </w:rPr>
        <w:t xml:space="preserve"> themselves </w:t>
      </w:r>
      <w:r w:rsidRPr="001A2B32">
        <w:rPr>
          <w:rStyle w:val="StyleUnderline"/>
        </w:rPr>
        <w:t xml:space="preserve">into space on their own rockets has </w:t>
      </w:r>
      <w:r w:rsidRPr="001A2B32">
        <w:rPr>
          <w:rStyle w:val="Emphasis"/>
        </w:rPr>
        <w:t>provoked apoplexy</w:t>
      </w:r>
      <w:r w:rsidRPr="001A2B32">
        <w:rPr>
          <w:rStyle w:val="StyleUnderline"/>
        </w:rPr>
        <w:t xml:space="preserve"> from some progressives</w:t>
      </w:r>
      <w:r w:rsidRPr="001A2B32">
        <w:rPr>
          <w:sz w:val="16"/>
        </w:rPr>
        <w:t xml:space="preserve">, </w:t>
      </w:r>
      <w:r w:rsidRPr="001A2B32">
        <w:rPr>
          <w:rStyle w:val="StyleUnderline"/>
        </w:rPr>
        <w:t xml:space="preserve">who view the spectacle as an ostentatious display of </w:t>
      </w:r>
      <w:r w:rsidRPr="001A2B32">
        <w:rPr>
          <w:rStyle w:val="Emphasis"/>
          <w:sz w:val="28"/>
          <w:szCs w:val="28"/>
        </w:rPr>
        <w:t>economic inequality that must be fixed with a wealth tax</w:t>
      </w:r>
      <w:r w:rsidRPr="001A2B32">
        <w:rPr>
          <w:sz w:val="16"/>
        </w:rPr>
        <w:t xml:space="preserve">. Witness the response to Virgin Galactic founder Richard Branson's successful journey to the edge of space yesterday on his company's Unity spaceship. The flight—which carried Branson and five other crew members more than 50 miles above the Earth's surface—represents an important milestone for the nascent private space tourism industry. But </w:t>
      </w:r>
      <w:r w:rsidRPr="001A2B32">
        <w:rPr>
          <w:rStyle w:val="StyleUnderline"/>
        </w:rPr>
        <w:t>several commentators were only concerned with what the British billionaire's money could have funded instead</w:t>
      </w:r>
      <w:r w:rsidRPr="001A2B32">
        <w:rPr>
          <w:sz w:val="16"/>
        </w:rPr>
        <w:t xml:space="preserve">. On Twitter, Mother Jones' Clara </w:t>
      </w:r>
      <w:r w:rsidRPr="001A2B32">
        <w:rPr>
          <w:rStyle w:val="StyleUnderline"/>
        </w:rPr>
        <w:t>Jeffery declared it an "</w:t>
      </w:r>
      <w:r w:rsidRPr="001A2B32">
        <w:rPr>
          <w:rStyle w:val="Emphasis"/>
        </w:rPr>
        <w:t>advertisement for a wealth tax":</w:t>
      </w:r>
      <w:r w:rsidRPr="001A2B32">
        <w:rPr>
          <w:sz w:val="16"/>
        </w:rPr>
        <w:t xml:space="preserve"> Journalist Teddy </w:t>
      </w:r>
      <w:r w:rsidRPr="001A2B32">
        <w:rPr>
          <w:rStyle w:val="StyleUnderline"/>
        </w:rPr>
        <w:t>Schleifer said on CNN that the press should cool its jets when covering billionaires' space travels, saying that "it's impossible to talk about the billionaire's success without talking about the system that creates this in the first place."</w:t>
      </w:r>
      <w:r w:rsidRPr="001A2B32">
        <w:rPr>
          <w:sz w:val="16"/>
        </w:rPr>
        <w:t xml:space="preserve"> Sen. Bernie </w:t>
      </w:r>
      <w:r w:rsidRPr="001A2B32">
        <w:rPr>
          <w:rStyle w:val="StyleUnderline"/>
        </w:rPr>
        <w:t>Sanders (I–Vt.) struck a familiar dyspeptic note: H</w:t>
      </w:r>
      <w:r w:rsidRPr="001A2B32">
        <w:rPr>
          <w:sz w:val="16"/>
        </w:rPr>
        <w:t xml:space="preserve">ere on Earth, in the richest country on the planet, </w:t>
      </w:r>
      <w:r w:rsidRPr="001A2B32">
        <w:rPr>
          <w:rStyle w:val="StyleUnderline"/>
        </w:rPr>
        <w:t>half our people live paycheck to paycheck</w:t>
      </w:r>
      <w:r w:rsidRPr="001A2B32">
        <w:rPr>
          <w:sz w:val="16"/>
        </w:rPr>
        <w:t xml:space="preserve">, people are struggling to feed themselves, struggling to see a doctor — </w:t>
      </w:r>
      <w:r w:rsidRPr="001A2B32">
        <w:rPr>
          <w:rStyle w:val="StyleUnderline"/>
        </w:rPr>
        <w:t xml:space="preserve">but hey, the richest guys in the world are off in outer space! Yes. It's time to </w:t>
      </w:r>
      <w:r w:rsidRPr="001A2B32">
        <w:rPr>
          <w:rStyle w:val="Emphasis"/>
        </w:rPr>
        <w:t>tax the billionaires.</w:t>
      </w:r>
      <w:r w:rsidRPr="001A2B32">
        <w:rPr>
          <w:sz w:val="16"/>
        </w:rPr>
        <w:t xml:space="preserve"> Rep. Ro </w:t>
      </w:r>
      <w:r w:rsidRPr="001A2B32">
        <w:rPr>
          <w:rStyle w:val="StyleUnderline"/>
        </w:rPr>
        <w:t>Khanna</w:t>
      </w:r>
      <w:r w:rsidRPr="001A2B32">
        <w:rPr>
          <w:sz w:val="16"/>
        </w:rPr>
        <w:t xml:space="preserve"> (D–Calif.) </w:t>
      </w:r>
      <w:r w:rsidRPr="001A2B32">
        <w:rPr>
          <w:rStyle w:val="StyleUnderline"/>
        </w:rPr>
        <w:t>asked</w:t>
      </w:r>
      <w:r w:rsidRPr="001A2B32">
        <w:rPr>
          <w:sz w:val="16"/>
        </w:rPr>
        <w:t xml:space="preserve">, a few days before Branson's launch, </w:t>
      </w:r>
      <w:r w:rsidRPr="001A2B32">
        <w:rPr>
          <w:rStyle w:val="StyleUnderline"/>
        </w:rPr>
        <w:t>whether that money could be spent on health care and education rather than "</w:t>
      </w:r>
      <w:r w:rsidRPr="001A2B32">
        <w:rPr>
          <w:rStyle w:val="Emphasis"/>
        </w:rPr>
        <w:t>space travel fantasies."</w:t>
      </w:r>
      <w:r w:rsidRPr="001A2B32">
        <w:rPr>
          <w:rStyle w:val="StyleUnderline"/>
        </w:rPr>
        <w:t xml:space="preserve"> </w:t>
      </w:r>
      <w:r w:rsidRPr="001A2B32">
        <w:rPr>
          <w:sz w:val="16"/>
        </w:rPr>
        <w:t xml:space="preserve">Should billionaires play out their space travel fantasies, or should we invest in schooling, provide healthcare, and create prosperity for everyone? Khanna doesn't see such a stark trade-off with the government's own resources, given his co-sponsorship of the "Endless Frontiers Act," the initial version of which would have given $100 billion to the National Science Foundation to research such sci-fi ideas as artificial intelligence and quantum computing. Surely that money could be spent on health care too? And Khanna is a member of Congress' "NASA Caucus," so he isn't objecting to spending money on space exploration per se. In any case, </w:t>
      </w:r>
      <w:r w:rsidRPr="001A2B32">
        <w:rPr>
          <w:rStyle w:val="StyleUnderline"/>
        </w:rPr>
        <w:t>billionaire-backed space companies</w:t>
      </w:r>
      <w:r w:rsidRPr="001A2B32">
        <w:rPr>
          <w:sz w:val="16"/>
        </w:rPr>
        <w:t>—which includes not just Branson's Virgin Galactic but also Jeff Bezos' Blue Origin and Elon Musk's SpaceX—</w:t>
      </w:r>
      <w:r w:rsidRPr="001A2B32">
        <w:rPr>
          <w:rStyle w:val="StyleUnderline"/>
        </w:rPr>
        <w:t xml:space="preserve">can help to </w:t>
      </w:r>
      <w:r w:rsidRPr="001A2B32">
        <w:rPr>
          <w:rStyle w:val="Emphasis"/>
        </w:rPr>
        <w:t>eliminate wasteful space spending</w:t>
      </w:r>
      <w:r w:rsidRPr="001A2B32">
        <w:rPr>
          <w:sz w:val="16"/>
        </w:rPr>
        <w:t xml:space="preserve">. </w:t>
      </w:r>
      <w:r w:rsidRPr="001A2B32">
        <w:rPr>
          <w:rStyle w:val="StyleUnderline"/>
        </w:rPr>
        <w:t>That's certainly the case with SpaceX</w:t>
      </w:r>
      <w:r w:rsidRPr="001A2B32">
        <w:rPr>
          <w:sz w:val="16"/>
        </w:rPr>
        <w:t xml:space="preserve">. Back in May 2020, the company's Crew Dragon vehicle ferried NASA astronauts to the International Space Station from American soil for the first time since 2011, when the accident-prone Space Shuttle was retired. To develop and launch Crew Dragon, SpaceX received a $2.6 billion contract from NASA through the agency's Commercial Crew Program. In comparison, the Constellation program run directly by NASA—which had a similar goal of developing a launch system for putting astronauts in low-earth orbit—was estimated to cost closer to $34.5 billion. </w:t>
      </w:r>
      <w:r w:rsidRPr="001A2B32">
        <w:rPr>
          <w:rStyle w:val="StyleUnderline"/>
        </w:rPr>
        <w:t>SpaceX was "effectively doing what the Constellation Program was doing with about the same amount of money, total, that they were burning in a single month," NASA engineer</w:t>
      </w:r>
      <w:r w:rsidRPr="001A2B32">
        <w:rPr>
          <w:sz w:val="16"/>
        </w:rPr>
        <w:t xml:space="preserve"> Mike </w:t>
      </w:r>
      <w:r w:rsidRPr="001A2B32">
        <w:rPr>
          <w:rStyle w:val="StyleUnderline"/>
        </w:rPr>
        <w:t xml:space="preserve">Horkachuck told ArsTechnica's </w:t>
      </w:r>
      <w:r w:rsidRPr="001A2B32">
        <w:rPr>
          <w:sz w:val="16"/>
        </w:rPr>
        <w:t xml:space="preserve">Eric </w:t>
      </w:r>
      <w:r w:rsidRPr="001A2B32">
        <w:rPr>
          <w:rStyle w:val="StyleUnderline"/>
        </w:rPr>
        <w:t>Berger</w:t>
      </w:r>
      <w:r w:rsidRPr="001A2B32">
        <w:rPr>
          <w:sz w:val="16"/>
        </w:rPr>
        <w:t xml:space="preserve">. The billionaire class is going to space decades after government did it first, using surplus resources that should have gone to finance that government but didn't, and then using that dubious achievement as proof that they are more efficient than government. — Anand Giridharadas @ The.Ink (@AnandWrites) July 12, 2021 In time, the </w:t>
      </w:r>
      <w:r w:rsidRPr="001A2B32">
        <w:rPr>
          <w:rStyle w:val="StyleUnderline"/>
        </w:rPr>
        <w:t xml:space="preserve">competition between these various private ventures will put yet </w:t>
      </w:r>
      <w:r w:rsidRPr="001A2B32">
        <w:rPr>
          <w:rStyle w:val="Emphasis"/>
        </w:rPr>
        <w:t>more downward pressure on prices</w:t>
      </w:r>
      <w:r w:rsidRPr="001A2B32">
        <w:rPr>
          <w:rStyle w:val="StyleUnderline"/>
        </w:rPr>
        <w:t xml:space="preserve"> while spurring the development of new, better space technology—</w:t>
      </w:r>
      <w:r w:rsidRPr="001A2B32">
        <w:rPr>
          <w:rStyle w:val="Emphasis"/>
        </w:rPr>
        <w:t>helping the government's space efforts as well as the private sector's.</w:t>
      </w:r>
      <w:r>
        <w:rPr>
          <w:rStyle w:val="Emphasis"/>
        </w:rPr>
        <w:t xml:space="preserve"> </w:t>
      </w:r>
      <w:r w:rsidRPr="001A2B32">
        <w:rPr>
          <w:rStyle w:val="StyleUnderline"/>
        </w:rPr>
        <w:t xml:space="preserve">Even if you aren't convinced of the value of space travel, given that we've yet to reach a utopia free of poverty, disease, and war here on Earth, there's something to be said for a private space industry soaking up the legions of engineers and other aerospace professionals who might otherwise be spending their careers </w:t>
      </w:r>
      <w:r w:rsidRPr="001A2B32">
        <w:rPr>
          <w:rStyle w:val="Emphasis"/>
        </w:rPr>
        <w:t>designing faster-flying missiles for traditional military contractors</w:t>
      </w:r>
      <w:r w:rsidRPr="001A2B32">
        <w:rPr>
          <w:sz w:val="16"/>
        </w:rPr>
        <w:t>.</w:t>
      </w:r>
    </w:p>
    <w:p w14:paraId="03738719" w14:textId="77777777" w:rsidR="004C51D3" w:rsidRPr="001A2B32" w:rsidRDefault="004C51D3" w:rsidP="004C51D3"/>
    <w:p w14:paraId="02126DC1" w14:textId="6D98495E" w:rsidR="004C51D3" w:rsidRDefault="006E40A3" w:rsidP="004C51D3">
      <w:pPr>
        <w:pStyle w:val="Heading4"/>
      </w:pPr>
      <w:r>
        <w:t xml:space="preserve">C. </w:t>
      </w:r>
      <w:r w:rsidR="004C51D3">
        <w:t>Mars colonization is technologically feasible and vital to peace on earth- eliminates myth of scarcity</w:t>
      </w:r>
    </w:p>
    <w:p w14:paraId="180923E9" w14:textId="77777777" w:rsidR="004C51D3" w:rsidRPr="00B60AF4" w:rsidRDefault="004C51D3" w:rsidP="004C51D3">
      <w:pPr>
        <w:rPr>
          <w:rStyle w:val="Style13ptBold"/>
        </w:rPr>
      </w:pPr>
      <w:r w:rsidRPr="00B60AF4">
        <w:rPr>
          <w:rStyle w:val="Style13ptBold"/>
        </w:rPr>
        <w:t>Zubrin, PhD, 19</w:t>
      </w:r>
    </w:p>
    <w:p w14:paraId="31B36E3A" w14:textId="77777777" w:rsidR="004C51D3" w:rsidRPr="00B60AF4" w:rsidRDefault="004C51D3" w:rsidP="004C51D3">
      <w:pPr>
        <w:rPr>
          <w:sz w:val="16"/>
        </w:rPr>
      </w:pPr>
      <w:r w:rsidRPr="00B60AF4">
        <w:rPr>
          <w:sz w:val="16"/>
        </w:rPr>
        <w:t xml:space="preserve">(Robert, interviewed by Charles Monroe-Kang </w:t>
      </w:r>
      <w:hyperlink r:id="rId8" w:history="1">
        <w:r w:rsidRPr="00B60AF4">
          <w:rPr>
            <w:rStyle w:val="Hyperlink"/>
            <w:sz w:val="16"/>
          </w:rPr>
          <w:t>https://www.ttbook.org/interview/how-colony-mars-would-change-everything-earth</w:t>
        </w:r>
      </w:hyperlink>
      <w:r w:rsidRPr="00B60AF4">
        <w:rPr>
          <w:sz w:val="16"/>
        </w:rPr>
        <w:t xml:space="preserve">, for the date at the end it says this Original Air Date: May 04, 2019 Post date: February 15, 2022, but its not Feb 15 yet so…) </w:t>
      </w:r>
    </w:p>
    <w:p w14:paraId="4B98639D" w14:textId="77777777" w:rsidR="004C51D3" w:rsidRPr="00B60AF4" w:rsidRDefault="004C51D3" w:rsidP="004C51D3">
      <w:pPr>
        <w:rPr>
          <w:rStyle w:val="StyleUnderline"/>
        </w:rPr>
      </w:pPr>
      <w:r w:rsidRPr="00B60AF4">
        <w:rPr>
          <w:rStyle w:val="StyleUnderline"/>
        </w:rPr>
        <w:t>Fear about the future of the planet keeping you up</w:t>
      </w:r>
      <w:r w:rsidRPr="00B60AF4">
        <w:rPr>
          <w:sz w:val="16"/>
        </w:rPr>
        <w:t xml:space="preserve"> at night? Aerospace engineer Robert </w:t>
      </w:r>
      <w:r w:rsidRPr="00B60AF4">
        <w:rPr>
          <w:rStyle w:val="StyleUnderline"/>
        </w:rPr>
        <w:t>Zubrin has a solution: it’s time to settle Mars</w:t>
      </w:r>
      <w:r w:rsidRPr="00B60AF4">
        <w:rPr>
          <w:sz w:val="16"/>
        </w:rPr>
        <w:t>. "</w:t>
      </w:r>
      <w:r w:rsidRPr="00B60AF4">
        <w:rPr>
          <w:rStyle w:val="Emphasis"/>
        </w:rPr>
        <w:t>We’re entirely ready</w:t>
      </w:r>
      <w:r w:rsidRPr="00B60AF4">
        <w:rPr>
          <w:sz w:val="16"/>
        </w:rPr>
        <w:t>," he said. "</w:t>
      </w:r>
      <w:r w:rsidRPr="00B60AF4">
        <w:rPr>
          <w:rStyle w:val="StyleUnderline"/>
        </w:rPr>
        <w:t>We're better prepared today to send people to Mars than we were to go to the moon in 1961</w:t>
      </w:r>
      <w:r w:rsidRPr="00B60AF4">
        <w:rPr>
          <w:sz w:val="16"/>
        </w:rPr>
        <w:t xml:space="preserve">. Given a serious decision, </w:t>
      </w:r>
      <w:r w:rsidRPr="00B60AF4">
        <w:rPr>
          <w:rStyle w:val="Emphasis"/>
        </w:rPr>
        <w:t>we could have people there within 10 years."</w:t>
      </w:r>
      <w:r>
        <w:rPr>
          <w:rStyle w:val="Emphasis"/>
        </w:rPr>
        <w:t xml:space="preserve"> </w:t>
      </w:r>
      <w:r w:rsidRPr="00B60AF4">
        <w:rPr>
          <w:rStyle w:val="StyleUnderline"/>
        </w:rPr>
        <w:t>Zubrin</w:t>
      </w:r>
      <w:r w:rsidRPr="00B60AF4">
        <w:rPr>
          <w:sz w:val="16"/>
        </w:rPr>
        <w:t xml:space="preserve"> has been trying to get to Mars for a long time. He </w:t>
      </w:r>
      <w:r w:rsidRPr="00B60AF4">
        <w:rPr>
          <w:rStyle w:val="StyleUnderline"/>
        </w:rPr>
        <w:t>spent decades with Lockheed Martin</w:t>
      </w:r>
      <w:r w:rsidRPr="00B60AF4">
        <w:rPr>
          <w:sz w:val="16"/>
        </w:rPr>
        <w:t xml:space="preserve"> and Martin Marietta Astronautics, </w:t>
      </w:r>
      <w:r w:rsidRPr="00B60AF4">
        <w:rPr>
          <w:rStyle w:val="StyleUnderline"/>
        </w:rPr>
        <w:t>working on knotty problems in space propulsion and making plans for interplanetary colonization</w:t>
      </w:r>
      <w:r w:rsidRPr="00B60AF4">
        <w:rPr>
          <w:sz w:val="16"/>
        </w:rPr>
        <w:t xml:space="preserve">. </w:t>
      </w:r>
      <w:r w:rsidRPr="00B60AF4">
        <w:rPr>
          <w:rStyle w:val="StyleUnderline"/>
        </w:rPr>
        <w:t>At 67, he’s putting his hope in</w:t>
      </w:r>
      <w:r w:rsidRPr="00B60AF4">
        <w:rPr>
          <w:sz w:val="16"/>
        </w:rPr>
        <w:t xml:space="preserve"> Elon Musk’s </w:t>
      </w:r>
      <w:r w:rsidRPr="00B60AF4">
        <w:rPr>
          <w:rStyle w:val="Emphasis"/>
        </w:rPr>
        <w:t>Space X</w:t>
      </w:r>
      <w:r w:rsidRPr="00B60AF4">
        <w:rPr>
          <w:sz w:val="16"/>
        </w:rPr>
        <w:t xml:space="preserve"> program. "</w:t>
      </w:r>
      <w:r w:rsidRPr="00B60AF4">
        <w:rPr>
          <w:rStyle w:val="StyleUnderline"/>
        </w:rPr>
        <w:t>If it keeps moving forward</w:t>
      </w:r>
      <w:r w:rsidRPr="00B60AF4">
        <w:rPr>
          <w:sz w:val="16"/>
        </w:rPr>
        <w:t xml:space="preserve"> at the rate it currently is" Zurbin told Charles Monroe-Kane for "To The Best Of Our Knowledge," "I’d say </w:t>
      </w:r>
      <w:r w:rsidRPr="00B60AF4">
        <w:rPr>
          <w:rStyle w:val="StyleUnderline"/>
        </w:rPr>
        <w:t>they’ll land before the end of the 2020s."</w:t>
      </w:r>
      <w:r>
        <w:rPr>
          <w:rStyle w:val="StyleUnderline"/>
        </w:rPr>
        <w:t xml:space="preserve"> </w:t>
      </w:r>
      <w:r w:rsidRPr="00B60AF4">
        <w:rPr>
          <w:rStyle w:val="StyleUnderline"/>
        </w:rPr>
        <w:t xml:space="preserve">His prediction? It’ll be the </w:t>
      </w:r>
      <w:r w:rsidRPr="00B60AF4">
        <w:rPr>
          <w:rStyle w:val="Emphasis"/>
        </w:rPr>
        <w:t>best thing that could happen to Planet Earth</w:t>
      </w:r>
      <w:r w:rsidRPr="00B60AF4">
        <w:rPr>
          <w:sz w:val="16"/>
        </w:rPr>
        <w:t xml:space="preserve">. This transcript has been edited for clarity and length. Charles Monroe-Kane: </w:t>
      </w:r>
      <w:r w:rsidRPr="00B60AF4">
        <w:rPr>
          <w:rStyle w:val="StyleUnderline"/>
        </w:rPr>
        <w:t>What’s in this for Earthlings</w:t>
      </w:r>
      <w:r w:rsidRPr="00B60AF4">
        <w:rPr>
          <w:sz w:val="16"/>
        </w:rPr>
        <w:t xml:space="preserve">? Why colonize Mars? Robert Zubrin: A number of reasons. There’s the one NASA gives — </w:t>
      </w:r>
      <w:r w:rsidRPr="00B60AF4">
        <w:rPr>
          <w:rStyle w:val="StyleUnderline"/>
        </w:rPr>
        <w:t>for science</w:t>
      </w:r>
      <w:r w:rsidRPr="00B60AF4">
        <w:rPr>
          <w:sz w:val="16"/>
        </w:rPr>
        <w:t xml:space="preserve">. </w:t>
      </w:r>
      <w:r w:rsidRPr="00B60AF4">
        <w:rPr>
          <w:rStyle w:val="StyleUnderline"/>
        </w:rPr>
        <w:t>There’s the positive stimulus of the challenge</w:t>
      </w:r>
      <w:r w:rsidRPr="00B60AF4">
        <w:rPr>
          <w:sz w:val="16"/>
        </w:rPr>
        <w:t xml:space="preserve">, especially for the youth. But here’s the thing: </w:t>
      </w:r>
      <w:r w:rsidRPr="00B60AF4">
        <w:rPr>
          <w:rStyle w:val="StyleUnderline"/>
        </w:rPr>
        <w:t>what is the greatest danger humanity faces</w:t>
      </w:r>
      <w:r w:rsidRPr="00B60AF4">
        <w:rPr>
          <w:sz w:val="16"/>
        </w:rPr>
        <w:t>? What caused the disasters of the 20th century</w:t>
      </w:r>
      <w:r w:rsidRPr="00B60AF4">
        <w:rPr>
          <w:rStyle w:val="Emphasis"/>
        </w:rPr>
        <w:t>? Bad ideas</w:t>
      </w:r>
      <w:r w:rsidRPr="00B60AF4">
        <w:rPr>
          <w:sz w:val="16"/>
        </w:rPr>
        <w:t xml:space="preserve">! </w:t>
      </w:r>
      <w:r w:rsidRPr="00B60AF4">
        <w:rPr>
          <w:rStyle w:val="StyleUnderline"/>
        </w:rPr>
        <w:t>In particular,</w:t>
      </w:r>
      <w:r w:rsidRPr="00B60AF4">
        <w:rPr>
          <w:sz w:val="16"/>
        </w:rPr>
        <w:t xml:space="preserve"> variants of one continuous bad idea, which is that </w:t>
      </w:r>
      <w:r w:rsidRPr="00B60AF4">
        <w:rPr>
          <w:rStyle w:val="StyleUnderline"/>
        </w:rPr>
        <w:t xml:space="preserve">there isn’t enough to go around, so we have to push other people aside and </w:t>
      </w:r>
      <w:r w:rsidRPr="00B60AF4">
        <w:rPr>
          <w:rStyle w:val="Emphasis"/>
        </w:rPr>
        <w:t>even exterminate them</w:t>
      </w:r>
      <w:r w:rsidRPr="00B60AF4">
        <w:rPr>
          <w:rStyle w:val="StyleUnderline"/>
        </w:rPr>
        <w:t xml:space="preserve"> in order to take what there is</w:t>
      </w:r>
      <w:r w:rsidRPr="00B60AF4">
        <w:rPr>
          <w:sz w:val="16"/>
        </w:rPr>
        <w:t xml:space="preserve">. I know for a fact — because I've spoken with them — that </w:t>
      </w:r>
      <w:r w:rsidRPr="00B60AF4">
        <w:rPr>
          <w:rStyle w:val="StyleUnderline"/>
        </w:rPr>
        <w:t>there are people in the Pentagon who look at the rise of China and say "</w:t>
      </w:r>
      <w:r w:rsidRPr="00B60AF4">
        <w:rPr>
          <w:rStyle w:val="Emphasis"/>
        </w:rPr>
        <w:t>this has got to be stopped</w:t>
      </w:r>
      <w:r w:rsidRPr="00B60AF4">
        <w:rPr>
          <w:sz w:val="16"/>
        </w:rPr>
        <w:t xml:space="preserve">; if they all become middle class, there won’t be enough oil in the world." </w:t>
      </w:r>
      <w:r w:rsidRPr="00B60AF4">
        <w:rPr>
          <w:rStyle w:val="StyleUnderline"/>
        </w:rPr>
        <w:t xml:space="preserve">If that kind of thinking prevails, it will lead to </w:t>
      </w:r>
      <w:r w:rsidRPr="00B60AF4">
        <w:rPr>
          <w:rStyle w:val="Emphasis"/>
        </w:rPr>
        <w:t>more wars.</w:t>
      </w:r>
      <w:r>
        <w:rPr>
          <w:rStyle w:val="StyleUnderline"/>
        </w:rPr>
        <w:t xml:space="preserve"> </w:t>
      </w:r>
      <w:r w:rsidRPr="00B60AF4">
        <w:rPr>
          <w:sz w:val="16"/>
        </w:rPr>
        <w:t xml:space="preserve">Human </w:t>
      </w:r>
      <w:r w:rsidRPr="00B60AF4">
        <w:rPr>
          <w:rStyle w:val="StyleUnderline"/>
        </w:rPr>
        <w:t xml:space="preserve">exploration and settlement of Mars is a </w:t>
      </w:r>
      <w:r w:rsidRPr="00B60AF4">
        <w:rPr>
          <w:rStyle w:val="Emphasis"/>
        </w:rPr>
        <w:t>disproof of this theory</w:t>
      </w:r>
      <w:r w:rsidRPr="00B60AF4">
        <w:rPr>
          <w:sz w:val="16"/>
        </w:rPr>
        <w:t xml:space="preserve">. </w:t>
      </w:r>
      <w:r w:rsidRPr="00B60AF4">
        <w:rPr>
          <w:rStyle w:val="StyleUnderline"/>
        </w:rPr>
        <w:t>We can open up whole new worlds of resources if we exercise our creativity. It’s the only positive answer.</w:t>
      </w:r>
    </w:p>
    <w:p w14:paraId="30324EE2" w14:textId="77777777" w:rsidR="004C51D3" w:rsidRPr="001A2B32" w:rsidRDefault="004C51D3" w:rsidP="004C51D3"/>
    <w:p w14:paraId="15090D92" w14:textId="3FD80BB5" w:rsidR="004C51D3" w:rsidRDefault="006E40A3" w:rsidP="004C51D3">
      <w:pPr>
        <w:pStyle w:val="Heading4"/>
      </w:pPr>
      <w:r>
        <w:t xml:space="preserve">D. </w:t>
      </w:r>
      <w:r w:rsidR="004C51D3">
        <w:t>Inevitable extinction outweighs earth impacts- must become multiplanetary to survive</w:t>
      </w:r>
    </w:p>
    <w:p w14:paraId="175A48DF" w14:textId="77777777" w:rsidR="004C51D3" w:rsidRPr="001F741B" w:rsidRDefault="004C51D3" w:rsidP="004C51D3">
      <w:pPr>
        <w:rPr>
          <w:rStyle w:val="Style13ptBold"/>
        </w:rPr>
      </w:pPr>
      <w:r w:rsidRPr="001F741B">
        <w:rPr>
          <w:rStyle w:val="Style13ptBold"/>
        </w:rPr>
        <w:t>Dorrier 16</w:t>
      </w:r>
    </w:p>
    <w:p w14:paraId="7DAA5AA4" w14:textId="77777777" w:rsidR="004C51D3" w:rsidRPr="001F741B" w:rsidRDefault="004C51D3" w:rsidP="004C51D3">
      <w:pPr>
        <w:rPr>
          <w:sz w:val="16"/>
        </w:rPr>
      </w:pPr>
      <w:r w:rsidRPr="001F741B">
        <w:rPr>
          <w:sz w:val="16"/>
        </w:rPr>
        <w:t xml:space="preserve">(Jason is editorial director of Singularity Hub. He researched and wrote about finance and economics before moving on to science and technology.  </w:t>
      </w:r>
      <w:hyperlink r:id="rId9" w:history="1">
        <w:r w:rsidRPr="001F741B">
          <w:rPr>
            <w:rStyle w:val="Hyperlink"/>
            <w:sz w:val="16"/>
          </w:rPr>
          <w:t>https://singularityhub.com/2016/10/19/elon-musk-is-right-well-avoid-extinction-by-colonizing-space/</w:t>
        </w:r>
      </w:hyperlink>
      <w:r w:rsidRPr="001F741B">
        <w:rPr>
          <w:sz w:val="16"/>
        </w:rPr>
        <w:t xml:space="preserve"> 10-19) </w:t>
      </w:r>
    </w:p>
    <w:p w14:paraId="0B64384C" w14:textId="77777777" w:rsidR="004C51D3" w:rsidRDefault="004C51D3" w:rsidP="004C51D3">
      <w:pPr>
        <w:rPr>
          <w:sz w:val="16"/>
        </w:rPr>
      </w:pPr>
      <w:r w:rsidRPr="001F741B">
        <w:rPr>
          <w:rStyle w:val="StyleUnderline"/>
        </w:rPr>
        <w:t>Why blow billions</w:t>
      </w:r>
      <w:r w:rsidRPr="001F741B">
        <w:rPr>
          <w:sz w:val="16"/>
        </w:rPr>
        <w:t xml:space="preserve"> of dollars </w:t>
      </w:r>
      <w:r w:rsidRPr="001F741B">
        <w:rPr>
          <w:rStyle w:val="StyleUnderline"/>
        </w:rPr>
        <w:t>on space</w:t>
      </w:r>
      <w:r w:rsidRPr="001F741B">
        <w:rPr>
          <w:sz w:val="16"/>
        </w:rPr>
        <w:t xml:space="preserve"> exploration </w:t>
      </w:r>
      <w:r w:rsidRPr="001F741B">
        <w:rPr>
          <w:rStyle w:val="StyleUnderline"/>
        </w:rPr>
        <w:t xml:space="preserve">when </w:t>
      </w:r>
      <w:r w:rsidRPr="001F741B">
        <w:rPr>
          <w:sz w:val="16"/>
        </w:rPr>
        <w:t xml:space="preserve">billions of </w:t>
      </w:r>
      <w:r w:rsidRPr="001F741B">
        <w:rPr>
          <w:rStyle w:val="StyleUnderline"/>
        </w:rPr>
        <w:t>people are living in poverty</w:t>
      </w:r>
      <w:r w:rsidRPr="001F741B">
        <w:rPr>
          <w:sz w:val="16"/>
        </w:rPr>
        <w:t xml:space="preserve"> here </w:t>
      </w:r>
      <w:r w:rsidRPr="001F741B">
        <w:rPr>
          <w:rStyle w:val="StyleUnderline"/>
        </w:rPr>
        <w:t>on Earth</w:t>
      </w:r>
      <w:r w:rsidRPr="001F741B">
        <w:rPr>
          <w:sz w:val="16"/>
        </w:rPr>
        <w:t xml:space="preserve">? You’ve likely heard the justifications. The space program brings us useful innovations and inventions. Space exploration delivers perspective, inspiration, and understanding. Because it’s the final frontier. Because it’s there. What you haven’t heard is anything to inspire a sense of urgency. Indeed, NASA’s struggle to defend its existence and funding shows how weak these justifications sound to a public that cares less about space than seemingly more pressing needs. Presumably, this is why SpaceX founder Elon </w:t>
      </w:r>
      <w:r w:rsidRPr="001F741B">
        <w:rPr>
          <w:rStyle w:val="StyleUnderline"/>
        </w:rPr>
        <w:t>Musk</w:t>
      </w:r>
      <w:r w:rsidRPr="001F741B">
        <w:rPr>
          <w:sz w:val="16"/>
        </w:rPr>
        <w:t xml:space="preserve">, in a fascinating interview with Ross Andersen, </w:t>
      </w:r>
      <w:r w:rsidRPr="001F741B">
        <w:rPr>
          <w:rStyle w:val="StyleUnderline"/>
        </w:rPr>
        <w:t>skipped all the usual arguments in favor of something else</w:t>
      </w:r>
      <w:r w:rsidRPr="001F741B">
        <w:rPr>
          <w:sz w:val="16"/>
        </w:rPr>
        <w:t xml:space="preserve"> entirely. </w:t>
      </w:r>
      <w:r w:rsidRPr="001F741B">
        <w:rPr>
          <w:rStyle w:val="StyleUnderline"/>
        </w:rPr>
        <w:t>Space exploration</w:t>
      </w:r>
      <w:r w:rsidRPr="001F741B">
        <w:rPr>
          <w:sz w:val="16"/>
        </w:rPr>
        <w:t xml:space="preserve">, he says, </w:t>
      </w:r>
      <w:r w:rsidRPr="001F741B">
        <w:rPr>
          <w:rStyle w:val="Emphasis"/>
        </w:rPr>
        <w:t>is as urgent as easing poverty or disease</w:t>
      </w:r>
      <w:r w:rsidRPr="001F741B">
        <w:rPr>
          <w:sz w:val="16"/>
        </w:rPr>
        <w:t>—</w:t>
      </w:r>
      <w:r w:rsidRPr="001F741B">
        <w:rPr>
          <w:rStyle w:val="Emphasis"/>
        </w:rPr>
        <w:t>it’s our insurance policy against extinction</w:t>
      </w:r>
      <w:r w:rsidRPr="001F741B">
        <w:rPr>
          <w:sz w:val="16"/>
        </w:rPr>
        <w:t xml:space="preserve">. </w:t>
      </w:r>
      <w:r w:rsidRPr="001F741B">
        <w:rPr>
          <w:rStyle w:val="StyleUnderline"/>
        </w:rPr>
        <w:t>As we</w:t>
      </w:r>
      <w:r w:rsidRPr="001F741B">
        <w:rPr>
          <w:sz w:val="16"/>
        </w:rPr>
        <w:t xml:space="preserve"> extend our </w:t>
      </w:r>
      <w:r w:rsidRPr="001F741B">
        <w:rPr>
          <w:rStyle w:val="StyleUnderline"/>
        </w:rPr>
        <w:t>gaze back through geologic time</w:t>
      </w:r>
      <w:r w:rsidRPr="001F741B">
        <w:rPr>
          <w:sz w:val="16"/>
        </w:rPr>
        <w:t xml:space="preserve"> and out into the universe, </w:t>
      </w:r>
      <w:r w:rsidRPr="001F741B">
        <w:rPr>
          <w:rStyle w:val="StyleUnderline"/>
        </w:rPr>
        <w:t xml:space="preserve">it’s clear we aren’t exempt from nature’s </w:t>
      </w:r>
      <w:r w:rsidRPr="001F741B">
        <w:rPr>
          <w:rStyle w:val="Emphasis"/>
        </w:rPr>
        <w:t>carelessly terrifying violence</w:t>
      </w:r>
      <w:r w:rsidRPr="001F741B">
        <w:rPr>
          <w:sz w:val="16"/>
        </w:rPr>
        <w:t xml:space="preserve">. </w:t>
      </w:r>
      <w:r w:rsidRPr="001F741B">
        <w:rPr>
          <w:rStyle w:val="StyleUnderline"/>
        </w:rPr>
        <w:t>We simply haven’t experienced its full wrath yet because we’ve only been awake for the cosmological blink of an eye.</w:t>
      </w:r>
      <w:r>
        <w:rPr>
          <w:rStyle w:val="StyleUnderline"/>
        </w:rPr>
        <w:t xml:space="preserve"> </w:t>
      </w:r>
      <w:r w:rsidRPr="001F741B">
        <w:rPr>
          <w:sz w:val="16"/>
        </w:rPr>
        <w:t xml:space="preserve">Musk says </w:t>
      </w:r>
      <w:r w:rsidRPr="001F741B">
        <w:rPr>
          <w:rStyle w:val="StyleUnderline"/>
        </w:rPr>
        <w:t>an extinction-level event would</w:t>
      </w:r>
      <w:r w:rsidRPr="001F741B">
        <w:rPr>
          <w:sz w:val="16"/>
        </w:rPr>
        <w:t xml:space="preserve">, in an existential flash, </w:t>
      </w:r>
      <w:r w:rsidRPr="001F741B">
        <w:rPr>
          <w:rStyle w:val="Emphasis"/>
        </w:rPr>
        <w:t>make our down-to-earth struggles irrelevant</w:t>
      </w:r>
      <w:r w:rsidRPr="001F741B">
        <w:rPr>
          <w:sz w:val="16"/>
        </w:rPr>
        <w:t xml:space="preserve">. “Good news, the problems of poverty and disease have been solved,” he says, “but the bad news is there aren’t any humans left.’” </w:t>
      </w:r>
      <w:r w:rsidRPr="001F741B">
        <w:rPr>
          <w:rStyle w:val="StyleUnderline"/>
        </w:rPr>
        <w:t>We’ve got all our eggs in one basket, and that’s a terrible risk-management strategy</w:t>
      </w:r>
      <w:r w:rsidRPr="001F741B">
        <w:rPr>
          <w:sz w:val="16"/>
        </w:rPr>
        <w:t xml:space="preserve">. </w:t>
      </w:r>
      <w:r w:rsidRPr="001F741B">
        <w:rPr>
          <w:rStyle w:val="StyleUnderline"/>
        </w:rPr>
        <w:t>We should diversify our planetary portfolio to insure against the worst</w:t>
      </w:r>
      <w:r w:rsidRPr="001F741B">
        <w:rPr>
          <w:sz w:val="16"/>
        </w:rPr>
        <w:t xml:space="preserve">—and soon. Musk’s line of reasoning isn’t completely novel. It’s what led science fiction writer Larry Niven to say, “The dinosaurs became extinct because they didn’t have a space program.” And it drives Ed Lu’s quest to save humanity from a major asteroid hit. But </w:t>
      </w:r>
      <w:r w:rsidRPr="001F741B">
        <w:rPr>
          <w:rStyle w:val="StyleUnderline"/>
        </w:rPr>
        <w:t>while we may spot and potentially derail asteroids, not every cosmic threat can be so easily predicted</w:t>
      </w:r>
      <w:r w:rsidRPr="001F741B">
        <w:rPr>
          <w:sz w:val="16"/>
        </w:rPr>
        <w:t xml:space="preserve"> or prevented—</w:t>
      </w:r>
      <w:r w:rsidRPr="001F741B">
        <w:rPr>
          <w:rStyle w:val="Emphasis"/>
        </w:rPr>
        <w:t>a blast from a nearby supernova; a gamma ray burst aimed at Earth; a period of extreme volcanism. Any of these could wipe us out.</w:t>
      </w:r>
      <w:r>
        <w:rPr>
          <w:rStyle w:val="Emphasis"/>
        </w:rPr>
        <w:t xml:space="preserve"> </w:t>
      </w:r>
      <w:r w:rsidRPr="001F741B">
        <w:rPr>
          <w:sz w:val="16"/>
        </w:rPr>
        <w:t xml:space="preserve">Musk says he thinks a lot about the silence we’ve been greeted with as our telescopes scan the sky for interstellar broadcasts from other civilizations. seti-fermi-paradoxGiven the sheer number of galaxies, stars, and planets in the universe—it should be teeming with life. If even a tiny percent of the whole is intelligent, there should be thousands of civilizations in our galaxy alone. So where are they? This is known as the Fermi Paradox, and Musk rattles off a few explanatory theories (there are many). But he settles on this, “If you look at our current technology level, something strange has to happen to civilizations, and I mean strange in a bad way. It could be that there are a whole lot of dead, one-planet civilizations.” That something strange might be an evolutionary self-destruct button, as Carl Sagan theorized. We developed modern rockets at the same time as nuclear weapons. But the Fermi Paradox and its explanations, while philosophically captivating, haven’t settled the question of intelligent life. SETI’s Seth Shostak cautions, “The Fermi Paradox is a big extrapolation from a very local observation.” That is, just because we don’t see compelling evidence of galactic colonization around here doesn’t mean there is none. But even without the Fermi Paradox, our planet’s geologic record is enough to show that, as Sagan phrased it, “Extinction is the rule. Survival is the exception.” So, if you buy Musk’s argument—what next? Well, </w:t>
      </w:r>
      <w:r w:rsidRPr="001F741B">
        <w:rPr>
          <w:rStyle w:val="StyleUnderline"/>
        </w:rPr>
        <w:t>he didn’t start SpaceX to boost telecommunication satellites into orbit</w:t>
      </w:r>
      <w:r w:rsidRPr="001F741B">
        <w:rPr>
          <w:sz w:val="16"/>
        </w:rPr>
        <w:t xml:space="preserve"> or shuttle astronauts to low-Earth orbit. </w:t>
      </w:r>
      <w:r w:rsidRPr="001F741B">
        <w:rPr>
          <w:rStyle w:val="StyleUnderline"/>
        </w:rPr>
        <w:t>SpaceX is Musk’s vehicle to another planet</w:t>
      </w:r>
      <w:r w:rsidRPr="001F741B">
        <w:rPr>
          <w:sz w:val="16"/>
        </w:rPr>
        <w:t>, and he isn’t shy saying so.</w:t>
      </w:r>
    </w:p>
    <w:p w14:paraId="4D5119A6" w14:textId="77777777" w:rsidR="006E40A3" w:rsidRDefault="006E40A3" w:rsidP="004C51D3">
      <w:pPr>
        <w:rPr>
          <w:sz w:val="16"/>
        </w:rPr>
      </w:pPr>
    </w:p>
    <w:p w14:paraId="4D874479" w14:textId="77777777" w:rsidR="006E40A3" w:rsidRDefault="006E40A3" w:rsidP="004C51D3">
      <w:pPr>
        <w:rPr>
          <w:sz w:val="16"/>
        </w:rPr>
      </w:pPr>
    </w:p>
    <w:p w14:paraId="08EE6193" w14:textId="601E76EE" w:rsidR="006E40A3" w:rsidRDefault="006E40A3" w:rsidP="006E40A3">
      <w:pPr>
        <w:pStyle w:val="Heading3"/>
      </w:pPr>
      <w:r>
        <w:t xml:space="preserve">2NC Uniqueness </w:t>
      </w:r>
    </w:p>
    <w:p w14:paraId="2F3EEB4D" w14:textId="77777777" w:rsidR="006E40A3" w:rsidRDefault="006E40A3" w:rsidP="006E40A3"/>
    <w:p w14:paraId="6F245F53" w14:textId="77777777" w:rsidR="006E40A3" w:rsidRDefault="006E40A3" w:rsidP="006E40A3"/>
    <w:p w14:paraId="34936AE2" w14:textId="77777777" w:rsidR="006E40A3" w:rsidRDefault="006E40A3" w:rsidP="006E40A3"/>
    <w:p w14:paraId="19237477" w14:textId="19B21F3C" w:rsidR="006E40A3" w:rsidRDefault="006E40A3" w:rsidP="006E40A3">
      <w:pPr>
        <w:pStyle w:val="Heading4"/>
      </w:pPr>
      <w:r>
        <w:t>Starship advances make Musk’s colonization plans possible</w:t>
      </w:r>
    </w:p>
    <w:p w14:paraId="7A074712" w14:textId="510EA6D8" w:rsidR="006E40A3" w:rsidRDefault="006E40A3" w:rsidP="006E40A3">
      <w:r w:rsidRPr="006E40A3">
        <w:rPr>
          <w:rStyle w:val="Style13ptBold"/>
        </w:rPr>
        <w:t>Ashraf 7-9</w:t>
      </w:r>
      <w:r>
        <w:t>-23</w:t>
      </w:r>
    </w:p>
    <w:p w14:paraId="7E4F089A" w14:textId="0E525860" w:rsidR="006E40A3" w:rsidRPr="00721586" w:rsidRDefault="006E40A3" w:rsidP="006E40A3">
      <w:pPr>
        <w:rPr>
          <w:sz w:val="16"/>
        </w:rPr>
      </w:pPr>
      <w:r w:rsidRPr="00721586">
        <w:rPr>
          <w:sz w:val="16"/>
        </w:rPr>
        <w:t>(Anan, https://www.benzinga.com/news/23/07/33159201/elon-musk-says-starship-will-provide-the-meaning-of-life-heres-why-the-space-entrepreneur-has-high-h)</w:t>
      </w:r>
    </w:p>
    <w:p w14:paraId="1ED072AF" w14:textId="32DE1499" w:rsidR="004C51D3" w:rsidRPr="006E40A3" w:rsidRDefault="006E40A3" w:rsidP="006E40A3">
      <w:pPr>
        <w:rPr>
          <w:u w:val="single"/>
        </w:rPr>
      </w:pPr>
      <w:r w:rsidRPr="006E40A3">
        <w:rPr>
          <w:sz w:val="16"/>
        </w:rPr>
        <w:t xml:space="preserve">SpaceX CEO Elon </w:t>
      </w:r>
      <w:r w:rsidRPr="006E40A3">
        <w:rPr>
          <w:rStyle w:val="StyleUnderline"/>
        </w:rPr>
        <w:t>Musk, on Sunday</w:t>
      </w:r>
      <w:r w:rsidRPr="006E40A3">
        <w:rPr>
          <w:sz w:val="16"/>
        </w:rPr>
        <w:t xml:space="preserve">, </w:t>
      </w:r>
      <w:r w:rsidRPr="006E40A3">
        <w:rPr>
          <w:rStyle w:val="StyleUnderline"/>
        </w:rPr>
        <w:t>termed</w:t>
      </w:r>
      <w:r w:rsidRPr="006E40A3">
        <w:rPr>
          <w:sz w:val="16"/>
        </w:rPr>
        <w:t xml:space="preserve"> its </w:t>
      </w:r>
      <w:r w:rsidRPr="006E40A3">
        <w:rPr>
          <w:rStyle w:val="StyleUnderline"/>
        </w:rPr>
        <w:t>Starship ‘the meaning of life'</w:t>
      </w:r>
      <w:r w:rsidRPr="006E40A3">
        <w:rPr>
          <w:sz w:val="16"/>
        </w:rPr>
        <w:t xml:space="preserve"> and said that it will have three more engines. What Happened: Musk shared a picture of a Starship showing its six raptor engines and said, "3 more engines for the meaning of life." SpaceX's </w:t>
      </w:r>
      <w:r w:rsidRPr="006E40A3">
        <w:rPr>
          <w:rStyle w:val="StyleUnderline"/>
        </w:rPr>
        <w:t>Starship</w:t>
      </w:r>
      <w:r w:rsidRPr="006E40A3">
        <w:rPr>
          <w:sz w:val="16"/>
        </w:rPr>
        <w:t xml:space="preserve">, composed of the super heavy rocket and the starship spacecraft, </w:t>
      </w:r>
      <w:r w:rsidRPr="006E40A3">
        <w:rPr>
          <w:rStyle w:val="StyleUnderline"/>
        </w:rPr>
        <w:t xml:space="preserve">aims to create a fully reusable transportation system for crew and cargo missions to Earth's orbit, the Moon and </w:t>
      </w:r>
      <w:r w:rsidRPr="006E40A3">
        <w:rPr>
          <w:rStyle w:val="Emphasis"/>
        </w:rPr>
        <w:t>Mars</w:t>
      </w:r>
      <w:r w:rsidRPr="006E40A3">
        <w:rPr>
          <w:sz w:val="16"/>
        </w:rPr>
        <w:t xml:space="preserve">. According to the SpaceX website, the super heavy will be powered by 33 Raptor engines and Starship by 6. However, as per Musk's latest update, the Starship will now have 9 engines. "Looks like we can increase Raptor thrust by ~20% to reach 9000 tons (20 million lbs) of force at sea level," Musk said. He added in a later tweet that the </w:t>
      </w:r>
      <w:r w:rsidRPr="006E40A3">
        <w:rPr>
          <w:rStyle w:val="StyleUnderline"/>
        </w:rPr>
        <w:t xml:space="preserve">Starship could deliver 200 tons of payload to a useful orbit, meaning they could enable over a megaton of payload to orbit per year if 50 rockets flew every 3 days on average. According to the CEO, that would suffice to </w:t>
      </w:r>
      <w:r w:rsidRPr="006E40A3">
        <w:rPr>
          <w:rStyle w:val="Emphasis"/>
        </w:rPr>
        <w:t>build a self-sustaining city on Mars.</w:t>
      </w:r>
      <w:r>
        <w:rPr>
          <w:rStyle w:val="Emphasis"/>
        </w:rPr>
        <w:t xml:space="preserve"> </w:t>
      </w:r>
      <w:r w:rsidRPr="006E40A3">
        <w:rPr>
          <w:sz w:val="16"/>
        </w:rPr>
        <w:t xml:space="preserve">Why It Matters: SpaceX conducted the first test launch of Starship on April 20. The rocket exploded in less than four minutes after take-off. Late last month, SpaceX said that Ship 25, the prototype that will make the second flight test, has completed a six-engine static fire test at Starbase; a key milestone before the second test flight. In a discussion with journalist Ashlee Vance, </w:t>
      </w:r>
      <w:r w:rsidRPr="006E40A3">
        <w:rPr>
          <w:rStyle w:val="StyleUnderline"/>
        </w:rPr>
        <w:t>Musk said that significant changes have been made since the first test flight and he now estimates a 60% probability for the next flight to reach orbit</w:t>
      </w:r>
      <w:r w:rsidRPr="006E40A3">
        <w:rPr>
          <w:sz w:val="16"/>
        </w:rPr>
        <w:t xml:space="preserve">, contingent on the success of stage separation. He then predicted the second flight test to occur in six weeks. Musk has talked about adding more engines to at least some Starship vehicles before as well. In 2021, Musk said that the Starship is being upgraded to nine engines. </w:t>
      </w:r>
      <w:r w:rsidRPr="006E40A3">
        <w:rPr>
          <w:rStyle w:val="StyleUnderline"/>
        </w:rPr>
        <w:t xml:space="preserve">Starship is key to realizing Musk's dreams of making life "multi-planetary". In 2020, he said that he would </w:t>
      </w:r>
      <w:r w:rsidRPr="006E40A3">
        <w:rPr>
          <w:rStyle w:val="Emphasis"/>
        </w:rPr>
        <w:t>send a million people to Mars by 2050</w:t>
      </w:r>
      <w:r w:rsidRPr="006E40A3">
        <w:rPr>
          <w:rStyle w:val="StyleUnderline"/>
        </w:rPr>
        <w:t xml:space="preserve"> aboard Starship and that it is the key to "protecting the light of consciousness."</w:t>
      </w:r>
    </w:p>
    <w:p w14:paraId="2245B774" w14:textId="7D98BFB3" w:rsidR="006E40A3" w:rsidRDefault="006E40A3" w:rsidP="006E40A3">
      <w:pPr>
        <w:pStyle w:val="Heading4"/>
      </w:pPr>
      <w:r>
        <w:t>SpaceX Rocket advances enable Mars Colonization</w:t>
      </w:r>
    </w:p>
    <w:p w14:paraId="44F8855F" w14:textId="1CDE6DDE" w:rsidR="006E40A3" w:rsidRDefault="006E40A3" w:rsidP="004C51D3">
      <w:r w:rsidRPr="006E40A3">
        <w:rPr>
          <w:rStyle w:val="Style13ptBold"/>
        </w:rPr>
        <w:t>Cuthbertson 7-10</w:t>
      </w:r>
      <w:r>
        <w:t>-23</w:t>
      </w:r>
    </w:p>
    <w:p w14:paraId="02E1FC98" w14:textId="2D9B1E17" w:rsidR="006E40A3" w:rsidRPr="006E40A3" w:rsidRDefault="006E40A3" w:rsidP="004C51D3">
      <w:pPr>
        <w:rPr>
          <w:sz w:val="16"/>
        </w:rPr>
      </w:pPr>
      <w:r w:rsidRPr="006E40A3">
        <w:rPr>
          <w:sz w:val="16"/>
        </w:rPr>
        <w:t>(Anthony, https://news.yahoo.com/spacex-smashes-reusable-rocket-record-105359373.html)</w:t>
      </w:r>
    </w:p>
    <w:p w14:paraId="40AF361F" w14:textId="0FEE1E67" w:rsidR="006E40A3" w:rsidRPr="006E40A3" w:rsidRDefault="006E40A3" w:rsidP="004C51D3">
      <w:pPr>
        <w:rPr>
          <w:sz w:val="16"/>
        </w:rPr>
      </w:pPr>
      <w:r w:rsidRPr="006E40A3">
        <w:rPr>
          <w:rStyle w:val="StyleUnderline"/>
        </w:rPr>
        <w:t>SpaceX has broken its own record for launching</w:t>
      </w:r>
      <w:r w:rsidRPr="006E40A3">
        <w:rPr>
          <w:sz w:val="16"/>
        </w:rPr>
        <w:t xml:space="preserve"> reused </w:t>
      </w:r>
      <w:r w:rsidRPr="006E40A3">
        <w:rPr>
          <w:rStyle w:val="StyleUnderline"/>
        </w:rPr>
        <w:t>rockets after successfully completing a mission to deliver its Starlink satellites into orbit</w:t>
      </w:r>
      <w:r w:rsidRPr="006E40A3">
        <w:rPr>
          <w:sz w:val="16"/>
        </w:rPr>
        <w:t xml:space="preserve">. The company launched 22 of its internet satellites aboard a Falcon 9 rocket from the Space Force Station in Cape Canaveral, Florida, on Sunday night, before landing the first stage booster on a drone ship in the Atlantic Ocean. It was the 16th launch and landing for the B1058 Falcon 9 rocket booster, with SpaceX hoping it can achieve another four launches before finally being scrapped. The Starlink satellites were deployed into low-Earth orbit roughly one hour after lift-off, further boosting SpaceX’s space-based internet network. There are now more than 4,000 active Starlink satellites in orbit around Earth, delivering high-speed internet to users. The latest Starlinks are V2 Minis, which despite the name are larger than SpaceX’s previous generation Starlinks. The upgraded satellites include “4x more capacity per satellite than earlier iterations”, according to SpaceX. They are “mini” versions of the V2 Starlink satellites, which are set to launch aboard SpaceX’s giant Starship rocket as soon as it is operational. </w:t>
      </w:r>
      <w:r w:rsidRPr="006E40A3">
        <w:rPr>
          <w:rStyle w:val="StyleUnderline"/>
        </w:rPr>
        <w:t>SpaceX recently completed a six engine static fire test of its Starship rocket at its Starbase facility in Texas, having failed in its first ever orbital mission earlier this year. The private space company has already secured multi-billion dollar contracts with Nasa to use the rocket as part of its Artemis lunar program</w:t>
      </w:r>
      <w:r w:rsidRPr="006E40A3">
        <w:rPr>
          <w:sz w:val="16"/>
        </w:rPr>
        <w:t xml:space="preserve">, </w:t>
      </w:r>
      <w:r w:rsidRPr="006E40A3">
        <w:rPr>
          <w:rStyle w:val="StyleUnderline"/>
        </w:rPr>
        <w:t xml:space="preserve">while SpaceX plans to use a fleet of the rockets to establish a </w:t>
      </w:r>
      <w:r w:rsidRPr="006E40A3">
        <w:rPr>
          <w:rStyle w:val="Emphasis"/>
        </w:rPr>
        <w:t>permanent human colony on Mars before 2050.</w:t>
      </w:r>
      <w:r w:rsidRPr="006E40A3">
        <w:rPr>
          <w:sz w:val="16"/>
        </w:rPr>
        <w:t xml:space="preserve"> </w:t>
      </w:r>
      <w:r w:rsidRPr="006E40A3">
        <w:rPr>
          <w:rStyle w:val="StyleUnderline"/>
        </w:rPr>
        <w:t>Shortly after the latest satellites were deployed</w:t>
      </w:r>
      <w:r w:rsidRPr="006E40A3">
        <w:rPr>
          <w:sz w:val="16"/>
        </w:rPr>
        <w:t xml:space="preserve">, SpaceX boss Elon </w:t>
      </w:r>
      <w:r w:rsidRPr="006E40A3">
        <w:rPr>
          <w:rStyle w:val="StyleUnderline"/>
        </w:rPr>
        <w:t>Musk provided an update for its next-generation space craft, which is the biggest rocket ever built. “Looks like we can increase Raptor thrust by ~20 per cent to reach 9,000 tons</w:t>
      </w:r>
      <w:r w:rsidRPr="006E40A3">
        <w:rPr>
          <w:sz w:val="16"/>
        </w:rPr>
        <w:t xml:space="preserve"> (20 million lbs) of force at sea level... </w:t>
      </w:r>
      <w:r w:rsidRPr="006E40A3">
        <w:rPr>
          <w:rStyle w:val="StyleUnderline"/>
        </w:rPr>
        <w:t>And deliver over 200 tons of payload to a useful orbit with full and rapid reusability</w:t>
      </w:r>
      <w:r w:rsidRPr="006E40A3">
        <w:rPr>
          <w:sz w:val="16"/>
        </w:rPr>
        <w:t>,” he wrote on Twitter. “</w:t>
      </w:r>
      <w:r w:rsidRPr="006E40A3">
        <w:rPr>
          <w:rStyle w:val="StyleUnderline"/>
        </w:rPr>
        <w:t xml:space="preserve">Fifty rockets flying every three days on average enables over a megaton of payload to orbit per year – </w:t>
      </w:r>
      <w:r w:rsidRPr="006E40A3">
        <w:rPr>
          <w:rStyle w:val="Emphasis"/>
        </w:rPr>
        <w:t>enough to build a self-sustaining city on Mars</w:t>
      </w:r>
      <w:r w:rsidRPr="006E40A3">
        <w:rPr>
          <w:sz w:val="16"/>
        </w:rPr>
        <w:t>.” There is no fixed date for the next major orbital flight test of the Starship rocket, though Mr Musk has previously said that it will likely take place before September.</w:t>
      </w:r>
    </w:p>
    <w:p w14:paraId="783F39E8" w14:textId="77777777" w:rsidR="006E40A3" w:rsidRDefault="006E40A3" w:rsidP="004C51D3"/>
    <w:p w14:paraId="2F5326EB" w14:textId="77777777" w:rsidR="006E40A3" w:rsidRDefault="006E40A3" w:rsidP="004C51D3"/>
    <w:p w14:paraId="0000F37B" w14:textId="77777777" w:rsidR="006E40A3" w:rsidRDefault="006E40A3" w:rsidP="004C51D3"/>
    <w:p w14:paraId="12EADA39" w14:textId="77777777" w:rsidR="006E40A3" w:rsidRDefault="006E40A3" w:rsidP="004C51D3"/>
    <w:p w14:paraId="7B39F98C" w14:textId="77777777" w:rsidR="006E40A3" w:rsidRPr="001A2B32" w:rsidRDefault="006E40A3" w:rsidP="004C51D3"/>
    <w:p w14:paraId="3DCC6A75" w14:textId="77777777" w:rsidR="004C51D3" w:rsidRDefault="004C51D3" w:rsidP="004C51D3">
      <w:pPr>
        <w:pStyle w:val="Heading3"/>
      </w:pPr>
      <w:r>
        <w:t xml:space="preserve">2NC Link Block </w:t>
      </w:r>
    </w:p>
    <w:p w14:paraId="661CDDE6" w14:textId="77777777" w:rsidR="004C51D3" w:rsidRDefault="004C51D3" w:rsidP="004C51D3"/>
    <w:p w14:paraId="7C79A0C2" w14:textId="77777777" w:rsidR="004C51D3" w:rsidRDefault="004C51D3" w:rsidP="004C51D3">
      <w:pPr>
        <w:pStyle w:val="Heading4"/>
      </w:pPr>
      <w:r>
        <w:t>Wealth tax crushes private investment needed to sustain space efforts and solve climate change</w:t>
      </w:r>
    </w:p>
    <w:p w14:paraId="61193B5E" w14:textId="77777777" w:rsidR="004C51D3" w:rsidRPr="001A2B32" w:rsidRDefault="004C51D3" w:rsidP="004C51D3">
      <w:pPr>
        <w:rPr>
          <w:rStyle w:val="Style13ptBold"/>
        </w:rPr>
      </w:pPr>
      <w:r w:rsidRPr="001A2B32">
        <w:rPr>
          <w:rStyle w:val="Style13ptBold"/>
        </w:rPr>
        <w:t>Whittington 22</w:t>
      </w:r>
    </w:p>
    <w:p w14:paraId="20077FF5" w14:textId="77777777" w:rsidR="004C51D3" w:rsidRPr="001A2B32" w:rsidRDefault="004C51D3" w:rsidP="004C51D3">
      <w:pPr>
        <w:rPr>
          <w:sz w:val="16"/>
        </w:rPr>
      </w:pPr>
      <w:r w:rsidRPr="001A2B32">
        <w:rPr>
          <w:sz w:val="16"/>
        </w:rPr>
        <w:t xml:space="preserve">(Mark Whittington, who writes frequently about space and politics, has published a political study of space exploration entitled Why is It So Hard to Go Back to the Moon? , as well as The Moon, Mars and Beyond and, most recently, Why is America Going Back to the Moon? He blogs at Curmudgeons Corner. https://www.washingtonexaminer.com/restoring-america/fairness-justice/bidens-wealth-tax-would-undermine-his-space-and-environmental-goals 4-15) </w:t>
      </w:r>
    </w:p>
    <w:p w14:paraId="5AC4A8AD" w14:textId="77777777" w:rsidR="004C51D3" w:rsidRPr="006B225C" w:rsidRDefault="004C51D3" w:rsidP="004C51D3">
      <w:pPr>
        <w:rPr>
          <w:sz w:val="16"/>
        </w:rPr>
      </w:pPr>
      <w:r w:rsidRPr="001A2B32">
        <w:rPr>
          <w:sz w:val="16"/>
        </w:rPr>
        <w:t xml:space="preserve">Finally, </w:t>
      </w:r>
      <w:r w:rsidRPr="001A2B32">
        <w:rPr>
          <w:rStyle w:val="Emphasis"/>
        </w:rPr>
        <w:t>any effort to fleece the wealthy</w:t>
      </w:r>
      <w:r w:rsidRPr="001A2B32">
        <w:rPr>
          <w:sz w:val="16"/>
        </w:rPr>
        <w:t xml:space="preserve"> of their riches </w:t>
      </w:r>
      <w:r w:rsidRPr="001A2B32">
        <w:rPr>
          <w:rStyle w:val="StyleUnderline"/>
        </w:rPr>
        <w:t xml:space="preserve">would tend to undermine </w:t>
      </w:r>
      <w:r w:rsidRPr="001A2B32">
        <w:rPr>
          <w:rStyle w:val="Emphasis"/>
        </w:rPr>
        <w:t>both space and environmental goals</w:t>
      </w:r>
      <w:r w:rsidRPr="001A2B32">
        <w:rPr>
          <w:rStyle w:val="StyleUnderline"/>
        </w:rPr>
        <w:t xml:space="preserve"> championed by </w:t>
      </w:r>
      <w:r w:rsidRPr="001A2B32">
        <w:rPr>
          <w:sz w:val="16"/>
        </w:rPr>
        <w:t xml:space="preserve">the </w:t>
      </w:r>
      <w:r w:rsidRPr="001A2B32">
        <w:rPr>
          <w:rStyle w:val="StyleUnderline"/>
        </w:rPr>
        <w:t>Biden</w:t>
      </w:r>
      <w:r w:rsidRPr="001A2B32">
        <w:rPr>
          <w:sz w:val="16"/>
        </w:rPr>
        <w:t xml:space="preserve"> administration. </w:t>
      </w:r>
      <w:r w:rsidRPr="001A2B32">
        <w:rPr>
          <w:rStyle w:val="StyleUnderline"/>
        </w:rPr>
        <w:t>Private individuals such as</w:t>
      </w:r>
      <w:r w:rsidRPr="001A2B32">
        <w:rPr>
          <w:sz w:val="16"/>
        </w:rPr>
        <w:t xml:space="preserve"> Elon </w:t>
      </w:r>
      <w:r w:rsidRPr="001A2B32">
        <w:rPr>
          <w:rStyle w:val="StyleUnderline"/>
        </w:rPr>
        <w:t>Musk and</w:t>
      </w:r>
      <w:r w:rsidRPr="001A2B32">
        <w:rPr>
          <w:sz w:val="16"/>
        </w:rPr>
        <w:t xml:space="preserve"> Jeff </w:t>
      </w:r>
      <w:r w:rsidRPr="001A2B32">
        <w:rPr>
          <w:rStyle w:val="StyleUnderline"/>
        </w:rPr>
        <w:t>Bezos</w:t>
      </w:r>
      <w:r w:rsidRPr="001A2B32">
        <w:rPr>
          <w:sz w:val="16"/>
        </w:rPr>
        <w:t xml:space="preserve"> </w:t>
      </w:r>
      <w:r w:rsidRPr="001A2B32">
        <w:rPr>
          <w:rStyle w:val="StyleUnderline"/>
        </w:rPr>
        <w:t>are providing the means by which people can travel to and explore space</w:t>
      </w:r>
      <w:r w:rsidRPr="001A2B32">
        <w:rPr>
          <w:sz w:val="16"/>
        </w:rPr>
        <w:t xml:space="preserve">. Musk’s </w:t>
      </w:r>
      <w:r w:rsidRPr="001A2B32">
        <w:rPr>
          <w:rStyle w:val="StyleUnderline"/>
        </w:rPr>
        <w:t>SpaceX is providing rides to and from the International Space Station for both crews and cargo</w:t>
      </w:r>
      <w:r w:rsidRPr="001A2B32">
        <w:rPr>
          <w:sz w:val="16"/>
        </w:rPr>
        <w:t xml:space="preserve">. SpaceX’s Starship rocket has been assigned the goal of landing America's astronauts on the lunar surface by 2025. </w:t>
      </w:r>
      <w:r w:rsidRPr="001A2B32">
        <w:rPr>
          <w:rStyle w:val="StyleUnderline"/>
        </w:rPr>
        <w:t>Bezos’s Blue Origin is due to compete for the second Human Landing System. Blue Origin is also developing the New Glenn orbital rocket that will help launch satellites and other payloads</w:t>
      </w:r>
      <w:r w:rsidRPr="001A2B32">
        <w:rPr>
          <w:sz w:val="16"/>
        </w:rPr>
        <w:t xml:space="preserve"> and the BA4 rocket engine that will replace Russian-made engines</w:t>
      </w:r>
      <w:r w:rsidRPr="001A2B32">
        <w:rPr>
          <w:rStyle w:val="StyleUnderline"/>
        </w:rPr>
        <w:t xml:space="preserve">. The wealth tax would also </w:t>
      </w:r>
      <w:r w:rsidRPr="001A2B32">
        <w:rPr>
          <w:rStyle w:val="Emphasis"/>
        </w:rPr>
        <w:t>undermine</w:t>
      </w:r>
      <w:r w:rsidRPr="001A2B32">
        <w:rPr>
          <w:rStyle w:val="StyleUnderline"/>
        </w:rPr>
        <w:t xml:space="preserve"> Biden administration policies designed to </w:t>
      </w:r>
      <w:r w:rsidRPr="001A2B32">
        <w:rPr>
          <w:rStyle w:val="Emphasis"/>
        </w:rPr>
        <w:t>combat climate change</w:t>
      </w:r>
      <w:r w:rsidRPr="001A2B32">
        <w:rPr>
          <w:sz w:val="16"/>
        </w:rPr>
        <w:t xml:space="preserve">. </w:t>
      </w:r>
      <w:r w:rsidRPr="001A2B32">
        <w:rPr>
          <w:rStyle w:val="StyleUnderline"/>
        </w:rPr>
        <w:t>The dirty little secret is</w:t>
      </w:r>
      <w:r w:rsidRPr="001A2B32">
        <w:rPr>
          <w:sz w:val="16"/>
        </w:rPr>
        <w:t xml:space="preserve"> that </w:t>
      </w:r>
      <w:r w:rsidRPr="001A2B32">
        <w:rPr>
          <w:rStyle w:val="Emphasis"/>
        </w:rPr>
        <w:t>private entrepreneurs</w:t>
      </w:r>
      <w:r w:rsidRPr="001A2B32">
        <w:rPr>
          <w:sz w:val="16"/>
        </w:rPr>
        <w:t xml:space="preserve"> </w:t>
      </w:r>
      <w:r w:rsidRPr="001A2B32">
        <w:rPr>
          <w:rStyle w:val="StyleUnderline"/>
        </w:rPr>
        <w:t xml:space="preserve">are investing in technologies that will </w:t>
      </w:r>
      <w:r w:rsidRPr="001A2B32">
        <w:rPr>
          <w:rStyle w:val="Emphasis"/>
        </w:rPr>
        <w:t>lessen the emission of greenhouse gases</w:t>
      </w:r>
      <w:r w:rsidRPr="001A2B32">
        <w:rPr>
          <w:sz w:val="16"/>
        </w:rPr>
        <w:t xml:space="preserve">. </w:t>
      </w:r>
      <w:r w:rsidRPr="001A2B32">
        <w:rPr>
          <w:rStyle w:val="StyleUnderline"/>
        </w:rPr>
        <w:t>Musk owns an electric car company</w:t>
      </w:r>
      <w:r w:rsidRPr="001A2B32">
        <w:rPr>
          <w:sz w:val="16"/>
        </w:rPr>
        <w:t xml:space="preserve"> called Tesla, is </w:t>
      </w:r>
      <w:r w:rsidRPr="001A2B32">
        <w:rPr>
          <w:rStyle w:val="StyleUnderline"/>
        </w:rPr>
        <w:t>building solar and battery systems</w:t>
      </w:r>
      <w:r w:rsidRPr="001A2B32">
        <w:rPr>
          <w:sz w:val="16"/>
        </w:rPr>
        <w:t xml:space="preserve"> to supplement power grids, </w:t>
      </w:r>
      <w:r w:rsidRPr="001A2B32">
        <w:rPr>
          <w:rStyle w:val="StyleUnderline"/>
        </w:rPr>
        <w:t>and is getting into the carbon capture business</w:t>
      </w:r>
      <w:r w:rsidRPr="001A2B32">
        <w:rPr>
          <w:sz w:val="16"/>
        </w:rPr>
        <w:t xml:space="preserve">. Bill </w:t>
      </w:r>
      <w:r w:rsidRPr="001A2B32">
        <w:rPr>
          <w:rStyle w:val="StyleUnderline"/>
        </w:rPr>
        <w:t>Gates is developing new nuclear power technology that is cheaper and safer</w:t>
      </w:r>
      <w:r w:rsidRPr="001A2B32">
        <w:rPr>
          <w:sz w:val="16"/>
        </w:rPr>
        <w:t xml:space="preserve"> than conventional nuclear power plants. </w:t>
      </w:r>
      <w:r w:rsidRPr="001A2B32">
        <w:rPr>
          <w:rStyle w:val="StyleUnderline"/>
        </w:rPr>
        <w:t xml:space="preserve">Bezos, Gates, Richard Branson, Ray Dalio, Jack Ma, and Michael Bloomberg, billionaires all, are investors in a company called Commonwealth Fusion </w:t>
      </w:r>
      <w:r w:rsidRPr="001A2B32">
        <w:rPr>
          <w:sz w:val="16"/>
        </w:rPr>
        <w:t xml:space="preserve">. </w:t>
      </w:r>
      <w:r w:rsidRPr="001A2B32">
        <w:rPr>
          <w:rStyle w:val="StyleUnderline"/>
        </w:rPr>
        <w:t>Commonwealth</w:t>
      </w:r>
      <w:r w:rsidRPr="001A2B32">
        <w:rPr>
          <w:sz w:val="16"/>
        </w:rPr>
        <w:t xml:space="preserve"> Fusion, in partnership with the Massachusetts Institute of Technology, has </w:t>
      </w:r>
      <w:r w:rsidRPr="001A2B32">
        <w:rPr>
          <w:rStyle w:val="StyleUnderline"/>
        </w:rPr>
        <w:t>recently had a breakthrough in developing a superconducting magnet</w:t>
      </w:r>
      <w:r w:rsidRPr="001A2B32">
        <w:rPr>
          <w:sz w:val="16"/>
        </w:rPr>
        <w:t xml:space="preserve"> that will be crucial for bringing solar power to Earth and turning it into clean, carbon-free electricity. </w:t>
      </w:r>
      <w:r w:rsidRPr="001A2B32">
        <w:rPr>
          <w:rStyle w:val="StyleUnderline"/>
        </w:rPr>
        <w:t>The Biden administration seems not to have thought things through when it ventured into "</w:t>
      </w:r>
      <w:r w:rsidRPr="001A2B32">
        <w:rPr>
          <w:rStyle w:val="Emphasis"/>
        </w:rPr>
        <w:t>soak-the-rich" territory.</w:t>
      </w:r>
      <w:r w:rsidRPr="001A2B32">
        <w:rPr>
          <w:rStyle w:val="StyleUnderline"/>
        </w:rPr>
        <w:t xml:space="preserve"> </w:t>
      </w:r>
      <w:r w:rsidRPr="001A2B32">
        <w:rPr>
          <w:sz w:val="16"/>
        </w:rPr>
        <w:t xml:space="preserve">The proposal is obviously a sop to Sen. Bernie Sanders, an independent from Vermont, and members of "the Squad" who have targeted wealthy, successful taxpayers as enemies of the people. However, </w:t>
      </w:r>
      <w:r w:rsidRPr="001A2B32">
        <w:rPr>
          <w:rStyle w:val="StyleUnderline"/>
        </w:rPr>
        <w:t xml:space="preserve">the more money that people such as Musk, Bezos, and Gates must pay to the government, the less they will have to </w:t>
      </w:r>
      <w:r w:rsidRPr="001A2B32">
        <w:rPr>
          <w:rStyle w:val="Emphasis"/>
        </w:rPr>
        <w:t>invest in innovative technologies</w:t>
      </w:r>
      <w:r w:rsidRPr="001A2B32">
        <w:rPr>
          <w:sz w:val="16"/>
        </w:rPr>
        <w:t xml:space="preserve"> </w:t>
      </w:r>
      <w:r w:rsidRPr="001A2B32">
        <w:rPr>
          <w:rStyle w:val="StyleUnderline"/>
        </w:rPr>
        <w:t>that will address the problems of space travel and climate change</w:t>
      </w:r>
      <w:r w:rsidRPr="001A2B32">
        <w:rPr>
          <w:sz w:val="16"/>
        </w:rPr>
        <w:t xml:space="preserve">. The situation is a feature and not a bug to Sanders. Recently he offered a bizarre tweet : “Jeff Bezos is worth about $180 billion. If he wants to go to the moon or to Mars, hey, that's his business — knock yourself out. But in my view, the taxpayers of this country do not need to subsidize his space travel.” Bezos, while he has taken a suborbital jaunt on his New Shepard rocket, has not to anyone’s knowledge expressed an interest in going to the moon or Mars personally. His proposed Blue Moon lunar lander would, if accepted, provide NASA with a second means of sending astronauts and cargo to the lunar surface. On his official website on the "Green New Deal," Sanders dismissed technologies such as nuclear power and carbon capture as “false solutions.” He seems more interested in ending the oil and gas industries than proposing real solutions to climate change, especially if they come from the hated billionaire class. </w:t>
      </w:r>
      <w:r w:rsidRPr="001A2B32">
        <w:rPr>
          <w:rStyle w:val="StyleUnderline"/>
        </w:rPr>
        <w:t>Hopefully, Congress will keep in mind the Biden wealth tax’s downsides when considering it</w:t>
      </w:r>
      <w:r w:rsidRPr="001A2B32">
        <w:rPr>
          <w:sz w:val="16"/>
        </w:rPr>
        <w:t>.</w:t>
      </w:r>
    </w:p>
    <w:p w14:paraId="4587EA69" w14:textId="77777777" w:rsidR="004C51D3" w:rsidRDefault="004C51D3" w:rsidP="004C51D3">
      <w:pPr>
        <w:pStyle w:val="Heading4"/>
      </w:pPr>
      <w:r>
        <w:t>Private space is more efficient- wealth tax causes diversion to foreign wars and prisons</w:t>
      </w:r>
    </w:p>
    <w:p w14:paraId="0A3897C3" w14:textId="77777777" w:rsidR="004C51D3" w:rsidRPr="006B225C" w:rsidRDefault="004C51D3" w:rsidP="004C51D3">
      <w:pPr>
        <w:rPr>
          <w:rStyle w:val="Style13ptBold"/>
        </w:rPr>
      </w:pPr>
      <w:r w:rsidRPr="006B225C">
        <w:rPr>
          <w:rStyle w:val="Style13ptBold"/>
        </w:rPr>
        <w:t>Mangu-Ward  21</w:t>
      </w:r>
    </w:p>
    <w:p w14:paraId="3822D09C" w14:textId="77777777" w:rsidR="004C51D3" w:rsidRPr="006B225C" w:rsidRDefault="004C51D3" w:rsidP="004C51D3">
      <w:pPr>
        <w:rPr>
          <w:sz w:val="16"/>
        </w:rPr>
      </w:pPr>
      <w:r w:rsidRPr="006B225C">
        <w:rPr>
          <w:sz w:val="16"/>
        </w:rPr>
        <w:t xml:space="preserve">(Katherine, is editor in chief of Reason magazine. https://www.washingtonpost.com/outlook/2021/07/24/bezos-branson-musk-space/ 7-24) </w:t>
      </w:r>
    </w:p>
    <w:p w14:paraId="2AA9B010" w14:textId="77777777" w:rsidR="004C51D3" w:rsidRPr="006B225C" w:rsidRDefault="004C51D3" w:rsidP="004C51D3">
      <w:pPr>
        <w:rPr>
          <w:rStyle w:val="StyleUnderline"/>
        </w:rPr>
      </w:pPr>
      <w:r w:rsidRPr="006B225C">
        <w:rPr>
          <w:sz w:val="16"/>
        </w:rPr>
        <w:t xml:space="preserve">Before both flights, Rep. Ro </w:t>
      </w:r>
      <w:r w:rsidRPr="006B225C">
        <w:rPr>
          <w:rStyle w:val="StyleUnderline"/>
        </w:rPr>
        <w:t>Khanna</w:t>
      </w:r>
      <w:r w:rsidRPr="006B225C">
        <w:rPr>
          <w:sz w:val="16"/>
        </w:rPr>
        <w:t xml:space="preserve"> (D-Calif.) — a member of the NASA Caucus — </w:t>
      </w:r>
      <w:r w:rsidRPr="006B225C">
        <w:rPr>
          <w:rStyle w:val="StyleUnderline"/>
        </w:rPr>
        <w:t>tweeted</w:t>
      </w:r>
      <w:r w:rsidRPr="006B225C">
        <w:rPr>
          <w:sz w:val="16"/>
        </w:rPr>
        <w:t>: “</w:t>
      </w:r>
      <w:r w:rsidRPr="006B225C">
        <w:rPr>
          <w:rStyle w:val="StyleUnderline"/>
        </w:rPr>
        <w:t xml:space="preserve">Should billionaires play out their space travel fantasies, or should we invest in schooling, provide healthcare, and create prosperity for everyone? </w:t>
      </w:r>
      <w:r w:rsidRPr="006B225C">
        <w:rPr>
          <w:rStyle w:val="Emphasis"/>
        </w:rPr>
        <w:t>We need a wealth tax</w:t>
      </w:r>
      <w:r w:rsidRPr="006B225C">
        <w:rPr>
          <w:sz w:val="16"/>
        </w:rPr>
        <w:t xml:space="preserve">.” This week, Rep. Earl Blumenauer (D-Ore.), said he’ll introduce legislation that would tax wealthy passengers on space flights that don’t have scientific goals, in order to “support the public good.” </w:t>
      </w:r>
      <w:r w:rsidRPr="006B225C">
        <w:rPr>
          <w:rStyle w:val="StyleUnderline"/>
        </w:rPr>
        <w:t>They’re not wrong that there are plenty of problems here on Earth</w:t>
      </w:r>
      <w:r w:rsidRPr="006B225C">
        <w:rPr>
          <w:sz w:val="16"/>
        </w:rPr>
        <w:t xml:space="preserve"> that need attention, and resources</w:t>
      </w:r>
      <w:r w:rsidRPr="006B225C">
        <w:rPr>
          <w:rStyle w:val="StyleUnderline"/>
        </w:rPr>
        <w:t>. But what’s wrong with letting the billionaires take a turn at tackling outer space?</w:t>
      </w:r>
      <w:r w:rsidRPr="006B225C">
        <w:rPr>
          <w:sz w:val="16"/>
        </w:rPr>
        <w:t xml:space="preserve"> </w:t>
      </w:r>
      <w:r w:rsidRPr="006B225C">
        <w:rPr>
          <w:rStyle w:val="StyleUnderline"/>
        </w:rPr>
        <w:t>You or I might not choose to spend money the way Bezos, Branson or SpaceX’s Elon Musk have</w:t>
      </w:r>
      <w:r w:rsidRPr="006B225C">
        <w:rPr>
          <w:sz w:val="16"/>
        </w:rPr>
        <w:t xml:space="preserve">. </w:t>
      </w:r>
      <w:r w:rsidRPr="006B225C">
        <w:rPr>
          <w:rStyle w:val="StyleUnderline"/>
        </w:rPr>
        <w:t xml:space="preserve">But it’s one giant leap from there to suggesting that </w:t>
      </w:r>
      <w:r w:rsidRPr="006B225C">
        <w:rPr>
          <w:rStyle w:val="Emphasis"/>
        </w:rPr>
        <w:t>Congress is better at spending money,</w:t>
      </w:r>
      <w:r w:rsidRPr="006B225C">
        <w:rPr>
          <w:sz w:val="16"/>
        </w:rPr>
        <w:t xml:space="preserve"> or </w:t>
      </w:r>
      <w:r w:rsidRPr="006B225C">
        <w:rPr>
          <w:rStyle w:val="StyleUnderline"/>
        </w:rPr>
        <w:t>that a private space race,</w:t>
      </w:r>
      <w:r w:rsidRPr="006B225C">
        <w:rPr>
          <w:sz w:val="16"/>
        </w:rPr>
        <w:t xml:space="preserve"> which right now looks like a game of one-upmanship between famous rich guys, </w:t>
      </w:r>
      <w:r w:rsidRPr="006B225C">
        <w:rPr>
          <w:rStyle w:val="StyleUnderline"/>
        </w:rPr>
        <w:t xml:space="preserve">can’t ultimately </w:t>
      </w:r>
      <w:r w:rsidRPr="006B225C">
        <w:rPr>
          <w:rStyle w:val="Emphasis"/>
        </w:rPr>
        <w:t>redound to the public good</w:t>
      </w:r>
      <w:r w:rsidRPr="006B225C">
        <w:rPr>
          <w:sz w:val="16"/>
        </w:rPr>
        <w:t xml:space="preserve">. </w:t>
      </w:r>
      <w:r w:rsidRPr="006B225C">
        <w:rPr>
          <w:rStyle w:val="StyleUnderline"/>
        </w:rPr>
        <w:t xml:space="preserve">In a country where there is ever-increasing </w:t>
      </w:r>
      <w:r w:rsidRPr="006B225C">
        <w:rPr>
          <w:rStyle w:val="Emphasis"/>
        </w:rPr>
        <w:t>disagreement about policy priorities (</w:t>
      </w:r>
      <w:r w:rsidRPr="006B225C">
        <w:rPr>
          <w:sz w:val="16"/>
        </w:rPr>
        <w:t xml:space="preserve">on Wednesday, a Senate procedural vote to advance a putatively bipartisan infrastructure package failed), </w:t>
      </w:r>
      <w:r w:rsidRPr="006B225C">
        <w:rPr>
          <w:rStyle w:val="StyleUnderline"/>
        </w:rPr>
        <w:t xml:space="preserve">the proper role of the state, and the trustworthiness of our elected officials, it’s time to take seriously the idea that government may not always be primed </w:t>
      </w:r>
      <w:r w:rsidRPr="006B225C">
        <w:rPr>
          <w:rStyle w:val="Emphasis"/>
        </w:rPr>
        <w:t>to take on some of our biggest problems.</w:t>
      </w:r>
      <w:r w:rsidRPr="006B225C">
        <w:rPr>
          <w:sz w:val="16"/>
        </w:rPr>
        <w:t xml:space="preserve"> Sure, </w:t>
      </w:r>
      <w:r w:rsidRPr="006B225C">
        <w:rPr>
          <w:rStyle w:val="StyleUnderline"/>
        </w:rPr>
        <w:t xml:space="preserve">if we </w:t>
      </w:r>
      <w:r w:rsidRPr="006B225C">
        <w:rPr>
          <w:rStyle w:val="Emphasis"/>
        </w:rPr>
        <w:t>instituted a wealth tax</w:t>
      </w:r>
      <w:r w:rsidRPr="006B225C">
        <w:rPr>
          <w:sz w:val="16"/>
        </w:rPr>
        <w:t xml:space="preserve"> or started “abolishing billionaires,” as some on Capitol Hill seem eager to do, </w:t>
      </w:r>
      <w:r w:rsidRPr="006B225C">
        <w:rPr>
          <w:rStyle w:val="StyleUnderline"/>
        </w:rPr>
        <w:t>legislators might better build consensus around spending some of that money t</w:t>
      </w:r>
      <w:r w:rsidRPr="006B225C">
        <w:rPr>
          <w:sz w:val="16"/>
        </w:rPr>
        <w:t xml:space="preserve">o strengthen a safety net that helps people in crisis, while also prudently acting in the short term to stave off long-term existential threats. </w:t>
      </w:r>
      <w:r w:rsidRPr="006B225C">
        <w:rPr>
          <w:rStyle w:val="Emphasis"/>
        </w:rPr>
        <w:t>Might</w:t>
      </w:r>
      <w:r w:rsidRPr="006B225C">
        <w:rPr>
          <w:sz w:val="16"/>
        </w:rPr>
        <w:t xml:space="preserve">. </w:t>
      </w:r>
      <w:r w:rsidRPr="006B225C">
        <w:rPr>
          <w:rStyle w:val="StyleUnderline"/>
        </w:rPr>
        <w:t xml:space="preserve">But they’re definitely going to </w:t>
      </w:r>
      <w:r w:rsidRPr="006B225C">
        <w:rPr>
          <w:rStyle w:val="Emphasis"/>
        </w:rPr>
        <w:t>spend a pile of money on forever wars</w:t>
      </w:r>
      <w:r w:rsidRPr="006B225C">
        <w:rPr>
          <w:rStyle w:val="StyleUnderline"/>
        </w:rPr>
        <w:t>,</w:t>
      </w:r>
      <w:r w:rsidRPr="006B225C">
        <w:rPr>
          <w:sz w:val="16"/>
        </w:rPr>
        <w:t xml:space="preserve"> </w:t>
      </w:r>
      <w:r w:rsidRPr="006B225C">
        <w:rPr>
          <w:rStyle w:val="StyleUnderline"/>
        </w:rPr>
        <w:t>handing out corporate welfare and incarcerating minor offenders as part of the misbegotten war on drugs.</w:t>
      </w:r>
      <w:r w:rsidRPr="006B225C">
        <w:rPr>
          <w:sz w:val="16"/>
        </w:rPr>
        <w:t xml:space="preserve"> They’d fund a space program, too. </w:t>
      </w:r>
      <w:r w:rsidRPr="006B225C">
        <w:rPr>
          <w:rStyle w:val="StyleUnderline"/>
        </w:rPr>
        <w:t xml:space="preserve">Bezos, Branson and Musk have all made it clear why they’re willing to invest in space: </w:t>
      </w:r>
      <w:r w:rsidRPr="006B225C">
        <w:rPr>
          <w:sz w:val="16"/>
        </w:rPr>
        <w:t>They think having a new frontier (and a possible escape hatch) are worth a lot to mankind in the long run. Clearly, they all want to add to their billions — that’s just what they do. But as Bezos explained to CNBC, there’s a broader vision: “What we’re really trying to do is build reusable space vehicles. It’s the only way to build a road to space, and we need to build a road to space so that our children can build the future</w:t>
      </w:r>
      <w:r w:rsidRPr="006B225C">
        <w:rPr>
          <w:rStyle w:val="StyleUnderline"/>
        </w:rPr>
        <w:t xml:space="preserve">.” Americans appear to agree: 72 percent of them telling Pew Research that it’s essential for the United States to be world leader in space exploration. </w:t>
      </w:r>
      <w:r w:rsidRPr="006B225C">
        <w:rPr>
          <w:sz w:val="16"/>
        </w:rPr>
        <w:t xml:space="preserve">But on this challenge, and so many others, too many of the politicians — who well know that they have no hope of getting on the same page with their counterparts — still seem to prefer scoring points on Twitter. </w:t>
      </w:r>
      <w:r w:rsidRPr="006B225C">
        <w:rPr>
          <w:rStyle w:val="StyleUnderline"/>
        </w:rPr>
        <w:t>If we can’t have consensus</w:t>
      </w:r>
      <w:r w:rsidRPr="006B225C">
        <w:rPr>
          <w:sz w:val="16"/>
        </w:rPr>
        <w:t xml:space="preserve">, though, </w:t>
      </w:r>
      <w:r w:rsidRPr="006B225C">
        <w:rPr>
          <w:rStyle w:val="StyleUnderline"/>
        </w:rPr>
        <w:t>maybe it’s time we tried competition.</w:t>
      </w:r>
      <w:r w:rsidRPr="006B225C">
        <w:rPr>
          <w:sz w:val="16"/>
        </w:rPr>
        <w:t xml:space="preserve"> There’s an old saying among space nerds: </w:t>
      </w:r>
      <w:r w:rsidRPr="006B225C">
        <w:rPr>
          <w:rStyle w:val="StyleUnderline"/>
        </w:rPr>
        <w:t>Space is a place, not a program</w:t>
      </w:r>
      <w:r w:rsidRPr="006B225C">
        <w:rPr>
          <w:sz w:val="16"/>
        </w:rPr>
        <w:t xml:space="preserve">. The Apollo Program was an inspiring feat, something Americans deserve to brag about until the heat death of the universe. Yes, the Soviets beat us to orbit, but we got men to the moon and back with a repurposed pen and 32,768 bits of RAM. Over time, the U.S. space agency relinquished its early dominance of manned spaceflight, pivoting to expensive, cumbersome shuttles that were akin to space buses, loaded with science projects involving roundworms. The program was shelved a decade ago. This left a bunch of folks who came of age during the Apollo era hanging. A few became billionaires who figured if they were going to realize the spacefaring dreams of their youth, they’d have to do it themselves — and they might as well sell tickets while they were at it. They began to realize those ambitions and to dramatically bring down the cost of launch. According to one 2018 analysis: “NASA’s space shuttle had a cost of about $1.5 billion to launch 27,500 kg to Low Earth Orbit (LEO), $54,500/kg. SpaceX’s Falcon 9 now advertises a cost of $62 million to launch 22,800 kg to LEO, $2,720/kg. Commercial launch has reduced the cost to LEO by a factor of 20.” </w:t>
      </w:r>
      <w:r w:rsidRPr="006B225C">
        <w:rPr>
          <w:rStyle w:val="StyleUnderline"/>
        </w:rPr>
        <w:t>What if philanthropy isn’t the best way for rich people to help others?</w:t>
      </w:r>
      <w:r w:rsidRPr="006B225C">
        <w:rPr>
          <w:sz w:val="16"/>
        </w:rPr>
        <w:t xml:space="preserve"> It’s easy to see how a roughly 10-minute round-trip space flight that takes passengers from Earth to Earth strikes many as a vanity project. There’s no guarantee that every luxury good will eventually become a commodity. And competition ought to be a fair fight: No regulators playing favorites, no subsidies — right now, the private space sector is too reliant on government infrastructure and government contracts. But </w:t>
      </w:r>
      <w:r w:rsidRPr="006B225C">
        <w:rPr>
          <w:rStyle w:val="StyleUnderline"/>
        </w:rPr>
        <w:t>billionaires are helping turn a pricey, ineffective government initiative into a competitive industry, and they’re doing it following an ego-powered, grandiose template that has worked before</w:t>
      </w:r>
      <w:r w:rsidRPr="006B225C">
        <w:rPr>
          <w:sz w:val="16"/>
        </w:rPr>
        <w:t xml:space="preserve">. </w:t>
      </w:r>
      <w:r w:rsidRPr="006B225C">
        <w:rPr>
          <w:rStyle w:val="StyleUnderline"/>
        </w:rPr>
        <w:t xml:space="preserve">The eccentric interests of prominent, sometimes wealthy weirdos trying to outdo each other brought us electric light, the automobile, commercial airlines, personal mobile phones and more. </w:t>
      </w:r>
      <w:r w:rsidRPr="006B225C">
        <w:rPr>
          <w:sz w:val="16"/>
        </w:rPr>
        <w:t xml:space="preserve">One day: passenger berths for regular schmos. In the end, it doesn’t matter whether Branson launched before Bezos, or if Musk thinks it would be cool to be “born on Earth and die on Mars. Hopefully not at the point of impact,” as he’s fond of saying. What matters is what the rest of us will do when we can buy tickets to use their tech, something Congress isn’t putting on offer. </w:t>
      </w:r>
      <w:r w:rsidRPr="006B225C">
        <w:rPr>
          <w:rStyle w:val="StyleUnderline"/>
        </w:rPr>
        <w:t>Billionaire antics aren’t the point. While politicians are pointing fingers, they’re getting us one small step closer to where so many of us already agree we’d like to go.</w:t>
      </w:r>
    </w:p>
    <w:p w14:paraId="4AD422EA" w14:textId="77777777" w:rsidR="004C51D3" w:rsidRDefault="004C51D3" w:rsidP="004C51D3"/>
    <w:p w14:paraId="474C4153" w14:textId="77777777" w:rsidR="004C51D3" w:rsidRDefault="004C51D3" w:rsidP="004C51D3">
      <w:pPr>
        <w:pStyle w:val="Heading4"/>
      </w:pPr>
      <w:r>
        <w:t>Wealth tax is crucial to stop billionaire space race</w:t>
      </w:r>
    </w:p>
    <w:p w14:paraId="5372F095" w14:textId="77777777" w:rsidR="004C51D3" w:rsidRPr="004C51D3" w:rsidRDefault="004C51D3" w:rsidP="004C51D3">
      <w:pPr>
        <w:rPr>
          <w:rStyle w:val="Style13ptBold"/>
          <w:lang w:val="es-ES"/>
        </w:rPr>
      </w:pPr>
      <w:r w:rsidRPr="004C51D3">
        <w:rPr>
          <w:rStyle w:val="Style13ptBold"/>
          <w:lang w:val="es-ES"/>
        </w:rPr>
        <w:t>Conley 21</w:t>
      </w:r>
    </w:p>
    <w:p w14:paraId="7B845F63" w14:textId="77777777" w:rsidR="004C51D3" w:rsidRPr="007E09D5" w:rsidRDefault="004C51D3" w:rsidP="004C51D3">
      <w:pPr>
        <w:rPr>
          <w:sz w:val="16"/>
          <w:lang w:val="es-ES"/>
        </w:rPr>
      </w:pPr>
      <w:r w:rsidRPr="007E09D5">
        <w:rPr>
          <w:sz w:val="16"/>
          <w:lang w:val="es-ES"/>
        </w:rPr>
        <w:t xml:space="preserve">(Julia, https://www.commondreams.org/news/2021/07/20/nothing-says-tax-rich-recreational-billionaire-space-race-critics-denounce-bezos , 7-20) </w:t>
      </w:r>
    </w:p>
    <w:p w14:paraId="204C6250" w14:textId="77777777" w:rsidR="004C51D3" w:rsidRPr="007E09D5" w:rsidRDefault="004C51D3" w:rsidP="004C51D3">
      <w:pPr>
        <w:rPr>
          <w:sz w:val="16"/>
        </w:rPr>
      </w:pPr>
      <w:r w:rsidRPr="00393067">
        <w:rPr>
          <w:rStyle w:val="StyleUnderline"/>
        </w:rPr>
        <w:t>Economic justice advocates recoiled</w:t>
      </w:r>
      <w:r w:rsidRPr="007E09D5">
        <w:rPr>
          <w:sz w:val="16"/>
        </w:rPr>
        <w:t xml:space="preserve"> on Tuesday </w:t>
      </w:r>
      <w:r w:rsidRPr="00393067">
        <w:rPr>
          <w:rStyle w:val="StyleUnderline"/>
        </w:rPr>
        <w:t>at the sight of</w:t>
      </w:r>
      <w:r w:rsidRPr="007E09D5">
        <w:rPr>
          <w:sz w:val="16"/>
        </w:rPr>
        <w:t xml:space="preserve"> Amazon founder Jeff </w:t>
      </w:r>
      <w:r w:rsidRPr="00393067">
        <w:rPr>
          <w:rStyle w:val="StyleUnderline"/>
        </w:rPr>
        <w:t>Bezos, the world's wealthiest person, launching himself into space</w:t>
      </w:r>
      <w:r w:rsidRPr="007E09D5">
        <w:rPr>
          <w:sz w:val="16"/>
        </w:rPr>
        <w:t>--</w:t>
      </w:r>
      <w:r w:rsidRPr="00393067">
        <w:rPr>
          <w:rStyle w:val="StyleUnderline"/>
        </w:rPr>
        <w:t>momentarily leaving behind a planetary emergency</w:t>
      </w:r>
      <w:r w:rsidRPr="007E09D5">
        <w:rPr>
          <w:sz w:val="16"/>
        </w:rPr>
        <w:t xml:space="preserve">; a global pandemic that's disproportionately affecting poor countries without access to vaccines; </w:t>
      </w:r>
      <w:r w:rsidRPr="00393067">
        <w:rPr>
          <w:rStyle w:val="StyleUnderline"/>
        </w:rPr>
        <w:t>and rampant wealth inequality in the U.S. and around the world</w:t>
      </w:r>
      <w:r w:rsidRPr="007E09D5">
        <w:rPr>
          <w:sz w:val="16"/>
        </w:rPr>
        <w:t>--</w:t>
      </w:r>
      <w:r w:rsidRPr="00393067">
        <w:rPr>
          <w:rStyle w:val="StyleUnderline"/>
        </w:rPr>
        <w:t xml:space="preserve">all of which could be </w:t>
      </w:r>
      <w:r w:rsidRPr="00393067">
        <w:rPr>
          <w:rStyle w:val="Emphasis"/>
        </w:rPr>
        <w:t>eradicated or mitigated with a wealth tax</w:t>
      </w:r>
      <w:r w:rsidRPr="00393067">
        <w:rPr>
          <w:rStyle w:val="StyleUnderline"/>
        </w:rPr>
        <w:t xml:space="preserve"> imposed on Bezos and other billionaires</w:t>
      </w:r>
      <w:r w:rsidRPr="007E09D5">
        <w:rPr>
          <w:sz w:val="16"/>
        </w:rPr>
        <w:t xml:space="preserve">. </w:t>
      </w:r>
      <w:r w:rsidRPr="00393067">
        <w:rPr>
          <w:rStyle w:val="StyleUnderline"/>
        </w:rPr>
        <w:t>The New Shepard launch came days after</w:t>
      </w:r>
      <w:r w:rsidRPr="007E09D5">
        <w:rPr>
          <w:sz w:val="16"/>
        </w:rPr>
        <w:t xml:space="preserve"> business magnate Richard </w:t>
      </w:r>
      <w:r w:rsidRPr="00393067">
        <w:rPr>
          <w:rStyle w:val="StyleUnderline"/>
        </w:rPr>
        <w:t>Branson launched his own spacecraft</w:t>
      </w:r>
      <w:r w:rsidRPr="007E09D5">
        <w:rPr>
          <w:sz w:val="16"/>
        </w:rPr>
        <w:t xml:space="preserve">, </w:t>
      </w:r>
      <w:r w:rsidRPr="00393067">
        <w:rPr>
          <w:rStyle w:val="StyleUnderline"/>
        </w:rPr>
        <w:t>beginning what the news media has called a "billionaire space race."</w:t>
      </w:r>
      <w:r w:rsidRPr="007E09D5">
        <w:rPr>
          <w:sz w:val="16"/>
        </w:rPr>
        <w:t xml:space="preserve"> </w:t>
      </w:r>
      <w:r w:rsidRPr="00393067">
        <w:rPr>
          <w:rStyle w:val="StyleUnderline"/>
        </w:rPr>
        <w:t xml:space="preserve">Both flights made the latest </w:t>
      </w:r>
      <w:r w:rsidRPr="00393067">
        <w:rPr>
          <w:rStyle w:val="Emphasis"/>
        </w:rPr>
        <w:t>powerful argument for a wealth tax</w:t>
      </w:r>
      <w:r w:rsidRPr="007E09D5">
        <w:rPr>
          <w:sz w:val="16"/>
        </w:rPr>
        <w:t xml:space="preserve">, </w:t>
      </w:r>
      <w:r w:rsidRPr="00393067">
        <w:rPr>
          <w:rStyle w:val="StyleUnderline"/>
        </w:rPr>
        <w:t>said critics like Public Citizen, which tweeted Tuesday: "Nothing says tax the rich like a recreational billionaire space race</w:t>
      </w:r>
      <w:r w:rsidRPr="007E09D5">
        <w:rPr>
          <w:sz w:val="16"/>
        </w:rPr>
        <w:t xml:space="preserve">." Warren </w:t>
      </w:r>
      <w:r w:rsidRPr="00393067">
        <w:rPr>
          <w:rStyle w:val="StyleUnderline"/>
        </w:rPr>
        <w:t>Gunnels, policy adviser to Sen. Bernie Sanders</w:t>
      </w:r>
      <w:r w:rsidRPr="007E09D5">
        <w:rPr>
          <w:sz w:val="16"/>
        </w:rPr>
        <w:t xml:space="preserve"> (I-Vt.), </w:t>
      </w:r>
      <w:r w:rsidRPr="00393067">
        <w:rPr>
          <w:rStyle w:val="StyleUnderline"/>
        </w:rPr>
        <w:t>tweeted that "if there was any economic justice in the world, we would impose a $100 billion re-entry tax on Jeff Bezos upon his return from outer space</w:t>
      </w:r>
      <w:r w:rsidRPr="007E09D5">
        <w:rPr>
          <w:sz w:val="16"/>
        </w:rPr>
        <w:t>."</w:t>
      </w:r>
    </w:p>
    <w:p w14:paraId="2D644897" w14:textId="77777777" w:rsidR="004C51D3" w:rsidRDefault="004C51D3" w:rsidP="004C51D3"/>
    <w:p w14:paraId="7B41A52A" w14:textId="77777777" w:rsidR="004C51D3" w:rsidRDefault="004C51D3" w:rsidP="004C51D3">
      <w:pPr>
        <w:pStyle w:val="Heading3"/>
      </w:pPr>
      <w:r>
        <w:t xml:space="preserve">2NC Kills Public Space </w:t>
      </w:r>
    </w:p>
    <w:p w14:paraId="206A3412" w14:textId="77777777" w:rsidR="004C51D3" w:rsidRDefault="004C51D3" w:rsidP="004C51D3"/>
    <w:p w14:paraId="255C5B1A" w14:textId="77777777" w:rsidR="004C51D3" w:rsidRDefault="004C51D3" w:rsidP="004C51D3">
      <w:pPr>
        <w:pStyle w:val="Heading4"/>
      </w:pPr>
      <w:r>
        <w:t>Ending private space saps government resources that could be better spent addressing earth problems like climate change. Private space is more efficient/innovative- it’s the best possible outcome for wealth inequality</w:t>
      </w:r>
    </w:p>
    <w:p w14:paraId="631FAFA3" w14:textId="77777777" w:rsidR="004C51D3" w:rsidRPr="00CF0EE2" w:rsidRDefault="004C51D3" w:rsidP="004C51D3">
      <w:pPr>
        <w:rPr>
          <w:rStyle w:val="Style13ptBold"/>
        </w:rPr>
      </w:pPr>
      <w:r w:rsidRPr="00CF0EE2">
        <w:rPr>
          <w:rStyle w:val="Style13ptBold"/>
        </w:rPr>
        <w:t>Bringhurst 21</w:t>
      </w:r>
    </w:p>
    <w:p w14:paraId="51A1ED16" w14:textId="77777777" w:rsidR="004C51D3" w:rsidRPr="00CF0EE2" w:rsidRDefault="004C51D3" w:rsidP="004C51D3">
      <w:pPr>
        <w:rPr>
          <w:sz w:val="16"/>
        </w:rPr>
      </w:pPr>
      <w:r w:rsidRPr="00CF0EE2">
        <w:rPr>
          <w:sz w:val="16"/>
        </w:rPr>
        <w:t xml:space="preserve">(Maggie Bringhurst is an opinion writer for The Daily Utah Chronicle in her third year studying communications and journalism. She likes to spend her free time hiking and camping. She loves movies and music, with a sweet spot for 90s ska-punk. </w:t>
      </w:r>
      <w:hyperlink r:id="rId10" w:history="1">
        <w:r w:rsidRPr="00CF0EE2">
          <w:rPr>
            <w:rStyle w:val="Hyperlink"/>
            <w:sz w:val="16"/>
          </w:rPr>
          <w:t>https://dailyutahchronicle.com/2021/11/05/bringhurst-billionaires-space-travel/</w:t>
        </w:r>
      </w:hyperlink>
      <w:r w:rsidRPr="00CF0EE2">
        <w:rPr>
          <w:sz w:val="16"/>
        </w:rPr>
        <w:t xml:space="preserve">, 11-5) </w:t>
      </w:r>
    </w:p>
    <w:p w14:paraId="4C113BE9" w14:textId="77777777" w:rsidR="004C51D3" w:rsidRPr="00CF0EE2" w:rsidRDefault="004C51D3" w:rsidP="004C51D3">
      <w:pPr>
        <w:rPr>
          <w:rStyle w:val="StyleUnderline"/>
        </w:rPr>
      </w:pPr>
      <w:r w:rsidRPr="00A32199">
        <w:rPr>
          <w:rStyle w:val="StyleUnderline"/>
        </w:rPr>
        <w:t xml:space="preserve">Space </w:t>
      </w:r>
      <w:r w:rsidRPr="00CF0EE2">
        <w:rPr>
          <w:sz w:val="16"/>
        </w:rPr>
        <w:t xml:space="preserve">exploration </w:t>
      </w:r>
      <w:r w:rsidRPr="00A32199">
        <w:rPr>
          <w:rStyle w:val="Emphasis"/>
        </w:rPr>
        <w:t>is an increasingly profitable sector</w:t>
      </w:r>
      <w:r w:rsidRPr="00CF0EE2">
        <w:rPr>
          <w:sz w:val="16"/>
        </w:rPr>
        <w:t xml:space="preserve"> and </w:t>
      </w:r>
      <w:r w:rsidRPr="00A32199">
        <w:rPr>
          <w:rStyle w:val="StyleUnderline"/>
        </w:rPr>
        <w:t>billionaires are cashing in.</w:t>
      </w:r>
      <w:r w:rsidRPr="00CF0EE2">
        <w:rPr>
          <w:sz w:val="16"/>
        </w:rPr>
        <w:t xml:space="preserve"> Since Elon Musk’s success with SpaceX, other entrepreneurs have hopped on the train — Richard Branson founded Virgin Galactic and Jeff Bezos started Blue Origin. </w:t>
      </w:r>
      <w:r w:rsidRPr="00A32199">
        <w:rPr>
          <w:rStyle w:val="StyleUnderline"/>
        </w:rPr>
        <w:t>Many are upset billionaires are investing in space while climate change remains a</w:t>
      </w:r>
      <w:r w:rsidRPr="00CF0EE2">
        <w:rPr>
          <w:sz w:val="16"/>
        </w:rPr>
        <w:t xml:space="preserve"> growing </w:t>
      </w:r>
      <w:r w:rsidRPr="00A32199">
        <w:rPr>
          <w:rStyle w:val="StyleUnderline"/>
        </w:rPr>
        <w:t>concern.</w:t>
      </w:r>
      <w:r w:rsidRPr="00CF0EE2">
        <w:rPr>
          <w:sz w:val="16"/>
        </w:rPr>
        <w:t xml:space="preserve"> </w:t>
      </w:r>
      <w:r w:rsidRPr="00A32199">
        <w:rPr>
          <w:rStyle w:val="StyleUnderline"/>
        </w:rPr>
        <w:t xml:space="preserve">Though the ultra-rich investing in space travel is a blatant display of wealth, it’s </w:t>
      </w:r>
      <w:r w:rsidRPr="00A32199">
        <w:rPr>
          <w:rStyle w:val="Emphasis"/>
        </w:rPr>
        <w:t>actually one of the better ways they are using their money.</w:t>
      </w:r>
      <w:r>
        <w:rPr>
          <w:rStyle w:val="StyleUnderline"/>
        </w:rPr>
        <w:t xml:space="preserve"> </w:t>
      </w:r>
      <w:r w:rsidRPr="00A32199">
        <w:rPr>
          <w:rStyle w:val="StyleUnderline"/>
        </w:rPr>
        <w:t>Commercialization of the space industry is good</w:t>
      </w:r>
      <w:r w:rsidRPr="00CF0EE2">
        <w:rPr>
          <w:sz w:val="16"/>
        </w:rPr>
        <w:t xml:space="preserve">. The fact </w:t>
      </w:r>
      <w:r w:rsidRPr="00A32199">
        <w:rPr>
          <w:rStyle w:val="StyleUnderline"/>
        </w:rPr>
        <w:t xml:space="preserve">that billionaires are leading this change has larger implications of labor exploitation and a poor tax system. Our </w:t>
      </w:r>
      <w:r w:rsidRPr="00A32199">
        <w:rPr>
          <w:rStyle w:val="Emphasis"/>
        </w:rPr>
        <w:t>government is the guilty party</w:t>
      </w:r>
      <w:r w:rsidRPr="00A32199">
        <w:rPr>
          <w:rStyle w:val="StyleUnderline"/>
        </w:rPr>
        <w:t>, for allowing the wealth divide in America to become so dramatic and polarized.</w:t>
      </w:r>
      <w:r>
        <w:rPr>
          <w:rStyle w:val="StyleUnderline"/>
        </w:rPr>
        <w:t xml:space="preserve"> </w:t>
      </w:r>
      <w:r w:rsidRPr="00CF0EE2">
        <w:rPr>
          <w:sz w:val="16"/>
        </w:rPr>
        <w:t xml:space="preserve">Billionaires Shouldn’t Fix Climate Change </w:t>
      </w:r>
      <w:r w:rsidRPr="00A32199">
        <w:rPr>
          <w:rStyle w:val="StyleUnderline"/>
        </w:rPr>
        <w:t xml:space="preserve">Many argue that billionaires should be spending their money on saving our planet before investing in space exploration. I agree with this general sentiment, but billionaires spending their excessive wealth on unnecessary things isn’t a billionaire problem. </w:t>
      </w:r>
      <w:r w:rsidRPr="00A32199">
        <w:rPr>
          <w:rStyle w:val="Emphasis"/>
        </w:rPr>
        <w:t>It’s a government problem.</w:t>
      </w:r>
      <w:r>
        <w:rPr>
          <w:rStyle w:val="StyleUnderline"/>
        </w:rPr>
        <w:t xml:space="preserve"> </w:t>
      </w:r>
      <w:r w:rsidRPr="00A32199">
        <w:rPr>
          <w:rStyle w:val="StyleUnderline"/>
        </w:rPr>
        <w:t>We need to tax the rich to prevent excessive wealth accumulation</w:t>
      </w:r>
      <w:r w:rsidRPr="00CF0EE2">
        <w:rPr>
          <w:sz w:val="16"/>
        </w:rPr>
        <w:t xml:space="preserve">. </w:t>
      </w:r>
      <w:r w:rsidRPr="00A32199">
        <w:rPr>
          <w:rStyle w:val="StyleUnderline"/>
        </w:rPr>
        <w:t>We can’t rely on billionaires to solve the world’s problems because they won’t</w:t>
      </w:r>
      <w:r w:rsidRPr="00CF0EE2">
        <w:rPr>
          <w:sz w:val="16"/>
        </w:rPr>
        <w:t xml:space="preserve">. Billionaires profit from the working class’s struggle. The top 1% increased their profits during the 2008 recession and flourished similarly during the COVID-19 pandemic. While 40 million Americans filed for unemployment during the pandemic, billionaires’ net worth increased by half a trillion dollars. This is due to disproportionate financial aid and tax evasion through loopholes. Why would you work to fix inequality when you are actively profiting from it? </w:t>
      </w:r>
      <w:r w:rsidRPr="00A32199">
        <w:rPr>
          <w:rStyle w:val="StyleUnderline"/>
        </w:rPr>
        <w:t xml:space="preserve">Dependence on billionaires to solve problems like climate change will only </w:t>
      </w:r>
      <w:r w:rsidRPr="00A32199">
        <w:rPr>
          <w:rStyle w:val="Emphasis"/>
        </w:rPr>
        <w:t>increase opportunities for exploitation</w:t>
      </w:r>
      <w:r w:rsidRPr="00CF0EE2">
        <w:rPr>
          <w:sz w:val="16"/>
        </w:rPr>
        <w:t xml:space="preserve">. </w:t>
      </w:r>
      <w:r w:rsidRPr="00A32199">
        <w:rPr>
          <w:rStyle w:val="StyleUnderline"/>
        </w:rPr>
        <w:t>Billionaires like Bezos, Bill Gates and Musk are investing in and donating to renewable energy because it is profitable and good for PR. If we rely on them to fix the climate crisis, they could change their minds as soon as something more lucrative comes up</w:t>
      </w:r>
      <w:r w:rsidRPr="00CF0EE2">
        <w:rPr>
          <w:sz w:val="16"/>
        </w:rPr>
        <w:t xml:space="preserve">. The purpose of government is to act in the interest of the public. CEOs act in the interest of their wallet. Billionaires make money. It’s what they do. Bezos is investing in space travel because it’s profitable. We can’t expect the rich to give that up out of the goodness of their hearts because to become a billionaire, you likely don’t have much good in your heart. We must pressure the government to fix problems that matter. Privatizing Space Travel is Good </w:t>
      </w:r>
      <w:r w:rsidRPr="00CF0EE2">
        <w:rPr>
          <w:rStyle w:val="StyleUnderline"/>
        </w:rPr>
        <w:t xml:space="preserve">Compared to other things tech billionaires could be doing with their money, space travel is </w:t>
      </w:r>
      <w:r w:rsidRPr="00CF0EE2">
        <w:rPr>
          <w:rStyle w:val="Emphasis"/>
        </w:rPr>
        <w:t>worth the investment.</w:t>
      </w:r>
      <w:r w:rsidRPr="00CF0EE2">
        <w:rPr>
          <w:sz w:val="16"/>
        </w:rPr>
        <w:t xml:space="preserve"> Paul </w:t>
      </w:r>
      <w:r w:rsidRPr="00CF0EE2">
        <w:rPr>
          <w:rStyle w:val="StyleUnderline"/>
        </w:rPr>
        <w:t>Sir, an educator at Clark Planetarium</w:t>
      </w:r>
      <w:r w:rsidRPr="00CF0EE2">
        <w:rPr>
          <w:sz w:val="16"/>
        </w:rPr>
        <w:t xml:space="preserve">, </w:t>
      </w:r>
      <w:r w:rsidRPr="00CF0EE2">
        <w:rPr>
          <w:rStyle w:val="StyleUnderline"/>
        </w:rPr>
        <w:t>suggested that</w:t>
      </w:r>
      <w:r w:rsidRPr="00CF0EE2">
        <w:rPr>
          <w:sz w:val="16"/>
        </w:rPr>
        <w:t xml:space="preserve"> the </w:t>
      </w:r>
      <w:r w:rsidRPr="00CF0EE2">
        <w:rPr>
          <w:rStyle w:val="StyleUnderline"/>
        </w:rPr>
        <w:t>privatization</w:t>
      </w:r>
      <w:r w:rsidRPr="00CF0EE2">
        <w:rPr>
          <w:sz w:val="16"/>
        </w:rPr>
        <w:t xml:space="preserve"> of the industry </w:t>
      </w:r>
      <w:r w:rsidRPr="00CF0EE2">
        <w:rPr>
          <w:rStyle w:val="Emphasis"/>
        </w:rPr>
        <w:t>will have positive effects on the progression of technology</w:t>
      </w:r>
      <w:r w:rsidRPr="00CF0EE2">
        <w:rPr>
          <w:sz w:val="16"/>
        </w:rPr>
        <w:t xml:space="preserve">, </w:t>
      </w:r>
      <w:r w:rsidRPr="00CF0EE2">
        <w:rPr>
          <w:rStyle w:val="StyleUnderline"/>
        </w:rPr>
        <w:t xml:space="preserve">even if it stems from </w:t>
      </w:r>
      <w:r w:rsidRPr="00CF0EE2">
        <w:rPr>
          <w:rStyle w:val="Emphasis"/>
        </w:rPr>
        <w:t>corporate greed.</w:t>
      </w:r>
      <w:r w:rsidRPr="00CF0EE2">
        <w:rPr>
          <w:sz w:val="16"/>
        </w:rPr>
        <w:t xml:space="preserve"> He said </w:t>
      </w:r>
      <w:r w:rsidRPr="00CF0EE2">
        <w:rPr>
          <w:rStyle w:val="StyleUnderline"/>
        </w:rPr>
        <w:t xml:space="preserve">the moon landing “was more politics than anything, but we </w:t>
      </w:r>
      <w:r w:rsidRPr="00CF0EE2">
        <w:rPr>
          <w:rStyle w:val="Emphasis"/>
        </w:rPr>
        <w:t>did get a lot of good things out of it</w:t>
      </w:r>
      <w:r w:rsidRPr="00CF0EE2">
        <w:rPr>
          <w:rStyle w:val="StyleUnderline"/>
        </w:rPr>
        <w:t>.”</w:t>
      </w:r>
      <w:r w:rsidRPr="00CF0EE2">
        <w:rPr>
          <w:sz w:val="16"/>
        </w:rPr>
        <w:t xml:space="preserve"> </w:t>
      </w:r>
      <w:r w:rsidRPr="00CF0EE2">
        <w:rPr>
          <w:rStyle w:val="StyleUnderline"/>
        </w:rPr>
        <w:t xml:space="preserve">The private sector will </w:t>
      </w:r>
      <w:r w:rsidRPr="00CF0EE2">
        <w:rPr>
          <w:rStyle w:val="Emphasis"/>
        </w:rPr>
        <w:t>progress space technology faster and more sustainably</w:t>
      </w:r>
      <w:r w:rsidRPr="00CF0EE2">
        <w:rPr>
          <w:rStyle w:val="StyleUnderline"/>
        </w:rPr>
        <w:t xml:space="preserve"> than the government</w:t>
      </w:r>
      <w:r w:rsidRPr="00CF0EE2">
        <w:rPr>
          <w:sz w:val="16"/>
        </w:rPr>
        <w:t xml:space="preserve">. NASA spent nearly $20 billion on the Space Launch System, a rocket that has been in the works since 2011. The private sector should fund space projects, instead of our taxes being funneled into expensive, unnecessary projects. Musk estimates that his rocket will cost only $2 million per mission. Additionally, his rocket will be reusable, which is more sustainable than any current NASA rocket. </w:t>
      </w:r>
      <w:r w:rsidRPr="00CF0EE2">
        <w:rPr>
          <w:rStyle w:val="StyleUnderline"/>
        </w:rPr>
        <w:t xml:space="preserve">The space industry is progressing fast. It is a lucrative field, so our </w:t>
      </w:r>
      <w:r w:rsidRPr="00CF0EE2">
        <w:rPr>
          <w:rStyle w:val="Emphasis"/>
        </w:rPr>
        <w:t>tax dollars are better spent</w:t>
      </w:r>
      <w:r w:rsidRPr="00CF0EE2">
        <w:rPr>
          <w:rStyle w:val="StyleUnderline"/>
        </w:rPr>
        <w:t xml:space="preserve"> on things that need government funding to advance like sustainable agriculture or renewable energy</w:t>
      </w:r>
      <w:r w:rsidRPr="00CF0EE2">
        <w:rPr>
          <w:sz w:val="16"/>
        </w:rPr>
        <w:t xml:space="preserve">. </w:t>
      </w:r>
      <w:r w:rsidRPr="00CF0EE2">
        <w:rPr>
          <w:rStyle w:val="StyleUnderline"/>
        </w:rPr>
        <w:t>Space exploration could offer answers to questions we’ve been asking for centuries. Space travel led to discoveries that improved technology on Earth, like smartphones’ GPS capabilities, weather tracking services and climate change research</w:t>
      </w:r>
      <w:r w:rsidRPr="00CF0EE2">
        <w:rPr>
          <w:sz w:val="16"/>
        </w:rPr>
        <w:t xml:space="preserve">. Yes, </w:t>
      </w:r>
      <w:r w:rsidRPr="00CF0EE2">
        <w:rPr>
          <w:rStyle w:val="StyleUnderline"/>
        </w:rPr>
        <w:t xml:space="preserve">our government should prioritize legislation to mitigate climate change and they should absolutely address the wealth divide. But until those changes happen, we can’t expect private corporations </w:t>
      </w:r>
      <w:r w:rsidRPr="00CF0EE2">
        <w:rPr>
          <w:rStyle w:val="Emphasis"/>
        </w:rPr>
        <w:t>to stop innovating</w:t>
      </w:r>
      <w:r w:rsidRPr="00CF0EE2">
        <w:rPr>
          <w:sz w:val="16"/>
        </w:rPr>
        <w:t xml:space="preserve">. That said, our government should take its role as regulators seriously and should create legislation for the space industry. The Government’s Role </w:t>
      </w:r>
      <w:r w:rsidRPr="00CF0EE2">
        <w:rPr>
          <w:rStyle w:val="StyleUnderline"/>
        </w:rPr>
        <w:t>Feeling upset at people with excessive wealth for spending it on unnecessary things is completely good and natural</w:t>
      </w:r>
      <w:r w:rsidRPr="00CF0EE2">
        <w:rPr>
          <w:sz w:val="16"/>
        </w:rPr>
        <w:t xml:space="preserve">. We should be upset. </w:t>
      </w:r>
      <w:r w:rsidRPr="00CF0EE2">
        <w:rPr>
          <w:rStyle w:val="StyleUnderline"/>
        </w:rPr>
        <w:t>But we should direct those emotions towards the people who affect change.</w:t>
      </w:r>
    </w:p>
    <w:p w14:paraId="4C342818" w14:textId="77777777" w:rsidR="004C51D3" w:rsidRDefault="004C51D3" w:rsidP="004C51D3"/>
    <w:p w14:paraId="07F30161" w14:textId="77777777" w:rsidR="004C51D3" w:rsidRDefault="004C51D3" w:rsidP="004C51D3">
      <w:pPr>
        <w:pStyle w:val="Heading4"/>
      </w:pPr>
      <w:r>
        <w:t xml:space="preserve">Private space prevents wasteful public spending on weapons- spin off tech benefits everyone </w:t>
      </w:r>
    </w:p>
    <w:p w14:paraId="1088A5DB" w14:textId="77777777" w:rsidR="004C51D3" w:rsidRPr="001C7A01" w:rsidRDefault="004C51D3" w:rsidP="004C51D3">
      <w:pPr>
        <w:rPr>
          <w:rStyle w:val="Style13ptBold"/>
        </w:rPr>
      </w:pPr>
      <w:r w:rsidRPr="001C7A01">
        <w:rPr>
          <w:rStyle w:val="Style13ptBold"/>
        </w:rPr>
        <w:t>Britschgi 21</w:t>
      </w:r>
    </w:p>
    <w:p w14:paraId="654F7E33" w14:textId="77777777" w:rsidR="004C51D3" w:rsidRPr="001C7A01" w:rsidRDefault="004C51D3" w:rsidP="004C51D3">
      <w:pPr>
        <w:rPr>
          <w:sz w:val="16"/>
        </w:rPr>
      </w:pPr>
      <w:r w:rsidRPr="001C7A01">
        <w:rPr>
          <w:sz w:val="16"/>
        </w:rPr>
        <w:t xml:space="preserve">(CHRISTIAN BRITSCHGI is an associate editor at Reason. </w:t>
      </w:r>
      <w:hyperlink r:id="rId11" w:history="1">
        <w:r w:rsidRPr="001C7A01">
          <w:rPr>
            <w:rStyle w:val="Hyperlink"/>
            <w:sz w:val="16"/>
          </w:rPr>
          <w:t>https://reason.com/2021/07/12/billionaires-spending-their-own-money-to-go-to-space-has-progressives-howling-for-a-wealth-tax/</w:t>
        </w:r>
      </w:hyperlink>
      <w:r w:rsidRPr="001C7A01">
        <w:rPr>
          <w:sz w:val="16"/>
        </w:rPr>
        <w:t xml:space="preserve">, 7-12) </w:t>
      </w:r>
    </w:p>
    <w:p w14:paraId="35A95AD9" w14:textId="77777777" w:rsidR="004C51D3" w:rsidRDefault="004C51D3" w:rsidP="004C51D3">
      <w:r w:rsidRPr="001C7A01">
        <w:rPr>
          <w:sz w:val="16"/>
        </w:rPr>
        <w:t xml:space="preserve">The idea of </w:t>
      </w:r>
      <w:r w:rsidRPr="001C7A01">
        <w:rPr>
          <w:rStyle w:val="StyleUnderline"/>
        </w:rPr>
        <w:t>billionaires launching themselves into space</w:t>
      </w:r>
      <w:r w:rsidRPr="001C7A01">
        <w:rPr>
          <w:sz w:val="16"/>
        </w:rPr>
        <w:t xml:space="preserve"> on their own rockets </w:t>
      </w:r>
      <w:r w:rsidRPr="001C7A01">
        <w:rPr>
          <w:rStyle w:val="StyleUnderline"/>
        </w:rPr>
        <w:t>has provoked apoplexy</w:t>
      </w:r>
      <w:r w:rsidRPr="001C7A01">
        <w:rPr>
          <w:sz w:val="16"/>
        </w:rPr>
        <w:t xml:space="preserve"> </w:t>
      </w:r>
      <w:r w:rsidRPr="001C7A01">
        <w:rPr>
          <w:rStyle w:val="StyleUnderline"/>
        </w:rPr>
        <w:t>from</w:t>
      </w:r>
      <w:r w:rsidRPr="001C7A01">
        <w:rPr>
          <w:sz w:val="16"/>
        </w:rPr>
        <w:t xml:space="preserve"> some </w:t>
      </w:r>
      <w:r w:rsidRPr="001C7A01">
        <w:rPr>
          <w:rStyle w:val="StyleUnderline"/>
        </w:rPr>
        <w:t>progressives, who view the spectacle as an ostentatious display of</w:t>
      </w:r>
      <w:r w:rsidRPr="001C7A01">
        <w:rPr>
          <w:sz w:val="16"/>
        </w:rPr>
        <w:t xml:space="preserve"> economic </w:t>
      </w:r>
      <w:r w:rsidRPr="001C7A01">
        <w:rPr>
          <w:rStyle w:val="StyleUnderline"/>
        </w:rPr>
        <w:t>inequality that must be fixed with a wealth tax</w:t>
      </w:r>
      <w:r w:rsidRPr="001C7A01">
        <w:rPr>
          <w:sz w:val="16"/>
        </w:rPr>
        <w:t xml:space="preserve">. Witness the response to Virgin Galactic founder Richard Branson's successful journey to the edge of space yesterday on his company's Unity spaceship. The flight—which carried Branson and five other crew members more than 50 miles above the Earth's surface—represents an important milestone for the nascent private space tourism industry. But several commentators were only concerned with what the British billionaire's money could have funded instead. On Twitter, Mother Jones' Clara Jeffery declared it an "advertisement for a wealth tax": Journalist Teddy Schleifer said on CNN that the press should cool its jets when covering billionaires' space travels, saying that "it's impossible to talk about the billionaire's success without talking about the system that creates this in the first place." Sen. Bernie Sanders (I–Vt.) struck a familiar dyspeptic note: Rep. Ro </w:t>
      </w:r>
      <w:r w:rsidRPr="001C7A01">
        <w:rPr>
          <w:rStyle w:val="StyleUnderline"/>
        </w:rPr>
        <w:t>Khanna</w:t>
      </w:r>
      <w:r w:rsidRPr="001C7A01">
        <w:rPr>
          <w:sz w:val="16"/>
        </w:rPr>
        <w:t xml:space="preserve"> (D–Calif.)</w:t>
      </w:r>
      <w:r w:rsidRPr="001C7A01">
        <w:rPr>
          <w:rStyle w:val="StyleUnderline"/>
        </w:rPr>
        <w:t xml:space="preserve"> asked</w:t>
      </w:r>
      <w:r w:rsidRPr="001C7A01">
        <w:rPr>
          <w:sz w:val="16"/>
        </w:rPr>
        <w:t xml:space="preserve">, a few days before Branson's launch, </w:t>
      </w:r>
      <w:r w:rsidRPr="001C7A01">
        <w:rPr>
          <w:rStyle w:val="StyleUnderline"/>
        </w:rPr>
        <w:t>whether that money could be spent on health care and education</w:t>
      </w:r>
      <w:r w:rsidRPr="001C7A01">
        <w:rPr>
          <w:sz w:val="16"/>
        </w:rPr>
        <w:t xml:space="preserve"> rather than "space travel fantasies." </w:t>
      </w:r>
      <w:r w:rsidRPr="001C7A01">
        <w:rPr>
          <w:rStyle w:val="StyleUnderline"/>
        </w:rPr>
        <w:t xml:space="preserve">Khanna doesn't see such a stark trade-off with the </w:t>
      </w:r>
      <w:r w:rsidRPr="001C7A01">
        <w:rPr>
          <w:rStyle w:val="Emphasis"/>
        </w:rPr>
        <w:t>government's own resources</w:t>
      </w:r>
      <w:r w:rsidRPr="001C7A01">
        <w:rPr>
          <w:sz w:val="16"/>
        </w:rPr>
        <w:t xml:space="preserve">, </w:t>
      </w:r>
      <w:r w:rsidRPr="001C7A01">
        <w:rPr>
          <w:rStyle w:val="StyleUnderline"/>
        </w:rPr>
        <w:t>given his co-sponsorship of the "Endless Frontiers Act,"</w:t>
      </w:r>
      <w:r w:rsidRPr="001C7A01">
        <w:rPr>
          <w:sz w:val="16"/>
        </w:rPr>
        <w:t xml:space="preserve"> the initial version of </w:t>
      </w:r>
      <w:r w:rsidRPr="001C7A01">
        <w:rPr>
          <w:rStyle w:val="StyleUnderline"/>
        </w:rPr>
        <w:t>which would have given $100 billion to the National Science Foundation to research such sci-fi ideas</w:t>
      </w:r>
      <w:r w:rsidRPr="001C7A01">
        <w:rPr>
          <w:sz w:val="16"/>
        </w:rPr>
        <w:t xml:space="preserve"> as artificial intelligence and quantum computing. Surely that money could be spent on health care too? And Khanna is a member of Congress' "NASA Caucus," so he isn't objecting to spending money on space exploration per se. In any case, </w:t>
      </w:r>
      <w:r w:rsidRPr="001C7A01">
        <w:rPr>
          <w:rStyle w:val="StyleUnderline"/>
        </w:rPr>
        <w:t>billionaire-backed space companies</w:t>
      </w:r>
      <w:r w:rsidRPr="001C7A01">
        <w:rPr>
          <w:sz w:val="16"/>
        </w:rPr>
        <w:t>—which includes not just Branson's Virgin Galactic but also Jeff Bezos' Blue Origin and Elon Musk's SpaceX—</w:t>
      </w:r>
      <w:r w:rsidRPr="001C7A01">
        <w:rPr>
          <w:rStyle w:val="Emphasis"/>
        </w:rPr>
        <w:t>can help to eliminate wasteful space spending</w:t>
      </w:r>
      <w:r w:rsidRPr="001C7A01">
        <w:rPr>
          <w:sz w:val="16"/>
        </w:rPr>
        <w:t xml:space="preserve">. </w:t>
      </w:r>
      <w:r w:rsidRPr="001C7A01">
        <w:rPr>
          <w:rStyle w:val="StyleUnderline"/>
        </w:rPr>
        <w:t>That's certainly the case with SpaceX</w:t>
      </w:r>
      <w:r w:rsidRPr="001C7A01">
        <w:rPr>
          <w:sz w:val="16"/>
        </w:rPr>
        <w:t xml:space="preserve">. Back in May 2020, the company's Crew Dragon vehicle ferried NASA astronauts to the International Space Station from American soil for the first time since 2011, when the accident-prone Space Shuttle was retired. To develop and launch Crew Dragon, SpaceX received a $2.6 billion contract from NASA through the agency's Commercial Crew Program. In comparison, the Constellation program run directly by NASA—which had a similar goal of developing a launch system for putting astronauts in low-earth orbit—was estimated to cost closer to $34.5 billion. </w:t>
      </w:r>
      <w:r w:rsidRPr="001C7A01">
        <w:rPr>
          <w:rStyle w:val="StyleUnderline"/>
        </w:rPr>
        <w:t xml:space="preserve">SpaceX was "effectively doing what the Constellation Program was doing with about the same amount of money, total, that they were burning in a single month," NASA engineer </w:t>
      </w:r>
      <w:r w:rsidRPr="001C7A01">
        <w:rPr>
          <w:sz w:val="16"/>
        </w:rPr>
        <w:t xml:space="preserve">Mike </w:t>
      </w:r>
      <w:r w:rsidRPr="001C7A01">
        <w:rPr>
          <w:rStyle w:val="StyleUnderline"/>
        </w:rPr>
        <w:t>Horkachuck told ArsTechnica</w:t>
      </w:r>
      <w:r w:rsidRPr="001C7A01">
        <w:rPr>
          <w:sz w:val="16"/>
        </w:rPr>
        <w:t xml:space="preserve">'s Eric Berger. The billionaire class is going to space decades after government did it first, using surplus resources that should have gone to finance that government but didn't, and then using that dubious achievement as proof that they are more efficient than government. — Anand Giridharadas @ The.Ink (@AnandWrites) July 12, 2021 In time, the </w:t>
      </w:r>
      <w:r w:rsidRPr="001C7A01">
        <w:rPr>
          <w:rStyle w:val="StyleUnderline"/>
        </w:rPr>
        <w:t xml:space="preserve">competition between these various private ventures will put yet more </w:t>
      </w:r>
      <w:r w:rsidRPr="001C7A01">
        <w:rPr>
          <w:rStyle w:val="Emphasis"/>
        </w:rPr>
        <w:t>downward pressure on prices</w:t>
      </w:r>
      <w:r w:rsidRPr="001C7A01">
        <w:rPr>
          <w:rStyle w:val="StyleUnderline"/>
        </w:rPr>
        <w:t xml:space="preserve"> while spurring the development of </w:t>
      </w:r>
      <w:r w:rsidRPr="001C7A01">
        <w:rPr>
          <w:rStyle w:val="Emphasis"/>
        </w:rPr>
        <w:t>new, better space technology</w:t>
      </w:r>
      <w:r w:rsidRPr="001C7A01">
        <w:rPr>
          <w:sz w:val="16"/>
        </w:rPr>
        <w:t>—</w:t>
      </w:r>
      <w:r w:rsidRPr="001C7A01">
        <w:rPr>
          <w:rStyle w:val="StyleUnderline"/>
        </w:rPr>
        <w:t>helping the government's space efforts as well as the private sector's</w:t>
      </w:r>
      <w:r w:rsidRPr="001C7A01">
        <w:rPr>
          <w:sz w:val="16"/>
        </w:rPr>
        <w:t xml:space="preserve">. Even if you aren't convinced of the value of space travel, </w:t>
      </w:r>
      <w:r w:rsidRPr="001C7A01">
        <w:rPr>
          <w:rStyle w:val="StyleUnderline"/>
        </w:rPr>
        <w:t xml:space="preserve">given that we've yet to reach a utopia free of poverty, disease, and war here on Earth, there's something to be said for a private space industry soaking up the legions of engineers and other aerospace professionals who might otherwise be spending their careers designing </w:t>
      </w:r>
      <w:r w:rsidRPr="001C7A01">
        <w:rPr>
          <w:rStyle w:val="Emphasis"/>
        </w:rPr>
        <w:t>faster-flying missiles for traditional military contractors</w:t>
      </w:r>
      <w:r w:rsidRPr="001C7A01">
        <w:rPr>
          <w:rStyle w:val="StyleUnderline"/>
        </w:rPr>
        <w:t>.</w:t>
      </w:r>
      <w:r>
        <w:rPr>
          <w:rStyle w:val="StyleUnderline"/>
        </w:rPr>
        <w:t xml:space="preserve"> </w:t>
      </w:r>
    </w:p>
    <w:p w14:paraId="3D0EF506" w14:textId="77777777" w:rsidR="004C51D3" w:rsidRPr="00DB799B" w:rsidRDefault="004C51D3" w:rsidP="004C51D3"/>
    <w:p w14:paraId="01DAB7E2" w14:textId="6F3E1952" w:rsidR="004C51D3" w:rsidRDefault="004C51D3" w:rsidP="004C51D3">
      <w:pPr>
        <w:pStyle w:val="Heading3"/>
      </w:pPr>
      <w:r>
        <w:t>2NC Mars Key</w:t>
      </w:r>
    </w:p>
    <w:p w14:paraId="3ECCFE44" w14:textId="77777777" w:rsidR="004C51D3" w:rsidRDefault="004C51D3" w:rsidP="004C51D3"/>
    <w:p w14:paraId="59435424" w14:textId="77777777" w:rsidR="004C51D3" w:rsidRDefault="004C51D3" w:rsidP="004C51D3"/>
    <w:p w14:paraId="06FFC6F8" w14:textId="77777777" w:rsidR="004C51D3" w:rsidRDefault="004C51D3" w:rsidP="004C51D3">
      <w:pPr>
        <w:pStyle w:val="Heading4"/>
      </w:pPr>
      <w:r>
        <w:t>Mars is the crucial next stepping stone in space colonization</w:t>
      </w:r>
    </w:p>
    <w:p w14:paraId="1D80BC10" w14:textId="77777777" w:rsidR="004C51D3" w:rsidRPr="004A47B8" w:rsidRDefault="004C51D3" w:rsidP="004C51D3">
      <w:pPr>
        <w:rPr>
          <w:rStyle w:val="Style13ptBold"/>
          <w:lang w:val="fr-FR"/>
        </w:rPr>
      </w:pPr>
      <w:r w:rsidRPr="004A47B8">
        <w:rPr>
          <w:rStyle w:val="Style13ptBold"/>
          <w:lang w:val="fr-FR"/>
        </w:rPr>
        <w:t>David 15</w:t>
      </w:r>
    </w:p>
    <w:p w14:paraId="6EBB6C7B" w14:textId="77777777" w:rsidR="004C51D3" w:rsidRPr="00A0332F" w:rsidRDefault="004C51D3" w:rsidP="004C51D3">
      <w:pPr>
        <w:rPr>
          <w:sz w:val="16"/>
          <w:lang w:val="fr-FR"/>
        </w:rPr>
      </w:pPr>
      <w:r w:rsidRPr="00A0332F">
        <w:rPr>
          <w:sz w:val="16"/>
          <w:lang w:val="fr-FR"/>
        </w:rPr>
        <w:t xml:space="preserve">(Javier E., </w:t>
      </w:r>
      <w:hyperlink r:id="rId12" w:history="1">
        <w:r w:rsidRPr="00A0332F">
          <w:rPr>
            <w:rStyle w:val="Hyperlink"/>
            <w:sz w:val="16"/>
            <w:lang w:val="fr-FR"/>
          </w:rPr>
          <w:t>https://www.nbcnews.com/tech/innovation/why-humanitys-survival-may-depend-colonizing-mars-n446196</w:t>
        </w:r>
      </w:hyperlink>
      <w:r w:rsidRPr="00A0332F">
        <w:rPr>
          <w:sz w:val="16"/>
          <w:lang w:val="fr-FR"/>
        </w:rPr>
        <w:t xml:space="preserve">, 10-17) </w:t>
      </w:r>
    </w:p>
    <w:p w14:paraId="273D8D24" w14:textId="77777777" w:rsidR="004C51D3" w:rsidRDefault="004C51D3" w:rsidP="004C51D3">
      <w:pPr>
        <w:rPr>
          <w:rStyle w:val="Emphasis"/>
        </w:rPr>
      </w:pPr>
      <w:r w:rsidRPr="00A0332F">
        <w:rPr>
          <w:sz w:val="16"/>
        </w:rPr>
        <w:t xml:space="preserve">After decades of space exploration and countless movies on the subject, why exactly does Mars continue to inspire such high levels of cultural and scientific fascination? Both the red planet and NASA are coasting on a wave of newfound popularity, taking center stage in big-budget Hollywood productions. Whether by coincidence or design, the favorable treatment of NASA by Tinseltown comes at a time when the space agency recently discovered evidence for flowing water on Mars, and last week openly declared colonizing the planet within the next 20 years "an achievable goal." And at least a few scientists think the survival of humanity may hinge on finding a new, hospitable planet to colonize. Just </w:t>
      </w:r>
      <w:r w:rsidRPr="00DA4D71">
        <w:rPr>
          <w:rStyle w:val="StyleUnderline"/>
        </w:rPr>
        <w:t>a few years ago, NASA critics and</w:t>
      </w:r>
      <w:r w:rsidRPr="00A0332F">
        <w:rPr>
          <w:sz w:val="16"/>
        </w:rPr>
        <w:t xml:space="preserve"> even some </w:t>
      </w:r>
      <w:r w:rsidRPr="00DA4D71">
        <w:rPr>
          <w:rStyle w:val="StyleUnderline"/>
        </w:rPr>
        <w:t>supporters were openly questioning whether the Mars science laboratory was worth it</w:t>
      </w:r>
      <w:r w:rsidRPr="00A0332F">
        <w:rPr>
          <w:sz w:val="16"/>
        </w:rPr>
        <w:t xml:space="preserve">s $2.5 billion price tag. </w:t>
      </w:r>
      <w:r w:rsidRPr="00DA4D71">
        <w:rPr>
          <w:rStyle w:val="StyleUnderline"/>
        </w:rPr>
        <w:t xml:space="preserve">Fast forward a few years, and the space agency is moving full speed toward establishing a human presence on the planet — a quest that looks </w:t>
      </w:r>
      <w:r w:rsidRPr="00DA4D71">
        <w:rPr>
          <w:rStyle w:val="Emphasis"/>
        </w:rPr>
        <w:t>less and less quixotic</w:t>
      </w:r>
      <w:r w:rsidRPr="00DA4D71">
        <w:rPr>
          <w:rStyle w:val="StyleUnderline"/>
        </w:rPr>
        <w:t xml:space="preserve"> by the day.</w:t>
      </w:r>
      <w:r>
        <w:rPr>
          <w:rStyle w:val="StyleUnderline"/>
        </w:rPr>
        <w:t xml:space="preserve"> </w:t>
      </w:r>
      <w:r w:rsidRPr="00DA4D71">
        <w:rPr>
          <w:sz w:val="16"/>
        </w:rPr>
        <w:t>"</w:t>
      </w:r>
      <w:r w:rsidRPr="00DA4D71">
        <w:rPr>
          <w:rStyle w:val="StyleUnderline"/>
        </w:rPr>
        <w:t xml:space="preserve">Mars is obviously the </w:t>
      </w:r>
      <w:r w:rsidRPr="00DA4D71">
        <w:rPr>
          <w:rStyle w:val="Emphasis"/>
        </w:rPr>
        <w:t>logical next place</w:t>
      </w:r>
      <w:r w:rsidRPr="00DA4D71">
        <w:rPr>
          <w:rStyle w:val="StyleUnderline"/>
        </w:rPr>
        <w:t xml:space="preserve"> to expand our capabilities</w:t>
      </w:r>
      <w:r w:rsidRPr="00DA4D71">
        <w:rPr>
          <w:sz w:val="16"/>
        </w:rPr>
        <w:t xml:space="preserve"> and getting Earth crews there," Edwin "Buzz" </w:t>
      </w:r>
      <w:r w:rsidRPr="00DA4D71">
        <w:rPr>
          <w:rStyle w:val="StyleUnderline"/>
        </w:rPr>
        <w:t>Aldrin told CNBC</w:t>
      </w:r>
      <w:r w:rsidRPr="00DA4D71">
        <w:rPr>
          <w:sz w:val="16"/>
        </w:rPr>
        <w:t xml:space="preserve"> in a recent interview. The famed astronaut and second man to walk on the moon's surface said sending humans to the planet would be an accomplishment "that's unparalleled in humanity." In a document outlining its rationale for sending humans to the far-flung planet — which lies 140 million miles from the Earth — </w:t>
      </w:r>
      <w:r w:rsidRPr="00DA4D71">
        <w:rPr>
          <w:rStyle w:val="StyleUnderline"/>
        </w:rPr>
        <w:t>NASA invoked the 1969 Apollo voyage, adding that unlike the moon, a mission to Mars would involve "going to stay."</w:t>
      </w:r>
      <w:r>
        <w:rPr>
          <w:rStyle w:val="StyleUnderline"/>
        </w:rPr>
        <w:t xml:space="preserve"> </w:t>
      </w:r>
      <w:r w:rsidRPr="00DA4D71">
        <w:rPr>
          <w:rStyle w:val="StyleUnderline"/>
        </w:rPr>
        <w:t xml:space="preserve">Mars' atmosphere is noted for its thin, carbon dioxide-filled air and ferocious dust storms that last for months. But given the right conditions, some think Mars could </w:t>
      </w:r>
      <w:r w:rsidRPr="00DA4D71">
        <w:rPr>
          <w:rStyle w:val="Emphasis"/>
        </w:rPr>
        <w:t>eventually be capable of sustaining humans.</w:t>
      </w:r>
      <w:r>
        <w:rPr>
          <w:rStyle w:val="Emphasis"/>
        </w:rPr>
        <w:t xml:space="preserve"> </w:t>
      </w:r>
      <w:r w:rsidRPr="00DA4D71">
        <w:rPr>
          <w:sz w:val="16"/>
        </w:rPr>
        <w:t>"</w:t>
      </w:r>
      <w:r w:rsidRPr="00DA4D71">
        <w:rPr>
          <w:rStyle w:val="StyleUnderline"/>
        </w:rPr>
        <w:t xml:space="preserve">We need to </w:t>
      </w:r>
      <w:r w:rsidRPr="00DA4D71">
        <w:rPr>
          <w:rStyle w:val="Emphasis"/>
        </w:rPr>
        <w:t>keep public interest stimulated</w:t>
      </w:r>
      <w:r w:rsidRPr="00DA4D71">
        <w:rPr>
          <w:sz w:val="16"/>
        </w:rPr>
        <w:t xml:space="preserve"> </w:t>
      </w:r>
      <w:r w:rsidRPr="00DA4D71">
        <w:rPr>
          <w:rStyle w:val="StyleUnderline"/>
        </w:rPr>
        <w:t>and demonstrate to our leaders ... this is a most historical opportunity</w:t>
      </w:r>
      <w:r w:rsidRPr="00DA4D71">
        <w:rPr>
          <w:sz w:val="16"/>
        </w:rPr>
        <w:t xml:space="preserve">," </w:t>
      </w:r>
      <w:r w:rsidRPr="00DA4D71">
        <w:rPr>
          <w:rStyle w:val="StyleUnderline"/>
        </w:rPr>
        <w:t>Aldrin said,</w:t>
      </w:r>
      <w:r w:rsidRPr="00DA4D71">
        <w:rPr>
          <w:sz w:val="16"/>
        </w:rPr>
        <w:t xml:space="preserve"> speaking from a conference in Israel. He added the human race was in a prime position to become "pilgrims in setting up permanence on Mars." In fact, </w:t>
      </w:r>
      <w:r w:rsidRPr="00DA4D71">
        <w:rPr>
          <w:rStyle w:val="StyleUnderline"/>
        </w:rPr>
        <w:t>the prospect of humans pioneering on Mars is gradually becoming more and more of a reality</w:t>
      </w:r>
      <w:r w:rsidRPr="00DA4D71">
        <w:rPr>
          <w:sz w:val="16"/>
        </w:rPr>
        <w:t xml:space="preserve"> — and in some ways may be a necessity, a top-ranking NASA scientist told CNBC recently. "</w:t>
      </w:r>
      <w:r w:rsidRPr="00DA4D71">
        <w:rPr>
          <w:rStyle w:val="StyleUnderline"/>
        </w:rPr>
        <w:t>If the human species is going to survive, is it going to survive solely on Earth or not," asked Jim Greene, NASA's director of planetary science. "The appeal has been that as we explore, the next frontier beyond our atmosphere is Mars. That captures a lot of imagination in science</w:t>
      </w:r>
      <w:r w:rsidRPr="00DA4D71">
        <w:rPr>
          <w:sz w:val="16"/>
        </w:rPr>
        <w:t xml:space="preserve">, but also in science fiction." Yet Greene also underscored the inherent dangers of outer space, and the imperative to discover other systems capable of sustaining human life. </w:t>
      </w:r>
      <w:r w:rsidRPr="00DA4D71">
        <w:rPr>
          <w:rStyle w:val="StyleUnderline"/>
        </w:rPr>
        <w:t>He characterized Earth as existing in "a dangerous part of the solar system" that runs the outside risk of being hit by a "planet-killing" asteroid</w:t>
      </w:r>
      <w:r w:rsidRPr="00DA4D71">
        <w:rPr>
          <w:sz w:val="16"/>
        </w:rPr>
        <w:t xml:space="preserve">. Although it may sound like a plot from a science fiction movie, Greene explained that NASA has identified 876 out of more than 12,000 near-Earth objects that the agency is "really monitoring carefully." "In the last 500 million years of the Earth's history there have been five mass extinctions of species. The last one was the end of the dinosaurs," Greene said, referencing the event that scientists surmise brought about the extinction of dinosaurs more than 65 million years ago. </w:t>
      </w:r>
      <w:r w:rsidRPr="00DA4D71">
        <w:rPr>
          <w:rStyle w:val="StyleUnderline"/>
        </w:rPr>
        <w:t>Within the known range of potential "planet killers" — asteroids that are at least 2 km in size — that the space agency monitors, "there are more than 150 that we're really watching carefully</w:t>
      </w:r>
      <w:r w:rsidRPr="00DA4D71">
        <w:rPr>
          <w:sz w:val="16"/>
        </w:rPr>
        <w:t>," Greene said. These "potentially hazardous asteroids" will come within 5 million miles of the planet over the next 100 years. “</w:t>
      </w:r>
      <w:r w:rsidRPr="00DA4D71">
        <w:rPr>
          <w:rStyle w:val="Emphasis"/>
        </w:rPr>
        <w:t>They cross our orbit frequently, and we know we're going to get hit again</w:t>
      </w:r>
      <w:r w:rsidRPr="00DA4D71">
        <w:rPr>
          <w:sz w:val="16"/>
        </w:rPr>
        <w:t>," Greene said. "</w:t>
      </w:r>
      <w:r w:rsidRPr="00DA4D71">
        <w:rPr>
          <w:rStyle w:val="StyleUnderline"/>
        </w:rPr>
        <w:t>It’s not a matter of if, but when."</w:t>
      </w:r>
      <w:r>
        <w:rPr>
          <w:rStyle w:val="StyleUnderline"/>
        </w:rPr>
        <w:t xml:space="preserve"> </w:t>
      </w:r>
      <w:r w:rsidRPr="00DA4D71">
        <w:rPr>
          <w:sz w:val="16"/>
        </w:rPr>
        <w:t xml:space="preserve">Within the last several decades, there have been minor brushes with asteroids, but none that have the potential to endanger human life on a large scale — at least not yet. Recently, NASA disclosed it was monitoring a 480-meter asteroid that could collide with the Earth sometime within the next four decades. British astronomers have been even more stark in speaking of the likelihood that a space rock of large enough size could create pandemonium around the world. Read More from CNBC: Forget Rockets, This 'Space Elevator' Could Loft You Into Orbit Asteroids "cross our orbit frequently, and we know we're going to get hit again," Greene said, underscoring that factors such as trajectory and conditions in space can determine whether asteroids hit the earth or pass it by. However, "it's not a matter of if, but when. This planet won't have a planet killer hit it for many hundreds of years, but it will happen," he added. </w:t>
      </w:r>
      <w:r w:rsidRPr="00DA4D71">
        <w:rPr>
          <w:rStyle w:val="StyleUnderline"/>
        </w:rPr>
        <w:t xml:space="preserve">The </w:t>
      </w:r>
      <w:r w:rsidRPr="00DA4D71">
        <w:rPr>
          <w:rStyle w:val="Emphasis"/>
        </w:rPr>
        <w:t>panoply of risks</w:t>
      </w:r>
      <w:r w:rsidRPr="00DA4D71">
        <w:rPr>
          <w:rStyle w:val="StyleUnderline"/>
        </w:rPr>
        <w:t xml:space="preserve"> makes it important to seek out viable alternatives to ensure humanity's survival</w:t>
      </w:r>
      <w:r w:rsidRPr="00DA4D71">
        <w:rPr>
          <w:sz w:val="16"/>
        </w:rPr>
        <w:t xml:space="preserve">. </w:t>
      </w:r>
      <w:r w:rsidRPr="00DA4D71">
        <w:rPr>
          <w:rStyle w:val="StyleUnderline"/>
        </w:rPr>
        <w:t xml:space="preserve">Likening the idea of an extraterrestrial colony to a computer's external hard drive, Greene told CNBC that "If we're going to live as a species, we're going to have to 'back up' in other places ... </w:t>
      </w:r>
      <w:r w:rsidRPr="00DA4D71">
        <w:rPr>
          <w:rStyle w:val="Emphasis"/>
        </w:rPr>
        <w:t>and that place is Mars."</w:t>
      </w:r>
    </w:p>
    <w:p w14:paraId="7F5C6BA0" w14:textId="77777777" w:rsidR="004C51D3" w:rsidRDefault="004C51D3" w:rsidP="004C51D3"/>
    <w:p w14:paraId="1799D941" w14:textId="77777777" w:rsidR="004C51D3" w:rsidRDefault="004C51D3" w:rsidP="004C51D3">
      <w:pPr>
        <w:pStyle w:val="Heading3"/>
      </w:pPr>
      <w:r>
        <w:t xml:space="preserve">2NC Turns Case- Inequality </w:t>
      </w:r>
    </w:p>
    <w:p w14:paraId="04305D78" w14:textId="77777777" w:rsidR="004C51D3" w:rsidRDefault="004C51D3" w:rsidP="004C51D3"/>
    <w:p w14:paraId="4E7E89AD" w14:textId="77777777" w:rsidR="004C51D3" w:rsidRDefault="004C51D3" w:rsidP="004C51D3">
      <w:pPr>
        <w:pStyle w:val="Heading4"/>
      </w:pPr>
      <w:r>
        <w:t>Private space contributes to public science- its not a billionaire joy ride</w:t>
      </w:r>
    </w:p>
    <w:p w14:paraId="67749DD1" w14:textId="77777777" w:rsidR="004C51D3" w:rsidRPr="003063E3" w:rsidRDefault="004C51D3" w:rsidP="004C51D3">
      <w:pPr>
        <w:rPr>
          <w:rStyle w:val="Style13ptBold"/>
        </w:rPr>
      </w:pPr>
      <w:r w:rsidRPr="003063E3">
        <w:rPr>
          <w:rStyle w:val="Style13ptBold"/>
        </w:rPr>
        <w:t>Stimac 21</w:t>
      </w:r>
    </w:p>
    <w:p w14:paraId="7FD7514F" w14:textId="77777777" w:rsidR="004C51D3" w:rsidRPr="008B57BA" w:rsidRDefault="004C51D3" w:rsidP="004C51D3">
      <w:pPr>
        <w:rPr>
          <w:sz w:val="16"/>
        </w:rPr>
      </w:pPr>
      <w:r w:rsidRPr="008B57BA">
        <w:rPr>
          <w:sz w:val="16"/>
        </w:rPr>
        <w:t>(Valerie, https://www.forbes.com/sites/valeriestimac/2021/07/11/virgin-galactics-historic-flight-wasnt-just-space-tourism/?sh=232e7816792f)</w:t>
      </w:r>
    </w:p>
    <w:p w14:paraId="0257439B" w14:textId="77777777" w:rsidR="004C51D3" w:rsidRDefault="004C51D3" w:rsidP="004C51D3">
      <w:r w:rsidRPr="003063E3">
        <w:rPr>
          <w:sz w:val="16"/>
        </w:rPr>
        <w:t xml:space="preserve">However, </w:t>
      </w:r>
      <w:r w:rsidRPr="003063E3">
        <w:rPr>
          <w:rStyle w:val="StyleUnderline"/>
        </w:rPr>
        <w:t xml:space="preserve">despite </w:t>
      </w:r>
      <w:r w:rsidRPr="003063E3">
        <w:rPr>
          <w:rStyle w:val="Emphasis"/>
        </w:rPr>
        <w:t>grumblings</w:t>
      </w:r>
      <w:r w:rsidRPr="003063E3">
        <w:rPr>
          <w:rStyle w:val="StyleUnderline"/>
        </w:rPr>
        <w:t xml:space="preserve"> on social media about billionaires and their</w:t>
      </w:r>
      <w:r w:rsidRPr="003063E3">
        <w:rPr>
          <w:sz w:val="16"/>
        </w:rPr>
        <w:t xml:space="preserve"> billion-dollar </w:t>
      </w:r>
      <w:r w:rsidRPr="003063E3">
        <w:rPr>
          <w:rStyle w:val="StyleUnderline"/>
        </w:rPr>
        <w:t>space hobbies</w:t>
      </w:r>
      <w:r w:rsidRPr="003063E3">
        <w:rPr>
          <w:sz w:val="16"/>
        </w:rPr>
        <w:t xml:space="preserve">, </w:t>
      </w:r>
      <w:r w:rsidRPr="003063E3">
        <w:rPr>
          <w:rStyle w:val="StyleUnderline"/>
        </w:rPr>
        <w:t>the Unity</w:t>
      </w:r>
      <w:r w:rsidRPr="003063E3">
        <w:rPr>
          <w:sz w:val="16"/>
        </w:rPr>
        <w:t xml:space="preserve"> 22 </w:t>
      </w:r>
      <w:r w:rsidRPr="003063E3">
        <w:rPr>
          <w:rStyle w:val="StyleUnderline"/>
        </w:rPr>
        <w:t>mission was not solely focused on proving the commercial readiness of Virgin Galactic. Nor was it an excuse to finally send Branson to space</w:t>
      </w:r>
      <w:r w:rsidRPr="003063E3">
        <w:rPr>
          <w:sz w:val="16"/>
        </w:rPr>
        <w:t xml:space="preserve"> after nearly two decades in business. </w:t>
      </w:r>
      <w:r w:rsidRPr="003063E3">
        <w:rPr>
          <w:rStyle w:val="StyleUnderline"/>
        </w:rPr>
        <w:t>One of the four specialists</w:t>
      </w:r>
      <w:r w:rsidRPr="003063E3">
        <w:rPr>
          <w:sz w:val="16"/>
        </w:rPr>
        <w:t xml:space="preserve"> on the mission </w:t>
      </w:r>
      <w:r w:rsidRPr="003063E3">
        <w:rPr>
          <w:rStyle w:val="StyleUnderline"/>
        </w:rPr>
        <w:t>was onboard with the primary focus of conducting scientific research</w:t>
      </w:r>
      <w:r w:rsidRPr="003063E3">
        <w:rPr>
          <w:sz w:val="16"/>
        </w:rPr>
        <w:t xml:space="preserve">. Sirisha </w:t>
      </w:r>
      <w:r w:rsidRPr="003063E3">
        <w:rPr>
          <w:rStyle w:val="StyleUnderline"/>
        </w:rPr>
        <w:t>Bandla, an astronaut</w:t>
      </w:r>
      <w:r w:rsidRPr="003063E3">
        <w:rPr>
          <w:sz w:val="16"/>
        </w:rPr>
        <w:t xml:space="preserve">, who serves as vice president of government affairs and research operations at Virgin Galactic </w:t>
      </w:r>
      <w:r w:rsidRPr="003063E3">
        <w:rPr>
          <w:rStyle w:val="StyleUnderline"/>
        </w:rPr>
        <w:t>was traveling with a special goal. She wanted to evaluate the ability to conduct human-tended research aboard Virgin Galactic flights.</w:t>
      </w:r>
      <w:r>
        <w:rPr>
          <w:rStyle w:val="StyleUnderline"/>
        </w:rPr>
        <w:t xml:space="preserve"> </w:t>
      </w:r>
      <w:r w:rsidRPr="003063E3">
        <w:rPr>
          <w:rStyle w:val="StyleUnderline"/>
        </w:rPr>
        <w:t>Bandla’s experiment was supported by NASA and was conducted on behalf of a research team at the University of Florida</w:t>
      </w:r>
      <w:r w:rsidRPr="003063E3">
        <w:rPr>
          <w:sz w:val="16"/>
        </w:rPr>
        <w:t xml:space="preserve">. Co-investigators Dr. Robert Ferl and Dr. Anna-Lisa Paul were in attendance for the mission and day’s festivities at Spaceport America. </w:t>
      </w:r>
      <w:r w:rsidRPr="003063E3">
        <w:rPr>
          <w:rStyle w:val="StyleUnderline"/>
        </w:rPr>
        <w:t>Her research looks into a plant’s gene expression at different stages of flight</w:t>
      </w:r>
      <w:r w:rsidRPr="003063E3">
        <w:rPr>
          <w:sz w:val="16"/>
        </w:rPr>
        <w:t xml:space="preserve">: 1 g during ascent, just before microgravity, and at the conclusion of microgravity. The research is similar to previous studies supported by NASA on other suborbital flights; this aimed to be the first human-tended (rather than passive) research as part of the Flight Opportunities program. (For those interested, the research has its own social media: @UF_Space_Plants) “My role was to demonstrate the capability,” Bandla shared after landing. “I actuated all three of the Kennedy fixation tubes that I went up to space to do.” </w:t>
      </w:r>
      <w:r w:rsidRPr="003063E3">
        <w:rPr>
          <w:rStyle w:val="StyleUnderline"/>
        </w:rPr>
        <w:t>From the research project’s perspective, the mission was a success</w:t>
      </w:r>
      <w:r w:rsidRPr="003063E3">
        <w:rPr>
          <w:sz w:val="16"/>
        </w:rPr>
        <w:t xml:space="preserve"> and Drs. Ferl and Paul will have specimens and data to study. When asked about her suggestions to improve future experiments, Bandla shared that timing (of experiment protocols) is key. “I think </w:t>
      </w:r>
      <w:r w:rsidRPr="003063E3">
        <w:rPr>
          <w:rStyle w:val="StyleUnderline"/>
        </w:rPr>
        <w:t>it’s really important to actually look out the window, and I’d work with [future] researchers to ensure that they can conduct everything they need to do an also enjoy the experience</w:t>
      </w:r>
      <w:r w:rsidRPr="003063E3">
        <w:rPr>
          <w:sz w:val="16"/>
        </w:rPr>
        <w:t>.”</w:t>
      </w:r>
    </w:p>
    <w:p w14:paraId="68C9472E" w14:textId="77777777" w:rsidR="004C51D3" w:rsidRDefault="004C51D3" w:rsidP="004C51D3"/>
    <w:p w14:paraId="0CBCA08F" w14:textId="77777777" w:rsidR="004C51D3" w:rsidRDefault="004C51D3" w:rsidP="004C51D3">
      <w:pPr>
        <w:pStyle w:val="Heading4"/>
      </w:pPr>
      <w:r w:rsidRPr="00D3162D">
        <w:t>Space billionaires donat</w:t>
      </w:r>
      <w:r>
        <w:t>e</w:t>
      </w:r>
      <w:r w:rsidRPr="00D3162D">
        <w:t xml:space="preserve"> massively to </w:t>
      </w:r>
      <w:r>
        <w:t>charity and space spin off tech is crucial to solve a host of global problems from climate change to poverty</w:t>
      </w:r>
    </w:p>
    <w:p w14:paraId="3B684732" w14:textId="77777777" w:rsidR="004C51D3" w:rsidRPr="00D3162D" w:rsidRDefault="004C51D3" w:rsidP="004C51D3">
      <w:pPr>
        <w:rPr>
          <w:rStyle w:val="Style13ptBold"/>
        </w:rPr>
      </w:pPr>
      <w:r w:rsidRPr="00D3162D">
        <w:rPr>
          <w:rStyle w:val="Style13ptBold"/>
        </w:rPr>
        <w:t>Greczyn 21</w:t>
      </w:r>
    </w:p>
    <w:p w14:paraId="2A801A50" w14:textId="77777777" w:rsidR="004C51D3" w:rsidRPr="001F741B" w:rsidRDefault="004C51D3" w:rsidP="004C51D3">
      <w:pPr>
        <w:rPr>
          <w:sz w:val="16"/>
        </w:rPr>
      </w:pPr>
      <w:r w:rsidRPr="001F741B">
        <w:rPr>
          <w:sz w:val="16"/>
        </w:rPr>
        <w:t xml:space="preserve">(Alice, </w:t>
      </w:r>
      <w:r w:rsidRPr="001F741B">
        <w:rPr>
          <w:sz w:val="16"/>
        </w:rPr>
        <w:tab/>
      </w:r>
      <w:hyperlink r:id="rId13" w:history="1">
        <w:r w:rsidRPr="001F741B">
          <w:rPr>
            <w:rStyle w:val="Hyperlink"/>
            <w:sz w:val="16"/>
          </w:rPr>
          <w:t>https://www.alicegreczyn.com/blog/in-defense-of-space-bound-billionaires</w:t>
        </w:r>
      </w:hyperlink>
      <w:r w:rsidRPr="001F741B">
        <w:rPr>
          <w:sz w:val="16"/>
        </w:rPr>
        <w:t>, 7-14)</w:t>
      </w:r>
    </w:p>
    <w:p w14:paraId="0F7E3E0A" w14:textId="77777777" w:rsidR="004C51D3" w:rsidRPr="00151149" w:rsidRDefault="004C51D3" w:rsidP="004C51D3">
      <w:r w:rsidRPr="00151149">
        <w:rPr>
          <w:rStyle w:val="StyleUnderline"/>
        </w:rPr>
        <w:t>My Instagram feed is shouting at me today with reasons to hate on billionaires who go to space</w:t>
      </w:r>
      <w:r w:rsidRPr="00D3162D">
        <w:rPr>
          <w:sz w:val="16"/>
        </w:rPr>
        <w:t xml:space="preserve">, the latest of whom is Sir Richard Branson. Elon Musk has been working to send rockets into space since 2002 and Jeff Bezos is set for his own personal space launch this Monday, July 20th. Why don’t they invest that money into building communities for the unhoused? Insta-activists assert. Why aren’t they solving the increasing problems of climate change? How dare these rich white men compete to see who gets to space first while the rest of us wave at them from a burning, freezing earth? Fair questions. Except, like life, they’re not fair. Sir Richard </w:t>
      </w:r>
      <w:r w:rsidRPr="00151149">
        <w:rPr>
          <w:rStyle w:val="StyleUnderline"/>
        </w:rPr>
        <w:t>Branson and charity fundraiser Omaze partnered with Space for Humanity, a nonprofit seeking to send citizen astronauts of diverse racial and economic backgrounds into space,</w:t>
      </w:r>
      <w:r w:rsidRPr="00D3162D">
        <w:rPr>
          <w:sz w:val="16"/>
        </w:rPr>
        <w:t xml:space="preserve"> to give away two seats on a Virgin Galactic commercial flight. </w:t>
      </w:r>
      <w:r w:rsidRPr="00151149">
        <w:rPr>
          <w:rStyle w:val="StyleUnderline"/>
        </w:rPr>
        <w:t xml:space="preserve">Branson’s extensive list of donations supporting LGBTQ rights, climate conservation, and countless other causes ought to </w:t>
      </w:r>
      <w:r w:rsidRPr="00151149">
        <w:rPr>
          <w:rStyle w:val="Emphasis"/>
        </w:rPr>
        <w:t>put any critic of his to shame</w:t>
      </w:r>
      <w:r w:rsidRPr="00151149">
        <w:rPr>
          <w:rStyle w:val="StyleUnderline"/>
        </w:rPr>
        <w:t>.</w:t>
      </w:r>
      <w:r>
        <w:rPr>
          <w:rStyle w:val="StyleUnderline"/>
        </w:rPr>
        <w:t xml:space="preserve"> </w:t>
      </w:r>
      <w:r w:rsidRPr="00D3162D">
        <w:rPr>
          <w:sz w:val="16"/>
        </w:rPr>
        <w:t xml:space="preserve">Elon </w:t>
      </w:r>
      <w:r w:rsidRPr="00151149">
        <w:rPr>
          <w:rStyle w:val="StyleUnderline"/>
        </w:rPr>
        <w:t>Musk is giving away $100 million to entrepreneurs who can come up with a way to capture carbon dioxide in the atmosphere</w:t>
      </w:r>
      <w:r w:rsidRPr="00D3162D">
        <w:rPr>
          <w:sz w:val="16"/>
        </w:rPr>
        <w:t xml:space="preserve"> and lock it away permanently. This is </w:t>
      </w:r>
      <w:r w:rsidRPr="00151149">
        <w:rPr>
          <w:rStyle w:val="StyleUnderline"/>
        </w:rPr>
        <w:t>on top of the nearly $150 million Musk has donated directly to charities this year alone supporting schools, coronavirus research, and food banks</w:t>
      </w:r>
      <w:r w:rsidRPr="00D3162D">
        <w:rPr>
          <w:sz w:val="16"/>
        </w:rPr>
        <w:t xml:space="preserve">. Jeff </w:t>
      </w:r>
      <w:r w:rsidRPr="00151149">
        <w:rPr>
          <w:rStyle w:val="StyleUnderline"/>
        </w:rPr>
        <w:t>Bezos, perhaps today’s most-hated billionaire, donated $10 billion to combat climate change</w:t>
      </w:r>
      <w:r w:rsidRPr="00D3162D">
        <w:rPr>
          <w:sz w:val="16"/>
        </w:rPr>
        <w:t xml:space="preserve"> when he stepped down as Amazon’s CEO and launched Bezos Earth Fund. $100 million of that has already been donated to The Nature Conservancy where it will be used to fund reforestation in partnership with local Indigenous and Tribal communities. </w:t>
      </w:r>
      <w:r w:rsidRPr="00151149">
        <w:rPr>
          <w:rStyle w:val="StyleUnderline"/>
        </w:rPr>
        <w:t>This is on top of the $100 million Bezos donated to Feeding America during the height of spring 2020’s pandemic</w:t>
      </w:r>
      <w:r w:rsidRPr="00D3162D">
        <w:rPr>
          <w:sz w:val="16"/>
        </w:rPr>
        <w:t xml:space="preserve"> and the $100 million he gave to independent charities combating homelessness. I found these stats with a five-minute Google search. </w:t>
      </w:r>
      <w:r w:rsidRPr="00151149">
        <w:rPr>
          <w:rStyle w:val="StyleUnderline"/>
        </w:rPr>
        <w:t>Are Insta-activists just not looking to see if the billionaires they critique have already donated to the causes they say would be better alternatives to give to than space</w:t>
      </w:r>
      <w:r w:rsidRPr="00D3162D">
        <w:rPr>
          <w:sz w:val="16"/>
        </w:rPr>
        <w:t xml:space="preserve">? </w:t>
      </w:r>
      <w:r w:rsidRPr="00151149">
        <w:rPr>
          <w:rStyle w:val="StyleUnderline"/>
        </w:rPr>
        <w:t xml:space="preserve">Or are they willfully ignoring such donations with dismissals like, “Well, it’s through their own charity, so they’re still benefiting from it,” </w:t>
      </w:r>
      <w:r w:rsidRPr="00D3162D">
        <w:rPr>
          <w:sz w:val="16"/>
        </w:rPr>
        <w:t xml:space="preserve">which, um, the donation receivers are, too? But sharing the charity work of space-bound billionaires isn’t actually why I started writing this article. What I really want to tell you about is this… </w:t>
      </w:r>
      <w:r w:rsidRPr="00151149">
        <w:rPr>
          <w:rStyle w:val="Emphasis"/>
        </w:rPr>
        <w:t>We all benefit from rich people going to space</w:t>
      </w:r>
      <w:r w:rsidRPr="00D3162D">
        <w:rPr>
          <w:sz w:val="16"/>
        </w:rPr>
        <w:t xml:space="preserve">. </w:t>
      </w:r>
      <w:r w:rsidRPr="00D3162D">
        <w:rPr>
          <w:rStyle w:val="StyleUnderline"/>
        </w:rPr>
        <w:t xml:space="preserve">Critique the 1% and talk about wealth redistribution all you want, but </w:t>
      </w:r>
      <w:r w:rsidRPr="00D3162D">
        <w:rPr>
          <w:rStyle w:val="Emphasis"/>
        </w:rPr>
        <w:t>please don’t overlook the countless benefits space exploration has given humanity</w:t>
      </w:r>
      <w:r w:rsidRPr="00D3162D">
        <w:rPr>
          <w:sz w:val="16"/>
        </w:rPr>
        <w:t xml:space="preserve">. Many articles have been written about the everyday items that we have space exploration to thank for. I’m going to share with you ten of my personal favorites. 1. </w:t>
      </w:r>
      <w:r w:rsidRPr="00D3162D">
        <w:rPr>
          <w:rStyle w:val="StyleUnderline"/>
        </w:rPr>
        <w:t>Do you have a smartphone</w:t>
      </w:r>
      <w:r w:rsidRPr="00D3162D">
        <w:rPr>
          <w:sz w:val="16"/>
        </w:rPr>
        <w:t xml:space="preserve">? Odds are you’re reading this from your iPhone or Android, and odds are, you take selfies and videos with its built-in cameras. Odds are you have a social media account where you share your photos and vids, and odds are, said social media accounts wouldn’t exist without the plethora of photos enabled by camera phones. </w:t>
      </w:r>
      <w:r w:rsidRPr="00D3162D">
        <w:rPr>
          <w:rStyle w:val="StyleUnderline"/>
        </w:rPr>
        <w:t>None of this would be possible without</w:t>
      </w:r>
      <w:r w:rsidRPr="00D3162D">
        <w:rPr>
          <w:sz w:val="16"/>
        </w:rPr>
        <w:t xml:space="preserve"> the </w:t>
      </w:r>
      <w:r w:rsidRPr="00D3162D">
        <w:rPr>
          <w:rStyle w:val="StyleUnderline"/>
        </w:rPr>
        <w:t>space invention of Dr</w:t>
      </w:r>
      <w:r w:rsidRPr="00D3162D">
        <w:rPr>
          <w:sz w:val="16"/>
        </w:rPr>
        <w:t xml:space="preserve">. Eric </w:t>
      </w:r>
      <w:r w:rsidRPr="00D3162D">
        <w:rPr>
          <w:rStyle w:val="StyleUnderline"/>
        </w:rPr>
        <w:t>Fossum.</w:t>
      </w:r>
      <w:r w:rsidRPr="00D3162D">
        <w:rPr>
          <w:sz w:val="16"/>
        </w:rPr>
        <w:t xml:space="preserve"> In 1992, Dr. Fossum worked at NASA’s Jet Propulsion Laboratory and invented the CMOS active pixel sensor (APS) camera-on-a-chip technology. He did this to make space photography more lightweight. Its development led to the smartphones, backup cameras, Go Pros, HD televisions, medical imaging machines, and more that we have today, forever changing industries far beyond space travel. 2. Are you or is anyone you love augmented by technology? </w:t>
      </w:r>
      <w:r w:rsidRPr="00D3162D">
        <w:rPr>
          <w:rStyle w:val="StyleUnderline"/>
        </w:rPr>
        <w:t>Is there anyone in your life with a prosthetic limb</w:t>
      </w:r>
      <w:r w:rsidRPr="00D3162D">
        <w:rPr>
          <w:sz w:val="16"/>
        </w:rPr>
        <w:t xml:space="preserve">? NASA’s artificial muscle systems that were originally designed for space vehicles led to today’s artificial limbs that are far more comfortable and utilitarian than their predecessors. </w:t>
      </w:r>
      <w:r w:rsidRPr="00D3162D">
        <w:rPr>
          <w:rStyle w:val="StyleUnderline"/>
        </w:rPr>
        <w:t>Know a diabetic? If they use an insulin pump, it’s because it was developed for astronauts first</w:t>
      </w:r>
      <w:r w:rsidRPr="00D3162D">
        <w:rPr>
          <w:sz w:val="16"/>
        </w:rPr>
        <w:t xml:space="preserve">. If you’ve ever used Invisalign braces, it’s because NASA needed a material to protect heat-seeking missile trackers, leading to the translucent polycrystalline alumina that eventually allowed invisible braces to be manufactured. </w:t>
      </w:r>
      <w:r w:rsidRPr="00D3162D">
        <w:rPr>
          <w:rStyle w:val="StyleUnderline"/>
        </w:rPr>
        <w:t>Cochlear implants, cardiac implants, CT and MRI scans, LASIK eye laser surgery, and drugs and devices helping conditions from osteoporosis to heart transplants are all made possible thanks to space-first engineering</w:t>
      </w:r>
      <w:r w:rsidRPr="00D3162D">
        <w:rPr>
          <w:sz w:val="16"/>
        </w:rPr>
        <w:t xml:space="preserve">. ravi-palwe-H0FHpRQVh1A-unsplash.jpg 3. </w:t>
      </w:r>
      <w:r w:rsidRPr="00D3162D">
        <w:rPr>
          <w:rStyle w:val="StyleUnderline"/>
        </w:rPr>
        <w:t>Do you use Apple or Google Maps to navigate</w:t>
      </w:r>
      <w:r w:rsidRPr="00D3162D">
        <w:rPr>
          <w:sz w:val="16"/>
        </w:rPr>
        <w:t xml:space="preserve">? It is because of—gasp!—an ego battle between rich white men that we have GPS navigation. When the Soviet Union launched Sputnik 1 into space on October 4th, 1957, it lit a fire under the United States’s ass to track it utilizing Doppler effect technology. By 1960, TRANSIT was developed as the first satellite navigation system. Its objective? To launch nuclear missiles more precisely. But by 1996, this technology became operational for civilian use and now we don’t have to use paper maps from AAA anymore. We can simply say, “Hey Siri, take me home.” Photo by Maria Di Lorenzo 4. </w:t>
      </w:r>
      <w:r w:rsidRPr="00D3162D">
        <w:rPr>
          <w:rStyle w:val="StyleUnderline"/>
        </w:rPr>
        <w:t>Do you drink filtered water?</w:t>
      </w:r>
      <w:r w:rsidRPr="00D3162D">
        <w:rPr>
          <w:sz w:val="16"/>
        </w:rPr>
        <w:t xml:space="preserve"> As space flights became longer in the 1970s, astronauts needed a way to have safe drinking water. NASA partnered with family-owned business Umpqua Research Company to develop the microbial check valve cartridge, which used iodine to purify the water supply on space shuttles instead of chlorine. That space technology now purifies municipal water systems in developing nations, bringing safe drinking water to thousands of people. Photo by Danny G 5. </w:t>
      </w:r>
      <w:r w:rsidRPr="00D3162D">
        <w:rPr>
          <w:rStyle w:val="StyleUnderline"/>
        </w:rPr>
        <w:t>Do you sleep on memory foam?</w:t>
      </w:r>
      <w:r w:rsidRPr="00D3162D">
        <w:rPr>
          <w:sz w:val="16"/>
        </w:rPr>
        <w:t xml:space="preserve"> If, like me, you’ve gotten some of the best sleep ever on a memory foam mattress, pillow, or Tempur-Pedic topper, we have aeronautical engineer Charles Yost to thank for it. In the mid-1960s, NASA contracted Yost to create a seat padding that would increase astronauts’ odds of survival during landings and crashes. Yost invented what he called “temper foam,” an open-cell, polymeric memory foam that was energy-absorbing, pressure-contouring, and extremely pliable. It made its way from space shuttles to wheelchairs and into our bedrooms. 6. Do you </w:t>
      </w:r>
      <w:r w:rsidRPr="00D3162D">
        <w:rPr>
          <w:rStyle w:val="StyleUnderline"/>
        </w:rPr>
        <w:t>wear sneakers?</w:t>
      </w:r>
      <w:r>
        <w:rPr>
          <w:rStyle w:val="StyleUnderline"/>
        </w:rPr>
        <w:t xml:space="preserve"> </w:t>
      </w:r>
      <w:r w:rsidRPr="00D3162D">
        <w:rPr>
          <w:sz w:val="16"/>
        </w:rPr>
        <w:t xml:space="preserve">The spacesuits made in the Apollo Era were designed to cushion the soles of astronauts with shock-absorbing air hollows known as “blow rubber molding.” The insoles were so effective that a former NASA engineer named Frank Rudy pitched the idea for similar shock absorption in everyday athletic gear to a corporation called Nike. In 1978, the Nike Tailwind runners were born, which evolved into Nike Air, and tennis shoes have never been the same since. shutterstock_1734612494.jpg 7. Do you </w:t>
      </w:r>
      <w:r w:rsidRPr="00D3162D">
        <w:rPr>
          <w:rStyle w:val="StyleUnderline"/>
        </w:rPr>
        <w:t>prefer your vacuum</w:t>
      </w:r>
      <w:r w:rsidRPr="00D3162D">
        <w:rPr>
          <w:sz w:val="16"/>
        </w:rPr>
        <w:t xml:space="preserve">—and other tools—cordless? My cordless Dyson is all I use—seriously, worth all the money—and I have Black and Decker’s collaboration with NASA to thank for it. Although cordless tools predate space travel, it wasn’t until NASA told Black and Decker they needed a self-powered drill for moon exploration that wireless technology took a giant leap forward. The DustBuster vacuum followed the cordless drill and soon households everywhere had wire-free appliances and tools as a matter of course. Lonnie Johnson with an early prototype of his water gun. | Photo by Mike McGregor Lonnie Johnson with an early prototype of his water gun. | Photo by Mike McGregor 8. Do you </w:t>
      </w:r>
      <w:r w:rsidRPr="00D3162D">
        <w:rPr>
          <w:rStyle w:val="Emphasis"/>
        </w:rPr>
        <w:t>remember the Super Soaker</w:t>
      </w:r>
      <w:r w:rsidRPr="00D3162D">
        <w:rPr>
          <w:sz w:val="16"/>
        </w:rPr>
        <w:t xml:space="preserve">? Of course you do. Any American kid who grew up in the ’90s does, and if you didn’t grow up in the ’90s, there is much to feel sorry for, but your loss that is the Super Soaker is in the top three. NASA engineer Dr. Lonnie Johnson came up with the idea of a hand-pumped, air-pressured water gun when he was experimenting with ideas for refrigeration systems. He hooked a nozzle to his bathroom sink and, “I accidentally shot a stream of water across the bathroom,” he told Popular Mechanics, “and thought to myself, ‘this would make a great gun.’” don-delfin-almonte-KymTanwide0-unsplash.jpg 9. Do you </w:t>
      </w:r>
      <w:r w:rsidRPr="00D3162D">
        <w:rPr>
          <w:rStyle w:val="StyleUnderline"/>
        </w:rPr>
        <w:t>wear glasses?</w:t>
      </w:r>
      <w:r w:rsidRPr="00D3162D">
        <w:rPr>
          <w:sz w:val="16"/>
        </w:rPr>
        <w:t xml:space="preserve"> Whether they’re sunglasses or prescription, did you know they’re 10 times more scratch-resistant than they’d be before 1983? This is because NASA developed scratch-resistant plastics to make the visors of astronauts’ helmets clearer. In 1983, NASA awarded Foster-Grant a license to replicate their scratch-resistance technology on everyday eyewear and other plastics that help keep us safe today. Bottle-feeding a baby formula | Creative Commons License 10. Do you </w:t>
      </w:r>
      <w:r w:rsidRPr="00D3162D">
        <w:rPr>
          <w:rStyle w:val="StyleUnderline"/>
        </w:rPr>
        <w:t>know a baby who was formula-fed</w:t>
      </w:r>
      <w:r w:rsidRPr="00D3162D">
        <w:rPr>
          <w:sz w:val="16"/>
        </w:rPr>
        <w:t xml:space="preserve">? Maybe their mother died or was herself starving of hunger. Maybe the baby struggled with latching issues, or was adopted by non-nursing parents. Maybe you were this baby. There is no telling how many lives have been saved because of baby formula, which we have NASA to thank for. In the 1980s, NASA explored the potential for algae to be used as a recycling agent for long-duration space travel. This led to the creation of algae-based vegetable oil which led to Formulade in 1994. Today, over 90% of baby formulas contain nutritional enrichment as the result of NASA-sponsored research. </w:t>
      </w:r>
      <w:r w:rsidRPr="00D3162D">
        <w:rPr>
          <w:rStyle w:val="Emphasis"/>
        </w:rPr>
        <w:t>All of these transpired because humans with big egos wanted to go to space and were funded by billions of dollars.</w:t>
      </w:r>
      <w:r>
        <w:rPr>
          <w:rStyle w:val="Emphasis"/>
        </w:rPr>
        <w:t xml:space="preserve"> </w:t>
      </w:r>
      <w:r w:rsidRPr="00D3162D">
        <w:rPr>
          <w:sz w:val="16"/>
        </w:rPr>
        <w:t xml:space="preserve">I know </w:t>
      </w:r>
      <w:r w:rsidRPr="00D3162D">
        <w:rPr>
          <w:rStyle w:val="StyleUnderline"/>
        </w:rPr>
        <w:t>you can retort</w:t>
      </w:r>
      <w:r w:rsidRPr="00D3162D">
        <w:rPr>
          <w:sz w:val="16"/>
        </w:rPr>
        <w:t xml:space="preserve"> that </w:t>
      </w:r>
      <w:r w:rsidRPr="00D3162D">
        <w:rPr>
          <w:rStyle w:val="StyleUnderline"/>
        </w:rPr>
        <w:t>these benefits to humanity were perhaps unwitting gifts, accidental byproducts of capitalism</w:t>
      </w:r>
      <w:r w:rsidRPr="00D3162D">
        <w:rPr>
          <w:sz w:val="16"/>
        </w:rPr>
        <w:t xml:space="preserve"> that shouldn’t be lauded as selfless acts of charity. Go for it, </w:t>
      </w:r>
      <w:r w:rsidRPr="00D3162D">
        <w:rPr>
          <w:rStyle w:val="StyleUnderline"/>
        </w:rPr>
        <w:t>I’ll wait for your mentions to roll in telling me that donations from the uber-rich are tax write-offs and therefore self-benefiting</w:t>
      </w:r>
      <w:r w:rsidRPr="00D3162D">
        <w:rPr>
          <w:sz w:val="16"/>
        </w:rPr>
        <w:t xml:space="preserve">. I’ll read your arguments about why billionaires should be taxed into non-billionaire-hood because of socio-democratic visions of economic equality (but let’s not call it Communism). I anticipate your comments about why no one should have a billion dollars when there are so many people, animals, and climates literally dying out there that wouldn’t be if fractions of said billions were given to help. </w:t>
      </w:r>
      <w:r w:rsidRPr="00D3162D">
        <w:rPr>
          <w:rStyle w:val="Emphasis"/>
        </w:rPr>
        <w:t>But surely you know that it takes more than money to solve the horrors of the world</w:t>
      </w:r>
      <w:r w:rsidRPr="00D3162D">
        <w:rPr>
          <w:sz w:val="16"/>
        </w:rPr>
        <w:t xml:space="preserve">. You know that </w:t>
      </w:r>
      <w:r w:rsidRPr="00D3162D">
        <w:rPr>
          <w:rStyle w:val="StyleUnderline"/>
        </w:rPr>
        <w:t>people aren’t starving in Yemen because Bezos didn’t feel like donating money to feed them</w:t>
      </w:r>
      <w:r w:rsidRPr="00D3162D">
        <w:rPr>
          <w:sz w:val="16"/>
        </w:rPr>
        <w:t xml:space="preserve">—you </w:t>
      </w:r>
      <w:r w:rsidRPr="00D3162D">
        <w:rPr>
          <w:rStyle w:val="StyleUnderline"/>
        </w:rPr>
        <w:t>know Yemenis are being starved because Houthi rebels are obstructing aid</w:t>
      </w:r>
      <w:r w:rsidRPr="00D3162D">
        <w:rPr>
          <w:sz w:val="16"/>
        </w:rPr>
        <w:t xml:space="preserve"> in their conflict with Saudi Arabia, which is being armed by the United States with the steady sale of guns, aircraft, and bombs. </w:t>
      </w:r>
      <w:r w:rsidRPr="00D3162D">
        <w:rPr>
          <w:rStyle w:val="StyleUnderline"/>
        </w:rPr>
        <w:t>You know that the lack of safe drinking water in rural communities and the extinction of forests and animals worldwide are due to problems far greater than money can solve, right</w:t>
      </w:r>
      <w:r w:rsidRPr="00D3162D">
        <w:rPr>
          <w:sz w:val="16"/>
        </w:rPr>
        <w:t xml:space="preserve">? Problems like </w:t>
      </w:r>
      <w:r w:rsidRPr="00D3162D">
        <w:rPr>
          <w:rStyle w:val="StyleUnderline"/>
        </w:rPr>
        <w:t>cultural differences, religious differences, and political differences, all of which have historical domino effects that will likely take centuries to reroute or reverse?</w:t>
      </w:r>
      <w:r>
        <w:rPr>
          <w:rStyle w:val="StyleUnderline"/>
        </w:rPr>
        <w:t xml:space="preserve"> </w:t>
      </w:r>
      <w:r w:rsidRPr="00D3162D">
        <w:rPr>
          <w:sz w:val="16"/>
        </w:rPr>
        <w:t xml:space="preserve">Because you’re informed. You want to talk about unfairness and inequality? </w:t>
      </w:r>
      <w:r w:rsidRPr="00D3162D">
        <w:rPr>
          <w:rStyle w:val="StyleUnderline"/>
        </w:rPr>
        <w:t>Blaming today’s wealthy for the millennia of conflict that have led to our world’s suffering isn’t fair. Demanding wealth redistribution won’t bring racial equality because belief is stronger than evidence</w:t>
      </w:r>
      <w:r w:rsidRPr="00D3162D">
        <w:rPr>
          <w:sz w:val="16"/>
        </w:rPr>
        <w:t xml:space="preserve">. Ideas are mightier than dollars. Culture cannot be bought. Time, innovation, and individual responsibility are what lead societal shifts. Money and other resources are among the help facilitating the changes we so wish to see implemented, but ignoring the other factors at play by conveniently blaming billionaires and capitalism isn’t helpful. It’s short-sighted and ignorant. But what do I know? I’m just another 30-something, big city-dwelling, privilege-wielding American with access to Google in her pocket. </w:t>
      </w:r>
      <w:r w:rsidRPr="00D3162D">
        <w:rPr>
          <w:rStyle w:val="StyleUnderline"/>
        </w:rPr>
        <w:t>So call me Ayn Rand, but I observe that the pursuit of selfishness often has benefits for all. Kind of like how loving yourself first helps you love others, or how taking care of your needs allows you to better care for someone else’s</w:t>
      </w:r>
      <w:r w:rsidRPr="00D3162D">
        <w:rPr>
          <w:sz w:val="16"/>
        </w:rPr>
        <w:t xml:space="preserve">. Why shouldn’t this philosophy apply to wants, too? So what if some rich people want to go to space? Why shouldn’t they? History shows their pursuit of happiness will lead to improved lives for us all. That, in my awed observation, is to be celebrated. </w:t>
      </w:r>
      <w:r w:rsidRPr="00D3162D">
        <w:rPr>
          <w:rStyle w:val="StyleUnderline"/>
        </w:rPr>
        <w:t>So thank you for Virgin Galactic, Sir Richard Branson. Thank you for Space X, Elon Musk. Thank you for Blue Origin, Jeff Bezos. I can’t wait to see what new prosthetics, household items, safety improvements, and fun gadgets come our way because of your pursuits of wealth, innovation, and personal delight.</w:t>
      </w:r>
      <w:r w:rsidRPr="00D3162D">
        <w:rPr>
          <w:sz w:val="16"/>
        </w:rPr>
        <w:t xml:space="preserve"> My hat is off to you all and I am honored to be alive at the same time you are.</w:t>
      </w:r>
    </w:p>
    <w:p w14:paraId="791ECA57" w14:textId="77777777" w:rsidR="004C51D3" w:rsidRPr="00151149" w:rsidRDefault="004C51D3" w:rsidP="004C51D3"/>
    <w:p w14:paraId="2D455B1A" w14:textId="77777777" w:rsidR="004C51D3" w:rsidRDefault="004C51D3" w:rsidP="004C51D3">
      <w:pPr>
        <w:rPr>
          <w:sz w:val="16"/>
        </w:rPr>
      </w:pPr>
    </w:p>
    <w:p w14:paraId="58C4B2B6" w14:textId="77777777" w:rsidR="004C51D3" w:rsidRDefault="004C51D3" w:rsidP="004C51D3">
      <w:pPr>
        <w:pStyle w:val="Heading4"/>
      </w:pPr>
      <w:r>
        <w:t>Empirics prove private space race is good for humanity- lowers costs/produces spillover benefits</w:t>
      </w:r>
    </w:p>
    <w:p w14:paraId="0D08C7C9" w14:textId="77777777" w:rsidR="004C51D3" w:rsidRPr="009F1278" w:rsidRDefault="004C51D3" w:rsidP="004C51D3">
      <w:pPr>
        <w:rPr>
          <w:rStyle w:val="Style13ptBold"/>
        </w:rPr>
      </w:pPr>
      <w:r w:rsidRPr="009F1278">
        <w:rPr>
          <w:rStyle w:val="Style13ptBold"/>
        </w:rPr>
        <w:t>Taylor 21</w:t>
      </w:r>
    </w:p>
    <w:p w14:paraId="24E5316E" w14:textId="77777777" w:rsidR="004C51D3" w:rsidRPr="009F1278" w:rsidRDefault="004C51D3" w:rsidP="004C51D3">
      <w:pPr>
        <w:rPr>
          <w:sz w:val="16"/>
        </w:rPr>
      </w:pPr>
      <w:r w:rsidRPr="009F1278">
        <w:rPr>
          <w:sz w:val="16"/>
        </w:rPr>
        <w:t xml:space="preserve">(Chris, </w:t>
      </w:r>
      <w:hyperlink r:id="rId14" w:history="1">
        <w:r w:rsidRPr="009F1278">
          <w:rPr>
            <w:rStyle w:val="Hyperlink"/>
            <w:sz w:val="16"/>
          </w:rPr>
          <w:t>https://mashable.com/article/space-billionaires-richard-branson-jeff-bezos-elon-musk-taxes</w:t>
        </w:r>
      </w:hyperlink>
      <w:r w:rsidRPr="009F1278">
        <w:rPr>
          <w:sz w:val="16"/>
        </w:rPr>
        <w:t xml:space="preserve">, 7-13) </w:t>
      </w:r>
    </w:p>
    <w:p w14:paraId="07A60069" w14:textId="77777777" w:rsidR="004C51D3" w:rsidRDefault="004C51D3" w:rsidP="004C51D3">
      <w:r w:rsidRPr="009F1278">
        <w:rPr>
          <w:rStyle w:val="StyleUnderline"/>
        </w:rPr>
        <w:t>With</w:t>
      </w:r>
      <w:r w:rsidRPr="009F1278">
        <w:rPr>
          <w:sz w:val="16"/>
        </w:rPr>
        <w:t xml:space="preserve"> such </w:t>
      </w:r>
      <w:r w:rsidRPr="009F1278">
        <w:rPr>
          <w:rStyle w:val="StyleUnderline"/>
        </w:rPr>
        <w:t>soap opera shenanigans</w:t>
      </w:r>
      <w:r w:rsidRPr="009F1278">
        <w:rPr>
          <w:sz w:val="16"/>
        </w:rPr>
        <w:t xml:space="preserve">, </w:t>
      </w:r>
      <w:r w:rsidRPr="009F1278">
        <w:rPr>
          <w:rStyle w:val="StyleUnderline"/>
        </w:rPr>
        <w:t>it's no surprise many observers on Twitter rolled their eyes</w:t>
      </w:r>
      <w:r w:rsidRPr="009F1278">
        <w:rPr>
          <w:sz w:val="16"/>
        </w:rPr>
        <w:t xml:space="preserve">. </w:t>
      </w:r>
      <w:r w:rsidRPr="009F1278">
        <w:rPr>
          <w:rStyle w:val="StyleUnderline"/>
        </w:rPr>
        <w:t>The same argument deployed against the Apollo moon shots</w:t>
      </w:r>
      <w:r w:rsidRPr="009F1278">
        <w:rPr>
          <w:sz w:val="16"/>
        </w:rPr>
        <w:t xml:space="preserve"> in the 1960s — </w:t>
      </w:r>
      <w:r w:rsidRPr="009F1278">
        <w:rPr>
          <w:rStyle w:val="Emphasis"/>
        </w:rPr>
        <w:t>space is too expensive when we have problems at home</w:t>
      </w:r>
      <w:r w:rsidRPr="009F1278">
        <w:rPr>
          <w:sz w:val="16"/>
        </w:rPr>
        <w:t xml:space="preserve"> — </w:t>
      </w:r>
      <w:r w:rsidRPr="009F1278">
        <w:rPr>
          <w:rStyle w:val="StyleUnderline"/>
        </w:rPr>
        <w:t>were rolled out again</w:t>
      </w:r>
      <w:r w:rsidRPr="009F1278">
        <w:rPr>
          <w:sz w:val="16"/>
        </w:rPr>
        <w:t>. (</w:t>
      </w:r>
      <w:r w:rsidRPr="009F1278">
        <w:rPr>
          <w:rStyle w:val="StyleUnderline"/>
        </w:rPr>
        <w:t>Never mind that the Pentagon's bloated $705 billion budget is more than eight times larger than the entire planet's spending on space</w:t>
      </w:r>
      <w:r w:rsidRPr="009F1278">
        <w:rPr>
          <w:sz w:val="16"/>
        </w:rPr>
        <w:t xml:space="preserve">.) </w:t>
      </w:r>
      <w:r w:rsidRPr="009F1278">
        <w:rPr>
          <w:rStyle w:val="StyleUnderline"/>
        </w:rPr>
        <w:t>This tim</w:t>
      </w:r>
      <w:r w:rsidRPr="009F1278">
        <w:rPr>
          <w:sz w:val="16"/>
        </w:rPr>
        <w:t xml:space="preserve">e the argument came </w:t>
      </w:r>
      <w:r w:rsidRPr="009F1278">
        <w:rPr>
          <w:rStyle w:val="StyleUnderline"/>
        </w:rPr>
        <w:t>layered with an extra assumption</w:t>
      </w:r>
      <w:r w:rsidRPr="009F1278">
        <w:rPr>
          <w:sz w:val="16"/>
        </w:rPr>
        <w:t xml:space="preserve">, that the Virgin Galactic vs. Blue Origin vs. SpaceX race represents </w:t>
      </w:r>
      <w:r w:rsidRPr="009F1278">
        <w:rPr>
          <w:rStyle w:val="StyleUnderline"/>
        </w:rPr>
        <w:t>nothing more than rich boys playing with their toys</w:t>
      </w:r>
      <w:r w:rsidRPr="009F1278">
        <w:rPr>
          <w:sz w:val="16"/>
        </w:rPr>
        <w:t xml:space="preserve">. </w:t>
      </w:r>
      <w:r w:rsidRPr="009F1278">
        <w:rPr>
          <w:rStyle w:val="StyleUnderline"/>
        </w:rPr>
        <w:t>However, that argument makes about as much sense as claiming that</w:t>
      </w:r>
      <w:r w:rsidRPr="009F1278">
        <w:rPr>
          <w:sz w:val="16"/>
        </w:rPr>
        <w:t xml:space="preserve"> Juan </w:t>
      </w:r>
      <w:r w:rsidRPr="009F1278">
        <w:rPr>
          <w:rStyle w:val="StyleUnderline"/>
        </w:rPr>
        <w:t>Trippe ordered his first batch of Boeing 707s just so he could go on joyrides</w:t>
      </w:r>
      <w:r w:rsidRPr="009F1278">
        <w:rPr>
          <w:sz w:val="16"/>
        </w:rPr>
        <w:t xml:space="preserve"> with his rich friends. In fact, what </w:t>
      </w:r>
      <w:r w:rsidRPr="009F1278">
        <w:rPr>
          <w:rStyle w:val="StyleUnderline"/>
        </w:rPr>
        <w:t>the Pan Am vs. TWA rivalry</w:t>
      </w:r>
      <w:r w:rsidRPr="009F1278">
        <w:rPr>
          <w:sz w:val="16"/>
        </w:rPr>
        <w:t xml:space="preserve"> did in the 1950s </w:t>
      </w:r>
      <w:r w:rsidRPr="009F1278">
        <w:rPr>
          <w:rStyle w:val="StyleUnderline"/>
        </w:rPr>
        <w:t>would change air travel forever</w:t>
      </w:r>
      <w:r w:rsidRPr="009F1278">
        <w:rPr>
          <w:sz w:val="16"/>
        </w:rPr>
        <w:t xml:space="preserve">. </w:t>
      </w:r>
      <w:r w:rsidRPr="009F1278">
        <w:rPr>
          <w:rStyle w:val="StyleUnderline"/>
        </w:rPr>
        <w:t xml:space="preserve">The more Boeings they bought, the more </w:t>
      </w:r>
      <w:r w:rsidRPr="009F1278">
        <w:rPr>
          <w:rStyle w:val="Emphasis"/>
        </w:rPr>
        <w:t>ticket prices plummeted.</w:t>
      </w:r>
      <w:r w:rsidRPr="009F1278">
        <w:rPr>
          <w:sz w:val="16"/>
        </w:rPr>
        <w:t xml:space="preserve"> The more people could afford to fly, the more service scaled up, until a trip to Paris was no longer completely out of reach for a U.S. middle-class household budget. </w:t>
      </w:r>
      <w:r w:rsidRPr="009F1278">
        <w:rPr>
          <w:rStyle w:val="StyleUnderline"/>
        </w:rPr>
        <w:t>That's the long-term plan for these companies' orbital rides too</w:t>
      </w:r>
      <w:r w:rsidRPr="009F1278">
        <w:rPr>
          <w:sz w:val="16"/>
        </w:rPr>
        <w:t xml:space="preserve">, with the added challenge of building infrastructure in our solar neighborhood so that we don't have to come back to Earth so soon. (Imagine if Trippe and Hughes also had to create Paris from scratch.) </w:t>
      </w:r>
      <w:r w:rsidRPr="009F1278">
        <w:rPr>
          <w:rStyle w:val="StyleUnderline"/>
        </w:rPr>
        <w:t>Space tourism isn't all about providing joyrides for the rich and famous</w:t>
      </w:r>
      <w:r w:rsidRPr="009F1278">
        <w:rPr>
          <w:sz w:val="16"/>
        </w:rPr>
        <w:t xml:space="preserve"> (Tom Hanks and Lady Gaga are among the celebrities who have signed up for $250,000 Virgin Galactic tickets); </w:t>
      </w:r>
      <w:r w:rsidRPr="009F1278">
        <w:rPr>
          <w:rStyle w:val="Emphasis"/>
        </w:rPr>
        <w:t>it's about using that revenue as seed money for our brave new cislunar world.</w:t>
      </w:r>
      <w:r>
        <w:rPr>
          <w:rStyle w:val="Emphasis"/>
        </w:rPr>
        <w:t xml:space="preserve"> </w:t>
      </w:r>
      <w:r w:rsidRPr="009F1278">
        <w:rPr>
          <w:sz w:val="16"/>
        </w:rPr>
        <w:t xml:space="preserve">I have previously argued that </w:t>
      </w:r>
      <w:r w:rsidRPr="009F1278">
        <w:rPr>
          <w:rStyle w:val="StyleUnderline"/>
        </w:rPr>
        <w:t>the space economy in the next century will mint trillions of dollars to the benefit of us all; this is how it begins.</w:t>
      </w:r>
      <w:r w:rsidRPr="009F1278">
        <w:rPr>
          <w:sz w:val="16"/>
        </w:rPr>
        <w:t xml:space="preserve"> Jeff Bezos noted way back in his high school valedictorian speech that more </w:t>
      </w:r>
      <w:r w:rsidRPr="009F1278">
        <w:rPr>
          <w:rStyle w:val="StyleUnderline"/>
        </w:rPr>
        <w:t xml:space="preserve">space-based industry will </w:t>
      </w:r>
      <w:r w:rsidRPr="009F1278">
        <w:rPr>
          <w:rStyle w:val="Emphasis"/>
        </w:rPr>
        <w:t>take the pressure off Earth's environment</w:t>
      </w:r>
      <w:r w:rsidRPr="009F1278">
        <w:rPr>
          <w:sz w:val="16"/>
        </w:rPr>
        <w:t xml:space="preserve">, and he was right about that. </w:t>
      </w:r>
      <w:r w:rsidRPr="009F1278">
        <w:rPr>
          <w:rStyle w:val="StyleUnderline"/>
        </w:rPr>
        <w:t>Industries like Big Pharma may do better making its products in zero G — and solar satellites can provide the entire planet with clean energy in one fell swoop</w:t>
      </w:r>
      <w:r w:rsidRPr="009F1278">
        <w:rPr>
          <w:sz w:val="16"/>
        </w:rPr>
        <w:t xml:space="preserve">. In the long run, </w:t>
      </w:r>
      <w:r w:rsidRPr="009F1278">
        <w:rPr>
          <w:rStyle w:val="Emphasis"/>
        </w:rPr>
        <w:t>growing the space economy might be capitalism's single best response to our climate emergency</w:t>
      </w:r>
      <w:r w:rsidRPr="009F1278">
        <w:rPr>
          <w:sz w:val="16"/>
        </w:rPr>
        <w:t xml:space="preserve">. </w:t>
      </w:r>
      <w:r w:rsidRPr="009F1278">
        <w:rPr>
          <w:rStyle w:val="StyleUnderline"/>
        </w:rPr>
        <w:t>Does this mean Bezos, Branson, and Musk are immune to criticism? Absolutely not</w:t>
      </w:r>
      <w:r w:rsidRPr="009F1278">
        <w:rPr>
          <w:sz w:val="16"/>
        </w:rPr>
        <w:t xml:space="preserve">. </w:t>
      </w:r>
      <w:r w:rsidRPr="009F1278">
        <w:rPr>
          <w:rStyle w:val="Emphasis"/>
        </w:rPr>
        <w:t>We can walk and chew gum at the same time</w:t>
      </w:r>
      <w:r w:rsidRPr="009F1278">
        <w:rPr>
          <w:sz w:val="16"/>
        </w:rPr>
        <w:t xml:space="preserve">. I've written about how Bezos' wealth has turned him into a raging asshole (to his own detriment; Blue Origin might have gotten off the ground faster if he'd had a better handle on how disgruntled his employees were). Branson demanded a bailout for his airline, Virgin Atlantic, even as he furloughed its staff. And Musk, of course, seems to spend as much of his life being a Twitter troll who pisses off the cryptocurrency crowd as he does doing actual business. Meanwhile, </w:t>
      </w:r>
      <w:r w:rsidRPr="009F1278">
        <w:rPr>
          <w:rStyle w:val="StyleUnderline"/>
        </w:rPr>
        <w:t>it's as clear as a space telescope that this trio of wealthy white dudes need to pay more than they are currently paying in taxes. Back when Trippe and Hughes were buying Boeings in the 1950s, they were on the hook for 91 cents out of every dollar over their first million</w:t>
      </w:r>
      <w:r w:rsidRPr="009F1278">
        <w:rPr>
          <w:sz w:val="16"/>
        </w:rPr>
        <w:t xml:space="preserve">. There were deductions and loopholes then as now, of course, and it's estimated that the actual top effective tax rate in the 1950s was a less sky-high 46 percent. Still, that was a lot more helpful to all of us than the average 3.4 percent tax rate the richest Americans — including Musk and Bezos — paid on $400 billion in new wealth between 2014 and 2018, according to a ProPublica investigation of IRS files. </w:t>
      </w:r>
      <w:r w:rsidRPr="009F1278">
        <w:rPr>
          <w:rStyle w:val="StyleUnderline"/>
        </w:rPr>
        <w:t>With the pandemic lifting billionaires' wealth by $1.6 trillion, there's even more of a crying need to legislate that these guys pay their fair share.</w:t>
      </w:r>
      <w:r>
        <w:rPr>
          <w:rStyle w:val="StyleUnderline"/>
        </w:rPr>
        <w:t xml:space="preserve"> </w:t>
      </w:r>
      <w:r w:rsidRPr="009F1278">
        <w:rPr>
          <w:rStyle w:val="StyleUnderline"/>
        </w:rPr>
        <w:t>Again, this would not impede their space activities, and would actually benefit their business in the long run by creating more customers</w:t>
      </w:r>
      <w:r w:rsidRPr="009F1278">
        <w:rPr>
          <w:sz w:val="16"/>
        </w:rPr>
        <w:t xml:space="preserve">. America's rising middle class in the 1950s, aided by government investment, was the source of its booming economy. We have enough data now to know that trickle-down economics is not a thing, not on this or any planet. </w:t>
      </w:r>
      <w:r w:rsidRPr="009F1278">
        <w:rPr>
          <w:rStyle w:val="StyleUnderline"/>
        </w:rPr>
        <w:t>So no, we shouldn't freak out about space billionaires who are at least helping to build out the infrastructure of the future. But they too can walk and chew gum at the same time, using their immense wealth to lift more of us off the planet at the same time as they contribute to our social security and our infrastructure</w:t>
      </w:r>
      <w:r w:rsidRPr="009F1278">
        <w:rPr>
          <w:sz w:val="16"/>
        </w:rPr>
        <w:t xml:space="preserve">. Their increasingly sprawling wealth can pay for universal healthcare even as we explore the universe. Branson, Bezos, and Musk can boldly go where air pioneers went before — by sending larger checks to the IRS. </w:t>
      </w:r>
    </w:p>
    <w:p w14:paraId="066A7F82" w14:textId="77777777" w:rsidR="004C51D3" w:rsidRDefault="004C51D3" w:rsidP="004C51D3"/>
    <w:p w14:paraId="3EAA5D04" w14:textId="77777777" w:rsidR="004C51D3" w:rsidRDefault="004C51D3" w:rsidP="004C51D3">
      <w:pPr>
        <w:pStyle w:val="Heading3"/>
      </w:pPr>
      <w:r>
        <w:t xml:space="preserve">I: Asteroids </w:t>
      </w:r>
    </w:p>
    <w:p w14:paraId="28BF4489" w14:textId="77777777" w:rsidR="004C51D3" w:rsidRDefault="004C51D3" w:rsidP="004C51D3"/>
    <w:p w14:paraId="4CB50CB1" w14:textId="77777777" w:rsidR="004C51D3" w:rsidRDefault="004C51D3" w:rsidP="004C51D3"/>
    <w:p w14:paraId="58B4C2BB" w14:textId="77777777" w:rsidR="004C51D3" w:rsidRDefault="004C51D3" w:rsidP="004C51D3">
      <w:pPr>
        <w:pStyle w:val="Heading4"/>
      </w:pPr>
      <w:r>
        <w:t>Asteroids make earth extinction inevitable- only space can solve</w:t>
      </w:r>
    </w:p>
    <w:p w14:paraId="299F775F" w14:textId="77777777" w:rsidR="004C51D3" w:rsidRPr="004A47B8" w:rsidRDefault="004C51D3" w:rsidP="004C51D3">
      <w:pPr>
        <w:rPr>
          <w:rStyle w:val="Style13ptBold"/>
          <w:lang w:val="de-DE"/>
        </w:rPr>
      </w:pPr>
      <w:r w:rsidRPr="004A47B8">
        <w:rPr>
          <w:rStyle w:val="Style13ptBold"/>
          <w:lang w:val="de-DE"/>
        </w:rPr>
        <w:t>Newitz 13</w:t>
      </w:r>
    </w:p>
    <w:p w14:paraId="65B33F84" w14:textId="77777777" w:rsidR="004C51D3" w:rsidRPr="004A47B8" w:rsidRDefault="004C51D3" w:rsidP="004C51D3">
      <w:pPr>
        <w:rPr>
          <w:sz w:val="16"/>
          <w:lang w:val="de-DE"/>
        </w:rPr>
      </w:pPr>
      <w:r w:rsidRPr="004A47B8">
        <w:rPr>
          <w:sz w:val="16"/>
          <w:lang w:val="de-DE"/>
        </w:rPr>
        <w:t xml:space="preserve">(Annalee, </w:t>
      </w:r>
      <w:hyperlink r:id="rId15" w:history="1">
        <w:r w:rsidRPr="004A47B8">
          <w:rPr>
            <w:rStyle w:val="Hyperlink"/>
            <w:sz w:val="16"/>
            <w:lang w:val="de-DE"/>
          </w:rPr>
          <w:t>https://slate.com/technology/2013/05/surviving-the-next-mass-extinction-humans-will-need-to-leave-earth-for-space-colonies.html</w:t>
        </w:r>
      </w:hyperlink>
      <w:r w:rsidRPr="004A47B8">
        <w:rPr>
          <w:sz w:val="16"/>
          <w:lang w:val="de-DE"/>
        </w:rPr>
        <w:t xml:space="preserve">, 5-15) </w:t>
      </w:r>
    </w:p>
    <w:p w14:paraId="28989A26" w14:textId="77777777" w:rsidR="004C51D3" w:rsidRDefault="004C51D3" w:rsidP="004C51D3">
      <w:r w:rsidRPr="009B56EA">
        <w:rPr>
          <w:sz w:val="16"/>
        </w:rPr>
        <w:t xml:space="preserve">When the Russian asteroid became a fireball in the air over Chelyabinsk, destroying buildings and injuring hundreds, we were lucky it wasn’t worse. What about when the next one hits? Just for fun, </w:t>
      </w:r>
      <w:r w:rsidRPr="009B56EA">
        <w:rPr>
          <w:rStyle w:val="StyleUnderline"/>
        </w:rPr>
        <w:t>let’s say a 10-kilometer-diameter asteroid</w:t>
      </w:r>
      <w:r w:rsidRPr="009B56EA">
        <w:rPr>
          <w:sz w:val="16"/>
        </w:rPr>
        <w:t>—much larger than the one over Chelyabinsk but close to the size of one that hit the planet 65 million years ago—</w:t>
      </w:r>
      <w:r w:rsidRPr="009B56EA">
        <w:rPr>
          <w:rStyle w:val="StyleUnderline"/>
        </w:rPr>
        <w:t xml:space="preserve">smashed into central California. It wouldn’t just destroy Hollywood and Silicon Valley. It would </w:t>
      </w:r>
      <w:r w:rsidRPr="009B56EA">
        <w:rPr>
          <w:rStyle w:val="Emphasis"/>
        </w:rPr>
        <w:t>punch a hole in the atmosphere.</w:t>
      </w:r>
      <w:r w:rsidRPr="009B56EA">
        <w:rPr>
          <w:sz w:val="16"/>
        </w:rPr>
        <w:t xml:space="preserve"> That’s what surprises people the most. Every disaster-from-space movie we’ve ever seen prepares us for fire and explosive destruction. Instead, blowback from the strike would be so powerful that it would hurl millions of tons of debris back into space. A thick, toxic cloud layer would settle over our upper atmosphere, wrapping itself around the world within hours after the impact, cutting off the sun. We’re not talking about an ordinary cloud, either. Packed with carbon, dust, and sulfur particles, it would reflect a lot more sunlight than a normal cloud would. Our satellites would record images of a once-blue planet gone brilliant white, like a pool ball. On Earth, it would be twilight for months</w:t>
      </w:r>
      <w:r w:rsidRPr="009B56EA">
        <w:rPr>
          <w:rStyle w:val="StyleUnderline"/>
        </w:rPr>
        <w:t>. Temperatures would plummet. Crops would die, and then the forests</w:t>
      </w:r>
      <w:r w:rsidRPr="009B56EA">
        <w:rPr>
          <w:sz w:val="16"/>
        </w:rPr>
        <w:t xml:space="preserve">. ADVERTISEMENT </w:t>
      </w:r>
      <w:r w:rsidRPr="009B56EA">
        <w:rPr>
          <w:rStyle w:val="StyleUnderline"/>
        </w:rPr>
        <w:t>There would be fires the whole time</w:t>
      </w:r>
      <w:r w:rsidRPr="009B56EA">
        <w:rPr>
          <w:sz w:val="16"/>
        </w:rPr>
        <w:t xml:space="preserve">, of course, especially around the impact site. </w:t>
      </w:r>
      <w:r w:rsidRPr="009B56EA">
        <w:rPr>
          <w:rStyle w:val="StyleUnderline"/>
        </w:rPr>
        <w:t>Plus earthquakes and volcanic eruptions</w:t>
      </w:r>
      <w:r w:rsidRPr="009B56EA">
        <w:rPr>
          <w:sz w:val="16"/>
        </w:rPr>
        <w:t>. B</w:t>
      </w:r>
      <w:r w:rsidRPr="009B56EA">
        <w:rPr>
          <w:rStyle w:val="Emphasis"/>
        </w:rPr>
        <w:t>ut most of the 5 billion people who are likely to be killed by an asteroid strike like this would die of famine.</w:t>
      </w:r>
      <w:r w:rsidRPr="009B56EA">
        <w:rPr>
          <w:sz w:val="16"/>
        </w:rPr>
        <w:t xml:space="preserve"> In many parts of the world, permanent dusk would mean nothing to feed our animals, let alone our families. Food supplies would dwindle. And that’s when the riots would start. This is an all-too-plausible scenario for the near future if we suffered an asteroid strike comparable to the one that killed most of the dinosaurs 65 million years ago. It wasn’t a giant explosion that exterminated Tyrannosaurus rex, Triceratops, and their kin. In reality, most of those giants died out over thousands of years, their numbers winnowed down to nothing as their food-rich, tropical environments grew barren and cold. Today, we have solid evidence that confirms </w:t>
      </w:r>
      <w:r w:rsidRPr="009B56EA">
        <w:rPr>
          <w:rStyle w:val="StyleUnderline"/>
        </w:rPr>
        <w:t>environmental changes like these can be blamed directly or indirectly for most mass extinctions</w:t>
      </w:r>
      <w:r w:rsidRPr="009B56EA">
        <w:rPr>
          <w:sz w:val="16"/>
        </w:rPr>
        <w:t xml:space="preserve"> that have scourged the Earth. And </w:t>
      </w:r>
      <w:r w:rsidRPr="009B56EA">
        <w:rPr>
          <w:rStyle w:val="Emphasis"/>
        </w:rPr>
        <w:t>that’s why our space program isn’t just something educational we’re doing to learn more about the universe</w:t>
      </w:r>
      <w:r w:rsidRPr="009B56EA">
        <w:rPr>
          <w:sz w:val="16"/>
        </w:rPr>
        <w:t xml:space="preserve">. </w:t>
      </w:r>
      <w:r w:rsidRPr="009B56EA">
        <w:rPr>
          <w:rStyle w:val="Emphasis"/>
        </w:rPr>
        <w:t>It’s vital to our survival as a species, because the Earth isn’t going to be a safe place for us in the long term.</w:t>
      </w:r>
      <w:r>
        <w:rPr>
          <w:rStyle w:val="Emphasis"/>
        </w:rPr>
        <w:t xml:space="preserve"> </w:t>
      </w:r>
      <w:r w:rsidRPr="009B56EA">
        <w:rPr>
          <w:sz w:val="16"/>
        </w:rPr>
        <w:t xml:space="preserve">I learned about the many pathways to mass death while researching my book published this week: Scatter, Adapt and Remember: How Humans Will Survive a Mass Extinction. </w:t>
      </w:r>
      <w:r w:rsidRPr="009B56EA">
        <w:rPr>
          <w:rStyle w:val="StyleUnderline"/>
        </w:rPr>
        <w:t>There is a pattern to how mass extinctions happen</w:t>
      </w:r>
      <w:r w:rsidRPr="009B56EA">
        <w:rPr>
          <w:sz w:val="16"/>
        </w:rPr>
        <w:t xml:space="preserve">. A calamity like an asteroid strike or an enormous volcanic eruption causes an initial disaster that kills a lot animals and plants at once. And this leads to climate changes that eventually kill more than 75 percent of all species on the planet, usually in less than a million years—the blink of an eye in geological time. </w:t>
      </w:r>
      <w:r w:rsidRPr="009B56EA">
        <w:rPr>
          <w:rStyle w:val="StyleUnderline"/>
        </w:rPr>
        <w:t>There is a pattern to survival, too</w:t>
      </w:r>
      <w:r w:rsidRPr="009B56EA">
        <w:rPr>
          <w:sz w:val="16"/>
        </w:rPr>
        <w:t xml:space="preserve">. Every mass extinction has its survivors. </w:t>
      </w:r>
      <w:r w:rsidRPr="009B56EA">
        <w:rPr>
          <w:rStyle w:val="StyleUnderline"/>
        </w:rPr>
        <w:t>A group of furry, mouselike mammals took over</w:t>
      </w:r>
      <w:r w:rsidRPr="009B56EA">
        <w:rPr>
          <w:sz w:val="16"/>
        </w:rPr>
        <w:t xml:space="preserve"> the planet </w:t>
      </w:r>
      <w:r w:rsidRPr="009B56EA">
        <w:rPr>
          <w:rStyle w:val="StyleUnderline"/>
        </w:rPr>
        <w:t>after the dinosaurs’</w:t>
      </w:r>
      <w:r w:rsidRPr="009B56EA">
        <w:rPr>
          <w:sz w:val="16"/>
        </w:rPr>
        <w:t xml:space="preserve"> heyday and eventually evolved into us. What these survivors have in common are three abilities encapsulated by the title of my book: </w:t>
      </w:r>
      <w:r w:rsidRPr="009B56EA">
        <w:rPr>
          <w:rStyle w:val="StyleUnderline"/>
        </w:rPr>
        <w:t xml:space="preserve">They are able to </w:t>
      </w:r>
      <w:r w:rsidRPr="009B56EA">
        <w:rPr>
          <w:rStyle w:val="Emphasis"/>
        </w:rPr>
        <w:t>scatter to many places</w:t>
      </w:r>
      <w:r w:rsidRPr="009B56EA">
        <w:rPr>
          <w:sz w:val="16"/>
        </w:rPr>
        <w:t xml:space="preserve"> </w:t>
      </w:r>
      <w:r w:rsidRPr="009B56EA">
        <w:rPr>
          <w:rStyle w:val="StyleUnderline"/>
        </w:rPr>
        <w:t>in the world, adapt to them, and remember how to avoid danger</w:t>
      </w:r>
      <w:r w:rsidRPr="009B56EA">
        <w:rPr>
          <w:sz w:val="16"/>
        </w:rPr>
        <w:t xml:space="preserve">. Humans are exceptionally good at all three, but perhaps our greatest strength is an ability to reconstruct the deep history of our planet—and to plan for the future. </w:t>
      </w:r>
      <w:r w:rsidRPr="009B56EA">
        <w:rPr>
          <w:rStyle w:val="StyleUnderline"/>
        </w:rPr>
        <w:t>Because we know Earth is inherently dangerous, any long-term plan for humanity has to involve building communities on other worlds</w:t>
      </w:r>
      <w:r w:rsidRPr="009B56EA">
        <w:rPr>
          <w:sz w:val="16"/>
        </w:rPr>
        <w:t xml:space="preserve">, or maybe in vast, artificial environments in space. But the process of doing so will take a lot longer, and be a lot weirder, than what you see in most science fiction stories. It’s likely we won’t have bustling cities the size of San Francisco on Mars or Titan in the next hundred years, so in the meantime we need to come up with a plan to deal with threats to Earth from space. Already, the U.N. Office for Outer Space Affairs and space agencies like NASA monitor the skies for potentially deadly asteroids in our neighborhood, called near-Earth objects (NEOs). These groups have already proposed simple solutions to the asteroid problem, all of which are within our technological grasp. Currently we are using powerful telescopes to map NEOs in the heavens that are bigger than a kilometer—a task that, thanks to NASA, the European Space Agency, and others, is largely complete. If we see an NEO that’s headed our way, we can deploy a small group of spacecraft to nudge it out of the way. As long as we catch an NEO when it is still years away, it is easy enough to push it just enough to change its trajectory so that it misses Earth by tens of thousands of miles. Again, we have the technology to do this today, and a growing space economy to support our efforts. Next, </w:t>
      </w:r>
      <w:r w:rsidRPr="009B56EA">
        <w:rPr>
          <w:rStyle w:val="StyleUnderline"/>
        </w:rPr>
        <w:t>we need a cost-effective way to leave the planet on a regular basis</w:t>
      </w:r>
      <w:r w:rsidRPr="009B56EA">
        <w:rPr>
          <w:sz w:val="16"/>
        </w:rPr>
        <w:t xml:space="preserve">. Rockets just aren’t going to cut it. </w:t>
      </w:r>
      <w:r w:rsidRPr="009B56EA">
        <w:rPr>
          <w:rStyle w:val="StyleUnderline"/>
        </w:rPr>
        <w:t>Rocket fuel is expensive, heavy, and injects huge amounts of carbon and other toxins into the environment</w:t>
      </w:r>
      <w:r w:rsidRPr="009B56EA">
        <w:rPr>
          <w:sz w:val="16"/>
        </w:rPr>
        <w:t>. It’s worked pretty well for our first baby steps into space, just as reed boats worked really well for our ancestors 50,000 years ago when we were first engaging in intercontinental ocean travel. But it’s not a good long-term solution.</w:t>
      </w:r>
    </w:p>
    <w:p w14:paraId="015E6C90" w14:textId="77777777" w:rsidR="004C51D3" w:rsidRDefault="004C51D3" w:rsidP="004C51D3">
      <w:pPr>
        <w:pStyle w:val="Heading3"/>
      </w:pPr>
      <w:r>
        <w:t xml:space="preserve">I: Environment </w:t>
      </w:r>
    </w:p>
    <w:p w14:paraId="1E77921A" w14:textId="77777777" w:rsidR="004C51D3" w:rsidRDefault="004C51D3" w:rsidP="004C51D3"/>
    <w:p w14:paraId="6C2CB55A" w14:textId="77777777" w:rsidR="004C51D3" w:rsidRDefault="004C51D3" w:rsidP="004C51D3">
      <w:pPr>
        <w:pStyle w:val="Heading4"/>
      </w:pPr>
      <w:r>
        <w:t>Space is key to solving earth bound environmental problems- innovation, data, overview effect</w:t>
      </w:r>
    </w:p>
    <w:p w14:paraId="0A363519" w14:textId="77777777" w:rsidR="004C51D3" w:rsidRPr="00CE1096" w:rsidRDefault="004C51D3" w:rsidP="004C51D3">
      <w:pPr>
        <w:rPr>
          <w:rStyle w:val="Style13ptBold"/>
        </w:rPr>
      </w:pPr>
      <w:r w:rsidRPr="00CE1096">
        <w:rPr>
          <w:rStyle w:val="Style13ptBold"/>
        </w:rPr>
        <w:t>Bartels 18</w:t>
      </w:r>
    </w:p>
    <w:p w14:paraId="5C9FB175" w14:textId="77777777" w:rsidR="004C51D3" w:rsidRPr="00CE1096" w:rsidRDefault="004C51D3" w:rsidP="004C51D3">
      <w:pPr>
        <w:rPr>
          <w:sz w:val="16"/>
        </w:rPr>
      </w:pPr>
      <w:r w:rsidRPr="00CE1096">
        <w:rPr>
          <w:sz w:val="16"/>
        </w:rPr>
        <w:t xml:space="preserve">(Meghan is a senior writer at Space.com and has more than five years' experience as a science journalist based in New York City.  </w:t>
      </w:r>
      <w:hyperlink r:id="rId16" w:history="1">
        <w:r w:rsidRPr="00CE1096">
          <w:rPr>
            <w:rStyle w:val="Hyperlink"/>
            <w:sz w:val="16"/>
          </w:rPr>
          <w:t>https://www.space.com/41818-earth-biodiversity-conservation-lessons-from-space.html</w:t>
        </w:r>
      </w:hyperlink>
      <w:r w:rsidRPr="00CE1096">
        <w:rPr>
          <w:sz w:val="16"/>
        </w:rPr>
        <w:t xml:space="preserve">, 9-13) </w:t>
      </w:r>
    </w:p>
    <w:p w14:paraId="7567CA3D" w14:textId="77777777" w:rsidR="004C51D3" w:rsidRPr="00CE1096" w:rsidRDefault="004C51D3" w:rsidP="004C51D3">
      <w:pPr>
        <w:rPr>
          <w:rStyle w:val="Emphasis"/>
        </w:rPr>
      </w:pPr>
      <w:r w:rsidRPr="00CE1096">
        <w:rPr>
          <w:sz w:val="16"/>
        </w:rPr>
        <w:t xml:space="preserve">Two </w:t>
      </w:r>
      <w:r w:rsidRPr="00CE1096">
        <w:rPr>
          <w:rStyle w:val="StyleUnderline"/>
        </w:rPr>
        <w:t xml:space="preserve">conservation scientists have published an editorial </w:t>
      </w:r>
      <w:r w:rsidRPr="00CE1096">
        <w:rPr>
          <w:sz w:val="16"/>
        </w:rPr>
        <w:t xml:space="preserve">in the prestigious scientific journal Nature today (Sept. 13) </w:t>
      </w:r>
      <w:r w:rsidRPr="00CE1096">
        <w:rPr>
          <w:rStyle w:val="StyleUnderline"/>
        </w:rPr>
        <w:t>calling for more space on Earth to be set aside for wildlife.</w:t>
      </w:r>
      <w:r w:rsidRPr="00CE1096">
        <w:rPr>
          <w:sz w:val="16"/>
        </w:rPr>
        <w:t xml:space="preserve"> But what does that mean for space exploration, and what does our history in space teach us about the wisdom of such an effort? </w:t>
      </w:r>
      <w:r w:rsidRPr="00CE1096">
        <w:rPr>
          <w:rStyle w:val="StyleUnderline"/>
        </w:rPr>
        <w:t>Space</w:t>
      </w:r>
      <w:r w:rsidRPr="00CE1096">
        <w:rPr>
          <w:sz w:val="16"/>
        </w:rPr>
        <w:t xml:space="preserve"> exploration </w:t>
      </w:r>
      <w:r w:rsidRPr="00CE1096">
        <w:rPr>
          <w:rStyle w:val="StyleUnderline"/>
        </w:rPr>
        <w:t>and the environmental movement have long been intertwined</w:t>
      </w:r>
      <w:r w:rsidRPr="00CE1096">
        <w:rPr>
          <w:sz w:val="16"/>
        </w:rPr>
        <w:t xml:space="preserve">, </w:t>
      </w:r>
      <w:r w:rsidRPr="00CE1096">
        <w:rPr>
          <w:rStyle w:val="StyleUnderline"/>
        </w:rPr>
        <w:t>with the latter galvanized by</w:t>
      </w:r>
      <w:r w:rsidRPr="00CE1096">
        <w:rPr>
          <w:sz w:val="16"/>
        </w:rPr>
        <w:t xml:space="preserve"> space-based imagery like the </w:t>
      </w:r>
      <w:r w:rsidRPr="00CE1096">
        <w:rPr>
          <w:rStyle w:val="StyleUnderline"/>
        </w:rPr>
        <w:t>Apollo 17</w:t>
      </w:r>
      <w:r w:rsidRPr="00CE1096">
        <w:rPr>
          <w:sz w:val="16"/>
        </w:rPr>
        <w:t xml:space="preserve"> crew's </w:t>
      </w:r>
      <w:r w:rsidRPr="00CE1096">
        <w:rPr>
          <w:rStyle w:val="StyleUnderline"/>
        </w:rPr>
        <w:t>Blue Marble photo</w:t>
      </w:r>
      <w:r w:rsidRPr="00CE1096">
        <w:rPr>
          <w:sz w:val="16"/>
        </w:rPr>
        <w:t xml:space="preserve"> of the full Earth disk and the Voyager mission's Pale Blue Dot image of Earth taken across 4 billion miles (6 billion kilometers) of our solar system. </w:t>
      </w:r>
      <w:r w:rsidRPr="00CE1096">
        <w:rPr>
          <w:rStyle w:val="StyleUnderline"/>
        </w:rPr>
        <w:t>Before space exploration</w:t>
      </w:r>
      <w:r w:rsidRPr="00CE1096">
        <w:rPr>
          <w:sz w:val="16"/>
        </w:rPr>
        <w:t xml:space="preserve"> began, "</w:t>
      </w:r>
      <w:r w:rsidRPr="00CE1096">
        <w:rPr>
          <w:rStyle w:val="Emphasis"/>
        </w:rPr>
        <w:t>there was no perception of Earth as a single entity and certainly no context for it in space,"</w:t>
      </w:r>
      <w:r w:rsidRPr="00CE1096">
        <w:rPr>
          <w:sz w:val="16"/>
        </w:rPr>
        <w:t xml:space="preserve"> Lisa Ruth </w:t>
      </w:r>
      <w:r w:rsidRPr="00CE1096">
        <w:rPr>
          <w:rStyle w:val="StyleUnderline"/>
        </w:rPr>
        <w:t>Rand, a historian of science</w:t>
      </w:r>
      <w:r w:rsidRPr="00CE1096">
        <w:rPr>
          <w:sz w:val="16"/>
        </w:rPr>
        <w:t xml:space="preserve">, technology and the environment who is currently the American Historical Association and NASA fellow in space history, </w:t>
      </w:r>
      <w:r w:rsidRPr="00CE1096">
        <w:rPr>
          <w:rStyle w:val="StyleUnderline"/>
        </w:rPr>
        <w:t>told Space.com</w:t>
      </w:r>
      <w:r w:rsidRPr="00CE1096">
        <w:rPr>
          <w:sz w:val="16"/>
        </w:rPr>
        <w:t xml:space="preserve">. [Wild! Scientists Are Watching Baby Turtles from Space] </w:t>
      </w:r>
      <w:r w:rsidRPr="00CE1096">
        <w:rPr>
          <w:rStyle w:val="Emphasis"/>
        </w:rPr>
        <w:t>"That was revolutionary</w:t>
      </w:r>
      <w:r w:rsidRPr="00CE1096">
        <w:rPr>
          <w:sz w:val="16"/>
        </w:rPr>
        <w:t xml:space="preserve"> at the time," she said of the sentiments inspired by the Blue Marble image. "Not only are we alone in space in this hostile, barren void, but also we are all in it together," she said. Now, </w:t>
      </w:r>
      <w:r w:rsidRPr="00CE1096">
        <w:rPr>
          <w:rStyle w:val="StyleUnderline"/>
        </w:rPr>
        <w:t xml:space="preserve">the view of Earth from orbit has become commonplace, but space is </w:t>
      </w:r>
      <w:r w:rsidRPr="00CE1096">
        <w:rPr>
          <w:rStyle w:val="Emphasis"/>
        </w:rPr>
        <w:t>still changing the way we think about Earth</w:t>
      </w:r>
      <w:r w:rsidRPr="00CE1096">
        <w:rPr>
          <w:sz w:val="16"/>
        </w:rPr>
        <w:t xml:space="preserve">. Over the past two decades, as exoplanet studies have blossomed, the connection has taken on a new spin as </w:t>
      </w:r>
      <w:r w:rsidRPr="00CE1096">
        <w:rPr>
          <w:rStyle w:val="StyleUnderline"/>
        </w:rPr>
        <w:t>we identify more and more worlds around other stars — but still find ourselves liking Earth best</w:t>
      </w:r>
      <w:r w:rsidRPr="00CE1096">
        <w:rPr>
          <w:sz w:val="16"/>
        </w:rPr>
        <w:t xml:space="preserve">. That's true closer to home as well, where even as we continue to learn about the worlds around us, we fail to find life, much less vibrant, complex ecosystems. "This is a wonderland," John Rummel, a senior scientist at the SETI Institute and a former planetary protection officer at NASA, told Space.com of Earth. "We have been ignorant about the things that we have been doing to the Earth's biosphere and it is much more complex and amazingly interdependent than anything we're likely to see in this solar system." Can we build a biosphere? The new editorial calls for meeting the goals that governments around the world have already agreed upon at a 2010 conference, of protecting at least 17 percent of land and 10 percent of ocean areas by 2020 — goals that humans currently fall far short on, at just 14.7 and 3.6 percent, respectively. But those targets may not be what we need to keep Earth's ecosystems functioning, some planetary scientists fear. "Now we are talking about a bioengineered world, we are not talking about a planet anymore; we are talking about a national park on a planetary level and it's not a biosphere anymore," Nathalie Cabrol, an astrobiologist at the SETI Institute, told Space.com. "We are going to create an artificial bubble when what we had was a beautifully working natural system." </w:t>
      </w:r>
      <w:r w:rsidRPr="00CE1096">
        <w:rPr>
          <w:rStyle w:val="StyleUnderline"/>
        </w:rPr>
        <w:t xml:space="preserve">Cordoning off land and seas to manage all the creatures around us isn't so different from building the type of artificial biospheres would-be explorers have dreamed up for other planets and moons. The similarity could mean that space endeavors </w:t>
      </w:r>
      <w:r w:rsidRPr="00CE1096">
        <w:rPr>
          <w:rStyle w:val="Emphasis"/>
        </w:rPr>
        <w:t>offer lessons for managing life here on Earth</w:t>
      </w:r>
      <w:r w:rsidRPr="00CE1096">
        <w:rPr>
          <w:rStyle w:val="StyleUnderline"/>
        </w:rPr>
        <w:t xml:space="preserve"> </w:t>
      </w:r>
      <w:r w:rsidRPr="00CE1096">
        <w:rPr>
          <w:sz w:val="16"/>
        </w:rPr>
        <w:t>— but those lessons may not be as encouraging as we might wish.</w:t>
      </w:r>
      <w:r>
        <w:rPr>
          <w:rStyle w:val="StyleUnderline"/>
        </w:rPr>
        <w:t xml:space="preserve"> </w:t>
      </w:r>
      <w:r w:rsidRPr="00CE1096">
        <w:rPr>
          <w:sz w:val="16"/>
        </w:rPr>
        <w:t xml:space="preserve">"I think </w:t>
      </w:r>
      <w:r w:rsidRPr="00CE1096">
        <w:rPr>
          <w:rStyle w:val="StyleUnderline"/>
        </w:rPr>
        <w:t>in understanding how to build an artificial biosphere and make it work we will provide more information about how to keep this one going," Rummel said</w:t>
      </w:r>
      <w:r w:rsidRPr="00CE1096">
        <w:rPr>
          <w:sz w:val="16"/>
        </w:rPr>
        <w:t xml:space="preserve">. That said, there won't be an easy solution. "Even at best, any biosphere that we could construct for centuries to come is going to be a mere shadow of what we have every day on the Earth," he said. [NASA's Best Earth-from-Space Photos by Astronauts (Gallery)] And even without ever having laid a brick or planted a seed on another world, humans have dipped their toes in the world of biosphere construction. Perhaps the most enthusiastic experiment came in 1991, when a crew of eight stepped foot inside a facility dubbed Biosphere 2 (Biosphere 1 being Earth, of course) in the middle of the Arizona desert. The two-year experiment was meant to be a self-sustaining miniature replica of Earth with 3,800 species, but while all eight crewmembers survived, it was a troubled experience. One crewmember briefly left the biosphere for emergency medical care. Sweet potatoes thrived so much better than most crops in the high carbon levels that crewmembers' skin picked up a faint orange sheen from eating so many of them. A whopping 40 percent of the species humans had carried with them went extinct. "It didn't turn out well for a majority of the species — including the humans — that were living there," Rand said. "Ultimately, there's a lot of challenges to creating life in microcosm elsewhere, even here." She used the term "hellish" to describe a video of life in the facility, which was overrun by invasive ants and cockroaches and bereft of species crewmembers had wanted to retain. One of the first to go was the honeybees, which unbeknown to the humans who built the biosphere, couldn't see in most of the facility. They were found dead, clustered near an emergency exit, the only place where the biosphere's glass let in the ultraviolet light bees use to navigate, Rand said. "Even this seemingly very controlled experiment still had problems with biodiversity," Rand said. That's a powerful lesson the history of this sort of endeavor can offer about the limitations of our power to build ecosystems ourselves. "If we can take advantage of what's already here and work with nature instead of trying to recreate it somewhere else, we have a much greater chance of success," she said. </w:t>
      </w:r>
      <w:r w:rsidRPr="00CE1096">
        <w:rPr>
          <w:rStyle w:val="StyleUnderline"/>
        </w:rPr>
        <w:t>While space offers a new perspective on Earth and its problems, space scientists cautioned against the common viewpoint that other planets can offer refuge if Earth becomes untenable for human existence</w:t>
      </w:r>
      <w:r w:rsidRPr="00CE1096">
        <w:rPr>
          <w:sz w:val="16"/>
        </w:rPr>
        <w:t xml:space="preserve">. That's the wrong approach, according to some. "We are not going to fix any of the problems that we have on Earth by going to Mars," Cabrol said. "If we are not capable of understanding our problems here on Earth," she said, "we are just going to transfer this mentality onto another planet." (Rand added that such projects would almost certainly perpetuate the same power relationships and inequities that have shaped terrestrial societies for millennia.) [The BFR: SpaceX's Mars-Colonization Architecture in Images] And fleeing is particularly risky given how grim life on another planet is likely to be for the foreseeable future. "Maybe what Mars is going to give us is a consciousness of how beautiful, precious, fragile Earth is." Cabrol said. "We should not use planetary exploration as an escape." </w:t>
      </w:r>
      <w:r w:rsidRPr="00CE1096">
        <w:rPr>
          <w:rStyle w:val="StyleUnderline"/>
        </w:rPr>
        <w:t>That isn't to say there's nothing space can offer us</w:t>
      </w:r>
      <w:r w:rsidRPr="00CE1096">
        <w:rPr>
          <w:sz w:val="16"/>
        </w:rPr>
        <w:t xml:space="preserve"> when it comes to solving our problems, Cabrol said. She said that </w:t>
      </w:r>
      <w:r w:rsidRPr="00CE1096">
        <w:rPr>
          <w:rStyle w:val="StyleUnderline"/>
        </w:rPr>
        <w:t xml:space="preserve">one of the gifts of planetary exploration is that it puts new challenges in our path and forces us to </w:t>
      </w:r>
      <w:r w:rsidRPr="00CE1096">
        <w:rPr>
          <w:rStyle w:val="Emphasis"/>
        </w:rPr>
        <w:t>solve them promptly, creatively and often remotely</w:t>
      </w:r>
      <w:r w:rsidRPr="00CE1096">
        <w:rPr>
          <w:sz w:val="16"/>
        </w:rPr>
        <w:t xml:space="preserve">. </w:t>
      </w:r>
      <w:r w:rsidRPr="00CE1096">
        <w:rPr>
          <w:rStyle w:val="StyleUnderline"/>
        </w:rPr>
        <w:t>That's the sort of skill with obvious implications for life on a fast-changing Earth.</w:t>
      </w:r>
      <w:r>
        <w:rPr>
          <w:rStyle w:val="StyleUnderline"/>
        </w:rPr>
        <w:t xml:space="preserve"> </w:t>
      </w:r>
      <w:r w:rsidRPr="00CE1096">
        <w:rPr>
          <w:sz w:val="16"/>
        </w:rPr>
        <w:t xml:space="preserve">And if we continue to lose biodiversity here on Earth, space exploration may slip out of reach, Rummel said, as species losses ripple through food webs and cause accelerating change. "The very basis of the economies and support systems on the Earth that allow us to envision going elsewhere with both robots and people, those are the things that are in jeopardy." He points to the host of ecosystem services we rely on without blinking an eye, from insects that pollinate crops to plants that filter air and soil that retains stormwater. The same is true of climate change, which is raising temperatures and strengthening storms around the world. NASA satellites have spent the week monitoring Hurricane Florence and a host of other tropical storms that will leave death and destruction in their wakes — and one of which has also delayed a cargo launch to the International Space Station. Last year's hurricanes Irma and Harvey damaged Kennedy Space Center and shuttered Johnson Space Center. But biodiversity loss and climate change are both massive, incremental, depressing problems — precisely the sort of challenge humans hate to tackle. "Innovation is sexy and fixing things that already exist that can be repaired is not," Rand said. "It's much more fun and glitzy to imagine trying to build something new in a new place." But here, </w:t>
      </w:r>
      <w:r w:rsidRPr="00CE1096">
        <w:rPr>
          <w:rStyle w:val="StyleUnderline"/>
        </w:rPr>
        <w:t>the history of space exploration may be able to offer a more productive mindset</w:t>
      </w:r>
      <w:r w:rsidRPr="00CE1096">
        <w:rPr>
          <w:sz w:val="16"/>
        </w:rPr>
        <w:t xml:space="preserve">, despite the temptation of looking to the next horizon and the next mission. </w:t>
      </w:r>
      <w:r w:rsidRPr="00CE1096">
        <w:rPr>
          <w:rStyle w:val="StyleUnderline"/>
        </w:rPr>
        <w:t xml:space="preserve">NASA has a long track record of extending missions and reprogramming damaged telescopes or robots already at work. Perhaps those examples, coupled with the nitty-gritty data and big-picture views that the agency offers of our home planet, can teach us to </w:t>
      </w:r>
      <w:r w:rsidRPr="00CE1096">
        <w:rPr>
          <w:rStyle w:val="Emphasis"/>
        </w:rPr>
        <w:t>embrace a culture of conservation.</w:t>
      </w:r>
    </w:p>
    <w:p w14:paraId="29C68637" w14:textId="77777777" w:rsidR="004C51D3" w:rsidRDefault="004C51D3" w:rsidP="004C51D3"/>
    <w:p w14:paraId="4017AFCA" w14:textId="77777777" w:rsidR="004C51D3" w:rsidRDefault="004C51D3" w:rsidP="004C51D3"/>
    <w:p w14:paraId="67BFC0FB" w14:textId="77777777" w:rsidR="004C51D3" w:rsidRDefault="004C51D3" w:rsidP="004C51D3">
      <w:pPr>
        <w:pStyle w:val="Heading3"/>
      </w:pPr>
      <w:r>
        <w:t xml:space="preserve">I: Environment </w:t>
      </w:r>
    </w:p>
    <w:p w14:paraId="425B4CE7" w14:textId="77777777" w:rsidR="004C51D3" w:rsidRDefault="004C51D3" w:rsidP="004C51D3"/>
    <w:p w14:paraId="43A20D17" w14:textId="77777777" w:rsidR="004C51D3" w:rsidRDefault="004C51D3" w:rsidP="004C51D3"/>
    <w:p w14:paraId="3ADCF6A9" w14:textId="77777777" w:rsidR="004C51D3" w:rsidRDefault="004C51D3" w:rsidP="004C51D3">
      <w:pPr>
        <w:pStyle w:val="Heading4"/>
      </w:pPr>
      <w:r>
        <w:t>Discount neg defense- we underestimate the threat of environmental collapse, its short term and existential</w:t>
      </w:r>
    </w:p>
    <w:p w14:paraId="49EF79ED" w14:textId="77777777" w:rsidR="004C51D3" w:rsidRPr="009B56EA" w:rsidRDefault="004C51D3" w:rsidP="004C51D3">
      <w:pPr>
        <w:rPr>
          <w:rStyle w:val="Style13ptBold"/>
        </w:rPr>
      </w:pPr>
      <w:r w:rsidRPr="009B56EA">
        <w:rPr>
          <w:rStyle w:val="Style13ptBold"/>
        </w:rPr>
        <w:t xml:space="preserve">SciTechDaily 4-25-21 </w:t>
      </w:r>
    </w:p>
    <w:p w14:paraId="03254C59" w14:textId="77777777" w:rsidR="004C51D3" w:rsidRPr="009B56EA" w:rsidRDefault="004C51D3" w:rsidP="004C51D3">
      <w:pPr>
        <w:rPr>
          <w:sz w:val="16"/>
        </w:rPr>
      </w:pPr>
      <w:r w:rsidRPr="009B56EA">
        <w:rPr>
          <w:sz w:val="16"/>
        </w:rPr>
        <w:t>(Flinders University, https://scitechdaily.com/experts-say-humanity-faces-a-grim-and-ghastly-future-state-of-planet-is-much-worse-than-most-people-understand/)</w:t>
      </w:r>
    </w:p>
    <w:p w14:paraId="48EE9E3D" w14:textId="77777777" w:rsidR="004C51D3" w:rsidRPr="009B56EA" w:rsidRDefault="004C51D3" w:rsidP="004C51D3">
      <w:pPr>
        <w:rPr>
          <w:rStyle w:val="StyleUnderline"/>
        </w:rPr>
      </w:pPr>
      <w:r w:rsidRPr="008567C9">
        <w:rPr>
          <w:rStyle w:val="StyleUnderline"/>
        </w:rPr>
        <w:t xml:space="preserve">The state of the planet is </w:t>
      </w:r>
      <w:r w:rsidRPr="008567C9">
        <w:rPr>
          <w:rStyle w:val="Emphasis"/>
        </w:rPr>
        <w:t>much worse than most people understand</w:t>
      </w:r>
      <w:r w:rsidRPr="008567C9">
        <w:rPr>
          <w:rStyle w:val="StyleUnderline"/>
        </w:rPr>
        <w:t xml:space="preserve"> and that humans face a grim and “ghastly future” unless extraordinary action is taken soon.</w:t>
      </w:r>
      <w:r>
        <w:rPr>
          <w:rStyle w:val="StyleUnderline"/>
        </w:rPr>
        <w:t xml:space="preserve"> </w:t>
      </w:r>
      <w:r w:rsidRPr="008567C9">
        <w:rPr>
          <w:rStyle w:val="StyleUnderline"/>
        </w:rPr>
        <w:t xml:space="preserve">A loss of biodiversity and accelerating climate change in the coming decades coupled with ignorance and inaction is threatening the </w:t>
      </w:r>
      <w:r w:rsidRPr="008567C9">
        <w:rPr>
          <w:rStyle w:val="Emphasis"/>
        </w:rPr>
        <w:t>survival of all species</w:t>
      </w:r>
      <w:r w:rsidRPr="009B56EA">
        <w:rPr>
          <w:sz w:val="16"/>
        </w:rPr>
        <w:t xml:space="preserve">, including our very own, </w:t>
      </w:r>
      <w:r w:rsidRPr="008567C9">
        <w:rPr>
          <w:rStyle w:val="StyleUnderline"/>
        </w:rPr>
        <w:t>according to the experts from</w:t>
      </w:r>
      <w:r w:rsidRPr="009B56EA">
        <w:rPr>
          <w:sz w:val="16"/>
        </w:rPr>
        <w:t xml:space="preserve"> institutions including </w:t>
      </w:r>
      <w:r w:rsidRPr="008567C9">
        <w:rPr>
          <w:rStyle w:val="StyleUnderline"/>
        </w:rPr>
        <w:t xml:space="preserve">Stanford </w:t>
      </w:r>
      <w:r w:rsidRPr="009B56EA">
        <w:rPr>
          <w:sz w:val="16"/>
        </w:rPr>
        <w:t>University, UCLA, and Flinders University. The researchers state that world leaders need a ‘cold shower’ regarding the state of our environment, both to plan and act to avoid a ghastly future. Lead author Professor Corey Bradshaw of Flinders University in Australia says he and his colleagues have summarised the state of the natural world in stark form to help clarify the gravity of the human predicament. “</w:t>
      </w:r>
      <w:r w:rsidRPr="009B56EA">
        <w:rPr>
          <w:rStyle w:val="StyleUnderline"/>
        </w:rPr>
        <w:t>Humanity is causing a rapid loss of biodiversity and, with it, Earth’s ability to support complex life. But the mainstream is having difficulty grasping the magnitude of this loss</w:t>
      </w:r>
      <w:r w:rsidRPr="009B56EA">
        <w:rPr>
          <w:sz w:val="16"/>
        </w:rPr>
        <w:t>, despite the steady erosion of the fabric of human civilization” Professor Bradshaw says. “In fact, the scale of the threats to the biosphere and all its lifeforms is so great that it is difficult to grasp for even well-informed experts. “The problem is compounded by ignorance and short-term self-interest, with the pursuit of wealth and political interests stymying the action that is crucial for survival” he says. Professor Paul Ehrlich of Stanford University says that no political or economic system, or leadership, is prepared to handle the predicted disasters, or even capable of such action. “Stopping biodiversity loss is nowhere close to the top of any country’s priorities, trailing far behind other concerns such as employment, healthcare, economic growth, or currency stability. “</w:t>
      </w:r>
      <w:r w:rsidRPr="009B56EA">
        <w:rPr>
          <w:rStyle w:val="StyleUnderline"/>
        </w:rPr>
        <w:t>While it is positive news that President Biden reengaged the US in Paris Climate accord within his first 100 days of office, it is a minuscule gesture given the scale of the challenge.</w:t>
      </w:r>
      <w:r w:rsidRPr="009B56EA">
        <w:rPr>
          <w:sz w:val="16"/>
        </w:rPr>
        <w:t xml:space="preserve"> “</w:t>
      </w:r>
      <w:r w:rsidRPr="009B56EA">
        <w:rPr>
          <w:rStyle w:val="Emphasis"/>
        </w:rPr>
        <w:t>Humanity is running an ecological Ponzi scheme</w:t>
      </w:r>
      <w:r w:rsidRPr="009B56EA">
        <w:rPr>
          <w:sz w:val="16"/>
        </w:rPr>
        <w:t xml:space="preserve"> </w:t>
      </w:r>
      <w:r w:rsidRPr="009B56EA">
        <w:rPr>
          <w:rStyle w:val="StyleUnderline"/>
        </w:rPr>
        <w:t>in which society robs nature and future generations to pay for short-term economic enhancement today</w:t>
      </w:r>
      <w:r w:rsidRPr="009B56EA">
        <w:rPr>
          <w:sz w:val="16"/>
        </w:rPr>
        <w:t>.” “</w:t>
      </w:r>
      <w:r w:rsidRPr="009B56EA">
        <w:rPr>
          <w:rStyle w:val="StyleUnderline"/>
        </w:rPr>
        <w:t xml:space="preserve">Most economies operate on the basis that counteraction now is too costly to be politically palatable. Combined with disinformation campaigns to protect short-term profits it is </w:t>
      </w:r>
      <w:r w:rsidRPr="009B56EA">
        <w:rPr>
          <w:rStyle w:val="Emphasis"/>
        </w:rPr>
        <w:t>doubtful that the scale of changes we need will be made in time”</w:t>
      </w:r>
      <w:r w:rsidRPr="009B56EA">
        <w:rPr>
          <w:sz w:val="16"/>
        </w:rPr>
        <w:t xml:space="preserve"> Professor Ehrlich says. Professor Dan Blumstein from UCLA says the scientists are choosing to speak boldly and fearlessly because life literally depends on it. “What we are saying might not be popular, and indeed is frightening. But we need to be candid, accurate, and honest if humanity is to understand the enormity of the challenges we face in creating a sustainable future. “Without political will backed by tangible action that scales to the enormity of the problems facing us, the added stresses to human health, wealth, and well-being will perversely diminish our political capacity to mitigate the erosion of the Earth’s life-support system upon which we all depend. “</w:t>
      </w:r>
      <w:r w:rsidRPr="009B56EA">
        <w:rPr>
          <w:rStyle w:val="StyleUnderline"/>
        </w:rPr>
        <w:t>Human population growth and consumption continues to escalate, and we’re still more focused on expanding human enterprise than we are on devising and implementing solutions to critical issues such as biodiversity loss. By the time we fully comprehend the impact of ecological deterioration, it will be too late.</w:t>
      </w:r>
      <w:r>
        <w:rPr>
          <w:rStyle w:val="StyleUnderline"/>
        </w:rPr>
        <w:t xml:space="preserve"> </w:t>
      </w:r>
    </w:p>
    <w:p w14:paraId="053974F0" w14:textId="77777777" w:rsidR="004C51D3" w:rsidRPr="00DB799B" w:rsidRDefault="004C51D3" w:rsidP="004C51D3"/>
    <w:p w14:paraId="0847DF73" w14:textId="77777777" w:rsidR="004C51D3" w:rsidRDefault="004C51D3" w:rsidP="004C51D3">
      <w:pPr>
        <w:pStyle w:val="Heading3"/>
      </w:pPr>
      <w:r>
        <w:t xml:space="preserve">AT: Tech Barriers </w:t>
      </w:r>
    </w:p>
    <w:p w14:paraId="48540476" w14:textId="77777777" w:rsidR="004C51D3" w:rsidRDefault="004C51D3" w:rsidP="004C51D3"/>
    <w:p w14:paraId="5A3BF9DC" w14:textId="77777777" w:rsidR="004C51D3" w:rsidRDefault="004C51D3" w:rsidP="004C51D3">
      <w:pPr>
        <w:pStyle w:val="Heading4"/>
      </w:pPr>
      <w:r>
        <w:t xml:space="preserve">Organic growth models harness terrestrial resources to make colonization possible </w:t>
      </w:r>
    </w:p>
    <w:p w14:paraId="49ED4257" w14:textId="77777777" w:rsidR="004C51D3" w:rsidRPr="00B60AF4" w:rsidRDefault="004C51D3" w:rsidP="004C51D3">
      <w:pPr>
        <w:rPr>
          <w:rStyle w:val="Style13ptBold"/>
        </w:rPr>
      </w:pPr>
      <w:r w:rsidRPr="00B60AF4">
        <w:rPr>
          <w:rStyle w:val="Style13ptBold"/>
        </w:rPr>
        <w:t>Zubrin, PhD, 19</w:t>
      </w:r>
    </w:p>
    <w:p w14:paraId="2E16E025" w14:textId="77777777" w:rsidR="004C51D3" w:rsidRPr="00B60AF4" w:rsidRDefault="004C51D3" w:rsidP="004C51D3">
      <w:pPr>
        <w:rPr>
          <w:sz w:val="16"/>
        </w:rPr>
      </w:pPr>
      <w:r w:rsidRPr="00B60AF4">
        <w:rPr>
          <w:sz w:val="16"/>
        </w:rPr>
        <w:t xml:space="preserve">(Robert, interviewed by Charles Monroe-Kang </w:t>
      </w:r>
      <w:hyperlink r:id="rId17" w:history="1">
        <w:r w:rsidRPr="00B60AF4">
          <w:rPr>
            <w:rStyle w:val="Hyperlink"/>
            <w:sz w:val="16"/>
          </w:rPr>
          <w:t>https://www.ttbook.org/interview/how-colony-mars-would-change-everything-earth</w:t>
        </w:r>
      </w:hyperlink>
      <w:r w:rsidRPr="00B60AF4">
        <w:rPr>
          <w:sz w:val="16"/>
        </w:rPr>
        <w:t xml:space="preserve">, for the date at the end it says this Original Air Date: May 04, 2019 Post date: February 15, 2022, but its not Feb 15 yet so…) </w:t>
      </w:r>
    </w:p>
    <w:p w14:paraId="5B3A7972" w14:textId="6B7EC633" w:rsidR="004C51D3" w:rsidRPr="00721586" w:rsidRDefault="004C51D3" w:rsidP="00721586">
      <w:pPr>
        <w:rPr>
          <w:sz w:val="16"/>
        </w:rPr>
      </w:pPr>
      <w:r w:rsidRPr="00B60AF4">
        <w:rPr>
          <w:sz w:val="16"/>
        </w:rPr>
        <w:t xml:space="preserve">CMK: </w:t>
      </w:r>
      <w:r w:rsidRPr="00B60AF4">
        <w:rPr>
          <w:rStyle w:val="StyleUnderline"/>
        </w:rPr>
        <w:t>How would this work, exactly</w:t>
      </w:r>
      <w:r w:rsidRPr="00B60AF4">
        <w:rPr>
          <w:sz w:val="16"/>
        </w:rPr>
        <w:t xml:space="preserve">? What’s the plan? RZ: </w:t>
      </w:r>
      <w:r w:rsidRPr="00B60AF4">
        <w:rPr>
          <w:rStyle w:val="StyleUnderline"/>
        </w:rPr>
        <w:t>The way to go is with a few small exploration missions to find the right place for a permanent outpost. Then you send lots of cargos with habitations. Then you send a few groups of people to set up greenhouses for food production and facilities to manufacturer plastics, steel, propellant, and oxygen</w:t>
      </w:r>
      <w:r w:rsidRPr="00B60AF4">
        <w:rPr>
          <w:sz w:val="16"/>
        </w:rPr>
        <w:t xml:space="preserve">. And </w:t>
      </w:r>
      <w:r w:rsidRPr="00B60AF4">
        <w:rPr>
          <w:rStyle w:val="StyleUnderline"/>
        </w:rPr>
        <w:t>once you create the capacity for people to be self-supportive, you can send more and more of them.</w:t>
      </w:r>
      <w:r>
        <w:rPr>
          <w:rStyle w:val="StyleUnderline"/>
        </w:rPr>
        <w:t xml:space="preserve"> </w:t>
      </w:r>
      <w:r w:rsidRPr="00B60AF4">
        <w:rPr>
          <w:sz w:val="16"/>
        </w:rPr>
        <w:t xml:space="preserve">So </w:t>
      </w:r>
      <w:r w:rsidRPr="00B60AF4">
        <w:rPr>
          <w:rStyle w:val="StyleUnderline"/>
        </w:rPr>
        <w:t xml:space="preserve">it won’t be like the Normandy landing, with 100,000 people the first day and another 100,000 in the second wave. It’ll be more </w:t>
      </w:r>
      <w:r w:rsidRPr="00B60AF4">
        <w:rPr>
          <w:rStyle w:val="Emphasis"/>
        </w:rPr>
        <w:t>organic growth.</w:t>
      </w:r>
      <w:r w:rsidRPr="00B60AF4">
        <w:rPr>
          <w:sz w:val="16"/>
        </w:rPr>
        <w:t xml:space="preserve"> CMK: What about water? RB: </w:t>
      </w:r>
      <w:r w:rsidRPr="00B60AF4">
        <w:rPr>
          <w:rStyle w:val="StyleUnderline"/>
        </w:rPr>
        <w:t>There's water on Mars — and not just at the poles</w:t>
      </w:r>
      <w:r w:rsidRPr="00B60AF4">
        <w:rPr>
          <w:sz w:val="16"/>
        </w:rPr>
        <w:t xml:space="preserve">. </w:t>
      </w:r>
      <w:r w:rsidRPr="00B60AF4">
        <w:rPr>
          <w:rStyle w:val="StyleUnderline"/>
        </w:rPr>
        <w:t>That’s one of the discoveries to come out of NASA’s</w:t>
      </w:r>
      <w:r w:rsidRPr="00B60AF4">
        <w:rPr>
          <w:sz w:val="16"/>
        </w:rPr>
        <w:t xml:space="preserve"> very successful </w:t>
      </w:r>
      <w:r w:rsidRPr="00B60AF4">
        <w:rPr>
          <w:rStyle w:val="StyleUnderline"/>
        </w:rPr>
        <w:t>robotic planetary exploration program</w:t>
      </w:r>
      <w:r w:rsidRPr="00B60AF4">
        <w:rPr>
          <w:sz w:val="16"/>
        </w:rPr>
        <w:t xml:space="preserve">. We have now discovered glaciers on Mars at about the same latitude as San Francisco on Earth. </w:t>
      </w:r>
      <w:r w:rsidRPr="00B60AF4">
        <w:rPr>
          <w:rStyle w:val="StyleUnderline"/>
        </w:rPr>
        <w:t>They contain more water than the American Great Lakes</w:t>
      </w:r>
      <w:r w:rsidRPr="00B60AF4">
        <w:rPr>
          <w:sz w:val="16"/>
        </w:rPr>
        <w:t xml:space="preserve"> and they're covered by only a few feet of dust and sand. So they're within shoveling distance.</w:t>
      </w:r>
    </w:p>
    <w:p w14:paraId="6D51E620" w14:textId="77777777" w:rsidR="004C51D3" w:rsidRDefault="004C51D3" w:rsidP="004C51D3">
      <w:pPr>
        <w:pStyle w:val="Heading4"/>
      </w:pPr>
      <w:r>
        <w:t>Laser propulsion solves Time/lift problems</w:t>
      </w:r>
    </w:p>
    <w:p w14:paraId="79F6400C" w14:textId="77777777" w:rsidR="004C51D3" w:rsidRPr="00D42ABD" w:rsidRDefault="004C51D3" w:rsidP="004C51D3">
      <w:pPr>
        <w:rPr>
          <w:rStyle w:val="Style13ptBold"/>
        </w:rPr>
      </w:pPr>
      <w:r w:rsidRPr="00D42ABD">
        <w:rPr>
          <w:rStyle w:val="Style13ptBold"/>
        </w:rPr>
        <w:t>Tran 2</w:t>
      </w:r>
      <w:r>
        <w:rPr>
          <w:rStyle w:val="Style13ptBold"/>
        </w:rPr>
        <w:t>2</w:t>
      </w:r>
    </w:p>
    <w:p w14:paraId="7704183F" w14:textId="77777777" w:rsidR="004C51D3" w:rsidRPr="00D42ABD" w:rsidRDefault="004C51D3" w:rsidP="004C51D3">
      <w:pPr>
        <w:rPr>
          <w:sz w:val="16"/>
        </w:rPr>
      </w:pPr>
      <w:r w:rsidRPr="00D42ABD">
        <w:rPr>
          <w:sz w:val="16"/>
        </w:rPr>
        <w:t xml:space="preserve">(Tony, </w:t>
      </w:r>
      <w:hyperlink r:id="rId18" w:history="1">
        <w:r w:rsidRPr="006F78C4">
          <w:rPr>
            <w:rStyle w:val="Hyperlink"/>
            <w:sz w:val="16"/>
          </w:rPr>
          <w:t>https://futurism.com/the-byte/mars-giant-laser-earth</w:t>
        </w:r>
      </w:hyperlink>
      <w:r>
        <w:rPr>
          <w:sz w:val="16"/>
        </w:rPr>
        <w:t>, 2-8, this article has no date listed but is commenting on this https://phys.org/news/2022-02-laser-mars.html</w:t>
      </w:r>
      <w:r w:rsidRPr="00D42ABD">
        <w:rPr>
          <w:sz w:val="16"/>
        </w:rPr>
        <w:t>)</w:t>
      </w:r>
    </w:p>
    <w:p w14:paraId="27A420D4" w14:textId="79867DE5" w:rsidR="004C51D3" w:rsidRDefault="004C51D3" w:rsidP="00721586">
      <w:r w:rsidRPr="00D42ABD">
        <w:rPr>
          <w:rStyle w:val="StyleUnderline"/>
        </w:rPr>
        <w:t>One of the biggest challenges</w:t>
      </w:r>
      <w:r w:rsidRPr="00D42ABD">
        <w:rPr>
          <w:sz w:val="16"/>
        </w:rPr>
        <w:t xml:space="preserve"> that we need to solve </w:t>
      </w:r>
      <w:r w:rsidRPr="00D42ABD">
        <w:rPr>
          <w:rStyle w:val="StyleUnderline"/>
        </w:rPr>
        <w:t>to colonize Mars is how to resupply</w:t>
      </w:r>
      <w:r w:rsidRPr="00D42ABD">
        <w:rPr>
          <w:sz w:val="16"/>
        </w:rPr>
        <w:t xml:space="preserve"> astronauts on the Red Planet quickly. To that end, </w:t>
      </w:r>
      <w:r w:rsidRPr="00D42ABD">
        <w:rPr>
          <w:rStyle w:val="StyleUnderline"/>
        </w:rPr>
        <w:t>a team of researchers came up with a clever plan using a laser to send a spacecraft to Mars in just 45 days</w:t>
      </w:r>
      <w:r w:rsidRPr="00D42ABD">
        <w:rPr>
          <w:sz w:val="16"/>
        </w:rPr>
        <w:t xml:space="preserve"> — </w:t>
      </w:r>
      <w:r w:rsidRPr="00D42ABD">
        <w:rPr>
          <w:rStyle w:val="Emphasis"/>
        </w:rPr>
        <w:t>cutting the travel by months</w:t>
      </w:r>
      <w:r w:rsidRPr="00D42ABD">
        <w:rPr>
          <w:sz w:val="16"/>
        </w:rPr>
        <w:t xml:space="preserve">. </w:t>
      </w:r>
      <w:r w:rsidRPr="00D42ABD">
        <w:rPr>
          <w:rStyle w:val="StyleUnderline"/>
        </w:rPr>
        <w:t>The team from McGill University designed a system that uses a 10-meter wide laser array on Earth to power up an orbiting spacecraft</w:t>
      </w:r>
      <w:r w:rsidRPr="00D42ABD">
        <w:rPr>
          <w:sz w:val="16"/>
        </w:rPr>
        <w:t xml:space="preserve">, Phys.org reports. The laser would heat hydrogen plasma in the ship until it creates enough superheated hydrogen gas to propel it to Mars. Basically, </w:t>
      </w:r>
      <w:r w:rsidRPr="00D42ABD">
        <w:rPr>
          <w:rStyle w:val="StyleUnderline"/>
        </w:rPr>
        <w:t xml:space="preserve">it would allow us to supply interplanetary thrusting power from down on Earth — without worrying about </w:t>
      </w:r>
      <w:r w:rsidRPr="00D42ABD">
        <w:rPr>
          <w:rStyle w:val="Emphasis"/>
        </w:rPr>
        <w:t>launching all that heavy fuel into space</w:t>
      </w:r>
      <w:r w:rsidRPr="00D42ABD">
        <w:rPr>
          <w:sz w:val="16"/>
        </w:rPr>
        <w:t xml:space="preserve">. </w:t>
      </w:r>
      <w:r w:rsidRPr="00D42ABD">
        <w:rPr>
          <w:rStyle w:val="StyleUnderline"/>
        </w:rPr>
        <w:t>“Laser-thermal propulsion enables rapid transport missions of one ton with laser arrays the size of a volleyball court</w:t>
      </w:r>
      <w:r w:rsidRPr="00D42ABD">
        <w:rPr>
          <w:sz w:val="16"/>
        </w:rPr>
        <w:t xml:space="preserve">,” Emmanuel </w:t>
      </w:r>
      <w:r w:rsidRPr="00D42ABD">
        <w:rPr>
          <w:rStyle w:val="StyleUnderline"/>
        </w:rPr>
        <w:t>Duplay, lead author</w:t>
      </w:r>
      <w:r w:rsidRPr="00D42ABD">
        <w:rPr>
          <w:sz w:val="16"/>
        </w:rPr>
        <w:t xml:space="preserve"> of a paper and former student at McGill University’s Summer Undergraduate Research in Engineering Program, </w:t>
      </w:r>
      <w:r w:rsidRPr="00D42ABD">
        <w:rPr>
          <w:rStyle w:val="StyleUnderline"/>
        </w:rPr>
        <w:t>told the website</w:t>
      </w:r>
      <w:r w:rsidRPr="00D42ABD">
        <w:rPr>
          <w:sz w:val="16"/>
        </w:rPr>
        <w:t xml:space="preserve">. Express Trip </w:t>
      </w:r>
      <w:r w:rsidRPr="00D42ABD">
        <w:rPr>
          <w:rStyle w:val="StyleUnderline"/>
        </w:rPr>
        <w:t>The team created the concept after NASA issued an engineering challenge to design a method of getting to Mars that could carry a 1,000 kilogram payload in no more than 45 days</w:t>
      </w:r>
      <w:r w:rsidRPr="00D42ABD">
        <w:rPr>
          <w:sz w:val="16"/>
        </w:rPr>
        <w:t xml:space="preserve">. </w:t>
      </w:r>
      <w:r w:rsidRPr="00D42ABD">
        <w:rPr>
          <w:rStyle w:val="StyleUnderline"/>
        </w:rPr>
        <w:t>Their system, detailed in a paper in the journal Acta Astronautica, would be able to take crucial supplies and astronauts to Mars colonies in a trip that would typically take months in traditional chemically-fueled rockets.</w:t>
      </w:r>
      <w:r>
        <w:rPr>
          <w:rStyle w:val="StyleUnderline"/>
        </w:rPr>
        <w:t xml:space="preserve"> </w:t>
      </w:r>
      <w:r w:rsidRPr="00D42ABD">
        <w:rPr>
          <w:rStyle w:val="StyleUnderline"/>
        </w:rPr>
        <w:t>Once it gets to Mars, it’ll use the Red Planet’s thin atmosphere to “aerobrake</w:t>
      </w:r>
      <w:r w:rsidRPr="00D42ABD">
        <w:rPr>
          <w:sz w:val="16"/>
        </w:rPr>
        <w:t xml:space="preserve">” — a delicate and potentially dangerous maneuver that rapidly decelerates the ship. </w:t>
      </w:r>
      <w:r w:rsidRPr="00D42ABD">
        <w:rPr>
          <w:rStyle w:val="StyleUnderline"/>
        </w:rPr>
        <w:t>While traditional spacecraft would use chemical propellents to stop, that requires more weight in the payload to carry the fuel. Using Mars’ atmosphere circumvents that.</w:t>
      </w:r>
      <w:r>
        <w:rPr>
          <w:rStyle w:val="StyleUnderline"/>
        </w:rPr>
        <w:t xml:space="preserve"> </w:t>
      </w:r>
      <w:r w:rsidRPr="00D42ABD">
        <w:rPr>
          <w:rStyle w:val="StyleUnderline"/>
        </w:rPr>
        <w:t>The design is incredibly fascinating and offers a lot of promise</w:t>
      </w:r>
      <w:r w:rsidRPr="00D42ABD">
        <w:rPr>
          <w:sz w:val="16"/>
        </w:rPr>
        <w:t xml:space="preserve">, but it’s still very much in the conceptual stage. For now, we’ll just have to deal with pesky rockets that can potentially explode on the launch pad. </w:t>
      </w:r>
    </w:p>
    <w:p w14:paraId="5E8C23E1" w14:textId="77777777" w:rsidR="004C51D3" w:rsidRDefault="004C51D3" w:rsidP="004C51D3">
      <w:pPr>
        <w:pStyle w:val="Heading4"/>
      </w:pPr>
      <w:r>
        <w:t>Rapid innovations make colonization possible- solves launch weight/resource shortages at target</w:t>
      </w:r>
    </w:p>
    <w:p w14:paraId="414957CA" w14:textId="77777777" w:rsidR="004C51D3" w:rsidRPr="00225B5A" w:rsidRDefault="004C51D3" w:rsidP="004C51D3">
      <w:pPr>
        <w:rPr>
          <w:rStyle w:val="Style13ptBold"/>
        </w:rPr>
      </w:pPr>
      <w:r w:rsidRPr="00225B5A">
        <w:rPr>
          <w:rStyle w:val="Style13ptBold"/>
        </w:rPr>
        <w:t xml:space="preserve">Rabie 20 </w:t>
      </w:r>
    </w:p>
    <w:p w14:paraId="35B9AD2F" w14:textId="77777777" w:rsidR="004C51D3" w:rsidRPr="00225B5A" w:rsidRDefault="004C51D3" w:rsidP="004C51D3">
      <w:pPr>
        <w:rPr>
          <w:sz w:val="16"/>
        </w:rPr>
      </w:pPr>
      <w:r w:rsidRPr="00225B5A">
        <w:rPr>
          <w:sz w:val="16"/>
        </w:rPr>
        <w:t xml:space="preserve">(Passant, Passant is is an award-winning journalist from Cairo, Egypt, who relocated to New York to pursue a master's degree in science journalism at New York University. </w:t>
      </w:r>
      <w:hyperlink r:id="rId19" w:history="1">
        <w:r w:rsidRPr="00225B5A">
          <w:rPr>
            <w:rStyle w:val="Hyperlink"/>
            <w:sz w:val="16"/>
          </w:rPr>
          <w:t>https://www.inverse.com/science/3-unexpected-tools-make-human-space-colonies-reality</w:t>
        </w:r>
      </w:hyperlink>
      <w:r w:rsidRPr="00225B5A">
        <w:rPr>
          <w:sz w:val="16"/>
        </w:rPr>
        <w:t xml:space="preserve">, 1-22) </w:t>
      </w:r>
    </w:p>
    <w:p w14:paraId="6766E36E" w14:textId="3798C5A2" w:rsidR="004C51D3" w:rsidRDefault="004C51D3" w:rsidP="00721586">
      <w:r w:rsidRPr="001F741B">
        <w:rPr>
          <w:rStyle w:val="StyleUnderline"/>
        </w:rPr>
        <w:t>The 2020s are shaping up to be a new era of human space exploration</w:t>
      </w:r>
      <w:r w:rsidRPr="00225B5A">
        <w:rPr>
          <w:sz w:val="16"/>
        </w:rPr>
        <w:t xml:space="preserve">. The industry has set its eyes on a return to the Moon by the year 2024, followed by the first human mission to Mars. </w:t>
      </w:r>
      <w:r w:rsidRPr="001F741B">
        <w:rPr>
          <w:rStyle w:val="StyleUnderline"/>
        </w:rPr>
        <w:t>The ultimate goal is to build human colonies</w:t>
      </w:r>
      <w:r w:rsidRPr="00225B5A">
        <w:rPr>
          <w:sz w:val="16"/>
        </w:rPr>
        <w:t xml:space="preserve"> </w:t>
      </w:r>
      <w:r w:rsidRPr="001F741B">
        <w:rPr>
          <w:rStyle w:val="StyleUnderline"/>
        </w:rPr>
        <w:t>on the lunar surface, which would serve as a kind of rest stop for future missions to Mars</w:t>
      </w:r>
      <w:r w:rsidRPr="00225B5A">
        <w:rPr>
          <w:sz w:val="16"/>
        </w:rPr>
        <w:t xml:space="preserve"> and other deep-space destinations. </w:t>
      </w:r>
      <w:r w:rsidRPr="001F741B">
        <w:rPr>
          <w:rStyle w:val="Emphasis"/>
        </w:rPr>
        <w:t>The most-ambitious plan</w:t>
      </w:r>
      <w:r w:rsidRPr="00225B5A">
        <w:rPr>
          <w:sz w:val="16"/>
        </w:rPr>
        <w:t xml:space="preserve"> </w:t>
      </w:r>
      <w:r w:rsidRPr="001F741B">
        <w:rPr>
          <w:rStyle w:val="StyleUnderline"/>
        </w:rPr>
        <w:t>comes from</w:t>
      </w:r>
      <w:r w:rsidRPr="001F741B">
        <w:rPr>
          <w:rStyle w:val="Emphasis"/>
        </w:rPr>
        <w:t xml:space="preserve"> private</w:t>
      </w:r>
      <w:r w:rsidRPr="00225B5A">
        <w:rPr>
          <w:sz w:val="16"/>
        </w:rPr>
        <w:t xml:space="preserve"> aerospace company </w:t>
      </w:r>
      <w:r w:rsidRPr="001F741B">
        <w:rPr>
          <w:rStyle w:val="Emphasis"/>
        </w:rPr>
        <w:t>SpaceX,</w:t>
      </w:r>
      <w:r w:rsidRPr="00225B5A">
        <w:rPr>
          <w:sz w:val="16"/>
        </w:rPr>
        <w:t xml:space="preserve"> </w:t>
      </w:r>
      <w:r w:rsidRPr="001F741B">
        <w:rPr>
          <w:rStyle w:val="StyleUnderline"/>
        </w:rPr>
        <w:t>which hopes to colonize the Red Planet by</w:t>
      </w:r>
      <w:r w:rsidRPr="00225B5A">
        <w:rPr>
          <w:sz w:val="16"/>
        </w:rPr>
        <w:t xml:space="preserve"> the year </w:t>
      </w:r>
      <w:r w:rsidRPr="001F741B">
        <w:rPr>
          <w:rStyle w:val="StyleUnderline"/>
        </w:rPr>
        <w:t>2050</w:t>
      </w:r>
      <w:r w:rsidRPr="00225B5A">
        <w:rPr>
          <w:sz w:val="16"/>
        </w:rPr>
        <w:t xml:space="preserve">. But as we inch closer to making human colonies in outer space a reality, we're getting some of our first solid ideas of how these lunar habitats and Martian ecosystems might look. It's also becoming clear that </w:t>
      </w:r>
      <w:r w:rsidRPr="001F741B">
        <w:rPr>
          <w:rStyle w:val="StyleUnderline"/>
        </w:rPr>
        <w:t>to be sustainable</w:t>
      </w:r>
      <w:r w:rsidRPr="00225B5A">
        <w:rPr>
          <w:sz w:val="16"/>
        </w:rPr>
        <w:t xml:space="preserve">, these </w:t>
      </w:r>
      <w:r w:rsidRPr="001F741B">
        <w:rPr>
          <w:rStyle w:val="StyleUnderline"/>
        </w:rPr>
        <w:t>space cities will have to rely on</w:t>
      </w:r>
      <w:r w:rsidRPr="00225B5A">
        <w:rPr>
          <w:sz w:val="16"/>
        </w:rPr>
        <w:t xml:space="preserve"> some rather </w:t>
      </w:r>
      <w:r w:rsidRPr="001F741B">
        <w:rPr>
          <w:rStyle w:val="Emphasis"/>
        </w:rPr>
        <w:t>unusual tech</w:t>
      </w:r>
      <w:r w:rsidRPr="00225B5A">
        <w:rPr>
          <w:sz w:val="16"/>
        </w:rPr>
        <w:t xml:space="preserve"> — </w:t>
      </w:r>
      <w:r w:rsidRPr="001F741B">
        <w:rPr>
          <w:rStyle w:val="StyleUnderline"/>
        </w:rPr>
        <w:t>from mushroom homes to a lunar nuclear reactor</w:t>
      </w:r>
      <w:r w:rsidRPr="00225B5A">
        <w:rPr>
          <w:sz w:val="16"/>
        </w:rPr>
        <w:t xml:space="preserve">. Here are three tools that could help us make our space-colony dreams a reality sooner rather than later. FUNGHI ARCHITECTURE </w:t>
      </w:r>
      <w:r w:rsidRPr="001F741B">
        <w:rPr>
          <w:rStyle w:val="StyleUnderline"/>
        </w:rPr>
        <w:t>Our imagination paints a picture of futuristic space cities composed of modern, sleek buildings</w:t>
      </w:r>
      <w:r w:rsidRPr="00225B5A">
        <w:rPr>
          <w:sz w:val="16"/>
        </w:rPr>
        <w:t xml:space="preserve">. Just a glimpse at some of the mock-ups from Blue Origin or SpaceX envisaging these cityscapes demonstrates that the expectation for future space cities is that they will be modern and sleek, composed of glass buildings and impressive steel structures. </w:t>
      </w:r>
      <w:r w:rsidRPr="001F741B">
        <w:rPr>
          <w:rStyle w:val="StyleUnderline"/>
        </w:rPr>
        <w:t>But in reality, future buildings on the Moon and Mars may actually require us to revert back to one of the most basic elements in nature</w:t>
      </w:r>
      <w:r w:rsidRPr="00225B5A">
        <w:rPr>
          <w:sz w:val="16"/>
        </w:rPr>
        <w:t xml:space="preserve">. </w:t>
      </w:r>
      <w:r w:rsidRPr="001F741B">
        <w:rPr>
          <w:rStyle w:val="StyleUnderline"/>
        </w:rPr>
        <w:t>NASA’s myco-architecture project is prototyping a technology that uses mushrooms to grow habitats in space.</w:t>
      </w:r>
      <w:r>
        <w:rPr>
          <w:rStyle w:val="StyleUnderline"/>
        </w:rPr>
        <w:t xml:space="preserve"> </w:t>
      </w:r>
      <w:r w:rsidRPr="00225B5A">
        <w:rPr>
          <w:sz w:val="16"/>
        </w:rPr>
        <w:t xml:space="preserve">The idea behind the project is </w:t>
      </w:r>
      <w:r w:rsidRPr="001F741B">
        <w:rPr>
          <w:rStyle w:val="StyleUnderline"/>
        </w:rPr>
        <w:t>instead of carrying your entire house with you</w:t>
      </w:r>
      <w:r w:rsidRPr="00225B5A">
        <w:rPr>
          <w:sz w:val="16"/>
        </w:rPr>
        <w:t xml:space="preserve"> on your journey to Mars, fu</w:t>
      </w:r>
      <w:r w:rsidRPr="00225B5A">
        <w:rPr>
          <w:rStyle w:val="StyleUnderline"/>
        </w:rPr>
        <w:t>ture human settlers of the planet would be able to bring a compact habitat made of mycelia</w:t>
      </w:r>
      <w:r w:rsidRPr="00225B5A">
        <w:rPr>
          <w:sz w:val="16"/>
        </w:rPr>
        <w:t xml:space="preserve">, which is the vegetative part of the fungus which forms fungi colonies through underground threads. </w:t>
      </w:r>
      <w:r w:rsidRPr="00225B5A">
        <w:rPr>
          <w:rStyle w:val="StyleUnderline"/>
        </w:rPr>
        <w:t>Once humans have landed</w:t>
      </w:r>
      <w:r w:rsidRPr="00225B5A">
        <w:rPr>
          <w:sz w:val="16"/>
        </w:rPr>
        <w:t xml:space="preserve"> on Mars, </w:t>
      </w:r>
      <w:r w:rsidRPr="00225B5A">
        <w:rPr>
          <w:rStyle w:val="StyleUnderline"/>
        </w:rPr>
        <w:t>they would grow their own home</w:t>
      </w:r>
      <w:r w:rsidRPr="00225B5A">
        <w:rPr>
          <w:sz w:val="16"/>
        </w:rPr>
        <w:t xml:space="preserve"> by adding water and letting the fungus grow. COOKING UP OXYGEN ON THE MOON The Moon’s atmosphere is very thin compared to Earth's. And while it does contain some oxygen, it is certainly not enough for humans to breathe long enough to get on a ride to Mars. But lunar samples returned to Earth during past missions reveal there may be another source of this crucial element for humans to exploit. </w:t>
      </w:r>
      <w:r w:rsidRPr="00225B5A">
        <w:rPr>
          <w:rStyle w:val="StyleUnderline"/>
        </w:rPr>
        <w:t>Lunar bedrock is made up</w:t>
      </w:r>
      <w:r w:rsidRPr="00225B5A">
        <w:rPr>
          <w:sz w:val="16"/>
        </w:rPr>
        <w:t xml:space="preserve"> </w:t>
      </w:r>
      <w:r w:rsidRPr="00225B5A">
        <w:rPr>
          <w:rStyle w:val="StyleUnderline"/>
        </w:rPr>
        <w:t>of 40-45 percent oxygen</w:t>
      </w:r>
      <w:r w:rsidRPr="00225B5A">
        <w:rPr>
          <w:sz w:val="16"/>
        </w:rPr>
        <w:t xml:space="preserve">, bound chemically as oxides in the form of minerals or glass. </w:t>
      </w:r>
      <w:r w:rsidRPr="00225B5A">
        <w:rPr>
          <w:rStyle w:val="StyleUnderline"/>
        </w:rPr>
        <w:t>Mining the bedrock may help future lunar colonizers survive and sustain new habitats.</w:t>
      </w:r>
      <w:r>
        <w:rPr>
          <w:rStyle w:val="StyleUnderline"/>
        </w:rPr>
        <w:t xml:space="preserve"> </w:t>
      </w:r>
      <w:r w:rsidRPr="00225B5A">
        <w:rPr>
          <w:sz w:val="16"/>
        </w:rPr>
        <w:t xml:space="preserve">Currently, </w:t>
      </w:r>
      <w:r w:rsidRPr="00225B5A">
        <w:rPr>
          <w:rStyle w:val="StyleUnderline"/>
        </w:rPr>
        <w:t>the European Space Agency is working on creating an oxygen plant to extract oxygen from the Moon</w:t>
      </w:r>
      <w:r w:rsidRPr="00225B5A">
        <w:rPr>
          <w:sz w:val="16"/>
        </w:rPr>
        <w:t xml:space="preserve">’s bedrock. The oxygen plant works by placing the moon dust in a metal basket with molten calcium chloride salt to serve as an electrolyte. By heating the bedrock material to 950 degrees Celsuis, and passing a current through it, the oxygen would be extracted and migrate across the salt to be collected at an anode. A prototype of the plant is currently in place at the Materials and Electrical Components Laboratory of the European Space Research and Technology Centre in the Netherlands. GENERATING ENERGY OFF-EARTH </w:t>
      </w:r>
      <w:r w:rsidRPr="00225B5A">
        <w:rPr>
          <w:rStyle w:val="StyleUnderline"/>
        </w:rPr>
        <w:t>One of the ultimate challenges for lie in a space colony is being able to power all of that machinery</w:t>
      </w:r>
      <w:r w:rsidRPr="00225B5A">
        <w:rPr>
          <w:sz w:val="16"/>
        </w:rPr>
        <w:t xml:space="preserve">. There's an idea that </w:t>
      </w:r>
      <w:r w:rsidRPr="00225B5A">
        <w:rPr>
          <w:rStyle w:val="StyleUnderline"/>
        </w:rPr>
        <w:t>solar power could offer a renewable and sustainable energy source — especially in places where the Sun always shines.</w:t>
      </w:r>
      <w:r>
        <w:rPr>
          <w:rStyle w:val="StyleUnderline"/>
        </w:rPr>
        <w:t xml:space="preserve"> </w:t>
      </w:r>
      <w:r w:rsidRPr="00225B5A">
        <w:rPr>
          <w:rStyle w:val="StyleUnderline"/>
        </w:rPr>
        <w:t>But solar panels may be inefficient</w:t>
      </w:r>
      <w:r w:rsidRPr="00225B5A">
        <w:rPr>
          <w:sz w:val="16"/>
        </w:rPr>
        <w:t xml:space="preserve"> in areas where there is little to no sunlight. On the Moon, this would quickly become a problem — the surface is dark for 14 days at a time, so there would be no constant source of power. In order to address that challenge, </w:t>
      </w:r>
      <w:r w:rsidRPr="00225B5A">
        <w:rPr>
          <w:rStyle w:val="StyleUnderline"/>
        </w:rPr>
        <w:t>NASA is developing a mobile nuclear reactor</w:t>
      </w:r>
      <w:r w:rsidRPr="00225B5A">
        <w:rPr>
          <w:sz w:val="16"/>
        </w:rPr>
        <w:t xml:space="preserve"> as part of Project Kilopower. The reactor would work is by splitting atoms and releasing energy in the form of heat, which is would then be converted into electricity. </w:t>
      </w:r>
      <w:r w:rsidRPr="00225B5A">
        <w:rPr>
          <w:rStyle w:val="StyleUnderline"/>
        </w:rPr>
        <w:t>The reactor would be able to produce 10 kilowatts of electrical power on a continuous basis, and can last for up to 10 years.</w:t>
      </w:r>
      <w:r w:rsidRPr="00225B5A">
        <w:rPr>
          <w:sz w:val="16"/>
        </w:rPr>
        <w:t xml:space="preserve"> NASA demonstrated the reactor in action in May 2018 — four Kilopower units would provide enough power to several households. “Safe, efficient and plentiful energy will be the key to future robotic and human exploration,” said Jim Reuter, NASA’s acting associate administrator for the Space Technology Mission Directorate at the time. “I expect the Kilopower project to be an essential part of lunar and Mars power architectures as they evolve.” </w:t>
      </w:r>
      <w:r w:rsidRPr="00225B5A">
        <w:rPr>
          <w:rStyle w:val="StyleUnderline"/>
        </w:rPr>
        <w:t xml:space="preserve">As we continue to meet new challenges in bringing humans into space for the long-term, these three tools are likely only the start </w:t>
      </w:r>
      <w:r w:rsidRPr="00225B5A">
        <w:rPr>
          <w:rStyle w:val="Emphasis"/>
        </w:rPr>
        <w:t>of a new era of innovation</w:t>
      </w:r>
      <w:r w:rsidRPr="00225B5A">
        <w:rPr>
          <w:rStyle w:val="StyleUnderline"/>
        </w:rPr>
        <w:t xml:space="preserve">. </w:t>
      </w:r>
      <w:r w:rsidRPr="00225B5A">
        <w:rPr>
          <w:sz w:val="16"/>
        </w:rPr>
        <w:t>Watch this space.</w:t>
      </w:r>
      <w:r>
        <w:rPr>
          <w:rStyle w:val="StyleUnderline"/>
        </w:rPr>
        <w:t xml:space="preserve"> </w:t>
      </w:r>
    </w:p>
    <w:p w14:paraId="712FE406" w14:textId="77777777" w:rsidR="004C51D3" w:rsidRDefault="004C51D3" w:rsidP="004C51D3">
      <w:pPr>
        <w:pStyle w:val="Heading4"/>
      </w:pPr>
      <w:r>
        <w:t>Biomining with synthetic organisms and 3d printing solve technical barriers</w:t>
      </w:r>
    </w:p>
    <w:p w14:paraId="554BBE0D" w14:textId="77777777" w:rsidR="004C51D3" w:rsidRPr="00A32199" w:rsidRDefault="004C51D3" w:rsidP="004C51D3">
      <w:pPr>
        <w:rPr>
          <w:rStyle w:val="Style13ptBold"/>
        </w:rPr>
      </w:pPr>
      <w:r w:rsidRPr="00A32199">
        <w:rPr>
          <w:rStyle w:val="Style13ptBold"/>
        </w:rPr>
        <w:t>Pomeroy 22</w:t>
      </w:r>
    </w:p>
    <w:p w14:paraId="55C6ECEF" w14:textId="77777777" w:rsidR="004C51D3" w:rsidRPr="00A32199" w:rsidRDefault="004C51D3" w:rsidP="004C51D3">
      <w:pPr>
        <w:rPr>
          <w:sz w:val="16"/>
        </w:rPr>
      </w:pPr>
      <w:r w:rsidRPr="00A32199">
        <w:rPr>
          <w:sz w:val="16"/>
        </w:rPr>
        <w:t xml:space="preserve">(Ross, Editor@RealClearScience, </w:t>
      </w:r>
      <w:hyperlink r:id="rId20" w:history="1">
        <w:r w:rsidRPr="00A32199">
          <w:rPr>
            <w:rStyle w:val="Hyperlink"/>
            <w:sz w:val="16"/>
          </w:rPr>
          <w:t>https://bigthink.com/the-future/biomining-space-colonies/</w:t>
        </w:r>
      </w:hyperlink>
      <w:r w:rsidRPr="00A32199">
        <w:rPr>
          <w:sz w:val="16"/>
        </w:rPr>
        <w:t>, 1-16)</w:t>
      </w:r>
    </w:p>
    <w:p w14:paraId="02A5C974" w14:textId="7AE2B309" w:rsidR="004C51D3" w:rsidRDefault="004C51D3" w:rsidP="00721586">
      <w:r w:rsidRPr="00A32199">
        <w:rPr>
          <w:sz w:val="16"/>
        </w:rPr>
        <w:t xml:space="preserve">In 2020, </w:t>
      </w:r>
      <w:r w:rsidRPr="00D42ABD">
        <w:rPr>
          <w:rStyle w:val="StyleUnderline"/>
        </w:rPr>
        <w:t>scientists with the European Space Agency announced</w:t>
      </w:r>
      <w:r w:rsidRPr="00A32199">
        <w:rPr>
          <w:sz w:val="16"/>
        </w:rPr>
        <w:t xml:space="preserve"> that </w:t>
      </w:r>
      <w:r w:rsidRPr="00D42ABD">
        <w:rPr>
          <w:rStyle w:val="StyleUnderline"/>
        </w:rPr>
        <w:t>they had successfully used bacteria to extract rare earth minerals</w:t>
      </w:r>
      <w:r w:rsidRPr="00A32199">
        <w:rPr>
          <w:sz w:val="16"/>
        </w:rPr>
        <w:t xml:space="preserve"> from basalt inside a small bioreactor </w:t>
      </w:r>
      <w:r w:rsidRPr="00D42ABD">
        <w:rPr>
          <w:rStyle w:val="StyleUnderline"/>
        </w:rPr>
        <w:t>onboard the I</w:t>
      </w:r>
      <w:r w:rsidRPr="00A32199">
        <w:rPr>
          <w:sz w:val="16"/>
        </w:rPr>
        <w:t xml:space="preserve">nternational </w:t>
      </w:r>
      <w:r w:rsidRPr="00D42ABD">
        <w:rPr>
          <w:rStyle w:val="StyleUnderline"/>
        </w:rPr>
        <w:t>S</w:t>
      </w:r>
      <w:r w:rsidRPr="00A32199">
        <w:rPr>
          <w:sz w:val="16"/>
        </w:rPr>
        <w:t xml:space="preserve">pace </w:t>
      </w:r>
      <w:r w:rsidRPr="00D42ABD">
        <w:rPr>
          <w:rStyle w:val="StyleUnderline"/>
        </w:rPr>
        <w:t>S</w:t>
      </w:r>
      <w:r w:rsidRPr="00A32199">
        <w:rPr>
          <w:sz w:val="16"/>
        </w:rPr>
        <w:t xml:space="preserve">tation. </w:t>
      </w:r>
      <w:r w:rsidRPr="00D42ABD">
        <w:rPr>
          <w:rStyle w:val="StyleUnderline"/>
        </w:rPr>
        <w:t xml:space="preserve">The experiment was meant to simulate the microbial harvesting of elements from rocks similar to those found on the Moon and Mars, a process called </w:t>
      </w:r>
      <w:r w:rsidRPr="00D42ABD">
        <w:rPr>
          <w:rStyle w:val="Emphasis"/>
        </w:rPr>
        <w:t>biomining</w:t>
      </w:r>
      <w:r w:rsidRPr="00A32199">
        <w:rPr>
          <w:sz w:val="16"/>
        </w:rPr>
        <w:t xml:space="preserve">. </w:t>
      </w:r>
      <w:r w:rsidRPr="00D42ABD">
        <w:rPr>
          <w:rStyle w:val="StyleUnderline"/>
        </w:rPr>
        <w:t xml:space="preserve">Its success suggested genuine potential for what may seem like a science fiction future: using microbes to extract useful materials on the Moon, Mars, and beyond that can </w:t>
      </w:r>
      <w:r w:rsidRPr="00D42ABD">
        <w:rPr>
          <w:rStyle w:val="Emphasis"/>
        </w:rPr>
        <w:t>sustain space colonies</w:t>
      </w:r>
      <w:r w:rsidRPr="00A32199">
        <w:rPr>
          <w:sz w:val="16"/>
        </w:rPr>
        <w:t xml:space="preserve">. </w:t>
      </w:r>
      <w:r w:rsidRPr="00D42ABD">
        <w:rPr>
          <w:rStyle w:val="StyleUnderline"/>
        </w:rPr>
        <w:t>If humans</w:t>
      </w:r>
      <w:r w:rsidRPr="00A32199">
        <w:rPr>
          <w:sz w:val="16"/>
        </w:rPr>
        <w:t xml:space="preserve"> ever hope to </w:t>
      </w:r>
      <w:r w:rsidRPr="00D42ABD">
        <w:rPr>
          <w:rStyle w:val="StyleUnderline"/>
        </w:rPr>
        <w:t>establish permanent settlements</w:t>
      </w:r>
      <w:r w:rsidRPr="00A32199">
        <w:rPr>
          <w:sz w:val="16"/>
        </w:rPr>
        <w:t xml:space="preserve"> elsewhere in the solar system, </w:t>
      </w:r>
      <w:r w:rsidRPr="00D42ABD">
        <w:rPr>
          <w:rStyle w:val="StyleUnderline"/>
        </w:rPr>
        <w:t>we are going to need a steady supply of water; oxygen; essential nutrients</w:t>
      </w:r>
      <w:r w:rsidRPr="00A32199">
        <w:rPr>
          <w:sz w:val="16"/>
        </w:rPr>
        <w:t xml:space="preserve"> for plant nutrition </w:t>
      </w:r>
      <w:r w:rsidRPr="00D42ABD">
        <w:rPr>
          <w:sz w:val="16"/>
        </w:rPr>
        <w:t xml:space="preserve">as well as our own; </w:t>
      </w:r>
      <w:r w:rsidRPr="00D42ABD">
        <w:rPr>
          <w:rStyle w:val="StyleUnderline"/>
        </w:rPr>
        <w:t>gaseous elements like hydrogen, nitrogen, and helium</w:t>
      </w:r>
      <w:r w:rsidRPr="00D42ABD">
        <w:rPr>
          <w:sz w:val="16"/>
        </w:rPr>
        <w:t xml:space="preserve"> to make fuel; and metals like iron, copper, and vanadium for structures and electronic components. </w:t>
      </w:r>
      <w:r w:rsidRPr="00D42ABD">
        <w:rPr>
          <w:rStyle w:val="Emphasis"/>
        </w:rPr>
        <w:t>Luckily, these all can be obtained from extraterrestrial rocks, and microorganisms can help</w:t>
      </w:r>
      <w:r w:rsidRPr="00D42ABD">
        <w:rPr>
          <w:sz w:val="16"/>
        </w:rPr>
        <w:t xml:space="preserve">. Biomining Right now </w:t>
      </w:r>
      <w:r w:rsidRPr="00D42ABD">
        <w:rPr>
          <w:rStyle w:val="StyleUnderline"/>
        </w:rPr>
        <w:t>on Earth</w:t>
      </w:r>
      <w:r w:rsidRPr="00D42ABD">
        <w:rPr>
          <w:sz w:val="16"/>
        </w:rPr>
        <w:t xml:space="preserve">, specialized </w:t>
      </w:r>
      <w:r w:rsidRPr="00D42ABD">
        <w:rPr>
          <w:rStyle w:val="StyleUnderline"/>
        </w:rPr>
        <w:t>microbes are used to leach precious metals from rocks</w:t>
      </w:r>
      <w:r w:rsidRPr="00D42ABD">
        <w:rPr>
          <w:sz w:val="16"/>
        </w:rPr>
        <w:t xml:space="preserve">. Around </w:t>
      </w:r>
      <w:r w:rsidRPr="00D42ABD">
        <w:rPr>
          <w:rStyle w:val="StyleUnderline"/>
        </w:rPr>
        <w:t>20-25% of copper and 5% of gold are harvested with biomining.</w:t>
      </w:r>
      <w:r w:rsidRPr="00D42ABD">
        <w:rPr>
          <w:sz w:val="16"/>
        </w:rPr>
        <w:t xml:space="preserve"> </w:t>
      </w:r>
      <w:r w:rsidRPr="00D42ABD">
        <w:rPr>
          <w:rStyle w:val="StyleUnderline"/>
        </w:rPr>
        <w:t>Bacteria can also extract zinc, nickel, cobalt, uranium, and various other elements</w:t>
      </w:r>
      <w:r w:rsidRPr="00D42ABD">
        <w:rPr>
          <w:sz w:val="16"/>
        </w:rPr>
        <w:t xml:space="preserve"> straight from mineral ores. What </w:t>
      </w:r>
      <w:r w:rsidRPr="00D42ABD">
        <w:rPr>
          <w:rStyle w:val="StyleUnderline"/>
        </w:rPr>
        <w:t>if we could do the same thing in space</w:t>
      </w:r>
      <w:r w:rsidRPr="00D42ABD">
        <w:rPr>
          <w:sz w:val="16"/>
        </w:rPr>
        <w:t xml:space="preserve">? </w:t>
      </w:r>
      <w:r w:rsidRPr="00D42ABD">
        <w:rPr>
          <w:rStyle w:val="StyleUnderline"/>
        </w:rPr>
        <w:t xml:space="preserve">The process would require relatively </w:t>
      </w:r>
      <w:r w:rsidRPr="00D42ABD">
        <w:rPr>
          <w:rStyle w:val="Emphasis"/>
        </w:rPr>
        <w:t>little energy</w:t>
      </w:r>
      <w:r w:rsidRPr="00D42ABD">
        <w:rPr>
          <w:rStyle w:val="StyleUnderline"/>
        </w:rPr>
        <w:t xml:space="preserve"> and mitigate the need to </w:t>
      </w:r>
      <w:r w:rsidRPr="00D42ABD">
        <w:rPr>
          <w:rStyle w:val="Emphasis"/>
        </w:rPr>
        <w:t>import materials</w:t>
      </w:r>
      <w:r w:rsidRPr="00D42ABD">
        <w:rPr>
          <w:rStyle w:val="StyleUnderline"/>
        </w:rPr>
        <w:t xml:space="preserve"> from Earth.</w:t>
      </w:r>
      <w:r>
        <w:rPr>
          <w:rStyle w:val="StyleUnderline"/>
        </w:rPr>
        <w:t xml:space="preserve"> </w:t>
      </w:r>
      <w:r w:rsidRPr="00D42ABD">
        <w:rPr>
          <w:sz w:val="16"/>
        </w:rPr>
        <w:t xml:space="preserve">Charles S. </w:t>
      </w:r>
      <w:r w:rsidRPr="00D42ABD">
        <w:rPr>
          <w:rStyle w:val="StyleUnderline"/>
        </w:rPr>
        <w:t>Cockell and</w:t>
      </w:r>
      <w:r w:rsidRPr="00D42ABD">
        <w:rPr>
          <w:sz w:val="16"/>
        </w:rPr>
        <w:t xml:space="preserve"> Rosa </w:t>
      </w:r>
      <w:r w:rsidRPr="00D42ABD">
        <w:rPr>
          <w:rStyle w:val="StyleUnderline"/>
        </w:rPr>
        <w:t>Santomartino, scientists at the UK Centre for Astrobiology</w:t>
      </w:r>
      <w:r w:rsidRPr="00D42ABD">
        <w:rPr>
          <w:sz w:val="16"/>
        </w:rPr>
        <w:t xml:space="preserve"> and the University of Edinburgh, along with Luis Zea, an assistant research professor in aerospace engineering at the University of Colorado, </w:t>
      </w:r>
      <w:r w:rsidRPr="00D42ABD">
        <w:rPr>
          <w:rStyle w:val="StyleUnderline"/>
        </w:rPr>
        <w:t>are a few of the thinkers trying to lay the groundwork</w:t>
      </w:r>
      <w:r w:rsidRPr="00D42ABD">
        <w:rPr>
          <w:sz w:val="16"/>
        </w:rPr>
        <w:t xml:space="preserve"> for space-based biomining. </w:t>
      </w:r>
      <w:r w:rsidRPr="00D42ABD">
        <w:rPr>
          <w:rStyle w:val="StyleUnderline"/>
        </w:rPr>
        <w:t>In a recent article</w:t>
      </w:r>
      <w:r w:rsidRPr="00D42ABD">
        <w:rPr>
          <w:sz w:val="16"/>
        </w:rPr>
        <w:t xml:space="preserve"> published in the journal Extremophiles, </w:t>
      </w:r>
      <w:r w:rsidRPr="00D42ABD">
        <w:rPr>
          <w:rStyle w:val="StyleUnderline"/>
        </w:rPr>
        <w:t>they explained</w:t>
      </w:r>
      <w:r w:rsidRPr="00D42ABD">
        <w:rPr>
          <w:sz w:val="16"/>
        </w:rPr>
        <w:t xml:space="preserve"> how it might work. For starters, any biomining would require liquid water and need to take place in sophisticated bioreactors where internal conditions can be controlled. </w:t>
      </w:r>
      <w:r w:rsidRPr="00D42ABD">
        <w:rPr>
          <w:rStyle w:val="StyleUnderline"/>
        </w:rPr>
        <w:t xml:space="preserve">Bioreactors would protect microbes from </w:t>
      </w:r>
      <w:r w:rsidRPr="00D42ABD">
        <w:rPr>
          <w:rStyle w:val="Emphasis"/>
        </w:rPr>
        <w:t>damaging radiation</w:t>
      </w:r>
      <w:r w:rsidRPr="00D42ABD">
        <w:rPr>
          <w:sz w:val="16"/>
        </w:rPr>
        <w:t xml:space="preserve">, </w:t>
      </w:r>
      <w:r w:rsidRPr="00D42ABD">
        <w:rPr>
          <w:rStyle w:val="Emphasis"/>
        </w:rPr>
        <w:t>hold in oxygen</w:t>
      </w:r>
      <w:r w:rsidRPr="00D42ABD">
        <w:rPr>
          <w:rStyle w:val="StyleUnderline"/>
        </w:rPr>
        <w:t xml:space="preserve"> if the microbes require it,</w:t>
      </w:r>
      <w:r w:rsidRPr="00D42ABD">
        <w:rPr>
          <w:sz w:val="16"/>
        </w:rPr>
        <w:t xml:space="preserve"> maintain internal pressure, </w:t>
      </w:r>
      <w:r w:rsidRPr="00D42ABD">
        <w:rPr>
          <w:rStyle w:val="StyleUnderline"/>
        </w:rPr>
        <w:t>and keep a suitable temperature</w:t>
      </w:r>
      <w:r w:rsidRPr="00D42ABD">
        <w:rPr>
          <w:sz w:val="16"/>
        </w:rPr>
        <w:t xml:space="preserve">. Regolith and rock would be loaded in, then microorganisms added depending upon the material type and what elements users seek to extract. After a certain amount of time, the bioreactor is opened and the materials inside removed for use. </w:t>
      </w:r>
      <w:r w:rsidRPr="00D42ABD">
        <w:rPr>
          <w:rStyle w:val="StyleUnderline"/>
        </w:rPr>
        <w:t xml:space="preserve">Thanks to new, exciting advances in bioengineering, microorganisms could be </w:t>
      </w:r>
      <w:r w:rsidRPr="00D42ABD">
        <w:rPr>
          <w:rStyle w:val="Emphasis"/>
        </w:rPr>
        <w:t xml:space="preserve">engineered to improve </w:t>
      </w:r>
      <w:r w:rsidRPr="00D42ABD">
        <w:rPr>
          <w:rStyle w:val="StyleUnderline"/>
        </w:rPr>
        <w:t>their biomining abilities</w:t>
      </w:r>
      <w:r w:rsidRPr="00D42ABD">
        <w:rPr>
          <w:sz w:val="16"/>
        </w:rPr>
        <w:t xml:space="preserve">. </w:t>
      </w:r>
      <w:r w:rsidRPr="00D42ABD">
        <w:rPr>
          <w:rStyle w:val="StyleUnderline"/>
        </w:rPr>
        <w:t>“Although synth</w:t>
      </w:r>
      <w:r w:rsidRPr="00D42ABD">
        <w:rPr>
          <w:sz w:val="16"/>
        </w:rPr>
        <w:t xml:space="preserve">etic </w:t>
      </w:r>
      <w:r w:rsidRPr="00D42ABD">
        <w:rPr>
          <w:rStyle w:val="StyleUnderline"/>
        </w:rPr>
        <w:t>bio</w:t>
      </w:r>
      <w:r w:rsidRPr="00D42ABD">
        <w:rPr>
          <w:sz w:val="16"/>
        </w:rPr>
        <w:t xml:space="preserve">logy </w:t>
      </w:r>
      <w:r w:rsidRPr="00D42ABD">
        <w:rPr>
          <w:rStyle w:val="StyleUnderline"/>
        </w:rPr>
        <w:t xml:space="preserve">applications to biomining are still young, approaches to ameliorate </w:t>
      </w:r>
      <w:r w:rsidRPr="00D42ABD">
        <w:rPr>
          <w:rStyle w:val="Emphasis"/>
        </w:rPr>
        <w:t>resistance to space conditions</w:t>
      </w:r>
      <w:r w:rsidRPr="00D42ABD">
        <w:rPr>
          <w:sz w:val="16"/>
        </w:rPr>
        <w:t xml:space="preserve">, </w:t>
      </w:r>
      <w:r w:rsidRPr="00D42ABD">
        <w:rPr>
          <w:rStyle w:val="StyleUnderline"/>
        </w:rPr>
        <w:t xml:space="preserve">to enhance extraction of elements under these, or overcome issues, could be </w:t>
      </w:r>
      <w:r w:rsidRPr="00D42ABD">
        <w:rPr>
          <w:rStyle w:val="Emphasis"/>
        </w:rPr>
        <w:t>an excellent opportunity</w:t>
      </w:r>
      <w:r w:rsidRPr="00D42ABD">
        <w:rPr>
          <w:rStyle w:val="StyleUnderline"/>
        </w:rPr>
        <w:t xml:space="preserve"> for space biomining</w:t>
      </w:r>
      <w:r w:rsidRPr="00D42ABD">
        <w:rPr>
          <w:sz w:val="16"/>
        </w:rPr>
        <w:t xml:space="preserve">,” Cockell, Santomartino, and Zea write. As biomining has already been demonstrated to work in small quantitites in the microgravity environment of the International Space Station, a next logical location to try it would be on the surface of the Moon in a larger bioreactor. After all, water is widely available on the lunar surface and lunar regolith (soil) contains heaps of useful elements. Such a specialized experiment would be difficult to perform robotically, however, and thus would likely require human boots on the ground, a tall task in and of itself. A blueprint for long-term habitation If we want those boots to stay there long term, however, we will probably need to sort out biomining. </w:t>
      </w:r>
      <w:r w:rsidRPr="00D42ABD">
        <w:rPr>
          <w:rStyle w:val="StyleUnderline"/>
        </w:rPr>
        <w:t xml:space="preserve">Maintaining a constant supply line from Earth would be taxing and treacherous, but biomining has the potential to make space colonies self-sustaining. Pair the practice with </w:t>
      </w:r>
      <w:r w:rsidRPr="00D42ABD">
        <w:rPr>
          <w:rStyle w:val="Emphasis"/>
        </w:rPr>
        <w:t>advanced 3D printing</w:t>
      </w:r>
      <w:r w:rsidRPr="00D42ABD">
        <w:rPr>
          <w:rStyle w:val="StyleUnderline"/>
        </w:rPr>
        <w:t>, and we may just have a blueprint for long-term human habitation of the solar system.</w:t>
      </w:r>
      <w:r>
        <w:rPr>
          <w:rStyle w:val="StyleUnderline"/>
        </w:rPr>
        <w:t xml:space="preserve"> </w:t>
      </w:r>
    </w:p>
    <w:p w14:paraId="2D2E1FCA" w14:textId="77777777" w:rsidR="004C51D3" w:rsidRDefault="004C51D3" w:rsidP="004C51D3">
      <w:pPr>
        <w:pStyle w:val="Heading4"/>
      </w:pPr>
      <w:r>
        <w:t xml:space="preserve">Terraforming mars is possible-critics wrong </w:t>
      </w:r>
    </w:p>
    <w:p w14:paraId="5D864826" w14:textId="77777777" w:rsidR="004C51D3" w:rsidRPr="004722C2" w:rsidRDefault="004C51D3" w:rsidP="004C51D3">
      <w:pPr>
        <w:rPr>
          <w:rStyle w:val="Style13ptBold"/>
        </w:rPr>
      </w:pPr>
      <w:r w:rsidRPr="004722C2">
        <w:rPr>
          <w:rStyle w:val="Style13ptBold"/>
        </w:rPr>
        <w:t>Chow 18</w:t>
      </w:r>
    </w:p>
    <w:p w14:paraId="038ABA64" w14:textId="77777777" w:rsidR="004C51D3" w:rsidRPr="004722C2" w:rsidRDefault="004C51D3" w:rsidP="004C51D3">
      <w:pPr>
        <w:rPr>
          <w:sz w:val="16"/>
        </w:rPr>
      </w:pPr>
      <w:r w:rsidRPr="004722C2">
        <w:rPr>
          <w:sz w:val="16"/>
        </w:rPr>
        <w:t xml:space="preserve">(Denise, </w:t>
      </w:r>
      <w:hyperlink r:id="rId21" w:history="1">
        <w:r w:rsidRPr="004722C2">
          <w:rPr>
            <w:rStyle w:val="Hyperlink"/>
            <w:sz w:val="16"/>
          </w:rPr>
          <w:t>https://www.nbcnews.com/mach/science/sorry-elon-musk-new-study-says-terraforming-mars-simply-impossible-ncna899021</w:t>
        </w:r>
      </w:hyperlink>
      <w:r w:rsidRPr="004722C2">
        <w:rPr>
          <w:sz w:val="16"/>
        </w:rPr>
        <w:t>, 8-9)</w:t>
      </w:r>
    </w:p>
    <w:p w14:paraId="6686F27C" w14:textId="65FB62A5" w:rsidR="004C51D3" w:rsidRPr="00721586" w:rsidRDefault="004C51D3" w:rsidP="00721586">
      <w:pPr>
        <w:rPr>
          <w:sz w:val="16"/>
        </w:rPr>
      </w:pPr>
      <w:r w:rsidRPr="004722C2">
        <w:rPr>
          <w:sz w:val="16"/>
        </w:rPr>
        <w:t xml:space="preserve">But some experts are not so willing to throw in the towel. Robert </w:t>
      </w:r>
      <w:r w:rsidRPr="004722C2">
        <w:rPr>
          <w:rStyle w:val="StyleUnderline"/>
        </w:rPr>
        <w:t>Zubrin, an aerospace engineer</w:t>
      </w:r>
      <w:r w:rsidRPr="004722C2">
        <w:rPr>
          <w:sz w:val="16"/>
        </w:rPr>
        <w:t xml:space="preserve"> and founder of the Mars Society, </w:t>
      </w:r>
      <w:r w:rsidRPr="004722C2">
        <w:rPr>
          <w:rStyle w:val="StyleUnderline"/>
        </w:rPr>
        <w:t>disagrees with the study’s conclusions</w:t>
      </w:r>
      <w:r w:rsidRPr="004722C2">
        <w:rPr>
          <w:sz w:val="16"/>
        </w:rPr>
        <w:t xml:space="preserve">. </w:t>
      </w:r>
      <w:r w:rsidRPr="004722C2">
        <w:rPr>
          <w:rStyle w:val="StyleUnderline"/>
        </w:rPr>
        <w:t>He said the researchers “</w:t>
      </w:r>
      <w:r w:rsidRPr="004722C2">
        <w:rPr>
          <w:rStyle w:val="Emphasis"/>
        </w:rPr>
        <w:t>grossly underestimated</w:t>
      </w:r>
      <w:r w:rsidRPr="004722C2">
        <w:rPr>
          <w:rStyle w:val="StyleUnderline"/>
        </w:rPr>
        <w:t>” the amount of carbon dioxide on the planet.</w:t>
      </w:r>
      <w:r>
        <w:rPr>
          <w:rStyle w:val="StyleUnderline"/>
        </w:rPr>
        <w:t xml:space="preserve"> </w:t>
      </w:r>
      <w:r w:rsidRPr="004722C2">
        <w:rPr>
          <w:rStyle w:val="StyleUnderline"/>
        </w:rPr>
        <w:t xml:space="preserve">In a 1993 paper, Zubrin calculated that there is enough carbon dioxide in Martian soil that, </w:t>
      </w:r>
      <w:r w:rsidRPr="004722C2">
        <w:rPr>
          <w:sz w:val="16"/>
        </w:rPr>
        <w:t xml:space="preserve">if it were released, </w:t>
      </w:r>
      <w:r w:rsidRPr="004722C2">
        <w:rPr>
          <w:rStyle w:val="StyleUnderline"/>
        </w:rPr>
        <w:t>could create an atmosphere comparable to the air atop Mount Everest.</w:t>
      </w:r>
      <w:r>
        <w:rPr>
          <w:rStyle w:val="StyleUnderline"/>
        </w:rPr>
        <w:t xml:space="preserve"> </w:t>
      </w:r>
      <w:r w:rsidRPr="004722C2">
        <w:rPr>
          <w:sz w:val="16"/>
        </w:rPr>
        <w:t>Zubrin acknowledges that efforts to terraform Mars are unlikely to happen anytime soon, but he remains optimistic. “</w:t>
      </w:r>
      <w:r w:rsidRPr="004722C2">
        <w:rPr>
          <w:rStyle w:val="StyleUnderline"/>
        </w:rPr>
        <w:t xml:space="preserve">I’m a 21st century engineer grappling with a 22nd century problem,” he said. “There’s </w:t>
      </w:r>
      <w:r w:rsidRPr="004722C2">
        <w:rPr>
          <w:rStyle w:val="Emphasis"/>
        </w:rPr>
        <w:t>no question that it can be done</w:t>
      </w:r>
      <w:r w:rsidRPr="004722C2">
        <w:rPr>
          <w:rStyle w:val="StyleUnderline"/>
        </w:rPr>
        <w:t xml:space="preserve">. The question is: how hard is it, </w:t>
      </w:r>
      <w:r w:rsidRPr="004722C2">
        <w:rPr>
          <w:sz w:val="16"/>
        </w:rPr>
        <w:t xml:space="preserve">and at what point do humans get the industrial capability to do it?” </w:t>
      </w:r>
      <w:r w:rsidRPr="004722C2">
        <w:rPr>
          <w:rStyle w:val="StyleUnderline"/>
        </w:rPr>
        <w:t>Musk also seems unconvinced by the new research</w:t>
      </w:r>
      <w:r w:rsidRPr="004722C2">
        <w:rPr>
          <w:sz w:val="16"/>
        </w:rPr>
        <w:t xml:space="preserve">. Several hours after the paper was published, </w:t>
      </w:r>
      <w:r w:rsidRPr="004722C2">
        <w:rPr>
          <w:rStyle w:val="StyleUnderline"/>
        </w:rPr>
        <w:t>he tweeted, “There’s a massive amount of CO2 on Mars adsorbed into soil that’d be released upon heating. With enough energy via artificial or natural (sun) fusion, you can terraform almost any large, rocky body</w:t>
      </w:r>
      <w:r w:rsidRPr="004722C2">
        <w:rPr>
          <w:sz w:val="16"/>
        </w:rPr>
        <w:t xml:space="preserve">.” But </w:t>
      </w:r>
      <w:r w:rsidRPr="004722C2">
        <w:rPr>
          <w:rStyle w:val="StyleUnderline"/>
        </w:rPr>
        <w:t xml:space="preserve">Jakosky said the study was never meant to sound the death knell for terraforming Mars. “Our results are not the be all and end all,” he said. “It’s the best estimate today of where that gas is on the planet. </w:t>
      </w:r>
      <w:r w:rsidRPr="004722C2">
        <w:rPr>
          <w:rStyle w:val="Emphasis"/>
        </w:rPr>
        <w:t>But this isn’t a dead end</w:t>
      </w:r>
      <w:r w:rsidRPr="004722C2">
        <w:rPr>
          <w:rStyle w:val="StyleUnderline"/>
        </w:rPr>
        <w:t>. It’s really just a next step in the process</w:t>
      </w:r>
      <w:r w:rsidRPr="004722C2">
        <w:rPr>
          <w:sz w:val="16"/>
        </w:rPr>
        <w:t>.”</w:t>
      </w:r>
    </w:p>
    <w:p w14:paraId="6211603A" w14:textId="77777777" w:rsidR="004C51D3" w:rsidRDefault="004C51D3" w:rsidP="004C51D3">
      <w:pPr>
        <w:pStyle w:val="Heading4"/>
      </w:pPr>
      <w:r>
        <w:t>Private research solves radiation issues</w:t>
      </w:r>
    </w:p>
    <w:p w14:paraId="4FA58176" w14:textId="77777777" w:rsidR="004C51D3" w:rsidRPr="00110205" w:rsidRDefault="004C51D3" w:rsidP="004C51D3">
      <w:pPr>
        <w:rPr>
          <w:rStyle w:val="Style13ptBold"/>
        </w:rPr>
      </w:pPr>
      <w:r w:rsidRPr="00110205">
        <w:rPr>
          <w:rStyle w:val="Style13ptBold"/>
        </w:rPr>
        <w:t>Business Insider 17</w:t>
      </w:r>
    </w:p>
    <w:p w14:paraId="1B647764" w14:textId="77777777" w:rsidR="004C51D3" w:rsidRPr="00110205" w:rsidRDefault="004C51D3" w:rsidP="004C51D3">
      <w:pPr>
        <w:rPr>
          <w:sz w:val="16"/>
        </w:rPr>
      </w:pPr>
      <w:r w:rsidRPr="00110205">
        <w:rPr>
          <w:sz w:val="16"/>
        </w:rPr>
        <w:t>(</w:t>
      </w:r>
      <w:hyperlink r:id="rId22" w:history="1">
        <w:r w:rsidRPr="00110205">
          <w:rPr>
            <w:rStyle w:val="Hyperlink"/>
            <w:sz w:val="16"/>
          </w:rPr>
          <w:t>https://www.weforum.org/agenda/2017/10/this-major-health-risk-is-stopping-us-travelling-to-mars/</w:t>
        </w:r>
      </w:hyperlink>
      <w:r w:rsidRPr="00110205">
        <w:rPr>
          <w:sz w:val="16"/>
        </w:rPr>
        <w:t xml:space="preserve">, 10-3) </w:t>
      </w:r>
    </w:p>
    <w:p w14:paraId="29219011" w14:textId="78042FE0" w:rsidR="004C51D3" w:rsidRPr="00721586" w:rsidRDefault="004C51D3" w:rsidP="00721586">
      <w:pPr>
        <w:rPr>
          <w:sz w:val="16"/>
        </w:rPr>
      </w:pPr>
      <w:r w:rsidRPr="00110205">
        <w:rPr>
          <w:sz w:val="16"/>
        </w:rPr>
        <w:t xml:space="preserve">Human exploration of Mars need not stop before it starts, though. Space agencies and </w:t>
      </w:r>
      <w:r w:rsidRPr="00110205">
        <w:rPr>
          <w:rStyle w:val="Emphasis"/>
        </w:rPr>
        <w:t>private companies are actively working to mitigate space radiation</w:t>
      </w:r>
      <w:r w:rsidRPr="00110205">
        <w:rPr>
          <w:sz w:val="16"/>
        </w:rPr>
        <w:t xml:space="preserve">. </w:t>
      </w:r>
      <w:r w:rsidRPr="00110205">
        <w:rPr>
          <w:rStyle w:val="StyleUnderline"/>
        </w:rPr>
        <w:t>An Israeli startup is developing a body vest designed to more fully absorb radiation</w:t>
      </w:r>
      <w:r w:rsidRPr="00110205">
        <w:rPr>
          <w:sz w:val="16"/>
        </w:rPr>
        <w:t xml:space="preserve">, for example, and one NASA scientist recently pitched the idea of deploying a satellite that’d serve as an artificial magnetic shield to divert harmful radiation around Mars. And </w:t>
      </w:r>
      <w:r w:rsidRPr="00110205">
        <w:rPr>
          <w:rStyle w:val="StyleUnderline"/>
        </w:rPr>
        <w:t>as the researchers noted in their study, “significant differences” exist between mouse-model cancer rates and those actually seen in people. “These differences could limit the applicability of the predictions described in this paper,” they wrote</w:t>
      </w:r>
      <w:r w:rsidRPr="00110205">
        <w:rPr>
          <w:sz w:val="16"/>
        </w:rPr>
        <w:t xml:space="preserve">. </w:t>
      </w:r>
      <w:r w:rsidRPr="00110205">
        <w:rPr>
          <w:rStyle w:val="StyleUnderline"/>
        </w:rPr>
        <w:t>But the scientists add that this knowledge gap is precisely why future deep-space explorers and their respective agencies should exercise caution</w:t>
      </w:r>
      <w:r w:rsidRPr="00110205">
        <w:rPr>
          <w:sz w:val="16"/>
        </w:rPr>
        <w:t>. “</w:t>
      </w:r>
      <w:r w:rsidRPr="00110205">
        <w:rPr>
          <w:rStyle w:val="StyleUnderline"/>
        </w:rPr>
        <w:t>[S]tudies … are urgently needed prior to long-term space missions outside the protection of the Earth’s geomagnetic sphere,”</w:t>
      </w:r>
      <w:r w:rsidRPr="00110205">
        <w:rPr>
          <w:sz w:val="16"/>
        </w:rPr>
        <w:t xml:space="preserve"> they said.</w:t>
      </w:r>
    </w:p>
    <w:p w14:paraId="07A0956D" w14:textId="77777777" w:rsidR="004C51D3" w:rsidRDefault="004C51D3" w:rsidP="004C51D3">
      <w:pPr>
        <w:pStyle w:val="Heading4"/>
      </w:pPr>
      <w:r>
        <w:t>4</w:t>
      </w:r>
      <w:r w:rsidRPr="00A0332F">
        <w:rPr>
          <w:vertAlign w:val="superscript"/>
        </w:rPr>
        <w:t>th</w:t>
      </w:r>
      <w:r>
        <w:t xml:space="preserve"> wave of science solves tech obstacles to colonization</w:t>
      </w:r>
    </w:p>
    <w:p w14:paraId="36912162" w14:textId="77777777" w:rsidR="004C51D3" w:rsidRPr="00A0332F" w:rsidRDefault="004C51D3" w:rsidP="004C51D3">
      <w:pPr>
        <w:rPr>
          <w:rStyle w:val="Style13ptBold"/>
          <w:lang w:val="de-DE"/>
        </w:rPr>
      </w:pPr>
      <w:r w:rsidRPr="00A0332F">
        <w:rPr>
          <w:rStyle w:val="Style13ptBold"/>
          <w:lang w:val="de-DE"/>
        </w:rPr>
        <w:t>Kaku, PhD, 18</w:t>
      </w:r>
    </w:p>
    <w:p w14:paraId="78BA7B93" w14:textId="77777777" w:rsidR="004C51D3" w:rsidRPr="00A0332F" w:rsidRDefault="004C51D3" w:rsidP="004C51D3">
      <w:pPr>
        <w:rPr>
          <w:sz w:val="16"/>
          <w:lang w:val="de-DE"/>
        </w:rPr>
      </w:pPr>
      <w:r w:rsidRPr="00A0332F">
        <w:rPr>
          <w:sz w:val="16"/>
          <w:lang w:val="de-DE"/>
        </w:rPr>
        <w:t xml:space="preserve">(Michio, </w:t>
      </w:r>
      <w:hyperlink r:id="rId23" w:history="1">
        <w:r w:rsidRPr="00A0332F">
          <w:rPr>
            <w:rStyle w:val="Hyperlink"/>
            <w:sz w:val="16"/>
            <w:lang w:val="de-DE"/>
          </w:rPr>
          <w:t>https://www.nationalgeographic.com/science/article/there-s-only-one-way-for-humanity-to-survive--go-to-mars-</w:t>
        </w:r>
      </w:hyperlink>
      <w:r w:rsidRPr="00A0332F">
        <w:rPr>
          <w:sz w:val="16"/>
          <w:lang w:val="de-DE"/>
        </w:rPr>
        <w:t>, 3-2)</w:t>
      </w:r>
    </w:p>
    <w:p w14:paraId="2523A17A" w14:textId="77777777" w:rsidR="004C51D3" w:rsidRPr="00A0332F" w:rsidRDefault="004C51D3" w:rsidP="004C51D3">
      <w:pPr>
        <w:rPr>
          <w:rStyle w:val="StyleUnderline"/>
        </w:rPr>
      </w:pPr>
      <w:r w:rsidRPr="00A0332F">
        <w:rPr>
          <w:sz w:val="16"/>
        </w:rPr>
        <w:t xml:space="preserve">You use the phrase “the fourth wave of science.” Explain what this means and how it could one day make it possible to terraform Mars. </w:t>
      </w:r>
      <w:r w:rsidRPr="00A0332F">
        <w:rPr>
          <w:rStyle w:val="StyleUnderline"/>
        </w:rPr>
        <w:t>We’ve had three waves of scientific innovation</w:t>
      </w:r>
      <w:r w:rsidRPr="00A0332F">
        <w:rPr>
          <w:sz w:val="16"/>
        </w:rPr>
        <w:t xml:space="preserve">. The first wave, </w:t>
      </w:r>
      <w:r w:rsidRPr="00A0332F">
        <w:rPr>
          <w:rStyle w:val="StyleUnderline"/>
        </w:rPr>
        <w:t>the Industrial Revolution, gave us the steam engine</w:t>
      </w:r>
      <w:r w:rsidRPr="00A0332F">
        <w:rPr>
          <w:sz w:val="16"/>
        </w:rPr>
        <w:t xml:space="preserve">, the locomotive, and factories. The second wave was </w:t>
      </w:r>
      <w:r w:rsidRPr="00A0332F">
        <w:rPr>
          <w:rStyle w:val="StyleUnderline"/>
        </w:rPr>
        <w:t>electricity</w:t>
      </w:r>
      <w:r w:rsidRPr="00A0332F">
        <w:rPr>
          <w:sz w:val="16"/>
        </w:rPr>
        <w:t xml:space="preserve"> and magnetism, whereby </w:t>
      </w:r>
      <w:r w:rsidRPr="00A0332F">
        <w:rPr>
          <w:rStyle w:val="StyleUnderline"/>
        </w:rPr>
        <w:t>we had TV</w:t>
      </w:r>
      <w:r w:rsidRPr="00A0332F">
        <w:rPr>
          <w:sz w:val="16"/>
        </w:rPr>
        <w:t xml:space="preserve">, internal combustion cars, a beginning of the space program. The third revolution is </w:t>
      </w:r>
      <w:r w:rsidRPr="00A0332F">
        <w:rPr>
          <w:rStyle w:val="StyleUnderline"/>
        </w:rPr>
        <w:t>high tech: computers</w:t>
      </w:r>
      <w:r w:rsidRPr="00A0332F">
        <w:rPr>
          <w:sz w:val="16"/>
        </w:rPr>
        <w:t xml:space="preserve">, lasers, the Internet. </w:t>
      </w:r>
      <w:r w:rsidRPr="00A0332F">
        <w:rPr>
          <w:rStyle w:val="StyleUnderline"/>
        </w:rPr>
        <w:t>Now we have the fourth wave</w:t>
      </w:r>
      <w:r w:rsidRPr="00A0332F">
        <w:rPr>
          <w:sz w:val="16"/>
        </w:rPr>
        <w:t xml:space="preserve"> of innovation: </w:t>
      </w:r>
      <w:r w:rsidRPr="00A0332F">
        <w:rPr>
          <w:rStyle w:val="StyleUnderline"/>
        </w:rPr>
        <w:t>artificial intelligence, biotech, and nanotech</w:t>
      </w:r>
      <w:r w:rsidRPr="00A0332F">
        <w:rPr>
          <w:sz w:val="16"/>
        </w:rPr>
        <w:t xml:space="preserve">. </w:t>
      </w:r>
      <w:r w:rsidRPr="00A0332F">
        <w:rPr>
          <w:rStyle w:val="Emphasis"/>
        </w:rPr>
        <w:t>That’s going to change the way we view Mars.</w:t>
      </w:r>
      <w:r w:rsidRPr="00A0332F">
        <w:rPr>
          <w:sz w:val="16"/>
        </w:rPr>
        <w:t xml:space="preserve"> Many </w:t>
      </w:r>
      <w:r w:rsidRPr="00A0332F">
        <w:rPr>
          <w:rStyle w:val="StyleUnderline"/>
        </w:rPr>
        <w:t>people say Mars is cold and desolate</w:t>
      </w:r>
      <w:r w:rsidRPr="00A0332F">
        <w:rPr>
          <w:sz w:val="16"/>
        </w:rPr>
        <w:t xml:space="preserve">, and </w:t>
      </w:r>
      <w:r w:rsidRPr="00A0332F">
        <w:rPr>
          <w:rStyle w:val="StyleUnderline"/>
        </w:rPr>
        <w:t>there’s nothing to grow</w:t>
      </w:r>
      <w:r w:rsidRPr="00A0332F">
        <w:rPr>
          <w:sz w:val="16"/>
        </w:rPr>
        <w:t xml:space="preserve"> there. </w:t>
      </w:r>
      <w:r w:rsidRPr="00A0332F">
        <w:rPr>
          <w:rStyle w:val="StyleUnderline"/>
        </w:rPr>
        <w:t>We can genetically modify plants and algae to thrive in the Martian atmosphere</w:t>
      </w:r>
      <w:r w:rsidRPr="00A0332F">
        <w:rPr>
          <w:sz w:val="16"/>
        </w:rPr>
        <w:t xml:space="preserve">. But who’s going to do the heavy lifting? We all would like to see futuristic cities on Mars, but </w:t>
      </w:r>
      <w:r w:rsidRPr="00A0332F">
        <w:rPr>
          <w:rStyle w:val="StyleUnderline"/>
        </w:rPr>
        <w:t>robots are going to become much more adapted to working in these harsh environments by the end of this century, so we expect to see robotic construction workers building the fantastic domed cities you see in science fiction novels.</w:t>
      </w:r>
    </w:p>
    <w:p w14:paraId="62F68E86" w14:textId="77777777" w:rsidR="004C51D3" w:rsidRDefault="004C51D3" w:rsidP="004C51D3"/>
    <w:p w14:paraId="27C69647" w14:textId="77777777" w:rsidR="004C51D3" w:rsidRDefault="004C51D3" w:rsidP="004C51D3">
      <w:pPr>
        <w:pStyle w:val="Heading3"/>
      </w:pPr>
      <w:r>
        <w:t xml:space="preserve">AT: Trips Too Long </w:t>
      </w:r>
    </w:p>
    <w:p w14:paraId="087FF557" w14:textId="77777777" w:rsidR="004C51D3" w:rsidRDefault="004C51D3" w:rsidP="004C51D3"/>
    <w:p w14:paraId="2FF3D263" w14:textId="77777777" w:rsidR="004C51D3" w:rsidRDefault="004C51D3" w:rsidP="004C51D3">
      <w:pPr>
        <w:pStyle w:val="Heading4"/>
      </w:pPr>
      <w:r>
        <w:t xml:space="preserve">Genetic modification/advancement solves travel time </w:t>
      </w:r>
    </w:p>
    <w:p w14:paraId="37DAFA41" w14:textId="77777777" w:rsidR="004C51D3" w:rsidRPr="004A47B8" w:rsidRDefault="004C51D3" w:rsidP="004C51D3">
      <w:pPr>
        <w:rPr>
          <w:rStyle w:val="Style13ptBold"/>
          <w:lang w:val="de-DE"/>
        </w:rPr>
      </w:pPr>
      <w:r w:rsidRPr="004A47B8">
        <w:rPr>
          <w:rStyle w:val="Style13ptBold"/>
          <w:lang w:val="de-DE"/>
        </w:rPr>
        <w:t>Kaku, PhD, 18</w:t>
      </w:r>
    </w:p>
    <w:p w14:paraId="66BF64BB" w14:textId="77777777" w:rsidR="004C51D3" w:rsidRPr="000B204D" w:rsidRDefault="004C51D3" w:rsidP="004C51D3">
      <w:pPr>
        <w:rPr>
          <w:sz w:val="16"/>
          <w:lang w:val="de-DE"/>
        </w:rPr>
      </w:pPr>
      <w:r w:rsidRPr="000B204D">
        <w:rPr>
          <w:sz w:val="16"/>
          <w:lang w:val="de-DE"/>
        </w:rPr>
        <w:t xml:space="preserve">(Michio, </w:t>
      </w:r>
      <w:hyperlink r:id="rId24" w:history="1">
        <w:r w:rsidRPr="000B204D">
          <w:rPr>
            <w:rStyle w:val="Hyperlink"/>
            <w:sz w:val="16"/>
            <w:lang w:val="de-DE"/>
          </w:rPr>
          <w:t>https://www.nationalgeographic.com/science/article/there-s-only-one-way-for-humanity-to-survive--go-to-mars-</w:t>
        </w:r>
      </w:hyperlink>
      <w:r w:rsidRPr="000B204D">
        <w:rPr>
          <w:sz w:val="16"/>
          <w:lang w:val="de-DE"/>
        </w:rPr>
        <w:t>, 3-2)</w:t>
      </w:r>
    </w:p>
    <w:p w14:paraId="578840F5" w14:textId="77777777" w:rsidR="004C51D3" w:rsidRDefault="004C51D3" w:rsidP="004C51D3">
      <w:r w:rsidRPr="000B204D">
        <w:rPr>
          <w:rStyle w:val="StyleUnderline"/>
        </w:rPr>
        <w:t>Another problem with deep-space travel is that it may take hundreds of light-years to reach your destination</w:t>
      </w:r>
      <w:r w:rsidRPr="000B204D">
        <w:rPr>
          <w:sz w:val="16"/>
        </w:rPr>
        <w:t xml:space="preserve">. You suggest deep freezing astronauts, then thawing them out at the other end. To quote John McEnroe: You can’t be serious, can you? The stars are extremely far away, but </w:t>
      </w:r>
      <w:r w:rsidRPr="000B204D">
        <w:rPr>
          <w:rStyle w:val="StyleUnderline"/>
        </w:rPr>
        <w:t>one day we hope to use advanced physics to go faster than the speed of light</w:t>
      </w:r>
      <w:r w:rsidRPr="000B204D">
        <w:rPr>
          <w:sz w:val="16"/>
        </w:rPr>
        <w:t xml:space="preserve">—warp drive. </w:t>
      </w:r>
      <w:r w:rsidRPr="000B204D">
        <w:rPr>
          <w:rStyle w:val="StyleUnderline"/>
        </w:rPr>
        <w:t>Until we get warp drive</w:t>
      </w:r>
      <w:r w:rsidRPr="000B204D">
        <w:rPr>
          <w:sz w:val="16"/>
        </w:rPr>
        <w:t xml:space="preserve">, we’re stuck with rockets that are below the speed of light and the planets we have discovered that are Earth-like would take hundreds of years to reach. This means </w:t>
      </w:r>
      <w:r w:rsidRPr="000B204D">
        <w:rPr>
          <w:rStyle w:val="StyleUnderline"/>
        </w:rPr>
        <w:t xml:space="preserve">we have to find the secret of </w:t>
      </w:r>
      <w:r w:rsidRPr="000B204D">
        <w:rPr>
          <w:rStyle w:val="Emphasis"/>
        </w:rPr>
        <w:t>extending the human lifespan or learn how to freeze ourselves</w:t>
      </w:r>
      <w:r w:rsidRPr="000B204D">
        <w:rPr>
          <w:sz w:val="16"/>
        </w:rPr>
        <w:t xml:space="preserve">. Some companies already offer to freeze your body so that when you are thawed out, there’ll be cures for cancer and other diseases. Don’t believe it. These companies, I think, are bogus. However, it’s a possibility that has to be looked at. </w:t>
      </w:r>
      <w:r w:rsidRPr="000B204D">
        <w:rPr>
          <w:rStyle w:val="StyleUnderline"/>
        </w:rPr>
        <w:t xml:space="preserve">We’ve discovered about 60 genes that seem to influence the lifespan of human beings and we know that certain genes allow animals to live for centuries. The Greenland shark, for example, lives to be over 400 years of age. So genetics may make it possible to </w:t>
      </w:r>
      <w:r w:rsidRPr="000B204D">
        <w:rPr>
          <w:rStyle w:val="Emphasis"/>
        </w:rPr>
        <w:t>slow down the aging process</w:t>
      </w:r>
      <w:r w:rsidRPr="000B204D">
        <w:rPr>
          <w:sz w:val="16"/>
        </w:rPr>
        <w:t>.</w:t>
      </w:r>
    </w:p>
    <w:p w14:paraId="6D212E17" w14:textId="77777777" w:rsidR="004C51D3" w:rsidRDefault="004C51D3" w:rsidP="004C51D3"/>
    <w:p w14:paraId="2CF21228" w14:textId="77777777" w:rsidR="004C51D3" w:rsidRDefault="004C51D3" w:rsidP="004C51D3">
      <w:pPr>
        <w:pStyle w:val="Heading4"/>
      </w:pPr>
      <w:r>
        <w:t>Laser porting solves</w:t>
      </w:r>
    </w:p>
    <w:p w14:paraId="5DAF4E4A" w14:textId="77777777" w:rsidR="004C51D3" w:rsidRPr="004A47B8" w:rsidRDefault="004C51D3" w:rsidP="004C51D3">
      <w:pPr>
        <w:rPr>
          <w:rStyle w:val="Style13ptBold"/>
        </w:rPr>
      </w:pPr>
      <w:r w:rsidRPr="004A47B8">
        <w:rPr>
          <w:rStyle w:val="Style13ptBold"/>
        </w:rPr>
        <w:t>Kaku, PhD, 18</w:t>
      </w:r>
    </w:p>
    <w:p w14:paraId="295B4AD8" w14:textId="77777777" w:rsidR="004C51D3" w:rsidRPr="004A47B8" w:rsidRDefault="004C51D3" w:rsidP="004C51D3">
      <w:pPr>
        <w:rPr>
          <w:sz w:val="16"/>
        </w:rPr>
      </w:pPr>
      <w:r w:rsidRPr="004A47B8">
        <w:rPr>
          <w:sz w:val="16"/>
        </w:rPr>
        <w:t xml:space="preserve">(Michio, </w:t>
      </w:r>
      <w:hyperlink r:id="rId25" w:history="1">
        <w:r w:rsidRPr="004A47B8">
          <w:rPr>
            <w:rStyle w:val="Hyperlink"/>
            <w:sz w:val="16"/>
          </w:rPr>
          <w:t>https://www.nationalgeographic.com/science/article/there-s-only-one-way-for-humanity-to-survive--go-to-mars-</w:t>
        </w:r>
      </w:hyperlink>
      <w:r w:rsidRPr="004A47B8">
        <w:rPr>
          <w:sz w:val="16"/>
        </w:rPr>
        <w:t>, 3-2)</w:t>
      </w:r>
    </w:p>
    <w:p w14:paraId="2E5311C4" w14:textId="77777777" w:rsidR="004C51D3" w:rsidRDefault="004C51D3" w:rsidP="004C51D3">
      <w:r w:rsidRPr="0029336B">
        <w:rPr>
          <w:sz w:val="16"/>
        </w:rPr>
        <w:t xml:space="preserve">Your own preferred solution is what you call laser porting. Explain what this is—and how the Human Connectome Project may be laying the foundations. </w:t>
      </w:r>
      <w:r w:rsidRPr="0029336B">
        <w:rPr>
          <w:rStyle w:val="StyleUnderline"/>
        </w:rPr>
        <w:t>The first big scientific project was the Manhattan Project</w:t>
      </w:r>
      <w:r w:rsidRPr="0029336B">
        <w:rPr>
          <w:sz w:val="16"/>
        </w:rPr>
        <w:t xml:space="preserve">, which gave us the atomic bomb. The </w:t>
      </w:r>
      <w:r w:rsidRPr="0029336B">
        <w:rPr>
          <w:rStyle w:val="StyleUnderline"/>
        </w:rPr>
        <w:t>second was the Human Genome</w:t>
      </w:r>
      <w:r w:rsidRPr="0029336B">
        <w:rPr>
          <w:sz w:val="16"/>
        </w:rPr>
        <w:t xml:space="preserve"> Project, which gave us the human genome. </w:t>
      </w:r>
      <w:r w:rsidRPr="0029336B">
        <w:rPr>
          <w:rStyle w:val="StyleUnderline"/>
        </w:rPr>
        <w:t>The third could be the Connectome Project</w:t>
      </w:r>
      <w:r w:rsidRPr="0029336B">
        <w:rPr>
          <w:sz w:val="16"/>
        </w:rPr>
        <w:t xml:space="preserve">. Many nations, including the U.S., have said that </w:t>
      </w:r>
      <w:r w:rsidRPr="0029336B">
        <w:rPr>
          <w:rStyle w:val="StyleUnderline"/>
        </w:rPr>
        <w:t>the brain is the key to understanding mental health, depression, and suicide. All that could perhaps be unraveled if we understand the connectome, which is a map of the entire brain.</w:t>
      </w:r>
      <w:r>
        <w:rPr>
          <w:rStyle w:val="StyleUnderline"/>
        </w:rPr>
        <w:t xml:space="preserve"> </w:t>
      </w:r>
      <w:r w:rsidRPr="0029336B">
        <w:rPr>
          <w:rStyle w:val="StyleUnderline"/>
        </w:rPr>
        <w:t>We expect to have this perhaps by the end of this century</w:t>
      </w:r>
      <w:r w:rsidRPr="0029336B">
        <w:rPr>
          <w:sz w:val="16"/>
        </w:rPr>
        <w:t xml:space="preserve">. But once we have it, what do we do with it? </w:t>
      </w:r>
      <w:r w:rsidRPr="0029336B">
        <w:rPr>
          <w:rStyle w:val="StyleUnderline"/>
        </w:rPr>
        <w:t>We could look at mental illness, but we could also put it on a laser beam and shoot it into outer space. In one second, you’d be on the moon; in 20 minutes you’re on Mars; and in years you’re on the nearest star. So laser porting is perhaps the most efficient way to explore the galaxy without booster rockets, radiation dangers, or problems from asteroid impacts. You just laser port yourself!</w:t>
      </w:r>
    </w:p>
    <w:p w14:paraId="43DD691D" w14:textId="77777777" w:rsidR="004C51D3" w:rsidRDefault="004C51D3" w:rsidP="004C51D3"/>
    <w:p w14:paraId="2016605E" w14:textId="77777777" w:rsidR="004C51D3" w:rsidRDefault="004C51D3" w:rsidP="004C51D3">
      <w:pPr>
        <w:pStyle w:val="Heading3"/>
      </w:pPr>
      <w:r>
        <w:t xml:space="preserve">2NC AT: K Of Space -General </w:t>
      </w:r>
    </w:p>
    <w:p w14:paraId="157BC008" w14:textId="77777777" w:rsidR="004C51D3" w:rsidRDefault="004C51D3" w:rsidP="004C51D3"/>
    <w:p w14:paraId="4782AA21" w14:textId="77777777" w:rsidR="004C51D3" w:rsidRDefault="004C51D3" w:rsidP="004C51D3"/>
    <w:p w14:paraId="7AC588CE" w14:textId="77777777" w:rsidR="004C51D3" w:rsidRPr="001A654E" w:rsidRDefault="004C51D3" w:rsidP="004C51D3">
      <w:pPr>
        <w:pStyle w:val="Heading4"/>
      </w:pPr>
      <w:r>
        <w:t xml:space="preserve">Space focus is necessary for </w:t>
      </w:r>
      <w:r>
        <w:rPr>
          <w:i/>
        </w:rPr>
        <w:t>the overview effect</w:t>
      </w:r>
      <w:r>
        <w:t xml:space="preserve">- a unified vision of humanity that dramatically reduces violence by transcending nationalism </w:t>
      </w:r>
    </w:p>
    <w:p w14:paraId="071E385B" w14:textId="77777777" w:rsidR="004C51D3" w:rsidRPr="009621CE" w:rsidRDefault="004C51D3" w:rsidP="004C51D3">
      <w:pPr>
        <w:rPr>
          <w:rStyle w:val="Style13ptBold"/>
        </w:rPr>
      </w:pPr>
      <w:r w:rsidRPr="009621CE">
        <w:rPr>
          <w:rStyle w:val="Style13ptBold"/>
        </w:rPr>
        <w:t>Shapiro et al, 19</w:t>
      </w:r>
    </w:p>
    <w:p w14:paraId="2D64B5BB" w14:textId="77777777" w:rsidR="004C51D3" w:rsidRPr="009621CE" w:rsidRDefault="004C51D3" w:rsidP="004C51D3">
      <w:pPr>
        <w:rPr>
          <w:rStyle w:val="Style13ptBold"/>
          <w:b w:val="0"/>
          <w:bCs w:val="0"/>
          <w:sz w:val="16"/>
          <w:szCs w:val="16"/>
        </w:rPr>
      </w:pPr>
      <w:r w:rsidRPr="009621CE">
        <w:rPr>
          <w:rStyle w:val="Style13ptBold"/>
          <w:b w:val="0"/>
          <w:sz w:val="16"/>
          <w:szCs w:val="16"/>
        </w:rPr>
        <w:t>(Daniel L, PhD, Psych@Harvard, Frank White, Mphil, Bruce W. Shackleton, EdD, Overcoming the Tribes Effect: The Overview Effect as a Means to Promote Conflict Resolution Peace and Conflict: Journal of Peace Psychology http://dx.doi.org/10.1037/pac0000414)</w:t>
      </w:r>
    </w:p>
    <w:p w14:paraId="0B9C8308" w14:textId="77777777" w:rsidR="004C51D3" w:rsidRPr="009621CE" w:rsidRDefault="004C51D3" w:rsidP="004C51D3">
      <w:r w:rsidRPr="009621CE">
        <w:rPr>
          <w:sz w:val="16"/>
        </w:rPr>
        <w:t xml:space="preserve">Although </w:t>
      </w:r>
      <w:r w:rsidRPr="009621CE">
        <w:rPr>
          <w:rStyle w:val="StyleUnderline"/>
        </w:rPr>
        <w:t>humanity</w:t>
      </w:r>
      <w:r w:rsidRPr="009621CE">
        <w:rPr>
          <w:sz w:val="16"/>
        </w:rPr>
        <w:t xml:space="preserve"> has made significant progress in mitigating destructive conflict (Pinker, 2011), it now </w:t>
      </w:r>
      <w:r w:rsidRPr="009621CE">
        <w:rPr>
          <w:rStyle w:val="StyleUnderline"/>
        </w:rPr>
        <w:t>possesses the means to inflict increasingly devastating effects on individuals and groups</w:t>
      </w:r>
      <w:r w:rsidRPr="009621CE">
        <w:rPr>
          <w:sz w:val="16"/>
        </w:rPr>
        <w:t xml:space="preserve">. In response, </w:t>
      </w:r>
      <w:r w:rsidRPr="009621CE">
        <w:rPr>
          <w:rStyle w:val="StyleUnderline"/>
        </w:rPr>
        <w:t>the field of conflict resolution has sought new theoretical models</w:t>
      </w:r>
      <w:r w:rsidRPr="009621CE">
        <w:rPr>
          <w:sz w:val="16"/>
        </w:rPr>
        <w:t xml:space="preserve"> and practical tools </w:t>
      </w:r>
      <w:r w:rsidRPr="009621CE">
        <w:rPr>
          <w:rStyle w:val="StyleUnderline"/>
        </w:rPr>
        <w:t>to reduce intergroup polarization</w:t>
      </w:r>
      <w:r w:rsidRPr="009621CE">
        <w:rPr>
          <w:sz w:val="16"/>
        </w:rPr>
        <w:t xml:space="preserve">. A key finding is that </w:t>
      </w:r>
      <w:r w:rsidRPr="009621CE">
        <w:rPr>
          <w:rStyle w:val="StyleUnderline"/>
        </w:rPr>
        <w:t xml:space="preserve">conflict is driven not solely by rational interests but also by an emotional matrix of threats and counterthreats that </w:t>
      </w:r>
      <w:r w:rsidRPr="009621CE">
        <w:rPr>
          <w:rStyle w:val="Emphasis"/>
        </w:rPr>
        <w:t>entrench each party in an opposing identity</w:t>
      </w:r>
      <w:r w:rsidRPr="009621CE">
        <w:rPr>
          <w:rStyle w:val="StyleUnderline"/>
        </w:rPr>
        <w:t>;</w:t>
      </w:r>
      <w:r w:rsidRPr="009621CE">
        <w:rPr>
          <w:sz w:val="16"/>
        </w:rPr>
        <w:t xml:space="preserve"> </w:t>
      </w:r>
      <w:r w:rsidRPr="009621CE">
        <w:rPr>
          <w:rStyle w:val="StyleUnderline"/>
        </w:rPr>
        <w:t>the conflict becomes us versus them</w:t>
      </w:r>
      <w:r w:rsidRPr="009621CE">
        <w:rPr>
          <w:sz w:val="16"/>
        </w:rPr>
        <w:t xml:space="preserve"> (Rothman, 1997; Shapiro, 2017). </w:t>
      </w:r>
      <w:r w:rsidRPr="009621CE">
        <w:rPr>
          <w:rStyle w:val="StyleUnderline"/>
        </w:rPr>
        <w:t>This article proposes</w:t>
      </w:r>
      <w:r w:rsidRPr="009621CE">
        <w:rPr>
          <w:sz w:val="16"/>
        </w:rPr>
        <w:t xml:space="preserve"> a novel approach for </w:t>
      </w:r>
      <w:r w:rsidRPr="009621CE">
        <w:rPr>
          <w:rStyle w:val="StyleUnderline"/>
        </w:rPr>
        <w:t>mitigating such polar-ization through</w:t>
      </w:r>
      <w:r w:rsidRPr="009621CE">
        <w:rPr>
          <w:sz w:val="16"/>
        </w:rPr>
        <w:t xml:space="preserve"> means of an expansive mind-set known as </w:t>
      </w:r>
      <w:r w:rsidRPr="009621CE">
        <w:rPr>
          <w:rStyle w:val="Emphasis"/>
        </w:rPr>
        <w:t xml:space="preserve">the overview effect </w:t>
      </w:r>
      <w:r w:rsidRPr="009621CE">
        <w:rPr>
          <w:sz w:val="16"/>
        </w:rPr>
        <w:t xml:space="preserve">(White, 2014). The Problem: The Tribes Effect Despite substantial applied research on ways to resolve social conflict (e.g., Coleman, Deutsch, &amp; Marcus, 2014; Sherif, 1958), additional scholarship is needed on how to address its relational dimensions (Shapiro, 2010). Consider social identity theory (SIT), one of the most widespread frameworks for understanding intergroup conflict (Tajfel &amp; Turner, 1986). The unit of analysis in SIT is a broad category—the group—and disputants are assumed to be “in” or “out” of it. But </w:t>
      </w:r>
      <w:r w:rsidRPr="009621CE">
        <w:rPr>
          <w:rStyle w:val="StyleUnderline"/>
        </w:rPr>
        <w:t xml:space="preserve">intergroup conflict tends to involve relationships that are </w:t>
      </w:r>
      <w:r w:rsidRPr="009621CE">
        <w:rPr>
          <w:rStyle w:val="Emphasis"/>
        </w:rPr>
        <w:t>emotionally fluid</w:t>
      </w:r>
      <w:r w:rsidRPr="009621CE">
        <w:rPr>
          <w:rStyle w:val="StyleUnderline"/>
        </w:rPr>
        <w:t xml:space="preserve">, and the </w:t>
      </w:r>
      <w:r w:rsidRPr="009621CE">
        <w:rPr>
          <w:rStyle w:val="Emphasis"/>
        </w:rPr>
        <w:t>lines of loyalty</w:t>
      </w:r>
      <w:r w:rsidRPr="009621CE">
        <w:rPr>
          <w:rStyle w:val="StyleUnderline"/>
        </w:rPr>
        <w:t xml:space="preserve"> are not so categorically clear. </w:t>
      </w:r>
      <w:r w:rsidRPr="009621CE">
        <w:rPr>
          <w:sz w:val="16"/>
        </w:rPr>
        <w:t xml:space="preserve">In </w:t>
      </w:r>
      <w:r w:rsidRPr="009621CE">
        <w:rPr>
          <w:rStyle w:val="StyleUnderline"/>
        </w:rPr>
        <w:t>Shapiro</w:t>
      </w:r>
      <w:r w:rsidRPr="009621CE">
        <w:rPr>
          <w:sz w:val="16"/>
        </w:rPr>
        <w:t xml:space="preserve">’s negotiation trainings with Israeli and Palestinian leadership, for example, he has </w:t>
      </w:r>
      <w:r w:rsidRPr="009621CE">
        <w:rPr>
          <w:rStyle w:val="StyleUnderline"/>
        </w:rPr>
        <w:t>observed participants building complex relations</w:t>
      </w:r>
      <w:r w:rsidRPr="009621CE">
        <w:rPr>
          <w:sz w:val="16"/>
        </w:rPr>
        <w:t xml:space="preserve"> that are </w:t>
      </w:r>
      <w:r w:rsidRPr="009621CE">
        <w:rPr>
          <w:rStyle w:val="StyleUnderline"/>
        </w:rPr>
        <w:t>simultaneously close and distant, trusting and distrusting,</w:t>
      </w:r>
      <w:r w:rsidRPr="009621CE">
        <w:rPr>
          <w:sz w:val="16"/>
        </w:rPr>
        <w:t xml:space="preserve"> based on factors such as whether the workshop is in the Middle East or in a remote region of Europe; inclusive or exclusive of participants who have shared their life stories; and run during periods of relative calm or political upheaval. To account for these emotional dynamics, </w:t>
      </w:r>
      <w:r w:rsidRPr="009621CE">
        <w:rPr>
          <w:rStyle w:val="StyleUnderline"/>
        </w:rPr>
        <w:t>Shapiro</w:t>
      </w:r>
      <w:r w:rsidRPr="009621CE">
        <w:rPr>
          <w:sz w:val="16"/>
        </w:rPr>
        <w:t xml:space="preserve"> has </w:t>
      </w:r>
      <w:r w:rsidRPr="009621CE">
        <w:rPr>
          <w:rStyle w:val="StyleUnderline"/>
        </w:rPr>
        <w:t>developed</w:t>
      </w:r>
      <w:r w:rsidRPr="009621CE">
        <w:rPr>
          <w:sz w:val="16"/>
        </w:rPr>
        <w:t xml:space="preserve"> a model of conflict resolution called </w:t>
      </w:r>
      <w:r w:rsidRPr="009621CE">
        <w:rPr>
          <w:rStyle w:val="StyleUnderline"/>
        </w:rPr>
        <w:t>relational identity theory</w:t>
      </w:r>
      <w:r w:rsidRPr="009621CE">
        <w:rPr>
          <w:sz w:val="16"/>
        </w:rPr>
        <w:t xml:space="preserve"> (RIT), </w:t>
      </w:r>
      <w:r w:rsidRPr="009621CE">
        <w:rPr>
          <w:rStyle w:val="StyleUnderline"/>
        </w:rPr>
        <w:t>which proposes</w:t>
      </w:r>
      <w:r w:rsidRPr="009621CE">
        <w:rPr>
          <w:sz w:val="16"/>
        </w:rPr>
        <w:t xml:space="preserve"> that </w:t>
      </w:r>
      <w:r w:rsidRPr="009621CE">
        <w:rPr>
          <w:rStyle w:val="StyleUnderline"/>
        </w:rPr>
        <w:t>disputants constantly negotiate the perceived nature, quality, and degree of their relationship</w:t>
      </w:r>
      <w:r w:rsidRPr="009621CE">
        <w:rPr>
          <w:sz w:val="16"/>
        </w:rPr>
        <w:t xml:space="preserve"> (Shapiro, 2010). The model identifies two motives that define this identity: affiliation and autonomy. How close do parties feel to one another, and what is their perceived degree of freedom to make decisions without the other’s imposition? </w:t>
      </w:r>
      <w:r w:rsidRPr="009621CE">
        <w:rPr>
          <w:rStyle w:val="StyleUnderline"/>
        </w:rPr>
        <w:t>RIT suggests that when individuals’ relational identity feels threatened</w:t>
      </w:r>
      <w:r w:rsidRPr="009621CE">
        <w:rPr>
          <w:sz w:val="16"/>
        </w:rPr>
        <w:t>—as is the case in nearly any conflict—</w:t>
      </w:r>
      <w:r w:rsidRPr="009621CE">
        <w:rPr>
          <w:rStyle w:val="StyleUnderline"/>
        </w:rPr>
        <w:t>they enter a divisive mind-set called the tribes effect</w:t>
      </w:r>
      <w:r w:rsidRPr="009621CE">
        <w:rPr>
          <w:sz w:val="16"/>
        </w:rPr>
        <w:t xml:space="preserve"> (Shapiro, 2017), </w:t>
      </w:r>
      <w:r w:rsidRPr="009621CE">
        <w:rPr>
          <w:rStyle w:val="StyleUnderline"/>
        </w:rPr>
        <w:t xml:space="preserve">which </w:t>
      </w:r>
      <w:r w:rsidRPr="009621CE">
        <w:rPr>
          <w:rStyle w:val="Emphasis"/>
        </w:rPr>
        <w:t>bifurcates their perception</w:t>
      </w:r>
      <w:r w:rsidRPr="009621CE">
        <w:rPr>
          <w:rStyle w:val="StyleUnderline"/>
        </w:rPr>
        <w:t xml:space="preserve"> of identity into an oversimplified ingroup– outgroup distinction:</w:t>
      </w:r>
      <w:r w:rsidRPr="009621CE">
        <w:rPr>
          <w:sz w:val="16"/>
        </w:rPr>
        <w:t xml:space="preserve"> </w:t>
      </w:r>
      <w:r w:rsidRPr="009621CE">
        <w:rPr>
          <w:rStyle w:val="StyleUnderline"/>
        </w:rPr>
        <w:t xml:space="preserve">They see their association with the other side as </w:t>
      </w:r>
      <w:r w:rsidRPr="009621CE">
        <w:rPr>
          <w:rStyle w:val="Emphasis"/>
        </w:rPr>
        <w:t>adversarial</w:t>
      </w:r>
      <w:r w:rsidRPr="009621CE">
        <w:rPr>
          <w:rStyle w:val="StyleUnderline"/>
        </w:rPr>
        <w:t xml:space="preserve">, they </w:t>
      </w:r>
      <w:r w:rsidRPr="009621CE">
        <w:rPr>
          <w:rStyle w:val="Emphasis"/>
        </w:rPr>
        <w:t>adopt a self-righteous attitude</w:t>
      </w:r>
      <w:r w:rsidRPr="009621CE">
        <w:rPr>
          <w:sz w:val="16"/>
        </w:rPr>
        <w:t xml:space="preserve">, and </w:t>
      </w:r>
      <w:r w:rsidRPr="009621CE">
        <w:rPr>
          <w:rStyle w:val="StyleUnderline"/>
        </w:rPr>
        <w:t xml:space="preserve">they </w:t>
      </w:r>
      <w:r w:rsidRPr="009621CE">
        <w:rPr>
          <w:rStyle w:val="Emphasis"/>
        </w:rPr>
        <w:t>psychologically insulate</w:t>
      </w:r>
      <w:r w:rsidRPr="009621CE">
        <w:rPr>
          <w:rStyle w:val="StyleUnderline"/>
        </w:rPr>
        <w:t xml:space="preserve"> from others’ conflict narratives</w:t>
      </w:r>
      <w:r w:rsidRPr="009621CE">
        <w:rPr>
          <w:sz w:val="16"/>
        </w:rPr>
        <w:t xml:space="preserve">. As a result, </w:t>
      </w:r>
      <w:r w:rsidRPr="009621CE">
        <w:rPr>
          <w:rStyle w:val="StyleUnderline"/>
        </w:rPr>
        <w:t xml:space="preserve">they are likely to act in ways that are consistent with this binary division of identity </w:t>
      </w:r>
      <w:r w:rsidRPr="009621CE">
        <w:rPr>
          <w:rStyle w:val="Emphasis"/>
        </w:rPr>
        <w:t>even when a collaborative relationship</w:t>
      </w:r>
      <w:r w:rsidRPr="009621CE">
        <w:rPr>
          <w:rStyle w:val="StyleUnderline"/>
        </w:rPr>
        <w:t xml:space="preserve"> promises a </w:t>
      </w:r>
      <w:r w:rsidRPr="009621CE">
        <w:rPr>
          <w:rStyle w:val="Emphasis"/>
        </w:rPr>
        <w:t>more optimal solution</w:t>
      </w:r>
      <w:r w:rsidRPr="009621CE">
        <w:rPr>
          <w:rStyle w:val="StyleUnderline"/>
        </w:rPr>
        <w:t xml:space="preserve"> to the conflict</w:t>
      </w:r>
      <w:r w:rsidRPr="009621CE">
        <w:rPr>
          <w:sz w:val="16"/>
        </w:rPr>
        <w:t xml:space="preserve"> (Shapiro, 2010). Thus, this mind-set can undermine standard approaches to conflict resolution, such as interactive problem solving (Kelman, 2008) and interest-based negotiation (Fisher, Ury, &amp; Patton, 2011), which rely on disputants’ sharing needs, listening to each other, and engaging in cooperative problem solving. Influenced by the tribes effect, disputants may go through the motions of joint problem solving without authentically engaging in it. Strategy: Identity Expansion </w:t>
      </w:r>
      <w:r w:rsidRPr="009621CE">
        <w:rPr>
          <w:rStyle w:val="StyleUnderline"/>
        </w:rPr>
        <w:t xml:space="preserve">The key to breaking out of the tribes effect is to shift from a </w:t>
      </w:r>
      <w:r w:rsidRPr="009621CE">
        <w:rPr>
          <w:rStyle w:val="Emphasis"/>
        </w:rPr>
        <w:t xml:space="preserve">myopic </w:t>
      </w:r>
      <w:r w:rsidRPr="009621CE">
        <w:rPr>
          <w:rStyle w:val="StyleUnderline"/>
        </w:rPr>
        <w:t xml:space="preserve">conception of identity to an </w:t>
      </w:r>
      <w:r w:rsidRPr="009621CE">
        <w:rPr>
          <w:rStyle w:val="Emphasis"/>
        </w:rPr>
        <w:t>expansive</w:t>
      </w:r>
      <w:r w:rsidRPr="009621CE">
        <w:rPr>
          <w:rStyle w:val="StyleUnderline"/>
        </w:rPr>
        <w:t xml:space="preserve"> perspective</w:t>
      </w:r>
      <w:r w:rsidRPr="009621CE">
        <w:rPr>
          <w:sz w:val="16"/>
        </w:rPr>
        <w:t xml:space="preserve"> </w:t>
      </w:r>
      <w:r w:rsidRPr="009621CE">
        <w:rPr>
          <w:rStyle w:val="StyleUnderline"/>
        </w:rPr>
        <w:t xml:space="preserve">that includes one’s tribal affiliations but also </w:t>
      </w:r>
      <w:r w:rsidRPr="009621CE">
        <w:rPr>
          <w:rStyle w:val="Emphasis"/>
        </w:rPr>
        <w:t>transcends</w:t>
      </w:r>
      <w:r w:rsidRPr="009621CE">
        <w:rPr>
          <w:rStyle w:val="StyleUnderline"/>
        </w:rPr>
        <w:t xml:space="preserve"> them</w:t>
      </w:r>
      <w:r w:rsidRPr="009621CE">
        <w:rPr>
          <w:sz w:val="16"/>
        </w:rPr>
        <w:t xml:space="preserve"> (see Haslam, 2004). </w:t>
      </w:r>
      <w:r w:rsidRPr="009621CE">
        <w:rPr>
          <w:rStyle w:val="StyleUnderline"/>
        </w:rPr>
        <w:t>Parties must redefine their identity</w:t>
      </w:r>
      <w:r w:rsidRPr="009621CE">
        <w:rPr>
          <w:sz w:val="16"/>
        </w:rPr>
        <w:t xml:space="preserve"> in the conflict </w:t>
      </w:r>
      <w:r w:rsidRPr="009621CE">
        <w:rPr>
          <w:rStyle w:val="StyleUnderline"/>
        </w:rPr>
        <w:t>as not purely tribal but also communal</w:t>
      </w:r>
      <w:r w:rsidRPr="009621CE">
        <w:rPr>
          <w:sz w:val="16"/>
        </w:rPr>
        <w:t xml:space="preserve">, </w:t>
      </w:r>
      <w:r w:rsidRPr="009621CE">
        <w:rPr>
          <w:rStyle w:val="StyleUnderline"/>
        </w:rPr>
        <w:t xml:space="preserve">cultivating a broader affiliation that is </w:t>
      </w:r>
      <w:r w:rsidRPr="009621CE">
        <w:rPr>
          <w:rStyle w:val="Emphasis"/>
        </w:rPr>
        <w:t>connective rather than adversarial,</w:t>
      </w:r>
      <w:r w:rsidRPr="009621CE">
        <w:rPr>
          <w:sz w:val="16"/>
        </w:rPr>
        <w:t xml:space="preserve"> </w:t>
      </w:r>
      <w:r w:rsidRPr="009621CE">
        <w:rPr>
          <w:rStyle w:val="Emphasis"/>
        </w:rPr>
        <w:t>compassionate rather than self-righteous</w:t>
      </w:r>
      <w:r w:rsidRPr="009621CE">
        <w:rPr>
          <w:sz w:val="16"/>
        </w:rPr>
        <w:t xml:space="preserve">, and open to, rather than insulated from, learning new perspectives (Shapiro, 2017). </w:t>
      </w:r>
      <w:r w:rsidRPr="009621CE">
        <w:rPr>
          <w:rStyle w:val="StyleUnderline"/>
        </w:rPr>
        <w:t>They still may disagree</w:t>
      </w:r>
      <w:r w:rsidRPr="009621CE">
        <w:rPr>
          <w:sz w:val="16"/>
        </w:rPr>
        <w:t xml:space="preserve"> with each other’s way of life, stance on issues, or spiritual beliefs, </w:t>
      </w:r>
      <w:r w:rsidRPr="009621CE">
        <w:rPr>
          <w:rStyle w:val="Emphasis"/>
        </w:rPr>
        <w:t xml:space="preserve">but they now view each other within the same conception of humanity. </w:t>
      </w:r>
      <w:r w:rsidRPr="009621CE">
        <w:rPr>
          <w:sz w:val="16"/>
        </w:rPr>
        <w:t xml:space="preserve">In short, they must expand their relational identity in order to be in closer connection even while in objection to each other’s ideas. </w:t>
      </w:r>
      <w:r w:rsidRPr="009621CE">
        <w:rPr>
          <w:rStyle w:val="StyleUnderline"/>
        </w:rPr>
        <w:t>Three characteristics of identity expansion promote its utility in conflict resolution. First</w:t>
      </w:r>
      <w:r w:rsidRPr="009621CE">
        <w:rPr>
          <w:sz w:val="16"/>
        </w:rPr>
        <w:t xml:space="preserve">, unlike the tribes effect, which divides parties into independent adversaries (me vs. you), </w:t>
      </w:r>
      <w:r w:rsidRPr="009621CE">
        <w:rPr>
          <w:rStyle w:val="StyleUnderline"/>
        </w:rPr>
        <w:t>identity expansion links parties within a single cooperative unit</w:t>
      </w:r>
      <w:r w:rsidRPr="009621CE">
        <w:rPr>
          <w:sz w:val="16"/>
        </w:rPr>
        <w:t xml:space="preserve"> (us). Thus, </w:t>
      </w:r>
      <w:r w:rsidRPr="009621CE">
        <w:rPr>
          <w:rStyle w:val="StyleUnderline"/>
        </w:rPr>
        <w:t>disputants face the conflict, not each other</w:t>
      </w:r>
      <w:r w:rsidRPr="009621CE">
        <w:rPr>
          <w:sz w:val="16"/>
        </w:rPr>
        <w:t xml:space="preserve">. However, even tactics that appear to build an expansive relational identity may do so to only a limited extent. Consider William Ury’s advice that disputants imagine themselves “going to the balcony” to gain new perspective on their conflict (Ury, 1993, p. 31). The distance from the “balcony” to the “stage” is enough to help parties reconceive of their conflict as being between “me and you”—but not so far as to make their coexistence as a single unit (“us”) entirely salient. The balcony produces distance but not transcendence. </w:t>
      </w:r>
      <w:r w:rsidRPr="009621CE">
        <w:rPr>
          <w:rStyle w:val="StyleUnderline"/>
        </w:rPr>
        <w:t>Second, identity expansion is most effective when parties emotionally internalize their unified relational identity</w:t>
      </w:r>
      <w:r w:rsidRPr="009621CE">
        <w:rPr>
          <w:sz w:val="16"/>
        </w:rPr>
        <w:t xml:space="preserve"> (Kegan, 1983). Cooperative behavior and mutual influence are more likely when parties negotiate on the basis not of compliance or identification but of unconscious assimilation of interconnection (Kelman, 1958). Finally</w:t>
      </w:r>
      <w:r w:rsidRPr="009621CE">
        <w:rPr>
          <w:rStyle w:val="StyleUnderline"/>
        </w:rPr>
        <w:t>, identity expansion is most potent when the process for inducing it is generic</w:t>
      </w:r>
      <w:r w:rsidRPr="009621CE">
        <w:rPr>
          <w:sz w:val="16"/>
        </w:rPr>
        <w:t>—</w:t>
      </w:r>
      <w:r w:rsidRPr="009621CE">
        <w:rPr>
          <w:rStyle w:val="Emphasis"/>
        </w:rPr>
        <w:t>useful for anyone</w:t>
      </w:r>
      <w:r w:rsidRPr="009621CE">
        <w:rPr>
          <w:sz w:val="16"/>
        </w:rPr>
        <w:t xml:space="preserve"> in any context. </w:t>
      </w:r>
      <w:r w:rsidRPr="009621CE">
        <w:rPr>
          <w:rStyle w:val="StyleUnderline"/>
        </w:rPr>
        <w:t xml:space="preserve">Having a single approach to dealing with a multitude of conflict situations is </w:t>
      </w:r>
      <w:r w:rsidRPr="009621CE">
        <w:rPr>
          <w:rStyle w:val="Emphasis"/>
        </w:rPr>
        <w:t>economical, optimizing cognitive and emotional resources</w:t>
      </w:r>
      <w:r w:rsidRPr="009621CE">
        <w:rPr>
          <w:rStyle w:val="StyleUnderline"/>
        </w:rPr>
        <w:t xml:space="preserve"> and ensuring a </w:t>
      </w:r>
      <w:r w:rsidRPr="009621CE">
        <w:rPr>
          <w:rStyle w:val="Emphasis"/>
        </w:rPr>
        <w:t>potentially useful tactic</w:t>
      </w:r>
      <w:r w:rsidRPr="009621CE">
        <w:rPr>
          <w:rStyle w:val="StyleUnderline"/>
        </w:rPr>
        <w:t xml:space="preserve"> for overcoming the tribal mindset</w:t>
      </w:r>
      <w:r w:rsidRPr="009621CE">
        <w:rPr>
          <w:sz w:val="16"/>
        </w:rPr>
        <w:t xml:space="preserve">. In the next section, we propose the overview effect as a novel approach to shifting relational identity from a tribal to communal mind-set. This perspective emphasizes the “us” over “me vs. you,” is as much experiential as cognitive, and can be used across a variety of contexts. The Overview Effect: A Potent Means of Promoting a Communal Mind-Set Over the past three decades, White has systematically interviewed more than 40 astronauts about their experiences in outer space and has uncovered invaluable data about their experience when viewing Earth from orbit or the moon. He has discovered that </w:t>
      </w:r>
      <w:r w:rsidRPr="009621CE">
        <w:rPr>
          <w:rStyle w:val="StyleUnderline"/>
        </w:rPr>
        <w:t>when</w:t>
      </w:r>
      <w:r w:rsidRPr="009621CE">
        <w:rPr>
          <w:sz w:val="16"/>
        </w:rPr>
        <w:t xml:space="preserve"> these </w:t>
      </w:r>
      <w:r w:rsidRPr="009621CE">
        <w:rPr>
          <w:rStyle w:val="StyleUnderline"/>
        </w:rPr>
        <w:t>space travelers return home</w:t>
      </w:r>
      <w:r w:rsidRPr="009621CE">
        <w:rPr>
          <w:sz w:val="16"/>
        </w:rPr>
        <w:t xml:space="preserve">, </w:t>
      </w:r>
      <w:r w:rsidRPr="009621CE">
        <w:rPr>
          <w:rStyle w:val="StyleUnderline"/>
        </w:rPr>
        <w:t>they share a profound shift in their view of human relations</w:t>
      </w:r>
      <w:r w:rsidRPr="009621CE">
        <w:rPr>
          <w:sz w:val="16"/>
        </w:rPr>
        <w:t xml:space="preserve">, experiencing the world’s troubles as secondary to the Earth as a whole and </w:t>
      </w:r>
      <w:r w:rsidRPr="009621CE">
        <w:rPr>
          <w:rStyle w:val="StyleUnderline"/>
        </w:rPr>
        <w:t>believing that even significant struggles can be resolved through a more holistic perspective</w:t>
      </w:r>
      <w:r w:rsidRPr="009621CE">
        <w:rPr>
          <w:sz w:val="16"/>
        </w:rPr>
        <w:t xml:space="preserve">. White (2014) named this mind-set the overview effect. </w:t>
      </w:r>
      <w:r w:rsidRPr="009621CE">
        <w:rPr>
          <w:rStyle w:val="StyleUnderline"/>
        </w:rPr>
        <w:t xml:space="preserve">Understanding the overview effect as both an </w:t>
      </w:r>
      <w:r w:rsidRPr="009621CE">
        <w:rPr>
          <w:rStyle w:val="Emphasis"/>
        </w:rPr>
        <w:t>intellectual concept</w:t>
      </w:r>
      <w:r w:rsidRPr="009621CE">
        <w:rPr>
          <w:rStyle w:val="StyleUnderline"/>
        </w:rPr>
        <w:t xml:space="preserve"> and </w:t>
      </w:r>
      <w:r w:rsidRPr="009621CE">
        <w:rPr>
          <w:rStyle w:val="Emphasis"/>
        </w:rPr>
        <w:t>transcendent experience</w:t>
      </w:r>
      <w:r w:rsidRPr="009621CE">
        <w:rPr>
          <w:rStyle w:val="StyleUnderline"/>
        </w:rPr>
        <w:t xml:space="preserve"> is central to developing an effective protocol for combatting the tribes effect</w:t>
      </w:r>
      <w:r w:rsidRPr="009621CE">
        <w:rPr>
          <w:sz w:val="16"/>
        </w:rPr>
        <w:t xml:space="preserve">. The </w:t>
      </w:r>
      <w:r w:rsidRPr="009621CE">
        <w:rPr>
          <w:rStyle w:val="StyleUnderline"/>
        </w:rPr>
        <w:t xml:space="preserve">astronauts had not adopted a new understanding of their identities through a </w:t>
      </w:r>
      <w:r w:rsidRPr="009621CE">
        <w:rPr>
          <w:rStyle w:val="Emphasis"/>
        </w:rPr>
        <w:t>thought process.</w:t>
      </w:r>
      <w:r w:rsidRPr="009621CE">
        <w:rPr>
          <w:sz w:val="16"/>
        </w:rPr>
        <w:t xml:space="preserve"> </w:t>
      </w:r>
      <w:r w:rsidRPr="009621CE">
        <w:rPr>
          <w:rStyle w:val="StyleUnderline"/>
        </w:rPr>
        <w:t>No policymaker</w:t>
      </w:r>
      <w:r w:rsidRPr="009621CE">
        <w:rPr>
          <w:sz w:val="16"/>
        </w:rPr>
        <w:t xml:space="preserve"> or social scientist had </w:t>
      </w:r>
      <w:r w:rsidRPr="009621CE">
        <w:rPr>
          <w:rStyle w:val="StyleUnderline"/>
        </w:rPr>
        <w:t xml:space="preserve">manipulated their goals </w:t>
      </w:r>
      <w:r w:rsidRPr="009621CE">
        <w:rPr>
          <w:sz w:val="16"/>
        </w:rPr>
        <w:t xml:space="preserve">or incentive structures. </w:t>
      </w:r>
      <w:r w:rsidRPr="009621CE">
        <w:rPr>
          <w:rStyle w:val="StyleUnderline"/>
        </w:rPr>
        <w:t xml:space="preserve">Rather, they had directly experienced </w:t>
      </w:r>
      <w:r w:rsidRPr="009621CE">
        <w:rPr>
          <w:sz w:val="16"/>
        </w:rPr>
        <w:t xml:space="preserve">Earth from </w:t>
      </w:r>
      <w:r w:rsidRPr="009621CE">
        <w:rPr>
          <w:rStyle w:val="Emphasis"/>
        </w:rPr>
        <w:t>a new vantage point</w:t>
      </w:r>
      <w:r w:rsidRPr="009621CE">
        <w:rPr>
          <w:sz w:val="16"/>
        </w:rPr>
        <w:t xml:space="preserve">, </w:t>
      </w:r>
      <w:r w:rsidRPr="009621CE">
        <w:rPr>
          <w:rStyle w:val="StyleUnderline"/>
        </w:rPr>
        <w:t>which shifted the way they viewed their identity as individuals and as part of the human species</w:t>
      </w:r>
      <w:r w:rsidRPr="009621CE">
        <w:rPr>
          <w:sz w:val="16"/>
        </w:rPr>
        <w:t xml:space="preserve">. In many cases, </w:t>
      </w:r>
      <w:r w:rsidRPr="009621CE">
        <w:rPr>
          <w:rStyle w:val="StyleUnderline"/>
        </w:rPr>
        <w:t xml:space="preserve">these astronauts left the Earth with a </w:t>
      </w:r>
      <w:r w:rsidRPr="009621CE">
        <w:rPr>
          <w:rStyle w:val="Emphasis"/>
        </w:rPr>
        <w:t>strong dose of the tribes effect</w:t>
      </w:r>
      <w:r w:rsidRPr="009621CE">
        <w:rPr>
          <w:rStyle w:val="StyleUnderline"/>
        </w:rPr>
        <w:t xml:space="preserve"> guiding them</w:t>
      </w:r>
      <w:r w:rsidRPr="009621CE">
        <w:rPr>
          <w:sz w:val="16"/>
        </w:rPr>
        <w:t xml:space="preserve">, </w:t>
      </w:r>
      <w:r w:rsidRPr="009621CE">
        <w:rPr>
          <w:rStyle w:val="StyleUnderline"/>
        </w:rPr>
        <w:t>because</w:t>
      </w:r>
      <w:r w:rsidRPr="009621CE">
        <w:rPr>
          <w:sz w:val="16"/>
        </w:rPr>
        <w:t xml:space="preserve"> almost </w:t>
      </w:r>
      <w:r w:rsidRPr="009621CE">
        <w:rPr>
          <w:rStyle w:val="StyleUnderline"/>
        </w:rPr>
        <w:t xml:space="preserve">all flew as part of </w:t>
      </w:r>
      <w:r w:rsidRPr="009621CE">
        <w:rPr>
          <w:rStyle w:val="Emphasis"/>
        </w:rPr>
        <w:t>national space programs</w:t>
      </w:r>
      <w:r w:rsidRPr="009621CE">
        <w:rPr>
          <w:sz w:val="16"/>
        </w:rPr>
        <w:t xml:space="preserve">, </w:t>
      </w:r>
      <w:r w:rsidRPr="009621CE">
        <w:rPr>
          <w:rStyle w:val="StyleUnderline"/>
        </w:rPr>
        <w:t xml:space="preserve">but they usually returned home with a </w:t>
      </w:r>
      <w:r w:rsidRPr="009621CE">
        <w:rPr>
          <w:rStyle w:val="Emphasis"/>
        </w:rPr>
        <w:t>transcendent view of identity</w:t>
      </w:r>
      <w:r w:rsidRPr="009621CE">
        <w:rPr>
          <w:sz w:val="16"/>
        </w:rPr>
        <w:t xml:space="preserve">. Apollo 9 astronaut Russell Schweickart underscored the power of identity expansion through his experience, reporting that [the] whole process of what it is you identify with begins to shift. When you go around the Earth in an hour and a half, you begin to recognize that your identity is with that whole thing. That makes a change. You look down there and you can’t imagine how many borders and boundaries you cross, again and again and again, and you don’t even see them. There you are—hundreds of people in the Mideast killing each other over some imaginary line that you’re not even aware of and that you can’t see. (see Schweickart, 1977, p. 9) White’s (2014) research suggests that the overview effect can transform a disputant’s perspective through the power of the experience. Apollo 14 astronaut Edgar Mitchell observed that it is precisely this shift in viewpoint and what it implies for the capability of the human being and for our view of the universe that makes it so powerful. </w:t>
      </w:r>
      <w:r w:rsidRPr="009621CE">
        <w:rPr>
          <w:rStyle w:val="StyleUnderline"/>
        </w:rPr>
        <w:t>Until the last 20 years, all philosophers</w:t>
      </w:r>
      <w:r w:rsidRPr="009621CE">
        <w:rPr>
          <w:sz w:val="16"/>
        </w:rPr>
        <w:t xml:space="preserve">, thinkers, scientists, and poets </w:t>
      </w:r>
      <w:r w:rsidRPr="009621CE">
        <w:rPr>
          <w:rStyle w:val="StyleUnderline"/>
        </w:rPr>
        <w:t>have been Earthbound</w:t>
      </w:r>
      <w:r w:rsidRPr="009621CE">
        <w:rPr>
          <w:sz w:val="16"/>
        </w:rPr>
        <w:t xml:space="preserve">. </w:t>
      </w:r>
      <w:r w:rsidRPr="009621CE">
        <w:rPr>
          <w:rStyle w:val="Emphasis"/>
        </w:rPr>
        <w:t>They had an Earthbound point of view</w:t>
      </w:r>
      <w:r w:rsidRPr="009621CE">
        <w:rPr>
          <w:sz w:val="16"/>
        </w:rPr>
        <w:t xml:space="preserve">. Spaceflight is one of the more powerful experiences that humans can have, and </w:t>
      </w:r>
      <w:r w:rsidRPr="009621CE">
        <w:rPr>
          <w:rStyle w:val="StyleUnderline"/>
        </w:rPr>
        <w:t>the technological event of breaking the bonds of Earth is far more important than the technology that went into it, because of this perspective</w:t>
      </w:r>
      <w:r w:rsidRPr="009621CE">
        <w:rPr>
          <w:sz w:val="16"/>
        </w:rPr>
        <w:t xml:space="preserve">. (p. 194) Not all astronauts reported experiences matching those of Mitchell’s and Schweickart’s, but all the astronauts whom White interviewed reported a fundamental shift in worldview, and most found that spaceflight had induced a feeling of self-transcendence. Although the overview effect is, on balance, a positive experience, </w:t>
      </w:r>
      <w:r w:rsidRPr="009621CE">
        <w:rPr>
          <w:rStyle w:val="StyleUnderline"/>
        </w:rPr>
        <w:t>there is a painful aspect to it,</w:t>
      </w:r>
      <w:r w:rsidRPr="009621CE">
        <w:rPr>
          <w:sz w:val="16"/>
        </w:rPr>
        <w:t xml:space="preserve"> because </w:t>
      </w:r>
      <w:r w:rsidRPr="009621CE">
        <w:rPr>
          <w:rStyle w:val="StyleUnderline"/>
        </w:rPr>
        <w:t xml:space="preserve">astronauts </w:t>
      </w:r>
      <w:r w:rsidRPr="009621CE">
        <w:rPr>
          <w:sz w:val="16"/>
        </w:rPr>
        <w:t xml:space="preserve">often </w:t>
      </w:r>
      <w:r w:rsidRPr="009621CE">
        <w:rPr>
          <w:rStyle w:val="StyleUnderline"/>
        </w:rPr>
        <w:t>feel a contradiction between the beauty of the planet</w:t>
      </w:r>
      <w:r w:rsidRPr="009621CE">
        <w:rPr>
          <w:sz w:val="16"/>
        </w:rPr>
        <w:t xml:space="preserve"> they are seeing from space </w:t>
      </w:r>
      <w:r w:rsidRPr="009621CE">
        <w:rPr>
          <w:rStyle w:val="StyleUnderline"/>
        </w:rPr>
        <w:t xml:space="preserve">and their knowledge of the </w:t>
      </w:r>
      <w:r w:rsidRPr="009621CE">
        <w:rPr>
          <w:rStyle w:val="Emphasis"/>
        </w:rPr>
        <w:t>suffering that is taking place on the surf</w:t>
      </w:r>
      <w:r w:rsidRPr="009621CE">
        <w:rPr>
          <w:rStyle w:val="StyleUnderline"/>
        </w:rPr>
        <w:t>ace</w:t>
      </w:r>
      <w:r w:rsidRPr="009621CE">
        <w:rPr>
          <w:sz w:val="16"/>
        </w:rPr>
        <w:t xml:space="preserve"> (White, 2014). RIT conveys the same discomfort as the inescapable dialectic between autonomy and affiliation, in which disputants wish for freedom from their counterpart’s influence but realize the necessity of working together to resolve their differences (Shapiro, 2017). But this tension is surmountable. </w:t>
      </w:r>
      <w:r w:rsidRPr="009621CE">
        <w:rPr>
          <w:rStyle w:val="StyleUnderline"/>
        </w:rPr>
        <w:t xml:space="preserve">When disputants struggle through conflict, they tend to constrict their conception of identity and resist efforts to expand it, moving toward the tribes effect. The overview effect provides a powerful remedy, fundamentally </w:t>
      </w:r>
      <w:r w:rsidRPr="009621CE">
        <w:rPr>
          <w:rStyle w:val="Emphasis"/>
        </w:rPr>
        <w:t>reorienting the way disputants view conflict</w:t>
      </w:r>
      <w:r w:rsidRPr="009621CE">
        <w:rPr>
          <w:rStyle w:val="StyleUnderline"/>
        </w:rPr>
        <w:t xml:space="preserve"> and their relation to each other. </w:t>
      </w:r>
      <w:r w:rsidRPr="009621CE">
        <w:rPr>
          <w:sz w:val="16"/>
        </w:rPr>
        <w:t xml:space="preserve">Creating an Overview Analogue </w:t>
      </w:r>
      <w:r w:rsidRPr="009621CE">
        <w:rPr>
          <w:rStyle w:val="StyleUnderline"/>
        </w:rPr>
        <w:t>The overview effect</w:t>
      </w:r>
      <w:r w:rsidRPr="009621CE">
        <w:rPr>
          <w:sz w:val="16"/>
        </w:rPr>
        <w:t xml:space="preserve"> offers a powerful possibility for conflict resolution, but it </w:t>
      </w:r>
      <w:r w:rsidRPr="009621CE">
        <w:rPr>
          <w:rStyle w:val="StyleUnderline"/>
        </w:rPr>
        <w:t>is currently impractical</w:t>
      </w:r>
      <w:r w:rsidRPr="009621CE">
        <w:rPr>
          <w:sz w:val="16"/>
        </w:rPr>
        <w:t xml:space="preserve">. Sending disputants into orbit is at present difficult and costly. Current prices for private flight are high, only a few passengers are able to fly at once, and conflicting parties locked in the tribes effect are unlikely to have much appetite for the joint flight. </w:t>
      </w:r>
      <w:r w:rsidRPr="009621CE">
        <w:rPr>
          <w:rStyle w:val="StyleUnderline"/>
        </w:rPr>
        <w:t>Therefore, one must look for “</w:t>
      </w:r>
      <w:r w:rsidRPr="009621CE">
        <w:rPr>
          <w:rStyle w:val="Emphasis"/>
        </w:rPr>
        <w:t>overview analogues”—</w:t>
      </w:r>
      <w:r w:rsidRPr="009621CE">
        <w:rPr>
          <w:rStyle w:val="StyleUnderline"/>
        </w:rPr>
        <w:t xml:space="preserve">Earth-based methods of induction into the overview experience </w:t>
      </w:r>
      <w:r w:rsidRPr="009621CE">
        <w:rPr>
          <w:sz w:val="16"/>
        </w:rPr>
        <w:t xml:space="preserve">(White, 2014, p. 193). There is a wide variety of overview analogues, including the following illustrative examples. First, third parties could organize political mediations in locations that induce the overview experience. The World Economic Forum, for example, hosts its annual summit in the mountains of Davos, creating a sense of distance from the rest of the world. Second, </w:t>
      </w:r>
      <w:r w:rsidRPr="009621CE">
        <w:rPr>
          <w:rStyle w:val="StyleUnderline"/>
        </w:rPr>
        <w:t>an overview analogue may be induced through what Maslow</w:t>
      </w:r>
      <w:r w:rsidRPr="009621CE">
        <w:rPr>
          <w:sz w:val="16"/>
        </w:rPr>
        <w:t xml:space="preserve"> (1970, p. 19) </w:t>
      </w:r>
      <w:r w:rsidRPr="009621CE">
        <w:rPr>
          <w:rStyle w:val="StyleUnderline"/>
        </w:rPr>
        <w:t>described as a “peak experience,”</w:t>
      </w:r>
      <w:r w:rsidRPr="009621CE">
        <w:rPr>
          <w:sz w:val="16"/>
        </w:rPr>
        <w:t xml:space="preserve"> such as intense prayer, meditation, or climbing to a mountaintop. In even the most pernicious conflict, a mediator may be able to persuade parties to begin the session with a prayer or wish for the well-being of future generations. Third, with the rapid advance of virtual reality (VR) technology, mediators could consider the nontraditional intervention of meeting separately with each side’s disputants prior to the negotiation and inviting them to use a VR headset to engage in </w:t>
      </w:r>
      <w:r w:rsidRPr="009621CE">
        <w:rPr>
          <w:rStyle w:val="Emphasis"/>
        </w:rPr>
        <w:t>a simulated experience</w:t>
      </w:r>
      <w:r w:rsidRPr="009621CE">
        <w:rPr>
          <w:sz w:val="16"/>
        </w:rPr>
        <w:t xml:space="preserve"> </w:t>
      </w:r>
      <w:r w:rsidRPr="009621CE">
        <w:rPr>
          <w:rStyle w:val="StyleUnderline"/>
        </w:rPr>
        <w:t>of the overview effect</w:t>
      </w:r>
      <w:r w:rsidRPr="009621CE">
        <w:rPr>
          <w:sz w:val="16"/>
        </w:rPr>
        <w:t xml:space="preserve">. Fourth, conflict resolution instructors could introduce students to the overview experience through online videos incorporated into the classroom curriculum. Finally, </w:t>
      </w:r>
      <w:r w:rsidRPr="009621CE">
        <w:rPr>
          <w:rStyle w:val="StyleUnderline"/>
        </w:rPr>
        <w:t xml:space="preserve">disputants could learn how to regain emotional equilibrium in conflict situations by </w:t>
      </w:r>
      <w:r w:rsidRPr="009621CE">
        <w:rPr>
          <w:rStyle w:val="Emphasis"/>
        </w:rPr>
        <w:t>imagining themselves on the space station looking back</w:t>
      </w:r>
      <w:r w:rsidRPr="009621CE">
        <w:rPr>
          <w:rStyle w:val="StyleUnderline"/>
        </w:rPr>
        <w:t xml:space="preserve"> </w:t>
      </w:r>
      <w:r w:rsidRPr="009621CE">
        <w:rPr>
          <w:sz w:val="16"/>
        </w:rPr>
        <w:t xml:space="preserve">at the Earth. </w:t>
      </w:r>
      <w:r w:rsidRPr="009621CE">
        <w:rPr>
          <w:rStyle w:val="StyleUnderline"/>
        </w:rPr>
        <w:t>The scholarly arena is ripe for additional research on the overview effect as a means for countering the tribal mind-set</w:t>
      </w:r>
      <w:r w:rsidRPr="009621CE">
        <w:rPr>
          <w:sz w:val="16"/>
        </w:rPr>
        <w:t xml:space="preserve">. For example, researchers can examine similarities and differences between the brain activity of astronauts and nonastronauts in times of conflict. At this point, one can only conjecture that overview analogues are “similar” to the overview effect, because no one has yet conducted rigorous comparison experiments. But </w:t>
      </w:r>
      <w:r w:rsidRPr="009621CE">
        <w:rPr>
          <w:rStyle w:val="StyleUnderline"/>
        </w:rPr>
        <w:t>researchers can create and test novel overview analogues and evaluate the impact.</w:t>
      </w:r>
      <w:r w:rsidRPr="009621CE">
        <w:rPr>
          <w:sz w:val="16"/>
        </w:rPr>
        <w:t xml:space="preserve"> For example, does showing disputants a 5-min video on the overview effect change conflict behavior? Or does the experience affect behavior only if internalized through VR technology? How might the overview effect be infused into political negotiation processes? Summary This article extends relational identity theory by proposing the overview effect as a means for overcoming the tribes effect. </w:t>
      </w:r>
      <w:r w:rsidRPr="009621CE">
        <w:rPr>
          <w:rStyle w:val="StyleUnderline"/>
        </w:rPr>
        <w:t>Overview analogues</w:t>
      </w:r>
      <w:r w:rsidRPr="009621CE">
        <w:rPr>
          <w:sz w:val="16"/>
        </w:rPr>
        <w:t>—such as envisioning what Earth looks like via photographs, space movies, and pure imagination—</w:t>
      </w:r>
      <w:r w:rsidRPr="009621CE">
        <w:rPr>
          <w:rStyle w:val="StyleUnderline"/>
        </w:rPr>
        <w:t>can create unique emotional experiences that have the potential to expand disputants’ relational identity and open new possibilities for conflict resolution. As many astronauts have observed, “We are all in this together.</w:t>
      </w:r>
      <w:r w:rsidRPr="009621CE">
        <w:rPr>
          <w:sz w:val="16"/>
        </w:rPr>
        <w:t>” (1-3)</w:t>
      </w:r>
    </w:p>
    <w:p w14:paraId="0E5B70F2" w14:textId="77777777" w:rsidR="004C51D3" w:rsidRPr="001A654E" w:rsidRDefault="004C51D3" w:rsidP="004C51D3"/>
    <w:p w14:paraId="6508BFBD" w14:textId="77777777" w:rsidR="004C51D3" w:rsidRPr="009621CE" w:rsidRDefault="004C51D3" w:rsidP="004C51D3">
      <w:pPr>
        <w:pStyle w:val="Heading4"/>
      </w:pPr>
      <w:r w:rsidRPr="009621CE">
        <w:t xml:space="preserve">Voting </w:t>
      </w:r>
      <w:r>
        <w:t xml:space="preserve">negative </w:t>
      </w:r>
      <w:r w:rsidRPr="009621CE">
        <w:t>brings the overview effect down to earth- simulations can help foster mindset shifts</w:t>
      </w:r>
    </w:p>
    <w:p w14:paraId="1BB0AEF9" w14:textId="77777777" w:rsidR="004C51D3" w:rsidRPr="009621CE" w:rsidRDefault="004C51D3" w:rsidP="004C51D3">
      <w:pPr>
        <w:rPr>
          <w:rStyle w:val="Style13ptBold"/>
        </w:rPr>
      </w:pPr>
      <w:r w:rsidRPr="009621CE">
        <w:rPr>
          <w:rStyle w:val="Style13ptBold"/>
        </w:rPr>
        <w:t>White and Smith, PhD, 13</w:t>
      </w:r>
    </w:p>
    <w:p w14:paraId="64353CDA" w14:textId="77777777" w:rsidR="004C51D3" w:rsidRPr="009621CE" w:rsidRDefault="004C51D3" w:rsidP="004C51D3">
      <w:pPr>
        <w:rPr>
          <w:sz w:val="16"/>
        </w:rPr>
      </w:pPr>
      <w:r w:rsidRPr="009621CE">
        <w:rPr>
          <w:sz w:val="16"/>
        </w:rPr>
        <w:t xml:space="preserve">(Frank, Charles, organizational consultant, Bringing the Overview Effect Down to Earth </w:t>
      </w:r>
      <w:hyperlink r:id="rId26" w:history="1">
        <w:r w:rsidRPr="009621CE">
          <w:rPr>
            <w:rStyle w:val="Hyperlink"/>
            <w:sz w:val="16"/>
          </w:rPr>
          <w:t>https://libraryofprofessionalcoaching.com/concepts/managing-stress-and-challenges/brining-the-overview-effect-down-to-earth/</w:t>
        </w:r>
      </w:hyperlink>
      <w:r w:rsidRPr="009621CE">
        <w:rPr>
          <w:sz w:val="16"/>
        </w:rPr>
        <w:t>, 4-15)</w:t>
      </w:r>
    </w:p>
    <w:p w14:paraId="696C7273" w14:textId="77777777" w:rsidR="004C51D3" w:rsidRPr="009621CE" w:rsidRDefault="004C51D3" w:rsidP="004C51D3">
      <w:r w:rsidRPr="009621CE">
        <w:rPr>
          <w:rStyle w:val="StyleUnderline"/>
        </w:rPr>
        <w:t>The Overview Effect</w:t>
      </w:r>
      <w:r w:rsidRPr="009621CE">
        <w:rPr>
          <w:sz w:val="16"/>
        </w:rPr>
        <w:t xml:space="preserve"> is an experience that </w:t>
      </w:r>
      <w:r w:rsidRPr="009621CE">
        <w:rPr>
          <w:rStyle w:val="StyleUnderline"/>
        </w:rPr>
        <w:t>has been reported by astronauts and cosmonauts</w:t>
      </w:r>
      <w:r w:rsidRPr="009621CE">
        <w:rPr>
          <w:sz w:val="16"/>
        </w:rPr>
        <w:t xml:space="preserve"> who have traveled into Low Earth Orbit or to the moon. There are many aspects to the Overview Effect, but </w:t>
      </w:r>
      <w:r w:rsidRPr="009621CE">
        <w:rPr>
          <w:rStyle w:val="StyleUnderline"/>
        </w:rPr>
        <w:t>at its most basic level, it represents a cognitive shift in which one sees the Earth as a planet moving through a star-filled universe</w:t>
      </w:r>
      <w:r w:rsidRPr="009621CE">
        <w:rPr>
          <w:sz w:val="16"/>
        </w:rPr>
        <w:t xml:space="preserve">. (1) For most, there is also </w:t>
      </w:r>
      <w:r w:rsidRPr="009621CE">
        <w:rPr>
          <w:rStyle w:val="StyleUnderline"/>
        </w:rPr>
        <w:t>a realization that there are no borders</w:t>
      </w:r>
      <w:r w:rsidRPr="009621CE">
        <w:rPr>
          <w:sz w:val="16"/>
        </w:rPr>
        <w:t xml:space="preserve"> or boundaries on this planet, </w:t>
      </w:r>
      <w:r w:rsidRPr="009621CE">
        <w:rPr>
          <w:rStyle w:val="StyleUnderline"/>
        </w:rPr>
        <w:t>except those created by human</w:t>
      </w:r>
      <w:r w:rsidRPr="009621CE">
        <w:rPr>
          <w:sz w:val="16"/>
        </w:rPr>
        <w:t xml:space="preserve"> being</w:t>
      </w:r>
      <w:r w:rsidRPr="009621CE">
        <w:rPr>
          <w:rStyle w:val="StyleUnderline"/>
        </w:rPr>
        <w:t>s</w:t>
      </w:r>
      <w:r w:rsidRPr="009621CE">
        <w:rPr>
          <w:sz w:val="16"/>
        </w:rPr>
        <w:t xml:space="preserve">. Many of these </w:t>
      </w:r>
      <w:r w:rsidRPr="009621CE">
        <w:rPr>
          <w:rStyle w:val="StyleUnderline"/>
        </w:rPr>
        <w:t>space travelers returned to Earth with an altered point of view about possibility, collaboration, and the future of our species</w:t>
      </w:r>
      <w:r w:rsidRPr="009621CE">
        <w:rPr>
          <w:sz w:val="16"/>
        </w:rPr>
        <w:t xml:space="preserve">. Some of them considered the experience to be transcendent and life-changing. The </w:t>
      </w:r>
      <w:r w:rsidRPr="009621CE">
        <w:rPr>
          <w:rStyle w:val="StyleUnderline"/>
        </w:rPr>
        <w:t>astronauts have received a message from the universe about who we are and who we might become</w:t>
      </w:r>
      <w:r w:rsidRPr="009621CE">
        <w:rPr>
          <w:sz w:val="16"/>
        </w:rPr>
        <w:t xml:space="preserve">. Now, </w:t>
      </w:r>
      <w:r w:rsidRPr="009621CE">
        <w:rPr>
          <w:rStyle w:val="StyleUnderline"/>
        </w:rPr>
        <w:t xml:space="preserve">we need to </w:t>
      </w:r>
      <w:r w:rsidRPr="009621CE">
        <w:rPr>
          <w:rStyle w:val="Emphasis"/>
        </w:rPr>
        <w:t>transmit this message throughout society</w:t>
      </w:r>
      <w:r w:rsidRPr="009621CE">
        <w:rPr>
          <w:rStyle w:val="StyleUnderline"/>
        </w:rPr>
        <w:t xml:space="preserve"> in a way that makes a difference</w:t>
      </w:r>
      <w:r w:rsidRPr="009621CE">
        <w:rPr>
          <w:sz w:val="16"/>
        </w:rPr>
        <w:t xml:space="preserve">. The question before us is this: </w:t>
      </w:r>
      <w:r w:rsidRPr="009621CE">
        <w:rPr>
          <w:rStyle w:val="StyleUnderline"/>
        </w:rPr>
        <w:t>can this shift in awareness be taught within</w:t>
      </w:r>
      <w:r w:rsidRPr="009621CE">
        <w:rPr>
          <w:sz w:val="16"/>
        </w:rPr>
        <w:t xml:space="preserve"> corporations, </w:t>
      </w:r>
      <w:r w:rsidRPr="009621CE">
        <w:rPr>
          <w:rStyle w:val="Emphasis"/>
        </w:rPr>
        <w:t>universities,</w:t>
      </w:r>
      <w:r w:rsidRPr="009621CE">
        <w:rPr>
          <w:sz w:val="16"/>
        </w:rPr>
        <w:t xml:space="preserve"> and government agencies </w:t>
      </w:r>
      <w:r w:rsidRPr="009621CE">
        <w:rPr>
          <w:rStyle w:val="StyleUnderline"/>
        </w:rPr>
        <w:t xml:space="preserve">so that they begin to operate from the perspective of a unified whole system? </w:t>
      </w:r>
      <w:r w:rsidRPr="009621CE">
        <w:rPr>
          <w:sz w:val="16"/>
        </w:rPr>
        <w:t xml:space="preserve">We believe that </w:t>
      </w:r>
      <w:r w:rsidRPr="009621CE">
        <w:rPr>
          <w:rStyle w:val="Emphasis"/>
        </w:rPr>
        <w:t>the answer is yes</w:t>
      </w:r>
      <w:r w:rsidRPr="009621CE">
        <w:rPr>
          <w:sz w:val="16"/>
        </w:rPr>
        <w:t xml:space="preserve">, and that “Bringing the Overview Effect Down to Earth” offers such a learning opportunity. We are convinced that the message of </w:t>
      </w:r>
      <w:r w:rsidRPr="009621CE">
        <w:rPr>
          <w:rStyle w:val="StyleUnderline"/>
        </w:rPr>
        <w:t xml:space="preserve">the Overview Effect is not only for astronauts but for all human beings. </w:t>
      </w:r>
      <w:r w:rsidRPr="009621CE">
        <w:rPr>
          <w:sz w:val="16"/>
        </w:rPr>
        <w:t xml:space="preserve">It is urgently important to teach this perspective and reap its remarkable benefits, yet there is no need to make enormous changes in organizational structures. </w:t>
      </w:r>
      <w:r w:rsidRPr="009621CE">
        <w:rPr>
          <w:rStyle w:val="StyleUnderline"/>
        </w:rPr>
        <w:t>Only our mindsets need to change</w:t>
      </w:r>
      <w:r w:rsidRPr="009621CE">
        <w:rPr>
          <w:sz w:val="16"/>
        </w:rPr>
        <w:t xml:space="preserve">, but that may be a greater challenge than might be expected. We are advancing a radical—even revolutionary— notion: </w:t>
      </w:r>
      <w:r w:rsidRPr="009621CE">
        <w:rPr>
          <w:rStyle w:val="StyleUnderline"/>
        </w:rPr>
        <w:t xml:space="preserve">if the cognitive shift experienced by astronauts can be reproduced in other settings, the world will change in subtle yet profound ways as the consequence of </w:t>
      </w:r>
      <w:r w:rsidRPr="009621CE">
        <w:rPr>
          <w:rStyle w:val="Emphasis"/>
        </w:rPr>
        <w:t>millions of brain cells reorganizing themselves into a new worldview</w:t>
      </w:r>
      <w:r w:rsidRPr="009621CE">
        <w:rPr>
          <w:rStyle w:val="StyleUnderline"/>
        </w:rPr>
        <w:t xml:space="preserve">. </w:t>
      </w:r>
      <w:r w:rsidRPr="009621CE">
        <w:rPr>
          <w:sz w:val="16"/>
        </w:rPr>
        <w:t xml:space="preserve">In the years since the first astronauts left the planet, the coupling of the Overview experience and the hard-edged excellent performance required for space travel has infrequently found its way back to Earth in government, universities, and business in practical ways. As astronaut Ed Gibson put it: Our coming back and sharing our experiences is like a drop of dye going into the ocean; it is quickly diffused. (2) Gibson is right, and yet </w:t>
      </w:r>
      <w:r w:rsidRPr="009621CE">
        <w:rPr>
          <w:rStyle w:val="StyleUnderline"/>
        </w:rPr>
        <w:t>the experiences of only 500 plus people have already had a huge impact on our thinking</w:t>
      </w:r>
      <w:r w:rsidRPr="009621CE">
        <w:rPr>
          <w:sz w:val="16"/>
        </w:rPr>
        <w:t xml:space="preserve">, bringing a great boost to the environmental movement as only one example. The Phenomenon and the Abstraction </w:t>
      </w:r>
      <w:r w:rsidRPr="009621CE">
        <w:rPr>
          <w:rStyle w:val="StyleUnderline"/>
        </w:rPr>
        <w:t>The Overview Effect is both a phenomenon and an abstraction</w:t>
      </w:r>
      <w:r w:rsidRPr="009621CE">
        <w:rPr>
          <w:sz w:val="16"/>
        </w:rPr>
        <w:t xml:space="preserve">. Most of what we can say about it is an abstraction, a description of what someone else experienced. Words do not do it justice, any more than the feeling you have on seeing your firstborn child, or falling in love with your soul mate, or hearing a great piece of music. For 60 years, the astronauts have been describing the feelings evoked by the Overview Effect, visions of the possibilities of a world without boundaries, a lifting up of one’s own spirit, and a sense of connection with others and the planet. However, the phenomenon itself is almost impossible to communicate with enough nuance, detail, color, and emotion to capture the sensation of rushing around the Earth at 17,500 miles an hour, or standing on the surface of the moon and looking back at your home rising in a star-filled sky. Beautiful pictures and videos are helpful and some have succeeded in creating “aha” moments for viewers on Earth. However, none of these are the phenomenon itself. Regardless of the challenges, when the astronauts return to Earth, they are asked to describe it, and they do their best. To date, one of the most successful efforts at communicating the Effect has been accomplished by a group of young filmmakers from the United Kingdom, Planetary Collective. Their short film, “Overview,” has now been played by 1.7 million people on Vimeo: http://vimeo.com/planetarycollective/overview The Problem on the Surface Goes Deep The authors have been facilitating organizational change for more than 50 years. They have found that corporations, </w:t>
      </w:r>
      <w:r w:rsidRPr="009621CE">
        <w:rPr>
          <w:rStyle w:val="StyleUnderline"/>
        </w:rPr>
        <w:t>universities</w:t>
      </w:r>
      <w:r w:rsidRPr="009621CE">
        <w:rPr>
          <w:sz w:val="16"/>
        </w:rPr>
        <w:t xml:space="preserve">, and government agencies </w:t>
      </w:r>
      <w:r w:rsidRPr="009621CE">
        <w:rPr>
          <w:rStyle w:val="StyleUnderline"/>
        </w:rPr>
        <w:t>are divided into parts</w:t>
      </w:r>
      <w:r w:rsidRPr="009621CE">
        <w:rPr>
          <w:sz w:val="16"/>
        </w:rPr>
        <w:t xml:space="preserve"> that are </w:t>
      </w:r>
      <w:r w:rsidRPr="009621CE">
        <w:rPr>
          <w:rStyle w:val="StyleUnderline"/>
        </w:rPr>
        <w:t>isolated from one another</w:t>
      </w:r>
      <w:r w:rsidRPr="009621CE">
        <w:rPr>
          <w:sz w:val="16"/>
        </w:rPr>
        <w:t xml:space="preserve"> – </w:t>
      </w:r>
      <w:r w:rsidRPr="009621CE">
        <w:rPr>
          <w:rStyle w:val="Emphasis"/>
        </w:rPr>
        <w:t>“silos</w:t>
      </w:r>
      <w:r w:rsidRPr="009621CE">
        <w:rPr>
          <w:sz w:val="16"/>
        </w:rPr>
        <w:t>” —</w:t>
      </w:r>
      <w:r w:rsidRPr="009621CE">
        <w:rPr>
          <w:rStyle w:val="StyleUnderline"/>
        </w:rPr>
        <w:t>wherein lack of communication</w:t>
      </w:r>
      <w:r w:rsidRPr="009621CE">
        <w:rPr>
          <w:sz w:val="16"/>
        </w:rPr>
        <w:t xml:space="preserve">, superficial relationships, and individuals and departments going their own way </w:t>
      </w:r>
      <w:r w:rsidRPr="009621CE">
        <w:rPr>
          <w:rStyle w:val="StyleUnderline"/>
        </w:rPr>
        <w:t>are commonplace</w:t>
      </w:r>
      <w:r w:rsidRPr="009621CE">
        <w:rPr>
          <w:sz w:val="16"/>
        </w:rPr>
        <w:t xml:space="preserve">. In many cases, knowledge about the workings of the whole system accompanies this isolation and a grand future for the organization is beyond the vision of the people in it. The primary issue for all organizations is identity. </w:t>
      </w:r>
      <w:r w:rsidRPr="009621CE">
        <w:rPr>
          <w:rStyle w:val="StyleUnderline"/>
        </w:rPr>
        <w:t xml:space="preserve">For the most part, people hold onto their individual identities as a </w:t>
      </w:r>
      <w:r w:rsidRPr="009621CE">
        <w:rPr>
          <w:rStyle w:val="Emphasis"/>
        </w:rPr>
        <w:t>necessity for their survival.</w:t>
      </w:r>
      <w:r w:rsidRPr="009621CE">
        <w:rPr>
          <w:sz w:val="16"/>
        </w:rPr>
        <w:t xml:space="preserve"> </w:t>
      </w:r>
      <w:r w:rsidRPr="009621CE">
        <w:rPr>
          <w:rStyle w:val="StyleUnderline"/>
        </w:rPr>
        <w:t>They contrast this individual identity against that of the larger whole</w:t>
      </w:r>
      <w:r w:rsidRPr="009621CE">
        <w:rPr>
          <w:sz w:val="16"/>
        </w:rPr>
        <w:t xml:space="preserve">. When individuals are successfully integrated into small teams, they then contrast the team against the larger organization or other teams. </w:t>
      </w:r>
      <w:r w:rsidRPr="009621CE">
        <w:rPr>
          <w:rStyle w:val="StyleUnderline"/>
        </w:rPr>
        <w:t>This tendency leads to “turf wars</w:t>
      </w:r>
      <w:r w:rsidRPr="009621CE">
        <w:rPr>
          <w:sz w:val="16"/>
        </w:rPr>
        <w:t xml:space="preserve">” and failure to get the most out of everyone. Leaders too often seek local intelligence rather than “Collective Intelligence.” By contrast, the Institute for Co-Intelligence says the following: 3 Collective intelligence is the intelligence of a collective which arises from one or more sources… Intelligence is variously defined as ‘the capacity to acquire and apply knowledge,’ ‘the ability to effectively adapt,’ or simply ‘the ability to solve problems.’ (3) In general, institutional intention to develop collective intelligence is rare because their leaders have not heard of it. They know they have a problem, but they have no concept of a solution. And all too often, bureaucracies turn the natural energy of people away from collective intelligence and toward individual survival. All of these characteristics of organizations reflect the fact that on the surface of our planet, we see a great deal of diversity or chaos, depending on how it is interpreted. The wonder of the Overview Effect is that some 500 plus people have now risen above the surface, and seen that for all the apparent disjointedness of the parts below, it suddenly reveals itself as a beautiful whole. (4) The Overview Effect Points to Co-Intelligence </w:t>
      </w:r>
      <w:r w:rsidRPr="009621CE">
        <w:rPr>
          <w:rStyle w:val="StyleUnderline"/>
        </w:rPr>
        <w:t>The Overview Effect points</w:t>
      </w:r>
      <w:r w:rsidRPr="009621CE">
        <w:rPr>
          <w:sz w:val="16"/>
        </w:rPr>
        <w:t xml:space="preserve"> directly </w:t>
      </w:r>
      <w:r w:rsidRPr="009621CE">
        <w:rPr>
          <w:rStyle w:val="StyleUnderline"/>
        </w:rPr>
        <w:t xml:space="preserve">to the existence of </w:t>
      </w:r>
      <w:r w:rsidRPr="009621CE">
        <w:rPr>
          <w:rStyle w:val="Emphasis"/>
        </w:rPr>
        <w:t>collective intelligence.</w:t>
      </w:r>
      <w:r w:rsidRPr="009621CE">
        <w:rPr>
          <w:sz w:val="16"/>
        </w:rPr>
        <w:t xml:space="preserve"> In one of the authors’ books on this subject, The Overview Effect describes a “planetary overview system” that includes the physical system we call Earth, the human system we call humanity, and the global technological system, technos. (5) </w:t>
      </w:r>
      <w:r w:rsidRPr="009621CE">
        <w:rPr>
          <w:rStyle w:val="StyleUnderline"/>
        </w:rPr>
        <w:t>An overview framework creates the infrastructure for co-intelligence not only on the planet itself but also in all organizations that are a part of it.</w:t>
      </w:r>
      <w:r w:rsidRPr="009621CE">
        <w:rPr>
          <w:sz w:val="16"/>
        </w:rPr>
        <w:t xml:space="preserve"> The Overview Effect creates </w:t>
      </w:r>
      <w:r w:rsidRPr="009621CE">
        <w:rPr>
          <w:rStyle w:val="StyleUnderline"/>
        </w:rPr>
        <w:t>the awareness that it can be brought into existence on the Earth</w:t>
      </w:r>
      <w:r w:rsidRPr="009621CE">
        <w:rPr>
          <w:sz w:val="16"/>
        </w:rPr>
        <w:t xml:space="preserve">, and then to the various parts of the global human system, such as companies, universities, and governments. </w:t>
      </w:r>
      <w:r w:rsidRPr="009621CE">
        <w:rPr>
          <w:rStyle w:val="StyleUnderline"/>
        </w:rPr>
        <w:t>Our task</w:t>
      </w:r>
      <w:r w:rsidRPr="009621CE">
        <w:rPr>
          <w:sz w:val="16"/>
        </w:rPr>
        <w:t xml:space="preserve"> now </w:t>
      </w:r>
      <w:r w:rsidRPr="009621CE">
        <w:rPr>
          <w:rStyle w:val="StyleUnderline"/>
        </w:rPr>
        <w:t>is to bring the Overview Effect “down to earth”</w:t>
      </w:r>
      <w:r w:rsidRPr="009621CE">
        <w:rPr>
          <w:sz w:val="16"/>
        </w:rPr>
        <w:t xml:space="preserve"> so that leaders, managers, and participants in a system can experience the overview and masterful performance at the same time. This happens through a designed mix of work relevant experiments, education, and individual practices that bring out collective intelligence and release participants’ holding onto the boundaries of what they already know. In other words, these organizational systems need to see themselves as overview systems. We believe </w:t>
      </w:r>
      <w:r w:rsidRPr="009621CE">
        <w:rPr>
          <w:rStyle w:val="StyleUnderline"/>
        </w:rPr>
        <w:t>the first step lies in learning four distinctions</w:t>
      </w:r>
      <w:r w:rsidRPr="009621CE">
        <w:rPr>
          <w:sz w:val="16"/>
        </w:rPr>
        <w:t xml:space="preserve"> that are inherent in the astronaut experience of the Overview Effect and practicing them as they apply to the context of one’s own work and life. Distinction One: </w:t>
      </w:r>
      <w:r w:rsidRPr="009621CE">
        <w:rPr>
          <w:rStyle w:val="StyleUnderline"/>
        </w:rPr>
        <w:t>Knowing vs. Experiencing</w:t>
      </w:r>
      <w:r w:rsidRPr="009621CE">
        <w:rPr>
          <w:sz w:val="16"/>
        </w:rPr>
        <w:t xml:space="preserve"> The </w:t>
      </w:r>
      <w:r w:rsidRPr="009621CE">
        <w:rPr>
          <w:rStyle w:val="StyleUnderline"/>
        </w:rPr>
        <w:t>astronauts did not come to “know” something new</w:t>
      </w:r>
      <w:r w:rsidRPr="009621CE">
        <w:rPr>
          <w:sz w:val="16"/>
        </w:rPr>
        <w:t xml:space="preserve"> when they saw the Earth as a planet moving through the universe at a high rate of speed. </w:t>
      </w:r>
      <w:r w:rsidRPr="009621CE">
        <w:rPr>
          <w:rStyle w:val="StyleUnderline"/>
        </w:rPr>
        <w:t>We, and they, already “knew” that, but they experienced it</w:t>
      </w:r>
      <w:r w:rsidRPr="009621CE">
        <w:rPr>
          <w:sz w:val="16"/>
        </w:rPr>
        <w:t xml:space="preserve">. As the first American in space, Alan Shepard, put it: I had been well briefed on what to expect…But no one could be briefed well enough to be completely prepared for the astonishing view that I got. (6) 4 </w:t>
      </w:r>
      <w:r w:rsidRPr="009621CE">
        <w:rPr>
          <w:rStyle w:val="StyleUnderline"/>
        </w:rPr>
        <w:t>Most organizational behavior is driven by what people think they know, what they already like or dislike, what they’re attracted to and what they avoid. It’s important for us to be “right” about what we know and it’s threatening to have that called into question. This tendency accounts for the stultifying effects of left/right politics and “sides.”</w:t>
      </w:r>
      <w:r w:rsidRPr="009621CE">
        <w:rPr>
          <w:sz w:val="16"/>
        </w:rPr>
        <w:t xml:space="preserve"> As one of the authors of this paper (White) is fond of pointing out, however, “</w:t>
      </w:r>
      <w:r w:rsidRPr="009621CE">
        <w:rPr>
          <w:rStyle w:val="Emphasis"/>
        </w:rPr>
        <w:t>A planet has no sides.”</w:t>
      </w:r>
      <w:r w:rsidRPr="009621CE">
        <w:rPr>
          <w:sz w:val="16"/>
        </w:rPr>
        <w:t xml:space="preserve"> </w:t>
      </w:r>
      <w:r w:rsidRPr="009621CE">
        <w:rPr>
          <w:rStyle w:val="StyleUnderline"/>
        </w:rPr>
        <w:t>A lack of “overview thinking” makes fundamental change a threat to identity</w:t>
      </w:r>
      <w:r w:rsidRPr="009621CE">
        <w:rPr>
          <w:sz w:val="16"/>
        </w:rPr>
        <w:t xml:space="preserve">. A merger becomes an attack on personal survival for leaders and administrators who have identified themselves with one company, and with policies and practices, that already exist. By contrast, space exploration is a grand experiment. It’s in the nature of an experiment to discover what new things might take place. Distinction Two: </w:t>
      </w:r>
      <w:r w:rsidRPr="009621CE">
        <w:rPr>
          <w:rStyle w:val="StyleUnderline"/>
        </w:rPr>
        <w:t>Earth vs. Space</w:t>
      </w:r>
      <w:r w:rsidRPr="009621CE">
        <w:rPr>
          <w:sz w:val="16"/>
        </w:rPr>
        <w:t xml:space="preserve"> The astronauts experienced the reality that </w:t>
      </w:r>
      <w:r w:rsidRPr="009621CE">
        <w:rPr>
          <w:rStyle w:val="StyleUnderline"/>
        </w:rPr>
        <w:t>the distinction between Earth and space is a false one</w:t>
      </w:r>
      <w:r w:rsidRPr="009621CE">
        <w:rPr>
          <w:sz w:val="16"/>
        </w:rPr>
        <w:t xml:space="preserve">. The Earth is in space, has always been in space, and will always be in space. </w:t>
      </w:r>
      <w:r w:rsidRPr="009621CE">
        <w:rPr>
          <w:rStyle w:val="StyleUnderline"/>
        </w:rPr>
        <w:t>All of us are crewmembers on Spaceship Earth, but we don’t behave in that way</w:t>
      </w:r>
      <w:r w:rsidRPr="009621CE">
        <w:rPr>
          <w:sz w:val="16"/>
        </w:rPr>
        <w:t xml:space="preserve"> because we don’t have the context to do so. And the astronauts not only saw the Earth from space but also in space. (7) In the words of shuttle astronaut Jeff Hoffman, speaking at the world premiere of the film, “Overview” about the view he had from orbit: You do, from that perspective, see the Earth as a planet. You see the sun as a star. You are seeing it from a cosmic perspective. (8) The </w:t>
      </w:r>
      <w:r w:rsidRPr="009621CE">
        <w:rPr>
          <w:rStyle w:val="StyleUnderline"/>
        </w:rPr>
        <w:t xml:space="preserve">transformation from an organization with segmented goals, dissociated policies, and limiting relationships among the parts cannot happen without altering the meaning that people give to their experience, moving from the </w:t>
      </w:r>
      <w:r w:rsidRPr="009621CE">
        <w:rPr>
          <w:rStyle w:val="Emphasis"/>
        </w:rPr>
        <w:t>limits of their individual identities</w:t>
      </w:r>
      <w:r w:rsidRPr="009621CE">
        <w:rPr>
          <w:rStyle w:val="StyleUnderline"/>
        </w:rPr>
        <w:t xml:space="preserve"> as a point of view to a </w:t>
      </w:r>
      <w:r w:rsidRPr="009621CE">
        <w:rPr>
          <w:rStyle w:val="Emphasis"/>
        </w:rPr>
        <w:t>holistic view of themselves</w:t>
      </w:r>
      <w:r w:rsidRPr="009621CE">
        <w:rPr>
          <w:rStyle w:val="StyleUnderline"/>
        </w:rPr>
        <w:t xml:space="preserve"> and the system as occurs in seeing the Earth from space. Most efforts to change or improve a system involve </w:t>
      </w:r>
      <w:r w:rsidRPr="009621CE">
        <w:rPr>
          <w:rStyle w:val="Emphasis"/>
        </w:rPr>
        <w:t>changing structure</w:t>
      </w:r>
      <w:r w:rsidRPr="009621CE">
        <w:rPr>
          <w:sz w:val="16"/>
        </w:rPr>
        <w:t xml:space="preserve"> or process, </w:t>
      </w:r>
      <w:r w:rsidRPr="009621CE">
        <w:rPr>
          <w:rStyle w:val="StyleUnderline"/>
        </w:rPr>
        <w:t xml:space="preserve">which does not change </w:t>
      </w:r>
      <w:r w:rsidRPr="009621CE">
        <w:rPr>
          <w:rStyle w:val="Emphasis"/>
        </w:rPr>
        <w:t>mindset</w:t>
      </w:r>
      <w:r w:rsidRPr="009621CE">
        <w:rPr>
          <w:rStyle w:val="StyleUnderline"/>
        </w:rPr>
        <w:t xml:space="preserve"> </w:t>
      </w:r>
      <w:r w:rsidRPr="009621CE">
        <w:rPr>
          <w:sz w:val="16"/>
        </w:rPr>
        <w:t xml:space="preserve">or context. </w:t>
      </w:r>
      <w:r w:rsidRPr="009621CE">
        <w:rPr>
          <w:rStyle w:val="StyleUnderline"/>
        </w:rPr>
        <w:t>It simply changes the form</w:t>
      </w:r>
      <w:r w:rsidRPr="009621CE">
        <w:rPr>
          <w:sz w:val="16"/>
        </w:rPr>
        <w:t xml:space="preserve">. The personal meaning people give to their experiences is a function of the context, their point of view, which is emotionally driven. The new perspective made visible by </w:t>
      </w:r>
      <w:r w:rsidRPr="009621CE">
        <w:rPr>
          <w:rStyle w:val="StyleUnderline"/>
        </w:rPr>
        <w:t>the Overview Effect comes from just such a change in context.</w:t>
      </w:r>
      <w:r w:rsidRPr="009621CE">
        <w:rPr>
          <w:sz w:val="16"/>
        </w:rPr>
        <w:t xml:space="preserve"> </w:t>
      </w:r>
      <w:r w:rsidRPr="009621CE">
        <w:rPr>
          <w:rStyle w:val="StyleUnderline"/>
        </w:rPr>
        <w:t>When this change is deliberately put into practice in</w:t>
      </w:r>
      <w:r w:rsidRPr="009621CE">
        <w:rPr>
          <w:sz w:val="16"/>
        </w:rPr>
        <w:t xml:space="preserve"> companies and </w:t>
      </w:r>
      <w:r w:rsidRPr="009621CE">
        <w:rPr>
          <w:rStyle w:val="StyleUnderline"/>
        </w:rPr>
        <w:t xml:space="preserve">schools </w:t>
      </w:r>
      <w:r w:rsidRPr="009621CE">
        <w:rPr>
          <w:sz w:val="16"/>
        </w:rPr>
        <w:t xml:space="preserve">in service of high performance, </w:t>
      </w:r>
      <w:r w:rsidRPr="009621CE">
        <w:rPr>
          <w:rStyle w:val="Emphasis"/>
        </w:rPr>
        <w:t>there is a surge of human energy</w:t>
      </w:r>
      <w:r w:rsidRPr="009621CE">
        <w:rPr>
          <w:sz w:val="16"/>
        </w:rPr>
        <w:t xml:space="preserve"> and cooperative results. Distinction Three: </w:t>
      </w:r>
      <w:r w:rsidRPr="009621CE">
        <w:rPr>
          <w:rStyle w:val="StyleUnderline"/>
        </w:rPr>
        <w:t>Unity vs. Diversity</w:t>
      </w:r>
      <w:r w:rsidRPr="009621CE">
        <w:rPr>
          <w:sz w:val="16"/>
        </w:rPr>
        <w:t xml:space="preserve"> In our own work, we have demonstrated repeatedly that transformation begins with the ability to distinguish content from context. Similarly, </w:t>
      </w:r>
      <w:r w:rsidRPr="009621CE">
        <w:rPr>
          <w:rStyle w:val="StyleUnderline"/>
        </w:rPr>
        <w:t>from the surface of the planet, it is hard to see the reality of co-intelligence because our senses are overwhelmed by a chaotic swirl of diversity.</w:t>
      </w:r>
      <w:r w:rsidRPr="009621CE">
        <w:rPr>
          <w:sz w:val="16"/>
        </w:rPr>
        <w:t xml:space="preserve"> </w:t>
      </w:r>
      <w:r w:rsidRPr="009621CE">
        <w:rPr>
          <w:rStyle w:val="StyleUnderline"/>
        </w:rPr>
        <w:t>From orbit</w:t>
      </w:r>
      <w:r w:rsidRPr="009621CE">
        <w:rPr>
          <w:sz w:val="16"/>
        </w:rPr>
        <w:t xml:space="preserve"> or the moon, </w:t>
      </w:r>
      <w:r w:rsidRPr="009621CE">
        <w:rPr>
          <w:rStyle w:val="StyleUnderline"/>
        </w:rPr>
        <w:t>astronauts see that unity appears as the context of that planetary diversity.</w:t>
      </w:r>
      <w:r w:rsidRPr="009621CE">
        <w:rPr>
          <w:sz w:val="16"/>
        </w:rPr>
        <w:t xml:space="preserve"> The two coexist, but we will see one or the other as primary or secondary, depending on perspective. (9). This ability to 5 clarify content and context brings the Overview Effect down to earth in ways that can transform organizations and the people in them. We all have seen co-intelligence in action in great sports teams, wondrous musical performances, moments of intimacy, friendship, and sharing, or in hot projects that achieve goals everyone is proud to own. These are moments of a cognitive shift, even of transcendence, becoming more than yourself, in a boundary-less condition. Shuttle astronaut Bonnie Dunbar said: Team participation is the key. Being on a mission is like playing team sports or being on an air crew. (10) As International Space Station (ISS) astronaut Ron Garan puts it: </w:t>
      </w:r>
      <w:r w:rsidRPr="009621CE">
        <w:rPr>
          <w:rStyle w:val="StyleUnderline"/>
        </w:rPr>
        <w:t>If I had an epiphany</w:t>
      </w:r>
      <w:r w:rsidRPr="009621CE">
        <w:rPr>
          <w:sz w:val="16"/>
        </w:rPr>
        <w:t xml:space="preserve"> [in orbit</w:t>
      </w:r>
      <w:r w:rsidRPr="009621CE">
        <w:rPr>
          <w:rStyle w:val="StyleUnderline"/>
        </w:rPr>
        <w:t xml:space="preserve">], it is the sobering contradiction between just how unbelievably beautiful our planet is versus the reality of life on the planet for </w:t>
      </w:r>
      <w:r w:rsidRPr="009621CE">
        <w:rPr>
          <w:rStyle w:val="Emphasis"/>
        </w:rPr>
        <w:t>many of her inhabitants,</w:t>
      </w:r>
      <w:r w:rsidRPr="009621CE">
        <w:rPr>
          <w:sz w:val="16"/>
        </w:rPr>
        <w:t xml:space="preserve"> so </w:t>
      </w:r>
      <w:r w:rsidRPr="009621CE">
        <w:rPr>
          <w:rStyle w:val="StyleUnderline"/>
        </w:rPr>
        <w:t xml:space="preserve">it caused me to ask how we can use that perspective to inspire people to make a difference and make life for the inhabitants of our planet as beautiful as our Earth looks from space. </w:t>
      </w:r>
      <w:r w:rsidRPr="009621CE">
        <w:rPr>
          <w:sz w:val="16"/>
        </w:rPr>
        <w:t xml:space="preserve">(11) </w:t>
      </w:r>
      <w:r w:rsidRPr="009621CE">
        <w:rPr>
          <w:rStyle w:val="Emphasis"/>
        </w:rPr>
        <w:t>Garan is himself working on a number of projects to use his insights from space exploration to improve life on Earth.</w:t>
      </w:r>
      <w:r w:rsidRPr="009621CE">
        <w:rPr>
          <w:sz w:val="16"/>
        </w:rPr>
        <w:t xml:space="preserve"> (12) In the course of work and life on the planetary surface, the unity recedes into the background. If we can discover how to communicate the Overview Effect and bring this perspective to individuals’ commitments to high performance, magic will happen. If we can trigger this cognitive shift, we will begin to see non-astronauts working together in the way that astronauts do and that will be the beginning of something really new “under the sun.” Distinction Four: </w:t>
      </w:r>
      <w:r w:rsidRPr="009621CE">
        <w:rPr>
          <w:rStyle w:val="StyleUnderline"/>
        </w:rPr>
        <w:t xml:space="preserve">Cognitive Shift vs. Masterful Performance </w:t>
      </w:r>
      <w:r w:rsidRPr="009621CE">
        <w:rPr>
          <w:sz w:val="16"/>
        </w:rPr>
        <w:t xml:space="preserve">For some astronauts—and for many who have heard about the experience—the essence of the Overview Effect is transcendence; a state of being above and beyond the norm. But without masterful performance back on the surface, </w:t>
      </w:r>
      <w:r w:rsidRPr="009621CE">
        <w:rPr>
          <w:rStyle w:val="StyleUnderline"/>
        </w:rPr>
        <w:t>transcendence is a fleeting experience</w:t>
      </w:r>
      <w:r w:rsidRPr="009621CE">
        <w:rPr>
          <w:sz w:val="16"/>
        </w:rPr>
        <w:t xml:space="preserve"> and loses its credibility and power. </w:t>
      </w:r>
      <w:r w:rsidRPr="009621CE">
        <w:rPr>
          <w:rStyle w:val="StyleUnderline"/>
        </w:rPr>
        <w:t xml:space="preserve">That is why we prefer the term “cognitive shift,” something that is more easily put into practice. </w:t>
      </w:r>
      <w:r w:rsidRPr="009621CE">
        <w:rPr>
          <w:sz w:val="16"/>
        </w:rPr>
        <w:t xml:space="preserve">Bringing the Overview Effect down to Earth will eventually involve many more people going into space. The impact will be even greater if it can be done with some training and preparation of the “new astronauts.” (13) However, we don't have to wait. </w:t>
      </w:r>
      <w:r w:rsidRPr="009621CE">
        <w:rPr>
          <w:rStyle w:val="StyleUnderline"/>
        </w:rPr>
        <w:t>Similar shifts, taking place on a large scale, can be achieved through training and coaching</w:t>
      </w:r>
      <w:r w:rsidRPr="009621CE">
        <w:rPr>
          <w:sz w:val="16"/>
        </w:rPr>
        <w:t xml:space="preserve"> leaders in a compan</w:t>
      </w:r>
      <w:r w:rsidRPr="009621CE">
        <w:rPr>
          <w:rStyle w:val="Emphasis"/>
        </w:rPr>
        <w:t>y, school</w:t>
      </w:r>
      <w:r w:rsidRPr="009621CE">
        <w:rPr>
          <w:sz w:val="16"/>
        </w:rPr>
        <w:t xml:space="preserve">, or government agency </w:t>
      </w:r>
      <w:r w:rsidRPr="009621CE">
        <w:rPr>
          <w:rStyle w:val="StyleUnderline"/>
        </w:rPr>
        <w:t xml:space="preserve">to appreciate the Overview Effect </w:t>
      </w:r>
      <w:r w:rsidRPr="009621CE">
        <w:rPr>
          <w:rStyle w:val="Emphasis"/>
        </w:rPr>
        <w:t>through simulations,</w:t>
      </w:r>
      <w:r w:rsidRPr="009621CE">
        <w:rPr>
          <w:sz w:val="16"/>
        </w:rPr>
        <w:t xml:space="preserve"> dramatic, powerful visuals, listening to astronauts talk about what it is like, practice in focusing on their experience rather than what they already know, clarifying content and context, and appreciating the power of collective intelligence. 6 </w:t>
      </w:r>
      <w:r w:rsidRPr="009621CE">
        <w:rPr>
          <w:rStyle w:val="StyleUnderline"/>
        </w:rPr>
        <w:t xml:space="preserve">There can then be a movement from an identity of disparate parts to one in which people see themselves as functioning within a collective intelligence that has the capacity to acquire and apply knowledge, effectively adapt, and solve problems. </w:t>
      </w:r>
      <w:r w:rsidRPr="009621CE">
        <w:rPr>
          <w:sz w:val="16"/>
        </w:rPr>
        <w:t xml:space="preserve">Then, thousands of leaders would see the content of their work from the context of the Overview Effect and Collective Intelligence. For organizations embracing these concepts, it would not only give their school and companies a creative edge but would also advance planetary civilization as a whole. To quote shuttle astronaut Story Musgrave: “Ultimately, nothing matters except performance.” (14) </w:t>
      </w:r>
    </w:p>
    <w:p w14:paraId="006F9E44" w14:textId="77777777" w:rsidR="004C51D3" w:rsidRDefault="004C51D3" w:rsidP="004C51D3"/>
    <w:p w14:paraId="55174D2D" w14:textId="77777777" w:rsidR="004C51D3" w:rsidRDefault="004C51D3" w:rsidP="004C51D3">
      <w:pPr>
        <w:pStyle w:val="Heading4"/>
      </w:pPr>
      <w:r>
        <w:t>Earth/Space Tradeoff is a false dichotomy- space is key to tech innovation, medical research, planetary defense, and x-risk insurance</w:t>
      </w:r>
    </w:p>
    <w:p w14:paraId="79F89335" w14:textId="77777777" w:rsidR="004C51D3" w:rsidRPr="00DF47B6" w:rsidRDefault="004C51D3" w:rsidP="004C51D3">
      <w:pPr>
        <w:rPr>
          <w:rStyle w:val="Style13ptBold"/>
        </w:rPr>
      </w:pPr>
      <w:r w:rsidRPr="00DF47B6">
        <w:rPr>
          <w:rStyle w:val="Style13ptBold"/>
        </w:rPr>
        <w:t>Whitwam 21</w:t>
      </w:r>
    </w:p>
    <w:p w14:paraId="50345815" w14:textId="77777777" w:rsidR="004C51D3" w:rsidRPr="004A47B8" w:rsidRDefault="004C51D3" w:rsidP="004C51D3">
      <w:pPr>
        <w:rPr>
          <w:sz w:val="16"/>
        </w:rPr>
      </w:pPr>
      <w:r w:rsidRPr="004A47B8">
        <w:rPr>
          <w:sz w:val="16"/>
        </w:rPr>
        <w:t xml:space="preserve">(Ryan, </w:t>
      </w:r>
      <w:hyperlink r:id="rId27" w:history="1">
        <w:r w:rsidRPr="004A47B8">
          <w:rPr>
            <w:rStyle w:val="Hyperlink"/>
            <w:sz w:val="16"/>
          </w:rPr>
          <w:t>https://www.extremetech.com/extreme/268062-5-reasons-space-exploration-is-more-important-than-ever</w:t>
        </w:r>
      </w:hyperlink>
      <w:r w:rsidRPr="004A47B8">
        <w:rPr>
          <w:sz w:val="16"/>
        </w:rPr>
        <w:t xml:space="preserve">, 8-20) </w:t>
      </w:r>
    </w:p>
    <w:p w14:paraId="0323F2FA" w14:textId="77777777" w:rsidR="004C51D3" w:rsidRPr="00DF47B6" w:rsidRDefault="004C51D3" w:rsidP="004C51D3">
      <w:pPr>
        <w:rPr>
          <w:rStyle w:val="StyleUnderline"/>
        </w:rPr>
      </w:pPr>
      <w:r w:rsidRPr="00DF47B6">
        <w:rPr>
          <w:sz w:val="16"/>
        </w:rPr>
        <w:t xml:space="preserve">It’s </w:t>
      </w:r>
      <w:r w:rsidRPr="00DF47B6">
        <w:rPr>
          <w:rStyle w:val="StyleUnderline"/>
        </w:rPr>
        <w:t>a common retort when</w:t>
      </w:r>
      <w:r w:rsidRPr="00DF47B6">
        <w:rPr>
          <w:sz w:val="16"/>
        </w:rPr>
        <w:t xml:space="preserve"> the expense of </w:t>
      </w:r>
      <w:r w:rsidRPr="00DF47B6">
        <w:rPr>
          <w:rStyle w:val="StyleUnderline"/>
        </w:rPr>
        <w:t>space</w:t>
      </w:r>
      <w:r w:rsidRPr="00DF47B6">
        <w:rPr>
          <w:sz w:val="16"/>
        </w:rPr>
        <w:t xml:space="preserve"> exploration </w:t>
      </w:r>
      <w:r w:rsidRPr="00DF47B6">
        <w:rPr>
          <w:rStyle w:val="StyleUnderline"/>
        </w:rPr>
        <w:t>comes up: Aren’t there bigger problems to solve here on Earth</w:t>
      </w:r>
      <w:r w:rsidRPr="00DF47B6">
        <w:rPr>
          <w:sz w:val="16"/>
        </w:rPr>
        <w:t xml:space="preserve">? The implication is that humanity has enough to worry about, and maybe space is too expensive in light of all these issues. </w:t>
      </w:r>
      <w:r w:rsidRPr="00DF47B6">
        <w:rPr>
          <w:rStyle w:val="StyleUnderline"/>
        </w:rPr>
        <w:t xml:space="preserve">This </w:t>
      </w:r>
      <w:r w:rsidRPr="00DF47B6">
        <w:rPr>
          <w:rStyle w:val="Emphasis"/>
        </w:rPr>
        <w:t>oversimplification</w:t>
      </w:r>
      <w:r w:rsidRPr="00DF47B6">
        <w:rPr>
          <w:rStyle w:val="StyleUnderline"/>
        </w:rPr>
        <w:t xml:space="preserve"> ignores the nature of humanity</w:t>
      </w:r>
      <w:r w:rsidRPr="00DF47B6">
        <w:rPr>
          <w:sz w:val="16"/>
        </w:rPr>
        <w:t xml:space="preserve">, the drive that has made us the dominant species on Earth. </w:t>
      </w:r>
      <w:r w:rsidRPr="00DF47B6">
        <w:rPr>
          <w:rStyle w:val="StyleUnderline"/>
        </w:rPr>
        <w:t>If we want to stay that way, space exploration is vital</w:t>
      </w:r>
      <w:r w:rsidRPr="00DF47B6">
        <w:rPr>
          <w:sz w:val="16"/>
        </w:rPr>
        <w:t xml:space="preserve">. Here are five reasons why we belong up there. </w:t>
      </w:r>
      <w:r w:rsidRPr="00DF47B6">
        <w:rPr>
          <w:rStyle w:val="StyleUnderline"/>
        </w:rPr>
        <w:t>New Technologies and Research</w:t>
      </w:r>
      <w:r>
        <w:rPr>
          <w:rStyle w:val="StyleUnderline"/>
        </w:rPr>
        <w:t xml:space="preserve"> </w:t>
      </w:r>
      <w:r w:rsidRPr="00DF47B6">
        <w:rPr>
          <w:sz w:val="16"/>
        </w:rPr>
        <w:t xml:space="preserve">Humans did not evolve to go into </w:t>
      </w:r>
      <w:r w:rsidRPr="00DF47B6">
        <w:rPr>
          <w:rStyle w:val="StyleUnderline"/>
        </w:rPr>
        <w:t>space</w:t>
      </w:r>
      <w:r w:rsidRPr="00DF47B6">
        <w:rPr>
          <w:sz w:val="16"/>
        </w:rPr>
        <w:t xml:space="preserve">, but we go there anyway. That has </w:t>
      </w:r>
      <w:r w:rsidRPr="00DF47B6">
        <w:rPr>
          <w:rStyle w:val="StyleUnderline"/>
        </w:rPr>
        <w:t>led to the development of various technologies that feed back into the economy and improve our lives on Earth.</w:t>
      </w:r>
      <w:r w:rsidRPr="00DF47B6">
        <w:rPr>
          <w:sz w:val="16"/>
        </w:rPr>
        <w:t xml:space="preserve"> Without space programs, we wouldn’t have </w:t>
      </w:r>
      <w:r w:rsidRPr="00DF47B6">
        <w:rPr>
          <w:rStyle w:val="StyleUnderline"/>
        </w:rPr>
        <w:t>GPS, accurate weather prediction, solar cells, or the ultraviolet filters</w:t>
      </w:r>
      <w:r w:rsidRPr="00DF47B6">
        <w:rPr>
          <w:sz w:val="16"/>
        </w:rPr>
        <w:t xml:space="preserve"> in sunglasses and cameras. There’s also </w:t>
      </w:r>
      <w:r w:rsidRPr="00DF47B6">
        <w:rPr>
          <w:rStyle w:val="StyleUnderline"/>
        </w:rPr>
        <w:t xml:space="preserve">medical research </w:t>
      </w:r>
      <w:r w:rsidRPr="00DF47B6">
        <w:rPr>
          <w:sz w:val="16"/>
        </w:rPr>
        <w:t xml:space="preserve">happening in space right now </w:t>
      </w:r>
      <w:r w:rsidRPr="00DF47B6">
        <w:rPr>
          <w:rStyle w:val="StyleUnderline"/>
        </w:rPr>
        <w:t>that could cure diseases and prolong human lives</w:t>
      </w:r>
      <w:r w:rsidRPr="00DF47B6">
        <w:rPr>
          <w:sz w:val="16"/>
        </w:rPr>
        <w:t xml:space="preserve">, and these experiments </w:t>
      </w:r>
      <w:r w:rsidRPr="00DF47B6">
        <w:rPr>
          <w:rStyle w:val="Emphasis"/>
        </w:rPr>
        <w:t>can’t be done on Earth</w:t>
      </w:r>
      <w:r w:rsidRPr="00DF47B6">
        <w:rPr>
          <w:sz w:val="16"/>
        </w:rPr>
        <w:t xml:space="preserve">. </w:t>
      </w:r>
      <w:r w:rsidRPr="00DF47B6">
        <w:rPr>
          <w:rStyle w:val="Emphasis"/>
        </w:rPr>
        <w:t>Space exploration could save your life</w:t>
      </w:r>
      <w:r w:rsidRPr="00DF47B6">
        <w:rPr>
          <w:sz w:val="16"/>
        </w:rPr>
        <w:t xml:space="preserve">. Asteroids Don’t Care About Us Speaking of saving lives, </w:t>
      </w:r>
      <w:r w:rsidRPr="00DF47B6">
        <w:rPr>
          <w:rStyle w:val="StyleUnderline"/>
        </w:rPr>
        <w:t>space exploration could save all our lives</w:t>
      </w:r>
      <w:r w:rsidRPr="00DF47B6">
        <w:rPr>
          <w:sz w:val="16"/>
        </w:rPr>
        <w:t xml:space="preserve">. The solar system has calmed down a lot since the early eons, but </w:t>
      </w:r>
      <w:r w:rsidRPr="00DF47B6">
        <w:rPr>
          <w:rStyle w:val="StyleUnderline"/>
        </w:rPr>
        <w:t>there are</w:t>
      </w:r>
      <w:r w:rsidRPr="00DF47B6">
        <w:rPr>
          <w:sz w:val="16"/>
        </w:rPr>
        <w:t xml:space="preserve"> still </w:t>
      </w:r>
      <w:r w:rsidRPr="00DF47B6">
        <w:rPr>
          <w:rStyle w:val="StyleUnderline"/>
        </w:rPr>
        <w:t>an unknown number of big asteroids and comets</w:t>
      </w:r>
      <w:r w:rsidRPr="00DF47B6">
        <w:rPr>
          <w:sz w:val="16"/>
        </w:rPr>
        <w:t xml:space="preserve"> out there </w:t>
      </w:r>
      <w:r w:rsidRPr="00DF47B6">
        <w:rPr>
          <w:rStyle w:val="StyleUnderline"/>
        </w:rPr>
        <w:t>that could smack into the planet and really ruin your day.</w:t>
      </w:r>
      <w:r w:rsidRPr="00DF47B6">
        <w:rPr>
          <w:sz w:val="16"/>
        </w:rPr>
        <w:t xml:space="preserve"> </w:t>
      </w:r>
      <w:r w:rsidRPr="00DF47B6">
        <w:rPr>
          <w:rStyle w:val="StyleUnderline"/>
        </w:rPr>
        <w:t xml:space="preserve">It’s happened several times in the past, each one causing a </w:t>
      </w:r>
      <w:r w:rsidRPr="00DF47B6">
        <w:rPr>
          <w:rStyle w:val="Emphasis"/>
        </w:rPr>
        <w:t>mass extinction</w:t>
      </w:r>
      <w:r w:rsidRPr="00DF47B6">
        <w:rPr>
          <w:sz w:val="16"/>
        </w:rPr>
        <w:t xml:space="preserve">. </w:t>
      </w:r>
      <w:r w:rsidRPr="00DF47B6">
        <w:rPr>
          <w:rStyle w:val="StyleUnderline"/>
        </w:rPr>
        <w:t>It’s not a matter of if</w:t>
      </w:r>
      <w:r w:rsidRPr="00DF47B6">
        <w:rPr>
          <w:sz w:val="16"/>
        </w:rPr>
        <w:t xml:space="preserve"> another large asteroid hits Earth, </w:t>
      </w:r>
      <w:r w:rsidRPr="00DF47B6">
        <w:rPr>
          <w:rStyle w:val="Emphasis"/>
        </w:rPr>
        <w:t>but when</w:t>
      </w:r>
      <w:r w:rsidRPr="00DF47B6">
        <w:rPr>
          <w:sz w:val="16"/>
        </w:rPr>
        <w:t xml:space="preserve">. </w:t>
      </w:r>
      <w:r w:rsidRPr="00DF47B6">
        <w:rPr>
          <w:rStyle w:val="StyleUnderline"/>
        </w:rPr>
        <w:t xml:space="preserve">A </w:t>
      </w:r>
      <w:r w:rsidRPr="00DF47B6">
        <w:rPr>
          <w:rStyle w:val="Emphasis"/>
        </w:rPr>
        <w:t>robust space program</w:t>
      </w:r>
      <w:r w:rsidRPr="00DF47B6">
        <w:rPr>
          <w:rStyle w:val="StyleUnderline"/>
        </w:rPr>
        <w:t xml:space="preserve"> is the only hope we have of deflecting such an object</w:t>
      </w:r>
      <w:r w:rsidRPr="00DF47B6">
        <w:rPr>
          <w:sz w:val="16"/>
        </w:rPr>
        <w:t xml:space="preserve">. If we’re not working toward that goal, humanity already has an expiration date. Colonization Is the Ultimate Backup There are currently more than </w:t>
      </w:r>
      <w:r w:rsidRPr="00DF47B6">
        <w:rPr>
          <w:rStyle w:val="StyleUnderline"/>
        </w:rPr>
        <w:t>7 billion humans</w:t>
      </w:r>
      <w:r w:rsidRPr="00DF47B6">
        <w:rPr>
          <w:sz w:val="16"/>
        </w:rPr>
        <w:t xml:space="preserve">, which is a lot. However, we’re </w:t>
      </w:r>
      <w:r w:rsidRPr="00DF47B6">
        <w:rPr>
          <w:rStyle w:val="StyleUnderline"/>
        </w:rPr>
        <w:t xml:space="preserve">all crammed </w:t>
      </w:r>
      <w:r w:rsidRPr="00DF47B6">
        <w:rPr>
          <w:sz w:val="16"/>
        </w:rPr>
        <w:t xml:space="preserve">together </w:t>
      </w:r>
      <w:r w:rsidRPr="00DF47B6">
        <w:rPr>
          <w:rStyle w:val="StyleUnderline"/>
        </w:rPr>
        <w:t>on</w:t>
      </w:r>
      <w:r w:rsidRPr="00DF47B6">
        <w:rPr>
          <w:sz w:val="16"/>
        </w:rPr>
        <w:t xml:space="preserve"> this </w:t>
      </w:r>
      <w:r w:rsidRPr="00DF47B6">
        <w:rPr>
          <w:rStyle w:val="StyleUnderline"/>
        </w:rPr>
        <w:t>one planet</w:t>
      </w:r>
      <w:r w:rsidRPr="00DF47B6">
        <w:rPr>
          <w:sz w:val="16"/>
        </w:rPr>
        <w:t xml:space="preserve">. </w:t>
      </w:r>
      <w:r w:rsidRPr="00DF47B6">
        <w:rPr>
          <w:rStyle w:val="StyleUnderline"/>
        </w:rPr>
        <w:t>If something happened to Earth, our species could be wiped out.</w:t>
      </w:r>
      <w:r w:rsidRPr="00DF47B6">
        <w:rPr>
          <w:sz w:val="16"/>
        </w:rPr>
        <w:t xml:space="preserve"> For example, the aforementioned asteroid impact. </w:t>
      </w:r>
      <w:r w:rsidRPr="00DF47B6">
        <w:rPr>
          <w:rStyle w:val="StyleUnderline"/>
        </w:rPr>
        <w:t>Colonizing other bodies</w:t>
      </w:r>
      <w:r w:rsidRPr="00DF47B6">
        <w:rPr>
          <w:sz w:val="16"/>
        </w:rPr>
        <w:t xml:space="preserve"> in the solar system (or building our own orbiting habitats) </w:t>
      </w:r>
      <w:r w:rsidRPr="00DF47B6">
        <w:rPr>
          <w:rStyle w:val="StyleUnderline"/>
        </w:rPr>
        <w:t>is a way to create a “</w:t>
      </w:r>
      <w:r w:rsidRPr="00DF47B6">
        <w:rPr>
          <w:rStyle w:val="Emphasis"/>
        </w:rPr>
        <w:t>backup” of humanity</w:t>
      </w:r>
      <w:r w:rsidRPr="00DF47B6">
        <w:rPr>
          <w:rStyle w:val="StyleUnderline"/>
        </w:rPr>
        <w:t xml:space="preserve"> that will survive no matter what happens to Earth</w:t>
      </w:r>
      <w:r w:rsidRPr="00DF47B6">
        <w:rPr>
          <w:sz w:val="16"/>
        </w:rPr>
        <w:t xml:space="preserve">. Maybe future humans will be Martians who will never set foot on Earth. The technology to make that possible isn’t going to develop itself. Space Mining Could Save the World </w:t>
      </w:r>
      <w:r w:rsidRPr="00DF47B6">
        <w:rPr>
          <w:rStyle w:val="StyleUnderline"/>
        </w:rPr>
        <w:t xml:space="preserve">As we develop new technologies on Earth, the </w:t>
      </w:r>
      <w:r w:rsidRPr="00DF47B6">
        <w:rPr>
          <w:rStyle w:val="Emphasis"/>
        </w:rPr>
        <w:t>strain on our natural resources</w:t>
      </w:r>
      <w:r w:rsidRPr="00DF47B6">
        <w:rPr>
          <w:rStyle w:val="StyleUnderline"/>
        </w:rPr>
        <w:t xml:space="preserve"> continues to increase</w:t>
      </w:r>
      <w:r w:rsidRPr="00DF47B6">
        <w:rPr>
          <w:sz w:val="16"/>
        </w:rPr>
        <w:t xml:space="preserve">. The </w:t>
      </w:r>
      <w:r w:rsidRPr="00DF47B6">
        <w:rPr>
          <w:rStyle w:val="StyleUnderline"/>
        </w:rPr>
        <w:t>extraction of valuable minerals has led to a host of problems, including environmental damage and human exploitation</w:t>
      </w:r>
      <w:r w:rsidRPr="00DF47B6">
        <w:rPr>
          <w:sz w:val="16"/>
        </w:rPr>
        <w:t xml:space="preserve">, </w:t>
      </w:r>
      <w:r w:rsidRPr="00DF47B6">
        <w:rPr>
          <w:rStyle w:val="Emphasis"/>
        </w:rPr>
        <w:t>but there’s a wealth of precious materials in space</w:t>
      </w:r>
      <w:r w:rsidRPr="00DF47B6">
        <w:rPr>
          <w:sz w:val="16"/>
        </w:rPr>
        <w:t xml:space="preserve">. Startups like Planetary Resources want </w:t>
      </w:r>
      <w:r w:rsidRPr="00DF47B6">
        <w:rPr>
          <w:rStyle w:val="StyleUnderline"/>
        </w:rPr>
        <w:t>to mine asteroids instead of Earth</w:t>
      </w:r>
      <w:r w:rsidRPr="00DF47B6">
        <w:rPr>
          <w:sz w:val="16"/>
        </w:rPr>
        <w:t xml:space="preserve">, which </w:t>
      </w:r>
      <w:r w:rsidRPr="00DF47B6">
        <w:rPr>
          <w:rStyle w:val="StyleUnderline"/>
        </w:rPr>
        <w:t>would mean an effectively unlimited supply of raw materials that are rare on Earth.</w:t>
      </w:r>
      <w:r>
        <w:rPr>
          <w:rStyle w:val="StyleUnderline"/>
        </w:rPr>
        <w:t xml:space="preserve"> </w:t>
      </w:r>
      <w:r w:rsidRPr="00DF47B6">
        <w:rPr>
          <w:sz w:val="16"/>
        </w:rPr>
        <w:t xml:space="preserve">We Are Explorers There are more practical reasons for space exploration, but one of the principal reasons we must continue is that we’re explorers. That’s why humans number in the billions — from our earliest upright steps, we’ve endeavored to learn more about the world around us, and this allowed us to build civilization. </w:t>
      </w:r>
      <w:r w:rsidRPr="00DF47B6">
        <w:rPr>
          <w:rStyle w:val="StyleUnderline"/>
        </w:rPr>
        <w:t>Exploring space is an opportunity not only to discover new worlds and build advanced technologies, but to work together toward a larger goal irrespective of nationality, race, or gender. If we stop exploring, we stop being human.</w:t>
      </w:r>
    </w:p>
    <w:p w14:paraId="152D1007" w14:textId="77777777" w:rsidR="004C51D3" w:rsidRPr="007E09D5" w:rsidRDefault="004C51D3" w:rsidP="004C51D3"/>
    <w:p w14:paraId="7CCCA0A7" w14:textId="77777777" w:rsidR="004C51D3" w:rsidRDefault="004C51D3" w:rsidP="004C51D3">
      <w:pPr>
        <w:pStyle w:val="Heading3"/>
      </w:pPr>
      <w:r>
        <w:t xml:space="preserve">2NC AT: K of Space- Capitalism </w:t>
      </w:r>
    </w:p>
    <w:p w14:paraId="513C1BC8" w14:textId="77777777" w:rsidR="004C51D3" w:rsidRDefault="004C51D3" w:rsidP="004C51D3"/>
    <w:p w14:paraId="0A029DE7" w14:textId="77777777" w:rsidR="004C51D3" w:rsidRPr="009621CE" w:rsidRDefault="004C51D3" w:rsidP="004C51D3">
      <w:pPr>
        <w:pStyle w:val="Heading4"/>
      </w:pPr>
      <w:r w:rsidRPr="009621CE">
        <w:t>Space Reps promote altruism – these are the opposite of material selfishness and cap</w:t>
      </w:r>
    </w:p>
    <w:p w14:paraId="21705D05" w14:textId="77777777" w:rsidR="004C51D3" w:rsidRPr="009621CE" w:rsidRDefault="004C51D3" w:rsidP="004C51D3">
      <w:pPr>
        <w:rPr>
          <w:rStyle w:val="Style13ptBold"/>
        </w:rPr>
      </w:pPr>
      <w:r w:rsidRPr="009621CE">
        <w:rPr>
          <w:rStyle w:val="Style13ptBold"/>
        </w:rPr>
        <w:t>Mirmalek 9</w:t>
      </w:r>
    </w:p>
    <w:p w14:paraId="6EAD41D6" w14:textId="77777777" w:rsidR="004C51D3" w:rsidRPr="009621CE" w:rsidRDefault="004C51D3" w:rsidP="004C51D3">
      <w:pPr>
        <w:rPr>
          <w:sz w:val="16"/>
        </w:rPr>
      </w:pPr>
      <w:r w:rsidRPr="009621CE">
        <w:rPr>
          <w:sz w:val="16"/>
        </w:rPr>
        <w:t xml:space="preserve">Zara Mirmalek – Postdoctoral Associate Science, Technology, and Society Massachusetts Institute of Technology – Dreaming of space, imagining membership: The work conduct of heroes – Management &amp;amp; Organizational History 2009 4: 299 – DOI: 10.1177/1744935909337753 </w:t>
      </w:r>
    </w:p>
    <w:p w14:paraId="07C3915A" w14:textId="77777777" w:rsidR="004C51D3" w:rsidRPr="009621CE" w:rsidRDefault="004C51D3" w:rsidP="004C51D3">
      <w:r w:rsidRPr="009621CE">
        <w:rPr>
          <w:sz w:val="16"/>
        </w:rPr>
        <w:t xml:space="preserve">In contrast to the dearth of media representations of actual time and work relationships there is a great deal of emphasis on rewards and identity: who gets what for working where. Though all of these aspects share the quality of exaggeration, the degree varies greatly. </w:t>
      </w:r>
      <w:r w:rsidRPr="009621CE">
        <w:rPr>
          <w:rStyle w:val="underline"/>
        </w:rPr>
        <w:t>Media representations</w:t>
      </w:r>
      <w:r w:rsidRPr="009621CE">
        <w:rPr>
          <w:sz w:val="16"/>
        </w:rPr>
        <w:t xml:space="preserve"> of organizations and their members </w:t>
      </w:r>
      <w:r w:rsidRPr="009621CE">
        <w:rPr>
          <w:rStyle w:val="underline"/>
        </w:rPr>
        <w:t>frequently highlight those organizations that bestow signific</w:t>
      </w:r>
      <w:r w:rsidRPr="009621CE">
        <w:rPr>
          <w:sz w:val="16"/>
        </w:rPr>
        <w:t xml:space="preserve">ant rewards either in terms of social status or </w:t>
      </w:r>
      <w:r w:rsidRPr="009621CE">
        <w:rPr>
          <w:rStyle w:val="underline"/>
        </w:rPr>
        <w:t xml:space="preserve">wealth </w:t>
      </w:r>
      <w:r w:rsidRPr="009621CE">
        <w:rPr>
          <w:sz w:val="16"/>
        </w:rPr>
        <w:t xml:space="preserve">(or both). Even material rewards that appear to serve only as contextualizing information can provide an indelible association between rewards and organizational identities. One of the most effective disseminations of an organizational identity conferred with material rewards is that of the stockbroker. </w:t>
      </w:r>
      <w:r w:rsidRPr="009621CE">
        <w:rPr>
          <w:rStyle w:val="underline"/>
        </w:rPr>
        <w:t>Many people have pointed to the film Wall Street</w:t>
      </w:r>
      <w:r w:rsidRPr="009621CE">
        <w:rPr>
          <w:sz w:val="16"/>
        </w:rPr>
        <w:t xml:space="preserve"> (1987), </w:t>
      </w:r>
      <w:r w:rsidRPr="009621CE">
        <w:rPr>
          <w:rStyle w:val="underline"/>
        </w:rPr>
        <w:t>a film that brought the phrase ‘greed is good’</w:t>
      </w:r>
      <w:r w:rsidRPr="009621CE">
        <w:rPr>
          <w:sz w:val="16"/>
        </w:rPr>
        <w:t xml:space="preserve"> </w:t>
      </w:r>
      <w:r w:rsidRPr="009621CE">
        <w:rPr>
          <w:rStyle w:val="underline"/>
        </w:rPr>
        <w:t>into common parlance</w:t>
      </w:r>
      <w:r w:rsidRPr="009621CE">
        <w:rPr>
          <w:sz w:val="16"/>
        </w:rPr>
        <w:t xml:space="preserve">, </w:t>
      </w:r>
      <w:r w:rsidRPr="009621CE">
        <w:rPr>
          <w:rStyle w:val="underline"/>
        </w:rPr>
        <w:t>as an example of a</w:t>
      </w:r>
      <w:r w:rsidRPr="009621CE">
        <w:rPr>
          <w:sz w:val="16"/>
        </w:rPr>
        <w:t xml:space="preserve"> popular </w:t>
      </w:r>
      <w:r w:rsidRPr="009621CE">
        <w:rPr>
          <w:rStyle w:val="underline"/>
        </w:rPr>
        <w:t>representation</w:t>
      </w:r>
      <w:r w:rsidRPr="009621CE">
        <w:rPr>
          <w:sz w:val="16"/>
        </w:rPr>
        <w:t xml:space="preserve"> of work </w:t>
      </w:r>
      <w:r w:rsidRPr="009621CE">
        <w:rPr>
          <w:rStyle w:val="underline"/>
        </w:rPr>
        <w:t>that inspired people to pursue brokering</w:t>
      </w:r>
      <w:r w:rsidRPr="009621CE">
        <w:rPr>
          <w:sz w:val="16"/>
        </w:rPr>
        <w:t xml:space="preserve">. The film is a Faustian tale of a 20-something male, the film’s protagonist, who pursues a Wall Street titan in his mid-40s, Gekko, who possesses the material and social attributes the young stockbroker dreams of attaining. After briefly encountering moral ethical dilemmas, the protagonist chooses to engage in deceit and larceny in order to perform successful work for Gekko. In the decades following the film’s release, the audience reception of Wall Street has been frequently commented upon, particularly following huge market losses or public exposures of unlawful work conduct onWall Street (Money Never Sleeps 2000; Weiser 2008). The actor who played Gekko, Michael Douglas, was surprised that many people were inspired by his greedy and immoral character. Contradicting his expectations, fans thanked him for inspiring them to become stockbrokers. ‘I wouldn’t mind if I never had one more drunken Wall Street broker come up and say, “You’re the man!”’ (Guardian 2007). Although the film ends with the aspiring stockbroker turning Gekko over to Federal investigators, and himself being sentenced to a short jail term, </w:t>
      </w:r>
      <w:r w:rsidRPr="009621CE">
        <w:rPr>
          <w:rStyle w:val="underline"/>
        </w:rPr>
        <w:t>many people embraced and were guided by the material rewards bestowed upon</w:t>
      </w:r>
      <w:r w:rsidRPr="009621CE">
        <w:rPr>
          <w:sz w:val="16"/>
        </w:rPr>
        <w:t xml:space="preserve"> successful </w:t>
      </w:r>
      <w:r w:rsidRPr="009621CE">
        <w:rPr>
          <w:rStyle w:val="underline"/>
        </w:rPr>
        <w:t xml:space="preserve">stockbrokers </w:t>
      </w:r>
      <w:r w:rsidRPr="009621CE">
        <w:rPr>
          <w:sz w:val="16"/>
        </w:rPr>
        <w:t xml:space="preserve">– high-rise apartments, private jets, gold cufflinks, and a tall blonde girlfriend. A 26-year old multimillionaire convicted of money laundering and securities fraud (Telegraph 2008), Douglas Jordan ‘the Wolf of Wall Street’ Belfort has said that the movie changed his life – once he saw it he knew that he wanted to be like Gekko, the ultimate Wall Street rich guy. Examples of the social impact of Wall Street provide a demonstration of the relationship between media representations of work and rewards with actual accounts of individuals who have sought to inhabit those media representations in their everyday lives. </w:t>
      </w:r>
      <w:r w:rsidRPr="009621CE">
        <w:rPr>
          <w:rStyle w:val="underline"/>
        </w:rPr>
        <w:t>In this way we can also think about the social rewards that draw people to particular kinds of work</w:t>
      </w:r>
      <w:r w:rsidRPr="009621CE">
        <w:rPr>
          <w:sz w:val="16"/>
        </w:rPr>
        <w:t xml:space="preserve">. One distinction between material and social rewards is that the former appears more obvious, subject to less interpretation, than the latter. Towards identifying and interpreting material rewards, it appears self-evident that making a million dollars a year is something to which most people might aspire. But with social rewards, matters are less self-evident and appear more subjective. Social rewards are defined here as attributes, qualities, or character traits granted to an individual for the particular work in which they are engaged. Examples of social rewards include ways in which an individual might be described (e.g. intelligent, courageous, heroic, brave, powerful, nerdy, or overbearing) or the manner in which they might be treated (e.g. with respect, reverence, or deference). Media </w:t>
      </w:r>
      <w:r w:rsidRPr="009621CE">
        <w:rPr>
          <w:rStyle w:val="underline"/>
        </w:rPr>
        <w:t>representations of space exploration</w:t>
      </w:r>
      <w:r w:rsidRPr="009621CE">
        <w:rPr>
          <w:sz w:val="16"/>
        </w:rPr>
        <w:t xml:space="preserve"> work, teaching, scientific discovery, or inventing</w:t>
      </w:r>
      <w:r w:rsidRPr="009621CE">
        <w:rPr>
          <w:rStyle w:val="underline"/>
        </w:rPr>
        <w:t>, tend to foreground the social reward of being perceived as</w:t>
      </w:r>
      <w:r w:rsidRPr="009621CE">
        <w:rPr>
          <w:sz w:val="16"/>
        </w:rPr>
        <w:t xml:space="preserve"> intelligent, </w:t>
      </w:r>
      <w:r w:rsidRPr="009621CE">
        <w:rPr>
          <w:rStyle w:val="underline"/>
        </w:rPr>
        <w:t>selfless</w:t>
      </w:r>
      <w:r w:rsidRPr="009621CE">
        <w:rPr>
          <w:sz w:val="16"/>
        </w:rPr>
        <w:t>, heroic, or independent. Material rewards are less often represented. In fact, films about space exploration tend to moralize that scientists seeking to commercialize their discoveries reap only disaster. Taking this a step further, media representations often show scientists as successful only if they are selfless and heroic. The film Battle Beyond the Sun (1962) involves a race to Mars between two nations that represent the former USSR and the United States. The American astronauts in the film acknowledge that the race itself is not good for the environment but they were compelled to persist for the sake of scientific discovery. In contrast, the stated aim of the former USSR astronauts is planetary domination. Ultimately</w:t>
      </w:r>
      <w:r w:rsidRPr="009621CE">
        <w:rPr>
          <w:rStyle w:val="underline"/>
        </w:rPr>
        <w:t>, the</w:t>
      </w:r>
      <w:r w:rsidRPr="009621CE">
        <w:rPr>
          <w:sz w:val="16"/>
        </w:rPr>
        <w:t xml:space="preserve"> American </w:t>
      </w:r>
      <w:r w:rsidRPr="009621CE">
        <w:rPr>
          <w:rStyle w:val="underline"/>
        </w:rPr>
        <w:t>scientists come out ahead</w:t>
      </w:r>
      <w:r w:rsidRPr="009621CE">
        <w:rPr>
          <w:sz w:val="16"/>
        </w:rPr>
        <w:t xml:space="preserve">, not by landing on Mars but </w:t>
      </w:r>
      <w:r w:rsidRPr="009621CE">
        <w:rPr>
          <w:rStyle w:val="underline"/>
        </w:rPr>
        <w:t>by choosing humanity over scientific discovery</w:t>
      </w:r>
      <w:r w:rsidRPr="009621CE">
        <w:rPr>
          <w:sz w:val="16"/>
        </w:rPr>
        <w:t xml:space="preserve">; they put aside their own interests to save the lives of their rivals.  Many MER mission members expressed having inclinations towards membership with an organization such as NASA since first looking up at the sky and dreaming of space exploration as a child.Without fail, this origin story has been used to introduce what appears to be a necessity, or a destiny, for particular individuals to pursue space exploration. Rocket scientists, astronauts, space explorers, and journalists repeat this account with little variation on theme of a youthful gaze at starry skies, and the power of imagination over reality; this list includes: Wernher von Braun (Wright 1993); NASA’s Mars Pathfinder mission manage Donna Shirley (Shirley and Morton 1998); astronauts Scott Carpenter (Carpenter and Stoever 2004), Brian O’Leary (1970), and Sally Ride (Wade 2003); journalist Marina Benjamin (2003); and, the first female space tourist Anousheh Ansari (2008). In this narrative, the author tells of a suspension of belief, not knowing specifically how they were going to get to the stars but knowing through hopes and dreams they surely would. And in this narrative there is another story, one affirms the work practice of setting a goal without full knowledge of the system by which one will need to carry it out. By their own accounts, </w:t>
      </w:r>
      <w:r w:rsidRPr="009621CE">
        <w:rPr>
          <w:rStyle w:val="underline"/>
        </w:rPr>
        <w:t>many</w:t>
      </w:r>
      <w:r w:rsidRPr="009621CE">
        <w:rPr>
          <w:sz w:val="16"/>
        </w:rPr>
        <w:t xml:space="preserve"> of the </w:t>
      </w:r>
      <w:r w:rsidRPr="009621CE">
        <w:rPr>
          <w:rStyle w:val="underline"/>
        </w:rPr>
        <w:t>mission members were greatly influenced by</w:t>
      </w:r>
      <w:r w:rsidRPr="009621CE">
        <w:rPr>
          <w:sz w:val="16"/>
        </w:rPr>
        <w:t xml:space="preserve"> popular culture, </w:t>
      </w:r>
      <w:r w:rsidRPr="009621CE">
        <w:rPr>
          <w:rStyle w:val="underline"/>
        </w:rPr>
        <w:t>literature and fil</w:t>
      </w:r>
      <w:r w:rsidRPr="009621CE">
        <w:rPr>
          <w:sz w:val="16"/>
        </w:rPr>
        <w:t xml:space="preserve">ms, as well as oceanic and interplanetary explorations. A few members even said that it was specifically the organization of NASA that they wished to join, because it represented the highest achievement of intellectual exclusivity. Some also pointed to thesociocultural contexts of their childhoods as influencing their decision to work in space; many of them were born before the birth of NASA (1958) and had experienced the cold war, Sputnik, and NASA’s lunar landings. </w:t>
      </w:r>
      <w:r w:rsidRPr="009621CE">
        <w:rPr>
          <w:rStyle w:val="underline"/>
        </w:rPr>
        <w:t>References to motion pictures</w:t>
      </w:r>
      <w:r w:rsidRPr="009621CE">
        <w:rPr>
          <w:sz w:val="16"/>
        </w:rPr>
        <w:t xml:space="preserve"> and literature, fiction and non-fiction, </w:t>
      </w:r>
      <w:r w:rsidRPr="009621CE">
        <w:rPr>
          <w:rStyle w:val="underline"/>
        </w:rPr>
        <w:t xml:space="preserve">were common place in </w:t>
      </w:r>
      <w:r w:rsidRPr="009621CE">
        <w:rPr>
          <w:sz w:val="16"/>
        </w:rPr>
        <w:t xml:space="preserve">conversations and </w:t>
      </w:r>
      <w:r w:rsidRPr="009621CE">
        <w:rPr>
          <w:rStyle w:val="underline"/>
        </w:rPr>
        <w:t>comments made by</w:t>
      </w:r>
      <w:r w:rsidRPr="009621CE">
        <w:rPr>
          <w:sz w:val="16"/>
        </w:rPr>
        <w:t xml:space="preserve"> the MER </w:t>
      </w:r>
      <w:r w:rsidRPr="009621CE">
        <w:rPr>
          <w:rStyle w:val="underline"/>
        </w:rPr>
        <w:t>mission members</w:t>
      </w:r>
      <w:r w:rsidRPr="009621CE">
        <w:rPr>
          <w:sz w:val="16"/>
        </w:rPr>
        <w:t xml:space="preserve">. Literary influences were significant and included authors Isaac Asimov, Arthur C. Clarke, and Jules Verne. Moreover, there were more than a few scientists who were science fiction authors – one scientist had published what was considered by other members to be the best science fiction book about Mars exploration (Landis 2000). And, films that were most often quoted included Apollo 13 (1995), Ghostbusters (1984), a film about scientists as heroes, and Star Wars (1977). Dreams of space exploration authored by Jules Verne and Kim Stanley Robinson were practically required reading, sources of cultural knowledge that were present both in casual conversation, jokes, and naming schemas for mapping Martian terrain. In conversations where fantastical technologies were accepted as being just one good design away, imaginative and sometimes unrestrained possibilities similar to those found in science fiction were offered in consideration of phenomena discovered on Mars. These references led me to reflect on the ways in which popular </w:t>
      </w:r>
      <w:r w:rsidRPr="009621CE">
        <w:rPr>
          <w:rStyle w:val="underline"/>
        </w:rPr>
        <w:t xml:space="preserve">depictions of space exploration contributed to scientists’ expectations </w:t>
      </w:r>
      <w:r w:rsidRPr="009621CE">
        <w:rPr>
          <w:sz w:val="16"/>
        </w:rPr>
        <w:t xml:space="preserve">in terms </w:t>
      </w:r>
      <w:r w:rsidRPr="009621CE">
        <w:rPr>
          <w:rStyle w:val="underline"/>
        </w:rPr>
        <w:t xml:space="preserve">of social rewards and </w:t>
      </w:r>
      <w:r w:rsidRPr="009621CE">
        <w:rPr>
          <w:sz w:val="16"/>
        </w:rPr>
        <w:t xml:space="preserve">guiding work </w:t>
      </w:r>
      <w:r w:rsidRPr="009621CE">
        <w:rPr>
          <w:rStyle w:val="underline"/>
        </w:rPr>
        <w:t>practices.</w:t>
      </w:r>
      <w:r w:rsidRPr="009621CE">
        <w:rPr>
          <w:sz w:val="16"/>
        </w:rPr>
        <w:t xml:space="preserve">  </w:t>
      </w:r>
      <w:r w:rsidRPr="009621CE">
        <w:rPr>
          <w:rStyle w:val="underline"/>
        </w:rPr>
        <w:t>Through film</w:t>
      </w:r>
      <w:r w:rsidRPr="009621CE">
        <w:rPr>
          <w:sz w:val="16"/>
        </w:rPr>
        <w:t xml:space="preserve">, television, news stories, and science fiction literature, the organization of </w:t>
      </w:r>
      <w:r w:rsidRPr="009621CE">
        <w:rPr>
          <w:rStyle w:val="underline"/>
        </w:rPr>
        <w:t>NASA has been constituted as a domain for hero</w:t>
      </w:r>
      <w:r w:rsidRPr="009621CE">
        <w:rPr>
          <w:sz w:val="16"/>
        </w:rPr>
        <w:t xml:space="preserve">es, for people who can and will conduct work that defies nature and is accomplished in spite of nature (Benjamin 2003; Kilgore 2003; Kevles 2003; McDougall 1985; Weitekamp 2004; Wolfe 1979). </w:t>
      </w:r>
      <w:r w:rsidRPr="009621CE">
        <w:rPr>
          <w:rStyle w:val="underline"/>
        </w:rPr>
        <w:t xml:space="preserve">Hero status is typically conferred upon individuals for spontaneous acts of </w:t>
      </w:r>
      <w:r w:rsidRPr="009621CE">
        <w:rPr>
          <w:sz w:val="16"/>
        </w:rPr>
        <w:t>courage,</w:t>
      </w:r>
      <w:r w:rsidRPr="009621CE">
        <w:rPr>
          <w:rStyle w:val="underline"/>
        </w:rPr>
        <w:t xml:space="preserve"> kindness, </w:t>
      </w:r>
      <w:r w:rsidRPr="009621CE">
        <w:rPr>
          <w:rStyle w:val="underline"/>
          <w:i/>
        </w:rPr>
        <w:t xml:space="preserve">or generosity that compromise one’s own well-being, acts that may require acting against what is conventionally said </w:t>
      </w:r>
      <w:r w:rsidRPr="009621CE">
        <w:rPr>
          <w:sz w:val="16"/>
        </w:rPr>
        <w:t xml:space="preserve">to constitute the instinct for self-preservation. Both individuals and organizations can be identified as heroes. For an individual, this might include running unprotected into a burning building to save someone trapped inside or sitting inside a small container positioned atop tons of explosive rocket fuel and being catapulted skyward at approximately 17,000 miles per hour. The work of space exploration, whether or not one leaves Earth, can be dangerous and harmful to the human body. Furthermore, harm to the human body can be considered both physical and emotional, affecting the individual and their social group (family, co-workers, the public). Organizations can also be realized as heroic by supporting the work of heroes. And this brings us to media representations of NASA’s most famous organization members: the astronauts. Howard E. McCurdy (1997) described NASA’s earlier cultivation of a culture of competency through the use of its most magnetic members, the astronauts, as representative of the organization’s own attributes. Most accounts of the early days of the space race and the first astronauts hardly ever fail to mention NASA’s arrangement with Life magazine that granted the magazine exclusive access to the Mercury astronauts and their families (Wolfe 1979). Hard-working, self-sacrificing, dare-devil, golden-boys were heavily promoted to inspire public support for the organization. Later, in the late 1970s, NASA drew on another kind of astronaut to shape its public image when it hired the African American actress, Ms Nichelle Nichols, who portrayed Lieutenant Uhuru on Star Trek to be an astronaut recruiter. Ms Nichols was recognized by the first African American woman astronaut in space, Dr Mae C. Jemison, as the inspiration for her career (Kilgore 2003). </w:t>
      </w:r>
    </w:p>
    <w:p w14:paraId="74ABDEAB" w14:textId="77777777" w:rsidR="004C51D3" w:rsidRPr="009621CE" w:rsidRDefault="004C51D3" w:rsidP="004C51D3">
      <w:pPr>
        <w:pStyle w:val="Heading4"/>
      </w:pPr>
      <w:r>
        <w:t>DA</w:t>
      </w:r>
      <w:r w:rsidRPr="009621CE">
        <w:t xml:space="preserve"> is the OPPOSITE of entrenching capitalism – space missions work against capitalism’s dream of subordination.</w:t>
      </w:r>
    </w:p>
    <w:p w14:paraId="008A3013" w14:textId="53AD9FB5" w:rsidR="004C51D3" w:rsidRPr="009621CE" w:rsidRDefault="004C51D3" w:rsidP="004C51D3">
      <w:pPr>
        <w:rPr>
          <w:rStyle w:val="Style13ptBold"/>
        </w:rPr>
      </w:pPr>
      <w:r w:rsidRPr="009621CE">
        <w:rPr>
          <w:rStyle w:val="Style13ptBold"/>
        </w:rPr>
        <w:t>S.P.P. 11</w:t>
      </w:r>
    </w:p>
    <w:p w14:paraId="5062F662" w14:textId="77777777" w:rsidR="004C51D3" w:rsidRPr="009621CE" w:rsidRDefault="004C51D3" w:rsidP="004C51D3">
      <w:pPr>
        <w:rPr>
          <w:sz w:val="16"/>
        </w:rPr>
      </w:pPr>
      <w:r w:rsidRPr="009621CE">
        <w:rPr>
          <w:sz w:val="16"/>
        </w:rPr>
        <w:t>(“Capitalism 2011: Space exploration takes place in sheds while libraries are closed” – Socialist Party of Portsmouth – Feb 16</w:t>
      </w:r>
      <w:r w:rsidRPr="009621CE">
        <w:rPr>
          <w:sz w:val="16"/>
          <w:vertAlign w:val="superscript"/>
        </w:rPr>
        <w:t>th</w:t>
      </w:r>
      <w:r w:rsidRPr="009621CE">
        <w:rPr>
          <w:sz w:val="16"/>
        </w:rPr>
        <w:t xml:space="preserve"> – http://socialistpartyp.wordpress.com/2011/02/16/capitalism-2011-space-exploration-takes-place-in-sheds-while-libraries-are-closed/.)</w:t>
      </w:r>
    </w:p>
    <w:p w14:paraId="7F92F141" w14:textId="77777777" w:rsidR="004C51D3" w:rsidRPr="009621CE" w:rsidRDefault="004C51D3" w:rsidP="004C51D3">
      <w:r w:rsidRPr="009621CE">
        <w:rPr>
          <w:rStyle w:val="underline"/>
        </w:rPr>
        <w:t>In this age</w:t>
      </w:r>
      <w:r w:rsidRPr="009621CE">
        <w:rPr>
          <w:sz w:val="16"/>
        </w:rPr>
        <w:t xml:space="preserve"> of austerity </w:t>
      </w:r>
      <w:r w:rsidRPr="009621CE">
        <w:rPr>
          <w:rStyle w:val="underline"/>
        </w:rPr>
        <w:t>when capitalist governments are cutting</w:t>
      </w:r>
      <w:r w:rsidRPr="009621CE">
        <w:rPr>
          <w:sz w:val="16"/>
        </w:rPr>
        <w:t xml:space="preserve"> education </w:t>
      </w:r>
      <w:r w:rsidRPr="009621CE">
        <w:rPr>
          <w:rStyle w:val="underline"/>
        </w:rPr>
        <w:t>budgets,</w:t>
      </w:r>
      <w:r w:rsidRPr="009621CE">
        <w:rPr>
          <w:sz w:val="16"/>
        </w:rPr>
        <w:t xml:space="preserve"> closing libraries </w:t>
      </w:r>
      <w:r w:rsidRPr="009621CE">
        <w:rPr>
          <w:rStyle w:val="underline"/>
        </w:rPr>
        <w:t>and making further education ever more unreachable, the likelihood of</w:t>
      </w:r>
      <w:r w:rsidRPr="009621CE">
        <w:rPr>
          <w:sz w:val="16"/>
        </w:rPr>
        <w:t xml:space="preserve"> mankind </w:t>
      </w:r>
      <w:r w:rsidRPr="009621CE">
        <w:rPr>
          <w:rStyle w:val="underline"/>
        </w:rPr>
        <w:t xml:space="preserve">progressing through the bold scientific feats typified by the achievements by Gagarin </w:t>
      </w:r>
      <w:r w:rsidRPr="009621CE">
        <w:rPr>
          <w:sz w:val="16"/>
        </w:rPr>
        <w:t xml:space="preserve">and Jahn </w:t>
      </w:r>
      <w:r w:rsidRPr="009621CE">
        <w:rPr>
          <w:rStyle w:val="underline"/>
        </w:rPr>
        <w:t>are null</w:t>
      </w:r>
      <w:r w:rsidRPr="009621CE">
        <w:rPr>
          <w:sz w:val="16"/>
        </w:rPr>
        <w:t xml:space="preserve"> to void. Yuri </w:t>
      </w:r>
      <w:r w:rsidRPr="009621CE">
        <w:rPr>
          <w:rStyle w:val="underline"/>
        </w:rPr>
        <w:t>Gagarin was a son of a peasant</w:t>
      </w:r>
      <w:r w:rsidRPr="009621CE">
        <w:rPr>
          <w:sz w:val="16"/>
        </w:rPr>
        <w:t xml:space="preserve"> family from the Urals. </w:t>
      </w:r>
      <w:r w:rsidRPr="009621CE">
        <w:rPr>
          <w:rStyle w:val="underline"/>
        </w:rPr>
        <w:t>Jahn was the son of a working family</w:t>
      </w:r>
      <w:r w:rsidRPr="009621CE">
        <w:rPr>
          <w:sz w:val="16"/>
        </w:rPr>
        <w:t xml:space="preserve"> from Vogtland. Following the cuts in education and scientific research could a child born in Stratford, Portsmouth or the Bronx even dream of following in their footsteps?  </w:t>
      </w:r>
      <w:r w:rsidRPr="009621CE">
        <w:rPr>
          <w:rStyle w:val="underline"/>
        </w:rPr>
        <w:t>This is why the closest thing that capitalism can conjure to a</w:t>
      </w:r>
      <w:r w:rsidRPr="009621CE">
        <w:rPr>
          <w:sz w:val="16"/>
        </w:rPr>
        <w:t xml:space="preserve"> manned </w:t>
      </w:r>
      <w:r w:rsidRPr="009621CE">
        <w:rPr>
          <w:rStyle w:val="underline"/>
        </w:rPr>
        <w:t>mission to mars</w:t>
      </w:r>
      <w:r w:rsidRPr="009621CE">
        <w:rPr>
          <w:sz w:val="16"/>
        </w:rPr>
        <w:t>, the most ambitious voyage of exploration ever conceived by mankind</w:t>
      </w:r>
      <w:r w:rsidRPr="009621CE">
        <w:rPr>
          <w:rStyle w:val="underline"/>
        </w:rPr>
        <w:t>, is to place 6 men in a hamster cage in a Russian warehouse</w:t>
      </w:r>
      <w:r w:rsidRPr="009621CE">
        <w:rPr>
          <w:sz w:val="16"/>
        </w:rPr>
        <w:t xml:space="preserve">.  </w:t>
      </w:r>
      <w:r w:rsidRPr="009621CE">
        <w:rPr>
          <w:rStyle w:val="underline"/>
        </w:rPr>
        <w:t>As socialists, we should respect the achievements of</w:t>
      </w:r>
      <w:r w:rsidRPr="009621CE">
        <w:rPr>
          <w:sz w:val="16"/>
        </w:rPr>
        <w:t xml:space="preserve"> men like Sigmund </w:t>
      </w:r>
      <w:r w:rsidRPr="009621CE">
        <w:rPr>
          <w:rStyle w:val="underline"/>
        </w:rPr>
        <w:t>Jahn and we should not hesitate to proclaim that while capitalism is looking to save itself by crushing</w:t>
      </w:r>
      <w:r w:rsidRPr="009621CE">
        <w:rPr>
          <w:sz w:val="16"/>
        </w:rPr>
        <w:t xml:space="preserve"> the </w:t>
      </w:r>
      <w:r w:rsidRPr="009621CE">
        <w:rPr>
          <w:rStyle w:val="underline"/>
        </w:rPr>
        <w:t xml:space="preserve">living standards and </w:t>
      </w:r>
      <w:r w:rsidRPr="009621CE">
        <w:rPr>
          <w:sz w:val="16"/>
        </w:rPr>
        <w:t xml:space="preserve">life opportunities of </w:t>
      </w:r>
      <w:r w:rsidRPr="009621CE">
        <w:rPr>
          <w:rStyle w:val="underline"/>
        </w:rPr>
        <w:t>working people; an alternative society with the values of progress</w:t>
      </w:r>
      <w:r w:rsidRPr="009621CE">
        <w:rPr>
          <w:sz w:val="16"/>
        </w:rPr>
        <w:t xml:space="preserve">, science </w:t>
      </w:r>
      <w:r w:rsidRPr="009621CE">
        <w:rPr>
          <w:rStyle w:val="underline"/>
        </w:rPr>
        <w:t xml:space="preserve">and </w:t>
      </w:r>
      <w:r w:rsidRPr="009621CE">
        <w:rPr>
          <w:sz w:val="16"/>
        </w:rPr>
        <w:t xml:space="preserve">bold endeavour for </w:t>
      </w:r>
      <w:r w:rsidRPr="009621CE">
        <w:rPr>
          <w:rStyle w:val="underline"/>
        </w:rPr>
        <w:t>the betterment of humanity at its heart is not only possible, but could allow us all to reach out into the stars</w:t>
      </w:r>
      <w:r w:rsidRPr="009621CE">
        <w:rPr>
          <w:sz w:val="16"/>
        </w:rPr>
        <w:t>.</w:t>
      </w:r>
      <w:r w:rsidRPr="009621CE">
        <w:t xml:space="preserve"> </w:t>
      </w:r>
    </w:p>
    <w:p w14:paraId="433E463F" w14:textId="77777777" w:rsidR="004C51D3" w:rsidRPr="009621CE" w:rsidRDefault="004C51D3" w:rsidP="004C51D3">
      <w:pPr>
        <w:pStyle w:val="Heading4"/>
      </w:pPr>
      <w:r w:rsidRPr="009621CE">
        <w:t xml:space="preserve">Space policies serve to </w:t>
      </w:r>
      <w:r w:rsidRPr="009621CE">
        <w:rPr>
          <w:i/>
        </w:rPr>
        <w:t>decrease</w:t>
      </w:r>
      <w:r w:rsidRPr="009621CE">
        <w:t xml:space="preserve"> market power – we entrench a notion of government that’s the opposite of capitalism.</w:t>
      </w:r>
    </w:p>
    <w:p w14:paraId="4719ADA3" w14:textId="77777777" w:rsidR="004C51D3" w:rsidRPr="009621CE" w:rsidRDefault="004C51D3" w:rsidP="004C51D3">
      <w:pPr>
        <w:rPr>
          <w:rStyle w:val="Style13ptBold"/>
        </w:rPr>
      </w:pPr>
      <w:r w:rsidRPr="009621CE">
        <w:rPr>
          <w:rStyle w:val="Style13ptBold"/>
        </w:rPr>
        <w:t>Launius 8</w:t>
      </w:r>
    </w:p>
    <w:p w14:paraId="3F271C62" w14:textId="77777777" w:rsidR="004C51D3" w:rsidRPr="009621CE" w:rsidRDefault="004C51D3" w:rsidP="004C51D3">
      <w:r w:rsidRPr="009621CE">
        <w:rPr>
          <w:sz w:val="16"/>
          <w:szCs w:val="16"/>
        </w:rPr>
        <w:t>(Roger D. Launius is chair of the Division of Space History at the Smithsonian Institution's National Air and Space Museum in Washington, D.C. Between 1990 and 2002 he served as chief historian of the National Aeronautics and Space Administration. Dr. Launis’ MA and Phd were with major fields in American frontier and military history.</w:t>
      </w:r>
    </w:p>
    <w:p w14:paraId="5A78B118" w14:textId="77777777" w:rsidR="004C51D3" w:rsidRPr="009621CE" w:rsidRDefault="004C51D3" w:rsidP="004C51D3">
      <w:pPr>
        <w:rPr>
          <w:sz w:val="16"/>
          <w:szCs w:val="16"/>
        </w:rPr>
      </w:pPr>
      <w:r w:rsidRPr="009621CE">
        <w:rPr>
          <w:sz w:val="16"/>
          <w:szCs w:val="16"/>
        </w:rPr>
        <w:t xml:space="preserve">A Chapter in the Book: </w:t>
      </w:r>
      <w:r w:rsidRPr="009621CE">
        <w:rPr>
          <w:sz w:val="16"/>
          <w:szCs w:val="16"/>
          <w:u w:val="single"/>
        </w:rPr>
        <w:t>Remembering the Space Age</w:t>
      </w:r>
      <w:r w:rsidRPr="009621CE">
        <w:rPr>
          <w:sz w:val="16"/>
          <w:szCs w:val="16"/>
        </w:rPr>
        <w:t xml:space="preserve"> – Chapter 17 – “American Spaceflight history’s Master Narrative and the Meaning of Memory” – </w:t>
      </w:r>
      <w:hyperlink r:id="rId28" w:history="1">
        <w:r w:rsidRPr="009621CE">
          <w:rPr>
            <w:rStyle w:val="Hyperlink"/>
            <w:sz w:val="16"/>
            <w:szCs w:val="16"/>
          </w:rPr>
          <w:t>http://www.nss.org/resources/library/spacepolicy/Remembering_the_Space_Age.pdf</w:t>
        </w:r>
      </w:hyperlink>
      <w:r w:rsidRPr="009621CE">
        <w:rPr>
          <w:sz w:val="16"/>
          <w:szCs w:val="16"/>
        </w:rPr>
        <w:t>)</w:t>
      </w:r>
    </w:p>
    <w:p w14:paraId="632EC939" w14:textId="77777777" w:rsidR="004C51D3" w:rsidRPr="009621CE" w:rsidRDefault="004C51D3" w:rsidP="004C51D3">
      <w:pPr>
        <w:rPr>
          <w:sz w:val="16"/>
        </w:rPr>
      </w:pPr>
      <w:r w:rsidRPr="009621CE">
        <w:rPr>
          <w:sz w:val="16"/>
        </w:rPr>
        <w:t xml:space="preserve">It might be argued that </w:t>
      </w:r>
      <w:r w:rsidRPr="009621CE">
        <w:rPr>
          <w:rStyle w:val="underline"/>
        </w:rPr>
        <w:t>spaceflight represented</w:t>
      </w:r>
      <w:r w:rsidRPr="009621CE">
        <w:rPr>
          <w:sz w:val="16"/>
        </w:rPr>
        <w:t xml:space="preserve"> an expression of national </w:t>
      </w:r>
      <w:r w:rsidRPr="009621CE">
        <w:rPr>
          <w:rStyle w:val="underline"/>
        </w:rPr>
        <w:t>power in the context of the “positive liberal state”</w:t>
      </w:r>
      <w:r w:rsidRPr="009621CE">
        <w:rPr>
          <w:sz w:val="16"/>
        </w:rPr>
        <w:t xml:space="preserve"> offered the world by the united States. In essence, </w:t>
      </w:r>
      <w:r w:rsidRPr="009621CE">
        <w:rPr>
          <w:rStyle w:val="underline"/>
        </w:rPr>
        <w:t>this position celebrates the use of state power for “public good.</w:t>
      </w:r>
      <w:r w:rsidRPr="009621CE">
        <w:rPr>
          <w:sz w:val="16"/>
        </w:rPr>
        <w:t xml:space="preserve">” Human </w:t>
      </w:r>
      <w:r w:rsidRPr="009621CE">
        <w:rPr>
          <w:rStyle w:val="underline"/>
        </w:rPr>
        <w:t>exploration</w:t>
      </w:r>
      <w:r w:rsidRPr="009621CE">
        <w:rPr>
          <w:sz w:val="16"/>
        </w:rPr>
        <w:t xml:space="preserve"> of the solar system </w:t>
      </w:r>
      <w:r w:rsidRPr="009621CE">
        <w:rPr>
          <w:rStyle w:val="underline"/>
        </w:rPr>
        <w:t>was always viewed as</w:t>
      </w:r>
      <w:r w:rsidRPr="009621CE">
        <w:rPr>
          <w:sz w:val="16"/>
        </w:rPr>
        <w:t xml:space="preserve"> reasonable and </w:t>
      </w:r>
      <w:r w:rsidRPr="009621CE">
        <w:rPr>
          <w:rStyle w:val="underline"/>
        </w:rPr>
        <w:t>forward-looking</w:t>
      </w:r>
      <w:r w:rsidRPr="009621CE">
        <w:rPr>
          <w:sz w:val="16"/>
        </w:rPr>
        <w:t xml:space="preserve"> and led to “good” results for all concerned, or so adherents of this master narrative believed. </w:t>
      </w:r>
      <w:r w:rsidRPr="009621CE">
        <w:rPr>
          <w:rStyle w:val="underline"/>
        </w:rPr>
        <w:t>Without perhaps seeking to do so, Apollo offered an important perspective on a debate that has raged over the proper place of state power</w:t>
      </w:r>
      <w:r w:rsidRPr="009621CE">
        <w:rPr>
          <w:sz w:val="16"/>
        </w:rPr>
        <w:t xml:space="preserve"> since the beginning of the republic. as one historian remarked about this philosophy of government, </w:t>
      </w:r>
      <w:r w:rsidRPr="009621CE">
        <w:rPr>
          <w:rStyle w:val="underline"/>
        </w:rPr>
        <w:t>the state would actively “promote the general welfare, raise the level of opportunity for all</w:t>
      </w:r>
      <w:r w:rsidRPr="009621CE">
        <w:rPr>
          <w:sz w:val="16"/>
        </w:rPr>
        <w:t xml:space="preserve"> men, </w:t>
      </w:r>
      <w:r w:rsidRPr="009621CE">
        <w:rPr>
          <w:rStyle w:val="underline"/>
        </w:rPr>
        <w:t>and aid all individuals to develop their full potentialities.” It would assert active control in this process, seeking improvements to society “both economic and moral, and they did not believe in leaving others alone</w:t>
      </w:r>
      <w:r w:rsidRPr="009621CE">
        <w:rPr>
          <w:sz w:val="16"/>
        </w:rPr>
        <w:t xml:space="preserve">.”9 </w:t>
      </w:r>
      <w:r w:rsidRPr="009621CE">
        <w:rPr>
          <w:rStyle w:val="underline"/>
        </w:rPr>
        <w:t>The Democrats</w:t>
      </w:r>
      <w:r w:rsidRPr="009621CE">
        <w:rPr>
          <w:sz w:val="16"/>
        </w:rPr>
        <w:t xml:space="preserve"> of the 1960s </w:t>
      </w:r>
      <w:r w:rsidRPr="009621CE">
        <w:rPr>
          <w:rStyle w:val="underline"/>
        </w:rPr>
        <w:t>believed in activist government</w:t>
      </w:r>
      <w:r w:rsidRPr="009621CE">
        <w:rPr>
          <w:sz w:val="16"/>
        </w:rPr>
        <w:t xml:space="preserve">, and examples on the part of the Kennedy and Johnson administrations abound. </w:t>
      </w:r>
      <w:r w:rsidRPr="009621CE">
        <w:rPr>
          <w:rStyle w:val="underline"/>
        </w:rPr>
        <w:t>this translated into an ever increasing commitment to the use of the government to achieve “good ends”—the war on poverty</w:t>
      </w:r>
      <w:r w:rsidRPr="009621CE">
        <w:rPr>
          <w:sz w:val="16"/>
        </w:rPr>
        <w:t xml:space="preserve">, the peace Corps, support for civil rights, numerous great Society programs, </w:t>
      </w:r>
      <w:r w:rsidRPr="009621CE">
        <w:rPr>
          <w:rStyle w:val="underline"/>
        </w:rPr>
        <w:t>space exploration, and a host of other initiatives are examples</w:t>
      </w:r>
      <w:r w:rsidRPr="009621CE">
        <w:rPr>
          <w:sz w:val="16"/>
        </w:rPr>
        <w:t xml:space="preserve">. </w:t>
      </w:r>
      <w:r w:rsidRPr="009621CE">
        <w:rPr>
          <w:rStyle w:val="underline"/>
        </w:rPr>
        <w:t>These all represented a broadening of governmental power</w:t>
      </w:r>
      <w:r w:rsidRPr="009621CE">
        <w:rPr>
          <w:sz w:val="16"/>
        </w:rPr>
        <w:t xml:space="preserve"> for what most at the time perceived as positive purposes. </w:t>
      </w:r>
    </w:p>
    <w:p w14:paraId="14EA71F1" w14:textId="77777777" w:rsidR="004C51D3" w:rsidRPr="007E09D5" w:rsidRDefault="004C51D3" w:rsidP="004C51D3"/>
    <w:p w14:paraId="0121E30D" w14:textId="199C7784" w:rsidR="004C51D3" w:rsidRDefault="004C51D3" w:rsidP="004C51D3">
      <w:pPr>
        <w:pStyle w:val="Heading3"/>
      </w:pPr>
      <w:r>
        <w:t xml:space="preserve">2NC AT: K of Space- Imperialism </w:t>
      </w:r>
    </w:p>
    <w:p w14:paraId="0C101B8E" w14:textId="77777777" w:rsidR="004C51D3" w:rsidRDefault="004C51D3" w:rsidP="004C51D3"/>
    <w:p w14:paraId="60FDC20B" w14:textId="77777777" w:rsidR="004C51D3" w:rsidRPr="009621CE" w:rsidRDefault="004C51D3" w:rsidP="004C51D3">
      <w:pPr>
        <w:pStyle w:val="Heading4"/>
      </w:pPr>
      <w:r w:rsidRPr="009621CE">
        <w:t xml:space="preserve">The claim that space is permanently a terrain of imperialism and exploitation are too totalizing. They rely on ahistoric readings of agents and actions in the history of space </w:t>
      </w:r>
    </w:p>
    <w:p w14:paraId="020A12D4" w14:textId="77777777" w:rsidR="004C51D3" w:rsidRPr="009621CE" w:rsidRDefault="004C51D3" w:rsidP="004C51D3">
      <w:pPr>
        <w:rPr>
          <w:rStyle w:val="Style13ptBold"/>
        </w:rPr>
      </w:pPr>
      <w:r w:rsidRPr="009621CE">
        <w:rPr>
          <w:rStyle w:val="Style13ptBold"/>
        </w:rPr>
        <w:t>Sage, PhD, 08</w:t>
      </w:r>
    </w:p>
    <w:p w14:paraId="5780FD52" w14:textId="77777777" w:rsidR="004C51D3" w:rsidRPr="009621CE" w:rsidRDefault="004C51D3" w:rsidP="004C51D3">
      <w:pPr>
        <w:rPr>
          <w:sz w:val="16"/>
        </w:rPr>
      </w:pPr>
      <w:r w:rsidRPr="009621CE">
        <w:rPr>
          <w:sz w:val="16"/>
        </w:rPr>
        <w:t>(Daniel Sage  2008 Department of Civil and Building Engineering Loughborough University ) Book Reviews, Space and Polity, 12:2, 269-279, DOI:</w:t>
      </w:r>
    </w:p>
    <w:p w14:paraId="0A831660" w14:textId="77777777" w:rsidR="004C51D3" w:rsidRDefault="004C51D3" w:rsidP="004C51D3">
      <w:pPr>
        <w:rPr>
          <w:rStyle w:val="StyleUnderline"/>
        </w:rPr>
      </w:pPr>
      <w:r w:rsidRPr="009621CE">
        <w:rPr>
          <w:sz w:val="16"/>
        </w:rPr>
        <w:t>10.1080/13562570802173414)</w:t>
      </w:r>
      <w:r w:rsidRPr="009621CE">
        <w:rPr>
          <w:sz w:val="16"/>
        </w:rPr>
        <w:br/>
        <w:t xml:space="preserve">Peter Dickens’ and James Ormrod’s Cosmic Society comprises an important rallying-cry for the social sciences to consider the socio-political significance of outer space. With the help of Marx, Gramsci, Lefebvre and most importantly perhaps David Harvey, the authors seek to uncover the underlying material conditions which explain the dialectic between “universe and society” (p. 5). This vast spatial dialectic is then used to assemble </w:t>
      </w:r>
      <w:r w:rsidRPr="009621CE">
        <w:rPr>
          <w:rStyle w:val="StyleUnderline"/>
        </w:rPr>
        <w:t>a Marxist critique of hegemonic cosmic-power</w:t>
      </w:r>
      <w:r w:rsidRPr="009621CE">
        <w:rPr>
          <w:sz w:val="16"/>
        </w:rPr>
        <w:t xml:space="preserve">, which incorporates religion, science-fiction, chaos theory, the Apollo programme, national missile defence, Isaac Newton, ‘the war on terror’, social Darwinism, satellite television, space tourism, military strategy and nationalistic hubris. The clarity of theoretical expression and selection of empirical support are consistent throughout; nevertheless some </w:t>
      </w:r>
      <w:r w:rsidRPr="009621CE">
        <w:rPr>
          <w:rStyle w:val="StyleUnderline"/>
        </w:rPr>
        <w:t xml:space="preserve">readers might be left disconcerted by the ease with which this hegemonic cosmos </w:t>
      </w:r>
      <w:r w:rsidRPr="009621CE">
        <w:rPr>
          <w:rStyle w:val="Emphasis"/>
        </w:rPr>
        <w:t>is established</w:t>
      </w:r>
      <w:r w:rsidRPr="009621CE">
        <w:rPr>
          <w:rStyle w:val="StyleUnderline"/>
        </w:rPr>
        <w:t xml:space="preserve"> and then </w:t>
      </w:r>
      <w:r w:rsidRPr="009621CE">
        <w:rPr>
          <w:rStyle w:val="Emphasis"/>
        </w:rPr>
        <w:t>left remarkably intact</w:t>
      </w:r>
      <w:r w:rsidRPr="009621CE">
        <w:rPr>
          <w:rStyle w:val="StyleUnderline"/>
        </w:rPr>
        <w:t xml:space="preserve">. </w:t>
      </w:r>
      <w:r w:rsidRPr="009621CE">
        <w:rPr>
          <w:sz w:val="16"/>
        </w:rPr>
        <w:t xml:space="preserve">The first two </w:t>
      </w:r>
      <w:r w:rsidRPr="009621CE">
        <w:rPr>
          <w:rStyle w:val="StyleUnderline"/>
        </w:rPr>
        <w:t>chapters</w:t>
      </w:r>
      <w:r w:rsidRPr="009621CE">
        <w:rPr>
          <w:sz w:val="16"/>
        </w:rPr>
        <w:t xml:space="preserve"> of the book </w:t>
      </w:r>
      <w:r w:rsidRPr="009621CE">
        <w:rPr>
          <w:rStyle w:val="StyleUnderline"/>
        </w:rPr>
        <w:t>establish the Marxist modus operandi</w:t>
      </w:r>
      <w:r w:rsidRPr="009621CE">
        <w:rPr>
          <w:sz w:val="16"/>
        </w:rPr>
        <w:t xml:space="preserve">: outer </w:t>
      </w:r>
      <w:r w:rsidRPr="009621CE">
        <w:rPr>
          <w:rStyle w:val="StyleUnderline"/>
        </w:rPr>
        <w:t>space seems to provide a locus for</w:t>
      </w:r>
      <w:r w:rsidRPr="009621CE">
        <w:rPr>
          <w:sz w:val="16"/>
        </w:rPr>
        <w:t xml:space="preserve"> a range of </w:t>
      </w:r>
      <w:r w:rsidRPr="009621CE">
        <w:rPr>
          <w:rStyle w:val="StyleUnderline"/>
        </w:rPr>
        <w:t>utopian</w:t>
      </w:r>
      <w:r w:rsidRPr="009621CE">
        <w:rPr>
          <w:sz w:val="16"/>
        </w:rPr>
        <w:t xml:space="preserve"> or dystopian </w:t>
      </w:r>
      <w:r w:rsidRPr="009621CE">
        <w:rPr>
          <w:rStyle w:val="StyleUnderline"/>
        </w:rPr>
        <w:t>myths</w:t>
      </w:r>
      <w:r w:rsidRPr="009621CE">
        <w:rPr>
          <w:sz w:val="16"/>
        </w:rPr>
        <w:t xml:space="preserve"> (religious or secular) or esoteric scientific knowledges, </w:t>
      </w:r>
      <w:r w:rsidRPr="009621CE">
        <w:rPr>
          <w:rStyle w:val="StyleUnderline"/>
        </w:rPr>
        <w:t>yet these only serve to distract us from or subjugate us</w:t>
      </w:r>
      <w:r w:rsidRPr="009621CE">
        <w:rPr>
          <w:sz w:val="16"/>
        </w:rPr>
        <w:t xml:space="preserve"> within its increasingly important role </w:t>
      </w:r>
      <w:r w:rsidRPr="009621CE">
        <w:rPr>
          <w:rStyle w:val="StyleUnderline"/>
        </w:rPr>
        <w:t>as a new arena in which the rich and powerful seek to perpetuate their own social hegemony</w:t>
      </w:r>
      <w:r w:rsidRPr="009621CE">
        <w:rPr>
          <w:sz w:val="16"/>
        </w:rPr>
        <w:t xml:space="preserve"> by warding off various in-built crises of capitalism. These two chapters present </w:t>
      </w:r>
      <w:r w:rsidRPr="009621CE">
        <w:rPr>
          <w:rStyle w:val="StyleUnderline"/>
        </w:rPr>
        <w:t>the epistemological position</w:t>
      </w:r>
      <w:r w:rsidRPr="009621CE">
        <w:rPr>
          <w:sz w:val="16"/>
        </w:rPr>
        <w:t xml:space="preserve">: the first </w:t>
      </w:r>
      <w:r w:rsidRPr="009621CE">
        <w:rPr>
          <w:rStyle w:val="StyleUnderline"/>
        </w:rPr>
        <w:t>positions centuries of cosmic imaginaries</w:t>
      </w:r>
      <w:r w:rsidRPr="009621CE">
        <w:rPr>
          <w:sz w:val="16"/>
        </w:rPr>
        <w:t xml:space="preserve">, from pre-modern to technoscience, </w:t>
      </w:r>
      <w:r w:rsidRPr="009621CE">
        <w:rPr>
          <w:rStyle w:val="Emphasis"/>
        </w:rPr>
        <w:t>as a superficial accomplice to hegemonic power</w:t>
      </w:r>
      <w:r w:rsidRPr="009621CE">
        <w:rPr>
          <w:sz w:val="16"/>
        </w:rPr>
        <w:t xml:space="preserve"> </w:t>
      </w:r>
      <w:r w:rsidRPr="009621CE">
        <w:rPr>
          <w:rStyle w:val="StyleUnderline"/>
        </w:rPr>
        <w:t>while the second explains the underlying interests and forces at work beneath the surface</w:t>
      </w:r>
      <w:r w:rsidRPr="009621CE">
        <w:rPr>
          <w:sz w:val="16"/>
        </w:rPr>
        <w:t xml:space="preserve">. Many </w:t>
      </w:r>
      <w:r w:rsidRPr="009621CE">
        <w:rPr>
          <w:rStyle w:val="StyleUnderline"/>
        </w:rPr>
        <w:t>readers will be rightly cautious</w:t>
      </w:r>
      <w:r w:rsidRPr="009621CE">
        <w:rPr>
          <w:sz w:val="16"/>
        </w:rPr>
        <w:t xml:space="preserve"> </w:t>
      </w:r>
      <w:r w:rsidRPr="009621CE">
        <w:rPr>
          <w:rStyle w:val="StyleUnderline"/>
        </w:rPr>
        <w:t>about</w:t>
      </w:r>
      <w:r w:rsidRPr="009621CE">
        <w:rPr>
          <w:sz w:val="16"/>
        </w:rPr>
        <w:t xml:space="preserve"> some of the </w:t>
      </w:r>
      <w:r w:rsidRPr="009621CE">
        <w:rPr>
          <w:rStyle w:val="Emphasis"/>
        </w:rPr>
        <w:t>historical generalisations</w:t>
      </w:r>
      <w:r w:rsidRPr="009621CE">
        <w:rPr>
          <w:rStyle w:val="StyleUnderline"/>
        </w:rPr>
        <w:t xml:space="preserve"> made</w:t>
      </w:r>
      <w:r w:rsidRPr="009621CE">
        <w:rPr>
          <w:sz w:val="16"/>
        </w:rPr>
        <w:t xml:space="preserve"> in chapter 1 </w:t>
      </w:r>
      <w:r w:rsidRPr="009621CE">
        <w:rPr>
          <w:rStyle w:val="StyleUnderline"/>
        </w:rPr>
        <w:t>to set up the explanatory concepts</w:t>
      </w:r>
      <w:r w:rsidRPr="009621CE">
        <w:rPr>
          <w:sz w:val="16"/>
        </w:rPr>
        <w:t xml:space="preserve"> in chapter 2. For example, surely </w:t>
      </w:r>
      <w:r w:rsidRPr="009621CE">
        <w:rPr>
          <w:rStyle w:val="StyleUnderline"/>
        </w:rPr>
        <w:t>the ‘ontological’ shift</w:t>
      </w:r>
      <w:r w:rsidRPr="009621CE">
        <w:rPr>
          <w:sz w:val="16"/>
        </w:rPr>
        <w:t xml:space="preserve"> </w:t>
      </w:r>
      <w:r w:rsidRPr="009621CE">
        <w:rPr>
          <w:rStyle w:val="StyleUnderline"/>
        </w:rPr>
        <w:t>from</w:t>
      </w:r>
      <w:r w:rsidRPr="009621CE">
        <w:rPr>
          <w:sz w:val="16"/>
        </w:rPr>
        <w:t xml:space="preserve"> an </w:t>
      </w:r>
      <w:r w:rsidRPr="009621CE">
        <w:rPr>
          <w:rStyle w:val="StyleUnderline"/>
        </w:rPr>
        <w:t>organic</w:t>
      </w:r>
      <w:r w:rsidRPr="009621CE">
        <w:rPr>
          <w:sz w:val="16"/>
        </w:rPr>
        <w:t xml:space="preserve"> (divinely ordered) cosmos </w:t>
      </w:r>
      <w:r w:rsidRPr="009621CE">
        <w:rPr>
          <w:rStyle w:val="StyleUnderline"/>
        </w:rPr>
        <w:t>to</w:t>
      </w:r>
      <w:r w:rsidRPr="009621CE">
        <w:rPr>
          <w:sz w:val="16"/>
        </w:rPr>
        <w:t xml:space="preserve"> a </w:t>
      </w:r>
      <w:r w:rsidRPr="009621CE">
        <w:rPr>
          <w:rStyle w:val="StyleUnderline"/>
        </w:rPr>
        <w:t>mechanical cosmos</w:t>
      </w:r>
      <w:r w:rsidRPr="009621CE">
        <w:rPr>
          <w:sz w:val="16"/>
        </w:rPr>
        <w:t xml:space="preserve"> (human controlled</w:t>
      </w:r>
      <w:r w:rsidRPr="009621CE">
        <w:rPr>
          <w:rStyle w:val="StyleUnderline"/>
        </w:rPr>
        <w:t>) is overstated</w:t>
      </w:r>
      <w:r w:rsidRPr="009621CE">
        <w:rPr>
          <w:sz w:val="16"/>
        </w:rPr>
        <w:t xml:space="preserve">. </w:t>
      </w:r>
      <w:r w:rsidRPr="009621CE">
        <w:rPr>
          <w:rStyle w:val="StyleUnderline"/>
        </w:rPr>
        <w:t>It is easy to cite examples where both of these religious</w:t>
      </w:r>
      <w:r w:rsidRPr="009621CE">
        <w:rPr>
          <w:sz w:val="16"/>
        </w:rPr>
        <w:t xml:space="preserve"> (imaginative and speculative) </w:t>
      </w:r>
      <w:r w:rsidRPr="009621CE">
        <w:rPr>
          <w:rStyle w:val="StyleUnderline"/>
        </w:rPr>
        <w:t>and technoscientific</w:t>
      </w:r>
      <w:r w:rsidRPr="009621CE">
        <w:rPr>
          <w:sz w:val="16"/>
        </w:rPr>
        <w:t xml:space="preserve"> (material and visible) </w:t>
      </w:r>
      <w:r w:rsidRPr="009621CE">
        <w:rPr>
          <w:rStyle w:val="StyleUnderline"/>
        </w:rPr>
        <w:t>views co-existed and interacted</w:t>
      </w:r>
      <w:r w:rsidRPr="009621CE">
        <w:rPr>
          <w:sz w:val="16"/>
        </w:rPr>
        <w:t xml:space="preserve">, including Newton’s own cosmology or even George W. Bush’s ‘new vision’ for space exploration. </w:t>
      </w:r>
      <w:r w:rsidRPr="009621CE">
        <w:rPr>
          <w:rStyle w:val="StyleUnderline"/>
        </w:rPr>
        <w:t>Alongside the ontological distinctions</w:t>
      </w:r>
      <w:r w:rsidRPr="009621CE">
        <w:rPr>
          <w:sz w:val="16"/>
        </w:rPr>
        <w:t xml:space="preserve"> drawn between gods/ humans, imagined/real cosmos </w:t>
      </w:r>
      <w:r w:rsidRPr="009621CE">
        <w:rPr>
          <w:rStyle w:val="StyleUnderline"/>
        </w:rPr>
        <w:t xml:space="preserve">are </w:t>
      </w:r>
      <w:r w:rsidRPr="009621CE">
        <w:rPr>
          <w:sz w:val="16"/>
        </w:rPr>
        <w:t xml:space="preserve">other </w:t>
      </w:r>
      <w:r w:rsidRPr="009621CE">
        <w:rPr>
          <w:rStyle w:val="StyleUnderline"/>
        </w:rPr>
        <w:t xml:space="preserve">dualisms </w:t>
      </w:r>
      <w:r w:rsidRPr="009621CE">
        <w:rPr>
          <w:sz w:val="16"/>
        </w:rPr>
        <w:t xml:space="preserve">established in these early chapters </w:t>
      </w:r>
      <w:r w:rsidRPr="009621CE">
        <w:rPr>
          <w:rStyle w:val="StyleUnderline"/>
        </w:rPr>
        <w:t>between culture/nature and humans/non-humans</w:t>
      </w:r>
      <w:r w:rsidRPr="009621CE">
        <w:rPr>
          <w:sz w:val="16"/>
        </w:rPr>
        <w:t xml:space="preserve">. </w:t>
      </w:r>
      <w:r w:rsidRPr="009621CE">
        <w:rPr>
          <w:rStyle w:val="StyleUnderline"/>
        </w:rPr>
        <w:t>These make it impossible to admit cosmologies</w:t>
      </w:r>
      <w:r w:rsidRPr="009621CE">
        <w:rPr>
          <w:sz w:val="16"/>
        </w:rPr>
        <w:t xml:space="preserve"> (or ontologies) </w:t>
      </w:r>
      <w:r w:rsidRPr="009621CE">
        <w:rPr>
          <w:rStyle w:val="Emphasis"/>
        </w:rPr>
        <w:t>that cannot be explained within the structure–agency dialectic of historical materialism</w:t>
      </w:r>
      <w:r w:rsidRPr="009621CE">
        <w:rPr>
          <w:sz w:val="16"/>
        </w:rPr>
        <w:t xml:space="preserve">. </w:t>
      </w:r>
      <w:r w:rsidRPr="009621CE">
        <w:rPr>
          <w:rStyle w:val="StyleUnderline"/>
        </w:rPr>
        <w:t>We might consider</w:t>
      </w:r>
      <w:r w:rsidRPr="009621CE">
        <w:rPr>
          <w:sz w:val="16"/>
        </w:rPr>
        <w:t xml:space="preserve">, for example, John </w:t>
      </w:r>
      <w:r w:rsidRPr="009621CE">
        <w:rPr>
          <w:rStyle w:val="StyleUnderline"/>
        </w:rPr>
        <w:t xml:space="preserve">Law’s </w:t>
      </w:r>
      <w:r w:rsidRPr="009621CE">
        <w:rPr>
          <w:sz w:val="16"/>
        </w:rPr>
        <w:t xml:space="preserve">(2006) </w:t>
      </w:r>
      <w:r w:rsidRPr="009621CE">
        <w:rPr>
          <w:rStyle w:val="StyleUnderline"/>
        </w:rPr>
        <w:t>aboriginal stories</w:t>
      </w:r>
      <w:r w:rsidRPr="009621CE">
        <w:rPr>
          <w:sz w:val="16"/>
        </w:rPr>
        <w:t xml:space="preserve">, where multiple universes are enacted through assemblages of humans, imaginations, animal, spirits, landscapes and tools. Such </w:t>
      </w:r>
      <w:r w:rsidRPr="009621CE">
        <w:rPr>
          <w:rStyle w:val="StyleUnderline"/>
        </w:rPr>
        <w:t xml:space="preserve">dualisms are evident </w:t>
      </w:r>
      <w:r w:rsidRPr="009621CE">
        <w:rPr>
          <w:sz w:val="16"/>
        </w:rPr>
        <w:t>with</w:t>
      </w:r>
      <w:r w:rsidRPr="009621CE">
        <w:rPr>
          <w:rStyle w:val="StyleUnderline"/>
        </w:rPr>
        <w:t>in</w:t>
      </w:r>
      <w:r w:rsidRPr="009621CE">
        <w:rPr>
          <w:sz w:val="16"/>
        </w:rPr>
        <w:t xml:space="preserve"> </w:t>
      </w:r>
      <w:r w:rsidRPr="009621CE">
        <w:rPr>
          <w:rStyle w:val="StyleUnderline"/>
        </w:rPr>
        <w:t>much Marxist thought</w:t>
      </w:r>
      <w:r w:rsidRPr="009621CE">
        <w:rPr>
          <w:sz w:val="16"/>
        </w:rPr>
        <w:t xml:space="preserve">, </w:t>
      </w:r>
      <w:r w:rsidRPr="009621CE">
        <w:rPr>
          <w:rStyle w:val="StyleUnderline"/>
        </w:rPr>
        <w:t>but their presence</w:t>
      </w:r>
      <w:r w:rsidRPr="009621CE">
        <w:rPr>
          <w:sz w:val="16"/>
        </w:rPr>
        <w:t xml:space="preserve"> </w:t>
      </w:r>
      <w:r w:rsidRPr="009621CE">
        <w:rPr>
          <w:rStyle w:val="StyleUnderline"/>
        </w:rPr>
        <w:t>is</w:t>
      </w:r>
      <w:r w:rsidRPr="009621CE">
        <w:rPr>
          <w:sz w:val="16"/>
        </w:rPr>
        <w:t xml:space="preserve"> even </w:t>
      </w:r>
      <w:r w:rsidRPr="009621CE">
        <w:rPr>
          <w:rStyle w:val="Emphasis"/>
        </w:rPr>
        <w:t>more consequential</w:t>
      </w:r>
      <w:r w:rsidRPr="009621CE">
        <w:rPr>
          <w:sz w:val="16"/>
        </w:rPr>
        <w:t xml:space="preserve"> </w:t>
      </w:r>
      <w:r w:rsidRPr="009621CE">
        <w:rPr>
          <w:rStyle w:val="StyleUnderline"/>
        </w:rPr>
        <w:t xml:space="preserve">and </w:t>
      </w:r>
      <w:r w:rsidRPr="009621CE">
        <w:rPr>
          <w:rStyle w:val="Emphasis"/>
        </w:rPr>
        <w:t xml:space="preserve">problematic </w:t>
      </w:r>
      <w:r w:rsidRPr="009621CE">
        <w:rPr>
          <w:rStyle w:val="StyleUnderline"/>
        </w:rPr>
        <w:t>when studying a topic</w:t>
      </w:r>
      <w:r w:rsidRPr="009621CE">
        <w:rPr>
          <w:sz w:val="16"/>
        </w:rPr>
        <w:t xml:space="preserve">—cosmos and </w:t>
      </w:r>
      <w:r w:rsidRPr="009621CE">
        <w:rPr>
          <w:rStyle w:val="StyleUnderline"/>
        </w:rPr>
        <w:t>space</w:t>
      </w:r>
      <w:r w:rsidRPr="009621CE">
        <w:rPr>
          <w:sz w:val="16"/>
        </w:rPr>
        <w:t xml:space="preserve"> exploration—</w:t>
      </w:r>
      <w:r w:rsidRPr="009621CE">
        <w:rPr>
          <w:rStyle w:val="StyleUnderline"/>
        </w:rPr>
        <w:t>that has involved so many subtle interactions</w:t>
      </w:r>
      <w:r w:rsidRPr="009621CE">
        <w:rPr>
          <w:sz w:val="16"/>
        </w:rPr>
        <w:t xml:space="preserve"> between humans, gods, technologies, imaginations, animals and other non-humans </w:t>
      </w:r>
      <w:r w:rsidRPr="009621CE">
        <w:rPr>
          <w:rStyle w:val="StyleUnderline"/>
        </w:rPr>
        <w:t>whose becoming is not reducible to either deep structure, human intent or cause–effect relations</w:t>
      </w:r>
      <w:r w:rsidRPr="009621CE">
        <w:rPr>
          <w:sz w:val="16"/>
        </w:rPr>
        <w:t xml:space="preserve">. </w:t>
      </w:r>
      <w:r w:rsidRPr="009621CE">
        <w:rPr>
          <w:rStyle w:val="StyleUnderline"/>
        </w:rPr>
        <w:t>Instead of addressing</w:t>
      </w:r>
      <w:r w:rsidRPr="009621CE">
        <w:rPr>
          <w:sz w:val="16"/>
        </w:rPr>
        <w:t xml:space="preserve"> the way such </w:t>
      </w:r>
      <w:r w:rsidRPr="009621CE">
        <w:rPr>
          <w:rStyle w:val="StyleUnderline"/>
        </w:rPr>
        <w:t>diverse cosmologies</w:t>
      </w:r>
      <w:r w:rsidRPr="009621CE">
        <w:rPr>
          <w:sz w:val="16"/>
        </w:rPr>
        <w:t xml:space="preserve"> are assembled through humans and non-humans, </w:t>
      </w:r>
      <w:r w:rsidRPr="009621CE">
        <w:rPr>
          <w:rStyle w:val="StyleUnderline"/>
        </w:rPr>
        <w:t>we are given</w:t>
      </w:r>
      <w:r w:rsidRPr="009621CE">
        <w:rPr>
          <w:sz w:val="16"/>
        </w:rPr>
        <w:t xml:space="preserve"> the </w:t>
      </w:r>
      <w:r w:rsidRPr="009621CE">
        <w:rPr>
          <w:rStyle w:val="StyleUnderline"/>
        </w:rPr>
        <w:t>solutions up-front</w:t>
      </w:r>
      <w:r w:rsidRPr="009621CE">
        <w:rPr>
          <w:sz w:val="16"/>
        </w:rPr>
        <w:t xml:space="preserve"> in chapter 2: </w:t>
      </w:r>
      <w:r w:rsidRPr="009621CE">
        <w:rPr>
          <w:rStyle w:val="StyleUnderline"/>
        </w:rPr>
        <w:t>historical materialism</w:t>
      </w:r>
      <w:r w:rsidRPr="009621CE">
        <w:rPr>
          <w:sz w:val="16"/>
        </w:rPr>
        <w:t xml:space="preserve">, spatial fixes of capital, contradictions of accumulation, hegemony, power </w:t>
      </w:r>
      <w:r w:rsidRPr="009621CE">
        <w:rPr>
          <w:rStyle w:val="StyleUnderline"/>
        </w:rPr>
        <w:t>and class interest</w:t>
      </w:r>
      <w:r w:rsidRPr="009621CE">
        <w:rPr>
          <w:sz w:val="16"/>
        </w:rPr>
        <w:t xml:space="preserve">. The </w:t>
      </w:r>
      <w:r w:rsidRPr="009621CE">
        <w:rPr>
          <w:rStyle w:val="StyleUnderline"/>
        </w:rPr>
        <w:t xml:space="preserve">authors create a seamless web of social </w:t>
      </w:r>
      <w:r w:rsidRPr="009621CE">
        <w:rPr>
          <w:rStyle w:val="Emphasis"/>
        </w:rPr>
        <w:t>relations that explains away all the paradoxes and uncertainties that characterise ‘reality’</w:t>
      </w:r>
      <w:r w:rsidRPr="009621CE">
        <w:rPr>
          <w:rStyle w:val="StyleUnderline"/>
        </w:rPr>
        <w:t>.</w:t>
      </w:r>
      <w:r w:rsidRPr="009621CE">
        <w:rPr>
          <w:sz w:val="16"/>
        </w:rPr>
        <w:t xml:space="preserve"> </w:t>
      </w:r>
      <w:r w:rsidRPr="009621CE">
        <w:rPr>
          <w:rStyle w:val="StyleUnderline"/>
        </w:rPr>
        <w:t>Non-humans are treated with a particular disdain</w:t>
      </w:r>
      <w:r w:rsidRPr="009621CE">
        <w:rPr>
          <w:sz w:val="16"/>
        </w:rPr>
        <w:t xml:space="preserve">. All </w:t>
      </w:r>
      <w:r w:rsidRPr="009621CE">
        <w:rPr>
          <w:rStyle w:val="StyleUnderline"/>
        </w:rPr>
        <w:t>spin-off technologies</w:t>
      </w:r>
      <w:r w:rsidRPr="009621CE">
        <w:rPr>
          <w:sz w:val="16"/>
        </w:rPr>
        <w:t xml:space="preserve"> surrounding NASA, </w:t>
      </w:r>
      <w:r w:rsidRPr="009621CE">
        <w:rPr>
          <w:rStyle w:val="StyleUnderline"/>
        </w:rPr>
        <w:t>including CAT scanners</w:t>
      </w:r>
      <w:r w:rsidRPr="009621CE">
        <w:rPr>
          <w:sz w:val="16"/>
        </w:rPr>
        <w:t xml:space="preserve">, </w:t>
      </w:r>
      <w:r w:rsidRPr="009621CE">
        <w:rPr>
          <w:rStyle w:val="StyleUnderline"/>
        </w:rPr>
        <w:t>are deemed to be creating “false needs amongst the public”</w:t>
      </w:r>
      <w:r w:rsidRPr="009621CE">
        <w:rPr>
          <w:sz w:val="16"/>
        </w:rPr>
        <w:t xml:space="preserve"> (p. 57</w:t>
      </w:r>
      <w:r w:rsidRPr="009621CE">
        <w:rPr>
          <w:rStyle w:val="StyleUnderline"/>
        </w:rPr>
        <w:t>) to encourage more capitalistic exploitation</w:t>
      </w:r>
      <w:r w:rsidRPr="009621CE">
        <w:rPr>
          <w:sz w:val="16"/>
        </w:rPr>
        <w:t xml:space="preserve">. The </w:t>
      </w:r>
      <w:r w:rsidRPr="009621CE">
        <w:rPr>
          <w:rStyle w:val="StyleUnderline"/>
        </w:rPr>
        <w:t>uncertain work of technologists</w:t>
      </w:r>
      <w:r w:rsidRPr="009621CE">
        <w:rPr>
          <w:sz w:val="16"/>
        </w:rPr>
        <w:t xml:space="preserve"> in constructing and developing these technologies </w:t>
      </w:r>
      <w:r w:rsidRPr="009621CE">
        <w:rPr>
          <w:rStyle w:val="StyleUnderline"/>
        </w:rPr>
        <w:t>or</w:t>
      </w:r>
      <w:r w:rsidRPr="009621CE">
        <w:rPr>
          <w:sz w:val="16"/>
        </w:rPr>
        <w:t xml:space="preserve"> the </w:t>
      </w:r>
      <w:r w:rsidRPr="009621CE">
        <w:rPr>
          <w:rStyle w:val="StyleUnderline"/>
        </w:rPr>
        <w:t>multiple use</w:t>
      </w:r>
      <w:r w:rsidRPr="009621CE">
        <w:rPr>
          <w:sz w:val="16"/>
        </w:rPr>
        <w:t xml:space="preserve">s they might create for their customers </w:t>
      </w:r>
      <w:r w:rsidRPr="009621CE">
        <w:rPr>
          <w:rStyle w:val="StyleUnderline"/>
        </w:rPr>
        <w:t xml:space="preserve">are ignored in favour </w:t>
      </w:r>
      <w:r w:rsidRPr="009621CE">
        <w:rPr>
          <w:rStyle w:val="Emphasis"/>
        </w:rPr>
        <w:t>of dystopian power conspiracies</w:t>
      </w:r>
      <w:r w:rsidRPr="009621CE">
        <w:rPr>
          <w:sz w:val="16"/>
        </w:rPr>
        <w:t xml:space="preserve">. </w:t>
      </w:r>
      <w:r w:rsidRPr="009621CE">
        <w:rPr>
          <w:rStyle w:val="StyleUnderline"/>
        </w:rPr>
        <w:t>Similar treatment is reserved for satellites</w:t>
      </w:r>
      <w:r w:rsidRPr="009621CE">
        <w:rPr>
          <w:sz w:val="16"/>
        </w:rPr>
        <w:t xml:space="preserve"> as they become </w:t>
      </w:r>
      <w:r w:rsidRPr="009621CE">
        <w:rPr>
          <w:rStyle w:val="StyleUnderline"/>
        </w:rPr>
        <w:t>props for rival strategies of</w:t>
      </w:r>
      <w:r w:rsidRPr="009621CE">
        <w:rPr>
          <w:sz w:val="16"/>
        </w:rPr>
        <w:t xml:space="preserve"> capitalistic </w:t>
      </w:r>
      <w:r w:rsidRPr="009621CE">
        <w:rPr>
          <w:rStyle w:val="StyleUnderline"/>
        </w:rPr>
        <w:t>accumulation</w:t>
      </w:r>
      <w:r w:rsidRPr="009621CE">
        <w:rPr>
          <w:sz w:val="16"/>
        </w:rPr>
        <w:t xml:space="preserve"> by dispossession on Earth (chapter 4)—they survey land and enable communication and missile guidance—and the authors consider warfare in space an inevitable conclusion (p. 64). Of course, occasionally a glimmer of hope shines through this dystopian vision—the </w:t>
      </w:r>
      <w:r w:rsidRPr="009621CE">
        <w:rPr>
          <w:rStyle w:val="StyleUnderline"/>
        </w:rPr>
        <w:t>recognition that satellites</w:t>
      </w:r>
      <w:r w:rsidRPr="009621CE">
        <w:rPr>
          <w:sz w:val="16"/>
        </w:rPr>
        <w:t xml:space="preserve"> (p. 93) </w:t>
      </w:r>
      <w:r w:rsidRPr="009621CE">
        <w:rPr>
          <w:rStyle w:val="StyleUnderline"/>
        </w:rPr>
        <w:t>are</w:t>
      </w:r>
      <w:r w:rsidRPr="009621CE">
        <w:rPr>
          <w:sz w:val="16"/>
        </w:rPr>
        <w:t xml:space="preserve"> more or less </w:t>
      </w:r>
      <w:r w:rsidRPr="009621CE">
        <w:rPr>
          <w:rStyle w:val="StyleUnderline"/>
        </w:rPr>
        <w:t xml:space="preserve">useless in winning ‘the war on terror’ points to the potentiality of objects to act </w:t>
      </w:r>
      <w:r w:rsidRPr="009621CE">
        <w:rPr>
          <w:rStyle w:val="Emphasis"/>
        </w:rPr>
        <w:t>outside structure–agency</w:t>
      </w:r>
      <w:r w:rsidRPr="009621CE">
        <w:rPr>
          <w:sz w:val="16"/>
        </w:rPr>
        <w:t>—</w:t>
      </w:r>
      <w:r w:rsidRPr="009621CE">
        <w:rPr>
          <w:rStyle w:val="StyleUnderline"/>
        </w:rPr>
        <w:t xml:space="preserve">yet this insight is quickly subsumed under a conceptual wave of other underlying ideologies and hegemonies. </w:t>
      </w:r>
      <w:r w:rsidRPr="009621CE">
        <w:rPr>
          <w:sz w:val="16"/>
        </w:rPr>
        <w:t xml:space="preserve">The later chapters continue with similar </w:t>
      </w:r>
      <w:r w:rsidRPr="009621CE">
        <w:rPr>
          <w:rStyle w:val="StyleUnderline"/>
        </w:rPr>
        <w:t>dystopian pronouncements on</w:t>
      </w:r>
      <w:r w:rsidRPr="009621CE">
        <w:rPr>
          <w:sz w:val="16"/>
        </w:rPr>
        <w:t xml:space="preserve"> the threat of </w:t>
      </w:r>
      <w:r w:rsidRPr="009621CE">
        <w:rPr>
          <w:rStyle w:val="StyleUnderline"/>
        </w:rPr>
        <w:t>space militarisation</w:t>
      </w:r>
      <w:r w:rsidRPr="009621CE">
        <w:rPr>
          <w:sz w:val="16"/>
        </w:rPr>
        <w:t xml:space="preserve"> (chapter 3), </w:t>
      </w:r>
      <w:r w:rsidRPr="009621CE">
        <w:rPr>
          <w:rStyle w:val="StyleUnderline"/>
        </w:rPr>
        <w:t>satellite power</w:t>
      </w:r>
      <w:r w:rsidRPr="009621CE">
        <w:rPr>
          <w:sz w:val="16"/>
        </w:rPr>
        <w:t xml:space="preserve"> (chapter 4), space tourism (chapter 5) </w:t>
      </w:r>
      <w:r w:rsidRPr="009621CE">
        <w:rPr>
          <w:rStyle w:val="StyleUnderline"/>
        </w:rPr>
        <w:t>and space-industry</w:t>
      </w:r>
      <w:r w:rsidRPr="009621CE">
        <w:rPr>
          <w:sz w:val="16"/>
        </w:rPr>
        <w:t xml:space="preserve"> (chapter 6). Here </w:t>
      </w:r>
      <w:r w:rsidRPr="009621CE">
        <w:rPr>
          <w:rStyle w:val="StyleUnderline"/>
        </w:rPr>
        <w:t>pro-space narratives</w:t>
      </w:r>
      <w:r w:rsidRPr="009621CE">
        <w:rPr>
          <w:sz w:val="16"/>
        </w:rPr>
        <w:t xml:space="preserve"> of progress, spiritual fulfilment, nationalism and utopia </w:t>
      </w:r>
      <w:r w:rsidRPr="009621CE">
        <w:rPr>
          <w:rStyle w:val="Emphasis"/>
        </w:rPr>
        <w:t>are treated as retrospective justifications that obscure imperialistically exploitative forays into outer space</w:t>
      </w:r>
      <w:r w:rsidRPr="009621CE">
        <w:rPr>
          <w:sz w:val="16"/>
        </w:rPr>
        <w:t xml:space="preserve">. </w:t>
      </w:r>
      <w:r w:rsidRPr="009621CE">
        <w:rPr>
          <w:rStyle w:val="StyleUnderline"/>
        </w:rPr>
        <w:t>If</w:t>
      </w:r>
      <w:r w:rsidRPr="009621CE">
        <w:rPr>
          <w:sz w:val="16"/>
        </w:rPr>
        <w:t xml:space="preserve"> it is true that </w:t>
      </w:r>
      <w:r w:rsidRPr="009621CE">
        <w:rPr>
          <w:rStyle w:val="StyleUnderline"/>
        </w:rPr>
        <w:t>such mythical entities possess such power</w:t>
      </w:r>
      <w:r w:rsidRPr="009621CE">
        <w:rPr>
          <w:sz w:val="16"/>
        </w:rPr>
        <w:t xml:space="preserve">, then </w:t>
      </w:r>
      <w:r w:rsidRPr="009621CE">
        <w:rPr>
          <w:rStyle w:val="Emphasis"/>
        </w:rPr>
        <w:t>surely we deserve to know where, how and when?</w:t>
      </w:r>
      <w:r w:rsidRPr="009621CE">
        <w:rPr>
          <w:sz w:val="16"/>
        </w:rPr>
        <w:t xml:space="preserve"> How are they enacted, what relations, desires, affects/emotions, imaginations and realities might they assemble, how might we interpret them differently and, crucially, can they transform government policies or technocratic thought? Although the book admits differentiated audience reactions (notably in chapters 1, 4 and 6), </w:t>
      </w:r>
      <w:r w:rsidRPr="009621CE">
        <w:rPr>
          <w:rStyle w:val="StyleUnderline"/>
        </w:rPr>
        <w:t>too often</w:t>
      </w:r>
      <w:r w:rsidRPr="009621CE">
        <w:rPr>
          <w:sz w:val="16"/>
        </w:rPr>
        <w:t xml:space="preserve"> the </w:t>
      </w:r>
      <w:r w:rsidRPr="009621CE">
        <w:rPr>
          <w:rStyle w:val="StyleUnderline"/>
        </w:rPr>
        <w:t>utopias and motivations of individuals</w:t>
      </w:r>
      <w:r w:rsidRPr="009621CE">
        <w:rPr>
          <w:sz w:val="16"/>
        </w:rPr>
        <w:t xml:space="preserve"> (and objects) </w:t>
      </w:r>
      <w:r w:rsidRPr="009621CE">
        <w:rPr>
          <w:rStyle w:val="StyleUnderline"/>
        </w:rPr>
        <w:t xml:space="preserve">are </w:t>
      </w:r>
      <w:r w:rsidRPr="009621CE">
        <w:rPr>
          <w:rStyle w:val="Emphasis"/>
        </w:rPr>
        <w:t>discounted as false ideologies</w:t>
      </w:r>
      <w:r w:rsidRPr="009621CE">
        <w:rPr>
          <w:rStyle w:val="StyleUnderline"/>
        </w:rPr>
        <w:t xml:space="preserve"> that are not worthy of further attention</w:t>
      </w:r>
      <w:r w:rsidRPr="009621CE">
        <w:rPr>
          <w:sz w:val="16"/>
        </w:rPr>
        <w:t xml:space="preserve">. And </w:t>
      </w:r>
      <w:r w:rsidRPr="009621CE">
        <w:rPr>
          <w:rStyle w:val="StyleUnderline"/>
        </w:rPr>
        <w:t>yet, these unearthly spirits have frequently found themselves implicated in the desire for conflicts</w:t>
      </w:r>
      <w:r w:rsidRPr="009621CE">
        <w:rPr>
          <w:sz w:val="16"/>
        </w:rPr>
        <w:t xml:space="preserve">, such as ‘the war on terror’, at least </w:t>
      </w:r>
      <w:r w:rsidRPr="009621CE">
        <w:rPr>
          <w:rStyle w:val="StyleUnderline"/>
        </w:rPr>
        <w:t xml:space="preserve">as much as the Marxist spectres of capital and imperialism </w:t>
      </w:r>
      <w:r w:rsidRPr="009621CE">
        <w:rPr>
          <w:sz w:val="16"/>
        </w:rPr>
        <w:t xml:space="preserve">(see p. 100). Ultimately, </w:t>
      </w:r>
      <w:r w:rsidRPr="009621CE">
        <w:rPr>
          <w:rStyle w:val="StyleUnderline"/>
        </w:rPr>
        <w:t>the difficulty</w:t>
      </w:r>
      <w:r w:rsidRPr="009621CE">
        <w:rPr>
          <w:sz w:val="16"/>
        </w:rPr>
        <w:t xml:space="preserve"> that spans this book </w:t>
      </w:r>
      <w:r w:rsidRPr="009621CE">
        <w:rPr>
          <w:rStyle w:val="StyleUnderline"/>
        </w:rPr>
        <w:t>is</w:t>
      </w:r>
      <w:r w:rsidRPr="009621CE">
        <w:rPr>
          <w:sz w:val="16"/>
        </w:rPr>
        <w:t xml:space="preserve">, to paraphrase Bruno Latour, that </w:t>
      </w:r>
      <w:r w:rsidRPr="009621CE">
        <w:rPr>
          <w:rStyle w:val="Emphasis"/>
        </w:rPr>
        <w:t>it explains the social through the social</w:t>
      </w:r>
      <w:r w:rsidRPr="009621CE">
        <w:rPr>
          <w:sz w:val="16"/>
        </w:rPr>
        <w:t xml:space="preserve"> and </w:t>
      </w:r>
      <w:r w:rsidRPr="009621CE">
        <w:rPr>
          <w:rStyle w:val="StyleUnderline"/>
        </w:rPr>
        <w:t>in so doing conflates through the dialectic of the cosmos two entirely different things</w:t>
      </w:r>
      <w:r w:rsidRPr="009621CE">
        <w:rPr>
          <w:sz w:val="16"/>
        </w:rPr>
        <w:t xml:space="preserve">: </w:t>
      </w:r>
      <w:r w:rsidRPr="009621CE">
        <w:rPr>
          <w:rStyle w:val="StyleUnderline"/>
        </w:rPr>
        <w:t>the name of an already cohesive collective</w:t>
      </w:r>
      <w:r w:rsidRPr="009621CE">
        <w:rPr>
          <w:sz w:val="16"/>
        </w:rPr>
        <w:t xml:space="preserve"> (society) </w:t>
      </w:r>
      <w:r w:rsidRPr="009621CE">
        <w:rPr>
          <w:rStyle w:val="StyleUnderline"/>
        </w:rPr>
        <w:t>and the non-social forces required to assemble that collective</w:t>
      </w:r>
      <w:r w:rsidRPr="009621CE">
        <w:rPr>
          <w:sz w:val="16"/>
        </w:rPr>
        <w:t xml:space="preserve">. The cosmos hosts a breadth of more-than-human hybrids, formed out of hetegeneous actors, including gods, technologies, animals and scientists; these offer possilbities for a range of agencies and subjectivities to form. Some of these mythical entities have been channelled into particular power-effects, often with unpredictable consequences. </w:t>
      </w:r>
      <w:r w:rsidRPr="009621CE">
        <w:rPr>
          <w:rStyle w:val="StyleUnderline"/>
        </w:rPr>
        <w:t>The fact that these transformative associations remain largely invisible within historical materialism perhaps explains why the authors end up retreating to a counter-hegemonic human subject; a subject that echoes capitals’ capacity for thought-action defined strictly in terms of underlying structure/intentional agency</w:t>
      </w:r>
      <w:r w:rsidRPr="009621CE">
        <w:rPr>
          <w:sz w:val="16"/>
        </w:rPr>
        <w:t xml:space="preserve">. Unfortunately, </w:t>
      </w:r>
      <w:r w:rsidRPr="009621CE">
        <w:rPr>
          <w:rStyle w:val="StyleUnderline"/>
        </w:rPr>
        <w:t xml:space="preserve">this tactic only ends up doubly </w:t>
      </w:r>
      <w:r w:rsidRPr="009621CE">
        <w:rPr>
          <w:rStyle w:val="Emphasis"/>
        </w:rPr>
        <w:t>obscuring many of the fragile</w:t>
      </w:r>
      <w:r w:rsidRPr="009621CE">
        <w:rPr>
          <w:rStyle w:val="StyleUnderline"/>
        </w:rPr>
        <w:t xml:space="preserve"> relations through which power-effects and multiple societies,</w:t>
      </w:r>
      <w:r w:rsidRPr="009621CE">
        <w:rPr>
          <w:sz w:val="16"/>
        </w:rPr>
        <w:t xml:space="preserve"> </w:t>
      </w:r>
      <w:r w:rsidRPr="009621CE">
        <w:rPr>
          <w:rStyle w:val="StyleUnderline"/>
        </w:rPr>
        <w:t>capitalisms and cosmologies are enacted</w:t>
      </w:r>
      <w:r w:rsidRPr="009621CE">
        <w:rPr>
          <w:sz w:val="16"/>
        </w:rPr>
        <w:t xml:space="preserve">. Hence, </w:t>
      </w:r>
      <w:r w:rsidRPr="009621CE">
        <w:rPr>
          <w:rStyle w:val="StyleUnderline"/>
        </w:rPr>
        <w:t>the concluding statement—that “any [space] project is going to be ‘human or ‘anthropocentric’’</w:t>
      </w:r>
      <w:r w:rsidRPr="009621CE">
        <w:rPr>
          <w:sz w:val="16"/>
        </w:rPr>
        <w:t>” (p. 190)—</w:t>
      </w:r>
      <w:r w:rsidRPr="009621CE">
        <w:rPr>
          <w:rStyle w:val="StyleUnderline"/>
        </w:rPr>
        <w:t xml:space="preserve">appears simultaneously as both an </w:t>
      </w:r>
      <w:r w:rsidRPr="009621CE">
        <w:rPr>
          <w:rStyle w:val="Emphasis"/>
        </w:rPr>
        <w:t>affirmation of the narcissistic capitalistic subject so derided throughout the book, and</w:t>
      </w:r>
      <w:r w:rsidRPr="009621CE">
        <w:rPr>
          <w:rStyle w:val="StyleUnderline"/>
        </w:rPr>
        <w:t xml:space="preserve"> a death knell for the Deleuzian</w:t>
      </w:r>
      <w:r w:rsidRPr="009621CE">
        <w:rPr>
          <w:sz w:val="16"/>
        </w:rPr>
        <w:t xml:space="preserve"> (or Latourian) </w:t>
      </w:r>
      <w:r w:rsidRPr="009621CE">
        <w:rPr>
          <w:rStyle w:val="StyleUnderline"/>
        </w:rPr>
        <w:t>cosmic-subject capable of becoming-other.</w:t>
      </w:r>
    </w:p>
    <w:p w14:paraId="61FE1459" w14:textId="77777777" w:rsidR="004C51D3" w:rsidRPr="001D7BDB" w:rsidRDefault="004C51D3" w:rsidP="004C51D3"/>
    <w:p w14:paraId="6B5F925D" w14:textId="77777777" w:rsidR="004C51D3" w:rsidRPr="009621CE" w:rsidRDefault="004C51D3" w:rsidP="004C51D3">
      <w:pPr>
        <w:pStyle w:val="Heading4"/>
        <w:rPr>
          <w:rStyle w:val="Style13ptBold"/>
          <w:b/>
          <w:bCs w:val="0"/>
        </w:rPr>
      </w:pPr>
      <w:r w:rsidRPr="009621CE">
        <w:t xml:space="preserve">Space policy can’t be controlled for imperialist gains- GPS proves we can re-appropriate </w:t>
      </w:r>
    </w:p>
    <w:p w14:paraId="4C7EF98A" w14:textId="77777777" w:rsidR="004C51D3" w:rsidRPr="009621CE" w:rsidRDefault="004C51D3" w:rsidP="004C51D3">
      <w:pPr>
        <w:rPr>
          <w:rStyle w:val="Style13ptBold"/>
        </w:rPr>
      </w:pPr>
      <w:r w:rsidRPr="009621CE">
        <w:rPr>
          <w:rStyle w:val="Style13ptBold"/>
        </w:rPr>
        <w:t>Collins, PhD, 8</w:t>
      </w:r>
    </w:p>
    <w:p w14:paraId="3E37F16F" w14:textId="77777777" w:rsidR="004C51D3" w:rsidRPr="009621CE" w:rsidRDefault="004C51D3" w:rsidP="004C51D3">
      <w:pPr>
        <w:rPr>
          <w:sz w:val="16"/>
          <w:szCs w:val="16"/>
        </w:rPr>
      </w:pPr>
      <w:r w:rsidRPr="009621CE">
        <w:rPr>
          <w:sz w:val="16"/>
          <w:szCs w:val="16"/>
        </w:rPr>
        <w:t xml:space="preserve">(Martin Collins is a curator at the Smithsonian Institution's National Air and Space Museum in Washington, D.C. He received his Ph.D. from the University of Maryland and is the author/editor of several books on space history and on science, technology, and society in the twentieth century, including Space Race: The US-USSR Competition to Reach the Moon (1999). A Chapter in the Book: </w:t>
      </w:r>
      <w:r w:rsidRPr="009621CE">
        <w:rPr>
          <w:sz w:val="16"/>
          <w:szCs w:val="16"/>
          <w:u w:val="single"/>
        </w:rPr>
        <w:t>Remembering the Space Age</w:t>
      </w:r>
      <w:r w:rsidRPr="009621CE">
        <w:rPr>
          <w:sz w:val="16"/>
          <w:szCs w:val="16"/>
        </w:rPr>
        <w:t xml:space="preserve"> – Chapter 11 “A Second Nature rising: Spaceflight in an era of Representation” – http://www.nss.org/resources/library/spacepolicy/Remembering_the_Space_Age.pdf)</w:t>
      </w:r>
    </w:p>
    <w:p w14:paraId="0336020D" w14:textId="77777777" w:rsidR="004C51D3" w:rsidRPr="009621CE" w:rsidRDefault="004C51D3" w:rsidP="004C51D3">
      <w:pPr>
        <w:rPr>
          <w:sz w:val="16"/>
        </w:rPr>
      </w:pPr>
      <w:r w:rsidRPr="009621CE">
        <w:rPr>
          <w:sz w:val="16"/>
        </w:rPr>
        <w:t xml:space="preserve">Let’s shake this mix of semiotics, capitalism, spaceflight, the global and the local, and consider a couple of examples. In public discourse on globalization, capitalism—restless, u.S. and european-centric, with asia on the rise—has drawn the most attention. But the u.S. military, as already inferred, has played an essential part, creating seemingly strange linkages between national security and a rampant transnational consumer culture. </w:t>
      </w:r>
      <w:r w:rsidRPr="009621CE">
        <w:rPr>
          <w:rStyle w:val="underline"/>
        </w:rPr>
        <w:t xml:space="preserve">Consider the example of </w:t>
      </w:r>
      <w:r w:rsidRPr="009621CE">
        <w:rPr>
          <w:sz w:val="16"/>
        </w:rPr>
        <w:t>the global positioning System (</w:t>
      </w:r>
      <w:r w:rsidRPr="009621CE">
        <w:rPr>
          <w:rStyle w:val="underline"/>
        </w:rPr>
        <w:t>GPS</w:t>
      </w:r>
      <w:r w:rsidRPr="009621CE">
        <w:rPr>
          <w:sz w:val="16"/>
        </w:rPr>
        <w:t xml:space="preserve">), a network of satellites designed and operated by the u.S. air Force (uSaF). Conceived in the early 1970s and only becoming fully operational in 1995, gpS’s history straddled the Cold War and its market-oriented aftermath. the system provided a soldier, ship, airplane, or missile with information on their exact position anyplace on the planet via signals encoded with highly accurate time data, its profound effects symbolized by its use in guiding “smart” bombs and missiles with deadly, precise accuracy in the post-September 11 conflicts in afghanistan and Iraq.26 In recent years, satellite photographic images of these “smart” actions have been a staple of television news and are widely available on the Internet.27 In the 1990s, though, </w:t>
      </w:r>
      <w:r w:rsidRPr="009621CE">
        <w:rPr>
          <w:rStyle w:val="underline"/>
        </w:rPr>
        <w:t>GPS became not just a tool for the</w:t>
      </w:r>
      <w:r w:rsidRPr="009621CE">
        <w:rPr>
          <w:sz w:val="16"/>
        </w:rPr>
        <w:t xml:space="preserve"> u.S. </w:t>
      </w:r>
      <w:r w:rsidRPr="009621CE">
        <w:rPr>
          <w:rStyle w:val="underline"/>
        </w:rPr>
        <w:t>military, but for anyone, anywhere in the world</w:t>
      </w:r>
      <w:r w:rsidRPr="009621CE">
        <w:rPr>
          <w:sz w:val="16"/>
        </w:rPr>
        <w:t>—</w:t>
      </w:r>
      <w:r w:rsidRPr="009621CE">
        <w:rPr>
          <w:rStyle w:val="underline"/>
        </w:rPr>
        <w:t>for a hiker</w:t>
      </w:r>
      <w:r w:rsidRPr="009621CE">
        <w:rPr>
          <w:sz w:val="16"/>
        </w:rPr>
        <w:t xml:space="preserve"> in the rocky Mountains, for mom and dad driving the family car, as well as </w:t>
      </w:r>
      <w:r w:rsidRPr="009621CE">
        <w:rPr>
          <w:rStyle w:val="underline"/>
        </w:rPr>
        <w:t xml:space="preserve">for </w:t>
      </w:r>
      <w:r w:rsidRPr="009621CE">
        <w:rPr>
          <w:sz w:val="16"/>
        </w:rPr>
        <w:t xml:space="preserve">past and present </w:t>
      </w:r>
      <w:r w:rsidRPr="009621CE">
        <w:rPr>
          <w:rStyle w:val="underline"/>
        </w:rPr>
        <w:t>adversaries such as a Chinese soldier</w:t>
      </w:r>
      <w:r w:rsidRPr="009621CE">
        <w:rPr>
          <w:sz w:val="16"/>
        </w:rPr>
        <w:t xml:space="preserve"> or a terrorist. In its posture toward users, </w:t>
      </w:r>
      <w:r w:rsidRPr="009621CE">
        <w:rPr>
          <w:rStyle w:val="underline"/>
        </w:rPr>
        <w:t>the system became egalitarian in the extreme</w:t>
      </w:r>
      <w:r w:rsidRPr="009621CE">
        <w:rPr>
          <w:sz w:val="16"/>
        </w:rPr>
        <w:t xml:space="preserve">. Not surprisingly, in the go-go market-driven post-Cold War world, business and consumer use of gpS vastly outstripped that of the military. Imagine a use for location, tracking, or accurate time information and one found gpS there, often in the intimate contours of daily life— say, tracking a spouse suspected of having an affair. Indeed, one can “google” a phrase such as “cheater tracker” and find gpS products marketed for that purpose. Combined with a geographic information system (such as satellite-based google maps), one can track and visualize the itinerary of an errant mate.28 Such uses are not just confined to the u.S.: as the New York Times observed, “the world has incorporated our gpS into its daily life as rapidly as americans took up the atM banking network.”29 </w:t>
      </w:r>
      <w:r w:rsidRPr="009621CE">
        <w:rPr>
          <w:rStyle w:val="underline"/>
        </w:rPr>
        <w:t>Nothing</w:t>
      </w:r>
      <w:r w:rsidRPr="009621CE">
        <w:rPr>
          <w:sz w:val="16"/>
        </w:rPr>
        <w:t xml:space="preserve">, perhaps, </w:t>
      </w:r>
      <w:r w:rsidRPr="009621CE">
        <w:rPr>
          <w:rStyle w:val="underline"/>
        </w:rPr>
        <w:t xml:space="preserve">speaks more to the </w:t>
      </w:r>
      <w:r w:rsidRPr="009621CE">
        <w:rPr>
          <w:sz w:val="16"/>
        </w:rPr>
        <w:t xml:space="preserve">distinctive conjunction between production and </w:t>
      </w:r>
      <w:r w:rsidRPr="009621CE">
        <w:rPr>
          <w:rStyle w:val="underline"/>
        </w:rPr>
        <w:t>semiotics in the global era</w:t>
      </w:r>
      <w:r w:rsidRPr="009621CE">
        <w:rPr>
          <w:sz w:val="16"/>
        </w:rPr>
        <w:t xml:space="preserve">, to the total, actual, not merely metaphorical, planetary scale of this conjunction, </w:t>
      </w:r>
      <w:r w:rsidRPr="009621CE">
        <w:rPr>
          <w:rStyle w:val="underline"/>
        </w:rPr>
        <w:t>than GPS</w:t>
      </w:r>
      <w:r w:rsidRPr="009621CE">
        <w:rPr>
          <w:sz w:val="16"/>
        </w:rPr>
        <w:t xml:space="preserve">, its radio signals equally available to friends and foes, to weapons in flight, and to off-the-shelf products offering to meet every consumer need. the gpS story is not the same as that by-gosh, by-golly story of the origins of the Internet—of “isn’t it strange that a research project into maintaining command and control during a nuclear holocaust gave us this wildly diverse, unpredictable, electronic social universe.” It is different and more revealing of the transformation in the world order since the early 1970s. It still is, in essence, controlled by the u.S. military, and in a way unprecedented in u.S. history unites a classic function of empire—controlling and maintaining its perimeters—with the churning demands of capital and consumer appetites. and not just those based in united States, but everywhere. gpS has become a military-consumerist hybrid, in which each political-cultural domain has continually redefined the other. We—a transnational we—know the precision bomb blast from afghanistan or Iraq and the “cheater tracker” originate in and depend on the same system of production, yet in our everyday cultural frame of semiotics, we allow them to maintain their separateness. It is tensions such as these that continually redefine the global and the local, geographically and in time, and keep the united States—and its preeminence and exploitation of spaceflight— in the center of this dialectic. Consider another example, drawn from my current research that tracks Boorstin’s concern about semiotics and the structuring of our sense of the real. Like gpS, Iridium was and is a satellite constellation that completely embraces the planet—but with a different purpose, to provide telephony and data services, and with a different institutional actor in the lead, a multinational corporation. Conceived in 1987 at Motorola, a Fortune 500 company and a leading firm in cellular phone equipment and systems business and in semiconductors, the Iridium satellite project seemed to epitomize the historical moment: as the Cold War waned and collapsed, markets rather than government would lead into a techno-democratic future, and corporations rather than nations would articulate the pathways through which the local and the global took shape. the largest privately-financed technology project ever undertaken, and with an array of international investors, including the newly constituted russian Federation and the people’s republic of China, Iridium stood as symbol of this fusion of technology, corporations, markets, and international politics. In 1998, as the system neared completion, Wired magazine proclaimed, “It’s a bird, it’s a phone, it’s the world’s first pan-national corporation able to leap geo-political barriers in a single bound. part of my challenge in untangling this story has been to understand the varied ways in which semiotics functioned in a multinational corporation (MNC). You might expect that a MNC, deep-pocketed, well-connected politically, at home and internationally, with tens of factory and sales sites around the world would be an instrumental historical actor extraordinaire, a big “them” guy able to exert power in ways unavailable to all the little “us” guys. and, of course, that crude truth is there. But so is another one, one in which Motorola regarded the semiotic realm as real, a reality that required substantive corporate responses that intermingled culture, politics, and identity. as a literally planetary project, incorporating flesh-and-blood actors from around the world, Iridium dramatically highlighted the problem of semiotics—local, global, multiple, contesting, and not readily controlled—and the need for solutions. the Motorola’s response to this condition can be glimpsed in a 1998 book entitled Uncompromising Integrity: Motorola’s Global Challenge.31 the concept of culture stood as organizing precept. the narrative provided definitions of culture and related concepts that showed it as a structure, but varied in place and time, and as a process—national culture, subculture, host culture, enculturation, and transcultural. two key additional notions situated the discussion in the corporate context: “Motorola culture” and “home culture.” the first made clear that the organization had a semiotic sphere, derived from its own history and as a U.S. - centered capitalist institution. the second that that sphere was permeable and in flux because employees hailed from many localities around the world and because, as a multinational, the corporation always was operating in someone else’s backyard. Culture was something around which a company had to define itself (Motorola culture). Yet, in the global age, “home” was complex and mobile, reflective of the world’s many diasporas—of people, individually and en masse, following the flow lines of capital. home inhered in individuals even as they moved (with Motorola employees themselves an example) and in those places from which they came. Motorola and home cultures were oppositional and profoundly interpenetrating.32 Uncompromising Integrity’s preoccupation with culture—perceived as variegated and everywhere, in specific geographical places, in institutions (including Motorola), in individuals, and pulsing through the many channels of the media—had a corporate history. It encapsulated more than 15 years of high-level managerial attention to the global. It led executives in the late 1980s to create a hybrid academic-corporate institution—Motorola university—to engage and comprehend the fauna and flora of culture-world. this book was a product of that—a Motorola university press publication! Lest this example seem quirky and isolated, note that it exemplified a larger trend: over a decade, from the mid 1980s to mid 1990s, more than a thousand corporate universities were created in the united States—all of which were a response, in one fashion or another, to the perceived challenge of culture and semiotics to transnational business practice.33 the biography of the lead author—r. S. Moorthy—makes concrete some of the issues of identity and politics embedded in these developments. Born into an Indian family and raised in poverty in Malay, as a young man he found work in a Motorola facility in that country. his professional life at Motorola became one of reconciling his origins in a place with a specific history, one tied to colonialism and the new globalism, with the purposes and outlooks of a multinational firm. he found a way to marry his interests with Motorola’s culture preoccupation and he came to play a major role in establishing Motorola university, creating a subunit of that enterprise, the Center for Culture and technology. this vignette only is meant to suggest the complicated and non-obvious ways in which social boundaries got created and negotiated and how semiotics constrained and enabled this process at different levels of corporate activity. as one instance, consider this graphic (see figure) outlining the manufacturing flow for the Iridium project, one that required a transnational “virtual factory”— Motorola’s own phrase. In the lower right corner, we find included in the virtual factory Baikonaur, Kazakhstan and taiyuan, China. that Kazakhstan and China could be integral, functioning elements of a u.S.-based business project made sense only in the context of this belief in the everywhere-ness of culture and the reality of semiotic structures—whether in dealing with transnational elites or with questions of politics and identity in specific geographic locales. But as the project moved from planning and manufacturing execution to marketing, the instrumental view—think the way I, Iridium, want you to think, buy my phone—comes to the fore and you find a different way of presenting geographical specificity and cultural accommodation, bleached and abstracted back to the aims of the corporation and neo-liberal capitalism, and using enlightenment universals to facilitate those aims.34 </w:t>
      </w:r>
      <w:r w:rsidRPr="009621CE">
        <w:rPr>
          <w:rStyle w:val="underline"/>
        </w:rPr>
        <w:t>Where do these examples leave us?</w:t>
      </w:r>
      <w:r w:rsidRPr="009621CE">
        <w:rPr>
          <w:sz w:val="16"/>
        </w:rPr>
        <w:t xml:space="preserve"> What might we draw from this mix of state action and capitalism, of semiotics and on-the-ground practice, of geographical specificity, local meanings, and the meta-narratives of the West? </w:t>
      </w:r>
      <w:r w:rsidRPr="009621CE">
        <w:rPr>
          <w:rStyle w:val="underline"/>
        </w:rPr>
        <w:t>and where does spaceflight fit</w:t>
      </w:r>
      <w:r w:rsidRPr="009621CE">
        <w:rPr>
          <w:sz w:val="16"/>
        </w:rPr>
        <w:t xml:space="preserve"> into this contested field of action</w:t>
      </w:r>
      <w:r w:rsidRPr="009621CE">
        <w:rPr>
          <w:rStyle w:val="underline"/>
        </w:rPr>
        <w:t xml:space="preserve">? </w:t>
      </w:r>
      <w:r w:rsidRPr="009621CE">
        <w:rPr>
          <w:sz w:val="16"/>
        </w:rPr>
        <w:t xml:space="preserve">I would point to two things. First, my recitation here advances a particularly modest claim: deep and important issues become visible when we recalibrate our interpretive lens and see spaceflight in history, rather than expecting it to be sui generis. </w:t>
      </w:r>
      <w:r w:rsidRPr="009621CE">
        <w:rPr>
          <w:rStyle w:val="underline"/>
        </w:rPr>
        <w:t>Spaceflight</w:t>
      </w:r>
      <w:r w:rsidRPr="009621CE">
        <w:rPr>
          <w:sz w:val="16"/>
        </w:rPr>
        <w:t xml:space="preserve">—especially those near-earth applications cited here—has been a major element in creating the incarnation of the global we have experienced over the last 40 years. It has provided images and practices that have made the category of the global, natural and insistent, even when different actors give it different meanings. It </w:t>
      </w:r>
      <w:r w:rsidRPr="009621CE">
        <w:rPr>
          <w:rStyle w:val="underline"/>
        </w:rPr>
        <w:t>has been a primary site in which prior categories of the modern</w:t>
      </w:r>
      <w:r w:rsidRPr="009621CE">
        <w:rPr>
          <w:sz w:val="16"/>
        </w:rPr>
        <w:t>—</w:t>
      </w:r>
      <w:r w:rsidRPr="009621CE">
        <w:rPr>
          <w:rStyle w:val="underline"/>
          <w:sz w:val="28"/>
          <w:szCs w:val="28"/>
        </w:rPr>
        <w:t>the</w:t>
      </w:r>
      <w:r w:rsidRPr="009621CE">
        <w:rPr>
          <w:sz w:val="16"/>
        </w:rPr>
        <w:t xml:space="preserve"> nation </w:t>
      </w:r>
      <w:r w:rsidRPr="009621CE">
        <w:rPr>
          <w:rStyle w:val="underline"/>
          <w:sz w:val="28"/>
          <w:szCs w:val="28"/>
        </w:rPr>
        <w:t>state</w:t>
      </w:r>
      <w:r w:rsidRPr="009621CE">
        <w:rPr>
          <w:rStyle w:val="underline"/>
        </w:rPr>
        <w:t xml:space="preserve">, </w:t>
      </w:r>
      <w:r w:rsidRPr="009621CE">
        <w:rPr>
          <w:rStyle w:val="underline"/>
          <w:sz w:val="28"/>
          <w:szCs w:val="28"/>
        </w:rPr>
        <w:t>the military</w:t>
      </w:r>
      <w:r w:rsidRPr="009621CE">
        <w:rPr>
          <w:sz w:val="16"/>
        </w:rPr>
        <w:t xml:space="preserve">, civil society, </w:t>
      </w:r>
      <w:r w:rsidRPr="009621CE">
        <w:rPr>
          <w:rStyle w:val="underline"/>
          <w:sz w:val="28"/>
          <w:szCs w:val="28"/>
        </w:rPr>
        <w:t>capitalism</w:t>
      </w:r>
      <w:r w:rsidRPr="009621CE">
        <w:rPr>
          <w:sz w:val="16"/>
        </w:rPr>
        <w:t>—</w:t>
      </w:r>
      <w:r w:rsidRPr="009621CE">
        <w:rPr>
          <w:rStyle w:val="underline"/>
          <w:sz w:val="28"/>
          <w:szCs w:val="28"/>
        </w:rPr>
        <w:t>have been refashioned</w:t>
      </w:r>
      <w:r w:rsidRPr="009621CE">
        <w:rPr>
          <w:rStyle w:val="underline"/>
        </w:rPr>
        <w:t xml:space="preserve"> and given new meanings</w:t>
      </w:r>
      <w:r w:rsidRPr="009621CE">
        <w:rPr>
          <w:sz w:val="16"/>
        </w:rPr>
        <w:t xml:space="preserve">. and in helping to elevate the importance of the global—to distribute its effects across regions and places, to recalibrate our sense of distance and time, of identity as a creation of community or the flows of transnational semiotics—it has helped to invigorate the meaning of the local. </w:t>
      </w:r>
      <w:r w:rsidRPr="009621CE">
        <w:rPr>
          <w:rStyle w:val="underline"/>
        </w:rPr>
        <w:t xml:space="preserve">This has led to an </w:t>
      </w:r>
      <w:r w:rsidRPr="009621CE">
        <w:rPr>
          <w:rStyle w:val="underline"/>
          <w:sz w:val="28"/>
          <w:szCs w:val="28"/>
        </w:rPr>
        <w:t xml:space="preserve">intensified scrutiny of </w:t>
      </w:r>
      <w:r w:rsidRPr="009621CE">
        <w:rPr>
          <w:sz w:val="16"/>
        </w:rPr>
        <w:t xml:space="preserve">globalism’s </w:t>
      </w:r>
      <w:r w:rsidRPr="009621CE">
        <w:rPr>
          <w:rStyle w:val="underline"/>
        </w:rPr>
        <w:t>origins</w:t>
      </w:r>
      <w:r w:rsidRPr="009621CE">
        <w:rPr>
          <w:sz w:val="16"/>
        </w:rPr>
        <w:t xml:space="preserve"> in the West— </w:t>
      </w:r>
      <w:r w:rsidRPr="009621CE">
        <w:rPr>
          <w:rStyle w:val="underline"/>
        </w:rPr>
        <w:t xml:space="preserve">emanating from </w:t>
      </w:r>
      <w:r w:rsidRPr="009621CE">
        <w:rPr>
          <w:sz w:val="16"/>
        </w:rPr>
        <w:t>its</w:t>
      </w:r>
      <w:r w:rsidRPr="009621CE">
        <w:rPr>
          <w:rStyle w:val="underline"/>
        </w:rPr>
        <w:t xml:space="preserve"> military, economic, political and cultural institutions</w:t>
      </w:r>
      <w:r w:rsidRPr="009621CE">
        <w:rPr>
          <w:sz w:val="16"/>
        </w:rPr>
        <w:t xml:space="preserve">—and in its ideological underpinnings, the legacy of the enlightenment, of universal values inhering in universal humans. </w:t>
      </w:r>
      <w:r w:rsidRPr="009621CE">
        <w:rPr>
          <w:rStyle w:val="underline"/>
        </w:rPr>
        <w:t>Spaceflight thus has</w:t>
      </w:r>
      <w:r w:rsidRPr="009621CE">
        <w:rPr>
          <w:sz w:val="16"/>
        </w:rPr>
        <w:t xml:space="preserve"> </w:t>
      </w:r>
      <w:r w:rsidRPr="009621CE">
        <w:rPr>
          <w:rStyle w:val="underline"/>
        </w:rPr>
        <w:t>enabled the</w:t>
      </w:r>
      <w:r w:rsidRPr="009621CE">
        <w:rPr>
          <w:sz w:val="16"/>
        </w:rPr>
        <w:t xml:space="preserve"> dominant vectors of the global and its</w:t>
      </w:r>
      <w:r w:rsidRPr="009621CE">
        <w:rPr>
          <w:rStyle w:val="underline"/>
        </w:rPr>
        <w:t xml:space="preserve"> critique.</w:t>
      </w:r>
      <w:r w:rsidRPr="009621CE">
        <w:rPr>
          <w:sz w:val="16"/>
        </w:rPr>
        <w:t xml:space="preserve">35 </w:t>
      </w:r>
    </w:p>
    <w:p w14:paraId="49F94E37" w14:textId="77777777" w:rsidR="004C51D3" w:rsidRDefault="004C51D3" w:rsidP="004C51D3"/>
    <w:p w14:paraId="7C3A753D" w14:textId="77777777" w:rsidR="004C51D3" w:rsidRDefault="004C51D3" w:rsidP="004C51D3"/>
    <w:p w14:paraId="69B08D29" w14:textId="2FF7961C" w:rsidR="004C51D3" w:rsidRDefault="004C51D3" w:rsidP="004C51D3">
      <w:pPr>
        <w:pStyle w:val="Heading3"/>
      </w:pPr>
      <w:r>
        <w:t xml:space="preserve">2NC AT: K of Space- Inequality </w:t>
      </w:r>
    </w:p>
    <w:p w14:paraId="35243C3B" w14:textId="77777777" w:rsidR="004C51D3" w:rsidRDefault="004C51D3" w:rsidP="004C51D3"/>
    <w:p w14:paraId="4A277135" w14:textId="77777777" w:rsidR="004C51D3" w:rsidRPr="009621CE" w:rsidRDefault="004C51D3" w:rsidP="004C51D3">
      <w:pPr>
        <w:pStyle w:val="Heading4"/>
      </w:pPr>
      <w:r w:rsidRPr="009621CE">
        <w:t xml:space="preserve">The SQ is made up of multiple, distinct space projects. Totalizing critique makes inequality a </w:t>
      </w:r>
      <w:r w:rsidRPr="009621CE">
        <w:rPr>
          <w:i/>
        </w:rPr>
        <w:t>fait accompli</w:t>
      </w:r>
      <w:r w:rsidRPr="009621CE">
        <w:t xml:space="preserve"> by leaving no </w:t>
      </w:r>
      <w:r w:rsidRPr="009621CE">
        <w:rPr>
          <w:i/>
        </w:rPr>
        <w:t>space</w:t>
      </w:r>
      <w:r w:rsidRPr="009621CE">
        <w:t xml:space="preserve"> for resistance</w:t>
      </w:r>
    </w:p>
    <w:p w14:paraId="662EECEC" w14:textId="77777777" w:rsidR="004C51D3" w:rsidRPr="009621CE" w:rsidRDefault="004C51D3" w:rsidP="004C51D3">
      <w:pPr>
        <w:rPr>
          <w:rStyle w:val="Style13ptBold"/>
        </w:rPr>
      </w:pPr>
      <w:r w:rsidRPr="009621CE">
        <w:rPr>
          <w:rStyle w:val="Style13ptBold"/>
        </w:rPr>
        <w:t xml:space="preserve">Parker, PhD, 08 </w:t>
      </w:r>
    </w:p>
    <w:p w14:paraId="3143FE70" w14:textId="77777777" w:rsidR="004C51D3" w:rsidRPr="009621CE" w:rsidRDefault="004C51D3" w:rsidP="004C51D3">
      <w:pPr>
        <w:rPr>
          <w:sz w:val="16"/>
        </w:rPr>
      </w:pPr>
      <w:r w:rsidRPr="009621CE">
        <w:rPr>
          <w:sz w:val="16"/>
        </w:rPr>
        <w:t>(Martin, Cosmic Society. Towards a Sociology of the Universe Peter Dickens and James Ormrod, London, Routledge, 2007, £75.00, 221pp. The Sociological Review, 56:4 (2008))</w:t>
      </w:r>
    </w:p>
    <w:p w14:paraId="3E914C70" w14:textId="71349BA4" w:rsidR="004C51D3" w:rsidRPr="004D6C03" w:rsidRDefault="004C51D3" w:rsidP="004D6C03">
      <w:pPr>
        <w:rPr>
          <w:sz w:val="16"/>
        </w:rPr>
      </w:pPr>
      <w:r w:rsidRPr="009621CE">
        <w:rPr>
          <w:sz w:val="16"/>
        </w:rPr>
        <w:t xml:space="preserve">I have long thought it odd that sociology, and cognate areas, spends so little time looking up at the stars, and it seems to have been one of the few areas of enquiry that was largely unmoved by the vainglory of the Apollo programme. But then perhaps ours is a subject of the earth, of the human scales of the city, the factory and the home. The very idea of ‘cosmic society’ cradles this tension, as the intimate warmth of the socius is dwarfed and frozen before the inhuman scale of cosmos. But what Dickens and Ormrod have done in this remarkable book is to argue that what we understand as ‘space’ is always already a projection of the social, and bears the imprints of the patterns of power and legitimacy that shape the earth. For a long time, humans have worshipped the sun, and organized the constellations, but now satellites and Mars rovers are extending the human into places where it has never been. Fifty years after Sputnik, it is time that sociology looked up. So </w:t>
      </w:r>
      <w:r w:rsidRPr="009621CE">
        <w:rPr>
          <w:rStyle w:val="StyleUnderline"/>
        </w:rPr>
        <w:t>what might a ‘cosmic sociology’ look like?</w:t>
      </w:r>
      <w:r w:rsidRPr="009621CE">
        <w:rPr>
          <w:sz w:val="16"/>
        </w:rPr>
        <w:t xml:space="preserve"> For Dickens and Ormrod one key aspect of this is the ‘humanization of the universe’, a term that might be understood in many different ways.Their understanding of the term is primarily dialectical, in the Marxian sense of cosmos being a human work on the very ground from which the human emerges. However, </w:t>
      </w:r>
      <w:r w:rsidRPr="009621CE">
        <w:rPr>
          <w:rStyle w:val="StyleUnderline"/>
        </w:rPr>
        <w:t>since</w:t>
      </w:r>
      <w:r w:rsidRPr="009621CE">
        <w:rPr>
          <w:sz w:val="16"/>
        </w:rPr>
        <w:t xml:space="preserve"> (again following Marx) the </w:t>
      </w:r>
      <w:r w:rsidRPr="009621CE">
        <w:rPr>
          <w:rStyle w:val="StyleUnderline"/>
        </w:rPr>
        <w:t>societies of earth are unequal</w:t>
      </w:r>
      <w:r w:rsidRPr="009621CE">
        <w:rPr>
          <w:sz w:val="16"/>
        </w:rPr>
        <w:t xml:space="preserve">, </w:t>
      </w:r>
      <w:r w:rsidRPr="009621CE">
        <w:rPr>
          <w:rStyle w:val="StyleUnderline"/>
        </w:rPr>
        <w:t>they will reflect the sky unequally</w:t>
      </w:r>
      <w:r w:rsidRPr="009621CE">
        <w:rPr>
          <w:sz w:val="16"/>
        </w:rPr>
        <w:t xml:space="preserve">. </w:t>
      </w:r>
      <w:r w:rsidRPr="009621CE">
        <w:rPr>
          <w:rStyle w:val="StyleUnderline"/>
        </w:rPr>
        <w:t>No wonder</w:t>
      </w:r>
      <w:r w:rsidRPr="009621CE">
        <w:rPr>
          <w:sz w:val="16"/>
        </w:rPr>
        <w:t xml:space="preserve"> that </w:t>
      </w:r>
      <w:r w:rsidRPr="009621CE">
        <w:rPr>
          <w:rStyle w:val="StyleUnderline"/>
        </w:rPr>
        <w:t>a ‘cosmic elite’ dominates space policy</w:t>
      </w:r>
      <w:r w:rsidRPr="009621CE">
        <w:rPr>
          <w:sz w:val="16"/>
        </w:rPr>
        <w:t xml:space="preserve"> and projects its militaryindustrial interests across the stars. </w:t>
      </w:r>
      <w:r w:rsidRPr="009621CE">
        <w:rPr>
          <w:rStyle w:val="StyleUnderline"/>
        </w:rPr>
        <w:t xml:space="preserve">But no wonder either that this dominance </w:t>
      </w:r>
      <w:r w:rsidRPr="009621CE">
        <w:rPr>
          <w:rStyle w:val="Emphasis"/>
        </w:rPr>
        <w:t>should be contested</w:t>
      </w:r>
      <w:r w:rsidRPr="009621CE">
        <w:rPr>
          <w:rStyle w:val="StyleUnderline"/>
        </w:rPr>
        <w:t xml:space="preserve"> by various</w:t>
      </w:r>
      <w:r w:rsidRPr="009621CE">
        <w:rPr>
          <w:sz w:val="16"/>
        </w:rPr>
        <w:t xml:space="preserve"> pro-space libertarian </w:t>
      </w:r>
      <w:r w:rsidRPr="009621CE">
        <w:rPr>
          <w:rStyle w:val="StyleUnderline"/>
        </w:rPr>
        <w:t>groups, and antimilitarization activists</w:t>
      </w:r>
      <w:r w:rsidRPr="009621CE">
        <w:rPr>
          <w:sz w:val="16"/>
        </w:rPr>
        <w:t xml:space="preserve">. Using some ideas from David Harvey, Dickens and Ormrod argue that what is at stake here is an ‘outer spatial fix’ to periodic crises of capitalism in which this new frontier is being used ‘to promote imperialism and capital accumulation’ (12). At the same time, they use psychoanalytic ideas to suggest that much of the ideology of space advocates is narcissistic, in the sense that it involves projecting fantasies of individual heroism onto the figure of the space explorer. This psychic economy echoes ideas about market freedoms, and leaves little room for collectivist views of humankind. In a mere 190 pages, Dickens and Ormrod move from pre-industrial cosmologies to industry and empire in outer space. </w:t>
      </w:r>
      <w:r w:rsidRPr="009621CE">
        <w:rPr>
          <w:rStyle w:val="StyleUnderline"/>
        </w:rPr>
        <w:t>It is a dizzying ride</w:t>
      </w:r>
      <w:r w:rsidRPr="009621CE">
        <w:rPr>
          <w:sz w:val="16"/>
        </w:rPr>
        <w:t xml:space="preserve">, and </w:t>
      </w:r>
      <w:r w:rsidRPr="009621CE">
        <w:rPr>
          <w:rStyle w:val="StyleUnderline"/>
        </w:rPr>
        <w:t xml:space="preserve">those who prefer </w:t>
      </w:r>
      <w:r w:rsidRPr="009621CE">
        <w:rPr>
          <w:rStyle w:val="Emphasis"/>
        </w:rPr>
        <w:t>detail to generality</w:t>
      </w:r>
      <w:r w:rsidRPr="009621CE">
        <w:rPr>
          <w:rStyle w:val="StyleUnderline"/>
        </w:rPr>
        <w:t xml:space="preserve"> will find that the view </w:t>
      </w:r>
      <w:r w:rsidRPr="009621CE">
        <w:rPr>
          <w:rStyle w:val="Emphasis"/>
        </w:rPr>
        <w:t xml:space="preserve">gives them vertigo, </w:t>
      </w:r>
      <w:r w:rsidRPr="009621CE">
        <w:rPr>
          <w:sz w:val="16"/>
        </w:rPr>
        <w:t xml:space="preserve">but I felt that empirical and theoretical materials of considerable intricacy were handled with a deftness of touch that would make this an admirable textbook for an undergraduate ‘Sociology in Space’ module, should one exist. (And yes, one should exist. The imagined place of humans in the universe has been deemed to be crucial for anthropologists, archaeologists, and historians, so why not us ‘moderns’?) Backing up their claims is evidence from a 2004/5 UK mass observation survey on attitudes towards space, alien life, horoscopes, science fiction and so on; interviews with various pro-space activists; and general data on the political economy of the space industries. This latter covers military applications, satellite communications and observation, elite space tourism of theVirgin Galactic variety and proposals for various forms of off-earth manufacturing, extraction and energy production. Not that any of these are easily separable, simply because (for example) NASA is effectively joined at the hip to Lockheed Martin, Boeing, and Northrop-Grumman. Just as satellite surveillance is inseparable from smart weapons, the global positioning systems that enable tagging, the global dominance of a few media companies, and the global dominance of a few states. </w:t>
      </w:r>
      <w:r w:rsidRPr="009621CE">
        <w:rPr>
          <w:rStyle w:val="StyleUnderline"/>
        </w:rPr>
        <w:t>But there is an odd thing about the</w:t>
      </w:r>
      <w:r w:rsidRPr="009621CE">
        <w:rPr>
          <w:sz w:val="16"/>
        </w:rPr>
        <w:t xml:space="preserve"> sort of </w:t>
      </w:r>
      <w:r w:rsidRPr="009621CE">
        <w:rPr>
          <w:rStyle w:val="Emphasis"/>
        </w:rPr>
        <w:t>Marxist Freudian telescope</w:t>
      </w:r>
      <w:r w:rsidRPr="009621CE">
        <w:rPr>
          <w:sz w:val="16"/>
        </w:rPr>
        <w:t xml:space="preserve"> that </w:t>
      </w:r>
      <w:r w:rsidRPr="009621CE">
        <w:rPr>
          <w:rStyle w:val="StyleUnderline"/>
        </w:rPr>
        <w:t>Dickens and Ormrod use here</w:t>
      </w:r>
      <w:r w:rsidRPr="009621CE">
        <w:rPr>
          <w:sz w:val="16"/>
        </w:rPr>
        <w:t xml:space="preserve">. </w:t>
      </w:r>
      <w:r w:rsidRPr="009621CE">
        <w:rPr>
          <w:rStyle w:val="StyleUnderline"/>
        </w:rPr>
        <w:t>After recounting</w:t>
      </w:r>
      <w:r w:rsidRPr="009621CE">
        <w:rPr>
          <w:sz w:val="16"/>
        </w:rPr>
        <w:t xml:space="preserve"> </w:t>
      </w:r>
      <w:r w:rsidRPr="009621CE">
        <w:rPr>
          <w:rStyle w:val="StyleUnderline"/>
        </w:rPr>
        <w:t>various</w:t>
      </w:r>
      <w:r w:rsidRPr="009621CE">
        <w:rPr>
          <w:sz w:val="16"/>
        </w:rPr>
        <w:t xml:space="preserve"> more </w:t>
      </w:r>
      <w:r w:rsidRPr="009621CE">
        <w:rPr>
          <w:rStyle w:val="Emphasis"/>
        </w:rPr>
        <w:t>collectivist cosmologies</w:t>
      </w:r>
      <w:r w:rsidRPr="009621CE">
        <w:rPr>
          <w:sz w:val="16"/>
        </w:rPr>
        <w:t xml:space="preserve">, </w:t>
      </w:r>
      <w:r w:rsidRPr="009621CE">
        <w:rPr>
          <w:rStyle w:val="StyleUnderline"/>
        </w:rPr>
        <w:t>they suggest</w:t>
      </w:r>
      <w:r w:rsidRPr="009621CE">
        <w:rPr>
          <w:sz w:val="16"/>
        </w:rPr>
        <w:t xml:space="preserve"> that contemporary </w:t>
      </w:r>
      <w:r w:rsidRPr="009621CE">
        <w:rPr>
          <w:rStyle w:val="StyleUnderline"/>
        </w:rPr>
        <w:t>capitalism has produced a sovereign individual who only sees their own restless narcissism reflected in the stars</w:t>
      </w:r>
      <w:r w:rsidRPr="009621CE">
        <w:rPr>
          <w:sz w:val="16"/>
        </w:rPr>
        <w:t>.The ‘</w:t>
      </w:r>
      <w:r w:rsidRPr="009621CE">
        <w:rPr>
          <w:rStyle w:val="StyleUnderline"/>
        </w:rPr>
        <w:t>humanization’</w:t>
      </w:r>
      <w:r w:rsidRPr="009621CE">
        <w:rPr>
          <w:sz w:val="16"/>
        </w:rPr>
        <w:t xml:space="preserve"> of space </w:t>
      </w:r>
      <w:r w:rsidRPr="009621CE">
        <w:rPr>
          <w:rStyle w:val="StyleUnderline"/>
        </w:rPr>
        <w:t>then involves</w:t>
      </w:r>
      <w:r w:rsidRPr="009621CE">
        <w:rPr>
          <w:sz w:val="16"/>
        </w:rPr>
        <w:t xml:space="preserve"> the </w:t>
      </w:r>
      <w:r w:rsidRPr="009621CE">
        <w:rPr>
          <w:rStyle w:val="StyleUnderline"/>
        </w:rPr>
        <w:t>universalization of a selfish and insecure character</w:t>
      </w:r>
      <w:r w:rsidRPr="009621CE">
        <w:rPr>
          <w:sz w:val="16"/>
        </w:rPr>
        <w:t xml:space="preserve">, </w:t>
      </w:r>
      <w:r w:rsidRPr="009621CE">
        <w:rPr>
          <w:rStyle w:val="StyleUnderline"/>
        </w:rPr>
        <w:t xml:space="preserve">and a set of social relations that support an unequal status quo. Fair enough, but </w:t>
      </w:r>
      <w:r w:rsidRPr="009621CE">
        <w:rPr>
          <w:rStyle w:val="Emphasis"/>
        </w:rPr>
        <w:t>can space travel and exploration provoke other forms of thought too</w:t>
      </w:r>
      <w:r w:rsidRPr="009621CE">
        <w:rPr>
          <w:sz w:val="16"/>
        </w:rPr>
        <w:t>?</w:t>
      </w:r>
      <w:r w:rsidRPr="009621CE">
        <w:rPr>
          <w:rStyle w:val="StyleUnderline"/>
        </w:rPr>
        <w:t>What Dickens and Ormrod label as childish narcissism</w:t>
      </w:r>
      <w:r w:rsidRPr="009621CE">
        <w:rPr>
          <w:sz w:val="16"/>
        </w:rPr>
        <w:t xml:space="preserve"> </w:t>
      </w:r>
      <w:r w:rsidRPr="009621CE">
        <w:rPr>
          <w:rStyle w:val="StyleUnderline"/>
        </w:rPr>
        <w:t>might be articulated by radicals of a less materialist</w:t>
      </w:r>
      <w:r w:rsidRPr="009621CE">
        <w:rPr>
          <w:sz w:val="16"/>
        </w:rPr>
        <w:t xml:space="preserve"> (or realist) </w:t>
      </w:r>
      <w:r w:rsidRPr="009621CE">
        <w:rPr>
          <w:rStyle w:val="Emphasis"/>
        </w:rPr>
        <w:t>bent as ‘revolutionary romanticism</w:t>
      </w:r>
      <w:r w:rsidRPr="009621CE">
        <w:rPr>
          <w:sz w:val="16"/>
        </w:rPr>
        <w:t xml:space="preserve">’. Risking glibness, </w:t>
      </w:r>
      <w:r w:rsidRPr="009621CE">
        <w:rPr>
          <w:rStyle w:val="StyleUnderline"/>
        </w:rPr>
        <w:t>this is</w:t>
      </w:r>
      <w:r w:rsidRPr="009621CE">
        <w:rPr>
          <w:sz w:val="16"/>
        </w:rPr>
        <w:t xml:space="preserve"> perhaps </w:t>
      </w:r>
      <w:r w:rsidRPr="009621CE">
        <w:rPr>
          <w:rStyle w:val="StyleUnderline"/>
        </w:rPr>
        <w:t>what distinguished young Hegelians from historical materialist Marxists</w:t>
      </w:r>
      <w:r w:rsidRPr="009621CE">
        <w:rPr>
          <w:sz w:val="16"/>
        </w:rPr>
        <w:t xml:space="preserve">.No wonder that </w:t>
      </w:r>
      <w:r w:rsidRPr="009621CE">
        <w:rPr>
          <w:rStyle w:val="StyleUnderline"/>
        </w:rPr>
        <w:t xml:space="preserve">Dickens and Ormrod tend to see popular science, utopianism and science fiction as a distraction, precisely because they </w:t>
      </w:r>
      <w:r w:rsidRPr="009621CE">
        <w:rPr>
          <w:rStyle w:val="Emphasis"/>
        </w:rPr>
        <w:t>look to them like escapism</w:t>
      </w:r>
      <w:r w:rsidRPr="009621CE">
        <w:rPr>
          <w:sz w:val="16"/>
        </w:rPr>
        <w:t xml:space="preserve">. </w:t>
      </w:r>
      <w:r w:rsidRPr="009621CE">
        <w:rPr>
          <w:rStyle w:val="StyleUnderline"/>
        </w:rPr>
        <w:t xml:space="preserve">These authors are more attentive to </w:t>
      </w:r>
      <w:r w:rsidRPr="009621CE">
        <w:rPr>
          <w:rStyle w:val="Emphasis"/>
        </w:rPr>
        <w:t>structural constraint</w:t>
      </w:r>
      <w:r w:rsidRPr="009621CE">
        <w:rPr>
          <w:rStyle w:val="StyleUnderline"/>
        </w:rPr>
        <w:t xml:space="preserve"> </w:t>
      </w:r>
      <w:r w:rsidRPr="009621CE">
        <w:rPr>
          <w:rStyle w:val="Emphasis"/>
        </w:rPr>
        <w:t>than imaginative possibility</w:t>
      </w:r>
      <w:r w:rsidRPr="009621CE">
        <w:rPr>
          <w:rStyle w:val="StyleUnderline"/>
        </w:rPr>
        <w:t>.</w:t>
      </w:r>
      <w:r w:rsidRPr="009621CE">
        <w:rPr>
          <w:sz w:val="16"/>
        </w:rPr>
        <w:t xml:space="preserve"> Now </w:t>
      </w:r>
      <w:r w:rsidRPr="009621CE">
        <w:rPr>
          <w:rStyle w:val="StyleUnderline"/>
        </w:rPr>
        <w:t>there is no</w:t>
      </w:r>
      <w:r w:rsidRPr="009621CE">
        <w:rPr>
          <w:sz w:val="16"/>
        </w:rPr>
        <w:t xml:space="preserve"> particular </w:t>
      </w:r>
      <w:r w:rsidRPr="009621CE">
        <w:rPr>
          <w:rStyle w:val="StyleUnderline"/>
        </w:rPr>
        <w:t>reason to argue</w:t>
      </w:r>
      <w:r w:rsidRPr="009621CE">
        <w:rPr>
          <w:sz w:val="16"/>
        </w:rPr>
        <w:t xml:space="preserve"> that (for example) </w:t>
      </w:r>
      <w:r w:rsidRPr="009621CE">
        <w:rPr>
          <w:rStyle w:val="StyleUnderline"/>
        </w:rPr>
        <w:t>all science fiction is radical,</w:t>
      </w:r>
      <w:r w:rsidRPr="009621CE">
        <w:rPr>
          <w:sz w:val="16"/>
        </w:rPr>
        <w:t xml:space="preserve"> </w:t>
      </w:r>
      <w:r w:rsidRPr="009621CE">
        <w:rPr>
          <w:rStyle w:val="StyleUnderline"/>
        </w:rPr>
        <w:t>any more than we might suggest all utopias are good places</w:t>
      </w:r>
      <w:r w:rsidRPr="009621CE">
        <w:rPr>
          <w:sz w:val="16"/>
        </w:rPr>
        <w:t xml:space="preserve">. </w:t>
      </w:r>
      <w:r w:rsidRPr="009621CE">
        <w:rPr>
          <w:rStyle w:val="StyleUnderline"/>
        </w:rPr>
        <w:t>However, many radicals</w:t>
      </w:r>
      <w:r w:rsidRPr="009621CE">
        <w:rPr>
          <w:sz w:val="16"/>
        </w:rPr>
        <w:t xml:space="preserve"> (and liberals too, such as Durkheim and Mannheim) </w:t>
      </w:r>
      <w:r w:rsidRPr="009621CE">
        <w:rPr>
          <w:rStyle w:val="StyleUnderline"/>
        </w:rPr>
        <w:t xml:space="preserve">have suggested that </w:t>
      </w:r>
      <w:r w:rsidRPr="009621CE">
        <w:rPr>
          <w:rStyle w:val="Emphasis"/>
        </w:rPr>
        <w:t>imaginings of other times and spaces</w:t>
      </w:r>
      <w:r w:rsidRPr="009621CE">
        <w:rPr>
          <w:rStyle w:val="StyleUnderline"/>
        </w:rPr>
        <w:t xml:space="preserve"> have been </w:t>
      </w:r>
      <w:r w:rsidRPr="009621CE">
        <w:rPr>
          <w:rStyle w:val="Emphasis"/>
        </w:rPr>
        <w:t>central to the possibility of change</w:t>
      </w:r>
      <w:r w:rsidRPr="009621CE">
        <w:rPr>
          <w:rStyle w:val="StyleUnderline"/>
        </w:rPr>
        <w:t xml:space="preserve">, and hence </w:t>
      </w:r>
      <w:r w:rsidRPr="009621CE">
        <w:rPr>
          <w:rStyle w:val="Emphasis"/>
        </w:rPr>
        <w:t>a contributor to cracks</w:t>
      </w:r>
      <w:r w:rsidRPr="009621CE">
        <w:rPr>
          <w:rStyle w:val="StyleUnderline"/>
        </w:rPr>
        <w:t xml:space="preserve"> in whatever </w:t>
      </w:r>
      <w:r w:rsidRPr="009621CE">
        <w:rPr>
          <w:rStyle w:val="Emphasis"/>
        </w:rPr>
        <w:t>hegemony</w:t>
      </w:r>
      <w:r w:rsidRPr="009621CE">
        <w:rPr>
          <w:rStyle w:val="StyleUnderline"/>
        </w:rPr>
        <w:t xml:space="preserve"> reigns. </w:t>
      </w:r>
      <w:r w:rsidRPr="009621CE">
        <w:rPr>
          <w:sz w:val="16"/>
        </w:rPr>
        <w:t xml:space="preserve">To put this another way, I suppose that </w:t>
      </w:r>
      <w:r w:rsidRPr="009621CE">
        <w:rPr>
          <w:rStyle w:val="StyleUnderline"/>
        </w:rPr>
        <w:t>one of the other senses of</w:t>
      </w:r>
      <w:r w:rsidRPr="009621CE">
        <w:rPr>
          <w:sz w:val="16"/>
        </w:rPr>
        <w:t xml:space="preserve"> the ‘</w:t>
      </w:r>
      <w:r w:rsidRPr="009621CE">
        <w:rPr>
          <w:rStyle w:val="StyleUnderline"/>
        </w:rPr>
        <w:t xml:space="preserve">humanization’ </w:t>
      </w:r>
      <w:r w:rsidRPr="009621CE">
        <w:rPr>
          <w:sz w:val="16"/>
        </w:rPr>
        <w:t xml:space="preserve">of space </w:t>
      </w:r>
      <w:r w:rsidRPr="009621CE">
        <w:rPr>
          <w:rStyle w:val="StyleUnderline"/>
        </w:rPr>
        <w:t>might be that there is no space left for the sublime</w:t>
      </w:r>
      <w:r w:rsidRPr="009621CE">
        <w:rPr>
          <w:sz w:val="16"/>
        </w:rPr>
        <w:t xml:space="preserve">, for the sense of </w:t>
      </w:r>
      <w:r w:rsidRPr="009621CE">
        <w:rPr>
          <w:rStyle w:val="StyleUnderline"/>
        </w:rPr>
        <w:t>the insignificance of the human standing on the moon</w:t>
      </w:r>
      <w:r w:rsidRPr="009621CE">
        <w:rPr>
          <w:sz w:val="16"/>
        </w:rPr>
        <w:t xml:space="preserve">, blotting all of earth out with his gloved thumb. In other words, </w:t>
      </w:r>
      <w:r w:rsidRPr="009621CE">
        <w:rPr>
          <w:rStyle w:val="StyleUnderline"/>
        </w:rPr>
        <w:t>that a sociology of space</w:t>
      </w:r>
      <w:r w:rsidRPr="009621CE">
        <w:rPr>
          <w:sz w:val="16"/>
        </w:rPr>
        <w:t xml:space="preserve"> of the kind that Dickens and Ormrod propose </w:t>
      </w:r>
      <w:r w:rsidRPr="009621CE">
        <w:rPr>
          <w:rStyle w:val="Emphasis"/>
        </w:rPr>
        <w:t>might end up leaving no space left to think about,</w:t>
      </w:r>
      <w:r w:rsidRPr="009621CE">
        <w:rPr>
          <w:sz w:val="16"/>
        </w:rPr>
        <w:t xml:space="preserve"> </w:t>
      </w:r>
      <w:r w:rsidRPr="009621CE">
        <w:rPr>
          <w:rStyle w:val="StyleUnderline"/>
        </w:rPr>
        <w:t xml:space="preserve">because it is now already </w:t>
      </w:r>
      <w:r w:rsidRPr="009621CE">
        <w:rPr>
          <w:rStyle w:val="Emphasis"/>
        </w:rPr>
        <w:t>filled by humans</w:t>
      </w:r>
      <w:r w:rsidRPr="009621CE">
        <w:rPr>
          <w:rStyle w:val="StyleUnderline"/>
        </w:rPr>
        <w:t xml:space="preserve">, and the </w:t>
      </w:r>
      <w:r w:rsidRPr="009621CE">
        <w:rPr>
          <w:rStyle w:val="Emphasis"/>
        </w:rPr>
        <w:t>machinery of the actually existing</w:t>
      </w:r>
      <w:r w:rsidRPr="009621CE">
        <w:rPr>
          <w:sz w:val="16"/>
        </w:rPr>
        <w:t>. Nonetheless, this is an extraordinarily interesting book, and it deserves a cheaper paperback edition in order that the ideas can be more widely read. Though my temper may be more speculative than theirs</w:t>
      </w:r>
      <w:r w:rsidRPr="009621CE">
        <w:rPr>
          <w:rStyle w:val="StyleUnderline"/>
        </w:rPr>
        <w:t>, I</w:t>
      </w:r>
      <w:r w:rsidRPr="009621CE">
        <w:rPr>
          <w:sz w:val="16"/>
        </w:rPr>
        <w:t xml:space="preserve"> (and Kurt Vonnegut, I think) </w:t>
      </w:r>
      <w:r w:rsidRPr="009621CE">
        <w:rPr>
          <w:rStyle w:val="StyleUnderline"/>
        </w:rPr>
        <w:t xml:space="preserve">agree </w:t>
      </w:r>
      <w:r w:rsidRPr="009621CE">
        <w:rPr>
          <w:sz w:val="16"/>
        </w:rPr>
        <w:t>entirely when they conclude that ‘</w:t>
      </w:r>
      <w:r w:rsidRPr="009621CE">
        <w:rPr>
          <w:rStyle w:val="StyleUnderline"/>
        </w:rPr>
        <w:t>the ultimate aim of this must be a relationship with the universe that does not empower the already powerful</w:t>
      </w:r>
      <w:r w:rsidRPr="009621CE">
        <w:rPr>
          <w:sz w:val="16"/>
        </w:rPr>
        <w:t>.’ (190)</w:t>
      </w:r>
      <w:r w:rsidRPr="009621CE">
        <w:rPr>
          <w:rStyle w:val="StyleUnderline"/>
        </w:rPr>
        <w:t>Where we might disagree is the role of ‘</w:t>
      </w:r>
      <w:r w:rsidRPr="009621CE">
        <w:rPr>
          <w:rStyle w:val="Emphasis"/>
        </w:rPr>
        <w:t>fantasy’ in shaping a future that might achieve such an aim</w:t>
      </w:r>
      <w:r w:rsidRPr="009621CE">
        <w:rPr>
          <w:rStyle w:val="StyleUnderline"/>
        </w:rPr>
        <w:t>.</w:t>
      </w:r>
      <w:r w:rsidRPr="009621CE">
        <w:rPr>
          <w:sz w:val="16"/>
        </w:rPr>
        <w:t xml:space="preserve"> (691-3)</w:t>
      </w:r>
    </w:p>
    <w:p w14:paraId="672E42DF" w14:textId="77777777" w:rsidR="004C51D3" w:rsidRDefault="004C51D3" w:rsidP="004C51D3">
      <w:pPr>
        <w:pStyle w:val="Heading4"/>
      </w:pPr>
      <w:r>
        <w:t>Space can’t be controlled by empire- the ability to hack and salvage is always present</w:t>
      </w:r>
    </w:p>
    <w:p w14:paraId="74C84B36" w14:textId="77777777" w:rsidR="004C51D3" w:rsidRPr="002559DB" w:rsidRDefault="004C51D3" w:rsidP="004C51D3">
      <w:pPr>
        <w:rPr>
          <w:rStyle w:val="Style13ptBold"/>
        </w:rPr>
      </w:pPr>
      <w:r w:rsidRPr="002559DB">
        <w:rPr>
          <w:rStyle w:val="Style13ptBold"/>
        </w:rPr>
        <w:t>Soler 18</w:t>
      </w:r>
    </w:p>
    <w:p w14:paraId="42FA4D87" w14:textId="77777777" w:rsidR="004C51D3" w:rsidRPr="002559DB" w:rsidRDefault="004C51D3" w:rsidP="004C51D3">
      <w:pPr>
        <w:rPr>
          <w:sz w:val="16"/>
        </w:rPr>
      </w:pPr>
      <w:r w:rsidRPr="002559DB">
        <w:rPr>
          <w:sz w:val="16"/>
        </w:rPr>
        <w:t>(P. Post-colonial space exploration at the Equator - 2015  DasQuestões,n#6, setembro/dezembro, 2018   http://periodicos.unb.br/index.php/dasquestoes/article/download/18712/17430)</w:t>
      </w:r>
    </w:p>
    <w:p w14:paraId="177D1813" w14:textId="77777777" w:rsidR="004C51D3" w:rsidRDefault="004C51D3" w:rsidP="004C51D3">
      <w:r w:rsidRPr="00F01624">
        <w:rPr>
          <w:rStyle w:val="StyleUnderline"/>
        </w:rPr>
        <w:t>Our</w:t>
      </w:r>
      <w:r w:rsidRPr="002559DB">
        <w:rPr>
          <w:sz w:val="16"/>
        </w:rPr>
        <w:t xml:space="preserve"> contemporary </w:t>
      </w:r>
      <w:r w:rsidRPr="00F01624">
        <w:rPr>
          <w:rStyle w:val="StyleUnderline"/>
        </w:rPr>
        <w:t xml:space="preserve">imaginary of space has been dominated by the </w:t>
      </w:r>
      <w:r w:rsidRPr="00F01624">
        <w:rPr>
          <w:rStyle w:val="Emphasis"/>
        </w:rPr>
        <w:t>space race and the cold war</w:t>
      </w:r>
      <w:r w:rsidRPr="002559DB">
        <w:rPr>
          <w:sz w:val="16"/>
        </w:rPr>
        <w:t xml:space="preserve"> of the twentieth century, </w:t>
      </w:r>
      <w:r w:rsidRPr="00F01624">
        <w:rPr>
          <w:rStyle w:val="StyleUnderline"/>
        </w:rPr>
        <w:t>super powers and menacing aliens.</w:t>
      </w:r>
      <w:r w:rsidRPr="002559DB">
        <w:rPr>
          <w:sz w:val="16"/>
        </w:rPr>
        <w:t xml:space="preserve"> </w:t>
      </w:r>
      <w:r w:rsidRPr="00F01624">
        <w:rPr>
          <w:rStyle w:val="StyleUnderline"/>
        </w:rPr>
        <w:t>This exhibition seeks to</w:t>
      </w:r>
      <w:r>
        <w:rPr>
          <w:rStyle w:val="StyleUnderline"/>
        </w:rPr>
        <w:t xml:space="preserve"> </w:t>
      </w:r>
      <w:r w:rsidRPr="00F01624">
        <w:rPr>
          <w:rStyle w:val="Emphasis"/>
        </w:rPr>
        <w:t>reappraise this imaginary</w:t>
      </w:r>
      <w:r w:rsidRPr="002559DB">
        <w:rPr>
          <w:sz w:val="16"/>
        </w:rPr>
        <w:t xml:space="preserve"> in the light of postcolonial thinking, open software and hardware, the anthropocene and art, </w:t>
      </w:r>
      <w:r w:rsidRPr="00F01624">
        <w:rPr>
          <w:rStyle w:val="StyleUnderline"/>
        </w:rPr>
        <w:t>because how we see space is how we see ourselves.</w:t>
      </w:r>
      <w:r>
        <w:rPr>
          <w:rStyle w:val="StyleUnderline"/>
        </w:rPr>
        <w:t xml:space="preserve"> </w:t>
      </w:r>
      <w:r w:rsidRPr="00F01624">
        <w:rPr>
          <w:rStyle w:val="StyleUnderline"/>
        </w:rPr>
        <w:t>This intimacy of space and earth, the overview effect</w:t>
      </w:r>
      <w:r w:rsidRPr="002559DB">
        <w:rPr>
          <w:sz w:val="16"/>
        </w:rPr>
        <w:t xml:space="preserve"> felt by many astronauts, </w:t>
      </w:r>
      <w:r w:rsidRPr="00F01624">
        <w:rPr>
          <w:rStyle w:val="StyleUnderline"/>
        </w:rPr>
        <w:t>is a continual</w:t>
      </w:r>
      <w:r>
        <w:rPr>
          <w:rStyle w:val="StyleUnderline"/>
        </w:rPr>
        <w:t xml:space="preserve"> </w:t>
      </w:r>
      <w:r w:rsidRPr="00F01624">
        <w:rPr>
          <w:rStyle w:val="StyleUnderline"/>
        </w:rPr>
        <w:t>thread</w:t>
      </w:r>
      <w:r w:rsidRPr="002559DB">
        <w:rPr>
          <w:sz w:val="16"/>
        </w:rPr>
        <w:t xml:space="preserve"> throughout the exhibition and already appears in the first works of the exhibition, 3 reproductions of Simone Chambelland's seminal 1970 space prints. In two of them we see enigmatic missile or rocket like forms floating above the earth, in the third, entitled "University of Space, we see a space station covered with antennas, announcing another theme of the exhibition, the antenna, the ability to listen and observe, key to our relationship with space. </w:t>
      </w:r>
      <w:r w:rsidRPr="00F01624">
        <w:rPr>
          <w:rStyle w:val="StyleUnderline"/>
        </w:rPr>
        <w:t>Simone was a French artist who emigrated to Chile in 1939</w:t>
      </w:r>
      <w:r w:rsidRPr="002559DB">
        <w:rPr>
          <w:sz w:val="16"/>
        </w:rPr>
        <w:t xml:space="preserve"> and died there in 2013. </w:t>
      </w:r>
      <w:r w:rsidRPr="00F01624">
        <w:rPr>
          <w:rStyle w:val="StyleUnderline"/>
        </w:rPr>
        <w:t>The print</w:t>
      </w:r>
      <w:r>
        <w:rPr>
          <w:rStyle w:val="StyleUnderline"/>
        </w:rPr>
        <w:t xml:space="preserve"> </w:t>
      </w:r>
      <w:r w:rsidRPr="00F01624">
        <w:rPr>
          <w:rStyle w:val="StyleUnderline"/>
        </w:rPr>
        <w:t>was an important technique in this period for</w:t>
      </w:r>
      <w:r w:rsidRPr="002559DB">
        <w:rPr>
          <w:sz w:val="16"/>
        </w:rPr>
        <w:t xml:space="preserve"> a whole generation of </w:t>
      </w:r>
      <w:r w:rsidRPr="00F01624">
        <w:rPr>
          <w:rStyle w:val="StyleUnderline"/>
        </w:rPr>
        <w:t>South American artists</w:t>
      </w:r>
      <w:r w:rsidRPr="002559DB">
        <w:rPr>
          <w:sz w:val="16"/>
        </w:rPr>
        <w:t xml:space="preserve">, generally </w:t>
      </w:r>
      <w:r w:rsidRPr="00F01624">
        <w:rPr>
          <w:rStyle w:val="StyleUnderline"/>
        </w:rPr>
        <w:t xml:space="preserve">from the Left, who sought to step out of the </w:t>
      </w:r>
      <w:r w:rsidRPr="00F01624">
        <w:rPr>
          <w:rStyle w:val="Emphasis"/>
        </w:rPr>
        <w:t>privileged world</w:t>
      </w:r>
      <w:r w:rsidRPr="00F01624">
        <w:rPr>
          <w:rStyle w:val="StyleUnderline"/>
        </w:rPr>
        <w:t xml:space="preserve"> of fine arts and assure</w:t>
      </w:r>
      <w:r>
        <w:rPr>
          <w:rStyle w:val="StyleUnderline"/>
        </w:rPr>
        <w:t xml:space="preserve"> </w:t>
      </w:r>
      <w:r w:rsidRPr="00F01624">
        <w:rPr>
          <w:rStyle w:val="StyleUnderline"/>
        </w:rPr>
        <w:t>that their art arrived to the people</w:t>
      </w:r>
      <w:r w:rsidRPr="002559DB">
        <w:rPr>
          <w:sz w:val="16"/>
        </w:rPr>
        <w:t xml:space="preserve">. The workshop was a fundamental place for both production and meeting, like Taller Rojo in Bogotá, Colombia, and Taller99 in Santiago de Chile where Simone Chambelland created these pieces. </w:t>
      </w:r>
      <w:r w:rsidRPr="00F01624">
        <w:rPr>
          <w:rStyle w:val="StyleUnderline"/>
        </w:rPr>
        <w:t xml:space="preserve">This DIY </w:t>
      </w:r>
      <w:r w:rsidRPr="002559DB">
        <w:rPr>
          <w:sz w:val="16"/>
        </w:rPr>
        <w:t xml:space="preserve">and popular </w:t>
      </w:r>
      <w:r w:rsidRPr="00F01624">
        <w:rPr>
          <w:rStyle w:val="StyleUnderline"/>
        </w:rPr>
        <w:t>ethic is also a</w:t>
      </w:r>
      <w:r>
        <w:rPr>
          <w:rStyle w:val="StyleUnderline"/>
        </w:rPr>
        <w:t xml:space="preserve"> </w:t>
      </w:r>
      <w:r w:rsidRPr="00F01624">
        <w:rPr>
          <w:rStyle w:val="StyleUnderline"/>
        </w:rPr>
        <w:t>constant presence</w:t>
      </w:r>
      <w:r w:rsidRPr="002559DB">
        <w:rPr>
          <w:sz w:val="16"/>
        </w:rPr>
        <w:t xml:space="preserve"> in the exhibition, </w:t>
      </w:r>
      <w:r w:rsidRPr="00F01624">
        <w:rPr>
          <w:rStyle w:val="StyleUnderline"/>
        </w:rPr>
        <w:t xml:space="preserve">the reclamation and appropriation of space as a </w:t>
      </w:r>
      <w:r w:rsidRPr="00F01624">
        <w:rPr>
          <w:rStyle w:val="Emphasis"/>
        </w:rPr>
        <w:t>commons</w:t>
      </w:r>
      <w:r>
        <w:rPr>
          <w:rStyle w:val="Emphasis"/>
        </w:rPr>
        <w:t xml:space="preserve"> </w:t>
      </w:r>
      <w:r w:rsidRPr="00F01624">
        <w:rPr>
          <w:rStyle w:val="Emphasis"/>
        </w:rPr>
        <w:t>and the Overview Effect for everybody</w:t>
      </w:r>
      <w:r w:rsidRPr="00F01624">
        <w:rPr>
          <w:rStyle w:val="StyleUnderline"/>
        </w:rPr>
        <w:t>.</w:t>
      </w:r>
      <w:r>
        <w:rPr>
          <w:rStyle w:val="StyleUnderline"/>
        </w:rPr>
        <w:t xml:space="preserve"> </w:t>
      </w:r>
      <w:r w:rsidRPr="002559DB">
        <w:rPr>
          <w:sz w:val="16"/>
        </w:rPr>
        <w:t xml:space="preserve">Haiku A Gaia is the first of two works in the exhibition by the Mexican Arcangel Constantini, its an old decaying globe that is being bathed in electromagnetic pulses from a parabolic antenna, their form and frequency generated by a text to voice software reading haikus. Between the earth and the antenna is a mist of water generated by sound. Its a mistreated earth suffering from global warming and political and economic regimes that are unable to change. </w:t>
      </w:r>
      <w:r w:rsidRPr="002559DB">
        <w:rPr>
          <w:rStyle w:val="StyleUnderline"/>
        </w:rPr>
        <w:t>The Anthropocene</w:t>
      </w:r>
      <w:r w:rsidRPr="002559DB">
        <w:rPr>
          <w:sz w:val="16"/>
        </w:rPr>
        <w:t xml:space="preserve"> </w:t>
      </w:r>
      <w:r w:rsidRPr="002559DB">
        <w:rPr>
          <w:rStyle w:val="StyleUnderline"/>
        </w:rPr>
        <w:t>is</w:t>
      </w:r>
      <w:r w:rsidRPr="002559DB">
        <w:rPr>
          <w:sz w:val="16"/>
        </w:rPr>
        <w:t xml:space="preserve"> the geological age that we are living in, </w:t>
      </w:r>
      <w:r w:rsidRPr="002559DB">
        <w:rPr>
          <w:rStyle w:val="StyleUnderline"/>
        </w:rPr>
        <w:t>where the effects of</w:t>
      </w:r>
      <w:r>
        <w:rPr>
          <w:rStyle w:val="StyleUnderline"/>
        </w:rPr>
        <w:t xml:space="preserve"> </w:t>
      </w:r>
      <w:r w:rsidRPr="002559DB">
        <w:rPr>
          <w:rStyle w:val="StyleUnderline"/>
        </w:rPr>
        <w:t>humans are the most powerful force in modifying the earth.</w:t>
      </w:r>
      <w:r w:rsidRPr="002559DB">
        <w:rPr>
          <w:sz w:val="16"/>
        </w:rPr>
        <w:t xml:space="preserve"> This age is full of dangers and the necessity for change. </w:t>
      </w:r>
      <w:r w:rsidRPr="002559DB">
        <w:rPr>
          <w:rStyle w:val="Emphasis"/>
        </w:rPr>
        <w:t xml:space="preserve">The overview effect permits us to think the earth in another way, </w:t>
      </w:r>
      <w:r w:rsidRPr="002559DB">
        <w:rPr>
          <w:rStyle w:val="StyleUnderline"/>
        </w:rPr>
        <w:t>but</w:t>
      </w:r>
      <w:r>
        <w:rPr>
          <w:rStyle w:val="StyleUnderline"/>
        </w:rPr>
        <w:t xml:space="preserve"> </w:t>
      </w:r>
      <w:r w:rsidRPr="002559DB">
        <w:rPr>
          <w:rStyle w:val="StyleUnderline"/>
        </w:rPr>
        <w:t>this thinking seems so far from the economic and social realities that surround us.</w:t>
      </w:r>
      <w:r>
        <w:rPr>
          <w:rStyle w:val="StyleUnderline"/>
        </w:rPr>
        <w:t xml:space="preserve"> </w:t>
      </w:r>
      <w:r w:rsidRPr="002559DB">
        <w:rPr>
          <w:rStyle w:val="StyleUnderline"/>
        </w:rPr>
        <w:t>It is from observation and listening that we can build our relation with the cosmos and</w:t>
      </w:r>
      <w:r>
        <w:rPr>
          <w:rStyle w:val="StyleUnderline"/>
        </w:rPr>
        <w:t xml:space="preserve"> </w:t>
      </w:r>
      <w:r w:rsidRPr="002559DB">
        <w:rPr>
          <w:rStyle w:val="StyleUnderline"/>
        </w:rPr>
        <w:t>nowhere is this clearer than in the pre-colombian civilisations</w:t>
      </w:r>
      <w:r w:rsidRPr="002559DB">
        <w:rPr>
          <w:sz w:val="16"/>
        </w:rPr>
        <w:t xml:space="preserve"> of the Andes. In the area of Quito, especially in Cayambe were the equatorial line passes, </w:t>
      </w:r>
      <w:r w:rsidRPr="002559DB">
        <w:rPr>
          <w:rStyle w:val="StyleUnderline"/>
        </w:rPr>
        <w:t>many ancient architectural</w:t>
      </w:r>
      <w:r>
        <w:rPr>
          <w:rStyle w:val="StyleUnderline"/>
        </w:rPr>
        <w:t xml:space="preserve"> </w:t>
      </w:r>
      <w:r w:rsidRPr="002559DB">
        <w:rPr>
          <w:rStyle w:val="StyleUnderline"/>
        </w:rPr>
        <w:t>formations can be found, aligned with solstice and equinoctial positions of the sun</w:t>
      </w:r>
      <w:r w:rsidRPr="002559DB">
        <w:rPr>
          <w:sz w:val="16"/>
        </w:rPr>
        <w:t xml:space="preserve">. The work of Carolina Ibarra "Kunan Skywatcher" opens the section of the exhibition that we call "Escucha" (Listening) but it could also be called Observation or Connection. The section starts with Ibarra's work, based on a precolombian solar observatory from Cayambe depicted in an 18th century engraving by Juan de Olloa and continues with the Artisanal Kosmic Drawer by the Brazilian artist Denise AlvesRodrigues, a dispositive made of bamboo to draw one's own maps of the stars, and 13 sculptures by the Ecuadorian artist Felipe Jacomé, burnt trees that look up at the sky, searching for the overview from a dying planet, or observing the movement of the stars as we have for millennia. </w:t>
      </w:r>
      <w:r w:rsidRPr="002559DB">
        <w:rPr>
          <w:rStyle w:val="StyleUnderline"/>
        </w:rPr>
        <w:t>Today an antenna is the obligatory interface with</w:t>
      </w:r>
      <w:r w:rsidRPr="002559DB">
        <w:rPr>
          <w:sz w:val="16"/>
        </w:rPr>
        <w:t xml:space="preserve"> the celestial beings we call </w:t>
      </w:r>
      <w:r w:rsidRPr="002559DB">
        <w:rPr>
          <w:rStyle w:val="StyleUnderline"/>
        </w:rPr>
        <w:t xml:space="preserve">satellites </w:t>
      </w:r>
      <w:r w:rsidRPr="002559DB">
        <w:rPr>
          <w:sz w:val="16"/>
        </w:rPr>
        <w:t xml:space="preserve">and if they seemed remote and unobtainable in Chambelland's images the </w:t>
      </w:r>
      <w:r w:rsidRPr="002559DB">
        <w:rPr>
          <w:rStyle w:val="StyleUnderline"/>
        </w:rPr>
        <w:t>videos by</w:t>
      </w:r>
      <w:r w:rsidRPr="002559DB">
        <w:rPr>
          <w:sz w:val="16"/>
        </w:rPr>
        <w:t xml:space="preserve"> Foco </w:t>
      </w:r>
      <w:r w:rsidRPr="002559DB">
        <w:rPr>
          <w:rStyle w:val="StyleUnderline"/>
        </w:rPr>
        <w:t>Critico</w:t>
      </w:r>
      <w:r>
        <w:rPr>
          <w:rStyle w:val="StyleUnderline"/>
        </w:rPr>
        <w:t xml:space="preserve"> </w:t>
      </w:r>
      <w:r w:rsidRPr="002559DB">
        <w:rPr>
          <w:rStyle w:val="StyleUnderline"/>
        </w:rPr>
        <w:t xml:space="preserve">from Colombia and Bruno Vianna from Brazil show them in a </w:t>
      </w:r>
      <w:r w:rsidRPr="002559DB">
        <w:rPr>
          <w:rStyle w:val="Emphasis"/>
        </w:rPr>
        <w:t>completely different light,</w:t>
      </w:r>
      <w:r>
        <w:rPr>
          <w:rStyle w:val="StyleUnderline"/>
        </w:rPr>
        <w:t xml:space="preserve"> </w:t>
      </w:r>
      <w:r w:rsidRPr="002559DB">
        <w:rPr>
          <w:rStyle w:val="StyleUnderline"/>
        </w:rPr>
        <w:t>home-made from recycled parts, based on the physics commons of waveforms and</w:t>
      </w:r>
      <w:r>
        <w:rPr>
          <w:rStyle w:val="StyleUnderline"/>
        </w:rPr>
        <w:t xml:space="preserve"> </w:t>
      </w:r>
      <w:r w:rsidRPr="002559DB">
        <w:rPr>
          <w:rStyle w:val="StyleUnderline"/>
        </w:rPr>
        <w:t>frequencies, they can be built by anyone</w:t>
      </w:r>
      <w:r w:rsidRPr="002559DB">
        <w:rPr>
          <w:sz w:val="16"/>
        </w:rPr>
        <w:t xml:space="preserve">. </w:t>
      </w:r>
      <w:r w:rsidRPr="002559DB">
        <w:rPr>
          <w:rStyle w:val="Emphasis"/>
        </w:rPr>
        <w:t>This challenge to technological hegemony</w:t>
      </w:r>
      <w:r w:rsidRPr="002559DB">
        <w:rPr>
          <w:sz w:val="16"/>
        </w:rPr>
        <w:t xml:space="preserve">, the </w:t>
      </w:r>
      <w:r w:rsidRPr="002559DB">
        <w:rPr>
          <w:rStyle w:val="StyleUnderline"/>
        </w:rPr>
        <w:t>appropriation of the radio waves and the fight against imperial dispositives is central to</w:t>
      </w:r>
      <w:r w:rsidRPr="002559DB">
        <w:rPr>
          <w:sz w:val="16"/>
        </w:rPr>
        <w:t xml:space="preserve"> Alejandro </w:t>
      </w:r>
      <w:r w:rsidRPr="002559DB">
        <w:rPr>
          <w:rStyle w:val="StyleUnderline"/>
        </w:rPr>
        <w:t>Duque's work.</w:t>
      </w:r>
      <w:r w:rsidRPr="002559DB">
        <w:rPr>
          <w:sz w:val="16"/>
        </w:rPr>
        <w:t xml:space="preserve"> Originally from Medellín and now living in Switzerland, Alejo is a founding member of the Movimento Sem Satelites (MSST) and one of the leading exponents of the anti-launching wing of this movement, split between those who are in favor of launching a satellite and those who are not, arguing that </w:t>
      </w:r>
      <w:r w:rsidRPr="002559DB">
        <w:rPr>
          <w:rStyle w:val="StyleUnderline"/>
        </w:rPr>
        <w:t>space is already full of artefacts</w:t>
      </w:r>
      <w:r w:rsidRPr="002559DB">
        <w:rPr>
          <w:sz w:val="16"/>
        </w:rPr>
        <w:t xml:space="preserve"> - thousands and thousands that float in orbit around the planet - </w:t>
      </w:r>
      <w:r w:rsidRPr="002559DB">
        <w:rPr>
          <w:rStyle w:val="StyleUnderline"/>
        </w:rPr>
        <w:t>better to hack what is there,</w:t>
      </w:r>
      <w:r>
        <w:rPr>
          <w:rStyle w:val="StyleUnderline"/>
        </w:rPr>
        <w:t xml:space="preserve"> </w:t>
      </w:r>
      <w:r w:rsidRPr="002559DB">
        <w:rPr>
          <w:rStyle w:val="StyleUnderline"/>
        </w:rPr>
        <w:t>penetrate security systems and occupy radio space</w:t>
      </w:r>
      <w:r w:rsidRPr="002559DB">
        <w:rPr>
          <w:sz w:val="16"/>
        </w:rPr>
        <w:t xml:space="preserve">. His sound piece "You'll never be an astronaut" is a homage to radio and its position as principal mediator between humans and space, and thus an ideological and technical battleground. The first country to launch a satellite was the Soviet Union in 1957 with the Sputnik. It circled the earth approximatively 1400 times before falling, 92 days after its launch and burning up. It was a sphere of aluminium, 58 cm wide with 4 antennas of 2.4 and 2.9 length. The same dimensions as Simon Vega's version, which appropriates the form and the material of the Sputnik but the sphere is made of pieces of aluminium from beer cans and the antennas are bamboo. </w:t>
      </w:r>
      <w:r w:rsidRPr="002559DB">
        <w:rPr>
          <w:rStyle w:val="StyleUnderline"/>
        </w:rPr>
        <w:t>The 3rd World Sputnik is part of the El Salvadorian artist's Tropical Space Proyectos,</w:t>
      </w:r>
      <w:r>
        <w:rPr>
          <w:rStyle w:val="StyleUnderline"/>
        </w:rPr>
        <w:t xml:space="preserve"> </w:t>
      </w:r>
      <w:r w:rsidRPr="002559DB">
        <w:rPr>
          <w:rStyle w:val="StyleUnderline"/>
        </w:rPr>
        <w:t>a series of historical space craft made from trash</w:t>
      </w:r>
      <w:r w:rsidRPr="002559DB">
        <w:rPr>
          <w:sz w:val="16"/>
        </w:rPr>
        <w:t xml:space="preserve">, </w:t>
      </w:r>
      <w:r w:rsidRPr="002559DB">
        <w:rPr>
          <w:rStyle w:val="StyleUnderline"/>
        </w:rPr>
        <w:t>and an imaginary space agency, where these</w:t>
      </w:r>
      <w:r>
        <w:rPr>
          <w:rStyle w:val="StyleUnderline"/>
        </w:rPr>
        <w:t xml:space="preserve"> </w:t>
      </w:r>
      <w:r w:rsidRPr="002559DB">
        <w:rPr>
          <w:rStyle w:val="StyleUnderline"/>
        </w:rPr>
        <w:t xml:space="preserve">trash constructions </w:t>
      </w:r>
      <w:r w:rsidRPr="002559DB">
        <w:rPr>
          <w:rStyle w:val="Emphasis"/>
        </w:rPr>
        <w:t>appropriate the imaginary</w:t>
      </w:r>
      <w:r w:rsidRPr="002559DB">
        <w:rPr>
          <w:rStyle w:val="StyleUnderline"/>
        </w:rPr>
        <w:t xml:space="preserve"> of space power. </w:t>
      </w:r>
      <w:r w:rsidRPr="002559DB">
        <w:rPr>
          <w:sz w:val="16"/>
        </w:rPr>
        <w:t>As curator Fabiane Borges writes in one of the curatorial wall texts that accompanies the exhibition : "</w:t>
      </w:r>
      <w:r w:rsidRPr="002559DB">
        <w:rPr>
          <w:rStyle w:val="StyleUnderline"/>
        </w:rPr>
        <w:t xml:space="preserve">Imaginaries and symbolic appropriations function as </w:t>
      </w:r>
      <w:r w:rsidRPr="002559DB">
        <w:rPr>
          <w:rStyle w:val="Emphasis"/>
        </w:rPr>
        <w:t>tools for the struggle</w:t>
      </w:r>
      <w:r w:rsidRPr="002559DB">
        <w:rPr>
          <w:rStyle w:val="StyleUnderline"/>
        </w:rPr>
        <w:t xml:space="preserve"> and for the</w:t>
      </w:r>
      <w:r>
        <w:rPr>
          <w:rStyle w:val="StyleUnderline"/>
        </w:rPr>
        <w:t xml:space="preserve"> </w:t>
      </w:r>
      <w:r w:rsidRPr="002559DB">
        <w:rPr>
          <w:rStyle w:val="StyleUnderline"/>
        </w:rPr>
        <w:t>affirmation of territories</w:t>
      </w:r>
      <w:r w:rsidRPr="002559DB">
        <w:rPr>
          <w:sz w:val="16"/>
        </w:rPr>
        <w:t xml:space="preserve">. </w:t>
      </w:r>
      <w:r w:rsidRPr="002559DB">
        <w:rPr>
          <w:rStyle w:val="StyleUnderline"/>
        </w:rPr>
        <w:t xml:space="preserve">There is </w:t>
      </w:r>
      <w:r w:rsidRPr="002559DB">
        <w:rPr>
          <w:rStyle w:val="Emphasis"/>
        </w:rPr>
        <w:t>always outer space</w:t>
      </w:r>
      <w:r w:rsidRPr="002559DB">
        <w:rPr>
          <w:rStyle w:val="StyleUnderline"/>
        </w:rPr>
        <w:t xml:space="preserve"> for the dispossessed</w:t>
      </w:r>
      <w:r w:rsidRPr="002559DB">
        <w:rPr>
          <w:sz w:val="16"/>
        </w:rPr>
        <w:t xml:space="preserve"> </w:t>
      </w:r>
      <w:r w:rsidRPr="002559DB">
        <w:rPr>
          <w:rStyle w:val="StyleUnderline"/>
        </w:rPr>
        <w:t>and the cultivation</w:t>
      </w:r>
      <w:r>
        <w:rPr>
          <w:rStyle w:val="StyleUnderline"/>
        </w:rPr>
        <w:t xml:space="preserve"> </w:t>
      </w:r>
      <w:r w:rsidRPr="002559DB">
        <w:rPr>
          <w:rStyle w:val="StyleUnderline"/>
        </w:rPr>
        <w:t xml:space="preserve">of </w:t>
      </w:r>
      <w:r w:rsidRPr="002559DB">
        <w:rPr>
          <w:rStyle w:val="Emphasis"/>
        </w:rPr>
        <w:t>empowering technologies and poetics</w:t>
      </w:r>
      <w:r w:rsidRPr="002559DB">
        <w:rPr>
          <w:sz w:val="16"/>
        </w:rPr>
        <w:t xml:space="preserve">. In the articulation between peripheral cultures, blacks, indigenous, feminists, gender and body diverse, the figure of the alien appears as an ally in this process of searching, for recognition and autonomy. </w:t>
      </w:r>
      <w:r w:rsidRPr="002559DB">
        <w:rPr>
          <w:rStyle w:val="StyleUnderline"/>
        </w:rPr>
        <w:t>Satellites and spacesuits made</w:t>
      </w:r>
      <w:r>
        <w:rPr>
          <w:rStyle w:val="StyleUnderline"/>
        </w:rPr>
        <w:t xml:space="preserve"> </w:t>
      </w:r>
      <w:r w:rsidRPr="002559DB">
        <w:rPr>
          <w:rStyle w:val="StyleUnderline"/>
        </w:rPr>
        <w:t>from rubbish,</w:t>
      </w:r>
      <w:r w:rsidRPr="002559DB">
        <w:rPr>
          <w:sz w:val="16"/>
        </w:rPr>
        <w:t xml:space="preserve"> home made precarious space craft, </w:t>
      </w:r>
      <w:r w:rsidRPr="002559DB">
        <w:rPr>
          <w:rStyle w:val="Emphasis"/>
        </w:rPr>
        <w:t>are a political critique</w:t>
      </w:r>
      <w:r w:rsidRPr="002559DB">
        <w:rPr>
          <w:sz w:val="16"/>
        </w:rPr>
        <w:t xml:space="preserve">, </w:t>
      </w:r>
      <w:r w:rsidRPr="002559DB">
        <w:rPr>
          <w:rStyle w:val="StyleUnderline"/>
        </w:rPr>
        <w:t>appropriations of the</w:t>
      </w:r>
      <w:r>
        <w:rPr>
          <w:rStyle w:val="StyleUnderline"/>
        </w:rPr>
        <w:t xml:space="preserve"> </w:t>
      </w:r>
      <w:r w:rsidRPr="002559DB">
        <w:rPr>
          <w:rStyle w:val="StyleUnderline"/>
        </w:rPr>
        <w:t>codes of the dominant cultures, assuming the imagination as an extremely real intervention</w:t>
      </w:r>
      <w:r>
        <w:rPr>
          <w:rStyle w:val="StyleUnderline"/>
        </w:rPr>
        <w:t xml:space="preserve"> </w:t>
      </w:r>
      <w:r w:rsidRPr="002559DB">
        <w:rPr>
          <w:rStyle w:val="StyleUnderline"/>
        </w:rPr>
        <w:t>in the codes of the intelligibility of society</w:t>
      </w:r>
      <w:r w:rsidRPr="002559DB">
        <w:rPr>
          <w:sz w:val="16"/>
        </w:rPr>
        <w:t xml:space="preserve">." </w:t>
      </w:r>
    </w:p>
    <w:p w14:paraId="35115730" w14:textId="77777777" w:rsidR="004C51D3" w:rsidRPr="009621CE" w:rsidRDefault="004C51D3" w:rsidP="004C51D3">
      <w:pPr>
        <w:pStyle w:val="Heading4"/>
      </w:pPr>
      <w:r w:rsidRPr="009621CE">
        <w:t>Space does not extend terrestrial violence and – unlike the alt – it provides pragmatic way of overcoming their K.</w:t>
      </w:r>
    </w:p>
    <w:p w14:paraId="754A8E72" w14:textId="77777777" w:rsidR="004C51D3" w:rsidRPr="009621CE" w:rsidRDefault="004C51D3" w:rsidP="004C51D3">
      <w:pPr>
        <w:rPr>
          <w:rStyle w:val="Style13ptBold"/>
        </w:rPr>
      </w:pPr>
      <w:r w:rsidRPr="009621CE">
        <w:rPr>
          <w:rStyle w:val="Style13ptBold"/>
        </w:rPr>
        <w:t>Wend-Walker, PhD, 11</w:t>
      </w:r>
    </w:p>
    <w:p w14:paraId="4847AC97" w14:textId="77777777" w:rsidR="004C51D3" w:rsidRPr="009621CE" w:rsidRDefault="004C51D3" w:rsidP="004C51D3">
      <w:pPr>
        <w:rPr>
          <w:sz w:val="16"/>
        </w:rPr>
      </w:pPr>
      <w:r w:rsidRPr="009621CE">
        <w:rPr>
          <w:sz w:val="16"/>
        </w:rPr>
        <w:t>(Graeme Wend-Walker is an assistant professor at Texas State University-San Marcos. His research interests include postsecular theory. “The Inexplicable Moon and the Postsecular Moment: The Apollo Program in Two Picturebooks”  Children's Literature, Volume 39, 2011, pp. 169-194 (Article) – via Project Muse</w:t>
      </w:r>
    </w:p>
    <w:p w14:paraId="00B4FC65" w14:textId="77777777" w:rsidR="004C51D3" w:rsidRPr="009621CE" w:rsidRDefault="004C51D3" w:rsidP="004C51D3">
      <w:pPr>
        <w:rPr>
          <w:sz w:val="16"/>
        </w:rPr>
      </w:pPr>
      <w:r w:rsidRPr="009621CE">
        <w:rPr>
          <w:sz w:val="16"/>
        </w:rPr>
        <w:t>DOI: 10.1353/chl.2011.0008)</w:t>
      </w:r>
    </w:p>
    <w:p w14:paraId="3A435282" w14:textId="77777777" w:rsidR="004C51D3" w:rsidRPr="009621CE" w:rsidRDefault="004C51D3" w:rsidP="004C51D3">
      <w:pPr>
        <w:rPr>
          <w:rStyle w:val="underline"/>
        </w:rPr>
      </w:pPr>
      <w:r w:rsidRPr="009621CE">
        <w:rPr>
          <w:sz w:val="16"/>
        </w:rPr>
        <w:t>Certainly</w:t>
      </w:r>
      <w:r w:rsidRPr="009621CE">
        <w:rPr>
          <w:rStyle w:val="underline"/>
        </w:rPr>
        <w:t>, this was an event in which the world found itself reflecting</w:t>
      </w:r>
      <w:r w:rsidRPr="009621CE">
        <w:rPr>
          <w:sz w:val="16"/>
        </w:rPr>
        <w:t xml:space="preserve">, literally looking back at itself, </w:t>
      </w:r>
      <w:r w:rsidRPr="009621CE">
        <w:rPr>
          <w:rStyle w:val="underline"/>
        </w:rPr>
        <w:t>in a way that had never been possible before</w:t>
      </w:r>
      <w:r w:rsidRPr="009621CE">
        <w:rPr>
          <w:sz w:val="16"/>
        </w:rPr>
        <w:t>—</w:t>
      </w:r>
      <w:r w:rsidRPr="009621CE">
        <w:rPr>
          <w:rStyle w:val="underline"/>
        </w:rPr>
        <w:t>seeing itself through the eyes of Apollo</w:t>
      </w:r>
      <w:r w:rsidRPr="009621CE">
        <w:rPr>
          <w:sz w:val="16"/>
        </w:rPr>
        <w:t xml:space="preserve">, as it were. </w:t>
      </w:r>
      <w:r w:rsidRPr="009621CE">
        <w:rPr>
          <w:rStyle w:val="underline"/>
        </w:rPr>
        <w:t>Views of Earth as a single entity on which no political border is visible produced a heightened sense of humanity’s shared condition; and simultaneously, a hope that, in a world capable of such an accomplishment, we as a single people might actually be able to address those problems on Earth which some had seen this project as evading.</w:t>
      </w:r>
      <w:r w:rsidRPr="009621CE">
        <w:rPr>
          <w:sz w:val="16"/>
        </w:rPr>
        <w:t xml:space="preserve"> From Apollo 8’s image of an Earthrise appearing over the desolate lunar horizon—an image which “revolutionized public perception of our fragile planet”—to Apollo 17’s equally iconic image of a fully illumined blue marble hanging in the vasty deeps of space—a “photographic manifesto for global justice,” it has been called—</w:t>
      </w:r>
      <w:r w:rsidRPr="009621CE">
        <w:rPr>
          <w:rStyle w:val="underline"/>
        </w:rPr>
        <w:t xml:space="preserve">Apollo altered our sense of what it is to be human </w:t>
      </w:r>
      <w:r w:rsidRPr="009621CE">
        <w:rPr>
          <w:sz w:val="16"/>
        </w:rPr>
        <w:t xml:space="preserve">(NASA, NSSDC; Poole, Earthrise plate 18). For all the pride that has been expressed in Apollo, </w:t>
      </w:r>
      <w:r w:rsidRPr="009621CE">
        <w:rPr>
          <w:rStyle w:val="underline"/>
        </w:rPr>
        <w:t>the public response was, and</w:t>
      </w:r>
      <w:r w:rsidRPr="009621CE">
        <w:rPr>
          <w:sz w:val="16"/>
        </w:rPr>
        <w:t xml:space="preserve"> to some extent </w:t>
      </w:r>
      <w:r w:rsidRPr="009621CE">
        <w:rPr>
          <w:rStyle w:val="underline"/>
        </w:rPr>
        <w:t>continues to be</w:t>
      </w:r>
      <w:r w:rsidRPr="009621CE">
        <w:rPr>
          <w:sz w:val="16"/>
        </w:rPr>
        <w:t xml:space="preserve">, </w:t>
      </w:r>
      <w:r w:rsidRPr="009621CE">
        <w:rPr>
          <w:rStyle w:val="underline"/>
        </w:rPr>
        <w:t xml:space="preserve">defined </w:t>
      </w:r>
      <w:r w:rsidRPr="009621CE">
        <w:rPr>
          <w:sz w:val="16"/>
        </w:rPr>
        <w:t xml:space="preserve">thus also </w:t>
      </w:r>
      <w:r w:rsidRPr="009621CE">
        <w:rPr>
          <w:rStyle w:val="underline"/>
        </w:rPr>
        <w:t>by the humility it evoked</w:t>
      </w:r>
      <w:r w:rsidRPr="009621CE">
        <w:rPr>
          <w:sz w:val="16"/>
        </w:rPr>
        <w:t xml:space="preserve"> in recognition of how tiny an accomplishment it really was—“</w:t>
      </w:r>
      <w:r w:rsidRPr="009621CE">
        <w:rPr>
          <w:rStyle w:val="underline"/>
        </w:rPr>
        <w:t xml:space="preserve">a rebuke to the vanity of humankind,” </w:t>
      </w:r>
      <w:r w:rsidRPr="009621CE">
        <w:rPr>
          <w:sz w:val="16"/>
        </w:rPr>
        <w:t xml:space="preserve">as historian Robert Poole put it (Earthrise 13, 10). </w:t>
      </w:r>
      <w:r w:rsidRPr="009621CE">
        <w:rPr>
          <w:rStyle w:val="underline"/>
        </w:rPr>
        <w:t>In taking us out away from the Earth, Apollo</w:t>
      </w:r>
      <w:r w:rsidRPr="009621CE">
        <w:rPr>
          <w:sz w:val="16"/>
        </w:rPr>
        <w:t xml:space="preserve"> </w:t>
      </w:r>
      <w:r w:rsidRPr="009621CE">
        <w:rPr>
          <w:rStyle w:val="underline"/>
        </w:rPr>
        <w:t>engendered a new way of gauging</w:t>
      </w:r>
      <w:r w:rsidRPr="009621CE">
        <w:rPr>
          <w:sz w:val="16"/>
        </w:rPr>
        <w:t xml:space="preserve"> proportion—in respect not only to the universe but also to </w:t>
      </w:r>
      <w:r w:rsidRPr="009621CE">
        <w:rPr>
          <w:rStyle w:val="underline"/>
        </w:rPr>
        <w:t>the challenges which faced humanity at home</w:t>
      </w:r>
      <w:r w:rsidRPr="009621CE">
        <w:rPr>
          <w:sz w:val="16"/>
        </w:rPr>
        <w:t xml:space="preserve">. Neil Armstrong noted that, from the surface of the Moon, he could blot out the entire Earth with his thumb; when asked if that made him feel like a giant, he replied, “No; it made me feel really, really small” (qtd. in Mackie). Though </w:t>
      </w:r>
      <w:r w:rsidRPr="009621CE">
        <w:rPr>
          <w:rStyle w:val="underline"/>
        </w:rPr>
        <w:t xml:space="preserve">Apollo </w:t>
      </w:r>
      <w:r w:rsidRPr="009621CE">
        <w:rPr>
          <w:sz w:val="16"/>
        </w:rPr>
        <w:t xml:space="preserve">was not in any conventional sense a divine event, the images it produced of the planet’s collective humanity seem nonetheless to have </w:t>
      </w:r>
      <w:r w:rsidRPr="009621CE">
        <w:rPr>
          <w:rStyle w:val="underline"/>
        </w:rPr>
        <w:t>produced</w:t>
      </w:r>
      <w:r w:rsidRPr="009621CE">
        <w:rPr>
          <w:sz w:val="16"/>
        </w:rPr>
        <w:t xml:space="preserve"> in many </w:t>
      </w:r>
      <w:r w:rsidRPr="009621CE">
        <w:rPr>
          <w:rStyle w:val="underline"/>
        </w:rPr>
        <w:t>what Freud called “the oceanic feeling”— the “feeling of an indissoluble bond</w:t>
      </w:r>
      <w:r w:rsidRPr="009621CE">
        <w:rPr>
          <w:sz w:val="16"/>
        </w:rPr>
        <w:t xml:space="preserve"> [. . .] </w:t>
      </w:r>
      <w:r w:rsidRPr="009621CE">
        <w:rPr>
          <w:rStyle w:val="underline"/>
        </w:rPr>
        <w:t>with the</w:t>
      </w:r>
      <w:r w:rsidRPr="009621CE">
        <w:rPr>
          <w:sz w:val="16"/>
        </w:rPr>
        <w:t xml:space="preserve"> external </w:t>
      </w:r>
      <w:r w:rsidRPr="009621CE">
        <w:rPr>
          <w:rStyle w:val="underline"/>
        </w:rPr>
        <w:t>world as a whole”</w:t>
      </w:r>
      <w:r w:rsidRPr="009621CE">
        <w:rPr>
          <w:sz w:val="16"/>
        </w:rPr>
        <w:t xml:space="preserve"> (36, 37). Numerous religions refer explicitly to union with God, the all, or the infinite, but “one may,” Freud was prepared to believe, “rightly call oneself religious on the ground of this [oceanic] feeling alone, even if one rejects every belief and every illusion” (36).9 Freud here somewhat anticipates Derrida, who in the Gift of Death came to speak also of a kind of religiosity that is “without reference to religion as institutional dogma”—what he called “the possibility of religion without religion” (49). It is the hesitation implicit in such formulations that marks the postsecular as a moment of what McClure calls “partial faith”—a moment, that is, both of “dramatically ‘weakened’ religiosity” and of a “religiously inflected disruption of secular constructions of the real.” And it is here, in this condition of mutualized ontological interference—within a “strategy of perhaps”—that postsecular rhetoric can be seen renegotiating access to the oceanic (Partial Faiths ix, 3, 14). This renegotiation can be seen, for instance, in the “almost” in Poole’s symbolic legitimacy of) an image drawn from religion, while partially displacing it with a nonsymbolic, technologically derived (and hence, seemingly more real) secular counterpart (Interview). As is seen also in No One Walks, where the boy’s experience of </w:t>
      </w:r>
      <w:r w:rsidRPr="009621CE">
        <w:rPr>
          <w:rStyle w:val="underline"/>
        </w:rPr>
        <w:t>the oceanic</w:t>
      </w:r>
      <w:r w:rsidRPr="009621CE">
        <w:rPr>
          <w:sz w:val="16"/>
        </w:rPr>
        <w:t>—“his body [. . .] drifted through the dazzling crescents’ glow”—</w:t>
      </w:r>
      <w:r w:rsidRPr="009621CE">
        <w:rPr>
          <w:rStyle w:val="underline"/>
        </w:rPr>
        <w:t xml:space="preserve">coincides with the discovery of </w:t>
      </w:r>
      <w:r w:rsidRPr="009621CE">
        <w:rPr>
          <w:sz w:val="16"/>
        </w:rPr>
        <w:t xml:space="preserve">truth as “the many in one,” </w:t>
      </w:r>
      <w:r w:rsidRPr="009621CE">
        <w:rPr>
          <w:rStyle w:val="underline"/>
        </w:rPr>
        <w:t>the spiritual</w:t>
      </w:r>
      <w:r w:rsidRPr="009621CE">
        <w:rPr>
          <w:sz w:val="16"/>
        </w:rPr>
        <w:t xml:space="preserve"> can be seen to emerge not so much from the discourse of the religious as </w:t>
      </w:r>
      <w:r w:rsidRPr="009621CE">
        <w:rPr>
          <w:rStyle w:val="underline"/>
        </w:rPr>
        <w:t xml:space="preserve">from the destabilization of the discursive and ontological boundaries that might otherwise have repeated its partitioning. </w:t>
      </w:r>
    </w:p>
    <w:p w14:paraId="43C11853" w14:textId="77777777" w:rsidR="004C51D3" w:rsidRDefault="004C51D3" w:rsidP="004C51D3"/>
    <w:p w14:paraId="61CEF7F3" w14:textId="77777777" w:rsidR="004C51D3" w:rsidRDefault="004C51D3" w:rsidP="004C51D3"/>
    <w:p w14:paraId="5C0B1046" w14:textId="77777777" w:rsidR="004C51D3" w:rsidRPr="007E09D5" w:rsidRDefault="004C51D3" w:rsidP="004C51D3"/>
    <w:p w14:paraId="2F7C35F5" w14:textId="77777777" w:rsidR="004C51D3" w:rsidRDefault="004C51D3" w:rsidP="004C51D3"/>
    <w:p w14:paraId="4B2EBA64" w14:textId="77777777" w:rsidR="004C51D3" w:rsidRDefault="004C51D3" w:rsidP="004C51D3"/>
    <w:p w14:paraId="5AB1659E" w14:textId="77777777" w:rsidR="004C51D3" w:rsidRDefault="004C51D3" w:rsidP="004C51D3"/>
    <w:p w14:paraId="62944FB0" w14:textId="77777777" w:rsidR="004C51D3" w:rsidRDefault="004C51D3" w:rsidP="004C51D3"/>
    <w:p w14:paraId="6EC2055A" w14:textId="77777777" w:rsidR="004C51D3" w:rsidRPr="001E5853" w:rsidRDefault="004C51D3" w:rsidP="004C51D3">
      <w:pPr>
        <w:pStyle w:val="Heading3"/>
      </w:pPr>
      <w:r>
        <w:t xml:space="preserve">AT: Private Space Colonies Bad </w:t>
      </w:r>
    </w:p>
    <w:p w14:paraId="2454358C" w14:textId="77777777" w:rsidR="004C51D3" w:rsidRDefault="004C51D3" w:rsidP="004C51D3"/>
    <w:p w14:paraId="4D970C68" w14:textId="77777777" w:rsidR="004C51D3" w:rsidRDefault="004C51D3" w:rsidP="004C51D3"/>
    <w:p w14:paraId="36C3D5BD" w14:textId="77777777" w:rsidR="004C51D3" w:rsidRDefault="004C51D3" w:rsidP="004C51D3">
      <w:pPr>
        <w:pStyle w:val="Heading4"/>
      </w:pPr>
      <w:r>
        <w:t>Indicts of private space are wrong- voluntary nature and direct democracy prevent authoritarianism</w:t>
      </w:r>
    </w:p>
    <w:p w14:paraId="11EB72FA" w14:textId="77777777" w:rsidR="004C51D3" w:rsidRDefault="004C51D3" w:rsidP="004C51D3">
      <w:r w:rsidRPr="00EA3E33">
        <w:rPr>
          <w:rStyle w:val="Style13ptBold"/>
        </w:rPr>
        <w:t>Whittington 7-9-</w:t>
      </w:r>
      <w:r>
        <w:t>23</w:t>
      </w:r>
    </w:p>
    <w:p w14:paraId="10A6A6F5" w14:textId="77777777" w:rsidR="004C51D3" w:rsidRPr="00EA3E33" w:rsidRDefault="004C51D3" w:rsidP="004C51D3">
      <w:pPr>
        <w:rPr>
          <w:sz w:val="16"/>
        </w:rPr>
      </w:pPr>
      <w:r w:rsidRPr="00EA3E33">
        <w:rPr>
          <w:sz w:val="16"/>
        </w:rPr>
        <w:t>(Mark Whittington, who writes frequently about space policy, has published a political study of space exploration entitled, “Why is It So Hard to Go Back to the Moon?” as well as “The Moon, Mars and Beyond,” and, most recently, “Why is America Going Back to the Moon?” He blogs at Curmudgeons Corner. He is published in the Wall Street Journal, Forbes, The Hill, USA Today, the LA Times and the Washington Post, among other venues. https://thehill.com/opinion/technology/4085526-no-private-space-colonies-will-not-be-dystopian-hellscapes/)</w:t>
      </w:r>
    </w:p>
    <w:p w14:paraId="645FB914" w14:textId="77777777" w:rsidR="004C51D3" w:rsidRPr="00EA3E33" w:rsidRDefault="004C51D3" w:rsidP="004C51D3">
      <w:pPr>
        <w:rPr>
          <w:sz w:val="16"/>
        </w:rPr>
      </w:pPr>
      <w:r w:rsidRPr="00EA3E33">
        <w:rPr>
          <w:rStyle w:val="StyleUnderline"/>
        </w:rPr>
        <w:t>The idea of pulling up stakes and moving to a space colony</w:t>
      </w:r>
      <w:r w:rsidRPr="00EA3E33">
        <w:rPr>
          <w:sz w:val="16"/>
        </w:rPr>
        <w:t xml:space="preserve"> to start a new life </w:t>
      </w:r>
      <w:r w:rsidRPr="00EA3E33">
        <w:rPr>
          <w:rStyle w:val="StyleUnderline"/>
        </w:rPr>
        <w:t>is a compelling one</w:t>
      </w:r>
      <w:r w:rsidRPr="00EA3E33">
        <w:rPr>
          <w:sz w:val="16"/>
        </w:rPr>
        <w:t xml:space="preserve">. SpaceX’s Elon Musk wants to build a city of a million people on Mars. Jeff Bezos wants to build free-flying colonies, first envisioned by Gerard K. O’Neill, that can sustain even more people. </w:t>
      </w:r>
      <w:r w:rsidRPr="00EA3E33">
        <w:rPr>
          <w:rStyle w:val="StyleUnderline"/>
        </w:rPr>
        <w:t>Space colonies are the stuff of science fiction dreams,</w:t>
      </w:r>
      <w:r w:rsidRPr="00EA3E33">
        <w:rPr>
          <w:sz w:val="16"/>
        </w:rPr>
        <w:t xml:space="preserve"> invoking the settlement of the American West. </w:t>
      </w:r>
      <w:r w:rsidRPr="00EA3E33">
        <w:rPr>
          <w:rStyle w:val="StyleUnderline"/>
        </w:rPr>
        <w:t>Not so fast, according to a story in Scientific American</w:t>
      </w:r>
      <w:r w:rsidRPr="00EA3E33">
        <w:rPr>
          <w:sz w:val="16"/>
        </w:rPr>
        <w:t xml:space="preserve">. </w:t>
      </w:r>
      <w:r w:rsidRPr="00EA3E33">
        <w:rPr>
          <w:rStyle w:val="StyleUnderline"/>
        </w:rPr>
        <w:t>Space colonies founded by private businesses are likely</w:t>
      </w:r>
      <w:r w:rsidRPr="00EA3E33">
        <w:rPr>
          <w:sz w:val="16"/>
        </w:rPr>
        <w:t xml:space="preserve">, in the story’s view, </w:t>
      </w:r>
      <w:r w:rsidRPr="00EA3E33">
        <w:rPr>
          <w:rStyle w:val="Emphasis"/>
        </w:rPr>
        <w:t>to be dystopian hells.</w:t>
      </w:r>
      <w:r w:rsidRPr="00EA3E33">
        <w:rPr>
          <w:sz w:val="16"/>
        </w:rPr>
        <w:t xml:space="preserve"> </w:t>
      </w:r>
      <w:r w:rsidRPr="00EA3E33">
        <w:rPr>
          <w:rStyle w:val="StyleUnderline"/>
        </w:rPr>
        <w:t>The theory is that space colonists will be subject to the whims of their tech overlords</w:t>
      </w:r>
      <w:r w:rsidRPr="00EA3E33">
        <w:rPr>
          <w:sz w:val="16"/>
        </w:rPr>
        <w:t xml:space="preserve">. Free from the restraints of earthly laws, the founders of the first communities of humans beyond the home planet will do with their subjects as they like. The story cites accusations of racial discrimination and sexual harassment at tech companies like SpaceX and Blue Origin to buttress his case. It even invokes Werner Von Braun in his brief against private space colonies. Von Braun, before he moved to America and became a champion of civil rights in the Jim Crow South, served the Nazi regime, even joining the Nazi Party and taking rank in the SS, though no evidence exists that he agreed with Nazi racial ideology. It seems to imply that space colonies could resemble the Mittelbau-Dora concentration camp, where people were literally worked to death to build V-2 rockets. </w:t>
      </w:r>
      <w:r w:rsidRPr="00EA3E33">
        <w:rPr>
          <w:rStyle w:val="StyleUnderline"/>
        </w:rPr>
        <w:t>The story seems also to have problems with what it called “American superiority in space” and resource extraction on the moon. It mischaracterizes the former, since the Artemis Accords, started by NASA, stipulate a regime of cooperation on the space frontier and not the dominance of any one nation. Why there’s disdain for mining the moon or other celestial bodies is left as an exercise for the reader</w:t>
      </w:r>
      <w:r w:rsidRPr="00EA3E33">
        <w:rPr>
          <w:sz w:val="16"/>
        </w:rPr>
        <w:t xml:space="preserve">. </w:t>
      </w:r>
      <w:r w:rsidRPr="00EA3E33">
        <w:rPr>
          <w:rStyle w:val="StyleUnderline"/>
        </w:rPr>
        <w:t>The story’s thesis encounters one problem. If Musk’s Mars colony or Bezos’s free-flying space cities become latter-day East Berlins, who would want to move there?</w:t>
      </w:r>
      <w:r w:rsidRPr="00EA3E33">
        <w:rPr>
          <w:sz w:val="16"/>
        </w:rPr>
        <w:t xml:space="preserve"> </w:t>
      </w:r>
      <w:r w:rsidRPr="00EA3E33">
        <w:rPr>
          <w:rStyle w:val="StyleUnderline"/>
        </w:rPr>
        <w:t xml:space="preserve">Space colonies are going to need the best and the brightest to become their citizens in order to survive and thrive. No one is going to sign up </w:t>
      </w:r>
      <w:r w:rsidRPr="00EA3E33">
        <w:rPr>
          <w:rStyle w:val="Emphasis"/>
        </w:rPr>
        <w:t>willingly to become denizens of outer space gulags</w:t>
      </w:r>
      <w:r w:rsidRPr="00EA3E33">
        <w:rPr>
          <w:rStyle w:val="StyleUnderline"/>
        </w:rPr>
        <w:t>.</w:t>
      </w:r>
      <w:r>
        <w:rPr>
          <w:rStyle w:val="StyleUnderline"/>
        </w:rPr>
        <w:t xml:space="preserve"> </w:t>
      </w:r>
      <w:r w:rsidRPr="00EA3E33">
        <w:rPr>
          <w:rStyle w:val="Emphasis"/>
        </w:rPr>
        <w:t>Real-world experience on Earth proves the point.</w:t>
      </w:r>
      <w:r w:rsidRPr="00EA3E33">
        <w:rPr>
          <w:sz w:val="16"/>
        </w:rPr>
        <w:t xml:space="preserve"> </w:t>
      </w:r>
      <w:r w:rsidRPr="00EA3E33">
        <w:rPr>
          <w:rStyle w:val="StyleUnderline"/>
        </w:rPr>
        <w:t>The U</w:t>
      </w:r>
      <w:r w:rsidRPr="00EA3E33">
        <w:rPr>
          <w:sz w:val="16"/>
        </w:rPr>
        <w:t xml:space="preserve">nited </w:t>
      </w:r>
      <w:r w:rsidRPr="00EA3E33">
        <w:rPr>
          <w:rStyle w:val="StyleUnderline"/>
        </w:rPr>
        <w:t>S</w:t>
      </w:r>
      <w:r w:rsidRPr="00EA3E33">
        <w:rPr>
          <w:sz w:val="16"/>
        </w:rPr>
        <w:t xml:space="preserve">tates </w:t>
      </w:r>
      <w:r w:rsidRPr="00EA3E33">
        <w:rPr>
          <w:rStyle w:val="StyleUnderline"/>
        </w:rPr>
        <w:t>is not a perfect country</w:t>
      </w:r>
      <w:r w:rsidRPr="00EA3E33">
        <w:rPr>
          <w:sz w:val="16"/>
        </w:rPr>
        <w:t xml:space="preserve"> by any means. </w:t>
      </w:r>
      <w:r w:rsidRPr="00EA3E33">
        <w:rPr>
          <w:rStyle w:val="StyleUnderline"/>
        </w:rPr>
        <w:t xml:space="preserve">Yet millions of people, either legally or otherwise, aspire to move to that country to enjoy its freedom and economic opportunities. Neither Russia nor </w:t>
      </w:r>
      <w:r w:rsidRPr="00EA3E33">
        <w:rPr>
          <w:rStyle w:val="Emphasis"/>
        </w:rPr>
        <w:t>China can make the same boast.</w:t>
      </w:r>
      <w:r>
        <w:rPr>
          <w:rStyle w:val="Emphasis"/>
        </w:rPr>
        <w:t xml:space="preserve"> </w:t>
      </w:r>
      <w:r w:rsidRPr="00EA3E33">
        <w:rPr>
          <w:sz w:val="16"/>
        </w:rPr>
        <w:t xml:space="preserve">Elon </w:t>
      </w:r>
      <w:r w:rsidRPr="00EA3E33">
        <w:rPr>
          <w:rStyle w:val="StyleUnderline"/>
        </w:rPr>
        <w:t>Musk has opened his mind about how he envisions his Mars city being governed</w:t>
      </w:r>
      <w:r w:rsidRPr="00EA3E33">
        <w:rPr>
          <w:sz w:val="16"/>
        </w:rPr>
        <w:t xml:space="preserve">. </w:t>
      </w:r>
      <w:r w:rsidRPr="00EA3E33">
        <w:rPr>
          <w:rStyle w:val="StyleUnderline"/>
        </w:rPr>
        <w:t xml:space="preserve">Far from being a company town ruled as a dictatorship, he envisions a </w:t>
      </w:r>
      <w:r w:rsidRPr="00EA3E33">
        <w:rPr>
          <w:rStyle w:val="Emphasis"/>
        </w:rPr>
        <w:t>direct democracy,</w:t>
      </w:r>
      <w:r w:rsidRPr="00EA3E33">
        <w:rPr>
          <w:sz w:val="16"/>
        </w:rPr>
        <w:t xml:space="preserve"> much like an Ancient Greek polis, </w:t>
      </w:r>
      <w:r w:rsidRPr="00EA3E33">
        <w:rPr>
          <w:rStyle w:val="StyleUnderline"/>
        </w:rPr>
        <w:t>in which everyone decides government policy. He believes that representative democracy gives too much power to “</w:t>
      </w:r>
      <w:r w:rsidRPr="00EA3E33">
        <w:rPr>
          <w:rStyle w:val="Emphasis"/>
        </w:rPr>
        <w:t>special interests.”</w:t>
      </w:r>
      <w:r>
        <w:rPr>
          <w:rStyle w:val="StyleUnderline"/>
        </w:rPr>
        <w:t xml:space="preserve"> </w:t>
      </w:r>
      <w:r w:rsidRPr="00EA3E33">
        <w:rPr>
          <w:sz w:val="16"/>
        </w:rPr>
        <w:t xml:space="preserve">Still, </w:t>
      </w:r>
      <w:r w:rsidRPr="00EA3E33">
        <w:rPr>
          <w:rStyle w:val="StyleUnderline"/>
        </w:rPr>
        <w:t>some set of principles for how a space colony should be governed could be laid out in advance so that people who decide to leave Earth forever to make new lives in space could be assured of what they are getting into</w:t>
      </w:r>
      <w:r w:rsidRPr="00EA3E33">
        <w:rPr>
          <w:sz w:val="16"/>
        </w:rPr>
        <w:t xml:space="preserve">. Something </w:t>
      </w:r>
      <w:r w:rsidRPr="00EA3E33">
        <w:rPr>
          <w:rStyle w:val="StyleUnderline"/>
        </w:rPr>
        <w:t>similar to the Bill of Rights</w:t>
      </w:r>
      <w:r w:rsidRPr="00EA3E33">
        <w:rPr>
          <w:sz w:val="16"/>
        </w:rPr>
        <w:t xml:space="preserve"> in the United States Constitution should be drawn up and agreed to. </w:t>
      </w:r>
      <w:r w:rsidRPr="00EA3E33">
        <w:rPr>
          <w:rStyle w:val="StyleUnderline"/>
        </w:rPr>
        <w:t>Anyone proposing to establish a space colony should promise to adopt a Space Colonist Bill of Rights stipulating what the government of a space colony can and cannot do with its citizens</w:t>
      </w:r>
      <w:r w:rsidRPr="00EA3E33">
        <w:rPr>
          <w:sz w:val="16"/>
        </w:rPr>
        <w:t xml:space="preserve">. Nations of the world could sign an agreement, much like the Artemis Accords, that promises to defend and enforce such a Bill of Rights. </w:t>
      </w:r>
      <w:r w:rsidRPr="00EA3E33">
        <w:rPr>
          <w:rStyle w:val="StyleUnderline"/>
        </w:rPr>
        <w:t>People in the future who contemplate moving off of the planet should be aware that they will not be settling down in a utopia</w:t>
      </w:r>
      <w:r w:rsidRPr="00EA3E33">
        <w:rPr>
          <w:sz w:val="16"/>
        </w:rPr>
        <w:t xml:space="preserve">. Elon </w:t>
      </w:r>
      <w:r w:rsidRPr="00EA3E33">
        <w:rPr>
          <w:rStyle w:val="StyleUnderline"/>
        </w:rPr>
        <w:t>Musk has assured one and all that the first settlers on Mars will have a not insignificant chance of dying. While a Mars colony is unlikely to become the dystopian hell that Scientific American warns about, human freedom, as is always the case, w</w:t>
      </w:r>
      <w:r w:rsidRPr="00EA3E33">
        <w:rPr>
          <w:rStyle w:val="Emphasis"/>
        </w:rPr>
        <w:t>ill have to be balanced by the need for survival.</w:t>
      </w:r>
      <w:r>
        <w:rPr>
          <w:rStyle w:val="Emphasis"/>
        </w:rPr>
        <w:t xml:space="preserve"> </w:t>
      </w:r>
      <w:r w:rsidRPr="00EA3E33">
        <w:rPr>
          <w:sz w:val="16"/>
        </w:rPr>
        <w:t xml:space="preserve">Still, </w:t>
      </w:r>
      <w:r w:rsidRPr="00EA3E33">
        <w:rPr>
          <w:rStyle w:val="StyleUnderline"/>
        </w:rPr>
        <w:t>people in the mid to late 21st century will have an opportunity that none have been offered since the closing of the American frontier in the late 19th century. They will have the chance to move to a literal new world, to participate in the next phase of human history. They will be in on the beginning of the spread of human civilization across the solar system and, in the fullness of time, to the stars</w:t>
      </w:r>
      <w:r w:rsidRPr="00EA3E33">
        <w:rPr>
          <w:sz w:val="16"/>
        </w:rPr>
        <w:t>.</w:t>
      </w:r>
    </w:p>
    <w:p w14:paraId="474C1752" w14:textId="77777777" w:rsidR="004C51D3" w:rsidRDefault="004C51D3" w:rsidP="004C51D3"/>
    <w:p w14:paraId="4D278393" w14:textId="77777777" w:rsidR="004C51D3" w:rsidRDefault="004C51D3" w:rsidP="004C51D3"/>
    <w:p w14:paraId="7FEF6F9F" w14:textId="77777777" w:rsidR="004C51D3" w:rsidRDefault="004C51D3" w:rsidP="004C51D3"/>
    <w:p w14:paraId="53605B53" w14:textId="77777777" w:rsidR="004C51D3" w:rsidRDefault="004C51D3" w:rsidP="004C51D3"/>
    <w:p w14:paraId="3373756C" w14:textId="77777777" w:rsidR="004C51D3" w:rsidRDefault="004C51D3" w:rsidP="004C51D3"/>
    <w:p w14:paraId="2D8A5FA9" w14:textId="0B78C85A" w:rsidR="004C51D3" w:rsidRDefault="004C51D3" w:rsidP="004C51D3">
      <w:pPr>
        <w:pStyle w:val="Heading1"/>
      </w:pPr>
      <w:r>
        <w:t>Aff</w:t>
      </w:r>
    </w:p>
    <w:p w14:paraId="2EB28EDF" w14:textId="77777777" w:rsidR="00416D48" w:rsidRDefault="00416D48" w:rsidP="00416D48"/>
    <w:p w14:paraId="44C5F547" w14:textId="77777777" w:rsidR="00416D48" w:rsidRDefault="00416D48" w:rsidP="00416D48"/>
    <w:p w14:paraId="5EEBC5A3" w14:textId="4B210EFA" w:rsidR="00416D48" w:rsidRDefault="00416D48" w:rsidP="00416D48">
      <w:pPr>
        <w:pStyle w:val="Heading3"/>
      </w:pPr>
      <w:r>
        <w:t xml:space="preserve">2AC Mars Infeasible </w:t>
      </w:r>
    </w:p>
    <w:p w14:paraId="4C8E3C6F" w14:textId="77777777" w:rsidR="00416D48" w:rsidRDefault="00416D48" w:rsidP="00416D48"/>
    <w:p w14:paraId="117662C8" w14:textId="77777777" w:rsidR="00416D48" w:rsidRDefault="00416D48" w:rsidP="00416D48"/>
    <w:p w14:paraId="080E678C" w14:textId="161D9254" w:rsidR="00416D48" w:rsidRDefault="00416D48" w:rsidP="00416D48">
      <w:pPr>
        <w:pStyle w:val="Heading4"/>
      </w:pPr>
      <w:r>
        <w:t xml:space="preserve">Mars Colonization impossible for 200 years </w:t>
      </w:r>
    </w:p>
    <w:p w14:paraId="5411CAC1" w14:textId="056C00D0" w:rsidR="00416D48" w:rsidRPr="00721586" w:rsidRDefault="00416D48" w:rsidP="00416D48">
      <w:pPr>
        <w:rPr>
          <w:rStyle w:val="Style13ptBold"/>
          <w:lang w:val="fr-FR"/>
        </w:rPr>
      </w:pPr>
      <w:r w:rsidRPr="00721586">
        <w:rPr>
          <w:rStyle w:val="Style13ptBold"/>
          <w:lang w:val="fr-FR"/>
        </w:rPr>
        <w:t>Tsoni 2-11-23</w:t>
      </w:r>
    </w:p>
    <w:p w14:paraId="7C09871C" w14:textId="0DFD4050" w:rsidR="00416D48" w:rsidRPr="00721586" w:rsidRDefault="00416D48" w:rsidP="00416D48">
      <w:pPr>
        <w:rPr>
          <w:sz w:val="16"/>
          <w:lang w:val="fr-FR"/>
        </w:rPr>
      </w:pPr>
      <w:r w:rsidRPr="00721586">
        <w:rPr>
          <w:sz w:val="16"/>
          <w:lang w:val="fr-FR"/>
        </w:rPr>
        <w:t>(Paula, https://greekreporter.com/2023/02/11/colonization-mars-practically-impossible-says-greek-american-space-expert/)</w:t>
      </w:r>
    </w:p>
    <w:p w14:paraId="38411863" w14:textId="685DD7E2" w:rsidR="00416D48" w:rsidRPr="00416D48" w:rsidRDefault="00416D48" w:rsidP="00416D48">
      <w:pPr>
        <w:rPr>
          <w:sz w:val="16"/>
        </w:rPr>
      </w:pPr>
      <w:r w:rsidRPr="00416D48">
        <w:rPr>
          <w:sz w:val="16"/>
        </w:rPr>
        <w:t xml:space="preserve">Greek-American </w:t>
      </w:r>
      <w:r w:rsidRPr="00416D48">
        <w:rPr>
          <w:rStyle w:val="StyleUnderline"/>
        </w:rPr>
        <w:t>space exploration scientist</w:t>
      </w:r>
      <w:r w:rsidRPr="00416D48">
        <w:rPr>
          <w:sz w:val="16"/>
        </w:rPr>
        <w:t xml:space="preserve"> Dr Stamatios </w:t>
      </w:r>
      <w:r w:rsidRPr="00416D48">
        <w:rPr>
          <w:rStyle w:val="StyleUnderline"/>
        </w:rPr>
        <w:t>Krimigis told a TV interview</w:t>
      </w:r>
      <w:r w:rsidRPr="00416D48">
        <w:rPr>
          <w:sz w:val="16"/>
        </w:rPr>
        <w:t xml:space="preserve"> on Thursday that </w:t>
      </w:r>
      <w:r w:rsidRPr="00416D48">
        <w:rPr>
          <w:rStyle w:val="StyleUnderline"/>
        </w:rPr>
        <w:t xml:space="preserve">the colonization of Mars is </w:t>
      </w:r>
      <w:r w:rsidRPr="00416D48">
        <w:rPr>
          <w:rStyle w:val="Emphasis"/>
        </w:rPr>
        <w:t>practically impossible,</w:t>
      </w:r>
      <w:r w:rsidRPr="00416D48">
        <w:rPr>
          <w:sz w:val="16"/>
        </w:rPr>
        <w:t xml:space="preserve"> </w:t>
      </w:r>
      <w:r w:rsidRPr="00416D48">
        <w:rPr>
          <w:rStyle w:val="StyleUnderline"/>
        </w:rPr>
        <w:t>at least for the</w:t>
      </w:r>
      <w:r w:rsidRPr="00416D48">
        <w:rPr>
          <w:sz w:val="16"/>
        </w:rPr>
        <w:t xml:space="preserve"> next </w:t>
      </w:r>
      <w:r w:rsidRPr="00416D48">
        <w:rPr>
          <w:rStyle w:val="StyleUnderline"/>
        </w:rPr>
        <w:t>200 years</w:t>
      </w:r>
      <w:r w:rsidRPr="00416D48">
        <w:rPr>
          <w:sz w:val="16"/>
        </w:rPr>
        <w:t xml:space="preserve">. Speaking to journalist Nikos Chatzinikolaou on Greek private network Ant1 TV, Dr </w:t>
      </w:r>
      <w:r w:rsidRPr="00416D48">
        <w:rPr>
          <w:rStyle w:val="StyleUnderline"/>
        </w:rPr>
        <w:t>Krimigis opined that</w:t>
      </w:r>
      <w:r w:rsidRPr="00416D48">
        <w:rPr>
          <w:sz w:val="16"/>
        </w:rPr>
        <w:t xml:space="preserve"> Elon </w:t>
      </w:r>
      <w:r w:rsidRPr="00416D48">
        <w:rPr>
          <w:rStyle w:val="StyleUnderline"/>
        </w:rPr>
        <w:t>Musk</w:t>
      </w:r>
      <w:r w:rsidRPr="00416D48">
        <w:rPr>
          <w:sz w:val="16"/>
        </w:rPr>
        <w:t xml:space="preserve">, a passionate advocate of the colonization of Mars, </w:t>
      </w:r>
      <w:r w:rsidRPr="00416D48">
        <w:rPr>
          <w:rStyle w:val="StyleUnderline"/>
        </w:rPr>
        <w:t xml:space="preserve">hasn’t </w:t>
      </w:r>
      <w:r w:rsidRPr="00416D48">
        <w:rPr>
          <w:rStyle w:val="Emphasis"/>
        </w:rPr>
        <w:t>realized the actual difficulties</w:t>
      </w:r>
      <w:r w:rsidRPr="00416D48">
        <w:rPr>
          <w:rStyle w:val="StyleUnderline"/>
        </w:rPr>
        <w:t xml:space="preserve"> of such a venture</w:t>
      </w:r>
      <w:r w:rsidRPr="00416D48">
        <w:rPr>
          <w:sz w:val="16"/>
        </w:rPr>
        <w:t>. “</w:t>
      </w:r>
      <w:r w:rsidRPr="00416D48">
        <w:rPr>
          <w:rStyle w:val="StyleUnderline"/>
        </w:rPr>
        <w:t>Manned missions for visit and exploration,</w:t>
      </w:r>
      <w:r w:rsidRPr="00416D48">
        <w:rPr>
          <w:sz w:val="16"/>
        </w:rPr>
        <w:t xml:space="preserve"> that is something else, </w:t>
      </w:r>
      <w:r w:rsidRPr="00416D48">
        <w:rPr>
          <w:rStyle w:val="StyleUnderline"/>
        </w:rPr>
        <w:t>but colonization, certainly not,”</w:t>
      </w:r>
      <w:r w:rsidRPr="00416D48">
        <w:rPr>
          <w:sz w:val="16"/>
        </w:rPr>
        <w:t xml:space="preserve"> the acclaimed space expert said. SpaceX, the rocket company co-founded by Elon Musk in 2002, has made it an ultimate goal to send manned flights to Mars and eventually colonize the Red Planet. The billionaire businessman stated recently that a manned mission to Mars could happen as early as 2029 when asked on Twitter. Colonization of Mars not possible “in Elon Musk’s era” This isn’t the first time that the Greek space exploration scientist doubts the feasibility of human colonization of Mars. In a previous interview with AMNA in spring 2022, he had called plans of a human settlement on Mars a distant dream. Dr Krimigis, who has a PHD in the ways that particles are diffused during solar explosions, now went into more detail and explained to Greek talk show host Chatzinikolaou that </w:t>
      </w:r>
      <w:r w:rsidRPr="00416D48">
        <w:rPr>
          <w:rStyle w:val="StyleUnderline"/>
        </w:rPr>
        <w:t>humans on Mars would be completely unprotected in the event of a solar explosion due to the lack of magnetic fields and an atmosphere</w:t>
      </w:r>
      <w:r w:rsidRPr="00416D48">
        <w:rPr>
          <w:sz w:val="16"/>
        </w:rPr>
        <w:t xml:space="preserve"> on the Red Planet. If they were to colonize Mars, </w:t>
      </w:r>
      <w:r w:rsidRPr="00416D48">
        <w:rPr>
          <w:rStyle w:val="StyleUnderline"/>
        </w:rPr>
        <w:t>humans would need shelters dug at least one metre underground</w:t>
      </w:r>
      <w:r w:rsidRPr="00416D48">
        <w:rPr>
          <w:sz w:val="16"/>
        </w:rPr>
        <w:t xml:space="preserve"> to protect themselves from such events, he added. And </w:t>
      </w:r>
      <w:r w:rsidRPr="00416D48">
        <w:rPr>
          <w:rStyle w:val="StyleUnderline"/>
        </w:rPr>
        <w:t>while that could perhaps be feasible in 200 years from today, it will not be so “in Elon Musk’s era</w:t>
      </w:r>
      <w:r w:rsidRPr="00416D48">
        <w:rPr>
          <w:sz w:val="16"/>
        </w:rPr>
        <w:t>.” He does believe though that a manned mission to Mars could materialize in the next decade. Krimigis’s participation in space exploration programs Born on the island of Chios, Dr Krimigis is a member of the International Academy of Astronautics, where he serves on the Board of Trustees, per NASA. He has built instruments that have flown to seven of the nine planets, while he has published over 350 papers in journals and books. In addition, Dr Krimigis has contributed to many of the United States’ unmanned space exploration programs of the Solar System and beyond, and in 1999, the International Astronomical Union named the asteroid 8323 Krimigis (previously 1979 UH) in his honor, according to Wikipedia.</w:t>
      </w:r>
    </w:p>
    <w:p w14:paraId="2F8CD817" w14:textId="77777777" w:rsidR="00416D48" w:rsidRDefault="00416D48" w:rsidP="00416D48"/>
    <w:p w14:paraId="509B97F4" w14:textId="77777777" w:rsidR="00416D48" w:rsidRDefault="00416D48" w:rsidP="00416D48"/>
    <w:p w14:paraId="220C0186" w14:textId="0C7E4D92" w:rsidR="00416D48" w:rsidRDefault="00416D48" w:rsidP="00416D48">
      <w:pPr>
        <w:pStyle w:val="Heading3"/>
      </w:pPr>
      <w:r>
        <w:t xml:space="preserve">XT: Mars Infeasible </w:t>
      </w:r>
    </w:p>
    <w:p w14:paraId="1CD66E28" w14:textId="77777777" w:rsidR="00416D48" w:rsidRDefault="00416D48" w:rsidP="00416D48"/>
    <w:p w14:paraId="40D5785C" w14:textId="407B5C23" w:rsidR="00416D48" w:rsidRDefault="00416D48" w:rsidP="00416D48">
      <w:pPr>
        <w:pStyle w:val="Heading4"/>
      </w:pPr>
      <w:r>
        <w:t>Multiple technical barriers make successful colonization impossible</w:t>
      </w:r>
    </w:p>
    <w:p w14:paraId="3E62C9B4" w14:textId="582AB518" w:rsidR="00416D48" w:rsidRDefault="00416D48" w:rsidP="00416D48">
      <w:r w:rsidRPr="00416D48">
        <w:rPr>
          <w:rStyle w:val="Style13ptBold"/>
        </w:rPr>
        <w:t>Cropper 2-10-</w:t>
      </w:r>
      <w:r>
        <w:t>23</w:t>
      </w:r>
    </w:p>
    <w:p w14:paraId="309A9F4F" w14:textId="70CA7A6E" w:rsidR="00416D48" w:rsidRPr="00416D48" w:rsidRDefault="00416D48" w:rsidP="00416D48">
      <w:pPr>
        <w:rPr>
          <w:sz w:val="16"/>
        </w:rPr>
      </w:pPr>
      <w:r w:rsidRPr="00416D48">
        <w:rPr>
          <w:sz w:val="16"/>
        </w:rPr>
        <w:t>(Ian, https://www.ntdaily.com/elon-musks-mars-base-visions-are-fundamentally-flawed/)</w:t>
      </w:r>
    </w:p>
    <w:p w14:paraId="669C408F" w14:textId="21FC2D11" w:rsidR="00416D48" w:rsidRPr="00416D48" w:rsidRDefault="00416D48" w:rsidP="00416D48">
      <w:pPr>
        <w:rPr>
          <w:rStyle w:val="StyleUnderline"/>
        </w:rPr>
      </w:pPr>
      <w:r w:rsidRPr="00416D48">
        <w:rPr>
          <w:sz w:val="16"/>
        </w:rPr>
        <w:t xml:space="preserve">Few people shape our perceptions of the future like Elon Musk. Through companies like SpaceX and Tesla, he’s presented an optimistic vision for the technologies of tomorrow and endeared himself to millions. Out of all his stated goals, one stands out in particular– </w:t>
      </w:r>
      <w:r w:rsidRPr="00416D48">
        <w:rPr>
          <w:rStyle w:val="StyleUnderline"/>
        </w:rPr>
        <w:t>creating a permanent base on Mars</w:t>
      </w:r>
      <w:r w:rsidRPr="00416D48">
        <w:rPr>
          <w:sz w:val="16"/>
        </w:rPr>
        <w:t xml:space="preserve">. Musk appears to care deeply about this. He’s regularly discussed his goals with the media, spoke at the Mars Society conference in 2020, and even said in 2014 that his purpose behind creating SpaceX was to develop technologies necessary for “a self-sustaining, permanent base on Mars.” The idea is a central part of his brand of futurism, and it’s easily his most ambitious proposal. However, those goals </w:t>
      </w:r>
      <w:r w:rsidRPr="00416D48">
        <w:rPr>
          <w:rStyle w:val="Emphasis"/>
        </w:rPr>
        <w:t>fall apart when faced with reality</w:t>
      </w:r>
      <w:r w:rsidRPr="00416D48">
        <w:rPr>
          <w:sz w:val="16"/>
        </w:rPr>
        <w:t xml:space="preserve">. </w:t>
      </w:r>
      <w:r w:rsidRPr="00416D48">
        <w:rPr>
          <w:rStyle w:val="StyleUnderline"/>
        </w:rPr>
        <w:t xml:space="preserve">Creating a Martian colony would be highly </w:t>
      </w:r>
      <w:r w:rsidRPr="00416D48">
        <w:rPr>
          <w:rStyle w:val="Emphasis"/>
        </w:rPr>
        <w:t>challenging</w:t>
      </w:r>
      <w:r w:rsidRPr="00416D48">
        <w:rPr>
          <w:rStyle w:val="StyleUnderline"/>
        </w:rPr>
        <w:t xml:space="preserve"> and unnecessarily </w:t>
      </w:r>
      <w:r w:rsidRPr="00416D48">
        <w:rPr>
          <w:rStyle w:val="Emphasis"/>
        </w:rPr>
        <w:t>expensive</w:t>
      </w:r>
      <w:r w:rsidRPr="00416D48">
        <w:rPr>
          <w:sz w:val="16"/>
        </w:rPr>
        <w:t xml:space="preserve">. To discuss why let’s start with an obvious factor: space is big. </w:t>
      </w:r>
      <w:r w:rsidRPr="00416D48">
        <w:rPr>
          <w:rStyle w:val="StyleUnderline"/>
        </w:rPr>
        <w:t>On average, Mars is 140 million miles away</w:t>
      </w:r>
      <w:r w:rsidRPr="00416D48">
        <w:rPr>
          <w:sz w:val="16"/>
        </w:rPr>
        <w:t xml:space="preserve"> from Earth, a distance that takes light and radio signals over 12 minutes to cover. </w:t>
      </w:r>
      <w:r w:rsidRPr="00416D48">
        <w:rPr>
          <w:rStyle w:val="StyleUnderline"/>
        </w:rPr>
        <w:t>Under ideal circumstances, rockets take nine long months</w:t>
      </w:r>
      <w:r w:rsidRPr="00416D48">
        <w:rPr>
          <w:sz w:val="16"/>
        </w:rPr>
        <w:t xml:space="preserve"> to complete this journey. However, </w:t>
      </w:r>
      <w:r w:rsidRPr="00416D48">
        <w:rPr>
          <w:rStyle w:val="StyleUnderline"/>
        </w:rPr>
        <w:t>even that ideal transfer window only occurs for 30 days every 26 months</w:t>
      </w:r>
      <w:r w:rsidRPr="00416D48">
        <w:rPr>
          <w:sz w:val="16"/>
        </w:rPr>
        <w:t xml:space="preserve">. </w:t>
      </w:r>
      <w:r w:rsidRPr="00416D48">
        <w:rPr>
          <w:rStyle w:val="StyleUnderline"/>
        </w:rPr>
        <w:t xml:space="preserve">Outside that window, rockets need substantially reduced payloads to allow for higher fuel loads. For a permanent settlement, this is </w:t>
      </w:r>
      <w:r w:rsidRPr="00416D48">
        <w:rPr>
          <w:rStyle w:val="Emphasis"/>
        </w:rPr>
        <w:t>highly impractical.</w:t>
      </w:r>
      <w:r>
        <w:rPr>
          <w:rStyle w:val="Emphasis"/>
        </w:rPr>
        <w:t xml:space="preserve"> </w:t>
      </w:r>
      <w:r w:rsidRPr="00416D48">
        <w:rPr>
          <w:rStyle w:val="StyleUnderline"/>
        </w:rPr>
        <w:t xml:space="preserve">We also have to consider the substantial </w:t>
      </w:r>
      <w:r w:rsidRPr="00416D48">
        <w:rPr>
          <w:rStyle w:val="Emphasis"/>
        </w:rPr>
        <w:t>environmental and health risks</w:t>
      </w:r>
      <w:r w:rsidRPr="00416D48">
        <w:rPr>
          <w:rStyle w:val="StyleUnderline"/>
        </w:rPr>
        <w:t xml:space="preserve"> of living on Mars</w:t>
      </w:r>
      <w:r w:rsidRPr="00416D48">
        <w:rPr>
          <w:sz w:val="16"/>
        </w:rPr>
        <w:t xml:space="preserve">. </w:t>
      </w:r>
      <w:r w:rsidRPr="00416D48">
        <w:rPr>
          <w:rStyle w:val="StyleUnderline"/>
        </w:rPr>
        <w:t>The thin atmosphere and extremely low temperatures would require expensive and complex life support system</w:t>
      </w:r>
      <w:r w:rsidRPr="00416D48">
        <w:rPr>
          <w:sz w:val="16"/>
        </w:rPr>
        <w:t xml:space="preserve">s. The </w:t>
      </w:r>
      <w:r w:rsidRPr="00416D48">
        <w:rPr>
          <w:rStyle w:val="Emphasis"/>
        </w:rPr>
        <w:t>Martian soil is toxic</w:t>
      </w:r>
      <w:r w:rsidRPr="00416D48">
        <w:rPr>
          <w:sz w:val="16"/>
        </w:rPr>
        <w:t xml:space="preserve"> and </w:t>
      </w:r>
      <w:r w:rsidRPr="00416D48">
        <w:rPr>
          <w:rStyle w:val="StyleUnderline"/>
        </w:rPr>
        <w:t>unsuitable for crop growth</w:t>
      </w:r>
      <w:r w:rsidRPr="00416D48">
        <w:rPr>
          <w:sz w:val="16"/>
        </w:rPr>
        <w:t xml:space="preserve">, and the </w:t>
      </w:r>
      <w:r w:rsidRPr="00416D48">
        <w:rPr>
          <w:rStyle w:val="StyleUnderline"/>
        </w:rPr>
        <w:t>low surface gravity would have major long-term effects on colonists’ bodies.</w:t>
      </w:r>
      <w:r>
        <w:rPr>
          <w:rStyle w:val="StyleUnderline"/>
        </w:rPr>
        <w:t xml:space="preserve"> </w:t>
      </w:r>
      <w:r w:rsidRPr="00416D48">
        <w:rPr>
          <w:sz w:val="16"/>
        </w:rPr>
        <w:t xml:space="preserve">Perhaps </w:t>
      </w:r>
      <w:r w:rsidRPr="00416D48">
        <w:rPr>
          <w:rStyle w:val="StyleUnderline"/>
        </w:rPr>
        <w:t>the biggest hazard on Mars is radiation</w:t>
      </w:r>
      <w:r w:rsidRPr="00416D48">
        <w:rPr>
          <w:sz w:val="16"/>
        </w:rPr>
        <w:t xml:space="preserve">. </w:t>
      </w:r>
      <w:r w:rsidRPr="00416D48">
        <w:rPr>
          <w:rStyle w:val="StyleUnderline"/>
        </w:rPr>
        <w:t xml:space="preserve">Without the Earth’s magnetic field or ozone layer to protect them, Martian colonists would be exposed to </w:t>
      </w:r>
      <w:r w:rsidRPr="00416D48">
        <w:rPr>
          <w:rStyle w:val="Emphasis"/>
        </w:rPr>
        <w:t>dangerous cosmic rays</w:t>
      </w:r>
      <w:r w:rsidRPr="00416D48">
        <w:rPr>
          <w:rStyle w:val="StyleUnderline"/>
        </w:rPr>
        <w:t>, substantially increasing cancer risks.</w:t>
      </w:r>
      <w:r>
        <w:rPr>
          <w:rStyle w:val="StyleUnderline"/>
        </w:rPr>
        <w:t xml:space="preserve"> </w:t>
      </w:r>
      <w:r w:rsidRPr="00416D48">
        <w:rPr>
          <w:sz w:val="16"/>
        </w:rPr>
        <w:t xml:space="preserve">Admittedly, </w:t>
      </w:r>
      <w:r w:rsidRPr="00416D48">
        <w:rPr>
          <w:rStyle w:val="StyleUnderline"/>
        </w:rPr>
        <w:t xml:space="preserve">radiation doses could be lessened by building shelters </w:t>
      </w:r>
      <w:r w:rsidRPr="00416D48">
        <w:rPr>
          <w:sz w:val="16"/>
        </w:rPr>
        <w:t xml:space="preserve">underground with few or no windows. </w:t>
      </w:r>
      <w:r w:rsidRPr="00416D48">
        <w:rPr>
          <w:rStyle w:val="StyleUnderline"/>
        </w:rPr>
        <w:t xml:space="preserve">However, confining stressed colonists to cramped quarters that are isolated from almost all of humanity could cause the colonists </w:t>
      </w:r>
      <w:r w:rsidRPr="00416D48">
        <w:rPr>
          <w:rStyle w:val="Emphasis"/>
        </w:rPr>
        <w:t>mental strain.</w:t>
      </w:r>
      <w:r w:rsidRPr="00416D48">
        <w:rPr>
          <w:sz w:val="16"/>
        </w:rPr>
        <w:t xml:space="preserve"> </w:t>
      </w:r>
      <w:r w:rsidRPr="00416D48">
        <w:rPr>
          <w:rStyle w:val="StyleUnderline"/>
        </w:rPr>
        <w:t xml:space="preserve">Combined with the difficulties of maintaining the colony, </w:t>
      </w:r>
      <w:r w:rsidRPr="00416D48">
        <w:rPr>
          <w:rStyle w:val="Emphasis"/>
        </w:rPr>
        <w:t>psychological breakdowns</w:t>
      </w:r>
      <w:r w:rsidRPr="00416D48">
        <w:rPr>
          <w:rStyle w:val="StyleUnderline"/>
        </w:rPr>
        <w:t xml:space="preserve"> would be inevitable for the colonists</w:t>
      </w:r>
      <w:r w:rsidRPr="00416D48">
        <w:rPr>
          <w:sz w:val="16"/>
        </w:rPr>
        <w:t xml:space="preserve">. </w:t>
      </w:r>
      <w:r w:rsidRPr="00416D48">
        <w:rPr>
          <w:rStyle w:val="StyleUnderline"/>
        </w:rPr>
        <w:t>In Antarctica, researchers enduring the continent’s brutal winters often develop “winter-over syndrome,” with symptoms including depression, insomnia, irritability, difficulty concentrating, and aggression.</w:t>
      </w:r>
      <w:r w:rsidRPr="00416D48">
        <w:rPr>
          <w:sz w:val="16"/>
        </w:rPr>
        <w:t xml:space="preserve"> </w:t>
      </w:r>
      <w:r w:rsidRPr="00416D48">
        <w:rPr>
          <w:rStyle w:val="StyleUnderline"/>
        </w:rPr>
        <w:t>Even then, Antarctica has a breathable atmosphere and relative proximity to civilization</w:t>
      </w:r>
      <w:r w:rsidRPr="00416D48">
        <w:rPr>
          <w:sz w:val="16"/>
        </w:rPr>
        <w:t xml:space="preserve">. </w:t>
      </w:r>
      <w:r w:rsidRPr="00416D48">
        <w:rPr>
          <w:rStyle w:val="Emphasis"/>
        </w:rPr>
        <w:t>Mars lacks both</w:t>
      </w:r>
      <w:r w:rsidRPr="00416D48">
        <w:rPr>
          <w:sz w:val="16"/>
        </w:rPr>
        <w:t xml:space="preserve">, so </w:t>
      </w:r>
      <w:r w:rsidRPr="00416D48">
        <w:rPr>
          <w:rStyle w:val="StyleUnderline"/>
        </w:rPr>
        <w:t>living there would be even more miserable.</w:t>
      </w:r>
    </w:p>
    <w:p w14:paraId="39451FFC" w14:textId="77777777" w:rsidR="00416D48" w:rsidRDefault="00416D48" w:rsidP="00416D48"/>
    <w:p w14:paraId="064601A1" w14:textId="77777777" w:rsidR="00416D48" w:rsidRDefault="00416D48" w:rsidP="00416D48"/>
    <w:p w14:paraId="48257616" w14:textId="77777777" w:rsidR="00416D48" w:rsidRDefault="00416D48" w:rsidP="00416D48"/>
    <w:p w14:paraId="2C2CBE45" w14:textId="77777777" w:rsidR="00416D48" w:rsidRPr="00416D48" w:rsidRDefault="00416D48" w:rsidP="00416D48"/>
    <w:p w14:paraId="2D3C6587" w14:textId="77777777" w:rsidR="00416D48" w:rsidRPr="00416D48" w:rsidRDefault="00416D48" w:rsidP="00416D48"/>
    <w:p w14:paraId="1F9A2312" w14:textId="77777777" w:rsidR="004C51D3" w:rsidRDefault="004C51D3" w:rsidP="004C51D3">
      <w:pPr>
        <w:pStyle w:val="Heading3"/>
      </w:pPr>
      <w:r>
        <w:t xml:space="preserve">2AC Taxes </w:t>
      </w:r>
      <w:r>
        <w:sym w:font="Wingdings" w:char="F0E0"/>
      </w:r>
      <w:r>
        <w:t xml:space="preserve"> Public Space </w:t>
      </w:r>
    </w:p>
    <w:p w14:paraId="77402A33" w14:textId="77777777" w:rsidR="004C51D3" w:rsidRDefault="004C51D3" w:rsidP="004C51D3"/>
    <w:p w14:paraId="739FDD5C" w14:textId="77777777" w:rsidR="004C51D3" w:rsidRPr="00151149" w:rsidRDefault="004C51D3" w:rsidP="004C51D3"/>
    <w:p w14:paraId="56FC15EC" w14:textId="77777777" w:rsidR="004C51D3" w:rsidRPr="00151149" w:rsidRDefault="004C51D3" w:rsidP="004C51D3">
      <w:pPr>
        <w:pStyle w:val="Heading4"/>
      </w:pPr>
      <w:r w:rsidRPr="00151149">
        <w:t>A progressive vision of space would tax Billionaires to solve terrestrial problems first</w:t>
      </w:r>
    </w:p>
    <w:p w14:paraId="1FE1D02F" w14:textId="77777777" w:rsidR="004C51D3" w:rsidRPr="00151149" w:rsidRDefault="004C51D3" w:rsidP="004C51D3">
      <w:pPr>
        <w:rPr>
          <w:rStyle w:val="StyleUnderline"/>
          <w:sz w:val="16"/>
        </w:rPr>
      </w:pPr>
      <w:r w:rsidRPr="00151149">
        <w:rPr>
          <w:rStyle w:val="Style13ptBold"/>
        </w:rPr>
        <w:t>Oxfam 7-19</w:t>
      </w:r>
      <w:r w:rsidRPr="004D6C03">
        <w:rPr>
          <w:rStyle w:val="Style13ptBold"/>
        </w:rPr>
        <w:t>-21</w:t>
      </w:r>
      <w:r w:rsidRPr="00151149">
        <w:rPr>
          <w:rStyle w:val="StyleUnderline"/>
          <w:sz w:val="16"/>
        </w:rPr>
        <w:t xml:space="preserve"> https://www.oxfam.org/en/press-releases/billionaires-blast-space-billions-suffer-planet-earth</w:t>
      </w:r>
    </w:p>
    <w:p w14:paraId="435B0A62" w14:textId="6868AF86" w:rsidR="004C51D3" w:rsidRDefault="004C51D3" w:rsidP="004D6C03">
      <w:pPr>
        <w:rPr>
          <w:sz w:val="16"/>
        </w:rPr>
      </w:pPr>
      <w:r w:rsidRPr="00151149">
        <w:rPr>
          <w:rStyle w:val="StyleUnderline"/>
        </w:rPr>
        <w:t>In response to</w:t>
      </w:r>
      <w:r w:rsidRPr="00151149">
        <w:rPr>
          <w:sz w:val="16"/>
        </w:rPr>
        <w:t xml:space="preserve"> Jeff </w:t>
      </w:r>
      <w:r w:rsidRPr="00151149">
        <w:rPr>
          <w:rStyle w:val="StyleUnderline"/>
        </w:rPr>
        <w:t>Bezos’ space flight</w:t>
      </w:r>
      <w:r w:rsidRPr="00151149">
        <w:rPr>
          <w:sz w:val="16"/>
        </w:rPr>
        <w:t xml:space="preserve"> scheduled for Tuesday, Deepak Xavier</w:t>
      </w:r>
      <w:r w:rsidRPr="00151149">
        <w:rPr>
          <w:rStyle w:val="StyleUnderline"/>
        </w:rPr>
        <w:t>, Oxfam</w:t>
      </w:r>
      <w:r w:rsidRPr="00151149">
        <w:rPr>
          <w:sz w:val="16"/>
        </w:rPr>
        <w:t xml:space="preserve"> International's Global Head of Inequality Campaign, </w:t>
      </w:r>
      <w:r w:rsidRPr="00151149">
        <w:rPr>
          <w:rStyle w:val="StyleUnderline"/>
        </w:rPr>
        <w:t>said:</w:t>
      </w:r>
      <w:r w:rsidRPr="00151149">
        <w:rPr>
          <w:sz w:val="16"/>
        </w:rPr>
        <w:t xml:space="preserve"> “</w:t>
      </w:r>
      <w:r w:rsidRPr="00151149">
        <w:rPr>
          <w:rStyle w:val="StyleUnderline"/>
        </w:rPr>
        <w:t xml:space="preserve">We’ve now reached </w:t>
      </w:r>
      <w:r w:rsidRPr="00151149">
        <w:rPr>
          <w:rStyle w:val="Emphasis"/>
        </w:rPr>
        <w:t>stratospheric inequality</w:t>
      </w:r>
      <w:r w:rsidRPr="00151149">
        <w:rPr>
          <w:sz w:val="16"/>
        </w:rPr>
        <w:t xml:space="preserve">. </w:t>
      </w:r>
      <w:r w:rsidRPr="00151149">
        <w:rPr>
          <w:rStyle w:val="StyleUnderline"/>
        </w:rPr>
        <w:t>Billionaires burning into space, away from a world of pandemic, climate change and starvation</w:t>
      </w:r>
      <w:r w:rsidRPr="00151149">
        <w:rPr>
          <w:sz w:val="16"/>
        </w:rPr>
        <w:t>. 11 pe</w:t>
      </w:r>
      <w:r w:rsidRPr="00151149">
        <w:rPr>
          <w:rStyle w:val="StyleUnderline"/>
        </w:rPr>
        <w:t xml:space="preserve">ople are likely now dying of hunger each minute while Bezos prepares for an 11-minute personal space flight. This is </w:t>
      </w:r>
      <w:r w:rsidRPr="00151149">
        <w:rPr>
          <w:rStyle w:val="Emphasis"/>
        </w:rPr>
        <w:t>human folly, not human achievement</w:t>
      </w:r>
      <w:r w:rsidRPr="00151149">
        <w:rPr>
          <w:sz w:val="16"/>
        </w:rPr>
        <w:t>. "</w:t>
      </w:r>
      <w:r w:rsidRPr="00151149">
        <w:rPr>
          <w:rStyle w:val="StyleUnderline"/>
        </w:rPr>
        <w:t>The ultra-rich are</w:t>
      </w:r>
      <w:r w:rsidRPr="00151149">
        <w:rPr>
          <w:sz w:val="16"/>
        </w:rPr>
        <w:t xml:space="preserve"> being </w:t>
      </w:r>
      <w:r w:rsidRPr="00151149">
        <w:rPr>
          <w:rStyle w:val="StyleUnderline"/>
        </w:rPr>
        <w:t>propped up by unfair tax systems and pitiful labor protections</w:t>
      </w:r>
      <w:r w:rsidRPr="00151149">
        <w:rPr>
          <w:sz w:val="16"/>
        </w:rPr>
        <w:t xml:space="preserve">. </w:t>
      </w:r>
      <w:r w:rsidRPr="00151149">
        <w:rPr>
          <w:rStyle w:val="StyleUnderline"/>
        </w:rPr>
        <w:t>US billionaires got around $1.8 trillion richer since the beginning of the pandemic and nine new billionaires were created by Big Pharma’s monopoly on the COVID-19 vaccines</w:t>
      </w:r>
      <w:r w:rsidRPr="00151149">
        <w:rPr>
          <w:sz w:val="16"/>
        </w:rPr>
        <w:t xml:space="preserve">. </w:t>
      </w:r>
      <w:r w:rsidRPr="00151149">
        <w:rPr>
          <w:rStyle w:val="StyleUnderline"/>
        </w:rPr>
        <w:t xml:space="preserve">Bezos pays next to no US income tax but can spend $7.5 billion on his own aerospace adventure. Bezos' fortune has almost doubled during the COVID-19 pandemic. He could afford to pay for everyone on Earth to be vaccinated against COVID-19 and </w:t>
      </w:r>
      <w:r w:rsidRPr="00151149">
        <w:rPr>
          <w:rStyle w:val="Emphasis"/>
        </w:rPr>
        <w:t>still be richer than he was when the pandemic began.</w:t>
      </w:r>
      <w:r>
        <w:rPr>
          <w:rStyle w:val="StyleUnderline"/>
        </w:rPr>
        <w:t xml:space="preserve"> </w:t>
      </w:r>
      <w:r w:rsidRPr="00151149">
        <w:rPr>
          <w:sz w:val="16"/>
        </w:rPr>
        <w:t>"</w:t>
      </w:r>
      <w:r w:rsidRPr="00151149">
        <w:rPr>
          <w:rStyle w:val="StyleUnderline"/>
        </w:rPr>
        <w:t>Billionaires should pay their fair share of taxes for our hospitals, schools, roads and social care, too. Governments must adopt a much stronger global minimum tax on multinational corporations and look at new revenues. A wealth tax, for example of just 3 percent, would generate $6 billion a year from Bezos’ $200 billion fortune alone ―a sixth of what the US spends on foreign aid. A COVID-19 profits tax on Amazon would yield $11 billion, enough to vaccinate nearly 600 million people.</w:t>
      </w:r>
      <w:r>
        <w:rPr>
          <w:rStyle w:val="StyleUnderline"/>
        </w:rPr>
        <w:t xml:space="preserve"> </w:t>
      </w:r>
      <w:r w:rsidRPr="00151149">
        <w:rPr>
          <w:rStyle w:val="StyleUnderline"/>
        </w:rPr>
        <w:t>"What we need is a fair tax system that allows more investment into ending hunger and poverty, into education and healthcare, and into saving the planet from the growing climate crisis ―rather than leaving it</w:t>
      </w:r>
      <w:r w:rsidRPr="00151149">
        <w:rPr>
          <w:sz w:val="16"/>
        </w:rPr>
        <w:t>.”</w:t>
      </w:r>
    </w:p>
    <w:p w14:paraId="16AA2393" w14:textId="77777777" w:rsidR="004C51D3" w:rsidRDefault="004C51D3" w:rsidP="004C51D3">
      <w:pPr>
        <w:pStyle w:val="Heading4"/>
      </w:pPr>
      <w:r>
        <w:t>The tradeoff is direct- tax dodging billionaires get government subsidies for space programs that only serve the elite</w:t>
      </w:r>
    </w:p>
    <w:p w14:paraId="18238D4E" w14:textId="77777777" w:rsidR="004C51D3" w:rsidRPr="003C2339" w:rsidRDefault="004C51D3" w:rsidP="004C51D3">
      <w:pPr>
        <w:rPr>
          <w:rStyle w:val="Style13ptBold"/>
        </w:rPr>
      </w:pPr>
      <w:r w:rsidRPr="003C2339">
        <w:rPr>
          <w:rStyle w:val="Style13ptBold"/>
        </w:rPr>
        <w:t xml:space="preserve">Pizzigati 21 </w:t>
      </w:r>
    </w:p>
    <w:p w14:paraId="26F0A714" w14:textId="77777777" w:rsidR="004C51D3" w:rsidRDefault="004C51D3" w:rsidP="004C51D3">
      <w:pPr>
        <w:rPr>
          <w:sz w:val="16"/>
        </w:rPr>
      </w:pPr>
      <w:r>
        <w:rPr>
          <w:sz w:val="16"/>
        </w:rPr>
        <w:t xml:space="preserve">(Veteran labor journalist and Institute for Policy Studies associate fellow Sam Pizzigati co-edits Inequality.org, the Institute’s weekly newsletter on our great divides. He also contributes a regular column to OtherWords, the IPS national nonprofit editorial service. </w:t>
      </w:r>
      <w:hyperlink r:id="rId29" w:history="1">
        <w:r w:rsidRPr="00466D3C">
          <w:rPr>
            <w:rStyle w:val="Hyperlink"/>
            <w:sz w:val="16"/>
          </w:rPr>
          <w:t>https://ips-dc.org/our-billionaires-are-blasting-off-good-riddance/</w:t>
        </w:r>
      </w:hyperlink>
      <w:r>
        <w:rPr>
          <w:sz w:val="16"/>
        </w:rPr>
        <w:t xml:space="preserve">, 7-17) </w:t>
      </w:r>
    </w:p>
    <w:p w14:paraId="47F505CE" w14:textId="1322912F" w:rsidR="004C51D3" w:rsidRDefault="004C51D3" w:rsidP="004D6C03">
      <w:pPr>
        <w:rPr>
          <w:sz w:val="16"/>
        </w:rPr>
      </w:pPr>
      <w:r w:rsidRPr="003C2339">
        <w:rPr>
          <w:sz w:val="16"/>
        </w:rPr>
        <w:t xml:space="preserve">Let’s enjoy the ridicule. But </w:t>
      </w:r>
      <w:r w:rsidRPr="003C2339">
        <w:rPr>
          <w:rStyle w:val="StyleUnderline"/>
        </w:rPr>
        <w:t>let’s not treat the billionaire space race as a laughing matter</w:t>
      </w:r>
      <w:r w:rsidRPr="003C2339">
        <w:rPr>
          <w:sz w:val="16"/>
        </w:rPr>
        <w:t xml:space="preserve">. </w:t>
      </w:r>
      <w:r w:rsidRPr="003C2339">
        <w:rPr>
          <w:rStyle w:val="Emphasis"/>
        </w:rPr>
        <w:t>Let’s see it as a wake-up call</w:t>
      </w:r>
      <w:r w:rsidRPr="003C2339">
        <w:rPr>
          <w:sz w:val="16"/>
        </w:rPr>
        <w:t xml:space="preserve">, </w:t>
      </w:r>
      <w:r w:rsidRPr="003C2339">
        <w:rPr>
          <w:rStyle w:val="StyleUnderline"/>
        </w:rPr>
        <w:t xml:space="preserve">a reminder that we don’t only get billionaires when wealth concentrates. We get a society that </w:t>
      </w:r>
      <w:r w:rsidRPr="003C2339">
        <w:rPr>
          <w:rStyle w:val="Emphasis"/>
        </w:rPr>
        <w:t>revolves around the egos</w:t>
      </w:r>
      <w:r w:rsidRPr="003C2339">
        <w:rPr>
          <w:rStyle w:val="StyleUnderline"/>
        </w:rPr>
        <w:t xml:space="preserve"> of the most affluent among us and an economy where the needs of average people go </w:t>
      </w:r>
      <w:r w:rsidRPr="003C2339">
        <w:rPr>
          <w:rStyle w:val="Emphasis"/>
        </w:rPr>
        <w:t>unmet and don’t particularly matter</w:t>
      </w:r>
      <w:r w:rsidRPr="003C2339">
        <w:rPr>
          <w:rStyle w:val="StyleUnderline"/>
        </w:rPr>
        <w:t>.</w:t>
      </w:r>
      <w:r>
        <w:rPr>
          <w:rStyle w:val="StyleUnderline"/>
        </w:rPr>
        <w:t xml:space="preserve"> </w:t>
      </w:r>
      <w:r w:rsidRPr="003C2339">
        <w:rPr>
          <w:rStyle w:val="StyleUnderline"/>
        </w:rPr>
        <w:t>Characters like</w:t>
      </w:r>
      <w:r w:rsidRPr="003C2339">
        <w:rPr>
          <w:sz w:val="16"/>
        </w:rPr>
        <w:t xml:space="preserve"> Elon </w:t>
      </w:r>
      <w:r w:rsidRPr="003C2339">
        <w:rPr>
          <w:rStyle w:val="StyleUnderline"/>
        </w:rPr>
        <w:t>Musk,</w:t>
      </w:r>
      <w:r w:rsidRPr="003C2339">
        <w:rPr>
          <w:sz w:val="16"/>
        </w:rPr>
        <w:t xml:space="preserve"> notes Paris Max, host of the Tech Won’t Save Us podcast, </w:t>
      </w:r>
      <w:r w:rsidRPr="003C2339">
        <w:rPr>
          <w:rStyle w:val="Emphasis"/>
        </w:rPr>
        <w:t>are using “misleading narratives about space to fuel public excitement</w:t>
      </w:r>
      <w:r w:rsidRPr="003C2339">
        <w:rPr>
          <w:sz w:val="16"/>
        </w:rPr>
        <w:t xml:space="preserve">” </w:t>
      </w:r>
      <w:r w:rsidRPr="003C2339">
        <w:rPr>
          <w:rStyle w:val="StyleUnderline"/>
        </w:rPr>
        <w:t>and gain tax-dollar support for various projects “designed to work best</w:t>
      </w:r>
      <w:r w:rsidRPr="003C2339">
        <w:rPr>
          <w:sz w:val="16"/>
        </w:rPr>
        <w:t xml:space="preserve"> — </w:t>
      </w:r>
      <w:r w:rsidRPr="003C2339">
        <w:rPr>
          <w:rStyle w:val="Emphasis"/>
        </w:rPr>
        <w:t>if not exclusively — for the elite</w:t>
      </w:r>
      <w:r w:rsidRPr="003C2339">
        <w:rPr>
          <w:sz w:val="16"/>
        </w:rPr>
        <w:t xml:space="preserve">.” </w:t>
      </w:r>
      <w:r w:rsidRPr="003C2339">
        <w:rPr>
          <w:rStyle w:val="StyleUnderline"/>
        </w:rPr>
        <w:t>The three corporate space shells</w:t>
      </w:r>
      <w:r w:rsidRPr="003C2339">
        <w:rPr>
          <w:sz w:val="16"/>
        </w:rPr>
        <w:t xml:space="preserve"> for Musk, Bezos, and Branson — SpaceX, Blue Origin, and Virgin Galactic — ha</w:t>
      </w:r>
      <w:r w:rsidRPr="003C2339">
        <w:rPr>
          <w:rStyle w:val="Emphasis"/>
        </w:rPr>
        <w:t>ve “all benefited greatly through partnerships with NASA and the US military,</w:t>
      </w:r>
      <w:r w:rsidRPr="003C2339">
        <w:rPr>
          <w:sz w:val="16"/>
        </w:rPr>
        <w:t xml:space="preserve">” notes CNN Business. </w:t>
      </w:r>
      <w:r w:rsidRPr="003C2339">
        <w:rPr>
          <w:rStyle w:val="StyleUnderline"/>
        </w:rPr>
        <w:t>Their common corporate goal: to get satellites, people, and cargo “into space cheaper and quicker than has been possible in decades past.”</w:t>
      </w:r>
      <w:r>
        <w:rPr>
          <w:rStyle w:val="StyleUnderline"/>
        </w:rPr>
        <w:t xml:space="preserve"> </w:t>
      </w:r>
      <w:r w:rsidRPr="003C2339">
        <w:rPr>
          <w:rStyle w:val="StyleUnderline"/>
        </w:rPr>
        <w:t>Branson,</w:t>
      </w:r>
      <w:r w:rsidRPr="003C2339">
        <w:rPr>
          <w:sz w:val="16"/>
        </w:rPr>
        <w:t xml:space="preserve"> for his part, </w:t>
      </w:r>
      <w:r w:rsidRPr="003C2339">
        <w:rPr>
          <w:rStyle w:val="StyleUnderline"/>
        </w:rPr>
        <w:t>is hawking tickets for roundtrips</w:t>
      </w:r>
      <w:r w:rsidRPr="003C2339">
        <w:rPr>
          <w:sz w:val="16"/>
        </w:rPr>
        <w:t xml:space="preserve"> “to the edge of the atmosphere and back,” at $250,000 per head. He’s planning some 400 such trips a year, observes British journalist Oliver Bullough, </w:t>
      </w:r>
      <w:r w:rsidRPr="003C2339">
        <w:rPr>
          <w:rStyle w:val="StyleUnderline"/>
        </w:rPr>
        <w:t>about “</w:t>
      </w:r>
      <w:r w:rsidRPr="003C2339">
        <w:rPr>
          <w:rStyle w:val="Emphasis"/>
        </w:rPr>
        <w:t>almost as bad an idea as racing to see who can burn the rainforest quickest</w:t>
      </w:r>
      <w:r w:rsidRPr="003C2339">
        <w:rPr>
          <w:rStyle w:val="StyleUnderline"/>
        </w:rPr>
        <w:t>.”</w:t>
      </w:r>
      <w:r w:rsidRPr="003C2339">
        <w:rPr>
          <w:sz w:val="16"/>
        </w:rPr>
        <w:t xml:space="preserve"> </w:t>
      </w:r>
      <w:r w:rsidRPr="003C2339">
        <w:rPr>
          <w:rStyle w:val="StyleUnderline"/>
        </w:rPr>
        <w:t xml:space="preserve">The annual UN Emissions Gap Report last year concluded that the world’s richest 1 percent do more to foul the atmosphere than the </w:t>
      </w:r>
      <w:r w:rsidRPr="003C2339">
        <w:rPr>
          <w:rStyle w:val="Emphasis"/>
        </w:rPr>
        <w:t>entire poorest 50 percent</w:t>
      </w:r>
      <w:r w:rsidRPr="003C2339">
        <w:rPr>
          <w:rStyle w:val="StyleUnderline"/>
        </w:rPr>
        <w:t xml:space="preserve"> combined.</w:t>
      </w:r>
      <w:r w:rsidRPr="003C2339">
        <w:rPr>
          <w:sz w:val="16"/>
        </w:rPr>
        <w:t xml:space="preserve"> That top 1 percent, the UN report adds, would have to “reduce its footprint by a factor of 30 to stay in line” with the 2015 Paris Agreement targets. Opening space to rich people’s joyrides would stomp that footprint even bigger. </w:t>
      </w:r>
      <w:r w:rsidRPr="003C2339">
        <w:rPr>
          <w:rStyle w:val="StyleUnderline"/>
        </w:rPr>
        <w:t>Bezos and Musk seem to have grander dreams than mere space tourism. They’re looking “to colonize the cosmos</w:t>
      </w:r>
      <w:r w:rsidRPr="003C2339">
        <w:rPr>
          <w:sz w:val="16"/>
        </w:rPr>
        <w:t xml:space="preserve">,” with Bezos pushing “artificial tube-like structures floating close to Earth” and Musk talking up the terraforming of Mars. They essentially see space as a refuge from an increasingly inhospitable planet Earth. </w:t>
      </w:r>
      <w:r w:rsidRPr="003C2339">
        <w:rPr>
          <w:rStyle w:val="Emphasis"/>
        </w:rPr>
        <w:t>They expect tax-dollar support to make their various pipedreams come true.</w:t>
      </w:r>
      <w:r>
        <w:rPr>
          <w:rStyle w:val="Emphasis"/>
        </w:rPr>
        <w:t xml:space="preserve"> </w:t>
      </w:r>
      <w:r w:rsidRPr="003C2339">
        <w:rPr>
          <w:sz w:val="16"/>
        </w:rPr>
        <w:t xml:space="preserve">And </w:t>
      </w:r>
      <w:r w:rsidRPr="003C2339">
        <w:rPr>
          <w:rStyle w:val="StyleUnderline"/>
        </w:rPr>
        <w:t>how should we respond to all this? We should</w:t>
      </w:r>
      <w:r w:rsidRPr="003C2339">
        <w:rPr>
          <w:sz w:val="16"/>
        </w:rPr>
        <w:t xml:space="preserve">, of course, be </w:t>
      </w:r>
      <w:r w:rsidRPr="003C2339">
        <w:rPr>
          <w:rStyle w:val="Emphasis"/>
        </w:rPr>
        <w:t>working to create a more hospitable planet for all humanity</w:t>
      </w:r>
      <w:r w:rsidRPr="003C2339">
        <w:rPr>
          <w:sz w:val="16"/>
        </w:rPr>
        <w:t xml:space="preserve">. In the meantime, </w:t>
      </w:r>
      <w:r w:rsidRPr="003C2339">
        <w:rPr>
          <w:rStyle w:val="StyleUnderline"/>
        </w:rPr>
        <w:t>several egalitarian wags have been circulating online petitions that urge our terrestrial authorities not to let orbiting billionaires back on Earth.</w:t>
      </w:r>
      <w:r>
        <w:rPr>
          <w:rStyle w:val="StyleUnderline"/>
        </w:rPr>
        <w:t xml:space="preserve"> </w:t>
      </w:r>
      <w:r w:rsidRPr="003C2339">
        <w:rPr>
          <w:sz w:val="16"/>
        </w:rPr>
        <w:t>“</w:t>
      </w:r>
      <w:r w:rsidRPr="003C2339">
        <w:rPr>
          <w:rStyle w:val="Emphasis"/>
        </w:rPr>
        <w:t xml:space="preserve">Billionaires should not exist…on Earth or in space, but should they decide the latter, they should stay there,” </w:t>
      </w:r>
      <w:r w:rsidRPr="003C2339">
        <w:rPr>
          <w:sz w:val="16"/>
        </w:rPr>
        <w:t xml:space="preserve">reads one petition nearing 200,000 signatures. Ric </w:t>
      </w:r>
      <w:r w:rsidRPr="003C2339">
        <w:rPr>
          <w:rStyle w:val="StyleUnderline"/>
        </w:rPr>
        <w:t>Geiger, the 31-year-old automotive supplies account manager behind that effort, is hoping his petition helps the issue of maldistributed wealth “reach a broader platform.”</w:t>
      </w:r>
      <w:r>
        <w:rPr>
          <w:rStyle w:val="StyleUnderline"/>
        </w:rPr>
        <w:t xml:space="preserve"> </w:t>
      </w:r>
      <w:r w:rsidRPr="003C2339">
        <w:rPr>
          <w:rStyle w:val="Emphasis"/>
        </w:rPr>
        <w:t>Activists like Geiger are going down the right track. We don’t need billionaires out to “conquer space.” We need to conquer inequality.</w:t>
      </w:r>
      <w:r>
        <w:rPr>
          <w:rStyle w:val="Emphasis"/>
        </w:rPr>
        <w:t xml:space="preserve"> </w:t>
      </w:r>
    </w:p>
    <w:p w14:paraId="1DEC8389" w14:textId="77777777" w:rsidR="004C51D3" w:rsidRDefault="004C51D3" w:rsidP="004C51D3">
      <w:pPr>
        <w:pStyle w:val="Heading4"/>
      </w:pPr>
      <w:r>
        <w:t>Private space is funded by tax evasion- this guts the states ability to tackle terrestrial existential risks like climate change</w:t>
      </w:r>
    </w:p>
    <w:p w14:paraId="157ECE21" w14:textId="77777777" w:rsidR="004C51D3" w:rsidRPr="0013543E" w:rsidRDefault="004C51D3" w:rsidP="004C51D3">
      <w:pPr>
        <w:rPr>
          <w:rStyle w:val="Style13ptBold"/>
        </w:rPr>
      </w:pPr>
      <w:r w:rsidRPr="0013543E">
        <w:rPr>
          <w:rStyle w:val="Style13ptBold"/>
        </w:rPr>
        <w:t>Makowski 21</w:t>
      </w:r>
    </w:p>
    <w:p w14:paraId="3CB673AC" w14:textId="77777777" w:rsidR="004C51D3" w:rsidRDefault="004C51D3" w:rsidP="004C51D3">
      <w:pPr>
        <w:rPr>
          <w:sz w:val="16"/>
        </w:rPr>
      </w:pPr>
      <w:r>
        <w:rPr>
          <w:sz w:val="16"/>
        </w:rPr>
        <w:t xml:space="preserve">(Mike, Organizer/Writer, </w:t>
      </w:r>
      <w:hyperlink r:id="rId30" w:history="1">
        <w:r w:rsidRPr="00466D3C">
          <w:rPr>
            <w:rStyle w:val="Hyperlink"/>
            <w:sz w:val="16"/>
          </w:rPr>
          <w:t>https://progressive.org/latest/planet-burns-billionaires-take-to-sky-makowski-210722/</w:t>
        </w:r>
      </w:hyperlink>
      <w:r>
        <w:rPr>
          <w:sz w:val="16"/>
        </w:rPr>
        <w:t xml:space="preserve">, 7-22) </w:t>
      </w:r>
    </w:p>
    <w:p w14:paraId="5E7053AD" w14:textId="302861F6" w:rsidR="004C51D3" w:rsidRDefault="004C51D3" w:rsidP="004D6C03">
      <w:pPr>
        <w:rPr>
          <w:sz w:val="16"/>
        </w:rPr>
      </w:pPr>
      <w:r w:rsidRPr="0013543E">
        <w:rPr>
          <w:rStyle w:val="StyleUnderline"/>
        </w:rPr>
        <w:t>While record-breaking wildfires burned</w:t>
      </w:r>
      <w:r w:rsidRPr="0013543E">
        <w:rPr>
          <w:sz w:val="16"/>
        </w:rPr>
        <w:t xml:space="preserve"> across the Western United States, </w:t>
      </w:r>
      <w:r w:rsidRPr="0013543E">
        <w:rPr>
          <w:rStyle w:val="StyleUnderline"/>
        </w:rPr>
        <w:t>Amazon CEO and billionaire</w:t>
      </w:r>
      <w:r w:rsidRPr="0013543E">
        <w:rPr>
          <w:sz w:val="16"/>
        </w:rPr>
        <w:t xml:space="preserve"> Jeff </w:t>
      </w:r>
      <w:r w:rsidRPr="0013543E">
        <w:rPr>
          <w:rStyle w:val="StyleUnderline"/>
        </w:rPr>
        <w:t>Bezos stepped out of his space capsule to a crowd of cheering fans</w:t>
      </w:r>
      <w:r w:rsidRPr="0013543E">
        <w:rPr>
          <w:sz w:val="16"/>
        </w:rPr>
        <w:t xml:space="preserve">. His company Blue Origin’s first launch into space was a success. Bezos became the second billionaire to reach space and cement his stature as a leading private space industry figure. The three billionaires building the private space industry so far are: Richard Branson with Virgin Galactic, Elon Musk with SpaceX and Bezos with Blue Origin. . Musk has yet to make the trip to space himself. Upon his return, </w:t>
      </w:r>
      <w:r w:rsidRPr="0013543E">
        <w:rPr>
          <w:rStyle w:val="StyleUnderline"/>
        </w:rPr>
        <w:t>Bezos made it a point to thank Amazon workers, who “paid for all this,” a stark contrast to the working conditions in Amazon warehouses and the union-busting efforts pushed by Amazon around the country.</w:t>
      </w:r>
      <w:r>
        <w:rPr>
          <w:rStyle w:val="StyleUnderline"/>
        </w:rPr>
        <w:t xml:space="preserve"> </w:t>
      </w:r>
      <w:r w:rsidRPr="0013543E">
        <w:rPr>
          <w:rStyle w:val="StyleUnderline"/>
        </w:rPr>
        <w:t>After his return, with a cowboy hat on his head and a childlike grin on his face, Bezos fashioned himself a sort of jolly frontiersman</w:t>
      </w:r>
      <w:r w:rsidRPr="0013543E">
        <w:rPr>
          <w:sz w:val="16"/>
        </w:rPr>
        <w:t xml:space="preserve">. Indeed, </w:t>
      </w:r>
      <w:r w:rsidRPr="0013543E">
        <w:rPr>
          <w:rStyle w:val="StyleUnderline"/>
        </w:rPr>
        <w:t xml:space="preserve">these billionaires see themselves as </w:t>
      </w:r>
      <w:r w:rsidRPr="0013543E">
        <w:rPr>
          <w:rStyle w:val="Emphasis"/>
        </w:rPr>
        <w:t>virtuous trailblazers of a new space age.</w:t>
      </w:r>
      <w:r>
        <w:rPr>
          <w:rStyle w:val="Emphasis"/>
        </w:rPr>
        <w:t xml:space="preserve"> </w:t>
      </w:r>
      <w:r w:rsidRPr="0013543E">
        <w:rPr>
          <w:sz w:val="16"/>
        </w:rPr>
        <w:t xml:space="preserve">Branson, who preceded Bezos’s space trip by about a week, nearly said as much. “If we can do this,” exclaimed Branson as he looked out of the spacecraft's window, down at the rest of us, “just imagine what you can do.” With a billion dollars, he should have added. </w:t>
      </w:r>
      <w:r w:rsidRPr="0013543E">
        <w:rPr>
          <w:rStyle w:val="StyleUnderline"/>
        </w:rPr>
        <w:t>What do these men share in common beyond their money, eccentricities, and desire to float in space? They don’t like paying taxes</w:t>
      </w:r>
      <w:r w:rsidRPr="0013543E">
        <w:rPr>
          <w:sz w:val="16"/>
        </w:rPr>
        <w:t xml:space="preserve">. </w:t>
      </w:r>
      <w:r w:rsidRPr="0013543E">
        <w:rPr>
          <w:rStyle w:val="StyleUnderline"/>
        </w:rPr>
        <w:t>Branson has moved billions between tax havens to avoid paying</w:t>
      </w:r>
      <w:r w:rsidRPr="0013543E">
        <w:rPr>
          <w:sz w:val="16"/>
        </w:rPr>
        <w:t xml:space="preserve"> in his home country of England. </w:t>
      </w:r>
      <w:r w:rsidRPr="0013543E">
        <w:rPr>
          <w:rStyle w:val="StyleUnderline"/>
        </w:rPr>
        <w:t>A groundbreaking ProPublica investigation revealed that most of the United States’ richest billionaires maneuver their fortunes to pay less taxes than most Americans. For a number of years, Bezos and Musk, the two richest men in the world, paid no federal income taxes.</w:t>
      </w:r>
      <w:r>
        <w:rPr>
          <w:rStyle w:val="StyleUnderline"/>
        </w:rPr>
        <w:t xml:space="preserve"> </w:t>
      </w:r>
      <w:r w:rsidRPr="0013543E">
        <w:rPr>
          <w:sz w:val="16"/>
        </w:rPr>
        <w:t xml:space="preserve">While Branson has the more docile plan of business expansion and commercial space travel (think space tourism), </w:t>
      </w:r>
      <w:r w:rsidRPr="0013543E">
        <w:rPr>
          <w:rStyle w:val="StyleUnderline"/>
        </w:rPr>
        <w:t>Bezos and Musk share a more intense ambition: a vision of capital-led space expansion and settlement. Bezos envisions settlements on the moon. Musk, famously, locates humanity’s future in the colonization of Mars.</w:t>
      </w:r>
      <w:r>
        <w:rPr>
          <w:rStyle w:val="StyleUnderline"/>
        </w:rPr>
        <w:t xml:space="preserve"> </w:t>
      </w:r>
      <w:r w:rsidRPr="0013543E">
        <w:rPr>
          <w:rStyle w:val="StyleUnderline"/>
        </w:rPr>
        <w:t>Behind their space ambitions is a recognition of the more earthly challenges to our future</w:t>
      </w:r>
      <w:r w:rsidRPr="0013543E">
        <w:rPr>
          <w:sz w:val="16"/>
        </w:rPr>
        <w:t xml:space="preserve">: </w:t>
      </w:r>
      <w:r w:rsidRPr="0013543E">
        <w:rPr>
          <w:rStyle w:val="Emphasis"/>
        </w:rPr>
        <w:t>the depletion of resources, population growth, and most importantly, climate change</w:t>
      </w:r>
      <w:r w:rsidRPr="0013543E">
        <w:rPr>
          <w:sz w:val="16"/>
        </w:rPr>
        <w:t xml:space="preserve">. In his post-launch briefing, </w:t>
      </w:r>
      <w:r w:rsidRPr="0013543E">
        <w:rPr>
          <w:rStyle w:val="StyleUnderline"/>
        </w:rPr>
        <w:t>Bezos even spoke of the Earth’s fragility and the need to protect it</w:t>
      </w:r>
      <w:r w:rsidRPr="0013543E">
        <w:rPr>
          <w:sz w:val="16"/>
        </w:rPr>
        <w:t xml:space="preserve">. “As we move about the Earth, we damage it,” he said. In a separate interview, he stressed the need to keep Earth “as this beautiful gem of a planet that it is.” </w:t>
      </w:r>
      <w:r w:rsidRPr="0013543E">
        <w:rPr>
          <w:rStyle w:val="Emphasis"/>
        </w:rPr>
        <w:t>Admissions like this demonstrate a willful ignorance of the billionaires’ own complicity in these existential crises</w:t>
      </w:r>
      <w:r w:rsidRPr="0013543E">
        <w:rPr>
          <w:sz w:val="16"/>
        </w:rPr>
        <w:t xml:space="preserve">. Bezos’s </w:t>
      </w:r>
      <w:r w:rsidRPr="0013543E">
        <w:rPr>
          <w:rStyle w:val="StyleUnderline"/>
        </w:rPr>
        <w:t>Amazon</w:t>
      </w:r>
      <w:r w:rsidRPr="0013543E">
        <w:rPr>
          <w:sz w:val="16"/>
        </w:rPr>
        <w:t xml:space="preserve"> in particular </w:t>
      </w:r>
      <w:r w:rsidRPr="0013543E">
        <w:rPr>
          <w:rStyle w:val="Emphasis"/>
        </w:rPr>
        <w:t>has become a pollution behemoth</w:t>
      </w:r>
      <w:r w:rsidRPr="0013543E">
        <w:rPr>
          <w:sz w:val="16"/>
        </w:rPr>
        <w:t xml:space="preserve">. The company is </w:t>
      </w:r>
      <w:r w:rsidRPr="0013543E">
        <w:rPr>
          <w:rStyle w:val="StyleUnderline"/>
        </w:rPr>
        <w:t>responsible for a carbon footprint that rivals that of some countries</w:t>
      </w:r>
      <w:r w:rsidRPr="0013543E">
        <w:rPr>
          <w:sz w:val="16"/>
        </w:rPr>
        <w:t xml:space="preserve">. At the same time, </w:t>
      </w:r>
      <w:r w:rsidRPr="0013543E">
        <w:rPr>
          <w:rStyle w:val="StyleUnderline"/>
        </w:rPr>
        <w:t>Bezos and his company fund a leading climate-change-denial think tank and reject grassroots employee demands for greater climate action</w:t>
      </w:r>
      <w:r w:rsidRPr="0013543E">
        <w:rPr>
          <w:sz w:val="16"/>
        </w:rPr>
        <w:t xml:space="preserve">. Bezos may be giving more attention to the company’s climate impact; Amazon has created the Amazon Climate Pledge to reach net zero emission by 2040, and Bezos himself has pledged $10 billion toward the new Bezos Earth Fund. But, one year after creating the pledge, the company’s carbon emissions increased by 19 percent, and Bezos has only given a fraction of his pledge. </w:t>
      </w:r>
      <w:r w:rsidRPr="0013543E">
        <w:rPr>
          <w:rStyle w:val="StyleUnderline"/>
        </w:rPr>
        <w:t xml:space="preserve">Climate change is an </w:t>
      </w:r>
      <w:r w:rsidRPr="0013543E">
        <w:rPr>
          <w:rStyle w:val="Emphasis"/>
        </w:rPr>
        <w:t>immediate crisis</w:t>
      </w:r>
      <w:r w:rsidRPr="0013543E">
        <w:rPr>
          <w:rStyle w:val="StyleUnderline"/>
        </w:rPr>
        <w:t xml:space="preserve"> that</w:t>
      </w:r>
      <w:r w:rsidRPr="0013543E">
        <w:rPr>
          <w:sz w:val="16"/>
        </w:rPr>
        <w:t xml:space="preserve">, at this point, </w:t>
      </w:r>
      <w:r w:rsidRPr="0013543E">
        <w:rPr>
          <w:rStyle w:val="StyleUnderline"/>
        </w:rPr>
        <w:t>we are in a stage of harm management and not prevention</w:t>
      </w:r>
      <w:r w:rsidRPr="0013543E">
        <w:rPr>
          <w:sz w:val="16"/>
        </w:rPr>
        <w:t xml:space="preserve">. Proponents of the Green New Deal argue that </w:t>
      </w:r>
      <w:r w:rsidRPr="0013543E">
        <w:rPr>
          <w:rStyle w:val="StyleUnderline"/>
        </w:rPr>
        <w:t>to salvage our planet and its inhabitants requires a war-like scale of mobilization. Estimates of the cost of reconstructing a new, green economy usually amount to trillions of dollars of government spending.</w:t>
      </w:r>
      <w:r>
        <w:rPr>
          <w:rStyle w:val="StyleUnderline"/>
        </w:rPr>
        <w:t xml:space="preserve"> </w:t>
      </w:r>
      <w:r w:rsidRPr="0013543E">
        <w:rPr>
          <w:sz w:val="16"/>
        </w:rPr>
        <w:t xml:space="preserve">In short, $10 billion isn’t going to cut it. </w:t>
      </w:r>
      <w:r w:rsidRPr="0013543E">
        <w:rPr>
          <w:rStyle w:val="StyleUnderline"/>
        </w:rPr>
        <w:t xml:space="preserve">Today’s billionaires exhibit a power that </w:t>
      </w:r>
      <w:r w:rsidRPr="0013543E">
        <w:rPr>
          <w:rStyle w:val="Emphasis"/>
        </w:rPr>
        <w:t>entire countries once only dreamt of</w:t>
      </w:r>
      <w:r w:rsidRPr="0013543E">
        <w:rPr>
          <w:rStyle w:val="StyleUnderline"/>
        </w:rPr>
        <w:t>—and many still do</w:t>
      </w:r>
      <w:r w:rsidRPr="0013543E">
        <w:rPr>
          <w:sz w:val="16"/>
        </w:rPr>
        <w:t xml:space="preserve">. </w:t>
      </w:r>
      <w:r w:rsidRPr="0013543E">
        <w:rPr>
          <w:rStyle w:val="StyleUnderline"/>
        </w:rPr>
        <w:t xml:space="preserve">Where some find inspiration and awe, a growing number of people are </w:t>
      </w:r>
      <w:r w:rsidRPr="0013543E">
        <w:rPr>
          <w:rStyle w:val="Emphasis"/>
        </w:rPr>
        <w:t>disillusioned with the glaring, shocking inequality of billionaires doing somersaults in zero gravity</w:t>
      </w:r>
      <w:r w:rsidRPr="0013543E">
        <w:rPr>
          <w:rStyle w:val="StyleUnderline"/>
        </w:rPr>
        <w:t>.</w:t>
      </w:r>
      <w:r>
        <w:rPr>
          <w:rStyle w:val="StyleUnderline"/>
        </w:rPr>
        <w:t xml:space="preserve"> </w:t>
      </w:r>
      <w:r w:rsidRPr="0013543E">
        <w:rPr>
          <w:sz w:val="16"/>
        </w:rPr>
        <w:t xml:space="preserve">Even rocket launches have lost the shine they once held. Whereas in 1969 a country watched, captivated, as the first American stepped foot on the moon, this past summer, Elon Musk’s SpaceX successful launching in Florida was merely a blink in the news cycle. Why? To be frank, we had larger and more immediate concerns at home on Earth. And we still do. </w:t>
      </w:r>
      <w:r w:rsidRPr="0013543E">
        <w:rPr>
          <w:rStyle w:val="StyleUnderline"/>
        </w:rPr>
        <w:t>Inequality levels in the United States are among the highest levels ever recorded. During the pandemic, U.S. billionaires have collectively increased their fortunes by more than $1 trillion.</w:t>
      </w:r>
      <w:r w:rsidRPr="0013543E">
        <w:rPr>
          <w:sz w:val="16"/>
        </w:rPr>
        <w:t xml:space="preserve"> A survey shortly before the pandemic showed that nearly 70 percent of Americans don’t have more than $1,000 saved. Upon his return from the sky, Bezos made it a point to thank Amazon workers, who “paid for all this.” This rhetorical thanks is a stark contrast to the working conditions in Amazon warehouses and the union-busting efforts pushed by Amazon around the country. </w:t>
      </w:r>
      <w:r w:rsidRPr="0013543E">
        <w:rPr>
          <w:rStyle w:val="Emphasis"/>
        </w:rPr>
        <w:t>It’s important to remember how these billionaires made their money and what their space race really means while so many issues persist at home</w:t>
      </w:r>
      <w:r w:rsidRPr="0013543E">
        <w:rPr>
          <w:sz w:val="16"/>
        </w:rPr>
        <w:t xml:space="preserve">. </w:t>
      </w:r>
      <w:r w:rsidRPr="0013543E">
        <w:rPr>
          <w:rStyle w:val="StyleUnderline"/>
        </w:rPr>
        <w:t xml:space="preserve">While they continue their privatized space race, </w:t>
      </w:r>
      <w:r w:rsidRPr="0013543E">
        <w:rPr>
          <w:rStyle w:val="Emphasis"/>
        </w:rPr>
        <w:t>the rest of humanity is imperiled.</w:t>
      </w:r>
      <w:r w:rsidRPr="0013543E">
        <w:rPr>
          <w:sz w:val="16"/>
        </w:rPr>
        <w:t xml:space="preserve"> </w:t>
      </w:r>
      <w:r w:rsidRPr="0013543E">
        <w:rPr>
          <w:rStyle w:val="StyleUnderline"/>
        </w:rPr>
        <w:t xml:space="preserve">The planet will continue to burn, and inequality will worsen until massive action and investment is taken, </w:t>
      </w:r>
      <w:r w:rsidRPr="0013543E">
        <w:rPr>
          <w:rStyle w:val="Emphasis"/>
        </w:rPr>
        <w:t>which means billionaires finally paying their fair share.</w:t>
      </w:r>
      <w:r>
        <w:rPr>
          <w:rStyle w:val="StyleUnderline"/>
        </w:rPr>
        <w:t xml:space="preserve"> </w:t>
      </w:r>
      <w:r w:rsidRPr="0013543E">
        <w:rPr>
          <w:rStyle w:val="StyleUnderline"/>
        </w:rPr>
        <w:t xml:space="preserve">Billionaires would do best to put their space race on pause and focus </w:t>
      </w:r>
      <w:r w:rsidRPr="0013543E">
        <w:rPr>
          <w:rStyle w:val="Emphasis"/>
        </w:rPr>
        <w:t>more of their attention on this planet.</w:t>
      </w:r>
      <w:r>
        <w:rPr>
          <w:rStyle w:val="Emphasis"/>
        </w:rPr>
        <w:t xml:space="preserve"> </w:t>
      </w:r>
    </w:p>
    <w:p w14:paraId="164707D7" w14:textId="77777777" w:rsidR="004C51D3" w:rsidRDefault="004C51D3" w:rsidP="004C51D3">
      <w:pPr>
        <w:pStyle w:val="Heading4"/>
      </w:pPr>
      <w:r>
        <w:t>Taxing billionaires can fix gaps in government funding</w:t>
      </w:r>
    </w:p>
    <w:p w14:paraId="3E047D7A" w14:textId="77777777" w:rsidR="004C51D3" w:rsidRPr="008325D3" w:rsidRDefault="004C51D3" w:rsidP="004C51D3">
      <w:pPr>
        <w:rPr>
          <w:rStyle w:val="Style13ptBold"/>
          <w:lang w:val="de-DE"/>
        </w:rPr>
      </w:pPr>
      <w:r w:rsidRPr="008325D3">
        <w:rPr>
          <w:rStyle w:val="Style13ptBold"/>
          <w:lang w:val="de-DE"/>
        </w:rPr>
        <w:t>Silverman 21</w:t>
      </w:r>
    </w:p>
    <w:p w14:paraId="4D4E77E7" w14:textId="77777777" w:rsidR="004C51D3" w:rsidRPr="008325D3" w:rsidRDefault="004C51D3" w:rsidP="004C51D3">
      <w:pPr>
        <w:rPr>
          <w:sz w:val="16"/>
          <w:lang w:val="de-DE"/>
        </w:rPr>
      </w:pPr>
      <w:r w:rsidRPr="008325D3">
        <w:rPr>
          <w:sz w:val="16"/>
          <w:lang w:val="de-DE"/>
        </w:rPr>
        <w:t>(</w:t>
      </w:r>
      <w:hyperlink r:id="rId31" w:history="1">
        <w:r w:rsidRPr="008325D3">
          <w:rPr>
            <w:rStyle w:val="Hyperlink"/>
            <w:sz w:val="16"/>
            <w:lang w:val="de-DE"/>
          </w:rPr>
          <w:t>https://www.commondreams.org/newswire/2021/07/12/bezos-thrill-ride-insult-millions-earth-struggling-make-ends-meet</w:t>
        </w:r>
      </w:hyperlink>
      <w:r w:rsidRPr="008325D3">
        <w:rPr>
          <w:sz w:val="16"/>
          <w:lang w:val="de-DE"/>
        </w:rPr>
        <w:t xml:space="preserve">, 7-12) </w:t>
      </w:r>
    </w:p>
    <w:p w14:paraId="565AB6CD" w14:textId="77777777" w:rsidR="004C51D3" w:rsidRPr="008325D3" w:rsidRDefault="004C51D3" w:rsidP="004C51D3">
      <w:pPr>
        <w:rPr>
          <w:sz w:val="16"/>
        </w:rPr>
      </w:pPr>
      <w:r w:rsidRPr="008325D3">
        <w:rPr>
          <w:sz w:val="16"/>
        </w:rPr>
        <w:t xml:space="preserve">WASHINGTON </w:t>
      </w:r>
      <w:r w:rsidRPr="008325D3">
        <w:rPr>
          <w:rStyle w:val="StyleUnderline"/>
        </w:rPr>
        <w:t>- In response to</w:t>
      </w:r>
      <w:r w:rsidRPr="008325D3">
        <w:rPr>
          <w:sz w:val="16"/>
        </w:rPr>
        <w:t xml:space="preserve"> Jeff </w:t>
      </w:r>
      <w:r w:rsidRPr="008325D3">
        <w:rPr>
          <w:rStyle w:val="StyleUnderline"/>
        </w:rPr>
        <w:t>Bezos’ scheduled space flight</w:t>
      </w:r>
      <w:r w:rsidRPr="008325D3">
        <w:rPr>
          <w:sz w:val="16"/>
        </w:rPr>
        <w:t xml:space="preserve">, Robbie </w:t>
      </w:r>
      <w:r w:rsidRPr="008325D3">
        <w:rPr>
          <w:rStyle w:val="StyleUnderline"/>
        </w:rPr>
        <w:t>Silverman, Senior Advocacy Manager for Oxfam America made the following statement</w:t>
      </w:r>
      <w:r w:rsidRPr="008325D3">
        <w:rPr>
          <w:sz w:val="16"/>
        </w:rPr>
        <w:t xml:space="preserve">: “Jeff </w:t>
      </w:r>
      <w:r w:rsidRPr="0085473C">
        <w:rPr>
          <w:rStyle w:val="StyleUnderline"/>
        </w:rPr>
        <w:t xml:space="preserve">Bezos’ 11-minute thrill ride to space is an </w:t>
      </w:r>
      <w:r w:rsidRPr="0085473C">
        <w:rPr>
          <w:rStyle w:val="Emphasis"/>
        </w:rPr>
        <w:t>insult to the millions</w:t>
      </w:r>
      <w:r w:rsidRPr="0085473C">
        <w:rPr>
          <w:rStyle w:val="StyleUnderline"/>
        </w:rPr>
        <w:t xml:space="preserve"> of people here on planet Earth who struggle every day to feed their families</w:t>
      </w:r>
      <w:r w:rsidRPr="008325D3">
        <w:rPr>
          <w:sz w:val="16"/>
        </w:rPr>
        <w:t xml:space="preserve"> and make ends meet. </w:t>
      </w:r>
      <w:r w:rsidRPr="0085473C">
        <w:rPr>
          <w:rStyle w:val="StyleUnderline"/>
        </w:rPr>
        <w:t>Many of them are the very Amazon workers who helped make Bezos the richest man in the world</w:t>
      </w:r>
      <w:r w:rsidRPr="008325D3">
        <w:rPr>
          <w:sz w:val="16"/>
        </w:rPr>
        <w:t xml:space="preserve">. </w:t>
      </w:r>
      <w:r w:rsidRPr="0085473C">
        <w:rPr>
          <w:rStyle w:val="StyleUnderline"/>
        </w:rPr>
        <w:t xml:space="preserve">We can’t forget that our </w:t>
      </w:r>
      <w:r w:rsidRPr="0085473C">
        <w:rPr>
          <w:rStyle w:val="Emphasis"/>
        </w:rPr>
        <w:t>backwards and corrupt tax system</w:t>
      </w:r>
      <w:r w:rsidRPr="0085473C">
        <w:rPr>
          <w:rStyle w:val="StyleUnderline"/>
        </w:rPr>
        <w:t xml:space="preserve"> has allowed the same person who pays next to no federal income tax to blow $7.5 billion on his own private aerospace company.</w:t>
      </w:r>
      <w:r>
        <w:rPr>
          <w:rStyle w:val="StyleUnderline"/>
        </w:rPr>
        <w:t xml:space="preserve"> </w:t>
      </w:r>
      <w:r w:rsidRPr="008325D3">
        <w:rPr>
          <w:sz w:val="16"/>
        </w:rPr>
        <w:t>“</w:t>
      </w:r>
      <w:r w:rsidRPr="0085473C">
        <w:rPr>
          <w:rStyle w:val="Emphasis"/>
        </w:rPr>
        <w:t>This is truly not rocket science</w:t>
      </w:r>
      <w:r w:rsidRPr="008325D3">
        <w:rPr>
          <w:sz w:val="16"/>
        </w:rPr>
        <w:t xml:space="preserve">. </w:t>
      </w:r>
      <w:r w:rsidRPr="0085473C">
        <w:rPr>
          <w:rStyle w:val="StyleUnderline"/>
        </w:rPr>
        <w:t>While hard working American families pay an average of 14% income tax each year, Bezos and the other billionaires in this obscene race to space should be required to pay their fair share.</w:t>
      </w:r>
      <w:r>
        <w:rPr>
          <w:rStyle w:val="StyleUnderline"/>
        </w:rPr>
        <w:t xml:space="preserve"> </w:t>
      </w:r>
      <w:r w:rsidRPr="008325D3">
        <w:rPr>
          <w:sz w:val="16"/>
        </w:rPr>
        <w:t>“</w:t>
      </w:r>
      <w:r w:rsidRPr="0085473C">
        <w:rPr>
          <w:rStyle w:val="StyleUnderline"/>
        </w:rPr>
        <w:t xml:space="preserve">Congress can and must unrig the rules by </w:t>
      </w:r>
      <w:r w:rsidRPr="0085473C">
        <w:rPr>
          <w:rStyle w:val="Emphasis"/>
        </w:rPr>
        <w:t>increasing the corporate tax rate, closing loopholes that enable corporations to abuse tax havens, increasing the capital gains rate for the wealthiest Americans and raising the marginal tax rate for those earning more than $400,000</w:t>
      </w:r>
      <w:r w:rsidRPr="008325D3">
        <w:rPr>
          <w:sz w:val="16"/>
        </w:rPr>
        <w:t xml:space="preserve">—all proposals included in President Biden’s American Jobs Plan and American Families Plan. Additionally, </w:t>
      </w:r>
      <w:r w:rsidRPr="008325D3">
        <w:rPr>
          <w:rStyle w:val="StyleUnderline"/>
        </w:rPr>
        <w:t>introducing a 3% wealth tax would generate $6 billion in revenue from Bezos’ $200 billion fortune alone, enough to provide childcare to every child under 4 in his home state of Washington.</w:t>
      </w:r>
      <w:r>
        <w:rPr>
          <w:rStyle w:val="StyleUnderline"/>
        </w:rPr>
        <w:t xml:space="preserve"> </w:t>
      </w:r>
      <w:r w:rsidRPr="008325D3">
        <w:rPr>
          <w:sz w:val="16"/>
        </w:rPr>
        <w:t>“</w:t>
      </w:r>
      <w:r w:rsidRPr="008325D3">
        <w:rPr>
          <w:rStyle w:val="Emphasis"/>
        </w:rPr>
        <w:t>The real innovation we need</w:t>
      </w:r>
      <w:r w:rsidRPr="008325D3">
        <w:rPr>
          <w:sz w:val="16"/>
        </w:rPr>
        <w:t xml:space="preserve"> </w:t>
      </w:r>
      <w:r w:rsidRPr="008325D3">
        <w:rPr>
          <w:rStyle w:val="StyleUnderline"/>
        </w:rPr>
        <w:t>is a fair tax system that would allow desperately needed investments into well-paying jobs, adequate care for our children, and efforts to save the planet we all live on from the climate crisis.”</w:t>
      </w:r>
      <w:r w:rsidRPr="008325D3">
        <w:rPr>
          <w:sz w:val="16"/>
        </w:rPr>
        <w:t xml:space="preserve"> </w:t>
      </w:r>
    </w:p>
    <w:p w14:paraId="7123C72A" w14:textId="77777777" w:rsidR="004C51D3" w:rsidRPr="00DB799B" w:rsidRDefault="004C51D3" w:rsidP="004C51D3"/>
    <w:p w14:paraId="049C774B" w14:textId="77777777" w:rsidR="004C51D3" w:rsidRDefault="004C51D3" w:rsidP="004C51D3">
      <w:pPr>
        <w:pStyle w:val="Heading3"/>
      </w:pPr>
      <w:r>
        <w:t xml:space="preserve">2AC Private Colonization Fails Defense </w:t>
      </w:r>
    </w:p>
    <w:p w14:paraId="0199346B" w14:textId="77777777" w:rsidR="004C51D3" w:rsidRDefault="004C51D3" w:rsidP="004C51D3"/>
    <w:p w14:paraId="6D7C9AE0" w14:textId="77777777" w:rsidR="004C51D3" w:rsidRDefault="004C51D3" w:rsidP="004C51D3">
      <w:pPr>
        <w:pStyle w:val="Heading4"/>
      </w:pPr>
      <w:r>
        <w:t xml:space="preserve">Private colonization is a joke- assign it zero risk </w:t>
      </w:r>
    </w:p>
    <w:p w14:paraId="604E7172" w14:textId="77777777" w:rsidR="004C51D3" w:rsidRPr="00CD7E2F" w:rsidRDefault="004C51D3" w:rsidP="004C51D3">
      <w:pPr>
        <w:rPr>
          <w:rStyle w:val="Style13ptBold"/>
        </w:rPr>
      </w:pPr>
      <w:r w:rsidRPr="00CD7E2F">
        <w:rPr>
          <w:rStyle w:val="Style13ptBold"/>
        </w:rPr>
        <w:t>Kern 21</w:t>
      </w:r>
    </w:p>
    <w:p w14:paraId="3C630159" w14:textId="77777777" w:rsidR="004C51D3" w:rsidRPr="00CD7E2F" w:rsidRDefault="004C51D3" w:rsidP="004C51D3">
      <w:pPr>
        <w:rPr>
          <w:sz w:val="16"/>
        </w:rPr>
      </w:pPr>
      <w:r w:rsidRPr="00CD7E2F">
        <w:rPr>
          <w:sz w:val="16"/>
        </w:rPr>
        <w:t xml:space="preserve">(Sim,Sim Kern is a Gulf Coast journalist and speculative fiction writer, exploring intersections of climate change, identity, and social justice </w:t>
      </w:r>
      <w:hyperlink r:id="rId32" w:history="1">
        <w:r w:rsidRPr="00CD7E2F">
          <w:rPr>
            <w:rStyle w:val="Hyperlink"/>
            <w:sz w:val="16"/>
          </w:rPr>
          <w:t>https://www.salon.com/2021/07/07/no-billionaires-wont-escape-to-space-while-the-world-burns/</w:t>
        </w:r>
      </w:hyperlink>
      <w:r w:rsidRPr="00CD7E2F">
        <w:rPr>
          <w:sz w:val="16"/>
        </w:rPr>
        <w:t>, 7-7)</w:t>
      </w:r>
    </w:p>
    <w:p w14:paraId="17FBB97A" w14:textId="1842E273" w:rsidR="004C51D3" w:rsidRPr="004D6C03" w:rsidRDefault="004C51D3" w:rsidP="004D6C03">
      <w:pPr>
        <w:rPr>
          <w:sz w:val="16"/>
        </w:rPr>
      </w:pPr>
      <w:r w:rsidRPr="00347B6B">
        <w:rPr>
          <w:sz w:val="16"/>
        </w:rPr>
        <w:t xml:space="preserve">And </w:t>
      </w:r>
      <w:r w:rsidRPr="00CD7E2F">
        <w:rPr>
          <w:rStyle w:val="StyleUnderline"/>
        </w:rPr>
        <w:t>what about Musk's dream of a colony on Mars, or</w:t>
      </w:r>
      <w:r w:rsidRPr="00347B6B">
        <w:rPr>
          <w:sz w:val="16"/>
        </w:rPr>
        <w:t xml:space="preserve"> at least </w:t>
      </w:r>
      <w:r w:rsidRPr="00CD7E2F">
        <w:rPr>
          <w:rStyle w:val="StyleUnderline"/>
        </w:rPr>
        <w:t>the Moon</w:t>
      </w:r>
      <w:r w:rsidRPr="00347B6B">
        <w:rPr>
          <w:sz w:val="16"/>
        </w:rPr>
        <w:t xml:space="preserve">? </w:t>
      </w:r>
      <w:r w:rsidRPr="00CD7E2F">
        <w:rPr>
          <w:rStyle w:val="Emphasis"/>
        </w:rPr>
        <w:t>Those are astronomically less feasible</w:t>
      </w:r>
      <w:r w:rsidRPr="00347B6B">
        <w:rPr>
          <w:sz w:val="16"/>
        </w:rPr>
        <w:t xml:space="preserve">. </w:t>
      </w:r>
      <w:r w:rsidRPr="00CD7E2F">
        <w:rPr>
          <w:rStyle w:val="StyleUnderline"/>
        </w:rPr>
        <w:t>The farther away from Earth you're trying to sustain life in space, the harder it gets</w:t>
      </w:r>
      <w:r w:rsidRPr="00347B6B">
        <w:rPr>
          <w:sz w:val="16"/>
        </w:rPr>
        <w:t xml:space="preserve">. And </w:t>
      </w:r>
      <w:r w:rsidRPr="00CD7E2F">
        <w:rPr>
          <w:rStyle w:val="StyleUnderline"/>
        </w:rPr>
        <w:t>while they have the benefit of gravity</w:t>
      </w:r>
      <w:r w:rsidRPr="00347B6B">
        <w:rPr>
          <w:sz w:val="16"/>
        </w:rPr>
        <w:t xml:space="preserve">, </w:t>
      </w:r>
      <w:r w:rsidRPr="00CD7E2F">
        <w:rPr>
          <w:rStyle w:val="StyleUnderline"/>
        </w:rPr>
        <w:t>the surface of the Moon and Mars are covered with a powdery regolith that gums up mechanisms.</w:t>
      </w:r>
      <w:r w:rsidRPr="00347B6B">
        <w:rPr>
          <w:sz w:val="16"/>
        </w:rPr>
        <w:t xml:space="preserve"> NASA is currently working on sending astronauts to live on the Moon as part of the Artemis mission. They've been working on Artemis plans for years and will continue to plan for years more before sending the first crew to sleep on the Moon — for a week or two, max. </w:t>
      </w:r>
      <w:r w:rsidRPr="00CD7E2F">
        <w:rPr>
          <w:rStyle w:val="StyleUnderline"/>
        </w:rPr>
        <w:t>No, there will be no Moon-a-Lago, let alone a Mars-a-Lago, in our lifetimes.</w:t>
      </w:r>
      <w:r>
        <w:rPr>
          <w:rStyle w:val="StyleUnderline"/>
        </w:rPr>
        <w:t xml:space="preserve"> </w:t>
      </w:r>
      <w:r w:rsidRPr="00347B6B">
        <w:rPr>
          <w:sz w:val="16"/>
        </w:rPr>
        <w:t xml:space="preserve"> So </w:t>
      </w:r>
      <w:r w:rsidRPr="00CD7E2F">
        <w:rPr>
          <w:rStyle w:val="StyleUnderline"/>
        </w:rPr>
        <w:t xml:space="preserve">despite Musk's lofty claims of making humanity "a multi-planetary species," </w:t>
      </w:r>
      <w:r w:rsidRPr="00CD7E2F">
        <w:rPr>
          <w:rStyle w:val="Emphasis"/>
        </w:rPr>
        <w:t>that's way, way beyond the realm of current technical possibility</w:t>
      </w:r>
      <w:r w:rsidRPr="00347B6B">
        <w:rPr>
          <w:sz w:val="16"/>
        </w:rPr>
        <w:t xml:space="preserve">. And </w:t>
      </w:r>
      <w:r w:rsidRPr="00CD7E2F">
        <w:rPr>
          <w:rStyle w:val="StyleUnderline"/>
        </w:rPr>
        <w:t xml:space="preserve">his claim is especially absurd, considering that in order to generate the wealth that sustains billionaires like Musk, we're </w:t>
      </w:r>
      <w:r w:rsidRPr="00CD7E2F">
        <w:rPr>
          <w:rStyle w:val="Emphasis"/>
        </w:rPr>
        <w:t>rapidly destroying the one planet</w:t>
      </w:r>
      <w:r w:rsidRPr="00CD7E2F">
        <w:rPr>
          <w:rStyle w:val="StyleUnderline"/>
        </w:rPr>
        <w:t xml:space="preserve"> we can live on — Earth. </w:t>
      </w:r>
      <w:r w:rsidRPr="00347B6B">
        <w:rPr>
          <w:rStyle w:val="StyleUnderline"/>
        </w:rPr>
        <w:t>If we don't reverse the environmental and societal degradation caused by global capitalism, the ISS may turn out to be the pinnacle of human space exploration.</w:t>
      </w:r>
      <w:r>
        <w:rPr>
          <w:rStyle w:val="StyleUnderline"/>
        </w:rPr>
        <w:t xml:space="preserve"> </w:t>
      </w:r>
      <w:r w:rsidRPr="00347B6B">
        <w:rPr>
          <w:sz w:val="16"/>
        </w:rPr>
        <w:t xml:space="preserve">Advertisement: So </w:t>
      </w:r>
      <w:r w:rsidRPr="00347B6B">
        <w:rPr>
          <w:rStyle w:val="StyleUnderline"/>
        </w:rPr>
        <w:t xml:space="preserve">when you understand the science, it becomes clear that the "billionaire space race" is just that—nothing more than a pissing contest between egotistical robber barons. </w:t>
      </w:r>
      <w:r w:rsidRPr="00347B6B">
        <w:rPr>
          <w:rStyle w:val="Emphasis"/>
        </w:rPr>
        <w:t>Branson and Bezos aren't investing their money to forward science or expand the bounds of human possibility</w:t>
      </w:r>
      <w:r w:rsidRPr="00347B6B">
        <w:rPr>
          <w:sz w:val="16"/>
        </w:rPr>
        <w:t xml:space="preserve">. </w:t>
      </w:r>
      <w:r w:rsidRPr="00347B6B">
        <w:rPr>
          <w:rStyle w:val="StyleUnderline"/>
        </w:rPr>
        <w:t xml:space="preserve">They're doing it to be the first rich guy to bounce around uselessly up there, as opposed to NASA astronauts who, again, do science. And after they bounce around uselessly, they're hoping to </w:t>
      </w:r>
      <w:r w:rsidRPr="00347B6B">
        <w:rPr>
          <w:rStyle w:val="Emphasis"/>
        </w:rPr>
        <w:t>swindle more of their obscenely rich friends into doing the same.</w:t>
      </w:r>
      <w:r>
        <w:rPr>
          <w:rStyle w:val="Emphasis"/>
        </w:rPr>
        <w:t xml:space="preserve"> </w:t>
      </w:r>
      <w:r w:rsidRPr="00347B6B">
        <w:rPr>
          <w:rStyle w:val="StyleUnderline"/>
        </w:rPr>
        <w:t>The pointlessness of it all is especially despicable when you understand that space tourism is funded with the hoarded wealth of billions of workers who are struggling to survive here on Earth</w:t>
      </w:r>
      <w:r w:rsidRPr="00347B6B">
        <w:rPr>
          <w:sz w:val="16"/>
        </w:rPr>
        <w:t xml:space="preserve">. </w:t>
      </w:r>
      <w:r w:rsidRPr="00347B6B">
        <w:rPr>
          <w:rStyle w:val="Emphasis"/>
        </w:rPr>
        <w:t>The space tourism industry will be built with the profits off supply chains that work people to death-by-exhaustion, literally enslave people, and are rapidly destroying the future habitability of our planet</w:t>
      </w:r>
      <w:r w:rsidRPr="00347B6B">
        <w:rPr>
          <w:sz w:val="16"/>
        </w:rPr>
        <w:t xml:space="preserve">. </w:t>
      </w:r>
      <w:r w:rsidRPr="00347B6B">
        <w:rPr>
          <w:rStyle w:val="Emphasis"/>
        </w:rPr>
        <w:t>That's a pretty bleak dystopia. We should really consider taking our wealth back from billionaires before they build it</w:t>
      </w:r>
      <w:r w:rsidRPr="00347B6B">
        <w:rPr>
          <w:sz w:val="16"/>
        </w:rPr>
        <w:t xml:space="preserve">.  But if we fail, join me in enjoying the schadenfreude. Space tourism will inevitably suck. Our billionaires won't find anything up there but a whole lot of time to sit with the gaping void in their hearts, which space certainly won't fill, while forcibly holding their asscheeks to a suctioning toilet seat, because they're constipated as hell from astronaut food. </w:t>
      </w:r>
      <w:r w:rsidRPr="00347B6B">
        <w:rPr>
          <w:rStyle w:val="StyleUnderline"/>
        </w:rPr>
        <w:t>The world is burning, and billionaires are arguably the people most responsible. But at least they will not be able to escape to some other, better place. They will live and die (alone, like all of us) on this beautiful, precious, one-in-a-gazillion planet.</w:t>
      </w:r>
      <w:r>
        <w:rPr>
          <w:rStyle w:val="StyleUnderline"/>
        </w:rPr>
        <w:t xml:space="preserve"> </w:t>
      </w:r>
    </w:p>
    <w:p w14:paraId="2F073EA9" w14:textId="77777777" w:rsidR="004C51D3" w:rsidRPr="00FD0806" w:rsidRDefault="004C51D3" w:rsidP="004C51D3">
      <w:pPr>
        <w:pStyle w:val="Heading4"/>
      </w:pPr>
      <w:r>
        <w:t xml:space="preserve">Profit motive makes equitable space exploration </w:t>
      </w:r>
      <w:r>
        <w:rPr>
          <w:i/>
        </w:rPr>
        <w:t>impossible</w:t>
      </w:r>
      <w:r>
        <w:t xml:space="preserve">-rejecting private appropriation enables socialization of space and its benefits </w:t>
      </w:r>
    </w:p>
    <w:p w14:paraId="43FB9BDB" w14:textId="77777777" w:rsidR="004C51D3" w:rsidRPr="0023271C" w:rsidRDefault="004C51D3" w:rsidP="004C51D3">
      <w:pPr>
        <w:rPr>
          <w:rStyle w:val="Style13ptBold"/>
        </w:rPr>
      </w:pPr>
      <w:r w:rsidRPr="0023271C">
        <w:rPr>
          <w:rStyle w:val="Style13ptBold"/>
        </w:rPr>
        <w:t xml:space="preserve">Marx </w:t>
      </w:r>
      <w:r>
        <w:rPr>
          <w:rStyle w:val="Style13ptBold"/>
        </w:rPr>
        <w:t>20</w:t>
      </w:r>
    </w:p>
    <w:p w14:paraId="2696FED2" w14:textId="77777777" w:rsidR="004C51D3" w:rsidRPr="00FD0806" w:rsidRDefault="004C51D3" w:rsidP="004C51D3">
      <w:pPr>
        <w:rPr>
          <w:sz w:val="16"/>
        </w:rPr>
      </w:pPr>
      <w:r w:rsidRPr="00F27C02">
        <w:rPr>
          <w:sz w:val="16"/>
        </w:rPr>
        <w:t xml:space="preserve">(Paris Marx is a freelance writer, host of left-wing tech podcast Tech Won't Save Us, and editor of Radical Urbanist. </w:t>
      </w:r>
      <w:hyperlink r:id="rId33" w:history="1">
        <w:r w:rsidRPr="00857BC5">
          <w:rPr>
            <w:rStyle w:val="Hyperlink"/>
            <w:sz w:val="16"/>
          </w:rPr>
          <w:t>https://www.jacobinmag.com/2020/06/spacex-elon-musk-jeff-bezos-capitalism</w:t>
        </w:r>
      </w:hyperlink>
      <w:r>
        <w:rPr>
          <w:sz w:val="16"/>
        </w:rPr>
        <w:t>, 6-8</w:t>
      </w:r>
      <w:r w:rsidRPr="00F27C02">
        <w:rPr>
          <w:sz w:val="16"/>
        </w:rPr>
        <w:t>)</w:t>
      </w:r>
    </w:p>
    <w:p w14:paraId="09BA851A" w14:textId="77777777" w:rsidR="004C51D3" w:rsidRPr="00FD0806" w:rsidRDefault="004C51D3" w:rsidP="004C51D3">
      <w:pPr>
        <w:rPr>
          <w:rStyle w:val="StyleUnderline"/>
        </w:rPr>
      </w:pPr>
      <w:r w:rsidRPr="0023271C">
        <w:rPr>
          <w:rStyle w:val="StyleUnderline"/>
        </w:rPr>
        <w:t>The May 30 launch symbolized both Trump’s desire to project an image of revived American greatness and Musk’s need not only to bolster the myth that makes his wealth possible, but to set the foundations for a privatized space industry</w:t>
      </w:r>
      <w:r w:rsidRPr="00FD0806">
        <w:rPr>
          <w:sz w:val="16"/>
        </w:rPr>
        <w:t xml:space="preserve">. The </w:t>
      </w:r>
      <w:r w:rsidRPr="0023271C">
        <w:rPr>
          <w:rStyle w:val="StyleUnderline"/>
        </w:rPr>
        <w:t>space billionaires</w:t>
      </w:r>
      <w:r w:rsidRPr="00FD0806">
        <w:rPr>
          <w:sz w:val="16"/>
        </w:rPr>
        <w:t xml:space="preserve"> — Musk and Amazon CEO Jeff Bezos foremost among them — </w:t>
      </w:r>
      <w:r w:rsidRPr="0023271C">
        <w:rPr>
          <w:rStyle w:val="Emphasis"/>
        </w:rPr>
        <w:t>have little stake in the well-being of the majority of the population</w:t>
      </w:r>
      <w:r w:rsidRPr="00FD0806">
        <w:rPr>
          <w:sz w:val="16"/>
        </w:rPr>
        <w:t xml:space="preserve">. </w:t>
      </w:r>
      <w:r w:rsidRPr="0023271C">
        <w:rPr>
          <w:rStyle w:val="StyleUnderline"/>
        </w:rPr>
        <w:t>Their space visions are designed for wealthy people</w:t>
      </w:r>
      <w:r w:rsidRPr="00FD0806">
        <w:rPr>
          <w:sz w:val="16"/>
        </w:rPr>
        <w:t xml:space="preserve"> like themselves, </w:t>
      </w:r>
      <w:r w:rsidRPr="0023271C">
        <w:rPr>
          <w:rStyle w:val="StyleUnderline"/>
        </w:rPr>
        <w:t>with little mention of where the working class would fit in.</w:t>
      </w:r>
      <w:r w:rsidRPr="00FD0806">
        <w:rPr>
          <w:sz w:val="16"/>
        </w:rPr>
        <w:t xml:space="preserve"> </w:t>
      </w:r>
      <w:r w:rsidRPr="0023271C">
        <w:rPr>
          <w:rStyle w:val="StyleUnderline"/>
        </w:rPr>
        <w:t xml:space="preserve">They’ve built their wealth on </w:t>
      </w:r>
      <w:r w:rsidRPr="0023271C">
        <w:rPr>
          <w:rStyle w:val="Emphasis"/>
        </w:rPr>
        <w:t>exploitation</w:t>
      </w:r>
      <w:r w:rsidRPr="0023271C">
        <w:rPr>
          <w:rStyle w:val="StyleUnderline"/>
        </w:rPr>
        <w:t xml:space="preserve">, and their visions of the future are </w:t>
      </w:r>
      <w:r w:rsidRPr="0023271C">
        <w:rPr>
          <w:rStyle w:val="Emphasis"/>
        </w:rPr>
        <w:t>little more than an extension of their present actions</w:t>
      </w:r>
      <w:r w:rsidRPr="0023271C">
        <w:rPr>
          <w:rStyle w:val="StyleUnderline"/>
        </w:rPr>
        <w:t>.</w:t>
      </w:r>
      <w:r>
        <w:rPr>
          <w:rStyle w:val="StyleUnderline"/>
        </w:rPr>
        <w:t xml:space="preserve"> </w:t>
      </w:r>
      <w:r w:rsidRPr="00FD0806">
        <w:rPr>
          <w:sz w:val="16"/>
        </w:rPr>
        <w:t xml:space="preserve">A History of Violence The </w:t>
      </w:r>
      <w:r w:rsidRPr="00EC407D">
        <w:rPr>
          <w:rStyle w:val="StyleUnderline"/>
        </w:rPr>
        <w:t>business practices of Musk and Bezos are increasingly well known and have been on clear display during the pandemic</w:t>
      </w:r>
      <w:r w:rsidRPr="00FD0806">
        <w:rPr>
          <w:sz w:val="16"/>
        </w:rPr>
        <w:t xml:space="preserve">. Musk tried to claim Tesla’s Fremont, California factory was “essential” until authorities forced him to close it; then he reopened it in defiance of health orders. As Tesla CEO, </w:t>
      </w:r>
      <w:r w:rsidRPr="00EC407D">
        <w:rPr>
          <w:rStyle w:val="StyleUnderline"/>
        </w:rPr>
        <w:t>Musk has a long history of opposing the unionization of workers,</w:t>
      </w:r>
      <w:r w:rsidRPr="00FD0806">
        <w:rPr>
          <w:sz w:val="16"/>
        </w:rPr>
        <w:t xml:space="preserve"> presiding over a high rate of worker injuries (which the company tried to cover up), and even having a former worker hacked and harassed after he became a whistleblower. Meanwhile, </w:t>
      </w:r>
      <w:r w:rsidRPr="00EC407D">
        <w:rPr>
          <w:rStyle w:val="StyleUnderline"/>
        </w:rPr>
        <w:t>Bezos has a similar history of abusing Amazon workers</w:t>
      </w:r>
      <w:r w:rsidRPr="00FD0806">
        <w:rPr>
          <w:sz w:val="16"/>
        </w:rPr>
        <w:t xml:space="preserve">. Amazon’s warehouses are known for having higher injury rates than the industry average, the company has fought unionization, and the stories of the terrible conditions experienced by workers are legendary. During the pandemic, that has continued, with the company failing to enforce social distancing or provide adequate protective equipment until workers began walking out, refusing to be open about infection information, and firing workers who dared criticize the company, all while Bezos’s wealth has increased by more than $30 billion. </w:t>
      </w:r>
      <w:r w:rsidRPr="00EC407D">
        <w:rPr>
          <w:rStyle w:val="StyleUnderline"/>
        </w:rPr>
        <w:t>But it goes beyond that</w:t>
      </w:r>
      <w:r w:rsidRPr="00FD0806">
        <w:rPr>
          <w:sz w:val="16"/>
        </w:rPr>
        <w:t xml:space="preserve">, because </w:t>
      </w:r>
      <w:r w:rsidRPr="00EC407D">
        <w:rPr>
          <w:rStyle w:val="Emphasis"/>
        </w:rPr>
        <w:t>the worldviews</w:t>
      </w:r>
      <w:r w:rsidRPr="00FD0806">
        <w:rPr>
          <w:sz w:val="16"/>
        </w:rPr>
        <w:t xml:space="preserve"> </w:t>
      </w:r>
      <w:r w:rsidRPr="00EC407D">
        <w:rPr>
          <w:rStyle w:val="StyleUnderline"/>
        </w:rPr>
        <w:t>of these billionaires began to be formed long before they started the empires they currently lord over</w:t>
      </w:r>
      <w:r w:rsidRPr="00FD0806">
        <w:rPr>
          <w:sz w:val="16"/>
        </w:rPr>
        <w:t xml:space="preserve">. Musk did not have a regular childhood, but rather a wealthy upbringing in apartheid South Africa. His father was an engineer and owned part of an emerald mine in Zambia, telling Business Insider, “We were very wealthy. We had so much money at times we couldn’t even close our safe.” In Elon Musk: Tesla, SpaceX, and the Quest for a Fantastic Future, Ashlee Vance describes how Musk got money from his father when he was starting one of his original ventures. He also had a particular admiration for his grandfather, who moved to apartheid South Africa from Canada after rallying “against government interference in the lives of individuals.” Bezos has a not dissimilar story. His father was a well-off oil engineer in Cuba while Fulgencio Batista was in power. In Bit Tyrants, Rob Larson explains that Bezos’s father left the island after the Cuban Revolution and passed his libertarian views down to his son. Bezos’s parents invested nearly $250,000 in Amazon in 1995 as it was getting started. These </w:t>
      </w:r>
      <w:r w:rsidRPr="00EC407D">
        <w:rPr>
          <w:rStyle w:val="Emphasis"/>
        </w:rPr>
        <w:t>space barons made their billions through the exploitation of their workers and came from well-off backgrounds made possible from resource extraction</w:t>
      </w:r>
      <w:r w:rsidRPr="00FD0806">
        <w:rPr>
          <w:sz w:val="16"/>
        </w:rPr>
        <w:t xml:space="preserve">. When digging into their visions for a future in space, </w:t>
      </w:r>
      <w:r w:rsidRPr="00EC407D">
        <w:rPr>
          <w:rStyle w:val="Emphasis"/>
        </w:rPr>
        <w:t>it’s clear that they seek to extend these conditions into the cosmos, not challenge them in favor of space exploration for the benefit of all.</w:t>
      </w:r>
      <w:r>
        <w:rPr>
          <w:rStyle w:val="Emphasis"/>
        </w:rPr>
        <w:t xml:space="preserve"> </w:t>
      </w:r>
      <w:r w:rsidRPr="00FD0806">
        <w:rPr>
          <w:sz w:val="16"/>
        </w:rPr>
        <w:t xml:space="preserve">The Future They Want </w:t>
      </w:r>
      <w:r w:rsidRPr="00EC407D">
        <w:rPr>
          <w:rStyle w:val="StyleUnderline"/>
        </w:rPr>
        <w:t xml:space="preserve">Musk and Bezos are the leading drivers of the modern push to </w:t>
      </w:r>
      <w:r w:rsidRPr="00EC407D">
        <w:rPr>
          <w:rStyle w:val="Emphasis"/>
        </w:rPr>
        <w:t>privatize and colonize space</w:t>
      </w:r>
      <w:r w:rsidRPr="00FD0806">
        <w:rPr>
          <w:sz w:val="16"/>
        </w:rPr>
        <w:t xml:space="preserve"> through their respective companies, SpaceX and Blue Origin. Their visions differ slightly, with Musk preferring to colonize Mars, while Bezos has more interest in building space colonies in orbit. In 2016, Musk claimed he would begin sending rockets to Mars in 2018. That never happened, but it hasn’t ended his obsession. Musk is determined to make humans a multi-planetary species, framing our choice as either space colonization or the risk of extinction. </w:t>
      </w:r>
      <w:r w:rsidRPr="00EC407D">
        <w:rPr>
          <w:rStyle w:val="StyleUnderline"/>
        </w:rPr>
        <w:t>Bezos says that Earth is the best planet in our solar system, but if we don’t colonize space we doom ourselves to “stasis and rationing.”</w:t>
      </w:r>
      <w:r>
        <w:rPr>
          <w:rStyle w:val="StyleUnderline"/>
        </w:rPr>
        <w:t xml:space="preserve"> </w:t>
      </w:r>
      <w:r w:rsidRPr="00EC407D">
        <w:rPr>
          <w:rStyle w:val="Emphasis"/>
        </w:rPr>
        <w:t>These framings serve the interests of these billionaires</w:t>
      </w:r>
      <w:r w:rsidRPr="00FD0806">
        <w:rPr>
          <w:sz w:val="16"/>
        </w:rPr>
        <w:t xml:space="preserve">, </w:t>
      </w:r>
      <w:r w:rsidRPr="00EC407D">
        <w:rPr>
          <w:rStyle w:val="StyleUnderline"/>
        </w:rPr>
        <w:t xml:space="preserve">and make it seem like colonizing space is an </w:t>
      </w:r>
      <w:r w:rsidRPr="00EC407D">
        <w:rPr>
          <w:rStyle w:val="Emphasis"/>
        </w:rPr>
        <w:t>obvious and necessary choice</w:t>
      </w:r>
      <w:r w:rsidRPr="00EC407D">
        <w:rPr>
          <w:rStyle w:val="StyleUnderline"/>
        </w:rPr>
        <w:t xml:space="preserve"> when it isn’t</w:t>
      </w:r>
      <w:r w:rsidRPr="00FD0806">
        <w:rPr>
          <w:sz w:val="16"/>
        </w:rPr>
        <w:t xml:space="preserve">. </w:t>
      </w:r>
      <w:r w:rsidRPr="00EC407D">
        <w:rPr>
          <w:rStyle w:val="StyleUnderline"/>
        </w:rPr>
        <w:t xml:space="preserve">It ignores their </w:t>
      </w:r>
      <w:r w:rsidRPr="00EC407D">
        <w:rPr>
          <w:rStyle w:val="Emphasis"/>
        </w:rPr>
        <w:t>personal culpability</w:t>
      </w:r>
      <w:r w:rsidRPr="00EC407D">
        <w:rPr>
          <w:rStyle w:val="StyleUnderline"/>
        </w:rPr>
        <w:t xml:space="preserve"> and the role of the </w:t>
      </w:r>
      <w:r w:rsidRPr="00EC407D">
        <w:rPr>
          <w:rStyle w:val="Emphasis"/>
        </w:rPr>
        <w:t xml:space="preserve">capitalist system </w:t>
      </w:r>
      <w:r w:rsidRPr="00EC407D">
        <w:rPr>
          <w:rStyle w:val="StyleUnderline"/>
        </w:rPr>
        <w:t>they seek to reproduce in causing the problems they say we need to flee in the first place.</w:t>
      </w:r>
      <w:r>
        <w:rPr>
          <w:rStyle w:val="StyleUnderline"/>
        </w:rPr>
        <w:t xml:space="preserve"> </w:t>
      </w:r>
      <w:r w:rsidRPr="00EC407D">
        <w:rPr>
          <w:rStyle w:val="StyleUnderline"/>
        </w:rPr>
        <w:t>Billionaires have a much greater carbon footprint than ordinary people</w:t>
      </w:r>
      <w:r w:rsidRPr="00FD0806">
        <w:rPr>
          <w:sz w:val="16"/>
        </w:rPr>
        <w:t xml:space="preserve">, with Musk flying his private jet all around the world as he claims to be an environmental champion. Amazon, meanwhile, is courting oil and gas companies with cloud services to make their business more efficient, and Tesla is selling a false vision of sustainability that purposely serves people like Musk, all while capitalism continues to drive the climate system toward the cliff edge. </w:t>
      </w:r>
      <w:r w:rsidRPr="00EC407D">
        <w:rPr>
          <w:rStyle w:val="Emphasis"/>
        </w:rPr>
        <w:t>Colonizing space will not save us from billionaire-fueled climate dystopia.</w:t>
      </w:r>
      <w:r>
        <w:rPr>
          <w:rStyle w:val="Emphasis"/>
        </w:rPr>
        <w:t xml:space="preserve"> </w:t>
      </w:r>
      <w:r w:rsidRPr="00FD0806">
        <w:rPr>
          <w:sz w:val="16"/>
        </w:rPr>
        <w:t xml:space="preserve">But these </w:t>
      </w:r>
      <w:r w:rsidRPr="00EC407D">
        <w:rPr>
          <w:rStyle w:val="StyleUnderline"/>
        </w:rPr>
        <w:t>billionaires do not hide who would be served by their futures</w:t>
      </w:r>
      <w:r w:rsidRPr="00FD0806">
        <w:rPr>
          <w:sz w:val="16"/>
        </w:rPr>
        <w:t xml:space="preserve">. Musk has given many figures for the cost of a ticket to Mars, but they’re never cheap. He told Vance the tickets would cost $500,000 to $1 million, a price at which he thinks “it’s highly likely that there will be a self-sustaining Martian colony.” However, the </w:t>
      </w:r>
      <w:r w:rsidRPr="00EC407D">
        <w:rPr>
          <w:rStyle w:val="StyleUnderline"/>
        </w:rPr>
        <w:t>workers for</w:t>
      </w:r>
      <w:r w:rsidRPr="00FD0806">
        <w:rPr>
          <w:sz w:val="16"/>
        </w:rPr>
        <w:t xml:space="preserve"> such </w:t>
      </w:r>
      <w:r w:rsidRPr="00EC407D">
        <w:rPr>
          <w:rStyle w:val="StyleUnderline"/>
        </w:rPr>
        <w:t>a colony clearly won’t be able to buy their own way</w:t>
      </w:r>
      <w:r w:rsidRPr="00FD0806">
        <w:rPr>
          <w:sz w:val="16"/>
        </w:rPr>
        <w:t xml:space="preserve">. Rather, </w:t>
      </w:r>
      <w:r w:rsidRPr="00EC407D">
        <w:rPr>
          <w:rStyle w:val="StyleUnderline"/>
        </w:rPr>
        <w:t xml:space="preserve">Musk tweeted a plan for </w:t>
      </w:r>
      <w:r w:rsidRPr="00EC407D">
        <w:rPr>
          <w:rStyle w:val="Emphasis"/>
        </w:rPr>
        <w:t>Martian indentured servitude</w:t>
      </w:r>
      <w:r w:rsidRPr="00FD0806">
        <w:rPr>
          <w:sz w:val="16"/>
        </w:rPr>
        <w:t xml:space="preserve"> where workers would take on loans to pay for their tickets and pay them off later because “There will be a lot of jobs on Mars!” Bezos is even more open about how the workforce will have to expand to serve his vision, but has little to say about what they’ll be doing. His plan to maintain economic “growth and dynamism” requires the human population to grow to a trillion people. He claims this would create “a thousand Mozarts and a thousand Einsteins” who would live in space colonies that are supposed to house a million people each, with the surface of Earth being mainly for tourism. Meanwhile, industrial and mining work would move into orbit so as not to pollute the planet, and while he doesn’t explicitly acknowledge it, it’s likely that’s where you’ll find many of those trillion workers toiling for their space overlord and his descendants. Space Shouldn’t Serve Capitalists In 1978, Murray </w:t>
      </w:r>
      <w:r w:rsidRPr="00EC407D">
        <w:rPr>
          <w:rStyle w:val="StyleUnderline"/>
        </w:rPr>
        <w:t xml:space="preserve">Bookchin skewered a certain brand of futurism that sought to “extend the present into the future” and desired “multinational corporations to become multi-cosmic corporations.” Much of this future thinking obsesses about </w:t>
      </w:r>
      <w:r w:rsidRPr="00EC407D">
        <w:rPr>
          <w:rStyle w:val="Emphasis"/>
        </w:rPr>
        <w:t>possible changes to technology</w:t>
      </w:r>
      <w:r w:rsidRPr="00EC407D">
        <w:rPr>
          <w:rStyle w:val="StyleUnderline"/>
        </w:rPr>
        <w:t>,</w:t>
      </w:r>
      <w:r w:rsidRPr="00FD0806">
        <w:rPr>
          <w:sz w:val="16"/>
        </w:rPr>
        <w:t xml:space="preserve"> but seeks to preserve the existing social and economic relations — “the present as it exists today, projected, one hundred years from now,” as Bookchin put it. </w:t>
      </w:r>
      <w:r w:rsidRPr="00EC407D">
        <w:rPr>
          <w:rStyle w:val="Emphasis"/>
        </w:rPr>
        <w:t>That’s at the core of the space billionaires’ vision for the future.</w:t>
      </w:r>
      <w:r>
        <w:rPr>
          <w:rStyle w:val="Emphasis"/>
        </w:rPr>
        <w:t xml:space="preserve"> </w:t>
      </w:r>
      <w:r w:rsidRPr="00EC407D">
        <w:rPr>
          <w:rStyle w:val="StyleUnderline"/>
        </w:rPr>
        <w:t xml:space="preserve">Space has been used by past US presidents to bolster American power and influence, but it was largely accepted that </w:t>
      </w:r>
      <w:r w:rsidRPr="00EC407D">
        <w:rPr>
          <w:rStyle w:val="Emphasis"/>
        </w:rPr>
        <w:t>capitalism ended at the edge of the atmosphere.</w:t>
      </w:r>
      <w:r w:rsidRPr="00FD0806">
        <w:rPr>
          <w:sz w:val="16"/>
        </w:rPr>
        <w:t xml:space="preserve"> </w:t>
      </w:r>
      <w:r w:rsidRPr="00EC407D">
        <w:rPr>
          <w:rStyle w:val="StyleUnderline"/>
        </w:rPr>
        <w:t>That’s no longer the case</w:t>
      </w:r>
      <w:r w:rsidRPr="00FD0806">
        <w:rPr>
          <w:sz w:val="16"/>
        </w:rPr>
        <w:t>, and j</w:t>
      </w:r>
      <w:r w:rsidRPr="00EC407D">
        <w:rPr>
          <w:rStyle w:val="StyleUnderline"/>
        </w:rPr>
        <w:t>ust as past capitalist expansions have come at the expense of poor and working people to enrich a small elite, so too will this one</w:t>
      </w:r>
      <w:r w:rsidRPr="00FD0806">
        <w:rPr>
          <w:sz w:val="16"/>
        </w:rPr>
        <w:t xml:space="preserve">. </w:t>
      </w:r>
      <w:r w:rsidRPr="00EC407D">
        <w:rPr>
          <w:rStyle w:val="StyleUnderline"/>
        </w:rPr>
        <w:t xml:space="preserve">Bezos and Trump may have a public feud, but that doesn’t mean that their mutual interest isn’t served by a renewed US push into space that funnels massive public funds into private pockets and seeks </w:t>
      </w:r>
      <w:r w:rsidRPr="00EC407D">
        <w:rPr>
          <w:rStyle w:val="Emphasis"/>
        </w:rPr>
        <w:t>to open celestial bodies to capitalist resource extraction</w:t>
      </w:r>
      <w:r w:rsidRPr="00FD0806">
        <w:rPr>
          <w:sz w:val="16"/>
        </w:rPr>
        <w:t xml:space="preserve">. </w:t>
      </w:r>
      <w:r w:rsidRPr="00EC407D">
        <w:rPr>
          <w:rStyle w:val="Emphasis"/>
        </w:rPr>
        <w:t>This is not to say that we need to halt space exploration</w:t>
      </w:r>
      <w:r w:rsidRPr="00FD0806">
        <w:rPr>
          <w:sz w:val="16"/>
        </w:rPr>
        <w:t xml:space="preserve">. </w:t>
      </w:r>
      <w:r w:rsidRPr="00EC407D">
        <w:rPr>
          <w:rStyle w:val="StyleUnderline"/>
        </w:rPr>
        <w:t>The collective interest of humanity is served by learning more about the solar system and the universe</w:t>
      </w:r>
      <w:r w:rsidRPr="00FD0806">
        <w:rPr>
          <w:sz w:val="16"/>
        </w:rPr>
        <w:t xml:space="preserve"> beyond, </w:t>
      </w:r>
      <w:r w:rsidRPr="00EC407D">
        <w:rPr>
          <w:rStyle w:val="StyleUnderline"/>
        </w:rPr>
        <w:t xml:space="preserve">but the goal of such missions must be driven by gaining scientific knowledge and enhancing global cooperation, </w:t>
      </w:r>
      <w:r w:rsidRPr="00EC407D">
        <w:rPr>
          <w:rStyle w:val="Emphasis"/>
        </w:rPr>
        <w:t>not nationalism and profit-making.</w:t>
      </w:r>
      <w:r>
        <w:rPr>
          <w:rStyle w:val="Emphasis"/>
        </w:rPr>
        <w:t xml:space="preserve"> </w:t>
      </w:r>
      <w:r w:rsidRPr="00FD0806">
        <w:rPr>
          <w:rStyle w:val="StyleUnderline"/>
        </w:rPr>
        <w:t>Yet that’s exactly what the space billionaires and American authoritarians have found common cause in</w:t>
      </w:r>
      <w:r w:rsidRPr="00FD0806">
        <w:rPr>
          <w:sz w:val="16"/>
        </w:rPr>
        <w:t xml:space="preserve">, with Trump declaring that “a new age of American ambition has now begun” at a NASA press briefing just hours before cities across the country were placed under curfew last week. </w:t>
      </w:r>
      <w:r w:rsidRPr="00FD0806">
        <w:rPr>
          <w:rStyle w:val="StyleUnderline"/>
        </w:rPr>
        <w:t xml:space="preserve">Before space can be explored in a way that benefits all of humankind, </w:t>
      </w:r>
      <w:r w:rsidRPr="00FD0806">
        <w:rPr>
          <w:rStyle w:val="Emphasis"/>
        </w:rPr>
        <w:t>existing social relations must be transformed, not extended into the stars as part of a new colonial project</w:t>
      </w:r>
      <w:r w:rsidRPr="00FD0806">
        <w:rPr>
          <w:rStyle w:val="StyleUnderline"/>
        </w:rPr>
        <w:t>.</w:t>
      </w:r>
    </w:p>
    <w:p w14:paraId="5390DC82" w14:textId="77777777" w:rsidR="004C51D3" w:rsidRPr="001E5853" w:rsidRDefault="004C51D3" w:rsidP="004C51D3"/>
    <w:p w14:paraId="77684B8D" w14:textId="77777777" w:rsidR="004C51D3" w:rsidRPr="001E5853" w:rsidRDefault="004C51D3" w:rsidP="004C51D3">
      <w:pPr>
        <w:pStyle w:val="Heading3"/>
      </w:pPr>
      <w:r>
        <w:t xml:space="preserve">2AC Space Bad (Plutocracy Impact) </w:t>
      </w:r>
    </w:p>
    <w:p w14:paraId="772768BD" w14:textId="77777777" w:rsidR="004C51D3" w:rsidRPr="001E5853" w:rsidRDefault="004C51D3" w:rsidP="004C51D3"/>
    <w:p w14:paraId="3DEA1911" w14:textId="77777777" w:rsidR="004C51D3" w:rsidRPr="001E5853" w:rsidRDefault="004C51D3" w:rsidP="004C51D3"/>
    <w:p w14:paraId="58D06522" w14:textId="77777777" w:rsidR="004C51D3" w:rsidRDefault="004C51D3" w:rsidP="004C51D3">
      <w:pPr>
        <w:pStyle w:val="Heading4"/>
      </w:pPr>
      <w:r>
        <w:t>Private space exploration causes interstellar dystopia- plutocracy is the vital internal link</w:t>
      </w:r>
    </w:p>
    <w:p w14:paraId="4DC4BFE3" w14:textId="77777777" w:rsidR="004C51D3" w:rsidRPr="00EA3E33" w:rsidRDefault="004C51D3" w:rsidP="004C51D3">
      <w:pPr>
        <w:rPr>
          <w:rStyle w:val="Style13ptBold"/>
        </w:rPr>
      </w:pPr>
      <w:r w:rsidRPr="00EA3E33">
        <w:rPr>
          <w:rStyle w:val="Style13ptBold"/>
        </w:rPr>
        <w:t xml:space="preserve">Francis 6-26-23 </w:t>
      </w:r>
    </w:p>
    <w:p w14:paraId="10024EF2" w14:textId="77777777" w:rsidR="004C51D3" w:rsidRPr="00EA3E33" w:rsidRDefault="004C51D3" w:rsidP="004C51D3">
      <w:pPr>
        <w:rPr>
          <w:sz w:val="16"/>
        </w:rPr>
      </w:pPr>
      <w:r w:rsidRPr="00EA3E33">
        <w:rPr>
          <w:sz w:val="16"/>
        </w:rPr>
        <w:t>(Matthew R., https://www.scientificamerican.com/article/musk-and-bezos-offer-humanity-a-grim-future-in-space-colonies/)</w:t>
      </w:r>
    </w:p>
    <w:p w14:paraId="439B4778" w14:textId="77777777" w:rsidR="004C51D3" w:rsidRPr="00EA3E33" w:rsidRDefault="004C51D3" w:rsidP="004C51D3">
      <w:pPr>
        <w:rPr>
          <w:sz w:val="16"/>
        </w:rPr>
      </w:pPr>
      <w:r w:rsidRPr="001E5853">
        <w:rPr>
          <w:rStyle w:val="StyleUnderline"/>
        </w:rPr>
        <w:t>A million inhabitants live</w:t>
      </w:r>
      <w:r w:rsidRPr="00EA3E33">
        <w:rPr>
          <w:sz w:val="16"/>
        </w:rPr>
        <w:t xml:space="preserve"> in the city </w:t>
      </w:r>
      <w:r w:rsidRPr="001E5853">
        <w:rPr>
          <w:rStyle w:val="StyleUnderline"/>
        </w:rPr>
        <w:t xml:space="preserve">under the soft pink sky of </w:t>
      </w:r>
      <w:r w:rsidRPr="00EA3E33">
        <w:rPr>
          <w:rStyle w:val="Style13ptBold"/>
          <w:sz w:val="16"/>
        </w:rPr>
        <w:t>Mars</w:t>
      </w:r>
      <w:r w:rsidRPr="00EA3E33">
        <w:rPr>
          <w:sz w:val="16"/>
        </w:rPr>
        <w:t xml:space="preserve">, just a century after the first robotic probes from Earth visited the Red Planet. They farm and labor in habitats that shield them from dust and harsh ultraviolet radiation. </w:t>
      </w:r>
      <w:r w:rsidRPr="001E5853">
        <w:rPr>
          <w:rStyle w:val="StyleUnderline"/>
        </w:rPr>
        <w:t xml:space="preserve">Promoted as a society unshackled from earthly laws, this town is in fact as </w:t>
      </w:r>
      <w:r w:rsidRPr="001E5853">
        <w:rPr>
          <w:rStyle w:val="Emphasis"/>
        </w:rPr>
        <w:t>unfree as possible</w:t>
      </w:r>
      <w:r w:rsidRPr="001E5853">
        <w:rPr>
          <w:rStyle w:val="StyleUnderline"/>
        </w:rPr>
        <w:t>.</w:t>
      </w:r>
      <w:r w:rsidRPr="00EA3E33">
        <w:rPr>
          <w:sz w:val="16"/>
        </w:rPr>
        <w:t xml:space="preserve"> </w:t>
      </w:r>
      <w:r w:rsidRPr="001E5853">
        <w:rPr>
          <w:rStyle w:val="StyleUnderline"/>
        </w:rPr>
        <w:t>The company rules everything</w:t>
      </w:r>
      <w:r w:rsidRPr="00EA3E33">
        <w:rPr>
          <w:sz w:val="16"/>
        </w:rPr>
        <w:t xml:space="preserve">, </w:t>
      </w:r>
      <w:r w:rsidRPr="001E5853">
        <w:rPr>
          <w:rStyle w:val="StyleUnderline"/>
        </w:rPr>
        <w:t>owning not only the buildings but the water and air people need to survive</w:t>
      </w:r>
      <w:r w:rsidRPr="00EA3E33">
        <w:rPr>
          <w:sz w:val="16"/>
        </w:rPr>
        <w:t xml:space="preserve">. If a person took out a loan to pay for passage, the company effectively holds them in indentured servitude. </w:t>
      </w:r>
      <w:r w:rsidRPr="001E5853">
        <w:rPr>
          <w:rStyle w:val="StyleUnderline"/>
        </w:rPr>
        <w:t>Human rights are not a given, nor is bodily autonomy</w:t>
      </w:r>
      <w:r w:rsidRPr="00EA3E33">
        <w:rPr>
          <w:sz w:val="16"/>
        </w:rPr>
        <w:t xml:space="preserve">. </w:t>
      </w:r>
      <w:r w:rsidRPr="001E5853">
        <w:rPr>
          <w:rStyle w:val="StyleUnderline"/>
        </w:rPr>
        <w:t>Thankfully, this dystopia isn’t inevitable</w:t>
      </w:r>
      <w:r w:rsidRPr="00EA3E33">
        <w:rPr>
          <w:sz w:val="16"/>
        </w:rPr>
        <w:t xml:space="preserve">. </w:t>
      </w:r>
      <w:r w:rsidRPr="001E5853">
        <w:rPr>
          <w:rStyle w:val="StyleUnderline"/>
        </w:rPr>
        <w:t xml:space="preserve">However, some of the world’s most powerful men believe it’s part of </w:t>
      </w:r>
      <w:r w:rsidRPr="001E5853">
        <w:rPr>
          <w:rStyle w:val="Emphasis"/>
        </w:rPr>
        <w:t>humanity’s multiplanetary future</w:t>
      </w:r>
      <w:r w:rsidRPr="00EA3E33">
        <w:rPr>
          <w:sz w:val="16"/>
        </w:rPr>
        <w:t xml:space="preserve">, and </w:t>
      </w:r>
      <w:r w:rsidRPr="001E5853">
        <w:rPr>
          <w:rStyle w:val="StyleUnderline"/>
        </w:rPr>
        <w:t xml:space="preserve">as leaders of the private space industry they have the potential </w:t>
      </w:r>
      <w:r w:rsidRPr="001E5853">
        <w:rPr>
          <w:rStyle w:val="Emphasis"/>
        </w:rPr>
        <w:t>to realize much of the vision</w:t>
      </w:r>
      <w:r w:rsidRPr="00EA3E33">
        <w:rPr>
          <w:sz w:val="16"/>
        </w:rPr>
        <w:t xml:space="preserve">. For years, SpaceX chief Elon </w:t>
      </w:r>
      <w:r w:rsidRPr="001E5853">
        <w:rPr>
          <w:rStyle w:val="StyleUnderline"/>
        </w:rPr>
        <w:t>Musk has pushed claims that he will resettle a million people on Mars by 2050</w:t>
      </w:r>
      <w:r w:rsidRPr="00EA3E33">
        <w:rPr>
          <w:sz w:val="16"/>
        </w:rPr>
        <w:t xml:space="preserve"> using a thousand rockets built by his company, with the first settlers arriving by the end of this decade. Even sooner, Amazon founder Jeff Bezos’s Blue Origin rocket company is plotting to build an “office park” in low-Earth orbit in the next five years called the Orbital Reef. His ultimate vision, however, is trillions of people in space colony canisters, to produce “1,000 Mozarts and 1,000 Einsteins,” in his questionable phrasing, in coming centuries. NASA has now granted contracts to both Bezos and Musk to build landing craft that will carry astronauts to the moon in this decade to help build a planned lunar base. </w:t>
      </w:r>
      <w:r w:rsidRPr="001E5853">
        <w:rPr>
          <w:rStyle w:val="StyleUnderline"/>
        </w:rPr>
        <w:t xml:space="preserve">Given their grim vision for humanity’s off-world tomorrows, we should </w:t>
      </w:r>
      <w:r w:rsidRPr="001E5853">
        <w:rPr>
          <w:rStyle w:val="Emphasis"/>
        </w:rPr>
        <w:t>dread plutocrats controlling any aspect of our future</w:t>
      </w:r>
      <w:r w:rsidRPr="00EA3E33">
        <w:rPr>
          <w:sz w:val="16"/>
        </w:rPr>
        <w:t xml:space="preserve">. Of course, </w:t>
      </w:r>
      <w:r w:rsidRPr="001E5853">
        <w:rPr>
          <w:rStyle w:val="StyleUnderline"/>
        </w:rPr>
        <w:t>space exploration has never been wholly innocent</w:t>
      </w:r>
      <w:r w:rsidRPr="00EA3E33">
        <w:rPr>
          <w:sz w:val="16"/>
        </w:rPr>
        <w:t xml:space="preserve">. The “space race” of the 1960s, including the Apollo program, largely aimed at triumphing over the Soviet Union. </w:t>
      </w:r>
      <w:r w:rsidRPr="001E5853">
        <w:rPr>
          <w:rStyle w:val="StyleUnderline"/>
        </w:rPr>
        <w:t>The space shuttle carried out military missions</w:t>
      </w:r>
      <w:r w:rsidRPr="00EA3E33">
        <w:rPr>
          <w:sz w:val="16"/>
        </w:rPr>
        <w:t xml:space="preserve">. NASA’s current Artemis agenda—particularly as originally formulated under the Trump administration—is as much about reasserting American superiority in space, and providing access for private companies to the moon’s natural resources, as it is about advancing science. </w:t>
      </w:r>
      <w:r w:rsidRPr="001E5853">
        <w:rPr>
          <w:rStyle w:val="StyleUnderline"/>
        </w:rPr>
        <w:t>For Musk, other planets seem like an opportunity to leave laws behind</w:t>
      </w:r>
      <w:r w:rsidRPr="00EA3E33">
        <w:rPr>
          <w:sz w:val="16"/>
        </w:rPr>
        <w:t xml:space="preserve">. “For Services provided on Mars, or in transit to Mars via Starship or other spacecraft, the parties recognize Mars as a free planet and that no Earth-based government has authority or sovereignty over Martian activities,” says SpaceX’s satellite Internet Starlink company, in its terms of service. That language is revealing: First, Starlink doesn’t serve Mars yet and may never, but more importantly the statement is not true—all activity on other worlds is governed by an appropriate nation, in accordance with the 1967 Outer Space Treaty. However, </w:t>
      </w:r>
      <w:r w:rsidRPr="00EA3E33">
        <w:rPr>
          <w:rStyle w:val="StyleUnderline"/>
        </w:rPr>
        <w:t>any Earth-bound government would have difficulty enforcing laws on a permanent Mars settlement, where the only recourse might be stopping supply missions, a drastic measure that could kill the entire colony</w:t>
      </w:r>
      <w:r w:rsidRPr="00EA3E33">
        <w:rPr>
          <w:sz w:val="16"/>
        </w:rPr>
        <w:t xml:space="preserve">. Even sanctioning the company back home wouldn’t stop problems on another planet, especially if SpaceX owns the rockets to get there. </w:t>
      </w:r>
      <w:r w:rsidRPr="00EA3E33">
        <w:rPr>
          <w:rStyle w:val="StyleUnderline"/>
        </w:rPr>
        <w:t>Musk and his companies don’t have the greatest track record following the law on Earth, which doesn’t speak well to how he would govern a Mars colony</w:t>
      </w:r>
      <w:r w:rsidRPr="00EA3E33">
        <w:rPr>
          <w:sz w:val="16"/>
        </w:rPr>
        <w:t xml:space="preserve">. His Martian employees can look forward to “burning the 3 A.M. oil, they won’t even leave the factory,” a regimen for which he has lauded Chinese workers; Musk has demanded intensive workweeks from Tesla, SpaceX and Twitter employees, at least one of whom (later fired) tweeted about sleeping on her office floor. He also has used Mars settlement as an example of why he’s concerned about declining birthrates (a fixation of white supremacists for more than a century). That’s all troubling because </w:t>
      </w:r>
      <w:r w:rsidRPr="00EA3E33">
        <w:rPr>
          <w:rStyle w:val="StyleUnderline"/>
        </w:rPr>
        <w:t>Musk’s companies SpaceX and Tesla have faced scrutiny over allegations of racial and sexual harassment, and of multiple safety violations.</w:t>
      </w:r>
      <w:r w:rsidRPr="00EA3E33">
        <w:rPr>
          <w:sz w:val="16"/>
        </w:rPr>
        <w:t xml:space="preserve"> SpaceX also reportedly paid an employee a settlement after she reported Musk offering a horse in exchange for sexual favors. </w:t>
      </w:r>
      <w:r w:rsidRPr="00EA3E33">
        <w:rPr>
          <w:rStyle w:val="StyleUnderline"/>
        </w:rPr>
        <w:t>Since Musk took the reins at Twitter, the social media platform has stepped up censorship on behalf of regimes including Turkey and India, and welcomed white supremacists back, while the new owner himself praised brutal historical dictators and spread antisemitic memes. These behaviors are troubling enough in a CEO, but they’re alarming in the leader of a space colony</w:t>
      </w:r>
      <w:r w:rsidRPr="00EA3E33">
        <w:rPr>
          <w:sz w:val="16"/>
        </w:rPr>
        <w:t xml:space="preserve">. </w:t>
      </w:r>
      <w:r w:rsidRPr="00EA3E33">
        <w:rPr>
          <w:rStyle w:val="Emphasis"/>
        </w:rPr>
        <w:t>Tech billionaires in general appear fond of writing their own rules while rejecting others’ legal authority</w:t>
      </w:r>
      <w:r w:rsidRPr="00EA3E33">
        <w:rPr>
          <w:sz w:val="16"/>
        </w:rPr>
        <w:t xml:space="preserve">, and Bezos is no exception. His Blue Origin rocket firm, as mentioned, also won a contract from NASA to construct the lunar lander for the Artemis project, which in addition to establishing a permanent human presence will open the moon to mining. Slated as a private replacement for the International Space Station, one of Orbital Reef’s perks is its freedom from government oversight, which in light of the many labor issues at Amazon should give anyone pause. To put it bluntly: </w:t>
      </w:r>
      <w:r w:rsidRPr="00EA3E33">
        <w:rPr>
          <w:rStyle w:val="StyleUnderline"/>
        </w:rPr>
        <w:t>if our space overlords behave this way on Earth with governments looking over their shoulders, how will they behave off-world with little possibility of oversight or redress</w:t>
      </w:r>
      <w:r w:rsidRPr="00EA3E33">
        <w:rPr>
          <w:sz w:val="16"/>
        </w:rPr>
        <w:t xml:space="preserve">? </w:t>
      </w:r>
      <w:r w:rsidRPr="00EA3E33">
        <w:rPr>
          <w:rStyle w:val="StyleUnderline"/>
        </w:rPr>
        <w:t>Even returning to Earth from Mars might be technically impossible. Trusting your life to private space companies is a big gamble, not least since Florida Governor Ron DeSantis in May signed a bill shielding SpaceX and other companies from liability from death or injury incurred from spaceflight</w:t>
      </w:r>
      <w:r w:rsidRPr="00EA3E33">
        <w:rPr>
          <w:sz w:val="16"/>
        </w:rPr>
        <w:t xml:space="preserve">. </w:t>
      </w:r>
      <w:r w:rsidRPr="00EA3E33">
        <w:rPr>
          <w:rStyle w:val="StyleUnderline"/>
        </w:rPr>
        <w:t xml:space="preserve">One of the earliest popularizations of orbiting space habitats and Mars colonies came from the engineer Wernher von Braun, whose personal history should make us </w:t>
      </w:r>
      <w:r w:rsidRPr="00EA3E33">
        <w:rPr>
          <w:rStyle w:val="Emphasis"/>
        </w:rPr>
        <w:t>cautious about space visionaries.</w:t>
      </w:r>
      <w:r w:rsidRPr="00EA3E33">
        <w:rPr>
          <w:sz w:val="16"/>
        </w:rPr>
        <w:t xml:space="preserve"> He arrived in the United States in secret, smuggled by the U.S. government to build rockets as he had for his previous employer: the Nazi regime, which he served as a member of the party and a high-ranking officer in the SS. During World War II, he oversaw the construction of the V-2 missiles that bombarded England. While he personally claimed to be apolitical, more people died in the forced-labor camps building the rockets than in the bombardments. </w:t>
      </w:r>
      <w:r w:rsidRPr="00EA3E33">
        <w:rPr>
          <w:rStyle w:val="StyleUnderline"/>
        </w:rPr>
        <w:t>Musk and Bezos don’t serve a fascist regime, but like von Braun, their visions are rooted in 20th-century colonialism, resource extraction and disregard for labor rights. Martian company towns off-world won’t be the libertarian paradise promised by our tech billionaires</w:t>
      </w:r>
      <w:r w:rsidRPr="00EA3E33">
        <w:rPr>
          <w:sz w:val="16"/>
        </w:rPr>
        <w:t>.</w:t>
      </w:r>
    </w:p>
    <w:p w14:paraId="3711B138" w14:textId="77777777" w:rsidR="004C51D3" w:rsidRDefault="004C51D3" w:rsidP="004C51D3">
      <w:pPr>
        <w:pStyle w:val="Heading4"/>
      </w:pPr>
      <w:r>
        <w:t>Space is good, Billionaires are not- we need to sever their control of space to maximize its value</w:t>
      </w:r>
    </w:p>
    <w:p w14:paraId="3CC87707" w14:textId="77777777" w:rsidR="004C51D3" w:rsidRPr="005867E1" w:rsidRDefault="004C51D3" w:rsidP="004C51D3">
      <w:pPr>
        <w:rPr>
          <w:rStyle w:val="Style13ptBold"/>
        </w:rPr>
      </w:pPr>
      <w:r w:rsidRPr="005867E1">
        <w:rPr>
          <w:rStyle w:val="Style13ptBold"/>
        </w:rPr>
        <w:t>Harrison, PhD, 21</w:t>
      </w:r>
    </w:p>
    <w:p w14:paraId="718B1E88" w14:textId="77777777" w:rsidR="004C51D3" w:rsidRPr="005867E1" w:rsidRDefault="004C51D3" w:rsidP="004C51D3">
      <w:pPr>
        <w:rPr>
          <w:sz w:val="16"/>
        </w:rPr>
      </w:pPr>
      <w:r w:rsidRPr="005867E1">
        <w:rPr>
          <w:sz w:val="16"/>
        </w:rPr>
        <w:t>(Dr. Tanya Harrison Professional Martian. PhD Geoscientist at Planet Labs. Former operations team member for Opportunity, https://tanyaofmars.medium.com/its-time-to-reclaim-the-narrative-around-space-from-the-billionaires-5be46b35ffb9)</w:t>
      </w:r>
    </w:p>
    <w:p w14:paraId="011F4331" w14:textId="77777777" w:rsidR="004C51D3" w:rsidRDefault="004C51D3" w:rsidP="004C51D3">
      <w:r w:rsidRPr="005867E1">
        <w:rPr>
          <w:sz w:val="16"/>
        </w:rPr>
        <w:t xml:space="preserve">This morning, Jeff Bezos’ rocket company </w:t>
      </w:r>
      <w:r w:rsidRPr="005867E1">
        <w:rPr>
          <w:rStyle w:val="StyleUnderline"/>
        </w:rPr>
        <w:t>Blue Origin launched four people into space</w:t>
      </w:r>
      <w:r w:rsidRPr="005867E1">
        <w:rPr>
          <w:sz w:val="16"/>
        </w:rPr>
        <w:t xml:space="preserve">, </w:t>
      </w:r>
      <w:r w:rsidRPr="005867E1">
        <w:rPr>
          <w:rStyle w:val="StyleUnderline"/>
        </w:rPr>
        <w:t>including</w:t>
      </w:r>
      <w:r w:rsidRPr="005867E1">
        <w:rPr>
          <w:sz w:val="16"/>
        </w:rPr>
        <w:t xml:space="preserve"> Star Trek’s own </w:t>
      </w:r>
      <w:r w:rsidRPr="005867E1">
        <w:rPr>
          <w:rStyle w:val="StyleUnderline"/>
        </w:rPr>
        <w:t>Captain Kirk</w:t>
      </w:r>
      <w:r w:rsidRPr="005867E1">
        <w:rPr>
          <w:sz w:val="16"/>
        </w:rPr>
        <w:t xml:space="preserve">, William Shatner*. While this flight only lasted mere minutes, </w:t>
      </w:r>
      <w:r w:rsidRPr="005867E1">
        <w:rPr>
          <w:rStyle w:val="StyleUnderline"/>
        </w:rPr>
        <w:t xml:space="preserve">the impact on Shatner was abundantly clear </w:t>
      </w:r>
      <w:r w:rsidRPr="005867E1">
        <w:rPr>
          <w:sz w:val="16"/>
        </w:rPr>
        <w:t xml:space="preserve">as soon as he stepped out of the New Shepard crew capsule after touchdown. Bezos walked up to Shatner and asked how the experience was, to which he replied, “In a way, </w:t>
      </w:r>
      <w:r w:rsidRPr="005867E1">
        <w:rPr>
          <w:rStyle w:val="StyleUnderline"/>
        </w:rPr>
        <w:t>it’s indescribable</w:t>
      </w:r>
      <w:r w:rsidRPr="005867E1">
        <w:rPr>
          <w:sz w:val="16"/>
        </w:rPr>
        <w:t xml:space="preserve">.” And as he starts to try to articulate what was most unexpected to him… …Bezos turns away, interrupting him to pop a bottle of champagne and cheer. To me, </w:t>
      </w:r>
      <w:r w:rsidRPr="005867E1">
        <w:rPr>
          <w:rStyle w:val="StyleUnderline"/>
        </w:rPr>
        <w:t>this was</w:t>
      </w:r>
      <w:r w:rsidRPr="005867E1">
        <w:rPr>
          <w:sz w:val="16"/>
        </w:rPr>
        <w:t xml:space="preserve"> such </w:t>
      </w:r>
      <w:r w:rsidRPr="005867E1">
        <w:rPr>
          <w:rStyle w:val="Emphasis"/>
        </w:rPr>
        <w:t>a clear proxy illustration of the disconnect between the idea of the billionaire space race, and what space means to those of us who have chosen it as our life’s passion, our careers.</w:t>
      </w:r>
      <w:r>
        <w:rPr>
          <w:rStyle w:val="Emphasis"/>
        </w:rPr>
        <w:t xml:space="preserve"> </w:t>
      </w:r>
      <w:r w:rsidRPr="005867E1">
        <w:rPr>
          <w:sz w:val="16"/>
        </w:rPr>
        <w:t xml:space="preserve">Shatner waited awkwardly for Bezos and others gathered around the capsule to finish spraying champagne before continuing to describe his experience. The impact was obviously profound: </w:t>
      </w:r>
      <w:r w:rsidRPr="005867E1">
        <w:rPr>
          <w:rStyle w:val="StyleUnderline"/>
        </w:rPr>
        <w:t>He talked about realizing how thin the dividing line between the comfort of Mother Earth and death in the blackness of space really is.</w:t>
      </w:r>
      <w:r w:rsidRPr="005867E1">
        <w:rPr>
          <w:sz w:val="16"/>
        </w:rPr>
        <w:t xml:space="preserve"> “</w:t>
      </w:r>
      <w:r w:rsidRPr="005867E1">
        <w:rPr>
          <w:rStyle w:val="StyleUnderline"/>
        </w:rPr>
        <w:t>I’m so filled with emotion</w:t>
      </w:r>
      <w:r w:rsidRPr="005867E1">
        <w:rPr>
          <w:sz w:val="16"/>
        </w:rPr>
        <w:t xml:space="preserve"> over what just happened</w:t>
      </w:r>
      <w:r w:rsidRPr="005867E1">
        <w:rPr>
          <w:rStyle w:val="StyleUnderline"/>
        </w:rPr>
        <w:t>,” he said through tears</w:t>
      </w:r>
      <w:r w:rsidRPr="005867E1">
        <w:rPr>
          <w:sz w:val="16"/>
        </w:rPr>
        <w:t xml:space="preserve">. His thoughts were rambling yet beautiful as he worked to voice them. “I hope I can maintain what I feel now. I don’t want to lose it. It’s…it’s so much larger than me, than life. And it hasn’t got anything to do with little green men, and the blue orb, it doesn’t have anything to do with any of that. </w:t>
      </w:r>
      <w:r w:rsidRPr="005867E1">
        <w:rPr>
          <w:rStyle w:val="StyleUnderline"/>
        </w:rPr>
        <w:t>It has to do with the enormity, and the quickness, and the suddenness of life and death[…]the vulnerability of everything. It’s so small. This air that’s keeping us alive, it’s thinner than your skin. It’s a sliver</w:t>
      </w:r>
      <w:r w:rsidRPr="005867E1">
        <w:rPr>
          <w:sz w:val="16"/>
        </w:rPr>
        <w:t xml:space="preserve">. It’s immeasurably small when you think in terms of the universe.” </w:t>
      </w:r>
      <w:r w:rsidRPr="005867E1">
        <w:rPr>
          <w:rStyle w:val="StyleUnderline"/>
        </w:rPr>
        <w:t>These words had me and my space friends tearing up</w:t>
      </w:r>
      <w:r w:rsidRPr="005867E1">
        <w:rPr>
          <w:sz w:val="16"/>
        </w:rPr>
        <w:t xml:space="preserve">. Multiple group chat messages dinged with people expressing their awe of Shatner’s comments. It’s honestly not a reaction I was not expecting to have at this joyride flight for rich folks into space. But </w:t>
      </w:r>
      <w:r w:rsidRPr="005867E1">
        <w:rPr>
          <w:rStyle w:val="StyleUnderline"/>
        </w:rPr>
        <w:t xml:space="preserve">Shatner’s words unintentionally reflect why so many of us working in this </w:t>
      </w:r>
      <w:r w:rsidRPr="005867E1">
        <w:rPr>
          <w:rStyle w:val="Emphasis"/>
        </w:rPr>
        <w:t>sector care about space</w:t>
      </w:r>
      <w:r w:rsidRPr="005867E1">
        <w:rPr>
          <w:sz w:val="16"/>
        </w:rPr>
        <w:t xml:space="preserve">. </w:t>
      </w:r>
      <w:r w:rsidRPr="005867E1">
        <w:rPr>
          <w:rStyle w:val="Emphasis"/>
        </w:rPr>
        <w:t>Those of us who most certainly aren’t billionaires</w:t>
      </w:r>
      <w:r w:rsidRPr="005867E1">
        <w:rPr>
          <w:sz w:val="16"/>
        </w:rPr>
        <w:t xml:space="preserve">. </w:t>
      </w:r>
      <w:r w:rsidRPr="005867E1">
        <w:rPr>
          <w:rStyle w:val="StyleUnderline"/>
        </w:rPr>
        <w:t>We’re not in this for the money</w:t>
      </w:r>
      <w:r w:rsidRPr="005867E1">
        <w:rPr>
          <w:sz w:val="16"/>
        </w:rPr>
        <w:t xml:space="preserve">, or the prestige, or for our own personal legacy. </w:t>
      </w:r>
      <w:r w:rsidRPr="005867E1">
        <w:rPr>
          <w:rStyle w:val="Emphasis"/>
        </w:rPr>
        <w:t>It’s about understanding that Earth is unique and precious and we should be doing our damndest to protect it and ensure the survival of life on this planet</w:t>
      </w:r>
      <w:r w:rsidRPr="005867E1">
        <w:rPr>
          <w:sz w:val="16"/>
        </w:rPr>
        <w:t>—</w:t>
      </w:r>
      <w:r w:rsidRPr="005867E1">
        <w:rPr>
          <w:rStyle w:val="StyleUnderline"/>
        </w:rPr>
        <w:t>and potentially expanding beyond for that long-term survival.</w:t>
      </w:r>
      <w:r w:rsidRPr="005867E1">
        <w:rPr>
          <w:sz w:val="16"/>
        </w:rPr>
        <w:t xml:space="preserve"> Satellites orbiting Earth help us monitor the weather, navigate the world, understand climate change, and even protect human rights. Satellites and rovers on other worlds help us put Earth into context in the universe, highlighting just how amazing our planet and the plethora of life in all forms, surviving in nearly every crevice here, truly is. </w:t>
      </w:r>
      <w:r w:rsidRPr="005867E1">
        <w:rPr>
          <w:rStyle w:val="StyleUnderline"/>
        </w:rPr>
        <w:t xml:space="preserve">Space has also long provided inspiration for people to see a future where humanity </w:t>
      </w:r>
      <w:r w:rsidRPr="005867E1">
        <w:rPr>
          <w:rStyle w:val="Emphasis"/>
        </w:rPr>
        <w:t>works together as a species</w:t>
      </w:r>
      <w:r w:rsidRPr="005867E1">
        <w:rPr>
          <w:rStyle w:val="StyleUnderline"/>
        </w:rPr>
        <w:t>.</w:t>
      </w:r>
      <w:r w:rsidRPr="005867E1">
        <w:rPr>
          <w:sz w:val="16"/>
        </w:rPr>
        <w:t xml:space="preserve"> When Star Trek premiered in 1966, it presented an audacious future where gender, race, and even poverty were no longer social issues. Shortly after in 1969, the Apollo 11 Moon landing had folks around the world watching humanity take its first steps on another celestial body—something many probably never imagined would happen in their lifetimes. In interviewing people from around the world who watched the Moon landing live on television, or listened to it on the radio, for my book For All Humankind, the consistent message from them all was that they felt like this was a human achievement rather than simply an American one. </w:t>
      </w:r>
      <w:r w:rsidRPr="005867E1">
        <w:rPr>
          <w:rStyle w:val="StyleUnderline"/>
        </w:rPr>
        <w:t>They didn’t care about the politics of the Space Race. With no ties to the space industry, or even America at all, folks felt like this was a moment in history of which they were a part.</w:t>
      </w:r>
      <w:r>
        <w:rPr>
          <w:rStyle w:val="StyleUnderline"/>
        </w:rPr>
        <w:t xml:space="preserve"> </w:t>
      </w:r>
      <w:r w:rsidRPr="005867E1">
        <w:rPr>
          <w:rStyle w:val="Emphasis"/>
        </w:rPr>
        <w:t>This is the attitude around space we need to reclaim</w:t>
      </w:r>
      <w:r w:rsidRPr="005867E1">
        <w:rPr>
          <w:sz w:val="16"/>
        </w:rPr>
        <w:t xml:space="preserve">: </w:t>
      </w:r>
      <w:r w:rsidRPr="005867E1">
        <w:rPr>
          <w:rStyle w:val="StyleUnderline"/>
        </w:rPr>
        <w:t>The true desire to build a better future</w:t>
      </w:r>
      <w:r w:rsidRPr="005867E1">
        <w:rPr>
          <w:sz w:val="16"/>
        </w:rPr>
        <w:t xml:space="preserve">. </w:t>
      </w:r>
      <w:r w:rsidRPr="005867E1">
        <w:rPr>
          <w:rStyle w:val="Emphasis"/>
        </w:rPr>
        <w:t xml:space="preserve">The desire to understand, respect, and care for our home planet. </w:t>
      </w:r>
      <w:r w:rsidRPr="005867E1">
        <w:rPr>
          <w:rStyle w:val="StyleUnderline"/>
        </w:rPr>
        <w:t>We’re all crew members on Spaceship Earth</w:t>
      </w:r>
      <w:r w:rsidRPr="005867E1">
        <w:rPr>
          <w:sz w:val="16"/>
        </w:rPr>
        <w:t xml:space="preserve">, and as such we should all be personally invested in making sure the ship is running well and its crew is happy and healthy. At its core, </w:t>
      </w:r>
      <w:r w:rsidRPr="005867E1">
        <w:rPr>
          <w:rStyle w:val="StyleUnderline"/>
        </w:rPr>
        <w:t xml:space="preserve">that’s what using space to help life on Earth is really about, and why so many of us in the space sector are here. </w:t>
      </w:r>
      <w:r w:rsidRPr="005867E1">
        <w:rPr>
          <w:rStyle w:val="Emphasis"/>
        </w:rPr>
        <w:t>We can’t let the vitriolic narrative around space billionaires overtake this vision</w:t>
      </w:r>
      <w:r w:rsidRPr="005867E1">
        <w:rPr>
          <w:sz w:val="16"/>
        </w:rPr>
        <w:t xml:space="preserve">. </w:t>
      </w:r>
      <w:r w:rsidRPr="005867E1">
        <w:rPr>
          <w:rStyle w:val="StyleUnderline"/>
        </w:rPr>
        <w:t>Many of the criticisms around them are valid: They</w:t>
      </w:r>
      <w:r w:rsidRPr="005867E1">
        <w:rPr>
          <w:sz w:val="16"/>
        </w:rPr>
        <w:t xml:space="preserve"> should be paying their fair share of taxes, and they should be treating their employees well, for example. </w:t>
      </w:r>
      <w:r w:rsidRPr="005867E1">
        <w:rPr>
          <w:rStyle w:val="Emphasis"/>
        </w:rPr>
        <w:t>But we need to separate the criticisms of those people and their businesses from the larger ideal of space.</w:t>
      </w:r>
      <w:r>
        <w:rPr>
          <w:rStyle w:val="Emphasis"/>
        </w:rPr>
        <w:t xml:space="preserve"> </w:t>
      </w:r>
      <w:r w:rsidRPr="005867E1">
        <w:rPr>
          <w:rStyle w:val="Emphasis"/>
        </w:rPr>
        <w:t>Because these few billionaires don’t represent us</w:t>
      </w:r>
      <w:r w:rsidRPr="005867E1">
        <w:rPr>
          <w:sz w:val="16"/>
        </w:rPr>
        <w:t>.</w:t>
      </w:r>
    </w:p>
    <w:p w14:paraId="276164FA" w14:textId="77777777" w:rsidR="004C51D3" w:rsidRDefault="004C51D3" w:rsidP="004C51D3"/>
    <w:p w14:paraId="5E6B8ACF" w14:textId="77777777" w:rsidR="004C51D3" w:rsidRPr="001E5853" w:rsidRDefault="004C51D3" w:rsidP="004C51D3"/>
    <w:p w14:paraId="5EB9112F" w14:textId="77777777" w:rsidR="004C51D3" w:rsidRPr="001E5853" w:rsidRDefault="004C51D3" w:rsidP="004C51D3"/>
    <w:p w14:paraId="7CD52278" w14:textId="77777777" w:rsidR="004C51D3" w:rsidRPr="001E5853" w:rsidRDefault="004C51D3" w:rsidP="004C51D3"/>
    <w:p w14:paraId="1798531A" w14:textId="77777777" w:rsidR="004C51D3" w:rsidRPr="001E5853" w:rsidRDefault="004C51D3" w:rsidP="004C51D3"/>
    <w:p w14:paraId="49B8C983" w14:textId="77777777" w:rsidR="004C51D3" w:rsidRPr="001E5853" w:rsidRDefault="004C51D3" w:rsidP="004C51D3"/>
    <w:p w14:paraId="511781DA" w14:textId="77777777" w:rsidR="004C51D3" w:rsidRPr="001E5853" w:rsidRDefault="004C51D3" w:rsidP="004C51D3"/>
    <w:p w14:paraId="0DDD6B2E" w14:textId="77777777" w:rsidR="004C51D3" w:rsidRPr="001E5853" w:rsidRDefault="004C51D3" w:rsidP="004C51D3"/>
    <w:p w14:paraId="0265752B" w14:textId="77777777" w:rsidR="004C51D3" w:rsidRPr="001E5853" w:rsidRDefault="004C51D3" w:rsidP="004C51D3"/>
    <w:p w14:paraId="094CA19B" w14:textId="77777777" w:rsidR="004C51D3" w:rsidRPr="001E5853" w:rsidRDefault="004C51D3" w:rsidP="004C51D3"/>
    <w:p w14:paraId="5BE06684" w14:textId="77777777" w:rsidR="004C51D3" w:rsidRPr="001E5853" w:rsidRDefault="004C51D3" w:rsidP="004C51D3"/>
    <w:p w14:paraId="4AC9B10E" w14:textId="77777777" w:rsidR="004C51D3" w:rsidRPr="001E5853" w:rsidRDefault="004C51D3" w:rsidP="004C51D3"/>
    <w:p w14:paraId="369A5235" w14:textId="77777777" w:rsidR="004C51D3" w:rsidRPr="001E5853" w:rsidRDefault="004C51D3" w:rsidP="004C51D3"/>
    <w:p w14:paraId="59509936" w14:textId="77777777" w:rsidR="004C51D3" w:rsidRPr="001E5853" w:rsidRDefault="004C51D3" w:rsidP="004C51D3"/>
    <w:p w14:paraId="0412A448" w14:textId="77777777" w:rsidR="004C51D3" w:rsidRPr="001E5853" w:rsidRDefault="004C51D3" w:rsidP="004C51D3"/>
    <w:p w14:paraId="5A3514B4" w14:textId="77777777" w:rsidR="004C51D3" w:rsidRDefault="004C51D3" w:rsidP="004C51D3"/>
    <w:p w14:paraId="41682039" w14:textId="77777777" w:rsidR="004C51D3" w:rsidRDefault="004C51D3" w:rsidP="004C51D3"/>
    <w:p w14:paraId="52A8F496" w14:textId="77777777" w:rsidR="004C51D3" w:rsidRDefault="004C51D3" w:rsidP="004C51D3">
      <w:pPr>
        <w:pStyle w:val="Heading3"/>
      </w:pPr>
      <w:r>
        <w:t xml:space="preserve">2AC K of Space DA </w:t>
      </w:r>
    </w:p>
    <w:p w14:paraId="36BBFC14" w14:textId="77777777" w:rsidR="004C51D3" w:rsidRDefault="004C51D3" w:rsidP="004C51D3"/>
    <w:p w14:paraId="64C26015" w14:textId="77777777" w:rsidR="004C51D3" w:rsidRDefault="004C51D3" w:rsidP="004C51D3"/>
    <w:p w14:paraId="0FECF726" w14:textId="77777777" w:rsidR="004C51D3" w:rsidRDefault="004C51D3" w:rsidP="004C51D3">
      <w:pPr>
        <w:pStyle w:val="Heading4"/>
      </w:pPr>
      <w:r>
        <w:t>Focus on space is sleight of hand to justify inequality- taxation allows better use of billionaire space bucks</w:t>
      </w:r>
    </w:p>
    <w:p w14:paraId="10D22767" w14:textId="77777777" w:rsidR="004C51D3" w:rsidRPr="00F55E9E" w:rsidRDefault="004C51D3" w:rsidP="004C51D3">
      <w:pPr>
        <w:rPr>
          <w:rStyle w:val="Style13ptBold"/>
        </w:rPr>
      </w:pPr>
      <w:r w:rsidRPr="00F55E9E">
        <w:rPr>
          <w:rStyle w:val="Style13ptBold"/>
        </w:rPr>
        <w:t>Maxman 21</w:t>
      </w:r>
    </w:p>
    <w:p w14:paraId="693E4F8A" w14:textId="77777777" w:rsidR="004C51D3" w:rsidRPr="00F55E9E" w:rsidRDefault="004C51D3" w:rsidP="004C51D3">
      <w:pPr>
        <w:rPr>
          <w:sz w:val="16"/>
        </w:rPr>
      </w:pPr>
      <w:r w:rsidRPr="00F55E9E">
        <w:rPr>
          <w:sz w:val="16"/>
        </w:rPr>
        <w:t xml:space="preserve">(Abby, https://www.wbur.org/cognoscenti/2021/07/19/jeff-bezos-blue-origin-space-race-abby-maxman , 7-19) </w:t>
      </w:r>
    </w:p>
    <w:p w14:paraId="0829E046" w14:textId="58F62593" w:rsidR="004C51D3" w:rsidRPr="004D6C03" w:rsidRDefault="004C51D3" w:rsidP="004D6C03">
      <w:pPr>
        <w:rPr>
          <w:sz w:val="16"/>
        </w:rPr>
      </w:pPr>
      <w:r w:rsidRPr="00F55E9E">
        <w:rPr>
          <w:rStyle w:val="StyleUnderline"/>
        </w:rPr>
        <w:t xml:space="preserve">The </w:t>
      </w:r>
      <w:r w:rsidRPr="00F55E9E">
        <w:rPr>
          <w:rStyle w:val="Emphasis"/>
        </w:rPr>
        <w:t>magic of space exploration</w:t>
      </w:r>
      <w:r w:rsidRPr="00F55E9E">
        <w:rPr>
          <w:rStyle w:val="StyleUnderline"/>
        </w:rPr>
        <w:t xml:space="preserve"> is undeniable</w:t>
      </w:r>
      <w:r w:rsidRPr="00F55E9E">
        <w:rPr>
          <w:sz w:val="16"/>
        </w:rPr>
        <w:t xml:space="preserve">, </w:t>
      </w:r>
      <w:r w:rsidRPr="00F55E9E">
        <w:rPr>
          <w:rStyle w:val="StyleUnderline"/>
        </w:rPr>
        <w:t>as are the advances in science</w:t>
      </w:r>
      <w:r w:rsidRPr="00F55E9E">
        <w:rPr>
          <w:sz w:val="16"/>
        </w:rPr>
        <w:t xml:space="preserve"> and technology </w:t>
      </w:r>
      <w:r w:rsidRPr="00F55E9E">
        <w:rPr>
          <w:rStyle w:val="StyleUnderline"/>
        </w:rPr>
        <w:t>that often come with it.</w:t>
      </w:r>
      <w:r w:rsidRPr="00F55E9E">
        <w:rPr>
          <w:sz w:val="16"/>
        </w:rPr>
        <w:t xml:space="preserve"> </w:t>
      </w:r>
      <w:r w:rsidRPr="00F55E9E">
        <w:rPr>
          <w:rStyle w:val="StyleUnderline"/>
        </w:rPr>
        <w:t>But there is something</w:t>
      </w:r>
      <w:r w:rsidRPr="00F55E9E">
        <w:rPr>
          <w:sz w:val="16"/>
        </w:rPr>
        <w:t xml:space="preserve"> </w:t>
      </w:r>
      <w:r w:rsidRPr="00F55E9E">
        <w:rPr>
          <w:rStyle w:val="Emphasis"/>
        </w:rPr>
        <w:t>deeply wrong</w:t>
      </w:r>
      <w:r w:rsidRPr="00F55E9E">
        <w:rPr>
          <w:sz w:val="16"/>
        </w:rPr>
        <w:t xml:space="preserve"> </w:t>
      </w:r>
      <w:r w:rsidRPr="00F55E9E">
        <w:rPr>
          <w:rStyle w:val="StyleUnderline"/>
        </w:rPr>
        <w:t>with our society when three of the wealthiest men on Earth</w:t>
      </w:r>
      <w:r w:rsidRPr="00F55E9E">
        <w:rPr>
          <w:sz w:val="16"/>
        </w:rPr>
        <w:t xml:space="preserve">, including Jeff Bezos, </w:t>
      </w:r>
      <w:r w:rsidRPr="00F55E9E">
        <w:rPr>
          <w:rStyle w:val="StyleUnderline"/>
        </w:rPr>
        <w:t>spend billions of dollars on an ego-fueled race to space, while the world is reeling from a global pandemic and people on our planet are quite literally starving</w:t>
      </w:r>
      <w:r w:rsidRPr="00F55E9E">
        <w:rPr>
          <w:sz w:val="16"/>
        </w:rPr>
        <w:t xml:space="preserve">. A new Oxfam report finds </w:t>
      </w:r>
      <w:r w:rsidRPr="00F55E9E">
        <w:rPr>
          <w:rStyle w:val="StyleUnderline"/>
        </w:rPr>
        <w:t>11 people are likely dying every minute from hunger and malnutrition</w:t>
      </w:r>
      <w:r w:rsidRPr="00F55E9E">
        <w:rPr>
          <w:sz w:val="16"/>
        </w:rPr>
        <w:t xml:space="preserve">, outpacing COVID-19 fatalities. This, </w:t>
      </w:r>
      <w:r w:rsidRPr="00F55E9E">
        <w:rPr>
          <w:rStyle w:val="StyleUnderline"/>
        </w:rPr>
        <w:t>as</w:t>
      </w:r>
      <w:r w:rsidRPr="00F55E9E">
        <w:rPr>
          <w:sz w:val="16"/>
        </w:rPr>
        <w:t xml:space="preserve"> Jeff </w:t>
      </w:r>
      <w:r w:rsidRPr="00F55E9E">
        <w:rPr>
          <w:rStyle w:val="StyleUnderline"/>
        </w:rPr>
        <w:t>Bezos prepares for his 11-minute thrill ride</w:t>
      </w:r>
      <w:r w:rsidRPr="00F55E9E">
        <w:rPr>
          <w:sz w:val="16"/>
        </w:rPr>
        <w:t xml:space="preserve">. Bezos, who takes flight on July 20, is now the wealthiest man on Earth, worth about $200 billion dollars. His wealth could more than address some of the country’s and world’s most pressing problems. </w:t>
      </w:r>
      <w:r w:rsidRPr="00F55E9E">
        <w:rPr>
          <w:rStyle w:val="StyleUnderline"/>
        </w:rPr>
        <w:t>How this came to be is not rocket science</w:t>
      </w:r>
      <w:r w:rsidRPr="00F55E9E">
        <w:rPr>
          <w:sz w:val="16"/>
        </w:rPr>
        <w:t xml:space="preserve">. </w:t>
      </w:r>
      <w:r w:rsidRPr="00F55E9E">
        <w:rPr>
          <w:rStyle w:val="Emphasis"/>
        </w:rPr>
        <w:t xml:space="preserve">It is our backwards and corrupt tax system </w:t>
      </w:r>
      <w:r w:rsidRPr="00F55E9E">
        <w:rPr>
          <w:sz w:val="16"/>
        </w:rPr>
        <w:t xml:space="preserve">that has allowed Jeff Bezos to pay next to no federal income tax — even claim the child tax credit one year — while at the same time pour $7.5 billion into his own private aerospace company. </w:t>
      </w:r>
      <w:r w:rsidRPr="00F55E9E">
        <w:rPr>
          <w:rStyle w:val="StyleUnderline"/>
        </w:rPr>
        <w:t>Imagine the true heights we could achieve if he, along with other billionaires, paid their fair share of taxes</w:t>
      </w:r>
      <w:r w:rsidRPr="00F55E9E">
        <w:rPr>
          <w:sz w:val="16"/>
        </w:rPr>
        <w:t xml:space="preserve">. A recent bombshell IRS leak from ProPublica revealed that </w:t>
      </w:r>
      <w:r w:rsidRPr="00F55E9E">
        <w:rPr>
          <w:rStyle w:val="StyleUnderline"/>
        </w:rPr>
        <w:t>America’s 25 richest billionaires</w:t>
      </w:r>
      <w:r w:rsidRPr="00F55E9E">
        <w:rPr>
          <w:sz w:val="16"/>
        </w:rPr>
        <w:t xml:space="preserve"> — including Bezos — </w:t>
      </w:r>
      <w:r w:rsidRPr="00F55E9E">
        <w:rPr>
          <w:rStyle w:val="StyleUnderline"/>
        </w:rPr>
        <w:t>paid only 3% in income tax</w:t>
      </w:r>
      <w:r w:rsidRPr="00F55E9E">
        <w:rPr>
          <w:sz w:val="16"/>
        </w:rPr>
        <w:t xml:space="preserve"> between 2014 and 2018. Meanwhile </w:t>
      </w:r>
      <w:r w:rsidRPr="00F55E9E">
        <w:rPr>
          <w:rStyle w:val="StyleUnderline"/>
        </w:rPr>
        <w:t>the average U.S. worker pays a tax rate of 22%.</w:t>
      </w:r>
      <w:r w:rsidRPr="00F55E9E">
        <w:rPr>
          <w:sz w:val="16"/>
        </w:rPr>
        <w:t xml:space="preserve"> Here’s the truth: </w:t>
      </w:r>
      <w:r w:rsidRPr="00F55E9E">
        <w:rPr>
          <w:rStyle w:val="StyleUnderline"/>
        </w:rPr>
        <w:t xml:space="preserve">we have built a tax system with </w:t>
      </w:r>
      <w:r w:rsidRPr="00F55E9E">
        <w:rPr>
          <w:rStyle w:val="Emphasis"/>
        </w:rPr>
        <w:t>inequality at its core</w:t>
      </w:r>
      <w:r w:rsidRPr="00F55E9E">
        <w:rPr>
          <w:rStyle w:val="StyleUnderline"/>
        </w:rPr>
        <w:t>,</w:t>
      </w:r>
      <w:r w:rsidRPr="00F55E9E">
        <w:rPr>
          <w:sz w:val="16"/>
        </w:rPr>
        <w:t xml:space="preserve"> one that deliberately favors the wealthy while squeezing working families who can least afford it. </w:t>
      </w:r>
      <w:r w:rsidRPr="00F55E9E">
        <w:rPr>
          <w:rStyle w:val="StyleUnderline"/>
        </w:rPr>
        <w:t>This space race is also an affront to the Amazon workers who struggle to make a living, are denied basic rights like collective bargaining</w:t>
      </w:r>
      <w:r w:rsidRPr="00F55E9E">
        <w:rPr>
          <w:sz w:val="16"/>
        </w:rPr>
        <w:t xml:space="preserve"> and report being treated like robots, constantly watched to ensure they work every single second, faster and faster. These are the very workers who have helped make Bezos the richest man on Earth. In fact, if Bezos gave each of Amazon’s 1.3 million workers a $65,000 bonus with the profits he made during the pandemic, he would still be left with the $113 billion fortune that he had before the pandemic began. </w:t>
      </w:r>
      <w:r w:rsidRPr="00F55E9E">
        <w:rPr>
          <w:rStyle w:val="StyleUnderline"/>
        </w:rPr>
        <w:t>As we grapple with how to control the still-deadly pandemic and pay for a fair and equitable recovery</w:t>
      </w:r>
      <w:r w:rsidRPr="00F55E9E">
        <w:rPr>
          <w:sz w:val="16"/>
        </w:rPr>
        <w:t xml:space="preserve"> — one that would make desperately needed investments in well-paying jobs, childcare and efforts to combat the climate crisis — </w:t>
      </w:r>
      <w:r w:rsidRPr="00F55E9E">
        <w:rPr>
          <w:rStyle w:val="StyleUnderline"/>
        </w:rPr>
        <w:t>we must consider what a fair tax system would look like.</w:t>
      </w:r>
      <w:r w:rsidRPr="00F55E9E">
        <w:rPr>
          <w:sz w:val="16"/>
        </w:rPr>
        <w:t xml:space="preserve"> If Amazon paid the current U.S. corporate tax rate of 21%, it would pay an additional $2.5 billion in taxes a year — enough to provide food assistance to 1.7 million Americans facing hunger. A 3% wealth tax on Jeff Bezos would generate $6 billion in revenue on his $200 billion fortune, enough to provide high-quality childcare to every child under 4-years-old in Amazon’s home state of Washington — 440,000 kids. A pandemic profits tax, to ensure that companies like Amazon — that profited during the pandemic — are taxed fairly on their windfall gains, would yield $11 billion in additional revenue just from Amazon. That’s enough to vaccinate 580 million people around the world against COVID-19. So where do we go from here? </w:t>
      </w:r>
      <w:r w:rsidRPr="00F55E9E">
        <w:rPr>
          <w:rStyle w:val="StyleUnderline"/>
        </w:rPr>
        <w:t>We have a chance to level the playing field in front of us right now</w:t>
      </w:r>
      <w:r w:rsidRPr="00F55E9E">
        <w:rPr>
          <w:sz w:val="16"/>
        </w:rPr>
        <w:t xml:space="preserve">. President Biden’s American Jobs Plan and American Families Plan would go a long way to unrigging the rules that have allowed so many corporations and wealthy individuals to get away with paying so little. The American Jobs Plan would raise the corporate tax rate and close offshore tax loopholes. </w:t>
      </w:r>
      <w:r w:rsidRPr="00F55E9E">
        <w:rPr>
          <w:rStyle w:val="StyleUnderline"/>
        </w:rPr>
        <w:t>The American Families Plan would raise the marginal rate for those earning more than $400,000, increase the capital gains rate for the wealthiest Americans, and provide much-needed resources to the IRS to make sure tax cheats pay their fair share. No one making less than $400,000 would pay more tax than they do now, and most would pay less. We will never achieve a fair and equitable recovery from COVID-19 if we continue to have a system where corporations and the wealthy get richer while everyone else is left behind. The real innovation we need is not a business plan for space tourism, it is a fair tax system to curb runaway inequality, ensure we reward work, not wealth, and invest in the health, safety and education of people on Earth — our one and only home</w:t>
      </w:r>
      <w:r w:rsidRPr="00F55E9E">
        <w:rPr>
          <w:sz w:val="16"/>
        </w:rPr>
        <w:t>.</w:t>
      </w:r>
    </w:p>
    <w:p w14:paraId="498D8D89" w14:textId="77777777" w:rsidR="004C51D3" w:rsidRDefault="004C51D3" w:rsidP="004C51D3">
      <w:pPr>
        <w:pStyle w:val="Heading4"/>
      </w:pPr>
      <w:r>
        <w:t>Solvency is reverse causal-fantasies of space legitimize terrestrial inequality</w:t>
      </w:r>
    </w:p>
    <w:p w14:paraId="567B8BC6" w14:textId="77777777" w:rsidR="004C51D3" w:rsidRPr="004A12CE" w:rsidRDefault="004C51D3" w:rsidP="004C51D3">
      <w:pPr>
        <w:rPr>
          <w:rStyle w:val="Style13ptBold"/>
          <w:lang w:val="de-DE"/>
        </w:rPr>
      </w:pPr>
      <w:r w:rsidRPr="004A12CE">
        <w:rPr>
          <w:rStyle w:val="Style13ptBold"/>
          <w:lang w:val="de-DE"/>
        </w:rPr>
        <w:t>Kern 21</w:t>
      </w:r>
    </w:p>
    <w:p w14:paraId="5CADFDF3" w14:textId="77777777" w:rsidR="004C51D3" w:rsidRPr="004A12CE" w:rsidRDefault="004C51D3" w:rsidP="004C51D3">
      <w:pPr>
        <w:rPr>
          <w:sz w:val="16"/>
          <w:lang w:val="de-DE"/>
        </w:rPr>
      </w:pPr>
      <w:r w:rsidRPr="004A12CE">
        <w:rPr>
          <w:sz w:val="16"/>
          <w:lang w:val="de-DE"/>
        </w:rPr>
        <w:t xml:space="preserve">(Sim, </w:t>
      </w:r>
      <w:hyperlink r:id="rId34" w:history="1">
        <w:r w:rsidRPr="004A12CE">
          <w:rPr>
            <w:rStyle w:val="Hyperlink"/>
            <w:sz w:val="16"/>
            <w:lang w:val="de-DE"/>
          </w:rPr>
          <w:t>https://www.independent.co.uk/voices/bezos-musk-branson-space-billionaires-b1886741.html</w:t>
        </w:r>
      </w:hyperlink>
      <w:r w:rsidRPr="004A12CE">
        <w:rPr>
          <w:sz w:val="16"/>
          <w:lang w:val="de-DE"/>
        </w:rPr>
        <w:t xml:space="preserve">, 7-19_ </w:t>
      </w:r>
    </w:p>
    <w:p w14:paraId="19F43702" w14:textId="77777777" w:rsidR="004C51D3" w:rsidRDefault="004C51D3" w:rsidP="004C51D3">
      <w:r w:rsidRPr="00EE71CB">
        <w:rPr>
          <w:sz w:val="16"/>
        </w:rPr>
        <w:t xml:space="preserve">Last weekend, Richard </w:t>
      </w:r>
      <w:r w:rsidRPr="00B12950">
        <w:rPr>
          <w:rStyle w:val="StyleUnderline"/>
        </w:rPr>
        <w:t>Branson described his bounce</w:t>
      </w:r>
      <w:r w:rsidRPr="00EE71CB">
        <w:rPr>
          <w:sz w:val="16"/>
        </w:rPr>
        <w:t xml:space="preserve"> up to low-earth orbit </w:t>
      </w:r>
      <w:r w:rsidRPr="00B12950">
        <w:rPr>
          <w:rStyle w:val="StyleUnderline"/>
        </w:rPr>
        <w:t>as making space “more accessible to all.</w:t>
      </w:r>
      <w:r w:rsidRPr="00EE71CB">
        <w:rPr>
          <w:sz w:val="16"/>
        </w:rPr>
        <w:t xml:space="preserve">” </w:t>
      </w:r>
      <w:r w:rsidRPr="00B12950">
        <w:rPr>
          <w:rStyle w:val="Emphasis"/>
        </w:rPr>
        <w:t>It’s laughably ironic for a billionaire to co-opt the language of inclusivity to describe the privatization of space flight.</w:t>
      </w:r>
      <w:r w:rsidRPr="00EE71CB">
        <w:rPr>
          <w:sz w:val="16"/>
        </w:rPr>
        <w:t xml:space="preserve"> However, mainstream media shared the speech far and wide, largely uncritically, with few journalists pointing out that this carnival ride for the uber-rich was funded with over $200 million dollars in taxpayer subsidies. None that I saw credited Chanda Prescod-Weinstein, the Black feminist astrophysicist whose line Branson reflected, and whose idea of making space accessible to all starts with social justice on earth. With this speech, </w:t>
      </w:r>
      <w:r w:rsidRPr="00B12950">
        <w:rPr>
          <w:rStyle w:val="StyleUnderline"/>
        </w:rPr>
        <w:t xml:space="preserve">Branson added to the chorus of billionaires using </w:t>
      </w:r>
      <w:r w:rsidRPr="00B12950">
        <w:rPr>
          <w:rStyle w:val="Emphasis"/>
        </w:rPr>
        <w:t>science fiction fantasies to sell us on their vanity space programs</w:t>
      </w:r>
      <w:r w:rsidRPr="00EE71CB">
        <w:rPr>
          <w:sz w:val="16"/>
        </w:rPr>
        <w:t xml:space="preserve">. Jeff Bezos will likely treat us to more high-minded speechifying in advance of his launch on Tuesday. He has described Blue Origin’s mission as necessary to avoid putting a limit on energy usage per capita on Earth. Basically, </w:t>
      </w:r>
      <w:r w:rsidRPr="00B12950">
        <w:rPr>
          <w:rStyle w:val="StyleUnderline"/>
        </w:rPr>
        <w:t>in order to avoid learning to live sustainably here, we must go up to space so we can keep exploiting the hell out of whatever we find up there.</w:t>
      </w:r>
      <w:r>
        <w:rPr>
          <w:rStyle w:val="StyleUnderline"/>
        </w:rPr>
        <w:t xml:space="preserve"> </w:t>
      </w:r>
      <w:r w:rsidRPr="00EE71CB">
        <w:rPr>
          <w:sz w:val="16"/>
        </w:rPr>
        <w:t xml:space="preserve">As SpaceX’s Elon Musk has said, “We don’t want to be one of those single planet species, we want to be a multi-planet species”. Never mind that we’ve found zero evidence of any kind of life on other planets, let alone intelligent life, let alone intelligent life spread across multiple planets; </w:t>
      </w:r>
      <w:r w:rsidRPr="00B12950">
        <w:rPr>
          <w:rStyle w:val="StyleUnderline"/>
        </w:rPr>
        <w:t>Musk’s rhetoric echoes a commonly-held belief that space colonization is an inevitability, that it’s our destiny.</w:t>
      </w:r>
      <w:r>
        <w:rPr>
          <w:rStyle w:val="StyleUnderline"/>
        </w:rPr>
        <w:t xml:space="preserve"> </w:t>
      </w:r>
      <w:r w:rsidRPr="00B12950">
        <w:rPr>
          <w:rStyle w:val="Emphasis"/>
        </w:rPr>
        <w:t>We should be wary when rich people say that colonization is our destiny</w:t>
      </w:r>
      <w:r w:rsidRPr="00EE71CB">
        <w:rPr>
          <w:sz w:val="16"/>
        </w:rPr>
        <w:t xml:space="preserve">. </w:t>
      </w:r>
      <w:r w:rsidRPr="00B12950">
        <w:rPr>
          <w:rStyle w:val="StyleUnderline"/>
        </w:rPr>
        <w:t xml:space="preserve">That rhetoric sounds awfully similar to Manifest Destiny, which provided greedy men a moral pretense to commit </w:t>
      </w:r>
      <w:r w:rsidRPr="00B12950">
        <w:rPr>
          <w:rStyle w:val="Emphasis"/>
        </w:rPr>
        <w:t>a lot of atrocities.</w:t>
      </w:r>
      <w:r>
        <w:rPr>
          <w:rStyle w:val="StyleUnderline"/>
        </w:rPr>
        <w:t xml:space="preserve"> </w:t>
      </w:r>
      <w:r w:rsidRPr="00EE71CB">
        <w:rPr>
          <w:sz w:val="16"/>
        </w:rPr>
        <w:t xml:space="preserve">I recently wrote a viral Twitter-thread-turned-essay about the enormous challenges of sustaining life in space, and why we’re not going to see lunar colonies anytime soon. But </w:t>
      </w:r>
      <w:r w:rsidRPr="00B12950">
        <w:rPr>
          <w:rStyle w:val="Emphasis"/>
          <w:sz w:val="32"/>
          <w:szCs w:val="32"/>
        </w:rPr>
        <w:t>just because these billionaires won’t succeed in establishing exoplanetary colonies in their lifetimes doesn’t mean their pursuit of them isn’t harmful</w:t>
      </w:r>
      <w:r w:rsidRPr="00EE71CB">
        <w:rPr>
          <w:sz w:val="16"/>
        </w:rPr>
        <w:t xml:space="preserve">. </w:t>
      </w:r>
      <w:r w:rsidRPr="00B12950">
        <w:rPr>
          <w:rStyle w:val="StyleUnderline"/>
        </w:rPr>
        <w:t xml:space="preserve">Bezos, Branson, and Musk have sold the public on their space programs, and as a result, </w:t>
      </w:r>
      <w:r w:rsidRPr="00B12950">
        <w:rPr>
          <w:rStyle w:val="Emphasis"/>
        </w:rPr>
        <w:t>we’re giving them a lot of our wealth</w:t>
      </w:r>
      <w:r w:rsidRPr="00EE71CB">
        <w:rPr>
          <w:sz w:val="16"/>
        </w:rPr>
        <w:t xml:space="preserve"> – </w:t>
      </w:r>
      <w:r w:rsidRPr="00B12950">
        <w:rPr>
          <w:rStyle w:val="StyleUnderline"/>
        </w:rPr>
        <w:t>billions of dollars of taxpayer money and billions in personal investments</w:t>
      </w:r>
      <w:r w:rsidRPr="00EE71CB">
        <w:rPr>
          <w:sz w:val="16"/>
        </w:rPr>
        <w:t xml:space="preserve">. What’s more, </w:t>
      </w:r>
      <w:r w:rsidRPr="00B12950">
        <w:rPr>
          <w:rStyle w:val="StyleUnderline"/>
        </w:rPr>
        <w:t>the global economic system is rigged so that a guy like Bezos can become a hundred-billionaire</w:t>
      </w:r>
      <w:r w:rsidRPr="00EE71CB">
        <w:rPr>
          <w:sz w:val="16"/>
        </w:rPr>
        <w:t xml:space="preserve"> while profiting off the labor of over a million employees, some working for poverty wages, who piss in bottles to meet quotas and sometimes die at work. </w:t>
      </w:r>
      <w:r w:rsidRPr="00B12950">
        <w:rPr>
          <w:rStyle w:val="StyleUnderline"/>
        </w:rPr>
        <w:t xml:space="preserve">Meanwhile, the activities of the corporations that create these billionaires are </w:t>
      </w:r>
      <w:r w:rsidRPr="00B12950">
        <w:rPr>
          <w:rStyle w:val="Emphasis"/>
        </w:rPr>
        <w:t>ravaging the only habitable</w:t>
      </w:r>
      <w:r w:rsidRPr="00B12950">
        <w:rPr>
          <w:rStyle w:val="StyleUnderline"/>
        </w:rPr>
        <w:t xml:space="preserve"> planet we’ve got</w:t>
      </w:r>
      <w:r w:rsidRPr="00EE71CB">
        <w:rPr>
          <w:sz w:val="16"/>
        </w:rPr>
        <w:t xml:space="preserve">. </w:t>
      </w:r>
      <w:r w:rsidRPr="00B12950">
        <w:rPr>
          <w:rStyle w:val="StyleUnderline"/>
        </w:rPr>
        <w:t xml:space="preserve">But because our neo-feudal lords have sold us on a </w:t>
      </w:r>
      <w:r w:rsidRPr="00B12950">
        <w:rPr>
          <w:rStyle w:val="Emphasis"/>
        </w:rPr>
        <w:t>science-fiction fantasy</w:t>
      </w:r>
      <w:r w:rsidRPr="00B12950">
        <w:rPr>
          <w:rStyle w:val="StyleUnderline"/>
        </w:rPr>
        <w:t xml:space="preserve">, many look up to them as heroes rather than decrying their </w:t>
      </w:r>
      <w:r w:rsidRPr="00B12950">
        <w:rPr>
          <w:rStyle w:val="Emphasis"/>
        </w:rPr>
        <w:t>obscene and ill-gotten wealth.</w:t>
      </w:r>
      <w:r>
        <w:rPr>
          <w:rStyle w:val="StyleUnderline"/>
        </w:rPr>
        <w:t xml:space="preserve"> </w:t>
      </w:r>
      <w:r w:rsidRPr="00EE71CB">
        <w:rPr>
          <w:sz w:val="16"/>
        </w:rPr>
        <w:t xml:space="preserve">Look, I love science fiction. I’m a sci-fi writer and a lifelong Trekkie. But I’m starting to realize that </w:t>
      </w:r>
      <w:r w:rsidRPr="00B12950">
        <w:rPr>
          <w:rStyle w:val="StyleUnderline"/>
        </w:rPr>
        <w:t>a public which consumes so much science fiction and so little science fact is dangerous</w:t>
      </w:r>
      <w:r w:rsidRPr="00EE71CB">
        <w:rPr>
          <w:sz w:val="16"/>
        </w:rPr>
        <w:t xml:space="preserve">. Just because you watched Matt Damon live on Mars for a year in a movie with convincing graphics doesn’t mean that Elon Musk is on the verge of building a colony there. But when he says he’s going to Mars in six years, there are legions of Musk stans on Twitter who believe him – and his stock soars. </w:t>
      </w:r>
      <w:r w:rsidRPr="00B12950">
        <w:rPr>
          <w:rStyle w:val="StyleUnderline"/>
        </w:rPr>
        <w:t xml:space="preserve">One reason we find the fantasy of outer space colonization so irresistible is the </w:t>
      </w:r>
      <w:r w:rsidRPr="00B12950">
        <w:rPr>
          <w:rStyle w:val="Emphasis"/>
        </w:rPr>
        <w:t>prospect of starting afresh</w:t>
      </w:r>
      <w:r w:rsidRPr="00EE71CB">
        <w:rPr>
          <w:sz w:val="16"/>
        </w:rPr>
        <w:t xml:space="preserve">. </w:t>
      </w:r>
      <w:r w:rsidRPr="00B12950">
        <w:rPr>
          <w:rStyle w:val="StyleUnderline"/>
        </w:rPr>
        <w:t>Our global society is enormously complicated, with baked-in bigotries and illogical ways of doing things that seem impossible to untangle here on earth. But on another planet</w:t>
      </w:r>
      <w:r w:rsidRPr="00EE71CB">
        <w:rPr>
          <w:sz w:val="16"/>
        </w:rPr>
        <w:t xml:space="preserve">, so we assume, </w:t>
      </w:r>
      <w:r w:rsidRPr="00B12950">
        <w:rPr>
          <w:rStyle w:val="StyleUnderline"/>
        </w:rPr>
        <w:t>we could start over and get it right this time.</w:t>
      </w:r>
      <w:r>
        <w:rPr>
          <w:rStyle w:val="StyleUnderline"/>
        </w:rPr>
        <w:t xml:space="preserve"> </w:t>
      </w:r>
      <w:r w:rsidRPr="00B12950">
        <w:rPr>
          <w:rStyle w:val="StyleUnderline"/>
        </w:rPr>
        <w:t xml:space="preserve">Realistically, though, there’s </w:t>
      </w:r>
      <w:r w:rsidRPr="00B12950">
        <w:rPr>
          <w:rStyle w:val="Emphasis"/>
        </w:rPr>
        <w:t>no leaving our messiness behind</w:t>
      </w:r>
      <w:r w:rsidRPr="00B12950">
        <w:rPr>
          <w:rStyle w:val="StyleUnderline"/>
        </w:rPr>
        <w:t>,</w:t>
      </w:r>
      <w:r w:rsidRPr="00EE71CB">
        <w:rPr>
          <w:sz w:val="16"/>
        </w:rPr>
        <w:t xml:space="preserve"> no matter how many light-years away we travel. I can’t think of a better illustration for this than the fact that </w:t>
      </w:r>
      <w:r w:rsidRPr="00EE71CB">
        <w:rPr>
          <w:rStyle w:val="StyleUnderline"/>
        </w:rPr>
        <w:t>the moon is already a toilet</w:t>
      </w:r>
      <w:r w:rsidRPr="00EE71CB">
        <w:rPr>
          <w:sz w:val="16"/>
        </w:rPr>
        <w:t xml:space="preserve">. When people think of what astronauts left behind on the moon, they might picture Buzz Aldrin planting an American flag. But I picture all the literal shit we left up there. NASA, unlike any respectable hiker, didn’t value “packing out waste”. The pooping protocol for Apollo astronauts involved wearing adhesive bags stuck to their asses, which notoriously tore out pubic hairs when removed. They sealed the bag – hoping nothing escaped to float around the lunar module – and crushed an antibacterial capsule inside, mushing it around with their poop to prevent a future biohazard. Then they chucked the bag out the airlock. Over the course of the Apollo missions, we planted five flags on the moon and ninety-six bags of human excrement. We also left a plaque on the Lunar Lander reading, “We came in peace for all mankind” – never mind that at the time, the US was carpet-bombing Vietnam and hitting the kids who lived there with napalm. </w:t>
      </w:r>
      <w:r w:rsidRPr="00EE71CB">
        <w:rPr>
          <w:rStyle w:val="StyleUnderline"/>
        </w:rPr>
        <w:t>Anywhere we travel, we’ll be bringing all our shit – literal and figurative – with us. And as any Apollo astronaut can tell you, shit is much easier to deal with on Earth than in space</w:t>
      </w:r>
      <w:r w:rsidRPr="00EE71CB">
        <w:rPr>
          <w:sz w:val="16"/>
        </w:rPr>
        <w:t xml:space="preserve">. </w:t>
      </w:r>
      <w:r w:rsidRPr="00EE71CB">
        <w:rPr>
          <w:rStyle w:val="Emphasis"/>
        </w:rPr>
        <w:t>If you care deeply, as I do, about the long-term goals of space science, it’s imperative to put a stop to the world-eating overconsumption that creates billionaires, rather than indulging their pet projects</w:t>
      </w:r>
      <w:r w:rsidRPr="00EE71CB">
        <w:rPr>
          <w:sz w:val="16"/>
        </w:rPr>
        <w:t xml:space="preserve">. For now, </w:t>
      </w:r>
      <w:r w:rsidRPr="00EE71CB">
        <w:rPr>
          <w:rStyle w:val="StyleUnderline"/>
        </w:rPr>
        <w:t xml:space="preserve">the best thing we could do to ensure humanity’s long-term survival in space is to </w:t>
      </w:r>
      <w:r w:rsidRPr="00EE71CB">
        <w:rPr>
          <w:rStyle w:val="Emphasis"/>
        </w:rPr>
        <w:t>figure out living sustainably here on earth.</w:t>
      </w:r>
      <w:r w:rsidRPr="00EE71CB">
        <w:rPr>
          <w:sz w:val="16"/>
        </w:rPr>
        <w:t xml:space="preserve"> If you’re a sci-fi lover like me, think of it this way: we are already living on a magnificent spaceship uniquely suited to our needs. It is enormous, big enough to bring all our friends and family along. It has excellent gravity and radiation shielding in the form of a breathable atmosphere. It comes with a nearly-unlimited renewable energy source – the Sun – which should last us another billion years before it gets too hot and burns us up.</w:t>
      </w:r>
    </w:p>
    <w:p w14:paraId="48EF1880" w14:textId="77777777" w:rsidR="004C51D3" w:rsidRPr="007E09D5" w:rsidRDefault="004C51D3" w:rsidP="004C51D3"/>
    <w:p w14:paraId="178BB900" w14:textId="77777777" w:rsidR="004C51D3" w:rsidRDefault="004C51D3" w:rsidP="004C51D3">
      <w:pPr>
        <w:pStyle w:val="Heading3"/>
      </w:pPr>
      <w:r w:rsidRPr="007E09D5">
        <w:t xml:space="preserve">2AC Space Extinction Impacts </w:t>
      </w:r>
    </w:p>
    <w:p w14:paraId="6644E7F3" w14:textId="77777777" w:rsidR="004C51D3" w:rsidRDefault="004C51D3" w:rsidP="004C51D3"/>
    <w:p w14:paraId="7C8342E5" w14:textId="77777777" w:rsidR="004C51D3" w:rsidRDefault="004C51D3" w:rsidP="004C51D3">
      <w:pPr>
        <w:pStyle w:val="Heading4"/>
      </w:pPr>
      <w:r>
        <w:t>Justifications for colonization are backwards- no threats to human existence and mars colonization would worsen them</w:t>
      </w:r>
    </w:p>
    <w:p w14:paraId="52AA416D" w14:textId="77777777" w:rsidR="004C51D3" w:rsidRPr="004A12CE" w:rsidRDefault="004C51D3" w:rsidP="004C51D3">
      <w:pPr>
        <w:rPr>
          <w:rStyle w:val="Style13ptBold"/>
          <w:lang w:val="de-DE"/>
        </w:rPr>
      </w:pPr>
      <w:r w:rsidRPr="004A12CE">
        <w:rPr>
          <w:rStyle w:val="Style13ptBold"/>
          <w:lang w:val="de-DE"/>
        </w:rPr>
        <w:t>Bergan 17</w:t>
      </w:r>
    </w:p>
    <w:p w14:paraId="689CE4B6" w14:textId="77777777" w:rsidR="004C51D3" w:rsidRPr="00310590" w:rsidRDefault="004C51D3" w:rsidP="004C51D3">
      <w:pPr>
        <w:rPr>
          <w:sz w:val="16"/>
          <w:lang w:val="de-DE"/>
        </w:rPr>
      </w:pPr>
      <w:r w:rsidRPr="00310590">
        <w:rPr>
          <w:sz w:val="16"/>
          <w:lang w:val="de-DE"/>
        </w:rPr>
        <w:t xml:space="preserve">(Brad, </w:t>
      </w:r>
      <w:hyperlink r:id="rId35" w:history="1">
        <w:r w:rsidRPr="00310590">
          <w:rPr>
            <w:rStyle w:val="Hyperlink"/>
            <w:sz w:val="16"/>
            <w:lang w:val="de-DE"/>
          </w:rPr>
          <w:t>https://futurism.com/human-extinction-mars</w:t>
        </w:r>
      </w:hyperlink>
      <w:r w:rsidRPr="00310590">
        <w:rPr>
          <w:sz w:val="16"/>
          <w:lang w:val="de-DE"/>
        </w:rPr>
        <w:t xml:space="preserve">, 11-8) </w:t>
      </w:r>
    </w:p>
    <w:p w14:paraId="4DDA3B7C" w14:textId="760C6366" w:rsidR="004C51D3" w:rsidRDefault="004C51D3" w:rsidP="004D6C03">
      <w:r w:rsidRPr="00185E0C">
        <w:rPr>
          <w:rStyle w:val="StyleUnderline"/>
        </w:rPr>
        <w:t>If we stay on Earth, some believe, humans will cease to exist</w:t>
      </w:r>
      <w:r w:rsidRPr="00310590">
        <w:rPr>
          <w:sz w:val="16"/>
        </w:rPr>
        <w:t xml:space="preserve">. In an article published in June, Elon Musk warned of this cosmic inevitability: that life on Earth will go extinct if we don’t become a multi-planetary species. There are two paths, Musk wrote: “One path is we stay on Earth forever, and then there will be some eventual extinction event. I do not have an immediate doomsday prophecy, but eventually, history suggests, there will be some doomsday event. The alternative is to become a space-bearing civilization </w:t>
      </w:r>
      <w:r w:rsidRPr="00185E0C">
        <w:rPr>
          <w:sz w:val="16"/>
        </w:rPr>
        <w:t xml:space="preserve">and a multi-planetary species, which I hope you would agree is the right way to go.” Survival, compounded by fear, are ostensibly the primary motivations for humans to become a multi-planetary species. And though hypothetical mass-extinction events like asteroid impacts or nuclear war may crease our brows, we have advanced technologies—or strong theories about how to make such technologies—in order to safeguard the future of humanity. </w:t>
      </w:r>
      <w:r w:rsidRPr="00185E0C">
        <w:rPr>
          <w:rStyle w:val="StyleUnderline"/>
        </w:rPr>
        <w:t>How pressing, then, is it to colonize Mars</w:t>
      </w:r>
      <w:r w:rsidRPr="00185E0C">
        <w:rPr>
          <w:sz w:val="16"/>
        </w:rPr>
        <w:t xml:space="preserve">? SUPER SOLAR FLARES Over the past few years, scientists and futurists have become increasingly concerned about the possibility of </w:t>
      </w:r>
      <w:r w:rsidRPr="00185E0C">
        <w:rPr>
          <w:rStyle w:val="StyleUnderline"/>
        </w:rPr>
        <w:t>super solar flares</w:t>
      </w:r>
      <w:r w:rsidRPr="00185E0C">
        <w:rPr>
          <w:sz w:val="16"/>
        </w:rPr>
        <w:t xml:space="preserve"> (SSF). An ordinary solar flare is a normal part of our star’s sunspot-cycle, causing spikes of cosmic radiation. An SSF, however, is a massive solar flare. A star releases a blast of energy equivalent to 475 billion nuclear bombs in just a few hours or seconds, Scott Fleming, astronomer and archive scientist at the Mikulski Archive for Space Telescopes (MAST), told Futurism. Their energy is released in the form of X-rays, gamma rays, radio waves, visible light, and ultraviolet radiation. For a long time, scientists didn’t think they were a big deal, but new discoveries about them has changed the expert opinion. Over the past few years, the Kepler space telescope has found evidence that distant, Sun-like stars have frequent flare activity. And scientists began to wonder what would happen if a SSF happened in our Sun, prompting new research. If an SSF were to occur, the first thing to go would be the electrical infrastructure. That means cell phones, computers, automobiles, artificial lights — technologies upon which our society is now totally dependent — will cease to function, potentially throwing global civilization into a tailspin…and, quite literally, a new dark age. A SSF could affect the environment, too. It could ravage what’s left of the ozone layer, which would cause widespread damage to ecosystems and trigger mass extinction, according to a study about the phenomenon published earlier this year. At first, such an event would allow warm gases to escape the atmosphere and cool the planet. But later, Earth would have little protection from its near-constant bombardment of ultraviolet rays, allowing them to descend to the surface where they would irradiate the planet. At the poles, where ozone holes have grown since the 1970s, frigid seas would rapidly absorb carbon dioxide, reducing the amount of available oxygen in the ocean and making Earth’s water far more acidic. That kind of change would threaten phytoplankton, which make up the base of the food web. Scarcity would work its way up the food chain like a short line of dominoes. But the real danger lies in the remote possibility of a second subsequent major flare that occurs before our ozone has fully recovered from the first, according to the study. Without an ozone layer to protect us, the UV radiation from a second SSF would cause DNA to mutate so dramatically that it could damage fertility and alter physiological functions. Even extremophiles could perish (though, admittedly, this scenario is even less likely than just one SSF). So far, </w:t>
      </w:r>
      <w:r w:rsidRPr="00185E0C">
        <w:rPr>
          <w:rStyle w:val="StyleUnderline"/>
        </w:rPr>
        <w:t>humans haven’t witnessed a SSF from our Sun in part because they aren’t so frequent</w:t>
      </w:r>
      <w:r w:rsidRPr="00185E0C">
        <w:rPr>
          <w:sz w:val="16"/>
        </w:rPr>
        <w:t xml:space="preserve">, and our civilization has only existed for a few thousand years. But unstable atoms trapped in tree rings show that bonafide SSFs have struck Earth before. And </w:t>
      </w:r>
      <w:r w:rsidRPr="00185E0C">
        <w:rPr>
          <w:rStyle w:val="StyleUnderline"/>
        </w:rPr>
        <w:t>despite their dramatic effects, researchers are still unsure exactly how often these catastrophic events happen</w:t>
      </w:r>
      <w:r w:rsidRPr="00185E0C">
        <w:rPr>
          <w:sz w:val="16"/>
        </w:rPr>
        <w:t xml:space="preserve">. But according to the same study, Kepler data about the frequency of flares from other stars over the past 400,000 years helped researchers understand how often SSFs occur in stars that are very much like our Sun. That information led them to estimate that </w:t>
      </w:r>
      <w:r w:rsidRPr="00185E0C">
        <w:rPr>
          <w:rStyle w:val="StyleUnderline"/>
        </w:rPr>
        <w:t>the Sun would probably emit a SSF every 20 million years</w:t>
      </w:r>
      <w:r w:rsidRPr="00185E0C">
        <w:rPr>
          <w:sz w:val="16"/>
        </w:rPr>
        <w:t xml:space="preserve"> (other analyses of the limited data available on Earth suggest that SSFs occur every 26 to 62 million years). If the last SSF happened in the year 775, and if we (generously) assume that they happen every 20 million years</w:t>
      </w:r>
      <w:r w:rsidRPr="00185E0C">
        <w:rPr>
          <w:rStyle w:val="Emphasis"/>
        </w:rPr>
        <w:t>, we could be waiting for a very long time</w:t>
      </w:r>
      <w:r w:rsidRPr="00185E0C">
        <w:rPr>
          <w:sz w:val="16"/>
        </w:rPr>
        <w:t xml:space="preserve"> until the next one. If people like Musk are looking for a rationale for off-world exploration, SSFs are not the most convincing motive. ADVERTISEMENT But the story doesn’t end here. Although a full-powered SSF is not expected in the near future, a weaker yet destructive solar flare is highly likely in this millennium, the Astrophysical Journal paper concludes. “We hypothesized that the overall losses could exceed the world’s current GDP for certain superflares,” the study authors write. An event like that might not extinguish our species in a catastrophic blaze, but instead dismantle our society by destroying our economy and restrict our access to the resources that are necessary for our survival. Yet, in order to understand the nature of SSFs, astrophysicists need to know exactly how they form from within a star. “It involves a lot of chaotic activity, the Sun’s magnetosphere and its churning atmosphere,” said Fleming. “It’s like a boiling pot of water combined with a slinky.” Without knowing the interior of our Sun with more certainty, researchers don’t see how we could predict a SSF more than about a week in advance. So it’s possible that SSFs present more of a risk than scientists currently predict. WHAT ABOUT OTHER EARTH-ENDING THREATS? The threat of SSFs may not be enough to drive us off-world, but </w:t>
      </w:r>
      <w:r w:rsidRPr="00185E0C">
        <w:rPr>
          <w:rStyle w:val="StyleUnderline"/>
        </w:rPr>
        <w:t>there are other apocalyptic scenarios that might be more motivating</w:t>
      </w:r>
      <w:r w:rsidRPr="00185E0C">
        <w:rPr>
          <w:sz w:val="16"/>
        </w:rPr>
        <w:t xml:space="preserve">. Brian Wilcox, JPL Fellow and Manager of Space Robotics Technology, and member of the NASA Advisory Council on Planetary Defense (NACPD), thought about the engineering aspects of how to prevent asteroids and comets from hitting Earth. “It became apparent in my studies that, really, the asteroid problem was not as serious as some people appear to be claiming it is, in the narrow sense that we are mapping all the large objects in the inner solar system,” Wilcox tells Futurism. “It’s estimated that 98 percent of the one-kilometer objects in the inner solar system have been located, and that before long we’ll have located them all.” As we confirm locations and trajectories of asteroids, Wilcox said, collisions between those objects and Earth that we are unable to prevent become increasingly less likely. When scientists identify a possible asteroid threat, they know there is a seven-minute window for it to collide with Earth (that’s because of the physics and timing of Earth’s orbit, combined with the charted trajectory of the asteroid). In the past, scientists assumed each instant had an equal probability of impact. “Either you get hit or you don’t,” he added. But after many observations, instead of an unknown threat, we have quantifiable evidence that the vast majority of asteroids found to travel through the inner solar system are not on a path to collide with Earth. “Long-period comets coming from beyond Neptune are still a concern, because we might only have months of warning, but it is estimated that they pose only about 1 percent as much of a threat as the inner-solar system asteroids,” he said. So to date, it seems that we have little to worry about. </w:t>
      </w:r>
      <w:r w:rsidRPr="00185E0C">
        <w:rPr>
          <w:rStyle w:val="StyleUnderline"/>
        </w:rPr>
        <w:t>Should a celestial object end up on a trajectory towards Earth, there are a few plans in place to stop it.</w:t>
      </w:r>
      <w:r w:rsidRPr="00185E0C">
        <w:rPr>
          <w:sz w:val="16"/>
        </w:rPr>
        <w:t xml:space="preserve"> Earlier this year, </w:t>
      </w:r>
      <w:r w:rsidRPr="00185E0C">
        <w:rPr>
          <w:rStyle w:val="StyleUnderline"/>
        </w:rPr>
        <w:t>NASA began to design</w:t>
      </w:r>
      <w:r w:rsidRPr="00185E0C">
        <w:rPr>
          <w:sz w:val="16"/>
        </w:rPr>
        <w:t xml:space="preserve"> the Double Asteroid Redirection Test (</w:t>
      </w:r>
      <w:r w:rsidRPr="00185E0C">
        <w:rPr>
          <w:rStyle w:val="StyleUnderline"/>
        </w:rPr>
        <w:t>DART), a spacecraft intended to launch a huge object at an asteroid in order to adjust its course. Lasers might be able to do something similar</w:t>
      </w:r>
      <w:r w:rsidRPr="00185E0C">
        <w:rPr>
          <w:sz w:val="16"/>
        </w:rPr>
        <w:t xml:space="preserve">. NASA and FEMA also have effective (albeit unnerving) evacuation plans for low-probability but high-consequence impacts. </w:t>
      </w:r>
      <w:r w:rsidRPr="00185E0C">
        <w:rPr>
          <w:rStyle w:val="StyleUnderline"/>
        </w:rPr>
        <w:t>To that end, Wilcox isn’t so worried about asteroids.</w:t>
      </w:r>
      <w:r w:rsidRPr="00185E0C">
        <w:rPr>
          <w:sz w:val="16"/>
        </w:rPr>
        <w:t xml:space="preserve"> Supervolcanoes, however, are a slightly different story. Erupting once every 100,000 years or so makes them “roughly one order higher in magnitude of probability [than an asteroid impact],” said Wilcox. </w:t>
      </w:r>
      <w:r w:rsidRPr="00185E0C">
        <w:rPr>
          <w:rStyle w:val="StyleUnderline"/>
        </w:rPr>
        <w:t>A supervolcano could have a devastating effect, should one erupt</w:t>
      </w:r>
      <w:r w:rsidRPr="00185E0C">
        <w:rPr>
          <w:sz w:val="16"/>
        </w:rPr>
        <w:t xml:space="preserve">. It would spew enough dust and other particles into the atmosphere to block out sunlight, halting photosynthesis and leading to mass starvation, Wilcox said. And it’s not yet possible to predict when (or if) supervolcanoes will erupt. “If you go to the National Park Service, they won’t be able to tell you if [Yellowstone] has spent itself and won’t ever explode, or not,” Wilcox said. We know Yellowstone explodes roughly every 620,000 years, </w:t>
      </w:r>
      <w:r w:rsidRPr="00185E0C">
        <w:rPr>
          <w:rStyle w:val="StyleUnderline"/>
        </w:rPr>
        <w:t>but, as with SSFs, human civilization hasn’t been around long enough to witness such an event</w:t>
      </w:r>
      <w:r w:rsidRPr="00185E0C">
        <w:rPr>
          <w:sz w:val="16"/>
        </w:rPr>
        <w:t xml:space="preserve">. The last known supervolcano erupted 75,000 years ago in Indonesia and, evidence shows, ejected the equivalent of nearly 100 billion dump trucks’ worth of scaldingly hot material into the atmosphere. However, </w:t>
      </w:r>
      <w:r w:rsidRPr="00185E0C">
        <w:rPr>
          <w:rStyle w:val="StyleUnderline"/>
        </w:rPr>
        <w:t xml:space="preserve">in Wilcox’s mind, neither of these examples truly provide sufficient motivation to leave Earth. </w:t>
      </w:r>
      <w:r w:rsidRPr="00185E0C">
        <w:rPr>
          <w:sz w:val="16"/>
        </w:rPr>
        <w:t xml:space="preserve">In fact, he believes that </w:t>
      </w:r>
      <w:r w:rsidRPr="00185E0C">
        <w:rPr>
          <w:rStyle w:val="StyleUnderline"/>
        </w:rPr>
        <w:t>even something like a pandemic wouldn’t justify heading to Mars.</w:t>
      </w:r>
      <w:r>
        <w:rPr>
          <w:rStyle w:val="StyleUnderline"/>
        </w:rPr>
        <w:t xml:space="preserve"> </w:t>
      </w:r>
      <w:r w:rsidRPr="00185E0C">
        <w:rPr>
          <w:rStyle w:val="StyleUnderline"/>
        </w:rPr>
        <w:t>Fleeing to Mars</w:t>
      </w:r>
      <w:r w:rsidRPr="00185E0C">
        <w:rPr>
          <w:sz w:val="16"/>
        </w:rPr>
        <w:t xml:space="preserve">, he argued, </w:t>
      </w:r>
      <w:r w:rsidRPr="00185E0C">
        <w:rPr>
          <w:rStyle w:val="Emphasis"/>
        </w:rPr>
        <w:t>won’t preserve our species</w:t>
      </w:r>
      <w:r w:rsidRPr="00185E0C">
        <w:rPr>
          <w:rStyle w:val="StyleUnderline"/>
        </w:rPr>
        <w:t xml:space="preserve"> as well as settling many asteroids</w:t>
      </w:r>
      <w:r w:rsidRPr="00185E0C">
        <w:rPr>
          <w:sz w:val="16"/>
        </w:rPr>
        <w:t>. “</w:t>
      </w:r>
      <w:r w:rsidRPr="00185E0C">
        <w:rPr>
          <w:rStyle w:val="StyleUnderline"/>
        </w:rPr>
        <w:t>If pandemic disease were our main concern, then the fastest way to protect ourselves would be to establish asteroid settlements</w:t>
      </w:r>
      <w:r w:rsidRPr="00185E0C">
        <w:rPr>
          <w:sz w:val="16"/>
        </w:rPr>
        <w:t xml:space="preserve"> from the terraformed interiors of asteroids, which could provide a habitat for 7,000 people,” Wilcox explained. “We could have many different asteroid settlements, while there is just one Mars.” </w:t>
      </w:r>
      <w:r w:rsidRPr="00185E0C">
        <w:rPr>
          <w:rStyle w:val="StyleUnderline"/>
        </w:rPr>
        <w:t>Not only are asteroids easier and cheaper than a Martian colony to build; they provide safety in the form of distance</w:t>
      </w:r>
      <w:r w:rsidRPr="00185E0C">
        <w:rPr>
          <w:sz w:val="16"/>
        </w:rPr>
        <w:t xml:space="preserve">. It takes months to years to fly from Earth to Mars (taking into account the wait for closest approach window, every 26 months), it would take even longer to get to the asteroid belt, or every near-Earth asteroid we might settle in the future. That’s longer than the incubation time for diseases — by the time the astronauts arrived at their new home, the most virulent diseases affecting them would already be apparent, allowing time to quarantine and begin medical treatment. “The hope is that medical science would progress enough for us to develop a test and prevent the infected from moving into space settlements,” Wilcox said. Before future astronauts are allowed entry into a space settlement, we could make sure nobody is a carrier for a pandemic disease. </w:t>
      </w:r>
      <w:r w:rsidRPr="00185E0C">
        <w:rPr>
          <w:rStyle w:val="StyleUnderline"/>
        </w:rPr>
        <w:t>If we have to get off Earth, the Moon seems to be a particularly viable option. We can mine rocket fuel on its surface, and transit is quicker, too</w:t>
      </w:r>
      <w:r w:rsidRPr="00185E0C">
        <w:rPr>
          <w:sz w:val="16"/>
        </w:rPr>
        <w:t xml:space="preserve">. Tubes from ancient lava flows offer humans a protected place to construct our colonies, where we could terraform an area shielded from SSF radiation. SO, IS MARS OUR BEST BET? If we’re worried about SSFs, </w:t>
      </w:r>
      <w:r w:rsidRPr="00185E0C">
        <w:rPr>
          <w:rStyle w:val="StyleUnderline"/>
        </w:rPr>
        <w:t>Mars initially appears to be a promising option for colonization</w:t>
      </w:r>
      <w:r w:rsidRPr="00185E0C">
        <w:rPr>
          <w:sz w:val="16"/>
        </w:rPr>
        <w:t xml:space="preserve">. The Red Planet is roughly twice the distance from the Sun as Earth, so less radiation from the Sun would reach its surface. </w:t>
      </w:r>
      <w:r w:rsidRPr="00185E0C">
        <w:rPr>
          <w:rStyle w:val="StyleUnderline"/>
        </w:rPr>
        <w:t xml:space="preserve">But in fact, Mars would be </w:t>
      </w:r>
      <w:r w:rsidRPr="00185E0C">
        <w:rPr>
          <w:rStyle w:val="Emphasis"/>
        </w:rPr>
        <w:t>far more dangerous</w:t>
      </w:r>
      <w:r w:rsidRPr="00185E0C">
        <w:rPr>
          <w:rStyle w:val="StyleUnderline"/>
        </w:rPr>
        <w:t xml:space="preserve"> for humans if an SSF were to occur</w:t>
      </w:r>
      <w:r w:rsidRPr="00185E0C">
        <w:rPr>
          <w:sz w:val="16"/>
        </w:rPr>
        <w:t xml:space="preserve">. </w:t>
      </w:r>
      <w:r w:rsidRPr="00185E0C">
        <w:rPr>
          <w:rStyle w:val="StyleUnderline"/>
        </w:rPr>
        <w:t>Mars has no magnetosphere, and its atmosphere was blown away by solar flare activity 4 billion years ago. In the event of an SSF, on Earth we’d at least have our atmosphere, our “bulletproof vest</w:t>
      </w:r>
      <w:r w:rsidRPr="00185E0C">
        <w:rPr>
          <w:sz w:val="16"/>
        </w:rPr>
        <w:t xml:space="preserve">,” to protect us from radiation; </w:t>
      </w:r>
      <w:r w:rsidRPr="00185E0C">
        <w:rPr>
          <w:rStyle w:val="StyleUnderline"/>
        </w:rPr>
        <w:t>on Mars, we’d be naked and vulnerable.</w:t>
      </w:r>
      <w:r>
        <w:rPr>
          <w:rStyle w:val="StyleUnderline"/>
        </w:rPr>
        <w:t xml:space="preserve"> </w:t>
      </w:r>
      <w:r w:rsidRPr="00185E0C">
        <w:rPr>
          <w:sz w:val="16"/>
        </w:rPr>
        <w:t xml:space="preserve">Additionally, transit to Mars will be remarkably dangerous. To this end, Wilcox thinks there are better alternatives. “If humanity is going to live and work in space, we have to learn to live and work in space,” says Wilcox. One good place to start might be going right next door. “Before going all the way to Mars, you could practice living and working in space on the Moon,” Wilcox told Futurism. Wilcox argues that we must test the technology required to colonize Mars before putting astronauts months away from hope of viable rescue, putting their lives at risk. So in the end, visiting </w:t>
      </w:r>
      <w:r w:rsidRPr="00185E0C">
        <w:rPr>
          <w:rStyle w:val="StyleUnderline"/>
        </w:rPr>
        <w:t>Mars may yield new knowledge, and open new means to embrace our pioneering spirit. But to simply survive, to live, it may be better to stay on Earth for now.</w:t>
      </w:r>
      <w:r>
        <w:rPr>
          <w:rStyle w:val="StyleUnderline"/>
        </w:rPr>
        <w:t xml:space="preserve"> </w:t>
      </w:r>
    </w:p>
    <w:p w14:paraId="4828D9B1" w14:textId="77777777" w:rsidR="004C51D3" w:rsidRDefault="004C51D3" w:rsidP="004C51D3">
      <w:pPr>
        <w:pStyle w:val="Heading4"/>
      </w:pPr>
      <w:r>
        <w:t>Space doesn’t “insure” us against existential risks- earth solutions are better</w:t>
      </w:r>
    </w:p>
    <w:p w14:paraId="62342661" w14:textId="77777777" w:rsidR="004C51D3" w:rsidRPr="004A12CE" w:rsidRDefault="004C51D3" w:rsidP="004C51D3">
      <w:pPr>
        <w:rPr>
          <w:rStyle w:val="Style13ptBold"/>
          <w:lang w:val="de-DE"/>
        </w:rPr>
      </w:pPr>
      <w:r w:rsidRPr="004A12CE">
        <w:rPr>
          <w:rStyle w:val="Style13ptBold"/>
          <w:lang w:val="de-DE"/>
        </w:rPr>
        <w:t>Piper 18</w:t>
      </w:r>
    </w:p>
    <w:p w14:paraId="05B1313B" w14:textId="77777777" w:rsidR="004C51D3" w:rsidRPr="004A12CE" w:rsidRDefault="004C51D3" w:rsidP="004C51D3">
      <w:pPr>
        <w:rPr>
          <w:sz w:val="16"/>
          <w:lang w:val="de-DE"/>
        </w:rPr>
      </w:pPr>
      <w:r w:rsidRPr="004A12CE">
        <w:rPr>
          <w:sz w:val="16"/>
          <w:lang w:val="de-DE"/>
        </w:rPr>
        <w:t xml:space="preserve">(Kelsey, </w:t>
      </w:r>
      <w:hyperlink r:id="rId36" w:history="1">
        <w:r w:rsidRPr="004A12CE">
          <w:rPr>
            <w:rStyle w:val="Hyperlink"/>
            <w:sz w:val="16"/>
            <w:lang w:val="de-DE"/>
          </w:rPr>
          <w:t>https://www.vox.com/future-perfect/2018/10/22/17991736/jeff-bezos-elon-musk-colonizing-mars-moon-space-blue-origin-spacex</w:t>
        </w:r>
      </w:hyperlink>
      <w:r w:rsidRPr="004A12CE">
        <w:rPr>
          <w:sz w:val="16"/>
          <w:lang w:val="de-DE"/>
        </w:rPr>
        <w:t xml:space="preserve">, 10-22) </w:t>
      </w:r>
    </w:p>
    <w:p w14:paraId="7DA8AD5B" w14:textId="544E2894" w:rsidR="004C51D3" w:rsidRDefault="004C51D3" w:rsidP="004D6C03">
      <w:r w:rsidRPr="000A4AD3">
        <w:rPr>
          <w:rStyle w:val="StyleUnderline"/>
        </w:rPr>
        <w:t xml:space="preserve">Cosmologist </w:t>
      </w:r>
      <w:r w:rsidRPr="00AC33CA">
        <w:rPr>
          <w:sz w:val="16"/>
        </w:rPr>
        <w:t xml:space="preserve">Martin </w:t>
      </w:r>
      <w:r w:rsidRPr="000A4AD3">
        <w:rPr>
          <w:rStyle w:val="Emphasis"/>
        </w:rPr>
        <w:t>Rees at Cambridge</w:t>
      </w:r>
      <w:r w:rsidRPr="00AC33CA">
        <w:rPr>
          <w:sz w:val="16"/>
        </w:rPr>
        <w:t xml:space="preserve"> University just </w:t>
      </w:r>
      <w:r w:rsidRPr="000A4AD3">
        <w:rPr>
          <w:rStyle w:val="StyleUnderline"/>
        </w:rPr>
        <w:t>published a book about existential threats</w:t>
      </w:r>
      <w:r w:rsidRPr="00AC33CA">
        <w:rPr>
          <w:sz w:val="16"/>
        </w:rPr>
        <w:t xml:space="preserve"> to our world. When </w:t>
      </w:r>
      <w:r w:rsidRPr="000A4AD3">
        <w:rPr>
          <w:rStyle w:val="StyleUnderline"/>
        </w:rPr>
        <w:t>Vox</w:t>
      </w:r>
      <w:r w:rsidRPr="00AC33CA">
        <w:rPr>
          <w:sz w:val="16"/>
        </w:rPr>
        <w:t xml:space="preserve">’s Sean Illing sat down for an interview with him, he </w:t>
      </w:r>
      <w:r w:rsidRPr="000A4AD3">
        <w:rPr>
          <w:rStyle w:val="StyleUnderline"/>
        </w:rPr>
        <w:t>asked whether humanity would need to move beyond the Earth to survive. Rees</w:t>
      </w:r>
      <w:r w:rsidRPr="00AC33CA">
        <w:rPr>
          <w:sz w:val="16"/>
        </w:rPr>
        <w:t xml:space="preserve"> was fine with private companies exploring space, but </w:t>
      </w:r>
      <w:r w:rsidRPr="000A4AD3">
        <w:rPr>
          <w:rStyle w:val="Emphasis"/>
        </w:rPr>
        <w:t>was emphatically opposed to the idea that colonization could save us</w:t>
      </w:r>
      <w:r w:rsidRPr="00AC33CA">
        <w:rPr>
          <w:sz w:val="16"/>
        </w:rPr>
        <w:t xml:space="preserve">: “I think </w:t>
      </w:r>
      <w:r w:rsidRPr="000A4AD3">
        <w:rPr>
          <w:rStyle w:val="Emphasis"/>
        </w:rPr>
        <w:t>that’s a dangerous delusion</w:t>
      </w:r>
      <w:r w:rsidRPr="00AC33CA">
        <w:rPr>
          <w:sz w:val="16"/>
        </w:rPr>
        <w:t xml:space="preserve"> because </w:t>
      </w:r>
      <w:r w:rsidRPr="000A4AD3">
        <w:rPr>
          <w:rStyle w:val="StyleUnderline"/>
        </w:rPr>
        <w:t xml:space="preserve">Mars will be </w:t>
      </w:r>
      <w:r w:rsidRPr="00AC33CA">
        <w:rPr>
          <w:sz w:val="16"/>
        </w:rPr>
        <w:t xml:space="preserve">a </w:t>
      </w:r>
      <w:r w:rsidRPr="000A4AD3">
        <w:rPr>
          <w:rStyle w:val="StyleUnderline"/>
        </w:rPr>
        <w:t>more hostile environment than the top of Everest</w:t>
      </w:r>
      <w:r w:rsidRPr="00AC33CA">
        <w:rPr>
          <w:sz w:val="16"/>
        </w:rPr>
        <w:t xml:space="preserve"> or the South Pole, and </w:t>
      </w:r>
      <w:r w:rsidRPr="000A4AD3">
        <w:rPr>
          <w:rStyle w:val="StyleUnderline"/>
        </w:rPr>
        <w:t xml:space="preserve">dealing with climate change here on Earth is </w:t>
      </w:r>
      <w:r w:rsidRPr="000A4AD3">
        <w:rPr>
          <w:rStyle w:val="Emphasis"/>
        </w:rPr>
        <w:t>far more important</w:t>
      </w:r>
      <w:r w:rsidRPr="000A4AD3">
        <w:rPr>
          <w:rStyle w:val="StyleUnderline"/>
        </w:rPr>
        <w:t xml:space="preserve"> than terraforming Mars</w:t>
      </w:r>
      <w:r w:rsidRPr="00AC33CA">
        <w:rPr>
          <w:sz w:val="16"/>
        </w:rPr>
        <w:t xml:space="preserve">.” </w:t>
      </w:r>
      <w:r w:rsidRPr="000A4AD3">
        <w:rPr>
          <w:rStyle w:val="Emphasis"/>
        </w:rPr>
        <w:t>That was a recurring theme in my conversations with experts</w:t>
      </w:r>
      <w:r w:rsidRPr="00AC33CA">
        <w:rPr>
          <w:sz w:val="16"/>
        </w:rPr>
        <w:t xml:space="preserve">. </w:t>
      </w:r>
      <w:r w:rsidRPr="000A4AD3">
        <w:rPr>
          <w:rStyle w:val="Emphasis"/>
        </w:rPr>
        <w:t>Earth is in trouble, but space is deeply inhospitable to humans</w:t>
      </w:r>
      <w:r w:rsidRPr="00AC33CA">
        <w:rPr>
          <w:sz w:val="16"/>
        </w:rPr>
        <w:t>. And e</w:t>
      </w:r>
      <w:r w:rsidRPr="000A4AD3">
        <w:rPr>
          <w:rStyle w:val="Emphasis"/>
        </w:rPr>
        <w:t xml:space="preserve">ven the worst catastrophes </w:t>
      </w:r>
      <w:r w:rsidRPr="000A4AD3">
        <w:rPr>
          <w:rStyle w:val="StyleUnderline"/>
        </w:rPr>
        <w:t>are unlikely to leave this world as hostile to humanity as a planet with no life, no atmosphere, limited gravity, and little water</w:t>
      </w:r>
      <w:r w:rsidRPr="00AC33CA">
        <w:rPr>
          <w:sz w:val="16"/>
        </w:rPr>
        <w:t xml:space="preserve">. </w:t>
      </w:r>
      <w:r w:rsidRPr="000A4AD3">
        <w:rPr>
          <w:rStyle w:val="Emphasis"/>
        </w:rPr>
        <w:t xml:space="preserve">Nothing we find on Mars or the Moon is likely to be our salvation in a disaster. </w:t>
      </w:r>
      <w:r w:rsidRPr="00AC33CA">
        <w:rPr>
          <w:sz w:val="16"/>
        </w:rPr>
        <w:t xml:space="preserve">If we want to keep humanity alive, there are better places for Bezos, Musk, and anyone else afraid for the future of our species to spend their money. Trying to pinpoint a scenario where a colony might help Nick </w:t>
      </w:r>
      <w:r w:rsidRPr="000A4AD3">
        <w:rPr>
          <w:rStyle w:val="StyleUnderline"/>
        </w:rPr>
        <w:t>Beckstead is a program officer at the Open Philanthropy Project</w:t>
      </w:r>
      <w:r w:rsidRPr="00AC33CA">
        <w:rPr>
          <w:sz w:val="16"/>
        </w:rPr>
        <w:t xml:space="preserve">, where he researches threats to the survival of human civilization. It’s his job to think about the worst-case scenarios — both how to prevent them and whether there are any ways to preserve a future for the human race if they come to pass. I asked him whether he thought space colonization might save us. At first he was a bit more upbeat than Rees. “If we had a thriving civilization on another planet, that would be really good news for the future of humanity,” he said. He’s looked into risks like climate change, nuclear war, pandemics, and other potential sources of ecological catastrophe. A healthy, independent Mars colony that didn’t need any supplies from Earth could immunize us from many of those dangers. “If you handed me a Mars colony that was functioning, I’d be pretty excited about that.” But </w:t>
      </w:r>
      <w:r w:rsidRPr="000A4AD3">
        <w:rPr>
          <w:rStyle w:val="StyleUnderline"/>
        </w:rPr>
        <w:t>he’s less bullish</w:t>
      </w:r>
      <w:r w:rsidRPr="00AC33CA">
        <w:rPr>
          <w:sz w:val="16"/>
        </w:rPr>
        <w:t xml:space="preserve"> when considering the prospects of achieving that. “</w:t>
      </w:r>
      <w:r w:rsidRPr="000A4AD3">
        <w:rPr>
          <w:rStyle w:val="StyleUnderline"/>
        </w:rPr>
        <w:t>It’s going to be very difficult, very expensive, and probably take a long time,” he said. Not a long time as in decades</w:t>
      </w:r>
      <w:r w:rsidRPr="00AC33CA">
        <w:rPr>
          <w:sz w:val="16"/>
        </w:rPr>
        <w:t xml:space="preserve"> — which might barely be enough time to get us to Mars in the first place — </w:t>
      </w:r>
      <w:r w:rsidRPr="000A4AD3">
        <w:rPr>
          <w:rStyle w:val="Emphasis"/>
        </w:rPr>
        <w:t>but a long time as in centuries</w:t>
      </w:r>
      <w:r w:rsidRPr="00AC33CA">
        <w:rPr>
          <w:sz w:val="16"/>
        </w:rPr>
        <w:t xml:space="preserve">. Beckstead noted he’d be much more optimistic if a self-sustaining colony were really achievable in a matter of decades, as Musk thinks it is. But as Musk himself admits, timelines aren’t his strong point: Even when his futuristic technology comes together, it tends to take longer than expected. And even Musk doesn’t expect that his colony will be self-sustaining anytime soon. </w:t>
      </w:r>
      <w:r w:rsidRPr="000A4AD3">
        <w:rPr>
          <w:rStyle w:val="Emphasis"/>
        </w:rPr>
        <w:t>For a space colony to do any good, humanity has to hold itself together for the next several centuries</w:t>
      </w:r>
      <w:r w:rsidRPr="00AC33CA">
        <w:rPr>
          <w:sz w:val="16"/>
        </w:rPr>
        <w:t xml:space="preserve">. A lot of Beckstead’s work is on identifying ways for us to do exactly that, so I asked him whether he thought there were faster, more cost-effective approaches to protecting humanity in the event of a worst-case scenario. </w:t>
      </w:r>
      <w:r w:rsidRPr="000A4AD3">
        <w:rPr>
          <w:rStyle w:val="StyleUnderline"/>
        </w:rPr>
        <w:t xml:space="preserve">Say we agree with Elon Musk that we need “enough of a seed of human civilization to bring human civilization back.” It seems like we could achieve that either with a space colony ... </w:t>
      </w:r>
      <w:r w:rsidRPr="000A4AD3">
        <w:rPr>
          <w:rStyle w:val="Emphasis"/>
        </w:rPr>
        <w:t>or with a bunker in New Zealand</w:t>
      </w:r>
      <w:r w:rsidRPr="00AC33CA">
        <w:rPr>
          <w:sz w:val="16"/>
        </w:rPr>
        <w:t xml:space="preserve">. (New Zealand is sometimes mentioned as a location unlikely to be nuked — or made uninhabitable by nuclear winter — in the event of a global nuclear war.) </w:t>
      </w:r>
      <w:r w:rsidRPr="000A4AD3">
        <w:rPr>
          <w:rStyle w:val="StyleUnderline"/>
        </w:rPr>
        <w:t>Are there any risks that the Mars colony protects us from that the bunker in New Zealand doesn’t protect us from</w:t>
      </w:r>
      <w:r w:rsidRPr="00AC33CA">
        <w:rPr>
          <w:sz w:val="16"/>
        </w:rPr>
        <w:t xml:space="preserve">? </w:t>
      </w:r>
      <w:r w:rsidRPr="000A4AD3">
        <w:rPr>
          <w:rStyle w:val="Emphasis"/>
        </w:rPr>
        <w:t>Not many.</w:t>
      </w:r>
      <w:r w:rsidRPr="00AC33CA">
        <w:rPr>
          <w:sz w:val="16"/>
        </w:rPr>
        <w:t xml:space="preserve"> </w:t>
      </w:r>
      <w:r w:rsidRPr="000A4AD3">
        <w:rPr>
          <w:rStyle w:val="StyleUnderline"/>
        </w:rPr>
        <w:t>Climate change could turn out vastly more devastating than even our worst-case models — but bad enough to make the Earth less habitable than Mars or the Moon? In the most pessimistic projections, a full nuclear exchange could drop Earth’s temperature down by 17-20 degrees Fahrenheit, which would be utterly catastrophic to life as we knew it ... and still much warmer than Mars or the Moon</w:t>
      </w:r>
      <w:r w:rsidRPr="00AC33CA">
        <w:rPr>
          <w:sz w:val="16"/>
        </w:rPr>
        <w:t xml:space="preserve">. </w:t>
      </w:r>
      <w:r w:rsidRPr="000A4AD3">
        <w:rPr>
          <w:rStyle w:val="StyleUnderline"/>
        </w:rPr>
        <w:t xml:space="preserve">Even if a bioengineering disaster managed to destroy literally all life, </w:t>
      </w:r>
      <w:r w:rsidRPr="000A4AD3">
        <w:rPr>
          <w:rStyle w:val="Emphasis"/>
        </w:rPr>
        <w:t>Earth would still be more habitable for humans than space would</w:t>
      </w:r>
      <w:r w:rsidRPr="00AC33CA">
        <w:rPr>
          <w:sz w:val="16"/>
        </w:rPr>
        <w:t xml:space="preserve">. Beckstead, who engages seriously with lots of very strange ideas, called the ones we were airing “a little far-out.” </w:t>
      </w:r>
      <w:r w:rsidRPr="000A4AD3">
        <w:rPr>
          <w:rStyle w:val="StyleUnderline"/>
        </w:rPr>
        <w:t>There are other dangers a Mars colony wouldn’t help with at all</w:t>
      </w:r>
      <w:r w:rsidRPr="00AC33CA">
        <w:rPr>
          <w:sz w:val="16"/>
        </w:rPr>
        <w:t xml:space="preserve">. Beckstead mentioned risks from </w:t>
      </w:r>
      <w:r w:rsidRPr="000A4AD3">
        <w:rPr>
          <w:rStyle w:val="StyleUnderline"/>
        </w:rPr>
        <w:t>advanced artificial intelligence,</w:t>
      </w:r>
      <w:r w:rsidRPr="00AC33CA">
        <w:rPr>
          <w:sz w:val="16"/>
        </w:rPr>
        <w:t xml:space="preserve"> which is an area Elon Musk has publicly expressed concerns about as well. So I reached out to the Machine Intelligence Research Institute to ask whether a Mars colony can protect us from the AI hazards they study. Rob Bensinger, head of research communications there, thought that a Mars colony does nothing to mitigate any of his safety concerns. (Neither does the bunker in New Zealand). He wanted to disabuse me of the notion that AI risk is about computers hijacking our drones to turn on the human race — a scenario where being on another planet might actually make a difference. The risk AI researchers are concerned with is about humanity being outmatched, not about getting into a shooting war. Just like I know I’d lose if I tried to negotiate a business deal with a team of experienced corporate lawyers — even though I don’t know what specific mistake I’d make — he says we’ll lose if we’re trying to negotiate the future of humanity with powerful computer systems we don’t understand. Having more planets won’t help. “Escaping to Mars is in the genre ‘beat Deep Blue at chess,’” Bensinger says — meaning that it only works to manage risks for as long as humanity is more resourceful than AI. Going to Mars might be a fun goal. But keeping us alive requires staying focused on Earth. </w:t>
      </w:r>
      <w:r w:rsidRPr="00AC33CA">
        <w:rPr>
          <w:rStyle w:val="Emphasis"/>
        </w:rPr>
        <w:t>What I heard from all of them was that, while space colonization is exciting, more resources are needed for risk-mitigation efforts here on Earth</w:t>
      </w:r>
      <w:r w:rsidRPr="00AC33CA">
        <w:rPr>
          <w:sz w:val="16"/>
        </w:rPr>
        <w:t xml:space="preserve">. </w:t>
      </w:r>
      <w:r w:rsidRPr="00AC33CA">
        <w:rPr>
          <w:rStyle w:val="StyleUnderline"/>
        </w:rPr>
        <w:t>Beckstead, the Open Philanthropy Project program officer, is focused on those. “Given that there are many risks it doesn’t protect us from very well, and given that it’s expensive and going to take a long time ... I see options that are an easier route to success</w:t>
      </w:r>
      <w:r w:rsidRPr="00AC33CA">
        <w:rPr>
          <w:sz w:val="16"/>
        </w:rPr>
        <w:t>,” said Beckstead. He did, however, want to make sure I knew that he thinks space exploration is a worthy human endeavor — just not particularly high on the list of ways to keep our species alive.</w:t>
      </w:r>
    </w:p>
    <w:p w14:paraId="4B0F7179" w14:textId="77777777" w:rsidR="004C51D3" w:rsidRDefault="004C51D3" w:rsidP="004C51D3">
      <w:pPr>
        <w:pStyle w:val="Heading4"/>
      </w:pPr>
      <w:r>
        <w:t>Existential threats can reach space- its more important to go slow and democratize space colonization than rush to failure</w:t>
      </w:r>
    </w:p>
    <w:p w14:paraId="2A80FAB6" w14:textId="77777777" w:rsidR="004C51D3" w:rsidRPr="00440C3B" w:rsidRDefault="004C51D3" w:rsidP="004C51D3">
      <w:pPr>
        <w:rPr>
          <w:rStyle w:val="Style13ptBold"/>
        </w:rPr>
      </w:pPr>
      <w:r w:rsidRPr="00440C3B">
        <w:rPr>
          <w:rStyle w:val="Style13ptBold"/>
        </w:rPr>
        <w:t>Fisher 21</w:t>
      </w:r>
    </w:p>
    <w:p w14:paraId="311EE419" w14:textId="77777777" w:rsidR="004C51D3" w:rsidRPr="00440C3B" w:rsidRDefault="004C51D3" w:rsidP="004C51D3">
      <w:pPr>
        <w:rPr>
          <w:sz w:val="16"/>
        </w:rPr>
      </w:pPr>
      <w:r w:rsidRPr="00440C3B">
        <w:rPr>
          <w:sz w:val="16"/>
        </w:rPr>
        <w:t xml:space="preserve">(Richard, </w:t>
      </w:r>
      <w:hyperlink r:id="rId37" w:history="1">
        <w:r w:rsidRPr="00440C3B">
          <w:rPr>
            <w:rStyle w:val="Hyperlink"/>
            <w:sz w:val="16"/>
          </w:rPr>
          <w:t>https://www.bbc.com/future/article/20210721-the-quest-for-a-galactic-civilisation-that-saves-humanity</w:t>
        </w:r>
      </w:hyperlink>
      <w:r w:rsidRPr="00440C3B">
        <w:rPr>
          <w:sz w:val="16"/>
        </w:rPr>
        <w:t>, 7-21)</w:t>
      </w:r>
    </w:p>
    <w:p w14:paraId="09214D9B" w14:textId="77777777" w:rsidR="004C51D3" w:rsidRDefault="004C51D3" w:rsidP="004C51D3">
      <w:r w:rsidRPr="00440C3B">
        <w:rPr>
          <w:sz w:val="16"/>
        </w:rPr>
        <w:t xml:space="preserve">Moynihan, however, points out that </w:t>
      </w:r>
      <w:r w:rsidRPr="00E113C8">
        <w:rPr>
          <w:rStyle w:val="StyleUnderline"/>
        </w:rPr>
        <w:t xml:space="preserve">the "go to space, save humanity" </w:t>
      </w:r>
      <w:r w:rsidRPr="00E113C8">
        <w:rPr>
          <w:rStyle w:val="Emphasis"/>
        </w:rPr>
        <w:t>argument isn't as strong</w:t>
      </w:r>
      <w:r w:rsidRPr="00E113C8">
        <w:rPr>
          <w:rStyle w:val="StyleUnderline"/>
        </w:rPr>
        <w:t xml:space="preserve"> as the billionaires present it</w:t>
      </w:r>
      <w:r w:rsidRPr="00440C3B">
        <w:rPr>
          <w:sz w:val="16"/>
        </w:rPr>
        <w:t xml:space="preserve">, </w:t>
      </w:r>
      <w:r w:rsidRPr="00E113C8">
        <w:rPr>
          <w:rStyle w:val="StyleUnderline"/>
        </w:rPr>
        <w:t>especially at this particular moment</w:t>
      </w:r>
      <w:r w:rsidRPr="00440C3B">
        <w:rPr>
          <w:sz w:val="16"/>
        </w:rPr>
        <w:t xml:space="preserve"> in time. This century, </w:t>
      </w:r>
      <w:r w:rsidRPr="00E113C8">
        <w:rPr>
          <w:rStyle w:val="StyleUnderline"/>
        </w:rPr>
        <w:t>we face myriad existential threats that are not localised and could easily spread,</w:t>
      </w:r>
      <w:r w:rsidRPr="00440C3B">
        <w:rPr>
          <w:sz w:val="16"/>
        </w:rPr>
        <w:t xml:space="preserve"> from bioengineered pandemics to misaligned artificial intelligence. It's possible </w:t>
      </w:r>
      <w:r w:rsidRPr="00E113C8">
        <w:rPr>
          <w:rStyle w:val="Emphasis"/>
        </w:rPr>
        <w:t>such threats could reach beyond Earth</w:t>
      </w:r>
      <w:r w:rsidRPr="00440C3B">
        <w:rPr>
          <w:sz w:val="16"/>
        </w:rPr>
        <w:t>. "</w:t>
      </w:r>
      <w:r w:rsidRPr="00E113C8">
        <w:rPr>
          <w:rStyle w:val="StyleUnderline"/>
        </w:rPr>
        <w:t>Rushing to become multi-planetary might not provide a failsafe against every worst-case risk</w:t>
      </w:r>
      <w:r w:rsidRPr="00440C3B">
        <w:rPr>
          <w:sz w:val="16"/>
        </w:rPr>
        <w:t xml:space="preserve">, says Moynihan. "In the immediate term, </w:t>
      </w:r>
      <w:r w:rsidRPr="00E113C8">
        <w:rPr>
          <w:rStyle w:val="StyleUnderline"/>
        </w:rPr>
        <w:t>sparking a worldwide conversation on the issue of extreme risks may be more cost-effective than sprinting to Mars</w:t>
      </w:r>
      <w:r w:rsidRPr="00440C3B">
        <w:rPr>
          <w:sz w:val="16"/>
        </w:rPr>
        <w:t xml:space="preserve">." And as for </w:t>
      </w:r>
      <w:r w:rsidRPr="00E113C8">
        <w:rPr>
          <w:rStyle w:val="StyleUnderline"/>
        </w:rPr>
        <w:t>climate change</w:t>
      </w:r>
      <w:r w:rsidRPr="00440C3B">
        <w:rPr>
          <w:sz w:val="16"/>
        </w:rPr>
        <w:t xml:space="preserve">? While it is unlikely to be an existential risk, it </w:t>
      </w:r>
      <w:r w:rsidRPr="00E113C8">
        <w:rPr>
          <w:rStyle w:val="StyleUnderline"/>
        </w:rPr>
        <w:t>promises to cause a huge amount of suffering to billions of people in the near-term – and there's not much that space tourism nor a galactic settlement project in the far future will do to help avoid that today</w:t>
      </w:r>
      <w:r w:rsidRPr="00440C3B">
        <w:rPr>
          <w:sz w:val="16"/>
        </w:rPr>
        <w:t xml:space="preserve">. Amid floods, wildfires and heatwaves, there have been plenty of critics of the billionaire era of space travel. Based on the severity of the problems we face, there are some today who might rather abandon visions of galactic settlement altogether – at least in the near-term. That sentiment was captured in a recent essay by the science fiction writer Sim </w:t>
      </w:r>
      <w:r w:rsidRPr="00E113C8">
        <w:rPr>
          <w:rStyle w:val="StyleUnderline"/>
        </w:rPr>
        <w:t>Kern,</w:t>
      </w:r>
      <w:r w:rsidRPr="00440C3B">
        <w:rPr>
          <w:sz w:val="16"/>
        </w:rPr>
        <w:t xml:space="preserve"> who </w:t>
      </w:r>
      <w:r w:rsidRPr="00E113C8">
        <w:rPr>
          <w:rStyle w:val="StyleUnderline"/>
        </w:rPr>
        <w:t>pointed out that space may offer the alluring ideal of salvation and starting afresh, but in truth, "there's no leaving our messiness behind, no matter how many light-years away we travel</w:t>
      </w:r>
      <w:r w:rsidRPr="00440C3B">
        <w:rPr>
          <w:sz w:val="16"/>
        </w:rPr>
        <w:t>". And in any case, Kern writes, we have a pretty nice orbiting settlement already: "It is enormous, big enough to bring all our friends and family along. It has excellent gravity and radiation shielding in the form of a breathable atmosphere. It comes with a nearly-unlimited renewable energy source – the Sun – which should last us another billion years before it gets too hot and burns us up. "Our spaceship is peopled with more than eight million different alien life forms for us to study, whose behaviours and languages and intelligences we’re only beginning to understand. These other-species friends provide us with air, food, medicines, water filtration – some even sing for us, perfume our air, and make our ship breathtakingly beautiful." If our descendants in the future were to agree, this is known as the "</w:t>
      </w:r>
      <w:r w:rsidRPr="00E113C8">
        <w:rPr>
          <w:rStyle w:val="StyleUnderline"/>
        </w:rPr>
        <w:t>The Bullerby scenario</w:t>
      </w:r>
      <w:r w:rsidRPr="00440C3B">
        <w:rPr>
          <w:sz w:val="16"/>
        </w:rPr>
        <w:t xml:space="preserve">", named after the idyllic rural life of Sweden in children’s books by Astrid Lindgren. It </w:t>
      </w:r>
      <w:r w:rsidRPr="00E113C8">
        <w:rPr>
          <w:rStyle w:val="StyleUnderline"/>
        </w:rPr>
        <w:t>imagines that humanity eventually decides to ignore space, and instead focus on Earth, building a steady-state society with green energy, sustainable agriculture and so on.</w:t>
      </w:r>
      <w:r w:rsidRPr="00440C3B">
        <w:rPr>
          <w:sz w:val="16"/>
        </w:rPr>
        <w:t xml:space="preserve"> If intelligent extra-terrestrial civilisations have made this choice too, this could explain why we haven't seen any yet: perhaps they're living the life of Bullerby instead. </w:t>
      </w:r>
      <w:r w:rsidRPr="00E113C8">
        <w:rPr>
          <w:rStyle w:val="StyleUnderline"/>
        </w:rPr>
        <w:t>What about the really long-term though</w:t>
      </w:r>
      <w:r w:rsidRPr="00440C3B">
        <w:rPr>
          <w:sz w:val="16"/>
        </w:rPr>
        <w:t xml:space="preserve">? </w:t>
      </w:r>
      <w:r w:rsidRPr="00E113C8">
        <w:rPr>
          <w:rStyle w:val="StyleUnderline"/>
        </w:rPr>
        <w:t>If we're talking hundreds of thousands of years</w:t>
      </w:r>
      <w:r w:rsidRPr="00440C3B">
        <w:rPr>
          <w:sz w:val="16"/>
        </w:rPr>
        <w:t xml:space="preserve">, then </w:t>
      </w:r>
      <w:r w:rsidRPr="00E113C8">
        <w:rPr>
          <w:rStyle w:val="StyleUnderline"/>
        </w:rPr>
        <w:t>spreading across the Solar System</w:t>
      </w:r>
      <w:r w:rsidRPr="00440C3B">
        <w:rPr>
          <w:sz w:val="16"/>
        </w:rPr>
        <w:t xml:space="preserve"> and Milky Way </w:t>
      </w:r>
      <w:r w:rsidRPr="00E113C8">
        <w:rPr>
          <w:rStyle w:val="StyleUnderline"/>
        </w:rPr>
        <w:t xml:space="preserve">can be taken more seriously </w:t>
      </w:r>
      <w:r w:rsidRPr="00440C3B">
        <w:rPr>
          <w:sz w:val="16"/>
        </w:rPr>
        <w:t xml:space="preserve">as an argument for ensuring the future of humanity. </w:t>
      </w:r>
      <w:r w:rsidRPr="00E113C8">
        <w:rPr>
          <w:rStyle w:val="StyleUnderline"/>
        </w:rPr>
        <w:t>Even those who disagree with starting the project now would be hard-pressed to justify delaying it until the moment before humanity collapses</w:t>
      </w:r>
      <w:r w:rsidRPr="00440C3B">
        <w:rPr>
          <w:sz w:val="16"/>
        </w:rPr>
        <w:t xml:space="preserve"> – that would be a disaster of unimaginable scale. The average mammalian species has a 1-million-year lifespan, which suggests that at some point our time will come if we do nothing to prevent it. Catastrophes that could wipe us out are inevitable in deep time. But unlike other animals, we have advanced intelligence, so many researchers believe that taking the "astronomical" path beyond Earth promises a much longer future for our species. If we have settlements all over the galaxy, humanity becomes far more robust. "I'm very fond of not having all the eggs in the same relatively fragile baskets," says Anders Sandberg, also at the University of Oxford. "Space colonies are way more fragile than planets, and vulnerable, but you can build more of them," he says. "Once you're actually able to build some big ones, you're going to be able to build a lot of small ones too. And at this point, that looks like you can reduce risks." I'm very fond of not having all the eggs in the same relatively fragile baskets Moynihan agrees. "It remains true that for humanity to fulfil its longest-term potential, it must eventually reach beyond," he writes. "Earth will ultimately become uninhabitable as our Sun ages. But the wider Universe will remain capable of supporting life – and the richness of consciousness – for aeons beyond this." The trouble is, even in the deep future, there will always be reasons not to start the project. There will always be urgent problems we need to fix, back on Earth. "Becoming multi-planetary is a great vision and a good thing in the long run, but it might never really be a rational thing to do," says Sandberg. "I think there might even be a weird kind of selection for the slightly exuberant and the irrational." He cites the dictum that "all progress depends on the unreasonable man". "It might be that it's actually unreasonable what Bezos or Musk are doing, but it might still be a good thing." (In the long-run, at least.) Whatever you think of the current generation of billionaires – their priorities, personalities, wealth, attitudes towards inequality or climate change, or treatment of their employees – there's no denying that they have made significant progress in space travel in a short space of time. Could it have been left to future generations instead of them? Maybe. But that doesn't make their contributions worthless. Sandberg recalls a conversation with Musk, many years before SpaceX had sent rockets to space and back, when the entrepreneur visited him and colleagues at Oxford University's Future of Humanity Institute. "[He] was literally doing drawings on a napkin at the Grand Cafe here in Oxford to explain to me how he felt he could totally make something way cheaper than what Nasa was doing," recalls Sandberg. "I was nodding and saying 'I hope you're right'. Well, he proved himself." However, Sandberg points out that if humanity does go on to build a galactic civilisation that saves its long-term future, it needn't be built according to the whims and desires of one or two billionaires in the early 21st Century. "If we don't want space to be set by a few particular people's visions, then the rest of us should also make our wishes known," he says. In the long-run, expanding into space could be a humanity-wide project </w:t>
      </w:r>
      <w:r w:rsidRPr="00E113C8">
        <w:rPr>
          <w:rStyle w:val="StyleUnderline"/>
        </w:rPr>
        <w:t>Those who criticise the billionaire generation worry that their visions fail to take account of many present-day concerns, such as social justice and inequality</w:t>
      </w:r>
      <w:r w:rsidRPr="00440C3B">
        <w:rPr>
          <w:sz w:val="16"/>
        </w:rPr>
        <w:t xml:space="preserve">. However, </w:t>
      </w:r>
      <w:r w:rsidRPr="00E113C8">
        <w:rPr>
          <w:rStyle w:val="StyleUnderline"/>
        </w:rPr>
        <w:t>there might be opportunities to integrate some of these issues within space exploration plans</w:t>
      </w:r>
      <w:r w:rsidRPr="00440C3B">
        <w:rPr>
          <w:sz w:val="16"/>
        </w:rPr>
        <w:t xml:space="preserve">. For example, the linguist Sheri Wells-Jensen has long been making the case for integrating astronauts with disabilities within space programmes. This year, the European Space Agency apparently took her advice, putting out a recruitment call for "parastronauts". And </w:t>
      </w:r>
      <w:r w:rsidRPr="00440C3B">
        <w:rPr>
          <w:rStyle w:val="StyleUnderline"/>
        </w:rPr>
        <w:t>while many might wish to focus their energies on climate change and other problems in the near-term, the future generations who are helped by their efforts may well decide to rejoin the space project in the deeper future</w:t>
      </w:r>
      <w:r w:rsidRPr="00440C3B">
        <w:rPr>
          <w:sz w:val="16"/>
        </w:rPr>
        <w:t xml:space="preserve">. After all, it wasn't always the case that the priorities of space explorers and environmentalists were misaligned. The images of the Earth as a "pale blue dot" helped to show what was worth preserving about our planet, and Sandberg points out that without satellites we'd have a much weaker scientific understanding of climate change. </w:t>
      </w:r>
      <w:r w:rsidRPr="00440C3B">
        <w:rPr>
          <w:rStyle w:val="StyleUnderline"/>
        </w:rPr>
        <w:t xml:space="preserve">In the long-run, expanding into space </w:t>
      </w:r>
      <w:r w:rsidRPr="00440C3B">
        <w:rPr>
          <w:rStyle w:val="Emphasis"/>
        </w:rPr>
        <w:t>could be a humanity-wide project, rather than one decided by a handful of people in Silicon Valley</w:t>
      </w:r>
      <w:r w:rsidRPr="00440C3B">
        <w:rPr>
          <w:sz w:val="16"/>
        </w:rPr>
        <w:t>. A galactic civilisation may well lie in our future, eventually. Perhaps Bezos's dreams of an O'Neill cylinder will become reality. Perhaps it could help to save our species. But wherever we end up, that future will be shaped by citizens of the Milky Way with their own priorities and desires – and who are living long after the 21st Century's richest men have gone.</w:t>
      </w:r>
    </w:p>
    <w:p w14:paraId="5DAAE177" w14:textId="77777777" w:rsidR="004C51D3" w:rsidRPr="007E09D5" w:rsidRDefault="004C51D3" w:rsidP="004C51D3"/>
    <w:p w14:paraId="7F9867DF" w14:textId="77777777" w:rsidR="004C51D3" w:rsidRPr="007E09D5" w:rsidRDefault="004C51D3" w:rsidP="004C51D3">
      <w:pPr>
        <w:pStyle w:val="Heading3"/>
      </w:pPr>
      <w:r w:rsidRPr="007E09D5">
        <w:t xml:space="preserve">Colonization Bad- Earth Tradeoff </w:t>
      </w:r>
    </w:p>
    <w:p w14:paraId="14D5C775" w14:textId="77777777" w:rsidR="004C51D3" w:rsidRDefault="004C51D3" w:rsidP="004C51D3">
      <w:pPr>
        <w:pStyle w:val="Heading4"/>
      </w:pPr>
      <w:r>
        <w:t>Fantasy of Mars colonization trades off with actions to improve earth- we don’t need to colonize to capture the benefits of space</w:t>
      </w:r>
    </w:p>
    <w:p w14:paraId="68518747" w14:textId="77777777" w:rsidR="004C51D3" w:rsidRPr="006F2BF8" w:rsidRDefault="004C51D3" w:rsidP="004C51D3">
      <w:pPr>
        <w:rPr>
          <w:rStyle w:val="Style13ptBold"/>
        </w:rPr>
      </w:pPr>
      <w:r w:rsidRPr="006F2BF8">
        <w:rPr>
          <w:rStyle w:val="Style13ptBold"/>
        </w:rPr>
        <w:t>Risen 17</w:t>
      </w:r>
    </w:p>
    <w:p w14:paraId="1ABF9C57" w14:textId="77777777" w:rsidR="004C51D3" w:rsidRPr="003D7C4E" w:rsidRDefault="004C51D3" w:rsidP="004C51D3">
      <w:pPr>
        <w:rPr>
          <w:sz w:val="16"/>
        </w:rPr>
      </w:pPr>
      <w:r w:rsidRPr="006F2BF8">
        <w:rPr>
          <w:sz w:val="16"/>
        </w:rPr>
        <w:t xml:space="preserve">(Tom covers breaking news and writes features. He has reported for U.S. News &amp; World Report, Slate and Atlantic Media. </w:t>
      </w:r>
      <w:hyperlink r:id="rId38" w:history="1">
        <w:r w:rsidRPr="003D7C4E">
          <w:rPr>
            <w:rStyle w:val="Hyperlink"/>
            <w:sz w:val="16"/>
          </w:rPr>
          <w:t>https://aerospaceamerica.aiaa.org/features/selling-mars-as-planet-b/</w:t>
        </w:r>
      </w:hyperlink>
      <w:r w:rsidRPr="003D7C4E">
        <w:rPr>
          <w:sz w:val="16"/>
        </w:rPr>
        <w:t xml:space="preserve">, June) </w:t>
      </w:r>
    </w:p>
    <w:p w14:paraId="1795DC18" w14:textId="55779E97" w:rsidR="004C51D3" w:rsidRPr="004D6C03" w:rsidRDefault="004C51D3" w:rsidP="004D6C03">
      <w:pPr>
        <w:rPr>
          <w:u w:val="single"/>
        </w:rPr>
      </w:pPr>
      <w:r w:rsidRPr="00DF65E3">
        <w:rPr>
          <w:rStyle w:val="StyleUnderline"/>
        </w:rPr>
        <w:t>Musk has long favored Mars</w:t>
      </w:r>
      <w:r w:rsidRPr="006F2BF8">
        <w:rPr>
          <w:sz w:val="16"/>
        </w:rPr>
        <w:t xml:space="preserve"> colonization as a means </w:t>
      </w:r>
      <w:r w:rsidRPr="00DF65E3">
        <w:rPr>
          <w:rStyle w:val="StyleUnderline"/>
        </w:rPr>
        <w:t xml:space="preserve">to survive </w:t>
      </w:r>
      <w:r w:rsidRPr="006F2BF8">
        <w:rPr>
          <w:sz w:val="16"/>
        </w:rPr>
        <w:t xml:space="preserve">what he calls </w:t>
      </w:r>
      <w:r w:rsidRPr="00DF65E3">
        <w:rPr>
          <w:rStyle w:val="StyleUnderline"/>
        </w:rPr>
        <w:t>an “inevitable” extinction event</w:t>
      </w:r>
      <w:r w:rsidRPr="006F2BF8">
        <w:rPr>
          <w:sz w:val="16"/>
        </w:rPr>
        <w:t xml:space="preserve"> on Earth. On its website, SpaceX says that the company was founded in 2002 “with the ultimate goal of enabling people to live on other planets.” The tech entrepreneur reiterated that survivalist message in September at the International Astronautical Congress in Mexico, saying humans have to become “a multiplanetary species” and build complete cities on Mars with all the amenities, including “iron foundries, pizza joints, you name it.” Voices in popular culture and social media have echoed this argument for why NASA and its presumed international partners should spend years of work and billions of dollars sending humans to Mars. </w:t>
      </w:r>
      <w:r w:rsidRPr="00DF65E3">
        <w:rPr>
          <w:rStyle w:val="StyleUnderline"/>
        </w:rPr>
        <w:t>Interviews with a broad range of scientists</w:t>
      </w:r>
      <w:r w:rsidRPr="006F2BF8">
        <w:rPr>
          <w:sz w:val="16"/>
        </w:rPr>
        <w:t xml:space="preserve"> and futurists, however, </w:t>
      </w:r>
      <w:r w:rsidRPr="00DF65E3">
        <w:rPr>
          <w:rStyle w:val="Emphasis"/>
        </w:rPr>
        <w:t>reveal skepticism about the wisdom and feasibility of selling Mars as “Planet B.”</w:t>
      </w:r>
      <w:r>
        <w:rPr>
          <w:rStyle w:val="Emphasis"/>
        </w:rPr>
        <w:t xml:space="preserve"> </w:t>
      </w:r>
      <w:r w:rsidRPr="00DF65E3">
        <w:rPr>
          <w:rStyle w:val="StyleUnderline"/>
        </w:rPr>
        <w:t xml:space="preserve">The implication that Mars colonization should be </w:t>
      </w:r>
      <w:r w:rsidRPr="00DF65E3">
        <w:rPr>
          <w:rStyle w:val="Emphasis"/>
        </w:rPr>
        <w:t>prioritized over fixing Earth’s problems</w:t>
      </w:r>
      <w:r w:rsidRPr="006F2BF8">
        <w:rPr>
          <w:sz w:val="16"/>
        </w:rPr>
        <w:t xml:space="preserve">, </w:t>
      </w:r>
      <w:r w:rsidRPr="00DF65E3">
        <w:rPr>
          <w:rStyle w:val="Emphasis"/>
        </w:rPr>
        <w:t>such as climate change</w:t>
      </w:r>
      <w:r w:rsidRPr="006F2BF8">
        <w:rPr>
          <w:sz w:val="16"/>
        </w:rPr>
        <w:t xml:space="preserve">, </w:t>
      </w:r>
      <w:r w:rsidRPr="00DF65E3">
        <w:rPr>
          <w:rStyle w:val="StyleUnderline"/>
        </w:rPr>
        <w:t>unsettles</w:t>
      </w:r>
      <w:r w:rsidRPr="006F2BF8">
        <w:rPr>
          <w:sz w:val="16"/>
        </w:rPr>
        <w:t xml:space="preserve"> Katharine </w:t>
      </w:r>
      <w:r w:rsidRPr="00DF65E3">
        <w:rPr>
          <w:rStyle w:val="StyleUnderline"/>
        </w:rPr>
        <w:t>Hayhoe, director of the Climate Science Center at Texas Tech University.</w:t>
      </w:r>
      <w:r>
        <w:rPr>
          <w:rStyle w:val="StyleUnderline"/>
        </w:rPr>
        <w:t xml:space="preserve"> </w:t>
      </w:r>
      <w:r w:rsidRPr="006F2BF8">
        <w:rPr>
          <w:sz w:val="16"/>
        </w:rPr>
        <w:t>“</w:t>
      </w:r>
      <w:r w:rsidRPr="00DF65E3">
        <w:rPr>
          <w:rStyle w:val="StyleUnderline"/>
        </w:rPr>
        <w:t xml:space="preserve">Mars is </w:t>
      </w:r>
      <w:r w:rsidRPr="00DF65E3">
        <w:rPr>
          <w:rStyle w:val="Emphasis"/>
        </w:rPr>
        <w:t>not an escape hatch</w:t>
      </w:r>
      <w:r w:rsidRPr="00DF65E3">
        <w:rPr>
          <w:rStyle w:val="StyleUnderline"/>
        </w:rPr>
        <w:t xml:space="preserve"> for planet Earth</w:t>
      </w:r>
      <w:r w:rsidRPr="006F2BF8">
        <w:rPr>
          <w:sz w:val="16"/>
        </w:rPr>
        <w:t xml:space="preserve">,” Hayhoe says. “If we do not take action to reduce and eventually eliminate our </w:t>
      </w:r>
      <w:r w:rsidRPr="00DF65E3">
        <w:rPr>
          <w:rStyle w:val="StyleUnderline"/>
        </w:rPr>
        <w:t>carbon emissions</w:t>
      </w:r>
      <w:r w:rsidRPr="006F2BF8">
        <w:rPr>
          <w:sz w:val="16"/>
        </w:rPr>
        <w:t xml:space="preserve">, they </w:t>
      </w:r>
      <w:r w:rsidRPr="00DF65E3">
        <w:rPr>
          <w:rStyle w:val="StyleUnderline"/>
        </w:rPr>
        <w:t>will overwhelm human civilization as we know it</w:t>
      </w:r>
      <w:r w:rsidRPr="00DF65E3">
        <w:rPr>
          <w:rStyle w:val="Emphasis"/>
        </w:rPr>
        <w:t>, long before Mars is ready to be colonized</w:t>
      </w:r>
      <w:r w:rsidRPr="00DF65E3">
        <w:rPr>
          <w:rStyle w:val="StyleUnderline"/>
        </w:rPr>
        <w:t xml:space="preserve"> by large numbers of people.”</w:t>
      </w:r>
      <w:r>
        <w:rPr>
          <w:rStyle w:val="StyleUnderline"/>
        </w:rPr>
        <w:t xml:space="preserve"> </w:t>
      </w:r>
      <w:r w:rsidRPr="00DF65E3">
        <w:rPr>
          <w:rStyle w:val="StyleUnderline"/>
        </w:rPr>
        <w:t xml:space="preserve">A Mars colony would need a huge investment of supply ships </w:t>
      </w:r>
      <w:r w:rsidRPr="006F2BF8">
        <w:rPr>
          <w:sz w:val="16"/>
        </w:rPr>
        <w:t xml:space="preserve">to keep settlers alive in the toxic, freezing Martian environment, but the </w:t>
      </w:r>
      <w:r w:rsidRPr="00DF65E3">
        <w:rPr>
          <w:rStyle w:val="StyleUnderline"/>
        </w:rPr>
        <w:t>numerous abandoned bases in Antarctica show that building cities in less hazardous places on Earth is difficult enough. Advocates</w:t>
      </w:r>
      <w:r w:rsidRPr="006F2BF8">
        <w:rPr>
          <w:sz w:val="16"/>
        </w:rPr>
        <w:t xml:space="preserve"> of a colony </w:t>
      </w:r>
      <w:r w:rsidRPr="00DF65E3">
        <w:rPr>
          <w:rStyle w:val="StyleUnderline"/>
        </w:rPr>
        <w:t>tout the potential to mine water and rare minerals on the red planet, but searching for resources or avoiding a potential asteroid strike on Earth are not immediate enough motivations to inspire a Mars settlement, says</w:t>
      </w:r>
      <w:r w:rsidRPr="006F2BF8">
        <w:rPr>
          <w:sz w:val="16"/>
        </w:rPr>
        <w:t xml:space="preserve"> Andy </w:t>
      </w:r>
      <w:r w:rsidRPr="00DF65E3">
        <w:rPr>
          <w:rStyle w:val="StyleUnderline"/>
        </w:rPr>
        <w:t>Weir,</w:t>
      </w:r>
      <w:r w:rsidRPr="006F2BF8">
        <w:rPr>
          <w:sz w:val="16"/>
        </w:rPr>
        <w:t xml:space="preserve"> author of “The Martian,” which depicts an astronaut stranded on Mars. “I don’t believe there will ever be a permanent settlement on Mars or the moon or anywhere else off Earth until there’s an economic reason for it,” Weir says. “</w:t>
      </w:r>
      <w:r w:rsidRPr="006F2BF8">
        <w:rPr>
          <w:rStyle w:val="Emphasis"/>
        </w:rPr>
        <w:t>Whatever Earth’s problems are, it’s considerably easier to fix Earth than it is to colonize Mars.”</w:t>
      </w:r>
      <w:r>
        <w:rPr>
          <w:rStyle w:val="Emphasis"/>
        </w:rPr>
        <w:t xml:space="preserve"> </w:t>
      </w:r>
      <w:r w:rsidRPr="006F2BF8">
        <w:rPr>
          <w:rStyle w:val="StyleUnderline"/>
        </w:rPr>
        <w:t xml:space="preserve">Weir and others consider Mars an inhospitable place where the first goal should be </w:t>
      </w:r>
      <w:r w:rsidRPr="006F2BF8">
        <w:rPr>
          <w:rStyle w:val="Emphasis"/>
        </w:rPr>
        <w:t>research rather than settlement,</w:t>
      </w:r>
      <w:r w:rsidRPr="006F2BF8">
        <w:rPr>
          <w:sz w:val="16"/>
        </w:rPr>
        <w:t xml:space="preserve"> at least for the near future. Pascal Lee, a planetary scientist at NASA’s Ames Research Center in California, points to exploration of Antarctica as a realistic model for how Mars might be studied. International research stations on Antarctica host rotating scientific teams, and this strategy has kept a sustained but limited human presence there. “</w:t>
      </w:r>
      <w:r w:rsidRPr="006F2BF8">
        <w:rPr>
          <w:rStyle w:val="StyleUnderline"/>
        </w:rPr>
        <w:t xml:space="preserve">There is an </w:t>
      </w:r>
      <w:r w:rsidRPr="006F2BF8">
        <w:rPr>
          <w:rStyle w:val="Emphasis"/>
        </w:rPr>
        <w:t>escapism</w:t>
      </w:r>
      <w:r w:rsidRPr="006F2BF8">
        <w:rPr>
          <w:rStyle w:val="StyleUnderline"/>
        </w:rPr>
        <w:t xml:space="preserve"> to wanting to go to Mars and start anew</w:t>
      </w:r>
      <w:r w:rsidRPr="006F2BF8">
        <w:rPr>
          <w:sz w:val="16"/>
        </w:rPr>
        <w:t>,” Lee says of the appeal of colonization. “</w:t>
      </w:r>
      <w:r w:rsidRPr="006F2BF8">
        <w:rPr>
          <w:rStyle w:val="StyleUnderline"/>
        </w:rPr>
        <w:t>The issue with that particular enticing concept is — ‘to go to what?’ You would need an entire infrastructure set up in advance to support people there.”</w:t>
      </w:r>
      <w:r>
        <w:rPr>
          <w:rStyle w:val="StyleUnderline"/>
        </w:rPr>
        <w:t xml:space="preserve"> </w:t>
      </w:r>
      <w:r w:rsidRPr="006F2BF8">
        <w:rPr>
          <w:rStyle w:val="StyleUnderline"/>
        </w:rPr>
        <w:t xml:space="preserve">Missions to Mars don’t need to result in colonization to </w:t>
      </w:r>
      <w:r w:rsidRPr="006F2BF8">
        <w:rPr>
          <w:rStyle w:val="Emphasis"/>
        </w:rPr>
        <w:t>improve humanity’s chances of survival</w:t>
      </w:r>
      <w:r w:rsidRPr="006F2BF8">
        <w:rPr>
          <w:rStyle w:val="StyleUnderline"/>
        </w:rPr>
        <w:t>,</w:t>
      </w:r>
      <w:r w:rsidRPr="006F2BF8">
        <w:rPr>
          <w:sz w:val="16"/>
        </w:rPr>
        <w:t xml:space="preserve"> </w:t>
      </w:r>
      <w:r w:rsidRPr="006F2BF8">
        <w:rPr>
          <w:rStyle w:val="StyleUnderline"/>
        </w:rPr>
        <w:t>says</w:t>
      </w:r>
      <w:r w:rsidRPr="006F2BF8">
        <w:rPr>
          <w:sz w:val="16"/>
        </w:rPr>
        <w:t xml:space="preserve"> Robert </w:t>
      </w:r>
      <w:r w:rsidRPr="006F2BF8">
        <w:rPr>
          <w:rStyle w:val="StyleUnderline"/>
        </w:rPr>
        <w:t>Zubrin, president of the nonprofit Mars Society</w:t>
      </w:r>
      <w:r w:rsidRPr="006F2BF8">
        <w:rPr>
          <w:sz w:val="16"/>
        </w:rPr>
        <w:t xml:space="preserve">, which advocates for research to explore and study the red planet. The Mars Society is training people at research stations in the Canadian Arctic and the Utah desert to simulate life on Mars. “A culture which is going to Mars is going to be much more adept at furthering its prospects on Earth,” Zubrin says. </w:t>
      </w:r>
      <w:r w:rsidRPr="006F2BF8">
        <w:rPr>
          <w:rStyle w:val="StyleUnderline"/>
        </w:rPr>
        <w:t>Zubrin is bullish on exploration, but says he “</w:t>
      </w:r>
      <w:r w:rsidRPr="006F2BF8">
        <w:rPr>
          <w:rStyle w:val="Emphasis"/>
        </w:rPr>
        <w:t>doesn’t see merit” in the concept of colonizing</w:t>
      </w:r>
      <w:r w:rsidRPr="006F2BF8">
        <w:rPr>
          <w:rStyle w:val="StyleUnderline"/>
        </w:rPr>
        <w:t xml:space="preserve"> Mars to ensure that at least some humans would live on after a catastrophe on Earth like a massive asteroid strike.</w:t>
      </w:r>
      <w:r>
        <w:rPr>
          <w:rStyle w:val="StyleUnderline"/>
        </w:rPr>
        <w:t xml:space="preserve"> </w:t>
      </w:r>
      <w:r w:rsidRPr="006F2BF8">
        <w:rPr>
          <w:sz w:val="16"/>
        </w:rPr>
        <w:t xml:space="preserve">That said, Zubrin expects “Mars will be a pressure cooker for innovation because you have to adapt.” By exploring Mars, scientists and engineers could uncover new technologies to deflect asteroids and also improve medicine or grow more productive crops on Earth. “By becoming a spacefaring species we will gain greater control over our environment, which is essential to our long-term survival,” he says. If colonization were to be attempted, how might that work? A future where millions of humans live on Mars is central to the story of “The Expanse,” a TV show on the Syfy Channel inspired by novels written by Daniel Abraham and Ty Franck. Abraham says logistics would be a challenge to making this fantasy a reality. “Moving large populations from one planet to another with present or foreseeable technology is like drinking a lake through a coffee straw,” he says. “The more likely scenario to me is that we make Mars, Venus, Europa or wherever we’re aiming for a habitable, sustainable environment and then build up the population in the traditional way.” Humanity’s need to explore and expand has not always been a positive instinct, Franck says. On the show, the vision of colonization is far from utopian, as an independent Mars government and a crowded Earth are on the brink of war. </w:t>
      </w:r>
      <w:r w:rsidRPr="006F2BF8">
        <w:rPr>
          <w:rStyle w:val="StyleUnderline"/>
        </w:rPr>
        <w:t>He and Abraham caution against looking at Mars as an escape from the side of human nature that Hawking fears could threaten life on Earth. “Humanity isn’t likely to change much, whatever context you put us in,” Abraham says. “If the barrier to space exploration is that we have to change human nature first, we’re kind of sabotaging the project at the start, right?”</w:t>
      </w:r>
    </w:p>
    <w:p w14:paraId="6B294B00" w14:textId="77777777" w:rsidR="004C51D3" w:rsidRDefault="004C51D3" w:rsidP="004C51D3">
      <w:pPr>
        <w:pStyle w:val="Heading4"/>
      </w:pPr>
      <w:r>
        <w:t xml:space="preserve">Resources needed for colonization would save more lives deployed terrestrially </w:t>
      </w:r>
    </w:p>
    <w:p w14:paraId="2A2F2760" w14:textId="77777777" w:rsidR="004C51D3" w:rsidRPr="00D540FC" w:rsidRDefault="004C51D3" w:rsidP="004C51D3">
      <w:pPr>
        <w:rPr>
          <w:rStyle w:val="Style13ptBold"/>
        </w:rPr>
      </w:pPr>
      <w:r w:rsidRPr="00D540FC">
        <w:rPr>
          <w:rStyle w:val="Style13ptBold"/>
        </w:rPr>
        <w:t xml:space="preserve">Bharmal 18 </w:t>
      </w:r>
    </w:p>
    <w:p w14:paraId="6E0668C3" w14:textId="77777777" w:rsidR="004C51D3" w:rsidRPr="00D540FC" w:rsidRDefault="004C51D3" w:rsidP="004C51D3">
      <w:pPr>
        <w:rPr>
          <w:sz w:val="16"/>
        </w:rPr>
      </w:pPr>
      <w:r w:rsidRPr="00D540FC">
        <w:rPr>
          <w:sz w:val="16"/>
        </w:rPr>
        <w:t xml:space="preserve">(Zahaan works for Google and is a recipient of Nasa’s Exceptional Public Achievement Medal for YouTube Space Lab. </w:t>
      </w:r>
      <w:hyperlink r:id="rId39" w:history="1">
        <w:r w:rsidRPr="00D540FC">
          <w:rPr>
            <w:rStyle w:val="Hyperlink"/>
            <w:sz w:val="16"/>
          </w:rPr>
          <w:t>https://www.theguardian.com/science/blog/2018/aug/28/the-case-against-mars-colonisation 8-28</w:t>
        </w:r>
      </w:hyperlink>
      <w:r w:rsidRPr="00D540FC">
        <w:rPr>
          <w:sz w:val="16"/>
        </w:rPr>
        <w:t xml:space="preserve">) </w:t>
      </w:r>
    </w:p>
    <w:p w14:paraId="6FD0E106" w14:textId="690BE51D" w:rsidR="004C51D3" w:rsidRPr="004D6C03" w:rsidRDefault="004C51D3" w:rsidP="004D6C03">
      <w:pPr>
        <w:rPr>
          <w:u w:val="single"/>
        </w:rPr>
      </w:pPr>
      <w:r w:rsidRPr="00B87DF7">
        <w:rPr>
          <w:rStyle w:val="StyleUnderline"/>
        </w:rPr>
        <w:t>The most polarising issue in the Mars debate is arguably the tension between those dreaming of a second home and those prioritising the one we have now.</w:t>
      </w:r>
      <w:r>
        <w:rPr>
          <w:rStyle w:val="StyleUnderline"/>
        </w:rPr>
        <w:t xml:space="preserve"> </w:t>
      </w:r>
      <w:r w:rsidRPr="00D540FC">
        <w:rPr>
          <w:sz w:val="16"/>
        </w:rPr>
        <w:t xml:space="preserve">Before his death, Stephen Hawking made the bleak prediction that humanity only had 100 years left on Earth. </w:t>
      </w:r>
      <w:r w:rsidRPr="00B87DF7">
        <w:rPr>
          <w:rStyle w:val="StyleUnderline"/>
        </w:rPr>
        <w:t>Faced with a growing list of threats</w:t>
      </w:r>
      <w:r w:rsidRPr="00D540FC">
        <w:rPr>
          <w:sz w:val="16"/>
        </w:rPr>
        <w:t xml:space="preserve"> – climate change, overpopulation, nuclear war – </w:t>
      </w:r>
      <w:r w:rsidRPr="00B87DF7">
        <w:rPr>
          <w:rStyle w:val="StyleUnderline"/>
        </w:rPr>
        <w:t>Hawking believed that we had reached "the point of no return" and had no choice as a species but to become multi-planetary – starting with</w:t>
      </w:r>
      <w:r w:rsidRPr="00D540FC">
        <w:rPr>
          <w:sz w:val="16"/>
        </w:rPr>
        <w:t xml:space="preserve"> the colonisation of </w:t>
      </w:r>
      <w:r w:rsidRPr="00B87DF7">
        <w:rPr>
          <w:rStyle w:val="StyleUnderline"/>
        </w:rPr>
        <w:t>Mars.</w:t>
      </w:r>
      <w:r w:rsidRPr="00D540FC">
        <w:rPr>
          <w:sz w:val="16"/>
        </w:rPr>
        <w:t xml:space="preserve"> Elon Musk has also said on numerous occasions that we need a “backup planet” should something apocalyptic – like an asteroid collision – destroy Earth. </w:t>
      </w:r>
      <w:r w:rsidRPr="00B87DF7">
        <w:rPr>
          <w:rStyle w:val="Emphasis"/>
        </w:rPr>
        <w:t>However, not everyone agrees</w:t>
      </w:r>
      <w:r w:rsidRPr="00D540FC">
        <w:rPr>
          <w:sz w:val="16"/>
        </w:rPr>
        <w:t xml:space="preserve">. In the Pew survey mentioned earlier, </w:t>
      </w:r>
      <w:r w:rsidRPr="00B87DF7">
        <w:rPr>
          <w:rStyle w:val="StyleUnderline"/>
        </w:rPr>
        <w:t>a majority of US adults believed that Nasa’s number one priority should be fixing problems on Earth. The billions – if not trillions – of dollars needed to colonise Mars could,</w:t>
      </w:r>
      <w:r w:rsidRPr="00D540FC">
        <w:rPr>
          <w:sz w:val="16"/>
        </w:rPr>
        <w:t xml:space="preserve"> for example, </w:t>
      </w:r>
      <w:r w:rsidRPr="00B87DF7">
        <w:rPr>
          <w:rStyle w:val="Emphasis"/>
        </w:rPr>
        <w:t>be better spent investing in renewable forms of energy to address climate change or strengthening our planetary defences against asteroid collisions.</w:t>
      </w:r>
      <w:r>
        <w:rPr>
          <w:rStyle w:val="Emphasis"/>
        </w:rPr>
        <w:t xml:space="preserve"> </w:t>
      </w:r>
      <w:r w:rsidRPr="00D540FC">
        <w:rPr>
          <w:sz w:val="16"/>
        </w:rPr>
        <w:t xml:space="preserve">And of course, </w:t>
      </w:r>
      <w:r w:rsidRPr="00B87DF7">
        <w:rPr>
          <w:rStyle w:val="Emphasis"/>
        </w:rPr>
        <w:t>if we have not figured out how to deal with problems of our own making here on Earth, there is no guarantee that the same fate would not befall Mars colonists.</w:t>
      </w:r>
      <w:r>
        <w:rPr>
          <w:rStyle w:val="Emphasis"/>
        </w:rPr>
        <w:t xml:space="preserve"> </w:t>
      </w:r>
      <w:r w:rsidRPr="00D540FC">
        <w:rPr>
          <w:sz w:val="16"/>
        </w:rPr>
        <w:t xml:space="preserve">Furthermore, </w:t>
      </w:r>
      <w:r w:rsidRPr="00B87DF7">
        <w:rPr>
          <w:rStyle w:val="StyleUnderline"/>
        </w:rPr>
        <w:t xml:space="preserve">if something truly horrible were to happen on Earth, it’s not clear Mars would actually be an </w:t>
      </w:r>
      <w:r w:rsidRPr="00B87DF7">
        <w:rPr>
          <w:rStyle w:val="Emphasis"/>
        </w:rPr>
        <w:t>effective salvation.</w:t>
      </w:r>
      <w:r w:rsidRPr="00D540FC">
        <w:rPr>
          <w:sz w:val="16"/>
        </w:rPr>
        <w:t xml:space="preserve"> </w:t>
      </w:r>
      <w:r w:rsidRPr="00B87DF7">
        <w:rPr>
          <w:rStyle w:val="StyleUnderline"/>
        </w:rPr>
        <w:t>Giant underground bunkers on Earth</w:t>
      </w:r>
      <w:r w:rsidRPr="00D540FC">
        <w:rPr>
          <w:sz w:val="16"/>
        </w:rPr>
        <w:t xml:space="preserve">, for example, </w:t>
      </w:r>
      <w:r w:rsidRPr="00B87DF7">
        <w:rPr>
          <w:rStyle w:val="Emphasis"/>
        </w:rPr>
        <w:t>could protect more people, more easily than a colony on Mars</w:t>
      </w:r>
      <w:r w:rsidRPr="00D540FC">
        <w:rPr>
          <w:sz w:val="16"/>
        </w:rPr>
        <w:t xml:space="preserve">. And </w:t>
      </w:r>
      <w:r w:rsidRPr="00B87DF7">
        <w:rPr>
          <w:rStyle w:val="StyleUnderline"/>
        </w:rPr>
        <w:t>in the event of apocalyptic scenario, it is possible that the conditions on Earth</w:t>
      </w:r>
      <w:r w:rsidRPr="00D540FC">
        <w:rPr>
          <w:sz w:val="16"/>
        </w:rPr>
        <w:t xml:space="preserve"> – </w:t>
      </w:r>
      <w:r w:rsidRPr="00B87DF7">
        <w:rPr>
          <w:rStyle w:val="Emphasis"/>
        </w:rPr>
        <w:t>however horrific</w:t>
      </w:r>
      <w:r w:rsidRPr="00D540FC">
        <w:rPr>
          <w:sz w:val="16"/>
        </w:rPr>
        <w:t xml:space="preserve"> – </w:t>
      </w:r>
      <w:r w:rsidRPr="00B87DF7">
        <w:rPr>
          <w:rStyle w:val="Emphasis"/>
        </w:rPr>
        <w:t>may still be more hospitable than the Martian wasteland</w:t>
      </w:r>
      <w:r w:rsidRPr="00D540FC">
        <w:rPr>
          <w:sz w:val="16"/>
        </w:rPr>
        <w:t xml:space="preserve">. Let's not forget that </w:t>
      </w:r>
      <w:r w:rsidRPr="00B87DF7">
        <w:rPr>
          <w:rStyle w:val="StyleUnderline"/>
        </w:rPr>
        <w:t>Mars has next to no atmosphere, only one third gravity and is exposed to surface radiation approximately 100 times greater than on Earth.</w:t>
      </w:r>
    </w:p>
    <w:p w14:paraId="3B559D04" w14:textId="77777777" w:rsidR="004C51D3" w:rsidRDefault="004C51D3" w:rsidP="004C51D3">
      <w:pPr>
        <w:pStyle w:val="Heading4"/>
      </w:pPr>
      <w:r>
        <w:t>Heavily discount optimism about space colonization- its much easier to solve problems on earth</w:t>
      </w:r>
    </w:p>
    <w:p w14:paraId="5E75636A" w14:textId="77777777" w:rsidR="004C51D3" w:rsidRPr="003D7C4E" w:rsidRDefault="004C51D3" w:rsidP="004C51D3">
      <w:pPr>
        <w:rPr>
          <w:rStyle w:val="Style13ptBold"/>
        </w:rPr>
      </w:pPr>
      <w:r w:rsidRPr="003D7C4E">
        <w:rPr>
          <w:rStyle w:val="Style13ptBold"/>
        </w:rPr>
        <w:t>Prell 18</w:t>
      </w:r>
    </w:p>
    <w:p w14:paraId="5873C5DA" w14:textId="77777777" w:rsidR="004C51D3" w:rsidRPr="003D7C4E" w:rsidRDefault="004C51D3" w:rsidP="004C51D3">
      <w:pPr>
        <w:rPr>
          <w:sz w:val="16"/>
        </w:rPr>
      </w:pPr>
      <w:r w:rsidRPr="003D7C4E">
        <w:rPr>
          <w:sz w:val="16"/>
        </w:rPr>
        <w:t xml:space="preserve">(James Prell is a recent graduate of the University of Pennsylvania. He reads and writes about science, technology, and society. </w:t>
      </w:r>
      <w:hyperlink r:id="rId40" w:history="1">
        <w:r w:rsidRPr="003D7C4E">
          <w:rPr>
            <w:rStyle w:val="Hyperlink"/>
            <w:sz w:val="16"/>
          </w:rPr>
          <w:t>https://www.sciencehistory.org/distillations/the-folly-of-the-martian-back-up-plan 8-17</w:t>
        </w:r>
      </w:hyperlink>
      <w:r w:rsidRPr="003D7C4E">
        <w:rPr>
          <w:sz w:val="16"/>
        </w:rPr>
        <w:t xml:space="preserve">) </w:t>
      </w:r>
    </w:p>
    <w:p w14:paraId="6C7A2F0F" w14:textId="77777777" w:rsidR="004C51D3" w:rsidRDefault="004C51D3" w:rsidP="004C51D3">
      <w:r w:rsidRPr="003D7C4E">
        <w:rPr>
          <w:sz w:val="16"/>
        </w:rPr>
        <w:t xml:space="preserve">In an interview with the American astrophysicist Neil deGrasse Tyson in 2010, Stephen Colbert called astronauts “the supermodels of science.” The bit was satirical, but Colbert had a point: for many, spaceflight is sexy. The serious question is: do we actually need to send people into space—supermodels or not? In recent years, buzz has surrounded the partnership between NASA and SpaceX, a company whose founder, Elon Musk, has famously stated that he will launch the first manned mission to Mars in 2024. On February 6, SpaceX ran its first test launch of the Falcon Heavy, a rocket system with three reusable boosters that Musk says is the precursor to the BFR, or Big Falcon Rocket, that he intends to build in order to carry the first colonists to Mars. </w:t>
      </w:r>
      <w:r w:rsidRPr="003D7C4E">
        <w:rPr>
          <w:rStyle w:val="StyleUnderline"/>
        </w:rPr>
        <w:t>For Musk, an independent colony on Mars would function as a way to "back up the biosphere</w:t>
      </w:r>
      <w:r w:rsidRPr="003D7C4E">
        <w:rPr>
          <w:sz w:val="16"/>
        </w:rPr>
        <w:t xml:space="preserve">." If anything were to happen on Earth that could cause an extinction event, such as nuclear war or a meteor strike, Musk sees Mars as a way to ensure that humanity survives. </w:t>
      </w:r>
      <w:r w:rsidRPr="003D7C4E">
        <w:rPr>
          <w:rStyle w:val="StyleUnderline"/>
        </w:rPr>
        <w:t xml:space="preserve">This existential reasoning for traveling to the red planet does </w:t>
      </w:r>
      <w:r w:rsidRPr="003D7C4E">
        <w:rPr>
          <w:rStyle w:val="Emphasis"/>
        </w:rPr>
        <w:t>come with a problem</w:t>
      </w:r>
      <w:r w:rsidRPr="003D7C4E">
        <w:rPr>
          <w:sz w:val="16"/>
        </w:rPr>
        <w:t xml:space="preserve">. </w:t>
      </w:r>
      <w:r w:rsidRPr="003D7C4E">
        <w:rPr>
          <w:rStyle w:val="StyleUnderline"/>
        </w:rPr>
        <w:t>We have barely developed the technology to consistently launch these rockets.</w:t>
      </w:r>
      <w:r w:rsidRPr="003D7C4E">
        <w:rPr>
          <w:sz w:val="16"/>
        </w:rPr>
        <w:t xml:space="preserve"> Musk is confident in the tech behind his reusable boosters, but </w:t>
      </w:r>
      <w:r w:rsidRPr="003D7C4E">
        <w:rPr>
          <w:rStyle w:val="StyleUnderline"/>
        </w:rPr>
        <w:t>experts like</w:t>
      </w:r>
      <w:r w:rsidRPr="003D7C4E">
        <w:rPr>
          <w:sz w:val="16"/>
        </w:rPr>
        <w:t xml:space="preserve"> Dan </w:t>
      </w:r>
      <w:r w:rsidRPr="003D7C4E">
        <w:rPr>
          <w:rStyle w:val="StyleUnderline"/>
        </w:rPr>
        <w:t>Dumbacher—a former NASA employee—remain skeptical</w:t>
      </w:r>
      <w:r w:rsidRPr="003D7C4E">
        <w:rPr>
          <w:sz w:val="16"/>
        </w:rPr>
        <w:t>. “</w:t>
      </w:r>
      <w:r w:rsidRPr="003D7C4E">
        <w:rPr>
          <w:rStyle w:val="StyleUnderline"/>
        </w:rPr>
        <w:t>We tried to make</w:t>
      </w:r>
      <w:r w:rsidRPr="003D7C4E">
        <w:rPr>
          <w:sz w:val="16"/>
        </w:rPr>
        <w:t xml:space="preserve"> [</w:t>
      </w:r>
      <w:r w:rsidRPr="003D7C4E">
        <w:rPr>
          <w:rStyle w:val="StyleUnderline"/>
        </w:rPr>
        <w:t>the space shuttle] reusable for 55 flights,</w:t>
      </w:r>
      <w:r w:rsidRPr="003D7C4E">
        <w:rPr>
          <w:sz w:val="16"/>
        </w:rPr>
        <w:t>” he told SpaceNews in 2014. “</w:t>
      </w:r>
      <w:r w:rsidRPr="003D7C4E">
        <w:rPr>
          <w:rStyle w:val="StyleUnderline"/>
        </w:rPr>
        <w:t>Look how long and how much money it took</w:t>
      </w:r>
      <w:r w:rsidRPr="003D7C4E">
        <w:rPr>
          <w:sz w:val="16"/>
        </w:rPr>
        <w:t xml:space="preserve"> for us to do that, and we still weren’t completely successful for all the parts. I want to be realistic: </w:t>
      </w:r>
      <w:r w:rsidRPr="003D7C4E">
        <w:rPr>
          <w:rStyle w:val="Emphasis"/>
        </w:rPr>
        <w:t>We are not as smart as we think we are and we don’t understand the environment as well as we think we do.”</w:t>
      </w:r>
      <w:r>
        <w:rPr>
          <w:rStyle w:val="Emphasis"/>
        </w:rPr>
        <w:t xml:space="preserve"> </w:t>
      </w:r>
      <w:r w:rsidRPr="003D7C4E">
        <w:rPr>
          <w:sz w:val="16"/>
        </w:rPr>
        <w:t xml:space="preserve">The cost of each launch during the space shuttle program, with refurbishment costs taken into account, ran between $450 million and $1.5 billion. SpaceX’s account of their costs have been well below those figures, averaging between $61.2 million and $42.8 million per launch. However, the private company does not have 30 years’ worth of data on refurbishment costs at this point, so it is too early to celebrate its success. And that’s just getting off the ground. </w:t>
      </w:r>
      <w:r w:rsidRPr="003D7C4E">
        <w:rPr>
          <w:rStyle w:val="StyleUnderline"/>
        </w:rPr>
        <w:t>It would cost between $121 and $48 billion per person per year to sustain a Martian colony</w:t>
      </w:r>
      <w:r w:rsidRPr="003D7C4E">
        <w:rPr>
          <w:sz w:val="16"/>
        </w:rPr>
        <w:t xml:space="preserve"> according to data from Popular Science Magazine in 2013, </w:t>
      </w:r>
      <w:r w:rsidRPr="003D7C4E">
        <w:rPr>
          <w:rStyle w:val="StyleUnderline"/>
        </w:rPr>
        <w:t>but the real cost is impossible to know without actually going</w:t>
      </w:r>
      <w:r w:rsidRPr="003D7C4E">
        <w:rPr>
          <w:sz w:val="16"/>
        </w:rPr>
        <w:t xml:space="preserve">. </w:t>
      </w:r>
      <w:r w:rsidRPr="003D7C4E">
        <w:rPr>
          <w:rStyle w:val="StyleUnderline"/>
        </w:rPr>
        <w:t>Why should we spend time and resources</w:t>
      </w:r>
      <w:r w:rsidRPr="003D7C4E">
        <w:rPr>
          <w:sz w:val="16"/>
        </w:rPr>
        <w:t xml:space="preserve"> trying to survive </w:t>
      </w:r>
      <w:r w:rsidRPr="003D7C4E">
        <w:rPr>
          <w:rStyle w:val="Emphasis"/>
        </w:rPr>
        <w:t>on Mars when we could be working to understand how to survive on earth</w:t>
      </w:r>
      <w:r w:rsidRPr="003D7C4E">
        <w:rPr>
          <w:sz w:val="16"/>
        </w:rPr>
        <w:t xml:space="preserve"> in the event of the kind of catastrophe that set Musk’s eye on Mars in the first place? If some group were to attempt the journey today, they would need access to technologies that would make them as self-sufficient as possible. After all, Earth would be nearly 33.9 million miles away during its closest pass to the red planet. Water recovery systems that reclaim vapor, wastewater, and urine — like the ones currently installed on the International Space Station — would have to be used on the journey, and sent ahead to Mars along with habitats ready for assembly upon the astronauts’ arrival. According to NASA such a system would have to have an efficiency much higher than the current 74% in order to be viable for deep space missions. The same goes for oxygen regeneration and carbon dioxide removal, which, as of today stands at around 40% efficiency and “must increase significantly” before anyone attempts the journey to Mars. As for food, astronauts would have to rely on a one-time supply of food sent ahead, or attempt to grow it themselves along the way. Since self-sustainability is key, a mission hoping to survive on the dead surface of Mars would likely rely on greenhouses, such as the inflatable ones in development under Dr. Ray Wheeler at NASA. These greenhouses use hydroponic farming techniques to grow crops and “sustain astronauts on a vegetable diet,” with the added benefit of helping carbon dioxide, oxygen, and wastewater management. </w:t>
      </w:r>
      <w:r w:rsidRPr="003D7C4E">
        <w:rPr>
          <w:rStyle w:val="StyleUnderline"/>
        </w:rPr>
        <w:t xml:space="preserve">While all of these systems might be ready for use by a small crew within a few years, a colony of a size large enough to safeguard humanity from extinction would </w:t>
      </w:r>
      <w:r w:rsidRPr="003D7C4E">
        <w:rPr>
          <w:rStyle w:val="Emphasis"/>
        </w:rPr>
        <w:t>push them to the breaking point</w:t>
      </w:r>
      <w:r w:rsidRPr="003D7C4E">
        <w:rPr>
          <w:sz w:val="16"/>
        </w:rPr>
        <w:t xml:space="preserve">. </w:t>
      </w:r>
      <w:r w:rsidRPr="003D7C4E">
        <w:rPr>
          <w:rStyle w:val="StyleUnderline"/>
        </w:rPr>
        <w:t>It would take, optimistically</w:t>
      </w:r>
      <w:r w:rsidRPr="003D7C4E">
        <w:rPr>
          <w:sz w:val="16"/>
        </w:rPr>
        <w:t xml:space="preserve">, </w:t>
      </w:r>
      <w:r w:rsidRPr="003D7C4E">
        <w:rPr>
          <w:rStyle w:val="Emphasis"/>
        </w:rPr>
        <w:t>decades before Mars was truly self-sufficient</w:t>
      </w:r>
      <w:r w:rsidRPr="003D7C4E">
        <w:rPr>
          <w:sz w:val="16"/>
        </w:rPr>
        <w:t xml:space="preserve">, and </w:t>
      </w:r>
      <w:r w:rsidRPr="003D7C4E">
        <w:rPr>
          <w:rStyle w:val="StyleUnderline"/>
        </w:rPr>
        <w:t xml:space="preserve">that time and money could be spent working to </w:t>
      </w:r>
      <w:r w:rsidRPr="003D7C4E">
        <w:rPr>
          <w:rStyle w:val="Emphasis"/>
        </w:rPr>
        <w:t>prevent the kind of disasters that threaten our existence on Earth</w:t>
      </w:r>
      <w:r w:rsidRPr="003D7C4E">
        <w:rPr>
          <w:rStyle w:val="StyleUnderline"/>
        </w:rPr>
        <w:t>, such as natural disasters related to climate change.</w:t>
      </w:r>
      <w:r>
        <w:rPr>
          <w:rStyle w:val="StyleUnderline"/>
        </w:rPr>
        <w:t xml:space="preserve"> </w:t>
      </w:r>
      <w:r w:rsidRPr="003D7C4E">
        <w:rPr>
          <w:rStyle w:val="StyleUnderline"/>
        </w:rPr>
        <w:t xml:space="preserve">On its best day, Mars still barely has an atmosphere. Its core is inactive, which means that it lacks any kind of magnetic field to block out the most intense solar radiation. It is a dead planet that would take efforts only dreamed about in science fiction to colonize. </w:t>
      </w:r>
      <w:r w:rsidRPr="003D7C4E">
        <w:rPr>
          <w:rStyle w:val="Emphasis"/>
        </w:rPr>
        <w:t>Even Earth after total nuclear war would be easier to live on.</w:t>
      </w:r>
      <w:r w:rsidRPr="003D7C4E">
        <w:rPr>
          <w:sz w:val="16"/>
        </w:rPr>
        <w:t xml:space="preserve"> </w:t>
      </w:r>
      <w:r w:rsidRPr="003D7C4E">
        <w:rPr>
          <w:rStyle w:val="StyleUnderline"/>
        </w:rPr>
        <w:t xml:space="preserve">There is scientific value in the exploration of other planets, but discoveries can be achieved without the steep added cost of having to keep an astronaut </w:t>
      </w:r>
      <w:r w:rsidRPr="003D7C4E">
        <w:rPr>
          <w:rStyle w:val="Emphasis"/>
        </w:rPr>
        <w:t>alive during</w:t>
      </w:r>
      <w:r w:rsidRPr="003D7C4E">
        <w:rPr>
          <w:rStyle w:val="StyleUnderline"/>
        </w:rPr>
        <w:t xml:space="preserve"> the trip.</w:t>
      </w:r>
      <w:r w:rsidRPr="003D7C4E">
        <w:rPr>
          <w:sz w:val="16"/>
        </w:rPr>
        <w:t xml:space="preserve"> </w:t>
      </w:r>
      <w:r w:rsidRPr="003D7C4E">
        <w:rPr>
          <w:rStyle w:val="StyleUnderline"/>
        </w:rPr>
        <w:t>Compared to the projected cost of a Martian base, NASA’s Curiosity rover cost a fraction</w:t>
      </w:r>
      <w:r w:rsidRPr="003D7C4E">
        <w:rPr>
          <w:sz w:val="16"/>
        </w:rPr>
        <w:t xml:space="preserve"> of that, coming in at $2.5 billion. Curiosity has far exceeded its life expectancy of two years and continues to operate today, with the added benefit of not needing to eat, breath, or worry about dying from radiation exposure.</w:t>
      </w:r>
    </w:p>
    <w:p w14:paraId="266C3DC0" w14:textId="77777777" w:rsidR="004C51D3" w:rsidRDefault="004C51D3" w:rsidP="004C51D3">
      <w:pPr>
        <w:rPr>
          <w:rStyle w:val="StyleUnderline"/>
        </w:rPr>
      </w:pPr>
    </w:p>
    <w:p w14:paraId="2189A66D" w14:textId="77777777" w:rsidR="004C51D3" w:rsidRDefault="004C51D3" w:rsidP="004C51D3">
      <w:pPr>
        <w:rPr>
          <w:rStyle w:val="StyleUnderline"/>
        </w:rPr>
      </w:pPr>
    </w:p>
    <w:p w14:paraId="38C25580" w14:textId="77777777" w:rsidR="004C51D3" w:rsidRDefault="004C51D3" w:rsidP="004C51D3">
      <w:pPr>
        <w:pStyle w:val="Heading3"/>
      </w:pPr>
      <w:r>
        <w:t xml:space="preserve">Colonization Bad- Feasibility </w:t>
      </w:r>
    </w:p>
    <w:p w14:paraId="1256E84B" w14:textId="77777777" w:rsidR="004C51D3" w:rsidRDefault="004C51D3" w:rsidP="004C51D3"/>
    <w:p w14:paraId="2B1A4217" w14:textId="77777777" w:rsidR="004C51D3" w:rsidRDefault="004C51D3" w:rsidP="004C51D3">
      <w:pPr>
        <w:pStyle w:val="Heading4"/>
      </w:pPr>
      <w:r>
        <w:t>Multiple barriers to successful Mars colonization- Radiation, Solar Flares, Energy/Fuel, Water/Agriculture</w:t>
      </w:r>
    </w:p>
    <w:p w14:paraId="296632B7" w14:textId="77777777" w:rsidR="004C51D3" w:rsidRPr="004A12CE" w:rsidRDefault="004C51D3" w:rsidP="004C51D3">
      <w:pPr>
        <w:rPr>
          <w:rStyle w:val="Style13ptBold"/>
          <w:lang w:val="de-DE"/>
        </w:rPr>
      </w:pPr>
      <w:r w:rsidRPr="004A12CE">
        <w:rPr>
          <w:rStyle w:val="Style13ptBold"/>
          <w:lang w:val="de-DE"/>
        </w:rPr>
        <w:t>Einhorn 21</w:t>
      </w:r>
    </w:p>
    <w:p w14:paraId="50B45F76" w14:textId="77777777" w:rsidR="004C51D3" w:rsidRPr="004A12CE" w:rsidRDefault="004C51D3" w:rsidP="004C51D3">
      <w:pPr>
        <w:rPr>
          <w:sz w:val="16"/>
          <w:lang w:val="de-DE"/>
        </w:rPr>
      </w:pPr>
      <w:r w:rsidRPr="004A12CE">
        <w:rPr>
          <w:sz w:val="16"/>
          <w:lang w:val="de-DE"/>
        </w:rPr>
        <w:t xml:space="preserve">(Bruce, </w:t>
      </w:r>
      <w:hyperlink r:id="rId41" w:history="1">
        <w:r w:rsidRPr="004A12CE">
          <w:rPr>
            <w:rStyle w:val="Hyperlink"/>
            <w:sz w:val="16"/>
            <w:lang w:val="de-DE"/>
          </w:rPr>
          <w:t>https://www.bloomberg.com/news/articles/2021-05-25/elon-musk-s-mars-ambition-could-be-the-riskiest-human-quest-ever</w:t>
        </w:r>
      </w:hyperlink>
      <w:r w:rsidRPr="004A12CE">
        <w:rPr>
          <w:sz w:val="16"/>
          <w:lang w:val="de-DE"/>
        </w:rPr>
        <w:t xml:space="preserve">, 5-25) </w:t>
      </w:r>
    </w:p>
    <w:p w14:paraId="32BF088F" w14:textId="77777777" w:rsidR="004C51D3" w:rsidRDefault="004C51D3" w:rsidP="004C51D3">
      <w:r w:rsidRPr="00E4250B">
        <w:rPr>
          <w:sz w:val="16"/>
        </w:rPr>
        <w:t xml:space="preserve">So Far Away The </w:t>
      </w:r>
      <w:r w:rsidRPr="00E4250B">
        <w:rPr>
          <w:rStyle w:val="StyleUnderline"/>
        </w:rPr>
        <w:t>Apollo astronauts could fly to the moon in just a few days</w:t>
      </w:r>
      <w:r w:rsidRPr="00E4250B">
        <w:rPr>
          <w:sz w:val="16"/>
        </w:rPr>
        <w:t xml:space="preserve">, </w:t>
      </w:r>
      <w:r w:rsidRPr="00E4250B">
        <w:rPr>
          <w:rStyle w:val="StyleUnderline"/>
        </w:rPr>
        <w:t>but a trip to Mars would take</w:t>
      </w:r>
      <w:r w:rsidRPr="00E4250B">
        <w:rPr>
          <w:sz w:val="16"/>
        </w:rPr>
        <w:t xml:space="preserve"> anywhere between </w:t>
      </w:r>
      <w:r w:rsidRPr="00E4250B">
        <w:rPr>
          <w:rStyle w:val="StyleUnderline"/>
        </w:rPr>
        <w:t>six to nine months</w:t>
      </w:r>
      <w:r w:rsidRPr="00E4250B">
        <w:rPr>
          <w:sz w:val="16"/>
        </w:rPr>
        <w:t>. With the distance between Mars and Earth varying between 35 million miles and 249 million miles due to their elliptical orbits, t</w:t>
      </w:r>
      <w:r w:rsidRPr="00E4250B">
        <w:rPr>
          <w:rStyle w:val="StyleUnderline"/>
        </w:rPr>
        <w:t>here’s only a small window available when the two are ideally aligned for space travel. That makes logistics much trickier.</w:t>
      </w:r>
      <w:r w:rsidRPr="00E4250B">
        <w:rPr>
          <w:sz w:val="16"/>
        </w:rPr>
        <w:t xml:space="preserve"> </w:t>
      </w:r>
      <w:r w:rsidRPr="00E4250B">
        <w:rPr>
          <w:rStyle w:val="StyleUnderline"/>
        </w:rPr>
        <w:t>With lunar exploration, “there’s always the prospect of rescue</w:t>
      </w:r>
      <w:r w:rsidRPr="00E4250B">
        <w:rPr>
          <w:sz w:val="16"/>
        </w:rPr>
        <w:t xml:space="preserve"> </w:t>
      </w:r>
      <w:r w:rsidRPr="00E4250B">
        <w:rPr>
          <w:rStyle w:val="StyleUnderline"/>
        </w:rPr>
        <w:t>or provisioning</w:t>
      </w:r>
      <w:r w:rsidRPr="00E4250B">
        <w:rPr>
          <w:sz w:val="16"/>
        </w:rPr>
        <w:t xml:space="preserve"> or supply </w:t>
      </w:r>
      <w:r w:rsidRPr="00E4250B">
        <w:rPr>
          <w:rStyle w:val="StyleUnderline"/>
        </w:rPr>
        <w:t>from Earth</w:t>
      </w:r>
      <w:r w:rsidRPr="00E4250B">
        <w:rPr>
          <w:sz w:val="16"/>
        </w:rPr>
        <w:t xml:space="preserve"> or from a midway space station,” </w:t>
      </w:r>
      <w:r w:rsidRPr="00E4250B">
        <w:rPr>
          <w:rStyle w:val="StyleUnderline"/>
        </w:rPr>
        <w:t>said</w:t>
      </w:r>
      <w:r w:rsidRPr="00E4250B">
        <w:rPr>
          <w:sz w:val="16"/>
        </w:rPr>
        <w:t xml:space="preserve"> Alice </w:t>
      </w:r>
      <w:r w:rsidRPr="00E4250B">
        <w:rPr>
          <w:rStyle w:val="StyleUnderline"/>
        </w:rPr>
        <w:t>Gorman, an associate professor at Flinders</w:t>
      </w:r>
      <w:r w:rsidRPr="00E4250B">
        <w:rPr>
          <w:sz w:val="16"/>
        </w:rPr>
        <w:t xml:space="preserve"> University in Adelaide and a member of the advisory council of the Space Industry Association of Australia. “</w:t>
      </w:r>
      <w:r w:rsidRPr="00E4250B">
        <w:rPr>
          <w:rStyle w:val="StyleUnderline"/>
        </w:rPr>
        <w:t>That’s not going to be the case for Mars.”</w:t>
      </w:r>
      <w:r>
        <w:rPr>
          <w:rStyle w:val="StyleUnderline"/>
        </w:rPr>
        <w:t xml:space="preserve"> </w:t>
      </w:r>
      <w:r w:rsidRPr="00E4250B">
        <w:rPr>
          <w:sz w:val="16"/>
        </w:rPr>
        <w:t xml:space="preserve">Solar Killers </w:t>
      </w:r>
      <w:r w:rsidRPr="00E4250B">
        <w:rPr>
          <w:rStyle w:val="StyleUnderline"/>
        </w:rPr>
        <w:t xml:space="preserve">A long flight would expose humans to one of space travel’s biggest terrors: </w:t>
      </w:r>
      <w:r w:rsidRPr="00E4250B">
        <w:rPr>
          <w:rStyle w:val="Emphasis"/>
        </w:rPr>
        <w:t>solar flares.</w:t>
      </w:r>
      <w:r w:rsidRPr="00E4250B">
        <w:rPr>
          <w:sz w:val="16"/>
        </w:rPr>
        <w:t xml:space="preserve"> The most powerful type of explosion in the solar system, a flare is </w:t>
      </w:r>
      <w:r w:rsidRPr="00E4250B">
        <w:rPr>
          <w:rStyle w:val="StyleUnderline"/>
        </w:rPr>
        <w:t xml:space="preserve">the equivalent of </w:t>
      </w:r>
      <w:r w:rsidRPr="00E4250B">
        <w:rPr>
          <w:rStyle w:val="Emphasis"/>
        </w:rPr>
        <w:t>100 million hydrogen bombs</w:t>
      </w:r>
      <w:r w:rsidRPr="00E4250B">
        <w:rPr>
          <w:sz w:val="16"/>
        </w:rPr>
        <w:t xml:space="preserve">. </w:t>
      </w:r>
      <w:r w:rsidRPr="00E4250B">
        <w:rPr>
          <w:rStyle w:val="StyleUnderline"/>
        </w:rPr>
        <w:t>The Earth’s magnetic field can shield astronauts in orbit, but a deep-space traveler hit by such radiation would not be able to survive more than a few days.</w:t>
      </w:r>
      <w:r>
        <w:rPr>
          <w:rStyle w:val="StyleUnderline"/>
        </w:rPr>
        <w:t xml:space="preserve"> </w:t>
      </w:r>
      <w:r w:rsidRPr="00E4250B">
        <w:rPr>
          <w:rStyle w:val="Emphasis"/>
        </w:rPr>
        <w:t>“It’s a very gruesome way to die</w:t>
      </w:r>
      <w:r w:rsidRPr="00E4250B">
        <w:rPr>
          <w:sz w:val="16"/>
        </w:rPr>
        <w:t xml:space="preserve">,” </w:t>
      </w:r>
      <w:r w:rsidRPr="00E4250B">
        <w:rPr>
          <w:rStyle w:val="StyleUnderline"/>
        </w:rPr>
        <w:t>said</w:t>
      </w:r>
      <w:r w:rsidRPr="00E4250B">
        <w:rPr>
          <w:sz w:val="16"/>
        </w:rPr>
        <w:t xml:space="preserve"> Lewis </w:t>
      </w:r>
      <w:r w:rsidRPr="00E4250B">
        <w:rPr>
          <w:rStyle w:val="StyleUnderline"/>
        </w:rPr>
        <w:t>Dartnell, a professor</w:t>
      </w:r>
      <w:r w:rsidRPr="00E4250B">
        <w:rPr>
          <w:sz w:val="16"/>
        </w:rPr>
        <w:t xml:space="preserve"> and specialist in astrobiology in the Department of Life Sciences at the University of Westminster </w:t>
      </w:r>
      <w:r w:rsidRPr="00E4250B">
        <w:rPr>
          <w:rStyle w:val="StyleUnderline"/>
        </w:rPr>
        <w:t>in London</w:t>
      </w:r>
      <w:r w:rsidRPr="00E4250B">
        <w:rPr>
          <w:sz w:val="16"/>
        </w:rPr>
        <w:t xml:space="preserve">. He does research linked to life on Mars. The </w:t>
      </w:r>
      <w:r w:rsidRPr="00E4250B">
        <w:rPr>
          <w:rStyle w:val="StyleUnderline"/>
        </w:rPr>
        <w:t>Apollo</w:t>
      </w:r>
      <w:r w:rsidRPr="00E4250B">
        <w:rPr>
          <w:sz w:val="16"/>
        </w:rPr>
        <w:t xml:space="preserve"> program </w:t>
      </w:r>
      <w:r w:rsidRPr="00E4250B">
        <w:rPr>
          <w:rStyle w:val="StyleUnderline"/>
        </w:rPr>
        <w:t>didn’t address this issue, choosing</w:t>
      </w:r>
      <w:r w:rsidRPr="00E4250B">
        <w:rPr>
          <w:sz w:val="16"/>
        </w:rPr>
        <w:t xml:space="preserve"> instead </w:t>
      </w:r>
      <w:r w:rsidRPr="00E4250B">
        <w:rPr>
          <w:rStyle w:val="StyleUnderline"/>
        </w:rPr>
        <w:t>to take the chance</w:t>
      </w:r>
      <w:r w:rsidRPr="00E4250B">
        <w:rPr>
          <w:sz w:val="16"/>
        </w:rPr>
        <w:t xml:space="preserve"> that the few days of a lunar mission wouldn’t coincide with a solar event. </w:t>
      </w:r>
      <w:r w:rsidRPr="00E4250B">
        <w:rPr>
          <w:rStyle w:val="StyleUnderline"/>
        </w:rPr>
        <w:t>It would be a different story for multi-month trips to Mars.</w:t>
      </w:r>
      <w:r>
        <w:rPr>
          <w:rStyle w:val="StyleUnderline"/>
        </w:rPr>
        <w:t xml:space="preserve"> </w:t>
      </w:r>
      <w:r w:rsidRPr="00E4250B">
        <w:rPr>
          <w:sz w:val="16"/>
        </w:rPr>
        <w:t xml:space="preserve">Water tanks onboard the spacecraft could act as shields if positioned properly, said Dartnell, so in the event of a flare, travelers could retreat to the spacecraft’s version of a panic room surrounded by water tanks. The problem is detecting activity on the Sun, especially on the side not facing the Earth. “How can we make our space weather prediction good enough that we can give the crew notice?” he said. “We don’t have established capacity to observe the Sun from different angles for tracking solar storms.” </w:t>
      </w:r>
      <w:r w:rsidRPr="00E4250B">
        <w:rPr>
          <w:rStyle w:val="StyleUnderline"/>
        </w:rPr>
        <w:t>Radiation isn’t just a problem en route</w:t>
      </w:r>
      <w:r w:rsidRPr="00E4250B">
        <w:rPr>
          <w:sz w:val="16"/>
        </w:rPr>
        <w:t xml:space="preserve">. </w:t>
      </w:r>
      <w:r w:rsidRPr="00E4250B">
        <w:rPr>
          <w:rStyle w:val="Emphasis"/>
        </w:rPr>
        <w:t>Mars has a much thinner atmosphere</w:t>
      </w:r>
      <w:r w:rsidRPr="00E4250B">
        <w:rPr>
          <w:sz w:val="16"/>
        </w:rPr>
        <w:t xml:space="preserve"> than Earth </w:t>
      </w:r>
      <w:r w:rsidRPr="00E4250B">
        <w:rPr>
          <w:rStyle w:val="StyleUnderline"/>
        </w:rPr>
        <w:t>and doesn’t have a global magnetic shield,</w:t>
      </w:r>
      <w:r w:rsidRPr="00E4250B">
        <w:rPr>
          <w:sz w:val="16"/>
        </w:rPr>
        <w:t xml:space="preserve"> so h</w:t>
      </w:r>
      <w:r w:rsidRPr="00E4250B">
        <w:rPr>
          <w:rStyle w:val="StyleUnderline"/>
        </w:rPr>
        <w:t>umans on the planet’s surface would be at risk of exposure to solar and cosmic radiation</w:t>
      </w:r>
      <w:r w:rsidRPr="00E4250B">
        <w:rPr>
          <w:sz w:val="16"/>
        </w:rPr>
        <w:t xml:space="preserve">. Moreover, </w:t>
      </w:r>
      <w:r w:rsidRPr="00E4250B">
        <w:rPr>
          <w:rStyle w:val="StyleUnderline"/>
        </w:rPr>
        <w:t>the surface</w:t>
      </w:r>
      <w:r w:rsidRPr="00E4250B">
        <w:rPr>
          <w:sz w:val="16"/>
        </w:rPr>
        <w:t xml:space="preserve"> itself </w:t>
      </w:r>
      <w:r w:rsidRPr="00E4250B">
        <w:rPr>
          <w:rStyle w:val="StyleUnderline"/>
        </w:rPr>
        <w:t>is largely dust</w:t>
      </w:r>
      <w:r w:rsidRPr="00E4250B">
        <w:rPr>
          <w:sz w:val="16"/>
        </w:rPr>
        <w:t xml:space="preserve">, and </w:t>
      </w:r>
      <w:r w:rsidRPr="00E4250B">
        <w:rPr>
          <w:rStyle w:val="StyleUnderline"/>
        </w:rPr>
        <w:t>massive storms can create dust clouds that block out the Sun, said</w:t>
      </w:r>
      <w:r w:rsidRPr="00E4250B">
        <w:rPr>
          <w:sz w:val="16"/>
        </w:rPr>
        <w:t xml:space="preserve"> Nilton </w:t>
      </w:r>
      <w:r w:rsidRPr="00E4250B">
        <w:rPr>
          <w:rStyle w:val="StyleUnderline"/>
        </w:rPr>
        <w:t xml:space="preserve">Renno, </w:t>
      </w:r>
      <w:r w:rsidRPr="00E4250B">
        <w:rPr>
          <w:sz w:val="16"/>
        </w:rPr>
        <w:t xml:space="preserve">a </w:t>
      </w:r>
      <w:r w:rsidRPr="00E4250B">
        <w:rPr>
          <w:rStyle w:val="StyleUnderline"/>
        </w:rPr>
        <w:t>professor at the University of Michigan</w:t>
      </w:r>
      <w:r w:rsidRPr="00E4250B">
        <w:rPr>
          <w:sz w:val="16"/>
        </w:rPr>
        <w:t xml:space="preserve"> whose research interests include astrobiology. </w:t>
      </w:r>
      <w:r w:rsidRPr="00E4250B">
        <w:rPr>
          <w:rStyle w:val="StyleUnderline"/>
        </w:rPr>
        <w:t>During such a storm, “it’s almost like midnight on the surface of Mars for two months</w:t>
      </w:r>
      <w:r w:rsidRPr="00E4250B">
        <w:rPr>
          <w:sz w:val="16"/>
        </w:rPr>
        <w:t>,” Renno said. “</w:t>
      </w:r>
      <w:r w:rsidRPr="00E4250B">
        <w:rPr>
          <w:rStyle w:val="Emphasis"/>
        </w:rPr>
        <w:t>If you are there with solar panels for power, you very likely don’t survive.</w:t>
      </w:r>
      <w:r w:rsidRPr="00E4250B">
        <w:rPr>
          <w:sz w:val="16"/>
        </w:rPr>
        <w:t xml:space="preserve"> You don’t have enough energy to keep things warm enough.” One solution would be for humans to use that dust to protect themselves, lining shelters with sandbags filled with Martian soil that could block out radiation, said Joseph Michalski, an associate professor who explores the habitability of Mars at the University of Hong Kong. Humans could also return to their cave-dwelling roots by finding temporary shelter in some of the planet’s many lava tubes, large caverns from ancient times when Mars had volcanic activity. Food, Water and Oxygen In “The Martian” -- the 2015 Hollywood blockbuster -- Matt Damon’s stranded astronaut grew potatoes by fertilizing the planet’s soil with his own feces. Elisabeth Hausrath, an associate professor at the University of Nevada, Las Vegas, has more modest farming ambitions. For the past year and a half, NASA has been supporting her research into growing snow algae, a type that’s common in the Nevada desert and other high-altitude, low-nutrient environments on Earth, in conditions mimicking those of Mars. “They’ve been growing great,” she said. The idea is that the algae could grow in greenhouses made of flexible material similar to that of a space suit. Growing algae in such conditions could not only create a source of food but also produce oxygen. The research is still in its early stages. </w:t>
      </w:r>
      <w:r w:rsidRPr="00E4250B">
        <w:rPr>
          <w:rStyle w:val="StyleUnderline"/>
        </w:rPr>
        <w:t xml:space="preserve">Scientists also still need to resolve how humans </w:t>
      </w:r>
      <w:r w:rsidRPr="00E4250B">
        <w:rPr>
          <w:rStyle w:val="Emphasis"/>
        </w:rPr>
        <w:t>could get enough water</w:t>
      </w:r>
      <w:r w:rsidRPr="00E4250B">
        <w:rPr>
          <w:rStyle w:val="StyleUnderline"/>
        </w:rPr>
        <w:t xml:space="preserve"> to survive on Mars</w:t>
      </w:r>
      <w:r w:rsidRPr="00E4250B">
        <w:rPr>
          <w:sz w:val="16"/>
        </w:rPr>
        <w:t xml:space="preserve">. The planet does have some sub-surface ice that could be water sources and a future Mars mission will need to use radar to map its distribution, said Victoria Hamilton, a planetary geologist at the Southwest Research Institute in Boulder, Colorado. “Once you know where the ice is, those are locations where you might send humans,” she said. Getting Back Home </w:t>
      </w:r>
      <w:r w:rsidRPr="00E4250B">
        <w:rPr>
          <w:rStyle w:val="StyleUnderline"/>
        </w:rPr>
        <w:t>Unless everyone signs up for a one-way trip, humans traveling to Mars will need to take a rocket back to Earth. Figuring out how to get fuel to power that spacecraft back into space is the biggest technological hurdle would-be Mars explorers face</w:t>
      </w:r>
      <w:r w:rsidRPr="00E4250B">
        <w:rPr>
          <w:sz w:val="16"/>
        </w:rPr>
        <w:t>, said Michalski. “</w:t>
      </w:r>
      <w:r w:rsidRPr="00E4250B">
        <w:rPr>
          <w:rStyle w:val="StyleUnderline"/>
        </w:rPr>
        <w:t>It’s not the case that we would bring the rocket fuel with us,”</w:t>
      </w:r>
      <w:r w:rsidRPr="00E4250B">
        <w:rPr>
          <w:sz w:val="16"/>
        </w:rPr>
        <w:t xml:space="preserve"> he said. “</w:t>
      </w:r>
      <w:r w:rsidRPr="00E4250B">
        <w:rPr>
          <w:rStyle w:val="StyleUnderline"/>
        </w:rPr>
        <w:t>It’s just too heavy.”</w:t>
      </w:r>
      <w:r w:rsidRPr="00E4250B">
        <w:rPr>
          <w:sz w:val="16"/>
        </w:rPr>
        <w:t xml:space="preserve"> </w:t>
      </w:r>
    </w:p>
    <w:p w14:paraId="65B835DB" w14:textId="77777777" w:rsidR="004C51D3" w:rsidRDefault="004C51D3" w:rsidP="004C51D3"/>
    <w:p w14:paraId="66F6FF94" w14:textId="77777777" w:rsidR="004C51D3" w:rsidRDefault="004C51D3" w:rsidP="004C51D3">
      <w:pPr>
        <w:pStyle w:val="Heading3"/>
      </w:pPr>
      <w:r>
        <w:t xml:space="preserve">Colonization Bad- War </w:t>
      </w:r>
    </w:p>
    <w:p w14:paraId="2CB7B59F" w14:textId="77777777" w:rsidR="004C51D3" w:rsidRDefault="004C51D3" w:rsidP="004C51D3"/>
    <w:p w14:paraId="1EBF5AF9" w14:textId="77777777" w:rsidR="004C51D3" w:rsidRPr="00693E98" w:rsidRDefault="004C51D3" w:rsidP="004C51D3">
      <w:pPr>
        <w:pStyle w:val="Heading4"/>
      </w:pPr>
      <w:r>
        <w:t xml:space="preserve">Colonization produces different species of humanity- security dilemma guarantees this produces war with planet killing weapons </w:t>
      </w:r>
    </w:p>
    <w:p w14:paraId="2E11BD80" w14:textId="77777777" w:rsidR="004C51D3" w:rsidRPr="00A858B3" w:rsidRDefault="004C51D3" w:rsidP="004C51D3">
      <w:pPr>
        <w:rPr>
          <w:rStyle w:val="Style13ptBold"/>
        </w:rPr>
      </w:pPr>
      <w:r w:rsidRPr="00A858B3">
        <w:rPr>
          <w:rStyle w:val="Style13ptBold"/>
        </w:rPr>
        <w:t xml:space="preserve">Williston, PhD, 20 </w:t>
      </w:r>
    </w:p>
    <w:p w14:paraId="799FB66E" w14:textId="77777777" w:rsidR="004C51D3" w:rsidRPr="00693E98" w:rsidRDefault="004C51D3" w:rsidP="004C51D3">
      <w:pPr>
        <w:rPr>
          <w:sz w:val="16"/>
        </w:rPr>
      </w:pPr>
      <w:r w:rsidRPr="00A858B3">
        <w:rPr>
          <w:sz w:val="16"/>
        </w:rPr>
        <w:t xml:space="preserve">(Byron Williston is Professor of Philosophy at Wilfrid Laurier University and a member of the Interdisciplinary Centre on Climate Change at the University of Waterloo, </w:t>
      </w:r>
      <w:hyperlink r:id="rId42" w:history="1">
        <w:r w:rsidRPr="00A858B3">
          <w:rPr>
            <w:rStyle w:val="Hyperlink"/>
            <w:sz w:val="16"/>
          </w:rPr>
          <w:t>https://bostonreview.net/articles/byron-williston-taking-space-back-space-cadets/</w:t>
        </w:r>
      </w:hyperlink>
      <w:r w:rsidRPr="00A858B3">
        <w:rPr>
          <w:sz w:val="16"/>
        </w:rPr>
        <w:t>, 5-26)</w:t>
      </w:r>
    </w:p>
    <w:p w14:paraId="7F269F7B" w14:textId="77777777" w:rsidR="004C51D3" w:rsidRPr="00693E98" w:rsidRDefault="004C51D3" w:rsidP="004C51D3">
      <w:pPr>
        <w:rPr>
          <w:rStyle w:val="StyleUnderline"/>
        </w:rPr>
      </w:pPr>
      <w:r w:rsidRPr="00693E98">
        <w:rPr>
          <w:sz w:val="16"/>
        </w:rPr>
        <w:t xml:space="preserve">To get a sense of the first attempted justification, by far the most ubiquitous of the three, return to that SpaceX promo-video. Narrated by Musk himself, </w:t>
      </w:r>
      <w:r w:rsidRPr="00693E98">
        <w:rPr>
          <w:rStyle w:val="StyleUnderline"/>
        </w:rPr>
        <w:t>the “case</w:t>
      </w:r>
      <w:r w:rsidRPr="00693E98">
        <w:rPr>
          <w:sz w:val="16"/>
        </w:rPr>
        <w:t xml:space="preserve">” </w:t>
      </w:r>
      <w:r w:rsidRPr="00693E98">
        <w:rPr>
          <w:rStyle w:val="StyleUnderline"/>
        </w:rPr>
        <w:t>for Mars</w:t>
      </w:r>
      <w:r w:rsidRPr="00693E98">
        <w:rPr>
          <w:sz w:val="16"/>
        </w:rPr>
        <w:t xml:space="preserve"> it lays out </w:t>
      </w:r>
      <w:r w:rsidRPr="00693E98">
        <w:rPr>
          <w:rStyle w:val="StyleUnderline"/>
        </w:rPr>
        <w:t>has been invoked by space expansionists since humans began fantasizing</w:t>
      </w:r>
      <w:r w:rsidRPr="00693E98">
        <w:rPr>
          <w:sz w:val="16"/>
        </w:rPr>
        <w:t xml:space="preserve"> about occupying other celestial bodies—asteroids, moons, and planets—and building rockets powerful enough to take us to them. The simple idea is that </w:t>
      </w:r>
      <w:r w:rsidRPr="00693E98">
        <w:rPr>
          <w:rStyle w:val="StyleUnderline"/>
        </w:rPr>
        <w:t>expansion is the next step in evolution</w:t>
      </w:r>
      <w:r w:rsidRPr="00693E98">
        <w:rPr>
          <w:sz w:val="16"/>
        </w:rPr>
        <w:t xml:space="preserve"> and that we ought to push it forward. Life has evolved from single-celled organisms, has migrated from the oceans onto land, has exploded into myriad forms of multi-celled organisms, and has somehow produced consciousness. The next step, Musk says, is surely to make life “multiplanetary.” </w:t>
      </w:r>
      <w:r w:rsidRPr="00693E98">
        <w:rPr>
          <w:rStyle w:val="StyleUnderline"/>
        </w:rPr>
        <w:t xml:space="preserve">With characteristic inarticulacy he summarizes the argument this way: “if something is important enough to fit on the scale of evolution, then it’s important.” It’s not obvious whether that’s a tautology or a non sequitur, but in either case it is </w:t>
      </w:r>
      <w:r w:rsidRPr="00693E98">
        <w:rPr>
          <w:rStyle w:val="Emphasis"/>
        </w:rPr>
        <w:t>breathtakingly facile.</w:t>
      </w:r>
      <w:r w:rsidRPr="00693E98">
        <w:rPr>
          <w:sz w:val="16"/>
        </w:rPr>
        <w:t xml:space="preserve"> You get the impression that </w:t>
      </w:r>
      <w:r w:rsidRPr="00693E98">
        <w:rPr>
          <w:rStyle w:val="StyleUnderline"/>
        </w:rPr>
        <w:t>the appeal to evolution is semi-intellectual cover for Musk’s sense of wonder at his own chutzpah</w:t>
      </w:r>
      <w:r w:rsidRPr="00693E98">
        <w:rPr>
          <w:sz w:val="16"/>
        </w:rPr>
        <w:t xml:space="preserve">. </w:t>
      </w:r>
      <w:r w:rsidRPr="00693E98">
        <w:rPr>
          <w:rStyle w:val="StyleUnderline"/>
        </w:rPr>
        <w:t xml:space="preserve">This feeling that they are doing something so big that it defies all attempts at rational comprehension shows up frequently among </w:t>
      </w:r>
      <w:r w:rsidRPr="00693E98">
        <w:rPr>
          <w:rStyle w:val="Emphasis"/>
        </w:rPr>
        <w:t>technology’s high priests</w:t>
      </w:r>
      <w:r w:rsidRPr="00693E98">
        <w:rPr>
          <w:sz w:val="16"/>
        </w:rPr>
        <w:t xml:space="preserve">. To take just one example, neurosurgeon and entrepreneur Eric Leuthard launched a neuroprosthetic startup some years ago, with the aim of connecting the brain in various ways to a digitized environment. Why? “Maybe for no other reason than I think it’s amazingly cool.” Musk’s comment is no deeper than this, but </w:t>
      </w:r>
      <w:r w:rsidRPr="00693E98">
        <w:rPr>
          <w:rStyle w:val="StyleUnderline"/>
        </w:rPr>
        <w:t>there is something uniquely problematic about all the talk of evolution</w:t>
      </w:r>
      <w:r w:rsidRPr="00693E98">
        <w:rPr>
          <w:sz w:val="16"/>
        </w:rPr>
        <w:t xml:space="preserve">. For Deudney </w:t>
      </w:r>
      <w:r w:rsidRPr="00693E98">
        <w:rPr>
          <w:rStyle w:val="StyleUnderline"/>
        </w:rPr>
        <w:t>it</w:t>
      </w:r>
      <w:r w:rsidRPr="00693E98">
        <w:rPr>
          <w:sz w:val="16"/>
        </w:rPr>
        <w:t xml:space="preserve"> </w:t>
      </w:r>
      <w:r w:rsidRPr="00693E98">
        <w:rPr>
          <w:rStyle w:val="StyleUnderline"/>
        </w:rPr>
        <w:t>represents the typical space expansionist “fusion of technological Prometheanism with large-scope narratives of the tendencies and trajectories of life,” and is thus “fundamentally troubled.”</w:t>
      </w:r>
      <w:r>
        <w:rPr>
          <w:rStyle w:val="StyleUnderline"/>
        </w:rPr>
        <w:t xml:space="preserve"> </w:t>
      </w:r>
      <w:r w:rsidRPr="00693E98">
        <w:rPr>
          <w:sz w:val="16"/>
        </w:rPr>
        <w:t xml:space="preserve">On Earth, speciation can occur when spatially expanding populations become geographically isolated from one another (the unique diversity of species on the Galapagos Islands is the paradigm example of this phenomenon). Because of the vast distances between planets it is likely that similar fragmentation would eventually occur in outer space. Along with the interplanetary spread of cyborgs and artificial intelligences, the result, centuries after a viable Mars colony is established, will probably be a plethora of intelligent species, all of which will have evolved to fit their distinctive ecological constraints—an archipelago of politically distinct worlds. The idea is common in sci-fi, from Verner Vinge’s 1993 A Fire Upon the Deep to Mark Fergus and Hawk Otsby’s The Expanse, both Hugo Award winners. </w:t>
      </w:r>
      <w:r w:rsidRPr="00693E98">
        <w:rPr>
          <w:rStyle w:val="StyleUnderline"/>
        </w:rPr>
        <w:t>Multi-world pluralism can look attractive if we assume that everyone will get along</w:t>
      </w:r>
      <w:r w:rsidRPr="00693E98">
        <w:rPr>
          <w:sz w:val="16"/>
        </w:rPr>
        <w:t xml:space="preserve">, </w:t>
      </w:r>
      <w:r w:rsidRPr="00693E98">
        <w:rPr>
          <w:rStyle w:val="StyleUnderline"/>
        </w:rPr>
        <w:t>regardless of the profound morphological, technological, and ideological differences that are bound to grow up around and between these groups. Here</w:t>
      </w:r>
      <w:r w:rsidRPr="00693E98">
        <w:rPr>
          <w:sz w:val="16"/>
        </w:rPr>
        <w:t xml:space="preserve">, however, </w:t>
      </w:r>
      <w:r w:rsidRPr="00693E98">
        <w:rPr>
          <w:rStyle w:val="StyleUnderline"/>
        </w:rPr>
        <w:t>the space expansionist invocation of natural selection bites back</w:t>
      </w:r>
      <w:r w:rsidRPr="00693E98">
        <w:rPr>
          <w:sz w:val="16"/>
        </w:rPr>
        <w:t xml:space="preserve">. </w:t>
      </w:r>
      <w:r w:rsidRPr="00693E98">
        <w:rPr>
          <w:rStyle w:val="StyleUnderline"/>
        </w:rPr>
        <w:t>Radiating and diversifying species notoriously compete with one another for available space and its resources or, in the case of intelligent species, just for glory and prestige.</w:t>
      </w:r>
      <w:r w:rsidRPr="00693E98">
        <w:rPr>
          <w:sz w:val="16"/>
        </w:rPr>
        <w:t xml:space="preserve"> </w:t>
      </w:r>
      <w:r w:rsidRPr="00693E98">
        <w:rPr>
          <w:rStyle w:val="StyleUnderline"/>
        </w:rPr>
        <w:t>This is all familiar enough from the history of life on Earth</w:t>
      </w:r>
      <w:r w:rsidRPr="00693E98">
        <w:rPr>
          <w:sz w:val="16"/>
        </w:rPr>
        <w:t xml:space="preserve">, as is the mostly sorry result of the human interaction with other species as well as earlier human groups. </w:t>
      </w:r>
      <w:r w:rsidRPr="00693E98">
        <w:rPr>
          <w:rStyle w:val="StyleUnderline"/>
        </w:rPr>
        <w:t>We exterminated the Neanderthals</w:t>
      </w:r>
      <w:r w:rsidRPr="00693E98">
        <w:rPr>
          <w:sz w:val="16"/>
        </w:rPr>
        <w:t xml:space="preserve"> (after breeding with them for a while) </w:t>
      </w:r>
      <w:r w:rsidRPr="00693E98">
        <w:rPr>
          <w:rStyle w:val="StyleUnderline"/>
        </w:rPr>
        <w:t>and are</w:t>
      </w:r>
      <w:r w:rsidRPr="00693E98">
        <w:rPr>
          <w:sz w:val="16"/>
        </w:rPr>
        <w:t xml:space="preserve">, according to the United Nations, </w:t>
      </w:r>
      <w:r w:rsidRPr="00693E98">
        <w:rPr>
          <w:rStyle w:val="StyleUnderline"/>
        </w:rPr>
        <w:t>currently in the process of eviscerating the non-human biosphere.</w:t>
      </w:r>
      <w:r>
        <w:rPr>
          <w:rStyle w:val="StyleUnderline"/>
        </w:rPr>
        <w:t xml:space="preserve"> </w:t>
      </w:r>
      <w:r w:rsidRPr="00693E98">
        <w:rPr>
          <w:rStyle w:val="Emphasis"/>
        </w:rPr>
        <w:t>Doesn’t it seem likely that our deep-space descendants will inherit these destructive tendencies and turn them on each other</w:t>
      </w:r>
      <w:r w:rsidRPr="00693E98">
        <w:rPr>
          <w:sz w:val="16"/>
        </w:rPr>
        <w:t>? A</w:t>
      </w:r>
      <w:r w:rsidRPr="00693E98">
        <w:rPr>
          <w:rStyle w:val="StyleUnderline"/>
        </w:rPr>
        <w:t xml:space="preserve"> space archipelago will be composed of mutually suspicious and competitive groups</w:t>
      </w:r>
      <w:r w:rsidRPr="00693E98">
        <w:rPr>
          <w:sz w:val="16"/>
        </w:rPr>
        <w:t xml:space="preserve">, millions of them eventually. But </w:t>
      </w:r>
      <w:r w:rsidRPr="00693E98">
        <w:rPr>
          <w:rStyle w:val="StyleUnderline"/>
        </w:rPr>
        <w:t>the bonds of sameness that can foster respectful recognition or mutual forbearance will surely diminish with increased interplanetary spatial dispersion and the ordinary workings of evolution</w:t>
      </w:r>
      <w:r w:rsidRPr="00693E98">
        <w:rPr>
          <w:sz w:val="16"/>
        </w:rPr>
        <w:t xml:space="preserve">. Not that we should expect a space-based Hobbesian war of all against all. There will doubtless be a good deal of room for interspecies and interworld diplomacy in this scenario. However, </w:t>
      </w:r>
      <w:r w:rsidRPr="00693E98">
        <w:rPr>
          <w:rStyle w:val="StyleUnderline"/>
        </w:rPr>
        <w:t>in the absence of a pacific trans-planetary government</w:t>
      </w:r>
      <w:r w:rsidRPr="00693E98">
        <w:rPr>
          <w:sz w:val="16"/>
        </w:rPr>
        <w:t>—and given our inability to create a single world government here, the chances of that seem slim—</w:t>
      </w:r>
      <w:r w:rsidRPr="00693E98">
        <w:rPr>
          <w:rStyle w:val="StyleUnderline"/>
        </w:rPr>
        <w:t>opportunities for plunder and general mayhem will likely abound</w:t>
      </w:r>
      <w:r w:rsidRPr="00693E98">
        <w:rPr>
          <w:sz w:val="16"/>
        </w:rPr>
        <w:t xml:space="preserve">. </w:t>
      </w:r>
      <w:r w:rsidRPr="00693E98">
        <w:rPr>
          <w:rStyle w:val="Emphasis"/>
        </w:rPr>
        <w:t>The temptation to cast the interplanetary Other as subhuman will be pronounced</w:t>
      </w:r>
      <w:r w:rsidRPr="00693E98">
        <w:rPr>
          <w:sz w:val="16"/>
        </w:rPr>
        <w:t xml:space="preserve">. Remember that the intelligent aliens in Starship Troopers are “bugs,” and in Battlestar Galactica they are “toasters.” Even in our fiction, it seems, we have a difficult time imagining what peaceful co-existence among wildly disparate beings might look like. </w:t>
      </w:r>
      <w:r w:rsidRPr="00693E98">
        <w:rPr>
          <w:rStyle w:val="StyleUnderline"/>
        </w:rPr>
        <w:t xml:space="preserve">Because of this, all minimally viable colonies will have compelling reasons of state to stockpile awesome weapons of mass destruction: not only hydrogen bombs, but more importantly the ability to </w:t>
      </w:r>
      <w:r w:rsidRPr="00693E98">
        <w:rPr>
          <w:rStyle w:val="Emphasis"/>
        </w:rPr>
        <w:t>convert asteroids into planetoid bombs.</w:t>
      </w:r>
      <w:r w:rsidRPr="00693E98">
        <w:rPr>
          <w:sz w:val="16"/>
        </w:rPr>
        <w:t xml:space="preserve"> Somehow </w:t>
      </w:r>
      <w:r w:rsidRPr="00693E98">
        <w:rPr>
          <w:rStyle w:val="StyleUnderline"/>
        </w:rPr>
        <w:t>this possibility</w:t>
      </w:r>
      <w:r w:rsidRPr="00693E98">
        <w:rPr>
          <w:sz w:val="16"/>
        </w:rPr>
        <w:t>—</w:t>
      </w:r>
      <w:r w:rsidRPr="0090794C">
        <w:rPr>
          <w:rStyle w:val="Emphasis"/>
        </w:rPr>
        <w:t>potentially genocidal or xenocidal wars of worlds</w:t>
      </w:r>
      <w:r w:rsidRPr="00693E98">
        <w:rPr>
          <w:sz w:val="16"/>
        </w:rPr>
        <w:t>—</w:t>
      </w:r>
      <w:r w:rsidRPr="00693E98">
        <w:rPr>
          <w:rStyle w:val="StyleUnderline"/>
        </w:rPr>
        <w:t>seems not to matter much to space expansionists, even though it’s standard fare in the well of sci-fi from which many of them have drunk so deeply.</w:t>
      </w:r>
    </w:p>
    <w:p w14:paraId="07C125E7" w14:textId="77777777" w:rsidR="004C51D3" w:rsidRDefault="004C51D3" w:rsidP="004C51D3">
      <w:pPr>
        <w:pStyle w:val="Heading3"/>
      </w:pPr>
      <w:r w:rsidRPr="007E09D5">
        <w:t xml:space="preserve">XT: War </w:t>
      </w:r>
    </w:p>
    <w:p w14:paraId="17D7B7E8" w14:textId="77777777" w:rsidR="004C51D3" w:rsidRDefault="004C51D3" w:rsidP="004C51D3"/>
    <w:p w14:paraId="49B70078" w14:textId="77777777" w:rsidR="004C51D3" w:rsidRPr="00ED3810" w:rsidRDefault="004C51D3" w:rsidP="004C51D3">
      <w:pPr>
        <w:pStyle w:val="Heading4"/>
      </w:pPr>
      <w:r>
        <w:t xml:space="preserve">Colonization is inseparable from military violence- advocates of space expansion should be viewed with </w:t>
      </w:r>
      <w:r>
        <w:rPr>
          <w:i/>
        </w:rPr>
        <w:t>extreme suspicion</w:t>
      </w:r>
      <w:r>
        <w:t xml:space="preserve"> given historical trends </w:t>
      </w:r>
    </w:p>
    <w:p w14:paraId="0C99D67C" w14:textId="77777777" w:rsidR="004C51D3" w:rsidRPr="00A858B3" w:rsidRDefault="004C51D3" w:rsidP="004C51D3">
      <w:pPr>
        <w:rPr>
          <w:rStyle w:val="Style13ptBold"/>
        </w:rPr>
      </w:pPr>
      <w:r w:rsidRPr="00A858B3">
        <w:rPr>
          <w:rStyle w:val="Style13ptBold"/>
        </w:rPr>
        <w:t xml:space="preserve">Williston, PhD, 20 </w:t>
      </w:r>
    </w:p>
    <w:p w14:paraId="04C61330" w14:textId="77777777" w:rsidR="004C51D3" w:rsidRPr="00A858B3" w:rsidRDefault="004C51D3" w:rsidP="004C51D3">
      <w:pPr>
        <w:rPr>
          <w:sz w:val="16"/>
        </w:rPr>
      </w:pPr>
      <w:r w:rsidRPr="00A858B3">
        <w:rPr>
          <w:sz w:val="16"/>
        </w:rPr>
        <w:t xml:space="preserve">(Byron Williston is Professor of Philosophy at Wilfrid Laurier University and a member of the Interdisciplinary Centre on Climate Change at the University of Waterloo, </w:t>
      </w:r>
      <w:hyperlink r:id="rId43" w:history="1">
        <w:r w:rsidRPr="00A858B3">
          <w:rPr>
            <w:rStyle w:val="Hyperlink"/>
            <w:sz w:val="16"/>
          </w:rPr>
          <w:t>https://bostonreview.net/articles/byron-williston-taking-space-back-space-cadets/</w:t>
        </w:r>
      </w:hyperlink>
      <w:r w:rsidRPr="00A858B3">
        <w:rPr>
          <w:sz w:val="16"/>
        </w:rPr>
        <w:t>, 5-26)</w:t>
      </w:r>
    </w:p>
    <w:p w14:paraId="3DDADE7F" w14:textId="77777777" w:rsidR="004C51D3" w:rsidRPr="00ED3810" w:rsidRDefault="004C51D3" w:rsidP="004C51D3">
      <w:pPr>
        <w:rPr>
          <w:sz w:val="16"/>
        </w:rPr>
      </w:pPr>
      <w:r w:rsidRPr="00A858B3">
        <w:rPr>
          <w:rStyle w:val="StyleUnderline"/>
        </w:rPr>
        <w:t>Deudney arrives</w:t>
      </w:r>
      <w:r w:rsidRPr="00ED3810">
        <w:rPr>
          <w:sz w:val="16"/>
        </w:rPr>
        <w:t xml:space="preserve"> at this insight </w:t>
      </w:r>
      <w:r w:rsidRPr="00A858B3">
        <w:rPr>
          <w:rStyle w:val="StyleUnderline"/>
        </w:rPr>
        <w:t xml:space="preserve">by placing the drive to colonize the heavens in the </w:t>
      </w:r>
      <w:r w:rsidRPr="00A858B3">
        <w:rPr>
          <w:rStyle w:val="Emphasis"/>
        </w:rPr>
        <w:t>larger context</w:t>
      </w:r>
      <w:r w:rsidRPr="00A858B3">
        <w:rPr>
          <w:rStyle w:val="StyleUnderline"/>
        </w:rPr>
        <w:t xml:space="preserve"> of the </w:t>
      </w:r>
      <w:r w:rsidRPr="00ED3810">
        <w:rPr>
          <w:sz w:val="16"/>
        </w:rPr>
        <w:t xml:space="preserve">twentieth-century </w:t>
      </w:r>
      <w:r w:rsidRPr="00A858B3">
        <w:rPr>
          <w:rStyle w:val="StyleUnderline"/>
        </w:rPr>
        <w:t>development of weapons of mass destruction</w:t>
      </w:r>
      <w:r w:rsidRPr="00ED3810">
        <w:rPr>
          <w:sz w:val="16"/>
        </w:rPr>
        <w:t xml:space="preserve"> </w:t>
      </w:r>
      <w:r w:rsidRPr="00A858B3">
        <w:rPr>
          <w:rStyle w:val="StyleUnderline"/>
        </w:rPr>
        <w:t>as well as the efforts we have made</w:t>
      </w:r>
      <w:r w:rsidRPr="00ED3810">
        <w:rPr>
          <w:sz w:val="16"/>
        </w:rPr>
        <w:t xml:space="preserve">—via bilateral and multilateral treaties and other legal regimes—to </w:t>
      </w:r>
      <w:r w:rsidRPr="00A858B3">
        <w:rPr>
          <w:rStyle w:val="StyleUnderline"/>
        </w:rPr>
        <w:t>contain the threat they pose.</w:t>
      </w:r>
      <w:r w:rsidRPr="00ED3810">
        <w:rPr>
          <w:sz w:val="16"/>
        </w:rPr>
        <w:t xml:space="preserve"> The book’s thesis is that </w:t>
      </w:r>
      <w:r w:rsidRPr="00A858B3">
        <w:rPr>
          <w:rStyle w:val="Emphasis"/>
        </w:rPr>
        <w:t>unfettered space expansion is likely to increase the threat of large-scale violence and generally exacerbate human insecurity</w:t>
      </w:r>
      <w:r w:rsidRPr="00ED3810">
        <w:rPr>
          <w:sz w:val="16"/>
        </w:rPr>
        <w:t xml:space="preserve">. </w:t>
      </w:r>
      <w:r w:rsidRPr="00A858B3">
        <w:rPr>
          <w:rStyle w:val="StyleUnderline"/>
        </w:rPr>
        <w:t xml:space="preserve">If we adopt this approach, </w:t>
      </w:r>
      <w:r w:rsidRPr="00A858B3">
        <w:rPr>
          <w:rStyle w:val="Emphasis"/>
        </w:rPr>
        <w:t>Mars colonization should be shelved</w:t>
      </w:r>
      <w:r w:rsidRPr="00ED3810">
        <w:rPr>
          <w:sz w:val="16"/>
        </w:rPr>
        <w:t xml:space="preserve">, for now at least, while we expand and enhance the terms of the Outer Space Treaty, an international agreement crafted in 1966 that places limits on various forms of space adventurism and militarization (for starters, nobody can own the moon). </w:t>
      </w:r>
      <w:r w:rsidRPr="00A858B3">
        <w:rPr>
          <w:rStyle w:val="StyleUnderline"/>
        </w:rPr>
        <w:t>Because it is unapologetically boring, hard-core expansionists will loathe the CSP</w:t>
      </w:r>
      <w:r w:rsidRPr="00ED3810">
        <w:rPr>
          <w:sz w:val="16"/>
        </w:rPr>
        <w:t xml:space="preserve">. With its focus on rules and restraints, it can sound like the over-anxious parent wagging a scolding finger at the impetuous teenager who just wants to have some harmless fun. </w:t>
      </w:r>
      <w:r w:rsidRPr="00A858B3">
        <w:rPr>
          <w:rStyle w:val="StyleUnderline"/>
        </w:rPr>
        <w:t xml:space="preserve">The problem is that there’s nothing harmless about space expansion. Deudney’s book exposes the </w:t>
      </w:r>
      <w:r w:rsidRPr="00A858B3">
        <w:rPr>
          <w:rStyle w:val="Emphasis"/>
        </w:rPr>
        <w:t>persistent refusal</w:t>
      </w:r>
      <w:r w:rsidRPr="00A858B3">
        <w:rPr>
          <w:rStyle w:val="StyleUnderline"/>
        </w:rPr>
        <w:t xml:space="preserve"> of its advocates to think meaningfully about the consequences of their proposals</w:t>
      </w:r>
      <w:r w:rsidRPr="00ED3810">
        <w:rPr>
          <w:sz w:val="16"/>
        </w:rPr>
        <w:t xml:space="preserve">. So </w:t>
      </w:r>
      <w:r w:rsidRPr="00A858B3">
        <w:rPr>
          <w:rStyle w:val="StyleUnderline"/>
        </w:rPr>
        <w:t xml:space="preserve">just as we parents seek various ways of restraining the teenager who sees no problem with doing hard drugs, binge drinking, or driving at breakneck speed, we should find ways of curbing the urge </w:t>
      </w:r>
      <w:r w:rsidRPr="00A858B3">
        <w:rPr>
          <w:rStyle w:val="Emphasis"/>
        </w:rPr>
        <w:t>to “leave the Earth.”</w:t>
      </w:r>
      <w:r w:rsidRPr="00ED3810">
        <w:rPr>
          <w:sz w:val="16"/>
        </w:rPr>
        <w:t xml:space="preserve"> </w:t>
      </w:r>
      <w:r w:rsidRPr="00A858B3">
        <w:rPr>
          <w:rStyle w:val="StyleUnderline"/>
        </w:rPr>
        <w:t>Dull advice if your dream was to</w:t>
      </w:r>
      <w:r w:rsidRPr="00ED3810">
        <w:rPr>
          <w:sz w:val="16"/>
        </w:rPr>
        <w:t xml:space="preserve">, say, </w:t>
      </w:r>
      <w:r w:rsidRPr="00A858B3">
        <w:rPr>
          <w:rStyle w:val="StyleUnderline"/>
        </w:rPr>
        <w:t>terraform Mars.</w:t>
      </w:r>
      <w:r w:rsidRPr="00ED3810">
        <w:rPr>
          <w:sz w:val="16"/>
        </w:rPr>
        <w:t xml:space="preserve"> But perhaps boring is not so bad in this area. “</w:t>
      </w:r>
      <w:r w:rsidRPr="00ED3810">
        <w:rPr>
          <w:rStyle w:val="StyleUnderline"/>
        </w:rPr>
        <w:t>Space choices</w:t>
      </w:r>
      <w:r w:rsidRPr="00ED3810">
        <w:rPr>
          <w:sz w:val="16"/>
        </w:rPr>
        <w:t>,” Deudney remarks drily, “</w:t>
      </w:r>
      <w:r w:rsidRPr="00ED3810">
        <w:rPr>
          <w:rStyle w:val="Emphasis"/>
        </w:rPr>
        <w:t>are too important to be left to space cadets</w:t>
      </w:r>
      <w:r w:rsidRPr="00ED3810">
        <w:rPr>
          <w:sz w:val="16"/>
        </w:rPr>
        <w:t xml:space="preserve">.” </w:t>
      </w:r>
      <w:r w:rsidRPr="00ED3810">
        <w:rPr>
          <w:rStyle w:val="StyleUnderline"/>
        </w:rPr>
        <w:t>The same has been said about several other meeting places of science and society in the twentieth century—the development of nuclear weapons, above all.</w:t>
      </w:r>
      <w:r>
        <w:rPr>
          <w:rStyle w:val="StyleUnderline"/>
        </w:rPr>
        <w:t xml:space="preserve"> </w:t>
      </w:r>
      <w:r w:rsidRPr="00ED3810">
        <w:rPr>
          <w:sz w:val="16"/>
        </w:rPr>
        <w:t xml:space="preserve">For Deudney, it is crucial to emphasize that the intercontinental ballistic missiles we already have are in fact “the quintessential space weapon.” They mark a major weapons innovation because they arc through space on their way across the globe. The frictionless medium allows them to travel at roughly 10,000 miles per hour and thus reach their intercontinental targets in under half an hour. (For a sense of scale, recall the Earth’s equator is just shy of 25,000 miles long.) In the beginning </w:t>
      </w:r>
      <w:r w:rsidRPr="00ED3810">
        <w:rPr>
          <w:rStyle w:val="StyleUnderline"/>
        </w:rPr>
        <w:t xml:space="preserve">we went to space with the express mission of winning the Cold War and becoming more efficient at killing each other, a historical reality that tugs against the </w:t>
      </w:r>
      <w:r w:rsidRPr="00ED3810">
        <w:rPr>
          <w:rStyle w:val="Emphasis"/>
        </w:rPr>
        <w:t>breathless visions of the technologists</w:t>
      </w:r>
      <w:r w:rsidRPr="00ED3810">
        <w:rPr>
          <w:sz w:val="16"/>
        </w:rPr>
        <w:t xml:space="preserve">. In fact, </w:t>
      </w:r>
      <w:r w:rsidRPr="00ED3810">
        <w:rPr>
          <w:rStyle w:val="StyleUnderline"/>
        </w:rPr>
        <w:t>this past looms over the whole subsequent project of space expansion</w:t>
      </w:r>
      <w:r w:rsidRPr="00ED3810">
        <w:rPr>
          <w:sz w:val="16"/>
        </w:rPr>
        <w:t xml:space="preserve">. </w:t>
      </w:r>
      <w:r w:rsidRPr="00ED3810">
        <w:rPr>
          <w:rStyle w:val="StyleUnderline"/>
        </w:rPr>
        <w:t>The quest to inhabit other worlds,</w:t>
      </w:r>
      <w:r w:rsidRPr="00ED3810">
        <w:rPr>
          <w:sz w:val="16"/>
        </w:rPr>
        <w:t xml:space="preserve"> Deudney suggests, </w:t>
      </w:r>
      <w:r w:rsidRPr="00ED3810">
        <w:rPr>
          <w:rStyle w:val="Emphasis"/>
        </w:rPr>
        <w:t>has piggybacked on this darker purpose without ever fully coming to terms with it.</w:t>
      </w:r>
      <w:r w:rsidRPr="00ED3810">
        <w:rPr>
          <w:sz w:val="16"/>
        </w:rPr>
        <w:t xml:space="preserve"> If this is right, </w:t>
      </w:r>
      <w:r w:rsidRPr="00ED3810">
        <w:rPr>
          <w:rStyle w:val="StyleUnderline"/>
        </w:rPr>
        <w:t xml:space="preserve">we must look beyond the </w:t>
      </w:r>
      <w:r w:rsidRPr="00ED3810">
        <w:rPr>
          <w:rStyle w:val="Emphasis"/>
        </w:rPr>
        <w:t>breezy pleadings of space expansion’s most ardent advocates and examine the actual arguments</w:t>
      </w:r>
      <w:r w:rsidRPr="00ED3810">
        <w:rPr>
          <w:rStyle w:val="StyleUnderline"/>
        </w:rPr>
        <w:t xml:space="preserve"> for this grand vision</w:t>
      </w:r>
      <w:r w:rsidRPr="00ED3810">
        <w:rPr>
          <w:sz w:val="16"/>
        </w:rPr>
        <w:t>. There have been three broad patterns of attempted justification. The first appeals to evolution, the second to long-term human security, and the last to the expansion of human freedom.</w:t>
      </w:r>
    </w:p>
    <w:p w14:paraId="1789AE64" w14:textId="77777777" w:rsidR="004C51D3" w:rsidRDefault="004C51D3" w:rsidP="004C51D3">
      <w:pPr>
        <w:pStyle w:val="Heading3"/>
      </w:pPr>
      <w:r>
        <w:t xml:space="preserve">AT: Ascension Assumption (Overview effect etc) </w:t>
      </w:r>
    </w:p>
    <w:p w14:paraId="17F3FB16" w14:textId="77777777" w:rsidR="004C51D3" w:rsidRDefault="004C51D3" w:rsidP="004C51D3"/>
    <w:p w14:paraId="05F43CC8" w14:textId="77777777" w:rsidR="004C51D3" w:rsidRDefault="004C51D3" w:rsidP="004C51D3"/>
    <w:p w14:paraId="05CC8A91" w14:textId="77777777" w:rsidR="004C51D3" w:rsidRDefault="004C51D3" w:rsidP="004C51D3">
      <w:pPr>
        <w:pStyle w:val="Heading4"/>
      </w:pPr>
      <w:r>
        <w:t>History proves space won’t better/transform humanity- belief in expansion is a death cult</w:t>
      </w:r>
    </w:p>
    <w:p w14:paraId="12ECA236" w14:textId="77777777" w:rsidR="004C51D3" w:rsidRPr="00A858B3" w:rsidRDefault="004C51D3" w:rsidP="004C51D3">
      <w:pPr>
        <w:rPr>
          <w:rStyle w:val="Style13ptBold"/>
        </w:rPr>
      </w:pPr>
      <w:r w:rsidRPr="00A858B3">
        <w:rPr>
          <w:rStyle w:val="Style13ptBold"/>
        </w:rPr>
        <w:t xml:space="preserve">Williston, PhD, 20 </w:t>
      </w:r>
    </w:p>
    <w:p w14:paraId="1B17BAAD" w14:textId="77777777" w:rsidR="004C51D3" w:rsidRPr="0062552F" w:rsidRDefault="004C51D3" w:rsidP="004C51D3">
      <w:pPr>
        <w:rPr>
          <w:sz w:val="16"/>
        </w:rPr>
      </w:pPr>
      <w:r w:rsidRPr="00A858B3">
        <w:rPr>
          <w:sz w:val="16"/>
        </w:rPr>
        <w:t xml:space="preserve">(Byron Williston is Professor of Philosophy at Wilfrid Laurier University and a member of the Interdisciplinary Centre on Climate Change at the University of Waterloo, </w:t>
      </w:r>
      <w:hyperlink r:id="rId44" w:history="1">
        <w:r w:rsidRPr="00A858B3">
          <w:rPr>
            <w:rStyle w:val="Hyperlink"/>
            <w:sz w:val="16"/>
          </w:rPr>
          <w:t>https://bostonreview.net/articles/byron-williston-taking-space-back-space-cadets/</w:t>
        </w:r>
      </w:hyperlink>
      <w:r w:rsidRPr="00A858B3">
        <w:rPr>
          <w:sz w:val="16"/>
        </w:rPr>
        <w:t>, 5-26)</w:t>
      </w:r>
    </w:p>
    <w:p w14:paraId="78613624" w14:textId="77777777" w:rsidR="004C51D3" w:rsidRPr="0090794C" w:rsidRDefault="004C51D3" w:rsidP="004C51D3">
      <w:pPr>
        <w:rPr>
          <w:rStyle w:val="StyleUnderline"/>
        </w:rPr>
      </w:pPr>
      <w:r w:rsidRPr="0090794C">
        <w:rPr>
          <w:sz w:val="16"/>
        </w:rPr>
        <w:t xml:space="preserve">We might shrug off this worry. After all, we are talking here about wars among humans and semi-humans unfolding at the farthest reaches of traversable space. But </w:t>
      </w:r>
      <w:r w:rsidRPr="00693E98">
        <w:rPr>
          <w:rStyle w:val="StyleUnderline"/>
        </w:rPr>
        <w:t>the risks to Earth security posed by even minimal expansion</w:t>
      </w:r>
      <w:r w:rsidRPr="0090794C">
        <w:rPr>
          <w:sz w:val="16"/>
        </w:rPr>
        <w:t>—say, establishing a fully independent Martian colony—</w:t>
      </w:r>
      <w:r w:rsidRPr="00693E98">
        <w:rPr>
          <w:rStyle w:val="StyleUnderline"/>
        </w:rPr>
        <w:t>is just as dire</w:t>
      </w:r>
      <w:r w:rsidRPr="0090794C">
        <w:rPr>
          <w:sz w:val="16"/>
        </w:rPr>
        <w:t xml:space="preserve">. </w:t>
      </w:r>
      <w:r w:rsidRPr="00693E98">
        <w:rPr>
          <w:rStyle w:val="StyleUnderline"/>
        </w:rPr>
        <w:t xml:space="preserve">Earth will be extremely difficult to defend from hostile galactic groups since we Terrans are stuck at the bottom of a relatively </w:t>
      </w:r>
      <w:r w:rsidRPr="00693E98">
        <w:rPr>
          <w:rStyle w:val="Emphasis"/>
        </w:rPr>
        <w:t>deep gravity well</w:t>
      </w:r>
      <w:r w:rsidRPr="00693E98">
        <w:rPr>
          <w:rStyle w:val="StyleUnderline"/>
        </w:rPr>
        <w:t>.</w:t>
      </w:r>
      <w:r w:rsidRPr="0090794C">
        <w:rPr>
          <w:sz w:val="16"/>
        </w:rPr>
        <w:t xml:space="preserve"> R</w:t>
      </w:r>
      <w:r w:rsidRPr="0090794C">
        <w:rPr>
          <w:rStyle w:val="StyleUnderline"/>
        </w:rPr>
        <w:t>ockets must achieve an escape velocity of 25,000 miles per hour</w:t>
      </w:r>
      <w:r w:rsidRPr="0090794C">
        <w:rPr>
          <w:sz w:val="16"/>
        </w:rPr>
        <w:t xml:space="preserve"> to break free of Earth’s gravitational pull, which is why almost all the rocket’s fuel is burned in this stage of the flight; </w:t>
      </w:r>
      <w:r w:rsidRPr="0090794C">
        <w:rPr>
          <w:rStyle w:val="StyleUnderline"/>
        </w:rPr>
        <w:t xml:space="preserve">getting back is comparatively easy. So, unfortunately, is </w:t>
      </w:r>
      <w:r w:rsidRPr="0090794C">
        <w:rPr>
          <w:rStyle w:val="Emphasis"/>
        </w:rPr>
        <w:t>lobbing weapons down</w:t>
      </w:r>
      <w:r w:rsidRPr="0090794C">
        <w:rPr>
          <w:rStyle w:val="StyleUnderline"/>
        </w:rPr>
        <w:t xml:space="preserve"> at us from the elevated height of the Moon</w:t>
      </w:r>
      <w:r w:rsidRPr="0090794C">
        <w:rPr>
          <w:sz w:val="16"/>
        </w:rPr>
        <w:t xml:space="preserve">, </w:t>
      </w:r>
      <w:r w:rsidRPr="0090794C">
        <w:rPr>
          <w:rStyle w:val="StyleUnderline"/>
        </w:rPr>
        <w:t>a nearby asteroid, a space platform or Mars itself</w:t>
      </w:r>
      <w:r w:rsidRPr="0090794C">
        <w:rPr>
          <w:sz w:val="16"/>
        </w:rPr>
        <w:t xml:space="preserve"> (whose gravity well is shallower than ours). </w:t>
      </w:r>
      <w:r w:rsidRPr="0090794C">
        <w:rPr>
          <w:rStyle w:val="StyleUnderline"/>
        </w:rPr>
        <w:t xml:space="preserve">We might suddenly find ourselves occupying </w:t>
      </w:r>
      <w:r w:rsidRPr="0090794C">
        <w:rPr>
          <w:rStyle w:val="Emphasis"/>
        </w:rPr>
        <w:t>catastrophically low strategic</w:t>
      </w:r>
      <w:r w:rsidRPr="0090794C">
        <w:rPr>
          <w:rStyle w:val="StyleUnderline"/>
        </w:rPr>
        <w:t xml:space="preserve"> ground vis-à-vis our Martian</w:t>
      </w:r>
      <w:r w:rsidRPr="0090794C">
        <w:rPr>
          <w:sz w:val="16"/>
        </w:rPr>
        <w:t xml:space="preserve"> (or other interstellar) </w:t>
      </w:r>
      <w:r w:rsidRPr="0090794C">
        <w:rPr>
          <w:rStyle w:val="StyleUnderline"/>
        </w:rPr>
        <w:t>enemies.</w:t>
      </w:r>
      <w:r w:rsidRPr="0090794C">
        <w:rPr>
          <w:sz w:val="16"/>
        </w:rPr>
        <w:t xml:space="preserve"> The </w:t>
      </w:r>
      <w:r w:rsidRPr="0090794C">
        <w:rPr>
          <w:rStyle w:val="StyleUnderline"/>
        </w:rPr>
        <w:t>failure to grapple with this</w:t>
      </w:r>
      <w:r w:rsidRPr="0090794C">
        <w:rPr>
          <w:sz w:val="16"/>
        </w:rPr>
        <w:t xml:space="preserve"> kind of scenario </w:t>
      </w:r>
      <w:r w:rsidRPr="0090794C">
        <w:rPr>
          <w:rStyle w:val="StyleUnderline"/>
        </w:rPr>
        <w:t>underlines</w:t>
      </w:r>
      <w:r w:rsidRPr="0090794C">
        <w:rPr>
          <w:sz w:val="16"/>
        </w:rPr>
        <w:t xml:space="preserve"> what Deudney takes to be </w:t>
      </w:r>
      <w:r w:rsidRPr="0090794C">
        <w:rPr>
          <w:rStyle w:val="StyleUnderline"/>
        </w:rPr>
        <w:t>an entirely unexamined assumption of space expansionists</w:t>
      </w:r>
      <w:r w:rsidRPr="0090794C">
        <w:rPr>
          <w:sz w:val="16"/>
        </w:rPr>
        <w:t xml:space="preserve">: </w:t>
      </w:r>
      <w:r w:rsidRPr="0090794C">
        <w:rPr>
          <w:rStyle w:val="StyleUnderline"/>
        </w:rPr>
        <w:t>that “humanity will be succeeded by creatures who are significantly better than humans.</w:t>
      </w:r>
      <w:r w:rsidRPr="0090794C">
        <w:rPr>
          <w:sz w:val="16"/>
        </w:rPr>
        <w:t xml:space="preserve">” He calls this </w:t>
      </w:r>
      <w:r w:rsidRPr="0090794C">
        <w:rPr>
          <w:rStyle w:val="StyleUnderline"/>
        </w:rPr>
        <w:t>the ascensionist assumption</w:t>
      </w:r>
      <w:r w:rsidRPr="0090794C">
        <w:rPr>
          <w:sz w:val="16"/>
        </w:rPr>
        <w:t xml:space="preserve">, the notion </w:t>
      </w:r>
      <w:r w:rsidRPr="0090794C">
        <w:rPr>
          <w:rStyle w:val="Emphasis"/>
        </w:rPr>
        <w:t>that by going up we will inevitably become morally and politically better</w:t>
      </w:r>
      <w:r w:rsidRPr="0090794C">
        <w:rPr>
          <w:sz w:val="16"/>
        </w:rPr>
        <w:t xml:space="preserve">. So of course space colonists and their descendants pose no threat to us. Again, </w:t>
      </w:r>
      <w:r w:rsidRPr="0090794C">
        <w:rPr>
          <w:rStyle w:val="StyleUnderline"/>
        </w:rPr>
        <w:t>the point is not limited to space cowboys</w:t>
      </w:r>
      <w:r w:rsidRPr="0090794C">
        <w:rPr>
          <w:sz w:val="16"/>
        </w:rPr>
        <w:t xml:space="preserve">. </w:t>
      </w:r>
      <w:r w:rsidRPr="0090794C">
        <w:rPr>
          <w:rStyle w:val="StyleUnderline"/>
        </w:rPr>
        <w:t>Most techno-utopians</w:t>
      </w:r>
      <w:r w:rsidRPr="0090794C">
        <w:rPr>
          <w:sz w:val="16"/>
        </w:rPr>
        <w:t>—the giddier boosters of geoengineering, Artificial Superintelligence, nanotech, de-extinction, genetic enhancement, you name it—</w:t>
      </w:r>
      <w:r w:rsidRPr="0090794C">
        <w:rPr>
          <w:rStyle w:val="StyleUnderline"/>
        </w:rPr>
        <w:t xml:space="preserve">operate with some version of this background assumption. </w:t>
      </w:r>
      <w:r w:rsidRPr="0090794C">
        <w:rPr>
          <w:sz w:val="16"/>
        </w:rPr>
        <w:t xml:space="preserve">And </w:t>
      </w:r>
      <w:r w:rsidRPr="0090794C">
        <w:rPr>
          <w:rStyle w:val="StyleUnderline"/>
        </w:rPr>
        <w:t xml:space="preserve">that is putting the case charitably, because the other alternative is that they simply don’t care about the potentially </w:t>
      </w:r>
      <w:r w:rsidRPr="0090794C">
        <w:rPr>
          <w:rStyle w:val="Emphasis"/>
        </w:rPr>
        <w:t>catastrophic consequences</w:t>
      </w:r>
      <w:r w:rsidRPr="0090794C">
        <w:rPr>
          <w:rStyle w:val="StyleUnderline"/>
        </w:rPr>
        <w:t xml:space="preserve"> of their dreams and schemes.</w:t>
      </w:r>
      <w:r>
        <w:rPr>
          <w:rStyle w:val="StyleUnderline"/>
        </w:rPr>
        <w:t xml:space="preserve"> </w:t>
      </w:r>
      <w:r w:rsidRPr="0090794C">
        <w:rPr>
          <w:sz w:val="16"/>
        </w:rPr>
        <w:t xml:space="preserve">But </w:t>
      </w:r>
      <w:r w:rsidRPr="0090794C">
        <w:rPr>
          <w:rStyle w:val="StyleUnderline"/>
        </w:rPr>
        <w:t>evolutionary theory gives us no reason to endorse any version of the ascensionist assumption</w:t>
      </w:r>
      <w:r w:rsidRPr="0090794C">
        <w:rPr>
          <w:sz w:val="16"/>
        </w:rPr>
        <w:t xml:space="preserve">. </w:t>
      </w:r>
      <w:r w:rsidRPr="0090794C">
        <w:rPr>
          <w:rStyle w:val="StyleUnderline"/>
        </w:rPr>
        <w:t>It is obviously not the case that over 3.5 billion years of development, species</w:t>
      </w:r>
      <w:r w:rsidRPr="0090794C">
        <w:rPr>
          <w:sz w:val="16"/>
        </w:rPr>
        <w:t>—including Homo sapiens—</w:t>
      </w:r>
      <w:r w:rsidRPr="0090794C">
        <w:rPr>
          <w:rStyle w:val="StyleUnderline"/>
        </w:rPr>
        <w:t>have become appreciably more tolerant of each other</w:t>
      </w:r>
      <w:r w:rsidRPr="0090794C">
        <w:rPr>
          <w:sz w:val="16"/>
        </w:rPr>
        <w:t xml:space="preserve">. </w:t>
      </w:r>
      <w:r w:rsidRPr="0090794C">
        <w:rPr>
          <w:rStyle w:val="StyleUnderline"/>
        </w:rPr>
        <w:t>Life has always been</w:t>
      </w:r>
      <w:r w:rsidRPr="0090794C">
        <w:rPr>
          <w:sz w:val="16"/>
        </w:rPr>
        <w:t xml:space="preserve">, and remains, </w:t>
      </w:r>
      <w:r w:rsidRPr="0090794C">
        <w:rPr>
          <w:rStyle w:val="StyleUnderline"/>
        </w:rPr>
        <w:t>red in tooth and claw</w:t>
      </w:r>
      <w:r w:rsidRPr="0090794C">
        <w:rPr>
          <w:sz w:val="16"/>
        </w:rPr>
        <w:t xml:space="preserve">. In fact, </w:t>
      </w:r>
      <w:r w:rsidRPr="0090794C">
        <w:rPr>
          <w:rStyle w:val="StyleUnderline"/>
        </w:rPr>
        <w:t xml:space="preserve">while appealing to evolutionary arguments, space expansionists are covertly counting on </w:t>
      </w:r>
      <w:r w:rsidRPr="0090794C">
        <w:rPr>
          <w:rStyle w:val="Emphasis"/>
        </w:rPr>
        <w:t>the magical disappearance</w:t>
      </w:r>
      <w:r w:rsidRPr="0090794C">
        <w:rPr>
          <w:rStyle w:val="StyleUnderline"/>
        </w:rPr>
        <w:t xml:space="preserve"> of this aspect of the evolutionary process</w:t>
      </w:r>
      <w:r w:rsidRPr="0090794C">
        <w:rPr>
          <w:sz w:val="16"/>
        </w:rPr>
        <w:t xml:space="preserve">. It appears that even as we bring life generously to space, we run the very significant risk of erasing our own future: </w:t>
      </w:r>
      <w:r w:rsidRPr="0090794C">
        <w:rPr>
          <w:rStyle w:val="StyleUnderline"/>
        </w:rPr>
        <w:t>Habitat space expansionists are in effect saying that humanity will</w:t>
      </w:r>
      <w:r w:rsidRPr="0090794C">
        <w:rPr>
          <w:sz w:val="16"/>
        </w:rPr>
        <w:t>—and should—</w:t>
      </w:r>
      <w:r w:rsidRPr="0090794C">
        <w:rPr>
          <w:rStyle w:val="Emphasis"/>
        </w:rPr>
        <w:t>pursue a series of steps that will lead inevitably to its own demise.</w:t>
      </w:r>
      <w:r w:rsidRPr="0090794C">
        <w:rPr>
          <w:sz w:val="16"/>
        </w:rPr>
        <w:t xml:space="preserve"> </w:t>
      </w:r>
      <w:r w:rsidRPr="0090794C">
        <w:rPr>
          <w:rStyle w:val="StyleUnderline"/>
        </w:rPr>
        <w:t xml:space="preserve">Space expansion may be an agenda of survival for life, but for humanity it is an </w:t>
      </w:r>
      <w:r w:rsidRPr="0090794C">
        <w:rPr>
          <w:rStyle w:val="Emphasis"/>
        </w:rPr>
        <w:t>expensive suicide cult.</w:t>
      </w:r>
    </w:p>
    <w:p w14:paraId="4467053B" w14:textId="77777777" w:rsidR="004C51D3" w:rsidRDefault="004C51D3" w:rsidP="004C51D3"/>
    <w:p w14:paraId="3F406F8A" w14:textId="77777777" w:rsidR="004C51D3" w:rsidRDefault="004C51D3" w:rsidP="004C51D3"/>
    <w:p w14:paraId="2603E96F" w14:textId="77777777" w:rsidR="004C51D3" w:rsidRDefault="004C51D3" w:rsidP="004C51D3">
      <w:pPr>
        <w:pStyle w:val="Heading3"/>
      </w:pPr>
      <w:r>
        <w:t xml:space="preserve">AT: Extinction First </w:t>
      </w:r>
    </w:p>
    <w:p w14:paraId="7F1F1B2A" w14:textId="77777777" w:rsidR="004C51D3" w:rsidRDefault="004C51D3" w:rsidP="004C51D3"/>
    <w:p w14:paraId="67622446" w14:textId="77777777" w:rsidR="004C51D3" w:rsidRDefault="004C51D3" w:rsidP="004C51D3"/>
    <w:p w14:paraId="3B1681BF" w14:textId="77777777" w:rsidR="004C51D3" w:rsidRDefault="004C51D3" w:rsidP="004C51D3">
      <w:pPr>
        <w:pStyle w:val="Heading4"/>
      </w:pPr>
      <w:r>
        <w:t>Extinction justification are nonsense- too long term to matter</w:t>
      </w:r>
    </w:p>
    <w:p w14:paraId="697C60F0" w14:textId="77777777" w:rsidR="004C51D3" w:rsidRPr="00A858B3" w:rsidRDefault="004C51D3" w:rsidP="004C51D3">
      <w:pPr>
        <w:rPr>
          <w:rStyle w:val="Style13ptBold"/>
        </w:rPr>
      </w:pPr>
      <w:r w:rsidRPr="00A858B3">
        <w:rPr>
          <w:rStyle w:val="Style13ptBold"/>
        </w:rPr>
        <w:t xml:space="preserve">Williston, PhD, 20 </w:t>
      </w:r>
    </w:p>
    <w:p w14:paraId="639FCE3F" w14:textId="77777777" w:rsidR="004C51D3" w:rsidRPr="0062552F" w:rsidRDefault="004C51D3" w:rsidP="004C51D3">
      <w:pPr>
        <w:rPr>
          <w:sz w:val="16"/>
        </w:rPr>
      </w:pPr>
      <w:r w:rsidRPr="00A858B3">
        <w:rPr>
          <w:sz w:val="16"/>
        </w:rPr>
        <w:t xml:space="preserve">(Byron Williston is Professor of Philosophy at Wilfrid Laurier University and a member of the Interdisciplinary Centre on Climate Change at the University of Waterloo, </w:t>
      </w:r>
      <w:hyperlink r:id="rId45" w:history="1">
        <w:r w:rsidRPr="00A858B3">
          <w:rPr>
            <w:rStyle w:val="Hyperlink"/>
            <w:sz w:val="16"/>
          </w:rPr>
          <w:t>https://bostonreview.net/articles/byron-williston-taking-space-back-space-cadets/</w:t>
        </w:r>
      </w:hyperlink>
      <w:r w:rsidRPr="00A858B3">
        <w:rPr>
          <w:sz w:val="16"/>
        </w:rPr>
        <w:t>, 5-26)</w:t>
      </w:r>
    </w:p>
    <w:p w14:paraId="04B838C8" w14:textId="77777777" w:rsidR="004C51D3" w:rsidRDefault="004C51D3" w:rsidP="004C51D3">
      <w:r w:rsidRPr="0062552F">
        <w:rPr>
          <w:sz w:val="16"/>
        </w:rPr>
        <w:t xml:space="preserve">That brings us, finally, to the other two attempted justifications for space expansion: </w:t>
      </w:r>
      <w:r w:rsidRPr="0062552F">
        <w:rPr>
          <w:rStyle w:val="StyleUnderline"/>
        </w:rPr>
        <w:t>that the program will safeguard the long-term future of our species</w:t>
      </w:r>
      <w:r w:rsidRPr="0062552F">
        <w:rPr>
          <w:sz w:val="16"/>
        </w:rPr>
        <w:t xml:space="preserve"> and that it will enhance human freedom. The first idea </w:t>
      </w:r>
      <w:r w:rsidRPr="0062552F">
        <w:rPr>
          <w:rStyle w:val="StyleUnderline"/>
        </w:rPr>
        <w:t>arises from the observation that given the inevitable heat death of the sun</w:t>
      </w:r>
      <w:r w:rsidRPr="0062552F">
        <w:rPr>
          <w:sz w:val="16"/>
        </w:rPr>
        <w:t xml:space="preserve"> a billion or so years from now, </w:t>
      </w:r>
      <w:r w:rsidRPr="0062552F">
        <w:rPr>
          <w:rStyle w:val="StyleUnderline"/>
        </w:rPr>
        <w:t>our career on this planet is ultimately doomed</w:t>
      </w:r>
      <w:r w:rsidRPr="0062552F">
        <w:rPr>
          <w:sz w:val="16"/>
        </w:rPr>
        <w:t xml:space="preserve">, so we’d better figure out a way of transporting ourselves out of the solar system as soon as possible. The idea seems to be that discovering the planet’s finitude has somehow massively accelerated the imperative to leave it. In a remark quoted by many space expansionists pushing this line of thought, Tsiolkovsky once said that “Earth is the cradle of humanity, but one cannot live in a cradle for ever.” </w:t>
      </w:r>
      <w:r w:rsidRPr="0062552F">
        <w:rPr>
          <w:rStyle w:val="Emphasis"/>
        </w:rPr>
        <w:t>This is a stunningly silly argument</w:t>
      </w:r>
      <w:r w:rsidRPr="0062552F">
        <w:rPr>
          <w:sz w:val="16"/>
        </w:rPr>
        <w:t xml:space="preserve">. It’s </w:t>
      </w:r>
      <w:r w:rsidRPr="0062552F">
        <w:rPr>
          <w:rStyle w:val="StyleUnderline"/>
        </w:rPr>
        <w:t>a bit like learning you will have to leave the family nest several years down the road, then deciding you had better start packing right away</w:t>
      </w:r>
      <w:r w:rsidRPr="0062552F">
        <w:rPr>
          <w:sz w:val="16"/>
        </w:rPr>
        <w:t xml:space="preserve">. As Deudney notes, </w:t>
      </w:r>
      <w:r w:rsidRPr="0062552F">
        <w:rPr>
          <w:rStyle w:val="StyleUnderline"/>
        </w:rPr>
        <w:t>we have a few hundred million years to prepare for the Sun’s death</w:t>
      </w:r>
      <w:r w:rsidRPr="0062552F">
        <w:rPr>
          <w:sz w:val="16"/>
        </w:rPr>
        <w:t xml:space="preserve">, </w:t>
      </w:r>
      <w:r w:rsidRPr="0062552F">
        <w:rPr>
          <w:rStyle w:val="StyleUnderline"/>
        </w:rPr>
        <w:t xml:space="preserve">making that event </w:t>
      </w:r>
      <w:r w:rsidRPr="0062552F">
        <w:rPr>
          <w:rStyle w:val="Emphasis"/>
        </w:rPr>
        <w:t>completely irrelevant</w:t>
      </w:r>
      <w:r w:rsidRPr="0062552F">
        <w:rPr>
          <w:rStyle w:val="StyleUnderline"/>
        </w:rPr>
        <w:t xml:space="preserve"> to our policy choices in the coming decades and centuries.</w:t>
      </w:r>
      <w:r w:rsidRPr="0062552F">
        <w:rPr>
          <w:sz w:val="16"/>
        </w:rPr>
        <w:t xml:space="preserve"> Perhaps </w:t>
      </w:r>
      <w:r w:rsidRPr="0062552F">
        <w:rPr>
          <w:rStyle w:val="StyleUnderline"/>
        </w:rPr>
        <w:t xml:space="preserve">instead of worrying about being </w:t>
      </w:r>
      <w:r w:rsidRPr="0062552F">
        <w:rPr>
          <w:rStyle w:val="Emphasis"/>
        </w:rPr>
        <w:t>swallowed up by an expiring</w:t>
      </w:r>
      <w:r w:rsidRPr="0062552F">
        <w:rPr>
          <w:rStyle w:val="StyleUnderline"/>
        </w:rPr>
        <w:t xml:space="preserve"> star in an impossibly distant future we might devote an equivalent amount of </w:t>
      </w:r>
      <w:r w:rsidRPr="0062552F">
        <w:rPr>
          <w:rStyle w:val="Emphasis"/>
        </w:rPr>
        <w:t>intellectual and political energy</w:t>
      </w:r>
      <w:r w:rsidRPr="0062552F">
        <w:rPr>
          <w:rStyle w:val="StyleUnderline"/>
        </w:rPr>
        <w:t xml:space="preserve"> to avoiding climate catastrophe on this planet within the next decade or two. </w:t>
      </w:r>
      <w:r w:rsidRPr="0062552F">
        <w:rPr>
          <w:sz w:val="16"/>
        </w:rPr>
        <w:t>Just a suggestion.</w:t>
      </w:r>
    </w:p>
    <w:p w14:paraId="2A6707BB" w14:textId="77777777" w:rsidR="004C51D3" w:rsidRDefault="004C51D3" w:rsidP="004C51D3"/>
    <w:p w14:paraId="4DA057D1" w14:textId="77777777" w:rsidR="004C51D3" w:rsidRDefault="004C51D3" w:rsidP="004C51D3">
      <w:pPr>
        <w:pStyle w:val="Heading3"/>
      </w:pPr>
      <w:r>
        <w:t xml:space="preserve">AT: Space Libertarianism </w:t>
      </w:r>
    </w:p>
    <w:p w14:paraId="1B55C053" w14:textId="77777777" w:rsidR="004C51D3" w:rsidRDefault="004C51D3" w:rsidP="004C51D3"/>
    <w:p w14:paraId="43BFE9FF" w14:textId="77777777" w:rsidR="004C51D3" w:rsidRDefault="004C51D3" w:rsidP="004C51D3">
      <w:pPr>
        <w:pStyle w:val="Heading4"/>
      </w:pPr>
      <w:r>
        <w:t xml:space="preserve">Space expansion won’t enhance freedom- security constraints will restrict it </w:t>
      </w:r>
    </w:p>
    <w:p w14:paraId="3480BE2B" w14:textId="77777777" w:rsidR="004C51D3" w:rsidRPr="00A858B3" w:rsidRDefault="004C51D3" w:rsidP="004C51D3">
      <w:pPr>
        <w:rPr>
          <w:rStyle w:val="Style13ptBold"/>
        </w:rPr>
      </w:pPr>
      <w:r w:rsidRPr="00A858B3">
        <w:rPr>
          <w:rStyle w:val="Style13ptBold"/>
        </w:rPr>
        <w:t xml:space="preserve">Williston, PhD, 20 </w:t>
      </w:r>
    </w:p>
    <w:p w14:paraId="4A0C4BFD" w14:textId="77777777" w:rsidR="004C51D3" w:rsidRPr="0062552F" w:rsidRDefault="004C51D3" w:rsidP="004C51D3">
      <w:pPr>
        <w:rPr>
          <w:sz w:val="16"/>
        </w:rPr>
      </w:pPr>
      <w:r w:rsidRPr="00A858B3">
        <w:rPr>
          <w:sz w:val="16"/>
        </w:rPr>
        <w:t xml:space="preserve">(Byron Williston is Professor of Philosophy at Wilfrid Laurier University and a member of the Interdisciplinary Centre on Climate Change at the University of Waterloo, </w:t>
      </w:r>
      <w:hyperlink r:id="rId46" w:history="1">
        <w:r w:rsidRPr="00A858B3">
          <w:rPr>
            <w:rStyle w:val="Hyperlink"/>
            <w:sz w:val="16"/>
          </w:rPr>
          <w:t>https://bostonreview.net/articles/byron-williston-taking-space-back-space-cadets/</w:t>
        </w:r>
      </w:hyperlink>
      <w:r w:rsidRPr="00A858B3">
        <w:rPr>
          <w:sz w:val="16"/>
        </w:rPr>
        <w:t>, 5-26)</w:t>
      </w:r>
    </w:p>
    <w:p w14:paraId="54CC16FB" w14:textId="77777777" w:rsidR="004C51D3" w:rsidRDefault="004C51D3" w:rsidP="004C51D3">
      <w:r w:rsidRPr="0062552F">
        <w:rPr>
          <w:sz w:val="16"/>
        </w:rPr>
        <w:t xml:space="preserve">What about freedom? </w:t>
      </w:r>
      <w:r w:rsidRPr="0062552F">
        <w:rPr>
          <w:rStyle w:val="StyleUnderline"/>
        </w:rPr>
        <w:t>There’s a strong strain of libertarianism among recent space expansionists</w:t>
      </w:r>
      <w:r w:rsidRPr="0062552F">
        <w:rPr>
          <w:sz w:val="16"/>
        </w:rPr>
        <w:t xml:space="preserve"> (as well as among many Silicon Valley types, especially when it comes to the regulation of technology), </w:t>
      </w:r>
      <w:r w:rsidRPr="0062552F">
        <w:rPr>
          <w:rStyle w:val="StyleUnderline"/>
        </w:rPr>
        <w:t>but it is not obvious that the project will enhance human freedom overall</w:t>
      </w:r>
      <w:r w:rsidRPr="0062552F">
        <w:rPr>
          <w:sz w:val="16"/>
        </w:rPr>
        <w:t xml:space="preserve">, whether for remaining Terrans or in space. This is in large measure </w:t>
      </w:r>
      <w:r w:rsidRPr="0062552F">
        <w:rPr>
          <w:rStyle w:val="StyleUnderline"/>
        </w:rPr>
        <w:t>a product of the perpetual war footing on which such adventurism will place us all. Each world in the space archipelago can legitimize steep political hierarchies as a necessary means for dealing with perceived external threats. And such security-based political hierarchies inevitably bring more or less severe restrictions of individual liberties, at least for those on the bottom of the heap.</w:t>
      </w:r>
      <w:r>
        <w:rPr>
          <w:rStyle w:val="StyleUnderline"/>
        </w:rPr>
        <w:t xml:space="preserve"> </w:t>
      </w:r>
      <w:r w:rsidRPr="0062552F">
        <w:rPr>
          <w:sz w:val="16"/>
        </w:rPr>
        <w:t xml:space="preserve">Deudney concludes: </w:t>
      </w:r>
      <w:r w:rsidRPr="0062552F">
        <w:rPr>
          <w:rStyle w:val="StyleUnderline"/>
        </w:rPr>
        <w:t>The association of space expansion with</w:t>
      </w:r>
      <w:r w:rsidRPr="0062552F">
        <w:rPr>
          <w:sz w:val="16"/>
        </w:rPr>
        <w:t xml:space="preserve"> the preservation and expansion of individual </w:t>
      </w:r>
      <w:r w:rsidRPr="0062552F">
        <w:rPr>
          <w:rStyle w:val="StyleUnderline"/>
        </w:rPr>
        <w:t>freedom is probably extremely dubious. Space expansion</w:t>
      </w:r>
      <w:r w:rsidRPr="0062552F">
        <w:rPr>
          <w:sz w:val="16"/>
        </w:rPr>
        <w:t xml:space="preserve">, far from being a form of freedom insurance, </w:t>
      </w:r>
      <w:r w:rsidRPr="0062552F">
        <w:rPr>
          <w:rStyle w:val="StyleUnderline"/>
        </w:rPr>
        <w:t>is more likely to produce the perfection of despotism and the complete subordination of the individual to the collective. Those who value individual liberty should be strong skeptics and opponents of space expansion, not enthusiastic supporters</w:t>
      </w:r>
      <w:r w:rsidRPr="0062552F">
        <w:rPr>
          <w:sz w:val="16"/>
        </w:rPr>
        <w:t>.</w:t>
      </w:r>
    </w:p>
    <w:p w14:paraId="1096819C" w14:textId="77777777" w:rsidR="004C51D3" w:rsidRPr="007E09D5" w:rsidRDefault="004C51D3" w:rsidP="004C51D3"/>
    <w:p w14:paraId="59C0F320" w14:textId="77777777" w:rsidR="005A4CD8" w:rsidRDefault="005A4CD8"/>
    <w:sectPr w:rsidR="005A4C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25349" w14:textId="77777777" w:rsidR="007A2A1E" w:rsidRDefault="007A2A1E" w:rsidP="00721586">
      <w:r>
        <w:separator/>
      </w:r>
    </w:p>
  </w:endnote>
  <w:endnote w:type="continuationSeparator" w:id="0">
    <w:p w14:paraId="2B144425" w14:textId="77777777" w:rsidR="007A2A1E" w:rsidRDefault="007A2A1E" w:rsidP="00721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E54F8" w14:textId="77777777" w:rsidR="007A2A1E" w:rsidRDefault="007A2A1E" w:rsidP="00721586">
      <w:r>
        <w:separator/>
      </w:r>
    </w:p>
  </w:footnote>
  <w:footnote w:type="continuationSeparator" w:id="0">
    <w:p w14:paraId="0D544B28" w14:textId="77777777" w:rsidR="007A2A1E" w:rsidRDefault="007A2A1E" w:rsidP="00721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40421295">
    <w:abstractNumId w:val="13"/>
  </w:num>
  <w:num w:numId="2" w16cid:durableId="1275216080">
    <w:abstractNumId w:val="9"/>
  </w:num>
  <w:num w:numId="3" w16cid:durableId="1060402346">
    <w:abstractNumId w:val="7"/>
  </w:num>
  <w:num w:numId="4" w16cid:durableId="1935434155">
    <w:abstractNumId w:val="6"/>
  </w:num>
  <w:num w:numId="5" w16cid:durableId="741487723">
    <w:abstractNumId w:val="5"/>
  </w:num>
  <w:num w:numId="6" w16cid:durableId="714236338">
    <w:abstractNumId w:val="4"/>
  </w:num>
  <w:num w:numId="7" w16cid:durableId="1161775246">
    <w:abstractNumId w:val="8"/>
  </w:num>
  <w:num w:numId="8" w16cid:durableId="955715901">
    <w:abstractNumId w:val="3"/>
  </w:num>
  <w:num w:numId="9" w16cid:durableId="226646959">
    <w:abstractNumId w:val="2"/>
  </w:num>
  <w:num w:numId="10" w16cid:durableId="277226605">
    <w:abstractNumId w:val="1"/>
  </w:num>
  <w:num w:numId="11" w16cid:durableId="478109465">
    <w:abstractNumId w:val="0"/>
  </w:num>
  <w:num w:numId="12" w16cid:durableId="506209740">
    <w:abstractNumId w:val="12"/>
  </w:num>
  <w:num w:numId="13" w16cid:durableId="1128016158">
    <w:abstractNumId w:val="11"/>
  </w:num>
  <w:num w:numId="14" w16cid:durableId="6996704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1D3"/>
    <w:rsid w:val="00416D48"/>
    <w:rsid w:val="004C51D3"/>
    <w:rsid w:val="004D6C03"/>
    <w:rsid w:val="005A4CD8"/>
    <w:rsid w:val="006E40A3"/>
    <w:rsid w:val="00721586"/>
    <w:rsid w:val="007A2A1E"/>
    <w:rsid w:val="00FB4E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40CEB"/>
  <w15:chartTrackingRefBased/>
  <w15:docId w15:val="{D623D4EC-E9B7-452C-9164-36F63204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1586"/>
    <w:pPr>
      <w:spacing w:after="0" w:line="240" w:lineRule="auto"/>
    </w:pPr>
    <w:rPr>
      <w:rFonts w:ascii="Georgia" w:eastAsiaTheme="minorHAnsi" w:hAnsi="Georgia" w:cs="Calibri"/>
      <w:kern w:val="0"/>
      <w:lang w:eastAsia="en-US"/>
      <w14:ligatures w14:val="none"/>
    </w:rPr>
  </w:style>
  <w:style w:type="paragraph" w:styleId="Heading1">
    <w:name w:val="heading 1"/>
    <w:aliases w:val="Pocket"/>
    <w:basedOn w:val="Normal"/>
    <w:next w:val="Normal"/>
    <w:link w:val="Heading1Char"/>
    <w:qFormat/>
    <w:rsid w:val="0072158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158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2158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72158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158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215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1586"/>
  </w:style>
  <w:style w:type="character" w:customStyle="1" w:styleId="Heading1Char">
    <w:name w:val="Heading 1 Char"/>
    <w:aliases w:val="Pocket Char"/>
    <w:basedOn w:val="DefaultParagraphFont"/>
    <w:link w:val="Heading1"/>
    <w:rsid w:val="00721586"/>
    <w:rPr>
      <w:rFonts w:ascii="Georgia" w:eastAsiaTheme="majorEastAsia" w:hAnsi="Georgia"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21586"/>
    <w:rPr>
      <w:rFonts w:ascii="Georgia" w:eastAsiaTheme="majorEastAsia" w:hAnsi="Georgia"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721586"/>
    <w:rPr>
      <w:rFonts w:ascii="Georgia" w:eastAsiaTheme="majorEastAsia" w:hAnsi="Georgia" w:cstheme="majorBidi"/>
      <w:b/>
      <w:kern w:val="0"/>
      <w:sz w:val="32"/>
      <w:szCs w:val="24"/>
      <w:u w:val="single"/>
      <w:lang w:eastAsia="en-US"/>
      <w14:ligatures w14: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721586"/>
    <w:rPr>
      <w:rFonts w:ascii="Georgia" w:eastAsiaTheme="majorEastAsia" w:hAnsi="Georgia"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721586"/>
    <w:rPr>
      <w:rFonts w:asciiTheme="majorHAnsi" w:eastAsiaTheme="majorEastAsia" w:hAnsiTheme="majorHAnsi" w:cstheme="majorBidi"/>
      <w:color w:val="2F5496" w:themeColor="accent1" w:themeShade="BF"/>
      <w:kern w:val="0"/>
      <w:lang w:eastAsia="en-US"/>
      <w14:ligatures w14:val="non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8"/>
    <w:qFormat/>
    <w:rsid w:val="00721586"/>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72158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1586"/>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
    <w:basedOn w:val="DefaultParagraphFont"/>
    <w:uiPriority w:val="7"/>
    <w:qFormat/>
    <w:rsid w:val="00721586"/>
    <w:rPr>
      <w:b w:val="0"/>
      <w:sz w:val="22"/>
      <w:u w:val="single"/>
    </w:rPr>
  </w:style>
  <w:style w:type="character" w:styleId="Strong">
    <w:name w:val="Strong"/>
    <w:basedOn w:val="DefaultParagraphFont"/>
    <w:uiPriority w:val="22"/>
    <w:qFormat/>
    <w:rsid w:val="00721586"/>
    <w:rPr>
      <w:b/>
      <w:bCs/>
    </w:rPr>
  </w:style>
  <w:style w:type="character" w:styleId="BookTitle">
    <w:name w:val="Book Title"/>
    <w:basedOn w:val="DefaultParagraphFont"/>
    <w:uiPriority w:val="33"/>
    <w:qFormat/>
    <w:rsid w:val="00721586"/>
    <w:rPr>
      <w:b/>
      <w:bCs/>
      <w:i/>
      <w:iCs/>
      <w:spacing w:val="5"/>
    </w:rPr>
  </w:style>
  <w:style w:type="numbering" w:styleId="111111">
    <w:name w:val="Outline List 2"/>
    <w:basedOn w:val="NoList"/>
    <w:uiPriority w:val="99"/>
    <w:semiHidden/>
    <w:unhideWhenUsed/>
    <w:rsid w:val="00721586"/>
  </w:style>
  <w:style w:type="paragraph" w:styleId="Header">
    <w:name w:val="header"/>
    <w:basedOn w:val="Normal"/>
    <w:link w:val="HeaderChar"/>
    <w:uiPriority w:val="99"/>
    <w:semiHidden/>
    <w:rsid w:val="00721586"/>
    <w:pPr>
      <w:tabs>
        <w:tab w:val="center" w:pos="4680"/>
        <w:tab w:val="right" w:pos="9360"/>
      </w:tabs>
    </w:pPr>
  </w:style>
  <w:style w:type="character" w:customStyle="1" w:styleId="HeaderChar">
    <w:name w:val="Header Char"/>
    <w:basedOn w:val="DefaultParagraphFont"/>
    <w:link w:val="Header"/>
    <w:uiPriority w:val="99"/>
    <w:semiHidden/>
    <w:rsid w:val="00721586"/>
    <w:rPr>
      <w:rFonts w:ascii="Georgia" w:eastAsiaTheme="minorHAnsi" w:hAnsi="Georgia" w:cs="Calibri"/>
      <w:kern w:val="0"/>
      <w:lang w:eastAsia="en-US"/>
      <w14:ligatures w14:val="none"/>
    </w:rPr>
  </w:style>
  <w:style w:type="paragraph" w:styleId="Footer">
    <w:name w:val="footer"/>
    <w:basedOn w:val="Normal"/>
    <w:link w:val="FooterChar"/>
    <w:uiPriority w:val="99"/>
    <w:semiHidden/>
    <w:rsid w:val="00721586"/>
    <w:pPr>
      <w:tabs>
        <w:tab w:val="center" w:pos="4680"/>
        <w:tab w:val="right" w:pos="9360"/>
      </w:tabs>
    </w:pPr>
  </w:style>
  <w:style w:type="character" w:customStyle="1" w:styleId="FooterChar">
    <w:name w:val="Footer Char"/>
    <w:basedOn w:val="DefaultParagraphFont"/>
    <w:link w:val="Footer"/>
    <w:uiPriority w:val="99"/>
    <w:semiHidden/>
    <w:rsid w:val="00721586"/>
    <w:rPr>
      <w:rFonts w:ascii="Georgia" w:eastAsiaTheme="minorHAnsi" w:hAnsi="Georgia" w:cs="Calibri"/>
      <w:kern w:val="0"/>
      <w:lang w:eastAsia="en-US"/>
      <w14:ligatures w14:val="none"/>
    </w:rPr>
  </w:style>
  <w:style w:type="paragraph" w:styleId="BodyText">
    <w:name w:val="Body Text"/>
    <w:basedOn w:val="Normal"/>
    <w:link w:val="BodyTextChar"/>
    <w:uiPriority w:val="99"/>
    <w:semiHidden/>
    <w:unhideWhenUsed/>
    <w:rsid w:val="00721586"/>
    <w:pPr>
      <w:spacing w:after="120"/>
    </w:pPr>
  </w:style>
  <w:style w:type="character" w:customStyle="1" w:styleId="BodyTextChar">
    <w:name w:val="Body Text Char"/>
    <w:basedOn w:val="DefaultParagraphFont"/>
    <w:link w:val="BodyText"/>
    <w:uiPriority w:val="99"/>
    <w:semiHidden/>
    <w:rsid w:val="00721586"/>
    <w:rPr>
      <w:rFonts w:ascii="Georgia" w:eastAsiaTheme="minorHAnsi" w:hAnsi="Georgia" w:cs="Calibri"/>
      <w:kern w:val="0"/>
      <w:lang w:eastAsia="en-US"/>
      <w14:ligatures w14:val="none"/>
    </w:rPr>
  </w:style>
  <w:style w:type="paragraph" w:styleId="NoSpacing">
    <w:name w:val="No Spacing"/>
    <w:link w:val="NoSpacingChar"/>
    <w:uiPriority w:val="99"/>
    <w:unhideWhenUsed/>
    <w:qFormat/>
    <w:rsid w:val="00721586"/>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721586"/>
    <w:rPr>
      <w:rFonts w:ascii="Calibri" w:eastAsiaTheme="minorHAnsi" w:hAnsi="Calibri" w:cs="Calibri"/>
      <w:kern w:val="0"/>
      <w:lang w:eastAsia="en-US"/>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721586"/>
    <w:rPr>
      <w:color w:val="0563C1" w:themeColor="hyperlink"/>
      <w:u w:val="single"/>
    </w:rPr>
  </w:style>
  <w:style w:type="character" w:styleId="UnresolvedMention">
    <w:name w:val="Unresolved Mention"/>
    <w:basedOn w:val="DefaultParagraphFont"/>
    <w:uiPriority w:val="99"/>
    <w:semiHidden/>
    <w:unhideWhenUsed/>
    <w:rsid w:val="00721586"/>
    <w:rPr>
      <w:color w:val="605E5C"/>
      <w:shd w:val="clear" w:color="auto" w:fill="E1DFDD"/>
    </w:rPr>
  </w:style>
  <w:style w:type="paragraph" w:customStyle="1" w:styleId="textbold">
    <w:name w:val="text bold"/>
    <w:basedOn w:val="Normal"/>
    <w:link w:val="Emphasis"/>
    <w:uiPriority w:val="8"/>
    <w:qFormat/>
    <w:rsid w:val="004C51D3"/>
    <w:pPr>
      <w:ind w:left="720"/>
      <w:jc w:val="both"/>
    </w:pPr>
    <w:rPr>
      <w:rFonts w:eastAsiaTheme="minorEastAsia"/>
      <w:b/>
      <w:iCs/>
      <w:kern w:val="2"/>
      <w:u w:val="single"/>
      <w:lang w:eastAsia="zh-CN"/>
      <w14:ligatures w14:val="standardContextual"/>
    </w:rPr>
  </w:style>
  <w:style w:type="paragraph" w:styleId="NormalWeb">
    <w:name w:val="Normal (Web)"/>
    <w:basedOn w:val="Normal"/>
    <w:uiPriority w:val="99"/>
    <w:semiHidden/>
    <w:unhideWhenUsed/>
    <w:rsid w:val="004C51D3"/>
    <w:pPr>
      <w:spacing w:before="100" w:beforeAutospacing="1" w:after="100" w:afterAutospacing="1"/>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4C51D3"/>
    <w:pPr>
      <w:widowControl w:val="0"/>
      <w:suppressAutoHyphens/>
      <w:spacing w:after="200"/>
      <w:contextualSpacing/>
    </w:pPr>
    <w:rPr>
      <w:rFonts w:asciiTheme="minorHAnsi" w:hAnsiTheme="minorHAnsi" w:cstheme="minorBidi"/>
      <w:u w:val="single"/>
    </w:rPr>
  </w:style>
  <w:style w:type="character" w:customStyle="1" w:styleId="underline">
    <w:name w:val="underline"/>
    <w:qFormat/>
    <w:locked/>
    <w:rsid w:val="004C51D3"/>
    <w:rPr>
      <w:rFonts w:ascii="Times New Roman" w:hAnsi="Times New Roman" w:cs="Times New Roman"/>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C51D3"/>
    <w:pPr>
      <w:spacing w:after="0" w:line="240" w:lineRule="auto"/>
    </w:pPr>
    <w:rPr>
      <w:rFonts w:eastAsiaTheme="minorHAnsi"/>
      <w:kern w:val="0"/>
      <w:u w:val="single"/>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icegreczyn.com/blog/in-defense-of-space-bound-billionaires" TargetMode="External"/><Relationship Id="rId18" Type="http://schemas.openxmlformats.org/officeDocument/2006/relationships/hyperlink" Target="https://futurism.com/the-byte/mars-giant-laser-earth" TargetMode="External"/><Relationship Id="rId26" Type="http://schemas.openxmlformats.org/officeDocument/2006/relationships/hyperlink" Target="https://libraryofprofessionalcoaching.com/concepts/managing-stress-and-challenges/brining-the-overview-effect-down-to-earth/" TargetMode="External"/><Relationship Id="rId39" Type="http://schemas.openxmlformats.org/officeDocument/2006/relationships/hyperlink" Target="https://www.theguardian.com/science/blog/2018/aug/28/the-case-against-mars-colonisation%208-28" TargetMode="External"/><Relationship Id="rId21" Type="http://schemas.openxmlformats.org/officeDocument/2006/relationships/hyperlink" Target="https://www.nbcnews.com/mach/science/sorry-elon-musk-new-study-says-terraforming-mars-simply-impossible-ncna899021" TargetMode="External"/><Relationship Id="rId34" Type="http://schemas.openxmlformats.org/officeDocument/2006/relationships/hyperlink" Target="https://www.independent.co.uk/voices/bezos-musk-branson-space-billionaires-b1886741.html" TargetMode="External"/><Relationship Id="rId42" Type="http://schemas.openxmlformats.org/officeDocument/2006/relationships/hyperlink" Target="https://bostonreview.net/articles/byron-williston-taking-space-back-space-cadets/" TargetMode="External"/><Relationship Id="rId47" Type="http://schemas.openxmlformats.org/officeDocument/2006/relationships/fontTable" Target="fontTable.xml"/><Relationship Id="rId7" Type="http://schemas.openxmlformats.org/officeDocument/2006/relationships/hyperlink" Target="https://scitechdaily.com/mars-settlement-likely-by-2050-says-expert-but-not-at-levels-predicted-by-elon-musk/" TargetMode="External"/><Relationship Id="rId2" Type="http://schemas.openxmlformats.org/officeDocument/2006/relationships/styles" Target="styles.xml"/><Relationship Id="rId16" Type="http://schemas.openxmlformats.org/officeDocument/2006/relationships/hyperlink" Target="https://www.space.com/41818-earth-biodiversity-conservation-lessons-from-space.html" TargetMode="External"/><Relationship Id="rId29" Type="http://schemas.openxmlformats.org/officeDocument/2006/relationships/hyperlink" Target="https://ips-dc.org/our-billionaires-are-blasting-off-good-riddan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son.com/2021/07/12/billionaires-spending-their-own-money-to-go-to-space-has-progressives-howling-for-a-wealth-tax/" TargetMode="External"/><Relationship Id="rId24" Type="http://schemas.openxmlformats.org/officeDocument/2006/relationships/hyperlink" Target="https://www.nationalgeographic.com/science/article/there-s-only-one-way-for-humanity-to-survive--go-to-mars-" TargetMode="External"/><Relationship Id="rId32" Type="http://schemas.openxmlformats.org/officeDocument/2006/relationships/hyperlink" Target="https://www.salon.com/2021/07/07/no-billionaires-wont-escape-to-space-while-the-world-burns/" TargetMode="External"/><Relationship Id="rId37" Type="http://schemas.openxmlformats.org/officeDocument/2006/relationships/hyperlink" Target="https://www.bbc.com/future/article/20210721-the-quest-for-a-galactic-civilisation-that-saves-humanity" TargetMode="External"/><Relationship Id="rId40" Type="http://schemas.openxmlformats.org/officeDocument/2006/relationships/hyperlink" Target="https://www.sciencehistory.org/distillations/the-folly-of-the-martian-back-up-plan%208-17" TargetMode="External"/><Relationship Id="rId45" Type="http://schemas.openxmlformats.org/officeDocument/2006/relationships/hyperlink" Target="https://bostonreview.net/articles/byron-williston-taking-space-back-space-cadets/" TargetMode="External"/><Relationship Id="rId5" Type="http://schemas.openxmlformats.org/officeDocument/2006/relationships/footnotes" Target="footnotes.xml"/><Relationship Id="rId15" Type="http://schemas.openxmlformats.org/officeDocument/2006/relationships/hyperlink" Target="https://slate.com/technology/2013/05/surviving-the-next-mass-extinction-humans-will-need-to-leave-earth-for-space-colonies.html" TargetMode="External"/><Relationship Id="rId23" Type="http://schemas.openxmlformats.org/officeDocument/2006/relationships/hyperlink" Target="https://www.nationalgeographic.com/science/article/there-s-only-one-way-for-humanity-to-survive--go-to-mars-" TargetMode="External"/><Relationship Id="rId28" Type="http://schemas.openxmlformats.org/officeDocument/2006/relationships/hyperlink" Target="http://www.nss.org/resources/library/spacepolicy/Remembering_the_Space_Age.pdf" TargetMode="External"/><Relationship Id="rId36" Type="http://schemas.openxmlformats.org/officeDocument/2006/relationships/hyperlink" Target="https://www.vox.com/future-perfect/2018/10/22/17991736/jeff-bezos-elon-musk-colonizing-mars-moon-space-blue-origin-spacex" TargetMode="External"/><Relationship Id="rId10" Type="http://schemas.openxmlformats.org/officeDocument/2006/relationships/hyperlink" Target="https://dailyutahchronicle.com/2021/11/05/bringhurst-billionaires-space-travel/" TargetMode="External"/><Relationship Id="rId19" Type="http://schemas.openxmlformats.org/officeDocument/2006/relationships/hyperlink" Target="https://www.inverse.com/science/3-unexpected-tools-make-human-space-colonies-reality" TargetMode="External"/><Relationship Id="rId31" Type="http://schemas.openxmlformats.org/officeDocument/2006/relationships/hyperlink" Target="https://www.commondreams.org/newswire/2021/07/12/bezos-thrill-ride-insult-millions-earth-struggling-make-ends-meet" TargetMode="External"/><Relationship Id="rId44" Type="http://schemas.openxmlformats.org/officeDocument/2006/relationships/hyperlink" Target="https://bostonreview.net/articles/byron-williston-taking-space-back-space-cadets/" TargetMode="External"/><Relationship Id="rId4" Type="http://schemas.openxmlformats.org/officeDocument/2006/relationships/webSettings" Target="webSettings.xml"/><Relationship Id="rId9" Type="http://schemas.openxmlformats.org/officeDocument/2006/relationships/hyperlink" Target="https://singularityhub.com/2016/10/19/elon-musk-is-right-well-avoid-extinction-by-colonizing-space/" TargetMode="External"/><Relationship Id="rId14" Type="http://schemas.openxmlformats.org/officeDocument/2006/relationships/hyperlink" Target="https://mashable.com/article/space-billionaires-richard-branson-jeff-bezos-elon-musk-taxes" TargetMode="External"/><Relationship Id="rId22" Type="http://schemas.openxmlformats.org/officeDocument/2006/relationships/hyperlink" Target="https://www.weforum.org/agenda/2017/10/this-major-health-risk-is-stopping-us-travelling-to-mars/" TargetMode="External"/><Relationship Id="rId27" Type="http://schemas.openxmlformats.org/officeDocument/2006/relationships/hyperlink" Target="https://www.extremetech.com/extreme/268062-5-reasons-space-exploration-is-more-important-than-ever" TargetMode="External"/><Relationship Id="rId30" Type="http://schemas.openxmlformats.org/officeDocument/2006/relationships/hyperlink" Target="https://progressive.org/latest/planet-burns-billionaires-take-to-sky-makowski-210722/" TargetMode="External"/><Relationship Id="rId35" Type="http://schemas.openxmlformats.org/officeDocument/2006/relationships/hyperlink" Target="https://futurism.com/human-extinction-mars" TargetMode="External"/><Relationship Id="rId43" Type="http://schemas.openxmlformats.org/officeDocument/2006/relationships/hyperlink" Target="https://bostonreview.net/articles/byron-williston-taking-space-back-space-cadets/" TargetMode="External"/><Relationship Id="rId48" Type="http://schemas.openxmlformats.org/officeDocument/2006/relationships/theme" Target="theme/theme1.xml"/><Relationship Id="rId8" Type="http://schemas.openxmlformats.org/officeDocument/2006/relationships/hyperlink" Target="https://www.ttbook.org/interview/how-colony-mars-would-change-everything-earth" TargetMode="External"/><Relationship Id="rId3" Type="http://schemas.openxmlformats.org/officeDocument/2006/relationships/settings" Target="settings.xml"/><Relationship Id="rId12" Type="http://schemas.openxmlformats.org/officeDocument/2006/relationships/hyperlink" Target="https://www.nbcnews.com/tech/innovation/why-humanitys-survival-may-depend-colonizing-mars-n446196" TargetMode="External"/><Relationship Id="rId17" Type="http://schemas.openxmlformats.org/officeDocument/2006/relationships/hyperlink" Target="https://www.ttbook.org/interview/how-colony-mars-would-change-everything-earth" TargetMode="External"/><Relationship Id="rId25" Type="http://schemas.openxmlformats.org/officeDocument/2006/relationships/hyperlink" Target="https://www.nationalgeographic.com/science/article/there-s-only-one-way-for-humanity-to-survive--go-to-mars-" TargetMode="External"/><Relationship Id="rId33" Type="http://schemas.openxmlformats.org/officeDocument/2006/relationships/hyperlink" Target="https://www.jacobinmag.com/2020/06/spacex-elon-musk-jeff-bezos-capitalism" TargetMode="External"/><Relationship Id="rId38" Type="http://schemas.openxmlformats.org/officeDocument/2006/relationships/hyperlink" Target="https://aerospaceamerica.aiaa.org/features/selling-mars-as-planet-b/" TargetMode="External"/><Relationship Id="rId46" Type="http://schemas.openxmlformats.org/officeDocument/2006/relationships/hyperlink" Target="https://bostonreview.net/articles/byron-williston-taking-space-back-space-cadets/" TargetMode="External"/><Relationship Id="rId20" Type="http://schemas.openxmlformats.org/officeDocument/2006/relationships/hyperlink" Target="https://bigthink.com/the-future/biomining-space-colonies/" TargetMode="External"/><Relationship Id="rId41" Type="http://schemas.openxmlformats.org/officeDocument/2006/relationships/hyperlink" Target="https://www.bloomberg.com/news/articles/2021-05-25/elon-musk-s-mars-ambition-could-be-the-riskiest-human-quest-ev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46042</Words>
  <Characters>262441</Characters>
  <Application>Microsoft Office Word</Application>
  <DocSecurity>0</DocSecurity>
  <Lines>2187</Lines>
  <Paragraphs>615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Scott Phillips</cp:lastModifiedBy>
  <cp:revision>4</cp:revision>
  <dcterms:created xsi:type="dcterms:W3CDTF">2023-07-10T18:30:00Z</dcterms:created>
  <dcterms:modified xsi:type="dcterms:W3CDTF">2023-07-10T21:08:00Z</dcterms:modified>
</cp:coreProperties>
</file>